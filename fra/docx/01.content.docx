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w:t>
      </w:r>
      <w:r>
        <w:rPr>
          <w:lang w:val="fr_FR" w:bidi="fr_FR"/>
        </w:rPr>
      </w:r>
    </w:p>
    <w:p>
      <w:pPr/>
      <w:r>
        <w:rPr>
          <w:lang w:val="fr_FR" w:bidi="fr_FR"/>
        </w:rPr>
      </w:r>
      <w:r>
        <w:rPr>
          <w:b/>
          <w:lang w:val="fr_FR" w:bidi="fr_FR"/>
        </w:rPr>
        <w:t>Familiarization, Internalization, Articulation (FIA) Translation Guide</w:t>
      </w:r>
      <w:r>
        <w:rPr>
          <w:lang w:val="fr_FR" w:bidi="fr_FR"/>
        </w:rPr>
        <w:t xml:space="preserve"> © 2025 Word Collective Released under CC BY-SA 4.0 license. </w:t>
      </w:r>
      <w:r>
        <w:rPr>
          <w:lang w:val="fr_FR" w:bidi="fr_FR"/>
        </w:rPr>
        <w:t>Familiarization, Internalization, Articulation (FIA) Translation Guide</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GEN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Marc</w:t>
      </w:r>
      <w:r>
        <w:rPr>
          <w:lang w:val="fr_FR" w:bidi="fr_FR"/>
        </w:rPr>
      </w:r>
    </w:p>
    <w:p>
      <w:pPr>
        <w:pStyle w:val="Heading3"/>
      </w:pPr>
      <w:r>
        <w:rPr>
          <w:lang w:val="fr_FR" w:bidi="fr_FR"/>
        </w:rPr>
        <w:t>Écouter et Cœur</w:t>
      </w:r>
    </w:p>
    <w:p>
      <w:pPr/>
      <w:r>
        <w:rPr>
          <w:lang w:val="fr_FR" w:bidi="fr_FR"/>
        </w:rPr>
      </w:r>
      <w:r>
        <w:rPr>
          <w:lang w:val="fr_FR" w:bidi="fr_FR"/>
        </w:rPr>
        <w:t>Écoute et Coeur – L'histoire de Marc</w:t>
      </w:r>
    </w:p>
    <w:p>
      <w:pPr/>
      <w:r>
        <w:rPr>
          <w:lang w:val="fr_FR" w:bidi="fr_FR"/>
        </w:rPr>
      </w:r>
      <w:r>
        <w:rPr>
          <w:lang w:val="fr_FR" w:bidi="fr_FR"/>
        </w:rPr>
        <w:t>Vous pouvez présenter le livre de Marc sous forme de récits de façon aussi concrète que possible. Une façon de faire est de raconter l'histoire suivante et de demander à votre équipe de traduction de la représenter. Au début, choisissez les personnages suivants : Marc, Pierre, Jésus, Paul et Barnabas. Le reste de l'équipe peut jouer le rôle de disciples de Jésus. Choisissez des parties de la pièce qui représentent différentes parties du monde : Jérusalem, Antioche, Chypre et Rome. Ces quatre endroits pourraient être les quatre coins de la pièce. Pendant que vous racontez l'histoire, les personnages de cette partie du récit peuvent marcher jusqu'à la partie de la pièce qui représente l'endroit du récit. Demandez aux personnages de représenter le voyage et les actions que vous avez faites pendant que vous racontez le récit. Vous pouvez demander à l'équipe de vous raconter à nouveau l'histoire que vous avez racontée, en la mettant en scène à nouveau. Aidez-les s'ils oublient une partie de l'histoire.</w:t>
      </w:r>
    </w:p>
    <w:p>
      <w:pPr/>
      <w:r>
        <w:rPr>
          <w:lang w:val="fr_FR" w:bidi="fr_FR"/>
        </w:rPr>
      </w:r>
      <w:r>
        <w:rPr>
          <w:lang w:val="fr_FR" w:bidi="fr_FR"/>
        </w:rPr>
        <w:t>C'est le récit de Marc, l'homme qui a raconté l'histoire de Jésus dans le livre de Marc dans la Bible. Marc a grandi à Jérusalem, et il a suivi Jésus. Après que Jésus soit mort, ressuscité et envoyé l'Esprit de Dieu, le groupe de disciples de Jésus, ou l'Eglise, grandissait et grandissait. L'Église primitive de Jérusalem, dirigée par Pierre, l'un des douze plus proche disciple de Jésus, s'est réuni dans la maison de la mère de Marc. Marc a donc probablement grandi dans cette Église.</w:t>
      </w:r>
    </w:p>
    <w:p>
      <w:pPr/>
      <w:r>
        <w:rPr>
          <w:lang w:val="fr_FR" w:bidi="fr_FR"/>
        </w:rPr>
      </w:r>
      <w:r>
        <w:rPr>
          <w:lang w:val="fr_FR" w:bidi="fr_FR"/>
        </w:rPr>
        <w:t>L'Église grandit en nombre jusqu'à ce qu'il y ait plusieurs Églises — ou groupes de croyants en Jésus qui se réunissent — dans de nombreuses villes de la région. Une fois, les croyants de Jérusalem n'avaient pas assez d'argent pour acheter de la nourriture, alors l'Église d'Antioche leur envoie de l'argent par l'intermédiaire de deux de leurs dirigeants, Paul et Barnabas. Plus tard, l'Église d'Antioche envoie Paul et Barnabas voyager autour du monde, fonder d'autres Églises et partager la Bonne Nouvelle au sujet de Jésus. Ils connaissaient Marc parce qu'il était un cousin de Barnabas et de leur temps à Jérusalem. Ils décidaient de l'emmener avec eux en voyage. Ils ont voyagé à Chypre (une île), mais Marc les a quittés après qu'ils aient quitté Chypre, et il est retourné à Jérusalem. Plus tard, Paul et Barnabas voulaient faire un autre voyage. Barnabas voulait emmener Marc, mais Paul ne l'a pas fait, parce que Marc les avait abandonnés en Pamphylie après qu'ils aient quitté Chypre. Barnabas et Paul ont discuté et ont pris des chemins différents, et Barnabas a emmené Marc avec lui à Chypre. Des années plus tard, Paul et Marc se réconcilient. Paul a été mis en prison à Rome, et dans sa deuxième lettre à Timothée, il demande à Marc de venir chez lui (2 Timothée 4.11). Paul et Marc deviennent de bons amis.</w:t>
      </w:r>
    </w:p>
    <w:p>
      <w:pPr/>
      <w:r>
        <w:rPr>
          <w:lang w:val="fr_FR" w:bidi="fr_FR"/>
        </w:rPr>
      </w:r>
      <w:r>
        <w:rPr>
          <w:lang w:val="fr_FR" w:bidi="fr_FR"/>
        </w:rPr>
        <w:t>Comme il faisait partie de l'Église de Jérusalem, Marc connaissait aussi bien Pierre. He Il est allé avec Pierre à Rome, où Pierre a aussi été mis en prison parce que le roi de Rome persécutait les croyants en Jésus, les torturait et les tuait. Marc reste avec Pierre comme son plus proche ami et compagnon, l'aidant jusqu'à la fin de sa vie. Pendant qu'il passait du temps avec Pierre, Pierre raconte à Marc des histoires de son temps avec Jésus. À travers ses récits, Pierre emmène Marc dans un voyage à travers la vie de Jésus avec lui et lui montre ce que c'était que de le suivre tous les jours. Marc apprend ces histoires. Puis Pierre a été exécuté. Mais tandis qu'à Rome, Marc voit les autres croyants romains être persécutés et qu'il veut les encourager, alors il écrit ou compose oralement les histoires que Pierre lui a racontées. Il a organisé les récits de Pierre de telle manière qu'ils emmèneraient ces croyants romains découragés dans un voyage à travers la vie de Jésus comme l'un de ses disciples. Marc prouve à ces gens que Jésus est le Christ, le Sauveur promis. Il commence par leur raconter comment Jean le Baptiste prépare le chemin de Jésus, comment Jésus appelle ses disciples, et ce que Jésus fait. Puis, il leur raconte ce que Jésus a dit à propos de sa souffrance et de sa persécution. Il raconte que Jésus allait souffrir et mourir sur la croix, et qu'il est ressuscité d'entre les morts.</w:t>
      </w:r>
    </w:p>
    <w:p>
      <w:pPr/>
      <w:r>
        <w:rPr>
          <w:lang w:val="fr_FR" w:bidi="fr_FR"/>
        </w:rPr>
      </w:r>
      <w:r>
        <w:rPr>
          <w:lang w:val="fr_FR" w:bidi="fr_FR"/>
        </w:rPr>
        <w:t>Écoutez le livre de Marc en quatre parties. Essayez d'écouter Marc 1.1–3.35, Marc 4–8.30, Marc 8.31–10.52 et Marc 11.1–16.20. Mettez cet enregistrement en pause ici.</w:t>
      </w:r>
    </w:p>
    <w:p>
      <w:pPr/>
      <w:r>
        <w:rPr>
          <w:lang w:val="fr_FR" w:bidi="fr_FR"/>
        </w:rPr>
      </w:r>
      <w:r>
        <w:rPr>
          <w:lang w:val="fr_FR" w:bidi="fr_FR"/>
        </w:rPr>
        <w:t>Après chacune de ces quatre parties, posez les questions suivantes :</w:t>
      </w:r>
    </w:p>
    <w:p>
      <w:pPr>
        <w:pStyle w:val="ListBullet"/>
        <w:spacing w:line="240" w:lineRule="auto"/>
        <w:ind w:left="720"/>
      </w:pPr>
      <w:r>
        <w:rPr>
          <w:lang w:val="fr_FR" w:bidi="fr_FR"/>
        </w:rPr>
      </w:r>
      <w:r>
        <w:rPr>
          <w:lang w:val="fr_FR" w:bidi="fr_FR"/>
        </w:rPr>
        <w:t>Qu'est-ce que vous avez aimé dans ce passage de Marc ? Mettez cet enregistrement en pause ici.</w:t>
      </w:r>
    </w:p>
    <w:p>
      <w:pPr>
        <w:pStyle w:val="ListBullet"/>
        <w:spacing w:line="240" w:lineRule="auto"/>
        <w:ind w:left="720"/>
      </w:pPr>
      <w:r>
        <w:rPr>
          <w:lang w:val="fr_FR" w:bidi="fr_FR"/>
        </w:rPr>
      </w:r>
      <w:r>
        <w:rPr>
          <w:lang w:val="fr_FR" w:bidi="fr_FR"/>
        </w:rPr>
        <w:t>Qu'est-ce que vous n'avez pas aimé ou n'avez pas compris dans ce passage ? Mettez cet enregistrement en pause ici.</w:t>
      </w:r>
    </w:p>
    <w:p>
      <w:pPr>
        <w:pStyle w:val="ListBullet"/>
        <w:spacing w:line="240" w:lineRule="auto"/>
        <w:ind w:left="720"/>
      </w:pPr>
      <w:r>
        <w:rPr>
          <w:lang w:val="fr_FR" w:bidi="fr_FR"/>
        </w:rPr>
      </w:r>
      <w:r>
        <w:rPr>
          <w:lang w:val="fr_FR" w:bidi="fr_FR"/>
        </w:rPr>
        <w:t>Que nous dit ce passage de Marc à propos de Jésus ? Mettez cet enregistrement en pause ici.</w:t>
      </w:r>
    </w:p>
    <w:p>
      <w:pPr>
        <w:pStyle w:val="ListBullet"/>
        <w:spacing w:line="240" w:lineRule="auto"/>
        <w:ind w:left="720"/>
      </w:pPr>
      <w:r>
        <w:rPr>
          <w:lang w:val="fr_FR" w:bidi="fr_FR"/>
        </w:rPr>
      </w:r>
      <w:r>
        <w:rPr>
          <w:lang w:val="fr_FR" w:bidi="fr_FR"/>
        </w:rPr>
        <w:t>Que nous dit ce passage de Marc à propos des gens? Mettez cet enregistrement en pause ici.</w:t>
      </w:r>
    </w:p>
    <w:p>
      <w:pPr>
        <w:pStyle w:val="ListBullet"/>
        <w:spacing w:line="240" w:lineRule="auto"/>
        <w:ind w:left="720"/>
      </w:pPr>
      <w:r>
        <w:rPr>
          <w:lang w:val="fr_FR" w:bidi="fr_FR"/>
        </w:rPr>
      </w:r>
      <w:r>
        <w:rPr>
          <w:lang w:val="fr_FR" w:bidi="fr_FR"/>
        </w:rPr>
        <w:t>Comment ce passage de Marc affecte-t-il notre vie quotidienne ? Mettez cet enregistrement en pause ici.</w:t>
      </w:r>
      <w:r>
        <w:rPr>
          <w:lang w:val="fr_FR" w:bidi="fr_FR"/>
        </w:rPr>
      </w:r>
    </w:p>
    <w:p>
      <w:pPr>
        <w:pStyle w:val="Heading3"/>
      </w:pPr>
      <w:r>
        <w:rPr>
          <w:lang w:val="fr_FR" w:bidi="fr_FR"/>
        </w:rPr>
        <w:t>Planter le Décor</w:t>
      </w:r>
    </w:p>
    <w:p>
      <w:pPr/>
      <w:r>
        <w:rPr>
          <w:lang w:val="fr_FR" w:bidi="fr_FR"/>
        </w:rPr>
      </w:r>
      <w:r>
        <w:rPr>
          <w:lang w:val="fr_FR" w:bidi="fr_FR"/>
        </w:rPr>
        <w:t>Préparer la scène de Marc</w:t>
      </w:r>
    </w:p>
    <w:p>
      <w:pPr/>
      <w:r>
        <w:rPr>
          <w:lang w:val="fr_FR" w:bidi="fr_FR"/>
        </w:rPr>
      </w:r>
      <w:r>
        <w:rPr>
          <w:lang w:val="fr_FR" w:bidi="fr_FR"/>
        </w:rPr>
        <w:t>Pour commencer son récit, Marc annonce que Jésus est vraiment le Christ, le Messie. Le Messie est le Sauveur que Dieu a promis d'envoyer. Marc cite une prophétie pour montrer que l'histoire de Jésus commence exactement comme Dieu l'a dit aux gens dans l'Ancien Testament. Dieu a dit au prophète Ésaïe qu'Il enverrait un homme pour annoncer que le Sauveur viendrait bientôt. Marc explique que Jean est l'homme que Dieu a promis d'envoyer. Jean dit aux gens que quelqu'un de puissant va bientôt venir. Cette personne donnera l'Esprit de Dieu aux gens. Cette personne, c'est Jésus ! Marc montre comment Jésus vient comme Dieu l'a dit.</w:t>
      </w:r>
    </w:p>
    <w:p>
      <w:pPr/>
      <w:r>
        <w:rPr>
          <w:lang w:val="fr_FR" w:bidi="fr_FR"/>
        </w:rPr>
      </w:r>
      <w:r>
        <w:rPr>
          <w:lang w:val="fr_FR" w:bidi="fr_FR"/>
        </w:rPr>
        <w:t>Marc choisit de commencer l'histoire de Jésus quand celui-ci est adulte. Jésus voyage de sa ville natale de Nazareth à l'endroit où se trouve Jean. Jean est au fleuve du Jourdain, où il baptise, c'est-à-dire trempe des gens dans l'eau pour montrer que ces gens veulent suivre Dieu. Jean baptise Jésus et Dieu annonce à tous que Jésus est Son Fils. Dieu aime son Fils !</w:t>
      </w:r>
    </w:p>
    <w:p>
      <w:pPr/>
      <w:r>
        <w:rPr>
          <w:lang w:val="fr_FR" w:bidi="fr_FR"/>
        </w:rPr>
      </w:r>
      <w:r>
        <w:rPr>
          <w:lang w:val="fr_FR" w:bidi="fr_FR"/>
        </w:rPr>
        <w:t>L'Esprit de Dieu envoie Jésus dans le désert, où le diable essaie de lui faire pécher, mais le diable échoue. Après cela, Jésus dit aux gens la Bonne Nouvelle de Dieu. Jésus dit aux gens que toutes les prophéties au sujet du Sauveur de Dieu vont maintenant s'accomplir et que Dieu régnera dans le cœur des gens.</w:t>
      </w:r>
    </w:p>
    <w:p>
      <w:pPr/>
      <w:r>
        <w:rPr>
          <w:lang w:val="fr_FR" w:bidi="fr_FR"/>
        </w:rPr>
      </w:r>
      <w:r>
        <w:rPr>
          <w:lang w:val="fr_FR" w:bidi="fr_FR"/>
        </w:rPr>
        <w:t>Jésus voyage dans toute la région de Galilée pour enseigner les gens. La Galilée était la partie nord de la terre d'Israël. La Galilée a un grand lac ou une mer et de nombreuses villes autour du lac. Des gens pêchent dans le lac et plusieurs des disciples de Jésus sont des pêcheurs. Jésus traverse le lac plusieurs fois pour visiter les villes autour du lac. Parfois, Jésus se tient même dans un bateau et parle aux gens qui sont sur terre près du bord de l'eau !</w:t>
      </w:r>
    </w:p>
    <w:p>
      <w:pPr/>
      <w:r>
        <w:rPr>
          <w:lang w:val="fr_FR" w:bidi="fr_FR"/>
        </w:rPr>
      </w:r>
      <w:r>
        <w:rPr>
          <w:lang w:val="fr_FR" w:bidi="fr_FR"/>
        </w:rPr>
        <w:t>Arrêtez-vous ici et regardez quelques images du lac de Galilée et de certains bateaux que les gens utiliseraient pour voyager sur le lac. Mettez cet enregistrement en pause ici.</w:t>
      </w:r>
    </w:p>
    <w:p>
      <w:pPr/>
      <w:r>
        <w:rPr>
          <w:lang w:val="fr_FR" w:bidi="fr_FR"/>
        </w:rPr>
      </w:r>
      <w:r>
        <w:rPr>
          <w:lang w:val="fr_FR" w:bidi="fr_FR"/>
        </w:rPr>
        <w:t>Jésus passe beaucoup de temps dans une ville appelée Capernaüm et enseigne dans les lieux de culte dans plusieurs villes. Jésus visite aussi brièvement le pays du peuple phénicien et guérit la fille d'une femme là-bas.</w:t>
      </w:r>
    </w:p>
    <w:p>
      <w:pPr/>
      <w:r>
        <w:rPr>
          <w:lang w:val="fr_FR" w:bidi="fr_FR"/>
        </w:rPr>
      </w:r>
      <w:r>
        <w:rPr>
          <w:lang w:val="fr_FR" w:bidi="fr_FR"/>
        </w:rPr>
        <w:t>Arrêtez-vous ici et regardez une carte d'Israël au temps de Jésus. Trouvez Nazareth, la ville où Jésus a grandi. Trouver le fleuve Jourdain, où Jean a baptisé Jésus, et le désert à la limite de la terre d'Israël. Trouvez la région de Galilée et le lac de Galilée. Regardez les villes le long du bord de l'eau. Trouver la ville de Capernaüm et la terre de Phénicie. Mettez cet enregistrement en pause ici.</w:t>
      </w:r>
    </w:p>
    <w:p>
      <w:pPr/>
      <w:r>
        <w:rPr>
          <w:lang w:val="fr_FR" w:bidi="fr_FR"/>
        </w:rPr>
      </w:r>
      <w:r>
        <w:rPr>
          <w:lang w:val="fr_FR" w:bidi="fr_FR"/>
        </w:rPr>
        <w:t>Maintenant, transformez votre pièce en carte ! Une partie de votre chambre est la région de Galilée et une autre partie, la Phénicie. Utilisez des objets pour marquer le fleuve Jourdain et le lac de Galilée, ainsi que les villes autour du lac de Galilée. Vous pouvez aussi faire cette activité à l'extérieur et choisir différents endroits ou objets. Ce sera la Galilée, le lac de Galilée, la Phénicie, les villes et le fleuve Jourdain. Quand vous avez fait tout cela, représentez la façon dont Jésus voyage à travers votre carte. Si vous en avez besoin, écoutez à nouveau cet enregistrement. Mettez cet enregistrement en pause ici.</w:t>
      </w:r>
    </w:p>
    <w:p>
      <w:pPr/>
      <w:r>
        <w:rPr>
          <w:lang w:val="fr_FR" w:bidi="fr_FR"/>
        </w:rPr>
      </w:r>
      <w:r>
        <w:rPr>
          <w:lang w:val="fr_FR" w:bidi="fr_FR"/>
        </w:rPr>
        <w:t>Beaucoup de gens voyagent pour entendre Jésus enseigner en Galilée. Parfois, Jésus doit quitter les villes et aller dans de grands champs ou dans des endroits vides parce que tant de gens viennent le voir. Jésus étonne les gens quand il les guérit et chasse les démons d'entre eux. Les gens sont aussi étonnés de ce que Jésus dit. Jésus compare le royaume de Dieu aux histoires et aux situations de tous les jours.</w:t>
      </w:r>
    </w:p>
    <w:p>
      <w:pPr/>
      <w:r>
        <w:rPr>
          <w:lang w:val="fr_FR" w:bidi="fr_FR"/>
        </w:rPr>
      </w:r>
      <w:r>
        <w:rPr>
          <w:lang w:val="fr_FR" w:bidi="fr_FR"/>
        </w:rPr>
        <w:t>Jésus commence alors à voyager de Galilée vers la ville de Jérusalem, qui est en Judée, la région sud d'Israël. Pendant que Jésus voyage, Jésus prépare ses disciples à ce qui va se passer à Jérusalem. Jésus explique comment Jésus souffrira et mourra parce que Jésus est le Messie. Les disciples ont souvent du mal à comprendre et à accepter ce que Jésus leur dit.</w:t>
      </w:r>
    </w:p>
    <w:p>
      <w:pPr/>
      <w:r>
        <w:rPr>
          <w:lang w:val="fr_FR" w:bidi="fr_FR"/>
        </w:rPr>
      </w:r>
      <w:r>
        <w:rPr>
          <w:lang w:val="fr_FR" w:bidi="fr_FR"/>
        </w:rPr>
        <w:t>Arrêtez-vous ici et regardez une carte d'Israël au temps de Jésus. Trouvez la région de Judée et la ville de Jérusalem. Mettez cet enregistrement en pause ici.</w:t>
      </w:r>
    </w:p>
    <w:p>
      <w:pPr/>
      <w:r>
        <w:rPr>
          <w:lang w:val="fr_FR" w:bidi="fr_FR"/>
        </w:rPr>
      </w:r>
      <w:r>
        <w:rPr>
          <w:lang w:val="fr_FR" w:bidi="fr_FR"/>
        </w:rPr>
        <w:t>Le reste de l'histoire se passe près de Jérusalem. Jésus entre à Jérusalem comme un roi et enseigne dans le Temple, où les gens adorent Dieu. Le Temple était un endroit très important pour les Juifs. Les gens sacrifient des animaux dans le Temple pour demander à Dieu de leur pardonner leurs péchés.</w:t>
      </w:r>
    </w:p>
    <w:p>
      <w:pPr/>
      <w:r>
        <w:rPr>
          <w:lang w:val="fr_FR" w:bidi="fr_FR"/>
        </w:rPr>
      </w:r>
      <w:r>
        <w:rPr>
          <w:lang w:val="fr_FR" w:bidi="fr_FR"/>
        </w:rPr>
        <w:t>Arrêtez-vous ici et regardez quelques images du Temple de Jérusalem. Mettez cet enregistrement en pause ici.</w:t>
      </w:r>
    </w:p>
    <w:p>
      <w:pPr/>
      <w:r>
        <w:rPr>
          <w:lang w:val="fr_FR" w:bidi="fr_FR"/>
        </w:rPr>
      </w:r>
      <w:r>
        <w:rPr>
          <w:lang w:val="fr_FR" w:bidi="fr_FR"/>
        </w:rPr>
        <w:t>Certaines personnes deviennent très en colère parce que Jésus a dit qu'il est le Messie. Les gens tuent Jésus, mais c'est exactement ce que Jésus a dit qui arriverait. Jésus meurt comme les animaux sacrifiés afin de sauver les gens et de pardonner leurs péchés. Mais contrairement aux animaux morts, Jésus redevient vivant ! Jésus rencontre ses disciples et leur dit d'enseigner les autres personnes à son sujet. Jésus revient au ciel et ses disciples commencent à enseigner la Bonne Nouvelle partout.</w:t>
      </w:r>
    </w:p>
    <w:p>
      <w:pPr/>
      <w:r>
        <w:rPr>
          <w:lang w:val="fr_FR" w:bidi="fr_FR"/>
        </w:rPr>
      </w:r>
      <w:r>
        <w:rPr>
          <w:lang w:val="fr_FR" w:bidi="fr_FR"/>
        </w:rPr>
        <w:t>Arrêtez-vous ici et mettez en scène le voyage de Jésus – son œuvre en Galilée, son voyage à Jérusalem, sa mort et sa résurrection. Faites la scène où Jésus retourne au ciel. Utilisez la carte que vous avez créée plus tôt dans votre pièce ou à l'extérieur ! Mettez cet enregistrement en pause ici.</w:t>
      </w:r>
    </w:p>
    <w:p>
      <w:pPr/>
      <w:r>
        <w:rPr>
          <w:lang w:val="fr_FR" w:bidi="fr_FR"/>
        </w:rPr>
      </w:r>
      <w:r>
        <w:rPr>
          <w:lang w:val="fr_FR" w:bidi="fr_FR"/>
        </w:rPr>
        <w:t>Quand vous traduisez chaque passage suivant, vous pouvez vous rappeler où est Jésus sur la « carte » que vous avez créée.</w:t>
      </w:r>
      <w:r>
        <w:rPr>
          <w:lang w:val="fr_FR" w:bidi="fr_FR"/>
        </w:rPr>
      </w:r>
    </w:p>
    <w:p>
      <w:pPr>
        <w:pStyle w:val="Heading3"/>
      </w:pPr>
      <w:r>
        <w:rPr>
          <w:lang w:val="fr_FR" w:bidi="fr_FR"/>
        </w:rPr>
        <w:t>Définir les Scènes</w:t>
      </w:r>
    </w:p>
    <w:p>
      <w:pPr/>
      <w:r>
        <w:rPr>
          <w:lang w:val="fr_FR" w:bidi="fr_FR"/>
        </w:rPr>
      </w:r>
      <w:r>
        <w:rPr>
          <w:lang w:val="fr_FR" w:bidi="fr_FR"/>
        </w:rPr>
        <w:t>Définir les parties de Marc</w:t>
      </w:r>
    </w:p>
    <w:p>
      <w:pPr/>
      <w:r>
        <w:rPr>
          <w:lang w:val="fr_FR" w:bidi="fr_FR"/>
        </w:rPr>
      </w:r>
      <w:r>
        <w:rPr>
          <w:lang w:val="fr_FR" w:bidi="fr_FR"/>
        </w:rPr>
        <w:t>Le livre de Marc a trois parties.</w:t>
      </w:r>
    </w:p>
    <w:p>
      <w:pPr/>
      <w:r>
        <w:rPr>
          <w:lang w:val="fr_FR" w:bidi="fr_FR"/>
        </w:rPr>
      </w:r>
      <w:r>
        <w:rPr>
          <w:lang w:val="fr_FR" w:bidi="fr_FR"/>
        </w:rPr>
        <w:t>Certains des personnages de ce livre sont :</w:t>
      </w:r>
    </w:p>
    <w:p>
      <w:pPr>
        <w:pStyle w:val="ListBullet"/>
        <w:spacing w:line="240" w:lineRule="auto"/>
        <w:ind w:left="720"/>
      </w:pPr>
      <w:r>
        <w:rPr>
          <w:lang w:val="fr_FR" w:bidi="fr_FR"/>
        </w:rPr>
      </w:r>
      <w:r>
        <w:rPr>
          <w:lang w:val="fr_FR" w:bidi="fr_FR"/>
        </w:rPr>
        <w:t>Jean, qui baptise Jésus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disciples de Jésus (y compris Pierre)</w:t>
      </w:r>
    </w:p>
    <w:p>
      <w:pPr>
        <w:pStyle w:val="ListBullet"/>
        <w:spacing w:line="240" w:lineRule="auto"/>
        <w:ind w:left="720"/>
      </w:pPr>
      <w:r>
        <w:rPr>
          <w:lang w:val="fr_FR" w:bidi="fr_FR"/>
        </w:rPr>
      </w:r>
      <w:r>
        <w:rPr>
          <w:lang w:val="fr_FR" w:bidi="fr_FR"/>
        </w:rPr>
        <w:t>Les gens qui écoutent l'enseignement de Jésus et qui voient ses miracles</w:t>
      </w:r>
    </w:p>
    <w:p>
      <w:pPr>
        <w:pStyle w:val="ListBullet"/>
        <w:spacing w:line="240" w:lineRule="auto"/>
        <w:ind w:left="720"/>
      </w:pPr>
      <w:r>
        <w:rPr>
          <w:lang w:val="fr_FR" w:bidi="fr_FR"/>
        </w:rPr>
      </w:r>
      <w:r>
        <w:rPr>
          <w:lang w:val="fr_FR" w:bidi="fr_FR"/>
        </w:rPr>
        <w:t>Les personnes malades que Jésus guérit</w:t>
      </w:r>
    </w:p>
    <w:p>
      <w:pPr>
        <w:pStyle w:val="ListBullet"/>
        <w:spacing w:line="240" w:lineRule="auto"/>
        <w:ind w:left="720"/>
      </w:pPr>
      <w:r>
        <w:rPr>
          <w:lang w:val="fr_FR" w:bidi="fr_FR"/>
        </w:rPr>
      </w:r>
      <w:r>
        <w:rPr>
          <w:lang w:val="fr_FR" w:bidi="fr_FR"/>
        </w:rPr>
        <w:t>Les dirigeants religieux juifs</w:t>
      </w:r>
    </w:p>
    <w:p>
      <w:pPr/>
      <w:r>
        <w:rPr>
          <w:lang w:val="fr_FR" w:bidi="fr_FR"/>
        </w:rPr>
      </w:r>
      <w:r>
        <w:rPr>
          <w:lang w:val="fr_FR" w:bidi="fr_FR"/>
        </w:rPr>
        <w:t>Les érudits bibliques ont divisé Marc de plusieurs façons. Nous le diviserons en trois parties principales et deux points principaux. Les trois parties nous montrent</w:t>
      </w:r>
    </w:p>
    <w:p>
      <w:pPr>
        <w:pStyle w:val="ListBullet"/>
        <w:spacing w:line="240" w:lineRule="auto"/>
        <w:ind w:left="720"/>
      </w:pPr>
      <w:r>
        <w:rPr>
          <w:lang w:val="fr_FR" w:bidi="fr_FR"/>
        </w:rPr>
      </w:r>
      <w:r>
        <w:rPr>
          <w:lang w:val="fr_FR" w:bidi="fr_FR"/>
        </w:rPr>
        <w:t>L'acceptation de Jésus,</w:t>
      </w:r>
    </w:p>
    <w:p>
      <w:pPr>
        <w:pStyle w:val="ListBullet"/>
        <w:spacing w:line="240" w:lineRule="auto"/>
        <w:ind w:left="720"/>
      </w:pPr>
      <w:r>
        <w:rPr>
          <w:lang w:val="fr_FR" w:bidi="fr_FR"/>
        </w:rPr>
      </w:r>
      <w:r>
        <w:rPr>
          <w:lang w:val="fr_FR" w:bidi="fr_FR"/>
        </w:rPr>
        <w:t>Les doutes à propos de Jésus, et</w:t>
      </w:r>
    </w:p>
    <w:p>
      <w:pPr>
        <w:pStyle w:val="ListBullet"/>
        <w:spacing w:line="240" w:lineRule="auto"/>
        <w:ind w:left="720"/>
      </w:pPr>
      <w:r>
        <w:rPr>
          <w:lang w:val="fr_FR" w:bidi="fr_FR"/>
        </w:rPr>
      </w:r>
      <w:r>
        <w:rPr>
          <w:lang w:val="fr_FR" w:bidi="fr_FR"/>
        </w:rPr>
        <w:t>Le rejet ultime de Jésus par les dirigeants religieux.</w:t>
      </w:r>
    </w:p>
    <w:p>
      <w:pPr/>
      <w:r>
        <w:rPr>
          <w:lang w:val="fr_FR" w:bidi="fr_FR"/>
        </w:rPr>
      </w:r>
      <w:r>
        <w:rPr>
          <w:lang w:val="fr_FR" w:bidi="fr_FR"/>
        </w:rPr>
        <w:t>Les deux points hauts nous montrent les gens qui répondent à la question « Qui est Jésus ? » Dans le premier point élevé, Pierre confesse que Jésus est le Christ, ou le Sauveur promis. Dans le deuxième point élevé, un centurion romain confesse que Jésus est le propre Fils de Dieu.</w:t>
      </w:r>
    </w:p>
    <w:p>
      <w:pPr/>
      <w:r>
        <w:rPr>
          <w:lang w:val="fr_FR" w:bidi="fr_FR"/>
        </w:rPr>
      </w:r>
      <w:r>
        <w:rPr>
          <w:lang w:val="fr_FR" w:bidi="fr_FR"/>
        </w:rPr>
        <w:t>Pendant que vous expliquez les 3 parties de l'Évangile de Marc, vous pouvez demander à l'équipe de traduction de dessiner chaque section, en montrant les actions de Jésus dans chacune.</w:t>
      </w:r>
    </w:p>
    <w:p>
      <w:pPr/>
      <w:r>
        <w:rPr>
          <w:lang w:val="fr_FR" w:bidi="fr_FR"/>
        </w:rPr>
      </w:r>
      <w:r>
        <w:rPr>
          <w:b/>
          <w:lang w:val="fr_FR" w:bidi="fr_FR"/>
        </w:rPr>
        <w:t>Partie 1 : Marc 1 : 1 à Marc 8:30</w:t>
      </w:r>
    </w:p>
    <w:p>
      <w:pPr/>
      <w:r>
        <w:rPr>
          <w:lang w:val="fr_FR" w:bidi="fr_FR"/>
        </w:rPr>
      </w:r>
      <w:r>
        <w:rPr>
          <w:lang w:val="fr_FR" w:bidi="fr_FR"/>
        </w:rPr>
        <w:t xml:space="preserve">La première partie de Marc montre la réponse positive au ministère de Jésus. Les récits de Marc nous font poser ces questions : « Qui est Jésus ? Jésus a fait toutes ces choses — alors qui </w:t>
      </w:r>
      <w:r>
        <w:rPr>
          <w:b/>
          <w:lang w:val="fr_FR" w:bidi="fr_FR"/>
        </w:rPr>
        <w:t>est-il</w:t>
      </w:r>
      <w:r>
        <w:rPr>
          <w:lang w:val="fr_FR" w:bidi="fr_FR"/>
        </w:rPr>
        <w:t>, vraiment ? Que faites-vous quand vous êtes son disciple ? » Et Marc répond à ces questions pendant qu'il raconte les récits : Jésus est le Roi, le Christ promis ! Quand nous suivons Jésus, nous lui obéissons. Nous voyons ces thèmes à travers les récits comme Jésus calme la tempête, Jésus qui guérit l'homme possédé par un démon, Jésus qui guérit la femme qui saigne, et Jésus qui ressuscite la fille de Jaïrus de la mort, et plus. Ce passage se termine par Jésus qui guérit un homme aveugle (Marc 8.22–26). Cela finit aussi sur le premier point élevé — dans Marc 8.29, Pierre confesse que Jésus est le Sauveur promis, ou le Christ.</w:t>
      </w:r>
    </w:p>
    <w:p>
      <w:pPr/>
      <w:r>
        <w:rPr>
          <w:lang w:val="fr_FR" w:bidi="fr_FR"/>
        </w:rPr>
      </w:r>
      <w:r>
        <w:rPr>
          <w:b/>
          <w:lang w:val="fr_FR" w:bidi="fr_FR"/>
        </w:rPr>
        <w:t>Partie 2 : Marc 8:31 à 10:52</w:t>
      </w:r>
    </w:p>
    <w:p>
      <w:pPr/>
      <w:r>
        <w:rPr>
          <w:lang w:val="fr_FR" w:bidi="fr_FR"/>
        </w:rPr>
      </w:r>
      <w:r>
        <w:rPr>
          <w:lang w:val="fr_FR" w:bidi="fr_FR"/>
        </w:rPr>
        <w:t>Les disciples de Jésus le suivent, mais suivre Jésus n'est pas toujours facile. Même dans la première partie de Marc, Jésus laisse entendre que tous ne l'accepteront pas, mais dans cette deuxième partie, il leur montre comment certains ne comprennent pas qui est Jésus. Puis Jésus commence à préparer ses disciples à son rejet final quand ils se tournent vers Jérusalem. Jésus met en garde ses disciples à propos de ce qui va arriver, mais ils ne le croient pas.</w:t>
      </w:r>
    </w:p>
    <w:p>
      <w:pPr/>
      <w:r>
        <w:rPr>
          <w:lang w:val="fr_FR" w:bidi="fr_FR"/>
        </w:rPr>
      </w:r>
      <w:r>
        <w:rPr>
          <w:lang w:val="fr_FR" w:bidi="fr_FR"/>
        </w:rPr>
        <w:t>À la fin de la première partie, nous voyons Jésus guérir un homme aveugle. Maintenant, à la fin de la deuxième partie, Jésus guérit de nouveau les hommes aveugles. Marc veut montrer la différence entre ceux qui « voient » qui Jésus est vraiment et ceux qui ne « voient » pas ou ne comprennent pas qui il est et ce qu'il est venu faire.</w:t>
      </w:r>
    </w:p>
    <w:p>
      <w:pPr/>
      <w:r>
        <w:rPr>
          <w:lang w:val="fr_FR" w:bidi="fr_FR"/>
        </w:rPr>
      </w:r>
      <w:r>
        <w:rPr>
          <w:b/>
          <w:lang w:val="fr_FR" w:bidi="fr_FR"/>
        </w:rPr>
        <w:t>Partie 3 : Marc 11 : 1 à 16:20</w:t>
      </w:r>
    </w:p>
    <w:p>
      <w:pPr/>
      <w:r>
        <w:rPr>
          <w:lang w:val="fr_FR" w:bidi="fr_FR"/>
        </w:rPr>
      </w:r>
      <w:r>
        <w:rPr>
          <w:lang w:val="fr_FR" w:bidi="fr_FR"/>
        </w:rPr>
        <w:t>La troisième partie de Marc montre l'agonie de Jésus, la souffrance, la mort et la résurrection. Cependant, dans Marc 15.39, le deuxième point élevé se produit dans une confession qu'un centurion romain fait : Jésus est le Fils divin de Dieu !</w:t>
      </w:r>
    </w:p>
    <w:p>
      <w:pPr/>
      <w:r>
        <w:rPr>
          <w:lang w:val="fr_FR" w:bidi="fr_FR"/>
        </w:rPr>
      </w:r>
      <w:r>
        <w:rPr>
          <w:lang w:val="fr_FR" w:bidi="fr_FR"/>
        </w:rPr>
        <w:t>Les récits dans Marc ne sont pas toujours dans l'ordre chronologique. Marc organise les récits de manière à nous montrer que les actions de Jésus nous montrent qui il est. Par exemple, nous voyons Jésus guérir les gens aveugles et nous montrer la différence entre les gens spirituellement aveugles et ceux qui peuvent voir, ou ceux qui comprennent qui est vraiment Jésus. Marc place ces deux récits avant et après la deuxième partie de Marc pour nous montrer la différence entre la façon dont certains acceptent Jésus et certains gens n'acceptent pas Jésus.</w:t>
      </w:r>
    </w:p>
    <w:p>
      <w:pPr/>
      <w:r>
        <w:rPr>
          <w:lang w:val="fr_FR" w:bidi="fr_FR"/>
        </w:rPr>
      </w:r>
      <w:r>
        <w:rPr>
          <w:lang w:val="fr_FR" w:bidi="fr_FR"/>
        </w:rPr>
        <w:t>VisuVisualisez les trois parties de Marc en dessinant, en le scénarisant ou en utilisant des objets.</w:t>
      </w:r>
      <w:r>
        <w:rPr>
          <w:lang w:val="fr_FR" w:bidi="fr_FR"/>
        </w:rPr>
      </w:r>
    </w:p>
    <w:p>
      <w:pPr>
        <w:pStyle w:val="Heading3"/>
      </w:pPr>
      <w:r>
        <w:rPr>
          <w:lang w:val="fr_FR" w:bidi="fr_FR"/>
        </w:rPr>
        <w:t>Intégration du Texte</w:t>
      </w:r>
    </w:p>
    <w:p>
      <w:pPr/>
      <w:r>
        <w:rPr>
          <w:lang w:val="fr_FR" w:bidi="fr_FR"/>
        </w:rPr>
      </w:r>
      <w:r>
        <w:rPr>
          <w:lang w:val="fr_FR" w:bidi="fr_FR"/>
        </w:rPr>
        <w:t>Combler les lacunes dans Marc</w:t>
      </w:r>
    </w:p>
    <w:p>
      <w:pPr/>
      <w:r>
        <w:rPr>
          <w:lang w:val="fr_FR" w:bidi="fr_FR"/>
        </w:rPr>
      </w:r>
      <w:r>
        <w:rPr>
          <w:lang w:val="fr_FR" w:bidi="fr_FR"/>
        </w:rPr>
        <w:t>À cette étape de l'introduction du livre, le groupe va discuter des thèmes et du langage spécial utilisé dans ce livre.</w:t>
      </w:r>
    </w:p>
    <w:p>
      <w:pPr/>
      <w:r>
        <w:rPr>
          <w:lang w:val="fr_FR" w:bidi="fr_FR"/>
        </w:rPr>
      </w:r>
      <w:r>
        <w:rPr>
          <w:lang w:val="fr_FR" w:bidi="fr_FR"/>
        </w:rPr>
        <w:t>Les auditeurs de Marc étaient des croyants ordinaires à Rome. Il utilise donc des termes que les gens utilisent tous les jours. Marc écrit le livre comme il le fait. Marc utilise beaucoup de phrases courtes, le présent, de courtes histoires et des actions rapides pour donner l'idée que les choses se sont déroulées rapidement. Marc utilise souvent le mot « immédiatement ». Marc utilise aussi des mots qui décrivent bien les choses, de sorte que nous pouvons les voir comme une image dans notre esprit.</w:t>
      </w:r>
    </w:p>
    <w:p>
      <w:pPr/>
      <w:r>
        <w:rPr>
          <w:lang w:val="fr_FR" w:bidi="fr_FR"/>
        </w:rPr>
      </w:r>
      <w:r>
        <w:rPr>
          <w:lang w:val="fr_FR" w:bidi="fr_FR"/>
        </w:rPr>
        <w:t>Les thèmes de Marc comprennent Jésus comme le Christ ou le Messie, le fait d'être un disciple de Jésus et les souffrances de Jésus.</w:t>
      </w:r>
    </w:p>
    <w:p>
      <w:pPr/>
      <w:r>
        <w:rPr>
          <w:lang w:val="fr_FR" w:bidi="fr_FR"/>
        </w:rPr>
      </w:r>
      <w:r>
        <w:rPr>
          <w:lang w:val="fr_FR" w:bidi="fr_FR"/>
        </w:rPr>
        <w:t>Dans l'Ancien Testament, Dieu a promis de sauver son peuple et de régner sur lui comme son roi d'une nouvelle manière. Pour ce faire, Dieu enverra le Christ, ou le Messie. Marc montre que le récit de Jésus est la meilleure partie de l'histoire qui commence dans l'Ancien Testament. Dieu a promis à plusieurs reprises d'envoyer un Messie, et puis il envoie Jésus ! Marc montre clairement à travers ces récits que Jésus est le Sauveur que Dieu a promis d'envoyer. Cependant, les gens sont parfois confus parce qu'ils s'attendaient à ce que le Messie agisse différemment. Les gens pensaient souvent que le Messie serait un puissant chef militaire. Cependant, Jésus montre que le Messie de Dieu est venu pour servir les gens et pour souffrir et même mourir pour les sauver.</w:t>
      </w:r>
    </w:p>
    <w:p>
      <w:pPr/>
      <w:r>
        <w:rPr>
          <w:lang w:val="fr_FR" w:bidi="fr_FR"/>
        </w:rPr>
      </w:r>
      <w:r>
        <w:rPr>
          <w:lang w:val="fr_FR" w:bidi="fr_FR"/>
        </w:rPr>
        <w:t>Marc raconte plusieurs passages où Jésus explique comment il doit souffrir et mourir. Marc nous montre comment des gens comme les dirigeants juifs et même la propre famille de Jésus l'ont rejeté. Marc montre comment Jésus souffre pour préparer les croyants à la façon dont les croyants souffriront. Jésus lui-même explique que ses disciples seront confrontés à beaucoup de choses difficiles et dangereuses. Cependant, à la fin du récit de Marc, Jésus reprend la vie et rejoint Dieu dans le ciel. Les histoires des croyants se termineront aussi de façon heureuse quand les croyants entreront dans le royaume de Dieu !</w:t>
      </w:r>
    </w:p>
    <w:p>
      <w:pPr/>
      <w:r>
        <w:rPr>
          <w:lang w:val="fr_FR" w:bidi="fr_FR"/>
        </w:rPr>
      </w:r>
      <w:r>
        <w:rPr>
          <w:lang w:val="fr_FR" w:bidi="fr_FR"/>
        </w:rPr>
        <w:t>Arrêtez-vous ici et discutez en groupe : Pensez à un moment où quelque chose de difficile s'est produit et où quelqu'un qui avait déjà affronté la même chose de difficile a passé du temps avec vous. Comment êtes-vous senti ? Que ressentez-vous quand vous pensez à la façon dont Jésus a aussi affronté beaucoup de choses difficiles sur la terre ? Arrêtez cet enregistrement ici.</w:t>
      </w:r>
    </w:p>
    <w:p>
      <w:pPr/>
      <w:r>
        <w:rPr>
          <w:lang w:val="fr_FR" w:bidi="fr_FR"/>
        </w:rPr>
      </w:r>
      <w:r>
        <w:rPr>
          <w:lang w:val="fr_FR" w:bidi="fr_FR"/>
        </w:rPr>
        <w:t>Marc se concentre sur les passages où les gens posent des questions et se demandent qui est vraiment Jésus. Marc nous montre à quel point les gens sont étonnés quand ils voient comment Jésus les guérit ou contrôle le temps. Les gens parlent alors de Jésus et demandent comment il peut faire ces choses. Marc inclut les questions de ces personnes afin que quand nous entendrons ces passages, nous penserons aussi à qui est Jésus. Marc veut que nous nous concentrions sur la nouvelle choquante et étonnante que Jésus est le Messie qui a agi d'une manière différente de ce que les gens s'attendaient. Jésus souffre et meurt pour son peuple, mais Jésus vit aussi et sauve son peuple ! Marc veut que nous répondions comme Pierre et le Centurion romain et que nous déclarons que Jésus est le Messie, le Fils de Dieu !</w:t>
      </w:r>
    </w:p>
    <w:p>
      <w:pPr/>
      <w:r>
        <w:rPr>
          <w:lang w:val="fr_FR" w:bidi="fr_FR"/>
        </w:rPr>
      </w:r>
      <w:r>
        <w:rPr>
          <w:lang w:val="fr_FR" w:bidi="fr_FR"/>
        </w:rPr>
        <w:t>Arrêtez-vous ici et discutez en groupe : Pensez aux histoires que vous racontez dans votre culture pour faire réfléchir les gens à une vérité importante. Parfois, les narrateurs annoncent la partie importante à la fin du récit. Parfois, les narrateurs posent des questions aux personnes qui écoutent sur les vérités importantes du récit. Comment racontez-vous les histoires pour que les gens pensent à la vérité dans le récit ? Arrêtez cet enregistrement ici.</w:t>
      </w:r>
    </w:p>
    <w:p>
      <w:pPr/>
      <w:r>
        <w:rPr>
          <w:lang w:val="fr_FR" w:bidi="fr_FR"/>
        </w:rPr>
      </w:r>
      <w:r>
        <w:rPr>
          <w:lang w:val="fr_FR" w:bidi="fr_FR"/>
        </w:rPr>
        <w:t>Arrêtez-vous ici et discutez en groupe : Quand vous entendez les récits de Marc à propos de Jésus, que ressentez-vous à son sujet ? Qui est Jésus, à ton avis ? Vous pouvez dire à haute voix qui est Jésus et célébrer la façon dont Dieu a envoyé le Sauveur comme il l'a promis ! Vous pouvez chanter, danser, ou parler à Dieu et lui dire à quel point vous êtes reconnaissants !</w:t>
      </w:r>
      <w:r>
        <w:rPr>
          <w:lang w:val="fr_FR" w:bidi="fr_FR"/>
        </w:rPr>
      </w:r>
      <w:r>
        <w:rPr>
          <w:lang w:val="fr_FR" w:bidi="fr_FR"/>
        </w:rPr>
      </w:r>
    </w:p>
    <w:p>
      <w:pPr/>
      <w:r>
        <w:rPr>
          <w:lang w:val="fr_FR" w:bidi="fr_FR"/>
        </w:rPr>
      </w:r>
    </w:p>
    <w:p>
      <w:pPr>
        <w:pStyle w:val="Heading2"/>
      </w:pPr>
      <w:r>
        <w:rPr>
          <w:lang w:val="fr_FR" w:bidi="fr_FR"/>
        </w:rPr>
        <w:t>Genèse 1:1–2:3</w:t>
      </w:r>
      <w:r>
        <w:rPr>
          <w:lang w:val="fr_FR" w:bidi="fr_FR"/>
        </w:rPr>
      </w:r>
    </w:p>
    <w:p>
      <w:pPr>
        <w:pStyle w:val="Heading3"/>
      </w:pPr>
      <w:r>
        <w:rPr>
          <w:lang w:val="fr_FR" w:bidi="fr_FR"/>
        </w:rPr>
        <w:t>Écouter et Cœur</w:t>
      </w:r>
    </w:p>
    <w:p>
      <w:pPr/>
      <w:r>
        <w:rPr>
          <w:lang w:val="fr_FR" w:bidi="fr_FR"/>
        </w:rPr>
      </w:r>
      <w:r>
        <w:rPr>
          <w:lang w:val="fr_FR" w:bidi="fr_FR"/>
        </w:rPr>
        <w:t>Dans cette étape, écoutez Genèse 1:1–2:3 et gardez-le dans votre cœur. Écoutez une version audio de Genèse 1:1–2:3 trois fois dans trois versions différentes si possible Ensuite, discutez des questions suivantes en groupe :</w:t>
      </w:r>
    </w:p>
    <w:p>
      <w:pPr>
        <w:pStyle w:val="ListBullet"/>
        <w:spacing w:line="240" w:lineRule="auto"/>
        <w:ind w:left="720"/>
      </w:pPr>
      <w:r>
        <w:rPr>
          <w:lang w:val="fr_FR" w:bidi="fr_FR"/>
        </w:rPr>
      </w:r>
      <w:r>
        <w:rPr>
          <w:lang w:val="fr_FR" w:bidi="fr_FR"/>
        </w:rPr>
        <w:t>Qu'est-ce que vous avez aimé dans ce passage ?</w:t>
      </w:r>
    </w:p>
    <w:p>
      <w:pPr>
        <w:pStyle w:val="ListBullet"/>
        <w:spacing w:line="240" w:lineRule="auto"/>
        <w:ind w:left="720"/>
      </w:pPr>
      <w:r>
        <w:rPr>
          <w:lang w:val="fr_FR" w:bidi="fr_FR"/>
        </w:rPr>
      </w:r>
      <w:r>
        <w:rPr>
          <w:lang w:val="fr_FR" w:bidi="fr_FR"/>
        </w:rPr>
        <w:t>Qu'est-ce que vous n'avez pas aimé ou n'avez pas compris dans ce passage ?</w:t>
      </w:r>
    </w:p>
    <w:p>
      <w:pPr>
        <w:pStyle w:val="ListBullet"/>
        <w:spacing w:line="240" w:lineRule="auto"/>
        <w:ind w:left="720"/>
      </w:pPr>
      <w:r>
        <w:rPr>
          <w:lang w:val="fr_FR" w:bidi="fr_FR"/>
        </w:rPr>
      </w:r>
      <w:r>
        <w:rPr>
          <w:lang w:val="fr_FR" w:bidi="fr_FR"/>
        </w:rPr>
        <w:t>Qu'est-ce que cette histoire nous dit à propos de Dieu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qui veut écouter cette histoire ?</w:t>
      </w:r>
      <w:r>
        <w:rPr>
          <w:lang w:val="fr_FR" w:bidi="fr_FR"/>
        </w:rPr>
      </w:r>
    </w:p>
    <w:p>
      <w:pPr>
        <w:pStyle w:val="Heading3"/>
      </w:pPr>
      <w:r>
        <w:rPr>
          <w:lang w:val="fr_FR" w:bidi="fr_FR"/>
        </w:rPr>
        <w:t>Planter le Décor</w:t>
      </w:r>
    </w:p>
    <w:p>
      <w:pPr/>
      <w:r>
        <w:rPr>
          <w:lang w:val="fr_FR" w:bidi="fr_FR"/>
        </w:rPr>
      </w:r>
      <w:r>
        <w:rPr>
          <w:lang w:val="fr_FR" w:bidi="fr_FR"/>
        </w:rPr>
        <w:t>Écoutez la version audio de Genèse 1:1–2:3 dans la version la plus facile à comprendre.</w:t>
      </w:r>
    </w:p>
    <w:p>
      <w:pPr/>
      <w:r>
        <w:rPr>
          <w:lang w:val="fr_FR" w:bidi="fr_FR"/>
        </w:rPr>
      </w:r>
      <w:r>
        <w:rPr>
          <w:lang w:val="fr_FR" w:bidi="fr_FR"/>
        </w:rPr>
        <w:t>C'est une histoire sur la façon dont Dieu a créé le monde à partir de rien. Dieu est spécial parmi tous les dieux parce qu'il parle de création dans l'existence. Dieu montre son autorité sur la création en nommant les choses qu'il a créées. Cette histoire est principalement sur Dieu lui-même. La création de Dieu n'est pas aussi importante que Dieu.</w:t>
      </w:r>
    </w:p>
    <w:p>
      <w:pPr/>
      <w:r>
        <w:rPr>
          <w:lang w:val="fr_FR" w:bidi="fr_FR"/>
        </w:rPr>
      </w:r>
      <w:r>
        <w:rPr>
          <w:lang w:val="fr_FR" w:bidi="fr_FR"/>
        </w:rPr>
        <w:t>Les hommes de Dieu ont utilisé cette histoire de création pour montrer que leur Dieu est le seul vrai Dieu créateur. Ils voulaient montrer qu'il n'est pas comme les autres dieux - notre Dieu est tout-puissant et donne autorité à toutes les choses lui-même.</w:t>
      </w:r>
    </w:p>
    <w:p>
      <w:pPr/>
      <w:r>
        <w:rPr>
          <w:lang w:val="fr_FR" w:bidi="fr_FR"/>
        </w:rPr>
      </w:r>
      <w:r>
        <w:rPr>
          <w:lang w:val="fr_FR" w:bidi="fr_FR"/>
        </w:rPr>
        <w:t>Cette histoire contient de la poésie parce qu'elle est écrite dans le même style que les histoires de la création des cultures qui les entourent. Bien que cela puisse ressembler à la poésie parfois, c'est aussi une histoire vraie qui s'est produite il y a longtemps, mais l'auteur ne l'a pas vu Il a appris ces choses de ses ancêtres.</w:t>
      </w:r>
    </w:p>
    <w:p>
      <w:pPr/>
      <w:r>
        <w:rPr>
          <w:lang w:val="fr_FR" w:bidi="fr_FR"/>
        </w:rPr>
      </w:r>
      <w:r>
        <w:rPr>
          <w:lang w:val="fr_FR" w:bidi="fr_FR"/>
        </w:rPr>
        <w:t>Arrêtez-vous ici et discutez avec votre équipe de traduction : Racontez les uns aux autres une histoire de votre culture sur la création du monde. Les gens croient-ils que c'est vrai ? Si oui, comment l'histoire commence-t-elle ? Comment pouvez-vous dire la différence dans votre langue entre une histoire vraie et une histoire fausse ? Mettez cet enregistrement en pause ici.</w:t>
      </w:r>
    </w:p>
    <w:p>
      <w:pPr/>
      <w:r>
        <w:rPr>
          <w:lang w:val="fr_FR" w:bidi="fr_FR"/>
        </w:rPr>
      </w:r>
      <w:r>
        <w:rPr>
          <w:lang w:val="fr_FR" w:bidi="fr_FR"/>
        </w:rPr>
        <w:t>Les premiers mots dans la Genèse disent : « Au début, Dieu a créé les cieux et la terre ». Les mots « cieux et terre » quand ils sont dits ensemble se réfèrent à tout dans tout l'univers. La plupart des érudits de la Bible croient que cela signifie que rien n'existait avant que Dieu ne crée les cieux et la terre. Le mot dans la langue originale pour « créer » signifie généralement faire quelque chose à partir de rien. Seul Dieu peut créer quelque chose.</w:t>
      </w:r>
    </w:p>
    <w:p>
      <w:pPr/>
      <w:r>
        <w:rPr>
          <w:lang w:val="fr_FR" w:bidi="fr_FR"/>
        </w:rPr>
      </w:r>
      <w:r>
        <w:rPr>
          <w:lang w:val="fr_FR" w:bidi="fr_FR"/>
        </w:rPr>
        <w:t>Quand Dieu a fait la terre, au début, elle était vide comme un désert ou un vide. Rien ne vivait Il n'y avait pas de plantes ou d'animaux. C'était comme les eaux profondes couvraient la terre. L'Esprit ou le souffle de Dieu planait au-dessus des eaux profondes. Dieu lui-même était là. Il planait probablement au-dessus des eaux ou se déplaçait comme une protection. Dieu était sur le point de commencer à créer les choses sur la terre.</w:t>
      </w:r>
    </w:p>
    <w:p>
      <w:pPr/>
      <w:r>
        <w:rPr>
          <w:lang w:val="fr_FR" w:bidi="fr_FR"/>
        </w:rPr>
      </w:r>
      <w:r>
        <w:rPr>
          <w:lang w:val="fr_FR" w:bidi="fr_FR"/>
        </w:rPr>
        <w:t>Cette histoire est clairement divisée en une introduction, une section pour chacun des six jours de création, puis une section sur le septième jour. Les jours 1 et 4, 2 et 5, et 3 et 6 correspondent les uns aux autres.</w:t>
      </w:r>
    </w:p>
    <w:p>
      <w:pPr/>
      <w:r>
        <w:rPr>
          <w:lang w:val="fr_FR" w:bidi="fr_FR"/>
        </w:rPr>
      </w:r>
      <w:r>
        <w:rPr>
          <w:lang w:val="fr_FR" w:bidi="fr_FR"/>
        </w:rPr>
        <w:t>Le premier jour, Dieu a parlé et la lumière est apparue. Dieu a séparé la lumière des ténèbres. Cela montre que Dieu veut que la lumière soit pendant la journée et que les ténèbres soient la nuit. Dieu fait une création ordonnée.</w:t>
      </w:r>
    </w:p>
    <w:p>
      <w:pPr/>
      <w:r>
        <w:rPr>
          <w:lang w:val="fr_FR" w:bidi="fr_FR"/>
        </w:rPr>
      </w:r>
      <w:r>
        <w:rPr>
          <w:lang w:val="fr_FR" w:bidi="fr_FR"/>
        </w:rPr>
        <w:t>Le deuxième jour, Dieu crée les eaux dans le ciel et les eaux sur la terre. Dieu à fait une séparation ordonnée du ciel et des mers.</w:t>
      </w:r>
    </w:p>
    <w:p>
      <w:pPr/>
      <w:r>
        <w:rPr>
          <w:lang w:val="fr_FR" w:bidi="fr_FR"/>
        </w:rPr>
      </w:r>
      <w:r>
        <w:rPr>
          <w:lang w:val="fr_FR" w:bidi="fr_FR"/>
        </w:rPr>
        <w:t>Le troisième jour, Dieu sépare l'eau de la terre. Il montre deux endroits où sa création peut vivre : certains dans l'eau et d'autres sur la terre. Dieu a créé aussi la végétation ou les plantes qui vivent sur la terre sèche. Dieu crée deux types de plantes. Certaines plantes ont des germes en elles, comme le grain. Certaines plantes ont des fruits qui ont des graines dans leur fruit. Ces deux types de plantes ont des graines pour rendre possible de produire de nouvelles plantes tout comme leurs plantes parents.</w:t>
      </w:r>
    </w:p>
    <w:p>
      <w:pPr/>
      <w:r>
        <w:rPr>
          <w:lang w:val="fr_FR" w:bidi="fr_FR"/>
        </w:rPr>
      </w:r>
      <w:r>
        <w:rPr>
          <w:lang w:val="fr_FR" w:bidi="fr_FR"/>
        </w:rPr>
        <w:t>Ces trois premiers jours nous montrent les endroits où la création de Dieu vit et la façon dont Dieu a transformé le temps en jours et en nuits.</w:t>
      </w:r>
    </w:p>
    <w:p>
      <w:pPr/>
      <w:r>
        <w:rPr>
          <w:lang w:val="fr_FR" w:bidi="fr_FR"/>
        </w:rPr>
      </w:r>
      <w:r>
        <w:rPr>
          <w:lang w:val="fr_FR" w:bidi="fr_FR"/>
        </w:rPr>
        <w:t>Le quatrième jour correspond au premier jour parce que maintenant, Dieu crée les choses qui donnent la lumière. Dieu appelle les choses « lumières », puis il dit qu'il y a une plus grande lumière pour la journée et une plus petite lumière pour la nuit. Dieu ne nomme pas ces lumières probablement parce qu'il veut montrer que les lumières elles-mêmes ne sont pas des dieux. Ces lumières montrent que le temps suit un ordre à travers les jours, les mois et les années.</w:t>
      </w:r>
    </w:p>
    <w:p>
      <w:pPr/>
      <w:r>
        <w:rPr>
          <w:lang w:val="fr_FR" w:bidi="fr_FR"/>
        </w:rPr>
      </w:r>
      <w:r>
        <w:rPr>
          <w:lang w:val="fr_FR" w:bidi="fr_FR"/>
        </w:rPr>
        <w:t>Arrêtez-vous ici et discutez en équipe : Racontez une histoire de votre culture sur les choses que les gens dans votre culture adorent en plus du Dieu créateur. Mettez cet enregistrement en pause ici.</w:t>
      </w:r>
    </w:p>
    <w:p>
      <w:pPr/>
      <w:r>
        <w:rPr>
          <w:lang w:val="fr_FR" w:bidi="fr_FR"/>
        </w:rPr>
      </w:r>
      <w:r>
        <w:rPr>
          <w:lang w:val="fr_FR" w:bidi="fr_FR"/>
        </w:rPr>
        <w:t>Le cinquième jour correspond au deuxième jour. Maintenant, Dieu remplit les deux « eaux », le ciel et l'eau sur la terre avec des animaux. Il remplit le ciel d'oiseaux et l'eau de poisson. Les créatures dans l'eau comprennent à la fois les grands animaux et les petits. Dieu les bénit, puis leur donne un commandement de remplir la terre.</w:t>
      </w:r>
    </w:p>
    <w:p>
      <w:pPr/>
      <w:r>
        <w:rPr>
          <w:lang w:val="fr_FR" w:bidi="fr_FR"/>
        </w:rPr>
      </w:r>
      <w:r>
        <w:rPr>
          <w:lang w:val="fr_FR" w:bidi="fr_FR"/>
        </w:rPr>
        <w:t>Le sixième jour correspond au troisième jour. Dieu crée deux choses le sixième jour pour remplir la terre sèche. Il crée des animaux qui ont des enfants tout comme eux-mêmes. Il crée les gens qui reproduisent aussi d'autres personnes tout comme eux-mêmes. La langue originale nous montre que le sixième jour est le jour le plus important de la création. Dieu nous donne plus de détails ce jour - il nous dit qu'il a créé des êtres humains le sixième jour. Dieu dit qu'il crée les humains à son image. Les gens portent l'image de Dieu Cela signifie qu'ils sont en quelque sorte comme Dieu physiquement et spirituellement. Ils peuvent penser et ils ont une conscience ou une façon de distinguer le bien du mal. Dans l'Ancien Testament, les représentants d'un roi ou d'une reine étaient appelés une image. Dieu dit que les gens sont ses représentants. Dieu a rendu clair qu'il a fait à la fois les hommes et les femmes à son image. Dieu a aussi béni les gens de la même manière que les animaux et les plantes en leur disant de se multiplier et de remplir la terre. Mais il leur a donné une tâche spéciale de gouverner sur la création et d'en prendre soin. Dieu a donné aux gens et aux animaux des plantes et des arbres fruitiers pour la nourriture.</w:t>
      </w:r>
    </w:p>
    <w:p>
      <w:pPr/>
      <w:r>
        <w:rPr>
          <w:lang w:val="fr_FR" w:bidi="fr_FR"/>
        </w:rPr>
      </w:r>
      <w:r>
        <w:rPr>
          <w:lang w:val="fr_FR" w:bidi="fr_FR"/>
        </w:rPr>
        <w:t>Arrêtez-vous et discutez en équipe de traduction : Comment allez-vous dire que Dieu a créé les hommes à sa propre image ? Mettez cet enregistrement en pause ici.</w:t>
      </w:r>
    </w:p>
    <w:p>
      <w:pPr/>
      <w:r>
        <w:rPr>
          <w:lang w:val="fr_FR" w:bidi="fr_FR"/>
        </w:rPr>
      </w:r>
      <w:r>
        <w:rPr>
          <w:lang w:val="fr_FR" w:bidi="fr_FR"/>
        </w:rPr>
        <w:t>À la fin de chaque journée, sauf pour le deuxième jour, Dieu dit que chaque jour est bon ou beau. Mais quand Dieu a regardé tout ce qu'il avait fait le sixième jour, y compris les gens, il a dit que c'était très bon !</w:t>
      </w:r>
    </w:p>
    <w:p>
      <w:pPr/>
      <w:r>
        <w:rPr>
          <w:lang w:val="fr_FR" w:bidi="fr_FR"/>
        </w:rPr>
      </w:r>
      <w:r>
        <w:rPr>
          <w:lang w:val="fr_FR" w:bidi="fr_FR"/>
        </w:rPr>
        <w:t>À a fin du sixième jour, Dieu avait achevé son travail de création - qui comprenait tout dans les cieux et la terre. Il a rendu saint ou a mis à part le septième jour et l'a béni. Il s'est reposé ou il a arrêté de créer son travail. Dieu ne s'est pas reposé parce qu'il était fatigué — ce repos fait référence à l'arrêt de son travail.</w:t>
      </w:r>
    </w:p>
    <w:p>
      <w:pPr/>
      <w:r>
        <w:rPr>
          <w:lang w:val="fr_FR" w:bidi="fr_FR"/>
        </w:rPr>
      </w:r>
      <w:r>
        <w:rPr>
          <w:lang w:val="fr_FR" w:bidi="fr_FR"/>
        </w:rPr>
        <w:t xml:space="preserve">Arrêtez-vous et discutez en équipe de traduction : Dieu a rendu le septième jour « saint » ou a mis à part. Parlez de choses dans votre culture qui sont mises à part pour un but spécial. Comment parlez-vous de cela ?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Genèse 1:1–2:3 dans la version la plus facile à comprendre.</w:t>
      </w:r>
    </w:p>
    <w:p>
      <w:pPr/>
      <w:r>
        <w:rPr>
          <w:lang w:val="fr_FR" w:bidi="fr_FR"/>
        </w:rPr>
      </w:r>
      <w:r>
        <w:rPr>
          <w:lang w:val="fr_FR" w:bidi="fr_FR"/>
        </w:rPr>
        <w:t>Dans cette étape, le groupe définira les différentes parties, les personnages et le cadre du passage. Ensuite, le groupe visualisera ce passage.</w:t>
      </w:r>
    </w:p>
    <w:p>
      <w:pPr/>
      <w:r>
        <w:rPr>
          <w:lang w:val="fr_FR" w:bidi="fr_FR"/>
        </w:rPr>
      </w:r>
      <w:r>
        <w:rPr>
          <w:lang w:val="fr_FR" w:bidi="fr_FR"/>
        </w:rPr>
        <w:t>Ce passage a une introduction et 7 scènes.</w:t>
      </w:r>
    </w:p>
    <w:p>
      <w:pPr/>
      <w:r>
        <w:rPr>
          <w:lang w:val="fr_FR" w:bidi="fr_FR"/>
        </w:rPr>
      </w:r>
      <w:r>
        <w:rPr>
          <w:b/>
          <w:lang w:val="fr_FR" w:bidi="fr_FR"/>
        </w:rPr>
        <w:t xml:space="preserve">Introduction </w:t>
      </w:r>
      <w:r>
        <w:rPr>
          <w:lang w:val="fr_FR" w:bidi="fr_FR"/>
        </w:rPr>
        <w:t>Cette histoire commence par une introduction qui montre à quoi la terre était quand Dieu l'a créée pour la première fois à partir de rien.</w:t>
      </w:r>
    </w:p>
    <w:p>
      <w:pPr/>
      <w:r>
        <w:rPr>
          <w:lang w:val="fr_FR" w:bidi="fr_FR"/>
        </w:rPr>
      </w:r>
      <w:r>
        <w:rPr>
          <w:b/>
          <w:lang w:val="fr_FR" w:bidi="fr_FR"/>
        </w:rPr>
        <w:t>Dans la première scène :</w:t>
      </w:r>
      <w:r>
        <w:rPr>
          <w:lang w:val="fr_FR" w:bidi="fr_FR"/>
        </w:rPr>
        <w:t xml:space="preserve"> Dieu crée la lumière et la sépare des ténèbres le premier jour.</w:t>
      </w:r>
    </w:p>
    <w:p>
      <w:pPr/>
      <w:r>
        <w:rPr>
          <w:lang w:val="fr_FR" w:bidi="fr_FR"/>
        </w:rPr>
      </w:r>
      <w:r>
        <w:rPr>
          <w:b/>
          <w:lang w:val="fr_FR" w:bidi="fr_FR"/>
        </w:rPr>
        <w:t>Dans la deuxième scène :</w:t>
      </w:r>
      <w:r>
        <w:rPr>
          <w:lang w:val="fr_FR" w:bidi="fr_FR"/>
        </w:rPr>
        <w:t xml:space="preserve"> Dieu sépare le ciel et l'eau sur la terre le deuxième jour.</w:t>
      </w:r>
    </w:p>
    <w:p>
      <w:pPr/>
      <w:r>
        <w:rPr>
          <w:lang w:val="fr_FR" w:bidi="fr_FR"/>
        </w:rPr>
      </w:r>
      <w:r>
        <w:rPr>
          <w:b/>
          <w:lang w:val="fr_FR" w:bidi="fr_FR"/>
        </w:rPr>
        <w:t>Dans la troisième scène :</w:t>
      </w:r>
      <w:r>
        <w:rPr>
          <w:lang w:val="fr_FR" w:bidi="fr_FR"/>
        </w:rPr>
        <w:t xml:space="preserve"> Dieu sépare l'eau de la terre sèche le troisième jour. Il crée aussi toutes les plantes.</w:t>
      </w:r>
    </w:p>
    <w:p>
      <w:pPr/>
      <w:r>
        <w:rPr>
          <w:lang w:val="fr_FR" w:bidi="fr_FR"/>
        </w:rPr>
      </w:r>
      <w:r>
        <w:rPr>
          <w:b/>
          <w:lang w:val="fr_FR" w:bidi="fr_FR"/>
        </w:rPr>
        <w:t>Dans la quatrième scène :</w:t>
      </w:r>
      <w:r>
        <w:rPr>
          <w:lang w:val="fr_FR" w:bidi="fr_FR"/>
        </w:rPr>
        <w:t xml:space="preserve"> Dieu crée des lumières spécifiques comme le soleil, la lune et les étoiles le quatrième jour.</w:t>
      </w:r>
    </w:p>
    <w:p>
      <w:pPr/>
      <w:r>
        <w:rPr>
          <w:lang w:val="fr_FR" w:bidi="fr_FR"/>
        </w:rPr>
      </w:r>
      <w:r>
        <w:rPr>
          <w:b/>
          <w:lang w:val="fr_FR" w:bidi="fr_FR"/>
        </w:rPr>
        <w:t>Dans la cinquième scène :</w:t>
      </w:r>
      <w:r>
        <w:rPr>
          <w:lang w:val="fr_FR" w:bidi="fr_FR"/>
        </w:rPr>
        <w:t xml:space="preserve"> Dieu remplit le ciel et l'eau d'oiseaux et de poisson le cinquième jour.</w:t>
      </w:r>
    </w:p>
    <w:p>
      <w:pPr/>
      <w:r>
        <w:rPr>
          <w:lang w:val="fr_FR" w:bidi="fr_FR"/>
        </w:rPr>
      </w:r>
      <w:r>
        <w:rPr>
          <w:b/>
          <w:lang w:val="fr_FR" w:bidi="fr_FR"/>
        </w:rPr>
        <w:t>Dans la sixième scène :</w:t>
      </w:r>
      <w:r>
        <w:rPr>
          <w:lang w:val="fr_FR" w:bidi="fr_FR"/>
        </w:rPr>
        <w:t xml:space="preserve"> Dieu remplit la terre d'animaux et du premier homme et de la femme le sixième jour. Il termine son travail de création le sixième jour.</w:t>
      </w:r>
    </w:p>
    <w:p>
      <w:pPr/>
      <w:r>
        <w:rPr>
          <w:lang w:val="fr_FR" w:bidi="fr_FR"/>
        </w:rPr>
      </w:r>
      <w:r>
        <w:rPr>
          <w:b/>
          <w:lang w:val="fr_FR" w:bidi="fr_FR"/>
        </w:rPr>
        <w:t>Dans la septième scène :</w:t>
      </w:r>
      <w:r>
        <w:rPr>
          <w:lang w:val="fr_FR" w:bidi="fr_FR"/>
        </w:rPr>
        <w:t xml:space="preserve"> Dieu arrête de travailler et fait du septième jour un jour spécial mis à part parce que c'était le jour où il a fini son travail.</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Oiseaux, poissons, animaux terrestres</w:t>
      </w:r>
    </w:p>
    <w:p>
      <w:pPr>
        <w:pStyle w:val="ListBullet"/>
        <w:spacing w:line="240" w:lineRule="auto"/>
        <w:ind w:left="720"/>
      </w:pPr>
      <w:r>
        <w:rPr>
          <w:lang w:val="fr_FR" w:bidi="fr_FR"/>
        </w:rPr>
      </w:r>
      <w:r>
        <w:rPr>
          <w:lang w:val="fr_FR" w:bidi="fr_FR"/>
        </w:rPr>
        <w:t>Homme et femme</w:t>
      </w:r>
    </w:p>
    <w:p>
      <w:pPr/>
      <w:r>
        <w:rPr>
          <w:lang w:val="fr_FR" w:bidi="fr_FR"/>
        </w:rPr>
      </w:r>
      <w:r>
        <w:rPr>
          <w:lang w:val="fr_FR" w:bidi="fr_FR"/>
        </w:rPr>
        <w:t>En groupe, faites attention à ces parties du cadre du passage : Il est important de se rappeler que cette histoire commence par une description de la terre vide et sans forme avant que Dieu ne commence à faire de l'ordre sur la terre et la remplir de choses vivantes. L'Esprit ou le souffle de Dieu planait au-dessus des eaux, créant un sens de suspense que Dieu commencera bientôt à travailler pour créer le monde.</w:t>
      </w:r>
    </w:p>
    <w:p>
      <w:pPr/>
      <w:r>
        <w:rPr>
          <w:lang w:val="fr_FR" w:bidi="fr_FR"/>
        </w:rPr>
      </w:r>
      <w:r>
        <w:rPr>
          <w:lang w:val="fr_FR" w:bidi="fr_FR"/>
        </w:rPr>
        <w:t>Cette histoire est un rapport des choses que Dieu a créées dans l'ordre où il les a créées. Ce rapport de la création de Dieu utilise beaucoup de répétition. L'auteur dit la création de chaque jour de la même manière.</w:t>
      </w:r>
    </w:p>
    <w:p>
      <w:pPr/>
      <w:r>
        <w:rPr>
          <w:lang w:val="fr_FR" w:bidi="fr_FR"/>
        </w:rPr>
      </w:r>
      <w:r>
        <w:rPr>
          <w:lang w:val="fr_FR" w:bidi="fr_FR"/>
        </w:rPr>
        <w:t xml:space="preserve">Arrêtez-vous ici et discutez en équipe de traduction : Comment rapportez-vous une liste de choses que quelqu'un fait dans l'ordre où il les fait ? Quel genre de répétition ou de structure utilisez-vous pour vous rappeler de la liste ? Mettez cet enregistrement en pause ici </w:t>
      </w:r>
    </w:p>
    <w:p>
      <w:pPr/>
      <w:r>
        <w:rPr>
          <w:lang w:val="fr_FR" w:bidi="fr_FR"/>
        </w:rPr>
      </w:r>
      <w:r>
        <w:rPr>
          <w:lang w:val="fr_FR" w:bidi="fr_FR"/>
        </w:rPr>
        <w:t>Il est important de se rappeler que le premier jour, Dieu sépare la lumière des ténèbres. Dieu a vu que la lumière était bonne. Ensuite, il nomme jour et nuit. Ensuite, c'était le soir et le matin, le premier jour.</w:t>
      </w:r>
    </w:p>
    <w:p>
      <w:pPr/>
      <w:r>
        <w:rPr>
          <w:lang w:val="fr_FR" w:bidi="fr_FR"/>
        </w:rPr>
      </w:r>
      <w:r>
        <w:rPr>
          <w:lang w:val="fr_FR" w:bidi="fr_FR"/>
        </w:rPr>
        <w:t>Ensuite, le deuxième jour, Dieu sépare le ciel de l'eau. Dieu nomme le ciel. Ensuite, c'est le soir et le matin, le deuxième jour.</w:t>
      </w:r>
    </w:p>
    <w:p>
      <w:pPr/>
      <w:r>
        <w:rPr>
          <w:lang w:val="fr_FR" w:bidi="fr_FR"/>
        </w:rPr>
      </w:r>
      <w:r>
        <w:rPr>
          <w:lang w:val="fr_FR" w:bidi="fr_FR"/>
        </w:rPr>
        <w:t>Ensuite, le troisième jour, Dieu sépare l'eau de la terre sèche. Dieu nomme la mer et la terre. Dieu dit que c'est bon. Ensuite, Dieu crée de la végétation - des plantes qui ont des graines et des plantes qui ont des fruits - sur le sol sec. Dieu dit que c'est bon. Ensuite, c'est le soir et le matin, le troisième jour.</w:t>
      </w:r>
    </w:p>
    <w:p>
      <w:pPr/>
      <w:r>
        <w:rPr>
          <w:lang w:val="fr_FR" w:bidi="fr_FR"/>
        </w:rPr>
      </w:r>
      <w:r>
        <w:rPr>
          <w:lang w:val="fr_FR" w:bidi="fr_FR"/>
        </w:rPr>
        <w:t>Ces séparations fournissent un espace ordonné pour que les gens et les animaux vivent Ces trois premiers jours nous montrent les endroits où la création de Dieu vit et la façon dont Dieu a transformé le temps en jours et en nuits. Les trois prochains jours montrent que Dieu remplit le ciel, l'eau et la terre de sa création.</w:t>
      </w:r>
    </w:p>
    <w:p>
      <w:pPr/>
      <w:r>
        <w:rPr>
          <w:lang w:val="fr_FR" w:bidi="fr_FR"/>
        </w:rPr>
      </w:r>
      <w:r>
        <w:rPr>
          <w:lang w:val="fr_FR" w:bidi="fr_FR"/>
        </w:rPr>
        <w:t>Le quatrième jour, Dieu crée les lumières dans le ciel pour marquer des moments spéciaux de l'année et pour marquer les jours, les mois et les années. Il décrit les plus grandes et les moins grandes lumières et explique leur but. Dieu a vu que c'était bon. Ensuite, c'est le soir et le matin, le quatrième jour.</w:t>
      </w:r>
    </w:p>
    <w:p>
      <w:pPr/>
      <w:r>
        <w:rPr>
          <w:lang w:val="fr_FR" w:bidi="fr_FR"/>
        </w:rPr>
      </w:r>
      <w:r>
        <w:rPr>
          <w:lang w:val="fr_FR" w:bidi="fr_FR"/>
        </w:rPr>
        <w:t>Le cinquième jour, Dieu crée toutes sortes de créatures, grandes et petites, dans l'eau. Dieu crée aussi tous les types d'oiseaux qui volent dans le ciel. Dieu a vu que c'était bon. Maintenant, Dieu commence à bénir des parties de sa création. Dieu bénit les créatures de la mer et les oiseaux et il leur commande de se multiplier et de remplir la terre. Ensuite, c'est le soir et le matin, le cinquième jour.</w:t>
      </w:r>
    </w:p>
    <w:p>
      <w:pPr/>
      <w:r>
        <w:rPr>
          <w:lang w:val="fr_FR" w:bidi="fr_FR"/>
        </w:rPr>
      </w:r>
      <w:r>
        <w:rPr>
          <w:lang w:val="fr_FR" w:bidi="fr_FR"/>
        </w:rPr>
        <w:t>Il est important de se rappeler que Dieu a donné beaucoup plus de détails sur sa création le sixième jour. Il a créé du bétail comme des vaches et des chèvres, des choses rampantes qui rampent près du sol et des bêtes sauvages ou des animaux. Il a dit qu'ils étaient bons. Ensuite, il a fait les gens à sa propre image. Dieu a béni les gens et a commandé aux gens de remplir la terre d'autres personnes. Dieu a dit que les gens avaient l'autorité et la responsabilité sur sa création et d'en prendre soin. Dieu a donné aux gens tout ce dont ils avaient besoin - chaque plante qui a des graines. Dieu a donné aux animaux chaque plante verte à manger. Ensuite, Dieu a dit que c'était très bon ! Ensuite, c'est le soir et le matin, le sixième jour.</w:t>
      </w:r>
    </w:p>
    <w:p>
      <w:pPr/>
      <w:r>
        <w:rPr>
          <w:lang w:val="fr_FR" w:bidi="fr_FR"/>
        </w:rPr>
      </w:r>
      <w:r>
        <w:rPr>
          <w:lang w:val="fr_FR" w:bidi="fr_FR"/>
        </w:rPr>
        <w:t>Il est important de se rappeler que la description de chaque jour se termine par une expression qui signifie que le travail de ce jour-là était terminé - C'était le soir et le matin, le premier jour (ou n'importe quel jour). Cela signifie que quand le matin est venu, ce jour était terminé.</w:t>
      </w:r>
    </w:p>
    <w:p>
      <w:pPr/>
      <w:r>
        <w:rPr>
          <w:lang w:val="fr_FR" w:bidi="fr_FR"/>
        </w:rPr>
      </w:r>
      <w:r>
        <w:rPr>
          <w:lang w:val="fr_FR" w:bidi="fr_FR"/>
        </w:rPr>
        <w:t xml:space="preserve">Arrêtez l'action : Arrêtez-vous ici et discutez en équipe : Comment allez-vous terminer le travail de chaque jour dans votre histoire ? Mettez cet enregistrement en pause ici </w:t>
      </w:r>
    </w:p>
    <w:p>
      <w:pPr/>
      <w:r>
        <w:rPr>
          <w:lang w:val="fr_FR" w:bidi="fr_FR"/>
        </w:rPr>
      </w:r>
      <w:r>
        <w:rPr>
          <w:lang w:val="fr_FR" w:bidi="fr_FR"/>
        </w:rPr>
        <w:t>Il est important de se rappeler que pour chaque jour, sauf le deuxième jour, Dieu dit que quelque chose est bon.</w:t>
      </w:r>
    </w:p>
    <w:p>
      <w:pPr/>
      <w:r>
        <w:rPr>
          <w:lang w:val="fr_FR" w:bidi="fr_FR"/>
        </w:rPr>
      </w:r>
      <w:r>
        <w:rPr>
          <w:lang w:val="fr_FR" w:bidi="fr_FR"/>
        </w:rPr>
        <w:t>Les six jours de la création se terminent par un résumé qui dit : « La création de toutes les choses - sur la terre était achevée ».</w:t>
      </w:r>
    </w:p>
    <w:p>
      <w:pPr/>
      <w:r>
        <w:rPr>
          <w:lang w:val="fr_FR" w:bidi="fr_FR"/>
        </w:rPr>
      </w:r>
      <w:r>
        <w:rPr>
          <w:lang w:val="fr_FR" w:bidi="fr_FR"/>
        </w:rPr>
        <w:t>Il est important de se rappeler que Dieu termine cette histoire en créant un jour spécial de repos.</w:t>
      </w:r>
    </w:p>
    <w:p>
      <w:pPr/>
      <w:r>
        <w:rPr>
          <w:lang w:val="fr_FR" w:bidi="fr_FR"/>
        </w:rPr>
      </w:r>
      <w:r>
        <w:rPr>
          <w:lang w:val="fr_FR" w:bidi="fr_FR"/>
        </w:rPr>
        <w:t>Maintenant, le groupe doit créer un scénario en images, dessiner ou utiliser des objets pour visualiser le passage et les actions dans le passage.</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Genèse 1:1–2:3 dans la version la plus facile à comprendre.</w:t>
      </w:r>
    </w:p>
    <w:p>
      <w:pPr/>
      <w:r>
        <w:rPr>
          <w:lang w:val="fr_FR" w:bidi="fr_FR"/>
        </w:rPr>
      </w:r>
      <w:r>
        <w:rPr>
          <w:lang w:val="fr_FR" w:bidi="fr_FR"/>
        </w:rPr>
        <w:t xml:space="preserve">À cette étape, le groupe va dramatiser le passage. </w:t>
      </w:r>
    </w:p>
    <w:p>
      <w:pPr/>
      <w:r>
        <w:rPr>
          <w:lang w:val="fr_FR" w:bidi="fr_FR"/>
        </w:rPr>
      </w:r>
      <w:r>
        <w:rPr>
          <w:lang w:val="fr_FR" w:bidi="fr_FR"/>
        </w:rPr>
        <w:t>Il y a trois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Oiseaux, poissons, animaux terrestres</w:t>
      </w:r>
    </w:p>
    <w:p>
      <w:pPr>
        <w:pStyle w:val="ListBullet"/>
        <w:spacing w:line="240" w:lineRule="auto"/>
        <w:ind w:left="720"/>
      </w:pPr>
      <w:r>
        <w:rPr>
          <w:lang w:val="fr_FR" w:bidi="fr_FR"/>
        </w:rPr>
      </w:r>
      <w:r>
        <w:rPr>
          <w:lang w:val="fr_FR" w:bidi="fr_FR"/>
        </w:rPr>
        <w:t>Homme et femme</w:t>
      </w:r>
    </w:p>
    <w:p>
      <w:pPr/>
      <w:r>
        <w:rPr>
          <w:lang w:val="fr_FR" w:bidi="fr_FR"/>
        </w:rPr>
      </w:r>
      <w:r>
        <w:rPr>
          <w:lang w:val="fr_FR" w:bidi="fr_FR"/>
        </w:rPr>
        <w:t>Tout d'abord, faites une première représentation sans vous arrêter. Faites attention au dialogue, au mouvement, à l'intrigue et à la chronologie du passage. Assurez-vous de ne pas éviter de jouer les parties importantes, ni les parties difficiles. Aidez-vous les uns les autres à vous souvenir de chaque partie du passage.</w:t>
      </w:r>
    </w:p>
    <w:p>
      <w:pPr/>
      <w:r>
        <w:rPr>
          <w:lang w:val="fr_FR" w:bidi="fr_FR"/>
        </w:rPr>
      </w:r>
      <w:r>
        <w:rPr>
          <w:lang w:val="fr_FR" w:bidi="fr_FR"/>
        </w:rPr>
        <w:t>Arrêtez cet enregistrement ici, pendant que vous représentez le passage.</w:t>
      </w:r>
    </w:p>
    <w:p>
      <w:pPr/>
      <w:r>
        <w:rPr>
          <w:lang w:val="fr_FR" w:bidi="fr_FR"/>
        </w:rPr>
      </w:r>
      <w:r>
        <w:rPr>
          <w:lang w:val="fr_FR" w:bidi="fr_FR"/>
        </w:rPr>
        <w:t>Le groupe doit représenter ce passage une deuxième fois. Pendant la présentation, arrêtez-vous de temps à autre. Demandez alors à la personne qui joue le personnage : « Que ressentez-vous ? » ou « À quoi pensez-vous en ce moment ? » La personne qui joue le personnage doit dire ce qu'elle ressent ou pense en jouant ce rôle. Ensuite, continuez la représentation.</w:t>
      </w:r>
    </w:p>
    <w:p>
      <w:pPr/>
      <w:r>
        <w:rPr>
          <w:lang w:val="fr_FR" w:bidi="fr_FR"/>
        </w:rPr>
      </w:r>
      <w:r>
        <w:rPr>
          <w:lang w:val="fr_FR" w:bidi="fr_FR"/>
        </w:rPr>
        <w:t>Arrêtez cet enregistrement ici, et faites une deuxième représentation du passage.</w:t>
      </w:r>
    </w:p>
    <w:p>
      <w:pPr/>
      <w:r>
        <w:rPr>
          <w:lang w:val="fr_FR" w:bidi="fr_FR"/>
        </w:rPr>
      </w:r>
      <w:r>
        <w:rPr>
          <w:lang w:val="fr_FR" w:bidi="fr_FR"/>
        </w:rPr>
        <w:t>Voici un exemple de représentation et de réponses possibles.</w:t>
      </w:r>
    </w:p>
    <w:p>
      <w:pPr/>
      <w:r>
        <w:rPr>
          <w:lang w:val="fr_FR" w:bidi="fr_FR"/>
        </w:rPr>
      </w:r>
      <w:r>
        <w:rPr>
          <w:lang w:val="fr_FR" w:bidi="fr_FR"/>
        </w:rPr>
        <w:t>Au début, Dieu a créé les cieux et la terre et tout ce qui est en eux. La terre était vide et sans forme. L'Esprit de Dieu s'est déplacé sur les eaux profondes de la terre. Ensuite, Dieu a parlé. Dieu a commandé d'apparaître et cela a été le cas. Dieu a vu que la lumière était bonne et il a séparé la lumière des ténèbres. Dieu a appelé la lumière, jour et les ténèbres, la nuit. Ensuite, le soir est passé et le matin est venu et c'était le premier jour.</w:t>
      </w:r>
    </w:p>
    <w:p>
      <w:pPr/>
      <w:r>
        <w:rPr>
          <w:lang w:val="fr_FR" w:bidi="fr_FR"/>
        </w:rPr>
      </w:r>
      <w:r>
        <w:rPr>
          <w:lang w:val="fr_FR" w:bidi="fr_FR"/>
        </w:rPr>
        <w:t>Mettez la scène en pause. Demandez à la personne qui joue le rôle de Dieu « Que ressens tu? ou Que penses-tu ? » Vous pouvez entendre des choses comme : « Heureux de commencer à voir l'ordre dans le monde ». Redémarrez la représentation.</w:t>
      </w:r>
    </w:p>
    <w:p>
      <w:pPr/>
      <w:r>
        <w:rPr>
          <w:lang w:val="fr_FR" w:bidi="fr_FR"/>
        </w:rPr>
      </w:r>
      <w:r>
        <w:rPr>
          <w:lang w:val="fr_FR" w:bidi="fr_FR"/>
        </w:rPr>
        <w:t>Ensuite, Dieu a commandé l'espace entre les eaux du ciel et les eaux de la terre. Dieu a appelé l'espace, ciel. Ensuite, le soir est passé et le matin est venu et c'était le premier jour.</w:t>
      </w:r>
    </w:p>
    <w:p>
      <w:pPr/>
      <w:r>
        <w:rPr>
          <w:lang w:val="fr_FR" w:bidi="fr_FR"/>
        </w:rPr>
      </w:r>
      <w:r>
        <w:rPr>
          <w:lang w:val="fr_FR" w:bidi="fr_FR"/>
        </w:rPr>
        <w:t>Ensuite, Dieu a commandé de rassembler l'eau pour que le sol sec puisse apparaître. Dieu a appelé le sec, terre et l'eau, mer. Et Dieu a vu que c'était bon - cela lui a plu. Dieu a commandé aux plantes avec des graines et aux plantes avec des fruits de pousser. Les graines produiront plus de plantes tout comme celles dont elles sont issues. Et cela s'est produit. Dieu a vu que c'était bon. Ensuite, le soir est passé et le matin est venu et c'était le premier jour.</w:t>
      </w:r>
    </w:p>
    <w:p>
      <w:pPr/>
      <w:r>
        <w:rPr>
          <w:lang w:val="fr_FR" w:bidi="fr_FR"/>
        </w:rPr>
      </w:r>
      <w:r>
        <w:rPr>
          <w:lang w:val="fr_FR" w:bidi="fr_FR"/>
        </w:rPr>
        <w:t>Ensuite, Dieu a commandé les luminaires d'apparaître dans le ciel. La plus grande lumière a gouverné le jour et la moins grande lumière a gouverné la nuit. Dieu a aussi fait les étoiles. Ces lumières nous montrent jour et nuit, les années et les mois et les moments spéciaux de l'année. Dieu a vu que c'était bon. Ensuite, le soir est passé et le matin est venu et c'était le quatrème jour.</w:t>
      </w:r>
    </w:p>
    <w:p>
      <w:pPr/>
      <w:r>
        <w:rPr>
          <w:lang w:val="fr_FR" w:bidi="fr_FR"/>
        </w:rPr>
      </w:r>
      <w:r>
        <w:rPr>
          <w:lang w:val="fr_FR" w:bidi="fr_FR"/>
        </w:rPr>
        <w:t>Ensuite, Dieu a commandé au poisson et à tout ce qui bouge d'apparaître dans l'eau et les oiseaux, grands et petits, d'apparaître dans le ciel. Tout, grand et petit, qui nage dans l'eau et chaque oiseau a aussi donné naissance à des enfants comme eux-mêmes. Dieu a vu que c'était bon. Dieu a béni le poisson et les oiseaux et a dit : « Soyez féconds », ce qui signifie avoir beaucoup d'enfants. Ensuite, le soir est passé et le matin est venu et c'était le cinquième jour.</w:t>
      </w:r>
    </w:p>
    <w:p>
      <w:pPr/>
      <w:r>
        <w:rPr>
          <w:lang w:val="fr_FR" w:bidi="fr_FR"/>
        </w:rPr>
      </w:r>
      <w:r>
        <w:rPr>
          <w:lang w:val="fr_FR" w:bidi="fr_FR"/>
        </w:rPr>
        <w:t>Ensuite, Dieu a commandé aux animaux d'apparaître. C'étaient tous les types d'animaux - ceux qui vivent près des maisons, les petits animaux et les insectes près du sol et les animaux sauvages. Chaque animal pourrait aussi donner naissance à d'autres comme eux-mêmes. Dieu a vu que c'était bon.</w:t>
      </w:r>
    </w:p>
    <w:p>
      <w:pPr/>
      <w:r>
        <w:rPr>
          <w:lang w:val="fr_FR" w:bidi="fr_FR"/>
        </w:rPr>
      </w:r>
      <w:r>
        <w:rPr>
          <w:lang w:val="fr_FR" w:bidi="fr_FR"/>
        </w:rPr>
        <w:t xml:space="preserve">Mettez la scène en pause. Demandez à la personne qui joue le rôle de Dieu « Que ressens tu? ou Que penses-tu ? » Vous pouvez entendre des choses comme : « J'aime être un artiste, je suis si fier de ce que j'ai fait, c'est beau ! Il y a une chose qui reste à faire ». Reprenez la présentation </w:t>
      </w:r>
    </w:p>
    <w:p>
      <w:pPr/>
      <w:r>
        <w:rPr>
          <w:lang w:val="fr_FR" w:bidi="fr_FR"/>
        </w:rPr>
      </w:r>
      <w:r>
        <w:rPr>
          <w:lang w:val="fr_FR" w:bidi="fr_FR"/>
        </w:rPr>
        <w:t xml:space="preserve">Ensuite, Dieu a dit : « Faisons en sorte que les humains soient nos représentants et soient comme nous. Ils gouverneront sur tous les poissons, les oiseaux et les animaux sur la terre. » Dieu a donc créé les humains - les hommes et les femmes - pour être comme lui. Dieu a béni les hommes et les femmes et leur a dit d'avoir beaucoup d'enfants et de remplir la terre. Ils gouverneront sur tous les poissons, les oiseaux et les animaux sur la terre. » Dieu a donné aux gens et à tous les animaux toutes les plantes pour leur nourriture. Dieu a regardé tout ce qu'il avait fait et il a vu que c'était </w:t>
      </w:r>
      <w:r>
        <w:rPr>
          <w:b/>
          <w:lang w:val="fr_FR" w:bidi="fr_FR"/>
        </w:rPr>
        <w:t>très</w:t>
      </w:r>
      <w:r>
        <w:rPr>
          <w:lang w:val="fr_FR" w:bidi="fr_FR"/>
        </w:rPr>
        <w:t xml:space="preserve"> bon ! Ensuite, le soir est passé et le matin est venu et c'était le sixième jour.</w:t>
      </w:r>
    </w:p>
    <w:p>
      <w:pPr/>
      <w:r>
        <w:rPr>
          <w:lang w:val="fr_FR" w:bidi="fr_FR"/>
        </w:rPr>
      </w:r>
      <w:r>
        <w:rPr>
          <w:lang w:val="fr_FR" w:bidi="fr_FR"/>
        </w:rPr>
        <w:t xml:space="preserve">Mettez la scène en pause. Demandez à la personne qui joue le rôle de Dieu « Que ressens tu? ou Que penses-tu ? » Vous pouvez entendre des choses comme : « C'est un jour spécial ! J'ai fait ma chose préférée, les gens ! Ils sont comme moi ! » Demandez aux acteurs qui jouent le rôle des gens : « Que ressentez-vous ? » Vous pouvez entendre des choses comme : « Ce monde est beau ! Dieu a-t-il créé cela juste pour nous ? » Reprenez la présentation </w:t>
      </w:r>
    </w:p>
    <w:p>
      <w:pPr/>
      <w:r>
        <w:rPr>
          <w:lang w:val="fr_FR" w:bidi="fr_FR"/>
        </w:rPr>
      </w:r>
      <w:r>
        <w:rPr>
          <w:lang w:val="fr_FR" w:bidi="fr_FR"/>
        </w:rPr>
        <w:t>Dieu avait achevé tout ce qu'il avait fait dans les cieux et la terre avant que le septième jour ne commence. Dieu a donc arrêté de travailler et s'est reposé ou n'a pas travaillé le septième jour. Dieu a béni le septième jour et a dit que c'était un jour spécial mis à part pour lui.</w:t>
      </w:r>
    </w:p>
    <w:p>
      <w:pPr/>
      <w:r>
        <w:rPr>
          <w:lang w:val="fr_FR" w:bidi="fr_FR"/>
        </w:rPr>
      </w:r>
      <w:r>
        <w:rPr>
          <w:lang w:val="fr_FR" w:bidi="fr_FR"/>
        </w:rPr>
        <w:t>Mettez la scène en pause. Demandez à la personne qui joue le rôle de Dieu « Que ressens tu? ou Que penses-tu ? » Vous pouvez entendre des choses comme : « Je suis si satisfait de cette création. J'ai bien terminé ce travail ».</w:t>
      </w:r>
      <w:r>
        <w:rPr>
          <w:lang w:val="fr_FR" w:bidi="fr_FR"/>
        </w:rPr>
      </w:r>
    </w:p>
    <w:p>
      <w:pPr>
        <w:pStyle w:val="Heading3"/>
      </w:pPr>
      <w:r>
        <w:rPr>
          <w:lang w:val="fr_FR" w:bidi="fr_FR"/>
        </w:rPr>
        <w:t>Combler les Lacunes</w:t>
      </w:r>
    </w:p>
    <w:p>
      <w:pPr/>
      <w:r>
        <w:rPr>
          <w:lang w:val="fr_FR" w:bidi="fr_FR"/>
        </w:rPr>
      </w:r>
      <w:r>
        <w:rPr>
          <w:lang w:val="fr_FR" w:bidi="fr_FR"/>
        </w:rPr>
        <w:t>Écoutez la version audio de Genèse 1:1–2:3 dans la version la plus facile à comprendre.</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Au début, Dieu a tout créé dans l'univers - il a créé les </w:t>
      </w:r>
      <w:r>
        <w:rPr>
          <w:b/>
          <w:lang w:val="fr_FR" w:bidi="fr_FR"/>
        </w:rPr>
        <w:t>cieux</w:t>
      </w:r>
      <w:r>
        <w:rPr>
          <w:lang w:val="fr_FR" w:bidi="fr_FR"/>
        </w:rPr>
        <w:t xml:space="preserve"> et la terre. Ici, le ciel signifie le ciel ou les choses au-dessus de la terre</w:t>
      </w:r>
    </w:p>
    <w:p>
      <w:pPr/>
      <w:r>
        <w:rPr>
          <w:lang w:val="fr_FR" w:bidi="fr_FR"/>
        </w:rPr>
      </w:r>
      <w:r>
        <w:rPr>
          <w:lang w:val="fr_FR" w:bidi="fr_FR"/>
        </w:rPr>
        <w:t xml:space="preserve">Arrêtez-vous ici et discutez en groupe du mot ou de l'expression que vous allez utiliser pour traduire </w:t>
      </w:r>
      <w:r>
        <w:rPr>
          <w:b/>
          <w:lang w:val="fr_FR" w:bidi="fr_FR"/>
        </w:rPr>
        <w:t>« ciel</w:t>
      </w:r>
      <w:r>
        <w:rPr>
          <w:lang w:val="fr_FR" w:bidi="fr_FR"/>
        </w:rPr>
        <w:t xml:space="preserve"> ». Consultez le mot </w:t>
      </w:r>
      <w:r>
        <w:rPr>
          <w:lang w:val="fr_FR" w:bidi="fr_FR"/>
        </w:rPr>
        <w:t xml:space="preserve">ciel </w:t>
      </w:r>
      <w:r>
        <w:rPr>
          <w:lang w:val="fr_FR" w:bidi="fr_FR"/>
        </w:rPr>
        <w:t>dans le glossaire principal pour plus d'informations. Mettez cet audio en pause ici.</w:t>
      </w:r>
    </w:p>
    <w:p>
      <w:pPr/>
      <w:r>
        <w:rPr>
          <w:lang w:val="fr_FR" w:bidi="fr_FR"/>
        </w:rPr>
      </w:r>
      <w:r>
        <w:rPr>
          <w:lang w:val="fr_FR" w:bidi="fr_FR"/>
        </w:rPr>
        <w:t>Dans l'Ancien Testament, Dieu est la seule chose qui peut faire l'action de créer quelque chose. Créer quelque chose signifie le rendre nouveau ou le renouveler ou le restaurer. Dans ce passage, les deux mots anglais « créer » et « fabriquer » sont utilisés, mais ils signifient la même chose. Parfois, Dieu utilise des matériaux pour faire quelque chose, comme il a utilisé la terre pour faire l'homme, mais souvent, il fait quelque chose à partir de rien.</w:t>
      </w:r>
    </w:p>
    <w:p>
      <w:pPr/>
      <w:r>
        <w:rPr>
          <w:lang w:val="fr_FR" w:bidi="fr_FR"/>
        </w:rPr>
      </w:r>
      <w:r>
        <w:rPr>
          <w:lang w:val="fr_FR" w:bidi="fr_FR"/>
        </w:rPr>
        <w:t>Avant que Dieu ne commence à créer l'ordre dans la terre, vous pouvez dire que la terre était vide et sans forme ou que c'était une terre désertique sans forme. Les ténèbres couvraient les eaux profondes, ce qui est comme une grande zone d'eau sans rien d'autre - juste l'eau s'étendant aussi loin que vous pouvez voir et si profondément que vous ne pouvez pas toucher le fond.</w:t>
      </w:r>
    </w:p>
    <w:p>
      <w:pPr/>
      <w:r>
        <w:rPr>
          <w:lang w:val="fr_FR" w:bidi="fr_FR"/>
        </w:rPr>
      </w:r>
      <w:r>
        <w:rPr>
          <w:lang w:val="fr_FR" w:bidi="fr_FR"/>
        </w:rPr>
        <w:t>L'Esprit de Dieu planait, se déplaçait ou volait sur les eaux. L'</w:t>
      </w:r>
      <w:r>
        <w:rPr>
          <w:b/>
          <w:lang w:val="fr_FR" w:bidi="fr_FR"/>
        </w:rPr>
        <w:t>Esprit de Dieu</w:t>
      </w:r>
      <w:r>
        <w:rPr>
          <w:lang w:val="fr_FR" w:bidi="fr_FR"/>
        </w:rPr>
        <w:t xml:space="preserve"> peut être la « puissance de Dieu » ou le « vent de Dieu », mais cela ne doit pas sembler comme si c'était destructeur. Dieu lui-même était là. </w:t>
      </w:r>
    </w:p>
    <w:p>
      <w:pPr/>
      <w:r>
        <w:rPr>
          <w:lang w:val="fr_FR" w:bidi="fr_FR"/>
        </w:rPr>
      </w:r>
      <w:r>
        <w:rPr>
          <w:lang w:val="fr_FR" w:bidi="fr_FR"/>
        </w:rPr>
        <w:t xml:space="preserve">Arrêtez-vous ici et discutez de la façon dont vous allez traduire l'expression </w:t>
      </w:r>
      <w:r>
        <w:rPr>
          <w:b/>
          <w:lang w:val="fr_FR" w:bidi="fr_FR"/>
        </w:rPr>
        <w:t>Esprit de Dieu</w:t>
      </w:r>
      <w:r>
        <w:rPr>
          <w:lang w:val="fr_FR" w:bidi="fr_FR"/>
        </w:rPr>
        <w:t xml:space="preserve">. Nous utilisons l'expression plus générale Esprit de Dieu dans l'Ancien Testament, mais vous pouvez regarder le </w:t>
      </w:r>
      <w:r>
        <w:rPr>
          <w:lang w:val="fr_FR" w:bidi="fr_FR"/>
        </w:rPr>
        <w:t>Saint-Esprit</w:t>
      </w:r>
      <w:r>
        <w:rPr>
          <w:lang w:val="fr_FR" w:bidi="fr_FR"/>
        </w:rPr>
        <w:t xml:space="preserve"> dans le glossaire principal pour plus d'informations sur l'esprit de Dieu. Mettez cet audio en pause ici.</w:t>
      </w:r>
    </w:p>
    <w:p>
      <w:pPr/>
      <w:r>
        <w:rPr>
          <w:lang w:val="fr_FR" w:bidi="fr_FR"/>
        </w:rPr>
      </w:r>
      <w:r>
        <w:rPr>
          <w:lang w:val="fr_FR" w:bidi="fr_FR"/>
        </w:rPr>
        <w:t>Quand Dieu commence à parler et à créer, les traductions disent parfois que Dieu dit : « Qu'il y ait la lumière », mais cela signifie vraiment que Dieu lui-même a commandé à la lumière d'apparaître.</w:t>
      </w:r>
    </w:p>
    <w:p>
      <w:pPr/>
      <w:r>
        <w:rPr>
          <w:lang w:val="fr_FR" w:bidi="fr_FR"/>
        </w:rPr>
      </w:r>
      <w:r>
        <w:rPr>
          <w:lang w:val="fr_FR" w:bidi="fr_FR"/>
        </w:rPr>
        <w:t>Pour chaque jour, mais le deuxième jour, Dieu dit que c'est « bon ». Cela signifie que Dieu est satisfait de ce qu'il a créé. Cela ne signifie pas que l'objet ou le jour est bon ou meilleur que quelque chose d'autre, mais que Dieu prend plaisir et se sent heureux quand il le voit.</w:t>
      </w:r>
    </w:p>
    <w:p>
      <w:pPr/>
      <w:r>
        <w:rPr>
          <w:lang w:val="fr_FR" w:bidi="fr_FR"/>
        </w:rPr>
      </w:r>
      <w:r>
        <w:rPr>
          <w:lang w:val="fr_FR" w:bidi="fr_FR"/>
        </w:rPr>
        <w:t>C'est là que commence la liste des jours de la création. À la fin de chaque jour, il y a une expression qui signifie : « ce certain jour était achevé ». Vous pouvez dire que le jour était terminé quand la nuit est passée et le matin est venu. Une façon plus naturelle de dire cela dans votre langue peut être quelque chose de simple comme : « le premier jour s'est terminé ».</w:t>
      </w:r>
    </w:p>
    <w:p>
      <w:pPr/>
      <w:r>
        <w:rPr>
          <w:lang w:val="fr_FR" w:bidi="fr_FR"/>
        </w:rPr>
      </w:r>
      <w:r>
        <w:rPr>
          <w:lang w:val="fr_FR" w:bidi="fr_FR"/>
        </w:rPr>
        <w:t>Arrêtez-vous ici et discutez en équipe de traduction : Comment montrez-vous dans votre langue qu'une étape sur une liste est achevée ? Mettez cet audio en pause ici.</w:t>
      </w:r>
    </w:p>
    <w:p>
      <w:pPr/>
      <w:r>
        <w:rPr>
          <w:lang w:val="fr_FR" w:bidi="fr_FR"/>
        </w:rPr>
      </w:r>
      <w:r>
        <w:rPr>
          <w:lang w:val="fr_FR" w:bidi="fr_FR"/>
        </w:rPr>
        <w:t>Quand Dieu sépare l'eau de dessous et l'eau du dessus, il crée le ciel. Ce ciel est comme s'il y avait un toit ou une tente ou un bol renversé en bas au-dessus de la terre qui sépare l'eau de la terre de l'eau au-dessus du ciel.</w:t>
      </w:r>
    </w:p>
    <w:p>
      <w:pPr/>
      <w:r>
        <w:rPr>
          <w:lang w:val="fr_FR" w:bidi="fr_FR"/>
        </w:rPr>
      </w:r>
      <w:r>
        <w:rPr>
          <w:lang w:val="fr_FR" w:bidi="fr_FR"/>
        </w:rPr>
        <w:t>Arrêtez-vous ici et discutez en équipe de traduction : Quel mot utiliserez-vous pour l'idée de « l'espace » ou « le firmament » que Dieu crée ? Quel mot utiliserez-vous pour « ciel » ? Mettez cet audio en pause ici.</w:t>
      </w:r>
    </w:p>
    <w:p>
      <w:pPr/>
      <w:r>
        <w:rPr>
          <w:lang w:val="fr_FR" w:bidi="fr_FR"/>
        </w:rPr>
      </w:r>
      <w:r>
        <w:rPr>
          <w:lang w:val="fr_FR" w:bidi="fr_FR"/>
        </w:rPr>
        <w:t>Dieu a fait les lumières pour nous montrer les saisons, les jours et les années. Les saisons sont des moments spéciaux de l'année que nous devons savoir. Ils peuvent être des moments de festival, des moments de récolte dans la communauté ou à n'importe quel moment de l'année qui est important pour la communauté.</w:t>
      </w:r>
    </w:p>
    <w:p>
      <w:pPr/>
      <w:r>
        <w:rPr>
          <w:lang w:val="fr_FR" w:bidi="fr_FR"/>
        </w:rPr>
      </w:r>
      <w:r>
        <w:rPr>
          <w:lang w:val="fr_FR" w:bidi="fr_FR"/>
        </w:rPr>
        <w:t>Dans le cinquième jour, Dieu remplit le ciel et l'eau d'animaux vivants. Dieu met les poissons et les grandes créatures de mer dans l'eau - tout ce qui bouge dans l'eau. Nous ne savons pas quels types de grandes créatures de mer, essayez donc de rester vague dans votre description.</w:t>
      </w:r>
    </w:p>
    <w:p>
      <w:pPr/>
      <w:r>
        <w:rPr>
          <w:lang w:val="fr_FR" w:bidi="fr_FR"/>
        </w:rPr>
      </w:r>
      <w:r>
        <w:rPr>
          <w:lang w:val="fr_FR" w:bidi="fr_FR"/>
        </w:rPr>
        <w:t>Dieu met tous les types d'oiseaux dans l'air - cela comprend les petits oiseaux et les grands oiseaux qui mangent d'autres animaux.</w:t>
      </w:r>
    </w:p>
    <w:p>
      <w:pPr/>
      <w:r>
        <w:rPr>
          <w:lang w:val="fr_FR" w:bidi="fr_FR"/>
        </w:rPr>
      </w:r>
      <w:r>
        <w:rPr>
          <w:lang w:val="fr_FR" w:bidi="fr_FR"/>
        </w:rPr>
        <w:t>Le sixième jour, Dieu met les trois types d'animaux sur la terre :</w:t>
      </w:r>
    </w:p>
    <w:p>
      <w:pPr>
        <w:pStyle w:val="ListBullet"/>
        <w:spacing w:line="240" w:lineRule="auto"/>
        <w:ind w:left="720"/>
      </w:pPr>
      <w:r>
        <w:rPr>
          <w:lang w:val="fr_FR" w:bidi="fr_FR"/>
        </w:rPr>
      </w:r>
      <w:r>
        <w:rPr>
          <w:lang w:val="fr_FR" w:bidi="fr_FR"/>
        </w:rPr>
        <w:t>Le bétail est les animaux domestiques qui vivent autour des maisons.</w:t>
      </w:r>
    </w:p>
    <w:p>
      <w:pPr>
        <w:pStyle w:val="ListBullet"/>
        <w:spacing w:line="240" w:lineRule="auto"/>
        <w:ind w:left="720"/>
      </w:pPr>
      <w:r>
        <w:rPr>
          <w:lang w:val="fr_FR" w:bidi="fr_FR"/>
        </w:rPr>
      </w:r>
      <w:r>
        <w:rPr>
          <w:lang w:val="fr_FR" w:bidi="fr_FR"/>
        </w:rPr>
        <w:t>Les choses rampantes glissent ou se déplacent près du sol comme les serpents, les lézards, les insectes, les souris et les petits animaux.</w:t>
      </w:r>
    </w:p>
    <w:p>
      <w:pPr>
        <w:pStyle w:val="ListBullet"/>
        <w:spacing w:line="240" w:lineRule="auto"/>
        <w:ind w:left="720"/>
      </w:pPr>
      <w:r>
        <w:rPr>
          <w:lang w:val="fr_FR" w:bidi="fr_FR"/>
        </w:rPr>
      </w:r>
      <w:r>
        <w:rPr>
          <w:lang w:val="fr_FR" w:bidi="fr_FR"/>
        </w:rPr>
        <w:t>Les animaux sauvages sont des animaux qui vivent dans la nature sauvage - parfois, ils sont dangereux.</w:t>
      </w:r>
    </w:p>
    <w:p>
      <w:pPr/>
      <w:r>
        <w:rPr>
          <w:lang w:val="fr_FR" w:bidi="fr_FR"/>
        </w:rPr>
      </w:r>
      <w:r>
        <w:rPr>
          <w:lang w:val="fr_FR" w:bidi="fr_FR"/>
        </w:rPr>
        <w:t xml:space="preserve">Tout au long de ce passage, le mot général pour Dieu est utilisé, non le nom personnel de Dieu Yahvé Quand Dieu fait les gens, il dit « Faisons </w:t>
      </w:r>
      <w:r>
        <w:rPr>
          <w:b/>
          <w:lang w:val="fr_FR" w:bidi="fr_FR"/>
        </w:rPr>
        <w:t>les</w:t>
      </w:r>
      <w:r>
        <w:rPr>
          <w:lang w:val="fr_FR" w:bidi="fr_FR"/>
        </w:rPr>
        <w:t xml:space="preserve"> humains à notre image ». Nous ne savons pas pourquoi Dieu a utilisé le terme « nous » pour se montrer. Les érudits bibliques ont plusieurs idées. Peut-être que Dieu parle à sa cour céleste des anges. Peut-être que Dieu se réfère déjà à la trinité de lui-même, à son fils Jésus et au Saint-Esprit. Mais son public d'origine n'aurait pas encore compris cela. Peut-être que Dieu montre sa majesté. Dans l'Ancien Testament, les rois se référaient parfois à eux-mêmes comme « nous » pour montrer l'honneur et la révérence. Peut-être que Dieu parle à lui-même et consulte avec lui-même sur ce qu'il veut faire. La plupart des érudits de la Bible croient que Dieu montre que nous devrions l'honorer et le respecter comme roi.</w:t>
      </w:r>
    </w:p>
    <w:p>
      <w:pPr/>
      <w:r>
        <w:rPr>
          <w:lang w:val="fr_FR" w:bidi="fr_FR"/>
        </w:rPr>
      </w:r>
      <w:r>
        <w:rPr>
          <w:lang w:val="fr_FR" w:bidi="fr_FR"/>
        </w:rPr>
        <w:t xml:space="preserve">Dieu dit qu'il crée les humains </w:t>
      </w:r>
      <w:r>
        <w:rPr>
          <w:b/>
          <w:lang w:val="fr_FR" w:bidi="fr_FR"/>
        </w:rPr>
        <w:t>à son image</w:t>
      </w:r>
      <w:r>
        <w:rPr>
          <w:lang w:val="fr_FR" w:bidi="fr_FR"/>
        </w:rPr>
        <w:t>. Les gens portent l'image de Dieu Cela signifie qu'ils sont en quelque sorte comme Dieu physiquement et spirituellement. Ils peuvent penser et ils ont une conscience ou une façon de distinguer le bien du mal. Dans l'Ancien Testament, les représentants d'un roi ou d'une reine étaient appelés une image. Dieu dit que les gens sont ses représentants. Dieu a rendu clair qu'il a fait à la fois les hommes et les femmes à son image. Nous ne savons pas exactement ce que « Dieu a fait les gens à son image » signifie, gardez donc cela vague dans votre langue aussi.</w:t>
      </w:r>
    </w:p>
    <w:p>
      <w:pPr/>
      <w:r>
        <w:rPr>
          <w:lang w:val="fr_FR" w:bidi="fr_FR"/>
        </w:rPr>
      </w:r>
      <w:r>
        <w:rPr>
          <w:lang w:val="fr_FR" w:bidi="fr_FR"/>
        </w:rPr>
        <w:t xml:space="preserve">Arrêtez-vous ici et discutez en groupe du mot ou de l'expression que vous allez utiliser pour « </w:t>
      </w:r>
      <w:r>
        <w:rPr>
          <w:b/>
          <w:lang w:val="fr_FR" w:bidi="fr_FR"/>
        </w:rPr>
        <w:t>image de Dieu</w:t>
      </w:r>
      <w:r>
        <w:rPr>
          <w:lang w:val="fr_FR" w:bidi="fr_FR"/>
        </w:rPr>
        <w:t xml:space="preserve"> ». Pour plus d'informations sur </w:t>
      </w:r>
      <w:r>
        <w:rPr>
          <w:lang w:val="fr_FR" w:bidi="fr_FR"/>
        </w:rPr>
        <w:t>image de Dieu</w:t>
      </w:r>
      <w:r>
        <w:rPr>
          <w:lang w:val="fr_FR" w:bidi="fr_FR"/>
        </w:rPr>
        <w:t>, consultez le glossaire principal.» Mettez cet audio en pause ici.</w:t>
      </w:r>
    </w:p>
    <w:p>
      <w:pPr/>
      <w:r>
        <w:rPr>
          <w:lang w:val="fr_FR" w:bidi="fr_FR"/>
        </w:rPr>
      </w:r>
      <w:r>
        <w:rPr>
          <w:lang w:val="fr_FR" w:bidi="fr_FR"/>
        </w:rPr>
        <w:t>Dieu a-t-il fait un homme et une femme à ce moment ou beaucoup de personnes ? C'est une déclaration générale sur Dieu faisant les humains. Dans le passage suivant, nous entendons des détails sur le premier homme et la femme. Ici, vous pouvez dire que Dieu a créé les gens, une femme et un homme.</w:t>
      </w:r>
    </w:p>
    <w:p>
      <w:pPr/>
      <w:r>
        <w:rPr>
          <w:lang w:val="fr_FR" w:bidi="fr_FR"/>
        </w:rPr>
      </w:r>
      <w:r>
        <w:rPr>
          <w:lang w:val="fr_FR" w:bidi="fr_FR"/>
        </w:rPr>
        <w:t>Dieu dit aux gens de gouverner sur la terre. Cela signifie que les gens doivent gouverner de manière pacifique et de manière responsable. Ils doivent régner et soumettre la terre et cela signifie utiliser le pouvoir pour utiliser la terre pour leurs besoins, comme cultiver et labourer la terre. C'est la langue royale - Dieu veut que les gens règnent comme les rois et les reines sur la terre.</w:t>
      </w:r>
    </w:p>
    <w:p>
      <w:pPr/>
      <w:r>
        <w:rPr>
          <w:lang w:val="fr_FR" w:bidi="fr_FR"/>
        </w:rPr>
      </w:r>
      <w:r>
        <w:rPr>
          <w:lang w:val="fr_FR" w:bidi="fr_FR"/>
        </w:rPr>
        <w:t>Dieu avait terminé son travail - le type de travail fait par un travailleur qualifié ou un artisan. Dieu a terminé son travail, mais il n'était pas fatigué. Il n'avait pas besoin de se reposer parce qu'il était fatigué. Il avait juste terminé tout ce qu'il avait à faire, il a donc arrêté de travailler. Vous pouvez dire soit : « Il a arrêté de travailler » ou « Il s'est reposé ».</w:t>
      </w:r>
    </w:p>
    <w:p>
      <w:pPr/>
      <w:r>
        <w:rPr>
          <w:lang w:val="fr_FR" w:bidi="fr_FR"/>
        </w:rPr>
      </w:r>
      <w:r>
        <w:rPr>
          <w:lang w:val="fr_FR" w:bidi="fr_FR"/>
        </w:rPr>
        <w:t xml:space="preserve">Dieu </w:t>
      </w:r>
      <w:r>
        <w:rPr>
          <w:b/>
          <w:lang w:val="fr_FR" w:bidi="fr_FR"/>
        </w:rPr>
        <w:t>a béni</w:t>
      </w:r>
      <w:r>
        <w:rPr>
          <w:lang w:val="fr_FR" w:bidi="fr_FR"/>
        </w:rPr>
        <w:t xml:space="preserve"> le septième jour, ce qui signifie qu'il l'a rendu spécial - il l'a rendu bon. Dieu a appelé le septième jour </w:t>
      </w:r>
      <w:r>
        <w:rPr>
          <w:b/>
          <w:lang w:val="fr_FR" w:bidi="fr_FR"/>
        </w:rPr>
        <w:t>saint</w:t>
      </w:r>
      <w:r>
        <w:rPr>
          <w:lang w:val="fr_FR" w:bidi="fr_FR"/>
        </w:rPr>
        <w:t>, ce qui signifie mis à part pour un but spécial. Dans ce contexte, il l'a mis à part pour le repos.</w:t>
      </w:r>
    </w:p>
    <w:p>
      <w:pPr/>
      <w:r>
        <w:rPr>
          <w:lang w:val="fr_FR" w:bidi="fr_FR"/>
        </w:rPr>
      </w:r>
      <w:r>
        <w:rPr>
          <w:lang w:val="fr_FR" w:bidi="fr_FR"/>
        </w:rPr>
        <w:t xml:space="preserve">Vous allez vous arrêter ici et discuter en groupe des mots ou des expressions que vous allez utiliser pour décrire </w:t>
      </w:r>
      <w:r>
        <w:rPr>
          <w:b/>
          <w:lang w:val="fr_FR" w:bidi="fr_FR"/>
        </w:rPr>
        <w:t xml:space="preserve">béni </w:t>
      </w:r>
      <w:r>
        <w:rPr>
          <w:lang w:val="fr_FR" w:bidi="fr_FR"/>
        </w:rPr>
        <w:t xml:space="preserve">et </w:t>
      </w:r>
      <w:r>
        <w:rPr>
          <w:b/>
          <w:lang w:val="fr_FR" w:bidi="fr_FR"/>
        </w:rPr>
        <w:t>saint</w:t>
      </w:r>
      <w:r>
        <w:rPr>
          <w:lang w:val="fr_FR" w:bidi="fr_FR"/>
        </w:rPr>
        <w:t xml:space="preserve">. Consultez les mots </w:t>
      </w:r>
      <w:r>
        <w:rPr>
          <w:lang w:val="fr_FR" w:bidi="fr_FR"/>
        </w:rPr>
        <w:t xml:space="preserve">béni </w:t>
      </w:r>
      <w:r>
        <w:rPr>
          <w:lang w:val="fr_FR" w:bidi="fr_FR"/>
        </w:rPr>
        <w:t xml:space="preserve">et </w:t>
      </w:r>
      <w:r>
        <w:rPr>
          <w:lang w:val="fr_FR" w:bidi="fr_FR"/>
        </w:rPr>
        <w:t>saint</w:t>
      </w:r>
      <w:r>
        <w:rPr>
          <w:lang w:val="fr_FR" w:bidi="fr_FR"/>
        </w:rPr>
        <w:t xml:space="preserve"> dans le glossaire principal pour plus d'informations. Mettez cet audio en pause ici.</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Genèse 2:4–25</w:t>
      </w:r>
      <w:r>
        <w:rPr>
          <w:lang w:val="fr_FR" w:bidi="fr_FR"/>
        </w:rPr>
      </w:r>
    </w:p>
    <w:p>
      <w:pPr>
        <w:pStyle w:val="Heading3"/>
      </w:pPr>
      <w:r>
        <w:rPr>
          <w:lang w:val="fr_FR" w:bidi="fr_FR"/>
        </w:rPr>
        <w:t>Écouter et Cœur</w:t>
      </w:r>
    </w:p>
    <w:p>
      <w:pPr/>
      <w:r>
        <w:rPr>
          <w:lang w:val="fr_FR" w:bidi="fr_FR"/>
        </w:rPr>
      </w:r>
      <w:r>
        <w:rPr>
          <w:lang w:val="fr_FR" w:bidi="fr_FR"/>
        </w:rPr>
        <w:t>Ecoutez Genèse 2:4–25 et gardez-le dans votre cœur. Écoutez ce texte trois fois. (Si possible, dans trois traductions différentes.) Ensuite, discutez des questions suivantes en groupe :</w:t>
      </w:r>
    </w:p>
    <w:p>
      <w:pPr>
        <w:pStyle w:val="ListBullet"/>
        <w:spacing w:line="240" w:lineRule="auto"/>
        <w:ind w:left="720"/>
      </w:pPr>
      <w:r>
        <w:rPr>
          <w:lang w:val="fr_FR" w:bidi="fr_FR"/>
        </w:rPr>
      </w:r>
      <w:r>
        <w:rPr>
          <w:lang w:val="fr_FR" w:bidi="fr_FR"/>
        </w:rPr>
        <w:t>Qu'est-ce que vous avez aimé dans ce passage ?</w:t>
      </w:r>
    </w:p>
    <w:p>
      <w:pPr>
        <w:pStyle w:val="ListBullet"/>
        <w:spacing w:line="240" w:lineRule="auto"/>
        <w:ind w:left="720"/>
      </w:pPr>
      <w:r>
        <w:rPr>
          <w:lang w:val="fr_FR" w:bidi="fr_FR"/>
        </w:rPr>
      </w:r>
      <w:r>
        <w:rPr>
          <w:lang w:val="fr_FR" w:bidi="fr_FR"/>
        </w:rPr>
        <w:t>Qu'est-ce que vous n'avez pas aimé ou n'avez pas compris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Qui connaissez-vous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Écoutez la version audio de Genèse 2:4–25 dans la version la plus facile à comprendre.</w:t>
      </w:r>
    </w:p>
    <w:p>
      <w:pPr/>
      <w:r>
        <w:rPr>
          <w:lang w:val="fr_FR" w:bidi="fr_FR"/>
        </w:rPr>
      </w:r>
      <w:r>
        <w:rPr>
          <w:lang w:val="fr_FR" w:bidi="fr_FR"/>
        </w:rPr>
        <w:t>. Ce passage est un récit narratif de certaines parties de l'histoire de la création. . Ce n'est pas une deuxième création. Au lieu de cela, il remplit certains des détails qui ne sont pas dits dans le passage précédent. Le passage précédent raconte l'histoire de la création de l'univers et tout ce qui s'y trouve. Le passage précédent parle de l'ordre dans lequel les choses étaient créées. Le passage précédent fournit aussi des commandements pour l'homme et la femme qui avaient été créés. Le passage actuel fournit plus de détails sur la façon dont une partie de la création s'est produite. Il ne répète pas toute l'histoire de la création. L'auteur n'a pas écrit un récit scientifique des débuts de l'univers. Nous ne savons pas combien de temps il a fallu pour que tout soit créé. Dans ce passage de Genèse, l'auteur donne une explication narrative de la façon dont les gens étaient créés et comment leur relation avec Dieu a commencé. L'accent est sur la façon dont Dieu s'est lié à l'homme et à la femme.</w:t>
      </w:r>
    </w:p>
    <w:p>
      <w:pPr/>
      <w:r>
        <w:rPr>
          <w:lang w:val="fr_FR" w:bidi="fr_FR"/>
        </w:rPr>
      </w:r>
      <w:r>
        <w:rPr>
          <w:lang w:val="fr_FR" w:bidi="fr_FR"/>
        </w:rPr>
        <w:t>L'introduction de cette section dit : « Ce sont les générations des cieux et de la terre quand ils étaient créés, le jour où Dieu a fait la terre et les cieux ». C'est une introduction typique dans le livre de Genèse. Ce type d'introduction introduit généralement des générations de personnes, mais ici, il introduit des générations ou une histoire de la terre.</w:t>
      </w:r>
    </w:p>
    <w:p>
      <w:pPr/>
      <w:r>
        <w:rPr>
          <w:lang w:val="fr_FR" w:bidi="fr_FR"/>
        </w:rPr>
      </w:r>
      <w:r>
        <w:rPr>
          <w:lang w:val="fr_FR" w:bidi="fr_FR"/>
        </w:rPr>
        <w:t>Arrêtez-vous ici et discutez de cette question en groupe : Après que Dieu a créé la terre, nous avons une description de sa condition initiale. La terre était sèche. La pluie n'était pas encore tombée sur la terre. L'eau est montée du sol comme source ou a couvert le sol d'un brouillard. Et il n'y avait personne pour prendre soin des plantes et travailler le sol. Dieu avait déjà créé des arbres. Ces plantes seraient les grains que les gens plantaient et récoltaient. Imaginez à quoi la terre ressemblait en ce moment. Décrivez certaines des plantes qui pourraient ne pas encore être sur la terre en ce moment. Mettez cet enregistrement en pause ici.</w:t>
      </w:r>
    </w:p>
    <w:p>
      <w:pPr/>
      <w:r>
        <w:rPr>
          <w:lang w:val="fr_FR" w:bidi="fr_FR"/>
        </w:rPr>
      </w:r>
      <w:r>
        <w:rPr>
          <w:lang w:val="fr_FR" w:bidi="fr_FR"/>
        </w:rPr>
        <w:t>Ensuite, Dieu a créé un homme en formant son corps à partir de poussière. La poussière est la saleté meuble qui est la couche supérieure du sol sur le sable. Dieu a soufflé le souffle de vie dans ce corps pour que le corps soit devenu un homme vivant. L'histoire ne répète pas les détails du passage précédent.</w:t>
      </w:r>
    </w:p>
    <w:p>
      <w:pPr/>
      <w:r>
        <w:rPr>
          <w:lang w:val="fr_FR" w:bidi="fr_FR"/>
        </w:rPr>
      </w:r>
      <w:r>
        <w:rPr>
          <w:lang w:val="fr_FR" w:bidi="fr_FR"/>
        </w:rPr>
        <w:t>Arrêtez-vous ici et discutez de cette question en groupe : Pourquoi est-il important que Dieu ait soufflé le souffle de vie dans l'homme ? En quoi cela est-il différent de la façon dont Dieu a créé des animaux ? Mettez cet enregistrement en pause ici.</w:t>
      </w:r>
    </w:p>
    <w:p>
      <w:pPr/>
      <w:r>
        <w:rPr>
          <w:lang w:val="fr_FR" w:bidi="fr_FR"/>
        </w:rPr>
      </w:r>
      <w:r>
        <w:rPr>
          <w:lang w:val="fr_FR" w:bidi="fr_FR"/>
        </w:rPr>
        <w:t>Nous avons une description de l'emplacement du jardin d'Éden et comment il était formé. Le jardin était plein d'arbres fruitiers. De la description, il semble que chaque arbre donnait une sorte de fruit que l'homme pouvait manger. Dieu a mis deux arbres au milieu du jardin : l'arbre de vie et l'arbre de la connaissance du bien et du mal Le mal signifie que l'homme déciderait pour lui-même de ce qu'il peut et ne peut pas faire. Cela le fait penser à lui-même comme un dieu. Des versets plus tard, nous savons que le fruit de ces arbres donnait la vie et donnait la connaissance du bien et du mal Nous ne savons pas à quoi ce fruit ressemblait. Beaucoup de cultures pensent que le fruit était une pomme, mais le passage ne nous dit pas cela. Nous devons être sûrs que nous ne décrivons pas un fruit spécifique.</w:t>
      </w:r>
    </w:p>
    <w:p>
      <w:pPr/>
      <w:r>
        <w:rPr>
          <w:lang w:val="fr_FR" w:bidi="fr_FR"/>
        </w:rPr>
      </w:r>
      <w:r>
        <w:rPr>
          <w:lang w:val="fr_FR" w:bidi="fr_FR"/>
        </w:rPr>
        <w:t xml:space="preserve">Arrêtez-vous ici et regardez des images de </w:t>
      </w:r>
      <w:r>
        <w:rPr>
          <w:lang w:val="fr_FR" w:bidi="fr_FR"/>
        </w:rPr>
        <w:t>différents types de fruits</w:t>
      </w:r>
      <w:r>
        <w:rPr>
          <w:lang w:val="fr_FR" w:bidi="fr_FR"/>
        </w:rPr>
        <w:t xml:space="preserve"> en groupe. Mettez cet enregistrement en pause ici.</w:t>
      </w:r>
    </w:p>
    <w:p>
      <w:pPr/>
      <w:r>
        <w:rPr>
          <w:lang w:val="fr_FR" w:bidi="fr_FR"/>
        </w:rPr>
      </w:r>
      <w:r>
        <w:rPr>
          <w:lang w:val="fr_FR" w:bidi="fr_FR"/>
        </w:rPr>
        <w:t>Il y a une rivière qui se divise en 4 branches. Nous avons le nom de 4 rivières qui formaient les frontières du jardin. Deux de ces rivières, le Tigre et les Euphrates existent toujours aujourd'hui.</w:t>
      </w:r>
    </w:p>
    <w:p>
      <w:pPr/>
      <w:r>
        <w:rPr>
          <w:lang w:val="fr_FR" w:bidi="fr_FR"/>
        </w:rPr>
      </w:r>
      <w:r>
        <w:rPr>
          <w:lang w:val="fr_FR" w:bidi="fr_FR"/>
        </w:rPr>
        <w:t xml:space="preserve">Arrêtez-vous ici et regardez une carte des </w:t>
      </w:r>
      <w:r>
        <w:rPr>
          <w:lang w:val="fr_FR" w:bidi="fr_FR"/>
        </w:rPr>
        <w:t>Tigre et des Euphrates, y compris la région où ils entrent dans le golfe Persique</w:t>
      </w:r>
      <w:r>
        <w:rPr>
          <w:lang w:val="fr_FR" w:bidi="fr_FR"/>
        </w:rPr>
        <w:t>. La carte doit inclure les régions où les deux autres rivières coulaient. La carte doit avoir les anciens noms et les noms actuels des pays d'Éthiopie et d'Assyrie. Mettez cet enregistrement en pause ici.</w:t>
      </w:r>
    </w:p>
    <w:p>
      <w:pPr/>
      <w:r>
        <w:rPr>
          <w:lang w:val="fr_FR" w:bidi="fr_FR"/>
        </w:rPr>
      </w:r>
      <w:r>
        <w:rPr>
          <w:lang w:val="fr_FR" w:bidi="fr_FR"/>
        </w:rPr>
        <w:t>Les deux autres rivières ont disparu. Ce jardin était mis dans l'est. Cela signifie que c'était à l'est d'Israël ou la terre donnée à Abraham à une date plus tard. Certains pensent que le jardin était dans la région où les Tigre et les Euphrates entrent dans le golfe Persique. Nous ne savons pas l'emplacement réel du jardin.</w:t>
      </w:r>
    </w:p>
    <w:p>
      <w:pPr/>
      <w:r>
        <w:rPr>
          <w:lang w:val="fr_FR" w:bidi="fr_FR"/>
        </w:rPr>
      </w:r>
      <w:r>
        <w:rPr>
          <w:lang w:val="fr_FR" w:bidi="fr_FR"/>
        </w:rPr>
        <w:t>Dieu est très présent dans cette histoire. Dieu crée l'homme. Dieu plante le jardin. Dieu met l'homme dans le jardin. Dieu parle avec l'homme. Nous voyons que Dieu se soucie de l'homme. Dieu donne à l'homme des instructions claires et des avertissements sur ce que l'homme peut ou ne peut pas faire. Dieu dit à l'homme de s'occuper du jardin et de veiller au jardin. Tondre le jardin signifierait que l'homme prendra soin de lui. Veiller à quelque chose signifie que vous le protégez ou vous le regardez. Ensuite, Dieu dit à l'homme : « Vous pouvez manger n'importe quel fruit que vous voulez du jardin, sauf le fruit de l'arbre qui donne la connaissance du bien et du mal. Si vous mangez le fruit de cet arbre, vous mourrez ».</w:t>
      </w:r>
    </w:p>
    <w:p>
      <w:pPr/>
      <w:r>
        <w:rPr>
          <w:lang w:val="fr_FR" w:bidi="fr_FR"/>
        </w:rPr>
      </w:r>
      <w:r>
        <w:rPr>
          <w:lang w:val="fr_FR" w:bidi="fr_FR"/>
        </w:rPr>
        <w:t>Dieu voit que l'homme a besoin d'un compagnon. Dieu a apporté toutes sortes d'animaux et d'oiseaux à l'homme. Ces animaux auraient déjà été créés ou Dieu aurait pu créer juste pour apporter à l'homme. L'homme nommait chaque animal comme il était apporté avant lui. L'un de ceux-ci n'est pas approprié pour être un compagnon pour l'homme. Ensuite, Dieu fait que l'homme va dans un sommeil, prend une côte de son côté et crée une femme. Quand l'homme voit la femme, il commence à chanter un morceau de poésie ou une chanson. Le sentiment est que l'homme est si plein de joie à la vue d'elle qu'il ne peut pas contenir sa joie. Il chante. Sa chanson a 2 déclarations qui signifient la même chose. C'est une expression de leur loyauté les uns aux autres.</w:t>
      </w:r>
    </w:p>
    <w:p>
      <w:pPr/>
      <w:r>
        <w:rPr>
          <w:lang w:val="fr_FR" w:bidi="fr_FR"/>
        </w:rPr>
      </w:r>
      <w:r>
        <w:rPr>
          <w:lang w:val="fr_FR" w:bidi="fr_FR"/>
        </w:rPr>
        <w:t>Arrêtez-vous ici et discutez dans votre groupe pourquoi il était important pour l'homme d'avoir un compagnon. Pourquoi pensez-vous qu'il était si heureux quand il l'a vue ? Identifiez certains des aspects spécifiques de la relation entre Dieu et l'homme et la femme. Où voyez-vous Dieu prendre soin d'eux ? Mettez cet enregistrement en pause ici.</w:t>
      </w:r>
    </w:p>
    <w:p>
      <w:pPr/>
      <w:r>
        <w:rPr>
          <w:lang w:val="fr_FR" w:bidi="fr_FR"/>
        </w:rPr>
      </w:r>
      <w:r>
        <w:rPr>
          <w:lang w:val="fr_FR" w:bidi="fr_FR"/>
        </w:rPr>
        <w:t>. L'homme est plein de joie et exprime que l'homme et la femme sont engagés les uns aux autres très fortement. Cela explique pourquoi un homme quitte son père et sa mère et les deux sont unis en un. Cela signifie probablement que l'homme n'est plus aussi loyal à son père et à sa mère, spécialement émotionnellement. Maintenant, l'homme et la femme sont loyaux les uns aux autres au-dessus de tous les autres.</w:t>
      </w:r>
    </w:p>
    <w:p>
      <w:pPr/>
      <w:r>
        <w:rPr>
          <w:lang w:val="fr_FR" w:bidi="fr_FR"/>
        </w:rPr>
      </w:r>
      <w:r>
        <w:rPr>
          <w:lang w:val="fr_FR" w:bidi="fr_FR"/>
        </w:rPr>
        <w:t>Arrêtez-vous ici et discutez de cette question en groupe : Pourquoi Dieu a-t-il mis cette déclaration dans les Écritures ? Dans votre culture, comment un homme et une femme deviennent-ils unis comme un ? Donnez des exemples de ce que les gens font quand ils sont unis. Mettez cet enregistrement en pause ici.</w:t>
      </w:r>
    </w:p>
    <w:p>
      <w:pPr/>
      <w:r>
        <w:rPr>
          <w:lang w:val="fr_FR" w:bidi="fr_FR"/>
        </w:rPr>
      </w:r>
      <w:r>
        <w:rPr>
          <w:lang w:val="fr_FR" w:bidi="fr_FR"/>
        </w:rPr>
        <w:t>L'histoire se termine par une déclaration que l'homme et la femme sont nus, mais n'ont pas honte. C'est le seul moment dans la Bible où la nudité n'est pas causée par la pauvreté ou la culpabilité.</w:t>
      </w:r>
    </w:p>
    <w:p>
      <w:pPr/>
      <w:r>
        <w:rPr>
          <w:lang w:val="fr_FR" w:bidi="fr_FR"/>
        </w:rPr>
      </w:r>
      <w:r>
        <w:rPr>
          <w:lang w:val="fr_FR" w:bidi="fr_FR"/>
        </w:rPr>
        <w:t>Arrêtez-vous ici et discutez de cette question en groupe : Imaginez un moment où personne ne ressent de honte. À quoi ressemble-t-il ?</w:t>
      </w:r>
      <w:r>
        <w:rPr>
          <w:lang w:val="fr_FR" w:bidi="fr_FR"/>
        </w:rPr>
      </w:r>
    </w:p>
    <w:p>
      <w:pPr>
        <w:pStyle w:val="Heading3"/>
      </w:pPr>
      <w:r>
        <w:rPr>
          <w:lang w:val="fr_FR" w:bidi="fr_FR"/>
        </w:rPr>
        <w:t>Définir les Scènes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Cette histoire comporte 5 scènes.</w:t>
      </w:r>
    </w:p>
    <w:p>
      <w:pPr/>
      <w:r>
        <w:rPr>
          <w:lang w:val="fr_FR" w:bidi="fr_FR"/>
        </w:rPr>
      </w:r>
      <w:r>
        <w:rPr>
          <w:b/>
          <w:lang w:val="fr_FR" w:bidi="fr_FR"/>
        </w:rPr>
        <w:t>. Première scène :</w:t>
      </w:r>
      <w:r>
        <w:rPr>
          <w:lang w:val="fr_FR" w:bidi="fr_FR"/>
        </w:rPr>
        <w:t xml:space="preserve"> La terre et les cieux ont été créés et la façon dont ils ressemblent est expliquée. Dans le passage précédent, Dieu a créé des arbres et des plantes. . Il n'y a personne pour prendre soin des plantes et des grains, personne pour travailler le sol. Aussi, il n'a pas encore plu . La terre est donc sèche. L'eau vient de sources dans le sol ou une brouillard qui couvre la terre.</w:t>
      </w:r>
    </w:p>
    <w:p>
      <w:pPr/>
      <w:r>
        <w:rPr>
          <w:lang w:val="fr_FR" w:bidi="fr_FR"/>
        </w:rPr>
      </w:r>
      <w:r>
        <w:rPr>
          <w:b/>
          <w:lang w:val="fr_FR" w:bidi="fr_FR"/>
        </w:rPr>
        <w:t>Deuxième scène Ensuite,</w:t>
      </w:r>
      <w:r>
        <w:rPr>
          <w:lang w:val="fr_FR" w:bidi="fr_FR"/>
        </w:rPr>
        <w:t xml:space="preserve"> Dieu crée l'homme. Dieu prend la poussière du sol et forme le corps d'un homme. La poussière est la saleté de surface meuble qui dérive et souffle quand il y a du vent. Quand Dieu souffle dans le nez de l'homme, il devient un être humain vivant.</w:t>
      </w:r>
    </w:p>
    <w:p>
      <w:pPr/>
      <w:r>
        <w:rPr>
          <w:lang w:val="fr_FR" w:bidi="fr_FR"/>
        </w:rPr>
      </w:r>
      <w:r>
        <w:rPr>
          <w:b/>
          <w:lang w:val="fr_FR" w:bidi="fr_FR"/>
        </w:rPr>
        <w:t>Troisième scène :</w:t>
      </w:r>
      <w:r>
        <w:rPr>
          <w:lang w:val="fr_FR" w:bidi="fr_FR"/>
        </w:rPr>
        <w:t xml:space="preserve"> Dieu a planté un jardin et a mis l'homme dans le jardin. L'histoire nous dit les noms des 4 rivières dans le jardin et où ils sont situés. Le jardin est plein d'arbres fruitiers et l'homme peut manger le fruit, sauf le fruit de l'arbre de la connaissance du bien et du mal. Dieu dit à l'homme : « Tu ne dois pas manger de cet arbre ou tu mourras ». Dieu place l'homme dans le jardin pour prendre soin de lui et veiller sur lui.</w:t>
      </w:r>
    </w:p>
    <w:p>
      <w:pPr/>
      <w:r>
        <w:rPr>
          <w:lang w:val="fr_FR" w:bidi="fr_FR"/>
        </w:rPr>
      </w:r>
      <w:r>
        <w:rPr>
          <w:b/>
          <w:lang w:val="fr_FR" w:bidi="fr_FR"/>
        </w:rPr>
        <w:t>Quatrième scène :</w:t>
      </w:r>
      <w:r>
        <w:rPr>
          <w:lang w:val="fr_FR" w:bidi="fr_FR"/>
        </w:rPr>
        <w:t xml:space="preserve"> Dieu réalise que l'homme a besoin d'un compagnon. Premièrement, Dieu apporte tous les animaux et les oiseaux qu'il a créés et les présente à l'homme. L'homme nomme chaque animal et oiseau. Dieu voit qu'aucun de ceux-ci n'est acceptable comme compagnon.</w:t>
      </w:r>
    </w:p>
    <w:p>
      <w:pPr/>
      <w:r>
        <w:rPr>
          <w:lang w:val="fr_FR" w:bidi="fr_FR"/>
        </w:rPr>
      </w:r>
      <w:r>
        <w:rPr>
          <w:b/>
          <w:lang w:val="fr_FR" w:bidi="fr_FR"/>
        </w:rPr>
        <w:t>Cinquième scène :</w:t>
      </w:r>
      <w:r>
        <w:rPr>
          <w:lang w:val="fr_FR" w:bidi="fr_FR"/>
        </w:rPr>
        <w:t xml:space="preserve"> Dieu fait dormir l'homme et prend une côte de l'homme. Dieu utilise cette côte pour créer une femme. Cette scène se termine par la réaction de l'homme à la femme. Ils sont à la fois nus et n'ont pas honte.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L'homme</w:t>
      </w:r>
    </w:p>
    <w:p>
      <w:pPr>
        <w:pStyle w:val="ListBullet"/>
        <w:spacing w:line="240" w:lineRule="auto"/>
        <w:ind w:left="720"/>
      </w:pPr>
      <w:r>
        <w:rPr>
          <w:lang w:val="fr_FR" w:bidi="fr_FR"/>
        </w:rPr>
      </w:r>
      <w:r>
        <w:rPr>
          <w:lang w:val="fr_FR" w:bidi="fr_FR"/>
        </w:rPr>
        <w:t>La femme</w:t>
      </w:r>
    </w:p>
    <w:p>
      <w:pPr>
        <w:pStyle w:val="ListBullet"/>
        <w:spacing w:line="240" w:lineRule="auto"/>
        <w:ind w:left="720"/>
      </w:pPr>
      <w:r>
        <w:rPr>
          <w:lang w:val="fr_FR" w:bidi="fr_FR"/>
        </w:rPr>
      </w:r>
      <w:r>
        <w:rPr>
          <w:lang w:val="fr_FR" w:bidi="fr_FR"/>
        </w:rPr>
        <w:t>Divers animaux</w:t>
      </w:r>
    </w:p>
    <w:p>
      <w:pPr/>
      <w:r>
        <w:rPr>
          <w:lang w:val="fr_FR" w:bidi="fr_FR"/>
        </w:rPr>
      </w:r>
      <w:r>
        <w:rPr>
          <w:lang w:val="fr_FR" w:bidi="fr_FR"/>
        </w:rPr>
        <w:t>Dans cette session, faites sortir le tableau d'histoires du groupe ou utiliser une sorte de manipulateurs pour visualiser l'histoire et les actions dans le passage.</w:t>
      </w:r>
    </w:p>
    <w:p>
      <w:pPr/>
      <w:r>
        <w:rPr>
          <w:lang w:val="fr_FR" w:bidi="fr_FR"/>
        </w:rPr>
      </w:r>
      <w:r>
        <w:rPr>
          <w:lang w:val="fr_FR" w:bidi="fr_FR"/>
        </w:rPr>
        <w:t>Dans la première scène, la terre est un endroit désolé. Il n'y a pas de plantes sauvages ou de grains poussant sur la terre. Cela donne une description plus complète de ce à quoi la terre ressemblait après que Dieu a séparé la terre de l'eau dans le passage précédent. Il est important de se rappeler que ce n'est pas une création séparée, mais une description plus complète de la création du passage précédent.</w:t>
      </w:r>
    </w:p>
    <w:p>
      <w:pPr/>
      <w:r>
        <w:rPr>
          <w:lang w:val="fr_FR" w:bidi="fr_FR"/>
        </w:rPr>
      </w:r>
      <w:r>
        <w:rPr>
          <w:lang w:val="fr_FR" w:bidi="fr_FR"/>
        </w:rPr>
        <w:t>Dans la seconde scène Dieu prend la poussière du sol et forme le corps d'un homme. La poussière est la saleté de surface meuble qui dérive et souffle quand il y a du vent. Quand Dieu souffle dans le nez de l'homme, il devient un être humain vivant.</w:t>
      </w:r>
    </w:p>
    <w:p>
      <w:pPr/>
      <w:r>
        <w:rPr>
          <w:lang w:val="fr_FR" w:bidi="fr_FR"/>
        </w:rPr>
      </w:r>
      <w:r>
        <w:rPr>
          <w:lang w:val="fr_FR" w:bidi="fr_FR"/>
        </w:rPr>
        <w:t>Dans la troisième scène, Dieu plante un jardin dans la terre d'Éden. Ce jardin est situé dans l'est. Cela signifie que le jardin est à l'est d'Israël. Dieu met l'homme dans le jardin. L'histoire nous dit que Dieu a mis toutes sortes d'arbres fruitiers dans le jardin - des arbres qui étaient beaux et produisaient des fruits délicieux. L'arbre de vie et l'arbre de la connaissance du bien et du mal sont au milieu du jardin. Nous ne savons pas à quoi ces arbres ressemblent ni à quoi le fruit ressemble.</w:t>
      </w:r>
    </w:p>
    <w:p>
      <w:pPr/>
      <w:r>
        <w:rPr>
          <w:lang w:val="fr_FR" w:bidi="fr_FR"/>
        </w:rPr>
      </w:r>
      <w:r>
        <w:rPr>
          <w:lang w:val="fr_FR" w:bidi="fr_FR"/>
        </w:rPr>
        <w:t xml:space="preserve">Arrêtez-vous ici et regardez des images de différents types de </w:t>
      </w:r>
      <w:r>
        <w:rPr>
          <w:lang w:val="fr_FR" w:bidi="fr_FR"/>
        </w:rPr>
        <w:t>fruits</w:t>
      </w:r>
      <w:r>
        <w:rPr>
          <w:lang w:val="fr_FR" w:bidi="fr_FR"/>
        </w:rPr>
        <w:t xml:space="preserve"> en </w:t>
      </w:r>
      <w:r>
        <w:rPr>
          <w:lang w:val="fr_FR" w:bidi="fr_FR"/>
        </w:rPr>
        <w:t>groupe</w:t>
      </w:r>
      <w:r>
        <w:rPr>
          <w:lang w:val="fr_FR" w:bidi="fr_FR"/>
        </w:rPr>
        <w:t xml:space="preserve">. Mettez cet enregistrement en pause ici </w:t>
      </w:r>
    </w:p>
    <w:p>
      <w:pPr/>
      <w:r>
        <w:rPr>
          <w:lang w:val="fr_FR" w:bidi="fr_FR"/>
        </w:rPr>
      </w:r>
      <w:r>
        <w:rPr>
          <w:lang w:val="fr_FR" w:bidi="fr_FR"/>
        </w:rPr>
        <w:t>Le passage décrit les 4 rivières qui coulent à travers ou autour de la région. Deux de ces rivières ont disparu. Les Tigre et les Euphrates existent toujours. Dieu plaça l'homme dans le jardin et lui dit d'en prendre soin. Dans le passage précédent, l'homme recevait des instructions plus spécifiques. Rappelez-vous que ce passage ne répète pas ce qui s'est passé dans le passage précédent. La scène se termine par Dieu disant à l'homme : « Ne mange pas le fruit de l'arbre de la connaissance du bien et du mal ». Dieu dit « Si tu manges ce fruit, tu mourras ».</w:t>
      </w:r>
    </w:p>
    <w:p>
      <w:pPr/>
      <w:r>
        <w:rPr>
          <w:lang w:val="fr_FR" w:bidi="fr_FR"/>
        </w:rPr>
      </w:r>
      <w:r>
        <w:rPr>
          <w:lang w:val="fr_FR" w:bidi="fr_FR"/>
        </w:rPr>
        <w:t xml:space="preserve">Arrêtez-vous ici et regardez une carte des </w:t>
      </w:r>
      <w:r>
        <w:rPr>
          <w:lang w:val="fr_FR" w:bidi="fr_FR"/>
        </w:rPr>
        <w:t>rivières de Tigre et des Euphrates, y compris la région où ils entrent dans le golfe Persique</w:t>
      </w:r>
      <w:r>
        <w:rPr>
          <w:lang w:val="fr_FR" w:bidi="fr_FR"/>
        </w:rPr>
        <w:t xml:space="preserve">. La carte inclura les pays d'Assyrie et d'Éthiopie. Mettez cet enregistrement en pause ici </w:t>
      </w:r>
    </w:p>
    <w:p>
      <w:pPr/>
      <w:r>
        <w:rPr>
          <w:lang w:val="fr_FR" w:bidi="fr_FR"/>
        </w:rPr>
      </w:r>
      <w:r>
        <w:rPr>
          <w:lang w:val="fr_FR" w:bidi="fr_FR"/>
        </w:rPr>
        <w:t>La quatrième scène commence par Dieu disant que l'homme a besoin d'un compagnon. Ensuite, Dieu crée des animaux et des oiseaux spécifiques ou apporte ceux qu'il avait déjà créés et présente chacun à l'homme. L'homme leur donne des noms.</w:t>
      </w:r>
    </w:p>
    <w:p>
      <w:pPr/>
      <w:r>
        <w:rPr>
          <w:lang w:val="fr_FR" w:bidi="fr_FR"/>
        </w:rPr>
      </w:r>
      <w:r>
        <w:rPr>
          <w:lang w:val="fr_FR" w:bidi="fr_FR"/>
        </w:rPr>
        <w:t xml:space="preserve">Arrêtez-vous ici et regardez des images de </w:t>
      </w:r>
      <w:r>
        <w:rPr>
          <w:lang w:val="fr_FR" w:bidi="fr_FR"/>
        </w:rPr>
        <w:t>différents types d'ananimaux et d'oiseaux</w:t>
      </w:r>
      <w:r>
        <w:rPr>
          <w:lang w:val="fr_FR" w:bidi="fr_FR"/>
        </w:rPr>
        <w:t xml:space="preserve">. Cela comprend à la fois des animaux domestiques ou apprivoisés et des animaux sauvages. Mettez cet enregistrement en pause ici </w:t>
      </w:r>
    </w:p>
    <w:p>
      <w:pPr/>
      <w:r>
        <w:rPr>
          <w:lang w:val="fr_FR" w:bidi="fr_FR"/>
        </w:rPr>
      </w:r>
      <w:r>
        <w:rPr>
          <w:lang w:val="fr_FR" w:bidi="fr_FR"/>
        </w:rPr>
        <w:t>La cinquième scène commence quand aucun des animaux ou des oiseaux ne s'avère être un compagnon acceptable. Dieu fait que l'homme tombe dans un sommeil profond et prend l'une de ses côtes. Ensuite, Dieu utilise cette côte pour former une femme. Dieu la présente à l'homme. L'homme fait ensuite une déclaration poétique de joie. La scène se termine par une explication qui dit que c'est la raison pour laquelle l'homme doit quitter ses parents et se joindre à sa femme pour qu'ils deviennent un. La dernière déclaration dit que l'homme et la femme sont nus, mais n'ont pas honte. C'est le point le plus important de l'histoire.</w:t>
      </w:r>
    </w:p>
    <w:p>
      <w:pPr/>
      <w:r>
        <w:rPr>
          <w:lang w:val="fr_FR" w:bidi="fr_FR"/>
        </w:rPr>
      </w:r>
      <w:r>
        <w:rPr>
          <w:lang w:val="fr_FR" w:bidi="fr_FR"/>
        </w:rPr>
        <w:t>Arreter vous ici et discutez de cette question en groupe : Comment montrez-vous qu'une déclaration est le point le plus important dans une histoire ?</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comporte 5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L'homme</w:t>
      </w:r>
    </w:p>
    <w:p>
      <w:pPr>
        <w:pStyle w:val="ListBullet"/>
        <w:spacing w:line="240" w:lineRule="auto"/>
        <w:ind w:left="720"/>
      </w:pPr>
      <w:r>
        <w:rPr>
          <w:lang w:val="fr_FR" w:bidi="fr_FR"/>
        </w:rPr>
      </w:r>
      <w:r>
        <w:rPr>
          <w:lang w:val="fr_FR" w:bidi="fr_FR"/>
        </w:rPr>
        <w:t>La femme</w:t>
      </w:r>
    </w:p>
    <w:p>
      <w:pPr>
        <w:pStyle w:val="ListBullet"/>
        <w:spacing w:line="240" w:lineRule="auto"/>
        <w:ind w:left="720"/>
      </w:pPr>
      <w:r>
        <w:rPr>
          <w:lang w:val="fr_FR" w:bidi="fr_FR"/>
        </w:rPr>
      </w:r>
      <w:r>
        <w:rPr>
          <w:lang w:val="fr_FR" w:bidi="fr_FR"/>
        </w:rPr>
        <w:t>Animaux et oiseaux</w:t>
      </w:r>
    </w:p>
    <w:p>
      <w:pPr/>
      <w:r>
        <w:rPr>
          <w:lang w:val="fr_FR" w:bidi="fr_FR"/>
        </w:rPr>
      </w:r>
      <w:r>
        <w:rPr>
          <w:lang w:val="fr_FR" w:bidi="fr_FR"/>
        </w:rPr>
        <w:t>Demandez à l'équipe de jouer l'histoire deux fois. Ils doivent la jouer dans la langue dans laquelle ils traduisent. Premièrement, faites jouer l'histoire par l'équipe sans vous arrêter. La deuxième fois que l'équipe joue l'histoire, arrêtez-les à différents points de l'histoire. Vous devrez collecter des objets pour vous aider à jouer l'histoire ou les membres de l'équipe peuvent imiter les arbres, les rivières et les animaux. L'«arrêt de l'action » signifie que c'est pour la deuxième fois que l'équipe joue l'histoire.</w:t>
      </w:r>
    </w:p>
    <w:p>
      <w:pPr/>
      <w:r>
        <w:rPr>
          <w:lang w:val="fr_FR" w:bidi="fr_FR"/>
        </w:rPr>
      </w:r>
      <w:r>
        <w:rPr>
          <w:lang w:val="fr_FR" w:bidi="fr_FR"/>
        </w:rPr>
        <w:t xml:space="preserve">Pendant que l'équipe joue l'histoire pour la première fois, faites attention au dialogue, au mouvement, à l'intrigue et à la chronologie de l'histoire. </w:t>
      </w:r>
    </w:p>
    <w:p>
      <w:pPr/>
      <w:r>
        <w:rPr>
          <w:lang w:val="fr_FR" w:bidi="fr_FR"/>
        </w:rPr>
      </w:r>
      <w:r>
        <w:rPr>
          <w:lang w:val="fr_FR" w:bidi="fr_FR"/>
        </w:rPr>
        <w:t>Pendant que l'histoire commence, Dieu est le seul personnage présent. L'histoire dit que Dieu a créé les cieux et la terre. Ensuite, il y a une description de la terre. Demandez à la personne qui joue le rôle de Dieu de regarder la terre et de noter sa condition. Il n'y a pas de plantes ou d'arbres que les gens ont plantés pour la nourriture. Il ne pleut pas. L'eau vient de sources dans le sol ou de brouillards. La personne qui joue le rôle de Dieu peut marcher et noter ces choses.</w:t>
      </w:r>
    </w:p>
    <w:p>
      <w:pPr/>
      <w:r>
        <w:rPr>
          <w:lang w:val="fr_FR" w:bidi="fr_FR"/>
        </w:rPr>
      </w:r>
      <w:r>
        <w:rPr>
          <w:lang w:val="fr_FR" w:bidi="fr_FR"/>
        </w:rPr>
        <w:t>Arrêtez l'action : Vous pouvez demander à Dieu ce qu'il pense à propos de la création à ce point. Vous pouvez entendre : « C'est bon » ou « J'ai toujours du travail à faire. Il n'est pas encore terminé ».</w:t>
      </w:r>
    </w:p>
    <w:p>
      <w:pPr/>
      <w:r>
        <w:rPr>
          <w:lang w:val="fr_FR" w:bidi="fr_FR"/>
        </w:rPr>
      </w:r>
      <w:r>
        <w:rPr>
          <w:lang w:val="fr_FR" w:bidi="fr_FR"/>
        </w:rPr>
        <w:t>Ensuite, Dieu prend de la poussière du sol et forme le corps d'un homme. La personne qui joue le rôle de l'homme doit être couchée sur la terrasse ou le sol. Dieu souffle dans le nez de l'homme et l'homme devient une personne vivante. A ce stade, l'homme peut se lever et regarder autour.</w:t>
      </w:r>
    </w:p>
    <w:p>
      <w:pPr/>
      <w:r>
        <w:rPr>
          <w:lang w:val="fr_FR" w:bidi="fr_FR"/>
        </w:rPr>
      </w:r>
      <w:r>
        <w:rPr>
          <w:lang w:val="fr_FR" w:bidi="fr_FR"/>
        </w:rPr>
        <w:t>Arrêtez l'action : Demandez à Dieu pourquoi il a fait l'homme. Vous pouvez entendre : « Être à mon image ou avoir quelqu'un pour gouverner sur la terre » ou « Pour avoir quelqu'un pour prendre soin de la terre ». Demandez à l'homme ce qu'il voit. Vous pouvez entendre : « Je ne peux voir personne sauf Dieu » ou « Il n'y a rien ici sauf Dieu ».</w:t>
      </w:r>
    </w:p>
    <w:p>
      <w:pPr/>
      <w:r>
        <w:rPr>
          <w:lang w:val="fr_FR" w:bidi="fr_FR"/>
        </w:rPr>
      </w:r>
      <w:r>
        <w:rPr>
          <w:lang w:val="fr_FR" w:bidi="fr_FR"/>
        </w:rPr>
        <w:t>Dieu amène l'homme dans un jardin que Dieu a fait. Il y a toutes sortes d'arbres avec des fruits délicieux dans le jardin. Utilisez des images ou des chaises ou même des branches d'arbres pour indiquer qu'il y a beaucoup d'arbres autour du jardin. Dieu et l'homme marchaient dans le jardin. Notez que l'arbre de vie et l'arbre de la connaissance du bien et du mal sont situés au milieu du jardin. Utilisez quelque chose comme un objet ou deux membres de l'équipe pour représenter ces deux arbres. Utilisez des objets ou les membres de l'équipe pour indiquer les 4 rivières. Notez qu'il y a 1 rivière qui se ramifie en 4 rivières.</w:t>
      </w:r>
    </w:p>
    <w:p>
      <w:pPr/>
      <w:r>
        <w:rPr>
          <w:lang w:val="fr_FR" w:bidi="fr_FR"/>
        </w:rPr>
      </w:r>
      <w:r>
        <w:rPr>
          <w:lang w:val="fr_FR" w:bidi="fr_FR"/>
        </w:rPr>
        <w:t>Après avoir localisé les rivières et les arbres, Dieu parle à l'homme. Dieu place l'homme dans le jardin pour s'occuper et veiller sur lui. Dieu a donner ces instructions à l'homme. Ensuite, Dieu dit à l'homme de ne pas manger du fruit de l'arbre de la connaissance du bien et du mal. Dieu dit « Si tu manges ce fruit, tu mourras ».</w:t>
      </w:r>
    </w:p>
    <w:p>
      <w:pPr/>
      <w:r>
        <w:rPr>
          <w:lang w:val="fr_FR" w:bidi="fr_FR"/>
        </w:rPr>
      </w:r>
      <w:r>
        <w:rPr>
          <w:lang w:val="fr_FR" w:bidi="fr_FR"/>
        </w:rPr>
        <w:t>Demandez à la personne qui joue le rôle de Dieu de donner toutes les instructions à l'homme pendant que l'homme écoute.</w:t>
      </w:r>
    </w:p>
    <w:p>
      <w:pPr/>
      <w:r>
        <w:rPr>
          <w:lang w:val="fr_FR" w:bidi="fr_FR"/>
        </w:rPr>
      </w:r>
      <w:r>
        <w:rPr>
          <w:lang w:val="fr_FR" w:bidi="fr_FR"/>
        </w:rPr>
        <w:t>Arrêtez l'action : Demandez à l'homme concernant le jardin. « Que vois-tu et que sens-tu ? » tu peux entendre : « C'est beau, le fruit a l'air délicieux, je suis le seul ici ». Demandez à l'homme de répéter les instructions sur l'arbre de la connaissance du bien et du mal. Demandez à l'homme pourquoi Dieu a donné ces instructions. Vous pouvez entendre : « Je ne mangerais donc pas de cet arbre par erreur » ou « Pour prendre soin de moi ou pour m'avertir du danger » ou même « Je ne sais pas ».</w:t>
      </w:r>
    </w:p>
    <w:p>
      <w:pPr/>
      <w:r>
        <w:rPr>
          <w:lang w:val="fr_FR" w:bidi="fr_FR"/>
        </w:rPr>
      </w:r>
      <w:r>
        <w:rPr>
          <w:lang w:val="fr_FR" w:bidi="fr_FR"/>
        </w:rPr>
        <w:t>Dieu voit que l'homme a besoin d'un compagnon. Dieu apporte ensuite tous les animaux et les oiseaux qu'il a créés. D'autres membres de l'équipe peuvent jouer le rôle de plusieurs de ces animaux et d'oiseaux. Dieu apporte chaque créature à l'homme et l'homme nomme chacune. L'homme ne trouve pas un compagnon approprié parmi les animaux et les oiseaux.</w:t>
      </w:r>
    </w:p>
    <w:p>
      <w:pPr/>
      <w:r>
        <w:rPr>
          <w:lang w:val="fr_FR" w:bidi="fr_FR"/>
        </w:rPr>
      </w:r>
      <w:r>
        <w:rPr>
          <w:lang w:val="fr_FR" w:bidi="fr_FR"/>
        </w:rPr>
        <w:t>Arrêtez la scène et demandez à l'homme : « Que ressens-tu maintenant ?» L'homme peut répondre « seul ou solitaire ou découragé parce qu'il n'a pas trouvé de compagnon ».</w:t>
      </w:r>
    </w:p>
    <w:p>
      <w:pPr/>
      <w:r>
        <w:rPr>
          <w:lang w:val="fr_FR" w:bidi="fr_FR"/>
        </w:rPr>
      </w:r>
      <w:r>
        <w:rPr>
          <w:lang w:val="fr_FR" w:bidi="fr_FR"/>
        </w:rPr>
        <w:t>Dieu fait que l'homme tombe dans un sommeil profond. Dieu prend une côte du côté de l'homme. Ensuite, Dieu fait une femme. L'homme se réveille et Dieu présente la femme à l'homme. L'homme s'exclame.</w:t>
      </w:r>
    </w:p>
    <w:p>
      <w:pPr/>
      <w:r>
        <w:rPr>
          <w:lang w:val="fr_FR" w:bidi="fr_FR"/>
        </w:rPr>
      </w:r>
      <w:r>
        <w:rPr>
          <w:lang w:val="fr_FR" w:bidi="fr_FR"/>
        </w:rPr>
        <w:t>Arrêtez l'action Demandez à l'homme ce qu'il ressent quand il voit la femme. Vous pouvez entendre : « Heureux ou joyeux ou maintenant, j'ai un partenaire ». Il peut répéter toute la déclaration poétique que l'homme a faite. Demandez à la femme ce qu'elle ressent quand elle voit l'homme. Vous pouvez entendre : « heureux » ou « joyeux ». Demandez ce qu'ils pensent de ne pas avoir de vêtements. Vous pouvez entendre : « Quest-ce les vêtements, nous n'avons pas besoin de vêtements, pourquoi porter quelque chose ? »</w:t>
      </w:r>
    </w:p>
    <w:p>
      <w:pPr/>
      <w:r>
        <w:rPr>
          <w:lang w:val="fr_FR" w:bidi="fr_FR"/>
        </w:rPr>
      </w:r>
      <w:r>
        <w:rPr>
          <w:lang w:val="fr_FR" w:bidi="fr_FR"/>
        </w:rPr>
        <w:t>Assurez-vous que Dieu dit la phrase : « C'est pourquoi l'homme quittera son père et sa mère et est joint à sa femme et les deux sont unis comme un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L'histoire commence par la phrase : « C'est le récit de la création des cieux et de la terre ». Certaines traductions disent que ce sont les </w:t>
      </w:r>
      <w:r>
        <w:rPr>
          <w:b/>
          <w:lang w:val="fr_FR" w:bidi="fr_FR"/>
        </w:rPr>
        <w:t>générations</w:t>
      </w:r>
      <w:r>
        <w:rPr>
          <w:lang w:val="fr_FR" w:bidi="fr_FR"/>
        </w:rPr>
        <w:t xml:space="preserve"> des cieux et de la terre. Générations ici signifient récit ou histoire. Le mot </w:t>
      </w:r>
      <w:r>
        <w:rPr>
          <w:b/>
          <w:lang w:val="fr_FR" w:bidi="fr_FR"/>
        </w:rPr>
        <w:t>créer</w:t>
      </w:r>
      <w:r>
        <w:rPr>
          <w:lang w:val="fr_FR" w:bidi="fr_FR"/>
        </w:rPr>
        <w:t xml:space="preserve"> signifie faire quelque chose à partir de rien. Utilisez le même mot pour créer que celui que vous avez utilisé dans l'histoire de la création. </w:t>
      </w:r>
      <w:r>
        <w:rPr>
          <w:b/>
          <w:lang w:val="fr_FR" w:bidi="fr_FR"/>
        </w:rPr>
        <w:t>Les cieux</w:t>
      </w:r>
      <w:r>
        <w:rPr>
          <w:lang w:val="fr_FR" w:bidi="fr_FR"/>
        </w:rPr>
        <w:t xml:space="preserve"> peuvent se référer au ciel ou à l'endroit où Dieu vit. Ici, cela signifie le ciel et les objets qui s'y trouvent. Utilisez le même mot pour cieux que celui que vous avez utilisé dans les passages précédents. Le glossaire principal explique le mot « </w:t>
      </w:r>
      <w:r>
        <w:rPr>
          <w:b/>
          <w:lang w:val="fr_FR" w:bidi="fr_FR"/>
        </w:rPr>
        <w:t>ciel</w:t>
      </w:r>
      <w:r>
        <w:rPr>
          <w:lang w:val="fr_FR" w:bidi="fr_FR"/>
        </w:rPr>
        <w:t xml:space="preserve"> ». </w:t>
      </w:r>
    </w:p>
    <w:p>
      <w:pPr/>
      <w:r>
        <w:rPr>
          <w:lang w:val="fr_FR" w:bidi="fr_FR"/>
        </w:rPr>
      </w:r>
      <w:r>
        <w:rPr>
          <w:lang w:val="fr_FR" w:bidi="fr_FR"/>
        </w:rPr>
        <w:t xml:space="preserve">Le nom de Dieu dans ce passage est une combinaison de 2 noms pour Dieu - SEIGNEUR ou </w:t>
      </w:r>
      <w:r>
        <w:rPr>
          <w:b/>
          <w:lang w:val="fr_FR" w:bidi="fr_FR"/>
        </w:rPr>
        <w:t>Eternel</w:t>
      </w:r>
      <w:r>
        <w:rPr>
          <w:lang w:val="fr_FR" w:bidi="fr_FR"/>
        </w:rPr>
        <w:t xml:space="preserve"> et Dieu. Le mot utilisé comme SEIGNEUR ou Eternel est le nom approprié pour le Dieu des Juifs. Les années suivantes, les Juifs ont arrêté de prononcer le nom de l'Eternel parce qu'ils croyaient que le nom était trop spécial pour le dire à voix haute. Ils ont utilisé d'autres noms comme Jehovah. La plupart des traductions anglaises utilisent le mot SEIGNEUR qui signifie le maître suprême sur tout. Le nom « Dieu » signifie être divin ou suprême. Dans ce passage, les deux noms sont utilisés ensemble. Cela ne se produit pas souvent. Le SEIGNEUR et Dieu se réfèrent au même être divin ou suprême. Utilisez le même mot pour Dieu que celui que vous avez utilisé dans l'histoire de la création. Pour plus d'informations sur le SEIGNEUR comme nom personnel pour Dieu - l'</w:t>
      </w:r>
      <w:r>
        <w:rPr>
          <w:b/>
          <w:lang w:val="fr_FR" w:bidi="fr_FR"/>
        </w:rPr>
        <w:t>Eternel</w:t>
      </w:r>
      <w:r>
        <w:rPr>
          <w:lang w:val="fr_FR" w:bidi="fr_FR"/>
        </w:rPr>
        <w:t xml:space="preserve"> - voir le glossaire principal.</w:t>
      </w:r>
    </w:p>
    <w:p>
      <w:pPr/>
      <w:r>
        <w:rPr>
          <w:lang w:val="fr_FR" w:bidi="fr_FR"/>
        </w:rPr>
      </w:r>
      <w:r>
        <w:rPr>
          <w:lang w:val="fr_FR" w:bidi="fr_FR"/>
        </w:rPr>
        <w:t xml:space="preserve">Le passage dit que le Seigneur Dieu n'avait pas envoyé de pluie sur la </w:t>
      </w:r>
      <w:r>
        <w:rPr>
          <w:b/>
          <w:lang w:val="fr_FR" w:bidi="fr_FR"/>
        </w:rPr>
        <w:t>terre</w:t>
      </w:r>
      <w:r>
        <w:rPr>
          <w:lang w:val="fr_FR" w:bidi="fr_FR"/>
        </w:rPr>
        <w:t xml:space="preserve">. </w:t>
      </w:r>
      <w:r>
        <w:rPr>
          <w:b/>
          <w:lang w:val="fr_FR" w:bidi="fr_FR"/>
        </w:rPr>
        <w:t>Des sources</w:t>
      </w:r>
      <w:r>
        <w:rPr>
          <w:lang w:val="fr_FR" w:bidi="fr_FR"/>
        </w:rPr>
        <w:t xml:space="preserve"> d'eau sont montées du sol pour fournir de l'eau pour terre. Certaines traductions utilisent le « brouillard » au lieu de sources Un </w:t>
      </w:r>
      <w:r>
        <w:rPr>
          <w:b/>
          <w:lang w:val="fr_FR" w:bidi="fr_FR"/>
        </w:rPr>
        <w:t>brouillard</w:t>
      </w:r>
      <w:r>
        <w:rPr>
          <w:lang w:val="fr_FR" w:bidi="fr_FR"/>
        </w:rPr>
        <w:t xml:space="preserve"> est une collection de très petites gouttes d'eau qui flottent dans l'air et peuvent être soufflées par le vent. La terre est le nom de la planète sur laquelle nous vivons. Utilisez le mot que vous avez dans votre langue pour notre planète.</w:t>
      </w:r>
    </w:p>
    <w:p>
      <w:pPr/>
      <w:r>
        <w:rPr>
          <w:lang w:val="fr_FR" w:bidi="fr_FR"/>
        </w:rPr>
      </w:r>
      <w:r>
        <w:rPr>
          <w:lang w:val="fr_FR" w:bidi="fr_FR"/>
        </w:rPr>
        <w:t xml:space="preserve">Le SEIGNEUR Dieu a fait </w:t>
      </w:r>
      <w:r>
        <w:rPr>
          <w:b/>
          <w:lang w:val="fr_FR" w:bidi="fr_FR"/>
        </w:rPr>
        <w:t>l'homme</w:t>
      </w:r>
      <w:r>
        <w:rPr>
          <w:lang w:val="fr_FR" w:bidi="fr_FR"/>
        </w:rPr>
        <w:t xml:space="preserve"> à partir de la </w:t>
      </w:r>
      <w:r>
        <w:rPr>
          <w:b/>
          <w:lang w:val="fr_FR" w:bidi="fr_FR"/>
        </w:rPr>
        <w:t>poussière</w:t>
      </w:r>
      <w:r>
        <w:rPr>
          <w:lang w:val="fr_FR" w:bidi="fr_FR"/>
        </w:rPr>
        <w:t xml:space="preserve"> du sol. Utilisez le même mot pour homme que celui que vous avez utilisé dans l'histoire de la création. La poussière serait la couche de surface du sol ou de la saleté. Il est bien et se répand facilement. Dieu </w:t>
      </w:r>
      <w:r>
        <w:rPr>
          <w:b/>
          <w:lang w:val="fr_FR" w:bidi="fr_FR"/>
        </w:rPr>
        <w:t>a soufflé le souffle de vie</w:t>
      </w:r>
      <w:r>
        <w:rPr>
          <w:lang w:val="fr_FR" w:bidi="fr_FR"/>
        </w:rPr>
        <w:t xml:space="preserve"> dans les narines de l'homme. Cela signifie que Dieu a soufflé dans le nez de l'homme. Le souffle que Dieu a soufflé dans le nez de l'homme a donné à l'homme la vie. L'homme est devenu un être humain vivant ou vous pourriez dire que l'homme est devenu vivant.</w:t>
      </w:r>
    </w:p>
    <w:p>
      <w:pPr/>
      <w:r>
        <w:rPr>
          <w:lang w:val="fr_FR" w:bidi="fr_FR"/>
        </w:rPr>
      </w:r>
      <w:r>
        <w:rPr>
          <w:lang w:val="fr_FR" w:bidi="fr_FR"/>
        </w:rPr>
        <w:t xml:space="preserve">Le SEIGNEUR Dieu a planté un jardin dans </w:t>
      </w:r>
      <w:r>
        <w:rPr>
          <w:b/>
          <w:lang w:val="fr_FR" w:bidi="fr_FR"/>
        </w:rPr>
        <w:t>Éden</w:t>
      </w:r>
      <w:r>
        <w:rPr>
          <w:lang w:val="fr_FR" w:bidi="fr_FR"/>
        </w:rPr>
        <w:t xml:space="preserve"> dans l'est ou la direction où le soleil se lève. Éden est le nom de la région où le jardin est situé. Le SEIGNEUR Dieu a planté beaucoup d'</w:t>
      </w:r>
      <w:r>
        <w:rPr>
          <w:b/>
          <w:lang w:val="fr_FR" w:bidi="fr_FR"/>
        </w:rPr>
        <w:t>arbres fruitiers</w:t>
      </w:r>
      <w:r>
        <w:rPr>
          <w:lang w:val="fr_FR" w:bidi="fr_FR"/>
        </w:rPr>
        <w:t xml:space="preserve"> dans le jardin et ces arbres donnaient des fruits délicieux. Vous voulez utiliser un mot pluriel pour </w:t>
      </w:r>
      <w:r>
        <w:rPr>
          <w:b/>
          <w:lang w:val="fr_FR" w:bidi="fr_FR"/>
        </w:rPr>
        <w:t>fruit</w:t>
      </w:r>
      <w:r>
        <w:rPr>
          <w:lang w:val="fr_FR" w:bidi="fr_FR"/>
        </w:rPr>
        <w:t xml:space="preserve"> si vous avez un dans votre langue. Au milieu du jardin, le SEIGNEUR Dieu a mis </w:t>
      </w:r>
      <w:r>
        <w:rPr>
          <w:b/>
          <w:lang w:val="fr_FR" w:bidi="fr_FR"/>
        </w:rPr>
        <w:t>l'arbre de vie</w:t>
      </w:r>
      <w:r>
        <w:rPr>
          <w:lang w:val="fr_FR" w:bidi="fr_FR"/>
        </w:rPr>
        <w:t xml:space="preserve"> et l'</w:t>
      </w:r>
      <w:r>
        <w:rPr>
          <w:b/>
          <w:lang w:val="fr_FR" w:bidi="fr_FR"/>
        </w:rPr>
        <w:t>arbre de la connaissance du bien et du mal</w:t>
      </w:r>
      <w:r>
        <w:rPr>
          <w:lang w:val="fr_FR" w:bidi="fr_FR"/>
        </w:rPr>
        <w:t xml:space="preserve">. Le fruit de l'arbre de vie fait que la personne qui mange ce fruit vit pour toujours. Le fruit de l'arbre de la connaissance du bien et du mal fait que la personne qui mange ce fruit sait ce qui est bon et ce qui est </w:t>
      </w:r>
      <w:r>
        <w:rPr>
          <w:b/>
          <w:lang w:val="fr_FR" w:bidi="fr_FR"/>
        </w:rPr>
        <w:t>mal</w:t>
      </w:r>
      <w:r>
        <w:rPr>
          <w:lang w:val="fr_FR" w:bidi="fr_FR"/>
        </w:rPr>
        <w:t xml:space="preserve">. Le mal signifie que l'homme déciderait pour lui-même de ce qu'il peut et ne peut pas faire. Cela le fait penser à lui-même comme un dieu. Consultez le glossaire principal pour une discussion plus complète du </w:t>
      </w:r>
      <w:r>
        <w:rPr>
          <w:b/>
          <w:lang w:val="fr_FR" w:bidi="fr_FR"/>
        </w:rPr>
        <w:t>mal</w:t>
      </w:r>
      <w:r>
        <w:rPr>
          <w:lang w:val="fr_FR" w:bidi="fr_FR"/>
        </w:rPr>
        <w:t>.</w:t>
      </w:r>
    </w:p>
    <w:p>
      <w:pPr/>
      <w:r>
        <w:rPr>
          <w:lang w:val="fr_FR" w:bidi="fr_FR"/>
        </w:rPr>
      </w:r>
      <w:r>
        <w:rPr>
          <w:lang w:val="fr_FR" w:bidi="fr_FR"/>
        </w:rPr>
        <w:t>La rivière qui coule de la terre d'Éden a arrosé le jardin. Il est divisé en 4 branches. Vous devrez utiliser les noms des rivières. Assurez-vous que ceux-ci ne forment pas un autre mot dans votre langue. Le Pishon va autour de toute la terre de Havilah. L'or dans Havilah est pur, signifiant que rien ne s'est mélangé avec l'or. Havilah a aussi une résine à l'odeur sucrée. C'est une substance appelée Bdellium qui est une résine de gomme parfumée, transparente, jaunâtre, la sève d'un arbre particulier et valorisée pour son utilisation comme parfum. Vous n'avez pas besoin d'utiliser le mot Bdellium. Vous pouvez dire que c'est un type de parfum ou de sève à l'odeur sucrée de certains des arbres là. La sève d'un arbre est le liquide qui s'élève dans l'arbre pour donner de la nourriture aux branches supérieures et aux feuilles. Havilah a aussi des pierres précieuses comme Onyx. L'onyx est une pierre multicolore qui peut être rendue lisse ou sculptée en différentes formes.</w:t>
      </w:r>
    </w:p>
    <w:p>
      <w:pPr/>
      <w:r>
        <w:rPr>
          <w:lang w:val="fr_FR" w:bidi="fr_FR"/>
        </w:rPr>
      </w:r>
      <w:r>
        <w:rPr>
          <w:lang w:val="fr_FR" w:bidi="fr_FR"/>
        </w:rPr>
        <w:t>Montrez une image de pierres d'onyx.</w:t>
      </w:r>
    </w:p>
    <w:p>
      <w:pPr/>
      <w:r>
        <w:rPr>
          <w:lang w:val="fr_FR" w:bidi="fr_FR"/>
        </w:rPr>
      </w:r>
      <w:r>
        <w:rPr>
          <w:lang w:val="fr_FR" w:bidi="fr_FR"/>
        </w:rPr>
        <w:t>La deuxième branche de la rivière est appelée le Gihon. Il coulait autour de toute la terre de Cush. Cush était l'ancien nom pour l'Éthiopie. La troisième branche appelée les Tigres coulait à l'est de la terre d'Asshur. Asshur est un autre nom pour l'ancien pays d'Assyrie. Aujourd'hui, la partie nord de l'Irak et la partie adjacente de la Turquie constituent l'ancienne terre d'Assyrie. La quatrième branche est appelée les Euphrates. Vérifiez pour voir si votre langue a des mots pour les Tigres et les Euphrates. Ces rivières existent toujours aujourd'hui. Vous devez donc utiliser les mêmes mots que ceux que votre langue ont déjà pour ces rivières. Vous devrez utiliser les noms des pays et les noms de la rivière.</w:t>
      </w:r>
    </w:p>
    <w:p>
      <w:pPr/>
      <w:r>
        <w:rPr>
          <w:lang w:val="fr_FR" w:bidi="fr_FR"/>
        </w:rPr>
      </w:r>
      <w:r>
        <w:rPr>
          <w:lang w:val="fr_FR" w:bidi="fr_FR"/>
        </w:rPr>
        <w:t>Arrêtez-vous ici et montrez à nouveau à votre équipe de traduction les cartes de la région avec les quatre rivières et les régions dans lesquelles elles s'écoulent.</w:t>
      </w:r>
    </w:p>
    <w:p>
      <w:pPr/>
      <w:r>
        <w:rPr>
          <w:lang w:val="fr_FR" w:bidi="fr_FR"/>
        </w:rPr>
      </w:r>
      <w:r>
        <w:rPr>
          <w:lang w:val="fr_FR" w:bidi="fr_FR"/>
        </w:rPr>
        <w:t xml:space="preserve">Le Seigneur Dieu place l'homme dans le jardin d'Éden pour </w:t>
      </w:r>
      <w:r>
        <w:rPr>
          <w:b/>
          <w:lang w:val="fr_FR" w:bidi="fr_FR"/>
        </w:rPr>
        <w:t>prendre soin</w:t>
      </w:r>
      <w:r>
        <w:rPr>
          <w:lang w:val="fr_FR" w:bidi="fr_FR"/>
        </w:rPr>
        <w:t xml:space="preserve"> du jardin et pour </w:t>
      </w:r>
      <w:r>
        <w:rPr>
          <w:b/>
          <w:lang w:val="fr_FR" w:bidi="fr_FR"/>
        </w:rPr>
        <w:t>veiller sur lui</w:t>
      </w:r>
      <w:r>
        <w:rPr>
          <w:lang w:val="fr_FR" w:bidi="fr_FR"/>
        </w:rPr>
        <w:t>. S'occuper du jardin peut signifier le soigner, le cultiver ou l'exploiter. Cela signifie que l'homme aurait travaillé la terre pour que les arbres fruitiers produisent bien.</w:t>
      </w:r>
    </w:p>
    <w:p>
      <w:pPr/>
      <w:r>
        <w:rPr>
          <w:lang w:val="fr_FR" w:bidi="fr_FR"/>
        </w:rPr>
      </w:r>
      <w:r>
        <w:rPr>
          <w:lang w:val="fr_FR" w:bidi="fr_FR"/>
        </w:rPr>
        <w:t xml:space="preserve">Ensuite, le SEIGNEUR Dieu a averti l'homme. Dieu a dit : « Vous pouvez manger n'importe quel fruit que vous voulez dans le jardin, sauf le fruit de l'arbre de la connaissance du bien et du mal. Si tu manges son fruit, tu mourras sûrement ». Le fruit ne rend pas la personne mauvaise. Le mal signifie que l'homme décide pour lui-même de ce qu'il veut faire ou ne veut pas faire. Cela signifie qu'il agit comme s'il est un dieu. Utilisez un mot générique pour fruit. Nous ne savons pas ce que le fruit était, n'utilisez donc pas un type spécifique de fruit comme la pomme. </w:t>
      </w:r>
      <w:r>
        <w:rPr>
          <w:b/>
          <w:lang w:val="fr_FR" w:bidi="fr_FR"/>
        </w:rPr>
        <w:t>Sûrement mourir</w:t>
      </w:r>
      <w:r>
        <w:rPr>
          <w:lang w:val="fr_FR" w:bidi="fr_FR"/>
        </w:rPr>
        <w:t xml:space="preserve"> signifie que l'homme mourra pour sûr.</w:t>
      </w:r>
    </w:p>
    <w:p>
      <w:pPr/>
      <w:r>
        <w:rPr>
          <w:lang w:val="fr_FR" w:bidi="fr_FR"/>
        </w:rPr>
      </w:r>
      <w:r>
        <w:rPr>
          <w:lang w:val="fr_FR" w:bidi="fr_FR"/>
        </w:rPr>
        <w:t xml:space="preserve">Ensuite, le SEIGNEUR Dieu a dit : « Il n'est pas bon pour l'homme d'être seul. Je ferai une aide qui est juste pour lui ». Dans ce passage, l'aide est un compagnon ou un collègue ou un partenaire, non un serviteur. L'aide et l'homme travaillaient ensemble et se complimentaient les uns les autres. Le SEIGNEUR Dieu a donc formé du sol tous les animaux sauvages et les oiseaux du ciel. Ces animaux avaient déjà été créés comme nous avons vu dans le passage précédent. Utilisez les mêmes mots pour les animaux et les oiseaux que ceux que vous avez utilisés dans le passage précédent. Ce n'est pas une autre création des animaux. Cela fournit des détails supplémentaires sur la façon dont a créé les animaux et les oiseaux. Dieu a apporté les animaux et les oiseaux à l'homme et l'homme a donné à chacun un nom. Il y avait des </w:t>
      </w:r>
      <w:r>
        <w:rPr>
          <w:b/>
          <w:lang w:val="fr_FR" w:bidi="fr_FR"/>
        </w:rPr>
        <w:t>animaux sauvages</w:t>
      </w:r>
      <w:r>
        <w:rPr>
          <w:lang w:val="fr_FR" w:bidi="fr_FR"/>
        </w:rPr>
        <w:t xml:space="preserve"> et </w:t>
      </w:r>
      <w:r>
        <w:rPr>
          <w:b/>
          <w:lang w:val="fr_FR" w:bidi="fr_FR"/>
        </w:rPr>
        <w:t>du bétail</w:t>
      </w:r>
      <w:r>
        <w:rPr>
          <w:lang w:val="fr_FR" w:bidi="fr_FR"/>
        </w:rPr>
        <w:t>. Le bétail se réfère aux animaux domestiques que nous utilisions dans l'agriculture ou la vie quotidienne comme des moutons, des chevaux, des ânes, des poulets, des chiens et des chats. Les animaux sauvages seraient ceux qui ne sont pas apprivoisés ou domestiqués comme les lions les tigres. Utilisez un mot général comme domestique ou animaux de ferme ou bétail. L'homme n'a pas trouvé une aide approprié pour lui-même parmi tous ces animaux.</w:t>
      </w:r>
    </w:p>
    <w:p>
      <w:pPr/>
      <w:r>
        <w:rPr>
          <w:lang w:val="fr_FR" w:bidi="fr_FR"/>
        </w:rPr>
      </w:r>
      <w:r>
        <w:rPr>
          <w:lang w:val="fr_FR" w:bidi="fr_FR"/>
        </w:rPr>
        <w:t>Le SEIGNEUR Dieu a fait que l'homme tombe dans un sommeil profond. C'était un sommeil sain signifiant qu'il ne serait pas facile pour l'homme de se réveiller. Dieu a pris une côte de l'homme. Le passage ne dit pas de quel côté. Cela signifie que vous dites simplement que Dieu a pris une côte de l'homme. Dieu a fait une femme de la côte. Utilisez le même mot pour femme que celui que vous avez utilisé dans l'histoire de la création. Dieu a fermé la plaie ou a guéri la plaie du côté de l'homme.</w:t>
      </w:r>
    </w:p>
    <w:p>
      <w:pPr/>
      <w:r>
        <w:rPr>
          <w:lang w:val="fr_FR" w:bidi="fr_FR"/>
        </w:rPr>
      </w:r>
      <w:r>
        <w:rPr>
          <w:lang w:val="fr_FR" w:bidi="fr_FR"/>
        </w:rPr>
        <w:t>Ensuite, le SEIGNEUR Dieu a apporté la femme à l'homme. C'est la même action que quand Dieu a apporté les animaux. Mais cette fois, la femme est une aide ou un compagnon acceptable. L'homme s'est exclamé. C'est une expression heureuse. Vous voulez choisir un mot qui montre le bonheur ou l'excitation. L'homme a cherché un compagnon de tous les animaux. Maintenant, il a trouvé un. Il dit : « Enfin ! » ou « finalement ! » L'homme dit que les os de la femme viennent des os de l'homme. La chair de la femme vient de la chair de l'homme. Il la nomme femme parce qu'elle venait d'un homme. Il utilise une forme poétique pour exprimer ces commentaires. Comment exprimeriez-vous ce type de poème dans votre langue ? Utilisez le mot que vous avez utilisé dans le passage précédent pour femme.</w:t>
      </w:r>
    </w:p>
    <w:p>
      <w:pPr/>
      <w:r>
        <w:rPr>
          <w:lang w:val="fr_FR" w:bidi="fr_FR"/>
        </w:rPr>
      </w:r>
      <w:r>
        <w:rPr>
          <w:lang w:val="fr_FR" w:bidi="fr_FR"/>
        </w:rPr>
        <w:t>Cela explique pourquoi un homme quitte son père et sa mère et est joint à sa femme et les deux sont unis en un. Cela signifie que l'homme ne continue pas à vivre avec ses parents. Il n'est plus loyal à ses parents, mais forme une nouvelle relation avec sa femme et est loyal à elle. Au contraire, il prend sa femme et vit avec elle dans une nouvelle maison et ils deviennent unis ensemble. Unis signifie qu'ils deviennent une personne ou qu'ils forment une nouvelle famille ensemble.</w:t>
      </w:r>
    </w:p>
    <w:p>
      <w:pPr/>
      <w:r>
        <w:rPr>
          <w:lang w:val="fr_FR" w:bidi="fr_FR"/>
        </w:rPr>
      </w:r>
      <w:r>
        <w:rPr>
          <w:lang w:val="fr_FR" w:bidi="fr_FR"/>
        </w:rPr>
        <w:t>L'homme et la femme étaient nus et ne ressentaient pas de honte. Ils vivaient dans le jardin d'Éden et ne portaient pas de vêtements. Ils n'avaient pas besoin de vêtements. Ils ne ressentaient pas de honte. Ils ne ressentaient pas le besoin de se cacher eux-mêmes ou des parties d'eux-mêmes les uns des autres ni de Dieu.</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raconter quelques phrases du passage et s'arrêter. Un autre membre du groupe devrait raconter la partie suivante du passage et s'arrêter. Continuez ainsi jusqu'à ce que le groupe ait raconté l'intégralité du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Chaque membre du groupe va maintenant raconter tout le passage en entier sans s'arrêter au moins une fois. S'il le souhaite,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quelle version du passage il préfère. Vous pouvez décider que vous avez aimé la façon dont un membre du groupe a raconté une partie du passage, mais que vous avez aimé la façon dont un autre membre du groupe a raconté une autre partie du passage. </w:t>
      </w:r>
    </w:p>
    <w:p>
      <w:pPr/>
      <w:r>
        <w:rPr>
          <w:lang w:val="fr_FR" w:bidi="fr_FR"/>
        </w:rPr>
      </w:r>
      <w:r>
        <w:rPr>
          <w:lang w:val="fr_FR" w:bidi="fr_FR"/>
        </w:rPr>
        <w:t>Mettez cet audio en pause ici.</w:t>
      </w:r>
    </w:p>
    <w:p>
      <w:pPr/>
      <w:r>
        <w:rPr>
          <w:lang w:val="fr_FR" w:bidi="fr_FR"/>
        </w:rPr>
      </w:r>
      <w:r>
        <w:rPr>
          <w:lang w:val="fr_FR" w:bidi="fr_FR"/>
        </w:rPr>
        <w:t xml:space="preserve">Maintenant, le groupe peut se mettre d'accord sur une version finale du passage. Chaque membre du groupe doit s'entraîner à raconter cette dernière version du passage. </w:t>
      </w:r>
      <w:r>
        <w:rPr>
          <w:lang w:val="fr_FR" w:bidi="fr_FR"/>
        </w:rPr>
      </w:r>
      <w:r>
        <w:rPr>
          <w:lang w:val="fr_FR" w:bidi="fr_FR"/>
        </w:rPr>
      </w:r>
    </w:p>
    <w:p>
      <w:pPr/>
      <w:r>
        <w:rPr>
          <w:lang w:val="fr_FR" w:bidi="fr_FR"/>
        </w:rPr>
      </w:r>
    </w:p>
    <w:p>
      <w:pPr>
        <w:pStyle w:val="Heading2"/>
      </w:pPr>
      <w:r>
        <w:rPr>
          <w:lang w:val="fr_FR" w:bidi="fr_FR"/>
        </w:rPr>
        <w:t>Genèse 3:1–24</w:t>
      </w:r>
      <w:r>
        <w:rPr>
          <w:lang w:val="fr_FR" w:bidi="fr_FR"/>
        </w:rPr>
      </w:r>
    </w:p>
    <w:p>
      <w:pPr>
        <w:pStyle w:val="Heading3"/>
      </w:pPr>
      <w:r>
        <w:rPr>
          <w:lang w:val="fr_FR" w:bidi="fr_FR"/>
        </w:rPr>
        <w:t>Écouter et Cœur</w:t>
      </w:r>
    </w:p>
    <w:p>
      <w:pPr/>
      <w:r>
        <w:rPr>
          <w:lang w:val="fr_FR" w:bidi="fr_FR"/>
        </w:rPr>
      </w:r>
      <w:r>
        <w:rPr>
          <w:lang w:val="fr_FR" w:bidi="fr_FR"/>
        </w:rPr>
        <w:t>Dans cette étape, écoutez Genèse 3:1–24 et gardez le dans vos coeurs Écoutez une version audio de Genèse 3:1–24 trois fois dans trois versions différentes si possible Ensuite, discutez des questions suivantes en groupe:</w:t>
      </w:r>
    </w:p>
    <w:p>
      <w:pPr>
        <w:pStyle w:val="ListBullet"/>
        <w:spacing w:line="240" w:lineRule="auto"/>
        <w:ind w:left="720"/>
      </w:pPr>
      <w:r>
        <w:rPr>
          <w:lang w:val="fr_FR" w:bidi="fr_FR"/>
        </w:rPr>
      </w:r>
      <w:r>
        <w:rPr>
          <w:lang w:val="fr_FR" w:bidi="fr_FR"/>
        </w:rPr>
        <w:t>Qu'est-ce que vous aimez dans ce passage ?</w:t>
      </w:r>
    </w:p>
    <w:p>
      <w:pPr>
        <w:pStyle w:val="ListBullet"/>
        <w:spacing w:line="240" w:lineRule="auto"/>
        <w:ind w:left="720"/>
      </w:pPr>
      <w:r>
        <w:rPr>
          <w:lang w:val="fr_FR" w:bidi="fr_FR"/>
        </w:rPr>
      </w:r>
      <w:r>
        <w:rPr>
          <w:lang w:val="fr_FR" w:bidi="fr_FR"/>
        </w:rPr>
        <w:t>Qu'est-ce que vous n'aimez pas ou ne comprenez pas dans ce passage ?</w:t>
      </w:r>
    </w:p>
    <w:p>
      <w:pPr>
        <w:pStyle w:val="ListBullet"/>
        <w:spacing w:line="240" w:lineRule="auto"/>
        <w:ind w:left="720"/>
      </w:pPr>
      <w:r>
        <w:rPr>
          <w:lang w:val="fr_FR" w:bidi="fr_FR"/>
        </w:rPr>
      </w:r>
      <w:r>
        <w:rPr>
          <w:lang w:val="fr_FR" w:bidi="fr_FR"/>
        </w:rPr>
        <w:t xml:space="preserve">Que nous dit ce passage sur Dieu ?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Qui connaissez 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Genèse 3: 1–24 dans la version la plus facile à comprendre.</w:t>
      </w:r>
    </w:p>
    <w:p>
      <w:pPr/>
      <w:r>
        <w:rPr>
          <w:lang w:val="fr_FR" w:bidi="fr_FR"/>
        </w:rPr>
      </w:r>
      <w:r>
        <w:rPr>
          <w:lang w:val="fr_FR" w:bidi="fr_FR"/>
        </w:rPr>
        <w:t>Ce passage a lieu après que Dieu a créé la terre et tout ce qui s'y trouve. Dieu a mis l'homme et la femme dans un beau jardin. Dieu leur a dit qu'ils pouvaient manger de n'importe quel arbre dans le jardin, sauf l'arbre de la connaissance du bien et du mal au milieu du jardin. L'homme et la femme étaient ensemble dans le jardin, nus, mais n'avaient pas honte.</w:t>
      </w:r>
    </w:p>
    <w:p>
      <w:pPr/>
      <w:r>
        <w:rPr>
          <w:lang w:val="fr_FR" w:bidi="fr_FR"/>
        </w:rPr>
      </w:r>
      <w:r>
        <w:rPr>
          <w:lang w:val="fr_FR" w:bidi="fr_FR"/>
        </w:rPr>
        <w:t>Ce passage décrit ce qui s'est passé quand l'homme et la femme ont désobéi à Dieu et ont mangé de l'arbre de la connaissance du bien et du mal au milieu du jardin. Dans ce passage, le nom personnel pour Dieu l'Eternel et le terme général pour Dieu sont utilisés ensemble.</w:t>
      </w:r>
    </w:p>
    <w:p>
      <w:pPr/>
      <w:r>
        <w:rPr>
          <w:lang w:val="fr_FR" w:bidi="fr_FR"/>
        </w:rPr>
      </w:r>
      <w:r>
        <w:rPr>
          <w:lang w:val="fr_FR" w:bidi="fr_FR"/>
        </w:rPr>
        <w:t>De tous les animaux sauvages que l'Eternel Dieu a fait, le serpent était le plus intelligent. Le serpent était très intelligent et avait un plan. Les plans d'une personne intelligente peuvent être de bons plans ou ils peuvent être de mauvais plans. Le passage ne nous dit pas encore si les plans du serpent sont mauvais ou non. Nous ne savons pas quel genre de serpent c'était.</w:t>
      </w:r>
    </w:p>
    <w:p>
      <w:pPr/>
      <w:r>
        <w:rPr>
          <w:lang w:val="fr_FR" w:bidi="fr_FR"/>
        </w:rPr>
      </w:r>
      <w:r>
        <w:rPr>
          <w:lang w:val="fr_FR" w:bidi="fr_FR"/>
        </w:rPr>
        <w:t>Arrêtez-vous ici. En groupe, regardez une image d'un serpent ensemble. Mettez cet audio en pause ici.</w:t>
      </w:r>
    </w:p>
    <w:p>
      <w:pPr/>
      <w:r>
        <w:rPr>
          <w:lang w:val="fr_FR" w:bidi="fr_FR"/>
        </w:rPr>
      </w:r>
      <w:r>
        <w:rPr>
          <w:lang w:val="fr_FR" w:bidi="fr_FR"/>
        </w:rPr>
        <w:t>Plus tard, des passages dans la Bible semblent impliquer que le serpent était Satan, l'être spirituel qui a mené une rébellion contre l'Eternel Ce passage ne dit pas que le serpent était Satan, mais il dit que l'Eternel Dieu a créé le serpent. Il n'y a rien dans ce passage pour nous dire que le serpent est plus qu'un serpent normal.</w:t>
      </w:r>
    </w:p>
    <w:p>
      <w:pPr/>
      <w:r>
        <w:rPr>
          <w:lang w:val="fr_FR" w:bidi="fr_FR"/>
        </w:rPr>
      </w:r>
      <w:r>
        <w:rPr>
          <w:lang w:val="fr_FR" w:bidi="fr_FR"/>
        </w:rPr>
        <w:t>Le serpent a dit à la femme : « Dieu a-t-il vraiment dit que tu ne peux pas manger d'aucun des arbres dans le jardin ? » Le serpent dit cela soit comme question ou une déclaration de choc et de surprise. Le serpent utilise cette question pour faire que la femme doute de ce que Dieu leur a dit.</w:t>
      </w:r>
    </w:p>
    <w:p>
      <w:pPr/>
      <w:r>
        <w:rPr>
          <w:lang w:val="fr_FR" w:bidi="fr_FR"/>
        </w:rPr>
      </w:r>
      <w:r>
        <w:rPr>
          <w:lang w:val="fr_FR" w:bidi="fr_FR"/>
        </w:rPr>
        <w:t>La femme a répondu : « Nous pouvons manger de tous les arbres dans le jardin. Mais Dieu a dit : « Vous ne pouvez pas manger du fruit de l'arbre au milieu du jardin. Si tu le touches même, tu mourras' ». Ici, la femme exagère ce que Dieu a dit à l'homme. Dans le passage précédent, Dieu a dit à l'homme de ne pas manger de l'arbre au milieu du jardin, mais il ne lui a pas dit qu'ils mourraient s'ils touchaient même l'arbre.</w:t>
      </w:r>
    </w:p>
    <w:p>
      <w:pPr/>
      <w:r>
        <w:rPr>
          <w:lang w:val="fr_FR" w:bidi="fr_FR"/>
        </w:rPr>
      </w:r>
      <w:r>
        <w:rPr>
          <w:lang w:val="fr_FR" w:bidi="fr_FR"/>
        </w:rPr>
        <w:t>Le serpent a dit : « Tu ne mourras pas ! Dieu sait que si tu manges de cet arbre, tes yeux seront ouverts ». Le serpent ne dit pas que quelqu'un ouvrira physiquement les yeux de l'homme et de la femme. Le serpent dit que s'ils mangent le fruit de cet arbre, ils auront de nouvelles connaissances et de compréhension.</w:t>
      </w:r>
    </w:p>
    <w:p>
      <w:pPr/>
      <w:r>
        <w:rPr>
          <w:lang w:val="fr_FR" w:bidi="fr_FR"/>
        </w:rPr>
      </w:r>
      <w:r>
        <w:rPr>
          <w:lang w:val="fr_FR" w:bidi="fr_FR"/>
        </w:rPr>
        <w:t>Le serpent a continué. Il a dit : « Tu deviendras comme Dieu, connaissant la différence entre le bien et le mal ». « Bien et mal » se réfère probablement à savoir tout ce qu'il y a à savoir.</w:t>
      </w:r>
    </w:p>
    <w:p>
      <w:pPr/>
      <w:r>
        <w:rPr>
          <w:lang w:val="fr_FR" w:bidi="fr_FR"/>
        </w:rPr>
      </w:r>
      <w:r>
        <w:rPr>
          <w:lang w:val="fr_FR" w:bidi="fr_FR"/>
        </w:rPr>
        <w:t>Arrêtez-vous ici. Discutez en groupe : Quels types de choses les gens dans votre culture font-ils pour acquérir des connaissances sur tout ce qu'ils peuvent ? Qui donne aux gens la connaissance Où les gens vont-ils pour obtenir des connaissances ? Quel genre de connaissance est important pour vos gens ? Que pensent les gens dans votre culture des gens qui veulent obtenir toute la connaissance qu'ils peuvent ? Mettez cet audio en pause ici.</w:t>
      </w:r>
    </w:p>
    <w:p>
      <w:pPr/>
      <w:r>
        <w:rPr>
          <w:lang w:val="fr_FR" w:bidi="fr_FR"/>
        </w:rPr>
      </w:r>
      <w:r>
        <w:rPr>
          <w:lang w:val="fr_FR" w:bidi="fr_FR"/>
        </w:rPr>
        <w:t>La femme a vu que le fruit avait l'air délicieux et la rendrait sage. Le passage ne nous dit pas quel genre de fruit était sur l'arbre. La femme a pris une partie du fruit et l'a mangé. Ensuite, elle a donné le fruit à son mari qui était avec elle et il l'a mangé aussi. Son mari était probablement debout avec la femme tout le temps où elle a parlé au serpent.</w:t>
      </w:r>
    </w:p>
    <w:p>
      <w:pPr/>
      <w:r>
        <w:rPr>
          <w:lang w:val="fr_FR" w:bidi="fr_FR"/>
        </w:rPr>
      </w:r>
      <w:r>
        <w:rPr>
          <w:lang w:val="fr_FR" w:bidi="fr_FR"/>
        </w:rPr>
        <w:t>Dès que l'homme et la femme ont mangé le fruit, leurs yeux étaient ouverts. Cela signifie qu'ils avaient de nouvelles connaissances et la compréhension. L'homme et la femme ont réalisé qu'ils étaient nus et ils ressentaient de la honte parce qu'ils étaient nus. Quand les gens ressentent de la honte, ils se sentent comme ils ont perdu le respect ou l'honneur. Avant cela, l'homme et la femme n'avaient jamais ressenti de honte parce qu'ils étaient nus.</w:t>
      </w:r>
    </w:p>
    <w:p>
      <w:pPr/>
      <w:r>
        <w:rPr>
          <w:lang w:val="fr_FR" w:bidi="fr_FR"/>
        </w:rPr>
      </w:r>
      <w:r>
        <w:rPr>
          <w:lang w:val="fr_FR" w:bidi="fr_FR"/>
        </w:rPr>
        <w:t>Arrêtez-vous ici et discutez en groupe : Comment décrivez-vous la honte dans votre culture ? Qu'est-ce qui fait que les gens ressentent de honte dans votre culture ? Racontez une histoire de quelque chose qui ferait ressentir de la honte à quelqu'un. Mettez cet audio en pause ici.</w:t>
      </w:r>
    </w:p>
    <w:p>
      <w:pPr/>
      <w:r>
        <w:rPr>
          <w:lang w:val="fr_FR" w:bidi="fr_FR"/>
        </w:rPr>
      </w:r>
      <w:r>
        <w:rPr>
          <w:lang w:val="fr_FR" w:bidi="fr_FR"/>
        </w:rPr>
        <w:t>L'homme et la femme ont donc cousu des feuilles de figuier ensemble pour se couvrir. Ils ont attaché en quelque sorte les feuilles de figuier ensemble pour faire des couvertures. Ils portaient probablement ces couvertures autour de leur taille. Les figuiers ont de très grandes feuilles, ils étaient donc de bonnes feuilles pour faire cela.</w:t>
      </w:r>
    </w:p>
    <w:p>
      <w:pPr/>
      <w:r>
        <w:rPr>
          <w:lang w:val="fr_FR" w:bidi="fr_FR"/>
        </w:rPr>
      </w:r>
      <w:r>
        <w:rPr>
          <w:lang w:val="fr_FR" w:bidi="fr_FR"/>
        </w:rPr>
        <w:t>Arrêtez-vous ici. En groupe, regardez une image d'un figuier et d'une feuille de figuier. Mettez cet audio en pause ici.</w:t>
      </w:r>
    </w:p>
    <w:p>
      <w:pPr/>
      <w:r>
        <w:rPr>
          <w:lang w:val="fr_FR" w:bidi="fr_FR"/>
        </w:rPr>
      </w:r>
      <w:r>
        <w:rPr>
          <w:lang w:val="fr_FR" w:bidi="fr_FR"/>
        </w:rPr>
        <w:t>Quand le jour était frais, probablement autour du coucher du soleil ou en début de soirée, l'homme et sa femme ont entendu le son de l'Eternel Dieu venant dans le jardin. Même si l'Eternel Dieu ne marchait pas sur ses pieds comme les gens le font, ils pouvaient entendre n'importe quel son qu'il a fait pendant qu'il est vers eux. Ils se sont cachés de l'Eternel Dieu dans le jardin. Mais l'Eternel Dieu voulait parler avec l'homme et la femme. Il a appelé l'homme : « Où es-tu ? » L'Eternel Dieu a posé à l'homme une question plutôt que de lui dire ce qu'il savait déjà qu'il a fait.</w:t>
      </w:r>
    </w:p>
    <w:p>
      <w:pPr/>
      <w:r>
        <w:rPr>
          <w:lang w:val="fr_FR" w:bidi="fr_FR"/>
        </w:rPr>
      </w:r>
      <w:r>
        <w:rPr>
          <w:lang w:val="fr_FR" w:bidi="fr_FR"/>
        </w:rPr>
        <w:t>L'homme a répondu : « Je t'ai entendu dans le jardin. J'avais peur parce que j'étais nu, je me suis donc caché ».</w:t>
      </w:r>
    </w:p>
    <w:p>
      <w:pPr/>
      <w:r>
        <w:rPr>
          <w:lang w:val="fr_FR" w:bidi="fr_FR"/>
        </w:rPr>
      </w:r>
      <w:r>
        <w:rPr>
          <w:lang w:val="fr_FR" w:bidi="fr_FR"/>
        </w:rPr>
        <w:t>L'Eternel Dieu a dit : « Qui t'a dit que tu étais nu ? Avez-vous mangé de l'arbre dont je vous ai dit de ne pas manger ? »</w:t>
      </w:r>
    </w:p>
    <w:p>
      <w:pPr/>
      <w:r>
        <w:rPr>
          <w:lang w:val="fr_FR" w:bidi="fr_FR"/>
        </w:rPr>
      </w:r>
      <w:r>
        <w:rPr>
          <w:lang w:val="fr_FR" w:bidi="fr_FR"/>
        </w:rPr>
        <w:t>Au lieu de répondre directement, l'homme a dit : « La femme que tu as mise ici avec moi m'a donné une partie du fruit et je l'ai mangé ! »</w:t>
      </w:r>
    </w:p>
    <w:p>
      <w:pPr/>
      <w:r>
        <w:rPr>
          <w:lang w:val="fr_FR" w:bidi="fr_FR"/>
        </w:rPr>
      </w:r>
      <w:r>
        <w:rPr>
          <w:lang w:val="fr_FR" w:bidi="fr_FR"/>
        </w:rPr>
        <w:t>Ensuite, l'Eternel Dieu a dit à la femme : « Qu'as-tu fait ? » Encore une fois, l'Eternel Dieu choisit de poser des questions plutôt que de dire à la femme ce qu'elle a fait.</w:t>
      </w:r>
    </w:p>
    <w:p>
      <w:pPr/>
      <w:r>
        <w:rPr>
          <w:lang w:val="fr_FR" w:bidi="fr_FR"/>
        </w:rPr>
      </w:r>
      <w:r>
        <w:rPr>
          <w:lang w:val="fr_FR" w:bidi="fr_FR"/>
        </w:rPr>
        <w:t>La femme dit « Le serpent m'a trompé ou m'a menti et j'ai mangé le fruit ».</w:t>
      </w:r>
    </w:p>
    <w:p>
      <w:pPr/>
      <w:r>
        <w:rPr>
          <w:lang w:val="fr_FR" w:bidi="fr_FR"/>
        </w:rPr>
      </w:r>
      <w:r>
        <w:rPr>
          <w:lang w:val="fr_FR" w:bidi="fr_FR"/>
        </w:rPr>
        <w:t>L'Eternel Dieu a donc parlé au serpent en premier. L'Eternel Dieu n'était pas satisfait du serpent, il a donc maudit le serpent et puni ou a jugé le serpent. L'Eternel Dieu a dit : « Parce que tu as fait cela, je te maudirai parmi tout le bétail ou le bovin et tous les animaux sauvages ».</w:t>
      </w:r>
    </w:p>
    <w:p>
      <w:pPr/>
      <w:r>
        <w:rPr>
          <w:lang w:val="fr_FR" w:bidi="fr_FR"/>
        </w:rPr>
      </w:r>
      <w:r>
        <w:rPr>
          <w:lang w:val="fr_FR" w:bidi="fr_FR"/>
        </w:rPr>
        <w:t>L'Eternel Dieu a ensuite plus humilié le serpent. Il dit « Tu ramperas sur ton ventre et mangeras de la poussière le reste de ta vie ». Ici, l'Eternel Dieu ne dit probablement pas que le serpent a perdu ses jambes ou que le serpent mangera seulement de la poussière le reste de sa vie. Au lieu de cela, ces expressions soulignent que le serpent est maintenant plus bas que tous les autres animaux.</w:t>
      </w:r>
    </w:p>
    <w:p>
      <w:pPr/>
      <w:r>
        <w:rPr>
          <w:lang w:val="fr_FR" w:bidi="fr_FR"/>
        </w:rPr>
      </w:r>
      <w:r>
        <w:rPr>
          <w:lang w:val="fr_FR" w:bidi="fr_FR"/>
        </w:rPr>
        <w:t>La partie suivante de ce passage est difficile à comprendre. Il y a beaucoup d'interprétations de cette partie du passage parce que dans la langue originale, le mot pour descendants pourrait signifier un descendant ou beaucoup de descendants. L'Eternel Dieu a continué de parler au serpent. Il a dit : « Je ferai de vous et de la femme des ennemis et vos descendants et ses descendants seront des ennemis aussi ». Les descendants ici se réfèrent probablement à tous les serpents et aux enfants de la femme, leurs enfants et quiconque appelait le serpent ou la femme leurs ancêtres. Ici, l'Eternel Dieu dit probablement que tous les descendants de la femme et tous les descendants du serpent seront des ennemis pour toujours. Cependant, certaines personnes pensent que l'Eternel Dieu dit que le serpent et seulement un descendant de la femme, Jésus seront des ennemis les uns des autres.</w:t>
      </w:r>
    </w:p>
    <w:p>
      <w:pPr/>
      <w:r>
        <w:rPr>
          <w:lang w:val="fr_FR" w:bidi="fr_FR"/>
        </w:rPr>
      </w:r>
      <w:r>
        <w:rPr>
          <w:lang w:val="fr_FR" w:bidi="fr_FR"/>
        </w:rPr>
        <w:t>Ensuite, l'Eternel Dieu continue à parler au serpent « Il ou celui-ci frappera à ta tête et tu frapperas à son talon ». Dieu dit que les descendants de la femme frapperont ou essaieront de blesser la tête du serpent. Le serpent frappera ou essaiera de blesser le talon de la personne. Certaines personnes pensent que cela parle d'un descendant, Jésus, conquérant Satan un jour. La plupart des érudits de la Bible, cependant, croient que c'est une déclaration générale et une explication de comment tous les hommes et tous les serpents n'aimeront pas les uns les autres.</w:t>
      </w:r>
    </w:p>
    <w:p>
      <w:pPr/>
      <w:r>
        <w:rPr>
          <w:lang w:val="fr_FR" w:bidi="fr_FR"/>
        </w:rPr>
      </w:r>
      <w:r>
        <w:rPr>
          <w:lang w:val="fr_FR" w:bidi="fr_FR"/>
        </w:rPr>
        <w:t>Maintenant, l'Eternel Dieu se tourne vers la femme. L'Eternel n'a probablement pas maudit la femme, mais a dit à la femme des conséquences de ce qu'elle a fait. L'Eternel a dit : « Je rendrai plus douloureux pour toi d'être enceinte et tu donneras naissance dans la douleur ». La partie suivante semble surprenante parce qu'après toute cette douleur, la femme « désirera ou sera attirée par son mari et il gouvernera sur elle ». Certaines personnes pensent que l'Eternel a dit à la femme : « Tu désireras ton mari tout comme il te désirera ». D'autres personnes pensent que l'Eternel a dit : « Tu désireras contrôler ton mari et il gouvernera sur toi ou sera ton maître ». Cependant, dans toutes ces traductions, l'Eternel disait probablement à la femme que sa relation avec son mari serait difficile pendant qu'ils luttent pour se contrôler les uns les autres plutôt que de travailler ensemble dans l'unité.</w:t>
      </w:r>
    </w:p>
    <w:p>
      <w:pPr/>
      <w:r>
        <w:rPr>
          <w:lang w:val="fr_FR" w:bidi="fr_FR"/>
        </w:rPr>
      </w:r>
      <w:r>
        <w:rPr>
          <w:lang w:val="fr_FR" w:bidi="fr_FR"/>
        </w:rPr>
        <w:t>Ensuite, l'Eternel Dieu a parlé à Adam. C'est probablement la première fois que l'Eternel a utilisé le nom de l'homme, Adam. Le nom « Adam » sonne comme le mot pour « homme » dans la langue originale, l'hébreu. L'Eternel n'a probablement pas maudit l'homme , mais a dit à l'homme des conséquences de ce qu'il a fait.</w:t>
      </w:r>
    </w:p>
    <w:p>
      <w:pPr/>
      <w:r>
        <w:rPr>
          <w:lang w:val="fr_FR" w:bidi="fr_FR"/>
        </w:rPr>
      </w:r>
      <w:r>
        <w:rPr>
          <w:lang w:val="fr_FR" w:bidi="fr_FR"/>
        </w:rPr>
        <w:t>L'Eternel a dit : « Parce que tu as écouté ta femme et mangé une partie du fruit de l'arbre que je t'ai dit de ne pas manger, le sol est maudit à cause de toi ». L'Eternel lui-même maudit le sol. Ensuite, il dit à Adam : « tu devras travailler dur toute ta vie pour faire pousser le sol de la nourriture pour toi de manger. Le sol fera pousser des épines et des chardons pour vous et vous mangerez des plantes qui poussent dans le sol ». Les épines et les chardons ont des points pointus. Ils sont difficiles à nettoyer du sol pour faire pousser de la nourriture. L'Eternel Dieu dit à Adam ici qu'à partir de maintenant, Adam devra planter des récoltes dans des champs dans le sol et les récolter.</w:t>
      </w:r>
    </w:p>
    <w:p>
      <w:pPr/>
      <w:r>
        <w:rPr>
          <w:lang w:val="fr_FR" w:bidi="fr_FR"/>
        </w:rPr>
      </w:r>
      <w:r>
        <w:rPr>
          <w:lang w:val="fr_FR" w:bidi="fr_FR"/>
        </w:rPr>
        <w:t>Arrêtez-vous ici. En groupe, regardez des images d'épines et de chardons. Mettez cet audio en pause ici.</w:t>
      </w:r>
    </w:p>
    <w:p>
      <w:pPr/>
      <w:r>
        <w:rPr>
          <w:lang w:val="fr_FR" w:bidi="fr_FR"/>
        </w:rPr>
      </w:r>
      <w:r>
        <w:rPr>
          <w:lang w:val="fr_FR" w:bidi="fr_FR"/>
        </w:rPr>
        <w:t>L'Eternel Dieu a continué : « Tu travailleras très dur et tu dois suer pour obtenir assez de nourriture à manger. Vous ferez cela jusqu'à ce que vous retourniez au sol parce que vous étiez fait du sol. Tu étais fait de poussière, tu retourneras à la poussière ». Ici, l'Eternel Dieu dit qu'un jour, l'homme mourra. Quand les humains meurent, leurs corps deviennent poussière ou saleté à nouveau. L'Eternel Dieu rappelle aussi à Adam qu'il l'a fait du sol à l'origine quand il a pris de la saleté pour former le corps d'Adam.</w:t>
      </w:r>
    </w:p>
    <w:p>
      <w:pPr/>
      <w:r>
        <w:rPr>
          <w:lang w:val="fr_FR" w:bidi="fr_FR"/>
        </w:rPr>
      </w:r>
      <w:r>
        <w:rPr>
          <w:lang w:val="fr_FR" w:bidi="fr_FR"/>
        </w:rPr>
        <w:t>Ensuite, l'homme Adam a nommé sa femme Ève parce qu'elle deviendrait la mère de tous ceux qui vivaient. Le nom « Ève » est similaire au mot hébreu pour « vie ». Ensuite, l'Eternel Dieu a fait des vêtements à partir de peau d'animal pour Adam et sa femme. Nous ne savons pas quel genre de peau d'animal Dieu a utilisée ou comment il a obtenu la peau. Les vêtements étaient probablement quelque chose comme une longue robe sans manches.</w:t>
      </w:r>
    </w:p>
    <w:p>
      <w:pPr/>
      <w:r>
        <w:rPr>
          <w:lang w:val="fr_FR" w:bidi="fr_FR"/>
        </w:rPr>
      </w:r>
      <w:r>
        <w:rPr>
          <w:lang w:val="fr_FR" w:bidi="fr_FR"/>
        </w:rPr>
        <w:t>L'Eternel Dieu a parlé à lui-même. Il a réalisé que les humains sont « maintenant comme nous ». Dieu réalise que comme lui-même, les humains savent tout sur le bien et le mal. Maintenant, il veut les empêcher d'un problème encore pire. Il dit à lui-même : « Que faire si les humains tendent la main, prennent le fruit de l'arbre de vie et le mangent ? Ensuite, ils vivront pour toujours… » Dieu sait que s'ils mangent ou continuent à manger de l'arbre qui donne la vie, ils ne mourront jamais. L'Eternel Dieu a donc banni l'homme et la femme du jardin dans Éden, ce qui signifiait qu'ils ne pouvaient plus jamais revenir dans le jardin. Il a envoyé Adam hors du jardin pour travailler pour faire pousser de la nourriture du sol dont l'Eternel Dieu a fait Adam.</w:t>
      </w:r>
    </w:p>
    <w:p>
      <w:pPr/>
      <w:r>
        <w:rPr>
          <w:lang w:val="fr_FR" w:bidi="fr_FR"/>
        </w:rPr>
      </w:r>
      <w:r>
        <w:rPr>
          <w:lang w:val="fr_FR" w:bidi="fr_FR"/>
        </w:rPr>
        <w:t>Après que l'Eternel Dieu les a bannis, il a mis un chérubin en garde probablement à l'entrée est du jardin. Les chérubins sont les gardiens des endroits sacrés. Ils sont souvent des symboles de la présence de l'Eternel. Ils ont le corps d'un lion, les ailes d'un oiseau et le visage d'un humain.</w:t>
      </w:r>
    </w:p>
    <w:p>
      <w:pPr/>
      <w:r>
        <w:rPr>
          <w:lang w:val="fr_FR" w:bidi="fr_FR"/>
        </w:rPr>
      </w:r>
      <w:r>
        <w:rPr>
          <w:lang w:val="fr_FR" w:bidi="fr_FR"/>
        </w:rPr>
        <w:t>Arrêtez-vous ici. En groupe, regardez un dessin d'un chérubin. Mettez l'audio en pause ici.</w:t>
      </w:r>
    </w:p>
    <w:p>
      <w:pPr/>
      <w:r>
        <w:rPr>
          <w:lang w:val="fr_FR" w:bidi="fr_FR"/>
        </w:rPr>
      </w:r>
      <w:r>
        <w:rPr>
          <w:lang w:val="fr_FR" w:bidi="fr_FR"/>
        </w:rPr>
        <w:t>L'Eternel Dieu a mis une épée flamboyante qui se penchait en avant et en arrière pour garder et protéger le chemin de l'arbre de vie. L'épée flottait probablement dans l'air.</w:t>
      </w:r>
    </w:p>
    <w:p>
      <w:pPr/>
      <w:r>
        <w:rPr>
          <w:lang w:val="fr_FR" w:bidi="fr_FR"/>
        </w:rPr>
      </w:r>
      <w:r>
        <w:rPr>
          <w:lang w:val="fr_FR" w:bidi="fr_FR"/>
        </w:rPr>
        <w:t>Arrêtez-vous ici. En groupe, regardez une image d'une épéé ensemble. Mettez l'audio en pause ici.</w:t>
      </w:r>
      <w:r>
        <w:rPr>
          <w:lang w:val="fr_FR" w:bidi="fr_FR"/>
        </w:rPr>
      </w:r>
    </w:p>
    <w:p>
      <w:pPr>
        <w:pStyle w:val="Heading3"/>
      </w:pPr>
      <w:r>
        <w:rPr>
          <w:lang w:val="fr_FR" w:bidi="fr_FR"/>
        </w:rPr>
        <w:t>Définir les Scènes</w:t>
      </w:r>
    </w:p>
    <w:p>
      <w:pPr/>
      <w:r>
        <w:rPr>
          <w:lang w:val="fr_FR" w:bidi="fr_FR"/>
        </w:rPr>
      </w:r>
      <w:r>
        <w:rPr>
          <w:lang w:val="fr_FR" w:bidi="fr_FR"/>
        </w:rPr>
        <w:t>Écoutez la version audio de Genèse 3: 1–24 dans la version la plus facile à comprendre.</w:t>
      </w:r>
    </w:p>
    <w:p>
      <w:pPr/>
      <w:r>
        <w:rPr>
          <w:lang w:val="fr_FR" w:bidi="fr_FR"/>
        </w:rPr>
      </w:r>
      <w:r>
        <w:rPr>
          <w:lang w:val="fr_FR" w:bidi="fr_FR"/>
        </w:rPr>
        <w:t xml:space="preserve">Dans cette étape, le groupe définira les différentes parties, les personnages et le cadre du passage. Ensuite, le groupe visualisera ce passage. </w:t>
      </w:r>
    </w:p>
    <w:p>
      <w:pPr/>
      <w:r>
        <w:rPr>
          <w:lang w:val="fr_FR" w:bidi="fr_FR"/>
        </w:rPr>
      </w:r>
      <w:r>
        <w:rPr>
          <w:lang w:val="fr_FR" w:bidi="fr_FR"/>
        </w:rPr>
        <w:t>Ce passage a cinq scènes.</w:t>
      </w:r>
    </w:p>
    <w:p>
      <w:pPr/>
      <w:r>
        <w:rPr>
          <w:lang w:val="fr_FR" w:bidi="fr_FR"/>
        </w:rPr>
      </w:r>
      <w:r>
        <w:rPr>
          <w:b/>
          <w:lang w:val="fr_FR" w:bidi="fr_FR"/>
        </w:rPr>
        <w:t>Dans la première scène :</w:t>
      </w:r>
      <w:r>
        <w:rPr>
          <w:lang w:val="fr_FR" w:bidi="fr_FR"/>
        </w:rPr>
        <w:t xml:space="preserve"> le serpent parle avec la femme et la piége en la disant de manger le fruit que l'Eternel Dieu avait dit de ne pas manger. . La femme le donne à l'homme qui était avec elle et il mange le fruit aussi. . L'homme et la femme réalisent qu'ils sont nus et ils ont honte.</w:t>
      </w:r>
    </w:p>
    <w:p>
      <w:pPr/>
      <w:r>
        <w:rPr>
          <w:lang w:val="fr_FR" w:bidi="fr_FR"/>
        </w:rPr>
      </w:r>
      <w:r>
        <w:rPr>
          <w:b/>
          <w:lang w:val="fr_FR" w:bidi="fr_FR"/>
        </w:rPr>
        <w:t xml:space="preserve">. Dans la deuxième scène </w:t>
      </w:r>
      <w:r>
        <w:rPr>
          <w:lang w:val="fr_FR" w:bidi="fr_FR"/>
        </w:rPr>
        <w:t>Pendant la soirée, l'Eternel Dieu marche dans le jardin. . L'homme et la femme se cachent parce qu'ils ont peur. . L'Eternel Dieu pose des questions à l'homme L'homme dit que la femme lui a donné le fruit. La femme dit que le serpent l'a trompé.</w:t>
      </w:r>
    </w:p>
    <w:p>
      <w:pPr/>
      <w:r>
        <w:rPr>
          <w:lang w:val="fr_FR" w:bidi="fr_FR"/>
        </w:rPr>
      </w:r>
      <w:r>
        <w:rPr>
          <w:b/>
          <w:lang w:val="fr_FR" w:bidi="fr_FR"/>
        </w:rPr>
        <w:t>Dans la troisième scène :</w:t>
      </w:r>
      <w:r>
        <w:rPr>
          <w:lang w:val="fr_FR" w:bidi="fr_FR"/>
        </w:rPr>
        <w:t xml:space="preserve"> l'Eternel Dieu maudit le serpent. Ensuite, l'Eternel dit à la femme qu'elle aura de la douleur quand elle voudra donner naissance et qu'elle désirera son mari, mais son mari la contrôlera. Ensuite, l'Eternel Dieu dit à l'homme qu'il devra travailler très dur pour faire pousser de la nourriture et que l'homme mourra un jour.</w:t>
      </w:r>
    </w:p>
    <w:p>
      <w:pPr/>
      <w:r>
        <w:rPr>
          <w:lang w:val="fr_FR" w:bidi="fr_FR"/>
        </w:rPr>
      </w:r>
      <w:r>
        <w:rPr>
          <w:b/>
          <w:lang w:val="fr_FR" w:bidi="fr_FR"/>
        </w:rPr>
        <w:t>Dans la quatrième scène :</w:t>
      </w:r>
      <w:r>
        <w:rPr>
          <w:lang w:val="fr_FR" w:bidi="fr_FR"/>
        </w:rPr>
        <w:t xml:space="preserve"> Adam, l'homme nomme sa femme Ève. L'Eternel Dieu fait a Adam et Ève des vêtements.</w:t>
      </w:r>
    </w:p>
    <w:p>
      <w:pPr/>
      <w:r>
        <w:rPr>
          <w:lang w:val="fr_FR" w:bidi="fr_FR"/>
        </w:rPr>
      </w:r>
      <w:r>
        <w:rPr>
          <w:b/>
          <w:lang w:val="fr_FR" w:bidi="fr_FR"/>
        </w:rPr>
        <w:t>Dans la cinquième scène :</w:t>
      </w:r>
      <w:r>
        <w:rPr>
          <w:lang w:val="fr_FR" w:bidi="fr_FR"/>
        </w:rPr>
        <w:t xml:space="preserve"> l'Eternel Dieu décide d'envoyer l'homme et la femme hors du jardin. Il met un chérubin et une épée flamboyante pour garder le chemin de l'arbre de vie.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Le serpent</w:t>
      </w:r>
    </w:p>
    <w:p>
      <w:pPr>
        <w:pStyle w:val="ListBullet"/>
        <w:spacing w:line="240" w:lineRule="auto"/>
        <w:ind w:left="720"/>
      </w:pPr>
      <w:r>
        <w:rPr>
          <w:lang w:val="fr_FR" w:bidi="fr_FR"/>
        </w:rPr>
      </w:r>
      <w:r>
        <w:rPr>
          <w:lang w:val="fr_FR" w:bidi="fr_FR"/>
        </w:rPr>
        <w:t>Les descendants du serpent</w:t>
      </w:r>
    </w:p>
    <w:p>
      <w:pPr>
        <w:pStyle w:val="ListBullet"/>
        <w:spacing w:line="240" w:lineRule="auto"/>
        <w:ind w:left="720"/>
      </w:pPr>
      <w:r>
        <w:rPr>
          <w:lang w:val="fr_FR" w:bidi="fr_FR"/>
        </w:rPr>
      </w:r>
      <w:r>
        <w:rPr>
          <w:lang w:val="fr_FR" w:bidi="fr_FR"/>
        </w:rPr>
        <w:t>La femme, nommée Ève</w:t>
      </w:r>
    </w:p>
    <w:p>
      <w:pPr>
        <w:pStyle w:val="ListBullet"/>
        <w:spacing w:line="240" w:lineRule="auto"/>
        <w:ind w:left="720"/>
      </w:pPr>
      <w:r>
        <w:rPr>
          <w:lang w:val="fr_FR" w:bidi="fr_FR"/>
        </w:rPr>
      </w:r>
      <w:r>
        <w:rPr>
          <w:lang w:val="fr_FR" w:bidi="fr_FR"/>
        </w:rPr>
        <w:t>Les descendants de la femme</w:t>
      </w:r>
    </w:p>
    <w:p>
      <w:pPr>
        <w:pStyle w:val="ListBullet"/>
        <w:spacing w:line="240" w:lineRule="auto"/>
        <w:ind w:left="720"/>
      </w:pPr>
      <w:r>
        <w:rPr>
          <w:lang w:val="fr_FR" w:bidi="fr_FR"/>
        </w:rPr>
      </w:r>
      <w:r>
        <w:rPr>
          <w:lang w:val="fr_FR" w:bidi="fr_FR"/>
        </w:rPr>
        <w:t>L'homme, nommé Adam</w:t>
      </w:r>
    </w:p>
    <w:p>
      <w:pPr>
        <w:pStyle w:val="ListBullet"/>
        <w:spacing w:line="240" w:lineRule="auto"/>
        <w:ind w:left="720"/>
      </w:pPr>
      <w:r>
        <w:rPr>
          <w:lang w:val="fr_FR" w:bidi="fr_FR"/>
        </w:rPr>
      </w:r>
      <w:r>
        <w:rPr>
          <w:lang w:val="fr_FR" w:bidi="fr_FR"/>
        </w:rPr>
        <w:t>L'Eternel Dieu</w:t>
      </w:r>
    </w:p>
    <w:p>
      <w:pPr>
        <w:pStyle w:val="ListBullet"/>
        <w:spacing w:line="240" w:lineRule="auto"/>
        <w:ind w:left="720"/>
      </w:pPr>
      <w:r>
        <w:rPr>
          <w:lang w:val="fr_FR" w:bidi="fr_FR"/>
        </w:rPr>
      </w:r>
      <w:r>
        <w:rPr>
          <w:lang w:val="fr_FR" w:bidi="fr_FR"/>
        </w:rPr>
        <w:t>et les chérubins</w:t>
      </w:r>
    </w:p>
    <w:p>
      <w:pPr/>
      <w:r>
        <w:rPr>
          <w:lang w:val="fr_FR" w:bidi="fr_FR"/>
        </w:rPr>
      </w:r>
      <w:r>
        <w:rPr>
          <w:lang w:val="fr_FR" w:bidi="fr_FR"/>
        </w:rPr>
        <w:t>En groupe, réfléchissez aux différentes parties du passage.</w:t>
      </w:r>
    </w:p>
    <w:p>
      <w:pPr/>
      <w:r>
        <w:rPr>
          <w:lang w:val="fr_FR" w:bidi="fr_FR"/>
        </w:rPr>
      </w:r>
      <w:r>
        <w:rPr>
          <w:lang w:val="fr_FR" w:bidi="fr_FR"/>
        </w:rPr>
        <w:t>La première scène commence par un mot qui nous montre qu'une nouvelle histoire a commencé.</w:t>
      </w:r>
    </w:p>
    <w:p>
      <w:pPr/>
      <w:r>
        <w:rPr>
          <w:lang w:val="fr_FR" w:bidi="fr_FR"/>
        </w:rPr>
      </w:r>
      <w:r>
        <w:rPr>
          <w:lang w:val="fr_FR" w:bidi="fr_FR"/>
        </w:rPr>
        <w:t>Arrêtez-vous ici et discutez en groupe : Comment démarrez-vous une nouvelle histoire dans votre culture ? Avez-vous des mots ou des expressions que vous utilisez pour commencer de nouvelles histoires ? Mettez cet audio en pause ici.</w:t>
      </w:r>
    </w:p>
    <w:p>
      <w:pPr/>
      <w:r>
        <w:rPr>
          <w:lang w:val="fr_FR" w:bidi="fr_FR"/>
        </w:rPr>
      </w:r>
      <w:r>
        <w:rPr>
          <w:lang w:val="fr_FR" w:bidi="fr_FR"/>
        </w:rPr>
        <w:t>Maintenant, le serpent, le plus intelligent de tous les animaux sauvages que l'Eternel Dieu a faits, parle avec la femme. Il est important de se rappeler que le mari de la femme est probablement avec elle pendant que le serpent parle. Le serpent dit : « Dieu a-t-il vraiment dit que vous ne pouvez pas manger le fruit d'aucun arbre dans le jardin ? » Le serpent pose la question comme s'il est surpris. Cependant, le serpent essaie de faire douter la femme de ce que Dieu a dit.</w:t>
      </w:r>
    </w:p>
    <w:p>
      <w:pPr/>
      <w:r>
        <w:rPr>
          <w:lang w:val="fr_FR" w:bidi="fr_FR"/>
        </w:rPr>
      </w:r>
      <w:r>
        <w:rPr>
          <w:lang w:val="fr_FR" w:bidi="fr_FR"/>
        </w:rPr>
        <w:t>Arrêtez-vous ici et discutez en groupe : Comment montrez-vous que quelqu'un est surpris quand vous racontez des histoires dans votre langue ? Mettez cet audio en pause ici.</w:t>
      </w:r>
    </w:p>
    <w:p>
      <w:pPr/>
      <w:r>
        <w:rPr>
          <w:lang w:val="fr_FR" w:bidi="fr_FR"/>
        </w:rPr>
      </w:r>
      <w:r>
        <w:rPr>
          <w:lang w:val="fr_FR" w:bidi="fr_FR"/>
        </w:rPr>
        <w:t xml:space="preserve">La femme répond : « Nous pouvons manger le fruit de n'importe quel arbre dans le jardin ». Ensuite, la femme fait un contraste. Elle dit « </w:t>
      </w:r>
      <w:r>
        <w:rPr>
          <w:b/>
          <w:lang w:val="fr_FR" w:bidi="fr_FR"/>
        </w:rPr>
        <w:t>Mais</w:t>
      </w:r>
      <w:r>
        <w:rPr>
          <w:lang w:val="fr_FR" w:bidi="fr_FR"/>
        </w:rPr>
        <w:t xml:space="preserve"> c'est seulement le fruit de l'arbre au milieu du jardin que nous ne pouvons pas manger. Dieu nous a dit « Vous ne pouvez pas manger ou toucher l'arbre au milieu du jardin. Si tu le fais, tu mourras' ».</w:t>
      </w:r>
    </w:p>
    <w:p>
      <w:pPr/>
      <w:r>
        <w:rPr>
          <w:lang w:val="fr_FR" w:bidi="fr_FR"/>
        </w:rPr>
      </w:r>
      <w:r>
        <w:rPr>
          <w:lang w:val="fr_FR" w:bidi="fr_FR"/>
        </w:rPr>
        <w:t>Ensuite, Il répond « Non ! Vous ne mourrez pas ! Dieu sait que dès que vous mangez le fruit, vous deviendrez sage. Vous saurez tout comme Dieu le fait ».</w:t>
      </w:r>
    </w:p>
    <w:p>
      <w:pPr/>
      <w:r>
        <w:rPr>
          <w:lang w:val="fr_FR" w:bidi="fr_FR"/>
        </w:rPr>
      </w:r>
      <w:r>
        <w:rPr>
          <w:lang w:val="fr_FR" w:bidi="fr_FR"/>
        </w:rPr>
        <w:t>Pendant que le serpent et la femme parlent, ils utilisent le pluriel « vous ». Cela signifie que quand ils disent « vous », ils se réfèrent à la fois à la femme et à l'homme. Ils utilisent aussi seulement le nom général pour Dieu et non le nom personnel de Dieu, l'Eternel</w:t>
      </w:r>
    </w:p>
    <w:p>
      <w:pPr/>
      <w:r>
        <w:rPr>
          <w:lang w:val="fr_FR" w:bidi="fr_FR"/>
        </w:rPr>
      </w:r>
      <w:r>
        <w:rPr>
          <w:lang w:val="fr_FR" w:bidi="fr_FR"/>
        </w:rPr>
        <w:t>La femme voit que le fruit de l'arbre est à la fois bon à manger et beau à voir. Elle veut le fruit parce qu'il rendra une personne sage. Elle prend donc une partie de son fruit et le mange. La langue que le passage utilise ici met en valeur les actions de la femme pour montrer leur importance.</w:t>
      </w:r>
    </w:p>
    <w:p>
      <w:pPr/>
      <w:r>
        <w:rPr>
          <w:lang w:val="fr_FR" w:bidi="fr_FR"/>
        </w:rPr>
      </w:r>
      <w:r>
        <w:rPr>
          <w:lang w:val="fr_FR" w:bidi="fr_FR"/>
        </w:rPr>
        <w:t>Arrêtez-vous ici et discutez en groupe Comment mettez-vous l'accent sur les actions de quelqu'un quand vous racontez les histoires dans votre culture ? Racontez une histoire de votre culture qui a une action importante. Faites attention à la façon dont vous parlez de l'action - votre ton dans la voix, votre émotion et vos mots. Mettez l'audio en pause ici.</w:t>
      </w:r>
    </w:p>
    <w:p>
      <w:pPr/>
      <w:r>
        <w:rPr>
          <w:lang w:val="fr_FR" w:bidi="fr_FR"/>
        </w:rPr>
      </w:r>
      <w:r>
        <w:rPr>
          <w:lang w:val="fr_FR" w:bidi="fr_FR"/>
        </w:rPr>
        <w:t>La femme donne une partie du fruit à son mari qui est avec elle il et il mange. Il est important de se rappeler que la langue originale implique que l'homme était debout près de la femme pendant toute la conversation. Certaines traductions incluent ces informations. Immédiatement, l'homme et la femme deviennent sages et ils se sentent soudainement honteux parce qu'ils n'ont pas porter de vêtements. Ils attachent donc des feuilles de figuier l'une contre l'autre pour se couvrir.</w:t>
      </w:r>
    </w:p>
    <w:p>
      <w:pPr/>
      <w:r>
        <w:rPr>
          <w:lang w:val="fr_FR" w:bidi="fr_FR"/>
        </w:rPr>
      </w:r>
      <w:r>
        <w:rPr>
          <w:lang w:val="fr_FR" w:bidi="fr_FR"/>
        </w:rPr>
        <w:t>La deuxième scène se produit plus probablement autour du coucher du soleil ou en début de soirée.</w:t>
      </w:r>
    </w:p>
    <w:p>
      <w:pPr/>
      <w:r>
        <w:rPr>
          <w:lang w:val="fr_FR" w:bidi="fr_FR"/>
        </w:rPr>
      </w:r>
      <w:r>
        <w:rPr>
          <w:lang w:val="fr_FR" w:bidi="fr_FR"/>
        </w:rPr>
        <w:t>Arrêtez-vous ici et discutez en groupe Quels mots ou expressions utilisez-vous pour décrire différents moments de la journée ? Quel mot ou expression utilisez-vous pour décrire en début de soirée dans votre langue ? Mettez cet audio en pause ici.</w:t>
      </w:r>
    </w:p>
    <w:p>
      <w:pPr/>
      <w:r>
        <w:rPr>
          <w:lang w:val="fr_FR" w:bidi="fr_FR"/>
        </w:rPr>
      </w:r>
      <w:r>
        <w:rPr>
          <w:lang w:val="fr_FR" w:bidi="fr_FR"/>
        </w:rPr>
        <w:t>Vous voudrez peut-être réorganiser l'action dans cette scène. Ce soir-là, l'Eternel Dieu vient et marche dans le jardin. Le texte original semble indiquer que l'Eternel Dieu venait régulièrement à cette heure de la journée pour marcher avec eux. Quand ils entendent le son de l'Eternel ou ses pas dans le jardin, l'homme et sa femme sont allés derrière les arbres pour qu'il ne les voie pas. L'Eternel Dieu appelle l'homme : « Où es-tu ? »</w:t>
      </w:r>
    </w:p>
    <w:p>
      <w:pPr/>
      <w:r>
        <w:rPr>
          <w:lang w:val="fr_FR" w:bidi="fr_FR"/>
        </w:rPr>
      </w:r>
      <w:r>
        <w:rPr>
          <w:lang w:val="fr_FR" w:bidi="fr_FR"/>
        </w:rPr>
        <w:t>Arrêtez-vous ici et discutez en groupe Comment appelez-vous quelqu'un quand vous essayez de le trouver ? Mettez cet audio en pause ici.</w:t>
      </w:r>
    </w:p>
    <w:p>
      <w:pPr/>
      <w:r>
        <w:rPr>
          <w:lang w:val="fr_FR" w:bidi="fr_FR"/>
        </w:rPr>
      </w:r>
      <w:r>
        <w:rPr>
          <w:lang w:val="fr_FR" w:bidi="fr_FR"/>
        </w:rPr>
        <w:t>L'homme répond qu'il s'est caché quand il a entendu l'Eternel Dieu dans le jardin parce qu'il avait peur puisqu'il est nu. L'Eternel Dieu demande d'abord à l'homme « Qui vous a dit que vous êtes nu ? » Quand l'Eternel Dieu pose cette question, cela signifie « Comment avez-vous découvert que vous étiez nu ? » Ensuite, Dieu demande à l'homme s'il a mangé de l'arbre. L'Eternel Dieu lui avait dit de ne pas manger. L'homme ne répond pas directement. Il dit immédiatement « La femme que tu m'as donné, elle m'a donné du fruit ». Dieu parle maintenant directement à la femme. Il demande « Qu'as-tu fait ? » ce qui signifie vraiment « Pourquoi avez-vous fait cela ? » La femme dit qu'elle a mangé le fruit parce que le serpent lui a menti.</w:t>
      </w:r>
    </w:p>
    <w:p>
      <w:pPr/>
      <w:r>
        <w:rPr>
          <w:lang w:val="fr_FR" w:bidi="fr_FR"/>
        </w:rPr>
      </w:r>
      <w:r>
        <w:rPr>
          <w:lang w:val="fr_FR" w:bidi="fr_FR"/>
        </w:rPr>
        <w:t>Dans la troisième scène, l'Eternel Dieu parle au serpent. Il maudit le serpent. Quand Dieu maudit une personne, cela signifie qu'il n'est pas satisfait de la personne, il la punit donc en les maudissant. Cela signifie que quelque chose de désagréable va se produire à quelqu'un.</w:t>
      </w:r>
    </w:p>
    <w:p>
      <w:pPr/>
      <w:r>
        <w:rPr>
          <w:lang w:val="fr_FR" w:bidi="fr_FR"/>
        </w:rPr>
      </w:r>
      <w:r>
        <w:rPr>
          <w:lang w:val="fr_FR" w:bidi="fr_FR"/>
        </w:rPr>
        <w:t>Arrêtez-vous ici et discutez en groupe Comment les gens maudissent-ils d'autres personnes ou des choses dans votre culture ? Quel type de langue les gens utilisent-ils dans ces malédictions ? Mettez cet audio en pause ici.</w:t>
      </w:r>
    </w:p>
    <w:p>
      <w:pPr/>
      <w:r>
        <w:rPr>
          <w:lang w:val="fr_FR" w:bidi="fr_FR"/>
        </w:rPr>
      </w:r>
      <w:r>
        <w:rPr>
          <w:lang w:val="fr_FR" w:bidi="fr_FR"/>
        </w:rPr>
        <w:t>L'Eternel Dieu parle au serpent, la femme et l'homme. Quand il leur parle, ce qu'il dit est sous forme de poésie ou en langue spéciale.</w:t>
      </w:r>
    </w:p>
    <w:p>
      <w:pPr/>
      <w:r>
        <w:rPr>
          <w:lang w:val="fr_FR" w:bidi="fr_FR"/>
        </w:rPr>
      </w:r>
      <w:r>
        <w:rPr>
          <w:lang w:val="fr_FR" w:bidi="fr_FR"/>
        </w:rPr>
        <w:t>L'Eternel Dieu dit au serpent « Parce que tu as fait cela, je te maudirai parmi tous les animaux ». Dieu ne maudit pas tous les animaux ici - il maudit seulement le serpent. Ensuite, l'Eternel Dieu rend le serpent très bas. Il dit « tu te déplacera sur ton estomac et ta tête sera toujours dans la saleté. Je ferai détester toi et la femme et je ferai détester tes descendants et ses descendants Sa descendante te frappera à la tête, et tu la frapperas au talon. Ici, le descendant de la femme et le serpent font la même action de frapper ou de se blesser les uns les autres. Le passage semble parler seulement d'un descendant qui brisera la tête du serpent et un seul serpent qui frappera au talon de la personne. Cependant, dans la langue originale, le descendant peut vraiment signifier beaucoup de descendants. Par conséquent, la plupart des gens croient que cela parle de serpents et des gens en général.</w:t>
      </w:r>
    </w:p>
    <w:p>
      <w:pPr/>
      <w:r>
        <w:rPr>
          <w:lang w:val="fr_FR" w:bidi="fr_FR"/>
        </w:rPr>
      </w:r>
      <w:r>
        <w:rPr>
          <w:lang w:val="fr_FR" w:bidi="fr_FR"/>
        </w:rPr>
        <w:t>Ensuite, l'Eternel Dieu dit à la femme « Je rendrai plus douloureux pour toi la grossesse et tu donnera naissance à des enfants dans la douleur ». Dieu fait un contraste ici. Il dit « Malgré cela, tu désireras ton mari, mais il te contrôlera ».</w:t>
      </w:r>
    </w:p>
    <w:p>
      <w:pPr/>
      <w:r>
        <w:rPr>
          <w:lang w:val="fr_FR" w:bidi="fr_FR"/>
        </w:rPr>
      </w:r>
      <w:r>
        <w:rPr>
          <w:lang w:val="fr_FR" w:bidi="fr_FR"/>
        </w:rPr>
        <w:t>Ensuite, l'Eternel Dieu a utilisé le nom d'Adam pour la première fois. Il a dit à Adam « Parce que tu as écouté ta femme et as mangé le fruit de l'arbre dont je t'ai commandé de ne pas manger, je maudirai le sol à cause de toi. tu auras du mal à faire pousser de la nourriture toute ta vie. Le sol fera pousser des épines et des chardons, bien que vous mangerez des plantes du sol. Par la sueur de ton front, tu auras de la nourriture à manger ». Ici, « par la sueur de ton front » est un dicton qui signifie que l'homme travaillera si dur pour la nourriture que tout son corps suera très durement.</w:t>
      </w:r>
    </w:p>
    <w:p>
      <w:pPr/>
      <w:r>
        <w:rPr>
          <w:lang w:val="fr_FR" w:bidi="fr_FR"/>
        </w:rPr>
      </w:r>
      <w:r>
        <w:rPr>
          <w:lang w:val="fr_FR" w:bidi="fr_FR"/>
        </w:rPr>
        <w:t>Arrêtez-vous ici et discutez en groupe Comment parlez-vous de travailler très dur ? Quel type d'expressions spéciales utilisez-vous pour décrire le travail dur ? Mettez cet audio en pause ici.</w:t>
      </w:r>
    </w:p>
    <w:p>
      <w:pPr/>
      <w:r>
        <w:rPr>
          <w:lang w:val="fr_FR" w:bidi="fr_FR"/>
        </w:rPr>
      </w:r>
      <w:r>
        <w:rPr>
          <w:lang w:val="fr_FR" w:bidi="fr_FR"/>
        </w:rPr>
        <w:t>L'Eternel Dieu dit que l'homme travaillera dur cela jusqu'à ce qu'il revienne au sol dont il était fait. Cela signifie que l'homme mourra. L'Eternel Dieu continue « Vous étiez fait de poussière et vous reviendrez à la poussière ». Ici, « revenir à la poussière » se réfère à l'homme mourant. Les corps morts se transforment à nouveau en poussière et en saleté après une longue période.</w:t>
      </w:r>
    </w:p>
    <w:p>
      <w:pPr/>
      <w:r>
        <w:rPr>
          <w:lang w:val="fr_FR" w:bidi="fr_FR"/>
        </w:rPr>
      </w:r>
      <w:r>
        <w:rPr>
          <w:lang w:val="fr_FR" w:bidi="fr_FR"/>
        </w:rPr>
        <w:t>Arrêtez-vous ici et discutez en groupe Comment parlez-vous de la mort ? Quels types d'expressions spéciales utilisez-vous pour décrire la mort ? Mettez cet audio en pause ici.</w:t>
      </w:r>
    </w:p>
    <w:p>
      <w:pPr/>
      <w:r>
        <w:rPr>
          <w:lang w:val="fr_FR" w:bidi="fr_FR"/>
        </w:rPr>
      </w:r>
      <w:r>
        <w:rPr>
          <w:lang w:val="fr_FR" w:bidi="fr_FR"/>
        </w:rPr>
        <w:t>La quatrième scène est une pause de l'action. Il fournit des informations d'arrière-plan à l'histoire.</w:t>
      </w:r>
    </w:p>
    <w:p>
      <w:pPr/>
      <w:r>
        <w:rPr>
          <w:lang w:val="fr_FR" w:bidi="fr_FR"/>
        </w:rPr>
      </w:r>
      <w:r>
        <w:rPr>
          <w:lang w:val="fr_FR" w:bidi="fr_FR"/>
        </w:rPr>
        <w:t>Adam nomme sa femme Ève ce qui peut signifier « vie ». Ève deviendra la mère de toutes les personnes vivantes. C'est une langue spéciale qui signifie que les personnes sur terre sont des descendants d'Ève.</w:t>
      </w:r>
    </w:p>
    <w:p>
      <w:pPr/>
      <w:r>
        <w:rPr>
          <w:lang w:val="fr_FR" w:bidi="fr_FR"/>
        </w:rPr>
      </w:r>
      <w:r>
        <w:rPr>
          <w:lang w:val="fr_FR" w:bidi="fr_FR"/>
        </w:rPr>
        <w:t>La quatrième scène se termine par Dieu faisant des vêtements pour Adam et Ève à partir de peaux d'animaux. Dieu a mis les vêtements sur Adam et Ève lui-même ou il leur a donné les vêtements et ils les portent.</w:t>
      </w:r>
    </w:p>
    <w:p>
      <w:pPr/>
      <w:r>
        <w:rPr>
          <w:lang w:val="fr_FR" w:bidi="fr_FR"/>
        </w:rPr>
      </w:r>
      <w:r>
        <w:rPr>
          <w:lang w:val="fr_FR" w:bidi="fr_FR"/>
        </w:rPr>
        <w:t>Dans la cinquième scène, l'histoire commence à nouveau. L'Eternel Dieu parle à lui-même. L'Eternel Dieu dit à lui-même « Regardez, ces êtres humains sont maintenant comme nous parce qu'ils savent à la fois le bien et le mal ou ils savent tout ». Le mot « regarder » signifie que l'Eternel Dieu dit quelque chose d'important ici. L'Eternel Dieu ne parle probablement pas à un groupe de dieux ou d'anges ici. En cette période, les chefs s'appelaient parfois, « nous » comme signe de respect, cela pourrait donc être pourquoi l'Eternel utilise « nous ici.</w:t>
      </w:r>
    </w:p>
    <w:p>
      <w:pPr/>
      <w:r>
        <w:rPr>
          <w:lang w:val="fr_FR" w:bidi="fr_FR"/>
        </w:rPr>
      </w:r>
      <w:r>
        <w:rPr>
          <w:lang w:val="fr_FR" w:bidi="fr_FR"/>
        </w:rPr>
        <w:t>Ensuite, l'Eternel Dieu envoie l'homme et la femme loin du jardin d'Éden d'une manière forte. L'homme et la femme n'ont pas le choix de quitter le jardin ou non. L'Eternel Dieu envoie Adam pour travailler le sol ou la saleté dont Adam était fait. Nous voyons l'idée d'Adam revenant au sol ou la saleté, il était fait de plusieurs fois dans cette histoire.</w:t>
      </w:r>
    </w:p>
    <w:p>
      <w:pPr/>
      <w:r>
        <w:rPr>
          <w:lang w:val="fr_FR" w:bidi="fr_FR"/>
        </w:rPr>
      </w:r>
      <w:r>
        <w:rPr>
          <w:lang w:val="fr_FR" w:bidi="fr_FR"/>
        </w:rPr>
        <w:t>Ensuite, nous voyons ce que l'Eternel Dieu a fait pour protéger le chemin de l'arbre de vie. L'Eternel Dieu a mis un chérubin fort à l'est du jardin.</w:t>
      </w:r>
    </w:p>
    <w:p>
      <w:pPr/>
      <w:r>
        <w:rPr>
          <w:lang w:val="fr_FR" w:bidi="fr_FR"/>
        </w:rPr>
      </w:r>
      <w:r>
        <w:rPr>
          <w:lang w:val="fr_FR" w:bidi="fr_FR"/>
        </w:rPr>
        <w:t>Il met aussi une épée flamboyante qui éclate en avant et en arrière pour garder le chemin de l'arbre de vie. Nous ne savons pas si cette épée était le feu sous la forme d'une épée ou une épée qui était en feu ou brillait avec lumière brillante. Les épées étaient des symboles de protection.</w:t>
      </w:r>
    </w:p>
    <w:p>
      <w:pPr/>
      <w:r>
        <w:rPr>
          <w:lang w:val="fr_FR" w:bidi="fr_FR"/>
        </w:rPr>
      </w:r>
      <w:r>
        <w:rPr>
          <w:lang w:val="fr_FR" w:bidi="fr_FR"/>
        </w:rPr>
        <w:t>Arrêtez-vous ici et discutez en groupe Quels symboles de protection avez-vous dans votre culture ? Quand vous pensez à une épée avec le feu sortant de lui, quels sentiments avez-vous ? Mettez cet audio en pause ici.</w:t>
      </w:r>
    </w:p>
    <w:p>
      <w:pPr/>
      <w:r>
        <w:rPr>
          <w:lang w:val="fr_FR" w:bidi="fr_FR"/>
        </w:rPr>
      </w:r>
      <w:r>
        <w:rPr>
          <w:lang w:val="fr_FR" w:bidi="fr_FR"/>
        </w:rPr>
        <w:t>Maintenant, le groupe doit créer un tableau d'histoires, dessiner ou utiliser des objets pour visualiser le passage et les actions qui s'y trouvent.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Genèse 3: 1–24 dans la version la plus facile à comprendre.</w:t>
      </w:r>
    </w:p>
    <w:p>
      <w:pPr/>
      <w:r>
        <w:rPr>
          <w:lang w:val="fr_FR" w:bidi="fr_FR"/>
        </w:rPr>
      </w:r>
      <w:r>
        <w:rPr>
          <w:lang w:val="fr_FR" w:bidi="fr_FR"/>
        </w:rPr>
        <w:t xml:space="preserve">À cette étape, le groupe va mettre en scène le passage. </w:t>
      </w:r>
    </w:p>
    <w:p>
      <w:pPr/>
      <w:r>
        <w:rPr>
          <w:lang w:val="fr_FR" w:bidi="fr_FR"/>
        </w:rPr>
      </w:r>
      <w:r>
        <w:rPr>
          <w:lang w:val="fr_FR" w:bidi="fr_FR"/>
        </w:rPr>
        <w:t>Ce passage a cinq scènes.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Le serpent</w:t>
      </w:r>
    </w:p>
    <w:p>
      <w:pPr>
        <w:pStyle w:val="ListBullet"/>
        <w:spacing w:line="240" w:lineRule="auto"/>
        <w:ind w:left="720"/>
      </w:pPr>
      <w:r>
        <w:rPr>
          <w:lang w:val="fr_FR" w:bidi="fr_FR"/>
        </w:rPr>
      </w:r>
      <w:r>
        <w:rPr>
          <w:lang w:val="fr_FR" w:bidi="fr_FR"/>
        </w:rPr>
        <w:t>Les descendants du serpent</w:t>
      </w:r>
    </w:p>
    <w:p>
      <w:pPr>
        <w:pStyle w:val="ListBullet"/>
        <w:spacing w:line="240" w:lineRule="auto"/>
        <w:ind w:left="720"/>
      </w:pPr>
      <w:r>
        <w:rPr>
          <w:lang w:val="fr_FR" w:bidi="fr_FR"/>
        </w:rPr>
      </w:r>
      <w:r>
        <w:rPr>
          <w:lang w:val="fr_FR" w:bidi="fr_FR"/>
        </w:rPr>
        <w:t>La femme, nommée Ève</w:t>
      </w:r>
    </w:p>
    <w:p>
      <w:pPr>
        <w:pStyle w:val="ListBullet"/>
        <w:spacing w:line="240" w:lineRule="auto"/>
        <w:ind w:left="720"/>
      </w:pPr>
      <w:r>
        <w:rPr>
          <w:lang w:val="fr_FR" w:bidi="fr_FR"/>
        </w:rPr>
      </w:r>
      <w:r>
        <w:rPr>
          <w:lang w:val="fr_FR" w:bidi="fr_FR"/>
        </w:rPr>
        <w:t>Les descendants de la femme</w:t>
      </w:r>
    </w:p>
    <w:p>
      <w:pPr>
        <w:pStyle w:val="ListBullet"/>
        <w:spacing w:line="240" w:lineRule="auto"/>
        <w:ind w:left="720"/>
      </w:pPr>
      <w:r>
        <w:rPr>
          <w:lang w:val="fr_FR" w:bidi="fr_FR"/>
        </w:rPr>
      </w:r>
      <w:r>
        <w:rPr>
          <w:lang w:val="fr_FR" w:bidi="fr_FR"/>
        </w:rPr>
        <w:t>L'homme, nommé Adam</w:t>
      </w:r>
    </w:p>
    <w:p>
      <w:pPr>
        <w:pStyle w:val="ListBullet"/>
        <w:spacing w:line="240" w:lineRule="auto"/>
        <w:ind w:left="720"/>
      </w:pPr>
      <w:r>
        <w:rPr>
          <w:lang w:val="fr_FR" w:bidi="fr_FR"/>
        </w:rPr>
      </w:r>
      <w:r>
        <w:rPr>
          <w:lang w:val="fr_FR" w:bidi="fr_FR"/>
        </w:rPr>
        <w:t>L'Eternel Dieu</w:t>
      </w:r>
    </w:p>
    <w:p>
      <w:pPr>
        <w:pStyle w:val="ListBullet"/>
        <w:spacing w:line="240" w:lineRule="auto"/>
        <w:ind w:left="720"/>
      </w:pPr>
      <w:r>
        <w:rPr>
          <w:lang w:val="fr_FR" w:bidi="fr_FR"/>
        </w:rPr>
      </w:r>
      <w:r>
        <w:rPr>
          <w:lang w:val="fr_FR" w:bidi="fr_FR"/>
        </w:rPr>
        <w:t>et les chérubins</w:t>
      </w:r>
    </w:p>
    <w:p>
      <w:pPr/>
      <w:r>
        <w:rPr>
          <w:lang w:val="fr_FR" w:bidi="fr_FR"/>
        </w:rPr>
      </w:r>
      <w:r>
        <w:rPr>
          <w:lang w:val="fr_FR" w:bidi="fr_FR"/>
        </w:rPr>
        <w:t>Vous allez travailler en groupe et mettre en scène le passage deux fois. Vous devriez travailler le passage dans votre propre langue.</w:t>
      </w:r>
    </w:p>
    <w:p>
      <w:pPr/>
      <w:r>
        <w:rPr>
          <w:lang w:val="fr_FR" w:bidi="fr_FR"/>
        </w:rPr>
      </w:r>
      <w:r>
        <w:rPr>
          <w:lang w:val="fr_FR" w:bidi="fr_FR"/>
        </w:rPr>
        <w:t>Tout d'abord, faites une première mise en scène sans vous arrêter. Faites attention au dialogue, au mouvement, à l'intrigue et à la chronologie du passage. Assurez-vous de ne pas éviter de jouer les parties importantes, ni les parties difficiles. Aidez-vous les uns les autres à vous souvenir de chaque partie du passage.</w:t>
      </w:r>
    </w:p>
    <w:p>
      <w:pPr/>
      <w:r>
        <w:rPr>
          <w:lang w:val="fr_FR" w:bidi="fr_FR"/>
        </w:rPr>
      </w:r>
      <w:r>
        <w:rPr>
          <w:lang w:val="fr_FR" w:bidi="fr_FR"/>
        </w:rPr>
        <w:t>Arrêtez cet enregistrement ici, pendant que vous mettiez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Arrêtez cet enregistrement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Le serpent était le plus intelligent de tous les animaux que l'Eternel Dieu avait faits. Le serpent a dit à la femme « Est-il vrai que Dieu a dit que vous ne pouvez pas manger d'aucun arbre dans le jardin ? »</w:t>
      </w:r>
    </w:p>
    <w:p>
      <w:pPr/>
      <w:r>
        <w:rPr>
          <w:lang w:val="fr_FR" w:bidi="fr_FR"/>
        </w:rPr>
      </w:r>
      <w:r>
        <w:rPr>
          <w:lang w:val="fr_FR" w:bidi="fr_FR"/>
        </w:rPr>
        <w:t>La femme a répondu « Ce n'est pas vrai. Dieu a dit que nous pouvons manger le fruit de n'importe quel arbre dans le jardin. Mais Dieu a dit : « Vous ne pouvez pas manger du fruit de l'arbre au milieu du jardin. Dieu a dit que si nous touchons même l'arbre, nous mourrons ».</w:t>
      </w:r>
    </w:p>
    <w:p>
      <w:pPr/>
      <w:r>
        <w:rPr>
          <w:lang w:val="fr_FR" w:bidi="fr_FR"/>
        </w:rPr>
      </w:r>
      <w:r>
        <w:rPr>
          <w:lang w:val="fr_FR" w:bidi="fr_FR"/>
        </w:rPr>
        <w:t>Le serpent a dit « Non, ce n'est pas vrai. Dieu sait que si vous mangez le fruit de l'arbre au milieu du jardin, vous saurez toutes les bonnes et les mauvaises choses comme Dieu le fait ».</w:t>
      </w:r>
    </w:p>
    <w:p>
      <w:pPr/>
      <w:r>
        <w:rPr>
          <w:lang w:val="fr_FR" w:bidi="fr_FR"/>
        </w:rPr>
      </w:r>
      <w:r>
        <w:rPr>
          <w:lang w:val="fr_FR" w:bidi="fr_FR"/>
        </w:rPr>
        <w:t>Mettez la scène en pause. Demandez à la personne qui joue le serpent. « Que pensez-vous ou ressentez-vous ? » La personne peut répondre des choses comme « Je veux tromper la femme pour qu'elle mange le fruit » ou « Je mens à la femme » ou « Je veux voir les gens souffrir ! » Redémarrez la scène.</w:t>
      </w:r>
    </w:p>
    <w:p>
      <w:pPr/>
      <w:r>
        <w:rPr>
          <w:lang w:val="fr_FR" w:bidi="fr_FR"/>
        </w:rPr>
      </w:r>
      <w:r>
        <w:rPr>
          <w:lang w:val="fr_FR" w:bidi="fr_FR"/>
        </w:rPr>
        <w:t>La femme a vu que le fruit était bon à manger et très beau. Elle voulait le fruit parce qu'il la rendrait sage. Elle a donc pris une partie du fruit et a mangé.</w:t>
      </w:r>
    </w:p>
    <w:p>
      <w:pPr/>
      <w:r>
        <w:rPr>
          <w:lang w:val="fr_FR" w:bidi="fr_FR"/>
        </w:rPr>
      </w:r>
      <w:r>
        <w:rPr>
          <w:lang w:val="fr_FR" w:bidi="fr_FR"/>
        </w:rPr>
        <w:t>Mettez la scène en pause. Demandez à la personne qui joue la femme : « Que ressentez-vous ? » ou « À quoi pensez-vous en ce moment ? » La personne pourrait répondre des choses comme « Je veux être sage » ou « Je donne ce que je veux » ou « Je doute que ce que Dieu m'a dit était juste » ou « Je veux être comme Dieu ». Redémarrez la scène. Elle a aussi donné du fruit à son mari qui était avec elle et il a mangé. Demandez à la personne qui joue l'époux de la femme : « Que ressentez-vous ? » ou « À quoi pensez-vous en ce moment ? » La personne pourrait répondre des choses comme « J'ai entendu ce que le serpent a dit et le serpent m'a convaincu » ou « Je doute que ce que Dieu m'a dit était juste » ou « Ma femme le fait, cela devrait donc être correct ». Redémarrez la scène.</w:t>
      </w:r>
    </w:p>
    <w:p>
      <w:pPr/>
      <w:r>
        <w:rPr>
          <w:lang w:val="fr_FR" w:bidi="fr_FR"/>
        </w:rPr>
      </w:r>
      <w:r>
        <w:rPr>
          <w:lang w:val="fr_FR" w:bidi="fr_FR"/>
        </w:rPr>
        <w:t>L'homme et la femme ont réalisé qu'ils étaient nus. Ils ressentaient de la honte, ils ont donc cousu des vêtements de feuilles.</w:t>
      </w:r>
    </w:p>
    <w:p>
      <w:pPr/>
      <w:r>
        <w:rPr>
          <w:lang w:val="fr_FR" w:bidi="fr_FR"/>
        </w:rPr>
      </w:r>
      <w:r>
        <w:rPr>
          <w:lang w:val="fr_FR" w:bidi="fr_FR"/>
        </w:rPr>
        <w:t>Mettez la scène en pause. Demandez à la personne qui joue la femme : « Que ressentez-vous ? » ou « À quoi pensez-vous en ce moment ? » Ils pourraient répondre des choses comme « C'est un nouveau sentiment » ou « Nous nous sentons profondément humiliés et coupables de ne pas porter de vêtements » ou « Nous nous sentons mauvais, mais nous ne pensons pas que nous pouvons aller à Dieu pour avoir de l'aide ». Redémarrez la scène.</w:t>
      </w:r>
    </w:p>
    <w:p>
      <w:pPr/>
      <w:r>
        <w:rPr>
          <w:lang w:val="fr_FR" w:bidi="fr_FR"/>
        </w:rPr>
      </w:r>
      <w:r>
        <w:rPr>
          <w:lang w:val="fr_FR" w:bidi="fr_FR"/>
        </w:rPr>
        <w:t>En début de soirée, l'homme et la femme ont entendu l'Eternel marcher dans le jardin, ils se sont donc cachés. L'Eternel Dieu a appelé : « Où es-tu ? » L'homme a dit à l'Eternel qu'il se cachait parce qu'il avait honte. L'Eternel Dieu a dit : « Qui t'a dit que tu étais nu ? Avez-vous mangé de l'arbre que je vous ai commandé de ne pas manger ? »</w:t>
      </w:r>
    </w:p>
    <w:p>
      <w:pPr/>
      <w:r>
        <w:rPr>
          <w:lang w:val="fr_FR" w:bidi="fr_FR"/>
        </w:rPr>
      </w:r>
      <w:r>
        <w:rPr>
          <w:lang w:val="fr_FR" w:bidi="fr_FR"/>
        </w:rPr>
        <w:t>Mettez la scène en pause. Demandez à la personne qui joue le rôle de Dieu : « Que ressentez-vous ? » ou « À quoi pensez-vous ? » La personne pourrait répondre des choses comme : « Je sais ce qui s'est passé, mais je veux que l'homme me dise » ou Je suis très, très triste que l'homme m'ait désobéi ». Redémarrez la scène.</w:t>
      </w:r>
    </w:p>
    <w:p>
      <w:pPr/>
      <w:r>
        <w:rPr>
          <w:lang w:val="fr_FR" w:bidi="fr_FR"/>
        </w:rPr>
      </w:r>
      <w:r>
        <w:rPr>
          <w:lang w:val="fr_FR" w:bidi="fr_FR"/>
        </w:rPr>
        <w:t>L'homme a répondu « La femme que tu m'as donnée. Elle m'a donné le fruit et je l'ai mangé ».</w:t>
      </w:r>
    </w:p>
    <w:p>
      <w:pPr/>
      <w:r>
        <w:rPr>
          <w:lang w:val="fr_FR" w:bidi="fr_FR"/>
        </w:rPr>
      </w:r>
      <w:r>
        <w:rPr>
          <w:lang w:val="fr_FR" w:bidi="fr_FR"/>
        </w:rPr>
        <w:t>L'Eternel a demandé à la femme ce qu'elle a fait.</w:t>
      </w:r>
    </w:p>
    <w:p>
      <w:pPr/>
      <w:r>
        <w:rPr>
          <w:lang w:val="fr_FR" w:bidi="fr_FR"/>
        </w:rPr>
      </w:r>
      <w:r>
        <w:rPr>
          <w:lang w:val="fr_FR" w:bidi="fr_FR"/>
        </w:rPr>
        <w:t>La femme a répondu : « Le serpent m'a trompé. C'est pourquoi je l'ai mangé ».</w:t>
      </w:r>
    </w:p>
    <w:p>
      <w:pPr/>
      <w:r>
        <w:rPr>
          <w:lang w:val="fr_FR" w:bidi="fr_FR"/>
        </w:rPr>
      </w:r>
      <w:r>
        <w:rPr>
          <w:lang w:val="fr_FR" w:bidi="fr_FR"/>
        </w:rPr>
        <w:t>Arrêtez l'action. Demandez à la personne qui joue l'homme et la femme : « Que ressentez-vous ? » ou « À quoi pensez-vous en ce moment ? » Ils pourraient répondre des choses comme : « Nous nous sentons coupables, nous essayons donc de blâmer les autres personnes pour ce qui s'est passé » ou « Nous avons si honte que l'Eternel ait découvert ce que nous avons fait ». Redémarrez la scène.</w:t>
      </w:r>
    </w:p>
    <w:p>
      <w:pPr/>
      <w:r>
        <w:rPr>
          <w:lang w:val="fr_FR" w:bidi="fr_FR"/>
        </w:rPr>
      </w:r>
      <w:r>
        <w:rPr>
          <w:lang w:val="fr_FR" w:bidi="fr_FR"/>
        </w:rPr>
        <w:t>Ensuite, l'Eternel a maudit le serpent. ******** Ensuite, l'Eternel a dit à la femme qu'elle serait dans la douleur quand elle voudra avoir des enfants et qu'elle désirerait son mari, mais il la contrôlerait. Ensuite, l'Eternel a dit à l'homme qu'il devrait travailler dur pour faire pousser de la nourriture et qu'il deviendrait un jour poussière.</w:t>
      </w:r>
    </w:p>
    <w:p>
      <w:pPr/>
      <w:r>
        <w:rPr>
          <w:lang w:val="fr_FR" w:bidi="fr_FR"/>
        </w:rPr>
      </w:r>
      <w:r>
        <w:rPr>
          <w:lang w:val="fr_FR" w:bidi="fr_FR"/>
        </w:rPr>
        <w:t>Mettez la scène en pause. Demandez à la personne qui joue l'homme et la femme : « Que ressentez-vous ? » ou « À quoi pensez-vous en ce moment ? » Ils peuvent répondre les choses comme : « Nous sommes très tristes » ou « Nous sommes dévastés de découvrir tout ce qui se produira à cause de ce que nous avons fait » ou « Nous sommes en colère contre ce qui s'est passé ». Redémarrez la scène.</w:t>
      </w:r>
    </w:p>
    <w:p>
      <w:pPr/>
      <w:r>
        <w:rPr>
          <w:lang w:val="fr_FR" w:bidi="fr_FR"/>
        </w:rPr>
      </w:r>
      <w:r>
        <w:rPr>
          <w:lang w:val="fr_FR" w:bidi="fr_FR"/>
        </w:rPr>
        <w:t>Ensuite, Dieu a fait des vêtements pour l'homme et la femme et les a renvoyés hors du jardin pour qu'ils ne puissent jamais manger l'arbre de vie. Dieu a mis un chérubin et une épée flamboyante devant l'entrée du jardin pour protéger le chemin de l'arbre de vie.</w:t>
      </w:r>
    </w:p>
    <w:p>
      <w:pPr/>
      <w:r>
        <w:rPr>
          <w:lang w:val="fr_FR" w:bidi="fr_FR"/>
        </w:rPr>
      </w:r>
      <w:r>
        <w:rPr>
          <w:lang w:val="fr_FR" w:bidi="fr_FR"/>
        </w:rPr>
        <w:t>Terminez la scène. Demandez à la personne qui joue le rôle de Dieu : « Que ressentez-vous ? » ou « À quoi pensez-vous ? » La personne peut répondre des choses comme : « Je suis très triste que tant de choses soient mauvaises maintenant que l'homme et la femme ont fait cela ou Je ne veux pas que l'homme et la femme mangent de l'arbre de vie et vivent comme cela toujours ».</w:t>
      </w:r>
      <w:r>
        <w:rPr>
          <w:lang w:val="fr_FR" w:bidi="fr_FR"/>
        </w:rPr>
      </w:r>
    </w:p>
    <w:p>
      <w:pPr>
        <w:pStyle w:val="Heading3"/>
      </w:pPr>
      <w:r>
        <w:rPr>
          <w:lang w:val="fr_FR" w:bidi="fr_FR"/>
        </w:rPr>
        <w:t>Combler les Lacunes</w:t>
      </w:r>
    </w:p>
    <w:p>
      <w:pPr/>
      <w:r>
        <w:rPr>
          <w:lang w:val="fr_FR" w:bidi="fr_FR"/>
        </w:rPr>
      </w:r>
      <w:r>
        <w:rPr>
          <w:lang w:val="fr_FR" w:bidi="fr_FR"/>
        </w:rPr>
        <w:t>Écoutez la version audio de Genèse 3: 1–24 dans la version la plus facile à comprendre.</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Le </w:t>
      </w:r>
      <w:r>
        <w:rPr>
          <w:b/>
          <w:lang w:val="fr_FR" w:bidi="fr_FR"/>
        </w:rPr>
        <w:t>serpent</w:t>
      </w:r>
      <w:r>
        <w:rPr>
          <w:lang w:val="fr_FR" w:bidi="fr_FR"/>
        </w:rPr>
        <w:t xml:space="preserve"> était le plus intelligent de tous les animaux que l'</w:t>
      </w:r>
      <w:r>
        <w:rPr>
          <w:b/>
          <w:lang w:val="fr_FR" w:bidi="fr_FR"/>
        </w:rPr>
        <w:t>Eternel</w:t>
      </w:r>
      <w:r>
        <w:rPr>
          <w:lang w:val="fr_FR" w:bidi="fr_FR"/>
        </w:rPr>
        <w:t xml:space="preserve"> </w:t>
      </w:r>
      <w:r>
        <w:rPr>
          <w:b/>
          <w:lang w:val="fr_FR" w:bidi="fr_FR"/>
        </w:rPr>
        <w:t>Dieu</w:t>
      </w:r>
      <w:r>
        <w:rPr>
          <w:lang w:val="fr_FR" w:bidi="fr_FR"/>
        </w:rPr>
        <w:t xml:space="preserve"> avait faits. Un serpent est un long animal mince sans jambes.</w:t>
      </w:r>
    </w:p>
    <w:p>
      <w:pPr/>
      <w:r>
        <w:rPr>
          <w:lang w:val="fr_FR" w:bidi="fr_FR"/>
        </w:rPr>
      </w:r>
      <w:r>
        <w:rPr>
          <w:lang w:val="fr_FR" w:bidi="fr_FR"/>
        </w:rPr>
        <w:t xml:space="preserve">Le nom de Dieu dans ce passage est une combinaison de deux noms pour Dieu : SEIGNEUR ou Eternel et </w:t>
      </w:r>
      <w:r>
        <w:rPr>
          <w:b/>
          <w:lang w:val="fr_FR" w:bidi="fr_FR"/>
        </w:rPr>
        <w:t>Elohim,</w:t>
      </w:r>
      <w:r>
        <w:rPr>
          <w:lang w:val="fr_FR" w:bidi="fr_FR"/>
        </w:rPr>
        <w:t xml:space="preserve"> le mot général pour Dieu. Le mot utilisé comme Eternel est le nom approprié pour le Dieu des Juifs. Les années suivantes, les Juifs ont arrêté de prononcer le nom de l'Eternel parce qu'ils croyaient que le nom était trop spécial pour le dire à voix haute. Ils ont utilisé d'autres noms comme Jehovah. La plupart des traductions anglaises utilisent le mot SEIGNEUR qui signifie le maître suprême sur tout. Le nom « Dieu » signifie être divin ou suprême. Dans ce passage, les deux noms sont utilisés ensemble. Cela ne se produit pas souvent. Le SEIGNEUR et Dieu se réfèrent au même être divin ou suprême. Utilisez le même mot pour Dieu que celui que vous avez utilisé dans l'histoire de la création. Pour plus d'informations sur le </w:t>
      </w:r>
      <w:r>
        <w:rPr>
          <w:b/>
          <w:lang w:val="fr_FR" w:bidi="fr_FR"/>
        </w:rPr>
        <w:t>Eternel</w:t>
      </w:r>
      <w:r>
        <w:rPr>
          <w:lang w:val="fr_FR" w:bidi="fr_FR"/>
        </w:rPr>
        <w:t xml:space="preserve"> comme nom personnel pour Dieu - voir le glossaire principal.</w:t>
      </w:r>
    </w:p>
    <w:p>
      <w:pPr/>
      <w:r>
        <w:rPr>
          <w:lang w:val="fr_FR" w:bidi="fr_FR"/>
        </w:rPr>
      </w:r>
      <w:r>
        <w:rPr>
          <w:lang w:val="fr_FR" w:bidi="fr_FR"/>
        </w:rPr>
        <w:t>Quand le serpent et les femmes parlent ensemble, ils utilisent seulement le mot Elohim ou Dieu quand ils parlent de Dieu</w:t>
      </w:r>
    </w:p>
    <w:p>
      <w:pPr/>
      <w:r>
        <w:rPr>
          <w:lang w:val="fr_FR" w:bidi="fr_FR"/>
        </w:rPr>
      </w:r>
      <w:r>
        <w:rPr>
          <w:lang w:val="fr_FR" w:bidi="fr_FR"/>
        </w:rPr>
        <w:t xml:space="preserve">Le serpent a demandé à la femme : « Dieu a-t-il vraiment dit que tu ne peux pas manger d'aucun arbre dans le </w:t>
      </w:r>
      <w:r>
        <w:rPr>
          <w:b/>
          <w:lang w:val="fr_FR" w:bidi="fr_FR"/>
        </w:rPr>
        <w:t>jardin</w:t>
      </w:r>
      <w:r>
        <w:rPr>
          <w:lang w:val="fr_FR" w:bidi="fr_FR"/>
        </w:rPr>
        <w:t xml:space="preserve"> ? » Utilisez le même mot pour jardin que celui que vous avez utilisé dans les histoires précédentes de Genèse.</w:t>
      </w:r>
    </w:p>
    <w:p>
      <w:pPr/>
      <w:r>
        <w:rPr>
          <w:lang w:val="fr_FR" w:bidi="fr_FR"/>
        </w:rPr>
      </w:r>
      <w:r>
        <w:rPr>
          <w:lang w:val="fr_FR" w:bidi="fr_FR"/>
        </w:rPr>
        <w:t xml:space="preserve">La femme a vu que le fruit lui donnerait la </w:t>
      </w:r>
      <w:r>
        <w:rPr>
          <w:b/>
          <w:lang w:val="fr_FR" w:bidi="fr_FR"/>
        </w:rPr>
        <w:t>sagesse</w:t>
      </w:r>
      <w:r>
        <w:rPr>
          <w:lang w:val="fr_FR" w:bidi="fr_FR"/>
        </w:rPr>
        <w:t>. Dans cette histoire, la sagesse se réfère à la vision ou la compréhension. Il se réfère à savoir toutes les choses, y compris les bonnes choses et les mauvaises choses.</w:t>
      </w:r>
    </w:p>
    <w:p>
      <w:pPr/>
      <w:r>
        <w:rPr>
          <w:lang w:val="fr_FR" w:bidi="fr_FR"/>
        </w:rPr>
      </w:r>
      <w:r>
        <w:rPr>
          <w:lang w:val="fr_FR" w:bidi="fr_FR"/>
        </w:rPr>
        <w:t xml:space="preserve">L'homme et la femme ont réalisé qu'ils étaient </w:t>
      </w:r>
      <w:r>
        <w:rPr>
          <w:b/>
          <w:lang w:val="fr_FR" w:bidi="fr_FR"/>
        </w:rPr>
        <w:t>nus</w:t>
      </w:r>
      <w:r>
        <w:rPr>
          <w:lang w:val="fr_FR" w:bidi="fr_FR"/>
        </w:rPr>
        <w:t>. Utilisez le même mot pour nue que celui que vous avez utilisé dans les histoires précédentes. Rappelez-vous que c'est un mot que vous pouvez utiliser parmi les hommes et les femmes. Vous pouvez dire qu'ils ne portaient pas de vêtements.</w:t>
      </w:r>
    </w:p>
    <w:p>
      <w:pPr/>
      <w:r>
        <w:rPr>
          <w:lang w:val="fr_FR" w:bidi="fr_FR"/>
        </w:rPr>
      </w:r>
      <w:r>
        <w:rPr>
          <w:lang w:val="fr_FR" w:bidi="fr_FR"/>
        </w:rPr>
        <w:t xml:space="preserve">La femme a mangé une partie du fruit et l'a donné à son mari qui était avec elle. Ils ressentaient soudainement la honte parce qu'ils ne portaient pas de vêtements. Ils ont cousu des feuilles de </w:t>
      </w:r>
      <w:r>
        <w:rPr>
          <w:b/>
          <w:lang w:val="fr_FR" w:bidi="fr_FR"/>
        </w:rPr>
        <w:t>figuier</w:t>
      </w:r>
      <w:r>
        <w:rPr>
          <w:lang w:val="fr_FR" w:bidi="fr_FR"/>
        </w:rPr>
        <w:t xml:space="preserve"> ensemble pour se couvrir. Cela signifie probablement qu'ils ont trouvé une façon d' attacher les feuilles les uns aux autres. Les figues sont une sorte d'arbre avec de très grandes feuilles.</w:t>
      </w:r>
    </w:p>
    <w:p>
      <w:pPr/>
      <w:r>
        <w:rPr>
          <w:lang w:val="fr_FR" w:bidi="fr_FR"/>
        </w:rPr>
      </w:r>
      <w:r>
        <w:rPr>
          <w:lang w:val="fr_FR" w:bidi="fr_FR"/>
        </w:rPr>
        <w:t>Arrêtez-vous ici. En groupe, regardez une image d'un figuier et de feuilles de figuier. Discutez du meilleur mot ou expression pour décrire les feuilles de figuier dans votre langue. Mettez cet audio en pause ici.</w:t>
      </w:r>
    </w:p>
    <w:p>
      <w:pPr/>
      <w:r>
        <w:rPr>
          <w:lang w:val="fr_FR" w:bidi="fr_FR"/>
        </w:rPr>
      </w:r>
      <w:r>
        <w:rPr>
          <w:lang w:val="fr_FR" w:bidi="fr_FR"/>
        </w:rPr>
        <w:t xml:space="preserve">Ensuite, l'Eternel Dieu a maudit le </w:t>
      </w:r>
      <w:r>
        <w:rPr>
          <w:b/>
          <w:lang w:val="fr_FR" w:bidi="fr_FR"/>
        </w:rPr>
        <w:t>serpent</w:t>
      </w:r>
      <w:r>
        <w:rPr>
          <w:lang w:val="fr_FR" w:bidi="fr_FR"/>
        </w:rPr>
        <w:t xml:space="preserve">. ******** Malédiction signifie punition ou jugement. Cela signifie que quelque chose de désagréable va se produire à quelqu'un. Bien que beaucoup de langues aient une façon de prononcer une malédiction sur quelqu'un ou quelque chose, assurez-vous que le mot que vous choisissez n'a pas de connotations magiques. Quand Dieu maudit une personne, cela signifie qu'il n'est pas satisfait de la personne, il la punit donc en les maudissant. Regardez </w:t>
      </w:r>
      <w:r>
        <w:rPr>
          <w:b/>
          <w:lang w:val="fr_FR" w:bidi="fr_FR"/>
        </w:rPr>
        <w:t>malédiction</w:t>
      </w:r>
      <w:r>
        <w:rPr>
          <w:lang w:val="fr_FR" w:bidi="fr_FR"/>
        </w:rPr>
        <w:t xml:space="preserve"> dans le glossaire principal pour plus d'informations et utilisez le même mot dans tous vos prochains passages.</w:t>
      </w:r>
    </w:p>
    <w:p>
      <w:pPr/>
      <w:r>
        <w:rPr>
          <w:lang w:val="fr_FR" w:bidi="fr_FR"/>
        </w:rPr>
      </w:r>
      <w:r>
        <w:rPr>
          <w:lang w:val="fr_FR" w:bidi="fr_FR"/>
        </w:rPr>
        <w:t>Arrêtez-vous ici et discutez en groupe : Dans votre langue, comment décrirez-vous les animaux ou les personnes qui sont maudites ? Mettez cet audio en pause ici.</w:t>
      </w:r>
    </w:p>
    <w:p>
      <w:pPr/>
      <w:r>
        <w:rPr>
          <w:lang w:val="fr_FR" w:bidi="fr_FR"/>
        </w:rPr>
      </w:r>
      <w:r>
        <w:rPr>
          <w:lang w:val="fr_FR" w:bidi="fr_FR"/>
        </w:rPr>
        <w:t xml:space="preserve">L'Eternel Dieu a dit au serpent : « Je vous ferai détester les uns les autres et je ferai que vos </w:t>
      </w:r>
      <w:r>
        <w:rPr>
          <w:b/>
          <w:lang w:val="fr_FR" w:bidi="fr_FR"/>
        </w:rPr>
        <w:t>descendants</w:t>
      </w:r>
      <w:r>
        <w:rPr>
          <w:lang w:val="fr_FR" w:bidi="fr_FR"/>
        </w:rPr>
        <w:t xml:space="preserve"> haïssent ses descendants ». Les descendants en hébreu, la langue originale, peuvent signifier soit un ou beaucoup. Dans ce cas, les descendants se réfèrent très probablement aux enfants de quelqu'un et aux enfants de ces enfants. Quiconque a appelé le serpent ou la femme un ancêtre était un descendant du serpent ou de la femme.</w:t>
      </w:r>
    </w:p>
    <w:p>
      <w:pPr/>
      <w:r>
        <w:rPr>
          <w:lang w:val="fr_FR" w:bidi="fr_FR"/>
        </w:rPr>
      </w:r>
      <w:r>
        <w:rPr>
          <w:lang w:val="fr_FR" w:bidi="fr_FR"/>
        </w:rPr>
        <w:t xml:space="preserve">L'Eternel Dieu a continué « Le descendant de la femme te </w:t>
      </w:r>
      <w:r>
        <w:rPr>
          <w:b/>
          <w:lang w:val="fr_FR" w:bidi="fr_FR"/>
        </w:rPr>
        <w:t xml:space="preserve">brisera </w:t>
      </w:r>
      <w:r>
        <w:rPr>
          <w:lang w:val="fr_FR" w:bidi="fr_FR"/>
        </w:rPr>
        <w:t>la tête et tu briseras son talon ». Dans la langue originale, briser signifiait frapper, attaquer ou blesser quelque chose.</w:t>
      </w:r>
    </w:p>
    <w:p>
      <w:pPr/>
      <w:r>
        <w:rPr>
          <w:lang w:val="fr_FR" w:bidi="fr_FR"/>
        </w:rPr>
      </w:r>
      <w:r>
        <w:rPr>
          <w:lang w:val="fr_FR" w:bidi="fr_FR"/>
        </w:rPr>
        <w:t>Arrêtez-vous ici et discutez en groupe : Comment décrirez-vous cette partie de l'histoire quand les descendants du serpent et de la femme se détestent les uns les autres et essaient de se nuire les uns aux autres ? Mettez cet audio en pause ici.</w:t>
      </w:r>
    </w:p>
    <w:p>
      <w:pPr/>
      <w:r>
        <w:rPr>
          <w:lang w:val="fr_FR" w:bidi="fr_FR"/>
        </w:rPr>
      </w:r>
      <w:r>
        <w:rPr>
          <w:lang w:val="fr_FR" w:bidi="fr_FR"/>
        </w:rPr>
        <w:t xml:space="preserve">Ensuite, l'Eternel Dieu a dit à la femme qu'elle serait dans la douleur quand elle voudra avoir des enfants et qu'elle désirerait son </w:t>
      </w:r>
      <w:r>
        <w:rPr>
          <w:b/>
          <w:lang w:val="fr_FR" w:bidi="fr_FR"/>
        </w:rPr>
        <w:t>mari</w:t>
      </w:r>
      <w:r>
        <w:rPr>
          <w:lang w:val="fr_FR" w:bidi="fr_FR"/>
        </w:rPr>
        <w:t>, mais il la contrôlerait. Le contrôle peut aussi impliquer que l'homme veut être comme sa femme et la désire aussi. Le désir signifie vouloir profondément quelque chose, souvent d'une manière sexuelle beaucoup comme les hommes et les femmes se désirent les uns les autres.</w:t>
      </w:r>
    </w:p>
    <w:p>
      <w:pPr/>
      <w:r>
        <w:rPr>
          <w:lang w:val="fr_FR" w:bidi="fr_FR"/>
        </w:rPr>
      </w:r>
      <w:r>
        <w:rPr>
          <w:lang w:val="fr_FR" w:bidi="fr_FR"/>
        </w:rPr>
        <w:t>Arrêtez-vous ici et discutez en groupe : Sur la base des différentes interprétations de cette partie de l'histoire dont vous avez entendu parler, comment traduirez-vous cette partie de l'histoire ? Mettez l'audio en pause ici.</w:t>
      </w:r>
    </w:p>
    <w:p>
      <w:pPr/>
      <w:r>
        <w:rPr>
          <w:lang w:val="fr_FR" w:bidi="fr_FR"/>
        </w:rPr>
      </w:r>
      <w:r>
        <w:rPr>
          <w:lang w:val="fr_FR" w:bidi="fr_FR"/>
        </w:rPr>
        <w:t xml:space="preserve">Ensuite, l'Eternel Dieu a dit à l'homme Adam que parce que l'homme a écouté la femme et mangé le fruit, le sol était maudit. L'homme travaillait dur pour faire pousser de la </w:t>
      </w:r>
      <w:r>
        <w:rPr>
          <w:b/>
          <w:lang w:val="fr_FR" w:bidi="fr_FR"/>
        </w:rPr>
        <w:t>nourriture</w:t>
      </w:r>
      <w:r>
        <w:rPr>
          <w:lang w:val="fr_FR" w:bidi="fr_FR"/>
        </w:rPr>
        <w:t xml:space="preserve"> du sol toute sa vie, mais le sol faisait pousser des </w:t>
      </w:r>
      <w:r>
        <w:rPr>
          <w:b/>
          <w:lang w:val="fr_FR" w:bidi="fr_FR"/>
        </w:rPr>
        <w:t>épines</w:t>
      </w:r>
      <w:r>
        <w:rPr>
          <w:lang w:val="fr_FR" w:bidi="fr_FR"/>
        </w:rPr>
        <w:t xml:space="preserve"> et des chardons. Les épines et les chardons sont des plantes épicées qui sont difficiles à tirer du sol.</w:t>
      </w:r>
    </w:p>
    <w:p>
      <w:pPr/>
      <w:r>
        <w:rPr>
          <w:lang w:val="fr_FR" w:bidi="fr_FR"/>
        </w:rPr>
      </w:r>
      <w:r>
        <w:rPr>
          <w:lang w:val="fr_FR" w:bidi="fr_FR"/>
        </w:rPr>
        <w:t>Arrêtez-vous ici. En groupe, discutez de quel mot ou expression décrit les épines et les chardons dans votre langue. Mettez cet audio en pause ici.</w:t>
      </w:r>
    </w:p>
    <w:p>
      <w:pPr/>
      <w:r>
        <w:rPr>
          <w:lang w:val="fr_FR" w:bidi="fr_FR"/>
        </w:rPr>
      </w:r>
      <w:r>
        <w:rPr>
          <w:lang w:val="fr_FR" w:bidi="fr_FR"/>
        </w:rPr>
        <w:t xml:space="preserve">L'Eternel Dieu a dit à Adam qu'Adam reviendrait à la « </w:t>
      </w:r>
      <w:r>
        <w:rPr>
          <w:b/>
          <w:lang w:val="fr_FR" w:bidi="fr_FR"/>
        </w:rPr>
        <w:t>poussière</w:t>
      </w:r>
      <w:r>
        <w:rPr>
          <w:lang w:val="fr_FR" w:bidi="fr_FR"/>
        </w:rPr>
        <w:t xml:space="preserve"> du sol ». Utilisez le même mot pour poussière ou sol dans cette histoire que vous avez utilisé dans les histoires précédentes.</w:t>
      </w:r>
    </w:p>
    <w:p>
      <w:pPr/>
      <w:r>
        <w:rPr>
          <w:lang w:val="fr_FR" w:bidi="fr_FR"/>
        </w:rPr>
      </w:r>
      <w:r>
        <w:rPr>
          <w:b/>
          <w:lang w:val="fr_FR" w:bidi="fr_FR"/>
        </w:rPr>
        <w:t>Adam</w:t>
      </w:r>
      <w:r>
        <w:rPr>
          <w:lang w:val="fr_FR" w:bidi="fr_FR"/>
        </w:rPr>
        <w:t xml:space="preserve"> a nommé sa femme </w:t>
      </w:r>
      <w:r>
        <w:rPr>
          <w:b/>
          <w:lang w:val="fr_FR" w:bidi="fr_FR"/>
        </w:rPr>
        <w:t>Ève</w:t>
      </w:r>
      <w:r>
        <w:rPr>
          <w:lang w:val="fr_FR" w:bidi="fr_FR"/>
        </w:rPr>
        <w:t xml:space="preserve"> parce qu'elle serait la mère de tous les vivants. Le nom Ève sonne comme le mot pour « vie ». Le nom Adam sonne comme le mot pour « homme ».</w:t>
      </w:r>
    </w:p>
    <w:p>
      <w:pPr/>
      <w:r>
        <w:rPr>
          <w:lang w:val="fr_FR" w:bidi="fr_FR"/>
        </w:rPr>
      </w:r>
      <w:r>
        <w:rPr>
          <w:lang w:val="fr_FR" w:bidi="fr_FR"/>
        </w:rPr>
        <w:t xml:space="preserve">L'Eternel Dieu a fait des </w:t>
      </w:r>
      <w:r>
        <w:rPr>
          <w:b/>
          <w:lang w:val="fr_FR" w:bidi="fr_FR"/>
        </w:rPr>
        <w:t>vêtements</w:t>
      </w:r>
      <w:r>
        <w:rPr>
          <w:lang w:val="fr_FR" w:bidi="fr_FR"/>
        </w:rPr>
        <w:t xml:space="preserve"> à partir de la peau d'un animal pour Adam et Ève. Rappelez-vous que les vêtements ici se réfèrent à une longue chemise ou à une robe qui n'avait probablement pas de manches.</w:t>
      </w:r>
    </w:p>
    <w:p>
      <w:pPr/>
      <w:r>
        <w:rPr>
          <w:lang w:val="fr_FR" w:bidi="fr_FR"/>
        </w:rPr>
      </w:r>
      <w:r>
        <w:rPr>
          <w:lang w:val="fr_FR" w:bidi="fr_FR"/>
        </w:rPr>
        <w:t xml:space="preserve">Ensuite, l'Eternel Dieu a décidé de les envoyer loin du </w:t>
      </w:r>
      <w:r>
        <w:rPr>
          <w:b/>
          <w:lang w:val="fr_FR" w:bidi="fr_FR"/>
        </w:rPr>
        <w:t>jardin d'Éden</w:t>
      </w:r>
      <w:r>
        <w:rPr>
          <w:lang w:val="fr_FR" w:bidi="fr_FR"/>
        </w:rPr>
        <w:t xml:space="preserve"> pour qu'ils ne mangent pas de fruit de l'</w:t>
      </w:r>
      <w:r>
        <w:rPr>
          <w:b/>
          <w:lang w:val="fr_FR" w:bidi="fr_FR"/>
        </w:rPr>
        <w:t>arbre de vie</w:t>
      </w:r>
      <w:r>
        <w:rPr>
          <w:lang w:val="fr_FR" w:bidi="fr_FR"/>
        </w:rPr>
        <w:t xml:space="preserve"> et vivent pour toujours. Utilisez les mêmes expressions pour arbre de vie et jardin d'Éden que celles que vous avez utilisées dans les histoires précédentes.</w:t>
      </w:r>
    </w:p>
    <w:p>
      <w:pPr/>
      <w:r>
        <w:rPr>
          <w:lang w:val="fr_FR" w:bidi="fr_FR"/>
        </w:rPr>
      </w:r>
      <w:r>
        <w:rPr>
          <w:lang w:val="fr_FR" w:bidi="fr_FR"/>
        </w:rPr>
        <w:t xml:space="preserve">L'Eternel Dieu a mis un </w:t>
      </w:r>
      <w:r>
        <w:rPr>
          <w:b/>
          <w:lang w:val="fr_FR" w:bidi="fr_FR"/>
        </w:rPr>
        <w:t>chérubin</w:t>
      </w:r>
      <w:r>
        <w:rPr>
          <w:lang w:val="fr_FR" w:bidi="fr_FR"/>
        </w:rPr>
        <w:t xml:space="preserve"> pour garder le chemin de l'arbre de vie. Les chérubins sont des êtres surnaturels qui ont des ailes. Ils ont souvent gardé les endroits saints. Ils sont différents des anges qui sont des messagers pour Dieu. Pour plus d'informations, sur « </w:t>
      </w:r>
      <w:r>
        <w:rPr>
          <w:b/>
          <w:lang w:val="fr_FR" w:bidi="fr_FR"/>
        </w:rPr>
        <w:t>chérubins</w:t>
      </w:r>
      <w:r>
        <w:rPr>
          <w:lang w:val="fr_FR" w:bidi="fr_FR"/>
        </w:rPr>
        <w:t xml:space="preserve"> ». consultez le glossaire principal.</w:t>
      </w:r>
    </w:p>
    <w:p>
      <w:pPr/>
      <w:r>
        <w:rPr>
          <w:lang w:val="fr_FR" w:bidi="fr_FR"/>
        </w:rPr>
      </w:r>
      <w:r>
        <w:rPr>
          <w:lang w:val="fr_FR" w:bidi="fr_FR"/>
        </w:rPr>
        <w:t>Arrêtez-vous ici. En groupe, regardez un dessin d'un chérubin. Discutez en groupe de quel mot ou expression décrit les chérubins. Utilisez le même mot pour tous les prochains passages. Mettez l'audio en pause ici.</w:t>
      </w:r>
    </w:p>
    <w:p>
      <w:pPr/>
      <w:r>
        <w:rPr>
          <w:lang w:val="fr_FR" w:bidi="fr_FR"/>
        </w:rPr>
      </w:r>
      <w:r>
        <w:rPr>
          <w:lang w:val="fr_FR" w:bidi="fr_FR"/>
        </w:rPr>
        <w:t xml:space="preserve">L'Eternel Dieu a aussi mis une épée </w:t>
      </w:r>
      <w:r>
        <w:rPr>
          <w:b/>
          <w:lang w:val="fr_FR" w:bidi="fr_FR"/>
        </w:rPr>
        <w:t>flamboyante</w:t>
      </w:r>
      <w:r>
        <w:rPr>
          <w:lang w:val="fr_FR" w:bidi="fr_FR"/>
        </w:rPr>
        <w:t xml:space="preserve"> à l'entrée du jardin. Une épée est un long métal tranchant utilisé comme arme.</w:t>
      </w:r>
    </w:p>
    <w:p>
      <w:pPr/>
      <w:r>
        <w:rPr>
          <w:lang w:val="fr_FR" w:bidi="fr_FR"/>
        </w:rPr>
      </w:r>
      <w:r>
        <w:rPr>
          <w:lang w:val="fr_FR" w:bidi="fr_FR"/>
        </w:rPr>
        <w:t>Arrêtez-vous ici. En groupe, regardez ensemble une image d'une épéé. Mettez l'audio en pause ici.</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d'histoires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 xml:space="preserve">Maintenant, le groupe peut se mettre d'accord sur une version finale du passage. Chaque membre du groupe doit s'entraîner à raconter cette dernière version du passage. </w:t>
      </w:r>
      <w:r>
        <w:rPr>
          <w:lang w:val="fr_FR" w:bidi="fr_FR"/>
        </w:rPr>
      </w:r>
      <w:r>
        <w:rPr>
          <w:lang w:val="fr_FR" w:bidi="fr_FR"/>
        </w:rPr>
      </w:r>
    </w:p>
    <w:p>
      <w:pPr/>
      <w:r>
        <w:rPr>
          <w:lang w:val="fr_FR" w:bidi="fr_FR"/>
        </w:rPr>
      </w:r>
    </w:p>
    <w:p>
      <w:pPr>
        <w:pStyle w:val="Heading2"/>
      </w:pPr>
      <w:r>
        <w:rPr>
          <w:lang w:val="fr_FR" w:bidi="fr_FR"/>
        </w:rPr>
        <w:t>Genèse 4:1–16</w:t>
      </w:r>
      <w:r>
        <w:rPr>
          <w:lang w:val="fr_FR" w:bidi="fr_FR"/>
        </w:rPr>
      </w:r>
    </w:p>
    <w:p>
      <w:pPr>
        <w:pStyle w:val="Heading3"/>
      </w:pPr>
      <w:r>
        <w:rPr>
          <w:lang w:val="fr_FR" w:bidi="fr_FR"/>
        </w:rPr>
        <w:t>Écouter et Cœur</w:t>
      </w:r>
    </w:p>
    <w:p>
      <w:pPr/>
      <w:r>
        <w:rPr>
          <w:lang w:val="fr_FR" w:bidi="fr_FR"/>
        </w:rPr>
      </w:r>
      <w:r>
        <w:rPr>
          <w:lang w:val="fr_FR" w:bidi="fr_FR"/>
        </w:rPr>
        <w:t>Dans cette étape, écoutez Genèse 4:1–16 et gardez-le dans votre cœur. Écoutez une version audio de Genèse 4:1–16 trois fois dans trois versions différentes si possible Ensuite, discutez des questions suivantes en groupe :</w:t>
      </w:r>
    </w:p>
    <w:p>
      <w:pPr>
        <w:pStyle w:val="ListBullet"/>
        <w:spacing w:line="240" w:lineRule="auto"/>
        <w:ind w:left="720"/>
      </w:pPr>
      <w:r>
        <w:rPr>
          <w:lang w:val="fr_FR" w:bidi="fr_FR"/>
        </w:rPr>
      </w:r>
      <w:r>
        <w:rPr>
          <w:lang w:val="fr_FR" w:bidi="fr_FR"/>
        </w:rPr>
        <w:t>Qu'est-ce que vous aimez dans ce passage ?</w:t>
      </w:r>
    </w:p>
    <w:p>
      <w:pPr>
        <w:pStyle w:val="ListBullet"/>
        <w:spacing w:line="240" w:lineRule="auto"/>
        <w:ind w:left="720"/>
      </w:pPr>
      <w:r>
        <w:rPr>
          <w:lang w:val="fr_FR" w:bidi="fr_FR"/>
        </w:rPr>
      </w:r>
      <w:r>
        <w:rPr>
          <w:lang w:val="fr_FR" w:bidi="fr_FR"/>
        </w:rPr>
        <w:t>Qu'est-ce que vous n'aimez pas ne comprenez pas dans ce passage ?</w:t>
      </w:r>
    </w:p>
    <w:p>
      <w:pPr>
        <w:pStyle w:val="ListBullet"/>
        <w:spacing w:line="240" w:lineRule="auto"/>
        <w:ind w:left="720"/>
      </w:pPr>
      <w:r>
        <w:rPr>
          <w:lang w:val="fr_FR" w:bidi="fr_FR"/>
        </w:rPr>
      </w:r>
      <w:r>
        <w:rPr>
          <w:lang w:val="fr_FR" w:bidi="fr_FR"/>
        </w:rPr>
        <w:t xml:space="preserve">Que nous dit ce passage sur Dieu ?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Qui connaissez 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Genèse 4: 1–16 dans la version la plus facile à comprendre.</w:t>
      </w:r>
    </w:p>
    <w:p>
      <w:pPr/>
      <w:r>
        <w:rPr>
          <w:lang w:val="fr_FR" w:bidi="fr_FR"/>
        </w:rPr>
      </w:r>
      <w:r>
        <w:rPr>
          <w:lang w:val="fr_FR" w:bidi="fr_FR"/>
        </w:rPr>
        <w:t>Ce passage est le premier de deux passages sur les enfants d'Adam et d'Ève. Ce passage raconte l'histoire de leur fils le plus âgé, Caïn, qui a assassiné son jeune frère, Abel.</w:t>
      </w:r>
    </w:p>
    <w:p>
      <w:pPr/>
      <w:r>
        <w:rPr>
          <w:lang w:val="fr_FR" w:bidi="fr_FR"/>
        </w:rPr>
      </w:r>
      <w:r>
        <w:rPr>
          <w:lang w:val="fr_FR" w:bidi="fr_FR"/>
        </w:rPr>
        <w:t xml:space="preserve">L'histoire commence par donner des informations de fond sur la naissance et le travail d'Abel Le passage dit qu'Adam connu sa femme, Ève. Cela signifie qu'Adam et Ève avaient des relations sexuelles l'un avec l'autre - ils ont couché l'un avec l'autre pour avoir des enfants. </w:t>
      </w:r>
    </w:p>
    <w:p>
      <w:pPr/>
      <w:r>
        <w:rPr>
          <w:lang w:val="fr_FR" w:bidi="fr_FR"/>
        </w:rPr>
      </w:r>
      <w:r>
        <w:rPr>
          <w:lang w:val="fr_FR" w:bidi="fr_FR"/>
        </w:rPr>
        <w:t>Arrêtez-vous ici et discutez en groupe : Quels mots ou expressions communs avez-vous dans votre langue pour dire qu'un mari a eu des relations sexuelles avec sa femme ? Quels types d'expressions utilisez-vous quand vous parlez de relations sexuelles dans des groupes où les hommes et les femmes sont présents ? Arrêtez cet audio ici.</w:t>
      </w:r>
    </w:p>
    <w:p>
      <w:pPr/>
      <w:r>
        <w:rPr>
          <w:lang w:val="fr_FR" w:bidi="fr_FR"/>
        </w:rPr>
      </w:r>
      <w:r>
        <w:rPr>
          <w:lang w:val="fr_FR" w:bidi="fr_FR"/>
        </w:rPr>
        <w:t>Ève est devenue enceinte et a donné naissance à un bébé nommé Caïn. Ève a réalisé que l'Eternel l'avait aidée et elle était reconnaissante pour cela, elle a donc dit : « J'ai obtenu ou reçu un homme avec l'aide de l'Eternel ». Ensuite, Ève a donné naissance à un autre fils, Abel.</w:t>
      </w:r>
    </w:p>
    <w:p>
      <w:pPr/>
      <w:r>
        <w:rPr>
          <w:lang w:val="fr_FR" w:bidi="fr_FR"/>
        </w:rPr>
      </w:r>
      <w:r>
        <w:rPr>
          <w:lang w:val="fr_FR" w:bidi="fr_FR"/>
        </w:rPr>
        <w:t>Un certain temps plus tard, Abel est devenu un berger. Les bergers s'occupaient des troupeaux ou des groupes de moutons. Les gens ont utilisé des moutons pour faire de la nourriture et des vêtements. . Caïn a travaillé le sol, ce qui signifie qu'il est devenu un agriculteur. Les agriculteurs ont travaillé pour faire pousser des plantes du sol pour la nourriture.</w:t>
      </w:r>
    </w:p>
    <w:p>
      <w:pPr/>
      <w:r>
        <w:rPr>
          <w:lang w:val="fr_FR" w:bidi="fr_FR"/>
        </w:rPr>
      </w:r>
      <w:r>
        <w:rPr>
          <w:lang w:val="fr_FR" w:bidi="fr_FR"/>
        </w:rPr>
        <w:t>Arrêtez-vous ici. En groupe, regardez une image d'un troupeau de moutons. Regardez une image d'un agneau. Arrêtez cet audio ici.</w:t>
      </w:r>
    </w:p>
    <w:p>
      <w:pPr/>
      <w:r>
        <w:rPr>
          <w:lang w:val="fr_FR" w:bidi="fr_FR"/>
        </w:rPr>
      </w:r>
      <w:r>
        <w:rPr>
          <w:lang w:val="fr_FR" w:bidi="fr_FR"/>
        </w:rPr>
        <w:t xml:space="preserve">L'action principale de cette histoire commence à un moment donné après que Caïn et Abel ont grandi, probablement après une récolte, quand il était temps de rassembler les plantes qu'ils avaient plantées. Caïn a donné une partie de ses récoltes comme offrande ou don à l'Eternel Abel a aussi donné une offrande ou un don à l'Eternel . Abel a donné à l'Eternel certaines des parties les plus grasses de certains de ses agneaux premier-nés qui sont des bébés moutons. Le passage ne nous dit pas comment Caïn et Abel ont donné ces dons à Dieu. Nous savons que plus tard, les gens construiraient des autels qui sont généralement des tables de pierre pour brûler ces types de dons. </w:t>
      </w:r>
    </w:p>
    <w:p>
      <w:pPr/>
      <w:r>
        <w:rPr>
          <w:lang w:val="fr_FR" w:bidi="fr_FR"/>
        </w:rPr>
      </w:r>
      <w:r>
        <w:rPr>
          <w:lang w:val="fr_FR" w:bidi="fr_FR"/>
        </w:rPr>
        <w:t xml:space="preserve">L'Eternel était satisfait d'Abel et a accepté son don, mais l'Eternel n'était pas satisfait de Caïn et n'a pas accepté son don. Nous ne savons pas pourquoi l'Eternel a accepté un don et a rejeté l'autre. Nous savons seulement qu'en plus d'accepter et de rejeter les dons, l'Eternel était satisfait d'Abel lui-même et l'Eternel n'était pas satisfait de Caïn. Cette situation a rendu Caïn très en colère et son visage est tombé. En d'autres termes, le visage de Caïn avait l'air en colère ou triste. Caïn était probablement à la fois en colère et triste. </w:t>
      </w:r>
    </w:p>
    <w:p>
      <w:pPr/>
      <w:r>
        <w:rPr>
          <w:lang w:val="fr_FR" w:bidi="fr_FR"/>
        </w:rPr>
      </w:r>
      <w:r>
        <w:rPr>
          <w:lang w:val="fr_FR" w:bidi="fr_FR"/>
        </w:rPr>
        <w:t>Arrêtez-vous ici et discutez en groupe : Parlez d'un moment où vous ou quelqu'un que vous connaissez était à la fois en colère et triste en même temps. Quelles sortes de choses faisaient ils ? Comment avez-vous su qu'ils étaient en colère et tristes ? Arrêtez l'audio ici.</w:t>
      </w:r>
    </w:p>
    <w:p>
      <w:pPr/>
      <w:r>
        <w:rPr>
          <w:lang w:val="fr_FR" w:bidi="fr_FR"/>
        </w:rPr>
      </w:r>
      <w:r>
        <w:rPr>
          <w:lang w:val="fr_FR" w:bidi="fr_FR"/>
        </w:rPr>
        <w:t xml:space="preserve">L'Eternel a demandé à Caïn : « Pourquoi es-tu si en colère ? Pourquoi ton visage est-il abattu ou triste ? Regardes, si tu fais ce qui est juste, je te relèverai ou je t'accepterai ». Peut- être que l'Eternel dit à Caïn qu'il relèvera son visage qui était abattu parce que Caïn est triste. L'Eternel ne demande pas à Caïn pourquoi il est en colère. L'Eternel dit à Caïn qu'il ne doit pas être en colère parce que l'Eternel l'acceptera s'il fait ce qui est juste. </w:t>
      </w:r>
    </w:p>
    <w:p>
      <w:pPr/>
      <w:r>
        <w:rPr>
          <w:lang w:val="fr_FR" w:bidi="fr_FR"/>
        </w:rPr>
      </w:r>
      <w:r>
        <w:rPr>
          <w:lang w:val="fr_FR" w:bidi="fr_FR"/>
        </w:rPr>
        <w:t xml:space="preserve">Maintenant, l'Eternel dit à Caïn ce qui lui arrivera s'il refuse de faire ce qui est juste. Dieu dit : « Mais si tu refuse de faire ce qui est juste, le péché est couché à la porte. Le péché désire te contrôler. Mais tu dois surmonter le péché et dominer sur lui ». Le péché se réfère à désobéir à l'Eternel L'Eternel compare le péché à un animal sauvage qui est couché sur le sol, prêt à sauter sur un autre animal pour le faire du mal ou le manger. L'Eternel dit que le péché désire contrôler et faire du mal aux gens de la même manière qu'un animal sauvage désire de manger d'autres animaux. En d'autres termes, beaucoup de fois les gens permettent au péché de contrôler leur vie. L'Eternel commande ou invite Caïn à résister au péché ou à désobéir à l'Eternel </w:t>
      </w:r>
    </w:p>
    <w:p>
      <w:pPr/>
      <w:r>
        <w:rPr>
          <w:lang w:val="fr_FR" w:bidi="fr_FR"/>
        </w:rPr>
      </w:r>
      <w:r>
        <w:rPr>
          <w:lang w:val="fr_FR" w:bidi="fr_FR"/>
        </w:rPr>
        <w:t xml:space="preserve">Il semble que Caïn n'a pas suivi le conseil de l'Eternel. Un jour un certain temps plus tard, Caïn a parlé à son frère. Il est possible qu'il ait invité son frère à venir au champ avec lui. Pendant qu'ils étaient dans un champ, loin des gens, Caïn a attaqué Abel et l'a tué. </w:t>
      </w:r>
    </w:p>
    <w:p>
      <w:pPr/>
      <w:r>
        <w:rPr>
          <w:lang w:val="fr_FR" w:bidi="fr_FR"/>
        </w:rPr>
      </w:r>
      <w:r>
        <w:rPr>
          <w:lang w:val="fr_FR" w:bidi="fr_FR"/>
        </w:rPr>
        <w:t>Un certain temps plus tard, l'Eternel a demandé à Caïn : « Où est ton frère Abel ? » Cela ressemble à la question que l'Eternel a posée à Adam dans le jardin quand il lui a demandé : « Où es-tu ? »</w:t>
      </w:r>
    </w:p>
    <w:p>
      <w:pPr/>
      <w:r>
        <w:rPr>
          <w:lang w:val="fr_FR" w:bidi="fr_FR"/>
        </w:rPr>
      </w:r>
      <w:r>
        <w:rPr>
          <w:lang w:val="fr_FR" w:bidi="fr_FR"/>
        </w:rPr>
        <w:t>Caïn a menti et fortement nié qu'il savait ce qui s'était passé. Il a dit : « Je ne sais pas. Suis-je le gardien de mon frère ? » ou « Suis-je censé prendre soin de mon frère ? »</w:t>
      </w:r>
    </w:p>
    <w:p>
      <w:pPr/>
      <w:r>
        <w:rPr>
          <w:lang w:val="fr_FR" w:bidi="fr_FR"/>
        </w:rPr>
      </w:r>
      <w:r>
        <w:rPr>
          <w:lang w:val="fr_FR" w:bidi="fr_FR"/>
        </w:rPr>
        <w:t xml:space="preserve">L'Eternel a dit : « Qu'as-tu fait ? » L'Eternel pose une autre question similaire à ce qu'il a posé à Ève dans l'histoire précédente. Il sait déjà ce qui s'est passé. Maintenant, il dit à Caïn qu'il sait. L'Eternel dit : « Écoute ! Le sang de ton frère crie contre toi depuis la terre, qui a bu le sang de ton frère de ta main L'Eternel utilise un langage spécial pour comparer le sang d'Abel à une personne qui crie et dit à l'Eternel que Caïn l'a tué. Les gens qui entendent cette histoire comprendraient que le sang ou Abel demande à l'Eternel de punir Caïn pour sa méchanceté. </w:t>
      </w:r>
    </w:p>
    <w:p>
      <w:pPr/>
      <w:r>
        <w:rPr>
          <w:lang w:val="fr_FR" w:bidi="fr_FR"/>
        </w:rPr>
      </w:r>
      <w:r>
        <w:rPr>
          <w:lang w:val="fr_FR" w:bidi="fr_FR"/>
        </w:rPr>
        <w:t>Ensuite, l'Eternel maudit Caïn. L'Eternel dit à Caïn qu'il est « banni du la terre», ce qui signifie que le sol ne produira plus de bonnes récoltes pour Caïn. Caïn ne sera plus capable d'être un agriculteur. Tout cela se produit parce que Caïn a tué Abel.</w:t>
      </w:r>
    </w:p>
    <w:p>
      <w:pPr/>
      <w:r>
        <w:rPr>
          <w:lang w:val="fr_FR" w:bidi="fr_FR"/>
        </w:rPr>
      </w:r>
      <w:r>
        <w:rPr>
          <w:lang w:val="fr_FR" w:bidi="fr_FR"/>
        </w:rPr>
        <w:t xml:space="preserve">L'Eternel a continué : « Peu importe à quel point tu travailles durement, la terre ne te donnera pas de bonnes récoltes. À partir de maintenant, tu seras sans abri et tu dois errer sur la terre ». Caïn n'aura plus de place nulle part. </w:t>
      </w:r>
    </w:p>
    <w:p>
      <w:pPr/>
      <w:r>
        <w:rPr>
          <w:lang w:val="fr_FR" w:bidi="fr_FR"/>
        </w:rPr>
      </w:r>
      <w:r>
        <w:rPr>
          <w:lang w:val="fr_FR" w:bidi="fr_FR"/>
        </w:rPr>
        <w:t>Caïn a répondu à l'Eternel : « Ma punition est trop grande, c'est trop difficile pour l'endurer. Tu m'as banni de la terre et je serai caché de ta face. ». L'expression « caché de tace » signifie que Caïn ne sera plus capable d'être en présence de l'Eternel.</w:t>
      </w:r>
    </w:p>
    <w:p>
      <w:pPr/>
      <w:r>
        <w:rPr>
          <w:lang w:val="fr_FR" w:bidi="fr_FR"/>
        </w:rPr>
      </w:r>
      <w:r>
        <w:rPr>
          <w:lang w:val="fr_FR" w:bidi="fr_FR"/>
        </w:rPr>
        <w:t>Arrêtez-vous ici pour discuter en groupe : Quelles expressions ou quels mots utilisez-vous dans votre langue quand vous parlez de quelqu'un qui n'est plus autorisé en présence de quelqu'un d'autre ? Qu'est-ce que cela signifie pour Caïn qu'il n'était plus capable d'être en présence de l'Eternel ? Comment la vie de Caïn changera-t-elle ? Arrêtez l'audio ici.</w:t>
      </w:r>
    </w:p>
    <w:p>
      <w:pPr/>
      <w:r>
        <w:rPr>
          <w:lang w:val="fr_FR" w:bidi="fr_FR"/>
        </w:rPr>
      </w:r>
      <w:r>
        <w:rPr>
          <w:lang w:val="fr_FR" w:bidi="fr_FR"/>
        </w:rPr>
        <w:t xml:space="preserve">Caïn a continué : « Quiconque me trouve pourrait me tuer ». Bien que nous sachions seulement sur Adam, Ève et Caïn, cela suggère qu'il doit y avoir d'autres personnes sur la terre en ce moment. </w:t>
      </w:r>
    </w:p>
    <w:p>
      <w:pPr/>
      <w:r>
        <w:rPr>
          <w:lang w:val="fr_FR" w:bidi="fr_FR"/>
        </w:rPr>
      </w:r>
      <w:r>
        <w:rPr>
          <w:lang w:val="fr_FR" w:bidi="fr_FR"/>
        </w:rPr>
        <w:t xml:space="preserve">L'Eternel a dit à Caïn. « Non Je punirai celui qui te tue sept fois plus durement ou sévèrement que je t'ai puni ». Dans certaines traditions, cela pourrait signifier que si quelqu'un tue Caïn, sept membres de la famille du tueur seront aussi tués. Cependant, ici l'Eternel pourrait ne pas signifier qu'il punira quelqu'un qui tue Caïn, exactement sept fois plus durement qu'il a puni Caïn. Le nombre sept signifie parfois que quelque chose est complet. L'Eternel pourrait donc signifier qu'il punira complètement quiconque tue Caïn. </w:t>
      </w:r>
    </w:p>
    <w:p>
      <w:pPr/>
      <w:r>
        <w:rPr>
          <w:lang w:val="fr_FR" w:bidi="fr_FR"/>
        </w:rPr>
      </w:r>
      <w:r>
        <w:rPr>
          <w:lang w:val="fr_FR" w:bidi="fr_FR"/>
        </w:rPr>
        <w:t>Ensuite, L'Eternel a mis un signe sur Caïn pour que personne ne le tue. L'Eternel est compatissant envers Caïn même s'il a tué son frère. Le passage ne dit pas quel signe l'Eternel a mis sur Caïn ou à quoi il ressemble; Cependant, nous savons que les gens doivent avoir été capables de voir le signe et de comprendre qu'il signe signifiait que l'Eternel est propriétaire de Caïn et qu'ils ne doivent pas le tuer.</w:t>
      </w:r>
    </w:p>
    <w:p>
      <w:pPr/>
      <w:r>
        <w:rPr>
          <w:lang w:val="fr_FR" w:bidi="fr_FR"/>
        </w:rPr>
      </w:r>
      <w:r>
        <w:rPr>
          <w:lang w:val="fr_FR" w:bidi="fr_FR"/>
        </w:rPr>
        <w:t xml:space="preserve">Ensuite, Caïn a quitté la présence de l'Eternel et a erré dans une région appelée Nod qui était à l'est d'Éden. Nod signifie « Terre d'errance » ou « Endroit où les gens errent ». </w:t>
      </w:r>
    </w:p>
    <w:p>
      <w:pPr/>
      <w:r>
        <w:rPr>
          <w:lang w:val="fr_FR" w:bidi="fr_FR"/>
        </w:rPr>
      </w:r>
      <w:r>
        <w:rPr>
          <w:lang w:val="fr_FR" w:bidi="fr_FR"/>
        </w:rPr>
        <w:t>Arrêtez-vous ici. En tant que groupe, regardez où Nod et Eden auraient pu être sur une carte. Arrêtez cet audio ici.</w:t>
      </w:r>
      <w:r>
        <w:rPr>
          <w:lang w:val="fr_FR" w:bidi="fr_FR"/>
        </w:rPr>
      </w:r>
    </w:p>
    <w:p>
      <w:pPr>
        <w:pStyle w:val="Heading3"/>
      </w:pPr>
      <w:r>
        <w:rPr>
          <w:lang w:val="fr_FR" w:bidi="fr_FR"/>
        </w:rPr>
        <w:t>Définir les Scènes</w:t>
      </w:r>
    </w:p>
    <w:p>
      <w:pPr/>
      <w:r>
        <w:rPr>
          <w:lang w:val="fr_FR" w:bidi="fr_FR"/>
        </w:rPr>
      </w:r>
      <w:r>
        <w:rPr>
          <w:lang w:val="fr_FR" w:bidi="fr_FR"/>
        </w:rPr>
        <w:t>Écoutez la version audio de Genèse 4:1–16 dans la version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trois scènes dans ce passage.</w:t>
      </w:r>
    </w:p>
    <w:p>
      <w:pPr/>
      <w:r>
        <w:rPr>
          <w:lang w:val="fr_FR" w:bidi="fr_FR"/>
        </w:rPr>
      </w:r>
      <w:r>
        <w:rPr>
          <w:b/>
          <w:lang w:val="fr_FR" w:bidi="fr_FR"/>
        </w:rPr>
        <w:t>Dans la première scène :</w:t>
      </w:r>
      <w:r>
        <w:rPr>
          <w:lang w:val="fr_FR" w:bidi="fr_FR"/>
        </w:rPr>
        <w:t xml:space="preserve"> Adam et Ève ont deux fils qui sont nommés Caïn et Abel. </w:t>
      </w:r>
    </w:p>
    <w:p>
      <w:pPr/>
      <w:r>
        <w:rPr>
          <w:lang w:val="fr_FR" w:bidi="fr_FR"/>
        </w:rPr>
      </w:r>
      <w:r>
        <w:rPr>
          <w:b/>
          <w:lang w:val="fr_FR" w:bidi="fr_FR"/>
        </w:rPr>
        <w:t>Dans la deuxième scène :</w:t>
      </w:r>
      <w:r>
        <w:rPr>
          <w:lang w:val="fr_FR" w:bidi="fr_FR"/>
        </w:rPr>
        <w:t xml:space="preserve"> Caïn et Abel font des dons à l'Eternel L'Eternel accepte Abel et ses dons, mais rejette Caïn et ses dons. Caïn devient très triste et très en colère. L'Eternel avertit Caïn de ne pas pécher. </w:t>
      </w:r>
    </w:p>
    <w:p>
      <w:pPr/>
      <w:r>
        <w:rPr>
          <w:lang w:val="fr_FR" w:bidi="fr_FR"/>
        </w:rPr>
      </w:r>
      <w:r>
        <w:rPr>
          <w:b/>
          <w:lang w:val="fr_FR" w:bidi="fr_FR"/>
        </w:rPr>
        <w:t>Dans la troisième scène :</w:t>
      </w:r>
      <w:r>
        <w:rPr>
          <w:lang w:val="fr_FR" w:bidi="fr_FR"/>
        </w:rPr>
        <w:t xml:space="preserve"> Caïn cherche Abel, l'attaque dans un champ et le tue. Quand l'Eternel demande à Caïn où est Abel, Caïn ment et dit qu'il ne sait pas. L'Eternel confronte Caïn et le punit </w:t>
      </w:r>
    </w:p>
    <w:p>
      <w:pPr/>
      <w:r>
        <w:rPr>
          <w:lang w:val="fr_FR" w:bidi="fr_FR"/>
        </w:rPr>
      </w:r>
      <w:r>
        <w:rPr>
          <w:b/>
          <w:lang w:val="fr_FR" w:bidi="fr_FR"/>
        </w:rPr>
        <w:t>Dans la quatrième scène :</w:t>
      </w:r>
      <w:r>
        <w:rPr>
          <w:lang w:val="fr_FR" w:bidi="fr_FR"/>
        </w:rPr>
        <w:t xml:space="preserve"> Caïn quitte la présence de l'Eternel et erre dans le monde.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Adam</w:t>
      </w:r>
    </w:p>
    <w:p>
      <w:pPr>
        <w:pStyle w:val="ListBullet"/>
        <w:spacing w:line="240" w:lineRule="auto"/>
        <w:ind w:left="720"/>
      </w:pPr>
      <w:r>
        <w:rPr>
          <w:lang w:val="fr_FR" w:bidi="fr_FR"/>
        </w:rPr>
      </w:r>
      <w:r>
        <w:rPr>
          <w:lang w:val="fr_FR" w:bidi="fr_FR"/>
        </w:rPr>
        <w:t>Ève</w:t>
      </w:r>
    </w:p>
    <w:p>
      <w:pPr>
        <w:pStyle w:val="ListBullet"/>
        <w:spacing w:line="240" w:lineRule="auto"/>
        <w:ind w:left="720"/>
      </w:pPr>
      <w:r>
        <w:rPr>
          <w:lang w:val="fr_FR" w:bidi="fr_FR"/>
        </w:rPr>
      </w:r>
      <w:r>
        <w:rPr>
          <w:lang w:val="fr_FR" w:bidi="fr_FR"/>
        </w:rPr>
        <w:t>Caïn</w:t>
      </w:r>
    </w:p>
    <w:p>
      <w:pPr>
        <w:pStyle w:val="ListBullet"/>
        <w:spacing w:line="240" w:lineRule="auto"/>
        <w:ind w:left="720"/>
      </w:pPr>
      <w:r>
        <w:rPr>
          <w:lang w:val="fr_FR" w:bidi="fr_FR"/>
        </w:rPr>
      </w:r>
      <w:r>
        <w:rPr>
          <w:lang w:val="fr_FR" w:bidi="fr_FR"/>
        </w:rPr>
        <w:t>Abel</w:t>
      </w:r>
    </w:p>
    <w:p>
      <w:pPr>
        <w:pStyle w:val="ListBullet"/>
        <w:spacing w:line="240" w:lineRule="auto"/>
        <w:ind w:left="720"/>
      </w:pPr>
      <w:r>
        <w:rPr>
          <w:lang w:val="fr_FR" w:bidi="fr_FR"/>
        </w:rPr>
      </w:r>
      <w:r>
        <w:rPr>
          <w:lang w:val="fr_FR" w:bidi="fr_FR"/>
        </w:rPr>
        <w:t>et l'Eternel</w:t>
      </w:r>
    </w:p>
    <w:p>
      <w:pPr/>
      <w:r>
        <w:rPr>
          <w:lang w:val="fr_FR" w:bidi="fr_FR"/>
        </w:rPr>
      </w:r>
      <w:r>
        <w:rPr>
          <w:lang w:val="fr_FR" w:bidi="fr_FR"/>
        </w:rPr>
        <w:t>En groupe, prêtez attention aux aspects suivants du passage.</w:t>
      </w:r>
    </w:p>
    <w:p>
      <w:pPr/>
      <w:r>
        <w:rPr>
          <w:lang w:val="fr_FR" w:bidi="fr_FR"/>
        </w:rPr>
      </w:r>
      <w:r>
        <w:rPr>
          <w:lang w:val="fr_FR" w:bidi="fr_FR"/>
        </w:rPr>
        <w:t>La première scène commence par un mot qui montre que ce passage introduit des informations de fond sur les personnages principaux de l'histoire. Adam et Ève avaient deux fils, nommés Caïn et Abel. Caïn était un agriculteur et Abel était un berger.</w:t>
      </w:r>
    </w:p>
    <w:p>
      <w:pPr/>
      <w:r>
        <w:rPr>
          <w:lang w:val="fr_FR" w:bidi="fr_FR"/>
        </w:rPr>
      </w:r>
      <w:r>
        <w:rPr>
          <w:lang w:val="fr_FR" w:bidi="fr_FR"/>
        </w:rPr>
        <w:t>Arrêtez-vous ici et discutez en équipe : Quels mots ou expressions utilisez-vous dans votre langue pour montrer qu'une histoire introduit des informations d'arrière-plan ? Comment parlez-vous du travail que quelqu'un fait ? Mettez cet audio en pause ici.</w:t>
      </w:r>
    </w:p>
    <w:p>
      <w:pPr/>
      <w:r>
        <w:rPr>
          <w:lang w:val="fr_FR" w:bidi="fr_FR"/>
        </w:rPr>
      </w:r>
      <w:r>
        <w:rPr>
          <w:lang w:val="fr_FR" w:bidi="fr_FR"/>
        </w:rPr>
        <w:t>La deuxième scène a lieu un certain temps plus tard, après que Caïn et Abel ont grandi et sont devenus des hommes. Un jour, probablement après une récolte, Caïn a donné à l'Eternel certaines des plantes de ses récoltes et Abel a donné à l'Eternel une partie de la graisse des agneaux premier-nés dans son troupeau. L'Eternel a accepté Abel et son offrande, mais a rejeté Caïn et son offrande. Cela a rendu Caïn très en colère et son visage était triste. La langue originale utilise un langage spécial ici pour montrer la colère et la tristesse. Il dit que le nez de Caïn brûlait pour montrer qu'il était en colère. Ensuite, il dit que son visage est tombé ou a regardé vers le bas pour montrer peut-être qu'il était triste.</w:t>
      </w:r>
    </w:p>
    <w:p>
      <w:pPr/>
      <w:r>
        <w:rPr>
          <w:lang w:val="fr_FR" w:bidi="fr_FR"/>
        </w:rPr>
      </w:r>
      <w:r>
        <w:rPr>
          <w:lang w:val="fr_FR" w:bidi="fr_FR"/>
        </w:rPr>
        <w:t>Arrêtez-vous ici et discutez en groupe : Comment parlez-vous de quelqu'un qui est à la fois très en colère et très triste ? Quels mots spéciaux ou expressions utilisez-vous ? Mettez cet audio en pause ici.</w:t>
      </w:r>
    </w:p>
    <w:p>
      <w:pPr/>
      <w:r>
        <w:rPr>
          <w:lang w:val="fr_FR" w:bidi="fr_FR"/>
        </w:rPr>
      </w:r>
      <w:r>
        <w:rPr>
          <w:lang w:val="fr_FR" w:bidi="fr_FR"/>
        </w:rPr>
        <w:t xml:space="preserve">L'Eternel a demandé à Caïn : « Pourquoi es-tu si en colère ? Pourquoi ton visage est-il triste ? ou Pourquoi ton visage regarde-t-il vers le bas ? » Ce sont des questions auxquelles l'Eternel ne s'attend pas à une réponse. L'Eternel dit à Caïn qu'il le relèvera ou l'acceptera si Caïn fait ce qui est juste. </w:t>
      </w:r>
    </w:p>
    <w:p>
      <w:pPr/>
      <w:r>
        <w:rPr>
          <w:lang w:val="fr_FR" w:bidi="fr_FR"/>
        </w:rPr>
      </w:r>
      <w:r>
        <w:rPr>
          <w:lang w:val="fr_FR" w:bidi="fr_FR"/>
        </w:rPr>
        <w:t xml:space="preserve">L'Eternel a continué : « Si tu fais ce qui est juste, je t'accepterai. Si tu refuses de faire ce qui est juste, le péché se tient à ta porte. Il veut te contrôler, mais tu dois le surmonter ». Ici, l'Eternel ne signifie pas que le péché est un animal qui se tapit physiquement à la porte. Au lieu de cela, l'Eternel compare le péché à quelque chose comme un animal sauvage tapi à la porte. Le péché est comme un animal qui se tapit à une porte parce qu'il veut attaquer et contrôler quelqu'un. Une porte est généralement une entrée dans une maison. Dans ce cas, la porte peut être comme l'entrée dans les pensées de Caïn ou dans son cœur. La description de l'Eternel montre combien de désirs pécheurs veulent contrôler les gens et combien Caïn est près de permettre à ses désirs pécheurs de le contrôler et de le conduire à pécher. </w:t>
      </w:r>
    </w:p>
    <w:p>
      <w:pPr/>
      <w:r>
        <w:rPr>
          <w:lang w:val="fr_FR" w:bidi="fr_FR"/>
        </w:rPr>
      </w:r>
      <w:r>
        <w:rPr>
          <w:lang w:val="fr_FR" w:bidi="fr_FR"/>
        </w:rPr>
        <w:t>Arrêtez-vous ici et discutez en groupe : Racontez une histoire qui compare quelque chose de non vivant à quelque chose qui est vivant. Ensuite, parlez de la comparaison du péché à un animal sauvage qui se tapit à une porte en attendant d'entrer et de contrôler ou de vous nuire. Que pensez-vous à propos du péché ? Mettez cet audio en pause ici.</w:t>
      </w:r>
    </w:p>
    <w:p>
      <w:pPr/>
      <w:r>
        <w:rPr>
          <w:lang w:val="fr_FR" w:bidi="fr_FR"/>
        </w:rPr>
      </w:r>
      <w:r>
        <w:rPr>
          <w:lang w:val="fr_FR" w:bidi="fr_FR"/>
        </w:rPr>
        <w:t>Maintenant, parlez de la façon dont vous allez traduire cette section de l'histoire. Comment allez-vous parler du péché qui est tapi à la porte, désirant contrôler Caïn ? Mettez cet audio en pause ici.</w:t>
      </w:r>
    </w:p>
    <w:p>
      <w:pPr/>
      <w:r>
        <w:rPr>
          <w:lang w:val="fr_FR" w:bidi="fr_FR"/>
        </w:rPr>
      </w:r>
      <w:r>
        <w:rPr>
          <w:lang w:val="fr_FR" w:bidi="fr_FR"/>
        </w:rPr>
        <w:t>Dans la troisième scène, Caïn a regardé son frère. Nous ne savons pas combien de temps s'est écoulé après que l'Eternel ait parlé à Caïn. Caïn peut avoir dit à son frère : « Allons dans les champs ». Caïn et Abel sont allés dans un endroit en dehors de la région où les gens vivaient, peut-être dans une région où les gens cultivaient des plantes. Ensuite, Caïn a attaqué et tué son frère Abel. Nous ne savons pas comment Caïn a tué Abel.</w:t>
      </w:r>
    </w:p>
    <w:p>
      <w:pPr/>
      <w:r>
        <w:rPr>
          <w:lang w:val="fr_FR" w:bidi="fr_FR"/>
        </w:rPr>
      </w:r>
      <w:r>
        <w:rPr>
          <w:lang w:val="fr_FR" w:bidi="fr_FR"/>
        </w:rPr>
        <w:t>Un certain temps plus tard, l'Eternel a demandé à Caïn : « Où est ton frère Abel ? » Où est Abel ? » Nous ne savons pas combien de temps s'est écoulé après que Caïn ait tué Abel. Mais nous savons que l'Eternel sait déjà la réponse à cette question. Comme dans l'histoire précédente sur Adam et Ève, l'Eternel n'accuse pas Caïn d'avoir fait du mal. Il demande à Caïn d'en parler lui-même.</w:t>
      </w:r>
    </w:p>
    <w:p>
      <w:pPr/>
      <w:r>
        <w:rPr>
          <w:lang w:val="fr_FR" w:bidi="fr_FR"/>
        </w:rPr>
      </w:r>
      <w:r>
        <w:rPr>
          <w:lang w:val="fr_FR" w:bidi="fr_FR"/>
        </w:rPr>
        <w:t>Caïn a menti et a répondu : « Je ne sais pas. Suis-je le gardien de mon frère ? » ou « Est-ce à moi de veiller sur mon frère ? » Caïn ne s'attend pas à une réponse à cette question ; au lieu de cela, il est très en colère et nie fortement qu'il sait quelque chose sur Abel. Caïn dit qu'il n'est pas responsable de son frère.</w:t>
      </w:r>
    </w:p>
    <w:p>
      <w:pPr/>
      <w:r>
        <w:rPr>
          <w:lang w:val="fr_FR" w:bidi="fr_FR"/>
        </w:rPr>
      </w:r>
      <w:r>
        <w:rPr>
          <w:lang w:val="fr_FR" w:bidi="fr_FR"/>
        </w:rPr>
        <w:t>Arrêtez-vous ici et discutez en groupe : Comment niez-vous quelque chose d'une manière colérique ? Parlez d'un moment où vous ou quelqu'un d'autre a nié quelque chose d'une manière colérique . Faites attention aux mots et aux tons de voix que vous avez utilisés quand vous parliez. Mettez cet audio en pause ici.</w:t>
      </w:r>
    </w:p>
    <w:p>
      <w:pPr/>
      <w:r>
        <w:rPr>
          <w:lang w:val="fr_FR" w:bidi="fr_FR"/>
        </w:rPr>
      </w:r>
      <w:r>
        <w:rPr>
          <w:lang w:val="fr_FR" w:bidi="fr_FR"/>
        </w:rPr>
        <w:t>L'Eternel a dit : « Pourquoi as-tu fait cette chose terrible ? La voix du sang de ton frère crie vers moi depuis la terre. Ici, l'Eternel décrit la mort d'Abel d'une manière similaire à celle dont il a décrit le péché qui attendait Caïn. L'Eternel ne voulait pas dire que le sang d'Abel crie littéralement de la terre. Au contraire, l'Eternel voulait dire que Caïn a tué Abel et le sang d'Abel est sur le sol. Quand l'Eternel voit le sang d'Abel sur le sol, c'est comme s'il entend la voix d'Abel appelant pour que l'Eternel punisse Caïn.</w:t>
      </w:r>
    </w:p>
    <w:p>
      <w:pPr/>
      <w:r>
        <w:rPr>
          <w:lang w:val="fr_FR" w:bidi="fr_FR"/>
        </w:rPr>
      </w:r>
      <w:r>
        <w:rPr>
          <w:lang w:val="fr_FR" w:bidi="fr_FR"/>
        </w:rPr>
        <w:t xml:space="preserve">L'Eternel a continué : « Je maudirai ou te punirai loin de la terre parce que la terre a avalé le sang de ton frère ». Encore une fois, l'Eternel utilise un langage spécial et dit que la terre a une bouche comme une personne et peut avaler des choses. L'expression « la terre a avalé le sang de ton frère » signifie que le sang d'Abel est tombé sur le sol et la terre l'a absorbé. </w:t>
      </w:r>
    </w:p>
    <w:p>
      <w:pPr/>
      <w:r>
        <w:rPr>
          <w:lang w:val="fr_FR" w:bidi="fr_FR"/>
        </w:rPr>
      </w:r>
      <w:r>
        <w:rPr>
          <w:lang w:val="fr_FR" w:bidi="fr_FR"/>
        </w:rPr>
        <w:t>Arrêtez-vous ici et discutez en groupe : L'Eternel décrit le péché, le sang et le sol comme s'ils n'étaient pas des objets, mais des gens. Comment faites-vous ces types de comparaisons dans votre langue ? Pouvez-vous donner des exemples ? Mettez cet audio en pause ici.</w:t>
      </w:r>
    </w:p>
    <w:p>
      <w:pPr/>
      <w:r>
        <w:rPr>
          <w:lang w:val="fr_FR" w:bidi="fr_FR"/>
        </w:rPr>
      </w:r>
      <w:r>
        <w:rPr>
          <w:lang w:val="fr_FR" w:bidi="fr_FR"/>
        </w:rPr>
        <w:t>Arrêtez-vous ici et discutez en groupe : Pourquoi pensez-vous que l'Eternel a utilisé autant de description quand il a parlé avec Caïn ? Mettez cet audio en pause ici.</w:t>
      </w:r>
    </w:p>
    <w:p>
      <w:pPr/>
      <w:r>
        <w:rPr>
          <w:lang w:val="fr_FR" w:bidi="fr_FR"/>
        </w:rPr>
      </w:r>
      <w:r>
        <w:rPr>
          <w:lang w:val="fr_FR" w:bidi="fr_FR"/>
        </w:rPr>
        <w:t>L'Eternel a continué : « Le sol ne te donnera plus de bonnes récoltes, peu importe à quel point tu travailles durement ! À partir de maintenant, tu n'auras plus de domicile fixe et tu iras toujours d'un endroit à un autre dans tout le monde. »</w:t>
      </w:r>
    </w:p>
    <w:p>
      <w:pPr/>
      <w:r>
        <w:rPr>
          <w:lang w:val="fr_FR" w:bidi="fr_FR"/>
        </w:rPr>
      </w:r>
      <w:r>
        <w:rPr>
          <w:lang w:val="fr_FR" w:bidi="fr_FR"/>
        </w:rPr>
        <w:t xml:space="preserve">Caïn a dit : « Ma punition est trop pour que je l'endure ! Écoute, tu m'as envoyé loin de la terre et de ta présence ». Le mot « écoute » montre que Caïn est sur le point de dire quelque chose qu'il veut vraiment que l'Eternel fasse attention. </w:t>
      </w:r>
    </w:p>
    <w:p>
      <w:pPr/>
      <w:r>
        <w:rPr>
          <w:lang w:val="fr_FR" w:bidi="fr_FR"/>
        </w:rPr>
      </w:r>
      <w:r>
        <w:rPr>
          <w:lang w:val="fr_FR" w:bidi="fr_FR"/>
        </w:rPr>
        <w:t>Caïn a continué : « Tu as fait de moi quelqu'un qui va d'un endroit à un autre sans maison. Quiconque me trouve me tuera ! »</w:t>
      </w:r>
    </w:p>
    <w:p>
      <w:pPr/>
      <w:r>
        <w:rPr>
          <w:lang w:val="fr_FR" w:bidi="fr_FR"/>
        </w:rPr>
      </w:r>
      <w:r>
        <w:rPr>
          <w:lang w:val="fr_FR" w:bidi="fr_FR"/>
        </w:rPr>
        <w:t>L'Eternel a répondu fortement. L'Eternel est définitif dans ses plans pour protéger Caïn. Il dit : « Non. Je punirai celui qui te tuera sept fois plus durement ou sévèrement que je t'ai puni ». Et l'Eternel a mis une marque sur Caïn pour que personne qui a rencontré Caïn ne le tue. La seule chose que nous savons de cette marque est que c'est quelque chose que les gens peuvent voir et quelque chose qui montrera que l'Eternel est maitre de Caïn.</w:t>
      </w:r>
    </w:p>
    <w:p>
      <w:pPr/>
      <w:r>
        <w:rPr>
          <w:lang w:val="fr_FR" w:bidi="fr_FR"/>
        </w:rPr>
      </w:r>
      <w:r>
        <w:rPr>
          <w:lang w:val="fr_FR" w:bidi="fr_FR"/>
        </w:rPr>
        <w:t>Vous voudrez peut-être réorganiser les informations dans la quatrième scène. Caïn est parti à l'est d'Éden et a vécu dans une région appelée Nod ou Terre d'errance. Il a quitté la présence de l'Eternel</w:t>
      </w:r>
    </w:p>
    <w:p>
      <w:pPr/>
      <w:r>
        <w:rPr>
          <w:lang w:val="fr_FR" w:bidi="fr_FR"/>
        </w:rPr>
      </w:r>
      <w:r>
        <w:rPr>
          <w:lang w:val="fr_FR" w:bidi="fr_FR"/>
        </w:rPr>
        <w:t>Maintenant, le groupe doit créer un scénario en images, dessiner ou utiliser des objets pour visualiser le passage et les actions dans le passage.</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Genèse 4:1–16 dans la version la plus facile à comprendre.</w:t>
      </w:r>
    </w:p>
    <w:p>
      <w:pPr/>
      <w:r>
        <w:rPr>
          <w:lang w:val="fr_FR" w:bidi="fr_FR"/>
        </w:rPr>
      </w:r>
      <w:r>
        <w:rPr>
          <w:lang w:val="fr_FR" w:bidi="fr_FR"/>
        </w:rPr>
        <w:t xml:space="preserve">À cette étape, le groupe va mettre en scène le passage. </w:t>
      </w:r>
    </w:p>
    <w:p>
      <w:pPr/>
      <w:r>
        <w:rPr>
          <w:lang w:val="fr_FR" w:bidi="fr_FR"/>
        </w:rPr>
      </w:r>
      <w:r>
        <w:rPr>
          <w:lang w:val="fr_FR" w:bidi="fr_FR"/>
        </w:rPr>
        <w:t>Cette histoire comporte quatre scènes.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Adam</w:t>
      </w:r>
    </w:p>
    <w:p>
      <w:pPr>
        <w:pStyle w:val="ListBullet"/>
        <w:spacing w:line="240" w:lineRule="auto"/>
        <w:ind w:left="720"/>
      </w:pPr>
      <w:r>
        <w:rPr>
          <w:lang w:val="fr_FR" w:bidi="fr_FR"/>
        </w:rPr>
      </w:r>
      <w:r>
        <w:rPr>
          <w:lang w:val="fr_FR" w:bidi="fr_FR"/>
        </w:rPr>
        <w:t>Ève</w:t>
      </w:r>
    </w:p>
    <w:p>
      <w:pPr>
        <w:pStyle w:val="ListBullet"/>
        <w:spacing w:line="240" w:lineRule="auto"/>
        <w:ind w:left="720"/>
      </w:pPr>
      <w:r>
        <w:rPr>
          <w:lang w:val="fr_FR" w:bidi="fr_FR"/>
        </w:rPr>
      </w:r>
      <w:r>
        <w:rPr>
          <w:lang w:val="fr_FR" w:bidi="fr_FR"/>
        </w:rPr>
        <w:t>Caïn</w:t>
      </w:r>
    </w:p>
    <w:p>
      <w:pPr>
        <w:pStyle w:val="ListBullet"/>
        <w:spacing w:line="240" w:lineRule="auto"/>
        <w:ind w:left="720"/>
      </w:pPr>
      <w:r>
        <w:rPr>
          <w:lang w:val="fr_FR" w:bidi="fr_FR"/>
        </w:rPr>
      </w:r>
      <w:r>
        <w:rPr>
          <w:lang w:val="fr_FR" w:bidi="fr_FR"/>
        </w:rPr>
        <w:t>Abel</w:t>
      </w:r>
    </w:p>
    <w:p>
      <w:pPr>
        <w:pStyle w:val="ListBullet"/>
        <w:spacing w:line="240" w:lineRule="auto"/>
        <w:ind w:left="720"/>
      </w:pPr>
      <w:r>
        <w:rPr>
          <w:lang w:val="fr_FR" w:bidi="fr_FR"/>
        </w:rPr>
      </w:r>
      <w:r>
        <w:rPr>
          <w:lang w:val="fr_FR" w:bidi="fr_FR"/>
        </w:rPr>
        <w:t>et l'Eternel</w:t>
      </w:r>
    </w:p>
    <w:p>
      <w:pPr/>
      <w:r>
        <w:rPr>
          <w:lang w:val="fr_FR" w:bidi="fr_FR"/>
        </w:rPr>
      </w:r>
      <w:r>
        <w:rPr>
          <w:lang w:val="fr_FR" w:bidi="fr_FR"/>
        </w:rPr>
        <w:t>En groupe, mettez en scène deux fois le passage. Vous devriez le mettre en scène dans votre propre langue.</w:t>
      </w:r>
    </w:p>
    <w:p>
      <w:pPr/>
      <w:r>
        <w:rPr>
          <w:lang w:val="fr_FR" w:bidi="fr_FR"/>
        </w:rPr>
      </w:r>
      <w:r>
        <w:rPr>
          <w:lang w:val="fr_FR" w:bidi="fr_FR"/>
        </w:rPr>
        <w:t>Tout d'abord, faites une première mise en scène sans vous arrêter. Faites attention au dialogue, au mouvement, à l'intrigue et à la chronologie du passage. Assurez-vous de ne pas sauter ou ignorer les parties difficiles ou importantes de l'histoire pendant la mise en scène. Aidez-vous les uns les autres à vous souvenir de chaque partie du passage.</w:t>
      </w:r>
    </w:p>
    <w:p>
      <w:pPr/>
      <w:r>
        <w:rPr>
          <w:lang w:val="fr_FR" w:bidi="fr_FR"/>
        </w:rPr>
      </w:r>
      <w:r>
        <w:rPr>
          <w:lang w:val="fr_FR" w:bidi="fr_FR"/>
        </w:rPr>
        <w:t>Arrêtez cet audio ici et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incarne le personnage doit répondre en exprimant ce qu'elle ressentirait ou penserait si elle était ce personnage. Ensuite, continuez la mise en scène.</w:t>
      </w:r>
    </w:p>
    <w:p>
      <w:pPr/>
      <w:r>
        <w:rPr>
          <w:lang w:val="fr_FR" w:bidi="fr_FR"/>
        </w:rPr>
      </w:r>
      <w:r>
        <w:rPr>
          <w:lang w:val="fr_FR" w:bidi="fr_FR"/>
        </w:rPr>
        <w:t>Arrêtez cet audio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Ève a donné naissance à deux fils, Caïn et Abel. Quand ils ont grandi, Abel est devenu un berger et Caïn est devenu un agriculteur. Plus tard, Caïn a apporté à l'Eternel certaines des plantes qu'il a cultivées comme un don. Abel a apporté à l'Eternel les meilleures parties de certains des agneaux premier-nés de son troupeau. L'Eternel a accepté Abel et son don, mais n'a pas accepté Caïn et son don. Cela a rendu Caïn très en colère et triste.</w:t>
      </w:r>
    </w:p>
    <w:p>
      <w:pPr/>
      <w:r>
        <w:rPr>
          <w:lang w:val="fr_FR" w:bidi="fr_FR"/>
        </w:rPr>
      </w:r>
      <w:r>
        <w:rPr>
          <w:lang w:val="fr_FR" w:bidi="fr_FR"/>
        </w:rPr>
        <w:t>Arrêtez la scène. Demandez à la personne qui joue le rôle d'Abel : « Que ressentez-vous ? » ou « À quoi pensez-vous ? » La personne pourrait répondre des choses comme : « Je suis heureux que l'Eternel ait accepté mon don » ou « Je veux seulement donner mes meilleures choses à l'Eternel » ou « J'aime tellement l'Eternel ! » Demandez à la personne qui joue le rôle de Cain : « Que ressentez-vous ? » ou « À quoi pensez-vous en ce moment ? » La personne pourrait répondre des choses comme : « Je suis très en colère que l'Eternel ait rejeté mon don » ou « Je suis triste et déprimé que l'Eternel ait rejeté mon don » ou « Je suis jaloux que l'Eternel ait accepté Abel mais m'a rejeté ». Recommencez la mise en scène.</w:t>
      </w:r>
    </w:p>
    <w:p>
      <w:pPr/>
      <w:r>
        <w:rPr>
          <w:lang w:val="fr_FR" w:bidi="fr_FR"/>
        </w:rPr>
      </w:r>
      <w:r>
        <w:rPr>
          <w:lang w:val="fr_FR" w:bidi="fr_FR"/>
        </w:rPr>
        <w:t>L'Eternel a demandé à Caïn : « Pourquoi es-tu si en colère ? Pourquoi as-tu l'air si triste ? Si tu fais ce qui est juste, tu seras accepté. Mais si tu refuses de faire ce qui est juste, fais attention ! Le péché est couché à ta porte. Il veut te contrôler, mais tu dois le surmonter ».</w:t>
      </w:r>
    </w:p>
    <w:p>
      <w:pPr/>
      <w:r>
        <w:rPr>
          <w:lang w:val="fr_FR" w:bidi="fr_FR"/>
        </w:rPr>
      </w:r>
      <w:r>
        <w:rPr>
          <w:lang w:val="fr_FR" w:bidi="fr_FR"/>
        </w:rPr>
        <w:t>Arrêtez la scène. Demandez à la personne qui joue le rôle de Dieu : « Que ressentez-vous ? » ou « À quoi pensez-vous ? » La personne pourrait répondre des choses comme : « Je veux que Caïn fasse la bonne chose » ou « Je veux avertir Caïn sur le péché pour qu'il l'évite parce que je l'aime » ou « Je me soucie de Caïn et veux qu'il surmonte le péché » ou « Je sais que Caïn peut choisir de ne pas pécher». Recommencez la scène.</w:t>
      </w:r>
    </w:p>
    <w:p>
      <w:pPr/>
      <w:r>
        <w:rPr>
          <w:lang w:val="fr_FR" w:bidi="fr_FR"/>
        </w:rPr>
      </w:r>
      <w:r>
        <w:rPr>
          <w:lang w:val="fr_FR" w:bidi="fr_FR"/>
        </w:rPr>
        <w:t>Un jour, Caïn a regardé son frère. Pendant qu'ils étaient dans le champ, Caïn a attaqué et tué Abel. Après cela, l'Eternel a demandé à Caïn où son frère était et Caïn a répondu qu'il ne savait pas. L'Eternel a dit : « Qu'as-tu fait ? » Écoute Le sang de ton frère crie contre toi depuis la terre ! Maintenant, tu es maudit et banni de la terre qui a avalé le sang de ton frère. La terre ne te donnera pas de bonnes récoltes, peu importe à quel point tu travailles durement ! Tu seras un vagabond sans abri sur terre ».</w:t>
      </w:r>
    </w:p>
    <w:p>
      <w:pPr/>
      <w:r>
        <w:rPr>
          <w:lang w:val="fr_FR" w:bidi="fr_FR"/>
        </w:rPr>
      </w:r>
      <w:r>
        <w:rPr>
          <w:lang w:val="fr_FR" w:bidi="fr_FR"/>
        </w:rPr>
        <w:t>Arrêtez la scène. Demandez à la personne qui joue le rôle de Dieu : « Que ressentez-vous ? » ou « À quoi pensez-vous ? » La personne pourrait répondre des choses comme : « Je suis choqué par ce que Caïn a fait » ou « Je me sens très triste et en colère parce que la punition de Caïn sera grande » ou « Je suis très triste et en colère contre ce que Caïn a fait - J'ai essayé de l'avertir et je suis triste qu'il n'ait pas suivi mon avertissement ». Recommencez la scène.</w:t>
      </w:r>
    </w:p>
    <w:p>
      <w:pPr/>
      <w:r>
        <w:rPr>
          <w:lang w:val="fr_FR" w:bidi="fr_FR"/>
        </w:rPr>
      </w:r>
      <w:r>
        <w:rPr>
          <w:lang w:val="fr_FR" w:bidi="fr_FR"/>
        </w:rPr>
        <w:t>Caïn a dit : « Ma punition est trop grande pour que je puisse la supporter. Maintenant que tu m'as banni de ta présence et je suis un fugitif errant, quiconque me trouve pourrait me tuer ».</w:t>
      </w:r>
    </w:p>
    <w:p>
      <w:pPr/>
      <w:r>
        <w:rPr>
          <w:lang w:val="fr_FR" w:bidi="fr_FR"/>
        </w:rPr>
      </w:r>
      <w:r>
        <w:rPr>
          <w:lang w:val="fr_FR" w:bidi="fr_FR"/>
        </w:rPr>
        <w:t>L'Eternel a dit : « Non, celui qui te tue sera puni sept fois plus ». Et l'Eternel a mis un signe sur Caïn pour le protéger.</w:t>
      </w:r>
    </w:p>
    <w:p>
      <w:pPr/>
      <w:r>
        <w:rPr>
          <w:lang w:val="fr_FR" w:bidi="fr_FR"/>
        </w:rPr>
      </w:r>
      <w:r>
        <w:rPr>
          <w:lang w:val="fr_FR" w:bidi="fr_FR"/>
        </w:rPr>
        <w:t>Terminez la scène. Demandez à la personne qui joue le rôle de Cain : « Que ressentez-vous ? » ou « À quoi pensez-vous ? » La personne pourrait répondre des choses comme : « Je suis dépassé par ma punition - cela est pire que la mort d'errer sans une maison ou une communauté » ou « J'avais peur de mourir à cause de ma punition, mais l'Eternel a promis de me protéger » ou « Je suis étonné que l'Eternel me protégera même après ce que j'ai fait ». Demandez à la personne qui joue le rôle de l'Eternel : « Que ressentez-vous ? » ou « À quoi pensez-vous ? » La personne pourrait répondre des choses comme : « Je veux être bon envers Caïn même s'il a fait cette chose terrible » ou « Je veux m'assurer que personne ne tue Caïn ».</w:t>
      </w:r>
      <w:r>
        <w:rPr>
          <w:lang w:val="fr_FR" w:bidi="fr_FR"/>
        </w:rPr>
      </w:r>
    </w:p>
    <w:p>
      <w:pPr>
        <w:pStyle w:val="Heading3"/>
      </w:pPr>
      <w:r>
        <w:rPr>
          <w:lang w:val="fr_FR" w:bidi="fr_FR"/>
        </w:rPr>
        <w:t>Combler les Lacunes</w:t>
      </w:r>
    </w:p>
    <w:p>
      <w:pPr/>
      <w:r>
        <w:rPr>
          <w:lang w:val="fr_FR" w:bidi="fr_FR"/>
        </w:rPr>
      </w:r>
      <w:r>
        <w:rPr>
          <w:lang w:val="fr_FR" w:bidi="fr_FR"/>
        </w:rPr>
        <w:t>Écoutez la version audio de Genèse 4:1–16 dans la version la plus facile à comprendre.</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Adam </w:t>
      </w:r>
      <w:r>
        <w:rPr>
          <w:b/>
          <w:lang w:val="fr_FR" w:bidi="fr_FR"/>
        </w:rPr>
        <w:t>connut</w:t>
      </w:r>
      <w:r>
        <w:rPr>
          <w:lang w:val="fr_FR" w:bidi="fr_FR"/>
        </w:rPr>
        <w:t xml:space="preserve"> sa femme Ève. Connaître quelqu'un signifie avoir des relations sexuelles avec quelqu'un. Ce mot pour relations sexuelles dans la Bible se réfère généralement aux relations sexuelles entre un homme et sa femme parce qu'il évoque le fait de vivre pleinement l'expérience avec quelqu'un d'autre. Dans ce cas, Adam a eu des relations sexuelles avec sa femme Ève, elle a conçu un enfant et elle a donné naissance à Caïn. Utilisez une expression ici qui est appropriée à utiliser dans un groupe qui comprend à la fois des hommes et des femmes.</w:t>
      </w:r>
    </w:p>
    <w:p>
      <w:pPr/>
      <w:r>
        <w:rPr>
          <w:lang w:val="fr_FR" w:bidi="fr_FR"/>
        </w:rPr>
      </w:r>
      <w:r>
        <w:rPr>
          <w:lang w:val="fr_FR" w:bidi="fr_FR"/>
        </w:rPr>
        <w:t xml:space="preserve">Ève a dit : « Avec </w:t>
      </w:r>
      <w:r>
        <w:rPr>
          <w:b/>
          <w:lang w:val="fr_FR" w:bidi="fr_FR"/>
        </w:rPr>
        <w:t>l'aide de l'Eternel</w:t>
      </w:r>
      <w:r>
        <w:rPr>
          <w:lang w:val="fr_FR" w:bidi="fr_FR"/>
        </w:rPr>
        <w:t>, j'ai obtenu un fils ». Ce passage utilise le nom personnel de Dieu, l'Eternel Regardez l'</w:t>
      </w:r>
      <w:r>
        <w:rPr>
          <w:lang w:val="fr_FR" w:bidi="fr_FR"/>
        </w:rPr>
        <w:t>Eternel</w:t>
      </w:r>
      <w:r>
        <w:rPr>
          <w:lang w:val="fr_FR" w:bidi="fr_FR"/>
        </w:rPr>
        <w:t xml:space="preserve"> dans le glossaire principal et utilisez le même mot ici que celui que vous avez utilisé dans les passages précédents. </w:t>
      </w:r>
    </w:p>
    <w:p>
      <w:pPr/>
      <w:r>
        <w:rPr>
          <w:lang w:val="fr_FR" w:bidi="fr_FR"/>
        </w:rPr>
      </w:r>
      <w:r>
        <w:rPr>
          <w:lang w:val="fr_FR" w:bidi="fr_FR"/>
        </w:rPr>
        <w:t xml:space="preserve">Ève a nommé son fils </w:t>
      </w:r>
      <w:r>
        <w:rPr>
          <w:b/>
          <w:lang w:val="fr_FR" w:bidi="fr_FR"/>
        </w:rPr>
        <w:t>Caïn</w:t>
      </w:r>
      <w:r>
        <w:rPr>
          <w:lang w:val="fr_FR" w:bidi="fr_FR"/>
        </w:rPr>
        <w:t xml:space="preserve">. Le nom Caïn sonne comme le mot pour « de » ou « obtenu ». Plus tard, Ève a donné naissance au frère de Caïn et l'a nommé Abel. </w:t>
      </w:r>
    </w:p>
    <w:p>
      <w:pPr/>
      <w:r>
        <w:rPr>
          <w:lang w:val="fr_FR" w:bidi="fr_FR"/>
        </w:rPr>
      </w:r>
      <w:r>
        <w:rPr>
          <w:lang w:val="fr_FR" w:bidi="fr_FR"/>
        </w:rPr>
        <w:t xml:space="preserve">Quand c'était le </w:t>
      </w:r>
      <w:r>
        <w:rPr>
          <w:b/>
          <w:lang w:val="fr_FR" w:bidi="fr_FR"/>
        </w:rPr>
        <w:t>moment de la récolte</w:t>
      </w:r>
      <w:r>
        <w:rPr>
          <w:lang w:val="fr_FR" w:bidi="fr_FR"/>
        </w:rPr>
        <w:t xml:space="preserve">, Caïn a apporté à l'Eternel une </w:t>
      </w:r>
      <w:r>
        <w:rPr>
          <w:b/>
          <w:lang w:val="fr_FR" w:bidi="fr_FR"/>
        </w:rPr>
        <w:t>offrande</w:t>
      </w:r>
      <w:r>
        <w:rPr>
          <w:lang w:val="fr_FR" w:bidi="fr_FR"/>
        </w:rPr>
        <w:t xml:space="preserve"> de ses </w:t>
      </w:r>
      <w:r>
        <w:rPr>
          <w:b/>
          <w:lang w:val="fr_FR" w:bidi="fr_FR"/>
        </w:rPr>
        <w:t>récoltes</w:t>
      </w:r>
      <w:r>
        <w:rPr>
          <w:lang w:val="fr_FR" w:bidi="fr_FR"/>
        </w:rPr>
        <w:t xml:space="preserve">. Les récoltes se réfèrent aux plantes que les gens cultivent pour manger. La période de récolte se réfère à la période de l'année où les gens rassemblent ces plantes de leurs champs. Le mot utilisé pour une </w:t>
      </w:r>
      <w:r>
        <w:rPr>
          <w:b/>
          <w:lang w:val="fr_FR" w:bidi="fr_FR"/>
        </w:rPr>
        <w:t>offrande</w:t>
      </w:r>
      <w:r>
        <w:rPr>
          <w:lang w:val="fr_FR" w:bidi="fr_FR"/>
        </w:rPr>
        <w:t xml:space="preserve"> était un don que les gens apportaient généralement à l'Eternel pour l'honorer ou lui dire merci. C'est probablement la signification de l'offrande dans cette histoire. </w:t>
      </w:r>
    </w:p>
    <w:p>
      <w:pPr/>
      <w:r>
        <w:rPr>
          <w:lang w:val="fr_FR" w:bidi="fr_FR"/>
        </w:rPr>
      </w:r>
      <w:r>
        <w:rPr>
          <w:lang w:val="fr_FR" w:bidi="fr_FR"/>
        </w:rPr>
        <w:t xml:space="preserve">Arrêtez-vous ici et discutez en groupe : Regardez les </w:t>
      </w:r>
      <w:r>
        <w:rPr>
          <w:lang w:val="fr_FR" w:bidi="fr_FR"/>
        </w:rPr>
        <w:t>offrandes</w:t>
      </w:r>
      <w:r>
        <w:rPr>
          <w:lang w:val="fr_FR" w:bidi="fr_FR"/>
        </w:rPr>
        <w:t xml:space="preserve"> dans le glossaire principal. Quels mots ou expressions dans votre langue utiliseriez-vous pour cette idée d'offrande ? Mettez cet audio en pause ici.</w:t>
      </w:r>
    </w:p>
    <w:p>
      <w:pPr/>
      <w:r>
        <w:rPr>
          <w:lang w:val="fr_FR" w:bidi="fr_FR"/>
        </w:rPr>
      </w:r>
      <w:r>
        <w:rPr>
          <w:lang w:val="fr_FR" w:bidi="fr_FR"/>
        </w:rPr>
        <w:t>L'Eternel a accepté Abel et son offrande, mais a rejeté Caïn et son offrande. Cela a rendu Caïn très triste et très en colère.</w:t>
      </w:r>
    </w:p>
    <w:p>
      <w:pPr/>
      <w:r>
        <w:rPr>
          <w:lang w:val="fr_FR" w:bidi="fr_FR"/>
        </w:rPr>
      </w:r>
      <w:r>
        <w:rPr>
          <w:lang w:val="fr_FR" w:bidi="fr_FR"/>
        </w:rPr>
        <w:t xml:space="preserve">L'Eternel a demandé à Caïn : « Pourquoi es-tu si en colère ? Pourquoi as-tu l'air si triste ? Tu seras accepté si tu fais ce qui est juste, mais si tu refuses de faire le bien, alors prends garde ! </w:t>
      </w:r>
      <w:r>
        <w:rPr>
          <w:b/>
          <w:lang w:val="fr_FR" w:bidi="fr_FR"/>
        </w:rPr>
        <w:t>Le péché</w:t>
      </w:r>
      <w:r>
        <w:rPr>
          <w:lang w:val="fr_FR" w:bidi="fr_FR"/>
        </w:rPr>
        <w:t xml:space="preserve"> est couché à la porte ». C'est la première fois que le mot « ange » apparaît dans ces passages. Le péché se réfère à un acte de désobéissance à Dieu. Quand les gens pèchent, ils brisent leur relation avec l'Eternel Assurez-vous que le mot que vous utilisez ici ne signifie pas que quelqu'un a échoué à accomplir un acte religieux comme la prière rituelle ou en suivant certaines règles religieuses. Regardez le </w:t>
      </w:r>
      <w:r>
        <w:rPr>
          <w:lang w:val="fr_FR" w:bidi="fr_FR"/>
        </w:rPr>
        <w:t>péché</w:t>
      </w:r>
      <w:r>
        <w:rPr>
          <w:lang w:val="fr_FR" w:bidi="fr_FR"/>
        </w:rPr>
        <w:t xml:space="preserve"> dans le glossaire principal. Utilisez le même mot pour péché dans tous les prochains passages.</w:t>
      </w:r>
    </w:p>
    <w:p>
      <w:pPr/>
      <w:r>
        <w:rPr>
          <w:lang w:val="fr_FR" w:bidi="fr_FR"/>
        </w:rPr>
      </w:r>
      <w:r>
        <w:rPr>
          <w:lang w:val="fr_FR" w:bidi="fr_FR"/>
        </w:rPr>
        <w:t>Arrêtez-vous ici et discutez en groupe : Quels mots ou expressions dans votre langue utilisez-vous pour décrire le péché ? Mettez cet audio en pause ici.</w:t>
      </w:r>
    </w:p>
    <w:p>
      <w:pPr/>
      <w:r>
        <w:rPr>
          <w:lang w:val="fr_FR" w:bidi="fr_FR"/>
        </w:rPr>
      </w:r>
      <w:r>
        <w:rPr>
          <w:lang w:val="fr_FR" w:bidi="fr_FR"/>
        </w:rPr>
        <w:t xml:space="preserve">Un jour, Caïn et Abel étaient dans un </w:t>
      </w:r>
      <w:r>
        <w:rPr>
          <w:b/>
          <w:lang w:val="fr_FR" w:bidi="fr_FR"/>
        </w:rPr>
        <w:t>champ</w:t>
      </w:r>
      <w:r>
        <w:rPr>
          <w:lang w:val="fr_FR" w:bidi="fr_FR"/>
        </w:rPr>
        <w:t xml:space="preserve">. Ici, le champ se réfère à un large espace ouvert. C'est peut-être là où les gens cultivent leurs récoltes. Caïn a attaqué Abel et l'a tué. </w:t>
      </w:r>
    </w:p>
    <w:p>
      <w:pPr/>
      <w:r>
        <w:rPr>
          <w:lang w:val="fr_FR" w:bidi="fr_FR"/>
        </w:rPr>
      </w:r>
      <w:r>
        <w:rPr>
          <w:lang w:val="fr_FR" w:bidi="fr_FR"/>
        </w:rPr>
        <w:t>Plus tard, l'Eternel a demandé à Caïn : « Où est ton frère Abel ? »</w:t>
      </w:r>
    </w:p>
    <w:p>
      <w:pPr/>
      <w:r>
        <w:rPr>
          <w:lang w:val="fr_FR" w:bidi="fr_FR"/>
        </w:rPr>
      </w:r>
      <w:r>
        <w:rPr>
          <w:lang w:val="fr_FR" w:bidi="fr_FR"/>
        </w:rPr>
        <w:t xml:space="preserve">Caïn a dit qu'il ne savait pas. Il a demandé : « Suis-je le </w:t>
      </w:r>
      <w:r>
        <w:rPr>
          <w:b/>
          <w:lang w:val="fr_FR" w:bidi="fr_FR"/>
        </w:rPr>
        <w:t>gardien</w:t>
      </w:r>
      <w:r>
        <w:rPr>
          <w:lang w:val="fr_FR" w:bidi="fr_FR"/>
        </w:rPr>
        <w:t xml:space="preserve"> de mon frère ? Ici, gardien se réfère à quelqu'un qui protège et est responsable de quelqu'un d'autre. </w:t>
      </w:r>
    </w:p>
    <w:p>
      <w:pPr/>
      <w:r>
        <w:rPr>
          <w:lang w:val="fr_FR" w:bidi="fr_FR"/>
        </w:rPr>
      </w:r>
      <w:r>
        <w:rPr>
          <w:lang w:val="fr_FR" w:bidi="fr_FR"/>
        </w:rPr>
        <w:t xml:space="preserve">L'Eternel a dit à Caïn : « Pourquoi as-tu fait cette chose terrible ! Quand je vois le sang de ton frère sur le sol, c'est comme si j'entendais sa voix me crier. Maintenant, tu es </w:t>
      </w:r>
      <w:r>
        <w:rPr>
          <w:b/>
          <w:lang w:val="fr_FR" w:bidi="fr_FR"/>
        </w:rPr>
        <w:t>maudit</w:t>
      </w:r>
      <w:r>
        <w:rPr>
          <w:lang w:val="fr_FR" w:bidi="fr_FR"/>
        </w:rPr>
        <w:t xml:space="preserve"> ». Maudit signifie punition ou jugement. Cela signifie que quelque chose de désagréable va se produire à une personne. Bien que beaucoup de langues aient une façon de prononcer une malédiction sur quelqu'un ou quelque chose, assurez-vous que le mot que vous choisissez n'a pas de connotations magiques. Dans la Bible, quand Dieu maudit une personne, cela signifie qu'il n'est pas satisfait de la personne. Ainsi, il les punit en les maudissant. Regardez l'</w:t>
      </w:r>
      <w:r>
        <w:rPr>
          <w:lang w:val="fr_FR" w:bidi="fr_FR"/>
        </w:rPr>
        <w:t>Eternel</w:t>
      </w:r>
      <w:r>
        <w:rPr>
          <w:lang w:val="fr_FR" w:bidi="fr_FR"/>
        </w:rPr>
        <w:t xml:space="preserve"> dans le glossaire principal et utilisez le même mot ici que celui que vous avez utilisé dans les passages précédents. </w:t>
      </w:r>
    </w:p>
    <w:p>
      <w:pPr/>
      <w:r>
        <w:rPr>
          <w:lang w:val="fr_FR" w:bidi="fr_FR"/>
        </w:rPr>
      </w:r>
      <w:r>
        <w:rPr>
          <w:lang w:val="fr_FR" w:bidi="fr_FR"/>
        </w:rPr>
        <w:t xml:space="preserve">L'Eternel a mis un </w:t>
      </w:r>
      <w:r>
        <w:rPr>
          <w:b/>
          <w:lang w:val="fr_FR" w:bidi="fr_FR"/>
        </w:rPr>
        <w:t>signe</w:t>
      </w:r>
      <w:r>
        <w:rPr>
          <w:lang w:val="fr_FR" w:bidi="fr_FR"/>
        </w:rPr>
        <w:t xml:space="preserve"> sur Caïn pour montrer aux autres que Caïn lui appartenait et personne ne doit nuire ou tuer Caïn. Nous ne savons pas à quoi cette marque ressemble. C'était un signe ou un symbole que les autres pouvaient voir.</w:t>
      </w:r>
    </w:p>
    <w:p>
      <w:pPr/>
      <w:r>
        <w:rPr>
          <w:lang w:val="fr_FR" w:bidi="fr_FR"/>
        </w:rPr>
      </w:r>
      <w:r>
        <w:rPr>
          <w:lang w:val="fr_FR" w:bidi="fr_FR"/>
        </w:rPr>
        <w:t>Arrêtez-vous ici et discutez en groupe : Comment allez-vous parler de ce marque dans votre traduction ? Mettez cet audio en pause ici.</w:t>
      </w:r>
    </w:p>
    <w:p>
      <w:pPr/>
      <w:r>
        <w:rPr>
          <w:lang w:val="fr_FR" w:bidi="fr_FR"/>
        </w:rPr>
      </w:r>
      <w:r>
        <w:rPr>
          <w:lang w:val="fr_FR" w:bidi="fr_FR"/>
        </w:rPr>
        <w:t>Caïn vivait dans la terre de Nod ce qui signifie : « Terre d'errance » ou « Endroit où les gens errent ».</w:t>
      </w:r>
    </w:p>
    <w:p>
      <w:pPr/>
      <w:r>
        <w:rPr>
          <w:lang w:val="fr_FR" w:bidi="fr_FR"/>
        </w:rPr>
      </w:r>
      <w:r>
        <w:rPr>
          <w:lang w:val="fr_FR" w:bidi="fr_FR"/>
        </w:rPr>
        <w:t>Arrêtez-vous ici et discutez en groupe : Comment traduirez-vous Terre de Nod ? Mettez cet audio en pause ici.</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Arrêtez cet audio ici.</w:t>
      </w:r>
    </w:p>
    <w:p>
      <w:pPr/>
      <w:r>
        <w:rPr>
          <w:lang w:val="fr_FR" w:bidi="fr_FR"/>
        </w:rPr>
      </w:r>
      <w:r>
        <w:rPr>
          <w:lang w:val="fr_FR" w:bidi="fr_FR"/>
        </w:rPr>
        <w:t>Chaque membre du groupe va maintenant raconter tout le passage en entier sans s'arrêter. Chaque membre du groupe doit le faire au moins une fois. Un membre du groupe peut utiliser des objets aléatoires, des mouvements, ou son tableau d'histoires pour les aider à se rappeler le passage. Arrêtez cet audio ici.</w:t>
      </w:r>
    </w:p>
    <w:p>
      <w:pPr/>
      <w:r>
        <w:rPr>
          <w:lang w:val="fr_FR" w:bidi="fr_FR"/>
        </w:rPr>
      </w:r>
      <w:r>
        <w:rPr>
          <w:lang w:val="fr_FR" w:bidi="fr_FR"/>
        </w:rPr>
        <w:t>Ensuite, le groupe peut maintenant décider quelle version du passage vous préférez le plus. Vous pouvez décider que vous avez aimé la façon dont un membre du groupe a raconté une scène, mais que vous avez aimé la façon dont un autre membre du groupe a raconté une autre scène. Arrêtez cet audio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Genèse 4:17–26</w:t>
      </w:r>
      <w:r>
        <w:rPr>
          <w:lang w:val="fr_FR" w:bidi="fr_FR"/>
        </w:rPr>
      </w:r>
    </w:p>
    <w:p>
      <w:pPr>
        <w:pStyle w:val="Heading3"/>
      </w:pPr>
      <w:r>
        <w:rPr>
          <w:lang w:val="fr_FR" w:bidi="fr_FR"/>
        </w:rPr>
        <w:t>Écouter et Cœur</w:t>
      </w:r>
    </w:p>
    <w:p>
      <w:pPr/>
      <w:r>
        <w:rPr>
          <w:lang w:val="fr_FR" w:bidi="fr_FR"/>
        </w:rPr>
      </w:r>
      <w:r>
        <w:rPr>
          <w:lang w:val="fr_FR" w:bidi="fr_FR"/>
        </w:rPr>
        <w:t xml:space="preserve"> Dans cette étape, écoutez Genèse 4:17–26 et gardez-le dans votre cœur. Écoutez une version audio de Marc 4:17–26 trois fois dans trois versions différentes si possible Ensuite, discutez des questions suivantes en groupe :</w:t>
      </w:r>
    </w:p>
    <w:p>
      <w:pPr>
        <w:pStyle w:val="ListBullet"/>
        <w:spacing w:line="240" w:lineRule="auto"/>
        <w:ind w:left="720"/>
      </w:pPr>
      <w:r>
        <w:rPr>
          <w:lang w:val="fr_FR" w:bidi="fr_FR"/>
        </w:rPr>
      </w:r>
      <w:r>
        <w:rPr>
          <w:lang w:val="fr_FR" w:bidi="fr_FR"/>
        </w:rPr>
        <w:t>Qu'est-ce que vous aimez dans ce passage ?</w:t>
      </w:r>
    </w:p>
    <w:p>
      <w:pPr>
        <w:pStyle w:val="ListBullet"/>
        <w:spacing w:line="240" w:lineRule="auto"/>
        <w:ind w:left="720"/>
      </w:pPr>
      <w:r>
        <w:rPr>
          <w:lang w:val="fr_FR" w:bidi="fr_FR"/>
        </w:rPr>
      </w:r>
      <w:r>
        <w:rPr>
          <w:lang w:val="fr_FR" w:bidi="fr_FR"/>
        </w:rPr>
        <w:t>Qu'est-ce que vous n'aimez pas ou ne comprenez pas dans ce passage ?</w:t>
      </w:r>
    </w:p>
    <w:p>
      <w:pPr>
        <w:pStyle w:val="ListBullet"/>
        <w:spacing w:line="240" w:lineRule="auto"/>
        <w:ind w:left="720"/>
      </w:pPr>
      <w:r>
        <w:rPr>
          <w:lang w:val="fr_FR" w:bidi="fr_FR"/>
        </w:rPr>
      </w:r>
      <w:r>
        <w:rPr>
          <w:lang w:val="fr_FR" w:bidi="fr_FR"/>
        </w:rPr>
        <w:t>Que nous dit ce passage à propos de Dieu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Qui connaissez-vous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Genèse 4:17–26 dans la version la plus facile à comprendre.</w:t>
      </w:r>
    </w:p>
    <w:p>
      <w:pPr/>
      <w:r>
        <w:rPr>
          <w:lang w:val="fr_FR" w:bidi="fr_FR"/>
        </w:rPr>
      </w:r>
      <w:r>
        <w:rPr>
          <w:lang w:val="fr_FR" w:bidi="fr_FR"/>
        </w:rPr>
        <w:t>Ce passage est le second de deux passages sur les enfants d'Adam et d'Ève. Ce passage se produit après que Caïn a tué son frère Abel. Il décrit les descendants de Caïn. Il décrit aussi la première fois que de nombreuses choses se sont produites - il décrit la première ville, les premières personnes à vivre dans des tentes et de différents types d'animaux, les premières personnes qui jouent de harpes et de flûtes, les premières personnes à forger le métal pour en faire des outils et la première fois que les gens adorent l'Eternel par son nom.</w:t>
      </w:r>
    </w:p>
    <w:p>
      <w:pPr/>
      <w:r>
        <w:rPr>
          <w:lang w:val="fr_FR" w:bidi="fr_FR"/>
        </w:rPr>
      </w:r>
      <w:r>
        <w:rPr>
          <w:lang w:val="fr_FR" w:bidi="fr_FR"/>
        </w:rPr>
        <w:t xml:space="preserve">Caïn eut des relations sexuelles avec sa femme. La femme de Caïn peut avoir été sa sœur. Certaines personnes pensent que d'autres humains existaient aussi en même temps qu'Adam et Ève existaient et Caïn aurait pu obtenir une femme d'un autre endroit. </w:t>
      </w:r>
    </w:p>
    <w:p>
      <w:pPr/>
      <w:r>
        <w:rPr>
          <w:lang w:val="fr_FR" w:bidi="fr_FR"/>
        </w:rPr>
      </w:r>
      <w:r>
        <w:rPr>
          <w:lang w:val="fr_FR" w:bidi="fr_FR"/>
        </w:rPr>
        <w:t>La femme de Caïn est devenue enceinte et a donné naissance à Énoch. Caïn a fondé ou a commencé une ville. En ces jours-là, les villes étaient probablement une colonie de gens entourés d'un mur. Caïn nomma la ville du nom de son fils Énoch. Personne ne sait où la ville d'Énoch était.</w:t>
      </w:r>
    </w:p>
    <w:p>
      <w:pPr/>
      <w:r>
        <w:rPr>
          <w:lang w:val="fr_FR" w:bidi="fr_FR"/>
        </w:rPr>
      </w:r>
      <w:r>
        <w:rPr>
          <w:lang w:val="fr_FR" w:bidi="fr_FR"/>
        </w:rPr>
        <w:t>Ici, le passage décrit la lignée familiale de Caïn. Énoch avait un fils nommé Irad. Irad est devenu le père ou l'ancêtre de Mehujael. Mehujael est devenu le père ou l'ancêtre de Methushael. . Methushael est devenu le père ou l'ancêtre de Lémec</w:t>
      </w:r>
    </w:p>
    <w:p>
      <w:pPr/>
      <w:r>
        <w:rPr>
          <w:lang w:val="fr_FR" w:bidi="fr_FR"/>
        </w:rPr>
      </w:r>
      <w:r>
        <w:rPr>
          <w:lang w:val="fr_FR" w:bidi="fr_FR"/>
        </w:rPr>
        <w:t xml:space="preserve">Maintenant, l'auteur nous dit plus sur Lémec. Lémec a épousé deux femmes, nommées Adah et Zillah. C'est la première fois dans ces passages qu'un homme épouse deux femmes. Adah a donné naissance à Jabal. Jabal était soit l'ancêtre des gens qui élèvent des animaux et qui vivent dans des tentes ou il était la première personne à faire ces choses. Dans le passage précédent, Abel a élevé des moutons, mais Jabal aurait pu être la première personne à élever beaucoup de différents types d'animaux pour le bétail et vivre dans des tentes. Le bétail peut avoir inclus des chèvres, des moutons et des vaches. Ces tentes étaient des maisons faites de peaux d'animaux tenues par des poteaux et connectées au sol avec des piquets. Les tentes étaient faciles à démonter et à déplacer d'un endroit à un autre. Jabal et ses descendants se sont probablement déplacés avec leurs troupeaux d'animaux pendant qu'ils paissaient sur la terre pour la nourriture, les tentes étaient donc faciles à utiliser pendant qu'ils se déplaçaient. </w:t>
      </w:r>
    </w:p>
    <w:p>
      <w:pPr/>
      <w:r>
        <w:rPr>
          <w:lang w:val="fr_FR" w:bidi="fr_FR"/>
        </w:rPr>
      </w:r>
      <w:r>
        <w:rPr>
          <w:lang w:val="fr_FR" w:bidi="fr_FR"/>
        </w:rPr>
        <w:t>Arrêtez-vous ici. En groupe, regardez une image de ce à quoi une tente aurait pu ressembler. Mettez cet audio en pause ici.</w:t>
      </w:r>
    </w:p>
    <w:p>
      <w:pPr/>
      <w:r>
        <w:rPr>
          <w:lang w:val="fr_FR" w:bidi="fr_FR"/>
        </w:rPr>
      </w:r>
      <w:r>
        <w:rPr>
          <w:lang w:val="fr_FR" w:bidi="fr_FR"/>
        </w:rPr>
        <w:t>Le frère de Jabal était nommé Jubal. Jubal était l'ancêtre des gens qui jouaient de la harpe et de la flûte. Il aurait pu être la première personne à jouer de la harpe et de la flûte ou il aurait inventé la harpe et de la flûte. La harpe était un instrument fait de bois et de cordes et joué en tirant sur des cordes. La flûte était une longue tuyau creux jouée en soufflant de l'air à travers elle.</w:t>
      </w:r>
    </w:p>
    <w:p>
      <w:pPr/>
      <w:r>
        <w:rPr>
          <w:lang w:val="fr_FR" w:bidi="fr_FR"/>
        </w:rPr>
      </w:r>
      <w:r>
        <w:rPr>
          <w:lang w:val="fr_FR" w:bidi="fr_FR"/>
        </w:rPr>
        <w:t>Arrêtez-vous ici. En groupe, regardez des images d'une harpe et de la flûte. Quels instruments jouez-vous dans votre culture qui sont similaires ? Quand jouez-vous de la musique ? Mettez cet audio en pause ici.</w:t>
      </w:r>
    </w:p>
    <w:p>
      <w:pPr/>
      <w:r>
        <w:rPr>
          <w:lang w:val="fr_FR" w:bidi="fr_FR"/>
        </w:rPr>
      </w:r>
      <w:r>
        <w:rPr>
          <w:lang w:val="fr_FR" w:bidi="fr_FR"/>
        </w:rPr>
        <w:t>L'autre femme de Lémec, Zillah, avait un fils nommé Tubal-Caïn. Tubal-Caïn était un expert dans la fabrication d'outils de bronze et de fer. Il a probablement fait ces outils en martelant le bronze et le fer.</w:t>
      </w:r>
    </w:p>
    <w:p>
      <w:pPr/>
      <w:r>
        <w:rPr>
          <w:lang w:val="fr_FR" w:bidi="fr_FR"/>
        </w:rPr>
      </w:r>
      <w:r>
        <w:rPr>
          <w:lang w:val="fr_FR" w:bidi="fr_FR"/>
        </w:rPr>
        <w:t>Arrêtez-vous ici. En groupe, regardez des images de bronze et de fer, puis des outils que les gens ont faits de bronze et de fer. Mettez cet audio en pause ici.</w:t>
      </w:r>
    </w:p>
    <w:p>
      <w:pPr/>
      <w:r>
        <w:rPr>
          <w:lang w:val="fr_FR" w:bidi="fr_FR"/>
        </w:rPr>
      </w:r>
      <w:r>
        <w:rPr>
          <w:lang w:val="fr_FR" w:bidi="fr_FR"/>
        </w:rPr>
        <w:t>Zillah avait aussi une fille nommée Naamah. Naamah était probablement la fille la plus âgée de Zillah.</w:t>
      </w:r>
    </w:p>
    <w:p>
      <w:pPr/>
      <w:r>
        <w:rPr>
          <w:lang w:val="fr_FR" w:bidi="fr_FR"/>
        </w:rPr>
      </w:r>
      <w:r>
        <w:rPr>
          <w:lang w:val="fr_FR" w:bidi="fr_FR"/>
        </w:rPr>
        <w:t>Arrêtez-vous ici et discutez en groupe : Parlez des maris et des femmes et de leurs enfants. Quels mots utilisez-vous pour maris, femmes, frères, sœurs, fils et filles ? Quels mots utilisez-vous pour les fils et les filles, les plus âgés et les plus jeunes ? Mettez cet audio en pause ici.</w:t>
      </w:r>
    </w:p>
    <w:p>
      <w:pPr/>
      <w:r>
        <w:rPr>
          <w:lang w:val="fr_FR" w:bidi="fr_FR"/>
        </w:rPr>
      </w:r>
      <w:r>
        <w:rPr>
          <w:lang w:val="fr_FR" w:bidi="fr_FR"/>
        </w:rPr>
        <w:t>Un jour, Lémec a dit à ses femmes Adah et Zillah écoutez ma voix L'expression « écoutez ma voix » était une expression commune qui signifiait « écoute-moi ». Ici, Lémec se vante de ses victoires ou à quel point il pense qu'il est fort. Lémec fait cela en récitant ou en leur chantant une chanson spéciale sur sa force. Lémec a continué : « J'ai tué un homme qui m'a attaqué, j'ai tué un jeune homme qui m'a frappé. Si quelqu'un qui a tué Caïn était puni sept fois, quelqu'un qui me tue sera puni 77 fois ». Lémec se vante que quiconque a tué Caïn serait puni sévèrement, mais quiconque l'a tué serait puni encore plus durement !</w:t>
      </w:r>
    </w:p>
    <w:p>
      <w:pPr/>
      <w:r>
        <w:rPr>
          <w:lang w:val="fr_FR" w:bidi="fr_FR"/>
        </w:rPr>
      </w:r>
      <w:r>
        <w:rPr>
          <w:lang w:val="fr_FR" w:bidi="fr_FR"/>
        </w:rPr>
        <w:t>Maintenant, nous entendons parler du reste de la famille d'Adam et de la famille d'Ève. Adam eut de nouveau des relations sexuelles avec sa femme et Ève a donné naissance à un autre fils. Cela s'est probablement produit avant que Lémec ne soit né. Ève était très heureuse et elle a nommé son fils Seth. Elle a dit : « Dieu m'a donné un autre enfant pour remplacer Abel parce que Caïn a tué Abel ».</w:t>
      </w:r>
    </w:p>
    <w:p>
      <w:pPr/>
      <w:r>
        <w:rPr>
          <w:lang w:val="fr_FR" w:bidi="fr_FR"/>
        </w:rPr>
      </w:r>
      <w:r>
        <w:rPr>
          <w:lang w:val="fr_FR" w:bidi="fr_FR"/>
        </w:rPr>
        <w:t>Quand Seth a grandi, il avait un fils nommé Enoch. Le reste du livre de Genèse est sur les descendants de Seth.</w:t>
      </w:r>
    </w:p>
    <w:p>
      <w:pPr/>
      <w:r>
        <w:rPr>
          <w:lang w:val="fr_FR" w:bidi="fr_FR"/>
        </w:rPr>
      </w:r>
      <w:r>
        <w:rPr>
          <w:lang w:val="fr_FR" w:bidi="fr_FR"/>
        </w:rPr>
        <w:t>Vers ce moment, certaines personnes ont commencé à appeler le nom de l'Eternel « Appeler le nom de l'Eternel » est une expression qui signifie adorer ou prier à l'Eternel et l'appeler par son nom. Certaines personnes trouvent cela déroutant parce que dans les passages plus tard de la Bible, l'Eternel dit son nom personnel, Eternel à un homme nommé Moïse. Il se peut que les gens aient utilisé le nom Eternel au début de l'histoire, mais le peuple de Dieu a commencé à vraiment utiliser le nom après que Dieu soit apparu à Moïse et lui a dit son nom, Eternel .</w:t>
      </w:r>
    </w:p>
    <w:p>
      <w:pPr/>
      <w:r>
        <w:rPr>
          <w:lang w:val="fr_FR" w:bidi="fr_FR"/>
        </w:rPr>
      </w:r>
      <w:r>
        <w:rPr>
          <w:lang w:val="fr_FR" w:bidi="fr_FR"/>
        </w:rPr>
        <w:t>Arrêtez-vous ici et discutez en équipe : Quelles expressions avez-vous dans votre langue qui se réfèrent à l'adoration ? Comment utilisez-vous le nom ou les noms de Dieu dans l'adoration ? Pourquoi est-il important d'utiliser le nom de Dieu quand vous adorez ? Mettez cet audio en pause ici.</w:t>
      </w:r>
      <w:r>
        <w:rPr>
          <w:lang w:val="fr_FR" w:bidi="fr_FR"/>
        </w:rPr>
      </w:r>
    </w:p>
    <w:p>
      <w:pPr>
        <w:pStyle w:val="Heading3"/>
      </w:pPr>
      <w:r>
        <w:rPr>
          <w:lang w:val="fr_FR" w:bidi="fr_FR"/>
        </w:rPr>
        <w:t>Définir les Scènes</w:t>
      </w:r>
    </w:p>
    <w:p>
      <w:pPr/>
      <w:r>
        <w:rPr>
          <w:lang w:val="fr_FR" w:bidi="fr_FR"/>
        </w:rPr>
      </w:r>
      <w:r>
        <w:rPr>
          <w:lang w:val="fr_FR" w:bidi="fr_FR"/>
        </w:rPr>
        <w:t>Écoutez la version audio de Genèse 4:17–26 dans la version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trois scènes dans ce passage.</w:t>
      </w:r>
    </w:p>
    <w:p>
      <w:pPr/>
      <w:r>
        <w:rPr>
          <w:lang w:val="fr_FR" w:bidi="fr_FR"/>
        </w:rPr>
      </w:r>
      <w:r>
        <w:rPr>
          <w:b/>
          <w:lang w:val="fr_FR" w:bidi="fr_FR"/>
        </w:rPr>
        <w:t>Dans la première scène :</w:t>
      </w:r>
      <w:r>
        <w:rPr>
          <w:lang w:val="fr_FR" w:bidi="fr_FR"/>
        </w:rPr>
        <w:t xml:space="preserve"> les descendants de Caïn sont décrits.</w:t>
      </w:r>
    </w:p>
    <w:p>
      <w:pPr/>
      <w:r>
        <w:rPr>
          <w:lang w:val="fr_FR" w:bidi="fr_FR"/>
        </w:rPr>
      </w:r>
      <w:r>
        <w:rPr>
          <w:b/>
          <w:lang w:val="fr_FR" w:bidi="fr_FR"/>
        </w:rPr>
        <w:t>Dans la deuxième scène :</w:t>
      </w:r>
      <w:r>
        <w:rPr>
          <w:lang w:val="fr_FR" w:bidi="fr_FR"/>
        </w:rPr>
        <w:t xml:space="preserve"> la famille de Lamech est décrite.</w:t>
      </w:r>
    </w:p>
    <w:p>
      <w:pPr/>
      <w:r>
        <w:rPr>
          <w:lang w:val="fr_FR" w:bidi="fr_FR"/>
        </w:rPr>
      </w:r>
      <w:r>
        <w:rPr>
          <w:b/>
          <w:lang w:val="fr_FR" w:bidi="fr_FR"/>
        </w:rPr>
        <w:t>Dans la troisième scène :</w:t>
      </w:r>
      <w:r>
        <w:rPr>
          <w:lang w:val="fr_FR" w:bidi="fr_FR"/>
        </w:rPr>
        <w:t xml:space="preserve"> Adam et Ève ont un autre fils, nommé Seth. Seth avait un fils nommé Enoch.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Caïn</w:t>
      </w:r>
    </w:p>
    <w:p>
      <w:pPr>
        <w:pStyle w:val="ListBullet"/>
        <w:spacing w:line="240" w:lineRule="auto"/>
        <w:ind w:left="720"/>
      </w:pPr>
      <w:r>
        <w:rPr>
          <w:lang w:val="fr_FR" w:bidi="fr_FR"/>
        </w:rPr>
      </w:r>
      <w:r>
        <w:rPr>
          <w:lang w:val="fr_FR" w:bidi="fr_FR"/>
        </w:rPr>
        <w:t>La femme de Caïn</w:t>
      </w:r>
    </w:p>
    <w:p>
      <w:pPr>
        <w:pStyle w:val="ListBullet"/>
        <w:spacing w:line="240" w:lineRule="auto"/>
        <w:ind w:left="720"/>
      </w:pPr>
      <w:r>
        <w:rPr>
          <w:lang w:val="fr_FR" w:bidi="fr_FR"/>
        </w:rPr>
      </w:r>
      <w:r>
        <w:rPr>
          <w:lang w:val="fr_FR" w:bidi="fr_FR"/>
        </w:rPr>
        <w:t>Le fils de Caïn est Enoch</w:t>
      </w:r>
    </w:p>
    <w:p>
      <w:pPr>
        <w:pStyle w:val="ListBullet"/>
        <w:spacing w:line="240" w:lineRule="auto"/>
        <w:ind w:left="720"/>
      </w:pPr>
      <w:r>
        <w:rPr>
          <w:lang w:val="fr_FR" w:bidi="fr_FR"/>
        </w:rPr>
      </w:r>
      <w:r>
        <w:rPr>
          <w:lang w:val="fr_FR" w:bidi="fr_FR"/>
        </w:rPr>
        <w:t>Les descendants de Caïn : Irad, Mehujael, Methushael et Lamech</w:t>
      </w:r>
    </w:p>
    <w:p>
      <w:pPr>
        <w:pStyle w:val="ListBullet"/>
        <w:spacing w:line="240" w:lineRule="auto"/>
        <w:ind w:left="720"/>
      </w:pPr>
      <w:r>
        <w:rPr>
          <w:lang w:val="fr_FR" w:bidi="fr_FR"/>
        </w:rPr>
      </w:r>
      <w:r>
        <w:rPr>
          <w:lang w:val="fr_FR" w:bidi="fr_FR"/>
        </w:rPr>
        <w:t>Les deux femmes de Lamech étaient Adah et Zillah</w:t>
      </w:r>
    </w:p>
    <w:p>
      <w:pPr>
        <w:pStyle w:val="ListBullet"/>
        <w:spacing w:line="240" w:lineRule="auto"/>
        <w:ind w:left="720"/>
      </w:pPr>
      <w:r>
        <w:rPr>
          <w:lang w:val="fr_FR" w:bidi="fr_FR"/>
        </w:rPr>
      </w:r>
      <w:r>
        <w:rPr>
          <w:lang w:val="fr_FR" w:bidi="fr_FR"/>
        </w:rPr>
        <w:t>Les deux fils d'Adah étaient Jabal et Jubal</w:t>
      </w:r>
    </w:p>
    <w:p>
      <w:pPr>
        <w:pStyle w:val="ListBullet"/>
        <w:spacing w:line="240" w:lineRule="auto"/>
        <w:ind w:left="720"/>
      </w:pPr>
      <w:r>
        <w:rPr>
          <w:lang w:val="fr_FR" w:bidi="fr_FR"/>
        </w:rPr>
      </w:r>
      <w:r>
        <w:rPr>
          <w:lang w:val="fr_FR" w:bidi="fr_FR"/>
        </w:rPr>
        <w:t>Les deux enfants de Zillah étaient Tubal-Caïn et Naamah</w:t>
      </w:r>
    </w:p>
    <w:p>
      <w:pPr>
        <w:pStyle w:val="ListBullet"/>
        <w:spacing w:line="240" w:lineRule="auto"/>
        <w:ind w:left="720"/>
      </w:pPr>
      <w:r>
        <w:rPr>
          <w:lang w:val="fr_FR" w:bidi="fr_FR"/>
        </w:rPr>
      </w:r>
      <w:r>
        <w:rPr>
          <w:lang w:val="fr_FR" w:bidi="fr_FR"/>
        </w:rPr>
        <w:t>Adam</w:t>
      </w:r>
    </w:p>
    <w:p>
      <w:pPr>
        <w:pStyle w:val="ListBullet"/>
        <w:spacing w:line="240" w:lineRule="auto"/>
        <w:ind w:left="720"/>
      </w:pPr>
      <w:r>
        <w:rPr>
          <w:lang w:val="fr_FR" w:bidi="fr_FR"/>
        </w:rPr>
      </w:r>
      <w:r>
        <w:rPr>
          <w:lang w:val="fr_FR" w:bidi="fr_FR"/>
        </w:rPr>
        <w:t>Ève</w:t>
      </w:r>
    </w:p>
    <w:p>
      <w:pPr>
        <w:pStyle w:val="ListBullet"/>
        <w:spacing w:line="240" w:lineRule="auto"/>
        <w:ind w:left="720"/>
      </w:pPr>
      <w:r>
        <w:rPr>
          <w:lang w:val="fr_FR" w:bidi="fr_FR"/>
        </w:rPr>
      </w:r>
      <w:r>
        <w:rPr>
          <w:lang w:val="fr_FR" w:bidi="fr_FR"/>
        </w:rPr>
        <w:t>Seth</w:t>
      </w:r>
    </w:p>
    <w:p>
      <w:pPr>
        <w:pStyle w:val="ListBullet"/>
        <w:spacing w:line="240" w:lineRule="auto"/>
        <w:ind w:left="720"/>
      </w:pPr>
      <w:r>
        <w:rPr>
          <w:lang w:val="fr_FR" w:bidi="fr_FR"/>
        </w:rPr>
      </w:r>
      <w:r>
        <w:rPr>
          <w:lang w:val="fr_FR" w:bidi="fr_FR"/>
        </w:rPr>
        <w:t>Enosh</w:t>
      </w:r>
    </w:p>
    <w:p>
      <w:pPr>
        <w:pStyle w:val="ListBullet"/>
        <w:spacing w:line="240" w:lineRule="auto"/>
        <w:ind w:left="720"/>
      </w:pPr>
      <w:r>
        <w:rPr>
          <w:lang w:val="fr_FR" w:bidi="fr_FR"/>
        </w:rPr>
      </w:r>
      <w:r>
        <w:rPr>
          <w:lang w:val="fr_FR" w:bidi="fr_FR"/>
        </w:rPr>
        <w:t>et l'Eternel</w:t>
      </w:r>
    </w:p>
    <w:p>
      <w:pPr/>
      <w:r>
        <w:rPr>
          <w:lang w:val="fr_FR" w:bidi="fr_FR"/>
        </w:rPr>
      </w:r>
      <w:r>
        <w:rPr>
          <w:lang w:val="fr_FR" w:bidi="fr_FR"/>
        </w:rPr>
        <w:t>En groupe, réfléchissez aux différentes parties du passage.</w:t>
      </w:r>
    </w:p>
    <w:p>
      <w:pPr/>
      <w:r>
        <w:rPr>
          <w:lang w:val="fr_FR" w:bidi="fr_FR"/>
        </w:rPr>
      </w:r>
      <w:r>
        <w:rPr>
          <w:lang w:val="fr_FR" w:bidi="fr_FR"/>
        </w:rPr>
        <w:t xml:space="preserve">La première scène décrit les descendants de Caïn. Il décrit les enfants de Caïn et leurs enfants. </w:t>
      </w:r>
    </w:p>
    <w:p>
      <w:pPr/>
      <w:r>
        <w:rPr>
          <w:lang w:val="fr_FR" w:bidi="fr_FR"/>
        </w:rPr>
      </w:r>
      <w:r>
        <w:rPr>
          <w:lang w:val="fr_FR" w:bidi="fr_FR"/>
        </w:rPr>
        <w:t xml:space="preserve">Arrêtez-vous ici pour discuter en groupe. Demandez à des personnes dans le groupe de décrire leurs lignes familiales de la façon dont vous décrivez les lignes familiales dans votre culture. Quels mots, expressions ou styles utilisez-vous quand vous décrivez les lignes familiales et les généalogies ? Mettez cet audio en pause ici </w:t>
      </w:r>
    </w:p>
    <w:p>
      <w:pPr/>
      <w:r>
        <w:rPr>
          <w:lang w:val="fr_FR" w:bidi="fr_FR"/>
        </w:rPr>
      </w:r>
      <w:r>
        <w:rPr>
          <w:lang w:val="fr_FR" w:bidi="fr_FR"/>
        </w:rPr>
        <w:t>La deuxième scène décrit la famille de l'un des descendants de Caïn, qui était nommé Lamech. Ensuite, l'histoire brise la description de la ligne familiale pour nous donner une chanson que Lamech a dite à ses femmes. Tout ce que Lamech dit ici est une chanson ou un poème. Les gens utilisaient ces types de chansons ou de poèmes pour se vanter des choses qu'ils avaient faites ou de leurs victoires. Un jour, Lamech a dit à ses deux femmes : « Adah et Zillah, écoutez-moi. Écoutez-moi, vous femmes de Lamech. J'ai tué un homme qui m'a attaqué, J'ai tué un jeune homme qui m'a blessé ». Ici, Lamech se répète pour mettre en valeur ce qu'il dit. Quand Lamech parle de tuer un homme et un jeune homme, il pourrait parler de quelque chose qui s'est déjà produit ou il pourrait décrire ce qui se produirait si quelqu'un l'a attaqué ou le blesser. Lamech continue : « Si quelqu'un a tué Caïn, il serait puni sept fois. Si quelqu'un me tue, il sera puni 77 fois plus que celui qui a tué Caïn ! » C'est la partie la plus importante de la chanson.</w:t>
      </w:r>
    </w:p>
    <w:p>
      <w:pPr/>
      <w:r>
        <w:rPr>
          <w:lang w:val="fr_FR" w:bidi="fr_FR"/>
        </w:rPr>
      </w:r>
      <w:r>
        <w:rPr>
          <w:lang w:val="fr_FR" w:bidi="fr_FR"/>
        </w:rPr>
        <w:t xml:space="preserve">Arrêtez-vous ici pour discuter en groupe. Comment les gens dans votre culture se vantent-ils de leurs victoires ? Vous pouvez chanter certaines des chansons ou réciter certains des poèmes que les gens utiliseraient pour se vanter. Quels mots ou expressions les gens utilisent-ils ? Comment savez-vous quand les gens disent ou chantent la partie la plus importante de la chanson ? Mettez cet audio en pause ici </w:t>
      </w:r>
    </w:p>
    <w:p>
      <w:pPr/>
      <w:r>
        <w:rPr>
          <w:lang w:val="fr_FR" w:bidi="fr_FR"/>
        </w:rPr>
      </w:r>
      <w:r>
        <w:rPr>
          <w:lang w:val="fr_FR" w:bidi="fr_FR"/>
        </w:rPr>
        <w:t xml:space="preserve">La troisième scène revient à Adam et Ève. Il décrit les descendants d'Adam et d'Ève. Parce que la troisième scène a probablement lieu pendant la période où Caïn a vécu, non pendant la période où Lamech a vécu, la troisième scène décrit des choses qui se sont produites avant la deuxième scène. Ève donne naissance à Seth et il a un fils nommé Enoch. À un moment donné pendant la période où Enoch vivait, les gens commencent à adorer Dieu en utilisant son nom personnel, Eternel </w:t>
      </w:r>
    </w:p>
    <w:p>
      <w:pPr/>
      <w:r>
        <w:rPr>
          <w:lang w:val="fr_FR" w:bidi="fr_FR"/>
        </w:rPr>
      </w:r>
      <w:r>
        <w:rPr>
          <w:lang w:val="fr_FR" w:bidi="fr_FR"/>
        </w:rPr>
        <w:t xml:space="preserve">Ce passage est la deuxième partie d'une histoire qui commence dans le passage précédent. Le passage précédent commence par Adam et Ève ayant des enfants et ce passage se termine par Adam et Ève ayant des enfants. </w:t>
      </w:r>
    </w:p>
    <w:p>
      <w:pPr/>
      <w:r>
        <w:rPr>
          <w:lang w:val="fr_FR" w:bidi="fr_FR"/>
        </w:rPr>
      </w:r>
      <w:r>
        <w:rPr>
          <w:lang w:val="fr_FR" w:bidi="fr_FR"/>
        </w:rPr>
        <w:t>Maintenant, le groupe doit créer un scénario en images, dessiner ou utiliser des objets pour visualiser le passage et les actions dans le passage.</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Genèse 4:17–26 dans la version la plus facile à comprendre.</w:t>
      </w:r>
    </w:p>
    <w:p>
      <w:pPr/>
      <w:r>
        <w:rPr>
          <w:lang w:val="fr_FR" w:bidi="fr_FR"/>
        </w:rPr>
      </w:r>
      <w:r>
        <w:rPr>
          <w:lang w:val="fr_FR" w:bidi="fr_FR"/>
        </w:rPr>
        <w:t xml:space="preserve">À cette étape, le groupe va mettre en scène le passage. </w:t>
      </w:r>
    </w:p>
    <w:p>
      <w:pPr/>
      <w:r>
        <w:rPr>
          <w:lang w:val="fr_FR" w:bidi="fr_FR"/>
        </w:rPr>
      </w:r>
      <w:r>
        <w:rPr>
          <w:lang w:val="fr_FR" w:bidi="fr_FR"/>
        </w:rPr>
        <w:t>Il y a trois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Caïn</w:t>
      </w:r>
    </w:p>
    <w:p>
      <w:pPr>
        <w:pStyle w:val="ListBullet"/>
        <w:spacing w:line="240" w:lineRule="auto"/>
        <w:ind w:left="720"/>
      </w:pPr>
      <w:r>
        <w:rPr>
          <w:lang w:val="fr_FR" w:bidi="fr_FR"/>
        </w:rPr>
      </w:r>
      <w:r>
        <w:rPr>
          <w:lang w:val="fr_FR" w:bidi="fr_FR"/>
        </w:rPr>
        <w:t>La femme de Caïn</w:t>
      </w:r>
    </w:p>
    <w:p>
      <w:pPr>
        <w:pStyle w:val="ListBullet"/>
        <w:spacing w:line="240" w:lineRule="auto"/>
        <w:ind w:left="720"/>
      </w:pPr>
      <w:r>
        <w:rPr>
          <w:lang w:val="fr_FR" w:bidi="fr_FR"/>
        </w:rPr>
      </w:r>
      <w:r>
        <w:rPr>
          <w:lang w:val="fr_FR" w:bidi="fr_FR"/>
        </w:rPr>
        <w:t>Le fils de Caïn est Enoch</w:t>
      </w:r>
    </w:p>
    <w:p>
      <w:pPr>
        <w:pStyle w:val="ListBullet"/>
        <w:spacing w:line="240" w:lineRule="auto"/>
        <w:ind w:left="720"/>
      </w:pPr>
      <w:r>
        <w:rPr>
          <w:lang w:val="fr_FR" w:bidi="fr_FR"/>
        </w:rPr>
      </w:r>
      <w:r>
        <w:rPr>
          <w:lang w:val="fr_FR" w:bidi="fr_FR"/>
        </w:rPr>
        <w:t>Les descendants de Caïn : Irad, Mehujael, Methushael et Lamech</w:t>
      </w:r>
    </w:p>
    <w:p>
      <w:pPr>
        <w:pStyle w:val="ListBullet"/>
        <w:spacing w:line="240" w:lineRule="auto"/>
        <w:ind w:left="720"/>
      </w:pPr>
      <w:r>
        <w:rPr>
          <w:lang w:val="fr_FR" w:bidi="fr_FR"/>
        </w:rPr>
      </w:r>
      <w:r>
        <w:rPr>
          <w:lang w:val="fr_FR" w:bidi="fr_FR"/>
        </w:rPr>
        <w:t>Les deux femmes de Lamech étaient Adah et Zillah</w:t>
      </w:r>
    </w:p>
    <w:p>
      <w:pPr>
        <w:pStyle w:val="ListBullet"/>
        <w:spacing w:line="240" w:lineRule="auto"/>
        <w:ind w:left="720"/>
      </w:pPr>
      <w:r>
        <w:rPr>
          <w:lang w:val="fr_FR" w:bidi="fr_FR"/>
        </w:rPr>
      </w:r>
      <w:r>
        <w:rPr>
          <w:lang w:val="fr_FR" w:bidi="fr_FR"/>
        </w:rPr>
        <w:t>Les deux fils d'Adah étaient Jabal et Jubal</w:t>
      </w:r>
    </w:p>
    <w:p>
      <w:pPr>
        <w:pStyle w:val="ListBullet"/>
        <w:spacing w:line="240" w:lineRule="auto"/>
        <w:ind w:left="720"/>
      </w:pPr>
      <w:r>
        <w:rPr>
          <w:lang w:val="fr_FR" w:bidi="fr_FR"/>
        </w:rPr>
      </w:r>
      <w:r>
        <w:rPr>
          <w:lang w:val="fr_FR" w:bidi="fr_FR"/>
        </w:rPr>
        <w:t>Les deux enfants de Zillah étaient Tubal-Caïn et Naamah</w:t>
      </w:r>
    </w:p>
    <w:p>
      <w:pPr>
        <w:pStyle w:val="ListBullet"/>
        <w:spacing w:line="240" w:lineRule="auto"/>
        <w:ind w:left="720"/>
      </w:pPr>
      <w:r>
        <w:rPr>
          <w:lang w:val="fr_FR" w:bidi="fr_FR"/>
        </w:rPr>
      </w:r>
      <w:r>
        <w:rPr>
          <w:lang w:val="fr_FR" w:bidi="fr_FR"/>
        </w:rPr>
        <w:t>Adam</w:t>
      </w:r>
    </w:p>
    <w:p>
      <w:pPr>
        <w:pStyle w:val="ListBullet"/>
        <w:spacing w:line="240" w:lineRule="auto"/>
        <w:ind w:left="720"/>
      </w:pPr>
      <w:r>
        <w:rPr>
          <w:lang w:val="fr_FR" w:bidi="fr_FR"/>
        </w:rPr>
      </w:r>
      <w:r>
        <w:rPr>
          <w:lang w:val="fr_FR" w:bidi="fr_FR"/>
        </w:rPr>
        <w:t>Ève</w:t>
      </w:r>
    </w:p>
    <w:p>
      <w:pPr>
        <w:pStyle w:val="ListBullet"/>
        <w:spacing w:line="240" w:lineRule="auto"/>
        <w:ind w:left="720"/>
      </w:pPr>
      <w:r>
        <w:rPr>
          <w:lang w:val="fr_FR" w:bidi="fr_FR"/>
        </w:rPr>
      </w:r>
      <w:r>
        <w:rPr>
          <w:lang w:val="fr_FR" w:bidi="fr_FR"/>
        </w:rPr>
        <w:t>Seth</w:t>
      </w:r>
    </w:p>
    <w:p>
      <w:pPr>
        <w:pStyle w:val="ListBullet"/>
        <w:spacing w:line="240" w:lineRule="auto"/>
        <w:ind w:left="720"/>
      </w:pPr>
      <w:r>
        <w:rPr>
          <w:lang w:val="fr_FR" w:bidi="fr_FR"/>
        </w:rPr>
      </w:r>
      <w:r>
        <w:rPr>
          <w:lang w:val="fr_FR" w:bidi="fr_FR"/>
        </w:rPr>
        <w:t>Enosh</w:t>
      </w:r>
    </w:p>
    <w:p>
      <w:pPr>
        <w:pStyle w:val="ListBullet"/>
        <w:spacing w:line="240" w:lineRule="auto"/>
        <w:ind w:left="720"/>
      </w:pPr>
      <w:r>
        <w:rPr>
          <w:lang w:val="fr_FR" w:bidi="fr_FR"/>
        </w:rPr>
      </w:r>
      <w:r>
        <w:rPr>
          <w:lang w:val="fr_FR" w:bidi="fr_FR"/>
        </w:rPr>
        <w:t>et l'Eternel</w:t>
      </w:r>
    </w:p>
    <w:p>
      <w:pPr/>
      <w:r>
        <w:rPr>
          <w:lang w:val="fr_FR" w:bidi="fr_FR"/>
        </w:rPr>
      </w:r>
      <w:r>
        <w:rPr>
          <w:lang w:val="fr_FR" w:bidi="fr_FR"/>
        </w:rPr>
        <w:t>En groupe, mettez en scène deux fois le passage. Vous devriez le représenter dans votre propre langue.</w:t>
      </w:r>
    </w:p>
    <w:p>
      <w:pPr/>
      <w:r>
        <w:rPr>
          <w:lang w:val="fr_FR" w:bidi="fr_FR"/>
        </w:rPr>
      </w:r>
      <w:r>
        <w:rPr>
          <w:lang w:val="fr_FR" w:bidi="fr_FR"/>
        </w:rPr>
        <w:t>Tout d'abord, faites une première représentation sans vous arrêter. Faites attention au dialogue, au mouvement, à l'intrigue et à la chronologie du passage. Assurez-vous de ne pas éviter de jouer les parties importantes, ni les parties difficiles. Aidez-vous les uns les autres à vous souvenir de chaque partie du passage.</w:t>
      </w:r>
    </w:p>
    <w:p>
      <w:pPr/>
      <w:r>
        <w:rPr>
          <w:lang w:val="fr_FR" w:bidi="fr_FR"/>
        </w:rPr>
      </w:r>
      <w:r>
        <w:rPr>
          <w:lang w:val="fr_FR" w:bidi="fr_FR"/>
        </w:rPr>
        <w:t>Arrêtez cet enregistrement ici, pendant que vous mettez en scène le passage.</w:t>
      </w:r>
    </w:p>
    <w:p>
      <w:pPr/>
      <w:r>
        <w:rPr>
          <w:lang w:val="fr_FR" w:bidi="fr_FR"/>
        </w:rPr>
      </w:r>
      <w:r>
        <w:rPr>
          <w:lang w:val="fr_FR" w:bidi="fr_FR"/>
        </w:rPr>
        <w:t>Le groupe doit représenter ce passage une deuxième fois. Pendant la présentation, arrêtez-vous de temps à autre. Demandez alors à la personne qui joue le personnage : « Que ressentez-vous ? » ou « À quoi pensez-vous en ce moment ? » La personne qui joue le personnage doit répondre ce qu'elle ressent ou pense en jouant ce rôle. Ensuite, continuez la représentation.</w:t>
      </w:r>
    </w:p>
    <w:p>
      <w:pPr/>
      <w:r>
        <w:rPr>
          <w:lang w:val="fr_FR" w:bidi="fr_FR"/>
        </w:rPr>
      </w:r>
      <w:r>
        <w:rPr>
          <w:lang w:val="fr_FR" w:bidi="fr_FR"/>
        </w:rPr>
        <w:t>Arrêtez cet audio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 xml:space="preserve">Caïn avait beaucoup de descendants. Un jour, l'un des descendants de Caïn, nommé Lamech, a dit à ses femmes qu'il avait une fois tué un homme qui l'avait attaqué et que quiconque l'avait tué serait puni 77 fois au lieu de sept fois comme Caïn. </w:t>
      </w:r>
    </w:p>
    <w:p>
      <w:pPr/>
      <w:r>
        <w:rPr>
          <w:lang w:val="fr_FR" w:bidi="fr_FR"/>
        </w:rPr>
      </w:r>
      <w:r>
        <w:rPr>
          <w:lang w:val="fr_FR" w:bidi="fr_FR"/>
        </w:rPr>
        <w:t>Arrêtez cette scène ici. Demandez à la personne qui joue le rôle de Dieu : « Que ressentez-vous ? » ou « À quoi pensez-vous ? » La personne peut répondre des choses comme : « Je me vante de la façon dont je suis fort et comment les gens ne peuvent pas me faire de mal » ou « Je veux que mes femmes pensent que je suis fort et ne peux pas être blessé » ou « Je veux montrer que je suis plus fort que mon ancêtre Caïn » ou « Je n'hésiterai pas à tuer même un enfant qui me fait du mal ». Recommencez la scène.</w:t>
      </w:r>
    </w:p>
    <w:p>
      <w:pPr/>
      <w:r>
        <w:rPr>
          <w:lang w:val="fr_FR" w:bidi="fr_FR"/>
        </w:rPr>
      </w:r>
      <w:r>
        <w:rPr>
          <w:lang w:val="fr_FR" w:bidi="fr_FR"/>
        </w:rPr>
        <w:t>Adam et Ève avaient un autre fils . Ève a nommé le fils Seth et a dit : « Dieu m'a donné un autre fils pour remplacer Abel que Caïn a tué ».</w:t>
      </w:r>
    </w:p>
    <w:p>
      <w:pPr/>
      <w:r>
        <w:rPr>
          <w:lang w:val="fr_FR" w:bidi="fr_FR"/>
        </w:rPr>
      </w:r>
      <w:r>
        <w:rPr>
          <w:lang w:val="fr_FR" w:bidi="fr_FR"/>
        </w:rPr>
        <w:t xml:space="preserve">Terminez la scène. Demandez à la personne qui joue le rôle de Dieu : « Que ressentez-vous ? » ou « À quoi pensez-vous ? » La personne pourrait répondre des choses comme « Je suis triste qu'Abel soit mort, mais heureux d'avoir un nouveau fils » ou « Je sais ce qui s'est passé entre mes autres fils et je suis heureux d'avoir un nouveau fils ». </w:t>
      </w:r>
      <w:r>
        <w:rPr>
          <w:lang w:val="fr_FR" w:bidi="fr_FR"/>
        </w:rPr>
      </w:r>
    </w:p>
    <w:p>
      <w:pPr>
        <w:pStyle w:val="Heading3"/>
      </w:pPr>
      <w:r>
        <w:rPr>
          <w:lang w:val="fr_FR" w:bidi="fr_FR"/>
        </w:rPr>
        <w:t>Combler les Lacunes</w:t>
      </w:r>
    </w:p>
    <w:p>
      <w:pPr/>
      <w:r>
        <w:rPr>
          <w:lang w:val="fr_FR" w:bidi="fr_FR"/>
        </w:rPr>
      </w:r>
      <w:r>
        <w:rPr>
          <w:lang w:val="fr_FR" w:bidi="fr_FR"/>
        </w:rPr>
        <w:t>Écoutez la version audio de Genèse 4:17–26 dans la version la plus facile à comprendre.</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Caïn </w:t>
      </w:r>
      <w:r>
        <w:rPr>
          <w:b/>
          <w:lang w:val="fr_FR" w:bidi="fr_FR"/>
        </w:rPr>
        <w:t>connaissait</w:t>
      </w:r>
      <w:r>
        <w:rPr>
          <w:lang w:val="fr_FR" w:bidi="fr_FR"/>
        </w:rPr>
        <w:t xml:space="preserve"> sa femme. Utilisez le même mot ou expression que celui que vous avez utilisé dans les histoires précédentes pour relations sexuelles entre un homme et sa femme. </w:t>
      </w:r>
    </w:p>
    <w:p>
      <w:pPr/>
      <w:r>
        <w:rPr>
          <w:lang w:val="fr_FR" w:bidi="fr_FR"/>
        </w:rPr>
      </w:r>
      <w:r>
        <w:rPr>
          <w:lang w:val="fr_FR" w:bidi="fr_FR"/>
        </w:rPr>
        <w:t xml:space="preserve">Le fils de Caïn qui était nommé Enoch avait un fils nommé Irad. Irad est devenu le père ou l'ancêtre de </w:t>
      </w:r>
      <w:r>
        <w:rPr>
          <w:b/>
          <w:lang w:val="fr_FR" w:bidi="fr_FR"/>
        </w:rPr>
        <w:t>Mehujael</w:t>
      </w:r>
      <w:r>
        <w:rPr>
          <w:lang w:val="fr_FR" w:bidi="fr_FR"/>
        </w:rPr>
        <w:t xml:space="preserve">. Le nom Mehujael pourrait signifier « Dieu m'a fait vivre ». Mehujael est devenu l'ancêtre de </w:t>
      </w:r>
      <w:r>
        <w:rPr>
          <w:b/>
          <w:lang w:val="fr_FR" w:bidi="fr_FR"/>
        </w:rPr>
        <w:t>Methushael</w:t>
      </w:r>
      <w:r>
        <w:rPr>
          <w:lang w:val="fr_FR" w:bidi="fr_FR"/>
        </w:rPr>
        <w:t>. Le nom Methushael signifie probablement « homme de Dieu ». Methushael est devenu l'ancêtre de Lamech.</w:t>
      </w:r>
    </w:p>
    <w:p>
      <w:pPr/>
      <w:r>
        <w:rPr>
          <w:lang w:val="fr_FR" w:bidi="fr_FR"/>
        </w:rPr>
      </w:r>
      <w:r>
        <w:rPr>
          <w:lang w:val="fr_FR" w:bidi="fr_FR"/>
        </w:rPr>
        <w:t xml:space="preserve">L'un des descendants de Caïn, Lamech a épousé deux femmes, Adah et Zillah. Adah avait un fils nommé </w:t>
      </w:r>
      <w:r>
        <w:rPr>
          <w:b/>
          <w:lang w:val="fr_FR" w:bidi="fr_FR"/>
        </w:rPr>
        <w:t>Jabal</w:t>
      </w:r>
      <w:r>
        <w:rPr>
          <w:lang w:val="fr_FR" w:bidi="fr_FR"/>
        </w:rPr>
        <w:t xml:space="preserve">. Le nom Jabal signifie probablement « Dieu conduit la procession - un groupe de personnes qui marchent ensemble pour célébrer ». Le frère de Jabal était nommé </w:t>
      </w:r>
      <w:r>
        <w:rPr>
          <w:b/>
          <w:lang w:val="fr_FR" w:bidi="fr_FR"/>
        </w:rPr>
        <w:t>Jubal</w:t>
      </w:r>
      <w:r>
        <w:rPr>
          <w:lang w:val="fr_FR" w:bidi="fr_FR"/>
        </w:rPr>
        <w:t xml:space="preserve">. Le nom Jubal signifie probablement « Dieu a apporté dans la procession ». Zillah avait un fils nommé </w:t>
      </w:r>
      <w:r>
        <w:rPr>
          <w:b/>
          <w:lang w:val="fr_FR" w:bidi="fr_FR"/>
        </w:rPr>
        <w:t>Tubal-Caïn</w:t>
      </w:r>
      <w:r>
        <w:rPr>
          <w:lang w:val="fr_FR" w:bidi="fr_FR"/>
        </w:rPr>
        <w:t xml:space="preserve">. Le nom Tubal-Caïn signifie probablement « procession » qui est un groupe de personnes marchant ensemble pour célébrer. Les noms des trois frères de Jabal, Jubal et Tubal riment. Ils sont pleins d'enthousiasme et ensemble pourraient se référer aux sons que les instruments donnent. </w:t>
      </w:r>
    </w:p>
    <w:p>
      <w:pPr/>
      <w:r>
        <w:rPr>
          <w:lang w:val="fr_FR" w:bidi="fr_FR"/>
        </w:rPr>
      </w:r>
      <w:r>
        <w:rPr>
          <w:lang w:val="fr_FR" w:bidi="fr_FR"/>
        </w:rPr>
        <w:t xml:space="preserve">Zillah avait aussi une fille nommée </w:t>
      </w:r>
      <w:r>
        <w:rPr>
          <w:b/>
          <w:lang w:val="fr_FR" w:bidi="fr_FR"/>
        </w:rPr>
        <w:t>Naamah</w:t>
      </w:r>
      <w:r>
        <w:rPr>
          <w:lang w:val="fr_FR" w:bidi="fr_FR"/>
        </w:rPr>
        <w:t>. Le nom Naamah signifie probablement « agréable et beau ».</w:t>
      </w:r>
    </w:p>
    <w:p>
      <w:pPr/>
      <w:r>
        <w:rPr>
          <w:lang w:val="fr_FR" w:bidi="fr_FR"/>
        </w:rPr>
      </w:r>
      <w:r>
        <w:rPr>
          <w:lang w:val="fr_FR" w:bidi="fr_FR"/>
        </w:rPr>
        <w:t xml:space="preserve">Ève a donné naissance à un autre fils. Elle a nommé ce fils </w:t>
      </w:r>
      <w:r>
        <w:rPr>
          <w:b/>
          <w:lang w:val="fr_FR" w:bidi="fr_FR"/>
        </w:rPr>
        <w:t>Seth</w:t>
      </w:r>
      <w:r>
        <w:rPr>
          <w:lang w:val="fr_FR" w:bidi="fr_FR"/>
        </w:rPr>
        <w:t xml:space="preserve">. Le nom Seth pourrait ressembler au mot pour « donné ou assigné pour un rôle ». </w:t>
      </w:r>
    </w:p>
    <w:p>
      <w:pPr/>
      <w:r>
        <w:rPr>
          <w:lang w:val="fr_FR" w:bidi="fr_FR"/>
        </w:rPr>
      </w:r>
      <w:r>
        <w:rPr>
          <w:lang w:val="fr_FR" w:bidi="fr_FR"/>
        </w:rPr>
        <w:t xml:space="preserve">Ève a dit : « </w:t>
      </w:r>
      <w:r>
        <w:rPr>
          <w:b/>
          <w:lang w:val="fr_FR" w:bidi="fr_FR"/>
        </w:rPr>
        <w:t>Dieu</w:t>
      </w:r>
      <w:r>
        <w:rPr>
          <w:lang w:val="fr_FR" w:bidi="fr_FR"/>
        </w:rPr>
        <w:t xml:space="preserve"> m'a donné un autre fils pour remplacer Abel ». Le mot pour Dieu ici est le terme général pour Dieu. Utilisez le même terme général pour Dieu que celui que vous avez utilisé dans les passages précédents et rappelez-vous que </w:t>
      </w:r>
      <w:r>
        <w:rPr>
          <w:lang w:val="fr_FR" w:bidi="fr_FR"/>
        </w:rPr>
        <w:t>Dieu</w:t>
      </w:r>
      <w:r>
        <w:rPr>
          <w:lang w:val="fr_FR" w:bidi="fr_FR"/>
        </w:rPr>
        <w:t xml:space="preserve"> est dans le glossaire principal.</w:t>
      </w:r>
    </w:p>
    <w:p>
      <w:pPr/>
      <w:r>
        <w:rPr>
          <w:lang w:val="fr_FR" w:bidi="fr_FR"/>
        </w:rPr>
      </w:r>
      <w:r>
        <w:rPr>
          <w:lang w:val="fr_FR" w:bidi="fr_FR"/>
        </w:rPr>
        <w:t xml:space="preserve">Seth avait un fils nommé </w:t>
      </w:r>
      <w:r>
        <w:rPr>
          <w:b/>
          <w:lang w:val="fr_FR" w:bidi="fr_FR"/>
        </w:rPr>
        <w:t>Enosh</w:t>
      </w:r>
      <w:r>
        <w:rPr>
          <w:lang w:val="fr_FR" w:bidi="fr_FR"/>
        </w:rPr>
        <w:t xml:space="preserve">. Le nom Enosh signifie « homme ou humains ». </w:t>
      </w:r>
    </w:p>
    <w:p>
      <w:pPr/>
      <w:r>
        <w:rPr>
          <w:lang w:val="fr_FR" w:bidi="fr_FR"/>
        </w:rPr>
      </w:r>
      <w:r>
        <w:rPr>
          <w:lang w:val="fr_FR" w:bidi="fr_FR"/>
        </w:rPr>
        <w:t xml:space="preserve">Vers ce moment, les gens ont commencé à </w:t>
      </w:r>
      <w:r>
        <w:rPr>
          <w:b/>
          <w:lang w:val="fr_FR" w:bidi="fr_FR"/>
        </w:rPr>
        <w:t>adorer</w:t>
      </w:r>
      <w:r>
        <w:rPr>
          <w:lang w:val="fr_FR" w:bidi="fr_FR"/>
        </w:rPr>
        <w:t xml:space="preserve"> </w:t>
      </w:r>
      <w:r>
        <w:rPr>
          <w:b/>
          <w:lang w:val="fr_FR" w:bidi="fr_FR"/>
        </w:rPr>
        <w:t>l'Eternel</w:t>
      </w:r>
      <w:r>
        <w:rPr>
          <w:lang w:val="fr_FR" w:bidi="fr_FR"/>
        </w:rPr>
        <w:t xml:space="preserve"> par son nom personnel l'Eternel L'adoration signifie montrer la crainte et l'émerveillement à propos de Dieu. Différentes cultures et langues ont des mots différents pour adorer. Certains mots pour adoration se réfèrent seulement à certaines cérémonies ou aux rituels que les gens doivent faire. Mais dans beaucoup de passages où le mot adoration est utilisé, l'adoration signifie plus que juste accomplir des rituels. Il comprend l'amour, la crainte et l'émerveillement de Dieu. Assurez-vous que le mot ou la combinaison de mots que vous choisissez pour adorer comprend cette idée. Regardez </w:t>
      </w:r>
      <w:r>
        <w:rPr>
          <w:lang w:val="fr_FR" w:bidi="fr_FR"/>
        </w:rPr>
        <w:t>l'adoration</w:t>
      </w:r>
      <w:r>
        <w:rPr>
          <w:lang w:val="fr_FR" w:bidi="fr_FR"/>
        </w:rPr>
        <w:t xml:space="preserve"> dans le glossaire principal pour plus d'informations et utilisez le même mot pour adoration dans tout le reste de vos passages.</w:t>
      </w:r>
    </w:p>
    <w:p>
      <w:pPr/>
      <w:r>
        <w:rPr>
          <w:lang w:val="fr_FR" w:bidi="fr_FR"/>
        </w:rPr>
      </w:r>
      <w:r>
        <w:rPr>
          <w:lang w:val="fr_FR" w:bidi="fr_FR"/>
        </w:rPr>
        <w:t xml:space="preserve">Arrêtez-vous ici et discutez en tant que groupe. Décrivez comment vous adorez dans votre culture et notez les mots ou expressions que vous utilisez. Comment adorez-vous dans votre culture ? Quels mots ou expressions utilisez-vous quand vous décrivez l'adoration ? Arrêtez cet audio ici </w:t>
      </w:r>
    </w:p>
    <w:p>
      <w:pPr/>
      <w:r>
        <w:rPr>
          <w:lang w:val="fr_FR" w:bidi="fr_FR"/>
        </w:rPr>
      </w:r>
      <w:r>
        <w:rPr>
          <w:lang w:val="fr_FR" w:bidi="fr_FR"/>
        </w:rPr>
        <w:t xml:space="preserve">Assurez vous d'utiliser le même mot que l'Eternel que celui qui est utilisé dans les passages précédents. N'oubliez pas que le mot </w:t>
      </w:r>
      <w:r>
        <w:rPr>
          <w:lang w:val="fr_FR" w:bidi="fr_FR"/>
        </w:rPr>
        <w:t>Eternel</w:t>
      </w:r>
      <w:r>
        <w:rPr>
          <w:lang w:val="fr_FR" w:bidi="fr_FR"/>
        </w:rPr>
        <w:t xml:space="preserve"> figure dans le Glossaire principal. </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Arrêtez cet audio ici.</w:t>
      </w:r>
    </w:p>
    <w:p>
      <w:pPr/>
      <w:r>
        <w:rPr>
          <w:lang w:val="fr_FR" w:bidi="fr_FR"/>
        </w:rPr>
      </w:r>
      <w:r>
        <w:rPr>
          <w:lang w:val="fr_FR" w:bidi="fr_FR"/>
        </w:rPr>
        <w:t>Chaque membre du groupe va maintenant raconter tout le passage en entier sans s'arrêter. Chaque membre du groupe doit le faire au moins une fois. Un membre du groupe peut utiliser des objets aléatoires, des mouvements, ou son tableau d'histoires pour les aider à se rappeler le passage. Arrêtez cet audio ici.</w:t>
      </w:r>
    </w:p>
    <w:p>
      <w:pPr/>
      <w:r>
        <w:rPr>
          <w:lang w:val="fr_FR" w:bidi="fr_FR"/>
        </w:rPr>
      </w:r>
      <w:r>
        <w:rPr>
          <w:lang w:val="fr_FR" w:bidi="fr_FR"/>
        </w:rPr>
        <w:t>Ensuite, le groupe peut maintenant décider quelle version du passage vous préférez le plus. Vous pouvez décider que vous avez aimé la façon dont un membre du groupe a raconté une scène, mais que vous avez aimé la façon dont un autre membre du groupe a raconté une autre scène. Arrêtez cet audio ici.</w:t>
      </w:r>
    </w:p>
    <w:p>
      <w:pPr/>
      <w:r>
        <w:rPr>
          <w:lang w:val="fr_FR" w:bidi="fr_FR"/>
        </w:rPr>
      </w:r>
      <w:r>
        <w:rPr>
          <w:lang w:val="fr_FR" w:bidi="fr_FR"/>
        </w:rPr>
        <w:t>Maintenant, le groupe peut retenir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Genèse 5:1–32</w:t>
      </w:r>
      <w:r>
        <w:rPr>
          <w:lang w:val="fr_FR" w:bidi="fr_FR"/>
        </w:rPr>
      </w:r>
    </w:p>
    <w:p>
      <w:pPr>
        <w:pStyle w:val="Heading3"/>
      </w:pPr>
      <w:r>
        <w:rPr>
          <w:lang w:val="fr_FR" w:bidi="fr_FR"/>
        </w:rPr>
        <w:t>Écouter et Cœur</w:t>
      </w:r>
    </w:p>
    <w:p>
      <w:pPr/>
      <w:r>
        <w:rPr>
          <w:lang w:val="fr_FR" w:bidi="fr_FR"/>
        </w:rPr>
      </w:r>
      <w:r>
        <w:rPr>
          <w:lang w:val="fr_FR" w:bidi="fr_FR"/>
        </w:rPr>
        <w:t xml:space="preserve">Dans cette étape, écoutez Genèse 5:1–32 et gardez le dans vos coeurs </w:t>
      </w:r>
    </w:p>
    <w:p>
      <w:pPr/>
      <w:r>
        <w:rPr>
          <w:lang w:val="fr_FR" w:bidi="fr_FR"/>
        </w:rPr>
      </w:r>
      <w:r>
        <w:rPr>
          <w:lang w:val="fr_FR" w:bidi="fr_FR"/>
        </w:rPr>
        <w:t>Écoutez une version audio de Genèse 5:1–32 trois fois dans trois versions différentes si possible Ensuite, parlez des questions suivantes en groupe:</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dit à propos de Dieu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 xml:space="preserve">Comment cette histoire affecte-t-elle notre vie quotidienne ? </w:t>
      </w:r>
    </w:p>
    <w:p>
      <w:pPr>
        <w:pStyle w:val="ListBullet"/>
        <w:spacing w:line="240" w:lineRule="auto"/>
        <w:ind w:left="720"/>
      </w:pPr>
      <w:r>
        <w:rPr>
          <w:lang w:val="fr_FR" w:bidi="fr_FR"/>
        </w:rPr>
      </w:r>
      <w:r>
        <w:rPr>
          <w:lang w:val="fr_FR" w:bidi="fr_FR"/>
        </w:rPr>
        <w:t>Qui est ce que vous connaissez qui a besoin d'écouter cette histoire?</w:t>
      </w:r>
      <w:r>
        <w:rPr>
          <w:lang w:val="fr_FR" w:bidi="fr_FR"/>
        </w:rPr>
      </w:r>
    </w:p>
    <w:p>
      <w:pPr>
        <w:pStyle w:val="Heading3"/>
      </w:pPr>
      <w:r>
        <w:rPr>
          <w:lang w:val="fr_FR" w:bidi="fr_FR"/>
        </w:rPr>
        <w:t>Planter le Décor</w:t>
      </w:r>
    </w:p>
    <w:p>
      <w:pPr/>
      <w:r>
        <w:rPr>
          <w:lang w:val="fr_FR" w:bidi="fr_FR"/>
        </w:rPr>
      </w:r>
      <w:r>
        <w:rPr>
          <w:lang w:val="fr_FR" w:bidi="fr_FR"/>
        </w:rPr>
        <w:t>Écoutez la version audio de Genèse 5:1–32 dans la version la plus facile à comprendre.</w:t>
      </w:r>
    </w:p>
    <w:p>
      <w:pPr/>
      <w:r>
        <w:rPr>
          <w:lang w:val="fr_FR" w:bidi="fr_FR"/>
        </w:rPr>
      </w:r>
      <w:r>
        <w:rPr>
          <w:lang w:val="fr_FR" w:bidi="fr_FR"/>
        </w:rPr>
        <w:t>Le passage précédent nous a montré la ligne des descendants d'Adam de son fils Caïn. Mais maintenant, nous commençons une nouvelle section de Genèse. Cette section nous montre une ligne très importante de descendants de gens. Juste avant cela, nous voyons que Seth le fils d'Adam a commencé par utiliser le nom personnel de Dieu de l'Eternel et le suivre. La ligné familiale de Seth est la ligne que Dieu a choisie pour sauver et pour devenir son peuple. Dieu veut nous montrer l'histoire de son peuple. Il commence en nous montrant la ligne de descendants à partir Adam à travers Seth à Noé. C'est la première des deux généalogies les plus importantes dans Genèse. La langue originale dit : « C'est le livre des générations d'Adam ». Cette liste des descendants d'Adam suit une ligne de descendants.</w:t>
      </w:r>
    </w:p>
    <w:p>
      <w:pPr/>
      <w:r>
        <w:rPr>
          <w:lang w:val="fr_FR" w:bidi="fr_FR"/>
        </w:rPr>
      </w:r>
      <w:r>
        <w:rPr>
          <w:lang w:val="fr_FR" w:bidi="fr_FR"/>
        </w:rPr>
        <w:t xml:space="preserve">Arrêtez-vous ici et discutez en équipe de traduction : Dans votre culture, comment commencez-vous une histoire sur une liste de personnes importantes dans votre histoire ? Racontez une histoire qui répertorie une ligne familiale importante qui comprend des enfants et des petits-enfants. Faites attention à la façon dont vous racontez cette histoire. Mettez cet audio en pause ici </w:t>
      </w:r>
    </w:p>
    <w:p>
      <w:pPr/>
      <w:r>
        <w:rPr>
          <w:lang w:val="fr_FR" w:bidi="fr_FR"/>
        </w:rPr>
      </w:r>
      <w:r>
        <w:rPr>
          <w:lang w:val="fr_FR" w:bidi="fr_FR"/>
        </w:rPr>
        <w:t>Ce passage commence par une revue du fait que Dieu a créé l'humanité à son image. Dieu veut montrer que la multiplication des gens est un résultat de sa bénédiction aux gens quand il les a créés. Il a dit aux gens de se multiplier et de remplir la terre et cette ligne de descendants montre que cela s'est produit.</w:t>
      </w:r>
    </w:p>
    <w:p>
      <w:pPr/>
      <w:r>
        <w:rPr>
          <w:lang w:val="fr_FR" w:bidi="fr_FR"/>
        </w:rPr>
      </w:r>
      <w:r>
        <w:rPr>
          <w:lang w:val="fr_FR" w:bidi="fr_FR"/>
        </w:rPr>
        <w:t>Les informations sur chaque homme dans la liste des descendants d'Adam à Noé sont les mêmes. Cependant, l'histoire d'Enoch est un peu différente. Enoch n'est pas mort parce qu'il « marche avec Dieu ». Enoch avait une relation étroite avec Dieu et a parlé avec lui et l'a suivi. Les deux seules personnes qui « marchaient avec Dieu » de cette manière étaient Enoch et Noé. Un jour, Enoch a disparu parce que Dieu l'a emmené où Dieu est.</w:t>
      </w:r>
    </w:p>
    <w:p>
      <w:pPr/>
      <w:r>
        <w:rPr>
          <w:lang w:val="fr_FR" w:bidi="fr_FR"/>
        </w:rPr>
      </w:r>
      <w:r>
        <w:rPr>
          <w:lang w:val="fr_FR" w:bidi="fr_FR"/>
        </w:rPr>
        <w:t>L'histoire de Noé est un peu différente aussi. Le père de Noé, Lamech, le nomme Noé ce qui ressemble au mot signifiant « soulagement » ou « confort ». Lamech fait une déclaration sur son fils Noé. Lamech dit que Noa apportera un soulagement de la cause et de la souffrance que le sol ou la terre nous cause parce que Dieu l'a maudit quand le premier homme et la première femme ont péché. Noé apportera un soulagement de « notre travail dur » et du « travail que nous devons faire avec nos mains ». Ces déclarations sur le travail signifient la même chose elles sont répétées pour mettre l'emphase.</w:t>
      </w:r>
    </w:p>
    <w:p>
      <w:pPr/>
      <w:r>
        <w:rPr>
          <w:lang w:val="fr_FR" w:bidi="fr_FR"/>
        </w:rPr>
      </w:r>
      <w:r>
        <w:rPr>
          <w:lang w:val="fr_FR" w:bidi="fr_FR"/>
        </w:rPr>
        <w:t>Ensuite, chez Noé, la liste des membres de la famille se ramifie aux trois fils de Noé. De ces trois fils, les trois branches principales des gens du monde seront descendus.</w:t>
      </w:r>
      <w:r>
        <w:rPr>
          <w:lang w:val="fr_FR" w:bidi="fr_FR"/>
        </w:rPr>
      </w:r>
    </w:p>
    <w:p>
      <w:pPr>
        <w:pStyle w:val="Heading3"/>
      </w:pPr>
      <w:r>
        <w:rPr>
          <w:lang w:val="fr_FR" w:bidi="fr_FR"/>
        </w:rPr>
        <w:t>Définir les Scènes</w:t>
      </w:r>
    </w:p>
    <w:p>
      <w:pPr/>
      <w:r>
        <w:rPr>
          <w:lang w:val="fr_FR" w:bidi="fr_FR"/>
        </w:rPr>
      </w:r>
      <w:r>
        <w:rPr>
          <w:lang w:val="fr_FR" w:bidi="fr_FR"/>
        </w:rPr>
        <w:t>Écoutez la version audio de Genèse 5:1–32 dans la version la plus facile à comprendre.</w:t>
      </w:r>
    </w:p>
    <w:p>
      <w:pPr/>
      <w:r>
        <w:rPr>
          <w:lang w:val="fr_FR" w:bidi="fr_FR"/>
        </w:rPr>
      </w:r>
      <w:r>
        <w:rPr>
          <w:lang w:val="fr_FR" w:bidi="fr_FR"/>
        </w:rPr>
        <w:t>Dans cette étape, le groupe définira les différentes parties, les personnages et le cadre du passage. Ensuite, le groupe visualisera ce passage.</w:t>
      </w:r>
    </w:p>
    <w:p>
      <w:pPr/>
      <w:r>
        <w:rPr>
          <w:lang w:val="fr_FR" w:bidi="fr_FR"/>
        </w:rPr>
      </w:r>
      <w:r>
        <w:rPr>
          <w:lang w:val="fr_FR" w:bidi="fr_FR"/>
        </w:rPr>
        <w:t>Il y a trois scènes dans ce passage.</w:t>
      </w:r>
    </w:p>
    <w:p>
      <w:pPr/>
      <w:r>
        <w:rPr>
          <w:lang w:val="fr_FR" w:bidi="fr_FR"/>
        </w:rPr>
      </w:r>
      <w:r>
        <w:rPr>
          <w:b/>
          <w:lang w:val="fr_FR" w:bidi="fr_FR"/>
        </w:rPr>
        <w:t>Dans la première scène</w:t>
      </w:r>
      <w:r>
        <w:rPr>
          <w:lang w:val="fr_FR" w:bidi="fr_FR"/>
        </w:rPr>
        <w:t>, l'auteur introduit la liste des descendants d'Adam et rappelle à son public que Dieu a fait les gens à son image.</w:t>
      </w:r>
    </w:p>
    <w:p>
      <w:pPr/>
      <w:r>
        <w:rPr>
          <w:lang w:val="fr_FR" w:bidi="fr_FR"/>
        </w:rPr>
      </w:r>
      <w:r>
        <w:rPr>
          <w:b/>
          <w:lang w:val="fr_FR" w:bidi="fr_FR"/>
        </w:rPr>
        <w:t>Dans la deuxième scène</w:t>
      </w:r>
      <w:r>
        <w:rPr>
          <w:lang w:val="fr_FR" w:bidi="fr_FR"/>
        </w:rPr>
        <w:t>, l'auteur répertorie les 9 prochains hommes dans la liste des descendants et leurs âges.</w:t>
      </w:r>
    </w:p>
    <w:p>
      <w:pPr/>
      <w:r>
        <w:rPr>
          <w:lang w:val="fr_FR" w:bidi="fr_FR"/>
        </w:rPr>
      </w:r>
      <w:r>
        <w:rPr>
          <w:b/>
          <w:lang w:val="fr_FR" w:bidi="fr_FR"/>
        </w:rPr>
        <w:t>Dans la troisième scène</w:t>
      </w:r>
      <w:r>
        <w:rPr>
          <w:lang w:val="fr_FR" w:bidi="fr_FR"/>
        </w:rPr>
        <w:t>, l'auteur raconte l'histoire et la naissance de Noé, comment Lamech le nomme et les noms des trois fils de Noé.</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gens de la terre faits à l'image de Dieu</w:t>
      </w:r>
    </w:p>
    <w:p>
      <w:pPr>
        <w:pStyle w:val="ListBullet"/>
        <w:spacing w:line="240" w:lineRule="auto"/>
        <w:ind w:left="720"/>
      </w:pPr>
      <w:r>
        <w:rPr>
          <w:lang w:val="fr_FR" w:bidi="fr_FR"/>
        </w:rPr>
      </w:r>
      <w:r>
        <w:rPr>
          <w:lang w:val="fr_FR" w:bidi="fr_FR"/>
        </w:rPr>
        <w:t>Adam</w:t>
      </w:r>
    </w:p>
    <w:p>
      <w:pPr>
        <w:pStyle w:val="ListBullet"/>
        <w:spacing w:line="240" w:lineRule="auto"/>
        <w:ind w:left="720"/>
      </w:pPr>
      <w:r>
        <w:rPr>
          <w:lang w:val="fr_FR" w:bidi="fr_FR"/>
        </w:rPr>
      </w:r>
      <w:r>
        <w:rPr>
          <w:lang w:val="fr_FR" w:bidi="fr_FR"/>
        </w:rPr>
        <w:t>Seth</w:t>
      </w:r>
    </w:p>
    <w:p>
      <w:pPr>
        <w:pStyle w:val="ListBullet"/>
        <w:spacing w:line="240" w:lineRule="auto"/>
        <w:ind w:left="720"/>
      </w:pPr>
      <w:r>
        <w:rPr>
          <w:lang w:val="fr_FR" w:bidi="fr_FR"/>
        </w:rPr>
      </w:r>
      <w:r>
        <w:rPr>
          <w:lang w:val="fr_FR" w:bidi="fr_FR"/>
        </w:rPr>
        <w:t>Enoch</w:t>
      </w:r>
    </w:p>
    <w:p>
      <w:pPr>
        <w:pStyle w:val="ListBullet"/>
        <w:spacing w:line="240" w:lineRule="auto"/>
        <w:ind w:left="720"/>
      </w:pPr>
      <w:r>
        <w:rPr>
          <w:lang w:val="fr_FR" w:bidi="fr_FR"/>
        </w:rPr>
      </w:r>
      <w:r>
        <w:rPr>
          <w:lang w:val="fr_FR" w:bidi="fr_FR"/>
        </w:rPr>
        <w:t>Kenan</w:t>
      </w:r>
    </w:p>
    <w:p>
      <w:pPr>
        <w:pStyle w:val="ListBullet"/>
        <w:spacing w:line="240" w:lineRule="auto"/>
        <w:ind w:left="720"/>
      </w:pPr>
      <w:r>
        <w:rPr>
          <w:lang w:val="fr_FR" w:bidi="fr_FR"/>
        </w:rPr>
      </w:r>
      <w:r>
        <w:rPr>
          <w:lang w:val="fr_FR" w:bidi="fr_FR"/>
        </w:rPr>
        <w:t>Mahalalel</w:t>
      </w:r>
    </w:p>
    <w:p>
      <w:pPr>
        <w:pStyle w:val="ListBullet"/>
        <w:spacing w:line="240" w:lineRule="auto"/>
        <w:ind w:left="720"/>
      </w:pPr>
      <w:r>
        <w:rPr>
          <w:lang w:val="fr_FR" w:bidi="fr_FR"/>
        </w:rPr>
      </w:r>
      <w:r>
        <w:rPr>
          <w:lang w:val="fr_FR" w:bidi="fr_FR"/>
        </w:rPr>
        <w:t>Jared</w:t>
      </w:r>
    </w:p>
    <w:p>
      <w:pPr>
        <w:pStyle w:val="ListBullet"/>
        <w:spacing w:line="240" w:lineRule="auto"/>
        <w:ind w:left="720"/>
      </w:pPr>
      <w:r>
        <w:rPr>
          <w:lang w:val="fr_FR" w:bidi="fr_FR"/>
        </w:rPr>
      </w:r>
      <w:r>
        <w:rPr>
          <w:lang w:val="fr_FR" w:bidi="fr_FR"/>
        </w:rPr>
        <w:t>Enoch</w:t>
      </w:r>
    </w:p>
    <w:p>
      <w:pPr>
        <w:pStyle w:val="ListBullet"/>
        <w:spacing w:line="240" w:lineRule="auto"/>
        <w:ind w:left="720"/>
      </w:pPr>
      <w:r>
        <w:rPr>
          <w:lang w:val="fr_FR" w:bidi="fr_FR"/>
        </w:rPr>
      </w:r>
      <w:r>
        <w:rPr>
          <w:lang w:val="fr_FR" w:bidi="fr_FR"/>
        </w:rPr>
        <w:t>Methuselah</w:t>
      </w:r>
    </w:p>
    <w:p>
      <w:pPr>
        <w:pStyle w:val="ListBullet"/>
        <w:spacing w:line="240" w:lineRule="auto"/>
        <w:ind w:left="720"/>
      </w:pPr>
      <w:r>
        <w:rPr>
          <w:lang w:val="fr_FR" w:bidi="fr_FR"/>
        </w:rPr>
      </w:r>
      <w:r>
        <w:rPr>
          <w:lang w:val="fr_FR" w:bidi="fr_FR"/>
        </w:rPr>
        <w:t>Lamek</w:t>
      </w:r>
    </w:p>
    <w:p>
      <w:pPr>
        <w:pStyle w:val="ListBullet"/>
        <w:spacing w:line="240" w:lineRule="auto"/>
        <w:ind w:left="720"/>
      </w:pPr>
      <w:r>
        <w:rPr>
          <w:lang w:val="fr_FR" w:bidi="fr_FR"/>
        </w:rPr>
      </w:r>
      <w:r>
        <w:rPr>
          <w:lang w:val="fr_FR" w:bidi="fr_FR"/>
        </w:rPr>
        <w:t>Noé</w:t>
      </w:r>
    </w:p>
    <w:p>
      <w:pPr>
        <w:pStyle w:val="ListBullet"/>
        <w:spacing w:line="240" w:lineRule="auto"/>
        <w:ind w:left="720"/>
      </w:pPr>
      <w:r>
        <w:rPr>
          <w:lang w:val="fr_FR" w:bidi="fr_FR"/>
        </w:rPr>
      </w:r>
      <w:r>
        <w:rPr>
          <w:lang w:val="fr_FR" w:bidi="fr_FR"/>
        </w:rPr>
        <w:t>Sem</w:t>
      </w:r>
    </w:p>
    <w:p>
      <w:pPr>
        <w:pStyle w:val="ListBullet"/>
        <w:spacing w:line="240" w:lineRule="auto"/>
        <w:ind w:left="720"/>
      </w:pPr>
      <w:r>
        <w:rPr>
          <w:lang w:val="fr_FR" w:bidi="fr_FR"/>
        </w:rPr>
      </w:r>
      <w:r>
        <w:rPr>
          <w:lang w:val="fr_FR" w:bidi="fr_FR"/>
        </w:rPr>
        <w:t>Ham</w:t>
      </w:r>
    </w:p>
    <w:p>
      <w:pPr>
        <w:pStyle w:val="ListBullet"/>
        <w:spacing w:line="240" w:lineRule="auto"/>
        <w:ind w:left="720"/>
      </w:pPr>
      <w:r>
        <w:rPr>
          <w:lang w:val="fr_FR" w:bidi="fr_FR"/>
        </w:rPr>
      </w:r>
      <w:r>
        <w:rPr>
          <w:lang w:val="fr_FR" w:bidi="fr_FR"/>
        </w:rPr>
        <w:t>Japheth</w:t>
      </w:r>
    </w:p>
    <w:p>
      <w:pPr/>
      <w:r>
        <w:rPr>
          <w:lang w:val="fr_FR" w:bidi="fr_FR"/>
        </w:rPr>
      </w:r>
      <w:r>
        <w:rPr>
          <w:lang w:val="fr_FR" w:bidi="fr_FR"/>
        </w:rPr>
        <w:t>En groupe, prêtez attention à ces parties du passage du contexte.</w:t>
      </w:r>
    </w:p>
    <w:p>
      <w:pPr/>
      <w:r>
        <w:rPr>
          <w:lang w:val="fr_FR" w:bidi="fr_FR"/>
        </w:rPr>
      </w:r>
      <w:r>
        <w:rPr>
          <w:lang w:val="fr_FR" w:bidi="fr_FR"/>
        </w:rPr>
        <w:t>L'histoire commence en disant que cet enregistrement est écrit dans un livre - ce n'est pas juste un enregistrement oral des noms des gens. Ensuite, l'histoire introduit ou passe en revue comment Dieu a créé l'humanité ou les gens. Cette introduction est très similaire à la description de la création de l'homme par Dieu trouvée plus tôt dans Genèse. C'est une introduction importante parce que la liste suivante montre la ligne des gens d'Adam, le premier homme à Noé, l'homme de qui la population actuelle du monde est descendue. Vous pouvez recommander ces versets en donnant l'introduction de la création des gens, puis en disant que ce qui suit est un enregistrement écrit des générations de gens à partir d'Adam.</w:t>
      </w:r>
    </w:p>
    <w:p>
      <w:pPr/>
      <w:r>
        <w:rPr>
          <w:lang w:val="fr_FR" w:bidi="fr_FR"/>
        </w:rPr>
      </w:r>
      <w:r>
        <w:rPr>
          <w:lang w:val="fr_FR" w:bidi="fr_FR"/>
        </w:rPr>
        <w:t>L'auteur de Genèse parle de chacun des dix noms dans la liste de la même manière. Premièrement, l'auteur dit le nom de l'homme et son âge quand son premier fils était né. Ensuite, il dit le nombre d'années qu'il a vécu après son premier fils. Ensuite, il a dit que l'homme avait d'autres fils et des filles. Ensuite, il a dit le nombre total d'années de sa vie, puis qu'il est mort. Cette structure change chez Enoch parce qu'Enoch n'est pas mort - Dieu l'a pris au ciel. Le dixième nom est Noé et plus d'informations sont aussi données sur Noé. Il est important de se rappeler que tous les trois fils de Noé sont nommés. L'auteur explique aussi pourquoi Lamech a donné à Noé son nom.</w:t>
      </w:r>
    </w:p>
    <w:p>
      <w:pPr/>
      <w:r>
        <w:rPr>
          <w:lang w:val="fr_FR" w:bidi="fr_FR"/>
        </w:rPr>
      </w:r>
      <w:r>
        <w:rPr>
          <w:lang w:val="fr_FR" w:bidi="fr_FR"/>
        </w:rPr>
        <w:t>Arrêtez-vous ici et discutez en équipe de traduction : Comment structurez-vous des listes de noms comme cela ? Comment vous rappelez-vous de la liste ? Quelles informations sont importantes à inclure dans cette liste ? Passez un certain temps à parler de comment vous vous rappellerez de chaque nom sur cette liste. Peut-être que vous pouvez rassembler des pierres, des feuilles ou des bâtons pour représenter chaque personne dans la liste des noms et vous entraîner à répertorier les noms et les informations sur chaque personne. Arrêtez l'audio ici.</w:t>
      </w:r>
    </w:p>
    <w:p>
      <w:pPr/>
      <w:r>
        <w:rPr>
          <w:lang w:val="fr_FR" w:bidi="fr_FR"/>
        </w:rPr>
      </w:r>
      <w:r>
        <w:rPr>
          <w:lang w:val="fr_FR" w:bidi="fr_FR"/>
        </w:rPr>
        <w:t>Maintenant, le groupe doit créer un scénario en images, dessiner ou utiliser des objets pour visualiser le passage et les actions dans le passage.</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Genèse 5:1–32 dans la version la plus facile à comprendre.</w:t>
      </w:r>
    </w:p>
    <w:p>
      <w:pPr/>
      <w:r>
        <w:rPr>
          <w:lang w:val="fr_FR" w:bidi="fr_FR"/>
        </w:rPr>
      </w:r>
      <w:r>
        <w:rPr>
          <w:lang w:val="fr_FR" w:bidi="fr_FR"/>
        </w:rPr>
        <w:t xml:space="preserve">À cette étape, le groupe va mettre en scène le passage. </w:t>
      </w:r>
    </w:p>
    <w:p>
      <w:pPr/>
      <w:r>
        <w:rPr>
          <w:lang w:val="fr_FR" w:bidi="fr_FR"/>
        </w:rPr>
      </w:r>
      <w:r>
        <w:rPr>
          <w:lang w:val="fr_FR" w:bidi="fr_FR"/>
        </w:rPr>
        <w:t>Il y a trois parties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gens de la terre créés à l'image de Dieu</w:t>
      </w:r>
    </w:p>
    <w:p>
      <w:pPr>
        <w:pStyle w:val="ListBullet"/>
        <w:spacing w:line="240" w:lineRule="auto"/>
        <w:ind w:left="720"/>
      </w:pPr>
      <w:r>
        <w:rPr>
          <w:lang w:val="fr_FR" w:bidi="fr_FR"/>
        </w:rPr>
      </w:r>
      <w:r>
        <w:rPr>
          <w:lang w:val="fr_FR" w:bidi="fr_FR"/>
        </w:rPr>
        <w:t>Adam</w:t>
      </w:r>
    </w:p>
    <w:p>
      <w:pPr>
        <w:pStyle w:val="ListBullet"/>
        <w:spacing w:line="240" w:lineRule="auto"/>
        <w:ind w:left="720"/>
      </w:pPr>
      <w:r>
        <w:rPr>
          <w:lang w:val="fr_FR" w:bidi="fr_FR"/>
        </w:rPr>
      </w:r>
      <w:r>
        <w:rPr>
          <w:lang w:val="fr_FR" w:bidi="fr_FR"/>
        </w:rPr>
        <w:t>Seth</w:t>
      </w:r>
    </w:p>
    <w:p>
      <w:pPr>
        <w:pStyle w:val="ListBullet"/>
        <w:spacing w:line="240" w:lineRule="auto"/>
        <w:ind w:left="720"/>
      </w:pPr>
      <w:r>
        <w:rPr>
          <w:lang w:val="fr_FR" w:bidi="fr_FR"/>
        </w:rPr>
      </w:r>
      <w:r>
        <w:rPr>
          <w:lang w:val="fr_FR" w:bidi="fr_FR"/>
        </w:rPr>
        <w:t>Enosh</w:t>
      </w:r>
    </w:p>
    <w:p>
      <w:pPr>
        <w:pStyle w:val="ListBullet"/>
        <w:spacing w:line="240" w:lineRule="auto"/>
        <w:ind w:left="720"/>
      </w:pPr>
      <w:r>
        <w:rPr>
          <w:lang w:val="fr_FR" w:bidi="fr_FR"/>
        </w:rPr>
      </w:r>
      <w:r>
        <w:rPr>
          <w:lang w:val="fr_FR" w:bidi="fr_FR"/>
        </w:rPr>
        <w:t>Kenan</w:t>
      </w:r>
    </w:p>
    <w:p>
      <w:pPr>
        <w:pStyle w:val="ListBullet"/>
        <w:spacing w:line="240" w:lineRule="auto"/>
        <w:ind w:left="720"/>
      </w:pPr>
      <w:r>
        <w:rPr>
          <w:lang w:val="fr_FR" w:bidi="fr_FR"/>
        </w:rPr>
      </w:r>
      <w:r>
        <w:rPr>
          <w:lang w:val="fr_FR" w:bidi="fr_FR"/>
        </w:rPr>
        <w:t>Mahalalel</w:t>
      </w:r>
    </w:p>
    <w:p>
      <w:pPr>
        <w:pStyle w:val="ListBullet"/>
        <w:spacing w:line="240" w:lineRule="auto"/>
        <w:ind w:left="720"/>
      </w:pPr>
      <w:r>
        <w:rPr>
          <w:lang w:val="fr_FR" w:bidi="fr_FR"/>
        </w:rPr>
      </w:r>
      <w:r>
        <w:rPr>
          <w:lang w:val="fr_FR" w:bidi="fr_FR"/>
        </w:rPr>
        <w:t>Jared</w:t>
      </w:r>
    </w:p>
    <w:p>
      <w:pPr>
        <w:pStyle w:val="ListBullet"/>
        <w:spacing w:line="240" w:lineRule="auto"/>
        <w:ind w:left="720"/>
      </w:pPr>
      <w:r>
        <w:rPr>
          <w:lang w:val="fr_FR" w:bidi="fr_FR"/>
        </w:rPr>
      </w:r>
      <w:r>
        <w:rPr>
          <w:lang w:val="fr_FR" w:bidi="fr_FR"/>
        </w:rPr>
        <w:t>Enoch</w:t>
      </w:r>
    </w:p>
    <w:p>
      <w:pPr>
        <w:pStyle w:val="ListBullet"/>
        <w:spacing w:line="240" w:lineRule="auto"/>
        <w:ind w:left="720"/>
      </w:pPr>
      <w:r>
        <w:rPr>
          <w:lang w:val="fr_FR" w:bidi="fr_FR"/>
        </w:rPr>
      </w:r>
      <w:r>
        <w:rPr>
          <w:lang w:val="fr_FR" w:bidi="fr_FR"/>
        </w:rPr>
        <w:t>Methuselah</w:t>
      </w:r>
    </w:p>
    <w:p>
      <w:pPr>
        <w:pStyle w:val="ListBullet"/>
        <w:spacing w:line="240" w:lineRule="auto"/>
        <w:ind w:left="720"/>
      </w:pPr>
      <w:r>
        <w:rPr>
          <w:lang w:val="fr_FR" w:bidi="fr_FR"/>
        </w:rPr>
      </w:r>
      <w:r>
        <w:rPr>
          <w:lang w:val="fr_FR" w:bidi="fr_FR"/>
        </w:rPr>
        <w:t>Lamech</w:t>
      </w:r>
    </w:p>
    <w:p>
      <w:pPr>
        <w:pStyle w:val="ListBullet"/>
        <w:spacing w:line="240" w:lineRule="auto"/>
        <w:ind w:left="720"/>
      </w:pPr>
      <w:r>
        <w:rPr>
          <w:lang w:val="fr_FR" w:bidi="fr_FR"/>
        </w:rPr>
      </w:r>
      <w:r>
        <w:rPr>
          <w:lang w:val="fr_FR" w:bidi="fr_FR"/>
        </w:rPr>
        <w:t>Noé</w:t>
      </w:r>
    </w:p>
    <w:p>
      <w:pPr>
        <w:pStyle w:val="ListBullet"/>
        <w:spacing w:line="240" w:lineRule="auto"/>
        <w:ind w:left="720"/>
      </w:pPr>
      <w:r>
        <w:rPr>
          <w:lang w:val="fr_FR" w:bidi="fr_FR"/>
        </w:rPr>
      </w:r>
      <w:r>
        <w:rPr>
          <w:lang w:val="fr_FR" w:bidi="fr_FR"/>
        </w:rPr>
        <w:t>Sem</w:t>
      </w:r>
    </w:p>
    <w:p>
      <w:pPr>
        <w:pStyle w:val="ListBullet"/>
        <w:spacing w:line="240" w:lineRule="auto"/>
        <w:ind w:left="720"/>
      </w:pPr>
      <w:r>
        <w:rPr>
          <w:lang w:val="fr_FR" w:bidi="fr_FR"/>
        </w:rPr>
      </w:r>
      <w:r>
        <w:rPr>
          <w:lang w:val="fr_FR" w:bidi="fr_FR"/>
        </w:rPr>
        <w:t>Ham</w:t>
      </w:r>
    </w:p>
    <w:p>
      <w:pPr>
        <w:pStyle w:val="ListBullet"/>
        <w:spacing w:line="240" w:lineRule="auto"/>
        <w:ind w:left="720"/>
      </w:pPr>
      <w:r>
        <w:rPr>
          <w:lang w:val="fr_FR" w:bidi="fr_FR"/>
        </w:rPr>
      </w:r>
      <w:r>
        <w:rPr>
          <w:lang w:val="fr_FR" w:bidi="fr_FR"/>
        </w:rPr>
        <w:t>Japheth</w:t>
      </w:r>
    </w:p>
    <w:p>
      <w:pPr/>
      <w:r>
        <w:rPr>
          <w:lang w:val="fr_FR" w:bidi="fr_FR"/>
        </w:rPr>
      </w:r>
      <w:r>
        <w:rPr>
          <w:lang w:val="fr_FR" w:bidi="fr_FR"/>
        </w:rPr>
        <w:t>En groupe, jouez le passage deux fois. Vous devriez jouer le passage dans votre propre langue.</w:t>
      </w:r>
    </w:p>
    <w:p>
      <w:pPr/>
      <w:r>
        <w:rPr>
          <w:lang w:val="fr_FR" w:bidi="fr_FR"/>
        </w:rPr>
      </w:r>
      <w:r>
        <w:rPr>
          <w:lang w:val="fr_FR" w:bidi="fr_FR"/>
        </w:rPr>
        <w:t>Tout d'abord, jouez l'histoire sans vous arrêter. Faites attention au dialogue, au mouvement, à l'intrigue et à la chronologie du passage. Assurez-vous de ne pas éviter de jouer les parties importantes, ni les parties difficiles. Aidez-vous les uns les autres à vous souvenir de chaque partie du passage.</w:t>
      </w:r>
    </w:p>
    <w:p>
      <w:pPr/>
      <w:r>
        <w:rPr>
          <w:lang w:val="fr_FR" w:bidi="fr_FR"/>
        </w:rPr>
      </w:r>
      <w:r>
        <w:rPr>
          <w:lang w:val="fr_FR" w:bidi="fr_FR"/>
        </w:rPr>
        <w:t>Arrêtez cet enregistrement ici, pendant que vous jouez le passage.</w:t>
      </w:r>
    </w:p>
    <w:p>
      <w:pPr/>
      <w:r>
        <w:rPr>
          <w:lang w:val="fr_FR" w:bidi="fr_FR"/>
        </w:rPr>
      </w:r>
      <w:r>
        <w:rPr>
          <w:lang w:val="fr_FR" w:bidi="fr_FR"/>
        </w:rPr>
        <w:t xml:space="preserve">Le groupe doit jouer ce passage une deuxième fois. Pendant la présentation, arrêtez-vous de temps à autre. Demandez alors à la personne qui joue le personnage : « Que ressentez-vous ? » ou « À quoi pensez-vous en ce moment ? » La personne qui joue le personnage doit répondre ce qu'elle ressent ou pense en jouant ce rôle. Ensuite, recommencez la mise en scène. </w:t>
      </w:r>
    </w:p>
    <w:p>
      <w:pPr/>
      <w:r>
        <w:rPr>
          <w:lang w:val="fr_FR" w:bidi="fr_FR"/>
        </w:rPr>
      </w:r>
      <w:r>
        <w:rPr>
          <w:lang w:val="fr_FR" w:bidi="fr_FR"/>
        </w:rPr>
        <w:t>Arrêtez cet enregistrement ici, et jouez une deuxième fois le passage.</w:t>
      </w:r>
    </w:p>
    <w:p>
      <w:pPr/>
      <w:r>
        <w:rPr>
          <w:lang w:val="fr_FR" w:bidi="fr_FR"/>
        </w:rPr>
      </w:r>
      <w:r>
        <w:rPr>
          <w:lang w:val="fr_FR" w:bidi="fr_FR"/>
        </w:rPr>
        <w:t>Voici un exemple de mise en scène et de réponses possibles.</w:t>
      </w:r>
    </w:p>
    <w:p>
      <w:pPr/>
      <w:r>
        <w:rPr>
          <w:lang w:val="fr_FR" w:bidi="fr_FR"/>
        </w:rPr>
      </w:r>
      <w:r>
        <w:rPr>
          <w:lang w:val="fr_FR" w:bidi="fr_FR"/>
        </w:rPr>
        <w:t xml:space="preserve">L'auteur du livre dit : « C'est un enregistrement écrit des descendants d'Adam. Dieu a créé les humains à son image. Il a créé des hommes et des femmes et il les a bénis. Il les a appelés humains </w:t>
      </w:r>
    </w:p>
    <w:p>
      <w:pPr/>
      <w:r>
        <w:rPr>
          <w:lang w:val="fr_FR" w:bidi="fr_FR"/>
        </w:rPr>
      </w:r>
      <w:r>
        <w:rPr>
          <w:lang w:val="fr_FR" w:bidi="fr_FR"/>
        </w:rPr>
        <w:t>Arrêtez la scène. Demandez à ceux qui jouent le rôle d'hommes et de femmes: « Que ressentez-vous ou pensez-vous ? » Vous pouvez entendre les choses comme « Je suis heureux d'être différent que les animaux », « Je suis reconnaissant d'être béni Recommencez la scène.</w:t>
      </w:r>
    </w:p>
    <w:p>
      <w:pPr/>
      <w:r>
        <w:rPr>
          <w:lang w:val="fr_FR" w:bidi="fr_FR"/>
        </w:rPr>
      </w:r>
      <w:r>
        <w:rPr>
          <w:lang w:val="fr_FR" w:bidi="fr_FR"/>
        </w:rPr>
        <w:t>Quand Adam avait 130 ans, il est devenu le père d'un fils qui était à son image. Il l'a nommé Seth. Après la naissance de Seth, Adam a vécu 800 autres ans et avait d'autres fils et des filles. Adam a vécu 930 ans, puis il est mort.</w:t>
      </w:r>
    </w:p>
    <w:p>
      <w:pPr/>
      <w:r>
        <w:rPr>
          <w:lang w:val="fr_FR" w:bidi="fr_FR"/>
        </w:rPr>
      </w:r>
      <w:r>
        <w:rPr>
          <w:lang w:val="fr_FR" w:bidi="fr_FR"/>
        </w:rPr>
        <w:t>Arrêtez l'action. Demandez à la personne qui joue le rôle d'Abram « Que ressens tu? ou Que penses-tu ? » Vous pouvez entendre des choses comme : « Je suis reconnaissant que Dieu m'ait permis de vivre si longtemps après que j'ai péché », « Je suis reconnaissant et fier de tous les enfants que j'avais ! » Recommencez la scène.</w:t>
      </w:r>
    </w:p>
    <w:p>
      <w:pPr/>
      <w:r>
        <w:rPr>
          <w:lang w:val="fr_FR" w:bidi="fr_FR"/>
        </w:rPr>
      </w:r>
      <w:r>
        <w:rPr>
          <w:lang w:val="fr_FR" w:bidi="fr_FR"/>
        </w:rPr>
        <w:t>Maintenant, essayez de dire exactement la même chose à propos de Seth comme vous le faisiez à propos d'Adam, mais en substituant le nom de Seth à Adam, puis le nom d'Enosh à Seth et ainsi de suite à travers chaque nom. Assurez-vous que vous vous rappelez combien d'années chaque homme avait quand son premier fils était né, combien d'années plus il a vécu et combien de temps chaque homme vivait ensemble. Répétez cela pour Seth, Enosh, Kenan, Mahalalel et Jared.</w:t>
      </w:r>
    </w:p>
    <w:p>
      <w:pPr/>
      <w:r>
        <w:rPr>
          <w:lang w:val="fr_FR" w:bidi="fr_FR"/>
        </w:rPr>
      </w:r>
      <w:r>
        <w:rPr>
          <w:lang w:val="fr_FR" w:bidi="fr_FR"/>
        </w:rPr>
        <w:t>Quand Énoch avait 65 ans, il est devenu le père de Methusela. Après la naissance de Methusela. Énoch vivait en étroite communion avec Dieu pendant 300 autres ans. Il avait d'autres fils et des filles. Énoch a vécu 365 ans et il marchait de près avec Dieu. Ensuite, un jour, il a disparu parce que Dieu l'a pris. Il n'est pas mort.</w:t>
      </w:r>
    </w:p>
    <w:p>
      <w:pPr/>
      <w:r>
        <w:rPr>
          <w:lang w:val="fr_FR" w:bidi="fr_FR"/>
        </w:rPr>
      </w:r>
      <w:r>
        <w:rPr>
          <w:lang w:val="fr_FR" w:bidi="fr_FR"/>
        </w:rPr>
        <w:t>Arrêtez la scène. Demandez à la personne qui joue le rôle de Methusela « Que ressens tu? ou Que penses-tu ? » Vous pouvez entendre des ! choses comme : « J'aime Dieu, je suis heureux d'aller être avec lui », « Je suis surpris que je n'ai pas à mourir ! » Recommencez la scène.</w:t>
      </w:r>
    </w:p>
    <w:p>
      <w:pPr/>
      <w:r>
        <w:rPr>
          <w:lang w:val="fr_FR" w:bidi="fr_FR"/>
        </w:rPr>
      </w:r>
      <w:r>
        <w:rPr>
          <w:lang w:val="fr_FR" w:bidi="fr_FR"/>
        </w:rPr>
        <w:t>Quand Methuselah avait 187 ans, il est devenu le père de Lamech. Après la naissance de Lamech, Methusela a vécu 782 autres ans et il avait d'autres fils et des filles. Methusela a vécu 969 ans, puis il est mort.</w:t>
      </w:r>
    </w:p>
    <w:p>
      <w:pPr/>
      <w:r>
        <w:rPr>
          <w:lang w:val="fr_FR" w:bidi="fr_FR"/>
        </w:rPr>
      </w:r>
      <w:r>
        <w:rPr>
          <w:lang w:val="fr_FR" w:bidi="fr_FR"/>
        </w:rPr>
        <w:t>Quand Lamech avait 182 ans, il est devenu le père d'un fils. Lamech nomma son fils Noé, car il dit : « Noé nous soulagera de notre travail et de la pénible tâche qui consiste à cultiver cette terre que l'Eternel a maudite. » Après la naissance de Noé Lamech a vécu 595 autres ans et il avait d'autres fils et des filles. Lamech a vécu 777 ans, puis il est mort.</w:t>
      </w:r>
    </w:p>
    <w:p>
      <w:pPr/>
      <w:r>
        <w:rPr>
          <w:lang w:val="fr_FR" w:bidi="fr_FR"/>
        </w:rPr>
      </w:r>
      <w:r>
        <w:rPr>
          <w:lang w:val="fr_FR" w:bidi="fr_FR"/>
        </w:rPr>
        <w:t>Arrêtez la scène. Demandez à la personne qui joue le rôle de Lamech « Que ressens tu? ou Que penses-tu ? » Vous pouvez entendre des choses comme : « J'ai espoir que mon fils Noé nous aidera à obtenir du confort et du soulagement », « Je peux voir que mon fils Noé est spécial ». Recommencez la scène.</w:t>
      </w:r>
    </w:p>
    <w:p>
      <w:pPr/>
      <w:r>
        <w:rPr>
          <w:lang w:val="fr_FR" w:bidi="fr_FR"/>
        </w:rPr>
      </w:r>
      <w:r>
        <w:rPr>
          <w:lang w:val="fr_FR" w:bidi="fr_FR"/>
        </w:rPr>
        <w:t>Quand Noé avait 500 ans, il est devenu le père de Sem, de Ham et de Japheth.</w:t>
      </w:r>
      <w:r>
        <w:rPr>
          <w:lang w:val="fr_FR" w:bidi="fr_FR"/>
        </w:rPr>
      </w:r>
    </w:p>
    <w:p>
      <w:pPr>
        <w:pStyle w:val="Heading3"/>
      </w:pPr>
      <w:r>
        <w:rPr>
          <w:lang w:val="fr_FR" w:bidi="fr_FR"/>
        </w:rPr>
        <w:t>Combler les Lacunes</w:t>
      </w:r>
    </w:p>
    <w:p>
      <w:pPr/>
      <w:r>
        <w:rPr>
          <w:lang w:val="fr_FR" w:bidi="fr_FR"/>
        </w:rPr>
      </w:r>
      <w:r>
        <w:rPr>
          <w:lang w:val="fr_FR" w:bidi="fr_FR"/>
        </w:rPr>
        <w:t>Écoutez la version audio de Genèse 5:1–32 dans la version la plus facile à comprendre.</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Ce passage commence en introduisant le fait que c'est un récit écrit des </w:t>
      </w:r>
      <w:r>
        <w:rPr>
          <w:b/>
          <w:lang w:val="fr_FR" w:bidi="fr_FR"/>
        </w:rPr>
        <w:t>générations</w:t>
      </w:r>
      <w:r>
        <w:rPr>
          <w:lang w:val="fr_FR" w:bidi="fr_FR"/>
        </w:rPr>
        <w:t xml:space="preserve"> ou des descendants d'Adam. Les générations dans ce contexte montrent généralement que c'est une nouvelle section de Genèse. Après cette liste de descendants, l'histoire principale suivante dans Genèse, l'histoire de Noé commencera.</w:t>
      </w:r>
    </w:p>
    <w:p>
      <w:pPr/>
      <w:r>
        <w:rPr>
          <w:lang w:val="fr_FR" w:bidi="fr_FR"/>
        </w:rPr>
      </w:r>
      <w:r>
        <w:rPr>
          <w:lang w:val="fr_FR" w:bidi="fr_FR"/>
        </w:rPr>
        <w:t xml:space="preserve">Arrêtez-vous ici et discutez en groupe du mot ou phrase que vous allez utiliser pour les générations. Pour plus d'informations, consultez le glossaire </w:t>
      </w:r>
      <w:r>
        <w:rPr>
          <w:lang w:val="fr_FR" w:bidi="fr_FR"/>
        </w:rPr>
        <w:t>principal</w:t>
      </w:r>
      <w:r>
        <w:rPr>
          <w:lang w:val="fr_FR" w:bidi="fr_FR"/>
        </w:rPr>
        <w:t xml:space="preserve"> sur le mot « Génération ». Mettez cet audio en pause ici.</w:t>
      </w:r>
    </w:p>
    <w:p>
      <w:pPr/>
      <w:r>
        <w:rPr>
          <w:lang w:val="fr_FR" w:bidi="fr_FR"/>
        </w:rPr>
      </w:r>
      <w:r>
        <w:rPr>
          <w:b/>
          <w:lang w:val="fr_FR" w:bidi="fr_FR"/>
        </w:rPr>
        <w:t>Adam</w:t>
      </w:r>
      <w:r>
        <w:rPr>
          <w:lang w:val="fr_FR" w:bidi="fr_FR"/>
        </w:rPr>
        <w:t xml:space="preserve"> est le nom propre du premier homme que Dieu a créé.</w:t>
      </w:r>
    </w:p>
    <w:p>
      <w:pPr/>
      <w:r>
        <w:rPr>
          <w:lang w:val="fr_FR" w:bidi="fr_FR"/>
        </w:rPr>
      </w:r>
      <w:r>
        <w:rPr>
          <w:lang w:val="fr_FR" w:bidi="fr_FR"/>
        </w:rPr>
        <w:t xml:space="preserve">Dieu a créé des êtres humains ou </w:t>
      </w:r>
      <w:r>
        <w:rPr>
          <w:b/>
          <w:lang w:val="fr_FR" w:bidi="fr_FR"/>
        </w:rPr>
        <w:t>l'humanité</w:t>
      </w:r>
      <w:r>
        <w:rPr>
          <w:lang w:val="fr_FR" w:bidi="fr_FR"/>
        </w:rPr>
        <w:t>. Il les a nommés humanité ou êtres humains. L'humanité se réfère à la fois aux hommes et aux femmes - c'est les gens en général.</w:t>
      </w:r>
    </w:p>
    <w:p>
      <w:pPr/>
      <w:r>
        <w:rPr>
          <w:lang w:val="fr_FR" w:bidi="fr_FR"/>
        </w:rPr>
      </w:r>
      <w:r>
        <w:rPr>
          <w:lang w:val="fr_FR" w:bidi="fr_FR"/>
        </w:rPr>
        <w:t xml:space="preserve">Dieu a créé ces personnes </w:t>
      </w:r>
      <w:r>
        <w:rPr>
          <w:b/>
          <w:lang w:val="fr_FR" w:bidi="fr_FR"/>
        </w:rPr>
        <w:t>à son image</w:t>
      </w:r>
      <w:r>
        <w:rPr>
          <w:lang w:val="fr_FR" w:bidi="fr_FR"/>
        </w:rPr>
        <w:t xml:space="preserve">. Utilisez la même expression ici que celle que vous avez utilisée dans les passages précédents et rappelez-vous que </w:t>
      </w:r>
      <w:r>
        <w:rPr>
          <w:lang w:val="fr_FR" w:bidi="fr_FR"/>
        </w:rPr>
        <w:t>l'image de Dieu</w:t>
      </w:r>
      <w:r>
        <w:rPr>
          <w:lang w:val="fr_FR" w:bidi="fr_FR"/>
        </w:rPr>
        <w:t xml:space="preserve"> est dans le glossaire principal.</w:t>
      </w:r>
    </w:p>
    <w:p>
      <w:pPr/>
      <w:r>
        <w:rPr>
          <w:lang w:val="fr_FR" w:bidi="fr_FR"/>
        </w:rPr>
      </w:r>
      <w:r>
        <w:rPr>
          <w:lang w:val="fr_FR" w:bidi="fr_FR"/>
        </w:rPr>
        <w:t xml:space="preserve">Dieu </w:t>
      </w:r>
      <w:r>
        <w:rPr>
          <w:b/>
          <w:lang w:val="fr_FR" w:bidi="fr_FR"/>
        </w:rPr>
        <w:t>a béni</w:t>
      </w:r>
      <w:r>
        <w:rPr>
          <w:lang w:val="fr_FR" w:bidi="fr_FR"/>
        </w:rPr>
        <w:t xml:space="preserve"> les gens qu'il a faits. Traduisez le mot « béni » de la même manière que précédemment. Voir le glossaire principal pour plus d'informations sur </w:t>
      </w:r>
      <w:r>
        <w:rPr>
          <w:lang w:val="fr_FR" w:bidi="fr_FR"/>
        </w:rPr>
        <w:t>béni</w:t>
      </w:r>
      <w:r>
        <w:rPr>
          <w:lang w:val="fr_FR" w:bidi="fr_FR"/>
        </w:rPr>
        <w:t xml:space="preserve">. </w:t>
      </w:r>
    </w:p>
    <w:p>
      <w:pPr/>
      <w:r>
        <w:rPr>
          <w:lang w:val="fr_FR" w:bidi="fr_FR"/>
        </w:rPr>
      </w:r>
      <w:r>
        <w:rPr>
          <w:lang w:val="fr_FR" w:bidi="fr_FR"/>
        </w:rPr>
        <w:t xml:space="preserve">Enoch a marché en étroite </w:t>
      </w:r>
      <w:r>
        <w:rPr>
          <w:b/>
          <w:lang w:val="fr_FR" w:bidi="fr_FR"/>
        </w:rPr>
        <w:t>communion</w:t>
      </w:r>
      <w:r>
        <w:rPr>
          <w:lang w:val="fr_FR" w:bidi="fr_FR"/>
        </w:rPr>
        <w:t xml:space="preserve"> avec Dieu. Cela signifie qu'Énoch a parlé avec Dieu et a suivi ses commandements.</w:t>
      </w:r>
    </w:p>
    <w:p>
      <w:pPr/>
      <w:r>
        <w:rPr>
          <w:lang w:val="fr_FR" w:bidi="fr_FR"/>
        </w:rPr>
      </w:r>
      <w:r>
        <w:rPr>
          <w:lang w:val="fr_FR" w:bidi="fr_FR"/>
        </w:rPr>
        <w:t xml:space="preserve">Le mot général pour </w:t>
      </w:r>
      <w:r>
        <w:rPr>
          <w:b/>
          <w:lang w:val="fr_FR" w:bidi="fr_FR"/>
        </w:rPr>
        <w:t>Dieu</w:t>
      </w:r>
      <w:r>
        <w:rPr>
          <w:lang w:val="fr_FR" w:bidi="fr_FR"/>
        </w:rPr>
        <w:t xml:space="preserve"> est utilisé tout au long de ce passage, sauf quand Lamech parle. Lamech utilise le nom personnel de Dieu, </w:t>
      </w:r>
      <w:r>
        <w:rPr>
          <w:b/>
          <w:lang w:val="fr_FR" w:bidi="fr_FR"/>
        </w:rPr>
        <w:t>Eternel</w:t>
      </w:r>
      <w:r>
        <w:rPr>
          <w:lang w:val="fr_FR" w:bidi="fr_FR"/>
        </w:rPr>
        <w:t xml:space="preserve"> quand il dit que Noé les soulagera du travail de la terre que l'Eternel a maudite. Traduisez Dieu et l'Eternel de la même manière que vous l'avez fait auparavant. Vous pouvez voir le glossaire principal pour plus d'informations sur les mots pour </w:t>
      </w:r>
      <w:r>
        <w:rPr>
          <w:lang w:val="fr_FR" w:bidi="fr_FR"/>
        </w:rPr>
        <w:t>Dieu</w:t>
      </w:r>
      <w:r>
        <w:rPr>
          <w:lang w:val="fr_FR" w:bidi="fr_FR"/>
        </w:rPr>
        <w:t xml:space="preserve"> et pour l'</w:t>
      </w:r>
      <w:r>
        <w:rPr>
          <w:lang w:val="fr_FR" w:bidi="fr_FR"/>
        </w:rPr>
        <w:t>Eternel</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 xml:space="preserve">Maintenant, le groupe peut se mettre d'accord sur une version finale du passage. Chaque membre du groupe doit s'entraîner à raconter cette dernière version du passage. </w:t>
      </w:r>
      <w:r>
        <w:rPr>
          <w:lang w:val="fr_FR" w:bidi="fr_FR"/>
        </w:rPr>
      </w:r>
      <w:r>
        <w:rPr>
          <w:lang w:val="fr_FR" w:bidi="fr_FR"/>
        </w:rPr>
      </w:r>
    </w:p>
    <w:p>
      <w:pPr/>
      <w:r>
        <w:rPr>
          <w:lang w:val="fr_FR" w:bidi="fr_FR"/>
        </w:rPr>
      </w:r>
    </w:p>
    <w:p>
      <w:pPr>
        <w:pStyle w:val="Heading2"/>
      </w:pPr>
      <w:r>
        <w:rPr>
          <w:lang w:val="fr_FR" w:bidi="fr_FR"/>
        </w:rPr>
        <w:t>Genèse 6:1–8</w:t>
      </w:r>
      <w:r>
        <w:rPr>
          <w:lang w:val="fr_FR" w:bidi="fr_FR"/>
        </w:rPr>
      </w:r>
    </w:p>
    <w:p>
      <w:pPr>
        <w:pStyle w:val="Heading3"/>
      </w:pPr>
      <w:r>
        <w:rPr>
          <w:lang w:val="fr_FR" w:bidi="fr_FR"/>
        </w:rPr>
        <w:t>Écouter et Cœur</w:t>
      </w:r>
    </w:p>
    <w:p>
      <w:pPr/>
      <w:r>
        <w:rPr>
          <w:lang w:val="fr_FR" w:bidi="fr_FR"/>
        </w:rPr>
      </w:r>
      <w:r>
        <w:rPr>
          <w:lang w:val="fr_FR" w:bidi="fr_FR"/>
        </w:rPr>
        <w:t>Dans cette étape, écoutez Genèse 6:1–8 et gardez le dans vos cœurs Écoutez une version audio de Genèse 6:1–8 trois fois dans trois versions différentes si possible Ensuite, discutez des questions suivantes en groupe:</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dans ce passage ?</w:t>
      </w:r>
    </w:p>
    <w:p>
      <w:pPr>
        <w:pStyle w:val="ListBullet"/>
        <w:spacing w:line="240" w:lineRule="auto"/>
        <w:ind w:left="720"/>
      </w:pPr>
      <w:r>
        <w:rPr>
          <w:lang w:val="fr_FR" w:bidi="fr_FR"/>
        </w:rPr>
      </w:r>
      <w:r>
        <w:rPr>
          <w:lang w:val="fr_FR" w:bidi="fr_FR"/>
        </w:rPr>
        <w:t>Qu'est-ce que cette histoire nous dit à propos de Dieu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la version audio de Genèse 6:1–8 dans la version la plus facile à comprendre.</w:t>
      </w:r>
    </w:p>
    <w:p>
      <w:pPr/>
      <w:r>
        <w:rPr>
          <w:lang w:val="fr_FR" w:bidi="fr_FR"/>
        </w:rPr>
      </w:r>
      <w:r>
        <w:rPr>
          <w:lang w:val="fr_FR" w:bidi="fr_FR"/>
        </w:rPr>
        <w:t>Ce passage est la conclusion de l'histoire narrative d'Adam et de ses descendants avant l'inondation. Cette histoire nous montre aussi pourquoi Dieu choisit de détruire la terre dans le passage suivant.</w:t>
      </w:r>
    </w:p>
    <w:p>
      <w:pPr/>
      <w:r>
        <w:rPr>
          <w:lang w:val="fr_FR" w:bidi="fr_FR"/>
        </w:rPr>
      </w:r>
      <w:r>
        <w:rPr>
          <w:lang w:val="fr_FR" w:bidi="fr_FR"/>
        </w:rPr>
        <w:t>Nous voyons des histoires d'Adam et de ses descendants qu'ils avaient vraiment beaucoup d'enfants et ont rempli la terre de gens. Cette histoire se concentre sur les enfants de filles. Les filles des gens étaient très belles et cela faisait que les fils de Dieu ont pris ces filles comme leurs femmes.</w:t>
      </w:r>
    </w:p>
    <w:p>
      <w:pPr/>
      <w:r>
        <w:rPr>
          <w:lang w:val="fr_FR" w:bidi="fr_FR"/>
        </w:rPr>
      </w:r>
      <w:r>
        <w:rPr>
          <w:lang w:val="fr_FR" w:bidi="fr_FR"/>
        </w:rPr>
        <w:t>Qui sont les fils de Dieu ? Les érudits de la Bible ne savent pas. Il y a trois possibilités. Les fils de Dieu peuvent être des anges qui ont épousé des femmes humaines. Cependant, nous ne voyons pas les anges se marier nulle part ailleurs dans la Bible, ce n'est donc pas une forte possibilité. Les fils de Dieu peuvent être des rois ou des princes puisque le titre « fils de Dieu » a été utilisé pour la royauté. Les fils de Dieu peuvent être les descendants de Seth dont la ligne familiale est répertoriée juste avant cela. La ligne familiale de Seth a suivi Dieu et peut donc être appelée « fils de Dieu ». Nous ne sommes sûrs d'aucune de ces interprétations, il vaut donc mieux laisser l'expression « fils de Dieu » vague, telle qu'elle est.</w:t>
      </w:r>
    </w:p>
    <w:p>
      <w:pPr/>
      <w:r>
        <w:rPr>
          <w:lang w:val="fr_FR" w:bidi="fr_FR"/>
        </w:rPr>
      </w:r>
      <w:r>
        <w:rPr>
          <w:lang w:val="fr_FR" w:bidi="fr_FR"/>
        </w:rPr>
        <w:t>Nous ne savons pas qui les fils de Dieu sont, mais nous savons que les mariages entre eux et les belles femmes de la terre n'étaient pas agréables à Dieu. Nous savons cela parce que Dieu dit « Mon esprit ne restera pas ou n'interagira avec les humains pendant une longue période ». Nous nous rappelons que Dieu a soufflé aux gens son souffle ou son esprit quand il les a créés. Maintenant, Dieu dit qu'il ne permettra pas aux gens de rester vivants avec son souffle en eux pendant une si longue période. Il réduira leur nombre de jours ou l'année de vie maximum à 120 ans. Dieu réduira leur nombre d'années parce que les gens sont « mortels » ou juste chair et non divin. Ils ne sont pas des dieux. Dieu dit que les gens sont des gens justes - ils ne sont pas parfaits et ils pèchent.</w:t>
      </w:r>
    </w:p>
    <w:p>
      <w:pPr/>
      <w:r>
        <w:rPr>
          <w:lang w:val="fr_FR" w:bidi="fr_FR"/>
        </w:rPr>
      </w:r>
      <w:r>
        <w:rPr>
          <w:lang w:val="fr_FR" w:bidi="fr_FR"/>
        </w:rPr>
        <w:t>Maintenant, le passage décrit la vie pendant cette période. Les Nephilim sont un autre groupe de personnes dont nous ne savons pas grand-chose. Le nom Nephilim est trouvé dans d'autres parties de la Bible pour se référer à des hommes forts ou à des géants. C'est peut-être aussi ce que signifie Nephilim ici. Nous avons donc à la fois les Néphilim et les enfants des fils de Dieu et les belles femmes sur terre. Certains disent que les Nephilim et les enfants des fils de Dieu sont les mêmes, mais ils peuvent être deux groupes différents de personnes. Dans tous les cas, les Nephilim sont célèbres et des guerriers forts.</w:t>
      </w:r>
    </w:p>
    <w:p>
      <w:pPr/>
      <w:r>
        <w:rPr>
          <w:lang w:val="fr_FR" w:bidi="fr_FR"/>
        </w:rPr>
      </w:r>
      <w:r>
        <w:rPr>
          <w:lang w:val="fr_FR" w:bidi="fr_FR"/>
        </w:rPr>
        <w:t>Arrêtez-vous ici et discutez en équipe de traduction : Racontez des histoires sur des guerriers célèbres et forts dans votre culture. Ces guerriers sont-ils considérés comme des gens de bon caractère ou non ? Comment les décrivez-vous ? Que pensent les gens d'eux ? Mettez cet audio en pause ici.</w:t>
      </w:r>
    </w:p>
    <w:p>
      <w:pPr/>
      <w:r>
        <w:rPr>
          <w:lang w:val="fr_FR" w:bidi="fr_FR"/>
        </w:rPr>
      </w:r>
      <w:r>
        <w:rPr>
          <w:lang w:val="fr_FR" w:bidi="fr_FR"/>
        </w:rPr>
        <w:t>À cause de la méchanceté des humains, Dieu décide d'enlever ou « effacer » tous les êtres vivants de la terre et dans le ciel. Dieu regrette d'avoir fait des humains - son cœur est plein de douleur. Il est triste et affligé qu'il ait fait des humains parce qu'il voit où leur péché les a conduits. Dieu ne pense pas qu'il a fait une erreur ; au lieu de cela, il est triste que les humains ont péché ou désobéi à Dieu et que la désobéissance leur a causé beaucoup de souffrance.</w:t>
      </w:r>
    </w:p>
    <w:p>
      <w:pPr/>
      <w:r>
        <w:rPr>
          <w:lang w:val="fr_FR" w:bidi="fr_FR"/>
        </w:rPr>
      </w:r>
      <w:r>
        <w:rPr>
          <w:lang w:val="fr_FR" w:bidi="fr_FR"/>
        </w:rPr>
        <w:t>Dieu favorise ou donne la grâce à Noé. Cela signifie que Dieu a une sorte de relation avec Noé et Noé essaie de suivre et d'obéir à Dieu. À cause de cette relation, Dieu choisit de sauver Noé et sa famille. Noé n'a pas mérité cette faveur de Dieu grâce à ses bonnes actions. Dieu l'a choisi en raison de sa grâce et de sa miséricorde à son égard.</w:t>
      </w:r>
    </w:p>
    <w:p>
      <w:pPr/>
      <w:r>
        <w:rPr>
          <w:lang w:val="fr_FR" w:bidi="fr_FR"/>
        </w:rPr>
      </w:r>
      <w:r>
        <w:rPr>
          <w:lang w:val="fr_FR" w:bidi="fr_FR"/>
        </w:rPr>
        <w:t>Arrêtez-vous ici et discutez en équipe de traduction : Comment décrivez-vous de bonnes relations entre Dieu et les gens ? Quand Dieu ou quelqu'un montre la faveur à quelqu'un d'autre, pourquoi font-ils cela ? Quels types de choses font-ils pour montrer faveur ? Mettez cet audio en pause ici.</w:t>
      </w:r>
      <w:r>
        <w:rPr>
          <w:lang w:val="fr_FR" w:bidi="fr_FR"/>
        </w:rPr>
      </w:r>
    </w:p>
    <w:p>
      <w:pPr>
        <w:pStyle w:val="Heading3"/>
      </w:pPr>
      <w:r>
        <w:rPr>
          <w:lang w:val="fr_FR" w:bidi="fr_FR"/>
        </w:rPr>
        <w:t>Définir les Scènes</w:t>
      </w:r>
    </w:p>
    <w:p>
      <w:pPr/>
      <w:r>
        <w:rPr>
          <w:lang w:val="fr_FR" w:bidi="fr_FR"/>
        </w:rPr>
      </w:r>
      <w:r>
        <w:rPr>
          <w:lang w:val="fr_FR" w:bidi="fr_FR"/>
        </w:rPr>
        <w:t>Écoutez la version audio de Genèse 6:1–8 dans la version la plus facile à comprendre.</w:t>
      </w:r>
    </w:p>
    <w:p>
      <w:pPr/>
      <w:r>
        <w:rPr>
          <w:lang w:val="fr_FR" w:bidi="fr_FR"/>
        </w:rPr>
      </w:r>
      <w:r>
        <w:rPr>
          <w:lang w:val="fr_FR" w:bidi="fr_FR"/>
        </w:rPr>
        <w:t>Dans cette étape, le groupe définira les différentes parties, les personnages et le cadre du passage. Ensuite, le groupe visualisera ce passage.</w:t>
      </w:r>
    </w:p>
    <w:p>
      <w:pPr/>
      <w:r>
        <w:rPr>
          <w:lang w:val="fr_FR" w:bidi="fr_FR"/>
        </w:rPr>
      </w:r>
      <w:r>
        <w:rPr>
          <w:lang w:val="fr_FR" w:bidi="fr_FR"/>
        </w:rPr>
        <w:t>Il y a trois scènes dans ce passage.</w:t>
      </w:r>
    </w:p>
    <w:p>
      <w:pPr/>
      <w:r>
        <w:rPr>
          <w:lang w:val="fr_FR" w:bidi="fr_FR"/>
        </w:rPr>
      </w:r>
      <w:r>
        <w:rPr>
          <w:b/>
          <w:lang w:val="fr_FR" w:bidi="fr_FR"/>
        </w:rPr>
        <w:t xml:space="preserve">Dans la première </w:t>
      </w:r>
      <w:r>
        <w:rPr>
          <w:lang w:val="fr_FR" w:bidi="fr_FR"/>
        </w:rPr>
        <w:t>scène, les fils de Dieu épousent des femmes et Dieu n'est pas satisfait. Dieu réduit le nombre d'années de vie humaine.</w:t>
      </w:r>
    </w:p>
    <w:p>
      <w:pPr/>
      <w:r>
        <w:rPr>
          <w:lang w:val="fr_FR" w:bidi="fr_FR"/>
        </w:rPr>
      </w:r>
      <w:r>
        <w:rPr>
          <w:b/>
          <w:lang w:val="fr_FR" w:bidi="fr_FR"/>
        </w:rPr>
        <w:t>Dans la deuxième scène</w:t>
      </w:r>
      <w:r>
        <w:rPr>
          <w:lang w:val="fr_FR" w:bidi="fr_FR"/>
        </w:rPr>
        <w:t>, l'auteur décrit l'état de la terre. Les Nephilim et les enfants des fils de Dieu et les femmes étaient sur la terre.</w:t>
      </w:r>
    </w:p>
    <w:p>
      <w:pPr/>
      <w:r>
        <w:rPr>
          <w:lang w:val="fr_FR" w:bidi="fr_FR"/>
        </w:rPr>
      </w:r>
      <w:r>
        <w:rPr>
          <w:b/>
          <w:lang w:val="fr_FR" w:bidi="fr_FR"/>
        </w:rPr>
        <w:t>Dans la troisième scène</w:t>
      </w:r>
      <w:r>
        <w:rPr>
          <w:lang w:val="fr_FR" w:bidi="fr_FR"/>
        </w:rPr>
        <w:t>, Dieu a regretté d'avoir fait les gens. Mais Dieu a favorisé Noé.</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fils de Dieu</w:t>
      </w:r>
    </w:p>
    <w:p>
      <w:pPr>
        <w:pStyle w:val="ListBullet"/>
        <w:spacing w:line="240" w:lineRule="auto"/>
        <w:ind w:left="720"/>
      </w:pPr>
      <w:r>
        <w:rPr>
          <w:lang w:val="fr_FR" w:bidi="fr_FR"/>
        </w:rPr>
      </w:r>
      <w:r>
        <w:rPr>
          <w:lang w:val="fr_FR" w:bidi="fr_FR"/>
        </w:rPr>
        <w:t>Belles filles d'hommes</w:t>
      </w:r>
    </w:p>
    <w:p>
      <w:pPr>
        <w:pStyle w:val="ListBullet"/>
        <w:spacing w:line="240" w:lineRule="auto"/>
        <w:ind w:left="720"/>
      </w:pPr>
      <w:r>
        <w:rPr>
          <w:lang w:val="fr_FR" w:bidi="fr_FR"/>
        </w:rPr>
      </w:r>
      <w:r>
        <w:rPr>
          <w:lang w:val="fr_FR" w:bidi="fr_FR"/>
        </w:rPr>
        <w:t>Nephilim</w:t>
      </w:r>
    </w:p>
    <w:p>
      <w:pPr>
        <w:pStyle w:val="ListBullet"/>
        <w:spacing w:line="240" w:lineRule="auto"/>
        <w:ind w:left="720"/>
      </w:pPr>
      <w:r>
        <w:rPr>
          <w:lang w:val="fr_FR" w:bidi="fr_FR"/>
        </w:rPr>
      </w:r>
      <w:r>
        <w:rPr>
          <w:lang w:val="fr_FR" w:bidi="fr_FR"/>
        </w:rPr>
        <w:t>Enfants des fils de Dieu et des filles des hommes qui étaient puissants, des hommes célèbres</w:t>
      </w:r>
    </w:p>
    <w:p>
      <w:pPr>
        <w:pStyle w:val="ListBullet"/>
        <w:spacing w:line="240" w:lineRule="auto"/>
        <w:ind w:left="720"/>
      </w:pPr>
      <w:r>
        <w:rPr>
          <w:lang w:val="fr_FR" w:bidi="fr_FR"/>
        </w:rPr>
      </w:r>
      <w:r>
        <w:rPr>
          <w:lang w:val="fr_FR" w:bidi="fr_FR"/>
        </w:rPr>
        <w:t>Noé</w:t>
      </w:r>
    </w:p>
    <w:p>
      <w:pPr/>
      <w:r>
        <w:rPr>
          <w:lang w:val="fr_FR" w:bidi="fr_FR"/>
        </w:rPr>
      </w:r>
      <w:r>
        <w:rPr>
          <w:lang w:val="fr_FR" w:bidi="fr_FR"/>
        </w:rPr>
        <w:t>En groupe, prettez attention à ces parties du passage du contexte</w:t>
      </w:r>
    </w:p>
    <w:p>
      <w:pPr/>
      <w:r>
        <w:rPr>
          <w:lang w:val="fr_FR" w:bidi="fr_FR"/>
        </w:rPr>
      </w:r>
      <w:r>
        <w:rPr>
          <w:lang w:val="fr_FR" w:bidi="fr_FR"/>
        </w:rPr>
        <w:t>Cette histoire commence par la description que les gens remplissaient la « face de la terre » ou que beaucoup de gens vivaient sur la terre. A la fois les filles et les fils sont nés aux gens, mais cette histoire se concentre sur les filles qui épousent les fils de Dieu. C'est pourquoi seules les filles sont mentionnées ici.</w:t>
      </w:r>
    </w:p>
    <w:p>
      <w:pPr/>
      <w:r>
        <w:rPr>
          <w:lang w:val="fr_FR" w:bidi="fr_FR"/>
        </w:rPr>
      </w:r>
      <w:r>
        <w:rPr>
          <w:lang w:val="fr_FR" w:bidi="fr_FR"/>
        </w:rPr>
        <w:t>Bien que nous ne sachions pas qui les fils de Dieu étaient, il est clair du passage que Dieu n'était pas satisfait de ces mariages. Les fils de Dieu ont simplement pris qui ils voulaient comme femmes sans suivre les coutumes normales de mariage. Dieu a dit que son Esprit ou la vie qu'il avait donnée aux gens ne resterait pas avec les gens aussi longtemps qu'auparavant. Dieu a dit que les gens sont seulement « mortels » ou seulement « humains » plutôt que des êtres divins. Dieu a donc réduit le nombre d'années de vie à 120.</w:t>
      </w:r>
    </w:p>
    <w:p>
      <w:pPr/>
      <w:r>
        <w:rPr>
          <w:lang w:val="fr_FR" w:bidi="fr_FR"/>
        </w:rPr>
      </w:r>
      <w:r>
        <w:rPr>
          <w:lang w:val="fr_FR" w:bidi="fr_FR"/>
        </w:rPr>
        <w:t>Dans la deuxième scène, Dieu décrit qui est vivant pendant cette période. Cette section commence par « en ces jours-là ». Les Néphilim et les enfants des fils de Dieu peuvent ou ne pas se référer aux mêmes personnes. Dans tous les cas, les Néphilim et les enfants des fils de Dieu étaient les héros et les puissants guerriers de cette époque.</w:t>
      </w:r>
    </w:p>
    <w:p>
      <w:pPr/>
      <w:r>
        <w:rPr>
          <w:lang w:val="fr_FR" w:bidi="fr_FR"/>
        </w:rPr>
      </w:r>
      <w:r>
        <w:rPr>
          <w:lang w:val="fr_FR" w:bidi="fr_FR"/>
        </w:rPr>
        <w:t>Dans la troisième scène, Dieu voit la méchanceté ou le mal des gens. En d'autres termes, il a vu que les gens faisaient de mauvaises choses et se rebellaient contre lui. En outre, Dieu a vu que même leurs pensées et leurs intentions - ou les pensées de leur cœur - étaient mauvais. Dieu a pris une décision en ce moment. Vous pourriez même dire « Dieu a décidé » au lieu de « Dieu a dit qu'il effacera la race humaine ». Dieu a changé d'esprit et a souhaité qu'il n'ait jamais fait les gens. Dieu était triste.</w:t>
      </w:r>
    </w:p>
    <w:p>
      <w:pPr/>
      <w:r>
        <w:rPr>
          <w:lang w:val="fr_FR" w:bidi="fr_FR"/>
        </w:rPr>
      </w:r>
      <w:r>
        <w:rPr>
          <w:lang w:val="fr_FR" w:bidi="fr_FR"/>
        </w:rPr>
        <w:t>Arrêtez-vous ici et discutez en équipe de traduction : Comment discutez-vous dans votre langue quelqu'un étant triste ? Quels mots ou expressions utilisez-vous pour décrire cette tristesse ? Mettez cet audio en pause ici.</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Genèse 6:1–8 dans la version la plus facile à comprendre.</w:t>
      </w:r>
    </w:p>
    <w:p>
      <w:pPr/>
      <w:r>
        <w:rPr>
          <w:lang w:val="fr_FR" w:bidi="fr_FR"/>
        </w:rPr>
      </w:r>
      <w:r>
        <w:rPr>
          <w:lang w:val="fr_FR" w:bidi="fr_FR"/>
        </w:rPr>
        <w:t xml:space="preserve">À cette étape, le groupe va mettre en scène le passage. </w:t>
      </w:r>
    </w:p>
    <w:p>
      <w:pPr/>
      <w:r>
        <w:rPr>
          <w:lang w:val="fr_FR" w:bidi="fr_FR"/>
        </w:rPr>
      </w:r>
      <w:r>
        <w:rPr>
          <w:lang w:val="fr_FR" w:bidi="fr_FR"/>
        </w:rPr>
        <w:t>Il y a trois parties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fils de Dieu</w:t>
      </w:r>
    </w:p>
    <w:p>
      <w:pPr>
        <w:pStyle w:val="ListBullet"/>
        <w:spacing w:line="240" w:lineRule="auto"/>
        <w:ind w:left="720"/>
      </w:pPr>
      <w:r>
        <w:rPr>
          <w:lang w:val="fr_FR" w:bidi="fr_FR"/>
        </w:rPr>
      </w:r>
      <w:r>
        <w:rPr>
          <w:lang w:val="fr_FR" w:bidi="fr_FR"/>
        </w:rPr>
        <w:t>Belles filles d'hommes</w:t>
      </w:r>
    </w:p>
    <w:p>
      <w:pPr>
        <w:pStyle w:val="ListBullet"/>
        <w:spacing w:line="240" w:lineRule="auto"/>
        <w:ind w:left="720"/>
      </w:pPr>
      <w:r>
        <w:rPr>
          <w:lang w:val="fr_FR" w:bidi="fr_FR"/>
        </w:rPr>
      </w:r>
      <w:r>
        <w:rPr>
          <w:lang w:val="fr_FR" w:bidi="fr_FR"/>
        </w:rPr>
        <w:t>Nephilim</w:t>
      </w:r>
    </w:p>
    <w:p>
      <w:pPr>
        <w:pStyle w:val="ListBullet"/>
        <w:spacing w:line="240" w:lineRule="auto"/>
        <w:ind w:left="720"/>
      </w:pPr>
      <w:r>
        <w:rPr>
          <w:lang w:val="fr_FR" w:bidi="fr_FR"/>
        </w:rPr>
      </w:r>
      <w:r>
        <w:rPr>
          <w:lang w:val="fr_FR" w:bidi="fr_FR"/>
        </w:rPr>
        <w:t>Enfants des fils de Dieu et des filles des hommes qui étaient puissants, des hommes célèbres</w:t>
      </w:r>
    </w:p>
    <w:p>
      <w:pPr>
        <w:pStyle w:val="ListBullet"/>
        <w:spacing w:line="240" w:lineRule="auto"/>
        <w:ind w:left="720"/>
      </w:pPr>
      <w:r>
        <w:rPr>
          <w:lang w:val="fr_FR" w:bidi="fr_FR"/>
        </w:rPr>
      </w:r>
      <w:r>
        <w:rPr>
          <w:lang w:val="fr_FR" w:bidi="fr_FR"/>
        </w:rPr>
        <w:t>Noé</w:t>
      </w:r>
    </w:p>
    <w:p>
      <w:pPr/>
      <w:r>
        <w:rPr>
          <w:lang w:val="fr_FR" w:bidi="fr_FR"/>
        </w:rPr>
      </w:r>
      <w:r>
        <w:rPr>
          <w:lang w:val="fr_FR" w:bidi="fr_FR"/>
        </w:rPr>
        <w:t>Vous allez travailler en groupe et jouer le passage deux fois. Vous devriez le jouer dans votre propre langue.</w:t>
      </w:r>
    </w:p>
    <w:p>
      <w:pPr/>
      <w:r>
        <w:rPr>
          <w:lang w:val="fr_FR" w:bidi="fr_FR"/>
        </w:rPr>
      </w:r>
      <w:r>
        <w:rPr>
          <w:lang w:val="fr_FR" w:bidi="fr_FR"/>
        </w:rPr>
        <w:t>Tout d'abord, jouez l'histoire sans vous arrêter. Faites attention au dialogue, au mouvement, à l'intrigue et à la chronologie du passage. Assurez-vous de ne pas éviter de jouer les parties importantes, ni les parties difficiles. Aidez-vous les uns les autres à vous souvenir de chaque partie du passage.</w:t>
      </w:r>
    </w:p>
    <w:p>
      <w:pPr/>
      <w:r>
        <w:rPr>
          <w:lang w:val="fr_FR" w:bidi="fr_FR"/>
        </w:rPr>
      </w:r>
      <w:r>
        <w:rPr>
          <w:lang w:val="fr_FR" w:bidi="fr_FR"/>
        </w:rPr>
        <w:t>Arrêtez cet enregistrement ici, pendant que vous jouez le passage.</w:t>
      </w:r>
    </w:p>
    <w:p>
      <w:pPr/>
      <w:r>
        <w:rPr>
          <w:lang w:val="fr_FR" w:bidi="fr_FR"/>
        </w:rPr>
      </w:r>
      <w:r>
        <w:rPr>
          <w:lang w:val="fr_FR" w:bidi="fr_FR"/>
        </w:rPr>
        <w:t>Le groupe doit représenter ce passage une deuxième fois. Pendant la présentation,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Arrêtez cet enregistrement ici, et jouez une deuxième fois le passage.</w:t>
      </w:r>
    </w:p>
    <w:p>
      <w:pPr/>
      <w:r>
        <w:rPr>
          <w:lang w:val="fr_FR" w:bidi="fr_FR"/>
        </w:rPr>
      </w:r>
      <w:r>
        <w:rPr>
          <w:lang w:val="fr_FR" w:bidi="fr_FR"/>
        </w:rPr>
        <w:t>Voici un exemple de mise en scène et de réponses possibles.</w:t>
      </w:r>
    </w:p>
    <w:p>
      <w:pPr/>
      <w:r>
        <w:rPr>
          <w:lang w:val="fr_FR" w:bidi="fr_FR"/>
        </w:rPr>
      </w:r>
      <w:r>
        <w:rPr>
          <w:lang w:val="fr_FR" w:bidi="fr_FR"/>
        </w:rPr>
        <w:t>Les gens se sont multipliés sur la terre et des filles étaient nées. Les fils de Dieu ont vu que les filles étaient belles. Ils les ont prises comme femmes. Dieu n'était pas content. Il a dit : « Mon esprit ne restera pas avec eux pendant une si longue période parce qu'ils sont des personnes qui pèchent. Dans l'avenir, les gens ne vivront pas plus longtemps que 120 ans ».</w:t>
      </w:r>
    </w:p>
    <w:p>
      <w:pPr/>
      <w:r>
        <w:rPr>
          <w:lang w:val="fr_FR" w:bidi="fr_FR"/>
        </w:rPr>
      </w:r>
      <w:r>
        <w:rPr>
          <w:lang w:val="fr_FR" w:bidi="fr_FR"/>
        </w:rPr>
        <w:t>Mettez la scène en pause. Demandez à la personne qui joue le rôle de Dieu « Que ressens tu? ou Que penses-tu ? » Vous pouvez entendre des choses comme : « Triste de voir les gens vivre comme cela », « souhaitant que je puisse avoir plus de temps avec les gens, mais ils ne doivent pas vivre si longtemps dans leur péché ». Redémarrez la scène.</w:t>
      </w:r>
    </w:p>
    <w:p>
      <w:pPr/>
      <w:r>
        <w:rPr>
          <w:lang w:val="fr_FR" w:bidi="fr_FR"/>
        </w:rPr>
      </w:r>
      <w:r>
        <w:rPr>
          <w:lang w:val="fr_FR" w:bidi="fr_FR"/>
        </w:rPr>
        <w:t>En ces jours-là, le géant Nephilim vivait sur la terre. Et les enfants des fils de Dieu et les femmes sont devenus des héros et des guerriers célèbres sur la terre.</w:t>
      </w:r>
    </w:p>
    <w:p>
      <w:pPr/>
      <w:r>
        <w:rPr>
          <w:lang w:val="fr_FR" w:bidi="fr_FR"/>
        </w:rPr>
      </w:r>
      <w:r>
        <w:rPr>
          <w:lang w:val="fr_FR" w:bidi="fr_FR"/>
        </w:rPr>
        <w:t>Mettez la scène en pause. Demandez à ceux qui jouent le rôle des gens : « Que ressentez-vous ou pensez-vous ? » Vous pouvez entendre des choses comme : « Regardez comment nous sommes forts ! Nous n'avons pas besoin de Dieu ! » Redémarrez la scène.</w:t>
      </w:r>
    </w:p>
    <w:p>
      <w:pPr/>
      <w:r>
        <w:rPr>
          <w:lang w:val="fr_FR" w:bidi="fr_FR"/>
        </w:rPr>
      </w:r>
      <w:r>
        <w:rPr>
          <w:lang w:val="fr_FR" w:bidi="fr_FR"/>
        </w:rPr>
        <w:t>Dieu a vu comment les gens étaient méchants. Il a vu que ce qu'ils pensaient et avaient l'intention était toujours le mal. Il était désolé de les avoir faits et il était très triste. Dieu a dit : « Je détruirai complètement les humains que j'ai faits. Je détruirai tout ce qui est vivant - les gens, tous les animaux sur le sol et tous les oiseaux. Je suis désolé de les avoir faits ». Mais Dieu a favorisé Noé.</w:t>
      </w:r>
    </w:p>
    <w:p>
      <w:pPr/>
      <w:r>
        <w:rPr>
          <w:lang w:val="fr_FR" w:bidi="fr_FR"/>
        </w:rPr>
      </w:r>
      <w:r>
        <w:rPr>
          <w:lang w:val="fr_FR" w:bidi="fr_FR"/>
        </w:rPr>
        <w:t>Mettez la scène en pause. Demandez à la personne qui joue le rôle de Dieu « Que ressens tu? ou Que penses-tu ? » Vous pouvez entendre des choses comme « J'ai le cœur brisé », « Je suis si encouragé qu'il y a au moins un homme qui m'aime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Genèse 6:1–8 dans la version la plus facile à comprendre.</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Pendant que les gens se multipliaient, </w:t>
      </w:r>
      <w:r>
        <w:rPr>
          <w:b/>
          <w:lang w:val="fr_FR" w:bidi="fr_FR"/>
        </w:rPr>
        <w:t>les fils de Dieu</w:t>
      </w:r>
      <w:r>
        <w:rPr>
          <w:lang w:val="fr_FR" w:bidi="fr_FR"/>
        </w:rPr>
        <w:t xml:space="preserve"> ont épousé de belles femmes humaines. Nous ne savons pas à qui les « fils de Dieu » se réfèrent. Les fils de Dieu ne se réfèrent pas littéralement aux fils biologiques du Dieu créateur. Il y a trois possibilités. Les fils de Dieu peuvent être des anges qui ont épousé des femmes humaines. Cependant, nous ne voyons pas les anges se marier nulle part ailleurs dans la Bible, ce n'est donc pas une forte possibilité. Les fils de Dieu peuvent être des rois ou des princes puisque le titre « fils de Dieu » a été utilisé pour la royauté. Les fils de Dieu peuvent être les descendants de Seth dont la ligne familiale est répertoriée juste avant cela. La ligne familiale de Seth a suivi Dieu et peut donc être appelée « fils de Dieu ». Aucune de ces interprétations n'est sûre, il est donc meilleur de garder « fils de Dieu » vagues tout comme il l'est dans le texte.</w:t>
      </w:r>
    </w:p>
    <w:p>
      <w:pPr/>
      <w:r>
        <w:rPr>
          <w:lang w:val="fr_FR" w:bidi="fr_FR"/>
        </w:rPr>
      </w:r>
      <w:r>
        <w:rPr>
          <w:lang w:val="fr_FR" w:bidi="fr_FR"/>
        </w:rPr>
        <w:t xml:space="preserve">Arrêtez-vous ici et discutez en équipe de traduction : Comment allez-vous parler des </w:t>
      </w:r>
      <w:r>
        <w:rPr>
          <w:b/>
          <w:lang w:val="fr_FR" w:bidi="fr_FR"/>
        </w:rPr>
        <w:t>fils de Dieu</w:t>
      </w:r>
      <w:r>
        <w:rPr>
          <w:lang w:val="fr_FR" w:bidi="fr_FR"/>
        </w:rPr>
        <w:t xml:space="preserve"> dans cette histoire ? Mettez cet audio en pause ici.</w:t>
      </w:r>
    </w:p>
    <w:p>
      <w:pPr/>
      <w:r>
        <w:rPr>
          <w:lang w:val="fr_FR" w:bidi="fr_FR"/>
        </w:rPr>
      </w:r>
      <w:r>
        <w:rPr>
          <w:lang w:val="fr_FR" w:bidi="fr_FR"/>
        </w:rPr>
        <w:t xml:space="preserve">Les fils de Dieu </w:t>
      </w:r>
      <w:r>
        <w:rPr>
          <w:b/>
          <w:lang w:val="fr_FR" w:bidi="fr_FR"/>
        </w:rPr>
        <w:t>ont pris pour femmes</w:t>
      </w:r>
      <w:r>
        <w:rPr>
          <w:lang w:val="fr_FR" w:bidi="fr_FR"/>
        </w:rPr>
        <w:t xml:space="preserve"> toutes les belles femmes qu’ils ont voulues. Il est clair que les fils de Dieu n'ont pas suivi des pratiques matrimoniales normales. Ils ont juste pris toutes les femmes qu'ils voulaient comme épouses.</w:t>
      </w:r>
    </w:p>
    <w:p>
      <w:pPr/>
      <w:r>
        <w:rPr>
          <w:lang w:val="fr_FR" w:bidi="fr_FR"/>
        </w:rPr>
      </w:r>
      <w:r>
        <w:rPr>
          <w:lang w:val="fr_FR" w:bidi="fr_FR"/>
        </w:rPr>
        <w:t xml:space="preserve">Ensuite, </w:t>
      </w:r>
      <w:r>
        <w:rPr>
          <w:b/>
          <w:lang w:val="fr_FR" w:bidi="fr_FR"/>
        </w:rPr>
        <w:t>l'Eternel</w:t>
      </w:r>
      <w:r>
        <w:rPr>
          <w:lang w:val="fr_FR" w:bidi="fr_FR"/>
        </w:rPr>
        <w:t xml:space="preserve"> ou « le Seigneur » a dit « Mon Esprit ne supportera pas les humains aussi longtemps. ». Le nom de Dieu tout au long de ce passage est l'Eternel Traduisez Yahweh de la même manière que vous l'avez fait dans les passages précédents. Voir le glossaire principal pour plus d'informations sur </w:t>
      </w:r>
      <w:r>
        <w:rPr>
          <w:lang w:val="fr_FR" w:bidi="fr_FR"/>
        </w:rPr>
        <w:t>Yahweh</w:t>
      </w:r>
      <w:r>
        <w:rPr>
          <w:lang w:val="fr_FR" w:bidi="fr_FR"/>
        </w:rPr>
        <w:t xml:space="preserve"> </w:t>
      </w:r>
    </w:p>
    <w:p>
      <w:pPr/>
      <w:r>
        <w:rPr>
          <w:lang w:val="fr_FR" w:bidi="fr_FR"/>
        </w:rPr>
      </w:r>
      <w:r>
        <w:rPr>
          <w:lang w:val="fr_FR" w:bidi="fr_FR"/>
        </w:rPr>
        <w:t>Quand Dieu parle de « mon Esprit », dans ce contexte, l'</w:t>
      </w:r>
      <w:r>
        <w:rPr>
          <w:b/>
          <w:lang w:val="fr_FR" w:bidi="fr_FR"/>
        </w:rPr>
        <w:t>esprit</w:t>
      </w:r>
      <w:r>
        <w:rPr>
          <w:lang w:val="fr_FR" w:bidi="fr_FR"/>
        </w:rPr>
        <w:t xml:space="preserve"> se réfère probablement à l'esprit donneur de vie que Dieu a donné à Adam quand il l'a créé. Vous pourriez traduire cela par « mon esprit qui fait que les gens vivent » ou « mon pouvoir donnant la vie ». L'Esprit est si étroitement lié à Dieu lui-même que vous pourriez juste dire « Je ne le mettrai pas avec les humains ». Traduisez Esprit de la même manière que vous l'avez fait dans les passages précédents. Pour plus d'informations sur l'Esprit de Dieu, voir </w:t>
      </w:r>
      <w:r>
        <w:rPr>
          <w:lang w:val="fr_FR" w:bidi="fr_FR"/>
        </w:rPr>
        <w:t>Saint-Esprit</w:t>
      </w:r>
      <w:r>
        <w:rPr>
          <w:lang w:val="fr_FR" w:bidi="fr_FR"/>
        </w:rPr>
        <w:t xml:space="preserve"> dans le glossaire principal.</w:t>
      </w:r>
    </w:p>
    <w:p>
      <w:pPr/>
      <w:r>
        <w:rPr>
          <w:lang w:val="fr_FR" w:bidi="fr_FR"/>
        </w:rPr>
      </w:r>
      <w:r>
        <w:rPr>
          <w:lang w:val="fr_FR" w:bidi="fr_FR"/>
        </w:rPr>
        <w:t xml:space="preserve">Dieu a dit qu'il ne supporterait pas ou ne continuerait pas à vivre avec des humains parce qu'ils sont seulement </w:t>
      </w:r>
      <w:r>
        <w:rPr>
          <w:b/>
          <w:lang w:val="fr_FR" w:bidi="fr_FR"/>
        </w:rPr>
        <w:t>chair mortelle</w:t>
      </w:r>
      <w:r>
        <w:rPr>
          <w:lang w:val="fr_FR" w:bidi="fr_FR"/>
        </w:rPr>
        <w:t>. La chair mortelle se réfère simplement au fait que les humains ne sont pas divins - ils meurent éventuellement et ils désobéissent à Dieu.</w:t>
      </w:r>
    </w:p>
    <w:p>
      <w:pPr/>
      <w:r>
        <w:rPr>
          <w:lang w:val="fr_FR" w:bidi="fr_FR"/>
        </w:rPr>
      </w:r>
      <w:r>
        <w:rPr>
          <w:lang w:val="fr_FR" w:bidi="fr_FR"/>
        </w:rPr>
        <w:t xml:space="preserve">Pendant cette période, </w:t>
      </w:r>
      <w:r>
        <w:rPr>
          <w:b/>
          <w:lang w:val="fr_FR" w:bidi="fr_FR"/>
        </w:rPr>
        <w:t>Nephilim</w:t>
      </w:r>
      <w:r>
        <w:rPr>
          <w:lang w:val="fr_FR" w:bidi="fr_FR"/>
        </w:rPr>
        <w:t xml:space="preserve"> géant vivait sur la terre. Nephilim est un nom général d'un groupe de personnes qui est trouvé ailleurs dans la Bible aussi. Cependant, ici, les Nephilim vivent avant l'inondation et ils auraient été tués plus tard pendant l'inondation. Cela signifie que ce terme doit être juste un terme général pour les gens vus comme des géants ou des guerriers puissants.</w:t>
      </w:r>
    </w:p>
    <w:p>
      <w:pPr/>
      <w:r>
        <w:rPr>
          <w:lang w:val="fr_FR" w:bidi="fr_FR"/>
        </w:rPr>
      </w:r>
      <w:r>
        <w:rPr>
          <w:lang w:val="fr_FR" w:bidi="fr_FR"/>
        </w:rPr>
        <w:t xml:space="preserve">Dieu a vu que tout ce que les gens pensaient ou faisaient était mauvais ou mal. Il était déçu de les avoir faits. Le </w:t>
      </w:r>
      <w:r>
        <w:rPr>
          <w:b/>
          <w:lang w:val="fr_FR" w:bidi="fr_FR"/>
        </w:rPr>
        <w:t>cœur de Dieu était brisé</w:t>
      </w:r>
      <w:r>
        <w:rPr>
          <w:lang w:val="fr_FR" w:bidi="fr_FR"/>
        </w:rPr>
        <w:t xml:space="preserve"> ce qui signifie que Dieu était très triste. Dieu a dit qu'il allait effacer la race humaine </w:t>
      </w:r>
      <w:r>
        <w:rPr>
          <w:b/>
          <w:lang w:val="fr_FR" w:bidi="fr_FR"/>
        </w:rPr>
        <w:t>de la face de la terre</w:t>
      </w:r>
      <w:r>
        <w:rPr>
          <w:lang w:val="fr_FR" w:bidi="fr_FR"/>
        </w:rPr>
        <w:t>. Cela signifie que Dieu détruirait complètement les gens. Dieu continue pour dire qu'il détruira complètement toutes les choses vivantes sur la terre - les grands et les petits animaux sur la terre sèche et tous les oiseaux.</w:t>
      </w:r>
    </w:p>
    <w:p>
      <w:pPr/>
      <w:r>
        <w:rPr>
          <w:lang w:val="fr_FR" w:bidi="fr_FR"/>
        </w:rPr>
      </w:r>
      <w:r>
        <w:rPr>
          <w:lang w:val="fr_FR" w:bidi="fr_FR"/>
        </w:rPr>
        <w:t xml:space="preserve">Cependant, </w:t>
      </w:r>
      <w:r>
        <w:rPr>
          <w:b/>
          <w:lang w:val="fr_FR" w:bidi="fr_FR"/>
        </w:rPr>
        <w:t>Noé a trouvé grâce aux yeux Dieu</w:t>
      </w:r>
      <w:r>
        <w:rPr>
          <w:lang w:val="fr_FR" w:bidi="fr_FR"/>
        </w:rPr>
        <w:t>. Noé a plu à Dieu. Nous savons du passage suivant que Noé a obéi à Dieu et avait une bonne relation avec lui.</w:t>
      </w:r>
    </w:p>
    <w:p>
      <w:pPr/>
      <w:r>
        <w:rPr>
          <w:lang w:val="fr_FR" w:bidi="fr_FR"/>
        </w:rPr>
      </w:r>
      <w:r>
        <w:rPr>
          <w:lang w:val="fr_FR" w:bidi="fr_FR"/>
        </w:rPr>
        <w:t>Arrêtez-vous et discutez dans votre groupe de langue : Comment parlez-vous quand quelqu'un est satisfait de quelqu'un d'autre ? Quels types de choses quelqu'un fait-il pour plaire à quelqu'un d'autre ? Comment parlerez-vous de la façon dont Noé a trouvé grâce aux yeux de Dieu ?</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 xml:space="preserve">Maintenant, le groupe peut se mettre d'accord sur une version finale du passage. Chaque membre du groupe doit s'entraîner à raconter cette dernière version du passage. </w:t>
      </w:r>
      <w:r>
        <w:rPr>
          <w:lang w:val="fr_FR" w:bidi="fr_FR"/>
        </w:rPr>
      </w:r>
      <w:r>
        <w:rPr>
          <w:lang w:val="fr_FR" w:bidi="fr_FR"/>
        </w:rPr>
      </w:r>
    </w:p>
    <w:p>
      <w:pPr/>
      <w:r>
        <w:rPr>
          <w:lang w:val="fr_FR" w:bidi="fr_FR"/>
        </w:rPr>
      </w:r>
    </w:p>
    <w:p>
      <w:pPr>
        <w:pStyle w:val="Heading2"/>
      </w:pPr>
      <w:r>
        <w:rPr>
          <w:lang w:val="fr_FR" w:bidi="fr_FR"/>
        </w:rPr>
        <w:t>Genèse 6:9–22</w:t>
      </w:r>
      <w:r>
        <w:rPr>
          <w:lang w:val="fr_FR" w:bidi="fr_FR"/>
        </w:rPr>
      </w:r>
    </w:p>
    <w:p>
      <w:pPr>
        <w:pStyle w:val="Heading3"/>
      </w:pPr>
      <w:r>
        <w:rPr>
          <w:lang w:val="fr_FR" w:bidi="fr_FR"/>
        </w:rPr>
        <w:t>Écouter et Cœur</w:t>
      </w:r>
    </w:p>
    <w:p>
      <w:pPr/>
      <w:r>
        <w:rPr>
          <w:lang w:val="fr_FR" w:bidi="fr_FR"/>
        </w:rPr>
      </w:r>
      <w:r>
        <w:rPr>
          <w:lang w:val="fr_FR" w:bidi="fr_FR"/>
        </w:rPr>
        <w:t>Ecoutez Genèse 6:9–22 et gardez le dans votre cœur. Écoutez le texte trois fois dans (trois versions différentes si possible.) Ensuite, discutez des questions suivantes en groupe :</w:t>
      </w:r>
    </w:p>
    <w:p>
      <w:pPr>
        <w:pStyle w:val="ListBullet"/>
        <w:spacing w:line="240" w:lineRule="auto"/>
        <w:ind w:left="720"/>
      </w:pPr>
      <w:r>
        <w:rPr>
          <w:lang w:val="fr_FR" w:bidi="fr_FR"/>
        </w:rPr>
      </w:r>
      <w:r>
        <w:rPr>
          <w:lang w:val="fr_FR" w:bidi="fr_FR"/>
        </w:rPr>
        <w:t>Qu'est-ce que vous aimez dans ce passage ?</w:t>
      </w:r>
    </w:p>
    <w:p>
      <w:pPr>
        <w:pStyle w:val="ListBullet"/>
        <w:spacing w:line="240" w:lineRule="auto"/>
        <w:ind w:left="720"/>
      </w:pPr>
      <w:r>
        <w:rPr>
          <w:lang w:val="fr_FR" w:bidi="fr_FR"/>
        </w:rPr>
      </w:r>
      <w:r>
        <w:rPr>
          <w:lang w:val="fr_FR" w:bidi="fr_FR"/>
        </w:rPr>
        <w:t>Qu'est-ce qui n'aimez pas ou ne comprenez pas dans ce passage ?</w:t>
      </w:r>
    </w:p>
    <w:p>
      <w:pPr>
        <w:pStyle w:val="ListBullet"/>
        <w:spacing w:line="240" w:lineRule="auto"/>
        <w:ind w:left="720"/>
      </w:pPr>
      <w:r>
        <w:rPr>
          <w:lang w:val="fr_FR" w:bidi="fr_FR"/>
        </w:rPr>
      </w:r>
      <w:r>
        <w:rPr>
          <w:lang w:val="fr_FR" w:bidi="fr_FR"/>
        </w:rPr>
        <w:t>Qu'est-ce que cette histoire nous dit à propos de Dieu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Après l’histoire où Adam et Ève ont désobéi à Dieu et ont été chassés du jardin spécial que Dieu avait fait pour eux, ils ont eu des enfants. Ces enfants avaient des enfants. La terre a commencé à se remplir de gens. Ces personnes ont désobéi à Dieu. Ils étaient corrompus et violents. Cela signifie qu'ils étaient malhonnêtes dans leurs façons. Corrompu signifie aussi que quelque chose est gâté ou pourri. Violent signifie qu'ils ont utilisé la force. Dieu a vu la corruption des gens et a décidé de détruire les gens. Tout cela s'est produit avant que l'histoire de Noé ne commence.</w:t>
      </w:r>
    </w:p>
    <w:p>
      <w:pPr/>
      <w:r>
        <w:rPr>
          <w:lang w:val="fr_FR" w:bidi="fr_FR"/>
        </w:rPr>
      </w:r>
      <w:r>
        <w:rPr>
          <w:lang w:val="fr_FR" w:bidi="fr_FR"/>
        </w:rPr>
        <w:t>L'histoire de Noé est un récit qui raconte comment Dieu a détruit les hommes et les animaux qu'il avait créés, mais a sauvé Noé, sa famille et certains animaux. L'auteur de la Genèse dit des parties de l'histoire de Noé plus d'une fois. Chaque fois, l'auteur ajoute plus de détails. Cela est similaire à la façon dont l'auteur dit l'histoire de la création. C'est la première histoire de Noé.</w:t>
      </w:r>
    </w:p>
    <w:p>
      <w:pPr/>
      <w:r>
        <w:rPr>
          <w:lang w:val="fr_FR" w:bidi="fr_FR"/>
        </w:rPr>
      </w:r>
      <w:r>
        <w:rPr>
          <w:lang w:val="fr_FR" w:bidi="fr_FR"/>
        </w:rPr>
        <w:t>L'histoire commence en disant que ce sont les générations de Noé. Cette expression est utilisée beaucoup de fois dans la Genèse. L'histoire de Noé est la deuxième fois que cette expression est utilisée. Il commence généralement une nouvelle histoire sur un personnage principal. Dans cette histoire, nous apprenons à connaître Noé.</w:t>
      </w:r>
    </w:p>
    <w:p>
      <w:pPr/>
      <w:r>
        <w:rPr>
          <w:lang w:val="fr_FR" w:bidi="fr_FR"/>
        </w:rPr>
      </w:r>
      <w:r>
        <w:rPr>
          <w:lang w:val="fr_FR" w:bidi="fr_FR"/>
        </w:rPr>
        <w:t>Nous ne savons pas où Noé a vécu. Nous verrons plus tard que le bateau atterrira du côté d'une montagne dans le pays actuel de la Turquie. Certaines personnes pensent que Noé a vécu dans la région entre le fleuve Tigre et la rivière Euphrate.</w:t>
      </w:r>
    </w:p>
    <w:p>
      <w:pPr/>
      <w:r>
        <w:rPr>
          <w:lang w:val="fr_FR" w:bidi="fr_FR"/>
        </w:rPr>
      </w:r>
      <w:r>
        <w:rPr>
          <w:lang w:val="fr_FR" w:bidi="fr_FR"/>
        </w:rPr>
        <w:t>Montrez une carte de cette région qui inclut la région de la Turquie où le mont Ararat est situé. La carte comprendra le Tigre et les rivières d'Euphrate.</w:t>
      </w:r>
    </w:p>
    <w:p>
      <w:pPr/>
      <w:r>
        <w:rPr>
          <w:lang w:val="fr_FR" w:bidi="fr_FR"/>
        </w:rPr>
      </w:r>
      <w:r>
        <w:rPr>
          <w:lang w:val="fr_FR" w:bidi="fr_FR"/>
        </w:rPr>
        <w:t>Noé était un bon homme. L'histoire dit qu'il était juste et irréprochable. Cela signifie que Noé avait une bonne relation avec Dieu.</w:t>
      </w:r>
    </w:p>
    <w:p>
      <w:pPr/>
      <w:r>
        <w:rPr>
          <w:lang w:val="fr_FR" w:bidi="fr_FR"/>
        </w:rPr>
      </w:r>
      <w:r>
        <w:rPr>
          <w:lang w:val="fr_FR" w:bidi="fr_FR"/>
        </w:rPr>
        <w:t>Décrivez une relation que vous considéreriez comme une proximité fraternelle.</w:t>
      </w:r>
    </w:p>
    <w:p>
      <w:pPr/>
      <w:r>
        <w:rPr>
          <w:lang w:val="fr_FR" w:bidi="fr_FR"/>
        </w:rPr>
      </w:r>
      <w:r>
        <w:rPr>
          <w:lang w:val="fr_FR" w:bidi="fr_FR"/>
        </w:rPr>
        <w:t>Noé a suivi les voies de Dieu. Noé n'était pas parfait. Noé a désobéi à Dieu à des moments. Dieu a vu que Noé était un bon homme. Noé était marié et avait 3 fils adultes nommés Sem, Ham et Japheth. Chaque fils était aussi marié.</w:t>
      </w:r>
    </w:p>
    <w:p>
      <w:pPr/>
      <w:r>
        <w:rPr>
          <w:lang w:val="fr_FR" w:bidi="fr_FR"/>
        </w:rPr>
      </w:r>
      <w:r>
        <w:rPr>
          <w:lang w:val="fr_FR" w:bidi="fr_FR"/>
        </w:rPr>
        <w:t>Dans un passage précédent, Noé a 500 ans. Il avait 600 ans quand la pluie a commencé à tomber après que Noé est entré dans le bateau. Nous ne savons pas combien de temps il a fallu à Noé pour construire le bateau. L'âge de Noé n'est pas mentionné dans cette histoire, mais son âge est mentionné dans d'autres histoires.</w:t>
      </w:r>
    </w:p>
    <w:p>
      <w:pPr/>
      <w:r>
        <w:rPr>
          <w:lang w:val="fr_FR" w:bidi="fr_FR"/>
        </w:rPr>
      </w:r>
      <w:r>
        <w:rPr>
          <w:lang w:val="fr_FR" w:bidi="fr_FR"/>
        </w:rPr>
        <w:t>Dieu est allé vers Noé et a dit à Noé : « J'ai décidé de détruire tous les êtres vivantes. Ils sont tous violents ou font des choses violentes ». Dieu utilise le mot corrompu qui signifie quelque chose de mauvais ou de pourri. Cela peut aussi signifier que quelqu'un qui est corrompu est quelqu'un qui fait quelque chose de mauvais ou de maléfique.</w:t>
      </w:r>
    </w:p>
    <w:p>
      <w:pPr/>
      <w:r>
        <w:rPr>
          <w:lang w:val="fr_FR" w:bidi="fr_FR"/>
        </w:rPr>
      </w:r>
      <w:r>
        <w:rPr>
          <w:lang w:val="fr_FR" w:bidi="fr_FR"/>
        </w:rPr>
        <w:t>Imaginez ce que les autres personnes faisaient. Quelles sont certaines des choses qu'ils ont probablement faites qui ont causé que Dieu est si en colère contre eux ? Que pensez-vous que Noé faisait qui a causé que Dieu a vu Noé comme sans reproche et juste ? En quoi Noé était-il différent du reste des gens ?</w:t>
      </w:r>
    </w:p>
    <w:p>
      <w:pPr/>
      <w:r>
        <w:rPr>
          <w:lang w:val="fr_FR" w:bidi="fr_FR"/>
        </w:rPr>
      </w:r>
      <w:r>
        <w:rPr>
          <w:lang w:val="fr_FR" w:bidi="fr_FR"/>
        </w:rPr>
        <w:t xml:space="preserve"> Ensuite, Dieu dit à Noé de construire un bateau. Ce n'était pas un bateau que Noé avait vu auparavant. Les gens à ce moment ont fait de petits bateaux de peaux qu'ils ont utilisés le long des bords des rivières.</w:t>
      </w:r>
    </w:p>
    <w:p>
      <w:pPr/>
      <w:r>
        <w:rPr>
          <w:lang w:val="fr_FR" w:bidi="fr_FR"/>
        </w:rPr>
      </w:r>
      <w:r>
        <w:rPr>
          <w:lang w:val="fr_FR" w:bidi="fr_FR"/>
        </w:rPr>
        <w:t>Montrez une image d'un petit bateau fabriqué à partir de peaux.</w:t>
      </w:r>
    </w:p>
    <w:p>
      <w:pPr/>
      <w:r>
        <w:rPr>
          <w:lang w:val="fr_FR" w:bidi="fr_FR"/>
        </w:rPr>
      </w:r>
      <w:r>
        <w:rPr>
          <w:lang w:val="fr_FR" w:bidi="fr_FR"/>
        </w:rPr>
        <w:t>Dieu dit à Noé le type de bois à utiliser pour construire le bateau. Nous ne savons pas exactement ce que ce bois était, mais nous savons que c'était bon pour construire des bateaux. Dieu a dit à Noé d'utiliser le goudron pour rendre le bateau étanche. Le goudron est la substance gommeuse noire que nous obtenons des pins. Mettre cette substance à l'intérieur et à l'extérieur du bateau le rendrait étanche. Aucune eau ne s'écoulerait dans le bateau. Dieu n'a pas dit à Noé de mettre un gouvernail ou de naviguer sur le bateau pour le diriger. Ce bateau ne ressemblerait pas à la plupart des bateaux que vous avez pu voir.</w:t>
      </w:r>
    </w:p>
    <w:p>
      <w:pPr/>
      <w:r>
        <w:rPr>
          <w:lang w:val="fr_FR" w:bidi="fr_FR"/>
        </w:rPr>
      </w:r>
      <w:r>
        <w:rPr>
          <w:lang w:val="fr_FR" w:bidi="fr_FR"/>
        </w:rPr>
        <w:t>Montrez une image du goudron utilisé sur un bateau ou du bois.</w:t>
      </w:r>
    </w:p>
    <w:p>
      <w:pPr/>
      <w:r>
        <w:rPr>
          <w:lang w:val="fr_FR" w:bidi="fr_FR"/>
        </w:rPr>
      </w:r>
      <w:r>
        <w:rPr>
          <w:lang w:val="fr_FR" w:bidi="fr_FR"/>
        </w:rPr>
        <w:t>Montrez une image de pins qui produisent du goudron.</w:t>
      </w:r>
    </w:p>
    <w:p>
      <w:pPr/>
      <w:r>
        <w:rPr>
          <w:lang w:val="fr_FR" w:bidi="fr_FR"/>
        </w:rPr>
      </w:r>
      <w:r>
        <w:rPr>
          <w:lang w:val="fr_FR" w:bidi="fr_FR"/>
        </w:rPr>
        <w:t>Dieu a dit à Noé comment construire le bateau. Dieu a dit à Noé de faire le bateau de 150 mètres de long, de 25 mètres de large et de 15 mètres de haut. Dieu a dit à Noé de faire 3 niveaux ou 3 étages dans le bateau. Dieu a dit à Noé de faire des étables ou des nids pour les animaux qui seraient dans le bateau. Dieu a dit à Noé de mettre une porte du côté. Dieu a aussi dit à Noé de laisser un espace de 50 centimètres entre le côté supérieur du bateau et le toit. Cet espace devait faire tout le chemin autour du bateau.</w:t>
      </w:r>
    </w:p>
    <w:p>
      <w:pPr/>
      <w:r>
        <w:rPr>
          <w:lang w:val="fr_FR" w:bidi="fr_FR"/>
        </w:rPr>
      </w:r>
      <w:r>
        <w:rPr>
          <w:lang w:val="fr_FR" w:bidi="fr_FR"/>
        </w:rPr>
        <w:t>Prenez des morceaux de papier ou des morceaux de bois ou des bâtons et essayez de faire un bateau en suivant les instructions données à Noé. Cela ressemble à une boîte. Mettez-le dans l'eau pour voir si cela flotte. Assurez-vous que le fond du bateau est plat. Ne mettez pas un gouvernail ou une voile sur le bateau. Vous pouvez aussi essayer de dessiner une image en utilisant juste ces instructions.</w:t>
      </w:r>
    </w:p>
    <w:p>
      <w:pPr/>
      <w:r>
        <w:rPr>
          <w:lang w:val="fr_FR" w:bidi="fr_FR"/>
        </w:rPr>
      </w:r>
      <w:r>
        <w:rPr>
          <w:lang w:val="fr_FR" w:bidi="fr_FR"/>
        </w:rPr>
        <w:t>Parlez de ce que c'était pour Noé d'essayer de construire quelque chose qu'il n'avait jamais vu auparavant juste à partir de ces directions.</w:t>
      </w:r>
    </w:p>
    <w:p>
      <w:pPr/>
      <w:r>
        <w:rPr>
          <w:lang w:val="fr_FR" w:bidi="fr_FR"/>
        </w:rPr>
      </w:r>
      <w:r>
        <w:rPr>
          <w:lang w:val="fr_FR" w:bidi="fr_FR"/>
        </w:rPr>
        <w:t>Montrez une image de l'arche après que l'équipe a essayé de construire un modèle de l'arche.</w:t>
      </w:r>
    </w:p>
    <w:p>
      <w:pPr/>
      <w:r>
        <w:rPr>
          <w:lang w:val="fr_FR" w:bidi="fr_FR"/>
        </w:rPr>
      </w:r>
      <w:r>
        <w:rPr>
          <w:lang w:val="fr_FR" w:bidi="fr_FR"/>
        </w:rPr>
        <w:t>Montrez une image qui est une coupe du bateau pour qu'ils puissent voir comment l'intérieur a été fait. Discutez de la façon dont votre culture rend les bateaux étanches pour qu'ils ne fuient pas.</w:t>
      </w:r>
    </w:p>
    <w:p>
      <w:pPr/>
      <w:r>
        <w:rPr>
          <w:lang w:val="fr_FR" w:bidi="fr_FR"/>
        </w:rPr>
      </w:r>
      <w:r>
        <w:rPr>
          <w:lang w:val="fr_FR" w:bidi="fr_FR"/>
        </w:rPr>
        <w:t>Le bateau ressemblerait à une longue boîte étroite. Un bateau construit comme cela flotterait. C'était assez grand pour avoir de l'espace pour tous les animaux et pour les huit personnes qui étaient sur le bateau. Nous ne savons pas si quelqu'un a aidé Noé à construire le bateau.</w:t>
      </w:r>
    </w:p>
    <w:p>
      <w:pPr/>
      <w:r>
        <w:rPr>
          <w:lang w:val="fr_FR" w:bidi="fr_FR"/>
        </w:rPr>
      </w:r>
      <w:r>
        <w:rPr>
          <w:lang w:val="fr_FR" w:bidi="fr_FR"/>
        </w:rPr>
        <w:t>Montrez une image des étables qui seraient dans le bateau que Dieu a dit à Noé de construire. Montrez une image de nids comme ceux trouvés dans un poulet.</w:t>
      </w:r>
    </w:p>
    <w:p>
      <w:pPr/>
      <w:r>
        <w:rPr>
          <w:lang w:val="fr_FR" w:bidi="fr_FR"/>
        </w:rPr>
      </w:r>
      <w:r>
        <w:rPr>
          <w:lang w:val="fr_FR" w:bidi="fr_FR"/>
        </w:rPr>
        <w:t>Ensuite, Dieu a dit à Noé à nouveau : « Je vais détruire chaque être vivant qui respire ». Dieu a dit : « Je vais couvrir la terre d'eau pour que tout meure ». C'est une inondation. Beaucoup de fois, une inondation se produit rapidement avec l'eau se précipitant dans ou à travers une région. Une inondation se produit souvent après une forte tempête de pluie. La pluie tombe si rapidement et avec une telle force qu'elle n'a pas le temps d'aller dans le sol et elle coule du sol dans les régions inférieures. L'eau se déplace avec une telle force qu'elle détruit les structures de la façon.</w:t>
      </w:r>
    </w:p>
    <w:p>
      <w:pPr/>
      <w:r>
        <w:rPr>
          <w:lang w:val="fr_FR" w:bidi="fr_FR"/>
        </w:rPr>
      </w:r>
      <w:r>
        <w:rPr>
          <w:lang w:val="fr_FR" w:bidi="fr_FR"/>
        </w:rPr>
        <w:t>Montrez une image d'une région inondée. L'image doit montrer l'eau couvrant la région ainsi qu'une partie de la destruction causée par l'eau.</w:t>
      </w:r>
    </w:p>
    <w:p>
      <w:pPr/>
      <w:r>
        <w:rPr>
          <w:lang w:val="fr_FR" w:bidi="fr_FR"/>
        </w:rPr>
      </w:r>
      <w:r>
        <w:rPr>
          <w:lang w:val="fr_FR" w:bidi="fr_FR"/>
        </w:rPr>
        <w:t>Discutez en équipe : que savez-vous des inondations ? Qu'avez-vous expérimenté ou qu'est-ce que les autres vous ont dit sur les inondations ?</w:t>
      </w:r>
    </w:p>
    <w:p>
      <w:pPr/>
      <w:r>
        <w:rPr>
          <w:lang w:val="fr_FR" w:bidi="fr_FR"/>
        </w:rPr>
      </w:r>
      <w:r>
        <w:rPr>
          <w:lang w:val="fr_FR" w:bidi="fr_FR"/>
        </w:rPr>
        <w:t>Après la description de la destruction à la terre, Dieu fait un contraste avec sa promesse à Noé. Dieu a dit à Noé : « Mais je confirmerai mon alliance avec toi ». Une alliance est une promesse solennelle ou un accord. Dieu disait à Noé que lui et sa famille seraient en sécurité dans le bateau. Cette alliance était une promesse faite par Dieu et dépendait de Dieu. Dieu n'a rien exigé de Noé. Dieu a aussi dit à Noé de prendre sa femme, ses trois fils et leurs femmes et d'aller sur le bateau. Cela a mis huit adultes sur le bateau. Dieu a dit à Noé de mettre une paire de chaque type d'animal, d'oiseau et des choses rampantes sur le bateau - un mâle et une femelle de chacun. Dieu a aussi dit à Noé de s'assurer qu'il y avait assez de nourriture sur le bateau pour tous ces animaux et pour la famille de Noé.</w:t>
      </w:r>
    </w:p>
    <w:p>
      <w:pPr/>
      <w:r>
        <w:rPr>
          <w:lang w:val="fr_FR" w:bidi="fr_FR"/>
        </w:rPr>
      </w:r>
      <w:r>
        <w:rPr>
          <w:lang w:val="fr_FR" w:bidi="fr_FR"/>
        </w:rPr>
        <w:t>Parlez de certains des types d'animaux qui auraient été sur le bateau. Imaginez la scène avec les animaux venant au bateau pour monter sur le bateau. Quel genre de nourriture mettriez-vous sur le bateau ? Combien de nourriture mettriez-vous sur le bateau ?</w:t>
      </w:r>
    </w:p>
    <w:p>
      <w:pPr/>
      <w:r>
        <w:rPr>
          <w:lang w:val="fr_FR" w:bidi="fr_FR"/>
        </w:rPr>
      </w:r>
      <w:r>
        <w:rPr>
          <w:lang w:val="fr_FR" w:bidi="fr_FR"/>
        </w:rPr>
        <w:t>Noé a tout fait exactement comme Dieu avait commandé.</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quatre parties dans ce passage.</w:t>
      </w:r>
    </w:p>
    <w:p>
      <w:pPr/>
      <w:r>
        <w:rPr>
          <w:lang w:val="fr_FR" w:bidi="fr_FR"/>
        </w:rPr>
      </w:r>
      <w:r>
        <w:rPr>
          <w:b/>
          <w:lang w:val="fr_FR" w:bidi="fr_FR"/>
        </w:rPr>
        <w:t>Première scène :</w:t>
      </w:r>
      <w:r>
        <w:rPr>
          <w:lang w:val="fr_FR" w:bidi="fr_FR"/>
        </w:rPr>
        <w:t xml:space="preserve"> Cette scène est l'introduction à l'histoire de Noé. Nous apprenons des informations sur le personnage de Noé et la famille de Noé. Personne ne parle dans la première scène.</w:t>
      </w:r>
    </w:p>
    <w:p>
      <w:pPr/>
      <w:r>
        <w:rPr>
          <w:lang w:val="fr_FR" w:bidi="fr_FR"/>
        </w:rPr>
      </w:r>
      <w:r>
        <w:rPr>
          <w:b/>
          <w:lang w:val="fr_FR" w:bidi="fr_FR"/>
        </w:rPr>
        <w:t>Deuxième scène :</w:t>
      </w:r>
      <w:r>
        <w:rPr>
          <w:lang w:val="fr_FR" w:bidi="fr_FR"/>
        </w:rPr>
        <w:t xml:space="preserve"> Nous apprenons sur la méchanceté des gens sur la terre. Dieu voit tout ce qui se passe. Dieu parle dans la deuxième scène.</w:t>
      </w:r>
    </w:p>
    <w:p>
      <w:pPr/>
      <w:r>
        <w:rPr>
          <w:lang w:val="fr_FR" w:bidi="fr_FR"/>
        </w:rPr>
      </w:r>
      <w:r>
        <w:rPr>
          <w:b/>
          <w:lang w:val="fr_FR" w:bidi="fr_FR"/>
        </w:rPr>
        <w:t>Troisième scène</w:t>
      </w:r>
      <w:r>
        <w:rPr>
          <w:lang w:val="fr_FR" w:bidi="fr_FR"/>
        </w:rPr>
        <w:t>, Dieu dit à Noé que toutes les créatures vivantes vont être détruites. Dieu dit à Noé de construire un grand bateau ou une arche. Dieu donne des instructions spécifiques sur la taille du bateau, le type de bois à utiliser pour construire le bateau, le nombre d'étages dans le bateau et même où mettre la porte. Noé ne parle pas dans cette scène.</w:t>
      </w:r>
    </w:p>
    <w:p>
      <w:pPr/>
      <w:r>
        <w:rPr>
          <w:lang w:val="fr_FR" w:bidi="fr_FR"/>
        </w:rPr>
      </w:r>
      <w:r>
        <w:rPr>
          <w:b/>
          <w:lang w:val="fr_FR" w:bidi="fr_FR"/>
        </w:rPr>
        <w:t>Quatrième scène :</w:t>
      </w:r>
      <w:r>
        <w:rPr>
          <w:lang w:val="fr_FR" w:bidi="fr_FR"/>
        </w:rPr>
        <w:t xml:space="preserve"> Dieu rappelle à Noé pourquoi Noé doit construire le bateau. Dieu réaffirme alliance avec Noé. Dieu dit à Noé de mettre une paire d'animaux, un mâle et une femelle de chaque espèce sur le bateau. Dieu dit à Noé que ces animaux viendront à Noé. Dieu dit aussi à Noé de mettre de la nourriture sur le bateau pour les animaux et pour la famille de Noé. Noé ne parle pas.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Noé</w:t>
      </w:r>
    </w:p>
    <w:p>
      <w:pPr>
        <w:pStyle w:val="ListBullet"/>
        <w:spacing w:line="240" w:lineRule="auto"/>
        <w:ind w:left="720"/>
      </w:pPr>
      <w:r>
        <w:rPr>
          <w:lang w:val="fr_FR" w:bidi="fr_FR"/>
        </w:rPr>
      </w:r>
      <w:r>
        <w:rPr>
          <w:lang w:val="fr_FR" w:bidi="fr_FR"/>
        </w:rPr>
        <w:t>La femme de Noé</w:t>
      </w:r>
    </w:p>
    <w:p>
      <w:pPr>
        <w:pStyle w:val="ListBullet"/>
        <w:spacing w:line="240" w:lineRule="auto"/>
        <w:ind w:left="720"/>
      </w:pPr>
      <w:r>
        <w:rPr>
          <w:lang w:val="fr_FR" w:bidi="fr_FR"/>
        </w:rPr>
      </w:r>
      <w:r>
        <w:rPr>
          <w:lang w:val="fr_FR" w:bidi="fr_FR"/>
        </w:rPr>
        <w:t>Les 3 fils de Noé</w:t>
      </w:r>
    </w:p>
    <w:p>
      <w:pPr>
        <w:pStyle w:val="ListBullet"/>
        <w:spacing w:line="240" w:lineRule="auto"/>
        <w:ind w:left="720"/>
      </w:pPr>
      <w:r>
        <w:rPr>
          <w:lang w:val="fr_FR" w:bidi="fr_FR"/>
        </w:rPr>
      </w:r>
      <w:r>
        <w:rPr>
          <w:lang w:val="fr_FR" w:bidi="fr_FR"/>
        </w:rPr>
        <w:t>Les femmes de chacun des fils</w:t>
      </w:r>
    </w:p>
    <w:p>
      <w:pPr>
        <w:pStyle w:val="ListBullet"/>
        <w:spacing w:line="240" w:lineRule="auto"/>
        <w:ind w:left="720"/>
      </w:pPr>
      <w:r>
        <w:rPr>
          <w:lang w:val="fr_FR" w:bidi="fr_FR"/>
        </w:rPr>
      </w:r>
      <w:r>
        <w:rPr>
          <w:lang w:val="fr_FR" w:bidi="fr_FR"/>
        </w:rPr>
        <w:t>Les animaux</w:t>
      </w:r>
    </w:p>
    <w:p>
      <w:pPr>
        <w:pStyle w:val="ListBullet"/>
        <w:spacing w:line="240" w:lineRule="auto"/>
        <w:ind w:left="720"/>
      </w:pPr>
      <w:r>
        <w:rPr>
          <w:lang w:val="fr_FR" w:bidi="fr_FR"/>
        </w:rPr>
      </w:r>
      <w:r>
        <w:rPr>
          <w:lang w:val="fr_FR" w:bidi="fr_FR"/>
        </w:rPr>
        <w:t>Autres personnes</w:t>
      </w:r>
    </w:p>
    <w:p>
      <w:pPr/>
      <w:r>
        <w:rPr>
          <w:lang w:val="fr_FR" w:bidi="fr_FR"/>
        </w:rPr>
      </w:r>
      <w:r>
        <w:rPr>
          <w:lang w:val="fr_FR" w:bidi="fr_FR"/>
        </w:rPr>
        <w:t>Dans cette session, faites sortir le scénario de groupe ou utilisez une sorte de manipulateurs (objets que vous pouvez déplacer autour comme des rochers, des bâtons, des jouets d'enfants) pour visualiser l'histoire et l'action dans le passage.</w:t>
      </w:r>
    </w:p>
    <w:p>
      <w:pPr/>
      <w:r>
        <w:rPr>
          <w:lang w:val="fr_FR" w:bidi="fr_FR"/>
        </w:rPr>
      </w:r>
      <w:r>
        <w:rPr>
          <w:lang w:val="fr_FR" w:bidi="fr_FR"/>
        </w:rPr>
        <w:t>Dans la première scène, Noé est introduit. Noé est un homme juste. Noé est la seule personne sans reproche sur la terre en ce moment. Noé n'était pas sans péché. Noé marche en étroite communion avec Dieu. Les 3 fils de Noé sont aussi introduits dans cette scène. Nous ne savons pas si quelqu'un a aidé Noé à construire le bateau. La femme de Noé et les femmes des fils ne sont pas encore mentionnées. Dieu voit toute la corruption avec les gens et décide de les détruire.</w:t>
      </w:r>
    </w:p>
    <w:p>
      <w:pPr/>
      <w:r>
        <w:rPr>
          <w:lang w:val="fr_FR" w:bidi="fr_FR"/>
        </w:rPr>
      </w:r>
      <w:r>
        <w:rPr>
          <w:lang w:val="fr_FR" w:bidi="fr_FR"/>
        </w:rPr>
        <w:t>Noé marche en étroite communion avec Dieu. Cela signifie qu'ils pouvaient marcher et parler ensemble et profiter de la compagnie les uns des autres.</w:t>
      </w:r>
    </w:p>
    <w:p>
      <w:pPr/>
      <w:r>
        <w:rPr>
          <w:lang w:val="fr_FR" w:bidi="fr_FR"/>
        </w:rPr>
      </w:r>
      <w:r>
        <w:rPr>
          <w:lang w:val="fr_FR" w:bidi="fr_FR"/>
        </w:rPr>
        <w:t>Dans la deuxième scène, Dieu observe la corruption et la violence sur terre. Le passage répète cette expression deux fois.</w:t>
      </w:r>
    </w:p>
    <w:p>
      <w:pPr/>
      <w:r>
        <w:rPr>
          <w:lang w:val="fr_FR" w:bidi="fr_FR"/>
        </w:rPr>
      </w:r>
      <w:r>
        <w:rPr>
          <w:lang w:val="fr_FR" w:bidi="fr_FR"/>
        </w:rPr>
        <w:t>Pourquoi Dieu répéterait-il cette observation deux fois ? Dans votre langue, comment mettez-vous en évidence quelque chose de vraiment important ?</w:t>
      </w:r>
    </w:p>
    <w:p>
      <w:pPr/>
      <w:r>
        <w:rPr>
          <w:lang w:val="fr_FR" w:bidi="fr_FR"/>
        </w:rPr>
      </w:r>
      <w:r>
        <w:rPr>
          <w:lang w:val="fr_FR" w:bidi="fr_FR"/>
        </w:rPr>
        <w:t>Dans la troisième scène, Dieu dit à Noé : « J'ai décidé de détruire tous les êtres vivants sur terre parce qu'elles ont rempli la terre de violence ». Ensuite, Dieu dit à Noé de construire un bateau. Dieu dit à Noé le type de bois à utiliser. Dieu dit de faire le bateau de 150 mètres de long, de 25 mètres de large et de 15 mètres de haut et de mettre 3 étages dans le bateau. Dieu dit à Noé de rendre le bateau étanche en le couvrant de goudron à l'intérieur et à l'extérieur. Dieu dit à Noé de mettre des stalles et des nids pour que les animaux utilisent. Dieu dit à Noé de mettre une porte d'un côté. Dieu dit à Noé de laisser un espace de 50 centimètres autour du toit entre les côtés du bateau et le toit.</w:t>
      </w:r>
    </w:p>
    <w:p>
      <w:pPr/>
      <w:r>
        <w:rPr>
          <w:lang w:val="fr_FR" w:bidi="fr_FR"/>
        </w:rPr>
      </w:r>
      <w:r>
        <w:rPr>
          <w:lang w:val="fr_FR" w:bidi="fr_FR"/>
        </w:rPr>
        <w:t>Dans la quatrième scène, Dieu continue à donner des instructions à Noé. Dieu dit à Noé qu'il y aura une inondation qui détruira chaque chose vivante sur terre. Ensuite, Dieu dit à Noé que Noé et sa famille seront en sécurité. C'est un contraste avec ce qui se produira à tous les autres. Dieu dit à Noé de mettre une paire d'animaux, un mâle et une femelle de chaque espèce sur le bateau. Dieu dit à Noé que ces animaux viendront à Noé. Cela signifie que Noé et ses fils n'avaient pas à aller et chercher les animaux. Dieu dit à Noé de mettre assez de nourriture sur le bateau pour tous les animaux et pour la famille de Noé. Dieu n'a pas dit à Noé combien de temps il serait sur le bateau avec les animaux. Noé a tout fait exactement comme Dieu a commandé.</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quatre parties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Noé</w:t>
      </w:r>
    </w:p>
    <w:p>
      <w:pPr>
        <w:pStyle w:val="ListBullet"/>
        <w:spacing w:line="240" w:lineRule="auto"/>
        <w:ind w:left="720"/>
      </w:pPr>
      <w:r>
        <w:rPr>
          <w:lang w:val="fr_FR" w:bidi="fr_FR"/>
        </w:rPr>
      </w:r>
      <w:r>
        <w:rPr>
          <w:lang w:val="fr_FR" w:bidi="fr_FR"/>
        </w:rPr>
        <w:t>La femme de Noé</w:t>
      </w:r>
    </w:p>
    <w:p>
      <w:pPr>
        <w:pStyle w:val="ListBullet"/>
        <w:spacing w:line="240" w:lineRule="auto"/>
        <w:ind w:left="720"/>
      </w:pPr>
      <w:r>
        <w:rPr>
          <w:lang w:val="fr_FR" w:bidi="fr_FR"/>
        </w:rPr>
      </w:r>
      <w:r>
        <w:rPr>
          <w:lang w:val="fr_FR" w:bidi="fr_FR"/>
        </w:rPr>
        <w:t>Les 3 fils de Noé</w:t>
      </w:r>
    </w:p>
    <w:p>
      <w:pPr>
        <w:pStyle w:val="ListBullet"/>
        <w:spacing w:line="240" w:lineRule="auto"/>
        <w:ind w:left="720"/>
      </w:pPr>
      <w:r>
        <w:rPr>
          <w:lang w:val="fr_FR" w:bidi="fr_FR"/>
        </w:rPr>
      </w:r>
      <w:r>
        <w:rPr>
          <w:lang w:val="fr_FR" w:bidi="fr_FR"/>
        </w:rPr>
        <w:t>Les femmes de chacun des fils</w:t>
      </w:r>
    </w:p>
    <w:p>
      <w:pPr>
        <w:pStyle w:val="ListBullet"/>
        <w:spacing w:line="240" w:lineRule="auto"/>
        <w:ind w:left="720"/>
      </w:pPr>
      <w:r>
        <w:rPr>
          <w:lang w:val="fr_FR" w:bidi="fr_FR"/>
        </w:rPr>
      </w:r>
      <w:r>
        <w:rPr>
          <w:lang w:val="fr_FR" w:bidi="fr_FR"/>
        </w:rPr>
        <w:t>Les animaux</w:t>
      </w:r>
    </w:p>
    <w:p>
      <w:pPr>
        <w:pStyle w:val="ListBullet"/>
        <w:spacing w:line="240" w:lineRule="auto"/>
        <w:ind w:left="720"/>
      </w:pPr>
      <w:r>
        <w:rPr>
          <w:lang w:val="fr_FR" w:bidi="fr_FR"/>
        </w:rPr>
      </w:r>
      <w:r>
        <w:rPr>
          <w:lang w:val="fr_FR" w:bidi="fr_FR"/>
        </w:rPr>
        <w:t>Autres personnes</w:t>
      </w:r>
    </w:p>
    <w:p>
      <w:pPr/>
      <w:r>
        <w:rPr>
          <w:lang w:val="fr_FR" w:bidi="fr_FR"/>
        </w:rPr>
      </w:r>
      <w:r>
        <w:rPr>
          <w:lang w:val="fr_FR" w:bidi="fr_FR"/>
        </w:rPr>
        <w:t>Demandez à l'équipe de jouer l'histoire deux fois. Ils doivent le jouer dans la langue dans laquelle ils traduisent. Premièrement, faites jouer l'histoire par l'équipe sans vous arrêter. La deuxième fois que l'équipe joue l'histoire, arrêtez-les à différents points de l'histoire.</w:t>
      </w:r>
    </w:p>
    <w:p>
      <w:pPr/>
      <w:r>
        <w:rPr>
          <w:lang w:val="fr_FR" w:bidi="fr_FR"/>
        </w:rPr>
      </w:r>
      <w:r>
        <w:rPr>
          <w:lang w:val="fr_FR" w:bidi="fr_FR"/>
        </w:rPr>
        <w:t>Pendant que l'équipe joue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vous rappeler des parties de l'histoire.</w:t>
      </w:r>
    </w:p>
    <w:p>
      <w:pPr/>
      <w:r>
        <w:rPr>
          <w:lang w:val="fr_FR" w:bidi="fr_FR"/>
        </w:rPr>
      </w:r>
      <w:r>
        <w:rPr>
          <w:lang w:val="fr_FR" w:bidi="fr_FR"/>
        </w:rPr>
        <w:t>La deuxième fois que l'équipe joue cette histoire, arrêtez-les à certains points.</w:t>
      </w:r>
    </w:p>
    <w:p>
      <w:pPr/>
      <w:r>
        <w:rPr>
          <w:lang w:val="fr_FR" w:bidi="fr_FR"/>
        </w:rPr>
      </w:r>
      <w:r>
        <w:rPr>
          <w:lang w:val="fr_FR" w:bidi="fr_FR"/>
        </w:rPr>
        <w:t xml:space="preserve">Au début de la première scène, Noé est introduit. Dans cette scène, nous apprenons que Noé est un homme juste. Il est le seul homme sans reproche vivant sur terre en ce moment. Noé marche en étroite communion avec Dieu. Noé a 3 fils nommés Sem, Cham et Japheth. </w:t>
      </w:r>
    </w:p>
    <w:p>
      <w:pPr/>
      <w:r>
        <w:rPr>
          <w:lang w:val="fr_FR" w:bidi="fr_FR"/>
        </w:rPr>
      </w:r>
      <w:r>
        <w:rPr>
          <w:lang w:val="fr_FR" w:bidi="fr_FR"/>
        </w:rPr>
        <w:t xml:space="preserve">Arrêtez la mise en scène : Demandez à la personne qui joue Noé de décrire sa relation avec Dieu. Vous entendrez peut-être : « Je parle régulièrement avec Dieu, je peux tout lui dire, cela me fait du bien d'être en contact étroit avec lui. » Demandez aux trois fils : « Parlez--nous de votre père. Quel genre d'homme est-il ? » Vous entendrez peut-être dire : « C'est un homme bon, il est honnête, il nous traite bien, les gens l'apprécient, il essaie de suivre les voies de Dieu. » Reprenez la mise en scène. </w:t>
      </w:r>
    </w:p>
    <w:p>
      <w:pPr/>
      <w:r>
        <w:rPr>
          <w:lang w:val="fr_FR" w:bidi="fr_FR"/>
        </w:rPr>
      </w:r>
      <w:r>
        <w:rPr>
          <w:lang w:val="fr_FR" w:bidi="fr_FR"/>
        </w:rPr>
        <w:t>Noé est sans reproche.</w:t>
      </w:r>
    </w:p>
    <w:p>
      <w:pPr/>
      <w:r>
        <w:rPr>
          <w:lang w:val="fr_FR" w:bidi="fr_FR"/>
        </w:rPr>
      </w:r>
      <w:r>
        <w:rPr>
          <w:lang w:val="fr_FR" w:bidi="fr_FR"/>
        </w:rPr>
        <w:t xml:space="preserve">Arrêtez l'action : Demandez à Noé comment il mène une vie irréprochable. Vous pouvez entendre : « J'adore Dieu » ou « J'essaie d'obéir à ce que Dieu dit » ou « Je traite ceux autour de moi avec respect, non avec violence ». Reprenez la mise en scène. </w:t>
      </w:r>
    </w:p>
    <w:p>
      <w:pPr/>
      <w:r>
        <w:rPr>
          <w:lang w:val="fr_FR" w:bidi="fr_FR"/>
        </w:rPr>
      </w:r>
      <w:r>
        <w:rPr>
          <w:lang w:val="fr_FR" w:bidi="fr_FR"/>
        </w:rPr>
        <w:t>Dans la deuxième scène, Dieu voit que le monde est devenu corrompu et est rempli de violence.</w:t>
      </w:r>
    </w:p>
    <w:p>
      <w:pPr/>
      <w:r>
        <w:rPr>
          <w:lang w:val="fr_FR" w:bidi="fr_FR"/>
        </w:rPr>
      </w:r>
      <w:r>
        <w:rPr>
          <w:lang w:val="fr_FR" w:bidi="fr_FR"/>
        </w:rPr>
        <w:t xml:space="preserve">Arrêtez la mise en scène et demandez à Dieu : « Que vois-tu parmi les gens sur terre ? » Vous pouvez entendre : « Je vois la corruption » ou « Je vois la violence entre les hommes et entre les hommes et les femmes et entre les femmes. Les gens ne suivent pas mes voies ». Reprenez la mise en scène. </w:t>
      </w:r>
    </w:p>
    <w:p>
      <w:pPr/>
      <w:r>
        <w:rPr>
          <w:lang w:val="fr_FR" w:bidi="fr_FR"/>
        </w:rPr>
      </w:r>
      <w:r>
        <w:rPr>
          <w:lang w:val="fr_FR" w:bidi="fr_FR"/>
        </w:rPr>
        <w:t>Ensuite, dans la troisième scène, Dieu dit à Noé : « J'ai décidé de détruire tous les êtres vivants car ils ont rempli la terre de violence. Je les effacerai tous avec la terre ».</w:t>
      </w:r>
    </w:p>
    <w:p>
      <w:pPr/>
      <w:r>
        <w:rPr>
          <w:lang w:val="fr_FR" w:bidi="fr_FR"/>
        </w:rPr>
      </w:r>
      <w:r>
        <w:rPr>
          <w:lang w:val="fr_FR" w:bidi="fr_FR"/>
        </w:rPr>
        <w:t xml:space="preserve">Arrêtez la mise en scène et demandez à Dieu : « Que ressentez-vous pendant que vous prenez cette décision ? » Vous entendrez peut-être : « Je suis triste ou attristé de voir les gens se comporter ainsi. » Je regrette de les avoir créés ». Demandez à Noé : « Que ressens-tu quand tu entends Dieu parler comme cela ? » Vous pouvez entendre : « Je me sens triste ou solitaire » ou « Je ne comprends pas ». Reprenez la mise en scène. </w:t>
      </w:r>
    </w:p>
    <w:p>
      <w:pPr/>
      <w:r>
        <w:rPr>
          <w:lang w:val="fr_FR" w:bidi="fr_FR"/>
        </w:rPr>
      </w:r>
      <w:r>
        <w:rPr>
          <w:lang w:val="fr_FR" w:bidi="fr_FR"/>
        </w:rPr>
        <w:t>Noé construit le bateau en suivant les instructions que Dieu a données. Le bateau est de 150 mètres de long, de 25 mètres de large et 15 mètres de haut. Noé étanche le bateau. Noé construit les étables pour les animaux. Noé place la porte du côté du bateau.</w:t>
      </w:r>
    </w:p>
    <w:p>
      <w:pPr/>
      <w:r>
        <w:rPr>
          <w:lang w:val="fr_FR" w:bidi="fr_FR"/>
        </w:rPr>
      </w:r>
      <w:r>
        <w:rPr>
          <w:lang w:val="fr_FR" w:bidi="fr_FR"/>
        </w:rPr>
        <w:t xml:space="preserve">Arrêtez l'action : Demandez à Noé : « Pourquoi construis-tu ce bateau ? » Vous entendrez probablement : « Parce que Dieu m'a dit de le construire ». Reprenez la mise en scène. </w:t>
      </w:r>
    </w:p>
    <w:p>
      <w:pPr/>
      <w:r>
        <w:rPr>
          <w:lang w:val="fr_FR" w:bidi="fr_FR"/>
        </w:rPr>
      </w:r>
      <w:r>
        <w:rPr>
          <w:lang w:val="fr_FR" w:bidi="fr_FR"/>
        </w:rPr>
        <w:t>Dans la quatrième scène, Dieu dit à Noé : « Je suis sur le point de couvrir la terre d'une inondation qui détruira tout ce qui respire. Tout sur terre mourra ».</w:t>
      </w:r>
    </w:p>
    <w:p>
      <w:pPr/>
      <w:r>
        <w:rPr>
          <w:lang w:val="fr_FR" w:bidi="fr_FR"/>
        </w:rPr>
      </w:r>
      <w:r>
        <w:rPr>
          <w:lang w:val="fr_FR" w:bidi="fr_FR"/>
        </w:rPr>
        <w:t xml:space="preserve">Arrêtez la représentation : Demandez à Noé : « Dieu vous dit qu'une inondation vient. Que ressentez-vous à propos de cela ? » Vous pouvez entendre : « Je ne sais pas ce qu'est une inondation ». Ou : « Je serai dans le bateau pour que je sois en sécurité ». Ou : « J'ai peur pour mes amis et mes parents ». Reprenez la mise en scène. </w:t>
      </w:r>
    </w:p>
    <w:p>
      <w:pPr/>
      <w:r>
        <w:rPr>
          <w:lang w:val="fr_FR" w:bidi="fr_FR"/>
        </w:rPr>
      </w:r>
      <w:r>
        <w:rPr>
          <w:lang w:val="fr_FR" w:bidi="fr_FR"/>
        </w:rPr>
        <w:t>Dieu dit à Noé : « Je réaffirmerai mon alliance ou ma promesse solennelle avec toi ». Ensuite, Dieu dit à Noé d'aller dans le bateau et de prendre sa femme, ses 3 fils et la femme de chaque fils. Cela fait donc 8 personnes qui montent à bord du bateau.</w:t>
      </w:r>
    </w:p>
    <w:p>
      <w:pPr/>
      <w:r>
        <w:rPr>
          <w:lang w:val="fr_FR" w:bidi="fr_FR"/>
        </w:rPr>
      </w:r>
      <w:r>
        <w:rPr>
          <w:lang w:val="fr_FR" w:bidi="fr_FR"/>
        </w:rPr>
        <w:t xml:space="preserve">Arrêtez l'action : Demandez à la femme de Noé : « Que ressens-tu à propos de laisser tes amis et ta famille derrière ? » Vous pouvez entendre : « J'ai peur pour eux » ou : « Je ne veux pas qu'ils meurent ». Demandez aux 3 fils : « Que ressentez-vous à propos de cette inondation qui vient ? » Vous pouvez entendre : « Je n'ai pas peur » ou « Je ne comprends pas pourquoi cela se produit » ou « Je suis inquiet de mes amis ». Demandez aux épouses des fils : « Que ressentez-vous en montant à bord du bateau ? » Vous pouvez entendre : « J'ai peur pour ma famille » ou « Je ne comprends pas pourquoi je fais cela » ou « Je voudrais que mes parents soient avec nous ». Reprenez la mise en scène. </w:t>
      </w:r>
    </w:p>
    <w:p>
      <w:pPr/>
      <w:r>
        <w:rPr>
          <w:lang w:val="fr_FR" w:bidi="fr_FR"/>
        </w:rPr>
      </w:r>
      <w:r>
        <w:rPr>
          <w:lang w:val="fr_FR" w:bidi="fr_FR"/>
        </w:rPr>
        <w:t>Dieu dit à Noé d'apporter une paire de chaque type d'animal, mâle et femelle et une paire de chaque type d'oiseau, mâle et femelle sur le bateau. Dieu dit à Noé que ces animaux viendront à Noé. Dieu dit aussi à Noé de mettre assez de nourriture pour les animaux et pour sa famille sur le bateau.</w:t>
      </w:r>
    </w:p>
    <w:p>
      <w:pPr/>
      <w:r>
        <w:rPr>
          <w:lang w:val="fr_FR" w:bidi="fr_FR"/>
        </w:rPr>
      </w:r>
      <w:r>
        <w:rPr>
          <w:lang w:val="fr_FR" w:bidi="fr_FR"/>
        </w:rPr>
        <w:t xml:space="preserve">Arrêtez l'action : Demandez à Noé : « Comment sais-tu si tu as assez de nourriture pour tout le monde ? » Vous pouvez entendre : « J'espère avoir assez parce que je ne sais pas combien de temps cela durera » ou « Je ne sais pas combien mettre sur le bateau. ». Reprenez la mise en scène. </w:t>
      </w:r>
    </w:p>
    <w:p>
      <w:pPr/>
      <w:r>
        <w:rPr>
          <w:lang w:val="fr_FR" w:bidi="fr_FR"/>
        </w:rPr>
      </w:r>
      <w:r>
        <w:rPr>
          <w:lang w:val="fr_FR" w:bidi="fr_FR"/>
        </w:rPr>
        <w:t>Noé obéit à Dieu. Noé fait tout exactement comme Dieu dit de le faire.</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Voici l'histoire de Noé. Le texte utilise le mot </w:t>
      </w:r>
      <w:r>
        <w:rPr>
          <w:b/>
          <w:lang w:val="fr_FR" w:bidi="fr_FR"/>
        </w:rPr>
        <w:t>générations</w:t>
      </w:r>
      <w:r>
        <w:rPr>
          <w:lang w:val="fr_FR" w:bidi="fr_FR"/>
        </w:rPr>
        <w:t xml:space="preserve"> de Noé. Dans ce contexte, le mot signifie que c'est l'histoire de Noé ou c'est un récit de Noé. Le mot peut aussi signifier histoire de Noé ou récit des événements de Noé. </w:t>
      </w:r>
      <w:r>
        <w:rPr>
          <w:b/>
          <w:lang w:val="fr_FR" w:bidi="fr_FR"/>
        </w:rPr>
        <w:t>Générations</w:t>
      </w:r>
      <w:r>
        <w:rPr>
          <w:lang w:val="fr_FR" w:bidi="fr_FR"/>
        </w:rPr>
        <w:t xml:space="preserve"> est dans le glossaire principal.</w:t>
      </w:r>
    </w:p>
    <w:p>
      <w:pPr/>
      <w:r>
        <w:rPr>
          <w:lang w:val="fr_FR" w:bidi="fr_FR"/>
        </w:rPr>
      </w:r>
      <w:r>
        <w:rPr>
          <w:lang w:val="fr_FR" w:bidi="fr_FR"/>
        </w:rPr>
        <w:t xml:space="preserve">Noé était un homme </w:t>
      </w:r>
      <w:r>
        <w:rPr>
          <w:b/>
          <w:lang w:val="fr_FR" w:bidi="fr_FR"/>
        </w:rPr>
        <w:t>juste</w:t>
      </w:r>
      <w:r>
        <w:rPr>
          <w:lang w:val="fr_FR" w:bidi="fr_FR"/>
        </w:rPr>
        <w:t xml:space="preserve">. Noé était un homme sans </w:t>
      </w:r>
      <w:r>
        <w:rPr>
          <w:b/>
          <w:lang w:val="fr_FR" w:bidi="fr_FR"/>
        </w:rPr>
        <w:t>reproche</w:t>
      </w:r>
      <w:r>
        <w:rPr>
          <w:lang w:val="fr_FR" w:bidi="fr_FR"/>
        </w:rPr>
        <w:t xml:space="preserve">. Noé marche en étroite </w:t>
      </w:r>
      <w:r>
        <w:rPr>
          <w:b/>
          <w:lang w:val="fr_FR" w:bidi="fr_FR"/>
        </w:rPr>
        <w:t>communion</w:t>
      </w:r>
      <w:r>
        <w:rPr>
          <w:lang w:val="fr_FR" w:bidi="fr_FR"/>
        </w:rPr>
        <w:t xml:space="preserve"> avec Dieu. Les deux mots, juste et sans reproche portent la même idée. Juste signifie que Noé s'est conformé à une norme morale. Sans reproche signifie que Noé n'avait pas de défauts. Cela ne signifie pas que Noé était sans péché. Seul quelqu'un qui est juste et sans reproche peut marcher en communion avec Dieu. La communauté fraternelle implique une bonne relation. C'est la première fois que le mot </w:t>
      </w:r>
      <w:r>
        <w:rPr>
          <w:b/>
          <w:lang w:val="fr_FR" w:bidi="fr_FR"/>
        </w:rPr>
        <w:t>juste</w:t>
      </w:r>
      <w:r>
        <w:rPr>
          <w:lang w:val="fr_FR" w:bidi="fr_FR"/>
        </w:rPr>
        <w:t xml:space="preserve"> apparaît dans Genèse. Le glossaire principal propose quelques activités pour vous aider à déterminer la meilleure façon de décrire ou de d'exprimer la notion de justice dans votre langue.</w:t>
      </w:r>
    </w:p>
    <w:p>
      <w:pPr/>
      <w:r>
        <w:rPr>
          <w:lang w:val="fr_FR" w:bidi="fr_FR"/>
        </w:rPr>
      </w:r>
      <w:r>
        <w:rPr>
          <w:lang w:val="fr_FR" w:bidi="fr_FR"/>
        </w:rPr>
        <w:t>Une activité qui pourrait aider est d'utiliser un pot en argile brisé ou une coupe brisée. Cassez-le et demandez au groupe de le restaurer. Ils verront qu'une fois que c'est brisé, il ne peut jamais être restauré à son état d'origine. Aidez le groupe à comprendre que Dieu peut restaurer l'objet à sa forme utile d'origine. C'est la justice. Dieu le restaure à sa forme d'origine. Le groupe peut aussi trouver qu'il y a des expressions idiomatiques ou des images de mots dans la langue qui pourraient aider. Un exemple pourrait être de dire : être juste aux yeux de Dieu. Voici deux façons dont vous pourriez décrire Noé : Une façon de dire cela est de dire que Noé était un bon homme qui a obéi Dieu. Une autre façon est de dire Noé était le homme à ce moment qui était honnête et qui a marché avec Dieu. Après avoir fait ces activités suggérées, vous pouvez trouver une meilleure façon de dire cela dans votre langue.</w:t>
      </w:r>
    </w:p>
    <w:p>
      <w:pPr/>
      <w:r>
        <w:rPr>
          <w:lang w:val="fr_FR" w:bidi="fr_FR"/>
        </w:rPr>
      </w:r>
      <w:r>
        <w:rPr>
          <w:lang w:val="fr_FR" w:bidi="fr_FR"/>
        </w:rPr>
        <w:t>Noé avait 3 fils nommés Sem, Cham et Japheth. L'histoire ne nous dit rien sur les fils. Leurs noms seront mentionnés à nouveau beaucoup de fois dans la Parole de Dieu. Pendant que vous les dites dans votre langue, assurez-vous qu'ils n'ont pas une signification spécifique dans votre langue.</w:t>
      </w:r>
    </w:p>
    <w:p>
      <w:pPr/>
      <w:r>
        <w:rPr>
          <w:lang w:val="fr_FR" w:bidi="fr_FR"/>
        </w:rPr>
      </w:r>
      <w:r>
        <w:rPr>
          <w:lang w:val="fr_FR" w:bidi="fr_FR"/>
        </w:rPr>
        <w:t xml:space="preserve">Dieu a vu que la </w:t>
      </w:r>
      <w:r>
        <w:rPr>
          <w:b/>
          <w:lang w:val="fr_FR" w:bidi="fr_FR"/>
        </w:rPr>
        <w:t>terre</w:t>
      </w:r>
      <w:r>
        <w:rPr>
          <w:lang w:val="fr_FR" w:bidi="fr_FR"/>
        </w:rPr>
        <w:t xml:space="preserve"> était devenue </w:t>
      </w:r>
      <w:r>
        <w:rPr>
          <w:b/>
          <w:lang w:val="fr_FR" w:bidi="fr_FR"/>
        </w:rPr>
        <w:t>corrompue</w:t>
      </w:r>
      <w:r>
        <w:rPr>
          <w:lang w:val="fr_FR" w:bidi="fr_FR"/>
        </w:rPr>
        <w:t xml:space="preserve"> et pleine de </w:t>
      </w:r>
      <w:r>
        <w:rPr>
          <w:b/>
          <w:lang w:val="fr_FR" w:bidi="fr_FR"/>
        </w:rPr>
        <w:t>violence</w:t>
      </w:r>
      <w:r>
        <w:rPr>
          <w:lang w:val="fr_FR" w:bidi="fr_FR"/>
        </w:rPr>
        <w:t>. La terre se réfère à notre planète. Utilisez le même mot pour bateau que celui que vous avez utilisé dans les passages précédents. Dieu répète cette observation sur la terre deux fois. Quand nous disons que quelqu'un est corrompu, nous disons généralement que cette personne fait de mauvaises choses ou de mauvaises choses aux autres pour que sa situation devienne meilleure. Par exemple, quelqu'un corrompu peut prendre un morceau de propriété de quelqu'un d'autre sans payer la valeur de cette propriété. La violence signifie que ces personnes corrompues ont fait des choses avec une force qui a blessé l'autre personne.</w:t>
      </w:r>
    </w:p>
    <w:p>
      <w:pPr/>
      <w:r>
        <w:rPr>
          <w:lang w:val="fr_FR" w:bidi="fr_FR"/>
        </w:rPr>
      </w:r>
      <w:r>
        <w:rPr>
          <w:lang w:val="fr_FR" w:bidi="fr_FR"/>
        </w:rPr>
        <w:t xml:space="preserve">Dieu dit à Noé que toutes les créatures vivantes sur terre seront détruites. Dieu dit : « Je </w:t>
      </w:r>
      <w:r>
        <w:rPr>
          <w:b/>
          <w:lang w:val="fr_FR" w:bidi="fr_FR"/>
        </w:rPr>
        <w:t>les effacerai</w:t>
      </w:r>
      <w:r>
        <w:rPr>
          <w:lang w:val="fr_FR" w:bidi="fr_FR"/>
        </w:rPr>
        <w:t xml:space="preserve"> ». Effacer quelque chose signifie que c'est effacé ou supprimé pour que cela semble n'avoir jamais existé. Pensez à la façon dont vous effacez un tableau Ou vous pourriez dessiner quelque chose sur le sol, puis balayer pour que le sol soit lisse à nouveau. C'est ce que cela signifie quand vous effacez quelque chose.</w:t>
      </w:r>
    </w:p>
    <w:p>
      <w:pPr/>
      <w:r>
        <w:rPr>
          <w:lang w:val="fr_FR" w:bidi="fr_FR"/>
        </w:rPr>
      </w:r>
      <w:r>
        <w:rPr>
          <w:lang w:val="fr_FR" w:bidi="fr_FR"/>
        </w:rPr>
        <w:t xml:space="preserve"> Ensuite, Dieu dit à Noé de </w:t>
      </w:r>
      <w:r>
        <w:rPr>
          <w:b/>
          <w:lang w:val="fr_FR" w:bidi="fr_FR"/>
        </w:rPr>
        <w:t>construire</w:t>
      </w:r>
      <w:r>
        <w:rPr>
          <w:lang w:val="fr_FR" w:bidi="fr_FR"/>
        </w:rPr>
        <w:t xml:space="preserve"> un bateau. Ici, le mot « construire » signifie créer ou faire. Le mot utilisé pour construire devrait fonctionner avec l'idée d'un très grand bateau. Dieu dit à Noé d'utiliser un type spécifique de bois. Cependant, le mot pour ce bois est seulement utilisé dans cette histoire. Par conséquent, personne ne sait exactement quel type de bois Noé a utilisé. Le bois était un bon type de bois pour la construction de bateau.</w:t>
      </w:r>
    </w:p>
    <w:p>
      <w:pPr/>
      <w:r>
        <w:rPr>
          <w:lang w:val="fr_FR" w:bidi="fr_FR"/>
        </w:rPr>
      </w:r>
      <w:r>
        <w:rPr>
          <w:lang w:val="fr_FR" w:bidi="fr_FR"/>
        </w:rPr>
        <w:t>Dieu dit à Noé de rendre le bateau imperméable en le revêtant d'une substance similaire au goudron ou à l'asphalte. C'est la même substance que nous utilisons sur les routes. Cette substance vient des pins. Noé devait salir ces choses à l'intérieur et à l'extérieur du bateau pour l'empêcher de fuir.</w:t>
      </w:r>
    </w:p>
    <w:p>
      <w:pPr/>
      <w:r>
        <w:rPr>
          <w:lang w:val="fr_FR" w:bidi="fr_FR"/>
        </w:rPr>
      </w:r>
      <w:r>
        <w:rPr>
          <w:lang w:val="fr_FR" w:bidi="fr_FR"/>
        </w:rPr>
        <w:t>Montrez l'image d'un bateau étant imperméable en utilisant le pas des pins.</w:t>
      </w:r>
    </w:p>
    <w:p>
      <w:pPr/>
      <w:r>
        <w:rPr>
          <w:lang w:val="fr_FR" w:bidi="fr_FR"/>
        </w:rPr>
      </w:r>
      <w:r>
        <w:rPr>
          <w:lang w:val="fr_FR" w:bidi="fr_FR"/>
        </w:rPr>
        <w:t xml:space="preserve">Dieu dit ensuite à Noé d'aménager des étages et des </w:t>
      </w:r>
      <w:r>
        <w:rPr>
          <w:b/>
          <w:lang w:val="fr_FR" w:bidi="fr_FR"/>
        </w:rPr>
        <w:t>compartiments</w:t>
      </w:r>
      <w:r>
        <w:rPr>
          <w:lang w:val="fr_FR" w:bidi="fr_FR"/>
        </w:rPr>
        <w:t xml:space="preserve"> à l'intérieur du bateau. Le mot pour stalles peut aussi signifier des nids. Noé va apporter des animaux sur le bateau. En divisant l'espace en compartiments ou en nids, chaque paire d'animaux aurait un endroit de sécurité et de repos. Un peu plus loin dans le passage, Dieu dit à Noé combien d(étages il doit mettre dans le bateau.</w:t>
      </w:r>
    </w:p>
    <w:p>
      <w:pPr/>
      <w:r>
        <w:rPr>
          <w:lang w:val="fr_FR" w:bidi="fr_FR"/>
        </w:rPr>
      </w:r>
      <w:r>
        <w:rPr>
          <w:lang w:val="fr_FR" w:bidi="fr_FR"/>
        </w:rPr>
        <w:t xml:space="preserve">Dieu dit à Noé les dimensions du bateau. Dans la langue originale, le mot </w:t>
      </w:r>
      <w:r>
        <w:rPr>
          <w:b/>
          <w:lang w:val="fr_FR" w:bidi="fr_FR"/>
        </w:rPr>
        <w:t>coudée</w:t>
      </w:r>
      <w:r>
        <w:rPr>
          <w:lang w:val="fr_FR" w:bidi="fr_FR"/>
        </w:rPr>
        <w:t xml:space="preserve"> est la mesure utilisée. Une coudée est la longueur de l'avant-bras moyen d'un mâle adulte. C'est une façon commune de mesurer les choses et est utilisée fréquemment dans la Bible. Nous pouvons changer la coudée du mot en une mesure que nous utilisons généralement. Certaines personnes utilisent des compteurs, d'autres utilisent des pieds pendant que d'autres utiliseront sonde ou une autre unité de mesure. Les nombres sont généralement arrondis, ce qui signifie que les mesures ne sont pas exactes. Si vous utilisez des compteurs, le bateau est de 150 mètres de long, de 25 mètres de large et 15 mètres de haut. Cela fait un vraiment grand bateau qui flottera. Dieu dit à Noé de laisser un mètre 1/2 ou 50 centimètres d'espace ouvert autour du sommet du bateau entre le côté et le toit. C'est la longueur d'une coudée ou sur la longueur de l'avant-bras moyen. Ensuite, Dieu dit à Noé de mettre une porte du côté du bateau. </w:t>
      </w:r>
      <w:r>
        <w:rPr>
          <w:b/>
          <w:lang w:val="fr_FR" w:bidi="fr_FR"/>
        </w:rPr>
        <w:t>Coudée</w:t>
      </w:r>
      <w:r>
        <w:rPr>
          <w:lang w:val="fr_FR" w:bidi="fr_FR"/>
        </w:rPr>
        <w:t xml:space="preserve"> peut être trouvé dans le glossaire principal.</w:t>
      </w:r>
    </w:p>
    <w:p>
      <w:pPr/>
      <w:r>
        <w:rPr>
          <w:lang w:val="fr_FR" w:bidi="fr_FR"/>
        </w:rPr>
      </w:r>
      <w:r>
        <w:rPr>
          <w:lang w:val="fr_FR" w:bidi="fr_FR"/>
        </w:rPr>
        <w:t xml:space="preserve">Dieu répète que la terre sera détruite par une inondation. Ensuite, Dieu dit : « Je confirmerai mon </w:t>
      </w:r>
      <w:r>
        <w:rPr>
          <w:b/>
          <w:lang w:val="fr_FR" w:bidi="fr_FR"/>
        </w:rPr>
        <w:t>alliance</w:t>
      </w:r>
      <w:r>
        <w:rPr>
          <w:lang w:val="fr_FR" w:bidi="fr_FR"/>
        </w:rPr>
        <w:t xml:space="preserve"> avec toi. Une alliance est accord spécial qui est un accord solennel entre deux personnes ou groupes de personnes. Chaque côté fait généralement une promesse de garder l'accord. Voir le glossaire principal pour une discussion plus complète de la signification de </w:t>
      </w:r>
      <w:r>
        <w:rPr>
          <w:b/>
          <w:lang w:val="fr_FR" w:bidi="fr_FR"/>
        </w:rPr>
        <w:t>l'alliance</w:t>
      </w:r>
      <w:r>
        <w:rPr>
          <w:lang w:val="fr_FR" w:bidi="fr_FR"/>
        </w:rPr>
        <w:t>.</w:t>
      </w:r>
    </w:p>
    <w:p>
      <w:pPr/>
      <w:r>
        <w:rPr>
          <w:lang w:val="fr_FR" w:bidi="fr_FR"/>
        </w:rPr>
      </w:r>
      <w:r>
        <w:rPr>
          <w:lang w:val="fr_FR" w:bidi="fr_FR"/>
        </w:rPr>
        <w:t>Dieu dit à Noé et à sa famille d'entrer dans le bateau. Les animaux viennent au bateau pour entrer. Noé n'a pas à aller et trouver les animaux. Ils viennent au bateau. Dieu dit à Noé de mettre de la nourriture sur le bateau pour les gens et les animaux.</w:t>
      </w:r>
    </w:p>
    <w:p>
      <w:pPr/>
      <w:r>
        <w:rPr>
          <w:lang w:val="fr_FR" w:bidi="fr_FR"/>
        </w:rPr>
      </w:r>
      <w:r>
        <w:rPr>
          <w:lang w:val="fr_FR" w:bidi="fr_FR"/>
        </w:rPr>
        <w:t>Noé fait exactement comme Dieu a commandé.</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raconter quelques phrases du passage et s'arrêter. Un autre membre du groupe devrait raconter la partie suivante du passage et s'arrêter. Continuez ainsi jusqu'à ce que le groupe ait raconté l'intégralité du passage.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 xml:space="preserve">Chaque membre du groupe va maintenant raconter tout le passage en entier sans s'arrêter au moins une fois. S'il le souhaite, un membre du groupe peut utiliser des objets aléatoires, des gestes ou son tableau d'histoire pour se rappeler le passage. </w:t>
      </w:r>
    </w:p>
    <w:p>
      <w:pPr/>
      <w:r>
        <w:rPr>
          <w:lang w:val="fr_FR" w:bidi="fr_FR"/>
        </w:rPr>
      </w:r>
      <w:r>
        <w:rPr>
          <w:lang w:val="fr_FR" w:bidi="fr_FR"/>
        </w:rPr>
        <w:t>Arrêtez cet audio ici.</w:t>
      </w:r>
    </w:p>
    <w:p>
      <w:pPr/>
      <w:r>
        <w:rPr>
          <w:lang w:val="fr_FR" w:bidi="fr_FR"/>
        </w:rPr>
      </w:r>
      <w:r>
        <w:rPr>
          <w:lang w:val="fr_FR" w:bidi="fr_FR"/>
        </w:rPr>
        <w:t xml:space="preserve">Le groupe peut maintenant décider de la meilleure formulation du passage. Vous pouvez décider que vous avez aimé la façon dont un membre du groupe a raconté une partie du passage, mais que vous avez aimé la façon dont un autre membre du groupe a raconté une autre partie du passage. </w:t>
      </w:r>
    </w:p>
    <w:p>
      <w:pPr/>
      <w:r>
        <w:rPr>
          <w:lang w:val="fr_FR" w:bidi="fr_FR"/>
        </w:rPr>
      </w:r>
      <w:r>
        <w:rPr>
          <w:lang w:val="fr_FR" w:bidi="fr_FR"/>
        </w:rPr>
        <w:t>Arrêtez cet audio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Genèse 7:1–24</w:t>
      </w:r>
      <w:r>
        <w:rPr>
          <w:lang w:val="fr_FR" w:bidi="fr_FR"/>
        </w:rPr>
      </w:r>
    </w:p>
    <w:p>
      <w:pPr>
        <w:pStyle w:val="Heading3"/>
      </w:pPr>
      <w:r>
        <w:rPr>
          <w:lang w:val="fr_FR" w:bidi="fr_FR"/>
        </w:rPr>
        <w:t>Écouter et Cœur</w:t>
      </w:r>
    </w:p>
    <w:p>
      <w:pPr/>
      <w:r>
        <w:rPr>
          <w:lang w:val="fr_FR" w:bidi="fr_FR"/>
        </w:rPr>
      </w:r>
      <w:r>
        <w:rPr>
          <w:lang w:val="fr_FR" w:bidi="fr_FR"/>
        </w:rPr>
        <w:t xml:space="preserve"> Lisez Genèse 7:1–24 et gardez le dans dans votre cœur. Écoutez le texte trois fois (dans trois versions différentes si possible). Ensuite, discutez des questions suivantes en groupe :</w:t>
      </w:r>
    </w:p>
    <w:p>
      <w:pPr>
        <w:pStyle w:val="ListBullet"/>
        <w:spacing w:line="240" w:lineRule="auto"/>
        <w:ind w:left="720"/>
      </w:pPr>
      <w:r>
        <w:rPr>
          <w:lang w:val="fr_FR" w:bidi="fr_FR"/>
        </w:rPr>
      </w:r>
      <w:r>
        <w:rPr>
          <w:lang w:val="fr_FR" w:bidi="fr_FR"/>
        </w:rPr>
        <w:t>Qu'est-ce que vous aimez dans ce passage ?</w:t>
      </w:r>
    </w:p>
    <w:p>
      <w:pPr>
        <w:pStyle w:val="ListBullet"/>
        <w:spacing w:line="240" w:lineRule="auto"/>
        <w:ind w:left="720"/>
      </w:pPr>
      <w:r>
        <w:rPr>
          <w:lang w:val="fr_FR" w:bidi="fr_FR"/>
        </w:rPr>
      </w:r>
      <w:r>
        <w:rPr>
          <w:lang w:val="fr_FR" w:bidi="fr_FR"/>
        </w:rPr>
        <w:t>Qu'est-ce qui n'aimez pas ou ne comprenez pas dans ce passage ?</w:t>
      </w:r>
    </w:p>
    <w:p>
      <w:pPr>
        <w:pStyle w:val="ListBullet"/>
        <w:spacing w:line="240" w:lineRule="auto"/>
        <w:ind w:left="720"/>
      </w:pPr>
      <w:r>
        <w:rPr>
          <w:lang w:val="fr_FR" w:bidi="fr_FR"/>
        </w:rPr>
      </w:r>
      <w:r>
        <w:rPr>
          <w:lang w:val="fr_FR" w:bidi="fr_FR"/>
        </w:rPr>
        <w:t>Qu'est-ce que cette histoire nous dit à propos de Dieu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 passage est une histoire narrative de la façon dont Dieu détruit la terre avec une inondation. Noé est le personnage principal dans le passage. Dieu dit à Noé quoi faire et répète les instructions qui étaient données dans le passage précédent. Dieu fournit des détails différents avec les instructions dans ce passage. Noé obéit aux instructions de Dieu. L'histoire répète ce que Noé fait pendant qu'il obéit à Dieu. Ensuite, il y a une description de l'inondation qui a détruit la terre. L'histoire peut sembler confuse à des moments. L'histoire dira que la pluie commence à tomber. Ensuite, l'histoire revient en arrière et nous donne des informations supplémentaires sur la façon dont les gens sont montés à bord du bateau et dit que la pluie commence. Mais là encore l'histoire revient en arrière et donne des informations supplémentaires. Cette répétition se produit 4 fois. Ensuite, nous obtenons une description de l'inondation proprement dite. Dans cette description, l'histoire répète 4 fois que tous les êtres vivants ont péri dans l'inondation à l'exception de ceux qui se trouvaient dans le bateau.</w:t>
      </w:r>
    </w:p>
    <w:p>
      <w:pPr/>
      <w:r>
        <w:rPr>
          <w:lang w:val="fr_FR" w:bidi="fr_FR"/>
        </w:rPr>
      </w:r>
      <w:r>
        <w:rPr>
          <w:lang w:val="fr_FR" w:bidi="fr_FR"/>
        </w:rPr>
        <w:t>Le passage précédent se terminait par la déclaration que Noé a tout fait exactement comme Dieu le lui avait commandé. Cela signifie que Noé avait construit le bateau et tout préparé pour les animaux et sa famille. Personne n'était encore allé sur le bateau. Ce prochain passage commence par une expression de temps ou un mot qui indique qu'après tout ce travail a été fait, Dieu a ensuite donné à Noé plus d'instructions. Ici, nous voyons que Dieu donne à Noé des instructions plus spécifiques concernant les animaux qui devaient aller sur le bateau.</w:t>
      </w:r>
    </w:p>
    <w:p>
      <w:pPr/>
      <w:r>
        <w:rPr>
          <w:lang w:val="fr_FR" w:bidi="fr_FR"/>
        </w:rPr>
      </w:r>
      <w:r>
        <w:rPr>
          <w:lang w:val="fr_FR" w:bidi="fr_FR"/>
        </w:rPr>
        <w:t>Dans la deuxième histoire de création, nous avions deux noms pour Dieu utilisés dans l'histoire. Dans cette histoire, ils étaient utilisés ensemble comme le Seigneur Dieu. Dans cette histoire, nous avons les mêmes deux noms pour Dieu - Yahvé, le nom personnel pour Dieu et le mot pour Dieu. Chaque nom est utilisé séparément.</w:t>
      </w:r>
    </w:p>
    <w:p>
      <w:pPr/>
      <w:r>
        <w:rPr>
          <w:lang w:val="fr_FR" w:bidi="fr_FR"/>
        </w:rPr>
      </w:r>
      <w:r>
        <w:rPr>
          <w:lang w:val="fr_FR" w:bidi="fr_FR"/>
        </w:rPr>
        <w:t>Dieu a dit que Noé était le seul homme juste ou le seul homme avec une bonne relation avec Dieu dans tout le monde. C'est une répétition de la description de Noé comme un homme juste dans le passage précédent.</w:t>
      </w:r>
    </w:p>
    <w:p>
      <w:pPr/>
      <w:r>
        <w:rPr>
          <w:lang w:val="fr_FR" w:bidi="fr_FR"/>
        </w:rPr>
      </w:r>
      <w:r>
        <w:rPr>
          <w:lang w:val="fr_FR" w:bidi="fr_FR"/>
        </w:rPr>
        <w:t>Dans l'introduction à l'histoire de Noé, nous avions le mot générations qui signifient récit ou l'histoire de Noé. Dans ce passage, nous avons le mot génération à nouveau. Le mot génération a une signification différente dans ce contexte. Ici, cela signifie ces personnes qui vivent en même temps que dans votre génération ou ceux qui vivent en même temps que vous. Le mot ne se réfère pas aux ancêtres de Noé, mais à ses contemporains.</w:t>
      </w:r>
    </w:p>
    <w:p>
      <w:pPr/>
      <w:r>
        <w:rPr>
          <w:lang w:val="fr_FR" w:bidi="fr_FR"/>
        </w:rPr>
      </w:r>
      <w:r>
        <w:rPr>
          <w:lang w:val="fr_FR" w:bidi="fr_FR"/>
        </w:rPr>
        <w:t>Dieu dit à Noé de prendre sa famille et de monter sur le bateau. C'est la famille immédiate de Noé : Noé, sa femme, les trois fils, Sem, Cham et Japheth et leurs femmes 8 personnes. À certains endroits, le mot famille ou maison pourrait signifier un grand groupe de personnes ou même un clan. Dans cette histoire, le mot maison signifie seulement les 8 personnes énumérées.</w:t>
      </w:r>
    </w:p>
    <w:p>
      <w:pPr/>
      <w:r>
        <w:rPr>
          <w:lang w:val="fr_FR" w:bidi="fr_FR"/>
        </w:rPr>
      </w:r>
      <w:r>
        <w:rPr>
          <w:lang w:val="fr_FR" w:bidi="fr_FR"/>
        </w:rPr>
        <w:t>Discutez de ce que le mot « famille » signifie dans votre langue et votre culture. Quels mots utiliseriez-vous pour décrire les 8 personnes dans la famille immédiate de Noé ?</w:t>
      </w:r>
    </w:p>
    <w:p>
      <w:pPr/>
      <w:r>
        <w:rPr>
          <w:lang w:val="fr_FR" w:bidi="fr_FR"/>
        </w:rPr>
      </w:r>
      <w:r>
        <w:rPr>
          <w:lang w:val="fr_FR" w:bidi="fr_FR"/>
        </w:rPr>
        <w:t>Dieu dit à Noé de mettre les animaux sur le bateau. Mais cette fois, Dieu donne à Noé plus de détails sur les animaux et les oiseaux. Noé doit prendre sept paires de chaque type d'animaux purs et 7 paires de chaque type d'oiseaux. Cela signifie que Noé devait prendre 7 mâles et 7 femelles de chaque type d'animal pur et chaque type d'oiseau. Ensuite, pour tous les autres animaux, Noé doit prendre une paire ou un mâle et une femelle de chaque type. Les animaux purs se réfèrent à ces animaux que Dieu a approuvés pour manger et pour sacrifier ou pour être utilisés dans l'adoration de Dieu.</w:t>
      </w:r>
    </w:p>
    <w:p>
      <w:pPr/>
      <w:r>
        <w:rPr>
          <w:lang w:val="fr_FR" w:bidi="fr_FR"/>
        </w:rPr>
      </w:r>
      <w:r>
        <w:rPr>
          <w:lang w:val="fr_FR" w:bidi="fr_FR"/>
        </w:rPr>
        <w:t>Discussion : Votre culture a-t-elle des groupes d'animaux qui sont acceptables pour manger et des groupes qui ne doivent pas être mangés ? Votre culture utilise-t-elle des animaux dans l'adoration de Dieu ? Comment savez-vous si un animal est acceptable pour manger ou pour adorer ? Comment décrivez-vous ceux qui sont acceptables pour manger ?</w:t>
      </w:r>
    </w:p>
    <w:p>
      <w:pPr/>
      <w:r>
        <w:rPr>
          <w:lang w:val="fr_FR" w:bidi="fr_FR"/>
        </w:rPr>
      </w:r>
      <w:r>
        <w:rPr>
          <w:lang w:val="fr_FR" w:bidi="fr_FR"/>
        </w:rPr>
        <w:t>Ensuite, Dieu dit à Noé que la pluie commencera en sept jours. Dieu dit à Noé exactement combien de temps il a pour faire tout ce que Dieu a commandé. Encore une fois, nous avons l'expression : « Noé a fait tout ce que Dieu a commandé ».</w:t>
      </w:r>
    </w:p>
    <w:p>
      <w:pPr/>
      <w:r>
        <w:rPr>
          <w:lang w:val="fr_FR" w:bidi="fr_FR"/>
        </w:rPr>
      </w:r>
      <w:r>
        <w:rPr>
          <w:lang w:val="fr_FR" w:bidi="fr_FR"/>
        </w:rPr>
        <w:t>Discutez de l'idée d'obéir ou de l'obéissance. Comment déterminez-vous que quelqu'un a obéi ? Qu'est-ce qui se passe à la personne qui n'obéit pas ?</w:t>
      </w:r>
    </w:p>
    <w:p>
      <w:pPr/>
      <w:r>
        <w:rPr>
          <w:lang w:val="fr_FR" w:bidi="fr_FR"/>
        </w:rPr>
      </w:r>
      <w:r>
        <w:rPr>
          <w:lang w:val="fr_FR" w:bidi="fr_FR"/>
        </w:rPr>
        <w:t>Noé avait 600 ans quand il est allé sur le bateau. Le passage nous dit que Noé avait fait tout ce que Dieu avait commandé. Le passage répète ce que Noé a fait. La pluie a commencé à tomber et à couvrir la terre. Ensuite, l'auteur répète à nouveau que Noé avait 600 ans. Cependant, cette fois, l'âge donné est plus spécifique. La pluie commence dans la 600ème année, le deuxième mois et le 17ème jour de la vie de Noé.</w:t>
      </w:r>
    </w:p>
    <w:p>
      <w:pPr/>
      <w:r>
        <w:rPr>
          <w:lang w:val="fr_FR" w:bidi="fr_FR"/>
        </w:rPr>
      </w:r>
      <w:r>
        <w:rPr>
          <w:lang w:val="fr_FR" w:bidi="fr_FR"/>
        </w:rPr>
        <w:t>Discutez Comment tes gens comptent-ils l'âge ?</w:t>
      </w:r>
    </w:p>
    <w:p>
      <w:pPr/>
      <w:r>
        <w:rPr>
          <w:lang w:val="fr_FR" w:bidi="fr_FR"/>
        </w:rPr>
      </w:r>
      <w:r>
        <w:rPr>
          <w:lang w:val="fr_FR" w:bidi="fr_FR"/>
        </w:rPr>
        <w:t>Le passage utilise la poésie pour décrire le type de pluie qui est tombée. Différentes traductions utilisent différentes formes poétiques pour décrire la pluie. Certains disent que les fenêtres du ciel sont ouvertes et l'eau est versée. Un autre dit que la pluie est tombée dans de puissants torrents. Un autre dit que les portes du ciel sont ouvertes. La pluie était forte et beaucoup. L'eau est aussi montée du sol. C'est aussi une expression poétique. Différentes traductions utilisent des expressions comme éclater ou jailli.</w:t>
      </w:r>
    </w:p>
    <w:p>
      <w:pPr/>
      <w:r>
        <w:rPr>
          <w:lang w:val="fr_FR" w:bidi="fr_FR"/>
        </w:rPr>
      </w:r>
      <w:r>
        <w:rPr>
          <w:lang w:val="fr_FR" w:bidi="fr_FR"/>
        </w:rPr>
        <w:t>Discutez des tempêtes de pluie dans lesquelles vous avez été. Avez-vous déjà vu pleuvoir si fort que vous ne pouviez pas voir quelque chose devant vous ? Comment décrivez-vous une telle pluie ? Quels sont les mots que vous utilisez pour désigner la pluie ? Pouvez-vous utiliser la poésie ou une chanson pour décrire la pluie ?</w:t>
      </w:r>
    </w:p>
    <w:p>
      <w:pPr/>
      <w:r>
        <w:rPr>
          <w:lang w:val="fr_FR" w:bidi="fr_FR"/>
        </w:rPr>
      </w:r>
      <w:r>
        <w:rPr>
          <w:lang w:val="fr_FR" w:bidi="fr_FR"/>
        </w:rPr>
        <w:t>Après avoir dit que la pluie avait commencé et qu'elle a plu pendant 40 jours et 40 nuits, l'auteur répète à nouveau qui était sur le bateau. Noé, sa femme, ses 3 fils, Sem, Cham et Japheth et leurs femmes, plus les paires d'animaux et d'oiseaux. Cette fois, l'auteur ne mentionne pas les 7 paires d'animaux purs. Après qu'ils étaient tous dans le bateau, Dieu a fermé la porte.</w:t>
      </w:r>
    </w:p>
    <w:p>
      <w:pPr/>
      <w:r>
        <w:rPr>
          <w:lang w:val="fr_FR" w:bidi="fr_FR"/>
        </w:rPr>
      </w:r>
      <w:r>
        <w:rPr>
          <w:lang w:val="fr_FR" w:bidi="fr_FR"/>
        </w:rPr>
        <w:t>Discutez : Pourquoi pensez-vous qu'il est important que Dieu ait fermé la porte ?</w:t>
      </w:r>
    </w:p>
    <w:p>
      <w:pPr/>
      <w:r>
        <w:rPr>
          <w:lang w:val="fr_FR" w:bidi="fr_FR"/>
        </w:rPr>
      </w:r>
      <w:r>
        <w:rPr>
          <w:lang w:val="fr_FR" w:bidi="fr_FR"/>
        </w:rPr>
        <w:t>La dernière partie de ce passage décrit la destruction causée par la montée de l'eau. Pendant que la pluie a continué, les eaux sont montées et le bateau a flotté. Les personnes à bord du bateau étaient en sécurité. À la fin des 40 jours et 40 nuits de pluie, l'eau a couvert les plus hauts sommets des montagnes d'environ 7 mètres. Rien de ce qui pouvait respirer n'a survécu. Toutes les choses vivantes sur terre sont mortes - tous les animaux, tous les oiseaux et tous les gens sur terre sont morts. L'auteur répète 4 fois que tout et tout le monde est mort.</w:t>
      </w:r>
    </w:p>
    <w:p>
      <w:pPr/>
      <w:r>
        <w:rPr>
          <w:lang w:val="fr_FR" w:bidi="fr_FR"/>
        </w:rPr>
      </w:r>
      <w:r>
        <w:rPr>
          <w:lang w:val="fr_FR" w:bidi="fr_FR"/>
        </w:rPr>
        <w:t>Discutez : Comment votre langue rend-elle clair que quelque chose est important ?</w:t>
      </w:r>
    </w:p>
    <w:p>
      <w:pPr/>
      <w:r>
        <w:rPr>
          <w:lang w:val="fr_FR" w:bidi="fr_FR"/>
        </w:rPr>
      </w:r>
      <w:r>
        <w:rPr>
          <w:lang w:val="fr_FR" w:bidi="fr_FR"/>
        </w:rPr>
        <w:t>Discutez : Pourquoi pensez-vous que Dieu inclut que l'eau était à 7 mètres au-dessus du plus haut sommet de la montagne ?</w:t>
      </w:r>
    </w:p>
    <w:p>
      <w:pPr/>
      <w:r>
        <w:rPr>
          <w:lang w:val="fr_FR" w:bidi="fr_FR"/>
        </w:rPr>
      </w:r>
      <w:r>
        <w:rPr>
          <w:lang w:val="fr_FR" w:bidi="fr_FR"/>
        </w:rPr>
        <w:t>Les eaux d'inondation ont couvert la terre pendant 150 jours. Pendant cette période, le bateau a flotté. Les seuls personnes et les animaux qui ont survécu étaient dans le bateau.</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Cette histoire comporte 5 scènes.</w:t>
      </w:r>
    </w:p>
    <w:p>
      <w:pPr/>
      <w:r>
        <w:rPr>
          <w:lang w:val="fr_FR" w:bidi="fr_FR"/>
        </w:rPr>
      </w:r>
      <w:r>
        <w:rPr>
          <w:b/>
          <w:lang w:val="fr_FR" w:bidi="fr_FR"/>
        </w:rPr>
        <w:t>Première scène :</w:t>
      </w:r>
      <w:r>
        <w:rPr>
          <w:lang w:val="fr_FR" w:bidi="fr_FR"/>
        </w:rPr>
        <w:t xml:space="preserve"> Noé a fait tout ce que Dieu lui avait commandé de faire. Dieu répète les instructions à Noé et ajoute une instruction. Noé doit mettre 7 paires d'animaux purs ou des animaux utilisés pour le sacrifice sur le bateau et 7 paires de chaque type d'oiseau. Noé doit mettre 1 paire des autres types d'animaux sur le bateau. Dieu dit à Noé que dans 7 jours, la pluie commencera. Noé fait tout ce que Dieu lui dit de faire.</w:t>
      </w:r>
    </w:p>
    <w:p>
      <w:pPr/>
      <w:r>
        <w:rPr>
          <w:lang w:val="fr_FR" w:bidi="fr_FR"/>
        </w:rPr>
      </w:r>
      <w:r>
        <w:rPr>
          <w:b/>
          <w:lang w:val="fr_FR" w:bidi="fr_FR"/>
        </w:rPr>
        <w:t>Deuxième scène :</w:t>
      </w:r>
      <w:r>
        <w:rPr>
          <w:lang w:val="fr_FR" w:bidi="fr_FR"/>
        </w:rPr>
        <w:t xml:space="preserve"> Noé et sa famille, 8 personnes au total entrent dans le bateau. Tous les animaux entrent dans le bateau. Noé fait tout comme Dieu a commandé.</w:t>
      </w:r>
    </w:p>
    <w:p>
      <w:pPr/>
      <w:r>
        <w:rPr>
          <w:lang w:val="fr_FR" w:bidi="fr_FR"/>
        </w:rPr>
      </w:r>
      <w:r>
        <w:rPr>
          <w:b/>
          <w:lang w:val="fr_FR" w:bidi="fr_FR"/>
        </w:rPr>
        <w:t>Troisième scène :</w:t>
      </w:r>
      <w:r>
        <w:rPr>
          <w:lang w:val="fr_FR" w:bidi="fr_FR"/>
        </w:rPr>
        <w:t xml:space="preserve"> La pluie commence après 7 jours et l'inondation couvre la terre. Noé a 600 ans, 2 mois et 17 jours quand la pluie commence. La description de la pluie tombant et venant de terre est la poésie.</w:t>
      </w:r>
    </w:p>
    <w:p>
      <w:pPr/>
      <w:r>
        <w:rPr>
          <w:lang w:val="fr_FR" w:bidi="fr_FR"/>
        </w:rPr>
      </w:r>
      <w:r>
        <w:rPr>
          <w:b/>
          <w:lang w:val="fr_FR" w:bidi="fr_FR"/>
        </w:rPr>
        <w:t>Quatrième scène :</w:t>
      </w:r>
      <w:r>
        <w:rPr>
          <w:lang w:val="fr_FR" w:bidi="fr_FR"/>
        </w:rPr>
        <w:t xml:space="preserve"> Cette scène est une répétition de la description de ce que Noé fait. Noé et sa famille, 8 personnes au total vont sur le bateau. Les animaux viennent tous sur le bateau. Cependant, cette répétition mentionne seulement les paires des animaux. La distinction de 7 paires d'animaux purs n'est pas mentionnée. Une fois que tous sont à bord, Dieu ferme la porte.</w:t>
      </w:r>
    </w:p>
    <w:p>
      <w:pPr/>
      <w:r>
        <w:rPr>
          <w:lang w:val="fr_FR" w:bidi="fr_FR"/>
        </w:rPr>
      </w:r>
      <w:r>
        <w:rPr>
          <w:b/>
          <w:lang w:val="fr_FR" w:bidi="fr_FR"/>
        </w:rPr>
        <w:t>Cinquième scène :</w:t>
      </w:r>
      <w:r>
        <w:rPr>
          <w:lang w:val="fr_FR" w:bidi="fr_FR"/>
        </w:rPr>
        <w:t xml:space="preserve"> Cette scène est une description de l'inondation. Pendant que le niveau de l'eau s'élève, le bateau commence à flotter. La pluie continue jusqu'à ce que le sommet le plus haut soit couvert d'environ 7 mètres d'eau. Tout être vivant sur terre meurt. Ceux qui sont sur le bateau sont en sécurité. Les eaux d'inondation ont couvert la terre pendant 150 jours. </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Noé</w:t>
      </w:r>
    </w:p>
    <w:p>
      <w:pPr>
        <w:pStyle w:val="ListBullet"/>
        <w:spacing w:line="240" w:lineRule="auto"/>
        <w:ind w:left="720"/>
      </w:pPr>
      <w:r>
        <w:rPr>
          <w:lang w:val="fr_FR" w:bidi="fr_FR"/>
        </w:rPr>
      </w:r>
      <w:r>
        <w:rPr>
          <w:lang w:val="fr_FR" w:bidi="fr_FR"/>
        </w:rPr>
        <w:t>La femme de Noé</w:t>
      </w:r>
    </w:p>
    <w:p>
      <w:pPr>
        <w:pStyle w:val="ListBullet"/>
        <w:spacing w:line="240" w:lineRule="auto"/>
        <w:ind w:left="720"/>
      </w:pPr>
      <w:r>
        <w:rPr>
          <w:lang w:val="fr_FR" w:bidi="fr_FR"/>
        </w:rPr>
      </w:r>
      <w:r>
        <w:rPr>
          <w:lang w:val="fr_FR" w:bidi="fr_FR"/>
        </w:rPr>
        <w:t>Les 3 fils de Noé, Sem, Cham et Japheth</w:t>
      </w:r>
    </w:p>
    <w:p>
      <w:pPr>
        <w:pStyle w:val="ListBullet"/>
        <w:spacing w:line="240" w:lineRule="auto"/>
        <w:ind w:left="720"/>
      </w:pPr>
      <w:r>
        <w:rPr>
          <w:lang w:val="fr_FR" w:bidi="fr_FR"/>
        </w:rPr>
      </w:r>
      <w:r>
        <w:rPr>
          <w:lang w:val="fr_FR" w:bidi="fr_FR"/>
        </w:rPr>
        <w:t>Les femmes des 3 fils</w:t>
      </w:r>
    </w:p>
    <w:p>
      <w:pPr>
        <w:pStyle w:val="ListBullet"/>
        <w:spacing w:line="240" w:lineRule="auto"/>
        <w:ind w:left="720"/>
      </w:pPr>
      <w:r>
        <w:rPr>
          <w:lang w:val="fr_FR" w:bidi="fr_FR"/>
        </w:rPr>
      </w:r>
      <w:r>
        <w:rPr>
          <w:lang w:val="fr_FR" w:bidi="fr_FR"/>
        </w:rPr>
        <w:t>Les animaux</w:t>
      </w:r>
    </w:p>
    <w:p>
      <w:pPr/>
      <w:r>
        <w:rPr>
          <w:lang w:val="fr_FR" w:bidi="fr_FR"/>
        </w:rPr>
      </w:r>
      <w:r>
        <w:rPr>
          <w:lang w:val="fr_FR" w:bidi="fr_FR"/>
        </w:rPr>
        <w:t xml:space="preserve">Au cours de cette session, demandez au groupe de créer un tableau d'histoire, de dessiner ou d'utiliser des objets aléatoires (que vous pouvez déplacer, comme des pierres, des bâtons, des jouets pour enfants) afin de visualiser l'histoire et l'action qui s'y déroule. </w:t>
      </w:r>
    </w:p>
    <w:p>
      <w:pPr/>
      <w:r>
        <w:rPr>
          <w:lang w:val="fr_FR" w:bidi="fr_FR"/>
        </w:rPr>
      </w:r>
      <w:r>
        <w:rPr>
          <w:lang w:val="fr_FR" w:bidi="fr_FR"/>
        </w:rPr>
        <w:t>Ce passage commence par une expression de temps qui nous montre que cela s'est produit après le passage précédent.</w:t>
      </w:r>
    </w:p>
    <w:p>
      <w:pPr/>
      <w:r>
        <w:rPr>
          <w:lang w:val="fr_FR" w:bidi="fr_FR"/>
        </w:rPr>
      </w:r>
      <w:r>
        <w:rPr>
          <w:lang w:val="fr_FR" w:bidi="fr_FR"/>
        </w:rPr>
        <w:t>Discutez : Comment indiquez-vous que le temps a passé ou que ce qui se passe maintenant survient après que cette autre chose se soit produite ? Essayez de raconter une courte histoire à propos d’une séance d’étude suivie d’un examen, ou bien à propos de l’achat de nourriture suivi de la préparation du dîner. Notez comment vous liez les deux événements.</w:t>
      </w:r>
    </w:p>
    <w:p>
      <w:pPr/>
      <w:r>
        <w:rPr>
          <w:lang w:val="fr_FR" w:bidi="fr_FR"/>
        </w:rPr>
      </w:r>
      <w:r>
        <w:rPr>
          <w:lang w:val="fr_FR" w:bidi="fr_FR"/>
        </w:rPr>
        <w:t>Le passage répète les informations dans chaque section. Les instructions concernant l'embarquement et le début de la pluie sont répétées quatre fois. Cela peut sembler répétitif, mais il est nécessaire d'inclure la répétition. Vous devez être clair que ce ne sont pas de nouvelles instructions. Ce n'est pas une nouvelle histoire ou une autre inondation. C'est des instructions répétées ou des descriptions d'un événement.</w:t>
      </w:r>
    </w:p>
    <w:p>
      <w:pPr/>
      <w:r>
        <w:rPr>
          <w:lang w:val="fr_FR" w:bidi="fr_FR"/>
        </w:rPr>
      </w:r>
      <w:r>
        <w:rPr>
          <w:lang w:val="fr_FR" w:bidi="fr_FR"/>
        </w:rPr>
        <w:t>Dans la première scène, Dieu dit à Noé de prendre sa famille (8 personnes au total) sur le bateau. Dieu dit aussi à Noé de prendre 7 paires, mâle et femelle des animaux purs ou des animaux utilisés pour le sacrifice. Dieu dit à Noé que la pluie commencera en 7 jours. Noé fait tout ce que Dieu a dit.</w:t>
      </w:r>
    </w:p>
    <w:p>
      <w:pPr/>
      <w:r>
        <w:rPr>
          <w:lang w:val="fr_FR" w:bidi="fr_FR"/>
        </w:rPr>
      </w:r>
      <w:r>
        <w:rPr>
          <w:lang w:val="fr_FR" w:bidi="fr_FR"/>
        </w:rPr>
        <w:t>Montrez l'image du bateau à nouveau. Montrez l'image de l'intérieur du bateau qui montre les stalles et les nids. Montrez une image de certains des animaux qui seraient considérés comme des animaux purs.</w:t>
      </w:r>
    </w:p>
    <w:p>
      <w:pPr/>
      <w:r>
        <w:rPr>
          <w:lang w:val="fr_FR" w:bidi="fr_FR"/>
        </w:rPr>
      </w:r>
      <w:r>
        <w:rPr>
          <w:lang w:val="fr_FR" w:bidi="fr_FR"/>
        </w:rPr>
        <w:t>Dans la deuxième scène, nous apprenons que Noé a 600 ans. Noé, la femme de Noé, les 3 fils de Noé, Sem, Cham et Japheth et leurs femmes vont tous sur le bateau. Les animaux, les animaux purs ainsi que ceux qui ne sont pas approuvés pour le sacrifice viennent et montent sur le bateau. Les oiseaux viennent aussi au bateau. Tout est fait tout comme Dieu l'a commandé.</w:t>
      </w:r>
    </w:p>
    <w:p>
      <w:pPr/>
      <w:r>
        <w:rPr>
          <w:lang w:val="fr_FR" w:bidi="fr_FR"/>
        </w:rPr>
      </w:r>
      <w:r>
        <w:rPr>
          <w:lang w:val="fr_FR" w:bidi="fr_FR"/>
        </w:rPr>
        <w:t>Dans la troisième scène, la pluie commence à tomber et les eaux d'inondation commencent à couvrir la terre. L'âge de Noé est donné à nouveau. Il a 600 ans, 2 mois et 17 jours. La deuxième liste de son âge est juste une façon plus spécifique de dire son âge. Vous pouvez dire que quelqu'un a 4 ans. Ou vous pouvez dire que quelqu'un a 4 ans et demi. Les deux déclarations seraient vraies. La deuxième liste est plus exacte. La description de la pluie tombant et l'eau venant du sol est sous une forme poétique. Cela peut être la poésie ou une chanson. La pluie tombe pendant 40 jours et 40 nuits.</w:t>
      </w:r>
    </w:p>
    <w:p>
      <w:pPr/>
      <w:r>
        <w:rPr>
          <w:lang w:val="fr_FR" w:bidi="fr_FR"/>
        </w:rPr>
      </w:r>
      <w:r>
        <w:rPr>
          <w:lang w:val="fr_FR" w:bidi="fr_FR"/>
        </w:rPr>
        <w:t>Montrez une image de pluie torrentielle. Montrez une image des eaux d'inondation se levant. Montrez une image de l'eau éclatant du sol.</w:t>
      </w:r>
    </w:p>
    <w:p>
      <w:pPr/>
      <w:r>
        <w:rPr>
          <w:lang w:val="fr_FR" w:bidi="fr_FR"/>
        </w:rPr>
      </w:r>
      <w:r>
        <w:rPr>
          <w:lang w:val="fr_FR" w:bidi="fr_FR"/>
        </w:rPr>
        <w:t>Dans la quatrième scène, il y a une répétition de tout ce que Noé a fait. Noé et sa famille entrent dans le bateau. Les paires d'animaux et les oiseaux entrent dans le bateau. Cette partie du passage ne mentionne pas les 7 paires d'animaux purs. Quand tous sont sur le bateau, Dieu ferme la porte.</w:t>
      </w:r>
    </w:p>
    <w:p>
      <w:pPr/>
      <w:r>
        <w:rPr>
          <w:lang w:val="fr_FR" w:bidi="fr_FR"/>
        </w:rPr>
      </w:r>
      <w:r>
        <w:rPr>
          <w:lang w:val="fr_FR" w:bidi="fr_FR"/>
        </w:rPr>
        <w:t>Dans la cinquième scène, il pleut pendant 40 jours. Les eaux d'inondation Le bateau commence à flotter. Pendant que l'eau couvre le sol et continue à se lever, chaque chose vivante meurt. L'eau s'élève à environ 7 mètres au-dessus du plus haut sommet de la montagne. Chaque animal, chaque oiseau et chaque personne qui a respiré sont morts dans l'inondation. Notez la répétition dans cette scène. Il mentionne 4 fois que tous les êtres vivants sont morts. Les seules personnes et les animaux qui ont survécu étaient sur le bateau. Les eaux d'inondation sont restées pendant 150 jours.</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comporte cinq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Noé</w:t>
      </w:r>
    </w:p>
    <w:p>
      <w:pPr>
        <w:pStyle w:val="ListBullet"/>
        <w:spacing w:line="240" w:lineRule="auto"/>
        <w:ind w:left="720"/>
      </w:pPr>
      <w:r>
        <w:rPr>
          <w:lang w:val="fr_FR" w:bidi="fr_FR"/>
        </w:rPr>
      </w:r>
      <w:r>
        <w:rPr>
          <w:lang w:val="fr_FR" w:bidi="fr_FR"/>
        </w:rPr>
        <w:t>La femme de Noé</w:t>
      </w:r>
    </w:p>
    <w:p>
      <w:pPr>
        <w:pStyle w:val="ListBullet"/>
        <w:spacing w:line="240" w:lineRule="auto"/>
        <w:ind w:left="720"/>
      </w:pPr>
      <w:r>
        <w:rPr>
          <w:lang w:val="fr_FR" w:bidi="fr_FR"/>
        </w:rPr>
      </w:r>
      <w:r>
        <w:rPr>
          <w:lang w:val="fr_FR" w:bidi="fr_FR"/>
        </w:rPr>
        <w:t>Les 3 fils de Noé, Sem, Cham et Japheth</w:t>
      </w:r>
    </w:p>
    <w:p>
      <w:pPr>
        <w:pStyle w:val="ListBullet"/>
        <w:spacing w:line="240" w:lineRule="auto"/>
        <w:ind w:left="720"/>
      </w:pPr>
      <w:r>
        <w:rPr>
          <w:lang w:val="fr_FR" w:bidi="fr_FR"/>
        </w:rPr>
      </w:r>
      <w:r>
        <w:rPr>
          <w:lang w:val="fr_FR" w:bidi="fr_FR"/>
        </w:rPr>
        <w:t>Les femmes des 3 fils</w:t>
      </w:r>
    </w:p>
    <w:p>
      <w:pPr>
        <w:pStyle w:val="ListBullet"/>
        <w:spacing w:line="240" w:lineRule="auto"/>
        <w:ind w:left="720"/>
      </w:pPr>
      <w:r>
        <w:rPr>
          <w:lang w:val="fr_FR" w:bidi="fr_FR"/>
        </w:rPr>
      </w:r>
      <w:r>
        <w:rPr>
          <w:lang w:val="fr_FR" w:bidi="fr_FR"/>
        </w:rPr>
        <w:t>Les animaux</w:t>
      </w:r>
    </w:p>
    <w:p>
      <w:pPr>
        <w:pStyle w:val="ListBullet"/>
        <w:spacing w:line="240" w:lineRule="auto"/>
        <w:ind w:left="720"/>
      </w:pPr>
      <w:r>
        <w:rPr>
          <w:lang w:val="fr_FR" w:bidi="fr_FR"/>
        </w:rPr>
      </w:r>
      <w:r>
        <w:rPr>
          <w:lang w:val="fr_FR" w:bidi="fr_FR"/>
        </w:rPr>
        <w:t>Autres personnes</w:t>
      </w:r>
    </w:p>
    <w:p>
      <w:pPr/>
      <w:r>
        <w:rPr>
          <w:lang w:val="fr_FR" w:bidi="fr_FR"/>
        </w:rPr>
      </w:r>
      <w:r>
        <w:rPr>
          <w:lang w:val="fr_FR" w:bidi="fr_FR"/>
        </w:rPr>
        <w:t>Demandez à l'équipe de jouer l'histoire deux fois. Ils doivent le jouer dans la langue dans laquelle ils traduisent. Premièrement, faites jouer l'histoire par l'équipe sans s'arrêter. La deuxième fois que l'équipe joue l'histoire, arrêtez-les à différents points de l'histoire.</w:t>
      </w:r>
    </w:p>
    <w:p>
      <w:pPr/>
      <w:r>
        <w:rPr>
          <w:lang w:val="fr_FR" w:bidi="fr_FR"/>
        </w:rPr>
      </w:r>
      <w:r>
        <w:rPr>
          <w:lang w:val="fr_FR" w:bidi="fr_FR"/>
        </w:rPr>
        <w:t>Pendant que l'équipe joue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vous rappeler des parties de l'histoire.</w:t>
      </w:r>
    </w:p>
    <w:p>
      <w:pPr/>
      <w:r>
        <w:rPr>
          <w:lang w:val="fr_FR" w:bidi="fr_FR"/>
        </w:rPr>
      </w:r>
      <w:r>
        <w:rPr>
          <w:lang w:val="fr_FR" w:bidi="fr_FR"/>
        </w:rPr>
        <w:t>Dieu est la seule personne qui parle dans ce passage.</w:t>
      </w:r>
    </w:p>
    <w:p>
      <w:pPr/>
      <w:r>
        <w:rPr>
          <w:lang w:val="fr_FR" w:bidi="fr_FR"/>
        </w:rPr>
      </w:r>
      <w:r>
        <w:rPr>
          <w:lang w:val="fr_FR" w:bidi="fr_FR"/>
        </w:rPr>
        <w:t>Dans la première scène, Dieu parle à Noé. Dieu dit à nouveau à Noé que la terre sera détruite par une inondation. Dieu dit à Noé : « Tu es la seule personne juste ».</w:t>
      </w:r>
    </w:p>
    <w:p>
      <w:pPr/>
      <w:r>
        <w:rPr>
          <w:lang w:val="fr_FR" w:bidi="fr_FR"/>
        </w:rPr>
      </w:r>
      <w:r>
        <w:rPr>
          <w:lang w:val="fr_FR" w:bidi="fr_FR"/>
        </w:rPr>
        <w:t xml:space="preserve">Arrêtez l'action : Demandez à Noé : « Que ressentez-vous de voir Dieu vous appeler un homme juste ? » Vous pouvez entendre : « J'aime parler avec Dieu » ou « J'aime ma relation avec Dieu » ou « Je ne suis pas sûr de ce que je fais qui est si différent de celui des autres personnes ». Reprenez l'action. </w:t>
      </w:r>
    </w:p>
    <w:p>
      <w:pPr/>
      <w:r>
        <w:rPr>
          <w:lang w:val="fr_FR" w:bidi="fr_FR"/>
        </w:rPr>
      </w:r>
      <w:r>
        <w:rPr>
          <w:lang w:val="fr_FR" w:bidi="fr_FR"/>
        </w:rPr>
        <w:t>Dieu dit à Noé de mettre sur le bateau 7 paires d'animaux qui sont considérés comme acceptables pour le sacrifice. Noé doit mettre 7 paires de chaque type d'oiseau dans le bateau. Dieu dit que c'est pour s'assurer que la vie survivra après l'inondation.</w:t>
      </w:r>
    </w:p>
    <w:p>
      <w:pPr/>
      <w:r>
        <w:rPr>
          <w:lang w:val="fr_FR" w:bidi="fr_FR"/>
        </w:rPr>
      </w:r>
      <w:r>
        <w:rPr>
          <w:lang w:val="fr_FR" w:bidi="fr_FR"/>
        </w:rPr>
        <w:t xml:space="preserve">Arrêtez l'action : Demandez à Noé : « Parlez-nous des animaux purs ». Vous pouvez entendre : « Ce sont les animaux que Dieu accepte comme sacrifice quand nous l'adorons » ou : « Je ne sais pas à propos de cela. C'est la première fois que j'ai entendu parler de l'utilisation de certains types d'animaux pour le sacrifice ». Reprenez l'action. </w:t>
      </w:r>
    </w:p>
    <w:p>
      <w:pPr/>
      <w:r>
        <w:rPr>
          <w:lang w:val="fr_FR" w:bidi="fr_FR"/>
        </w:rPr>
      </w:r>
      <w:r>
        <w:rPr>
          <w:lang w:val="fr_FR" w:bidi="fr_FR"/>
        </w:rPr>
        <w:t>Dieu dit à nouveau à Noé qu'il va pleuvoir et que la pluie durera pendant 40 jours et 40 nuits.</w:t>
      </w:r>
    </w:p>
    <w:p>
      <w:pPr/>
      <w:r>
        <w:rPr>
          <w:lang w:val="fr_FR" w:bidi="fr_FR"/>
        </w:rPr>
      </w:r>
      <w:r>
        <w:rPr>
          <w:lang w:val="fr_FR" w:bidi="fr_FR"/>
        </w:rPr>
        <w:t>Dans la deuxième scène, Noé et sa famille vont sur le bateau. Ils prennent tous les animaux sur le bateau. Après 7 jours, la pluie commence.</w:t>
      </w:r>
    </w:p>
    <w:p>
      <w:pPr/>
      <w:r>
        <w:rPr>
          <w:lang w:val="fr_FR" w:bidi="fr_FR"/>
        </w:rPr>
      </w:r>
      <w:r>
        <w:rPr>
          <w:lang w:val="fr_FR" w:bidi="fr_FR"/>
        </w:rPr>
        <w:t>Dans la troisième scène, Dieu déclenche la pluie et elle tombe en torrents puissants. L'eau est aussi montée de la terre.</w:t>
      </w:r>
    </w:p>
    <w:p>
      <w:pPr/>
      <w:r>
        <w:rPr>
          <w:lang w:val="fr_FR" w:bidi="fr_FR"/>
        </w:rPr>
      </w:r>
      <w:r>
        <w:rPr>
          <w:lang w:val="fr_FR" w:bidi="fr_FR"/>
        </w:rPr>
        <w:t xml:space="preserve">Arrêtez l'action : Demandez à la femme et aux enfants de Noé : « Avez-vous déjà vu la pluie comme cela ? Comment pourriez-vous décrire cette pluie ? Vous pouvez entendre : « Je n'ai jamais vu de pluie auparavant » ou « Il pleut si fort, je ne peux rien voir là » ou « Cette pluie est vraiment dure ». Demandez aux gens qui ne sont pas sur le bateau : « Que pensez-vous de cette pluie ? » Vous pouvez entendre : « Je n'ai jamais vu la pluie comme cela auparavant » ou « Cette pluie va faire de graves dommages à cette région » ou « Je dois trouver un terrain plus élevé en ce moment. L'eau monte » ou « Noé et sa famille sont en sécurité sur ce bateau. J'aurais aimé écouter plus » ou « Cette eau monte si vite que j'ai peur que nous mourions. » Reprenez l'action. </w:t>
      </w:r>
    </w:p>
    <w:p>
      <w:pPr/>
      <w:r>
        <w:rPr>
          <w:lang w:val="fr_FR" w:bidi="fr_FR"/>
        </w:rPr>
      </w:r>
      <w:r>
        <w:rPr>
          <w:lang w:val="fr_FR" w:bidi="fr_FR"/>
        </w:rPr>
        <w:t>Dans la quatrième scène, l'action semble remonter en arrière et commencer à nouveau. Nous entendons que Noé et sa famille vont sur le bateau. Tous les animaux entrent dans le bateau. Une fois que tout le monde est sur le bateau, Dieu ferme la porte.</w:t>
      </w:r>
    </w:p>
    <w:p>
      <w:pPr/>
      <w:r>
        <w:rPr>
          <w:lang w:val="fr_FR" w:bidi="fr_FR"/>
        </w:rPr>
      </w:r>
      <w:r>
        <w:rPr>
          <w:lang w:val="fr_FR" w:bidi="fr_FR"/>
        </w:rPr>
        <w:t xml:space="preserve">Arrêtez l'action : Demandez à la femme de Noé : « Qu'avez-vous ressenti quand vous avez entendu la porte se fermer ? » Vous pouvez entendre : « J'avais peur ». Ou : « Je voudrais avoir mes parents, mes frères et mes sœurs avec moi sur ce bateau ». Ou « Je me sens très en sécurité ici sur le bateau. Je pense que nous serons en sécurité ». Demandez aux femmes des fils : « Qu'avez-vous ressenti quand vous avez entendu la porte se fermer ? » Vous pouvez entendre : « Je voudrais avoir mes parents et mes frères et sœurs ici avec nous ». Ou : « Avec la porte fermée, nous ne pouvons pas sortir et personne d'autre ne peut entrer ». Ou « Je ne comprends pas ce qui se passe ». Demandez aux autres personnes : « Qu'avez-vous ressenti quand vous avez vu la porte du bateau se fermer ? » Vous pouvez entendre : « Pourquoi sont-ils sur ce bateau ? Il n'y a pas d'eau ici ». Ou « Je pense qu'ils sont fous de monter sur ce bateau avec tous ces animaux ». Ou : « Je ne comprends pas pourquoi ils ont construit ce bateau et ont mis tous ces animaux dessus ». Reprenez l'action. </w:t>
      </w:r>
    </w:p>
    <w:p>
      <w:pPr/>
      <w:r>
        <w:rPr>
          <w:lang w:val="fr_FR" w:bidi="fr_FR"/>
        </w:rPr>
      </w:r>
      <w:r>
        <w:rPr>
          <w:lang w:val="fr_FR" w:bidi="fr_FR"/>
        </w:rPr>
        <w:t xml:space="preserve">Dans la cinquième scène, nous avons la description de l'inondation. Pendant que les eaux sont montées, le bateau a commencé à flotter. L'eau a couvert le sommet le plus haut de 7 mètres. Tout ce qui pouvait respirer sur terre est mort. Les seules personnes qui ont survécu étaient celles qui étaient sur le bateau. Les seuls animaux et les oiseaux qui ont survécu étaient ceux sur le bateau. Les eaux d'inondation ont couvert la terre pendant 150 jours. </w:t>
      </w:r>
    </w:p>
    <w:p>
      <w:pPr/>
      <w:r>
        <w:rPr>
          <w:lang w:val="fr_FR" w:bidi="fr_FR"/>
        </w:rPr>
      </w:r>
      <w:r>
        <w:rPr>
          <w:lang w:val="fr_FR" w:bidi="fr_FR"/>
        </w:rPr>
        <w:t xml:space="preserve">Arrêtez l'action : Demandez à Noé et à ses fils : « Qu'avez-vous ressenti en voyant l'eau couvrir le plus haut sommet et en réalisant que vous êtes les seuls à avoir survécu ? » Vous pouvez entendre : « Triste pour ces personnes », « Heureux que nous soyons vivants », « Pourquoi toutes ces personnes ont-elles dû mourir ? » Demandez à la femme et aux belles-filles de Noé : « Qu'avez-vous ressenti quand vous avez vu les eaux d'inondation couvrir même le plus haut sommet ? » Vous pouvez entendre : « Je suis si triste. Mes parents et mes frères et sœurs sont maintenant morts ». Ou « Nous avons tout perdu sauf ce que nous avons sur ce bateau ». Ou « J'aurais voulu qu'ils soient avec nous ». Ou « Je suis heureux que nous soyons en sécurité ». Reprenez l'action.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Ce passage utilise deux noms pour </w:t>
      </w:r>
      <w:r>
        <w:rPr>
          <w:b/>
          <w:lang w:val="fr_FR" w:bidi="fr_FR"/>
        </w:rPr>
        <w:t>Dieu</w:t>
      </w:r>
      <w:r>
        <w:rPr>
          <w:lang w:val="fr_FR" w:bidi="fr_FR"/>
        </w:rPr>
        <w:t xml:space="preserve">. Le nom </w:t>
      </w:r>
      <w:r>
        <w:rPr>
          <w:lang w:val="fr_FR" w:bidi="fr_FR"/>
        </w:rPr>
        <w:t>SEIGNEUR</w:t>
      </w:r>
      <w:r>
        <w:rPr>
          <w:lang w:val="fr_FR" w:bidi="fr_FR"/>
        </w:rPr>
        <w:t xml:space="preserve"> est la traduction du nom hébreu de Dieu, </w:t>
      </w:r>
      <w:r>
        <w:rPr>
          <w:b/>
          <w:lang w:val="fr_FR" w:bidi="fr_FR"/>
        </w:rPr>
        <w:t>Yahvé</w:t>
      </w:r>
      <w:r>
        <w:rPr>
          <w:lang w:val="fr_FR" w:bidi="fr_FR"/>
        </w:rPr>
        <w:t>. Utilisez le même mot que celui que vous avez utilisé dans l'histoire de la création pour l'</w:t>
      </w:r>
      <w:r>
        <w:rPr>
          <w:lang w:val="fr_FR" w:bidi="fr_FR"/>
        </w:rPr>
        <w:t>Eternel</w:t>
      </w:r>
      <w:r>
        <w:rPr>
          <w:lang w:val="fr_FR" w:bidi="fr_FR"/>
        </w:rPr>
        <w:t xml:space="preserve"> Utilisez le même nom que celui que vous avez utilisé pour </w:t>
      </w:r>
      <w:r>
        <w:rPr>
          <w:lang w:val="fr_FR" w:bidi="fr_FR"/>
        </w:rPr>
        <w:t>Dieu</w:t>
      </w:r>
      <w:r>
        <w:rPr>
          <w:lang w:val="fr_FR" w:bidi="fr_FR"/>
        </w:rPr>
        <w:t xml:space="preserve"> lorsque vous rencontrerez le nom de Dieu dans cette histoire. Si vous voulez revoir vos choix, le glossaire principal a une discussion sur ces noms.</w:t>
      </w:r>
    </w:p>
    <w:p>
      <w:pPr/>
      <w:r>
        <w:rPr>
          <w:lang w:val="fr_FR" w:bidi="fr_FR"/>
        </w:rPr>
      </w:r>
      <w:r>
        <w:rPr>
          <w:lang w:val="fr_FR" w:bidi="fr_FR"/>
        </w:rPr>
        <w:t xml:space="preserve">Dieu a dit à Noé de prendre sa famille sur le bateau. Certaines traductions utilisent le mot </w:t>
      </w:r>
      <w:r>
        <w:rPr>
          <w:b/>
          <w:lang w:val="fr_FR" w:bidi="fr_FR"/>
        </w:rPr>
        <w:t>maison</w:t>
      </w:r>
      <w:r>
        <w:rPr>
          <w:lang w:val="fr_FR" w:bidi="fr_FR"/>
        </w:rPr>
        <w:t xml:space="preserve">. Cela signifierait les gens vivant dans la maison de Noé. Dans ce passage, les membres de la famille qui sont allés sur le bateau étaient Noé, la femme de Noé, les 3 fils de Noé, Sem, Cham et Japheth et leurs femmes : 8 personnes au total. Plutôt que d'utiliser un mot qui pourrait prêter à confusion, vous pouvez juste dire qui est monté sur le bateau avec Noé. Si vous avez besoin de plus d'informations, le mot </w:t>
      </w:r>
      <w:r>
        <w:rPr>
          <w:lang w:val="fr_FR" w:bidi="fr_FR"/>
        </w:rPr>
        <w:t>maison</w:t>
      </w:r>
      <w:r>
        <w:rPr>
          <w:lang w:val="fr_FR" w:bidi="fr_FR"/>
        </w:rPr>
        <w:t xml:space="preserve"> est dans le glossaire principal.</w:t>
      </w:r>
    </w:p>
    <w:p>
      <w:pPr/>
      <w:r>
        <w:rPr>
          <w:lang w:val="fr_FR" w:bidi="fr_FR"/>
        </w:rPr>
      </w:r>
      <w:r>
        <w:rPr>
          <w:lang w:val="fr_FR" w:bidi="fr_FR"/>
        </w:rPr>
        <w:t xml:space="preserve">Dieu dit à Noé que Noé est un homme </w:t>
      </w:r>
      <w:r>
        <w:rPr>
          <w:b/>
          <w:lang w:val="fr_FR" w:bidi="fr_FR"/>
        </w:rPr>
        <w:t>juste</w:t>
      </w:r>
      <w:r>
        <w:rPr>
          <w:lang w:val="fr_FR" w:bidi="fr_FR"/>
        </w:rPr>
        <w:t xml:space="preserve"> ou qu'il a une bonne relation avec Dieu. Utilisez le même mot pour </w:t>
      </w:r>
      <w:r>
        <w:rPr>
          <w:lang w:val="fr_FR" w:bidi="fr_FR"/>
        </w:rPr>
        <w:t>Ecritures</w:t>
      </w:r>
      <w:r>
        <w:rPr>
          <w:lang w:val="fr_FR" w:bidi="fr_FR"/>
        </w:rPr>
        <w:t xml:space="preserve"> que celui que vous avez utilisé dans les passages précédents. Le glossaire principal donne une explication de ce mot. Dieu dit que Noé est le seul juste dans cette </w:t>
      </w:r>
      <w:r>
        <w:rPr>
          <w:b/>
          <w:lang w:val="fr_FR" w:bidi="fr_FR"/>
        </w:rPr>
        <w:t>génération</w:t>
      </w:r>
      <w:r>
        <w:rPr>
          <w:lang w:val="fr_FR" w:bidi="fr_FR"/>
        </w:rPr>
        <w:t>. Ici, le mot génération signifie ceux qui vivent en même temps que Noé. Le mot "</w:t>
      </w:r>
      <w:r>
        <w:rPr>
          <w:lang w:val="fr_FR" w:bidi="fr_FR"/>
        </w:rPr>
        <w:t>générations</w:t>
      </w:r>
      <w:r>
        <w:rPr>
          <w:lang w:val="fr_FR" w:bidi="fr_FR"/>
        </w:rPr>
        <w:t>" est dans le glossaire principal.</w:t>
      </w:r>
    </w:p>
    <w:p>
      <w:pPr/>
      <w:r>
        <w:rPr>
          <w:lang w:val="fr_FR" w:bidi="fr_FR"/>
        </w:rPr>
      </w:r>
      <w:r>
        <w:rPr>
          <w:lang w:val="fr_FR" w:bidi="fr_FR"/>
        </w:rPr>
        <w:t xml:space="preserve">Dieu dit à Noé de mettre 7 paires d'animaux </w:t>
      </w:r>
      <w:r>
        <w:rPr>
          <w:lang w:val="fr_FR" w:bidi="fr_FR"/>
        </w:rPr>
        <w:t>purs</w:t>
      </w:r>
      <w:r>
        <w:rPr>
          <w:lang w:val="fr_FR" w:bidi="fr_FR"/>
        </w:rPr>
        <w:t xml:space="preserve"> sur le bateau. Le glossaire principal dit qu'être pur signifie que les animaux sont aptes au service à Dieu ou à manger. Puisque Dieu n'a pas encore donné d'instructions sur les animaux purs et impurs, certains traducteurs ont choisi de définir cela comme des animaux qui sont aptes au sacrifice et à manger.</w:t>
      </w:r>
    </w:p>
    <w:p>
      <w:pPr/>
      <w:r>
        <w:rPr>
          <w:lang w:val="fr_FR" w:bidi="fr_FR"/>
        </w:rPr>
      </w:r>
      <w:r>
        <w:rPr>
          <w:lang w:val="fr_FR" w:bidi="fr_FR"/>
        </w:rPr>
        <w:t>Dieu dit que toute la vie sera effacée de la terre.</w:t>
      </w:r>
    </w:p>
    <w:p>
      <w:pPr/>
      <w:r>
        <w:rPr>
          <w:lang w:val="fr_FR" w:bidi="fr_FR"/>
        </w:rPr>
      </w:r>
      <w:r>
        <w:rPr>
          <w:lang w:val="fr_FR" w:bidi="fr_FR"/>
        </w:rPr>
        <w:t>Arrêtez-vous ici et discutez en en équipe de traduction : Avez-vous une façon spéciale de dire que toute la vie sera détruite ?</w:t>
      </w:r>
    </w:p>
    <w:p>
      <w:pPr/>
      <w:r>
        <w:rPr>
          <w:lang w:val="fr_FR" w:bidi="fr_FR"/>
        </w:rPr>
      </w:r>
      <w:r>
        <w:rPr>
          <w:lang w:val="fr_FR" w:bidi="fr_FR"/>
        </w:rPr>
        <w:t>La section suivante revient un peu en arrière et décrit la pluie. Cette partie est la poésie ou l'expression poétique.</w:t>
      </w:r>
    </w:p>
    <w:p>
      <w:pPr/>
      <w:r>
        <w:rPr>
          <w:lang w:val="fr_FR" w:bidi="fr_FR"/>
        </w:rPr>
      </w:r>
      <w:r>
        <w:rPr>
          <w:lang w:val="fr_FR" w:bidi="fr_FR"/>
        </w:rPr>
        <w:t>Arrêtez-vous ici et discutez de cela en équipe de traduction. Quelles sont les façons poétiques dans votre langue dont vous pourriez décrire la pluie tombant et l'eau venant de la terre ? Certaines expressions qui ont été utilisées comprennent : les fenêtres du ciel sont ouvertes ; les torrents de pluie sont versés ; les portes du ciel sont ouvertes et la pluie est versée. Ici, « ciel » se réfère au ciel. L'eau qui a éclaté de la terre ou l'eau qui a jailli de la terre sont 2 exemples de la façon de décrire ce qui est arrivé à la terre. La pluie est tombée si dur et si vite que les gens ne pouvaient probablement pas voir à travers elle.</w:t>
      </w:r>
    </w:p>
    <w:p>
      <w:pPr/>
      <w:r>
        <w:rPr>
          <w:lang w:val="fr_FR" w:bidi="fr_FR"/>
        </w:rPr>
      </w:r>
      <w:r>
        <w:rPr>
          <w:lang w:val="fr_FR" w:bidi="fr_FR"/>
        </w:rPr>
        <w:t xml:space="preserve">Ensuite, nous avons la description de l'inondation et de la destruction. Pendant que la pluie est tombée et l'eau est montée de la terre, le bateau a commencé à flotter. L'eau a monté jusqu'à ce que le sommet le plus haut de la montagne soit couvert par environ 7 mètres d'eau. Certaines traductions utilisent le mot </w:t>
      </w:r>
      <w:r>
        <w:rPr>
          <w:b/>
          <w:lang w:val="fr_FR" w:bidi="fr_FR"/>
        </w:rPr>
        <w:t>comme l'unité</w:t>
      </w:r>
      <w:r>
        <w:rPr>
          <w:lang w:val="fr_FR" w:bidi="fr_FR"/>
        </w:rPr>
        <w:t xml:space="preserve"> de mesure. C'était la mesure commune du temps. Le glossaire principal explique qu'une </w:t>
      </w:r>
      <w:r>
        <w:rPr>
          <w:lang w:val="fr_FR" w:bidi="fr_FR"/>
        </w:rPr>
        <w:t>coudée</w:t>
      </w:r>
      <w:r>
        <w:rPr>
          <w:lang w:val="fr_FR" w:bidi="fr_FR"/>
        </w:rPr>
        <w:t xml:space="preserve"> est la moyenne de l'avant-bras d'un homme ou environ 50 centimètres. Vous pouvez convertir cette mesure en une unité de mesure qui a du sens pour vos gens. Certains utiliseront les pieds et les cours. Les autres utiliseront des compteurs. Il peut y avoir une autre unité de mesure que vous utilisez dans votre région.</w:t>
      </w:r>
    </w:p>
    <w:p>
      <w:pPr/>
      <w:r>
        <w:rPr>
          <w:lang w:val="fr_FR" w:bidi="fr_FR"/>
        </w:rPr>
      </w:r>
      <w:r>
        <w:rPr>
          <w:lang w:val="fr_FR" w:bidi="fr_FR"/>
        </w:rPr>
        <w:t>Ensuite, l'histoire répète 4 fois que chaque animal et chaque personne sur terre est mort. Seuls ceux qui étaient dans le bateau ont survécu. Les eaux d'inondation sont restées pendant 150 jours.</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raconter quelques phrases du passage et s'arrêter. Un autre membre du groupe devrait raconter la partie suivante du passage et s'arrêter. Continuez ainsi jusqu'à ce que le groupe ait raconté l'intégralité du passage.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 xml:space="preserve">Chaque membre du groupe va maintenant raconter tout le passage en entier sans s'arrêter au moins une fois. Un membre du groupe peut utiliser des objets aléatoires, des gestes ou son tableau d'histoire pour se rappeler le passage. </w:t>
      </w:r>
    </w:p>
    <w:p>
      <w:pPr/>
      <w:r>
        <w:rPr>
          <w:lang w:val="fr_FR" w:bidi="fr_FR"/>
        </w:rPr>
      </w:r>
      <w:r>
        <w:rPr>
          <w:lang w:val="fr_FR" w:bidi="fr_FR"/>
        </w:rPr>
        <w:t>Arrêtez cet audio ici.</w:t>
      </w:r>
    </w:p>
    <w:p>
      <w:pPr/>
      <w:r>
        <w:rPr>
          <w:lang w:val="fr_FR" w:bidi="fr_FR"/>
        </w:rPr>
      </w:r>
      <w:r>
        <w:rPr>
          <w:lang w:val="fr_FR" w:bidi="fr_FR"/>
        </w:rPr>
        <w:t xml:space="preserve">Le groupe peut maintenant décider de la meilleure version du passage. Vous pouvez décider que vous avez aimé la façon dont un membre du groupe a raconté une partie du passage, mais que vous avez aimé la façon dont un autre membre du groupe a raconté une autre partie du passage. </w:t>
      </w:r>
    </w:p>
    <w:p>
      <w:pPr/>
      <w:r>
        <w:rPr>
          <w:lang w:val="fr_FR" w:bidi="fr_FR"/>
        </w:rPr>
      </w:r>
      <w:r>
        <w:rPr>
          <w:lang w:val="fr_FR" w:bidi="fr_FR"/>
        </w:rPr>
        <w:t>Arrêtez cet audio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Genèse 8:1–19</w:t>
      </w:r>
      <w:r>
        <w:rPr>
          <w:lang w:val="fr_FR" w:bidi="fr_FR"/>
        </w:rPr>
      </w:r>
    </w:p>
    <w:p>
      <w:pPr>
        <w:pStyle w:val="Heading3"/>
      </w:pPr>
      <w:r>
        <w:rPr>
          <w:lang w:val="fr_FR" w:bidi="fr_FR"/>
        </w:rPr>
        <w:t>Écouter et Cœur</w:t>
      </w:r>
    </w:p>
    <w:p>
      <w:pPr/>
      <w:r>
        <w:rPr>
          <w:lang w:val="fr_FR" w:bidi="fr_FR"/>
        </w:rPr>
      </w:r>
      <w:r>
        <w:rPr>
          <w:lang w:val="fr_FR" w:bidi="fr_FR"/>
        </w:rPr>
        <w:t>Ecoutez Genèse 8.1–19 et gardez-le dans votre cœur. Écoutez le texte trois fois (dans trois versions différentes si possible). Ensuite, discutez des questions suivantes en groupe :</w:t>
      </w:r>
    </w:p>
    <w:p>
      <w:pPr>
        <w:pStyle w:val="ListBullet"/>
        <w:spacing w:line="240" w:lineRule="auto"/>
        <w:ind w:left="720"/>
      </w:pPr>
      <w:r>
        <w:rPr>
          <w:lang w:val="fr_FR" w:bidi="fr_FR"/>
        </w:rPr>
      </w:r>
      <w:r>
        <w:rPr>
          <w:lang w:val="fr_FR" w:bidi="fr_FR"/>
        </w:rPr>
        <w:t>Qu'est-ce que vous aimez dans ce passage ?</w:t>
      </w:r>
    </w:p>
    <w:p>
      <w:pPr>
        <w:pStyle w:val="ListBullet"/>
        <w:spacing w:line="240" w:lineRule="auto"/>
        <w:ind w:left="720"/>
      </w:pPr>
      <w:r>
        <w:rPr>
          <w:lang w:val="fr_FR" w:bidi="fr_FR"/>
        </w:rPr>
      </w:r>
      <w:r>
        <w:rPr>
          <w:lang w:val="fr_FR" w:bidi="fr_FR"/>
        </w:rPr>
        <w:t>Qu'est-ce que vous n'aimez pas ou que vous ne comprenez pas dans ce passage ?</w:t>
      </w:r>
    </w:p>
    <w:p>
      <w:pPr>
        <w:pStyle w:val="ListBullet"/>
        <w:spacing w:line="240" w:lineRule="auto"/>
        <w:ind w:left="720"/>
      </w:pPr>
      <w:r>
        <w:rPr>
          <w:lang w:val="fr_FR" w:bidi="fr_FR"/>
        </w:rPr>
      </w:r>
      <w:r>
        <w:rPr>
          <w:lang w:val="fr_FR" w:bidi="fr_FR"/>
        </w:rPr>
        <w:t>Qu'est-ce que cette histoire nous dit à propos de Dieu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Ce passage est une description narrative de la façon dont l'inondation qui a détruit la terre a pris fin. Dans le dernier passage, l'histoire nous dit comment Noé et sa famille et tous les animaux sont allés sur le bateau. La pluie a commencé, les eaux d'inondation ont couvert la terre et tout ce qui était vivant est mort dans l'inondation. Noé, sa famille et tous les animaux qui étaient sur le bateau ne sont pas morts. Après 40 jours et nuits, la pluie s'est arrêtée. L'eau a couvert le sommet le plus haut de 7 mètres. Les eaux d'inondation ont couvert la terre pendant 150 jours. </w:t>
      </w:r>
    </w:p>
    <w:p>
      <w:pPr/>
      <w:r>
        <w:rPr>
          <w:lang w:val="fr_FR" w:bidi="fr_FR"/>
        </w:rPr>
      </w:r>
      <w:r>
        <w:rPr>
          <w:lang w:val="fr_FR" w:bidi="fr_FR"/>
        </w:rPr>
        <w:t>Mais Dieu s'est souvenu de Noé. Le fait de se souvenir de Noé ne signifie pas que Dieu l'avait oublié. Le mot se souvenir de dans ce passage n'est pas le contraire d'oublier. Le mot se souvenir de dans ce contexte signifie plutôt que Dieu avait l'intention de montrer la miséricorde à Noé et à sa famille. À ce moment de l'histoire, Noé, sa famille et les animaux ont seulement ce qu'ils ont sur le bateau pour la survie. Si les eaux d'inondation ne disparaissaient pas, ils pourraient mourir. Parce que Dieu a l'intention de montrer la miséricorde à Noé, Dieu envoie un vent pour souffler à travers la terre. Nous ne savons pas le jour exact où Dieu a envoyé le vent. Le vent aide l'eau à s'évaporer ou à sécher. Quand vous séchez des vêtements un jour venteux, les vêtements sèchent plus rapidement.</w:t>
      </w:r>
    </w:p>
    <w:p>
      <w:pPr/>
      <w:r>
        <w:rPr>
          <w:lang w:val="fr_FR" w:bidi="fr_FR"/>
        </w:rPr>
      </w:r>
      <w:r>
        <w:rPr>
          <w:lang w:val="fr_FR" w:bidi="fr_FR"/>
        </w:rPr>
        <w:t>Dieu s'est aussi souvenu de toutes les bêtes et du bétail qui étaient avec Noé sur le bateau. Les bêtes sont des animaux sauvages qui ne sont pas apprivoisés. Les lions, les tigres et les léopards sont des animaux sauvages. Le bétail se réfère aux animaux domestiques ou aux animaux que nous utilisons pour l'agriculture. Ils sont aussi considérés comme les animaux purs utilisés pour le sacrifice. Ils ne sont pas sauvages. Les moutons, les chèvres, les chevaux, les vaches et les poulets sont des types d'animaux domestiques.</w:t>
      </w:r>
    </w:p>
    <w:p>
      <w:pPr/>
      <w:r>
        <w:rPr>
          <w:lang w:val="fr_FR" w:bidi="fr_FR"/>
        </w:rPr>
      </w:r>
      <w:r>
        <w:rPr>
          <w:lang w:val="fr_FR" w:bidi="fr_FR"/>
        </w:rPr>
        <w:t>Discutez dans votre groupe : Quelle est la façon commune de se référer à ces deux classes d'animaux dans votre langue ?</w:t>
      </w:r>
    </w:p>
    <w:p>
      <w:pPr/>
      <w:r>
        <w:rPr>
          <w:lang w:val="fr_FR" w:bidi="fr_FR"/>
        </w:rPr>
      </w:r>
      <w:r>
        <w:rPr>
          <w:lang w:val="fr_FR" w:bidi="fr_FR"/>
        </w:rPr>
        <w:t>Dans le dernier passage, des descriptions poétiques étaient utilisées pour décrire l'eau montant de la terre et l'eau tombant du ciel. Dans ce passage, les expressions poétiques continuent. Parce que la pluie a cessé et l'eau venant de la terre s'est arrêtée, l'eau qui était sur la terre pourrait s'évaporer plus rapidement. Dieu a fait trois choses ici pour arrêter l'inondation.</w:t>
      </w:r>
    </w:p>
    <w:p>
      <w:pPr>
        <w:pStyle w:val="ListBullet"/>
        <w:spacing w:line="240" w:lineRule="auto"/>
        <w:ind w:left="720"/>
      </w:pPr>
      <w:r>
        <w:rPr>
          <w:lang w:val="fr_FR" w:bidi="fr_FR"/>
        </w:rPr>
      </w:r>
      <w:r>
        <w:rPr>
          <w:lang w:val="fr_FR" w:bidi="fr_FR"/>
        </w:rPr>
        <w:t>Envoyez un vent pour aider à souffler l'eau.</w:t>
      </w:r>
    </w:p>
    <w:p>
      <w:pPr>
        <w:pStyle w:val="ListBullet"/>
        <w:spacing w:line="240" w:lineRule="auto"/>
        <w:ind w:left="720"/>
      </w:pPr>
      <w:r>
        <w:rPr>
          <w:lang w:val="fr_FR" w:bidi="fr_FR"/>
        </w:rPr>
      </w:r>
      <w:r>
        <w:rPr>
          <w:lang w:val="fr_FR" w:bidi="fr_FR"/>
        </w:rPr>
        <w:t>Arrêtez l'eau de venir de la terre ou des sources de la profondeur.</w:t>
      </w:r>
    </w:p>
    <w:p>
      <w:pPr>
        <w:pStyle w:val="ListBullet"/>
        <w:spacing w:line="240" w:lineRule="auto"/>
        <w:ind w:left="720"/>
      </w:pPr>
      <w:r>
        <w:rPr>
          <w:lang w:val="fr_FR" w:bidi="fr_FR"/>
        </w:rPr>
      </w:r>
      <w:r>
        <w:rPr>
          <w:lang w:val="fr_FR" w:bidi="fr_FR"/>
        </w:rPr>
        <w:t>A arrêté la pluie de tomber du ciel comme une inondation.</w:t>
      </w:r>
    </w:p>
    <w:p>
      <w:pPr/>
      <w:r>
        <w:rPr>
          <w:lang w:val="fr_FR" w:bidi="fr_FR"/>
        </w:rPr>
      </w:r>
      <w:r>
        <w:rPr>
          <w:lang w:val="fr_FR" w:bidi="fr_FR"/>
        </w:rPr>
        <w:t>Avec l'aide de ces actions, il a fallu 150 jours à l'eau pour que la terre puisse devenir sèche. Ce n'est pas 150 jours ajoutés aux 150 jours dans le dernier passage. Quand il dit que Dieu s'est souvenu de Noé, cela signifie que Dieu a commencé les actions de déplacement de l'eau peu après que les 40 jours et 40 nuits de pluie soient terminés. À ce stade, tout était couvert par 7 mètres d'eau. Avec les actions de Dieu, il a fallu 150 jours pour que l'eau se retire. Dieu n'a pas pris toute l'eau de la terre. Les rivières, les lacs et les océans avaient toujours leur eau. L'autre eau s'est évaporée de nouveau dans le ciel. Cela a laissé la terre sèche pour les arbres et les plantes.</w:t>
      </w:r>
    </w:p>
    <w:p>
      <w:pPr/>
      <w:r>
        <w:rPr>
          <w:lang w:val="fr_FR" w:bidi="fr_FR"/>
        </w:rPr>
      </w:r>
      <w:r>
        <w:rPr>
          <w:lang w:val="fr_FR" w:bidi="fr_FR"/>
        </w:rPr>
        <w:t>Le passage nous dit le moment de deux façons. Il dit que l'eau était sur la terre 150 jours. Dans le passage précédent, nous apprenons que la pluie a commencé le 17e jour du deuxième mois. Dans ce passage, le bateau est venu pour se reposer sur terre le 17e jour du septième mois - c'est 5 mois plus tard. Diviser les 150 jours par 30 jours donne aussi 5 mois. Noé et ceux qui étaient sur le bateau ont flotté pendant 5 mois. Certaines traductions utilisent le terme 5 mois et d'autres gardent les détails du septième mois et du dix-septième jour.</w:t>
      </w:r>
    </w:p>
    <w:p>
      <w:pPr/>
      <w:r>
        <w:rPr>
          <w:lang w:val="fr_FR" w:bidi="fr_FR"/>
        </w:rPr>
      </w:r>
      <w:r>
        <w:rPr>
          <w:lang w:val="fr_FR" w:bidi="fr_FR"/>
        </w:rPr>
        <w:t>Discutez dans votre groupe : Comment vos gens rapportent-ils le temps ? Quelle façon de dire la durée de la période fait le plus de sens pour eux ?</w:t>
      </w:r>
    </w:p>
    <w:p>
      <w:pPr/>
      <w:r>
        <w:rPr>
          <w:lang w:val="fr_FR" w:bidi="fr_FR"/>
        </w:rPr>
      </w:r>
      <w:r>
        <w:rPr>
          <w:lang w:val="fr_FR" w:bidi="fr_FR"/>
        </w:rPr>
        <w:t>Le bateau est venu pour se reposer sur les montagnes d'Ararat. Ararat est une montagne qui est de 17000 pieds ou presque 5200 mètres de haut. Elle est située en Turquie. Il y a une gamme de montagnes qui vont de la Turquie au nord de l'Iran et sont appelées les montagnes d'Ararat. Personne ne sait exactement où le bateau a atterri</w:t>
      </w:r>
    </w:p>
    <w:p>
      <w:pPr/>
      <w:r>
        <w:rPr>
          <w:lang w:val="fr_FR" w:bidi="fr_FR"/>
        </w:rPr>
      </w:r>
      <w:r>
        <w:rPr>
          <w:lang w:val="fr_FR" w:bidi="fr_FR"/>
        </w:rPr>
        <w:t>Montrez une carte de la région du mont Ararat qui comprend la gamme de montagnes.</w:t>
      </w:r>
    </w:p>
    <w:p>
      <w:pPr/>
      <w:r>
        <w:rPr>
          <w:lang w:val="fr_FR" w:bidi="fr_FR"/>
        </w:rPr>
      </w:r>
      <w:r>
        <w:rPr>
          <w:lang w:val="fr_FR" w:bidi="fr_FR"/>
        </w:rPr>
        <w:t>Montrez une photo de la chaîne de montagnes.</w:t>
      </w:r>
    </w:p>
    <w:p>
      <w:pPr/>
      <w:r>
        <w:rPr>
          <w:lang w:val="fr_FR" w:bidi="fr_FR"/>
        </w:rPr>
      </w:r>
      <w:r>
        <w:rPr>
          <w:lang w:val="fr_FR" w:bidi="fr_FR"/>
        </w:rPr>
        <w:t>Le passage commence à parler de combien de temps Noé a attendu sur le bateau. Tout d'abord, après que le bateau s'est arrêté sur terre sèche, Noé a attendu deux mois et demi jusqu'à ce qu'il puisse voir d'autres sommets de montagne. Ensuite, Noé a attendu 40 autres jours et a ouvert la fenêtre. Noé a libéré un corbeau. Le corbeau a volé autour. Le corbeau est l'un des oiseaux qui est considéré comme impur parce qu'il mange des animaux morts. Noé a aussi libéré une colombe, mais la colombe est revenue au bateau.</w:t>
      </w:r>
    </w:p>
    <w:p>
      <w:pPr/>
      <w:r>
        <w:rPr>
          <w:lang w:val="fr_FR" w:bidi="fr_FR"/>
        </w:rPr>
      </w:r>
      <w:r>
        <w:rPr>
          <w:lang w:val="fr_FR" w:bidi="fr_FR"/>
        </w:rPr>
        <w:t>Montrez une image d'un corbeau Montrez une image d'une colombe.</w:t>
      </w:r>
    </w:p>
    <w:p>
      <w:pPr/>
      <w:r>
        <w:rPr>
          <w:lang w:val="fr_FR" w:bidi="fr_FR"/>
        </w:rPr>
      </w:r>
      <w:r>
        <w:rPr>
          <w:lang w:val="fr_FR" w:bidi="fr_FR"/>
        </w:rPr>
        <w:t>La colombe revient au bateau. Noé réalise que le sol est toujours couvert d'eau. Noé attend 7 jours et envoie la colombe à nouveau. Cette fois, il revient avec une feuille d'olivier dans son bec. Noé comprend de cela que les eaux d'inondation étaient presque parties et certains arbres ont commencé à pousser à nouveau. Noé a attendu 7 autres jours et envoie la colombe à nouveau. Cette fois, la colombe ne revient pas.</w:t>
      </w:r>
    </w:p>
    <w:p>
      <w:pPr/>
      <w:r>
        <w:rPr>
          <w:lang w:val="fr_FR" w:bidi="fr_FR"/>
        </w:rPr>
      </w:r>
      <w:r>
        <w:rPr>
          <w:lang w:val="fr_FR" w:bidi="fr_FR"/>
        </w:rPr>
        <w:t>Montrez une image d'un olivier et de feuilles d'olivier.</w:t>
      </w:r>
    </w:p>
    <w:p>
      <w:pPr/>
      <w:r>
        <w:rPr>
          <w:lang w:val="fr_FR" w:bidi="fr_FR"/>
        </w:rPr>
      </w:r>
      <w:r>
        <w:rPr>
          <w:lang w:val="fr_FR" w:bidi="fr_FR"/>
        </w:rPr>
        <w:t>A présent, Noé a 601 ans. Noé sait que la terre est presque sèche. Mais Noé attend 2 autres mois. La terre était sèche. Noé ne quitte pas le bateau jusqu'à ce que Dieu lui dise de partir. Dieu a dit à Noé : « Sors du bateau - tout le monde doit sortir ». Dieu dit à Noé de libérer tous les animaux et les oiseaux pour qu'ils puissent commencer à se multiplier et remplir la terre. Multiplier signifie que les animaux doivent avoir des bébés qui auront des bébés. Ainsi, Noé, sa femme, ses fils, les femmes de ses fils et tous les animaux descendent du bateau.</w:t>
      </w:r>
    </w:p>
    <w:p>
      <w:pPr/>
      <w:r>
        <w:rPr>
          <w:lang w:val="fr_FR" w:bidi="fr_FR"/>
        </w:rPr>
      </w:r>
      <w:r>
        <w:rPr>
          <w:lang w:val="fr_FR" w:bidi="fr_FR"/>
        </w:rPr>
        <w:t>Discutez en équipe de traduction : Le passage énumère ces nombres spécifiques pour les moments où Noé a attendu ou l'inondation a duré. Pourquoi pensez-vous que Dieu a inclus tous ces nombres dans ce passage ?</w:t>
      </w:r>
    </w:p>
    <w:p>
      <w:pPr/>
      <w:r>
        <w:rPr>
          <w:lang w:val="fr_FR" w:bidi="fr_FR"/>
        </w:rPr>
      </w:r>
      <w:r>
        <w:rPr>
          <w:lang w:val="fr_FR" w:bidi="fr_FR"/>
        </w:rPr>
        <w:t>Discutez en équipe de comment la vie aurait été pour Noé et sa famille pendant cette année sur le bateau. Imaginez que vous avez été sur un bateau pendant plus d'un an. Quelle serait la première chose que vous feriez après être descendu du bateau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Dans la première scène, la pluie s'est arrêtée, mais la terre est couverte d'eaux d'inondation. Le bateau flotte Les eaux d'inondation descendent graduellement. Après 150 jours de cela, le bateau vient aux montagnes d'Ararat.</w:t>
      </w:r>
    </w:p>
    <w:p>
      <w:pPr/>
      <w:r>
        <w:rPr>
          <w:lang w:val="fr_FR" w:bidi="fr_FR"/>
        </w:rPr>
      </w:r>
      <w:r>
        <w:rPr>
          <w:b/>
          <w:lang w:val="fr_FR" w:bidi="fr_FR"/>
        </w:rPr>
        <w:t>Deuxième scène :</w:t>
      </w:r>
      <w:r>
        <w:rPr>
          <w:lang w:val="fr_FR" w:bidi="fr_FR"/>
        </w:rPr>
        <w:t xml:space="preserve"> Après que le bateau soit venu pour se poser du côté de la montagne, Noé attend pendant 40 jours. Ensuite, Noé envoie des oiseaux pour voir si la terre est sèche. Quand la colombe ne revient pas, Noé attend 2 mois de plus. La terre était sèche. </w:t>
      </w:r>
    </w:p>
    <w:p>
      <w:pPr/>
      <w:r>
        <w:rPr>
          <w:lang w:val="fr_FR" w:bidi="fr_FR"/>
        </w:rPr>
      </w:r>
      <w:r>
        <w:rPr>
          <w:b/>
          <w:lang w:val="fr_FR" w:bidi="fr_FR"/>
        </w:rPr>
        <w:t>Troisième scène :</w:t>
      </w:r>
      <w:r>
        <w:rPr>
          <w:lang w:val="fr_FR" w:bidi="fr_FR"/>
        </w:rPr>
        <w:t xml:space="preserve"> Dieu dit à Noé de quitter le bateau. Noé obéit à Dieu et toute sa famille ainsi que tous les animaux quittent le bateau.</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Noé</w:t>
      </w:r>
    </w:p>
    <w:p>
      <w:pPr>
        <w:pStyle w:val="ListBullet"/>
        <w:spacing w:line="240" w:lineRule="auto"/>
        <w:ind w:left="720"/>
      </w:pPr>
      <w:r>
        <w:rPr>
          <w:lang w:val="fr_FR" w:bidi="fr_FR"/>
        </w:rPr>
      </w:r>
      <w:r>
        <w:rPr>
          <w:lang w:val="fr_FR" w:bidi="fr_FR"/>
        </w:rPr>
        <w:t>La femme de Noé</w:t>
      </w:r>
    </w:p>
    <w:p>
      <w:pPr>
        <w:pStyle w:val="ListBullet"/>
        <w:spacing w:line="240" w:lineRule="auto"/>
        <w:ind w:left="720"/>
      </w:pPr>
      <w:r>
        <w:rPr>
          <w:lang w:val="fr_FR" w:bidi="fr_FR"/>
        </w:rPr>
      </w:r>
      <w:r>
        <w:rPr>
          <w:lang w:val="fr_FR" w:bidi="fr_FR"/>
        </w:rPr>
        <w:t>Les 3 fils de Noé : Sem, Cham et Japheth</w:t>
      </w:r>
    </w:p>
    <w:p>
      <w:pPr>
        <w:pStyle w:val="ListBullet"/>
        <w:spacing w:line="240" w:lineRule="auto"/>
        <w:ind w:left="720"/>
      </w:pPr>
      <w:r>
        <w:rPr>
          <w:lang w:val="fr_FR" w:bidi="fr_FR"/>
        </w:rPr>
      </w:r>
      <w:r>
        <w:rPr>
          <w:lang w:val="fr_FR" w:bidi="fr_FR"/>
        </w:rPr>
        <w:t>Les femmes des trois fils</w:t>
      </w:r>
    </w:p>
    <w:p>
      <w:pPr>
        <w:pStyle w:val="ListBullet"/>
        <w:spacing w:line="240" w:lineRule="auto"/>
        <w:ind w:left="720"/>
      </w:pPr>
      <w:r>
        <w:rPr>
          <w:lang w:val="fr_FR" w:bidi="fr_FR"/>
        </w:rPr>
      </w:r>
      <w:r>
        <w:rPr>
          <w:lang w:val="fr_FR" w:bidi="fr_FR"/>
        </w:rPr>
        <w:t>Les animaux</w:t>
      </w:r>
    </w:p>
    <w:p>
      <w:pPr/>
      <w:r>
        <w:rPr>
          <w:lang w:val="fr_FR" w:bidi="fr_FR"/>
        </w:rPr>
      </w:r>
      <w:r>
        <w:rPr>
          <w:lang w:val="fr_FR" w:bidi="fr_FR"/>
        </w:rPr>
        <w:t>Dans cette session, faites sortir le tableau d'histoires de groupe ou utilisez une sorte de manipulateurs (objets que vous pouvez déplacer autour comme des rochers, des bâtons, des jouets d'enfants) pour visualiser l'histoire et l'action dans le passage.</w:t>
      </w:r>
    </w:p>
    <w:p>
      <w:pPr/>
      <w:r>
        <w:rPr>
          <w:lang w:val="fr_FR" w:bidi="fr_FR"/>
        </w:rPr>
      </w:r>
      <w:r>
        <w:rPr>
          <w:b/>
          <w:lang w:val="fr_FR" w:bidi="fr_FR"/>
        </w:rPr>
        <w:t>Première scène</w:t>
      </w:r>
      <w:r>
        <w:rPr>
          <w:lang w:val="fr_FR" w:bidi="fr_FR"/>
        </w:rPr>
        <w:t xml:space="preserve"> : Même si le monde était couvert d'eau, Dieu s'est souvenu de Noé.</w:t>
      </w:r>
    </w:p>
    <w:p>
      <w:pPr/>
      <w:r>
        <w:rPr>
          <w:lang w:val="fr_FR" w:bidi="fr_FR"/>
        </w:rPr>
      </w:r>
      <w:r>
        <w:rPr>
          <w:lang w:val="fr_FR" w:bidi="fr_FR"/>
        </w:rPr>
        <w:t>Arrêtez-vous ici et discutez avec votre équipe : Comment montrerons-nous le contraste dans notre langue entre l'inondation couvrant la terre et Dieu se souvenant de Noé et de ceux qui étaient sur le bateau ?</w:t>
      </w:r>
    </w:p>
    <w:p>
      <w:pPr/>
      <w:r>
        <w:rPr>
          <w:lang w:val="fr_FR" w:bidi="fr_FR"/>
        </w:rPr>
      </w:r>
      <w:r>
        <w:rPr>
          <w:lang w:val="fr_FR" w:bidi="fr_FR"/>
        </w:rPr>
        <w:t>Noé, sa famille et les animaux sont sur le bateau. La pluie s'est arrêtée. L'eau a couvert le sommet le plus haut de 7 mètres. Chaque chose vivante est morte, sauf ceux qui étaient sur le bateau. Le bateau flotte. Un certain moment après que la pluie s'est arrêtée, Dieu envoie un vent pour souffler sur la terre pour sécher l'eau. Dieu arrête l'eau qui montait de la terre. Dieu a arrêté la pluie. L'eau commence à descendre. Il faut 150 jours ou 5 mois pour que la terre apparaisse. Le bateau vient pour se reposer sur une montagne dans les montagnes d'Ararat. Il faut 75 autres jours pour que les autres sommets dans la chaîne de montagnes apparaissent.</w:t>
      </w:r>
    </w:p>
    <w:p>
      <w:pPr/>
      <w:r>
        <w:rPr>
          <w:lang w:val="fr_FR" w:bidi="fr_FR"/>
        </w:rPr>
      </w:r>
      <w:r>
        <w:rPr>
          <w:b/>
          <w:lang w:val="fr_FR" w:bidi="fr_FR"/>
        </w:rPr>
        <w:t>Deuxième scène :</w:t>
      </w:r>
      <w:r>
        <w:rPr>
          <w:lang w:val="fr_FR" w:bidi="fr_FR"/>
        </w:rPr>
        <w:t xml:space="preserve"> Noé attend sur le bateau 40 jours de plus après que ces sommets apparaissent. Noé ouvre une fenêtre qu'il a faite dans le bateau Ensuite, Noé envoie un corbeau et une colombe pour voir si les choses poussent à nouveau. Le corbeau vole sur la terre. La colombe revient au bateau. La colombe ne pouvait pas trouver un endroit pour atterrir parce que la terre était toujours couverte par l'eau. Noé a attendu 7 autres jours et a envoyé la colombe à nouveau. Cette fois, il revient avec une feuille d'olivier dans son bec. À cause de la feuille d'olivier, Noé réalise que les eaux d'inondation sont presque parties. Après 7 jours de plus, Noé envoie une colombe. Cette fois, la colombe ne revient pas au bateau.</w:t>
      </w:r>
    </w:p>
    <w:p>
      <w:pPr/>
      <w:r>
        <w:rPr>
          <w:lang w:val="fr_FR" w:bidi="fr_FR"/>
        </w:rPr>
      </w:r>
      <w:r>
        <w:rPr>
          <w:b/>
          <w:lang w:val="fr_FR" w:bidi="fr_FR"/>
        </w:rPr>
        <w:t>Troisième scène :</w:t>
      </w:r>
      <w:r>
        <w:rPr>
          <w:lang w:val="fr_FR" w:bidi="fr_FR"/>
        </w:rPr>
        <w:t xml:space="preserve"> Noé a maintenant 601 ans. Noé peut voir la terre sèche de la fenêtre du bateau. Noé, sa famille et les animaux ont été sur le bateau pendant 10 mois et demi. Mais Noé attend 2 autres mois. La terre était sèche enfin. Ce récit de la fin de l'inondation comprend beaucoup de séries de nombres de jours ou de mois où Noé et sa famille étaient sur le bateau.</w:t>
      </w:r>
    </w:p>
    <w:p>
      <w:pPr/>
      <w:r>
        <w:rPr>
          <w:lang w:val="fr_FR" w:bidi="fr_FR"/>
        </w:rPr>
      </w:r>
      <w:r>
        <w:rPr>
          <w:lang w:val="fr_FR" w:bidi="fr_FR"/>
        </w:rPr>
        <w:t>40 jours de pluie</w:t>
      </w:r>
    </w:p>
    <w:p>
      <w:pPr>
        <w:pStyle w:val="ListBullet"/>
        <w:spacing w:line="240" w:lineRule="auto"/>
        <w:ind w:left="720"/>
      </w:pPr>
      <w:r>
        <w:rPr>
          <w:lang w:val="fr_FR" w:bidi="fr_FR"/>
        </w:rPr>
      </w:r>
      <w:r>
        <w:rPr>
          <w:lang w:val="fr_FR" w:bidi="fr_FR"/>
        </w:rPr>
        <w:t>150 jours ou 5 mois sur le bateau qui flottent, puis le bateau atterrit du côté de la montagne</w:t>
      </w:r>
    </w:p>
    <w:p>
      <w:pPr>
        <w:pStyle w:val="ListBullet"/>
        <w:spacing w:line="240" w:lineRule="auto"/>
        <w:ind w:left="720"/>
      </w:pPr>
      <w:r>
        <w:rPr>
          <w:lang w:val="fr_FR" w:bidi="fr_FR"/>
        </w:rPr>
      </w:r>
      <w:r>
        <w:rPr>
          <w:lang w:val="fr_FR" w:bidi="fr_FR"/>
        </w:rPr>
        <w:t>75 jours ou 2 mois et demi après que le bateau a débarqué, Noé pouvait voir d'autres sommets.</w:t>
      </w:r>
    </w:p>
    <w:p>
      <w:pPr>
        <w:pStyle w:val="ListBullet"/>
        <w:spacing w:line="240" w:lineRule="auto"/>
        <w:ind w:left="720"/>
      </w:pPr>
      <w:r>
        <w:rPr>
          <w:lang w:val="fr_FR" w:bidi="fr_FR"/>
        </w:rPr>
      </w:r>
      <w:r>
        <w:rPr>
          <w:lang w:val="fr_FR" w:bidi="fr_FR"/>
        </w:rPr>
        <w:t>40 jours après avoir vu les sommets, Noé pouvait voir la terre. Noé a envoyé le corbeau et la colombe. La colombe est revenue.</w:t>
      </w:r>
    </w:p>
    <w:p>
      <w:pPr>
        <w:pStyle w:val="ListBullet"/>
        <w:spacing w:line="240" w:lineRule="auto"/>
        <w:ind w:left="720"/>
      </w:pPr>
      <w:r>
        <w:rPr>
          <w:lang w:val="fr_FR" w:bidi="fr_FR"/>
        </w:rPr>
      </w:r>
      <w:r>
        <w:rPr>
          <w:lang w:val="fr_FR" w:bidi="fr_FR"/>
        </w:rPr>
        <w:t>7 jours plus tard, Noé a encore envoyé la colombe et elle est revenue</w:t>
      </w:r>
    </w:p>
    <w:p>
      <w:pPr>
        <w:pStyle w:val="ListBullet"/>
        <w:spacing w:line="240" w:lineRule="auto"/>
        <w:ind w:left="720"/>
      </w:pPr>
      <w:r>
        <w:rPr>
          <w:lang w:val="fr_FR" w:bidi="fr_FR"/>
        </w:rPr>
      </w:r>
      <w:r>
        <w:rPr>
          <w:lang w:val="fr_FR" w:bidi="fr_FR"/>
        </w:rPr>
        <w:t>7 jours plus tard, Noé a encore envoyé la colombe et elle n'est pas revenue.</w:t>
      </w:r>
    </w:p>
    <w:p>
      <w:pPr>
        <w:pStyle w:val="ListBullet"/>
        <w:spacing w:line="240" w:lineRule="auto"/>
        <w:ind w:left="720"/>
      </w:pPr>
      <w:r>
        <w:rPr>
          <w:lang w:val="fr_FR" w:bidi="fr_FR"/>
        </w:rPr>
      </w:r>
      <w:r>
        <w:rPr>
          <w:lang w:val="fr_FR" w:bidi="fr_FR"/>
        </w:rPr>
        <w:t>60 jours de plus ou 2 mois, Noé a attendu. Ensuite, Dieu a dit de quitter le bateau.</w:t>
      </w:r>
    </w:p>
    <w:p>
      <w:pPr/>
      <w:r>
        <w:rPr>
          <w:lang w:val="fr_FR" w:bidi="fr_FR"/>
        </w:rPr>
      </w:r>
      <w:r>
        <w:rPr>
          <w:lang w:val="fr_FR" w:bidi="fr_FR"/>
        </w:rPr>
        <w:t>Un total de 379 jours ou 12 mois et demi.</w:t>
      </w:r>
    </w:p>
    <w:p>
      <w:pPr/>
      <w:r>
        <w:rPr>
          <w:lang w:val="fr_FR" w:bidi="fr_FR"/>
        </w:rPr>
      </w:r>
      <w:r>
        <w:rPr>
          <w:lang w:val="fr_FR" w:bidi="fr_FR"/>
        </w:rPr>
        <w:t>Discutez en groupe : Pourquoi ces nombres sont-ils importants ? Comment votre culture indique-t-elle que le temps passé à attendre quelque chose est important ? Comment pouvez-vous traduire ces nombres pour que personne ne soit confus par eux ?</w:t>
      </w:r>
    </w:p>
    <w:p>
      <w:pPr/>
      <w:r>
        <w:rPr>
          <w:lang w:val="fr_FR" w:bidi="fr_FR"/>
        </w:rPr>
      </w:r>
      <w:r>
        <w:rPr>
          <w:lang w:val="fr_FR" w:bidi="fr_FR"/>
        </w:rPr>
        <w:t>Pendant que chaque nombre est mentionné, il nous est dit ce que Noé faisait en ce moment. Vous aurez besoin d'un mot pour décrire le passage du temps ou un mot qui connecte les moments. Le texte utilise des mots comme : après, puis, plus tard, un autre, etc.</w:t>
      </w:r>
    </w:p>
    <w:p>
      <w:pPr/>
      <w:r>
        <w:rPr>
          <w:lang w:val="fr_FR" w:bidi="fr_FR"/>
        </w:rPr>
      </w:r>
      <w:r>
        <w:rPr>
          <w:lang w:val="fr_FR" w:bidi="fr_FR"/>
        </w:rPr>
        <w:t>Discutez en groupe : quels sont les moments où vous connectez les mots que vous utilisez dans votre langue ? Entraînez-vous à raconter un court événement qui a plusieurs différences de temps pour que vous puissiez déterminer les mots que vous utilisez. Vous pourriez parler de se préparer à aller en voyage. Vous avez acheté votre billet, vous avez attendu 4 semaines, puis vous avez sorti votre valise. Le jour suivant, vous avez commencé à mettre des vêtements dedans. Après 5 minutes à emballer, vous vous êtes arrêté pour sortir d'autres vêtements. Vous les avez emballés, puis 10 minutes plus tard, vous avez eu un appel téléphonique. Raconter une histoire avec des moments dans une séquence comme cela peut vous aider à connecter le moment de la façon dont votre langue le fait naturellement.</w:t>
      </w:r>
    </w:p>
    <w:p>
      <w:pPr/>
      <w:r>
        <w:rPr>
          <w:lang w:val="fr_FR" w:bidi="fr_FR"/>
        </w:rPr>
      </w:r>
      <w:r>
        <w:rPr>
          <w:lang w:val="fr_FR" w:bidi="fr_FR"/>
        </w:rPr>
        <w:t>Après que la terre soit séchée, Dieu parle à Noé. Dieu dit à Noé de prendre sa femme, ses fils et leurs femmes et tous quittent le bateau. Dieu dit à Noé de libérer tous les animaux, à la fois les animaux sauvages et les animaux domestiques. Chaque paire d'animaux doit être libéré. Dieu dit que ces animaux doivent être féconds et se multiplier. Cela signifie que chaque paire d'animaux doit avoir des bébés. Ces bébés grandiront et auront des bébés. Cela continuera jusqu'à ce que la terre soit pleine d'animaux. Noé fait ce que Dieu dit. Noé et sa femme, ses fils et leurs femmes quittent tous le bateau Les animaux quittent tous le bateau. Chaque paire ou chaque mâle et femelle d'animaux quitte le bateau. Les oiseaux sortent du bateau.</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Noé</w:t>
      </w:r>
    </w:p>
    <w:p>
      <w:pPr>
        <w:pStyle w:val="ListBullet"/>
        <w:spacing w:line="240" w:lineRule="auto"/>
        <w:ind w:left="720"/>
      </w:pPr>
      <w:r>
        <w:rPr>
          <w:lang w:val="fr_FR" w:bidi="fr_FR"/>
        </w:rPr>
      </w:r>
      <w:r>
        <w:rPr>
          <w:lang w:val="fr_FR" w:bidi="fr_FR"/>
        </w:rPr>
        <w:t>La femme de Noé</w:t>
      </w:r>
    </w:p>
    <w:p>
      <w:pPr>
        <w:pStyle w:val="ListBullet"/>
        <w:spacing w:line="240" w:lineRule="auto"/>
        <w:ind w:left="720"/>
      </w:pPr>
      <w:r>
        <w:rPr>
          <w:lang w:val="fr_FR" w:bidi="fr_FR"/>
        </w:rPr>
      </w:r>
      <w:r>
        <w:rPr>
          <w:lang w:val="fr_FR" w:bidi="fr_FR"/>
        </w:rPr>
        <w:t>Les 3 fils de Noé : Sem, Cham et Japheth</w:t>
      </w:r>
    </w:p>
    <w:p>
      <w:pPr>
        <w:pStyle w:val="ListBullet"/>
        <w:spacing w:line="240" w:lineRule="auto"/>
        <w:ind w:left="720"/>
      </w:pPr>
      <w:r>
        <w:rPr>
          <w:lang w:val="fr_FR" w:bidi="fr_FR"/>
        </w:rPr>
      </w:r>
      <w:r>
        <w:rPr>
          <w:lang w:val="fr_FR" w:bidi="fr_FR"/>
        </w:rPr>
        <w:t>Les femmes des trois fils</w:t>
      </w:r>
    </w:p>
    <w:p>
      <w:pPr>
        <w:pStyle w:val="ListBullet"/>
        <w:spacing w:line="240" w:lineRule="auto"/>
        <w:ind w:left="720"/>
      </w:pPr>
      <w:r>
        <w:rPr>
          <w:lang w:val="fr_FR" w:bidi="fr_FR"/>
        </w:rPr>
      </w:r>
      <w:r>
        <w:rPr>
          <w:lang w:val="fr_FR" w:bidi="fr_FR"/>
        </w:rPr>
        <w:t>Les animaux</w:t>
      </w:r>
    </w:p>
    <w:p>
      <w:pPr/>
      <w:r>
        <w:rPr>
          <w:lang w:val="fr_FR" w:bidi="fr_FR"/>
        </w:rPr>
      </w:r>
      <w:r>
        <w:rPr>
          <w:lang w:val="fr_FR" w:bidi="fr_FR"/>
        </w:rPr>
        <w:t>Demandez à l'équipe de jouer l'histoire deux fois. Ils doivent le jouer dans la langue dans laquelle ils traduisent. Premièrement, faites jouer l'histoire par l'équipe sans s'arrêter. La deuxième fois que l'équipe joue l'histoire, arrêtez-les à différents points de l'histoire.</w:t>
      </w:r>
    </w:p>
    <w:p>
      <w:pPr/>
      <w:r>
        <w:rPr>
          <w:lang w:val="fr_FR" w:bidi="fr_FR"/>
        </w:rPr>
      </w:r>
      <w:r>
        <w:rPr>
          <w:lang w:val="fr_FR" w:bidi="fr_FR"/>
        </w:rPr>
        <w:t>Pendant que l'équipe joue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joue cette histoire, arrêtez-les à certains points.</w:t>
      </w:r>
    </w:p>
    <w:p>
      <w:pPr/>
      <w:r>
        <w:rPr>
          <w:lang w:val="fr_FR" w:bidi="fr_FR"/>
        </w:rPr>
      </w:r>
      <w:r>
        <w:rPr>
          <w:b/>
          <w:lang w:val="fr_FR" w:bidi="fr_FR"/>
        </w:rPr>
        <w:t>Première scène :</w:t>
      </w:r>
      <w:r>
        <w:rPr>
          <w:lang w:val="fr_FR" w:bidi="fr_FR"/>
        </w:rPr>
        <w:t xml:space="preserve"> Pendant que l'action de cette histoire commence, l'équipe doit se rappeler que les gens et les animaux ont été sur le bateau pendant 40 jours et 40 nuits de pluie torrentielle. Ils peuvent regarder du bateau et ne rien voir que l'eau. Ils savent que chaque créature vivante est morte. Ils sont les seuls vivants.</w:t>
      </w:r>
    </w:p>
    <w:p>
      <w:pPr/>
      <w:r>
        <w:rPr>
          <w:lang w:val="fr_FR" w:bidi="fr_FR"/>
        </w:rPr>
      </w:r>
      <w:r>
        <w:rPr>
          <w:lang w:val="fr_FR" w:bidi="fr_FR"/>
        </w:rPr>
        <w:t>Arrêtez l'action : Demandez à chacune des personnes sur le bateau comment elles se sentent en ce moment. Vous pouvez entendre : « Reconnaissant d'être vivant » ou « Ma famille et ma maison » manquent » ou « Je ne sais pas ce qui va nous arriver » ou « Je suis déjà fatigué de ce bateau » ou « Je ne sais pas ce que Dieu va faire à propos de cela. J'ai peur pour l'avenir ». Reprenez la scène.</w:t>
      </w:r>
    </w:p>
    <w:p>
      <w:pPr/>
      <w:r>
        <w:rPr>
          <w:lang w:val="fr_FR" w:bidi="fr_FR"/>
        </w:rPr>
      </w:r>
      <w:r>
        <w:rPr>
          <w:lang w:val="fr_FR" w:bidi="fr_FR"/>
        </w:rPr>
        <w:t>Après que la pluie s'arrête, à un moment donné, Dieu envoie un vent pour aider à sécher l'eau de la terre. Dieu arrête l'eau de monter du sol. Dieu a arrêté la pluie. Il faut 150 jours ou 5 mois à partir du moment où la pluie s'est arrêtée pour que l'eau descende assez pour qu'un sommet de montagne apparaisse. Le bateau accostera du côté d'une montagne. Il faut 75 autres jours pour que d'autres sommets de montagne apparaissent.</w:t>
      </w:r>
    </w:p>
    <w:p>
      <w:pPr/>
      <w:r>
        <w:rPr>
          <w:lang w:val="fr_FR" w:bidi="fr_FR"/>
        </w:rPr>
      </w:r>
      <w:r>
        <w:rPr>
          <w:lang w:val="fr_FR" w:bidi="fr_FR"/>
        </w:rPr>
        <w:t>Arrêtez l'action : Demandez aux gens ce qu'ils ressentent maintenant que le bateau ait arrêté de flotter. Vous pouvez entendre : « Je suis heureux que nous ne flottions plus » ou « Je ne sais pas où nous sommes ou « Rien ne semble familier par la fenêtre » ou « Quand pouvons-nous quitter le bateau ? » ou « Je suis fatigué de ces animaux » ou « Ma famille et mes amis me manquent » ou « Je veux aller à ma maison. Il n'y a rien à l'extérieur du bateau » ou « Tout a été détruit par l'eau. Comment vivrons-nous quand nous quitterons ce bateau ? » Reprenez la scène.</w:t>
      </w:r>
    </w:p>
    <w:p>
      <w:pPr/>
      <w:r>
        <w:rPr>
          <w:lang w:val="fr_FR" w:bidi="fr_FR"/>
        </w:rPr>
      </w:r>
      <w:r>
        <w:rPr>
          <w:b/>
          <w:lang w:val="fr_FR" w:bidi="fr_FR"/>
        </w:rPr>
        <w:t>Deuxième scène :</w:t>
      </w:r>
      <w:r>
        <w:rPr>
          <w:lang w:val="fr_FR" w:bidi="fr_FR"/>
        </w:rPr>
        <w:t xml:space="preserve"> Noé attend d'autres 40 jours après que les autres sommets de montagnes commencent à apparaître. Ensuite, Noé ouvre la fenêtre et laisse un corbeau voler librement. Le corbeau vole en avant et en arrière, mais ne revient pas au bateau. Noé laisse aussi une colombe voler librement. La colombe revient au bateau. Noé sait que le sol est toujours couvert d'eau.</w:t>
      </w:r>
    </w:p>
    <w:p>
      <w:pPr/>
      <w:r>
        <w:rPr>
          <w:lang w:val="fr_FR" w:bidi="fr_FR"/>
        </w:rPr>
      </w:r>
      <w:r>
        <w:rPr>
          <w:lang w:val="fr_FR" w:bidi="fr_FR"/>
        </w:rPr>
        <w:t>Arrêtez l'action : Demandez à Noé pourquoi il envoie ces oiseaux. Vous pouvez entendre « Je veux voir si l'eau est partie. Y a-t-il un sol sec ? Pour voir s'il y a de la nourriture sur la terre ». Reprenez la scène.</w:t>
      </w:r>
    </w:p>
    <w:p>
      <w:pPr/>
      <w:r>
        <w:rPr>
          <w:lang w:val="fr_FR" w:bidi="fr_FR"/>
        </w:rPr>
      </w:r>
      <w:r>
        <w:rPr>
          <w:lang w:val="fr_FR" w:bidi="fr_FR"/>
        </w:rPr>
        <w:t>Noé attend 7 jours et envoie une colombe à nouveau. Cette fois, elle revient avec une feuille d'olivier dans son bec. Noé attend 7 jours et envoie une colombe à nouveau. Cette fois, la colombe ne revient pas.</w:t>
      </w:r>
    </w:p>
    <w:p>
      <w:pPr/>
      <w:r>
        <w:rPr>
          <w:lang w:val="fr_FR" w:bidi="fr_FR"/>
        </w:rPr>
      </w:r>
      <w:r>
        <w:rPr>
          <w:lang w:val="fr_FR" w:bidi="fr_FR"/>
        </w:rPr>
        <w:t>Arrêtez l'action : Demandez à Noé pourquoi il pense que la colombe n'est pas revenue. Vous pouvez entendre, « Je pense que la colombe a trouvé un endroit pour obtenir de la nourriture. Il doit y avoir un nombre d'endroits maintenant avec des arbres et des plantes. Il semble que Dieu ait mis les choses en place pour faire pousser à nouveau. Je pense que nous pouvons quitter le bateau bientôt ». Reprenez la scène.</w:t>
      </w:r>
    </w:p>
    <w:p>
      <w:pPr/>
      <w:r>
        <w:rPr>
          <w:lang w:val="fr_FR" w:bidi="fr_FR"/>
        </w:rPr>
      </w:r>
      <w:r>
        <w:rPr>
          <w:lang w:val="fr_FR" w:bidi="fr_FR"/>
        </w:rPr>
        <w:t>Noé continue à attendre sur le bateau. 2 autres mois passent. Ensuite, Dieu dit à Noé de descendre du bateau.</w:t>
      </w:r>
    </w:p>
    <w:p>
      <w:pPr/>
      <w:r>
        <w:rPr>
          <w:lang w:val="fr_FR" w:bidi="fr_FR"/>
        </w:rPr>
      </w:r>
      <w:r>
        <w:rPr>
          <w:lang w:val="fr_FR" w:bidi="fr_FR"/>
        </w:rPr>
        <w:t>Arrêtez l'action: Demandez à Noé pourquoi il a attendu jusqu'à maintenant pour quitter le bateau. Vous pouvez entendre : « J'ai attendu que Dieu nous dise quand partir. Dieu nous a dit quand monter sur le bateau et Dieu ferme la porte. Dieu doit nous dire quand il est bon de descendre du bateau ». Reprenez la scène.</w:t>
      </w:r>
    </w:p>
    <w:p>
      <w:pPr/>
      <w:r>
        <w:rPr>
          <w:lang w:val="fr_FR" w:bidi="fr_FR"/>
        </w:rPr>
      </w:r>
      <w:r>
        <w:rPr>
          <w:lang w:val="fr_FR" w:bidi="fr_FR"/>
        </w:rPr>
        <w:t>Dieu a dit à Noé, à sa femme, à ses fils et aux femmes de ses fils de quitter le bateau. Ils ont donc tous quitté le bateau. Dieu a aussi dit à Noé de libérer tous les animaux et les oiseaux. Dieu a dit que les animaux et les oiseaux doivent tous avoir des bébés pour qu'ils se multiplient pour remplir la terre. Noé et sa famille ont obéi à Dieu. Ils ont quitté le bateau. Les animaux ont tous quitté le bateau. Les oiseaux ont tous quitté le bateau. Ils sont sortis par paires ou le mâle et la femelle de chaque type. Quand ils ont quitté le bateau, cela avait été plus d'un an depuis qu'ils sont entrés dans le bateau. Ils avaient passé 12 mois et demi sur le bateau.</w:t>
      </w:r>
    </w:p>
    <w:p>
      <w:pPr/>
      <w:r>
        <w:rPr>
          <w:lang w:val="fr_FR" w:bidi="fr_FR"/>
        </w:rPr>
      </w:r>
      <w:r>
        <w:rPr>
          <w:lang w:val="fr_FR" w:bidi="fr_FR"/>
        </w:rPr>
        <w:t>Arrêtez l'action : Demandez à Noé et à sa famille comment ils se sentent Vous pouvez entendre, « Je suis si heureux d'avoir mes pieds sur le sol à nouveau. Où sommes-nous ? Rien ne me semble familier. Merci Dieu nous sommes en sécurité maintenant. Je suis heureux que Dieu ait pris soin de nous. Je suis heureux de ne pas avoir à être avec les animaux à nouveau. Il semble étrange d'être les seules personnes ici. Je suis heureux d'être vivant, mais ma famille me manque. Cela ne ressemble pas à la maison. Je ne suis pas sûr de comment vivre ici ». Demandez à Dieu comment il se sent. Vous pouvez entendre, « Je suis heureux que la famille de Noé redémarre la famille humaine sur terre. J'espère que cette famille fera un meilleur travail que les gens avant eux. J'espère qu'ils me suivront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Le mot </w:t>
      </w:r>
      <w:r>
        <w:rPr>
          <w:b/>
          <w:lang w:val="fr_FR" w:bidi="fr_FR"/>
        </w:rPr>
        <w:t>rappelez-vous</w:t>
      </w:r>
      <w:r>
        <w:rPr>
          <w:lang w:val="fr_FR" w:bidi="fr_FR"/>
        </w:rPr>
        <w:t xml:space="preserve"> dans ce contexte signifie que Dieu planifiait de montrer la miséricorde à Noé. Vous pourriez aussi dire que Dieu pense à Noé ou considère la situation de Noé ou que Dieu tourne son attention sur Noé et sa situation. Le mot rappelez-vous ne signifie pas que Dieu avait oublié Noé et a maintenant Noé à l'esprit à nouveau.</w:t>
      </w:r>
    </w:p>
    <w:p>
      <w:pPr/>
      <w:r>
        <w:rPr>
          <w:lang w:val="fr_FR" w:bidi="fr_FR"/>
        </w:rPr>
      </w:r>
      <w:r>
        <w:rPr>
          <w:lang w:val="fr_FR" w:bidi="fr_FR"/>
        </w:rPr>
        <w:t xml:space="preserve">Dieu fait trois choses sur l'inondation. Dieu envoie un vent pour souffler à travers la terre. Dieu arrête la pluie de tomber du ciel et arrête l'eau de sortir de la terre. Ici, les mêmes descriptions poétiques pour la pluie et l'eau venant de la terre seraient utilisées que celles qui étaient utilisées dans le passage précédent. Certaines traductions utilisent le mot cieux pendant que d'autres utilisent le ciel. Cela se réfère à l'eau qui tombe d'en haut. Utilisez le même mot pour la </w:t>
      </w:r>
      <w:r>
        <w:rPr>
          <w:b/>
          <w:lang w:val="fr_FR" w:bidi="fr_FR"/>
        </w:rPr>
        <w:t>terre</w:t>
      </w:r>
      <w:r>
        <w:rPr>
          <w:lang w:val="fr_FR" w:bidi="fr_FR"/>
        </w:rPr>
        <w:t xml:space="preserve"> que celui que vous avez utilisé dans d'autres passages.</w:t>
      </w:r>
    </w:p>
    <w:p>
      <w:pPr/>
      <w:r>
        <w:rPr>
          <w:lang w:val="fr_FR" w:bidi="fr_FR"/>
        </w:rPr>
      </w:r>
      <w:r>
        <w:rPr>
          <w:lang w:val="fr_FR" w:bidi="fr_FR"/>
        </w:rPr>
        <w:t xml:space="preserve">Noé a envoyé deux différents types d'oiseaux. Le </w:t>
      </w:r>
      <w:r>
        <w:rPr>
          <w:b/>
          <w:lang w:val="fr_FR" w:bidi="fr_FR"/>
        </w:rPr>
        <w:t>corbeau</w:t>
      </w:r>
      <w:r>
        <w:rPr>
          <w:lang w:val="fr_FR" w:bidi="fr_FR"/>
        </w:rPr>
        <w:t xml:space="preserve"> est un oiseau qui mange d'autres animaux morts ou la viande d'un animal mort. Le corbeau aurait pu vivre sur des animaux morts qui flottaient. La </w:t>
      </w:r>
      <w:r>
        <w:rPr>
          <w:b/>
          <w:lang w:val="fr_FR" w:bidi="fr_FR"/>
        </w:rPr>
        <w:t>colombe</w:t>
      </w:r>
      <w:r>
        <w:rPr>
          <w:lang w:val="fr_FR" w:bidi="fr_FR"/>
        </w:rPr>
        <w:t xml:space="preserve"> mangerait des graines et de petites choses qui rampent sur le sol. La colombe ne peut pas trouver un endroit pour atterrir ni de la nourriture la première fois qu'elle sort. Ensuite, quand elle sort à nouveau, elle trouve une feuille d'olivier verte </w:t>
      </w:r>
      <w:r>
        <w:rPr>
          <w:b/>
          <w:lang w:val="fr_FR" w:bidi="fr_FR"/>
        </w:rPr>
        <w:t>fraîche</w:t>
      </w:r>
      <w:r>
        <w:rPr>
          <w:lang w:val="fr_FR" w:bidi="fr_FR"/>
        </w:rPr>
        <w:t>. L'olivier pousse dans tous les pays autour de la mer Méditerranée. Si votre culture n'a pas d'oliviers, vous pourriez juste dire que la colombe a trouvé une feuille verte fraîche.</w:t>
      </w:r>
    </w:p>
    <w:p>
      <w:pPr/>
      <w:r>
        <w:rPr>
          <w:lang w:val="fr_FR" w:bidi="fr_FR"/>
        </w:rPr>
      </w:r>
      <w:r>
        <w:rPr>
          <w:lang w:val="fr_FR" w:bidi="fr_FR"/>
        </w:rPr>
        <w:t>Montrez une image de la colombe, du corbeau et des feuilles d'olivier.</w:t>
      </w:r>
    </w:p>
    <w:p>
      <w:pPr/>
      <w:r>
        <w:rPr>
          <w:lang w:val="fr_FR" w:bidi="fr_FR"/>
        </w:rPr>
      </w:r>
      <w:r>
        <w:rPr>
          <w:lang w:val="fr_FR" w:bidi="fr_FR"/>
        </w:rPr>
        <w:t>La famille de Noé et tous les animaux ont quitté le bateau Les animaux sont descendus du bateau par paires. Cela signifie que le mâle et la femelle de chaque type d'animal sont sortis ensemble.</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raconter quelques phrases du passage et s'arrêter. Un autre membre du groupe devrait raconter la partie suivante du passage et s'arrêter. Continuez ainsi jusqu'à ce que le groupe ait raconté l'intégralité du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Chaque membre du groupe va maintenant raconter tout le passage en entier sans s'arrêter au moins une fois. S'il le souhaite,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quelle version du passage il préfère. Vous pouvez décider que vous avez aimé la façon dont un membre du groupe a raconté une partie du passage, mais que vous avez aimé la façon dont un autre membre du groupe a raconté une autre partie du passage. </w:t>
      </w:r>
    </w:p>
    <w:p>
      <w:pPr/>
      <w:r>
        <w:rPr>
          <w:lang w:val="fr_FR" w:bidi="fr_FR"/>
        </w:rPr>
      </w:r>
      <w:r>
        <w:rPr>
          <w:lang w:val="fr_FR" w:bidi="fr_FR"/>
        </w:rPr>
        <w:t>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Genèse 8:20–9:17</w:t>
      </w:r>
      <w:r>
        <w:rPr>
          <w:lang w:val="fr_FR" w:bidi="fr_FR"/>
        </w:rPr>
      </w:r>
    </w:p>
    <w:p>
      <w:pPr>
        <w:pStyle w:val="Heading3"/>
      </w:pPr>
      <w:r>
        <w:rPr>
          <w:lang w:val="fr_FR" w:bidi="fr_FR"/>
        </w:rPr>
        <w:t>Écouter et Cœur</w:t>
      </w:r>
    </w:p>
    <w:p>
      <w:pPr/>
      <w:r>
        <w:rPr>
          <w:lang w:val="fr_FR" w:bidi="fr_FR"/>
        </w:rPr>
      </w:r>
      <w:r>
        <w:rPr>
          <w:lang w:val="fr_FR" w:bidi="fr_FR"/>
        </w:rPr>
        <w:t>Ecoutez Genèse 8:20–9:17 Laissez le entrer dans votre cœur. Écoutez le texte trois fois (dans trois versions différentes si possible). Ensuite, discutez des questions suivantes en groupe :</w:t>
      </w:r>
    </w:p>
    <w:p>
      <w:pPr>
        <w:pStyle w:val="ListBullet"/>
        <w:spacing w:line="240" w:lineRule="auto"/>
        <w:ind w:left="720"/>
      </w:pPr>
      <w:r>
        <w:rPr>
          <w:lang w:val="fr_FR" w:bidi="fr_FR"/>
        </w:rPr>
      </w:r>
      <w:r>
        <w:rPr>
          <w:lang w:val="fr_FR" w:bidi="fr_FR"/>
        </w:rPr>
        <w:t>Qu'est-ce que vous aimez dans ce passage ?</w:t>
      </w:r>
    </w:p>
    <w:p>
      <w:pPr>
        <w:pStyle w:val="ListBullet"/>
        <w:spacing w:line="240" w:lineRule="auto"/>
        <w:ind w:left="720"/>
      </w:pPr>
      <w:r>
        <w:rPr>
          <w:lang w:val="fr_FR" w:bidi="fr_FR"/>
        </w:rPr>
      </w:r>
      <w:r>
        <w:rPr>
          <w:lang w:val="fr_FR" w:bidi="fr_FR"/>
        </w:rPr>
        <w:t>Qu'est-ce que vous n'aimez pas ou ne comprenez pas dans ce passage ?</w:t>
      </w:r>
    </w:p>
    <w:p>
      <w:pPr>
        <w:pStyle w:val="ListBullet"/>
        <w:spacing w:line="240" w:lineRule="auto"/>
        <w:ind w:left="720"/>
      </w:pPr>
      <w:r>
        <w:rPr>
          <w:lang w:val="fr_FR" w:bidi="fr_FR"/>
        </w:rPr>
      </w:r>
      <w:r>
        <w:rPr>
          <w:lang w:val="fr_FR" w:bidi="fr_FR"/>
        </w:rPr>
        <w:t>Qu'est-ce que cette histoire nous dit à propos de Dieu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 passage est une histoire de ce qui s'est passé entre Noé et sa famille après qu'ils aient quitté le bateau. L'inondation est terminée. Ils ont été sur le bateau pendant 12 mois et demi. Dieu leur a dit de descendre du bateau et aussi de sortir tous les animaux du bateau. Noé a obéi à Dieu et a quitté le bateau.</w:t>
      </w:r>
    </w:p>
    <w:p>
      <w:pPr/>
      <w:r>
        <w:rPr>
          <w:lang w:val="fr_FR" w:bidi="fr_FR"/>
        </w:rPr>
      </w:r>
      <w:r>
        <w:rPr>
          <w:lang w:val="fr_FR" w:bidi="fr_FR"/>
        </w:rPr>
        <w:t>Ensuite, Noé a construit un autel et a adoré Dieu. Noé est descendu du bateau. Ensuite, il a construit un autel pour adorer Dieu. Cet acte d'adoration est la première chose que Noé a faite quand il a quitté le bateau.</w:t>
      </w:r>
    </w:p>
    <w:p>
      <w:pPr/>
      <w:r>
        <w:rPr>
          <w:lang w:val="fr_FR" w:bidi="fr_FR"/>
        </w:rPr>
      </w:r>
      <w:r>
        <w:rPr>
          <w:lang w:val="fr_FR" w:bidi="fr_FR"/>
        </w:rPr>
        <w:t>C'est la première fois qu'un autel est mentionné. Un autel est généralement construit de pierres et sert d'endroit pour brûler les animaux offerts en sacrifice. L'animal peut aussi être tué sur l'autel ou il peut être tué ailleurs, puis placé sur l'autel pour être brûler. Tuer et brûler des animaux était la façon dont les gens adoraient et honoraient Dieu.</w:t>
      </w:r>
    </w:p>
    <w:p>
      <w:pPr/>
      <w:r>
        <w:rPr>
          <w:lang w:val="fr_FR" w:bidi="fr_FR"/>
        </w:rPr>
      </w:r>
      <w:r>
        <w:rPr>
          <w:lang w:val="fr_FR" w:bidi="fr_FR"/>
        </w:rPr>
        <w:t>Montrez une image d'un autel avec un sacrifice qui brûle dessus.</w:t>
      </w:r>
    </w:p>
    <w:p>
      <w:pPr/>
      <w:r>
        <w:rPr>
          <w:lang w:val="fr_FR" w:bidi="fr_FR"/>
        </w:rPr>
      </w:r>
      <w:r>
        <w:rPr>
          <w:lang w:val="fr_FR" w:bidi="fr_FR"/>
        </w:rPr>
        <w:t>Discutez en groupe : Pourquoi Noé a-t-il adoré Dieu à ce stade ? Comment votre culture adore-t-elle Dieu ? Parlez d'un moment où votre communauté a adoré et honoré leur dieu. Qu'ont-ils fait ?</w:t>
      </w:r>
    </w:p>
    <w:p>
      <w:pPr/>
      <w:r>
        <w:rPr>
          <w:lang w:val="fr_FR" w:bidi="fr_FR"/>
        </w:rPr>
      </w:r>
      <w:r>
        <w:rPr>
          <w:lang w:val="fr_FR" w:bidi="fr_FR"/>
        </w:rPr>
        <w:t>Noé a offert son sacrifice comme une offrande brûlée. Cela signifie que tout l'animal était brûlé. Noé et sa famille n'ont pas sauvé une partie de celui-ci pour manger. Noé a utilisé certains des animaux et des oiseaux qui étaient considérés comme purs. Cela signifie qu'ils étaient des animaux aptes à être utilisés comme sacrifice ou adoration. Le mot est au pluriel, nous savons donc qu'il a utilisé plusieurs animaux, mais nous ne savons pas combien. Cela signifie que Noé a fait un énorme sacrifice à Dieu. L'odeur des animaux en feu était un arôme ou une odeur agréable à Dieu. Dieu est souvent satisfait quand il sent un sacrifice en train de brûler.</w:t>
      </w:r>
    </w:p>
    <w:p>
      <w:pPr/>
      <w:r>
        <w:rPr>
          <w:lang w:val="fr_FR" w:bidi="fr_FR"/>
        </w:rPr>
      </w:r>
      <w:r>
        <w:rPr>
          <w:lang w:val="fr_FR" w:bidi="fr_FR"/>
        </w:rPr>
        <w:t>Le nom général pour Dieu en tant qu'être divin et le nom personnel de Dieu Yahvé sont utilisés dans ce passage. Les deux noms ne sont pas utilisés ensemble comme ils l'étaient dans l'histoire de la création. Les deux premières fois que Dieu est mentionné dans ce passage, il est appelé l'Eternel</w:t>
      </w:r>
    </w:p>
    <w:p>
      <w:pPr/>
      <w:r>
        <w:rPr>
          <w:lang w:val="fr_FR" w:bidi="fr_FR"/>
        </w:rPr>
      </w:r>
      <w:r>
        <w:rPr>
          <w:lang w:val="fr_FR" w:bidi="fr_FR"/>
        </w:rPr>
        <w:t>Après que Dieu a senti l'arôme agréable du sacrifice, Dieu a dit quelque chose à lui-même. Cela signifie que Dieu a pensé à lui-même et a pris une décision. Dieu ne parlait pas aux autres en ce moment. Dieu a fait une promesse quand il a parlé à lui-même. Dieu a dit : « Je ne maudirai plus jamais le sol à cause de la race humaine ». Dieu dit très empathiquement qu'il ne traitera plus jamais la terre durement ou la punira comme il l'a fait dans l'inondation.</w:t>
      </w:r>
    </w:p>
    <w:p>
      <w:pPr/>
      <w:r>
        <w:rPr>
          <w:lang w:val="fr_FR" w:bidi="fr_FR"/>
        </w:rPr>
      </w:r>
      <w:r>
        <w:rPr>
          <w:lang w:val="fr_FR" w:bidi="fr_FR"/>
        </w:rPr>
        <w:t>Discutez en groupe : Parlez de la façon dont les gens dans votre communauté punissent ou traitent durement quelqu'un qui a fait quelque chose de mal.</w:t>
      </w:r>
    </w:p>
    <w:p>
      <w:pPr/>
      <w:r>
        <w:rPr>
          <w:lang w:val="fr_FR" w:bidi="fr_FR"/>
        </w:rPr>
      </w:r>
      <w:r>
        <w:rPr>
          <w:lang w:val="fr_FR" w:bidi="fr_FR"/>
        </w:rPr>
        <w:t>Dieu a dit que les humains ne pensent au mal que du moment de leur enfance. En d'autres termes, les gens font des choses contre Dieu et contre ce qui est juste et bon. Cependant, Dieu montre sa miséricorde aux gens. Dieu promet qu'il ne détruira plus jamais toutes les choses vivantes. Il dit que les rythmes normaux de la vie et de la nature continueront. Dieu utilise la poésie pour montrer à quel point il est sérieux. Il parle de ces rythmes de la nature en paires contrastantes - temps d'ensemencement et de récolte, froid et chaleur, été et hiver, jour et nuit. Tout cela, Dieu parlait à lui-même.</w:t>
      </w:r>
    </w:p>
    <w:p>
      <w:pPr/>
      <w:r>
        <w:rPr>
          <w:lang w:val="fr_FR" w:bidi="fr_FR"/>
        </w:rPr>
      </w:r>
      <w:r>
        <w:rPr>
          <w:lang w:val="fr_FR" w:bidi="fr_FR"/>
        </w:rPr>
        <w:t>Discutez en groupe : Comment votre culture parle-t-elle des rythmes de la nature qui se poursuivent pour toujours ? Par exemple, si vous n'avez pas de saisons chaude et froide, vous pourriez avoir une saison des pluies et une saison sèche.</w:t>
      </w:r>
    </w:p>
    <w:p>
      <w:pPr/>
      <w:r>
        <w:rPr>
          <w:lang w:val="fr_FR" w:bidi="fr_FR"/>
        </w:rPr>
      </w:r>
      <w:r>
        <w:rPr>
          <w:lang w:val="fr_FR" w:bidi="fr_FR"/>
        </w:rPr>
        <w:t>Ensuite, Dieu a béni Noé et ses fils en promettant de faire de bonnes choses pour eux. Dieu a dit à Noé et à ses fils d'être féconds et de se multiplier pour remplir la terre. C'est une répétition du commandement que Dieu a donné à Adam et Ève. Noé et ses fils doivent avoir des enfants et ces enfants auront des enfants. Ils doivent s'étendre sur la terre pour qu'il y ait des gens partout.</w:t>
      </w:r>
    </w:p>
    <w:p>
      <w:pPr/>
      <w:r>
        <w:rPr>
          <w:lang w:val="fr_FR" w:bidi="fr_FR"/>
        </w:rPr>
      </w:r>
      <w:r>
        <w:rPr>
          <w:lang w:val="fr_FR" w:bidi="fr_FR"/>
        </w:rPr>
        <w:t>Discutez en groupe : Pourquoi pensez-vous que Dieu leur a dit de remplir la terre ?</w:t>
      </w:r>
    </w:p>
    <w:p>
      <w:pPr/>
      <w:r>
        <w:rPr>
          <w:lang w:val="fr_FR" w:bidi="fr_FR"/>
        </w:rPr>
      </w:r>
      <w:r>
        <w:rPr>
          <w:lang w:val="fr_FR" w:bidi="fr_FR"/>
        </w:rPr>
        <w:t>Dieu dit à Noé et à ses fils qu'ils seront maîtres du poisson, des animaux et des oiseaux. Dieu dit que ces créatures craindront Noé et ses fils. Les animaux auront peur que les gens leur fassent du mal. Dieu dit à Noé et à ses fils que ces animaux et ces oiseaux doivent maintenant être utilisés comme nourriture tout comme le grain et les légumes ont été de la nourriture pour eux. Cependant, Dieu dit à Noé et à ses fils de ne pas manger de viande dans lequel il y a du sang. Ils doivent drainer le sang des animaux parce que le sang est nécessaire pour la vie.</w:t>
      </w:r>
    </w:p>
    <w:p>
      <w:pPr/>
      <w:r>
        <w:rPr>
          <w:lang w:val="fr_FR" w:bidi="fr_FR"/>
        </w:rPr>
      </w:r>
      <w:r>
        <w:rPr>
          <w:lang w:val="fr_FR" w:bidi="fr_FR"/>
        </w:rPr>
        <w:t>Dieu va ensuite plus loin avec les instructions sur le sang. Dieu dit qu'il a besoin du sang d'une personne qui tue son frère, ce qui signifie toute autre personne. Cela signifie que si quelqu'un tue quelqu'un d'autre, il doit aussi mourir. Les animaux qui tuent une personne doivent aussi mourir. Dieu rappelle à Noé et à sa famille à travers la poésie que les gens ne doivent pas tuer les uns les autres parce que les gens sont faits à l'image de Dieu, tout comme il a dit dans l'histoire de la création. Ensuite, Dieu répète l'ordre d'être fructueux et de multiplier et de remplir la terre de gens.</w:t>
      </w:r>
    </w:p>
    <w:p>
      <w:pPr/>
      <w:r>
        <w:rPr>
          <w:lang w:val="fr_FR" w:bidi="fr_FR"/>
        </w:rPr>
      </w:r>
      <w:r>
        <w:rPr>
          <w:lang w:val="fr_FR" w:bidi="fr_FR"/>
        </w:rPr>
        <w:t>Discutez en groupe : Pourquoi Dieu utiliserait-il la poésie pour expliquer que nous sommes faits à l'image de Dieu ? Comment votre culture utilise-t-elle la poésie ou la chanson pour mettre en valeur quelque chose d'important ?</w:t>
      </w:r>
    </w:p>
    <w:p>
      <w:pPr/>
      <w:r>
        <w:rPr>
          <w:lang w:val="fr_FR" w:bidi="fr_FR"/>
        </w:rPr>
      </w:r>
      <w:r>
        <w:rPr>
          <w:lang w:val="fr_FR" w:bidi="fr_FR"/>
        </w:rPr>
        <w:t>Ensuite, Dieu confirme l'alliance ou l'accord sacré qu'il fait avec Noé et ses descendants. Cette alliance s'applique même aux animaux. Dieu dit : « Je n'utiliserai plus jamais les eaux d'inondation pour détruire la terre ». Ensuite, Dieu promet un signe. Un signe est un signal ou une indication que quelque chose est vrai ou se produira. Dieu met un arc-en-ciel dans les nuages. L'arc-en-ciel est le signe de l'alliance que Dieu fait. Dieu dit : « Quand je vois l'arc-en-ciel dans les nuages, je me rappellerai de cette alliance ». Cela ne signifie pas que Dieu oubliera la promesse qu'il a faite. Cela signifie que Dieu restera fidèle et gardera sa promesse. Dieu répète que l'alliance est entre Dieu et les gens ainsi qu'entre Dieu et les animaux. Cette alliance ou cette promesse de ne pas détruire la terre à nouveau avec une inondation est éternelle ou à perpétuité.</w:t>
      </w:r>
    </w:p>
    <w:p>
      <w:pPr/>
      <w:r>
        <w:rPr>
          <w:lang w:val="fr_FR" w:bidi="fr_FR"/>
        </w:rPr>
      </w:r>
      <w:r>
        <w:rPr>
          <w:lang w:val="fr_FR" w:bidi="fr_FR"/>
        </w:rPr>
        <w:t>Montrez une image d'un arc-en-ciel.</w:t>
      </w:r>
    </w:p>
    <w:p>
      <w:pPr/>
      <w:r>
        <w:rPr>
          <w:lang w:val="fr_FR" w:bidi="fr_FR"/>
        </w:rPr>
      </w:r>
      <w:r>
        <w:rPr>
          <w:lang w:val="fr_FR" w:bidi="fr_FR"/>
        </w:rPr>
        <w:t>Discutez en groupe : Que croient vos gens ou pensent-ils quand ils voient un arc-en-ciel ? Qu'est-ce qu'on vous a enseigné sur l'arc-en-ciel quand vous étiez enfants ? Pourquoi est-ce que voir un arc-en-ciel après une pluie est important pour la foi ?</w:t>
      </w:r>
    </w:p>
    <w:p>
      <w:pPr/>
      <w:r>
        <w:rPr>
          <w:lang w:val="fr_FR" w:bidi="fr_FR"/>
        </w:rPr>
      </w:r>
      <w:r>
        <w:rPr>
          <w:lang w:val="fr_FR" w:bidi="fr_FR"/>
        </w:rPr>
        <w:t>Dieu répète que l'arc-en-ciel est le signe de l'alliance. Dieu dit : « Je confirme cette alliance avec toutes les créatures sur terre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quatre scènes dans ce passage.</w:t>
      </w:r>
    </w:p>
    <w:p>
      <w:pPr/>
      <w:r>
        <w:rPr>
          <w:lang w:val="fr_FR" w:bidi="fr_FR"/>
        </w:rPr>
      </w:r>
      <w:r>
        <w:rPr>
          <w:b/>
          <w:lang w:val="fr_FR" w:bidi="fr_FR"/>
        </w:rPr>
        <w:t>Première scène :</w:t>
      </w:r>
      <w:r>
        <w:rPr>
          <w:lang w:val="fr_FR" w:bidi="fr_FR"/>
        </w:rPr>
        <w:t xml:space="preserve"> Dès qu'il quitte le bateau, Noé construit un autel et sacrifie des animaux comme un acte d'adoration à Dieu.</w:t>
      </w:r>
    </w:p>
    <w:p>
      <w:pPr/>
      <w:r>
        <w:rPr>
          <w:lang w:val="fr_FR" w:bidi="fr_FR"/>
        </w:rPr>
      </w:r>
      <w:r>
        <w:rPr>
          <w:b/>
          <w:lang w:val="fr_FR" w:bidi="fr_FR"/>
        </w:rPr>
        <w:t>Deuxième scène :</w:t>
      </w:r>
      <w:r>
        <w:rPr>
          <w:lang w:val="fr_FR" w:bidi="fr_FR"/>
        </w:rPr>
        <w:t xml:space="preserve"> Dieu sent l'arôme des animaux brûlés et est satisfait. Dieu décide qu'il ne détruira plus jamais la terre avec une inondation.</w:t>
      </w:r>
    </w:p>
    <w:p>
      <w:pPr/>
      <w:r>
        <w:rPr>
          <w:lang w:val="fr_FR" w:bidi="fr_FR"/>
        </w:rPr>
      </w:r>
      <w:r>
        <w:rPr>
          <w:b/>
          <w:lang w:val="fr_FR" w:bidi="fr_FR"/>
        </w:rPr>
        <w:t>Troisième scène :</w:t>
      </w:r>
      <w:r>
        <w:rPr>
          <w:lang w:val="fr_FR" w:bidi="fr_FR"/>
        </w:rPr>
        <w:t xml:space="preserve"> Dieu bénit Noé et sa famille et leur dit d'être féconds et de se multiplier. Dieu leur donne aussi tous les animaux, les poissons et les oiseaux comme nourriture. Dieu les avertit de ne pas manger la viande avec le sang et de ne pas tuer un autre humain. Dieu leur rappelle qu'ils sont faits à l'image de Dieu. Dieu leur dit à nouveau d'être féconds et de multiplier.</w:t>
      </w:r>
    </w:p>
    <w:p>
      <w:pPr/>
      <w:r>
        <w:rPr>
          <w:lang w:val="fr_FR" w:bidi="fr_FR"/>
        </w:rPr>
      </w:r>
      <w:r>
        <w:rPr>
          <w:b/>
          <w:lang w:val="fr_FR" w:bidi="fr_FR"/>
        </w:rPr>
        <w:t>Quatrième scène :</w:t>
      </w:r>
      <w:r>
        <w:rPr>
          <w:lang w:val="fr_FR" w:bidi="fr_FR"/>
        </w:rPr>
        <w:t xml:space="preserve"> Dieu répète sa promesse qu'il ne détruira plus jamais la terre avec une inondation. Dieu promet de mettre un arc-en-ciel dans les nuages comme signe de cette promesse. Dieu dit : « Quand je vois cet arc-en-ciel, je me rappellerai de ma promesse de ne pas détruire la terre par une inondation ».</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Noé</w:t>
      </w:r>
    </w:p>
    <w:p>
      <w:pPr>
        <w:pStyle w:val="ListBullet"/>
        <w:spacing w:line="240" w:lineRule="auto"/>
        <w:ind w:left="720"/>
      </w:pPr>
      <w:r>
        <w:rPr>
          <w:lang w:val="fr_FR" w:bidi="fr_FR"/>
        </w:rPr>
      </w:r>
      <w:r>
        <w:rPr>
          <w:lang w:val="fr_FR" w:bidi="fr_FR"/>
        </w:rPr>
        <w:t>Les fils de Noé</w:t>
      </w:r>
    </w:p>
    <w:p>
      <w:pPr>
        <w:pStyle w:val="ListBullet"/>
        <w:spacing w:line="240" w:lineRule="auto"/>
        <w:ind w:left="720"/>
      </w:pPr>
      <w:r>
        <w:rPr>
          <w:lang w:val="fr_FR" w:bidi="fr_FR"/>
        </w:rPr>
      </w:r>
      <w:r>
        <w:rPr>
          <w:lang w:val="fr_FR" w:bidi="fr_FR"/>
        </w:rPr>
        <w:t>La femme de Noé</w:t>
      </w:r>
    </w:p>
    <w:p>
      <w:pPr>
        <w:pStyle w:val="ListBullet"/>
        <w:spacing w:line="240" w:lineRule="auto"/>
        <w:ind w:left="720"/>
      </w:pPr>
      <w:r>
        <w:rPr>
          <w:lang w:val="fr_FR" w:bidi="fr_FR"/>
        </w:rPr>
      </w:r>
      <w:r>
        <w:rPr>
          <w:lang w:val="fr_FR" w:bidi="fr_FR"/>
        </w:rPr>
        <w:t>Les femmes des fils de Noé</w:t>
      </w:r>
    </w:p>
    <w:p>
      <w:pPr>
        <w:pStyle w:val="ListBullet"/>
        <w:spacing w:line="240" w:lineRule="auto"/>
        <w:ind w:left="720"/>
      </w:pPr>
      <w:r>
        <w:rPr>
          <w:lang w:val="fr_FR" w:bidi="fr_FR"/>
        </w:rPr>
      </w:r>
      <w:r>
        <w:rPr>
          <w:lang w:val="fr_FR" w:bidi="fr_FR"/>
        </w:rPr>
        <w:t>Les animaux</w:t>
      </w:r>
    </w:p>
    <w:p>
      <w:pPr/>
      <w:r>
        <w:rPr>
          <w:lang w:val="fr_FR" w:bidi="fr_FR"/>
        </w:rPr>
      </w:r>
      <w:r>
        <w:rPr>
          <w:lang w:val="fr_FR" w:bidi="fr_FR"/>
        </w:rPr>
        <w:t>Dans cette session, faites sortir le tableau d'histoires de groupe ou utilisez une sorte de manipulateurs (objets que vous pouvez déplacer autour comme des rochers, des bâtons, des jouets d'enfants) pour visualiser l'histoire et l'action dans le passage.</w:t>
      </w:r>
    </w:p>
    <w:p>
      <w:pPr/>
      <w:r>
        <w:rPr>
          <w:lang w:val="fr_FR" w:bidi="fr_FR"/>
        </w:rPr>
      </w:r>
      <w:r>
        <w:rPr>
          <w:lang w:val="fr_FR" w:bidi="fr_FR"/>
        </w:rPr>
        <w:t>Dans la première scène, Noé construit un autel et sacrifie des animaux et des oiseaux comme une offrande brûlée. C'est la première chose que Noé fait quand il descend du bateau. Assurez-vous de connecter cette scène à Noé quittant le bateau.</w:t>
      </w:r>
    </w:p>
    <w:p>
      <w:pPr/>
      <w:r>
        <w:rPr>
          <w:lang w:val="fr_FR" w:bidi="fr_FR"/>
        </w:rPr>
      </w:r>
      <w:r>
        <w:rPr>
          <w:lang w:val="fr_FR" w:bidi="fr_FR"/>
        </w:rPr>
        <w:t>Discutez de la façon dont vous indiquez que quelque chose qui se passe est la chose suivante dans votre langue. Pourquoi est-il important d'indiquer que l'acte d'adoration de Noé était la première chose qu'il a faite après avoir quitté le bateau ?</w:t>
      </w:r>
    </w:p>
    <w:p>
      <w:pPr/>
      <w:r>
        <w:rPr>
          <w:lang w:val="fr_FR" w:bidi="fr_FR"/>
        </w:rPr>
      </w:r>
      <w:r>
        <w:rPr>
          <w:lang w:val="fr_FR" w:bidi="fr_FR"/>
        </w:rPr>
        <w:t>Noé a utilisé des pierres qui seraient trouvées près du bateau. L'autel sert d'endroit pour brûler les animaux et les oiseaux. Le mot animaux est au pluriel. Nous ne savons pas combien d'animaux Noé a sacrifié, mais il a probablement sacrifié beaucoup plus qu'un. Les animaux venaient des 7 paires (mâle et femelle) des animaux purs ou des animaux qui étaient déclarés aptes à être utilisés dans l'adoration de Dieu. Ce serait des animaux comme les moutons, les chèvres, les taureaux ou les oiseaux comme les colombes. La famille de Noé n'est pas mentionnée dans cette scène. Ils étaient probablement à proximité et ont participé à l'adoration. C'était une offrande brûlée signifiant que tout l'animal serait brûlé pour que seules les cendres restent.</w:t>
      </w:r>
    </w:p>
    <w:p>
      <w:pPr/>
      <w:r>
        <w:rPr>
          <w:lang w:val="fr_FR" w:bidi="fr_FR"/>
        </w:rPr>
      </w:r>
      <w:r>
        <w:rPr>
          <w:lang w:val="fr_FR" w:bidi="fr_FR"/>
        </w:rPr>
        <w:t>Montrez l'image de l'autel avec un animal étant brûlé dessus.</w:t>
      </w:r>
    </w:p>
    <w:p>
      <w:pPr/>
      <w:r>
        <w:rPr>
          <w:lang w:val="fr_FR" w:bidi="fr_FR"/>
        </w:rPr>
      </w:r>
      <w:r>
        <w:rPr>
          <w:lang w:val="fr_FR" w:bidi="fr_FR"/>
        </w:rPr>
        <w:t>Dans la deuxième scène, Dieu parle à lui-même ou parle dans son cœur. Dieu sent l'audeur des offrandes brûlées et est satisfait. Dieu commence à parler à lui-même et fait une promesse. Dieu dit que les gens sont mauvais depuis leur enfance. Même avec cela, Dieu dit : « Je ne maudirai plus jamais le sol ». Dieu dit : « Je ne détruirai plus jamais toutes les choses vivantes ». Dieu utilise la poésie pour dire que cette promesse est pendant aussi longtemps que la terre existe. La poésie est sous forme de paires contrastantes : plantation et récolte, froid et chaleur, été et hiver, jour et nuit.</w:t>
      </w:r>
    </w:p>
    <w:p>
      <w:pPr/>
      <w:r>
        <w:rPr>
          <w:lang w:val="fr_FR" w:bidi="fr_FR"/>
        </w:rPr>
      </w:r>
      <w:r>
        <w:rPr>
          <w:lang w:val="fr_FR" w:bidi="fr_FR"/>
        </w:rPr>
        <w:t>Dans la troisième scène, Dieu vient à Noé et commence à parler avec Noé. Dieu bénit Noé et ses fils et leur dit d'être féconds et de se multiplier et de remplir la terre. C'est le même commandement que Dieu a donné à Adam et Ève dans le jardin. Dieu dit à Noé et à ses fils qu'ils ont maintenant autorité sur tous les animaux, les poissons et les oiseaux. Dieu dit aussi que ces créatures auront peur de Noé et de ses fils et seront terrifiés par eux. Dieu dit à Noé et à ses fils qu'ils peuvent maintenant manger l'un des animaux, mais doivent d'abord drainer le sang de la viande. Dieu dit spécifiquement qu'ils ne doivent rien manger avec le sang à l'intérieur. Ensuite, Dieu leur dit qu'il est interdit de tuer un autre être humain. Dieu dit que si quelqu'un tue une autre personne, la personne qui a tué quelqu'un doit aussi mourir. Et si un animal tue un être humain, cet animal doit mourir. Dieu répète le commandement d'être féconds et de se multiplier. Dieu rappelle à la famille de Noé que Dieu les a faits à l'image de Dieu. Dieu utilise la poésie pour exprimer cela. C'est la même formulation que celle que Dieu a utilisée dans la création d'Adam.</w:t>
      </w:r>
    </w:p>
    <w:p>
      <w:pPr/>
      <w:r>
        <w:rPr>
          <w:lang w:val="fr_FR" w:bidi="fr_FR"/>
        </w:rPr>
      </w:r>
      <w:r>
        <w:rPr>
          <w:lang w:val="fr_FR" w:bidi="fr_FR"/>
        </w:rPr>
        <w:t>Dans la quatrième scène, Dieu confirme l'alliance ou la promesse solennelle que Dieu a faite de ne pas détruire la terre à nouveau avec une inondation. Dieu fait cette alliance non seulement avec Noé et ses fils, mais aussi avec tous les animaux. Dieu inclut chaque créature vivante sur la terre dans cette alliance Dieu promet de mettre un arc-en-ciel dans les nuages comme signe de cette alliance. Quand Dieu voit l'arc-en-ciel, il se rappellera de l'alliance. Dieu leur dit que l'arc-en-ciel est le signe de cette alliance et Dieu le confirme avec toutes les créatures vivantes sur terre. Dieu répète cette promesse 3 fois.</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quatre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Noé</w:t>
      </w:r>
    </w:p>
    <w:p>
      <w:pPr>
        <w:pStyle w:val="ListBullet"/>
        <w:spacing w:line="240" w:lineRule="auto"/>
        <w:ind w:left="720"/>
      </w:pPr>
      <w:r>
        <w:rPr>
          <w:lang w:val="fr_FR" w:bidi="fr_FR"/>
        </w:rPr>
      </w:r>
      <w:r>
        <w:rPr>
          <w:lang w:val="fr_FR" w:bidi="fr_FR"/>
        </w:rPr>
        <w:t>Les fils de Noé</w:t>
      </w:r>
    </w:p>
    <w:p>
      <w:pPr>
        <w:pStyle w:val="ListBullet"/>
        <w:spacing w:line="240" w:lineRule="auto"/>
        <w:ind w:left="720"/>
      </w:pPr>
      <w:r>
        <w:rPr>
          <w:lang w:val="fr_FR" w:bidi="fr_FR"/>
        </w:rPr>
      </w:r>
      <w:r>
        <w:rPr>
          <w:lang w:val="fr_FR" w:bidi="fr_FR"/>
        </w:rPr>
        <w:t>La femme de Noé</w:t>
      </w:r>
    </w:p>
    <w:p>
      <w:pPr>
        <w:pStyle w:val="ListBullet"/>
        <w:spacing w:line="240" w:lineRule="auto"/>
        <w:ind w:left="720"/>
      </w:pPr>
      <w:r>
        <w:rPr>
          <w:lang w:val="fr_FR" w:bidi="fr_FR"/>
        </w:rPr>
      </w:r>
      <w:r>
        <w:rPr>
          <w:lang w:val="fr_FR" w:bidi="fr_FR"/>
        </w:rPr>
        <w:t>Les femmes des fils de Noé</w:t>
      </w:r>
    </w:p>
    <w:p>
      <w:pPr>
        <w:pStyle w:val="ListBullet"/>
        <w:spacing w:line="240" w:lineRule="auto"/>
        <w:ind w:left="720"/>
      </w:pPr>
      <w:r>
        <w:rPr>
          <w:lang w:val="fr_FR" w:bidi="fr_FR"/>
        </w:rPr>
      </w:r>
      <w:r>
        <w:rPr>
          <w:lang w:val="fr_FR" w:bidi="fr_FR"/>
        </w:rPr>
        <w:t>Les animaux</w:t>
      </w:r>
    </w:p>
    <w:p>
      <w:pPr/>
      <w:r>
        <w:rPr>
          <w:lang w:val="fr_FR" w:bidi="fr_FR"/>
        </w:rPr>
      </w:r>
      <w:r>
        <w:rPr>
          <w:lang w:val="fr_FR" w:bidi="fr_FR"/>
        </w:rPr>
        <w:t>Demandez à l'équipe de jouer l'histoire deux fois. Ils doivent le jouer dans la langue dans laquelle ils traduisent. Premièrement, faites jouer l'histoire par l'équipe sans s'arrêter. La deuxième fois que l'équipe joue l'histoire, arrêtez-les à différents points de l'histoire.</w:t>
      </w:r>
    </w:p>
    <w:p>
      <w:pPr/>
      <w:r>
        <w:rPr>
          <w:lang w:val="fr_FR" w:bidi="fr_FR"/>
        </w:rPr>
      </w:r>
      <w:r>
        <w:rPr>
          <w:lang w:val="fr_FR" w:bidi="fr_FR"/>
        </w:rPr>
        <w:t>Pendant que l'équipe joue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vous rappeler des parties de l'histoire.</w:t>
      </w:r>
    </w:p>
    <w:p>
      <w:pPr/>
      <w:r>
        <w:rPr>
          <w:lang w:val="fr_FR" w:bidi="fr_FR"/>
        </w:rPr>
      </w:r>
      <w:r>
        <w:rPr>
          <w:lang w:val="fr_FR" w:bidi="fr_FR"/>
        </w:rPr>
        <w:t>La deuxième fois que l'équipe joue cette histoire, arrêtez-les à certains points.</w:t>
      </w:r>
    </w:p>
    <w:p>
      <w:pPr/>
      <w:r>
        <w:rPr>
          <w:lang w:val="fr_FR" w:bidi="fr_FR"/>
        </w:rPr>
      </w:r>
      <w:r>
        <w:rPr>
          <w:lang w:val="fr_FR" w:bidi="fr_FR"/>
        </w:rPr>
        <w:t>Dans la première scène, Noé et sa famille ont quitté le bateau tout comme Dieu l'a commandé. Tous les animaux ont quitté le bateau. Ensuite, Noé a construit un autel et a adoré Dieu. Noé prend certains des animaux purs et des oiseaux ou les animaux et les oiseaux aptes à être utilisés comme sacrifice à Dieu et les offre comme offrandes brûlées. Cela signifie que tout l'animal est brûlé pour que seules les cendres restent. La scène ne mentionne pas la famille de Noé, mais ils seraient normalement présents.</w:t>
      </w:r>
    </w:p>
    <w:p>
      <w:pPr/>
      <w:r>
        <w:rPr>
          <w:lang w:val="fr_FR" w:bidi="fr_FR"/>
        </w:rPr>
      </w:r>
      <w:r>
        <w:rPr>
          <w:lang w:val="fr_FR" w:bidi="fr_FR"/>
        </w:rPr>
        <w:t xml:space="preserve">Arrêtez l'action : Demandez à Noé : « Pourquoi tu t'arrêtes maintenant pour adorer Dieu ? » Vous pouvez entendre : « Je veux adorer Dieu parce qu'il nous a amenés en toute sécurité à travers cette inondation ». Ou « Je suis reconnaissant pour ce que Dieu a fait et je veux remercier Dieu ». Ou « C'est la façon dont j'adore Dieu et je veux adorer en ce moment ». Ou « Je veux remercier Dieu de m'avoir sauvé et ma famille ». Demandez aux autres membres de la famille pourquoi ils participent. Vous pouvez entendre : « Dieu nous a sauvés. Nous devons l'adorer ». Ou « J'aide juste mon père ». Reprenez l'action. </w:t>
      </w:r>
    </w:p>
    <w:p>
      <w:pPr/>
      <w:r>
        <w:rPr>
          <w:lang w:val="fr_FR" w:bidi="fr_FR"/>
        </w:rPr>
      </w:r>
      <w:r>
        <w:rPr>
          <w:lang w:val="fr_FR" w:bidi="fr_FR"/>
        </w:rPr>
        <w:t>Dans la deuxième scène, Dieu est le seul personnage. Dieu sent l'audeur des sacrifices brûlés et est satisfait. Ensuite, Dieu commence à parler, mais parle à lui-même. Dieu a fait une promesse qu'il ne maudira plus jamais la terre à cause des gens. Dieu dit qu'à partir du moment où ils sont des enfants, les humains ne pensent qu'au mal. Même si les humains sont comme ça, Dieu promet qu'il ne détruira plus jamais toutes les choses vivantes. Ensuite, Dieu utilise une forme de poésie pour mettre en valeur cette promesse.</w:t>
      </w:r>
    </w:p>
    <w:p>
      <w:pPr/>
      <w:r>
        <w:rPr>
          <w:lang w:val="fr_FR" w:bidi="fr_FR"/>
        </w:rPr>
      </w:r>
      <w:r>
        <w:rPr>
          <w:lang w:val="fr_FR" w:bidi="fr_FR"/>
        </w:rPr>
        <w:t>Arrêtez la scène et demandez à la personne qui joue le rôle de Dieu : « Que ressentez-vous en ce moment ? » ou « Que pensez-vous en ce moment ? » Vous pouvez entendre « Je suis satisfait de Noé et de sa famille » ou « Je veux une relation avec les descendants de Noé » ou « J'ai un autre plan pour faire face au mal dans le monde », redémarrez l'action.</w:t>
      </w:r>
    </w:p>
    <w:p>
      <w:pPr/>
      <w:r>
        <w:rPr>
          <w:lang w:val="fr_FR" w:bidi="fr_FR"/>
        </w:rPr>
      </w:r>
      <w:r>
        <w:rPr>
          <w:lang w:val="fr_FR" w:bidi="fr_FR"/>
        </w:rPr>
        <w:t>Dans la troisième scène, Dieu parle à Noé et aux fils de Noé. Dieu leur dit d'être féconds et de se multiplier et de remplir la terre.</w:t>
      </w:r>
    </w:p>
    <w:p>
      <w:pPr/>
      <w:r>
        <w:rPr>
          <w:lang w:val="fr_FR" w:bidi="fr_FR"/>
        </w:rPr>
      </w:r>
      <w:r>
        <w:rPr>
          <w:lang w:val="fr_FR" w:bidi="fr_FR"/>
        </w:rPr>
        <w:t xml:space="preserve">Arrêtez l'action : Demandez aux trois fils : « Que comprenez-vous de ce que Dieu vient de dire ? Qu'est-ce que vous devez faire ? » Vous pouvez entendre : « Cela signifie que nous devons avoir beaucoup d'enfants » ou « cela signifie que nous devons vivre dans des régions séparées pour que nous commencions à peupler ces endroits ». Demandez à Noé : « Sais-tu quand Dieu a utilisé ce même commandement auparavant ? » Vous pouvez entendre : « Dieu a dit cela à Adam et Ève » ou « Je ne savais pas que Dieu a dit cela auparavant ». Reprenez l'action. </w:t>
      </w:r>
    </w:p>
    <w:p>
      <w:pPr/>
      <w:r>
        <w:rPr>
          <w:lang w:val="fr_FR" w:bidi="fr_FR"/>
        </w:rPr>
      </w:r>
      <w:r>
        <w:rPr>
          <w:lang w:val="fr_FR" w:bidi="fr_FR"/>
        </w:rPr>
        <w:t>Dieu dit à Noé et à ses fils que tous les poissons, les animaux et les oiseaux sont maintenant à leur pouvoir. Ces créatures réagiront avec la peur et la terreur quand elles verront les humains. Dieu dit à Noé et à ses trois fils que ces animaux, les poissons et les oiseaux doivent être de la nourriture pour eux tous comme le grain et les légumes ont été de la nourriture dans le passé. Mais Dieu leur dit aussi que toute viande doit avoir le sang drainé avant de manger. Ensuite, Dieu leur donne un avertissement. Dieu dit que personne ne doit tuer un autre être humain. Si quelqu'un tue un autre être humain, cette personne doit aussi mourir. Dieu dit que cela s'applique à tout animal qui pourrait tuer une personne ainsi qu'une autre personne qui pourrait tuer quelqu'un. Dieu leur rappelle que les gens sont faits à l'image de Dieu. Ensuite, Dieu répète l'instruction d'être féconds et de se multiplier.</w:t>
      </w:r>
    </w:p>
    <w:p>
      <w:pPr/>
      <w:r>
        <w:rPr>
          <w:lang w:val="fr_FR" w:bidi="fr_FR"/>
        </w:rPr>
      </w:r>
      <w:r>
        <w:rPr>
          <w:lang w:val="fr_FR" w:bidi="fr_FR"/>
        </w:rPr>
        <w:t xml:space="preserve">Arrêtez l'action : Demandez à Noé et à ses fils pourquoi ils doivent drainer le sang de la viande avant de la manger. Vous pouvez entendre : « Je ne sais pas » ou « Le sang porte la vie. Nous ne pouvons pas manger cela ». Demandez à Noé : « Que ressens-tu à propos d'être maître de tous les animaux ? » Vous pouvez entendre : « C'était bon de la part de Dieu de nous donner cette responsabilité » ou « Je suis désolé qu'ils aient peur de nous maintenant. Je ne les maltraiterai pas » ou « Ce sera une grande responsabilité ». Demandez aux fils de Noé ce qu'ils pensent de la punition pour avoir tué une autre personne. Vous pouvez entendre : « Cela semble juste. Nous ne devons tuer personne. Celui qui tue quelqu'un d'autre doit être puni ». Demandez à tous : « Que pensez-vous d'être fait à l'image de Dieu ? » Vous pouvez entendre : « Je ne comprends pas ce que cela signifie » ou « Dieu doit nous aimer beaucoup » ou « Cela signifie que nous devons agir comme Dieu veut que nous agissions ». Reprenez l'action. </w:t>
      </w:r>
    </w:p>
    <w:p>
      <w:pPr/>
      <w:r>
        <w:rPr>
          <w:lang w:val="fr_FR" w:bidi="fr_FR"/>
        </w:rPr>
      </w:r>
      <w:r>
        <w:rPr>
          <w:lang w:val="fr_FR" w:bidi="fr_FR"/>
        </w:rPr>
        <w:t>Dans la quatrième scène, Dieu parle toujours avec Noé et ses fils. Dieu confirme la promesse qu'il a faite à lui-même plus tôt. Maintenant, Noé et ses fils entendent cette promesse. C'est une alliance ou une promesse sacrée. Dieu dit que cette alliance est avec toutes les personnes et tous les animaux et les oiseaux qui étaient sur le bateau. Dieu promet qu'il ne détruira plus jamais la terre avec une inondation. Ensuite, Dieu leur donne un signe de cette alliance. Dieu met un arc-en-ciel dans les nuages. Dieu leur dit que quand il voit l'arc-en-ciel, il se rappellera de son alliance ou promettera de ne pas détruire la terre par une inondation. Dieu dit à Noé que l'arc-en-ciel est le signe de cette alliance. Dieu répète cette promesse 3 fois.</w:t>
      </w:r>
    </w:p>
    <w:p>
      <w:pPr/>
      <w:r>
        <w:rPr>
          <w:lang w:val="fr_FR" w:bidi="fr_FR"/>
        </w:rPr>
      </w:r>
      <w:r>
        <w:rPr>
          <w:lang w:val="fr_FR" w:bidi="fr_FR"/>
        </w:rPr>
        <w:t xml:space="preserve">Arrêtez l'action : Demandez à Noé et à ses fils ce qu'ils ressentent quand ils entendent cette promesse. Vous pouvez entendre : « Je suis si déçu. Cette inondation était une chose terrible » ou « nous pouvons faire confiance à Dieu pour tenir sa promesse » ou « Je suis heureux que Dieu nous ait donné un signe pour que nous n'oubliions pas et Dieu n'oublie pas cette promesse ». Reprenez l'action.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Noé a construit un </w:t>
      </w:r>
      <w:r>
        <w:rPr>
          <w:b/>
          <w:lang w:val="fr_FR" w:bidi="fr_FR"/>
        </w:rPr>
        <w:t>autel</w:t>
      </w:r>
      <w:r>
        <w:rPr>
          <w:lang w:val="fr_FR" w:bidi="fr_FR"/>
        </w:rPr>
        <w:t xml:space="preserve"> à Dieu. Le glossaire principal explique aussi ce que veut dire le mot </w:t>
      </w:r>
      <w:r>
        <w:rPr>
          <w:b/>
          <w:lang w:val="fr_FR" w:bidi="fr_FR"/>
        </w:rPr>
        <w:t>« autel »</w:t>
      </w:r>
      <w:r>
        <w:rPr>
          <w:lang w:val="fr_FR" w:bidi="fr_FR"/>
        </w:rPr>
        <w:t>. Les gens le font généralement à partir de pierres. Les gens ont tué des animaux sur l'autel et les ont brûlés comme sacrifice à Dieu. C'était la façon d'adorer Dieu. C'est la première fois qu'un autel est utilisé dans l'Écriture. Noé a brûlé des animaux sur l'autel pour montrer des remerciements et l'honneur à Dieu.</w:t>
      </w:r>
    </w:p>
    <w:p>
      <w:pPr/>
      <w:r>
        <w:rPr>
          <w:lang w:val="fr_FR" w:bidi="fr_FR"/>
        </w:rPr>
      </w:r>
      <w:r>
        <w:rPr>
          <w:lang w:val="fr_FR" w:bidi="fr_FR"/>
        </w:rPr>
        <w:t>Montrez une image d'un autel fait à partir de pierres avec un animal étant brûlé dessus. Discutez dans le groupe comment vous allez décrire un autel. Vous pourriez dire que c'était une table de pierres où un animal pouvait être sacrifié et brûlé.</w:t>
      </w:r>
    </w:p>
    <w:p>
      <w:pPr/>
      <w:r>
        <w:rPr>
          <w:lang w:val="fr_FR" w:bidi="fr_FR"/>
        </w:rPr>
      </w:r>
      <w:r>
        <w:rPr>
          <w:lang w:val="fr_FR" w:bidi="fr_FR"/>
        </w:rPr>
        <w:t>L'</w:t>
      </w:r>
      <w:r>
        <w:rPr>
          <w:b/>
          <w:lang w:val="fr_FR" w:bidi="fr_FR"/>
        </w:rPr>
        <w:t>Eternel</w:t>
      </w:r>
      <w:r>
        <w:rPr>
          <w:lang w:val="fr_FR" w:bidi="fr_FR"/>
        </w:rPr>
        <w:t xml:space="preserve"> est le nom pour Dieu utilisé les deux premières fois que Dieu est mentionné dans ce passage. Le glossaire principal discute de l'</w:t>
      </w:r>
      <w:r>
        <w:rPr>
          <w:b/>
          <w:lang w:val="fr_FR" w:bidi="fr_FR"/>
        </w:rPr>
        <w:t>Eternel</w:t>
      </w:r>
      <w:r>
        <w:rPr>
          <w:lang w:val="fr_FR" w:bidi="fr_FR"/>
        </w:rPr>
        <w:t xml:space="preserve"> Utilisez le même nom que celui que vous avez utilisé dans les passages précédents pour l'Eternel Noé a pris certains des animaux </w:t>
      </w:r>
      <w:r>
        <w:rPr>
          <w:b/>
          <w:lang w:val="fr_FR" w:bidi="fr_FR"/>
        </w:rPr>
        <w:t>purs</w:t>
      </w:r>
      <w:r>
        <w:rPr>
          <w:lang w:val="fr_FR" w:bidi="fr_FR"/>
        </w:rPr>
        <w:t xml:space="preserve"> et des oiseaux des animaux qui avaient été sur le bateau et les a sacrifiés dans cet acte d'adoration. Les animaux purs étaient les animaux qui étaient considérés aptes au sacrifice et à manger. Voir le glossaire principal pour une discussion du mot </w:t>
      </w:r>
      <w:r>
        <w:rPr>
          <w:b/>
          <w:lang w:val="fr_FR" w:bidi="fr_FR"/>
        </w:rPr>
        <w:t>pur</w:t>
      </w:r>
      <w:r>
        <w:rPr>
          <w:lang w:val="fr_FR" w:bidi="fr_FR"/>
        </w:rPr>
        <w:t xml:space="preserve">. Dieu avait dit à Noé de prendre 7 paires de ces animaux, un mâle et une femelle dans chaque paire sur le bateau Nous ne savons pas combien de ces animaux et d'oiseaux Noé a utilisés dans le sacrifice, mais le nombre est au pluriel. Ces animaux et ces oiseaux étaient offerts comme une </w:t>
      </w:r>
      <w:r>
        <w:rPr>
          <w:b/>
          <w:lang w:val="fr_FR" w:bidi="fr_FR"/>
        </w:rPr>
        <w:t>offrande brûlée</w:t>
      </w:r>
      <w:r>
        <w:rPr>
          <w:lang w:val="fr_FR" w:bidi="fr_FR"/>
        </w:rPr>
        <w:t xml:space="preserve">. Cela signifie que tout l'animal était brûlé pour que la seule chose restant était les cendres. Noé et sa famille n'ont pas sauvé une partie de celui-ci pour manger. Avec plusieurs animaux utilisés, c'était un grand sacrifice Voir le glossaire principal pour une discussion du mot </w:t>
      </w:r>
      <w:r>
        <w:rPr>
          <w:b/>
          <w:lang w:val="fr_FR" w:bidi="fr_FR"/>
        </w:rPr>
        <w:t>offrandes brûlées</w:t>
      </w:r>
      <w:r>
        <w:rPr>
          <w:lang w:val="fr_FR" w:bidi="fr_FR"/>
        </w:rPr>
        <w:t>.</w:t>
      </w:r>
    </w:p>
    <w:p>
      <w:pPr/>
      <w:r>
        <w:rPr>
          <w:lang w:val="fr_FR" w:bidi="fr_FR"/>
        </w:rPr>
      </w:r>
      <w:r>
        <w:rPr>
          <w:lang w:val="fr_FR" w:bidi="fr_FR"/>
        </w:rPr>
        <w:t>Dieu a commencé à parler à lui-même. Dieu ne parlait pas à Noé ou à quelqu'un d'autre. Certaines traductions disent que Dieu parlait dans son cœur. Les gens pensaient que le cœur était le centre des pensées et de la volonté.</w:t>
      </w:r>
    </w:p>
    <w:p>
      <w:pPr/>
      <w:r>
        <w:rPr>
          <w:lang w:val="fr_FR" w:bidi="fr_FR"/>
        </w:rPr>
      </w:r>
      <w:r>
        <w:rPr>
          <w:lang w:val="fr_FR" w:bidi="fr_FR"/>
        </w:rPr>
        <w:t>Discutez en groupe de la meilleure façon de dire que Dieu parlait à lui-même.</w:t>
      </w:r>
    </w:p>
    <w:p>
      <w:pPr/>
      <w:r>
        <w:rPr>
          <w:lang w:val="fr_FR" w:bidi="fr_FR"/>
        </w:rPr>
      </w:r>
      <w:r>
        <w:rPr>
          <w:lang w:val="fr_FR" w:bidi="fr_FR"/>
        </w:rPr>
        <w:t xml:space="preserve">discutez en groupe de la meilleure façon de dire que Dieu ne va plus </w:t>
      </w:r>
      <w:r>
        <w:rPr>
          <w:b/>
          <w:lang w:val="fr_FR" w:bidi="fr_FR"/>
        </w:rPr>
        <w:t>maudire</w:t>
      </w:r>
      <w:r>
        <w:rPr>
          <w:lang w:val="fr_FR" w:bidi="fr_FR"/>
        </w:rPr>
        <w:t xml:space="preserve"> la terre. Le glossaire principal a une discussion du mot </w:t>
      </w:r>
      <w:r>
        <w:rPr>
          <w:b/>
          <w:lang w:val="fr_FR" w:bidi="fr_FR"/>
        </w:rPr>
        <w:t>malédiction</w:t>
      </w:r>
      <w:r>
        <w:rPr>
          <w:lang w:val="fr_FR" w:bidi="fr_FR"/>
        </w:rPr>
        <w:t xml:space="preserve">. Cela signifie prononcer un jugement ou une punition à quelqu'un ou à quelque chose. Vous avez utilisé ce mot dans l'histoire où Adam et Ève ont désobéi à Dieu. Vous utiliseriez le même mot pour malédiction dans ce passage. Dieu dit que tout ce que les gens font est penché vers le mal à partir du moment où ils sont </w:t>
      </w:r>
      <w:r>
        <w:rPr>
          <w:b/>
          <w:lang w:val="fr_FR" w:bidi="fr_FR"/>
        </w:rPr>
        <w:t>des enfants</w:t>
      </w:r>
      <w:r>
        <w:rPr>
          <w:lang w:val="fr_FR" w:bidi="fr_FR"/>
        </w:rPr>
        <w:t xml:space="preserve">. Le mot </w:t>
      </w:r>
      <w:r>
        <w:rPr>
          <w:b/>
          <w:lang w:val="fr_FR" w:bidi="fr_FR"/>
        </w:rPr>
        <w:t>mal</w:t>
      </w:r>
      <w:r>
        <w:rPr>
          <w:lang w:val="fr_FR" w:bidi="fr_FR"/>
        </w:rPr>
        <w:t xml:space="preserve"> est dans le glossaire principal. Cela signifie que les gens font de mauvaises choses ou des choses contraires à Dieu. Dieu fait une promesse que aussi longtemps que la terre reste, il ne détruira plus jamais toutes les choses vivantes. Dieu utilise la poésie et fait 4 déclarations contrastantes pour illustrer combien de temps cela sera. Dieu dit aussi longtemps que la terre reste, il y aura</w:t>
      </w:r>
    </w:p>
    <w:p>
      <w:pPr>
        <w:pStyle w:val="ListBullet"/>
        <w:spacing w:line="240" w:lineRule="auto"/>
        <w:ind w:left="720"/>
      </w:pPr>
      <w:r>
        <w:rPr>
          <w:lang w:val="fr_FR" w:bidi="fr_FR"/>
        </w:rPr>
      </w:r>
      <w:r>
        <w:rPr>
          <w:lang w:val="fr_FR" w:bidi="fr_FR"/>
        </w:rPr>
        <w:t>Plantation et récolte</w:t>
      </w:r>
    </w:p>
    <w:p>
      <w:pPr>
        <w:pStyle w:val="ListBullet"/>
        <w:spacing w:line="240" w:lineRule="auto"/>
        <w:ind w:left="720"/>
      </w:pPr>
      <w:r>
        <w:rPr>
          <w:lang w:val="fr_FR" w:bidi="fr_FR"/>
        </w:rPr>
      </w:r>
      <w:r>
        <w:rPr>
          <w:lang w:val="fr_FR" w:bidi="fr_FR"/>
        </w:rPr>
        <w:t>Froid et chaleur</w:t>
      </w:r>
    </w:p>
    <w:p>
      <w:pPr>
        <w:pStyle w:val="ListBullet"/>
        <w:spacing w:line="240" w:lineRule="auto"/>
        <w:ind w:left="720"/>
      </w:pPr>
      <w:r>
        <w:rPr>
          <w:lang w:val="fr_FR" w:bidi="fr_FR"/>
        </w:rPr>
      </w:r>
      <w:r>
        <w:rPr>
          <w:lang w:val="fr_FR" w:bidi="fr_FR"/>
        </w:rPr>
        <w:t>Été et hiver</w:t>
      </w:r>
    </w:p>
    <w:p>
      <w:pPr>
        <w:pStyle w:val="ListBullet"/>
        <w:spacing w:line="240" w:lineRule="auto"/>
        <w:ind w:left="720"/>
      </w:pPr>
      <w:r>
        <w:rPr>
          <w:lang w:val="fr_FR" w:bidi="fr_FR"/>
        </w:rPr>
      </w:r>
      <w:r>
        <w:rPr>
          <w:lang w:val="fr_FR" w:bidi="fr_FR"/>
        </w:rPr>
        <w:t>Jour et nuit</w:t>
      </w:r>
    </w:p>
    <w:p>
      <w:pPr/>
      <w:r>
        <w:rPr>
          <w:lang w:val="fr_FR" w:bidi="fr_FR"/>
        </w:rPr>
      </w:r>
      <w:r>
        <w:rPr>
          <w:lang w:val="fr_FR" w:bidi="fr_FR"/>
        </w:rPr>
        <w:t>Il y a des endroits qui n'ont pas de saisons distinctes de l'année ou où il reste chaud ou tiède toute l'année. D'autres paires de mots qui pourraient indiquer la même idée serait de parler de saison pluvieuse et de saison sèche ou le moment où les feuilles tombent et le moment où les feuilles poussent.</w:t>
      </w:r>
    </w:p>
    <w:p>
      <w:pPr/>
      <w:r>
        <w:rPr>
          <w:lang w:val="fr_FR" w:bidi="fr_FR"/>
        </w:rPr>
      </w:r>
      <w:r>
        <w:rPr>
          <w:lang w:val="fr_FR" w:bidi="fr_FR"/>
        </w:rPr>
        <w:t>Discutez en groupe de la meilleure façon de dire cette liste de 4 déclarations contrastantes pour que les gens comprennent que Dieu fait une promesse qui est éternelle.</w:t>
      </w:r>
    </w:p>
    <w:p>
      <w:pPr/>
      <w:r>
        <w:rPr>
          <w:lang w:val="fr_FR" w:bidi="fr_FR"/>
        </w:rPr>
      </w:r>
      <w:r>
        <w:rPr>
          <w:lang w:val="fr_FR" w:bidi="fr_FR"/>
        </w:rPr>
        <w:t xml:space="preserve">Après que Dieu ait parlé avec lui-même ou dans son cœur, il parle ensuite à Noé et à ses fils. Dieu leur dit d'être </w:t>
      </w:r>
      <w:r>
        <w:rPr>
          <w:b/>
          <w:lang w:val="fr_FR" w:bidi="fr_FR"/>
        </w:rPr>
        <w:t xml:space="preserve">féconds </w:t>
      </w:r>
      <w:r>
        <w:rPr>
          <w:lang w:val="fr_FR" w:bidi="fr_FR"/>
        </w:rPr>
        <w:t xml:space="preserve">et de </w:t>
      </w:r>
      <w:r>
        <w:rPr>
          <w:b/>
          <w:lang w:val="fr_FR" w:bidi="fr_FR"/>
        </w:rPr>
        <w:t>se multiplier</w:t>
      </w:r>
      <w:r>
        <w:rPr>
          <w:lang w:val="fr_FR" w:bidi="fr_FR"/>
        </w:rPr>
        <w:t xml:space="preserve"> et </w:t>
      </w:r>
      <w:r>
        <w:rPr>
          <w:b/>
          <w:lang w:val="fr_FR" w:bidi="fr_FR"/>
        </w:rPr>
        <w:t>de remplir la terre</w:t>
      </w:r>
      <w:r>
        <w:rPr>
          <w:lang w:val="fr_FR" w:bidi="fr_FR"/>
        </w:rPr>
        <w:t>. C'est le même commandement que Dieu a donné à Adam et Ève dans le jardin. Être féconds signifie avoir des enfants. Multiplier signifie que ces enfants grandiront et auront des enfants. Remplir la terre signifie qu'ils s'étendront pour que les gens vivent dans chaque partie de la terre.</w:t>
      </w:r>
    </w:p>
    <w:p>
      <w:pPr/>
      <w:r>
        <w:rPr>
          <w:lang w:val="fr_FR" w:bidi="fr_FR"/>
        </w:rPr>
      </w:r>
      <w:r>
        <w:rPr>
          <w:lang w:val="fr_FR" w:bidi="fr_FR"/>
        </w:rPr>
        <w:t xml:space="preserve">Maintenant, Dieu donne à Noé et à sa famille les animaux du poisson et les oiseaux à manger. Dieu leur donne aussi un commandement. Dieu dit que Noé et ses fils doivent drainer le </w:t>
      </w:r>
      <w:r>
        <w:rPr>
          <w:b/>
          <w:lang w:val="fr_FR" w:bidi="fr_FR"/>
        </w:rPr>
        <w:t>sang vital</w:t>
      </w:r>
      <w:r>
        <w:rPr>
          <w:lang w:val="fr_FR" w:bidi="fr_FR"/>
        </w:rPr>
        <w:t xml:space="preserve"> de la viande avant de la manger. Les gens croyaient que aussi longtemps que du sang était dans l'animal, il était vivant. Ils croyaient que le sang donnait la vie. S'assurer que le sang a été drainé de la viande, c'est s'assurer que l'animal est vraiment mort.</w:t>
      </w:r>
    </w:p>
    <w:p>
      <w:pPr/>
      <w:r>
        <w:rPr>
          <w:lang w:val="fr_FR" w:bidi="fr_FR"/>
        </w:rPr>
      </w:r>
      <w:r>
        <w:rPr>
          <w:lang w:val="fr_FR" w:bidi="fr_FR"/>
        </w:rPr>
        <w:t xml:space="preserve">Ensuite, Dieu dit à Noé et à ses fils que la vie humaine est précieuse. Quiconque tue un autre être humain doit aussi être tué. Dieu dit : J'ai besoin du sang de quiconque tue un autre. Cela signifie que la personne doit mourir parce qu'elle ne peut pas vivre sans sang. Certaines traductions utilisent le mot frère. Cela ne signifie pas juste votre frère biologique, mais un autre être humain Dieu dit que si un animal sauvage tue un humain, l'animal doit mourir. Ensuite, Dieu explique que les humains sont faits </w:t>
      </w:r>
      <w:r>
        <w:rPr>
          <w:b/>
          <w:lang w:val="fr_FR" w:bidi="fr_FR"/>
        </w:rPr>
        <w:t>à l'image de Dieu</w:t>
      </w:r>
      <w:r>
        <w:rPr>
          <w:lang w:val="fr_FR" w:bidi="fr_FR"/>
        </w:rPr>
        <w:t>. Cette même langue était utilisée dans l'histoire de la création. Utilisez la même formulation que celle que vous avez utilisée dans cette histoire. Dieu leur dit d'être féconds et de se multiplier et de remplir la terre.</w:t>
      </w:r>
    </w:p>
    <w:p>
      <w:pPr/>
      <w:r>
        <w:rPr>
          <w:lang w:val="fr_FR" w:bidi="fr_FR"/>
        </w:rPr>
      </w:r>
      <w:r>
        <w:rPr>
          <w:lang w:val="fr_FR" w:bidi="fr_FR"/>
        </w:rPr>
        <w:t>Dieu dit ensuite un poème pour dire : « Quiconque ou tout animal qui tue un humain doit mourir. Parce que Dieu a fait les gens à son image ». Dieu dit que les gens sont spéciaux. Il utilise la poésie pour montrer que cela est important.</w:t>
      </w:r>
    </w:p>
    <w:p>
      <w:pPr/>
      <w:r>
        <w:rPr>
          <w:lang w:val="fr_FR" w:bidi="fr_FR"/>
        </w:rPr>
      </w:r>
      <w:r>
        <w:rPr>
          <w:lang w:val="fr_FR" w:bidi="fr_FR"/>
        </w:rPr>
        <w:t>Discutez en groupe de la meilleure façon d'exprimer cette poésie pour que vos gens comprennent que les gens sont importants.</w:t>
      </w:r>
    </w:p>
    <w:p>
      <w:pPr/>
      <w:r>
        <w:rPr>
          <w:lang w:val="fr_FR" w:bidi="fr_FR"/>
        </w:rPr>
      </w:r>
      <w:r>
        <w:rPr>
          <w:lang w:val="fr_FR" w:bidi="fr_FR"/>
        </w:rPr>
        <w:t xml:space="preserve">Ensuite, Dieu parle à nouveau à Noé et à ses fils. Dieu confirme avec eux </w:t>
      </w:r>
      <w:r>
        <w:rPr>
          <w:b/>
          <w:lang w:val="fr_FR" w:bidi="fr_FR"/>
        </w:rPr>
        <w:t>l'alliance</w:t>
      </w:r>
      <w:r>
        <w:rPr>
          <w:lang w:val="fr_FR" w:bidi="fr_FR"/>
        </w:rPr>
        <w:t xml:space="preserve"> que Dieu a faite quand Dieu parlait à lui-même. </w:t>
      </w:r>
      <w:r>
        <w:rPr>
          <w:b/>
          <w:lang w:val="fr_FR" w:bidi="fr_FR"/>
        </w:rPr>
        <w:t>L'alliance</w:t>
      </w:r>
      <w:r>
        <w:rPr>
          <w:lang w:val="fr_FR" w:bidi="fr_FR"/>
        </w:rPr>
        <w:t xml:space="preserve"> est expliquée dans le glossaire principal. C'est un accord permanent entre deux personnes. Ici, l'alliance est entre Dieu et les êtres humains. Dieu inclut les animaux et les oiseaux - chaque créature vivante - dans l'alliance Dieu promet qu'il n'y aura plus jamais une inondation qui détruira la terre.</w:t>
      </w:r>
    </w:p>
    <w:p>
      <w:pPr/>
      <w:r>
        <w:rPr>
          <w:lang w:val="fr_FR" w:bidi="fr_FR"/>
        </w:rPr>
      </w:r>
      <w:r>
        <w:rPr>
          <w:lang w:val="fr_FR" w:bidi="fr_FR"/>
        </w:rPr>
        <w:t xml:space="preserve">Ensuite, Dieu dit qu'il y aura un </w:t>
      </w:r>
      <w:r>
        <w:rPr>
          <w:b/>
          <w:lang w:val="fr_FR" w:bidi="fr_FR"/>
        </w:rPr>
        <w:t>signe</w:t>
      </w:r>
      <w:r>
        <w:rPr>
          <w:lang w:val="fr_FR" w:bidi="fr_FR"/>
        </w:rPr>
        <w:t xml:space="preserve"> de l'alliance. Le glossaire principal explique aussi ce que signifie le mot « </w:t>
      </w:r>
      <w:r>
        <w:rPr>
          <w:b/>
          <w:lang w:val="fr_FR" w:bidi="fr_FR"/>
        </w:rPr>
        <w:t xml:space="preserve">signe </w:t>
      </w:r>
      <w:r>
        <w:rPr>
          <w:lang w:val="fr_FR" w:bidi="fr_FR"/>
        </w:rPr>
        <w:t>». Un signe est un signal que quelque chose est vrai. Ici, Dieu promet de mettre un arc-en-ciel dans les nuages. L'arc-en-ciel est le signe de cette alliance.</w:t>
      </w:r>
    </w:p>
    <w:p>
      <w:pPr/>
      <w:r>
        <w:rPr>
          <w:lang w:val="fr_FR" w:bidi="fr_FR"/>
        </w:rPr>
      </w:r>
      <w:r>
        <w:rPr>
          <w:lang w:val="fr_FR" w:bidi="fr_FR"/>
        </w:rPr>
        <w:t>Montrez une image d'un arc-en-ciel.</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raconter quelques phrases du passage et s'arrêter. Un autre membre du groupe devrait raconter la partie suivante du passage et s'arrêter. Continuez ainsi jusqu'à ce que le groupe ait raconté l'intégralité du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Chaque membre du groupe va maintenant raconter tout le passage en entier sans s'arrêter au moins une fois. S'il le souhaite,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quelle version du passage il préfère. Vous pouvez décider que vous avez aimé la façon dont un membre du groupe a raconté une partie du passage, mais que vous avez aimé la façon dont un autre membre du groupe a raconté une autre partie du passage. </w:t>
      </w:r>
    </w:p>
    <w:p>
      <w:pPr/>
      <w:r>
        <w:rPr>
          <w:lang w:val="fr_FR" w:bidi="fr_FR"/>
        </w:rPr>
      </w:r>
      <w:r>
        <w:rPr>
          <w:lang w:val="fr_FR" w:bidi="fr_FR"/>
        </w:rPr>
        <w:t>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Genèse 9:18–29</w:t>
      </w:r>
      <w:r>
        <w:rPr>
          <w:lang w:val="fr_FR" w:bidi="fr_FR"/>
        </w:rPr>
      </w:r>
    </w:p>
    <w:p>
      <w:pPr>
        <w:pStyle w:val="Heading3"/>
      </w:pPr>
      <w:r>
        <w:rPr>
          <w:lang w:val="fr_FR" w:bidi="fr_FR"/>
        </w:rPr>
        <w:t>Écouter et Cœur</w:t>
      </w:r>
    </w:p>
    <w:p>
      <w:pPr/>
      <w:r>
        <w:rPr>
          <w:lang w:val="fr_FR" w:bidi="fr_FR"/>
        </w:rPr>
      </w:r>
      <w:r>
        <w:rPr>
          <w:lang w:val="fr_FR" w:bidi="fr_FR"/>
        </w:rPr>
        <w:t xml:space="preserve"> Ecoutez Genèse 9:18–29 et gardez le dans votre cœur. Écoutez ce texte trois fois. Si c'est possible, écoutez-le dans trois traductions différentes. Ensuite, discutez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cette histoire nous dit à propos de Dieu ?</w:t>
      </w:r>
    </w:p>
    <w:p>
      <w:pPr>
        <w:pStyle w:val="ListBullet"/>
        <w:spacing w:line="240" w:lineRule="auto"/>
        <w:ind w:left="720"/>
      </w:pPr>
      <w:r>
        <w:rPr>
          <w:lang w:val="fr_FR" w:bidi="fr_FR"/>
        </w:rPr>
      </w:r>
      <w:r>
        <w:rPr>
          <w:lang w:val="fr_FR" w:bidi="fr_FR"/>
        </w:rPr>
        <w:t>Qu'est-ce que cette histoire nous dit à propos des gens ?</w:t>
      </w:r>
    </w:p>
    <w:p>
      <w:pPr>
        <w:pStyle w:val="ListBullet"/>
        <w:spacing w:line="240" w:lineRule="auto"/>
        <w:ind w:left="720"/>
      </w:pPr>
      <w:r>
        <w:rPr>
          <w:lang w:val="fr_FR" w:bidi="fr_FR"/>
        </w:rPr>
      </w:r>
      <w:r>
        <w:rPr>
          <w:lang w:val="fr_FR" w:bidi="fr_FR"/>
        </w:rPr>
        <w:t>Comment pouvez-vous mettre cette histoire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le dernier passage, nous avons vu que la première chose que Noé a faite était adorer Dieu à travers l'offrande d'un sacrifice. Ensuite, Dieu a fait une nouvelle alliance ou un accord avec Noé. Dieu a promis que la terre ne serait plus jamais détruite par une inondation. L'arc-en-ciel est le signe de cette promesse.</w:t>
      </w:r>
    </w:p>
    <w:p>
      <w:pPr/>
      <w:r>
        <w:rPr>
          <w:lang w:val="fr_FR" w:bidi="fr_FR"/>
        </w:rPr>
      </w:r>
      <w:r>
        <w:rPr>
          <w:lang w:val="fr_FR" w:bidi="fr_FR"/>
        </w:rPr>
        <w:t>Ce passage est une histoire narrative de ce qui est arrivé à Noé et à sa famille après qu'ils aient quitté le bateau. Noé plante des cultures et ses fils commencent à avoir des enfants. Quand le déluge se termine, Noé et sa famille sont les seules personnes sur terre. Noé a 3 fils nommés Sem, Cham et Japhet. Chaque fils est marié. Tout le monde sur terre est descendant de l'un de ces trois fils.</w:t>
      </w:r>
    </w:p>
    <w:p>
      <w:pPr/>
      <w:r>
        <w:rPr>
          <w:lang w:val="fr_FR" w:bidi="fr_FR"/>
        </w:rPr>
      </w:r>
      <w:r>
        <w:rPr>
          <w:lang w:val="fr_FR" w:bidi="fr_FR"/>
        </w:rPr>
        <w:t>Après que Noé ait adoré Dieu, Noé a commencé à cultiver la terre. Noé a planté une vigne. Certaines personnes croient que Noé était la première personne à planter une vigne. Une vigne ou vignoble est un jardin avec des vignes qui produisent des raisins qui peuvent être mangés ou pressés, pour former du jus à boire. Si le jus est autorisé à rester pendant un moment pour qu'il fermente, alors il devient du vin ou une boisson avec de l'alcool dedans. Il faut du temps pour que les vignes poussent et produisent des raisins. Il faut du temps pour que le jus de raisin fermente et produise du vin. Par conséquent, un certain temps a passé depuis que Noé a quitté le bateau.</w:t>
      </w:r>
    </w:p>
    <w:p>
      <w:pPr/>
      <w:r>
        <w:rPr>
          <w:lang w:val="fr_FR" w:bidi="fr_FR"/>
        </w:rPr>
      </w:r>
      <w:r>
        <w:rPr>
          <w:lang w:val="fr_FR" w:bidi="fr_FR"/>
        </w:rPr>
        <w:t>Montrez une image de vignes.</w:t>
      </w:r>
    </w:p>
    <w:p>
      <w:pPr/>
      <w:r>
        <w:rPr>
          <w:lang w:val="fr_FR" w:bidi="fr_FR"/>
        </w:rPr>
      </w:r>
      <w:r>
        <w:rPr>
          <w:lang w:val="fr_FR" w:bidi="fr_FR"/>
        </w:rPr>
        <w:t>Montrez une image bien grande de raisins.</w:t>
      </w:r>
    </w:p>
    <w:p>
      <w:pPr/>
      <w:r>
        <w:rPr>
          <w:lang w:val="fr_FR" w:bidi="fr_FR"/>
        </w:rPr>
      </w:r>
      <w:r>
        <w:rPr>
          <w:lang w:val="fr_FR" w:bidi="fr_FR"/>
        </w:rPr>
        <w:t>Montrez une image de jus de raisin ou de vin.</w:t>
      </w:r>
    </w:p>
    <w:p>
      <w:pPr/>
      <w:r>
        <w:rPr>
          <w:lang w:val="fr_FR" w:bidi="fr_FR"/>
        </w:rPr>
      </w:r>
      <w:r>
        <w:rPr>
          <w:lang w:val="fr_FR" w:bidi="fr_FR"/>
        </w:rPr>
        <w:t>Noé a bu une partie du vin qu'il avait fait et il est devenu ivre. Être ivre signifie qu'après avoir bu assez d'alcool, vous n'êtes plus sous contrôle de tout ce que vous faites et dites. Dans ce cas, Noé a enlevé ses vêtements et s'est couché sans rien pour le couvrir et est allé pour dormir dans sa tente. Noé était probablement couché sur son dos.</w:t>
      </w:r>
    </w:p>
    <w:p>
      <w:pPr/>
      <w:r>
        <w:rPr>
          <w:lang w:val="fr_FR" w:bidi="fr_FR"/>
        </w:rPr>
      </w:r>
      <w:r>
        <w:rPr>
          <w:lang w:val="fr_FR" w:bidi="fr_FR"/>
        </w:rPr>
        <w:t>Montrez une image d'une tente faite de peaux d'animaux ou de tissu comme ceux utilisés par le bédouin.</w:t>
      </w:r>
    </w:p>
    <w:p>
      <w:pPr/>
      <w:r>
        <w:rPr>
          <w:lang w:val="fr_FR" w:bidi="fr_FR"/>
        </w:rPr>
      </w:r>
      <w:r>
        <w:rPr>
          <w:lang w:val="fr_FR" w:bidi="fr_FR"/>
        </w:rPr>
        <w:t>Cham est le plus jeune fils de Noé. Cham est le père d'un fils nommé Canaan Cham est allé dans la tente et a vu Noé couché là sans couverture, avec son corps et ses organes génitaux exposés pour que quiconque voie Dans beaucoup de cultures, il est honteux d'être nu devant quelqu'un. Cham a vu cela. Cham n'a pas couvert son père, mais est allé et a dit à ses frères ce qu'il avait vu. Ainsi, Cham a exposé la honte de Noé à ses frères. Sem et Japhet ont entendu que leur père était nu ou non couvert. Ensuite, ils ont pris un vêtement ou une robe et l'ont mis sur leurs épaules. Cela signifie que chacun a tenu un côté du vêtement. Ils ont marché à reculons pour entre dans la tente et ont laissé tomber le vêtement sur leur père pour qu'il soit couvert. Ils n'ont pas vu la nudité de leur père. Ils n'ont jamais regardé leur père. Ils regardaient ailleurs tout le temps. Noé était si profondément endormi du vin qu'il ne s'est pas réveillé avec toute cette activité dans sa tente.</w:t>
      </w:r>
    </w:p>
    <w:p>
      <w:pPr/>
      <w:r>
        <w:rPr>
          <w:lang w:val="fr_FR" w:bidi="fr_FR"/>
        </w:rPr>
      </w:r>
      <w:r>
        <w:rPr>
          <w:lang w:val="fr_FR" w:bidi="fr_FR"/>
        </w:rPr>
        <w:t>Discutez en groupe : dans votre culture, que feraient les fils avec leur père dans une telle condition ?</w:t>
      </w:r>
    </w:p>
    <w:p>
      <w:pPr/>
      <w:r>
        <w:rPr>
          <w:lang w:val="fr_FR" w:bidi="fr_FR"/>
        </w:rPr>
      </w:r>
      <w:r>
        <w:rPr>
          <w:lang w:val="fr_FR" w:bidi="fr_FR"/>
        </w:rPr>
        <w:t>Plus tard, Noé s'est réveillé du sommeil profond que le vin a causé. Il n'était plus ivre ou hors de contrôle de ses sens. Noé a appris ce que son fils Cham avait vu et fait. Ensuite, Noé a maudit Canaan qui était le fils de Cham - en d'autres termes, Noé a prononcé la punition ou le jugement sur Canaan La malédiction est prononcée comme sous forme de poésie.</w:t>
      </w:r>
    </w:p>
    <w:p>
      <w:pPr/>
      <w:r>
        <w:rPr>
          <w:lang w:val="fr_FR" w:bidi="fr_FR"/>
        </w:rPr>
      </w:r>
      <w:r>
        <w:rPr>
          <w:lang w:val="fr_FR" w:bidi="fr_FR"/>
        </w:rPr>
        <w:t>Noé dit que Canaan sera le serviteur de ses parents. Mais la façon dont Noé dit cela signifie que Canaan sera le serviteur le plus bas. Il sera même le serviteur d'autres serviteurs. Personne ne sait pourquoi Noé n'a pas aimé ce que a Cham fait. Personne ne sait avec certitude pourquoi Noé a choisi de maudire le fils de Cham, Canaan au lieu de maudire Cham lui-même.</w:t>
      </w:r>
    </w:p>
    <w:p>
      <w:pPr/>
      <w:r>
        <w:rPr>
          <w:lang w:val="fr_FR" w:bidi="fr_FR"/>
        </w:rPr>
      </w:r>
      <w:r>
        <w:rPr>
          <w:lang w:val="fr_FR" w:bidi="fr_FR"/>
        </w:rPr>
        <w:t>Discutez en groupe : Comment un père dans votre culture réagirait-il à son fils s'il a réagi comme Cham l'a fait dans cette histoire ?</w:t>
      </w:r>
    </w:p>
    <w:p>
      <w:pPr/>
      <w:r>
        <w:rPr>
          <w:lang w:val="fr_FR" w:bidi="fr_FR"/>
        </w:rPr>
      </w:r>
      <w:r>
        <w:rPr>
          <w:lang w:val="fr_FR" w:bidi="fr_FR"/>
        </w:rPr>
        <w:t>Ensuite, Noé a prononcé une bénédiction sur ses deux autres fils, Sem et Japhet. Bénir signifie que Noé demande que quelque chose de bon vienne à chacun d'eux. Les bénédictions sont prononcées comme poésie. Les bénédictions étaient différentes. Pour Sem, Noé disait : « Louez l'Eternel qui est le Dieu de Sem. Assurez-vous d'utiliser les mêmes noms pour l'Eternel et Dieu que vous avez utilisés dans d'autres passages. Ensuite, Noé a demandé à Dieu d'élargir le territoire de Japhet. Noé a demandé à Japhet de partager la prospérité de Sem. Enfin, Noé demande à Canaan le fils de Cham d'être le serviteur de Japhet.</w:t>
      </w:r>
    </w:p>
    <w:p>
      <w:pPr/>
      <w:r>
        <w:rPr>
          <w:lang w:val="fr_FR" w:bidi="fr_FR"/>
        </w:rPr>
      </w:r>
      <w:r>
        <w:rPr>
          <w:lang w:val="fr_FR" w:bidi="fr_FR"/>
        </w:rPr>
        <w:t>Discutez en groupe : Comment votre langue exprime-t-elle des déclarations importantes comme des malédictions ou des bénédictions ? Utilisez-vous la poésie ou une chanson ? Comment les gens savent-ils que c'est important ?</w:t>
      </w:r>
    </w:p>
    <w:p>
      <w:pPr/>
      <w:r>
        <w:rPr>
          <w:lang w:val="fr_FR" w:bidi="fr_FR"/>
        </w:rPr>
      </w:r>
      <w:r>
        <w:rPr>
          <w:lang w:val="fr_FR" w:bidi="fr_FR"/>
        </w:rPr>
        <w:t>Le passage se termine en nous disant que Noé a vécu 350 autres ans et est mort à l'âge de 950 ans.</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deux scènes dans cette histoire.</w:t>
      </w:r>
    </w:p>
    <w:p>
      <w:pPr/>
      <w:r>
        <w:rPr>
          <w:lang w:val="fr_FR" w:bidi="fr_FR"/>
        </w:rPr>
      </w:r>
      <w:r>
        <w:rPr>
          <w:b/>
          <w:lang w:val="fr_FR" w:bidi="fr_FR"/>
        </w:rPr>
        <w:t>Première Scène :</w:t>
      </w:r>
      <w:r>
        <w:rPr>
          <w:lang w:val="fr_FR" w:bidi="fr_FR"/>
        </w:rPr>
        <w:t xml:space="preserve"> Après une déclaration introductive sur Noé et ses fils, Noé plante des vignes, fait du vin, boit le vin pour jusqu'à s'enivrer et s'endort avec son corps exposé. Son fils Cham le voit et le dit aux autres. Sem et Japheth couvrent leur père sans le regarder.</w:t>
      </w:r>
    </w:p>
    <w:p>
      <w:pPr/>
      <w:r>
        <w:rPr>
          <w:lang w:val="fr_FR" w:bidi="fr_FR"/>
        </w:rPr>
      </w:r>
      <w:r>
        <w:rPr>
          <w:b/>
          <w:lang w:val="fr_FR" w:bidi="fr_FR"/>
        </w:rPr>
        <w:t>Deuxième scène :</w:t>
      </w:r>
      <w:r>
        <w:rPr>
          <w:lang w:val="fr_FR" w:bidi="fr_FR"/>
        </w:rPr>
        <w:t xml:space="preserve"> Noé apprend ce que Cham a fait et maudit le fils de Cham, Canaan Noé prononce des bénédictions pour Sem et Japheth. L'histoire se termine par une déclaration sur l'âge de Noé à sa mort.</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Noé</w:t>
      </w:r>
    </w:p>
    <w:p>
      <w:pPr>
        <w:pStyle w:val="ListBullet"/>
        <w:spacing w:line="240" w:lineRule="auto"/>
        <w:ind w:left="720"/>
      </w:pPr>
      <w:r>
        <w:rPr>
          <w:lang w:val="fr_FR" w:bidi="fr_FR"/>
        </w:rPr>
      </w:r>
      <w:r>
        <w:rPr>
          <w:lang w:val="fr_FR" w:bidi="fr_FR"/>
        </w:rPr>
        <w:t>Sem</w:t>
      </w:r>
    </w:p>
    <w:p>
      <w:pPr>
        <w:pStyle w:val="ListBullet"/>
        <w:spacing w:line="240" w:lineRule="auto"/>
        <w:ind w:left="720"/>
      </w:pPr>
      <w:r>
        <w:rPr>
          <w:lang w:val="fr_FR" w:bidi="fr_FR"/>
        </w:rPr>
      </w:r>
      <w:r>
        <w:rPr>
          <w:lang w:val="fr_FR" w:bidi="fr_FR"/>
        </w:rPr>
        <w:t>Cham</w:t>
      </w:r>
    </w:p>
    <w:p>
      <w:pPr>
        <w:pStyle w:val="ListBullet"/>
        <w:spacing w:line="240" w:lineRule="auto"/>
        <w:ind w:left="720"/>
      </w:pPr>
      <w:r>
        <w:rPr>
          <w:lang w:val="fr_FR" w:bidi="fr_FR"/>
        </w:rPr>
      </w:r>
      <w:r>
        <w:rPr>
          <w:lang w:val="fr_FR" w:bidi="fr_FR"/>
        </w:rPr>
        <w:t>Japheth</w:t>
      </w:r>
    </w:p>
    <w:p>
      <w:pPr>
        <w:pStyle w:val="ListBullet"/>
        <w:spacing w:line="240" w:lineRule="auto"/>
        <w:ind w:left="720"/>
      </w:pPr>
      <w:r>
        <w:rPr>
          <w:lang w:val="fr_FR" w:bidi="fr_FR"/>
        </w:rPr>
      </w:r>
      <w:r>
        <w:rPr>
          <w:lang w:val="fr_FR" w:bidi="fr_FR"/>
        </w:rPr>
        <w:t>Canaan est mentionné comme le fils de Cham.</w:t>
      </w:r>
    </w:p>
    <w:p>
      <w:pPr/>
      <w:r>
        <w:rPr>
          <w:lang w:val="fr_FR" w:bidi="fr_FR"/>
        </w:rPr>
      </w:r>
      <w:r>
        <w:rPr>
          <w:lang w:val="fr_FR" w:bidi="fr_FR"/>
        </w:rPr>
        <w:t>Dans cette session, le groupe fera un tableau d'histoire ou utilisera des objets maniables (objets que vous pouvez déplacer facilement comme des pierres, des bâtons, des jouets d'enfants) pour visualiser l'histoire et l'action dans le passage.</w:t>
      </w:r>
    </w:p>
    <w:p>
      <w:pPr/>
      <w:r>
        <w:rPr>
          <w:lang w:val="fr_FR" w:bidi="fr_FR"/>
        </w:rPr>
      </w:r>
      <w:r>
        <w:rPr>
          <w:lang w:val="fr_FR" w:bidi="fr_FR"/>
        </w:rPr>
        <w:t>Les 3 fils de Noé sont les ancêtres de toute l'humanité. Canaan est particulièrement mentionné comme le fils de Cham.</w:t>
      </w:r>
    </w:p>
    <w:p>
      <w:pPr/>
      <w:r>
        <w:rPr>
          <w:lang w:val="fr_FR" w:bidi="fr_FR"/>
        </w:rPr>
      </w:r>
      <w:r>
        <w:rPr>
          <w:lang w:val="fr_FR" w:bidi="fr_FR"/>
        </w:rPr>
        <w:t>Noé a commencé à cultiver la terre. Cela signifie qu'il devait utiliser une charrue ou une houe pour travailler le sol pour que quelque chose puisse être planté. Nous ne savons pas où Noé a planté son jardin de vignes. L'arche est venu s'arrêter dans la région des montagnes d'Ararat en Turquie actuelle. Nous ne savons pas si Noé est resté dans cette région ou s'il est allé ailleurs Il faut du temps pour faire du vin :</w:t>
      </w:r>
    </w:p>
    <w:p>
      <w:pPr>
        <w:pStyle w:val="ListBullet"/>
        <w:spacing w:line="240" w:lineRule="auto"/>
        <w:ind w:left="720"/>
      </w:pPr>
      <w:r>
        <w:rPr>
          <w:lang w:val="fr_FR" w:bidi="fr_FR"/>
        </w:rPr>
      </w:r>
      <w:r>
        <w:rPr>
          <w:lang w:val="fr_FR" w:bidi="fr_FR"/>
        </w:rPr>
        <w:t>Plantez les vignes qui sont de très petites plantes.</w:t>
      </w:r>
    </w:p>
    <w:p>
      <w:pPr>
        <w:pStyle w:val="ListBullet"/>
        <w:spacing w:line="240" w:lineRule="auto"/>
        <w:ind w:left="720"/>
      </w:pPr>
      <w:r>
        <w:rPr>
          <w:lang w:val="fr_FR" w:bidi="fr_FR"/>
        </w:rPr>
      </w:r>
      <w:r>
        <w:rPr>
          <w:lang w:val="fr_FR" w:bidi="fr_FR"/>
        </w:rPr>
        <w:t>Ces vignes doivent devenir des plantes matures qui produisent des raisins.</w:t>
      </w:r>
    </w:p>
    <w:p>
      <w:pPr>
        <w:pStyle w:val="ListBullet"/>
        <w:spacing w:line="240" w:lineRule="auto"/>
        <w:ind w:left="720"/>
      </w:pPr>
      <w:r>
        <w:rPr>
          <w:lang w:val="fr_FR" w:bidi="fr_FR"/>
        </w:rPr>
      </w:r>
      <w:r>
        <w:rPr>
          <w:lang w:val="fr_FR" w:bidi="fr_FR"/>
        </w:rPr>
        <w:t>Il faut une saison pour que les raisins mûrissent et soient prêts à utiliser.</w:t>
      </w:r>
    </w:p>
    <w:p>
      <w:pPr>
        <w:pStyle w:val="ListBullet"/>
        <w:spacing w:line="240" w:lineRule="auto"/>
        <w:ind w:left="720"/>
      </w:pPr>
      <w:r>
        <w:rPr>
          <w:lang w:val="fr_FR" w:bidi="fr_FR"/>
        </w:rPr>
      </w:r>
      <w:r>
        <w:rPr>
          <w:lang w:val="fr_FR" w:bidi="fr_FR"/>
        </w:rPr>
        <w:t>Les raisins doivent être récoltés et soit mangés ou transformés en jus.</w:t>
      </w:r>
    </w:p>
    <w:p>
      <w:pPr>
        <w:pStyle w:val="ListBullet"/>
        <w:spacing w:line="240" w:lineRule="auto"/>
        <w:ind w:left="720"/>
      </w:pPr>
      <w:r>
        <w:rPr>
          <w:lang w:val="fr_FR" w:bidi="fr_FR"/>
        </w:rPr>
      </w:r>
      <w:r>
        <w:rPr>
          <w:lang w:val="fr_FR" w:bidi="fr_FR"/>
        </w:rPr>
        <w:t>Les raisins sont pressés pour extraire le jus de raisins.</w:t>
      </w:r>
    </w:p>
    <w:p>
      <w:pPr>
        <w:pStyle w:val="ListBullet"/>
        <w:spacing w:line="240" w:lineRule="auto"/>
        <w:ind w:left="720"/>
      </w:pPr>
      <w:r>
        <w:rPr>
          <w:lang w:val="fr_FR" w:bidi="fr_FR"/>
        </w:rPr>
      </w:r>
      <w:r>
        <w:rPr>
          <w:lang w:val="fr_FR" w:bidi="fr_FR"/>
        </w:rPr>
        <w:t>Le jus est ensuite laissé reposer dans un endroit protégé ou un pot pendant une période de temps.</w:t>
      </w:r>
    </w:p>
    <w:p>
      <w:pPr>
        <w:pStyle w:val="ListBullet"/>
        <w:spacing w:line="240" w:lineRule="auto"/>
        <w:ind w:left="720"/>
      </w:pPr>
      <w:r>
        <w:rPr>
          <w:lang w:val="fr_FR" w:bidi="fr_FR"/>
        </w:rPr>
      </w:r>
      <w:r>
        <w:rPr>
          <w:lang w:val="fr_FR" w:bidi="fr_FR"/>
        </w:rPr>
        <w:t>Le jus fermentera ou produira de l'alcool.</w:t>
      </w:r>
    </w:p>
    <w:p>
      <w:pPr>
        <w:pStyle w:val="ListBullet"/>
        <w:spacing w:line="240" w:lineRule="auto"/>
        <w:ind w:left="720"/>
      </w:pPr>
      <w:r>
        <w:rPr>
          <w:lang w:val="fr_FR" w:bidi="fr_FR"/>
        </w:rPr>
      </w:r>
      <w:r>
        <w:rPr>
          <w:lang w:val="fr_FR" w:bidi="fr_FR"/>
        </w:rPr>
        <w:t>Il faut plusieurs mois pour que le vin soit prêt à boire.</w:t>
      </w:r>
    </w:p>
    <w:p>
      <w:pPr/>
      <w:r>
        <w:rPr>
          <w:lang w:val="fr_FR" w:bidi="fr_FR"/>
        </w:rPr>
      </w:r>
      <w:r>
        <w:rPr>
          <w:lang w:val="fr_FR" w:bidi="fr_FR"/>
        </w:rPr>
        <w:t>Arrêtez-vous et discutez dans votre langue de ce processus de faire du vin. Notez le vocabulaire que vous utilisez pour chaque partie du processus. Dans beaucoup de langues, les mots sont liés ou viennent du même mot racine.</w:t>
      </w:r>
    </w:p>
    <w:p>
      <w:pPr/>
      <w:r>
        <w:rPr>
          <w:lang w:val="fr_FR" w:bidi="fr_FR"/>
        </w:rPr>
      </w:r>
      <w:r>
        <w:rPr>
          <w:lang w:val="fr_FR" w:bidi="fr_FR"/>
        </w:rPr>
        <w:t>Grâce à ce processus, nous savons qu'un certain temps s'est passé depuis que Noé et sa famille ont quitté l'arche.</w:t>
      </w:r>
    </w:p>
    <w:p>
      <w:pPr/>
      <w:r>
        <w:rPr>
          <w:lang w:val="fr_FR" w:bidi="fr_FR"/>
        </w:rPr>
      </w:r>
      <w:r>
        <w:rPr>
          <w:lang w:val="fr_FR" w:bidi="fr_FR"/>
        </w:rPr>
        <w:t>Noé a bu le vin et est devenu ivre. Être ivre signifie que vous n'êtes plus sous contrôle de vos pensées et de vos actions. Noé a enlevé ses vêtements et s'est couché sur son dos dans sa tente. Il était dans une stupeur ivre. Cela signifie qu'il était si profondément endormi qu'il n'a pas entendu ses fils entrer et n'a pas ressenti la couverture qui était placée sur lui.</w:t>
      </w:r>
    </w:p>
    <w:p>
      <w:pPr/>
      <w:r>
        <w:rPr>
          <w:lang w:val="fr_FR" w:bidi="fr_FR"/>
        </w:rPr>
      </w:r>
      <w:r>
        <w:rPr>
          <w:lang w:val="fr_FR" w:bidi="fr_FR"/>
        </w:rPr>
        <w:t>Les deux frères Sem et Japheth ont pris un vêtement et l'ont tenu entre eux et sont entrés dans la tente. Cela aurait pu être un grand morceau de tissu que les gens envelopperaient autour d'eux. Sem et Japheth n'ont pas regardé Noé. Ils ont gardé leurs yeux fixes vers l'extérieur de la tente. Ils sont entrés dans la tente et ont laissé tomber la robe ou le tissu sur Noé. La honte de Noé était maintenant couverte. Noé ne s'est pas réveillé quand cela s'est produit.</w:t>
      </w:r>
    </w:p>
    <w:p>
      <w:pPr/>
      <w:r>
        <w:rPr>
          <w:lang w:val="fr_FR" w:bidi="fr_FR"/>
        </w:rPr>
      </w:r>
      <w:r>
        <w:rPr>
          <w:lang w:val="fr_FR" w:bidi="fr_FR"/>
        </w:rPr>
        <w:t xml:space="preserve">Quand Noé s'est réveillé, quelqu'un doit lui avoir dit ce que Cham avait fait. Noé a prononcé une malédiction sur le fils de Cham dont le nom est Canaan Dans la malédiction, Noé dit que Canaan sera le plus bas de tous les serviteurs. Il sera même le serviteur d'autres serviteurs. </w:t>
      </w:r>
    </w:p>
    <w:p>
      <w:pPr/>
      <w:r>
        <w:rPr>
          <w:lang w:val="fr_FR" w:bidi="fr_FR"/>
        </w:rPr>
      </w:r>
      <w:r>
        <w:rPr>
          <w:lang w:val="fr_FR" w:bidi="fr_FR"/>
        </w:rPr>
        <w:t>Ensuite, Noé loue le Dieu de Sem et bénit Japheth. Il utilise la poésie pour faire cela. Noé répète que Canaan sera le serviteur de Sem et de Japheth.</w:t>
      </w:r>
    </w:p>
    <w:p>
      <w:pPr/>
      <w:r>
        <w:rPr>
          <w:lang w:val="fr_FR" w:bidi="fr_FR"/>
        </w:rPr>
      </w:r>
      <w:r>
        <w:rPr>
          <w:lang w:val="fr_FR" w:bidi="fr_FR"/>
        </w:rPr>
        <w:t>Le passage se termine en nous disant que Noé a vécu 350 supplémentaires et que quand il est mort, il avait 950 ans.</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deux parties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Noé</w:t>
      </w:r>
    </w:p>
    <w:p>
      <w:pPr>
        <w:pStyle w:val="ListBullet"/>
        <w:spacing w:line="240" w:lineRule="auto"/>
        <w:ind w:left="720"/>
      </w:pPr>
      <w:r>
        <w:rPr>
          <w:lang w:val="fr_FR" w:bidi="fr_FR"/>
        </w:rPr>
      </w:r>
      <w:r>
        <w:rPr>
          <w:lang w:val="fr_FR" w:bidi="fr_FR"/>
        </w:rPr>
        <w:t>Sem</w:t>
      </w:r>
    </w:p>
    <w:p>
      <w:pPr>
        <w:pStyle w:val="ListBullet"/>
        <w:spacing w:line="240" w:lineRule="auto"/>
        <w:ind w:left="720"/>
      </w:pPr>
      <w:r>
        <w:rPr>
          <w:lang w:val="fr_FR" w:bidi="fr_FR"/>
        </w:rPr>
      </w:r>
      <w:r>
        <w:rPr>
          <w:lang w:val="fr_FR" w:bidi="fr_FR"/>
        </w:rPr>
        <w:t>Cham</w:t>
      </w:r>
    </w:p>
    <w:p>
      <w:pPr>
        <w:pStyle w:val="ListBullet"/>
        <w:spacing w:line="240" w:lineRule="auto"/>
        <w:ind w:left="720"/>
      </w:pPr>
      <w:r>
        <w:rPr>
          <w:lang w:val="fr_FR" w:bidi="fr_FR"/>
        </w:rPr>
      </w:r>
      <w:r>
        <w:rPr>
          <w:lang w:val="fr_FR" w:bidi="fr_FR"/>
        </w:rPr>
        <w:t>Japhet</w:t>
      </w:r>
    </w:p>
    <w:p>
      <w:pPr>
        <w:pStyle w:val="ListBullet"/>
        <w:spacing w:line="240" w:lineRule="auto"/>
        <w:ind w:left="720"/>
      </w:pPr>
      <w:r>
        <w:rPr>
          <w:lang w:val="fr_FR" w:bidi="fr_FR"/>
        </w:rPr>
      </w:r>
      <w:r>
        <w:rPr>
          <w:lang w:val="fr_FR" w:bidi="fr_FR"/>
        </w:rPr>
        <w:t>Canaan est mentionné comme le fils de Cham.</w:t>
      </w:r>
    </w:p>
    <w:p>
      <w:pPr/>
      <w:r>
        <w:rPr>
          <w:lang w:val="fr_FR" w:bidi="fr_FR"/>
        </w:rPr>
      </w:r>
      <w:r>
        <w:rPr>
          <w:lang w:val="fr_FR" w:bidi="fr_FR"/>
        </w:rPr>
        <w:t>Demandez à l'équipe de mettre en scène l'histoire deux fois. Ils doivent le faire dans la langue dans laquelle ils traduisent. Premièrement, mettez en scène l'histoire en équipe sans s'arrêter. La deuxième fois que l'équipe joue l'histoire, arrêtez-les à différents points de l'histoire.</w:t>
      </w:r>
    </w:p>
    <w:p>
      <w:pPr/>
      <w:r>
        <w:rPr>
          <w:lang w:val="fr_FR" w:bidi="fr_FR"/>
        </w:rPr>
      </w:r>
      <w:r>
        <w:rPr>
          <w:lang w:val="fr_FR" w:bidi="fr_FR"/>
        </w:rPr>
        <w:t>Pendant que l'équipe joue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cette histoire en scène, arrêtez-les à certains points. Vous entendrez "arrêtez l'action" suivi de questions avec des suggestions de ce que vous pourriez entendre comme réponses. Il vous sera ensuite demandé de redémarrer la mise en scène.</w:t>
      </w:r>
    </w:p>
    <w:p>
      <w:pPr/>
      <w:r>
        <w:rPr>
          <w:lang w:val="fr_FR" w:bidi="fr_FR"/>
        </w:rPr>
      </w:r>
      <w:r>
        <w:rPr>
          <w:lang w:val="fr_FR" w:bidi="fr_FR"/>
        </w:rPr>
        <w:t>L'histoire commence par une explication que les 3 fils de Noé sont les ancêtres de toutes les personnes.</w:t>
      </w:r>
    </w:p>
    <w:p>
      <w:pPr/>
      <w:r>
        <w:rPr>
          <w:lang w:val="fr_FR" w:bidi="fr_FR"/>
        </w:rPr>
      </w:r>
      <w:r>
        <w:rPr>
          <w:lang w:val="fr_FR" w:bidi="fr_FR"/>
        </w:rPr>
        <w:t>Dans la première scène, l'histoire commence par Noé devenant un agriculteur. Noé doit travailler la terre pour qu'il fasse pousser des plantes. Il utiliserait une charrue ou une houe pour travailler la terre. Noé a planté un jardin de vignes. Ce qui s'appelle vignoble. Au début, les plantes seraient minuscules. Noé devrait continuer à travailler la terre, en tirant les mauvaises herbes et en s'assurant que les plantes avaient de l'eau. Après un certain temps, les plantes pousseraient assez grandes pour produire des raisins. Les raisins peuvent être récoltés et mangés ou ils peuvent être pressés pour extraire le jus. Le jus peut être bu immédiatement ou le jus peut être laissé pour fermenter et produire de l'alcool. une fois que le jus produit de l'alcool, il devient du vin. Le vin serait laissé pour vieillir pendant un certain temps avant de le boire.</w:t>
      </w:r>
    </w:p>
    <w:p>
      <w:pPr/>
      <w:r>
        <w:rPr>
          <w:lang w:val="fr_FR" w:bidi="fr_FR"/>
        </w:rPr>
      </w:r>
      <w:r>
        <w:rPr>
          <w:lang w:val="fr_FR" w:bidi="fr_FR"/>
        </w:rPr>
        <w:t>Arrêtez l'action : Demandez à Noé : « Pourquoi fais-tu du vin ? » Vous pouvez entendre : « J'aime le goût du bon vin ». Ou « le vin est bon à boire avec les repas ». Ou « Je n'ai pas réalisé que le jus fermenterait et produirait de l'alcool ». Reprenez la présentation.</w:t>
      </w:r>
    </w:p>
    <w:p>
      <w:pPr/>
      <w:r>
        <w:rPr>
          <w:lang w:val="fr_FR" w:bidi="fr_FR"/>
        </w:rPr>
      </w:r>
      <w:r>
        <w:rPr>
          <w:lang w:val="fr_FR" w:bidi="fr_FR"/>
        </w:rPr>
        <w:t>Noé a bu le vin et est devenu ivre. Il était assez ivre au point d'enlever ses vêtements et se coucher dans sa tente. Il était sans couverture ou exposé.</w:t>
      </w:r>
    </w:p>
    <w:p>
      <w:pPr/>
      <w:r>
        <w:rPr>
          <w:lang w:val="fr_FR" w:bidi="fr_FR"/>
        </w:rPr>
      </w:r>
      <w:r>
        <w:rPr>
          <w:lang w:val="fr_FR" w:bidi="fr_FR"/>
        </w:rPr>
        <w:t>Arrêtez l'action et Demandez à Noé : « As-tu déjà été ivre auparavant ? » Vous pouvez entendre : « Oui, souvent » ou « Jamais ! » Demandez à chacun des fils : « Avez-vous déjà vu votre père boire auparavant ? » Vous pouvez entendre : « Jamais » ou « souvent ». Demandez à chaque fils : « Que ressentez-vous de voir votre père dans cette condition ? » Vous pourriez entendre : « Cela me rend mal à l'aise pour lui » ou « J'ai honte pour lui » ou « Je suis inquiet." Je ne l'ai jamais vu comme cela auparavant ». Reprenez la présentation.</w:t>
      </w:r>
    </w:p>
    <w:p>
      <w:pPr/>
      <w:r>
        <w:rPr>
          <w:lang w:val="fr_FR" w:bidi="fr_FR"/>
        </w:rPr>
      </w:r>
      <w:r>
        <w:rPr>
          <w:lang w:val="fr_FR" w:bidi="fr_FR"/>
        </w:rPr>
        <w:t>Noé était dans un sommeil profond ou une stupeur ivre. Noé n'a pas entendu aucun de ses fils entrer.</w:t>
      </w:r>
    </w:p>
    <w:p>
      <w:pPr/>
      <w:r>
        <w:rPr>
          <w:lang w:val="fr_FR" w:bidi="fr_FR"/>
        </w:rPr>
      </w:r>
      <w:r>
        <w:rPr>
          <w:lang w:val="fr_FR" w:bidi="fr_FR"/>
        </w:rPr>
        <w:t>Cham est allé dans la tente et a vu son père couché là non couvert, endormi. Cham a vu la honte de Noé. Cham n'a pas couvert Noé. Au lieu de cela, Cham est sorti de la tente, a trouvé ses frères et leur a dit ce qu'il avait vu.</w:t>
      </w:r>
    </w:p>
    <w:p>
      <w:pPr/>
      <w:r>
        <w:rPr>
          <w:lang w:val="fr_FR" w:bidi="fr_FR"/>
        </w:rPr>
      </w:r>
      <w:r>
        <w:rPr>
          <w:lang w:val="fr_FR" w:bidi="fr_FR"/>
        </w:rPr>
        <w:t>Arrêtez l'action : Demandez à Cham : « Qu'as-tu pensé quand tu as vu ton père ? » Vous pouvez entendre : « J'avais peur ». Je ne l'ai jamais vu comme cela auparavant » ou J'ai pensé que c'était drôle. Je voulais partager la blague ». Demandez à Sem et Japhet : « Qu'avez-vous pensé quand vous avez entendu parler de votre père » Vous pouvez entendre : « J'étais surpris » ou « J'ai ressenti de la honte pour lui » ou « Il est mon père, je dois l'aider ». Reprenez la présentation.</w:t>
      </w:r>
    </w:p>
    <w:p>
      <w:pPr/>
      <w:r>
        <w:rPr>
          <w:lang w:val="fr_FR" w:bidi="fr_FR"/>
        </w:rPr>
      </w:r>
      <w:r>
        <w:rPr>
          <w:lang w:val="fr_FR" w:bidi="fr_FR"/>
        </w:rPr>
        <w:t>Sem et Japheth prennent un tissu ou une robe, le tiennent et marchent à reculons jusqu'à entrer dans la tente. Ils gardent leurs yeux fixés sur l'extérieur. Ils n'ont jamais regardé leur père. Quand ils s'approchent assez, ils laissent tomber la robe pour qu'elle couvre Noé. Ils quittent la tente sans jamais voir Noé nu.</w:t>
      </w:r>
    </w:p>
    <w:p>
      <w:pPr/>
      <w:r>
        <w:rPr>
          <w:lang w:val="fr_FR" w:bidi="fr_FR"/>
        </w:rPr>
      </w:r>
      <w:r>
        <w:rPr>
          <w:lang w:val="fr_FR" w:bidi="fr_FR"/>
        </w:rPr>
        <w:t>Arrêtez l'action : Demandez à Sem et Japhet pourquoi ils ne regardent pas où ils vont. Vous pouvez entendre : « Je voulais montrer du respect pour mon père » ou « Je ne voulais pas voir la nudité de mon père » ou « Il est honteux de voir mon père comme cela. Je voulais le couvrir ». Reprenez l'action.</w:t>
      </w:r>
    </w:p>
    <w:p>
      <w:pPr/>
      <w:r>
        <w:rPr>
          <w:lang w:val="fr_FR" w:bidi="fr_FR"/>
        </w:rPr>
      </w:r>
      <w:r>
        <w:rPr>
          <w:lang w:val="fr_FR" w:bidi="fr_FR"/>
        </w:rPr>
        <w:t>Dans la deuxième scène, Noé se réveille et réalise ce que Cham a fait. Noé prononce une malédiction sur le fils de Cham, Canaan Noé prononce des bénédictions pour Sem et Japheth. La malédiction et les bénédictions sont des expressions poétiques.</w:t>
      </w:r>
    </w:p>
    <w:p>
      <w:pPr/>
      <w:r>
        <w:rPr>
          <w:lang w:val="fr_FR" w:bidi="fr_FR"/>
        </w:rPr>
      </w:r>
      <w:r>
        <w:rPr>
          <w:lang w:val="fr_FR" w:bidi="fr_FR"/>
        </w:rPr>
        <w:t>La malédiction est pour Canaan qui est le fils de Cham. Noé dit à Canaan qu'il sera le serviteur d'autres serviteurs.</w:t>
      </w:r>
    </w:p>
    <w:p>
      <w:pPr/>
      <w:r>
        <w:rPr>
          <w:lang w:val="fr_FR" w:bidi="fr_FR"/>
        </w:rPr>
      </w:r>
      <w:r>
        <w:rPr>
          <w:lang w:val="fr_FR" w:bidi="fr_FR"/>
        </w:rPr>
        <w:t>Arrêtez l'action : Demandez à Canaan : « Que pensez-vous à propos de recevoir une malédiction pour quelque chose que votre père a fait ? » Vous pouvez entendre : « Je ne comprends pas. Je n'ai pas fait cela, mon père l'a fait ». Reprenez l'action.</w:t>
      </w:r>
    </w:p>
    <w:p>
      <w:pPr/>
      <w:r>
        <w:rPr>
          <w:lang w:val="fr_FR" w:bidi="fr_FR"/>
        </w:rPr>
      </w:r>
      <w:r>
        <w:rPr>
          <w:lang w:val="fr_FR" w:bidi="fr_FR"/>
        </w:rPr>
        <w:t>Ensuite, Noé bénit Sem en demandant spécifiquement que Canaan devienne son serviteur. Noé bénit Japheth en demandant que son territoire s'agrandisse. Il demande aussi que Sem et Japheth soient prospères. Noé répète que Canaan sera leur serviteur.</w:t>
      </w:r>
    </w:p>
    <w:p>
      <w:pPr/>
      <w:r>
        <w:rPr>
          <w:lang w:val="fr_FR" w:bidi="fr_FR"/>
        </w:rPr>
      </w:r>
      <w:r>
        <w:rPr>
          <w:lang w:val="fr_FR" w:bidi="fr_FR"/>
        </w:rPr>
        <w:t>Arrêtez l'action : Demandez à Sem, puis Japheth : « Que pensez-vous à propos de cette bénédiction ? » Vous pouvez entendre : « Reconnaissant que mon père veuille que je sois prospère » ou « Je ne comprends pas vraiment pourquoi Canaan est maudit » ou « Cham avait tort dans ce qu'il a fait, donc cette bénédiction et cette malédiction sont de bonnes choses ».</w:t>
      </w:r>
    </w:p>
    <w:p>
      <w:pPr/>
      <w:r>
        <w:rPr>
          <w:lang w:val="fr_FR" w:bidi="fr_FR"/>
        </w:rPr>
      </w:r>
      <w:r>
        <w:rPr>
          <w:lang w:val="fr_FR" w:bidi="fr_FR"/>
        </w:rPr>
        <w:t>L'histoire se termine par une déclaration de l'âge de Noé quand il est mort.</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Les fils de Noé, Sem, Cham et Japhet étaient les </w:t>
      </w:r>
      <w:r>
        <w:rPr>
          <w:b/>
          <w:lang w:val="fr_FR" w:bidi="fr_FR"/>
        </w:rPr>
        <w:t>ancêtres</w:t>
      </w:r>
      <w:r>
        <w:rPr>
          <w:lang w:val="fr_FR" w:bidi="fr_FR"/>
        </w:rPr>
        <w:t xml:space="preserve"> de toutes les personnes sur terre. Une autre façon de dire cela est de dire que toutes les personnes sur terre sont les descendants de Noé et de ses fils.</w:t>
      </w:r>
    </w:p>
    <w:p>
      <w:pPr/>
      <w:r>
        <w:rPr>
          <w:lang w:val="fr_FR" w:bidi="fr_FR"/>
        </w:rPr>
      </w:r>
      <w:r>
        <w:rPr>
          <w:lang w:val="fr_FR" w:bidi="fr_FR"/>
        </w:rPr>
        <w:t xml:space="preserve">Après l'inondation, Noé est devenu un agriculteur. Vous pouvez aussi dire qu'il a commencé à cultiver la terre ou Noé est devenu un laboureur du sol. Cela signifie que Noé a travaillé la terre en utilisant une charrue ou une houe pour qu'il puisse planter des choses qui pousseraient. Noé a planté un </w:t>
      </w:r>
      <w:r>
        <w:rPr>
          <w:b/>
          <w:lang w:val="fr_FR" w:bidi="fr_FR"/>
        </w:rPr>
        <w:t>vignoble</w:t>
      </w:r>
      <w:r>
        <w:rPr>
          <w:lang w:val="fr_FR" w:bidi="fr_FR"/>
        </w:rPr>
        <w:t xml:space="preserve">. </w:t>
      </w:r>
    </w:p>
    <w:p>
      <w:pPr/>
      <w:r>
        <w:rPr>
          <w:lang w:val="fr_FR" w:bidi="fr_FR"/>
        </w:rPr>
      </w:r>
      <w:r>
        <w:rPr>
          <w:lang w:val="fr_FR" w:bidi="fr_FR"/>
        </w:rPr>
        <w:t>Montrez l'image du vignoble.</w:t>
      </w:r>
    </w:p>
    <w:p>
      <w:pPr/>
      <w:r>
        <w:rPr>
          <w:lang w:val="fr_FR" w:bidi="fr_FR"/>
        </w:rPr>
      </w:r>
      <w:r>
        <w:rPr>
          <w:lang w:val="fr_FR" w:bidi="fr_FR"/>
        </w:rPr>
        <w:t xml:space="preserve">Un vignoble est un jardin avec des vignes. Les vignes produisent des raisins qui peuvent être mangés comme un fruit ou pressés pour faire du jus que vous pouvez boire. Si le jus est laissé pendant un certain temps, il commence à fermenter ou à produire de l'alcool. Boire du jus de raisin fermenté qui est appelé </w:t>
      </w:r>
      <w:r>
        <w:rPr>
          <w:b/>
          <w:lang w:val="fr_FR" w:bidi="fr_FR"/>
        </w:rPr>
        <w:t>vin</w:t>
      </w:r>
      <w:r>
        <w:rPr>
          <w:lang w:val="fr_FR" w:bidi="fr_FR"/>
        </w:rPr>
        <w:t xml:space="preserve"> peut vous rendre ivre. Ivre signifie que vous avez tellement d'alcool dans votre corps que vous ne pouvez pas penser ou agir correctement. Vous perdez le contrôle de votre corps et de votre esprit. Noé a apparemment bu assez de vin pour qu'il soit tombé dans un sommeil ivre ou une stupeur. Le vin est fait à partir de jus de fruit. Il ne contient pas de blé ou d'autres céréales qui peuvent aussi fermenter et produire de l'alcool. Assurez-vous que le terme pour vin n'inclut pas le blé ou d'autres agents de fermentation.</w:t>
      </w:r>
    </w:p>
    <w:p>
      <w:pPr/>
      <w:r>
        <w:rPr>
          <w:lang w:val="fr_FR" w:bidi="fr_FR"/>
        </w:rPr>
      </w:r>
      <w:r>
        <w:rPr>
          <w:lang w:val="fr_FR" w:bidi="fr_FR"/>
        </w:rPr>
        <w:t>Noé était si ivre qu'il a enlevé ses vêtements et s'est couché non couvert. Il était nu dans sa tente. Il était probablement couché sur son dos pour que ses organes génitaux soient exposés. C'était honteux. Beaucoup de traductions utilisent le terme nudité ou quelque chose qui nous dit que Noé était exposé, mais est une façon polie de le dire.</w:t>
      </w:r>
    </w:p>
    <w:p>
      <w:pPr/>
      <w:r>
        <w:rPr>
          <w:lang w:val="fr_FR" w:bidi="fr_FR"/>
        </w:rPr>
      </w:r>
      <w:r>
        <w:rPr>
          <w:lang w:val="fr_FR" w:bidi="fr_FR"/>
        </w:rPr>
        <w:t xml:space="preserve">Sem et Japhet prennent un </w:t>
      </w:r>
      <w:r>
        <w:rPr>
          <w:b/>
          <w:lang w:val="fr_FR" w:bidi="fr_FR"/>
        </w:rPr>
        <w:t>vêtement</w:t>
      </w:r>
      <w:r>
        <w:rPr>
          <w:lang w:val="fr_FR" w:bidi="fr_FR"/>
        </w:rPr>
        <w:t xml:space="preserve"> et l'utilisent pour couvrir Noé. Le vêtement peut être une robe ou un grand morceau de tissu porté comme vêtement extérieur. Cela peut être utilisé comme couverture la nuit.</w:t>
      </w:r>
    </w:p>
    <w:p>
      <w:pPr/>
      <w:r>
        <w:rPr>
          <w:lang w:val="fr_FR" w:bidi="fr_FR"/>
        </w:rPr>
      </w:r>
      <w:r>
        <w:rPr>
          <w:lang w:val="fr_FR" w:bidi="fr_FR"/>
        </w:rPr>
        <w:t xml:space="preserve">Les fils de Noé sont toujours répertoriés comme Sem, Cham et Japhet. Cela implique que Cham est le fils du milieu. Cependant, dans ce passage, il est dit spécifiquement que Cham est le plus jeune fils. La traduction doit rendre clair que Cham est le plus jeune fils. Quand Noé a entendu que Cham a dit à ses frères qu'il était nu, il a maudit Canaan le fils de Cham. Le glossaire principal a une discussion du mot </w:t>
      </w:r>
      <w:r>
        <w:rPr>
          <w:b/>
          <w:lang w:val="fr_FR" w:bidi="fr_FR"/>
        </w:rPr>
        <w:t>malédiction</w:t>
      </w:r>
      <w:r>
        <w:rPr>
          <w:lang w:val="fr_FR" w:bidi="fr_FR"/>
        </w:rPr>
        <w:t>. C'est la première fois qu'un humain maudit quelqu'un. Ici, Noé demande à Dieu de punir Canaan Vous devez utiliser le même mot que celui que vous avez utilisé quand Dieu a maudit la terre dans l'histoire de la chute.</w:t>
      </w:r>
    </w:p>
    <w:p>
      <w:pPr/>
      <w:r>
        <w:rPr>
          <w:lang w:val="fr_FR" w:bidi="fr_FR"/>
        </w:rPr>
      </w:r>
      <w:r>
        <w:rPr>
          <w:lang w:val="fr_FR" w:bidi="fr_FR"/>
        </w:rPr>
        <w:t xml:space="preserve">Dans la malédiction de Canaan Noé dit que Canaan sera le plus bas des serviteurs. Il sera même le </w:t>
      </w:r>
      <w:r>
        <w:rPr>
          <w:b/>
          <w:lang w:val="fr_FR" w:bidi="fr_FR"/>
        </w:rPr>
        <w:t>serviteur</w:t>
      </w:r>
      <w:r>
        <w:rPr>
          <w:lang w:val="fr_FR" w:bidi="fr_FR"/>
        </w:rPr>
        <w:t xml:space="preserve"> d'autres serviteurs. Il sera même le serviteur d'autres serviteurs. Le glossaire principal a une discussion du mot </w:t>
      </w:r>
      <w:r>
        <w:rPr>
          <w:b/>
          <w:lang w:val="fr_FR" w:bidi="fr_FR"/>
        </w:rPr>
        <w:t>serviteur</w:t>
      </w:r>
      <w:r>
        <w:rPr>
          <w:lang w:val="fr_FR" w:bidi="fr_FR"/>
        </w:rPr>
        <w:t xml:space="preserve">. </w:t>
      </w:r>
    </w:p>
    <w:p>
      <w:pPr/>
      <w:r>
        <w:rPr>
          <w:lang w:val="fr_FR" w:bidi="fr_FR"/>
        </w:rPr>
      </w:r>
      <w:r>
        <w:rPr>
          <w:lang w:val="fr_FR" w:bidi="fr_FR"/>
        </w:rPr>
        <w:t xml:space="preserve">Après avoir maudit Canaan Noé a </w:t>
      </w:r>
      <w:r>
        <w:rPr>
          <w:b/>
          <w:lang w:val="fr_FR" w:bidi="fr_FR"/>
        </w:rPr>
        <w:t>béni</w:t>
      </w:r>
      <w:r>
        <w:rPr>
          <w:lang w:val="fr_FR" w:bidi="fr_FR"/>
        </w:rPr>
        <w:t xml:space="preserve"> Sem et Japheth. Le mot </w:t>
      </w:r>
      <w:r>
        <w:rPr>
          <w:b/>
          <w:lang w:val="fr_FR" w:bidi="fr_FR"/>
        </w:rPr>
        <w:t>bénit</w:t>
      </w:r>
      <w:r>
        <w:rPr>
          <w:lang w:val="fr_FR" w:bidi="fr_FR"/>
        </w:rPr>
        <w:t xml:space="preserve"> est dans le glossaire principal. Utilisez le même mot pour bénir que celui que vous avez utilisé dans l'histoire de la création.</w:t>
      </w:r>
    </w:p>
    <w:p>
      <w:pPr/>
      <w:r>
        <w:rPr>
          <w:lang w:val="fr_FR" w:bidi="fr_FR"/>
        </w:rPr>
      </w:r>
      <w:r>
        <w:rPr>
          <w:lang w:val="fr_FR" w:bidi="fr_FR"/>
        </w:rPr>
        <w:t xml:space="preserve">Dans la bénédiction, Noé utilise deux noms pour Dieu. Le </w:t>
      </w:r>
      <w:r>
        <w:rPr>
          <w:b/>
          <w:lang w:val="fr_FR" w:bidi="fr_FR"/>
        </w:rPr>
        <w:t>Seigneur</w:t>
      </w:r>
      <w:r>
        <w:rPr>
          <w:lang w:val="fr_FR" w:bidi="fr_FR"/>
        </w:rPr>
        <w:t xml:space="preserve"> se réfère au nom </w:t>
      </w:r>
      <w:r>
        <w:rPr>
          <w:b/>
          <w:lang w:val="fr_FR" w:bidi="fr_FR"/>
        </w:rPr>
        <w:t>Yahvé</w:t>
      </w:r>
      <w:r>
        <w:rPr>
          <w:lang w:val="fr_FR" w:bidi="fr_FR"/>
        </w:rPr>
        <w:t xml:space="preserve">. Utilisez le même mot pour [Yahvé] que celui que vous avez utilisé dans les histoires précédentes. Si vous devez revoir ce nom, le glossaire principal a une discussion du </w:t>
      </w:r>
      <w:r>
        <w:rPr>
          <w:b/>
          <w:lang w:val="fr_FR" w:bidi="fr_FR"/>
        </w:rPr>
        <w:t>Seigneur</w:t>
      </w:r>
      <w:r>
        <w:rPr>
          <w:lang w:val="fr_FR" w:bidi="fr_FR"/>
        </w:rPr>
        <w:t xml:space="preserve">. </w:t>
      </w:r>
      <w:r>
        <w:rPr>
          <w:b/>
          <w:lang w:val="fr_FR" w:bidi="fr_FR"/>
        </w:rPr>
        <w:t>Dieu</w:t>
      </w:r>
      <w:r>
        <w:rPr>
          <w:lang w:val="fr_FR" w:bidi="fr_FR"/>
        </w:rPr>
        <w:t xml:space="preserve"> est l'autre nom utilisé dans la bénédiction. Utilisez le même mot pour Dieu que celui que vous avez utilisé dans les histoires précédentes. </w:t>
      </w:r>
    </w:p>
    <w:p>
      <w:pPr/>
      <w:r>
        <w:rPr>
          <w:lang w:val="fr_FR" w:bidi="fr_FR"/>
        </w:rPr>
      </w:r>
      <w:r>
        <w:rPr>
          <w:lang w:val="fr_FR" w:bidi="fr_FR"/>
        </w:rPr>
        <w:t xml:space="preserve">Ensuite, Noé a demandé à Dieu d' </w:t>
      </w:r>
      <w:r>
        <w:rPr>
          <w:b/>
          <w:lang w:val="fr_FR" w:bidi="fr_FR"/>
        </w:rPr>
        <w:t>élargir le territoire</w:t>
      </w:r>
      <w:r>
        <w:rPr>
          <w:lang w:val="fr_FR" w:bidi="fr_FR"/>
        </w:rPr>
        <w:t xml:space="preserve"> de Japhet. Cela signifie rendre le territoire plus grand ou donner à sa famille plus d'espace. Noé demande à Dieu de donner la prospérité à la fois à Sem et à Japhet.</w:t>
      </w:r>
    </w:p>
    <w:p>
      <w:pPr/>
      <w:r>
        <w:rPr>
          <w:lang w:val="fr_FR" w:bidi="fr_FR"/>
        </w:rPr>
      </w:r>
      <w:r>
        <w:rPr>
          <w:lang w:val="fr_FR" w:bidi="fr_FR"/>
        </w:rPr>
        <w:t>L'histoire se termine en nous disant que Noé a vécu 350 ans supplémentaires après l'inondation. Noé a vécu un total de 950 ans.</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raconter quelques phrases du passage et s'arrêter. Un autre membre du groupe devrait raconter la partie suivante du passage et s'arrêter. Continuez ainsi jusqu'à ce que le groupe ait raconté l'intégralité du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Chaque membre du groupe va maintenant raconter tout le passage en entier sans s'arrêter au moins une fois. S'il le souhaite,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quelle version du passage il préfère. Vous pouvez décider que vous avez aimé la façon dont un membre du groupe a raconté une partie du passage, mais que vous avez aimé la façon dont un autre membre du groupe a raconté une autre partie du passage. </w:t>
      </w:r>
    </w:p>
    <w:p>
      <w:pPr/>
      <w:r>
        <w:rPr>
          <w:lang w:val="fr_FR" w:bidi="fr_FR"/>
        </w:rPr>
      </w:r>
      <w:r>
        <w:rPr>
          <w:lang w:val="fr_FR" w:bidi="fr_FR"/>
        </w:rPr>
        <w:t>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Genèse 10:1–32</w:t>
      </w:r>
      <w:r>
        <w:rPr>
          <w:lang w:val="fr_FR" w:bidi="fr_FR"/>
        </w:rPr>
      </w:r>
    </w:p>
    <w:p>
      <w:pPr>
        <w:pStyle w:val="Heading3"/>
      </w:pPr>
      <w:r>
        <w:rPr>
          <w:lang w:val="fr_FR" w:bidi="fr_FR"/>
        </w:rPr>
        <w:t>Écouter et Cœur</w:t>
      </w:r>
    </w:p>
    <w:p>
      <w:pPr/>
      <w:r>
        <w:rPr>
          <w:lang w:val="fr_FR" w:bidi="fr_FR"/>
        </w:rPr>
      </w:r>
      <w:r>
        <w:rPr>
          <w:lang w:val="fr_FR" w:bidi="fr_FR"/>
        </w:rPr>
        <w:t>Ecoutez Genèse 10:1–32 et gardez-le dans votre cœur. Écoutez ce texte trois fois. (Si possible, dans trois traductions différentes.) Ensuite, discutez des questions suivantes en groupe :</w:t>
      </w:r>
    </w:p>
    <w:p>
      <w:pPr>
        <w:pStyle w:val="ListBullet"/>
        <w:spacing w:line="240" w:lineRule="auto"/>
        <w:ind w:left="720"/>
      </w:pPr>
      <w:r>
        <w:rPr>
          <w:lang w:val="fr_FR" w:bidi="fr_FR"/>
        </w:rPr>
      </w:r>
      <w:r>
        <w:rPr>
          <w:lang w:val="fr_FR" w:bidi="fr_FR"/>
        </w:rPr>
        <w:t>Qu'est-ce que vous avez aimé dans ce passage ?</w:t>
      </w:r>
    </w:p>
    <w:p>
      <w:pPr>
        <w:pStyle w:val="ListBullet"/>
        <w:spacing w:line="240" w:lineRule="auto"/>
        <w:ind w:left="720"/>
      </w:pPr>
      <w:r>
        <w:rPr>
          <w:lang w:val="fr_FR" w:bidi="fr_FR"/>
        </w:rPr>
      </w:r>
      <w:r>
        <w:rPr>
          <w:lang w:val="fr_FR" w:bidi="fr_FR"/>
        </w:rPr>
        <w:t>Qu'est-ce que vous n'avez pas aimé ou n'avez pas compris dans ce passage ?</w:t>
      </w:r>
    </w:p>
    <w:p>
      <w:pPr>
        <w:pStyle w:val="ListBullet"/>
        <w:spacing w:line="240" w:lineRule="auto"/>
        <w:ind w:left="720"/>
      </w:pPr>
      <w:r>
        <w:rPr>
          <w:lang w:val="fr_FR" w:bidi="fr_FR"/>
        </w:rPr>
      </w:r>
      <w:r>
        <w:rPr>
          <w:lang w:val="fr_FR" w:bidi="fr_FR"/>
        </w:rPr>
        <w:t>Qu'est-ce que cette histoire nous dit à propos de Dieu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 xml:space="preserve">Qui connaissez-vous qui a besoin d'entendre cette histoire ?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 passage est la dernière partie de l'histoire de Noé. Quand l'inondation était terminée et la famille de Noé est descendue du bateau, chaque fils avait des enfants. C'est un accomplissement de la bénédiction que Dieu a donnée à Noé et à ses fils quand Dieu leur a dit de se multiplier et de remplir la terre. Pendant que chaque fils père des nations ou des tribus, ils sortent à différents endroits et commencent à accomplir ce que Dieu leur a dit de faire - remplir la terre. Ce passage fournit une liste des fils que Sem, Cham et Japheth avaient, puis donne les noms de leurs fils qui ont commencé à peupler la terre après l'inondation. Parfois, cela est référé comme les générations de Noé et de ses fils ou la généalogie de Noé et de ses fils. Les enfants féminins ne sont pas nommés. Le passage nous dit que chacun des descendants de ces fils est devenu une nation, un endroit avec un territoire spécifique et un gouvernement. C'est une liste de noms avec une description narrative de certains des descendants.</w:t>
      </w:r>
    </w:p>
    <w:p>
      <w:pPr/>
      <w:r>
        <w:rPr>
          <w:lang w:val="fr_FR" w:bidi="fr_FR"/>
        </w:rPr>
      </w:r>
      <w:r>
        <w:rPr>
          <w:lang w:val="fr_FR" w:bidi="fr_FR"/>
        </w:rPr>
        <w:t>Discutez en groupe : Comment votre culture parle-t-elle des ancêtres ou des descendants ? Pensez à votre propre famille ou à votre tribu. Comment décririez vous le début de votre tribu ou de votre famille à quelqu'un d'autre ?</w:t>
      </w:r>
    </w:p>
    <w:p>
      <w:pPr/>
      <w:r>
        <w:rPr>
          <w:lang w:val="fr_FR" w:bidi="fr_FR"/>
        </w:rPr>
      </w:r>
      <w:r>
        <w:rPr>
          <w:lang w:val="fr_FR" w:bidi="fr_FR"/>
        </w:rPr>
        <w:t>Les fils de Noé étaient Sem, Cham et Japhet. Ils sont toujours répertoriés dans cet ordre. Le passage précédent nous a dit que Cham était en fait le plus jeune fils Ce passage ne répertorie pas les fils dans l'ordre habituel. Après la phrase introductive qui les répertorie dans leur ordre habituel, le passage commence par les générations de Japheth et sa famille. Ensuite, nous entendons la liste de Cham et de sa famille. En dernier lieu, nous entendons la liste de la famille du frère le plus âgé, Sem.</w:t>
      </w:r>
    </w:p>
    <w:p>
      <w:pPr/>
      <w:r>
        <w:rPr>
          <w:lang w:val="fr_FR" w:bidi="fr_FR"/>
        </w:rPr>
      </w:r>
      <w:r>
        <w:rPr>
          <w:lang w:val="fr_FR" w:bidi="fr_FR"/>
        </w:rPr>
        <w:t>Premièrement, nous entendons la liste des fils de Japheth, puis deux des descendants des fils. Chaque nom est en fait le nom d'une nation de gens qui ont grandi et vivaient près de la mer. Certains d'entre eux ont apparemment navigué vers d'autres terres. Certains des noms sont mentionnés à nouveau dans des histoires plus tard dans la Bible. Beaucoup de ces groupes se sont installés dans des terres autour de l'extrémité Est de la mer Méditerranée ou sur les îles dans la partie Est de la mer.</w:t>
      </w:r>
    </w:p>
    <w:p>
      <w:pPr/>
      <w:r>
        <w:rPr>
          <w:lang w:val="fr_FR" w:bidi="fr_FR"/>
        </w:rPr>
      </w:r>
      <w:r>
        <w:rPr>
          <w:lang w:val="fr_FR" w:bidi="fr_FR"/>
        </w:rPr>
        <w:t>Montrez une carte de l'extrémité Est de la mer Méditerranée et de l'Asie mineure, y compris les îles.</w:t>
      </w:r>
    </w:p>
    <w:p>
      <w:pPr/>
      <w:r>
        <w:rPr>
          <w:lang w:val="fr_FR" w:bidi="fr_FR"/>
        </w:rPr>
      </w:r>
      <w:r>
        <w:rPr>
          <w:lang w:val="fr_FR" w:bidi="fr_FR"/>
        </w:rPr>
        <w:t>Arrêtez-vous ici et discutez : Comment votre culture décrit-elle vos origines tribales ? En quoi est-ce similaire ou différent de ce passage ?</w:t>
      </w:r>
    </w:p>
    <w:p>
      <w:pPr/>
      <w:r>
        <w:rPr>
          <w:lang w:val="fr_FR" w:bidi="fr_FR"/>
        </w:rPr>
      </w:r>
      <w:r>
        <w:rPr>
          <w:lang w:val="fr_FR" w:bidi="fr_FR"/>
        </w:rPr>
        <w:t>Ensuite, nous entendons parler des descendants de Cham. Cham est toujours mentionné comme le fils du milieu, mais nous savons du passage précédent qu'il est en fait le plus jeune fils. Cham a 4 fils et Canaan celui qui était maudit dans le passage précédent est l'un des fils mentionnés. Nous entendons parler de certains des descendants de certains des fils de Cham. Parfois, nous entendons plus de détails sur l'endroit où ces descendants vivent ou des histoires de certaines personnes. L'un des descendants de Koush est Nimrod. Nimrod était un grand chasseur qui a construit beaucoup de villes célèbres et a gouverné sur beaucoup de territoire. Beaucoup des descendants de Canaan sont allés vivre au Moyen-Orient où Israël est situé aujourd'hui. Nous verrons beaucoup de ces groupes de personnes ou de tribus dans des passages plus tard dans la Bible.</w:t>
      </w:r>
    </w:p>
    <w:p>
      <w:pPr/>
      <w:r>
        <w:rPr>
          <w:lang w:val="fr_FR" w:bidi="fr_FR"/>
        </w:rPr>
      </w:r>
      <w:r>
        <w:rPr>
          <w:lang w:val="fr_FR" w:bidi="fr_FR"/>
        </w:rPr>
        <w:t>Montrez une carte du Moyen-Orient.</w:t>
      </w:r>
    </w:p>
    <w:p>
      <w:pPr/>
      <w:r>
        <w:rPr>
          <w:lang w:val="fr_FR" w:bidi="fr_FR"/>
        </w:rPr>
      </w:r>
      <w:r>
        <w:rPr>
          <w:lang w:val="fr_FR" w:bidi="fr_FR"/>
        </w:rPr>
        <w:t>Arrêtez-vous ici et discutez : Votre culture a-t-elle d'anciens héros ? Comment sont-ils décrits ? Comment savons-nous que Nimrod était un grand héros pour les gens qui ont enregistré cette histoire ?</w:t>
      </w:r>
    </w:p>
    <w:p>
      <w:pPr/>
      <w:r>
        <w:rPr>
          <w:lang w:val="fr_FR" w:bidi="fr_FR"/>
        </w:rPr>
      </w:r>
      <w:r>
        <w:rPr>
          <w:lang w:val="fr_FR" w:bidi="fr_FR"/>
        </w:rPr>
        <w:t>Sem, qui est le fils le plus âgé, apparaît en dernier dans cette liste. Sem avait 5 fils, mais nous entendons seulement parler des descendants de deux d'eux. Le passage met particulièrement en évidence Héber.. Il commence en disant que Sem est l'ancêtre d'Héber. Ensuite, il répertorie les générations entre Sem et Héber. Ensuite, il répertorie les descendants d'Héber.. Cela impliquerait qu'Héber est un descendant important de Noé et de Sem.</w:t>
      </w:r>
    </w:p>
    <w:p>
      <w:pPr/>
      <w:r>
        <w:rPr>
          <w:lang w:val="fr_FR" w:bidi="fr_FR"/>
        </w:rPr>
      </w:r>
      <w:r>
        <w:rPr>
          <w:lang w:val="fr_FR" w:bidi="fr_FR"/>
        </w:rPr>
        <w:t>Montrez une carte du Moyen-Orient, y compris l'Iran et la Turquie.</w:t>
      </w:r>
    </w:p>
    <w:p>
      <w:pPr/>
      <w:r>
        <w:rPr>
          <w:lang w:val="fr_FR" w:bidi="fr_FR"/>
        </w:rPr>
      </w:r>
      <w:r>
        <w:rPr>
          <w:lang w:val="fr_FR" w:bidi="fr_FR"/>
        </w:rPr>
        <w:t>Certains noms sont répétés. Par exemple, Havilah est un descendant de Sem. Cham a aussi un descendant nommé Havilah. Ce sont différentes nations de gens vivant dans différentes régions.</w:t>
      </w:r>
    </w:p>
    <w:p>
      <w:pPr/>
      <w:r>
        <w:rPr>
          <w:lang w:val="fr_FR" w:bidi="fr_FR"/>
        </w:rPr>
      </w:r>
      <w:r>
        <w:rPr>
          <w:lang w:val="fr_FR" w:bidi="fr_FR"/>
        </w:rPr>
        <w:t>Le passage se termine par une déclaration que tout le monde est descendu de Noé et de ses 3 fils. Cela s'est produit après l'inondation.</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Les descendants de Japheth sont répertoriés.</w:t>
      </w:r>
    </w:p>
    <w:p>
      <w:pPr/>
      <w:r>
        <w:rPr>
          <w:lang w:val="fr_FR" w:bidi="fr_FR"/>
        </w:rPr>
      </w:r>
      <w:r>
        <w:rPr>
          <w:b/>
          <w:lang w:val="fr_FR" w:bidi="fr_FR"/>
        </w:rPr>
        <w:t>Deuxième scène :</w:t>
      </w:r>
      <w:r>
        <w:rPr>
          <w:lang w:val="fr_FR" w:bidi="fr_FR"/>
        </w:rPr>
        <w:t xml:space="preserve"> Les descendants de Cham sont répertoriés. Nous entendons l'histoire de Nimrod, l'un des descendants de Cham.</w:t>
      </w:r>
    </w:p>
    <w:p>
      <w:pPr/>
      <w:r>
        <w:rPr>
          <w:lang w:val="fr_FR" w:bidi="fr_FR"/>
        </w:rPr>
      </w:r>
      <w:r>
        <w:rPr>
          <w:b/>
          <w:lang w:val="fr_FR" w:bidi="fr_FR"/>
        </w:rPr>
        <w:t>Troisième scène :</w:t>
      </w:r>
      <w:r>
        <w:rPr>
          <w:lang w:val="fr_FR" w:bidi="fr_FR"/>
        </w:rPr>
        <w:t xml:space="preserve"> Les descendants de Sem sont répertoriés.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Noé</w:t>
      </w:r>
    </w:p>
    <w:p>
      <w:pPr>
        <w:pStyle w:val="ListBullet"/>
        <w:spacing w:line="240" w:lineRule="auto"/>
        <w:ind w:left="720"/>
      </w:pPr>
      <w:r>
        <w:rPr>
          <w:lang w:val="fr_FR" w:bidi="fr_FR"/>
        </w:rPr>
      </w:r>
      <w:r>
        <w:rPr>
          <w:lang w:val="fr_FR" w:bidi="fr_FR"/>
        </w:rPr>
        <w:t>Sem</w:t>
      </w:r>
    </w:p>
    <w:p>
      <w:pPr>
        <w:pStyle w:val="ListBullet"/>
        <w:spacing w:line="240" w:lineRule="auto"/>
        <w:ind w:left="720"/>
      </w:pPr>
      <w:r>
        <w:rPr>
          <w:lang w:val="fr_FR" w:bidi="fr_FR"/>
        </w:rPr>
      </w:r>
      <w:r>
        <w:rPr>
          <w:lang w:val="fr_FR" w:bidi="fr_FR"/>
        </w:rPr>
        <w:t>Cham</w:t>
      </w:r>
    </w:p>
    <w:p>
      <w:pPr>
        <w:pStyle w:val="ListBullet"/>
        <w:spacing w:line="240" w:lineRule="auto"/>
        <w:ind w:left="720"/>
      </w:pPr>
      <w:r>
        <w:rPr>
          <w:lang w:val="fr_FR" w:bidi="fr_FR"/>
        </w:rPr>
      </w:r>
      <w:r>
        <w:rPr>
          <w:lang w:val="fr_FR" w:bidi="fr_FR"/>
        </w:rPr>
        <w:t>Japheth</w:t>
      </w:r>
    </w:p>
    <w:p>
      <w:pPr>
        <w:pStyle w:val="ListBullet"/>
        <w:spacing w:line="240" w:lineRule="auto"/>
        <w:ind w:left="720"/>
      </w:pPr>
      <w:r>
        <w:rPr>
          <w:lang w:val="fr_FR" w:bidi="fr_FR"/>
        </w:rPr>
      </w:r>
      <w:r>
        <w:rPr>
          <w:lang w:val="fr_FR" w:bidi="fr_FR"/>
        </w:rPr>
        <w:t>Leurs descendants, y compris Nimrod</w:t>
      </w:r>
    </w:p>
    <w:p>
      <w:pPr/>
      <w:r>
        <w:rPr>
          <w:lang w:val="fr_FR" w:bidi="fr_FR"/>
        </w:rPr>
      </w:r>
      <w:r>
        <w:rPr>
          <w:lang w:val="fr_FR" w:bidi="fr_FR"/>
        </w:rPr>
        <w:t xml:space="preserve">Au cours de cette session, demandez au groupe de créer un tableau d'histoire, de dessiner ou d'utiliser des objets aléatoires (que vous pouvez déplacer, comme des pierres, des bâtons, des jouets pour enfants) afin de visualiser l'histoire et l'action qui s'y déroule. </w:t>
      </w:r>
    </w:p>
    <w:p>
      <w:pPr/>
      <w:r>
        <w:rPr>
          <w:lang w:val="fr_FR" w:bidi="fr_FR"/>
        </w:rPr>
      </w:r>
      <w:r>
        <w:rPr>
          <w:lang w:val="fr_FR" w:bidi="fr_FR"/>
        </w:rPr>
        <w:t>Ayez les cartes fournies avec le script précédent à disposition. Pendant que l'équipe travaille à travers le passage, faites-leur montrer le mouvement de la région de montagne d'Ararat aux diverses régions autour de la mer Méditerranée.</w:t>
      </w:r>
    </w:p>
    <w:p>
      <w:pPr/>
      <w:r>
        <w:rPr>
          <w:lang w:val="fr_FR" w:bidi="fr_FR"/>
        </w:rPr>
      </w:r>
      <w:r>
        <w:rPr>
          <w:lang w:val="fr_FR" w:bidi="fr_FR"/>
        </w:rPr>
        <w:t>Le passage commence par une brève introduction qui dit que c'est un récit des descendants de Noé et de ses 3 fils.</w:t>
      </w:r>
    </w:p>
    <w:p>
      <w:pPr/>
      <w:r>
        <w:rPr>
          <w:lang w:val="fr_FR" w:bidi="fr_FR"/>
        </w:rPr>
      </w:r>
      <w:r>
        <w:rPr>
          <w:lang w:val="fr_FR" w:bidi="fr_FR"/>
        </w:rPr>
        <w:t>Dans la première scène, Japheth a 7 fils. Les filles ne sont pas mentionnées. Gomer est le premier fils de Japhet. Gomer a 3 fils. Yavan est le quatrième fils de Japhet. Yavan a 4 fils. Ces fils vivent près de la mer et deviennent des peuples de la mer. Cela signifie qu'ils étaient capables de voyager en bateau d'une région à une autre. Les descendants des autres fils ne sont pas donnés.</w:t>
      </w:r>
    </w:p>
    <w:p>
      <w:pPr/>
      <w:r>
        <w:rPr>
          <w:lang w:val="fr_FR" w:bidi="fr_FR"/>
        </w:rPr>
      </w:r>
      <w:r>
        <w:rPr>
          <w:lang w:val="fr_FR" w:bidi="fr_FR"/>
        </w:rPr>
        <w:t>Dans la deuxième scène, les descendants de Cham sont répertoriés. Le passage répertorie plus de descendants pour Cham que pour les autres. Cham a 4 fils. Koush, le plus ancien, va en Afrique de l'Est ou la région entre l'Éthiopie et l'Égypte. Les fils de Koush sont répertoriés. Cela emmène les descendants de Cham à la troisième génération. Un descendant de Koush était nommé Nimrod. Nous ne savons pas quand Nimrod est né et nous ne savons pas qui son père était. Nimrod était un héros pour les gens. Il est répertorié comme le plus grand chasseur dans le monde. Les gens comparaient les autres à Nimrod. Nimrod a construit un certain nombre de grandes villes dans les régions de Babylone et d'Assyrie.</w:t>
      </w:r>
    </w:p>
    <w:p>
      <w:pPr/>
      <w:r>
        <w:rPr>
          <w:lang w:val="fr_FR" w:bidi="fr_FR"/>
        </w:rPr>
      </w:r>
      <w:r>
        <w:rPr>
          <w:lang w:val="fr_FR" w:bidi="fr_FR"/>
        </w:rPr>
        <w:t>Arrêtez-vous et discutez en équipe : Quand vous avez un ancêtre célèbre dans votre culture, comment racontez-vous son histoire ?</w:t>
      </w:r>
    </w:p>
    <w:p>
      <w:pPr/>
      <w:r>
        <w:rPr>
          <w:lang w:val="fr_FR" w:bidi="fr_FR"/>
        </w:rPr>
      </w:r>
      <w:r>
        <w:rPr>
          <w:lang w:val="fr_FR" w:bidi="fr_FR"/>
        </w:rPr>
        <w:t>Le deuxième fils de Cham, Mitsraïm est devenu l'ancêtre des philistins, un peuple de mer qui vivait autour de la mer Méditerranée. Mitsraïm est un autre mot pour Égypte.</w:t>
      </w:r>
    </w:p>
    <w:p>
      <w:pPr/>
      <w:r>
        <w:rPr>
          <w:lang w:val="fr_FR" w:bidi="fr_FR"/>
        </w:rPr>
      </w:r>
      <w:r>
        <w:rPr>
          <w:lang w:val="fr_FR" w:bidi="fr_FR"/>
        </w:rPr>
        <w:t>Canaan qui était maudit par Noé est le plus jeune ou le dernier fils de Cham mentionné. Les fils de Canaan sont devenus les ancêtres de beaucoup de groupes de personnes qui vivaient du côté Est de la mer Méditerranée. Beaucoup d'entre eux ont établi des tribus dans la terre qui est devenue Israël. Les filles de Cham ne sont pas répertoriées. Les descendants des autres fils ne sont pas donnés.</w:t>
      </w:r>
    </w:p>
    <w:p>
      <w:pPr/>
      <w:r>
        <w:rPr>
          <w:lang w:val="fr_FR" w:bidi="fr_FR"/>
        </w:rPr>
      </w:r>
      <w:r>
        <w:rPr>
          <w:lang w:val="fr_FR" w:bidi="fr_FR"/>
        </w:rPr>
        <w:t>Dans la troisième scène, les fils de Sem sont répertoriés. Sem était le fils le plus âgé, mais est répertorié en dernier dans ce passage. Sem avait 5 fils. Le passage emmène les descendants de Sem à la sixième génération.</w:t>
      </w:r>
    </w:p>
    <w:p>
      <w:pPr>
        <w:pStyle w:val="ListBullet"/>
        <w:spacing w:line="240" w:lineRule="auto"/>
        <w:ind w:left="720"/>
      </w:pPr>
      <w:r>
        <w:rPr>
          <w:lang w:val="fr_FR" w:bidi="fr_FR"/>
        </w:rPr>
      </w:r>
      <w:r>
        <w:rPr>
          <w:lang w:val="fr_FR" w:bidi="fr_FR"/>
        </w:rPr>
        <w:t>Sem était le père d'Arpakshad.</w:t>
      </w:r>
    </w:p>
    <w:p>
      <w:pPr>
        <w:pStyle w:val="ListBullet"/>
        <w:spacing w:line="240" w:lineRule="auto"/>
        <w:ind w:left="720"/>
      </w:pPr>
      <w:r>
        <w:rPr>
          <w:lang w:val="fr_FR" w:bidi="fr_FR"/>
        </w:rPr>
      </w:r>
      <w:r>
        <w:rPr>
          <w:lang w:val="fr_FR" w:bidi="fr_FR"/>
        </w:rPr>
        <w:t>Arpakshad était le père de Shélah</w:t>
      </w:r>
    </w:p>
    <w:p>
      <w:pPr>
        <w:pStyle w:val="ListBullet"/>
        <w:spacing w:line="240" w:lineRule="auto"/>
        <w:ind w:left="720"/>
      </w:pPr>
      <w:r>
        <w:rPr>
          <w:lang w:val="fr_FR" w:bidi="fr_FR"/>
        </w:rPr>
      </w:r>
      <w:r>
        <w:rPr>
          <w:lang w:val="fr_FR" w:bidi="fr_FR"/>
        </w:rPr>
        <w:t>Shélah était le père d'Héber</w:t>
      </w:r>
    </w:p>
    <w:p>
      <w:pPr>
        <w:pStyle w:val="ListBullet"/>
        <w:spacing w:line="240" w:lineRule="auto"/>
        <w:ind w:left="720"/>
      </w:pPr>
      <w:r>
        <w:rPr>
          <w:lang w:val="fr_FR" w:bidi="fr_FR"/>
        </w:rPr>
      </w:r>
      <w:r>
        <w:rPr>
          <w:lang w:val="fr_FR" w:bidi="fr_FR"/>
        </w:rPr>
        <w:t>Héber était le père de Péleg et de Yoqtan.</w:t>
      </w:r>
    </w:p>
    <w:p>
      <w:pPr>
        <w:pStyle w:val="ListBullet"/>
        <w:spacing w:line="240" w:lineRule="auto"/>
        <w:ind w:left="720"/>
      </w:pPr>
      <w:r>
        <w:rPr>
          <w:lang w:val="fr_FR" w:bidi="fr_FR"/>
        </w:rPr>
      </w:r>
      <w:r>
        <w:rPr>
          <w:lang w:val="fr_FR" w:bidi="fr_FR"/>
        </w:rPr>
        <w:t>Yoqtan était l'ancêtre de 13 tribus. Nous ne savons pas s'ils étaient des fils ou des descendants plus tard de Yoqtan.</w:t>
      </w:r>
    </w:p>
    <w:p>
      <w:pPr/>
      <w:r>
        <w:rPr>
          <w:lang w:val="fr_FR" w:bidi="fr_FR"/>
        </w:rPr>
      </w:r>
      <w:r>
        <w:rPr>
          <w:lang w:val="fr_FR" w:bidi="fr_FR"/>
        </w:rPr>
        <w:t>Discutez en équipe : Pourquoi pensez-vous que Sem est répertorié en dernier ? Pourquoi le passage nous donne-t-il autant de descendants de Sem - jusqu'à la sixième génération ? Comment votre famille parle-t-elle de vos ancêtres ?</w:t>
      </w:r>
    </w:p>
    <w:p>
      <w:pPr/>
      <w:r>
        <w:rPr>
          <w:lang w:val="fr_FR" w:bidi="fr_FR"/>
        </w:rPr>
      </w:r>
      <w:r>
        <w:rPr>
          <w:lang w:val="fr_FR" w:bidi="fr_FR"/>
        </w:rPr>
        <w:t>Les filles de Cham ne sont pas répertoriées. Les descendants des autres fils ne sont pas donnés.</w:t>
      </w:r>
    </w:p>
    <w:p>
      <w:pPr/>
      <w:r>
        <w:rPr>
          <w:lang w:val="fr_FR" w:bidi="fr_FR"/>
        </w:rPr>
      </w:r>
      <w:r>
        <w:rPr>
          <w:lang w:val="fr_FR" w:bidi="fr_FR"/>
        </w:rPr>
        <w:t>Le passage se termine en répétant que Noé et ses trois fils étaient les ancêtres de tous les peuples. Tout le monde sur terre est descendu de l'un de ces trois fils.</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Noé</w:t>
      </w:r>
    </w:p>
    <w:p>
      <w:pPr>
        <w:pStyle w:val="ListBullet"/>
        <w:spacing w:line="240" w:lineRule="auto"/>
        <w:ind w:left="720"/>
      </w:pPr>
      <w:r>
        <w:rPr>
          <w:lang w:val="fr_FR" w:bidi="fr_FR"/>
        </w:rPr>
      </w:r>
      <w:r>
        <w:rPr>
          <w:lang w:val="fr_FR" w:bidi="fr_FR"/>
        </w:rPr>
        <w:t>Sem</w:t>
      </w:r>
    </w:p>
    <w:p>
      <w:pPr>
        <w:pStyle w:val="ListBullet"/>
        <w:spacing w:line="240" w:lineRule="auto"/>
        <w:ind w:left="720"/>
      </w:pPr>
      <w:r>
        <w:rPr>
          <w:lang w:val="fr_FR" w:bidi="fr_FR"/>
        </w:rPr>
      </w:r>
      <w:r>
        <w:rPr>
          <w:lang w:val="fr_FR" w:bidi="fr_FR"/>
        </w:rPr>
        <w:t>Cham</w:t>
      </w:r>
    </w:p>
    <w:p>
      <w:pPr>
        <w:pStyle w:val="ListBullet"/>
        <w:spacing w:line="240" w:lineRule="auto"/>
        <w:ind w:left="720"/>
      </w:pPr>
      <w:r>
        <w:rPr>
          <w:lang w:val="fr_FR" w:bidi="fr_FR"/>
        </w:rPr>
      </w:r>
      <w:r>
        <w:rPr>
          <w:lang w:val="fr_FR" w:bidi="fr_FR"/>
        </w:rPr>
        <w:t>Japhet</w:t>
      </w:r>
    </w:p>
    <w:p>
      <w:pPr>
        <w:pStyle w:val="ListBullet"/>
        <w:spacing w:line="240" w:lineRule="auto"/>
        <w:ind w:left="720"/>
      </w:pPr>
      <w:r>
        <w:rPr>
          <w:lang w:val="fr_FR" w:bidi="fr_FR"/>
        </w:rPr>
      </w:r>
      <w:r>
        <w:rPr>
          <w:lang w:val="fr_FR" w:bidi="fr_FR"/>
        </w:rPr>
        <w:t>Descendants des trois fils. Nimrod est l'un des descendants.</w:t>
      </w:r>
    </w:p>
    <w:p>
      <w:pPr/>
      <w:r>
        <w:rPr>
          <w:lang w:val="fr_FR" w:bidi="fr_FR"/>
        </w:rPr>
      </w:r>
      <w:r>
        <w:rPr>
          <w:lang w:val="fr_FR" w:bidi="fr_FR"/>
        </w:rPr>
        <w:t>Demandez à l'équipe de mettre en scène l'histoire deux fois. Ils doivent le faire dans la langue dans laquelle ils traduisent. Premièrement, demandez à l'équipe de mettre en scène l'histoire sans s'arrêter. La deuxième fois que l'équipe met en scène l'histoire, arrêtez-les à différents points de l'histoire.</w:t>
      </w:r>
    </w:p>
    <w:p>
      <w:pPr/>
      <w:r>
        <w:rPr>
          <w:lang w:val="fr_FR" w:bidi="fr_FR"/>
        </w:rPr>
      </w:r>
      <w:r>
        <w:rPr>
          <w:lang w:val="fr_FR" w:bidi="fr_FR"/>
        </w:rPr>
        <w:t>Pendant la mise en scène pour la première fois, faites attention au dialogue, au mouvement, à l'intrigue et à la chronologie de l'histoire. Faites attention à ce que les parties importantes ou difficiles de l'histoire ou du passage soient mises en scène et ne pas être sautées. Aidez l'équipe à vous rappeler des parties de l'histoire.</w:t>
      </w:r>
    </w:p>
    <w:p>
      <w:pPr/>
      <w:r>
        <w:rPr>
          <w:lang w:val="fr_FR" w:bidi="fr_FR"/>
        </w:rPr>
      </w:r>
      <w:r>
        <w:rPr>
          <w:lang w:val="fr_FR" w:bidi="fr_FR"/>
        </w:rPr>
        <w:t>L'histoire commence par une déclaration introductive qui nous dit que Noé et ses 3 fils sont les ancêtres de tous ceux qui vivent sur la terre aujourd'hui.</w:t>
      </w:r>
    </w:p>
    <w:p>
      <w:pPr/>
      <w:r>
        <w:rPr>
          <w:lang w:val="fr_FR" w:bidi="fr_FR"/>
        </w:rPr>
      </w:r>
      <w:r>
        <w:rPr>
          <w:lang w:val="fr_FR" w:bidi="fr_FR"/>
        </w:rPr>
        <w:t>La première scène se concentre sur Japheth. Japheth est généralement répertorié en dernier. Cependant, il est le fils du milieu. Ici, nous avons les enfants de Japheth répertoriés. Japheth a 7 fils. Les filles ne sont pas mentionnées. L'un des fils de Japheth est nommé Gomer. Gomer a 3 fils. Un autre est nommé Yavan. Yavan a 4 fils. Ces fils vivent près de la mer et deviennent des peuples de mer. Cela signifie qu'ils naviguent ou se déplacent d'un endroit à un autre autour de la mer.</w:t>
      </w:r>
    </w:p>
    <w:p>
      <w:pPr/>
      <w:r>
        <w:rPr>
          <w:lang w:val="fr_FR" w:bidi="fr_FR"/>
        </w:rPr>
      </w:r>
      <w:r>
        <w:rPr>
          <w:lang w:val="fr_FR" w:bidi="fr_FR"/>
        </w:rPr>
        <w:t>Arrêtez l'action : Demandez à Japheth : « Que pensez-vous à propos de vos descendants sortant sur des bateaux ? » Vous pouvez entendre : « Pas de problème, j'ai survécu plus d'un an sur un bateau ou « Cela me dérange, mais je dois faire confiance à Dieu » ou « Je ne sais pas pourquoi quelqu'un voudrait être sur un bateau ». Reprenez l'action</w:t>
      </w:r>
    </w:p>
    <w:p>
      <w:pPr/>
      <w:r>
        <w:rPr>
          <w:lang w:val="fr_FR" w:bidi="fr_FR"/>
        </w:rPr>
      </w:r>
      <w:r>
        <w:rPr>
          <w:lang w:val="fr_FR" w:bidi="fr_FR"/>
        </w:rPr>
        <w:t>La deuxième scène se concentre sur Cham. Cham est le plus jeune fils. Cham a 4 fils. Son fils le plus âgé, Koush, va en Afrique de l'Est. Il vit dans la région entre l'Éthiopie et l'Égypte.</w:t>
      </w:r>
    </w:p>
    <w:p>
      <w:pPr/>
      <w:r>
        <w:rPr>
          <w:lang w:val="fr_FR" w:bidi="fr_FR"/>
        </w:rPr>
      </w:r>
      <w:r>
        <w:rPr>
          <w:lang w:val="fr_FR" w:bidi="fr_FR"/>
        </w:rPr>
        <w:t>Arrêtez l'action : Demandez à Koush : Pourquoi es-tu allé si loin pour vivre ? » Vous pouvez entendre : « Je veux être libre des autres » ou « Je veux voir à quoi ressemblent les autres régions » ou « Cela semble être une aventure pour moi ». Reprenez l'action</w:t>
      </w:r>
    </w:p>
    <w:p>
      <w:pPr/>
      <w:r>
        <w:rPr>
          <w:lang w:val="fr_FR" w:bidi="fr_FR"/>
        </w:rPr>
      </w:r>
      <w:r>
        <w:rPr>
          <w:lang w:val="fr_FR" w:bidi="fr_FR"/>
        </w:rPr>
        <w:t>L'un des descendants de Koush était nommé Nimrod. Nimrod était un grand guerrier et est devenu un héros pour les gens. Les gens comparaient les autres à Nimrod. Ils diraient : il est comme Nimrod, le plus grand chasseur dans le monde. Nimrod construit beaucoup de villes dans la région de l'Irak et de l'Iran.</w:t>
      </w:r>
    </w:p>
    <w:p>
      <w:pPr/>
      <w:r>
        <w:rPr>
          <w:lang w:val="fr_FR" w:bidi="fr_FR"/>
        </w:rPr>
      </w:r>
      <w:r>
        <w:rPr>
          <w:lang w:val="fr_FR" w:bidi="fr_FR"/>
        </w:rPr>
        <w:t>Arrêtez l'action : Demandez à Cham : « Que ressentez-vous d'avoir un descendant comme Nimrod ? » Vous pouvez entendre : « Cela me fait sentir fier » ou « Je suis heureux qu'il ait pu réussir ». Reprenez l'action</w:t>
      </w:r>
    </w:p>
    <w:p>
      <w:pPr/>
      <w:r>
        <w:rPr>
          <w:lang w:val="fr_FR" w:bidi="fr_FR"/>
        </w:rPr>
      </w:r>
      <w:r>
        <w:rPr>
          <w:lang w:val="fr_FR" w:bidi="fr_FR"/>
        </w:rPr>
        <w:t>Le deuxième fils de Koush était nommé Mitsraïm qui est un autre nom pour l'Égypte. Il est devenu l'ancêtre des peuples égyptiens.</w:t>
      </w:r>
    </w:p>
    <w:p>
      <w:pPr/>
      <w:r>
        <w:rPr>
          <w:lang w:val="fr_FR" w:bidi="fr_FR"/>
        </w:rPr>
      </w:r>
      <w:r>
        <w:rPr>
          <w:lang w:val="fr_FR" w:bidi="fr_FR"/>
        </w:rPr>
        <w:t>Après avoir répertorié d'autres descendants de Cham, l'histoire va à Canaan Canaan est répertorié comme le plus jeune fils de Cham. Noé a maudit Canaan après que Cham a vu la nudité de Noé dans la tente.</w:t>
      </w:r>
    </w:p>
    <w:p>
      <w:pPr/>
      <w:r>
        <w:rPr>
          <w:lang w:val="fr_FR" w:bidi="fr_FR"/>
        </w:rPr>
      </w:r>
      <w:r>
        <w:rPr>
          <w:lang w:val="fr_FR" w:bidi="fr_FR"/>
        </w:rPr>
        <w:t>Arrêtez l'action : Demandez à Canaan « Que ressentez-vous de vivre sous une malédiction comme cela ? » Vous pourriez entendre : « Je ne comprends pas pourquoi je suis maudit quand mon père est celui qui a vu Noé ». Ou "C'est bien. La vie est belle » ou « J'essaie d'oublier cela et d'élever ma famille le mieux que je peux ». Reprenez l'action</w:t>
      </w:r>
    </w:p>
    <w:p>
      <w:pPr/>
      <w:r>
        <w:rPr>
          <w:lang w:val="fr_FR" w:bidi="fr_FR"/>
        </w:rPr>
      </w:r>
      <w:r>
        <w:rPr>
          <w:lang w:val="fr_FR" w:bidi="fr_FR"/>
        </w:rPr>
        <w:t>Canaan a le plus de descendants répertoriés. Beaucoup de ces tribus ou clans dans la région qui sont devenus plus tard Israël. Ils répandent pour couvrir le territoire entre le Jourdain et la mer Méditerranée. Ils s'étendent du Liban dans le nord à l'Égypte dans le sud.</w:t>
      </w:r>
    </w:p>
    <w:p>
      <w:pPr/>
      <w:r>
        <w:rPr>
          <w:lang w:val="fr_FR" w:bidi="fr_FR"/>
        </w:rPr>
      </w:r>
      <w:r>
        <w:rPr>
          <w:lang w:val="fr_FR" w:bidi="fr_FR"/>
        </w:rPr>
        <w:t>La troisième scène traite des descendants de Sem. Sem est le fils le plus âgé. Sem a 5 fils. Le passage prend Arpakshad qui est le troisième fils et répertorie ses descendants pendant plusieurs générations. Nous apprenons que pendant la période d'un descendant nommé Péleg, les gens du monde étaient divisés en différents groupes linguistiques. Les descendants de Sem vont à la péninsule arabe et dans des parties de l'Iraq pour vivre.</w:t>
      </w:r>
    </w:p>
    <w:p>
      <w:pPr/>
      <w:r>
        <w:rPr>
          <w:lang w:val="fr_FR" w:bidi="fr_FR"/>
        </w:rPr>
      </w:r>
      <w:r>
        <w:rPr>
          <w:lang w:val="fr_FR" w:bidi="fr_FR"/>
        </w:rPr>
        <w:t>Arrêtez l'action : Demandez à Sem : « Pourquoi es-tu répertorié en dernier ? » Vous pouvez entendre : « Dernier, mais pas le moindre ! » ou « J'étais placé en dernier pour que les gens se souviennent de mes descendants plus » ou « Il n'a pas d'importance où nous sommes placés. Tous sont importants ». Reprenez l'action</w:t>
      </w:r>
    </w:p>
    <w:p>
      <w:pPr/>
      <w:r>
        <w:rPr>
          <w:lang w:val="fr_FR" w:bidi="fr_FR"/>
        </w:rPr>
      </w:r>
      <w:r>
        <w:rPr>
          <w:lang w:val="fr_FR" w:bidi="fr_FR"/>
        </w:rPr>
        <w:t>L'histoire conclut par une déclaration répétée que tout le monde est descendu de Noé et de ses trois fils : Sem, Cham et Japhet.</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La première phrase de ce passage nous dit voici les </w:t>
      </w:r>
      <w:r>
        <w:rPr>
          <w:b/>
          <w:lang w:val="fr_FR" w:bidi="fr_FR"/>
        </w:rPr>
        <w:t>générations</w:t>
      </w:r>
      <w:r>
        <w:rPr>
          <w:lang w:val="fr_FR" w:bidi="fr_FR"/>
        </w:rPr>
        <w:t xml:space="preserve"> de Noé et de ses fils. Vous avez eu ce mot générations auparavant. Ici, il peut signifier que c'est un récit de Noé et de ses fils ou l'histoire de Noé et de ses fils. C'est une liste des descendants de chaque fils Parfois, nous utilisons le mot généalogie pour décrire la liste des descendants. Le glossaire principal a une discussion du mot </w:t>
      </w:r>
      <w:r>
        <w:rPr>
          <w:lang w:val="fr_FR" w:bidi="fr_FR"/>
        </w:rPr>
        <w:t>générations</w:t>
      </w:r>
      <w:r>
        <w:rPr>
          <w:lang w:val="fr_FR" w:bidi="fr_FR"/>
        </w:rPr>
        <w:t xml:space="preserve">. </w:t>
      </w:r>
    </w:p>
    <w:p>
      <w:pPr/>
      <w:r>
        <w:rPr>
          <w:lang w:val="fr_FR" w:bidi="fr_FR"/>
        </w:rPr>
      </w:r>
      <w:r>
        <w:rPr>
          <w:lang w:val="fr_FR" w:bidi="fr_FR"/>
        </w:rPr>
        <w:t>Les fils ne sont pas répertoriés dans l'ordre de naissance. Habituellement, les fils de Noé sont référés comme Sem, Cham et Japhet. Dans ce passage, les descendants de Japhet sont répertoriés en premier. Japhet est en fait le fils du milieu de Noé. Quand vous dites les noms des descendants, assurez-vous qu'ils n'ont pas une signification particulière dans votre propre langue.</w:t>
      </w:r>
    </w:p>
    <w:p>
      <w:pPr/>
      <w:r>
        <w:rPr>
          <w:lang w:val="fr_FR" w:bidi="fr_FR"/>
        </w:rPr>
      </w:r>
      <w:r>
        <w:rPr>
          <w:lang w:val="fr_FR" w:bidi="fr_FR"/>
        </w:rPr>
        <w:t xml:space="preserve">Les descendants de Yavan vivaient près de la côte ou de la mer. Un mot qui pourrait être utilisé est </w:t>
      </w:r>
      <w:r>
        <w:rPr>
          <w:b/>
          <w:lang w:val="fr_FR" w:bidi="fr_FR"/>
        </w:rPr>
        <w:t>navigateur</w:t>
      </w:r>
      <w:r>
        <w:rPr>
          <w:lang w:val="fr_FR" w:bidi="fr_FR"/>
        </w:rPr>
        <w:t xml:space="preserve">, signifiant qu'ils sont sortis sur la mer dans un bateau et ont voyagé en bateau. Un autre mot est maritime qui signifie aussi qu'ils ont navigué ou utilisé des bateaux. Ce sont les gens qui se sont installés sur la côte et sur les îles de la mer Méditerranée. Chaque groupe de personnes était identifié par leurs </w:t>
      </w:r>
      <w:r>
        <w:rPr>
          <w:b/>
          <w:lang w:val="fr_FR" w:bidi="fr_FR"/>
        </w:rPr>
        <w:t>familles</w:t>
      </w:r>
      <w:r>
        <w:rPr>
          <w:lang w:val="fr_FR" w:bidi="fr_FR"/>
        </w:rPr>
        <w:t xml:space="preserve"> ou </w:t>
      </w:r>
      <w:r>
        <w:rPr>
          <w:b/>
          <w:lang w:val="fr_FR" w:bidi="fr_FR"/>
        </w:rPr>
        <w:t>clans</w:t>
      </w:r>
      <w:r>
        <w:rPr>
          <w:lang w:val="fr_FR" w:bidi="fr_FR"/>
        </w:rPr>
        <w:t xml:space="preserve">. Cela pourrait signifier leurs groupes de langue ou des groupes sociaux et familiaux. Les groupes de familles ou de clans sont devenus des </w:t>
      </w:r>
      <w:r>
        <w:rPr>
          <w:b/>
          <w:lang w:val="fr_FR" w:bidi="fr_FR"/>
        </w:rPr>
        <w:t>nations</w:t>
      </w:r>
      <w:r>
        <w:rPr>
          <w:lang w:val="fr_FR" w:bidi="fr_FR"/>
        </w:rPr>
        <w:t xml:space="preserve"> avec leurs propres territoires et des gouvernements. Le mot </w:t>
      </w:r>
      <w:r>
        <w:rPr>
          <w:lang w:val="fr_FR" w:bidi="fr_FR"/>
        </w:rPr>
        <w:t>nation</w:t>
      </w:r>
      <w:r>
        <w:rPr>
          <w:lang w:val="fr_FR" w:bidi="fr_FR"/>
        </w:rPr>
        <w:t>est dans le glossaire principal.</w:t>
      </w:r>
    </w:p>
    <w:p>
      <w:pPr/>
      <w:r>
        <w:rPr>
          <w:lang w:val="fr_FR" w:bidi="fr_FR"/>
        </w:rPr>
      </w:r>
      <w:r>
        <w:rPr>
          <w:lang w:val="fr_FR" w:bidi="fr_FR"/>
        </w:rPr>
        <w:t>Cham est généralement répertorié au milieu des fils. Cependant, nous avons appris dans la dernière histoire que Cham est en fait le plus jeune fils. Les descendants de Cham se sont installés en Égypte, en Irak, au Liban, en Syrie et en Israël. Les noms de ces descendants se reviendront encore et encore. Ils doivent être traduits de manière cohérente. Si d'autres passages ont déjà été traduits, assurez-vous que vous utilisez les mêmes noms pour ces groupes de personnes.</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raconter quelques phrases du passage et s'arrêter. Un autre membre du groupe devrait raconter la partie suivante du passage et s'arrêter. Continuez ainsi jusqu'à ce que le groupe ait raconté l'intégralité du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Chaque membre du groupe va maintenant raconter tout le passage en entier sans s'arrêter au moins une fois. S'il le souhaite,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quelle version du passage il préfère. Vous pouvez décider que vous avez aimé la façon dont un membre du groupe a raconté une partie du passage, mais que vous avez aimé la façon dont un autre membre du groupe a raconté une autre partie du passage. </w:t>
      </w:r>
    </w:p>
    <w:p>
      <w:pPr/>
      <w:r>
        <w:rPr>
          <w:lang w:val="fr_FR" w:bidi="fr_FR"/>
        </w:rPr>
      </w:r>
      <w:r>
        <w:rPr>
          <w:lang w:val="fr_FR" w:bidi="fr_FR"/>
        </w:rPr>
        <w:t>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Genèse 11:1–9</w:t>
      </w:r>
      <w:r>
        <w:rPr>
          <w:lang w:val="fr_FR" w:bidi="fr_FR"/>
        </w:rPr>
      </w:r>
    </w:p>
    <w:p>
      <w:pPr>
        <w:pStyle w:val="Heading3"/>
      </w:pPr>
      <w:r>
        <w:rPr>
          <w:lang w:val="fr_FR" w:bidi="fr_FR"/>
        </w:rPr>
        <w:t>Écouter et Cœur</w:t>
      </w:r>
    </w:p>
    <w:p>
      <w:pPr/>
      <w:r>
        <w:rPr>
          <w:lang w:val="fr_FR" w:bidi="fr_FR"/>
        </w:rPr>
      </w:r>
      <w:r>
        <w:rPr>
          <w:lang w:val="fr_FR" w:bidi="fr_FR"/>
        </w:rPr>
        <w:t>Ecoutez Genèse 11: 1–9 Laissez le entrer dans votre cœur. Écoutez ce texte trois fois. Si c'est possible, écoutez-le dans trois traductions différentes. Ensuite, discutez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cette histoire nous dit à propos de Dieu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L'histoire précédente a raconté sur la façon dont Dieu a puni tous les humains à cause de leurs péchés. Mais Dieu a sauvé Noé et a commencé la nouvelle génération de race humaine à travers sa famille. Dieu a instruit Noé d'être fructueux et de se multiplier et d'augmenter grandement sur terre. Des années plus tard, le nombre de personnes a augmenté à nouveau et les gens se sont répandus dans tout le monde. Cette histoire est sur comment les gens ont décidé de rester à un endroit. Mais Dieu dispersera les gens pour qu'ils vivent dans différentes parties du monde.</w:t>
      </w:r>
    </w:p>
    <w:p>
      <w:pPr/>
      <w:r>
        <w:rPr>
          <w:lang w:val="fr_FR" w:bidi="fr_FR"/>
        </w:rPr>
      </w:r>
      <w:r>
        <w:rPr>
          <w:lang w:val="fr_FR" w:bidi="fr_FR"/>
        </w:rPr>
        <w:t>À ce moment-là, les gens parlaient une langue. Ensemble, ils ont aussi déménagé d'un endroit à un autre. Pendant qu'ils voyagent vers l'Est, ils ont trouvé une plaine dans la terre appelée Shinéar. Une plaine est une terre où le terrain est plat et généralement avec de l'herbe et quelques arbres.</w:t>
      </w:r>
    </w:p>
    <w:p>
      <w:pPr/>
      <w:r>
        <w:rPr>
          <w:lang w:val="fr_FR" w:bidi="fr_FR"/>
        </w:rPr>
      </w:r>
      <w:r>
        <w:rPr>
          <w:lang w:val="fr_FR" w:bidi="fr_FR"/>
        </w:rPr>
        <w:t>Arrêtez-vous et montrez les plaines de la région de Shinéar.</w:t>
      </w:r>
    </w:p>
    <w:p>
      <w:pPr/>
      <w:r>
        <w:rPr>
          <w:lang w:val="fr_FR" w:bidi="fr_FR"/>
        </w:rPr>
      </w:r>
      <w:r>
        <w:rPr>
          <w:lang w:val="fr_FR" w:bidi="fr_FR"/>
        </w:rPr>
        <w:t>La terre de Shinéar est une vaste région de terre où de vieilles villes comme Babylone, Akkad et Erech étaient situées.</w:t>
      </w:r>
    </w:p>
    <w:p>
      <w:pPr/>
      <w:r>
        <w:rPr>
          <w:lang w:val="fr_FR" w:bidi="fr_FR"/>
        </w:rPr>
      </w:r>
      <w:r>
        <w:rPr>
          <w:lang w:val="fr_FR" w:bidi="fr_FR"/>
        </w:rPr>
        <w:t>Arrêtez-vous et montrez une carte de la région de Shinar qui montre Babylone, Akkad et Erech.</w:t>
      </w:r>
    </w:p>
    <w:p>
      <w:pPr/>
      <w:r>
        <w:rPr>
          <w:lang w:val="fr_FR" w:bidi="fr_FR"/>
        </w:rPr>
      </w:r>
      <w:r>
        <w:rPr>
          <w:lang w:val="fr_FR" w:bidi="fr_FR"/>
        </w:rPr>
        <w:t>C'est à Shinéar que les gens vivaient ensemble.</w:t>
      </w:r>
    </w:p>
    <w:p>
      <w:pPr/>
      <w:r>
        <w:rPr>
          <w:lang w:val="fr_FR" w:bidi="fr_FR"/>
        </w:rPr>
      </w:r>
      <w:r>
        <w:rPr>
          <w:lang w:val="fr_FR" w:bidi="fr_FR"/>
        </w:rPr>
        <w:t>Pendant qu'ils ont commencé à vivre là, les gens ont décidé de faire des briques. Les briques sont des blocs qui étaient faits de boue ou d'argile qui étaient chauffés pour durcir. Ils ont aussi utilisé du bitume, une substance qui était utilisée pour faire que les briques se tiennent ensemble. Les deux, briques et le bitume étaient utilisés pour construire des murs ou des bâtiments. Les Israélites, cependant, utilisaient la pierre et le mortier pour la construction.</w:t>
      </w:r>
    </w:p>
    <w:p>
      <w:pPr/>
      <w:r>
        <w:rPr>
          <w:lang w:val="fr_FR" w:bidi="fr_FR"/>
        </w:rPr>
      </w:r>
      <w:r>
        <w:rPr>
          <w:lang w:val="fr_FR" w:bidi="fr_FR"/>
        </w:rPr>
        <w:t>Arrêtez-vous et montrez une image d'une brique et de bitume. Si vous n'utilisez pas des briques et du bitume pour la construction ou s'il n'y a pas de briques et de bitume dans votre culture, arrêtez-vous et pensez aux matériaux de construction qui peuvent être utilisés au lieu de briques et de bitume.</w:t>
      </w:r>
    </w:p>
    <w:p>
      <w:pPr/>
      <w:r>
        <w:rPr>
          <w:lang w:val="fr_FR" w:bidi="fr_FR"/>
        </w:rPr>
      </w:r>
      <w:r>
        <w:rPr>
          <w:lang w:val="fr_FR" w:bidi="fr_FR"/>
        </w:rPr>
        <w:t xml:space="preserve"> Ensuite, les gens ont décidé de construire une ville et une tour qui va atteindre le ciel. Ici, « atteindre le ciel » signifiait qu'ils avaient planifié de construire la tour pour être si haute qu'elle doit atteindre le ciel.</w:t>
      </w:r>
    </w:p>
    <w:p>
      <w:pPr/>
      <w:r>
        <w:rPr>
          <w:lang w:val="fr_FR" w:bidi="fr_FR"/>
        </w:rPr>
      </w:r>
      <w:r>
        <w:rPr>
          <w:lang w:val="fr_FR" w:bidi="fr_FR"/>
        </w:rPr>
        <w:t>Arrêtez-vous et montrez une image de la ville et de la tour de Babel.</w:t>
      </w:r>
    </w:p>
    <w:p>
      <w:pPr/>
      <w:r>
        <w:rPr>
          <w:lang w:val="fr_FR" w:bidi="fr_FR"/>
        </w:rPr>
      </w:r>
      <w:r>
        <w:rPr>
          <w:lang w:val="fr_FR" w:bidi="fr_FR"/>
        </w:rPr>
        <w:t>Les gens pensaient qu'en construisant la ville et la tour, ils pouvaient faire un nom pour eux-mêmes. Ici, l'expression « se faire un nom » signifie que les gens voulaient être célèbres et montrer qu'ils sont puissants. La ville et la tour serviront de symboles que les gens pouvaient faire de grandes choses.</w:t>
      </w:r>
    </w:p>
    <w:p>
      <w:pPr/>
      <w:r>
        <w:rPr>
          <w:lang w:val="fr_FR" w:bidi="fr_FR"/>
        </w:rPr>
      </w:r>
      <w:r>
        <w:rPr>
          <w:lang w:val="fr_FR" w:bidi="fr_FR"/>
        </w:rPr>
        <w:t>Arrêtez-vous et discutez des questions suivantes : Quels sont certains des objets ou des structures qui symbolisent la grandeur dans votre culture ? Quand une personne veut que d'autres personnes l'honorent, comment cela est-il généralement exprimé dans votre culture ? Répondre à cette question peut vous aider à décider comment traduire l'expression : « faisons-nous un nom ».</w:t>
      </w:r>
    </w:p>
    <w:p>
      <w:pPr/>
      <w:r>
        <w:rPr>
          <w:lang w:val="fr_FR" w:bidi="fr_FR"/>
        </w:rPr>
      </w:r>
      <w:r>
        <w:rPr>
          <w:lang w:val="fr_FR" w:bidi="fr_FR"/>
        </w:rPr>
        <w:t>Ils voulaient être une grande nation. Ils voulaient rester ensemble et rester puissants et forts. Mais Dieu a dit aux gens depuis le début qu'ils doivent se multiplier et remplir la terre. Cependant, ils voulaient désobéir à Dieu en restant ensemble dans un endroit.</w:t>
      </w:r>
    </w:p>
    <w:p>
      <w:pPr/>
      <w:r>
        <w:rPr>
          <w:lang w:val="fr_FR" w:bidi="fr_FR"/>
        </w:rPr>
      </w:r>
      <w:r>
        <w:rPr>
          <w:lang w:val="fr_FR" w:bidi="fr_FR"/>
        </w:rPr>
        <w:t>Ainsi, Dieu est descendu du ciel à la terre où les gens vivaient. Le mot pour Dieu utilisé dans cette histoire est Yahvé le nom personnel de Dieu. Dieu a vu la ville et la tour que les enfants des hommes construisaient. Ici, l'expression « enfants des hommes » se réfère aux mêmes personnes qui construisaient la ville et la tour. Dieu peut être retourné au ciel après avoir vu ce que les gens construisaient. Dans le ciel, Dieu peut avoir pensé à ce qu'il fera avec les gens. Ensuite, en utilisant un discours direct, Dieu a parlé des nombreuses possibilités que les gens pouvaient accomplir parce qu'ils parlaient une langue. Discours direct se réfère à un discours qui rapporte les mots réels d'un orateur. Ensuite, Dieu a dit : « Descendons et brouillons les langues des êtres humains. Ensuite, ils ne seront pas capables de se comprendre les uns les autres ». Ici, Dieu parle soit à lui-même ou il parle avec le conseil céleste des anges ou des êtres spirituels dans le ciel avec Dieu.</w:t>
      </w:r>
    </w:p>
    <w:p>
      <w:pPr/>
      <w:r>
        <w:rPr>
          <w:lang w:val="fr_FR" w:bidi="fr_FR"/>
        </w:rPr>
      </w:r>
      <w:r>
        <w:rPr>
          <w:lang w:val="fr_FR" w:bidi="fr_FR"/>
        </w:rPr>
        <w:t>En conséquence, les gens ne pouvaient plus se comprendre les uns les autres. À cause de cela, ils ne pouvaient pas continuer à construire la ville et la tour. Ils ont donc abandonné la construction de la ville et de la tour. Et au lieu de rester dans un endroit, Dieu a dispersé les gens sur toute la face de toute la terre. Cela signifie simplement que Dieu a dispersé les gens à travers le monde. Cet endroit est désormais appelé Babel. En hébreu, Babel signifie confusion. Un autre nom pour Babel est Babylone.</w:t>
      </w:r>
    </w:p>
    <w:p>
      <w:pPr/>
      <w:r>
        <w:rPr>
          <w:lang w:val="fr_FR" w:bidi="fr_FR"/>
        </w:rPr>
      </w:r>
      <w:r>
        <w:rPr>
          <w:lang w:val="fr_FR" w:bidi="fr_FR"/>
        </w:rPr>
        <w:t>Arrêtez-vous et montrez à nouveau la carte de la région de Shinéar qui montre Babylone, Akkad et Erech.</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quatre scènes dans ce passage.</w:t>
      </w:r>
    </w:p>
    <w:p>
      <w:pPr/>
      <w:r>
        <w:rPr>
          <w:lang w:val="fr_FR" w:bidi="fr_FR"/>
        </w:rPr>
      </w:r>
      <w:r>
        <w:rPr>
          <w:b/>
          <w:lang w:val="fr_FR" w:bidi="fr_FR"/>
        </w:rPr>
        <w:t>Première scène :</w:t>
      </w:r>
      <w:r>
        <w:rPr>
          <w:lang w:val="fr_FR" w:bidi="fr_FR"/>
        </w:rPr>
        <w:t xml:space="preserve"> Le monde entier parlait les mêmes mots et la même langue. En se déplaçant vers l'est, les gens ont trouvé une plaine dans la terre de Shinéar. Ils ont décidé de s'installer là.</w:t>
      </w:r>
    </w:p>
    <w:p>
      <w:pPr/>
      <w:r>
        <w:rPr>
          <w:lang w:val="fr_FR" w:bidi="fr_FR"/>
        </w:rPr>
      </w:r>
      <w:r>
        <w:rPr>
          <w:b/>
          <w:lang w:val="fr_FR" w:bidi="fr_FR"/>
        </w:rPr>
        <w:t>Deuxième scène :</w:t>
      </w:r>
      <w:r>
        <w:rPr>
          <w:lang w:val="fr_FR" w:bidi="fr_FR"/>
        </w:rPr>
        <w:t xml:space="preserve"> Pendant qu'ils se sont installés, ils ont décidé de faire des briques au lieu d'utiliser la pierre. Ils avaient aussi du bitume au lieu de mortier. Ensuite, ils ont planifié de se faire un nom en construisant une ville et une tour qui atteint les cieux. Ils pensaient qu'en construisant une ville et une tour qui atteint les cieux, ils peuvent vivre ensemble et éviter de vivre dans d'autres endroits.</w:t>
      </w:r>
    </w:p>
    <w:p>
      <w:pPr/>
      <w:r>
        <w:rPr>
          <w:lang w:val="fr_FR" w:bidi="fr_FR"/>
        </w:rPr>
      </w:r>
      <w:r>
        <w:rPr>
          <w:b/>
          <w:lang w:val="fr_FR" w:bidi="fr_FR"/>
        </w:rPr>
        <w:t>Troisième scène :</w:t>
      </w:r>
      <w:r>
        <w:rPr>
          <w:lang w:val="fr_FR" w:bidi="fr_FR"/>
        </w:rPr>
        <w:t xml:space="preserve"> Dieu est descendu du ciel pour voir ce que les gens construisaient. Dieu a vu le grand potentiel des gens parce qu'ils parlaient la même langue. Dieu a donc décidé de confondre la langue des gens pour qu'ils parlent différentes langues. </w:t>
      </w:r>
    </w:p>
    <w:p>
      <w:pPr/>
      <w:r>
        <w:rPr>
          <w:lang w:val="fr_FR" w:bidi="fr_FR"/>
        </w:rPr>
      </w:r>
      <w:r>
        <w:rPr>
          <w:b/>
          <w:lang w:val="fr_FR" w:bidi="fr_FR"/>
        </w:rPr>
        <w:t>Quatrième scène :</w:t>
      </w:r>
      <w:r>
        <w:rPr>
          <w:lang w:val="fr_FR" w:bidi="fr_FR"/>
        </w:rPr>
        <w:t xml:space="preserve"> Dieu a confondu les langues des gens. En conséquence, les gens ne pouvaient plus se comprendre les uns les autres. Ils ont arrêté de construire la ville et la tour et ils sont allés pour vivre dans différents endroits. De cette façon, Dieu a dispersé les gens partout dans le monde. Cet endroit était appelé Babel parce que c'était là que Dieu a confondu la langue des gens.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gens / les enfants de l'homme</w:t>
      </w:r>
    </w:p>
    <w:p>
      <w:pPr/>
      <w:r>
        <w:rPr>
          <w:lang w:val="fr_FR" w:bidi="fr_FR"/>
        </w:rPr>
      </w:r>
      <w:r>
        <w:rPr>
          <w:lang w:val="fr_FR" w:bidi="fr_FR"/>
        </w:rPr>
        <w:t>Dans cette session, aidez le groupe à faire un tableau d'histoire, dessiner ou utiliser des objets maniables pour visualiser l'histoire et les actions dans le passage.</w:t>
      </w:r>
    </w:p>
    <w:p>
      <w:pPr/>
      <w:r>
        <w:rPr>
          <w:lang w:val="fr_FR" w:bidi="fr_FR"/>
        </w:rPr>
      </w:r>
      <w:r>
        <w:rPr>
          <w:lang w:val="fr_FR" w:bidi="fr_FR"/>
        </w:rPr>
        <w:t>Dans la première scène, les gens parlaient la même langue. Il n'est pas clair quelle langue exacte les gens parlaient. Mais ils étaient capables de se comprendre les uns les autres. Les gens se déplaçaient aussi vers l'est. Ils cherchaient un endroit où ils pouvaient vivre. Les gens ont probablement marché quand ils ont voyagé.</w:t>
      </w:r>
    </w:p>
    <w:p>
      <w:pPr/>
      <w:r>
        <w:rPr>
          <w:lang w:val="fr_FR" w:bidi="fr_FR"/>
        </w:rPr>
      </w:r>
      <w:r>
        <w:rPr>
          <w:lang w:val="fr_FR" w:bidi="fr_FR"/>
        </w:rPr>
        <w:t>Pendant qu'ils voyageaient, ils ont trouvé une plaine dans la terre de Shinéar. Ils ont vu que la plaine dans la terre de Shinéar était un bon endroit pour vivre. Les gens ont donc arrêté de voyager et ont décidé d'installer leur camp à cet endroit.</w:t>
      </w:r>
    </w:p>
    <w:p>
      <w:pPr/>
      <w:r>
        <w:rPr>
          <w:lang w:val="fr_FR" w:bidi="fr_FR"/>
        </w:rPr>
      </w:r>
      <w:r>
        <w:rPr>
          <w:lang w:val="fr_FR" w:bidi="fr_FR"/>
        </w:rPr>
        <w:t>Arrêtez-vous et montrez les plaines de la région de Shinéar.</w:t>
      </w:r>
    </w:p>
    <w:p>
      <w:pPr/>
      <w:r>
        <w:rPr>
          <w:lang w:val="fr_FR" w:bidi="fr_FR"/>
        </w:rPr>
      </w:r>
      <w:r>
        <w:rPr>
          <w:lang w:val="fr_FR" w:bidi="fr_FR"/>
        </w:rPr>
        <w:t>Dans la deuxième scène, les gens ont parlé les uns aux autres de la façon dont ils pouvaient commencer à vivre là. Les gens ont décidé de faire des briques. Dans ce processus, les gens cherchaient de la boue ou de l'argile et ils les ont moulés en blocs dans la forme d'un rectangle. Après avoir façonné, ils les chauffent sur le feu pour qu'ils durcissent et deviennent des briques. Ils avaient aussi du bitume pour faire que les briques se tiennent ensemble.</w:t>
      </w:r>
    </w:p>
    <w:p>
      <w:pPr/>
      <w:r>
        <w:rPr>
          <w:lang w:val="fr_FR" w:bidi="fr_FR"/>
        </w:rPr>
      </w:r>
      <w:r>
        <w:rPr>
          <w:lang w:val="fr_FR" w:bidi="fr_FR"/>
        </w:rPr>
        <w:t>Arrêtez-vous et montrez une image d'une brique et de bitume. Si vous n'utilisez pas des briques et du bitume pour la construction ou s'il n'y a pas de briques et de bitume dans votre culture, utilisez ou dessinez des objets dans votre culture qui sont proches le mieux les briques et le bitume.</w:t>
      </w:r>
    </w:p>
    <w:p>
      <w:pPr/>
      <w:r>
        <w:rPr>
          <w:lang w:val="fr_FR" w:bidi="fr_FR"/>
        </w:rPr>
      </w:r>
      <w:r>
        <w:rPr>
          <w:lang w:val="fr_FR" w:bidi="fr_FR"/>
        </w:rPr>
        <w:t xml:space="preserve"> Ensuite, les gens ont décidé de construire une ville et une tour qui a atteint les cieux. </w:t>
      </w:r>
    </w:p>
    <w:p>
      <w:pPr/>
      <w:r>
        <w:rPr>
          <w:lang w:val="fr_FR" w:bidi="fr_FR"/>
        </w:rPr>
      </w:r>
      <w:r>
        <w:rPr>
          <w:lang w:val="fr_FR" w:bidi="fr_FR"/>
        </w:rPr>
        <w:t>Arrêtez-vous et montrez une image de la ville et de la tour de Babel.</w:t>
      </w:r>
    </w:p>
    <w:p>
      <w:pPr/>
      <w:r>
        <w:rPr>
          <w:lang w:val="fr_FR" w:bidi="fr_FR"/>
        </w:rPr>
      </w:r>
      <w:r>
        <w:rPr>
          <w:lang w:val="fr_FR" w:bidi="fr_FR"/>
        </w:rPr>
        <w:t>Dans la troisième scène, Dieu est descendu du ciel. Il est allé voir ce que les gens construisaient. Il est important de noter que la ville et la tour n'étaient pas encore terminées. Pourtant, Dieu peut avoir fait le tour de la ville et a vu la tour pendant que les gens les construisaient. Dieu s'est peut être retourné au ciel après cela. Ensuite, dans le discours direct, Dieu exprime ses pensées sur ce qu'il a vu. Son discours est introduit par le mot : « Voici ». En hébreu, ce mot est utilisé pour appeler l'attention de l'auditeur pour qu'il ou elle écoute attentivement ce qui est sur le point d'être dit.</w:t>
      </w:r>
    </w:p>
    <w:p>
      <w:pPr/>
      <w:r>
        <w:rPr>
          <w:lang w:val="fr_FR" w:bidi="fr_FR"/>
        </w:rPr>
      </w:r>
      <w:r>
        <w:rPr>
          <w:lang w:val="fr_FR" w:bidi="fr_FR"/>
        </w:rPr>
        <w:t>Arrêtez-vous ici et discutez en équipe de traduction : Dans votre culture, quel ou quels mots utilisez-vous pour préparer votre auditeur à une déclaration très importante ?</w:t>
      </w:r>
    </w:p>
    <w:p>
      <w:pPr/>
      <w:r>
        <w:rPr>
          <w:lang w:val="fr_FR" w:bidi="fr_FR"/>
        </w:rPr>
      </w:r>
      <w:r>
        <w:rPr>
          <w:lang w:val="fr_FR" w:bidi="fr_FR"/>
        </w:rPr>
        <w:t>Ensuite, Dieu a dit que les gens continueront à lui désobéir parce qu'ils parlaient la même langue. Dieu dit donc : « Allons ! descendons et brouillons leur langue ». Ici, Dieu parle soit à lui-même ou il parle avec le conseil céleste des anges ou des êtres spirituels dans le ciel avec Dieu.</w:t>
      </w:r>
    </w:p>
    <w:p>
      <w:pPr/>
      <w:r>
        <w:rPr>
          <w:lang w:val="fr_FR" w:bidi="fr_FR"/>
        </w:rPr>
      </w:r>
      <w:r>
        <w:rPr>
          <w:lang w:val="fr_FR" w:bidi="fr_FR"/>
        </w:rPr>
        <w:t xml:space="preserve">Dans la quatrième scène, Dieu a confondu les langues des gens. Les gens avaient soudainement du mal à se comprendre les uns les autres pendant qu'ils parlaient. Parce que les gens ne pouvaient plus se comprendre les uns les autres, les gens sont probablement devenus frustrés. En conséquence, ils ont laissé la construction de la ville et la tour inachevées. Ensuite, ils ont quitté l'endroit pour vivre à d'autres endroits. De cette façon, Dieu a dispersé les gens partout dans le monde. L'endroit où Dieu a confondu les langues des gens est désormais appelé Babel. En hébreu, Babel signifie confusion. </w:t>
      </w:r>
    </w:p>
    <w:p>
      <w:pPr/>
      <w:r>
        <w:rPr>
          <w:lang w:val="fr_FR" w:bidi="fr_FR"/>
        </w:rPr>
      </w:r>
      <w:r>
        <w:rPr>
          <w:lang w:val="fr_FR" w:bidi="fr_FR"/>
        </w:rPr>
        <w:t>Arrêtez-vous et montrez à nouveau la carte de la région de Shinéar qui montre Babylone, Akkad et Erech.</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quatre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gens / les enfants de l'homme</w:t>
      </w:r>
    </w:p>
    <w:p>
      <w:pPr/>
      <w:r>
        <w:rPr>
          <w:lang w:val="fr_FR" w:bidi="fr_FR"/>
        </w:rPr>
      </w:r>
      <w:r>
        <w:rPr>
          <w:lang w:val="fr_FR" w:bidi="fr_FR"/>
        </w:rPr>
        <w:t>Demandez à l'équipe de mettre en scène l'histoire deux fois. Ils doivent le faire dans la langue dans laquelle ils traduisent. Premièrement, demandez à l'équipe de mettre en scène l'histoire sans s'arrêter. La deuxième fois que l'équipe mettra en scène l'histoire, arrêtez-les à différents points de l'histoire.</w:t>
      </w:r>
    </w:p>
    <w:p>
      <w:pPr/>
      <w:r>
        <w:rPr>
          <w:lang w:val="fr_FR" w:bidi="fr_FR"/>
        </w:rPr>
      </w:r>
      <w:r>
        <w:rPr>
          <w:lang w:val="fr_FR" w:bidi="fr_FR"/>
        </w:rPr>
        <w:t>Pendant que l'équipe joue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mettra en scène cette histoire, arrêtez-les à certains points.</w:t>
      </w:r>
    </w:p>
    <w:p>
      <w:pPr/>
      <w:r>
        <w:rPr>
          <w:lang w:val="fr_FR" w:bidi="fr_FR"/>
        </w:rPr>
      </w:r>
      <w:r>
        <w:rPr>
          <w:lang w:val="fr_FR" w:bidi="fr_FR"/>
        </w:rPr>
        <w:t>Pour la première scène, faites discuter aux acteurs qui jouent le rôle de quelque chose en utilisant la même langue. Assurez-vous que pendant qu'ils parlent, ils marchent aussi et cherchent un endroit où ils pourraient vivre. Quand ils voient la plaine de Shinéar, les gens ont installé leur camp là. Quand les gens arrivent là, assurez-vous qu'ils sont excités pour leur nouvelle maison.</w:t>
      </w:r>
    </w:p>
    <w:p>
      <w:pPr/>
      <w:r>
        <w:rPr>
          <w:lang w:val="fr_FR" w:bidi="fr_FR"/>
        </w:rPr>
      </w:r>
      <w:r>
        <w:rPr>
          <w:lang w:val="fr_FR" w:bidi="fr_FR"/>
        </w:rPr>
        <w:t xml:space="preserve">Arrêtez l'action : Demandez aux acteurs qui jouent le rôle des gens : « Que ressentez-vous ? » Vous pourriez entendre des choses comme : « Nous sommes excités pour notre nouvelle maison ! » Ou « Enfin, nous pouvons commencer à construire nos vies ! » Reprenez l'action. </w:t>
      </w:r>
    </w:p>
    <w:p>
      <w:pPr/>
      <w:r>
        <w:rPr>
          <w:lang w:val="fr_FR" w:bidi="fr_FR"/>
        </w:rPr>
      </w:r>
      <w:r>
        <w:rPr>
          <w:lang w:val="fr_FR" w:bidi="fr_FR"/>
        </w:rPr>
        <w:t>Pour la deuxième scène, les gens discutent entre eux de faire des briques pour qu'ils puissent construire une ville et une tour. Demandez à une personne dans l'équipe de dire : « Faisons des briques et durcissons-les avec le feu ». Ensuite, faites chercher aux gens la boue ou l'argile et faites-leur faire des briques. Ensuite, faites dire à une autre personne : « Venez, construisons une grande ville pour nous-mêmes avec une tour qui a atteint le ciel ». Ensuite, faites dire à une autre personne : « Cela nous rendra célèbres et nous empêchera d'être dispersés dans tout le monde ». Assurez-vous de montrer que les gens sont excités par leurs idées.</w:t>
      </w:r>
    </w:p>
    <w:p>
      <w:pPr/>
      <w:r>
        <w:rPr>
          <w:lang w:val="fr_FR" w:bidi="fr_FR"/>
        </w:rPr>
      </w:r>
      <w:r>
        <w:rPr>
          <w:lang w:val="fr_FR" w:bidi="fr_FR"/>
        </w:rPr>
        <w:t xml:space="preserve">Arrêtez l'action : Demandez aux acteurs qui jouent le rôle des gens : « Que ressentez-vous ? » Vous pourriez entendre des choses comme : « Je suis excité pour ce plan ! » ou « La ville et la tour nous rendront sûrement grands, peut-être même plus grands que Dieu ! » Ou « Je suis sûr que les gens se rappelleront de nous à cause de ce grand accomplissement ». Reprenez l'action. </w:t>
      </w:r>
    </w:p>
    <w:p>
      <w:pPr/>
      <w:r>
        <w:rPr>
          <w:lang w:val="fr_FR" w:bidi="fr_FR"/>
        </w:rPr>
      </w:r>
      <w:r>
        <w:rPr>
          <w:lang w:val="fr_FR" w:bidi="fr_FR"/>
        </w:rPr>
        <w:t>Pour la troisième scène, faites descendre la personne agissant en tant que Dieu d'un endroit élevé. Quand Dieu descend sur terre, il regarde autour de la ville et la tour. Après avoir vu ce que les gens construisaient, Dieu revient au ciel. Dans le ciel, Dieu a dit que si les gens réussissaient, ils le feront à nouveau. Demandez à l'acteur qui joue le rôle de Dieu d'utiliser le discours direct de Dieu pendant qu'il parle en pensant aux gens.</w:t>
      </w:r>
    </w:p>
    <w:p>
      <w:pPr/>
      <w:r>
        <w:rPr>
          <w:lang w:val="fr_FR" w:bidi="fr_FR"/>
        </w:rPr>
      </w:r>
      <w:r>
        <w:rPr>
          <w:lang w:val="fr_FR" w:bidi="fr_FR"/>
        </w:rPr>
        <w:t xml:space="preserve">Arrêtez l'action : Demandez à l'acteur jouant le rôle de Dieu, "Comment vous sentez-vous ? Vous pourriez entendre des choses comme : « Je suis déçu parce que les gens ont désobéi à mon commandement » ou « À moins que j'arrête cela maintenant, ces personnes continueront à faire des choses comme cela à l'avenir ». Reprenez l'action. Il est important de se rappeler que quand Dieu a dit : « </w:t>
      </w:r>
      <w:r>
        <w:rPr>
          <w:b/>
          <w:lang w:val="fr_FR" w:bidi="fr_FR"/>
        </w:rPr>
        <w:t>Allons</w:t>
      </w:r>
      <w:r>
        <w:rPr>
          <w:lang w:val="fr_FR" w:bidi="fr_FR"/>
        </w:rPr>
        <w:t xml:space="preserve"> descendons », Dieu pourrait parler à lui-même. Dans ce cas, l'acteur qui joue le rôle de Dieu peut parler de ses pensées à voix haute. Encore une fois, assurez-vous d'utiliser le discours direct de Dieu. Dieu pourrait aussi parler à son conseil céleste des anges ou des êtres spirituels dans le ciel avec Dieu. L'équipe peut aussi mettre cela en scène. Dans ce cas, le groupe peut décrire Dieu parlant à un groupe qui représente les anges et les esprits.</w:t>
      </w:r>
    </w:p>
    <w:p>
      <w:pPr/>
      <w:r>
        <w:rPr>
          <w:lang w:val="fr_FR" w:bidi="fr_FR"/>
        </w:rPr>
      </w:r>
      <w:r>
        <w:rPr>
          <w:lang w:val="fr_FR" w:bidi="fr_FR"/>
        </w:rPr>
        <w:t>Pour la quatrième scène, Dieu descend à nouveau du ciel et confond les gens. Ensuite, les gens deviennent soudainement incapables de se comprendre les uns les autres. Assurez vous de montrer la frustration des gens parce qu'ils ne pouvaient pas comprendre les uns les autres. Assurez vous aussi de montrer comment ils laisseront la construction de la ville et de la tour inachevée à cause de leur frustration. Pendant que les gens partent pour aller à différents endroits, demandez à Dieu de faire quelque chose qui montre qu'il était celui qui a dispersé les gens dans tout le monde.</w:t>
      </w:r>
    </w:p>
    <w:p>
      <w:pPr/>
      <w:r>
        <w:rPr>
          <w:lang w:val="fr_FR" w:bidi="fr_FR"/>
        </w:rPr>
      </w:r>
      <w:r>
        <w:rPr>
          <w:lang w:val="fr_FR" w:bidi="fr_FR"/>
        </w:rPr>
        <w:t>Arrêtez l'action : Demandez à l'acteur jouant le rôle de Dieu, "Comment vous sentez-vous ? Vous pourriez entendre des choses comme : « Leur dispersion est en ligne avec mon but divin » ou « Leur dispersion accomplit mon commandement qui doit entraîner leur bénédiction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Beaucoup d'années après l'époque de Noé, les gens ont augmenté en nombre et ont commencé à remplir la terre. En ce moment, les gens parlaient la même langue et utilisaient les mêmes mots. Ils voyagent vers l'est jusqu'à ce qu'ils voient la plaine de la terre appelée Shinear. Les gens ont décidé de vivre sur cette terre.</w:t>
      </w:r>
    </w:p>
    <w:p>
      <w:pPr/>
      <w:r>
        <w:rPr>
          <w:lang w:val="fr_FR" w:bidi="fr_FR"/>
        </w:rPr>
      </w:r>
      <w:r>
        <w:rPr>
          <w:lang w:val="fr_FR" w:bidi="fr_FR"/>
        </w:rPr>
        <w:t xml:space="preserve">Les gens ont décidé de faire des </w:t>
      </w:r>
      <w:r>
        <w:rPr>
          <w:b/>
          <w:lang w:val="fr_FR" w:bidi="fr_FR"/>
        </w:rPr>
        <w:t>briques</w:t>
      </w:r>
      <w:r>
        <w:rPr>
          <w:lang w:val="fr_FR" w:bidi="fr_FR"/>
        </w:rPr>
        <w:t xml:space="preserve"> En utilisant des briques et le bitume qu'ils avaient, ils ont décidé de construire une ville et une tour qui atteint le ciel. </w:t>
      </w:r>
      <w:r>
        <w:rPr>
          <w:b/>
          <w:lang w:val="fr_FR" w:bidi="fr_FR"/>
        </w:rPr>
        <w:t>Les cieux</w:t>
      </w:r>
      <w:r>
        <w:rPr>
          <w:lang w:val="fr_FR" w:bidi="fr_FR"/>
        </w:rPr>
        <w:t xml:space="preserve"> peuvent se référer au ciel ou à l'endroit où Dieu et ses anges vivent, selon le contexte. Dans cette histoire, les cieux se réfèrent probablement au ciel depuis qu'aucune structure ne peut jamais atteindre les cieux où Dieu vit. Pour plus d'informations, vous pouvez regarder le </w:t>
      </w:r>
      <w:r>
        <w:rPr>
          <w:lang w:val="fr_FR" w:bidi="fr_FR"/>
        </w:rPr>
        <w:t>ciel</w:t>
      </w:r>
      <w:r>
        <w:rPr>
          <w:lang w:val="fr_FR" w:bidi="fr_FR"/>
        </w:rPr>
        <w:t xml:space="preserve"> dans le glossaire principal. Les gens ont dit qu'en construisant la ville et la tour, ils peuvent </w:t>
      </w:r>
      <w:r>
        <w:rPr>
          <w:b/>
          <w:lang w:val="fr_FR" w:bidi="fr_FR"/>
        </w:rPr>
        <w:t>se faire un nom</w:t>
      </w:r>
      <w:r>
        <w:rPr>
          <w:lang w:val="fr_FR" w:bidi="fr_FR"/>
        </w:rPr>
        <w:t>. « Faire un nom pour soi-même » est une expression qui signifie augmenter l'honneur ou la réputation. Ailleurs dans l'Écriture, c'est Dieu qui fait un nom pour une personne ou pour lui-même. C'est un acte qui est associé seulement à Dieu. En faisant un nom pour eux-mêmes, les gens pensaient qu'ils pouvaient désobéir au commandement de Dieu et rester à un endroit.</w:t>
      </w:r>
    </w:p>
    <w:p>
      <w:pPr/>
      <w:r>
        <w:rPr>
          <w:lang w:val="fr_FR" w:bidi="fr_FR"/>
        </w:rPr>
      </w:r>
      <w:r>
        <w:rPr>
          <w:b/>
          <w:lang w:val="fr_FR" w:bidi="fr_FR"/>
        </w:rPr>
        <w:t>Dieu</w:t>
      </w:r>
      <w:r>
        <w:rPr>
          <w:lang w:val="fr_FR" w:bidi="fr_FR"/>
        </w:rPr>
        <w:t xml:space="preserve"> est descendu pour voir ce que les gens construisaient. Le terme hébreu pour Dieu dans ce contexte se réfère au nom personnel de Dieu, l'</w:t>
      </w:r>
      <w:r>
        <w:rPr>
          <w:b/>
          <w:lang w:val="fr_FR" w:bidi="fr_FR"/>
        </w:rPr>
        <w:t>Yahvé</w:t>
      </w:r>
      <w:r>
        <w:rPr>
          <w:lang w:val="fr_FR" w:bidi="fr_FR"/>
        </w:rPr>
        <w:t xml:space="preserve"> Pour plus d'informations, vous pouvez vous référer au glossaire principal sur l'</w:t>
      </w:r>
      <w:r>
        <w:rPr>
          <w:lang w:val="fr_FR" w:bidi="fr_FR"/>
        </w:rPr>
        <w:t>Yahvé</w:t>
      </w:r>
      <w:r>
        <w:rPr>
          <w:lang w:val="fr_FR" w:bidi="fr_FR"/>
        </w:rPr>
        <w:t xml:space="preserve"> Après avoir vu ce que les gens construisaient, Dieu se retourne au ciel. Ensuite, Dieu a parlé de ce qu'il doit faire avec les gens. En introduisant son discours, Dieu a dit : « </w:t>
      </w:r>
      <w:r>
        <w:rPr>
          <w:b/>
          <w:lang w:val="fr_FR" w:bidi="fr_FR"/>
        </w:rPr>
        <w:t>Voici</w:t>
      </w:r>
      <w:r>
        <w:rPr>
          <w:lang w:val="fr_FR" w:bidi="fr_FR"/>
        </w:rPr>
        <w:t xml:space="preserve"> ». Voici une expression qui est généralement dite avant une déclaration très importante. Il est aussi traduit par « Regarde ! » Cela a pour effet de ralentir le flux de discours pour préparer le lecteur ou l'auditeur à une déclaration importante.</w:t>
      </w:r>
    </w:p>
    <w:p>
      <w:pPr/>
      <w:r>
        <w:rPr>
          <w:lang w:val="fr_FR" w:bidi="fr_FR"/>
        </w:rPr>
      </w:r>
      <w:r>
        <w:rPr>
          <w:lang w:val="fr_FR" w:bidi="fr_FR"/>
        </w:rPr>
        <w:t>Dieu a dit que les gens continueront à lui désobéir s'il ne les arrête pas maintenant. Dieu a donc décidé de confondre les langues des gens. En parlant de son plan, Dieu pourrait parler à lui-même ou à son conseil céleste des anges ou des êtres spirituels dans le ciel avec lui.</w:t>
      </w:r>
    </w:p>
    <w:p>
      <w:pPr/>
      <w:r>
        <w:rPr>
          <w:lang w:val="fr_FR" w:bidi="fr_FR"/>
        </w:rPr>
      </w:r>
      <w:r>
        <w:rPr>
          <w:lang w:val="fr_FR" w:bidi="fr_FR"/>
        </w:rPr>
        <w:t xml:space="preserve">Dieu a confondu les langues des gens. En conséquence, les gens ne pouvaient plus se comprendre les uns les autres. A cause de cela, ils ont laissé la construction de la ville et la tour inachevées. Ils ont aussi quitté l'endroit et sont allés pour vivre à différents endroits. Le lieu où Dieu a confondu leur langue était appelé </w:t>
      </w:r>
      <w:r>
        <w:rPr>
          <w:b/>
          <w:lang w:val="fr_FR" w:bidi="fr_FR"/>
        </w:rPr>
        <w:t>Babel</w:t>
      </w:r>
      <w:r>
        <w:rPr>
          <w:lang w:val="fr_FR" w:bidi="fr_FR"/>
        </w:rPr>
        <w:t xml:space="preserve">. En hébreu, Babel signifie confusion. De cette façon, Dieu a dispersé les gens sur la </w:t>
      </w:r>
      <w:r>
        <w:rPr>
          <w:b/>
          <w:lang w:val="fr_FR" w:bidi="fr_FR"/>
        </w:rPr>
        <w:t>face de toute la terre</w:t>
      </w:r>
      <w:r>
        <w:rPr>
          <w:lang w:val="fr_FR" w:bidi="fr_FR"/>
        </w:rPr>
        <w:t>. L'expression, face de toute la terre est une expression qui signifie « à travers le monde Dans cette histoire, cela signifie que Dieu a dispersé les gens pour qu'ils vivent dans différentes parties du monde.</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de ce passage. Écoutez-le dans la traduction la plus facile à comprendre.</w:t>
      </w:r>
    </w:p>
    <w:p>
      <w:pPr/>
      <w:r>
        <w:rPr>
          <w:lang w:val="fr_FR" w:bidi="fr_FR"/>
        </w:rPr>
      </w:r>
      <w:r>
        <w:rPr>
          <w:lang w:val="fr_FR" w:bidi="fr_FR"/>
        </w:rPr>
        <w:t>Dans cette étape, vous allez raconter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racontera quelques phrases du passage et s'arrêter. Un autre membre du groupe racontera la partie suivante du passage et s'arrêter. Continuez jusqu'à la fin de tout le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Chaque membre du groupe va maintenant raconter tout le passage en entier sans s'arrêter. Chaque membre du groupe doit le faire au moins une fois. s'il le souhaite,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Genèse 11:10–26</w:t>
      </w:r>
      <w:r>
        <w:rPr>
          <w:lang w:val="fr_FR" w:bidi="fr_FR"/>
        </w:rPr>
      </w:r>
    </w:p>
    <w:p>
      <w:pPr>
        <w:pStyle w:val="Heading3"/>
      </w:pPr>
      <w:r>
        <w:rPr>
          <w:lang w:val="fr_FR" w:bidi="fr_FR"/>
        </w:rPr>
        <w:t>Écouter et Cœur</w:t>
      </w:r>
    </w:p>
    <w:p>
      <w:pPr/>
      <w:r>
        <w:rPr>
          <w:lang w:val="fr_FR" w:bidi="fr_FR"/>
        </w:rPr>
      </w:r>
      <w:r>
        <w:rPr>
          <w:lang w:val="fr_FR" w:bidi="fr_FR"/>
        </w:rPr>
        <w:t xml:space="preserve"> Lisez Genèse 11: 10–26 Laissez le entrer dans votre cœur. Écoutez le texte trois fois (dans trois versions différentes si possible.) Ensuite, discutez des questions suivantes en groupe :</w:t>
      </w:r>
    </w:p>
    <w:p>
      <w:pPr>
        <w:pStyle w:val="ListBullet"/>
        <w:spacing w:line="240" w:lineRule="auto"/>
        <w:ind w:left="720"/>
      </w:pPr>
      <w:r>
        <w:rPr>
          <w:lang w:val="fr_FR" w:bidi="fr_FR"/>
        </w:rPr>
      </w:r>
      <w:r>
        <w:rPr>
          <w:lang w:val="fr_FR" w:bidi="fr_FR"/>
        </w:rPr>
        <w:t>Qu'est-ce que vous aimez dans ce passage ?</w:t>
      </w:r>
    </w:p>
    <w:p>
      <w:pPr>
        <w:pStyle w:val="ListBullet"/>
        <w:spacing w:line="240" w:lineRule="auto"/>
        <w:ind w:left="720"/>
      </w:pPr>
      <w:r>
        <w:rPr>
          <w:lang w:val="fr_FR" w:bidi="fr_FR"/>
        </w:rPr>
      </w:r>
      <w:r>
        <w:rPr>
          <w:lang w:val="fr_FR" w:bidi="fr_FR"/>
        </w:rPr>
        <w:t>Qu'est-ce qui ne vous plaît pas ou qu'est-ce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Qui connaissez 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la version audio de Genèse 11:10–26 dans la version la plus facile à comprendre.</w:t>
      </w:r>
    </w:p>
    <w:p>
      <w:pPr/>
      <w:r>
        <w:rPr>
          <w:lang w:val="fr_FR" w:bidi="fr_FR"/>
        </w:rPr>
      </w:r>
      <w:r>
        <w:rPr>
          <w:lang w:val="fr_FR" w:bidi="fr_FR"/>
        </w:rPr>
        <w:t>Mettez cet audio en pause ici.</w:t>
      </w:r>
    </w:p>
    <w:p>
      <w:pPr/>
      <w:r>
        <w:rPr>
          <w:lang w:val="fr_FR" w:bidi="fr_FR"/>
        </w:rPr>
      </w:r>
      <w:r>
        <w:rPr>
          <w:lang w:val="fr_FR" w:bidi="fr_FR"/>
        </w:rPr>
        <w:t>Cette généalogie ou l'histoire de la famille est sur les descendants du fils de Noé, Sem. Rappelez-vous qu'après une inondation massive, toutes les personnes sont mortes sauf Noé et sa famille. Après que Noé et sa famille ont survécu, Dieu a commencé une nouvelle génération de personnes à travers la famille de Noé. Les histoires précédentes ont dit comment la famille de Noé s'est multipliée au fil des temps. Les gens ont tenté de rester à un endroit et de désobéir à Dieu. Mais Dieu a empêché cela et a dispersé les gens. En conséquence, les gens vivaient dans différentes parties du monde. Le présent passage reprend l'histoire de Noé et de sa famille. C'est sur le fils de Noé, Sem et les descendants de Sem. Sem est important parce que Abram est un descendant de Sem. Abram devient un ancêtre important du peuple spécial de Dieu.</w:t>
      </w:r>
    </w:p>
    <w:p>
      <w:pPr/>
      <w:r>
        <w:rPr>
          <w:lang w:val="fr_FR" w:bidi="fr_FR"/>
        </w:rPr>
      </w:r>
      <w:r>
        <w:rPr>
          <w:lang w:val="fr_FR" w:bidi="fr_FR"/>
        </w:rPr>
        <w:t>La présente généalogie commence par une introduction : « voici la généalogie de Sem ». Cette introduction signale le début d'une nouvelle section. C'est à plusieurs endroits dans le livre de la Genèse ainsi que dans l'Ancien Testament. mot hébreu pour « générations » est un terme qui se réfère généralement à une histoire ou à un enregistrement de l'ascendance d'une personne. Beaucoup de traductions disent « généalogie » ici. Cet enregistrement montre à quelle famille une personne appartient. Ces informations sont importantes parce que le statut social d'une personne, les droits et les obligations dépendent de sa généalogie ou de l'histoire familiale.</w:t>
      </w:r>
    </w:p>
    <w:p>
      <w:pPr/>
      <w:r>
        <w:rPr>
          <w:lang w:val="fr_FR" w:bidi="fr_FR"/>
        </w:rPr>
      </w:r>
      <w:r>
        <w:rPr>
          <w:lang w:val="fr_FR" w:bidi="fr_FR"/>
        </w:rPr>
        <w:t>Arrêtez-vous ici et discutez de ces questions en groupe : Dans votre culture, à quel point est-il important pour une personne de connaître son ascendance ? Comment votre culture enregistre-t-elle ou trace-t-elle l'ascendance d'une personne ? Quel mot ou les mots utilisez-vous pour se référer à cette liste ? Comment traduiriez-vous dans votre langue l'idée de la généalogie qui est l'histoire des ancêtres d'une famille, d'une nation ou d'une personne ? Mettez cet audio en pause ici.</w:t>
      </w:r>
    </w:p>
    <w:p>
      <w:pPr/>
      <w:r>
        <w:rPr>
          <w:lang w:val="fr_FR" w:bidi="fr_FR"/>
        </w:rPr>
      </w:r>
      <w:r>
        <w:rPr>
          <w:lang w:val="fr_FR" w:bidi="fr_FR"/>
        </w:rPr>
        <w:t>Après la déclaration d'introduction, la liste des descendants de Sem commence. Quand Sem avait 100 ans, Sem est devenu le père d'Arpakshad. Rappelez-vous que les descendants de Sem étaient dans une histoire précédente. Il y a quatre différences principales entre la généalogie précédente et la présente généalogie. Premièrement, la généalogie précédente était sur le père de Sem, Noé et les descendants de Noé. La présente généalogie est sur Sem et les descendants de Sem. Deuxièmement, la généalogie précédente énumère les noms des pères et de tous leurs enfants. La présente généalogie ne répertorie que les pères et leurs fils premier-nés. Troisièmement, la généalogie précédente ne mentionne pas les âges des gens. La présente généalogie mentionne les âges des gens. Quatrièmement, la généalogie précédente ne listait que les descendants de Sem jusqu'à la quatrième génération. La présente généalogie énumère les descendants de Sem jusqu'à la neuvième génération.</w:t>
      </w:r>
    </w:p>
    <w:p>
      <w:pPr/>
      <w:r>
        <w:rPr>
          <w:lang w:val="fr_FR" w:bidi="fr_FR"/>
        </w:rPr>
      </w:r>
      <w:r>
        <w:rPr>
          <w:lang w:val="fr_FR" w:bidi="fr_FR"/>
        </w:rPr>
        <w:t>C'était deux ans après l'inondation quand Sem est devenu le père d'Arpakshad. Cela signifie que Sem a immédiatement commencé sa famille après l'inondation. Après l'inondation, Dieu a commandé à Noé et à sa famille d'avoir des enfants et de remplir la terre. Sem commence immédiatement à obéir au commandement de Dieu. En outre, c'est la dernière fois que le narrateur parle de l'inondation dans ce livre.</w:t>
      </w:r>
    </w:p>
    <w:p>
      <w:pPr/>
      <w:r>
        <w:rPr>
          <w:lang w:val="fr_FR" w:bidi="fr_FR"/>
        </w:rPr>
      </w:r>
      <w:r>
        <w:rPr>
          <w:lang w:val="fr_FR" w:bidi="fr_FR"/>
        </w:rPr>
        <w:t>En plus de Arpakshad, Sem avait d'autres fils et filles. Sem a vécu 500 ans de plus, puis Sem est mort. Avant l'inondation, les gens vivaient pendant des centaines d'années jusqu'à ce que Dieu décide de réduire la durée de vie des gens à cause de leurs péchés. Sem a vécu plus longtemps que les autres personnes dans la généalogie de Sem. La généalogie dans beaucoup de textes originaux couvre environ 300 ans. Si ces dates sont correctes, cela signifie que Sem était toujours vivant quand Terah est devenu le père de Abram.</w:t>
      </w:r>
    </w:p>
    <w:p>
      <w:pPr/>
      <w:r>
        <w:rPr>
          <w:lang w:val="fr_FR" w:bidi="fr_FR"/>
        </w:rPr>
      </w:r>
      <w:r>
        <w:rPr>
          <w:lang w:val="fr_FR" w:bidi="fr_FR"/>
        </w:rPr>
        <w:t>Arrêtez-vous ici et en groupe regardez l'arbre généalogique de Sem qui se termine par Terah et ses trois fils. Mettez cet audio en pause ici.</w:t>
      </w:r>
    </w:p>
    <w:p>
      <w:pPr/>
      <w:r>
        <w:rPr>
          <w:lang w:val="fr_FR" w:bidi="fr_FR"/>
        </w:rPr>
      </w:r>
      <w:r>
        <w:rPr>
          <w:lang w:val="fr_FR" w:bidi="fr_FR"/>
        </w:rPr>
        <w:t>Les trois fils de Terah sont sur cette liste : Abram, Nahor et Haran. Cela met fin à la généalogie de Sem.</w:t>
      </w:r>
    </w:p>
    <w:p>
      <w:pPr/>
      <w:r>
        <w:rPr>
          <w:lang w:val="fr_FR" w:bidi="fr_FR"/>
        </w:rPr>
      </w:r>
      <w:r>
        <w:rPr>
          <w:b/>
          <w:lang w:val="fr_FR" w:bidi="fr_FR"/>
        </w:rPr>
        <w:t>C'est la fin de l'enregistrement.</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Genèse 11:10–26 dans la version la plus facile à comprendre.</w:t>
      </w:r>
    </w:p>
    <w:p>
      <w:pPr/>
      <w:r>
        <w:rPr>
          <w:lang w:val="fr_FR" w:bidi="fr_FR"/>
        </w:rPr>
      </w:r>
      <w:r>
        <w:rPr>
          <w:lang w:val="fr_FR" w:bidi="fr_FR"/>
        </w:rPr>
        <w:t>Mettez cet audio en pause ici.</w:t>
      </w:r>
    </w:p>
    <w:p>
      <w:pPr/>
      <w:r>
        <w:rPr>
          <w:lang w:val="fr_FR" w:bidi="fr_FR"/>
        </w:rPr>
      </w:r>
      <w:r>
        <w:rPr>
          <w:lang w:val="fr_FR" w:bidi="fr_FR"/>
        </w:rPr>
        <w:t xml:space="preserve">Dans cette étape, le groupe définira les différentes scènes, les personnages et le cadre du passage. Ensuite, le groupe visualisera ce passage. </w:t>
      </w:r>
    </w:p>
    <w:p>
      <w:pPr/>
      <w:r>
        <w:rPr>
          <w:lang w:val="fr_FR" w:bidi="fr_FR"/>
        </w:rPr>
      </w:r>
      <w:r>
        <w:rPr>
          <w:lang w:val="fr_FR" w:bidi="fr_FR"/>
        </w:rPr>
        <w:t>Il y a 9 scènes dans ce passage.</w:t>
      </w:r>
    </w:p>
    <w:p>
      <w:pPr/>
      <w:r>
        <w:rPr>
          <w:lang w:val="fr_FR" w:bidi="fr_FR"/>
        </w:rPr>
      </w:r>
      <w:r>
        <w:rPr>
          <w:b/>
          <w:lang w:val="fr_FR" w:bidi="fr_FR"/>
        </w:rPr>
        <w:t>Dans la première scène :</w:t>
      </w:r>
      <w:r>
        <w:rPr>
          <w:lang w:val="fr_FR" w:bidi="fr_FR"/>
        </w:rPr>
        <w:t xml:space="preserve"> À 100 ans, Sem est devenu le père d'Arpakshad. Sem a vécu 500 ans de plus, avait beaucoup d'autres fils et filles, puis Sem est mort.</w:t>
      </w:r>
    </w:p>
    <w:p>
      <w:pPr/>
      <w:r>
        <w:rPr>
          <w:lang w:val="fr_FR" w:bidi="fr_FR"/>
        </w:rPr>
      </w:r>
      <w:r>
        <w:rPr>
          <w:b/>
          <w:lang w:val="fr_FR" w:bidi="fr_FR"/>
        </w:rPr>
        <w:t>Dans la deuxième scène :</w:t>
      </w:r>
      <w:r>
        <w:rPr>
          <w:lang w:val="fr_FR" w:bidi="fr_FR"/>
        </w:rPr>
        <w:t xml:space="preserve"> À 35 ans, Arpakshad est devenu le père de Sélah. Arpakshad a vécu 403 ans de plus, avait beaucoup d'autres fils et filles, puis Arpakshad est mort.</w:t>
      </w:r>
    </w:p>
    <w:p>
      <w:pPr/>
      <w:r>
        <w:rPr>
          <w:lang w:val="fr_FR" w:bidi="fr_FR"/>
        </w:rPr>
      </w:r>
      <w:r>
        <w:rPr>
          <w:b/>
          <w:lang w:val="fr_FR" w:bidi="fr_FR"/>
        </w:rPr>
        <w:t>Dans la troisième scène À 30 ans,</w:t>
      </w:r>
      <w:r>
        <w:rPr>
          <w:lang w:val="fr_FR" w:bidi="fr_FR"/>
        </w:rPr>
        <w:t xml:space="preserve"> Sélah est devenu le père d'Héber. Sem a vécu 500 ans de plus, avait beaucoup d'autres fils et filles, puis Sélah est mort.</w:t>
      </w:r>
    </w:p>
    <w:p>
      <w:pPr/>
      <w:r>
        <w:rPr>
          <w:lang w:val="fr_FR" w:bidi="fr_FR"/>
        </w:rPr>
      </w:r>
      <w:r>
        <w:rPr>
          <w:b/>
          <w:lang w:val="fr_FR" w:bidi="fr_FR"/>
        </w:rPr>
        <w:t xml:space="preserve">Dans la quatrième scène </w:t>
      </w:r>
      <w:r>
        <w:rPr>
          <w:lang w:val="fr_FR" w:bidi="fr_FR"/>
        </w:rPr>
        <w:t xml:space="preserve"> À 34 ans, Héber est devenu le père de Péleg. Héber a vécu 430 ans de plus, avait beaucoup d'autres fils et filles, puis Héber est mort.</w:t>
      </w:r>
    </w:p>
    <w:p>
      <w:pPr/>
      <w:r>
        <w:rPr>
          <w:lang w:val="fr_FR" w:bidi="fr_FR"/>
        </w:rPr>
      </w:r>
      <w:r>
        <w:rPr>
          <w:b/>
          <w:lang w:val="fr_FR" w:bidi="fr_FR"/>
        </w:rPr>
        <w:t>Dans la cinquième scène :</w:t>
      </w:r>
      <w:r>
        <w:rPr>
          <w:lang w:val="fr_FR" w:bidi="fr_FR"/>
        </w:rPr>
        <w:t xml:space="preserve"> À 30 ans, Pélèg est devenu le père d'Eber. Péleg a vécu 209 ans de plus, avait beaucoup d'autres fils et filles, puis Péleg est mort.</w:t>
      </w:r>
    </w:p>
    <w:p>
      <w:pPr/>
      <w:r>
        <w:rPr>
          <w:lang w:val="fr_FR" w:bidi="fr_FR"/>
        </w:rPr>
      </w:r>
      <w:r>
        <w:rPr>
          <w:b/>
          <w:lang w:val="fr_FR" w:bidi="fr_FR"/>
        </w:rPr>
        <w:t>Dans la sixième scène :</w:t>
      </w:r>
      <w:r>
        <w:rPr>
          <w:lang w:val="fr_FR" w:bidi="fr_FR"/>
        </w:rPr>
        <w:t xml:space="preserve"> À 32 ans, Reou est devenu le père de Seroug. Reou a vécu 207 ans de plus, avait beaucoup d'autres fils et filles, puis Reou est mort. </w:t>
      </w:r>
    </w:p>
    <w:p>
      <w:pPr/>
      <w:r>
        <w:rPr>
          <w:lang w:val="fr_FR" w:bidi="fr_FR"/>
        </w:rPr>
      </w:r>
      <w:r>
        <w:rPr>
          <w:b/>
          <w:lang w:val="fr_FR" w:bidi="fr_FR"/>
        </w:rPr>
        <w:t>Dans la septième scène :</w:t>
      </w:r>
      <w:r>
        <w:rPr>
          <w:lang w:val="fr_FR" w:bidi="fr_FR"/>
        </w:rPr>
        <w:t xml:space="preserve"> À 30 ans, Seroug est devenu le père de Nahor. Seroug a vécu 200 ans de plus, avait beaucoup d'autres fils et filles, puis Seroug est mort.</w:t>
      </w:r>
    </w:p>
    <w:p>
      <w:pPr/>
      <w:r>
        <w:rPr>
          <w:lang w:val="fr_FR" w:bidi="fr_FR"/>
        </w:rPr>
      </w:r>
      <w:r>
        <w:rPr>
          <w:b/>
          <w:lang w:val="fr_FR" w:bidi="fr_FR"/>
        </w:rPr>
        <w:t>Dans la huitième scène :</w:t>
      </w:r>
      <w:r>
        <w:rPr>
          <w:lang w:val="fr_FR" w:bidi="fr_FR"/>
        </w:rPr>
        <w:t xml:space="preserve"> À 29 ans, Nahor est devenu le père de Terah. Nahor a vécu 119 ans de plus, avait beaucoup d'autres fils et filles, puis Nahor est mort.</w:t>
      </w:r>
    </w:p>
    <w:p>
      <w:pPr/>
      <w:r>
        <w:rPr>
          <w:lang w:val="fr_FR" w:bidi="fr_FR"/>
        </w:rPr>
      </w:r>
      <w:r>
        <w:rPr>
          <w:b/>
          <w:lang w:val="fr_FR" w:bidi="fr_FR"/>
        </w:rPr>
        <w:t>Dans la neuvième scène :</w:t>
      </w:r>
      <w:r>
        <w:rPr>
          <w:lang w:val="fr_FR" w:bidi="fr_FR"/>
        </w:rPr>
        <w:t xml:space="preserve"> À 70 ans, Terah est devenu le père d'Abram, Nahor et Haran.</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Sem</w:t>
      </w:r>
    </w:p>
    <w:p>
      <w:pPr>
        <w:pStyle w:val="ListBullet"/>
        <w:spacing w:line="240" w:lineRule="auto"/>
        <w:ind w:left="720"/>
      </w:pPr>
      <w:r>
        <w:rPr>
          <w:lang w:val="fr_FR" w:bidi="fr_FR"/>
        </w:rPr>
      </w:r>
      <w:r>
        <w:rPr>
          <w:lang w:val="fr_FR" w:bidi="fr_FR"/>
        </w:rPr>
        <w:t>Arpakshad</w:t>
      </w:r>
    </w:p>
    <w:p>
      <w:pPr>
        <w:pStyle w:val="ListBullet"/>
        <w:spacing w:line="240" w:lineRule="auto"/>
        <w:ind w:left="720"/>
      </w:pPr>
      <w:r>
        <w:rPr>
          <w:lang w:val="fr_FR" w:bidi="fr_FR"/>
        </w:rPr>
      </w:r>
      <w:r>
        <w:rPr>
          <w:lang w:val="fr_FR" w:bidi="fr_FR"/>
        </w:rPr>
        <w:t>Sélah</w:t>
      </w:r>
    </w:p>
    <w:p>
      <w:pPr>
        <w:pStyle w:val="ListBullet"/>
        <w:spacing w:line="240" w:lineRule="auto"/>
        <w:ind w:left="720"/>
      </w:pPr>
      <w:r>
        <w:rPr>
          <w:lang w:val="fr_FR" w:bidi="fr_FR"/>
        </w:rPr>
      </w:r>
      <w:r>
        <w:rPr>
          <w:lang w:val="fr_FR" w:bidi="fr_FR"/>
        </w:rPr>
        <w:t>Héber</w:t>
      </w:r>
    </w:p>
    <w:p>
      <w:pPr>
        <w:pStyle w:val="ListBullet"/>
        <w:spacing w:line="240" w:lineRule="auto"/>
        <w:ind w:left="720"/>
      </w:pPr>
      <w:r>
        <w:rPr>
          <w:lang w:val="fr_FR" w:bidi="fr_FR"/>
        </w:rPr>
      </w:r>
      <w:r>
        <w:rPr>
          <w:lang w:val="fr_FR" w:bidi="fr_FR"/>
        </w:rPr>
        <w:t>Peleg</w:t>
      </w:r>
    </w:p>
    <w:p>
      <w:pPr>
        <w:pStyle w:val="ListBullet"/>
        <w:spacing w:line="240" w:lineRule="auto"/>
        <w:ind w:left="720"/>
      </w:pPr>
      <w:r>
        <w:rPr>
          <w:lang w:val="fr_FR" w:bidi="fr_FR"/>
        </w:rPr>
      </w:r>
      <w:r>
        <w:rPr>
          <w:lang w:val="fr_FR" w:bidi="fr_FR"/>
        </w:rPr>
        <w:t>Reou</w:t>
      </w:r>
    </w:p>
    <w:p>
      <w:pPr>
        <w:pStyle w:val="ListBullet"/>
        <w:spacing w:line="240" w:lineRule="auto"/>
        <w:ind w:left="720"/>
      </w:pPr>
      <w:r>
        <w:rPr>
          <w:lang w:val="fr_FR" w:bidi="fr_FR"/>
        </w:rPr>
      </w:r>
      <w:r>
        <w:rPr>
          <w:lang w:val="fr_FR" w:bidi="fr_FR"/>
        </w:rPr>
        <w:t>Seroug</w:t>
      </w:r>
    </w:p>
    <w:p>
      <w:pPr>
        <w:pStyle w:val="ListBullet"/>
        <w:spacing w:line="240" w:lineRule="auto"/>
        <w:ind w:left="720"/>
      </w:pPr>
      <w:r>
        <w:rPr>
          <w:lang w:val="fr_FR" w:bidi="fr_FR"/>
        </w:rPr>
      </w:r>
      <w:r>
        <w:rPr>
          <w:lang w:val="fr_FR" w:bidi="fr_FR"/>
        </w:rPr>
        <w:t>Nahor</w:t>
      </w:r>
    </w:p>
    <w:p>
      <w:pPr>
        <w:pStyle w:val="ListBullet"/>
        <w:spacing w:line="240" w:lineRule="auto"/>
        <w:ind w:left="720"/>
      </w:pPr>
      <w:r>
        <w:rPr>
          <w:lang w:val="fr_FR" w:bidi="fr_FR"/>
        </w:rPr>
      </w:r>
      <w:r>
        <w:rPr>
          <w:lang w:val="fr_FR" w:bidi="fr_FR"/>
        </w:rPr>
        <w:t>Terah</w:t>
      </w:r>
    </w:p>
    <w:p>
      <w:pPr>
        <w:pStyle w:val="ListBullet"/>
        <w:spacing w:line="240" w:lineRule="auto"/>
        <w:ind w:left="720"/>
      </w:pPr>
      <w:r>
        <w:rPr>
          <w:lang w:val="fr_FR" w:bidi="fr_FR"/>
        </w:rPr>
      </w:r>
      <w:r>
        <w:rPr>
          <w:lang w:val="fr_FR" w:bidi="fr_FR"/>
        </w:rPr>
        <w:t>Abram</w:t>
      </w:r>
    </w:p>
    <w:p>
      <w:pPr>
        <w:pStyle w:val="ListBullet"/>
        <w:spacing w:line="240" w:lineRule="auto"/>
        <w:ind w:left="720"/>
      </w:pPr>
      <w:r>
        <w:rPr>
          <w:lang w:val="fr_FR" w:bidi="fr_FR"/>
        </w:rPr>
      </w:r>
      <w:r>
        <w:rPr>
          <w:lang w:val="fr_FR" w:bidi="fr_FR"/>
        </w:rPr>
        <w:t>Nahor</w:t>
      </w:r>
    </w:p>
    <w:p>
      <w:pPr>
        <w:pStyle w:val="ListBullet"/>
        <w:spacing w:line="240" w:lineRule="auto"/>
        <w:ind w:left="720"/>
      </w:pPr>
      <w:r>
        <w:rPr>
          <w:lang w:val="fr_FR" w:bidi="fr_FR"/>
        </w:rPr>
      </w:r>
      <w:r>
        <w:rPr>
          <w:lang w:val="fr_FR" w:bidi="fr_FR"/>
        </w:rPr>
        <w:t>Haran</w:t>
      </w:r>
    </w:p>
    <w:p>
      <w:pPr/>
      <w:r>
        <w:rPr>
          <w:lang w:val="fr_FR" w:bidi="fr_FR"/>
        </w:rPr>
      </w:r>
      <w:r>
        <w:rPr>
          <w:lang w:val="fr_FR" w:bidi="fr_FR"/>
        </w:rPr>
        <w:t>En groupe, réfléchissez aux différentes parties du passage.</w:t>
      </w:r>
    </w:p>
    <w:p>
      <w:pPr/>
      <w:r>
        <w:rPr>
          <w:lang w:val="fr_FR" w:bidi="fr_FR"/>
        </w:rPr>
      </w:r>
      <w:r>
        <w:rPr>
          <w:lang w:val="fr_FR" w:bidi="fr_FR"/>
        </w:rPr>
        <w:t>Dans la première scène : À 100 ans, Sem doit ressembler à un vieil homme. Pourtant, Sem doit tenir quelque chose qui peut représenter le bébé Arpakshad. Sem a vécu encore 500 ans, puis mourut Les enfants de Sem l'ont enterré et ont pleuré pour lui.</w:t>
      </w:r>
    </w:p>
    <w:p>
      <w:pPr/>
      <w:r>
        <w:rPr>
          <w:lang w:val="fr_FR" w:bidi="fr_FR"/>
        </w:rPr>
      </w:r>
      <w:r>
        <w:rPr>
          <w:lang w:val="fr_FR" w:bidi="fr_FR"/>
        </w:rPr>
        <w:t xml:space="preserve">Dans la deuxième scène : À 35 ans, Arpakshad doit ressembler à un homme d'âge moyen. Arpakhsad doit tenir quelque chose qui peut représenter le bébé Sélah. Arpakshad a vécu encore 403 ans, puis mourut Les enfants de Arpakshad l'ont enterré et l'ont pleuré. </w:t>
      </w:r>
    </w:p>
    <w:p>
      <w:pPr/>
      <w:r>
        <w:rPr>
          <w:lang w:val="fr_FR" w:bidi="fr_FR"/>
        </w:rPr>
      </w:r>
      <w:r>
        <w:rPr>
          <w:lang w:val="fr_FR" w:bidi="fr_FR"/>
        </w:rPr>
        <w:t xml:space="preserve">Dans la troisième scène : À 30 ans, Sélah doit ressembler à un homme d'âge moyen. Sélah doit tenir quelque chose qui peut représenter le bébé Héber. Sélah a vécu encore 403 ans, puis mourut Les enfants de Sélah l'ont enterré et l'ont pleuré. </w:t>
      </w:r>
    </w:p>
    <w:p>
      <w:pPr/>
      <w:r>
        <w:rPr>
          <w:lang w:val="fr_FR" w:bidi="fr_FR"/>
        </w:rPr>
      </w:r>
      <w:r>
        <w:rPr>
          <w:lang w:val="fr_FR" w:bidi="fr_FR"/>
        </w:rPr>
        <w:t xml:space="preserve">Dans la troisième scène : À 34 ans, Héber doit ressembler à un homme d'âge moyen. Héber doit tenir quelque chose qui peut représenter le bébé Péleg. Héber a vécu encore 430 ans, puis mourut Les enfants d'Héber l'ont enterré et l'ont pleuré. </w:t>
      </w:r>
    </w:p>
    <w:p>
      <w:pPr/>
      <w:r>
        <w:rPr>
          <w:lang w:val="fr_FR" w:bidi="fr_FR"/>
        </w:rPr>
      </w:r>
      <w:r>
        <w:rPr>
          <w:lang w:val="fr_FR" w:bidi="fr_FR"/>
        </w:rPr>
        <w:t xml:space="preserve">Dans la cinquième scène : À 30 ans, Peleg doit ressembler à un homme d'âge moyen. Péleg doit tenir quelque chose qui peut représenter le bébé Reou. Péleg a vécu encore 209 ans, puis mourut Les enfants de Péleg l'ont enterré et l'ont pleuré. </w:t>
      </w:r>
    </w:p>
    <w:p>
      <w:pPr/>
      <w:r>
        <w:rPr>
          <w:lang w:val="fr_FR" w:bidi="fr_FR"/>
        </w:rPr>
      </w:r>
      <w:r>
        <w:rPr>
          <w:lang w:val="fr_FR" w:bidi="fr_FR"/>
        </w:rPr>
        <w:t xml:space="preserve">Dans la cinquième scène : À 32 ans, Reou doit ressembler à un homme d'âge moyen. Reou doit tenir quelque chose qui peut représenter le bébé Seroug. Reou a vécu encore 207 ans, puis mourut Les enfants de Reou l'ont enterré et l'ont pleuré. </w:t>
      </w:r>
    </w:p>
    <w:p>
      <w:pPr/>
      <w:r>
        <w:rPr>
          <w:lang w:val="fr_FR" w:bidi="fr_FR"/>
        </w:rPr>
      </w:r>
      <w:r>
        <w:rPr>
          <w:lang w:val="fr_FR" w:bidi="fr_FR"/>
        </w:rPr>
        <w:t xml:space="preserve">Dans la septième scène : À 30 ans, Seroug doit ressembler à un homme d'âge moyen. Seroug doit tenir quelque chose qui peut représenter le bébé Nahor Seroug a vécu encore 200 ans, puis mourut Les enfants de Seroug l'ont enterré et l'ont pleuré. </w:t>
      </w:r>
    </w:p>
    <w:p>
      <w:pPr/>
      <w:r>
        <w:rPr>
          <w:lang w:val="fr_FR" w:bidi="fr_FR"/>
        </w:rPr>
      </w:r>
      <w:r>
        <w:rPr>
          <w:lang w:val="fr_FR" w:bidi="fr_FR"/>
        </w:rPr>
        <w:t xml:space="preserve">Dans la huitième scène : À 29 ans, Nahor doit ressembler à un homme d'âge moyen. Nahor doit tenir quelque chose qui peut représenter le bébé Terah. Nahor a vécu encore 119 ans, puis mourut Les enfants de Nahor l'ont enterré et l'ont pleuré. </w:t>
      </w:r>
    </w:p>
    <w:p>
      <w:pPr/>
      <w:r>
        <w:rPr>
          <w:lang w:val="fr_FR" w:bidi="fr_FR"/>
        </w:rPr>
      </w:r>
      <w:r>
        <w:rPr>
          <w:lang w:val="fr_FR" w:bidi="fr_FR"/>
        </w:rPr>
        <w:t>Dans la neuvième scène : À 70 ans, Terah doit ressembler à un vieil homme. Terah doit être près de ses fils Abram, Nahor et Haran.</w:t>
      </w:r>
    </w:p>
    <w:p>
      <w:pPr/>
      <w:r>
        <w:rPr>
          <w:lang w:val="fr_FR" w:bidi="fr_FR"/>
        </w:rPr>
      </w:r>
      <w:r>
        <w:rPr>
          <w:lang w:val="fr_FR" w:bidi="fr_FR"/>
        </w:rPr>
        <w:t>Maintenant, le groupe doit créer un tableau d'histoire, dessiner ou utiliser des objets pour visualiser le passage et les actions dans le passage.</w:t>
      </w:r>
    </w:p>
    <w:p>
      <w:pPr/>
      <w:r>
        <w:rPr>
          <w:lang w:val="fr_FR" w:bidi="fr_FR"/>
        </w:rPr>
      </w:r>
      <w:r>
        <w:rPr>
          <w:b/>
          <w:lang w:val="fr_FR" w:bidi="fr_FR"/>
        </w:rPr>
        <w:t>C'est la fin de l'enregistrement.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Genèse 11:10–26 dans la version la plus facile à comprendre.</w:t>
      </w:r>
    </w:p>
    <w:p>
      <w:pPr/>
      <w:r>
        <w:rPr>
          <w:lang w:val="fr_FR" w:bidi="fr_FR"/>
        </w:rPr>
      </w:r>
      <w:r>
        <w:rPr>
          <w:lang w:val="fr_FR" w:bidi="fr_FR"/>
        </w:rPr>
        <w:t>Mettez cet audio en pause ici.</w:t>
      </w:r>
    </w:p>
    <w:p>
      <w:pPr/>
      <w:r>
        <w:rPr>
          <w:lang w:val="fr_FR" w:bidi="fr_FR"/>
        </w:rPr>
      </w:r>
      <w:r>
        <w:rPr>
          <w:lang w:val="fr_FR" w:bidi="fr_FR"/>
        </w:rPr>
        <w:t xml:space="preserve">À cette étape, le groupe va dramatiser le passage. </w:t>
      </w:r>
    </w:p>
    <w:p>
      <w:pPr/>
      <w:r>
        <w:rPr>
          <w:lang w:val="fr_FR" w:bidi="fr_FR"/>
        </w:rPr>
      </w:r>
      <w:r>
        <w:rPr>
          <w:lang w:val="fr_FR" w:bidi="fr_FR"/>
        </w:rPr>
        <w:t>Il y a 9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Sem</w:t>
      </w:r>
    </w:p>
    <w:p>
      <w:pPr>
        <w:pStyle w:val="ListBullet"/>
        <w:spacing w:line="240" w:lineRule="auto"/>
        <w:ind w:left="720"/>
      </w:pPr>
      <w:r>
        <w:rPr>
          <w:lang w:val="fr_FR" w:bidi="fr_FR"/>
        </w:rPr>
      </w:r>
      <w:r>
        <w:rPr>
          <w:lang w:val="fr_FR" w:bidi="fr_FR"/>
        </w:rPr>
        <w:t>Arpakshad</w:t>
      </w:r>
    </w:p>
    <w:p>
      <w:pPr>
        <w:pStyle w:val="ListBullet"/>
        <w:spacing w:line="240" w:lineRule="auto"/>
        <w:ind w:left="720"/>
      </w:pPr>
      <w:r>
        <w:rPr>
          <w:lang w:val="fr_FR" w:bidi="fr_FR"/>
        </w:rPr>
      </w:r>
      <w:r>
        <w:rPr>
          <w:lang w:val="fr_FR" w:bidi="fr_FR"/>
        </w:rPr>
        <w:t>Sélah</w:t>
      </w:r>
    </w:p>
    <w:p>
      <w:pPr>
        <w:pStyle w:val="ListBullet"/>
        <w:spacing w:line="240" w:lineRule="auto"/>
        <w:ind w:left="720"/>
      </w:pPr>
      <w:r>
        <w:rPr>
          <w:lang w:val="fr_FR" w:bidi="fr_FR"/>
        </w:rPr>
      </w:r>
      <w:r>
        <w:rPr>
          <w:lang w:val="fr_FR" w:bidi="fr_FR"/>
        </w:rPr>
        <w:t>Héber</w:t>
      </w:r>
    </w:p>
    <w:p>
      <w:pPr>
        <w:pStyle w:val="ListBullet"/>
        <w:spacing w:line="240" w:lineRule="auto"/>
        <w:ind w:left="720"/>
      </w:pPr>
      <w:r>
        <w:rPr>
          <w:lang w:val="fr_FR" w:bidi="fr_FR"/>
        </w:rPr>
      </w:r>
      <w:r>
        <w:rPr>
          <w:lang w:val="fr_FR" w:bidi="fr_FR"/>
        </w:rPr>
        <w:t>Péleg</w:t>
      </w:r>
    </w:p>
    <w:p>
      <w:pPr>
        <w:pStyle w:val="ListBullet"/>
        <w:spacing w:line="240" w:lineRule="auto"/>
        <w:ind w:left="720"/>
      </w:pPr>
      <w:r>
        <w:rPr>
          <w:lang w:val="fr_FR" w:bidi="fr_FR"/>
        </w:rPr>
      </w:r>
      <w:r>
        <w:rPr>
          <w:lang w:val="fr_FR" w:bidi="fr_FR"/>
        </w:rPr>
        <w:t>Reou</w:t>
      </w:r>
    </w:p>
    <w:p>
      <w:pPr>
        <w:pStyle w:val="ListBullet"/>
        <w:spacing w:line="240" w:lineRule="auto"/>
        <w:ind w:left="720"/>
      </w:pPr>
      <w:r>
        <w:rPr>
          <w:lang w:val="fr_FR" w:bidi="fr_FR"/>
        </w:rPr>
      </w:r>
      <w:r>
        <w:rPr>
          <w:lang w:val="fr_FR" w:bidi="fr_FR"/>
        </w:rPr>
        <w:t>Seroug</w:t>
      </w:r>
    </w:p>
    <w:p>
      <w:pPr>
        <w:pStyle w:val="ListBullet"/>
        <w:spacing w:line="240" w:lineRule="auto"/>
        <w:ind w:left="720"/>
      </w:pPr>
      <w:r>
        <w:rPr>
          <w:lang w:val="fr_FR" w:bidi="fr_FR"/>
        </w:rPr>
      </w:r>
      <w:r>
        <w:rPr>
          <w:lang w:val="fr_FR" w:bidi="fr_FR"/>
        </w:rPr>
        <w:t>Nahor</w:t>
      </w:r>
    </w:p>
    <w:p>
      <w:pPr>
        <w:pStyle w:val="ListBullet"/>
        <w:spacing w:line="240" w:lineRule="auto"/>
        <w:ind w:left="720"/>
      </w:pPr>
      <w:r>
        <w:rPr>
          <w:lang w:val="fr_FR" w:bidi="fr_FR"/>
        </w:rPr>
      </w:r>
      <w:r>
        <w:rPr>
          <w:lang w:val="fr_FR" w:bidi="fr_FR"/>
        </w:rPr>
        <w:t>Terah</w:t>
      </w:r>
    </w:p>
    <w:p>
      <w:pPr>
        <w:pStyle w:val="ListBullet"/>
        <w:spacing w:line="240" w:lineRule="auto"/>
        <w:ind w:left="720"/>
      </w:pPr>
      <w:r>
        <w:rPr>
          <w:lang w:val="fr_FR" w:bidi="fr_FR"/>
        </w:rPr>
      </w:r>
      <w:r>
        <w:rPr>
          <w:lang w:val="fr_FR" w:bidi="fr_FR"/>
        </w:rPr>
        <w:t>Abram</w:t>
      </w:r>
    </w:p>
    <w:p>
      <w:pPr>
        <w:pStyle w:val="ListBullet"/>
        <w:spacing w:line="240" w:lineRule="auto"/>
        <w:ind w:left="720"/>
      </w:pPr>
      <w:r>
        <w:rPr>
          <w:lang w:val="fr_FR" w:bidi="fr_FR"/>
        </w:rPr>
      </w:r>
      <w:r>
        <w:rPr>
          <w:lang w:val="fr_FR" w:bidi="fr_FR"/>
        </w:rPr>
        <w:t>Nahor</w:t>
      </w:r>
    </w:p>
    <w:p>
      <w:pPr>
        <w:pStyle w:val="ListBullet"/>
        <w:spacing w:line="240" w:lineRule="auto"/>
        <w:ind w:left="720"/>
      </w:pPr>
      <w:r>
        <w:rPr>
          <w:lang w:val="fr_FR" w:bidi="fr_FR"/>
        </w:rPr>
      </w:r>
      <w:r>
        <w:rPr>
          <w:lang w:val="fr_FR" w:bidi="fr_FR"/>
        </w:rPr>
        <w:t>Haran</w:t>
      </w:r>
    </w:p>
    <w:p>
      <w:pPr/>
      <w:r>
        <w:rPr>
          <w:lang w:val="fr_FR" w:bidi="fr_FR"/>
        </w:rPr>
      </w:r>
      <w:r>
        <w:rPr>
          <w:lang w:val="fr_FR" w:bidi="fr_FR"/>
        </w:rPr>
        <w:t>En groupe, mettez le passage en scène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mettre en scène les parties difficiles ou importantes du passage. Aidez-vous les uns les autres à vous souvenir de chaque partie du passage. 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répondre ce qu'elle ressent ou pense en jouant ce rôle. Ensuite, continuez la scène. Arrêtez cet enregistrement ici, et faites une deuxième mise en scène du passage.</w:t>
      </w:r>
    </w:p>
    <w:p>
      <w:pPr/>
      <w:r>
        <w:rPr>
          <w:lang w:val="fr_FR" w:bidi="fr_FR"/>
        </w:rPr>
      </w:r>
      <w:r>
        <w:rPr>
          <w:lang w:val="fr_FR" w:bidi="fr_FR"/>
        </w:rPr>
        <w:t>Voici un exemple et réponses possibles.</w:t>
      </w:r>
    </w:p>
    <w:p>
      <w:pPr/>
      <w:r>
        <w:rPr>
          <w:lang w:val="fr_FR" w:bidi="fr_FR"/>
        </w:rPr>
      </w:r>
      <w:r>
        <w:rPr>
          <w:lang w:val="fr_FR" w:bidi="fr_FR"/>
        </w:rPr>
        <w:t>Vous pouvez mettre en scène chaque scène en deux parties. Dans la première partie, le père dira son âge, louera Dieu et nommera son fils le plus âgé. Dans la deuxième partie, les fils et les filles de l'homme diront l'âge de leur père quand leur père est mort. Ensuite, les fils et les filles enterreront et pleureront leur père.</w:t>
      </w:r>
    </w:p>
    <w:p>
      <w:pPr/>
      <w:r>
        <w:rPr>
          <w:lang w:val="fr_FR" w:bidi="fr_FR"/>
        </w:rPr>
      </w:r>
      <w:r>
        <w:rPr>
          <w:lang w:val="fr_FR" w:bidi="fr_FR"/>
        </w:rPr>
        <w:t>En tant qu'exemple, pour la première scène, faites tenir le bébé Arpakshad et dire : « J'ai 100 ans, et, louez Dieu pour cet enfant ! Le nom de cet enfant sera Arpakshad ».</w:t>
      </w:r>
    </w:p>
    <w:p>
      <w:pPr/>
      <w:r>
        <w:rPr>
          <w:lang w:val="fr_FR" w:bidi="fr_FR"/>
        </w:rPr>
      </w:r>
      <w:r>
        <w:rPr>
          <w:lang w:val="fr_FR" w:bidi="fr_FR"/>
        </w:rPr>
        <w:t>Arrêtez la scène. Demandez à la personne qui joue le rôle de Sem « Que ressens tu? ou Que penses-tu ? » La personne pourrait répondre par des choses comme :</w:t>
      </w:r>
    </w:p>
    <w:p>
      <w:pPr>
        <w:pStyle w:val="ListBullet"/>
        <w:spacing w:line="240" w:lineRule="auto"/>
        <w:ind w:left="720"/>
      </w:pPr>
      <w:r>
        <w:rPr>
          <w:lang w:val="fr_FR" w:bidi="fr_FR"/>
        </w:rPr>
      </w:r>
      <w:r>
        <w:rPr>
          <w:lang w:val="fr_FR" w:bidi="fr_FR"/>
        </w:rPr>
        <w:t>Je suis heureux parce qu'avec cet enfant, nous avons commencé à obéir au commandement de Dieu de multiplier ; ou</w:t>
      </w:r>
    </w:p>
    <w:p>
      <w:pPr>
        <w:pStyle w:val="ListBullet"/>
        <w:spacing w:line="240" w:lineRule="auto"/>
        <w:ind w:left="720"/>
      </w:pPr>
      <w:r>
        <w:rPr>
          <w:lang w:val="fr_FR" w:bidi="fr_FR"/>
        </w:rPr>
      </w:r>
      <w:r>
        <w:rPr>
          <w:lang w:val="fr_FR" w:bidi="fr_FR"/>
        </w:rPr>
        <w:t>Avec cet enfant, nous commençons une nouvelle génération de l'humanité.</w:t>
      </w:r>
    </w:p>
    <w:p>
      <w:pPr/>
      <w:r>
        <w:rPr>
          <w:lang w:val="fr_FR" w:bidi="fr_FR"/>
        </w:rPr>
      </w:r>
      <w:r>
        <w:rPr>
          <w:lang w:val="fr_FR" w:bidi="fr_FR"/>
        </w:rPr>
        <w:t xml:space="preserve">Continuez l'action. </w:t>
      </w:r>
    </w:p>
    <w:p>
      <w:pPr/>
      <w:r>
        <w:rPr>
          <w:lang w:val="fr_FR" w:bidi="fr_FR"/>
        </w:rPr>
      </w:r>
      <w:r>
        <w:rPr>
          <w:lang w:val="fr_FR" w:bidi="fr_FR"/>
        </w:rPr>
        <w:t>Ensuite, faites dire aux enfants de Sem : « Notre père Sem est mort pacifiquement à 600 ans ». Ensuite, montrez comment les enfants de Sem enterrent et pleurent Sem.</w:t>
      </w:r>
    </w:p>
    <w:p>
      <w:pPr/>
      <w:r>
        <w:rPr>
          <w:lang w:val="fr_FR" w:bidi="fr_FR"/>
        </w:rPr>
      </w:r>
      <w:r>
        <w:rPr>
          <w:lang w:val="fr_FR" w:bidi="fr_FR"/>
        </w:rPr>
        <w:t>Répétez la même séquence en deux parties jusqu'à la huitième scène quand Nahor nomme Terah et quand Nahor meurt.</w:t>
      </w:r>
    </w:p>
    <w:p>
      <w:pPr/>
      <w:r>
        <w:rPr>
          <w:lang w:val="fr_FR" w:bidi="fr_FR"/>
        </w:rPr>
      </w:r>
      <w:r>
        <w:rPr>
          <w:lang w:val="fr_FR" w:bidi="fr_FR"/>
        </w:rPr>
        <w:t>Dans la neuvième scène, faites faire une activité à Terah et ses trois fils ensemble. Ils pouvaient manger ou prier ensemble.</w:t>
      </w:r>
    </w:p>
    <w:p>
      <w:pPr/>
      <w:r>
        <w:rPr>
          <w:lang w:val="fr_FR" w:bidi="fr_FR"/>
        </w:rPr>
      </w:r>
      <w:r>
        <w:rPr>
          <w:lang w:val="fr_FR" w:bidi="fr_FR"/>
        </w:rPr>
        <w:t>Arrêtez la scène. Demandez à la personne qui joue le rôle de Terah « Que ressens tu? ou Que penses-tu ? » La personne pourrait répondre par des choses comme :</w:t>
      </w:r>
    </w:p>
    <w:p>
      <w:pPr>
        <w:pStyle w:val="ListBullet"/>
        <w:spacing w:line="240" w:lineRule="auto"/>
        <w:ind w:left="720"/>
      </w:pPr>
      <w:r>
        <w:rPr>
          <w:lang w:val="fr_FR" w:bidi="fr_FR"/>
        </w:rPr>
      </w:r>
      <w:r>
        <w:rPr>
          <w:lang w:val="fr_FR" w:bidi="fr_FR"/>
        </w:rPr>
        <w:t>Dieu m'a vraiment béni avec ces trois fils ; ou</w:t>
      </w:r>
    </w:p>
    <w:p>
      <w:pPr>
        <w:pStyle w:val="ListBullet"/>
        <w:spacing w:line="240" w:lineRule="auto"/>
        <w:ind w:left="720"/>
      </w:pPr>
      <w:r>
        <w:rPr>
          <w:lang w:val="fr_FR" w:bidi="fr_FR"/>
        </w:rPr>
      </w:r>
      <w:r>
        <w:rPr>
          <w:lang w:val="fr_FR" w:bidi="fr_FR"/>
        </w:rPr>
        <w:t>Je sens que Dieu a un grand but pour mes fils</w:t>
      </w:r>
    </w:p>
    <w:p>
      <w:pPr/>
      <w:r>
        <w:rPr>
          <w:lang w:val="fr_FR" w:bidi="fr_FR"/>
        </w:rPr>
      </w:r>
      <w:r>
        <w:rPr>
          <w:b/>
          <w:lang w:val="fr_FR" w:bidi="fr_FR"/>
        </w:rPr>
        <w:t>C'est la fin de l'enregistrement.</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Les histoires précédentes ont dit comment les gens ont multiplié et dispersé pour vivre à différents endroits après l'inondation. Le présent passage montre la généalogie de Sem qui se termine dans la neuvième génération, à la naissance des fils de Terah, Abram, Nahor et Haran.</w:t>
      </w:r>
    </w:p>
    <w:p>
      <w:pPr/>
      <w:r>
        <w:rPr>
          <w:lang w:val="fr_FR" w:bidi="fr_FR"/>
        </w:rPr>
      </w:r>
      <w:r>
        <w:rPr>
          <w:lang w:val="fr_FR" w:bidi="fr_FR"/>
        </w:rPr>
        <w:t xml:space="preserve">La présente généalogie commence par une introduction : « voici les </w:t>
      </w:r>
      <w:r>
        <w:rPr>
          <w:b/>
          <w:lang w:val="fr_FR" w:bidi="fr_FR"/>
        </w:rPr>
        <w:t>générations</w:t>
      </w:r>
      <w:r>
        <w:rPr>
          <w:lang w:val="fr_FR" w:bidi="fr_FR"/>
        </w:rPr>
        <w:t xml:space="preserve"> de Sem ». Le mot hébreu pour « générations » est un terme qui se réfère généralement à une histoire ou à une liste de l'ascendance d'une personne. Il est aussi souvent traduit par </w:t>
      </w:r>
      <w:r>
        <w:rPr>
          <w:b/>
          <w:lang w:val="fr_FR" w:bidi="fr_FR"/>
        </w:rPr>
        <w:t>généalogie</w:t>
      </w:r>
      <w:r>
        <w:rPr>
          <w:lang w:val="fr_FR" w:bidi="fr_FR"/>
        </w:rPr>
        <w:t xml:space="preserve"> Dans le livre de Genèse, ce mot a deux fonctions principales. Premièrement, il fonctionne pour signaler une nouvelle section ou une histoire ; il est utilisé treize fois tout au long du livre de Genèse. Deuxièmement, cela fonctionne pour montrer à quelle famille une personne appartient. Ces informations sont importantes parce que le statut social d'une personne, les droits et les obligations sont basés sur son ascendance. Dans le présent contexte, cette généalogie sert à introduire les origines ancestrales d'Abram. Abram deviendra le prochain personnage important.</w:t>
      </w:r>
    </w:p>
    <w:p>
      <w:pPr/>
      <w:r>
        <w:rPr>
          <w:lang w:val="fr_FR" w:bidi="fr_FR"/>
        </w:rPr>
      </w:r>
      <w:r>
        <w:rPr>
          <w:lang w:val="fr_FR" w:bidi="fr_FR"/>
        </w:rPr>
        <w:t xml:space="preserve">Comme c'est la septième fois que ce mot est apparu, assurez-vous d'utiliser le même mot pour « générations » que vous avez utilisé dans les généalogies précédentes. Vous pouvez vous référer au glossaire principal pour plus d'informations sur les </w:t>
      </w:r>
      <w:r>
        <w:rPr>
          <w:lang w:val="fr_FR" w:bidi="fr_FR"/>
        </w:rPr>
        <w:t>générations</w:t>
      </w:r>
      <w:r>
        <w:rPr>
          <w:lang w:val="fr_FR" w:bidi="fr_FR"/>
        </w:rPr>
        <w:t xml:space="preserve"> et les </w:t>
      </w:r>
      <w:r>
        <w:rPr>
          <w:lang w:val="fr_FR" w:bidi="fr_FR"/>
        </w:rPr>
        <w:t>généalogies</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de ce passage. Écoutez-le dans la traduction la plus facile à comprendre.</w:t>
      </w:r>
    </w:p>
    <w:p>
      <w:pPr/>
      <w:r>
        <w:rPr>
          <w:lang w:val="fr_FR" w:bidi="fr_FR"/>
        </w:rPr>
      </w:r>
      <w:r>
        <w:rPr>
          <w:lang w:val="fr_FR" w:bidi="fr_FR"/>
        </w:rPr>
        <w:t>Dans cette étape, vous allez raconter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Chaque membre du groupe va maintenant raconter tout le passage en entier sans s'arrêter. Chaque membre du groupe doit le faire au moins une fois. s'il le souhaite,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Genèse 11:27–32</w:t>
      </w:r>
      <w:r>
        <w:rPr>
          <w:lang w:val="fr_FR" w:bidi="fr_FR"/>
        </w:rPr>
      </w:r>
    </w:p>
    <w:p>
      <w:pPr>
        <w:pStyle w:val="Heading3"/>
      </w:pPr>
      <w:r>
        <w:rPr>
          <w:lang w:val="fr_FR" w:bidi="fr_FR"/>
        </w:rPr>
        <w:t>Écouter et Cœur</w:t>
      </w:r>
    </w:p>
    <w:p>
      <w:pPr/>
      <w:r>
        <w:rPr>
          <w:lang w:val="fr_FR" w:bidi="fr_FR"/>
        </w:rPr>
      </w:r>
      <w:r>
        <w:rPr>
          <w:lang w:val="fr_FR" w:bidi="fr_FR"/>
        </w:rPr>
        <w:t>Ecoutez Genèse 11:27–32 Laissez le entrer dans votre cœur. Écoutez ce texte trois fois. Si c'est possible, écoutez-le dans trois traductions différentes. Ensuite, discutez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Cette histoire est sur la famille de Terah. Rappelez-vous que l'histoire précédente était sur la généalogie de Sem. La dernière génération mentionnée dans la généalogie de Sem était Terah. Le présent passage continue l'histoire en commençant par Terah et sa famille. Il raconte plus sur les fils de Terah et les femmes que ses fils avaient épousés. Il parle aussi où ils vivaient et à quel âge Terah est mort.</w:t>
      </w:r>
    </w:p>
    <w:p>
      <w:pPr/>
      <w:r>
        <w:rPr>
          <w:lang w:val="fr_FR" w:bidi="fr_FR"/>
        </w:rPr>
      </w:r>
      <w:r>
        <w:rPr>
          <w:lang w:val="fr_FR" w:bidi="fr_FR"/>
        </w:rPr>
        <w:t>L'histoire commence par une introduction : « Maintenant, ce sont les générations de Terah Le mot « maintenant » signale une nouvelle section, mais pas une section. entièrement nouvelle C'est parce que l'hébreu pour le mot « maintenant » indique que l'histoire présente est toujours connectée à l'histoire précédente. Aussi, comme dans l'histoire précédente, le mot pour « générations » se réfère à l'ascendance d'une personne. Cela signifie que cette histoire est aussi un type de généalogie Cette généalogie parle de la famille de Terah, ses descendants. Il est important de se rappeler que pendant cette période, l'ascendance d'une personne était importante. L'ascendance d'une personne déterminait son statut social, ses droits et ses obligations.</w:t>
      </w:r>
    </w:p>
    <w:p>
      <w:pPr/>
      <w:r>
        <w:rPr>
          <w:lang w:val="fr_FR" w:bidi="fr_FR"/>
        </w:rPr>
      </w:r>
      <w:r>
        <w:rPr>
          <w:lang w:val="fr_FR" w:bidi="fr_FR"/>
        </w:rPr>
        <w:t>Les fils de Terah étaient Abram, Nahor et Haran. Parmi ses fils, seul Haran avait des enfants propres à lui. Ses enfants étaient Lot, Milca et Jisca. Mais Haran est mort plus tôt que son père, Terah. Il est mort dans la terre d'Ur des Chaldéens où il était né. Les Chaldéens se référaient aux Babyloniens, Ur était donc un nom de lieu pour une région à Babylone.</w:t>
      </w:r>
    </w:p>
    <w:p>
      <w:pPr/>
      <w:r>
        <w:rPr>
          <w:lang w:val="fr_FR" w:bidi="fr_FR"/>
        </w:rPr>
      </w:r>
      <w:r>
        <w:rPr>
          <w:lang w:val="fr_FR" w:bidi="fr_FR"/>
        </w:rPr>
        <w:t>Arrêtez-vous et montrez une carte qui montre la ville d'Ur dans la province de Babylone.</w:t>
      </w:r>
    </w:p>
    <w:p>
      <w:pPr/>
      <w:r>
        <w:rPr>
          <w:lang w:val="fr_FR" w:bidi="fr_FR"/>
        </w:rPr>
      </w:r>
      <w:r>
        <w:rPr>
          <w:lang w:val="fr_FR" w:bidi="fr_FR"/>
        </w:rPr>
        <w:t>Il est important de se rappeler que Babel, un autre nom de lieu pour Babylone, était l'endroit où les gens avaient planifié de construire une ville et une tour. Dieu a empêché les gens d'achever ce projet de construction et les a dispersés à travers le monde. Terah et sa famille sont peut être restés à Babylone après que Dieu ait dispersé les gens. Cela peut expliquer pourquoi la terre de Babylone ou la terre d'Ur des Chaldéens était dit être la terre où Haran était né.</w:t>
      </w:r>
    </w:p>
    <w:p>
      <w:pPr/>
      <w:r>
        <w:rPr>
          <w:lang w:val="fr_FR" w:bidi="fr_FR"/>
        </w:rPr>
      </w:r>
      <w:r>
        <w:rPr>
          <w:lang w:val="fr_FR" w:bidi="fr_FR"/>
        </w:rPr>
        <w:t>La femme de Haran n'était pas mentionnée, mais Abram et les femmes de Nahor étaient mentionnés. Nahor a épousé l'une des filles de Haran, Milcah. Nahor et Milcah par conséquent étaient des parents par le sang. Dans leur culture, le mariage entre parents proches était commun, parfois même préférable. C'était l'une des façons dont les familles maintenaient des relations fortes et préservaient leur ascendance. De son côté, Abram a épousé Saraï. Une histoire plus tard révèle que Saraï était la demi-sœur d'Abram. Cela signifie que Abram et Saraï avaient le même père, Terah, mais avaient des mères différentes.</w:t>
      </w:r>
    </w:p>
    <w:p>
      <w:pPr/>
      <w:r>
        <w:rPr>
          <w:lang w:val="fr_FR" w:bidi="fr_FR"/>
        </w:rPr>
      </w:r>
      <w:r>
        <w:rPr>
          <w:lang w:val="fr_FR" w:bidi="fr_FR"/>
        </w:rPr>
        <w:t>Arrêtez-vous et discutez des questions suivantes :</w:t>
      </w:r>
    </w:p>
    <w:p>
      <w:pPr/>
      <w:r>
        <w:rPr>
          <w:lang w:val="fr_FR" w:bidi="fr_FR"/>
        </w:rPr>
      </w:r>
      <w:r>
        <w:rPr>
          <w:lang w:val="fr_FR" w:bidi="fr_FR"/>
        </w:rPr>
        <w:t>Abram et Saraï n'avaient pas d'enfants parce que Saraï était stérile. La stérilité se réfère à l'incapacité d'une femme de concevoir un enfant. La stérilité de Saraï était mentionnée ici parce que Abram et Saraï vont être les personnages principaux dans les prochaines histoires. La stérilité de Saraï sera une information importante dans ces prochaines histoires.</w:t>
      </w:r>
    </w:p>
    <w:p>
      <w:pPr/>
      <w:r>
        <w:rPr>
          <w:lang w:val="fr_FR" w:bidi="fr_FR"/>
        </w:rPr>
      </w:r>
      <w:r>
        <w:rPr>
          <w:lang w:val="fr_FR" w:bidi="fr_FR"/>
        </w:rPr>
        <w:t>Ensuite, Terah a quitté la terre d'Ur des Chaldéens pour aller à la terre de Canaan Canaan était la terre nommée d'après le petit-fils de Noé, Canaan. Terah a pris avec lui Abram et Saraï ainsi que son petit-fils, Lot. À ce stade, il n'est pas clair ce qui est arrivé à Nahor et Milcah et à l'autre fille de Haran, Iscah. Mais Terah, Abram, Saraï et Lot sont partis en voyage vers Canaan Cependant, avant d'atteindre Canaan ils se sont arrêtés à un endroit appelé Haran</w:t>
      </w:r>
    </w:p>
    <w:p>
      <w:pPr/>
      <w:r>
        <w:rPr>
          <w:lang w:val="fr_FR" w:bidi="fr_FR"/>
        </w:rPr>
      </w:r>
      <w:r>
        <w:rPr>
          <w:lang w:val="fr_FR" w:bidi="fr_FR"/>
        </w:rPr>
        <w:t>Arrêtez-vous et montrez une carte qui montre la route d'Ur à Canaan avec Haran au milieu.</w:t>
      </w:r>
    </w:p>
    <w:p>
      <w:pPr/>
      <w:r>
        <w:rPr>
          <w:lang w:val="fr_FR" w:bidi="fr_FR"/>
        </w:rPr>
      </w:r>
      <w:r>
        <w:rPr>
          <w:lang w:val="fr_FR" w:bidi="fr_FR"/>
        </w:rPr>
        <w:t>Cet endroit n'est pas lié au fils de Terah, Haran parce que cet endroit est orthographié différemment en hébreu. C'est dans Haran que Terah, Abram, Saraï et Lot vivront pendant un certain temps. C'est aussi l'endroit où Terah mourra. Il est mort à l'âge de 205 ans.</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Ce passage a cinq scènes.</w:t>
      </w:r>
    </w:p>
    <w:p>
      <w:pPr/>
      <w:r>
        <w:rPr>
          <w:lang w:val="fr_FR" w:bidi="fr_FR"/>
        </w:rPr>
      </w:r>
      <w:r>
        <w:rPr>
          <w:b/>
          <w:lang w:val="fr_FR" w:bidi="fr_FR"/>
        </w:rPr>
        <w:t>Première scène :</w:t>
      </w:r>
      <w:r>
        <w:rPr>
          <w:lang w:val="fr_FR" w:bidi="fr_FR"/>
        </w:rPr>
        <w:t xml:space="preserve"> Terah et ses trois fils sont ensemble dans Ur des Chaldéens. Haran était avec ses enfants Lot, Milcah et Iscah.</w:t>
      </w:r>
    </w:p>
    <w:p>
      <w:pPr/>
      <w:r>
        <w:rPr>
          <w:lang w:val="fr_FR" w:bidi="fr_FR"/>
        </w:rPr>
      </w:r>
      <w:r>
        <w:rPr>
          <w:b/>
          <w:lang w:val="fr_FR" w:bidi="fr_FR"/>
        </w:rPr>
        <w:t>Deuxième scène :</w:t>
      </w:r>
      <w:r>
        <w:rPr>
          <w:lang w:val="fr_FR" w:bidi="fr_FR"/>
        </w:rPr>
        <w:t xml:space="preserve"> Haran est mort et était enterré à Ur des Chaldéens.</w:t>
      </w:r>
    </w:p>
    <w:p>
      <w:pPr/>
      <w:r>
        <w:rPr>
          <w:lang w:val="fr_FR" w:bidi="fr_FR"/>
        </w:rPr>
      </w:r>
      <w:r>
        <w:rPr>
          <w:b/>
          <w:lang w:val="fr_FR" w:bidi="fr_FR"/>
        </w:rPr>
        <w:t>Troisième scène :</w:t>
      </w:r>
      <w:r>
        <w:rPr>
          <w:lang w:val="fr_FR" w:bidi="fr_FR"/>
        </w:rPr>
        <w:t xml:space="preserve"> Nahor a épousé la fille de Haran, Milcah. Abram a épousé Saraï. Abram et Saraï n'avaient pas d'enfants.</w:t>
      </w:r>
    </w:p>
    <w:p>
      <w:pPr/>
      <w:r>
        <w:rPr>
          <w:lang w:val="fr_FR" w:bidi="fr_FR"/>
        </w:rPr>
      </w:r>
      <w:r>
        <w:rPr>
          <w:b/>
          <w:lang w:val="fr_FR" w:bidi="fr_FR"/>
        </w:rPr>
        <w:t>Quatrième scène :</w:t>
      </w:r>
      <w:r>
        <w:rPr>
          <w:lang w:val="fr_FR" w:bidi="fr_FR"/>
        </w:rPr>
        <w:t xml:space="preserve"> Terah, avec Abram, Saraï et Lot ont commencé leur voyage d'Ur des Chaldéens à la terre de Canaan Après être arrivés à Haran, ils ont arrêté le voyage et ont vécu là.</w:t>
      </w:r>
    </w:p>
    <w:p>
      <w:pPr/>
      <w:r>
        <w:rPr>
          <w:lang w:val="fr_FR" w:bidi="fr_FR"/>
        </w:rPr>
      </w:r>
      <w:r>
        <w:rPr>
          <w:b/>
          <w:lang w:val="fr_FR" w:bidi="fr_FR"/>
        </w:rPr>
        <w:t>Cinquième scène :</w:t>
      </w:r>
      <w:r>
        <w:rPr>
          <w:lang w:val="fr_FR" w:bidi="fr_FR"/>
        </w:rPr>
        <w:t xml:space="preserve"> Terah est mort à Haran à l'âge de 205 ans.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Terah</w:t>
      </w:r>
    </w:p>
    <w:p>
      <w:pPr>
        <w:pStyle w:val="ListBullet"/>
        <w:spacing w:line="240" w:lineRule="auto"/>
        <w:ind w:left="720"/>
      </w:pPr>
      <w:r>
        <w:rPr>
          <w:lang w:val="fr_FR" w:bidi="fr_FR"/>
        </w:rPr>
      </w:r>
      <w:r>
        <w:rPr>
          <w:lang w:val="fr_FR" w:bidi="fr_FR"/>
        </w:rPr>
        <w:t>Abram</w:t>
      </w:r>
    </w:p>
    <w:p>
      <w:pPr>
        <w:pStyle w:val="ListBullet"/>
        <w:spacing w:line="240" w:lineRule="auto"/>
        <w:ind w:left="720"/>
      </w:pPr>
      <w:r>
        <w:rPr>
          <w:lang w:val="fr_FR" w:bidi="fr_FR"/>
        </w:rPr>
      </w:r>
      <w:r>
        <w:rPr>
          <w:lang w:val="fr_FR" w:bidi="fr_FR"/>
        </w:rPr>
        <w:t>Nahor</w:t>
      </w:r>
    </w:p>
    <w:p>
      <w:pPr>
        <w:pStyle w:val="ListBullet"/>
        <w:spacing w:line="240" w:lineRule="auto"/>
        <w:ind w:left="720"/>
      </w:pPr>
      <w:r>
        <w:rPr>
          <w:lang w:val="fr_FR" w:bidi="fr_FR"/>
        </w:rPr>
      </w:r>
      <w:r>
        <w:rPr>
          <w:lang w:val="fr_FR" w:bidi="fr_FR"/>
        </w:rPr>
        <w:t>Haran</w:t>
      </w:r>
    </w:p>
    <w:p>
      <w:pPr>
        <w:pStyle w:val="ListBullet"/>
        <w:spacing w:line="240" w:lineRule="auto"/>
        <w:ind w:left="720"/>
      </w:pPr>
      <w:r>
        <w:rPr>
          <w:lang w:val="fr_FR" w:bidi="fr_FR"/>
        </w:rPr>
      </w:r>
      <w:r>
        <w:rPr>
          <w:lang w:val="fr_FR" w:bidi="fr_FR"/>
        </w:rPr>
        <w:t>Milkah</w:t>
      </w:r>
    </w:p>
    <w:p>
      <w:pPr>
        <w:pStyle w:val="ListBullet"/>
        <w:spacing w:line="240" w:lineRule="auto"/>
        <w:ind w:left="720"/>
      </w:pPr>
      <w:r>
        <w:rPr>
          <w:lang w:val="fr_FR" w:bidi="fr_FR"/>
        </w:rPr>
      </w:r>
      <w:r>
        <w:rPr>
          <w:lang w:val="fr_FR" w:bidi="fr_FR"/>
        </w:rPr>
        <w:t>Saraï</w:t>
      </w:r>
    </w:p>
    <w:p>
      <w:pPr>
        <w:pStyle w:val="ListBullet"/>
        <w:spacing w:line="240" w:lineRule="auto"/>
        <w:ind w:left="720"/>
      </w:pPr>
      <w:r>
        <w:rPr>
          <w:lang w:val="fr_FR" w:bidi="fr_FR"/>
        </w:rPr>
      </w:r>
      <w:r>
        <w:rPr>
          <w:lang w:val="fr_FR" w:bidi="fr_FR"/>
        </w:rPr>
        <w:t>Lot</w:t>
      </w:r>
    </w:p>
    <w:p>
      <w:pPr/>
      <w:r>
        <w:rPr>
          <w:lang w:val="fr_FR" w:bidi="fr_FR"/>
        </w:rPr>
      </w:r>
      <w:r>
        <w:rPr>
          <w:lang w:val="fr_FR" w:bidi="fr_FR"/>
        </w:rPr>
        <w:t>Dans cette session, aidez le groupe à faire le tableau d'histoire, dessiner ou utiliser des objets aléatoires pour visualiser l'histoire et les actions.</w:t>
      </w:r>
    </w:p>
    <w:p>
      <w:pPr/>
      <w:r>
        <w:rPr>
          <w:lang w:val="fr_FR" w:bidi="fr_FR"/>
        </w:rPr>
      </w:r>
      <w:r>
        <w:rPr>
          <w:lang w:val="fr_FR" w:bidi="fr_FR"/>
        </w:rPr>
        <w:t>Rappelez-vous que cette histoire suit les « générations » ou la « généalogie de Sem ». Terah était la dernière génération dans la généalogie de Sem. Cette histoire s'ouvre par un mot hébreu qui indique que c'est une nouvelle section, mais que cette nouvelle section est connectée à l'histoire précédente.</w:t>
      </w:r>
    </w:p>
    <w:p>
      <w:pPr/>
      <w:r>
        <w:rPr>
          <w:lang w:val="fr_FR" w:bidi="fr_FR"/>
        </w:rPr>
      </w:r>
      <w:r>
        <w:rPr>
          <w:lang w:val="fr_FR" w:bidi="fr_FR"/>
        </w:rPr>
        <w:t>Dans la première scène, nous voyons Terah et ses fils ainsi que ses petits-enfants de Haran vivre ensemble à Ur des Chaldéens.</w:t>
      </w:r>
    </w:p>
    <w:p>
      <w:pPr/>
      <w:r>
        <w:rPr>
          <w:lang w:val="fr_FR" w:bidi="fr_FR"/>
        </w:rPr>
      </w:r>
      <w:r>
        <w:rPr>
          <w:lang w:val="fr_FR" w:bidi="fr_FR"/>
        </w:rPr>
        <w:t>Arrêtez-vous et montrez une carte qui montre la ville d'Ur dans la province de Babylone.</w:t>
      </w:r>
    </w:p>
    <w:p>
      <w:pPr/>
      <w:r>
        <w:rPr>
          <w:lang w:val="fr_FR" w:bidi="fr_FR"/>
        </w:rPr>
      </w:r>
      <w:r>
        <w:rPr>
          <w:lang w:val="fr_FR" w:bidi="fr_FR"/>
        </w:rPr>
        <w:t>Vous pouvez utiliser un objet et l'étiqueter avec les noms de lieux pour indiquer où ils demeure. Une autre option est d'écrire le nom de l'endroit sur le sol. Toujours une autre option est de faire improviser un discours à un personnage où il/elle mentionne qu'ils sont à Ur des Chaldéens.</w:t>
      </w:r>
    </w:p>
    <w:p>
      <w:pPr/>
      <w:r>
        <w:rPr>
          <w:lang w:val="fr_FR" w:bidi="fr_FR"/>
        </w:rPr>
      </w:r>
      <w:r>
        <w:rPr>
          <w:lang w:val="fr_FR" w:bidi="fr_FR"/>
        </w:rPr>
        <w:t>Dans la deuxième scène, Terah et ses fils Abram et Nahor ainsi que ses petits-enfants de Haran peuvent être décrits comme pleurant la mort de Haran. L'un des personnages peut mentionner que Haran est mort à Ur des Chaldéens où il est né.</w:t>
      </w:r>
    </w:p>
    <w:p>
      <w:pPr/>
      <w:r>
        <w:rPr>
          <w:lang w:val="fr_FR" w:bidi="fr_FR"/>
        </w:rPr>
      </w:r>
      <w:r>
        <w:rPr>
          <w:lang w:val="fr_FR" w:bidi="fr_FR"/>
        </w:rPr>
        <w:t>Dans la troisième scène, Nahor et Milcah ainsi que Abram et Saraï doivent être décrits comme des maris et des femmes. Il est important de montrer dans cette scène que Saraï était stérile.</w:t>
      </w:r>
    </w:p>
    <w:p>
      <w:pPr/>
      <w:r>
        <w:rPr>
          <w:lang w:val="fr_FR" w:bidi="fr_FR"/>
        </w:rPr>
      </w:r>
      <w:r>
        <w:rPr>
          <w:lang w:val="fr_FR" w:bidi="fr_FR"/>
        </w:rPr>
        <w:t>Dans la quatrième scène, Terah, avec Abram, Saraï et Lot doivent être vus comme se préparant pour un long voyage. Terah peut être représenté en train d'expliquer au groupe où ils vont.</w:t>
      </w:r>
    </w:p>
    <w:p>
      <w:pPr/>
      <w:r>
        <w:rPr>
          <w:lang w:val="fr_FR" w:bidi="fr_FR"/>
        </w:rPr>
      </w:r>
      <w:r>
        <w:rPr>
          <w:lang w:val="fr_FR" w:bidi="fr_FR"/>
        </w:rPr>
        <w:t>Arrêtez-vous et montrez une carte qui montre la route d'Ur à Canaan avec Haran au milieu.</w:t>
      </w:r>
    </w:p>
    <w:p>
      <w:pPr/>
      <w:r>
        <w:rPr>
          <w:lang w:val="fr_FR" w:bidi="fr_FR"/>
        </w:rPr>
      </w:r>
      <w:r>
        <w:rPr>
          <w:lang w:val="fr_FR" w:bidi="fr_FR"/>
        </w:rPr>
        <w:t>Ensuite, ils peuvent être montrés s'arrêtant à Haran. Terah peut être vu comme instruisant le groupe d'arrêter le voyage et d'installer un camp là.</w:t>
      </w:r>
    </w:p>
    <w:p>
      <w:pPr/>
      <w:r>
        <w:rPr>
          <w:lang w:val="fr_FR" w:bidi="fr_FR"/>
        </w:rPr>
      </w:r>
      <w:r>
        <w:rPr>
          <w:lang w:val="fr_FR" w:bidi="fr_FR"/>
        </w:rPr>
        <w:t>Dans la cinquième scène, Abram, Saraï et Lot peuvent être vus en train de pleurer la mort de Terah Abram peut improviser un discours ici qui mentionne l'âge de Terah.</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 passage a cinq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Terah</w:t>
      </w:r>
    </w:p>
    <w:p>
      <w:pPr>
        <w:pStyle w:val="ListBullet"/>
        <w:spacing w:line="240" w:lineRule="auto"/>
        <w:ind w:left="720"/>
      </w:pPr>
      <w:r>
        <w:rPr>
          <w:lang w:val="fr_FR" w:bidi="fr_FR"/>
        </w:rPr>
      </w:r>
      <w:r>
        <w:rPr>
          <w:lang w:val="fr_FR" w:bidi="fr_FR"/>
        </w:rPr>
        <w:t>Abram</w:t>
      </w:r>
    </w:p>
    <w:p>
      <w:pPr>
        <w:pStyle w:val="ListBullet"/>
        <w:spacing w:line="240" w:lineRule="auto"/>
        <w:ind w:left="720"/>
      </w:pPr>
      <w:r>
        <w:rPr>
          <w:lang w:val="fr_FR" w:bidi="fr_FR"/>
        </w:rPr>
      </w:r>
      <w:r>
        <w:rPr>
          <w:lang w:val="fr_FR" w:bidi="fr_FR"/>
        </w:rPr>
        <w:t>Nahor</w:t>
      </w:r>
    </w:p>
    <w:p>
      <w:pPr>
        <w:pStyle w:val="ListBullet"/>
        <w:spacing w:line="240" w:lineRule="auto"/>
        <w:ind w:left="720"/>
      </w:pPr>
      <w:r>
        <w:rPr>
          <w:lang w:val="fr_FR" w:bidi="fr_FR"/>
        </w:rPr>
      </w:r>
      <w:r>
        <w:rPr>
          <w:lang w:val="fr_FR" w:bidi="fr_FR"/>
        </w:rPr>
        <w:t>Haran</w:t>
      </w:r>
    </w:p>
    <w:p>
      <w:pPr>
        <w:pStyle w:val="ListBullet"/>
        <w:spacing w:line="240" w:lineRule="auto"/>
        <w:ind w:left="720"/>
      </w:pPr>
      <w:r>
        <w:rPr>
          <w:lang w:val="fr_FR" w:bidi="fr_FR"/>
        </w:rPr>
      </w:r>
      <w:r>
        <w:rPr>
          <w:lang w:val="fr_FR" w:bidi="fr_FR"/>
        </w:rPr>
        <w:t>Milkah</w:t>
      </w:r>
    </w:p>
    <w:p>
      <w:pPr>
        <w:pStyle w:val="ListBullet"/>
        <w:spacing w:line="240" w:lineRule="auto"/>
        <w:ind w:left="720"/>
      </w:pPr>
      <w:r>
        <w:rPr>
          <w:lang w:val="fr_FR" w:bidi="fr_FR"/>
        </w:rPr>
      </w:r>
      <w:r>
        <w:rPr>
          <w:lang w:val="fr_FR" w:bidi="fr_FR"/>
        </w:rPr>
        <w:t>Saraï</w:t>
      </w:r>
    </w:p>
    <w:p>
      <w:pPr>
        <w:pStyle w:val="ListBullet"/>
        <w:spacing w:line="240" w:lineRule="auto"/>
        <w:ind w:left="720"/>
      </w:pPr>
      <w:r>
        <w:rPr>
          <w:lang w:val="fr_FR" w:bidi="fr_FR"/>
        </w:rPr>
      </w:r>
      <w:r>
        <w:rPr>
          <w:lang w:val="fr_FR" w:bidi="fr_FR"/>
        </w:rPr>
        <w:t>Lot</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Il est important de rappeler que les scènes une à trois ont lieu à Ur des Chaldéens. La naissance des enfants de Haran, la mort de Haran et le mariage entre Nahor et Milcah ainsi que Abram et Saraï ont tous lieu à Ur des Chaldéens. Ainsi, quand vous jouez les scènes un à trois, assurez-vous qu'il est clair que les scènes ont lieu à Ur des Chaldéens.</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Dans la première scène, faites apparaître tous les personnages dans une maison. Ils vivent à Ur des Chaldéens. Ils font une activité ensemble, partageant peut-être un repas, une activité commune que toute la famille a fait ensemble pendant cette période.</w:t>
      </w:r>
    </w:p>
    <w:p>
      <w:pPr/>
      <w:r>
        <w:rPr>
          <w:lang w:val="fr_FR" w:bidi="fr_FR"/>
        </w:rPr>
      </w:r>
      <w:r>
        <w:rPr>
          <w:lang w:val="fr_FR" w:bidi="fr_FR"/>
        </w:rPr>
        <w:t>Dans la deuxième scène, pour montrer que Haran était mort, Haran peut être allongé sur le sol avec son père Terah, ses frères et ses enfants debout autour de lui et pleurer sa mort.</w:t>
      </w:r>
    </w:p>
    <w:p>
      <w:pPr/>
      <w:r>
        <w:rPr>
          <w:lang w:val="fr_FR" w:bidi="fr_FR"/>
        </w:rPr>
      </w:r>
      <w:r>
        <w:rPr>
          <w:lang w:val="fr_FR" w:bidi="fr_FR"/>
        </w:rPr>
        <w:t>Dans la troisième scène, Nahor et Milcah doivent être vus comme mari et femme. Abram et Saraï aussi doivent être vus comme mari et femme. Pour montrer qu'Abram et Saraï n'avaient pas d'enfants, Nahor et Milcah peuvent être entourés par leurs enfants pendant que Saraï regarde de loin.</w:t>
      </w:r>
    </w:p>
    <w:p>
      <w:pPr/>
      <w:r>
        <w:rPr>
          <w:lang w:val="fr_FR" w:bidi="fr_FR"/>
        </w:rPr>
      </w:r>
      <w:r>
        <w:rPr>
          <w:lang w:val="fr_FR" w:bidi="fr_FR"/>
        </w:rPr>
        <w:t>Arrêtez l'action : Demandez aux acteurs qui jouent le rôle d'Abram et de Saraï : « Que ressentez-vous ? » Vous pourriez entendre des choses comme : « Nous sommes tristes parce que nous n'avons pas d'enfants à nous » ou « Peut-être que Dieu n'a pas un grand plan pour nous Reprenez l'action.</w:t>
      </w:r>
    </w:p>
    <w:p>
      <w:pPr/>
      <w:r>
        <w:rPr>
          <w:lang w:val="fr_FR" w:bidi="fr_FR"/>
        </w:rPr>
      </w:r>
      <w:r>
        <w:rPr>
          <w:lang w:val="fr_FR" w:bidi="fr_FR"/>
        </w:rPr>
        <w:t>La quatrième scène doit montrer deux endroits. Le premier est à Ur des Chaldéens où Terah, Abram, Saraï et Lot se préparent pour le voyage. Ensuite, sur leur chemin, ils s'arrêtent à Haran et décident de vivre là.</w:t>
      </w:r>
    </w:p>
    <w:p>
      <w:pPr/>
      <w:r>
        <w:rPr>
          <w:lang w:val="fr_FR" w:bidi="fr_FR"/>
        </w:rPr>
      </w:r>
      <w:r>
        <w:rPr>
          <w:lang w:val="fr_FR" w:bidi="fr_FR"/>
        </w:rPr>
        <w:t>Dans la cinquième scène, Terah meurt à un âge avancé à Haran. Abram, Saraï et Lot sont en train de pleurer la mort de Terah</w:t>
      </w:r>
    </w:p>
    <w:p>
      <w:pPr/>
      <w:r>
        <w:rPr>
          <w:lang w:val="fr_FR" w:bidi="fr_FR"/>
        </w:rPr>
      </w:r>
      <w:r>
        <w:rPr>
          <w:lang w:val="fr_FR" w:bidi="fr_FR"/>
        </w:rPr>
        <w:t>Arrêtez l'action : Demandez aux acteurs qui jouent le rôle d'Abram et de Saraï : « Que ressentez-vous ? » Vous pourriez entendre des choses comme : « Nous ne savons pas quoi faire et où aller maintenant » ou « Je me demande ce que Dieu veut que nous fassions</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Cette histoire est sur la famille de Terah, le descendant de neuvième génération de Sem. Elle parle de comment sa famille a grandi en se mariant et en ayant des enfants. L'histoire se termine par la mort de Terah après que lui et son fils Abram, la femme d'Abram, Saraï et son petit-fils, Lot avaient déménagé d'Ur des Chaldéens à la terre de </w:t>
      </w:r>
      <w:r>
        <w:rPr>
          <w:b/>
          <w:lang w:val="fr_FR" w:bidi="fr_FR"/>
        </w:rPr>
        <w:t>Canaan</w:t>
      </w:r>
      <w:r>
        <w:rPr>
          <w:lang w:val="fr_FR" w:bidi="fr_FR"/>
        </w:rPr>
        <w:t xml:space="preserve"> Canaan était la terre nommée d'après le petit-fils de Noé, Canaan. Cette terre sera importante dans les histoires plus tard car ce sera la terre que Dieu promettra de donner aux descendants d'Abram. Il sera considéré comme la terre de promesse jusqu'au livre de Deutéronome et par la suite la terre que les Israélites appelleront leur patrie.</w:t>
      </w:r>
    </w:p>
    <w:p>
      <w:pPr/>
      <w:r>
        <w:rPr>
          <w:lang w:val="fr_FR" w:bidi="fr_FR"/>
        </w:rPr>
      </w:r>
      <w:r>
        <w:rPr>
          <w:lang w:val="fr_FR" w:bidi="fr_FR"/>
        </w:rPr>
        <w:t>Montrez à nouveau la carte de la route d'Ur à Canaan avec Haran au milieu.</w:t>
      </w:r>
    </w:p>
    <w:p>
      <w:pPr/>
      <w:r>
        <w:rPr>
          <w:lang w:val="fr_FR" w:bidi="fr_FR"/>
        </w:rPr>
      </w:r>
      <w:r>
        <w:rPr>
          <w:lang w:val="fr_FR" w:bidi="fr_FR"/>
        </w:rPr>
        <w:t xml:space="preserve">L'histoire commence par une introduction : « Maintenant, ce sont les </w:t>
      </w:r>
      <w:r>
        <w:rPr>
          <w:b/>
          <w:lang w:val="fr_FR" w:bidi="fr_FR"/>
        </w:rPr>
        <w:t>générations</w:t>
      </w:r>
      <w:r>
        <w:rPr>
          <w:lang w:val="fr_FR" w:bidi="fr_FR"/>
        </w:rPr>
        <w:t xml:space="preserve"> de Terah Le mot hébreu pour « générations » se réfère à une histoire ou à une liste de l'ascendance d'une personne. Il est aussi traduit par généalogie ou histoire. C'est un mot important dans la Genèse qui apparaît treize fois. L'ascendance d'une personne était importante parce que c'était la base du statut social, des droits et des obligations d'une personne. Dans la présente histoire, cette généalogie parle de la famille de Terah et comment ils ont déménagé d'Ur des Chaldéens à la terre de Canaan Comme c'est la septième fois que ce mot est apparu, assurez-vous d'utiliser le même mot pour « générations » que vous avez utilisé dans les généalogies précédentes. Vous pouvez vous référer au glossaire principal pour plus d'informations sur les </w:t>
      </w:r>
      <w:r>
        <w:rPr>
          <w:lang w:val="fr_FR" w:bidi="fr_FR"/>
        </w:rPr>
        <w:t>généalogies</w:t>
      </w:r>
      <w:r>
        <w:rPr>
          <w:lang w:val="fr_FR" w:bidi="fr_FR"/>
        </w:rPr>
        <w:t xml:space="preserve"> et les </w:t>
      </w:r>
      <w:r>
        <w:rPr>
          <w:lang w:val="fr_FR" w:bidi="fr_FR"/>
        </w:rPr>
        <w:t>générations</w:t>
      </w:r>
      <w:r>
        <w:rPr>
          <w:lang w:val="fr_FR" w:bidi="fr_FR"/>
        </w:rPr>
        <w:t>.</w:t>
      </w:r>
    </w:p>
    <w:p>
      <w:pPr/>
      <w:r>
        <w:rPr>
          <w:lang w:val="fr_FR" w:bidi="fr_FR"/>
        </w:rPr>
      </w:r>
      <w:r>
        <w:rPr>
          <w:lang w:val="fr_FR" w:bidi="fr_FR"/>
        </w:rPr>
        <w:t xml:space="preserve">Terah avait trois fils : Abram, Nahor et Haran. Haran avait ses propres enfants. Nahor épouse la fille de Haran Milcah et Abram épouse Saraï. Pourtant, Abram et Saraï n'ont pas d'enfants. C'est parce que Saraï était </w:t>
      </w:r>
      <w:r>
        <w:rPr>
          <w:b/>
          <w:lang w:val="fr_FR" w:bidi="fr_FR"/>
        </w:rPr>
        <w:t>stérile</w:t>
      </w:r>
      <w:r>
        <w:rPr>
          <w:lang w:val="fr_FR" w:bidi="fr_FR"/>
        </w:rPr>
        <w:t>. La stérilité se réfère à l'incapacité d'une femme de concevoir un enfant. Parce que Dieu a commandé aux humains de se multiplier et de remplir la terre, porter des enfants était considéré comme une grande bénédiction qui accomplit la volonté de Dieu. D'autre part, l'incapacité de porter un enfant était considérée comme un grand déshonneur. Les gens pensaient que les femmes qui étaient incapables d'avoir des enfants étaient maudites par Dieu Ainsi, les gens les traitaient souvent avec ridicule et déshonneur. Mais la mention de la stérilité de Saraï ici était seulement parce que Abram et Saraï vont être les personnages principaux dans les prochaines histoires. La stérilité de Saraï sera une information importante dans ces prochaines histoires.</w:t>
      </w:r>
    </w:p>
    <w:p>
      <w:pPr/>
      <w:r>
        <w:rPr>
          <w:lang w:val="fr_FR" w:bidi="fr_FR"/>
        </w:rPr>
      </w:r>
      <w:r>
        <w:rPr>
          <w:lang w:val="fr_FR" w:bidi="fr_FR"/>
        </w:rPr>
        <w:t>Terah a quitté Ur des Chaldéens pour voyager vers la terre de Canaan Il a pris avec lui Abram, Saraï et Lot. Mais d'arriver à Canaan, ils se sont arrêtés à Haran et ont décidé de rester là. Terah est mort à Haran à l'âge de 205 ans.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de ce passage. Écoutez-le dans la traduction la plus facile à comprendre.</w:t>
      </w:r>
    </w:p>
    <w:p>
      <w:pPr/>
      <w:r>
        <w:rPr>
          <w:lang w:val="fr_FR" w:bidi="fr_FR"/>
        </w:rPr>
      </w:r>
      <w:r>
        <w:rPr>
          <w:lang w:val="fr_FR" w:bidi="fr_FR"/>
        </w:rPr>
        <w:t>Dans cette étape, vous allez raconter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Chaque membre du groupe va maintenant raconter tout le passage en entier sans s'arrêter. Chaque membre du groupe doit le faire au moins une fois. s'il le souhaite,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Le groupe peut maintenant décider de la meilleure version du passage. Vous pouvez décider que vous avez aimé la façon dont un membre du groupe a raconter une partie du passage, mais que vous avez aimé la façon dont un autre membre du groupe a formulé une autre partie du passage. </w:t>
      </w:r>
    </w:p>
    <w:p>
      <w:pPr/>
      <w:r>
        <w:rPr>
          <w:lang w:val="fr_FR" w:bidi="fr_FR"/>
        </w:rPr>
      </w:r>
      <w:r>
        <w:rPr>
          <w:lang w:val="fr_FR" w:bidi="fr_FR"/>
        </w:rPr>
        <w:t>Mettez cet audio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Genèse 12:1–9</w:t>
      </w:r>
      <w:r>
        <w:rPr>
          <w:lang w:val="fr_FR" w:bidi="fr_FR"/>
        </w:rPr>
      </w:r>
    </w:p>
    <w:p>
      <w:pPr>
        <w:pStyle w:val="Heading3"/>
      </w:pPr>
      <w:r>
        <w:rPr>
          <w:lang w:val="fr_FR" w:bidi="fr_FR"/>
        </w:rPr>
        <w:t>Écouter et Cœur</w:t>
      </w:r>
    </w:p>
    <w:p>
      <w:pPr/>
      <w:r>
        <w:rPr>
          <w:lang w:val="fr_FR" w:bidi="fr_FR"/>
        </w:rPr>
      </w:r>
      <w:r>
        <w:rPr>
          <w:lang w:val="fr_FR" w:bidi="fr_FR"/>
        </w:rPr>
        <w:t>Ecoutez Genèse 12:1–9 et Laissez le entrer dans votre cœur. Écoutez ce texte trois fois. Si c'est possible, écoutez-le dans trois traductions différentes. Ensuite, discutez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 xml:space="preserve">Qui connaissez-vous qui a besoin d'entendre cette histoire ?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Cette histoire est sur l'appel et la promesse de Dieu à Abram et le voyage de Abram de Haran à Canaan La présente histoire commence par le mot « maintenant » qui indique que c'est une nouvelle histoire. Mais le mot hébreu pour « maintenant » suggère que cette nouvelle histoire est toujours liée à l'histoire précédente. Dans l'histoire précédente, Terah, le père d'Abram a pris Abram, sa femme Saraï et Lot pour voyager d'Ur des Chaldéens à la terre de Canaan Mais avant d'atteindre Canaan ils se sont arrêtés à Haran et ont vécu là. L'histoire précédente a aussi mentionné que Terah est mort à Haran, mais seulement pour indiquer qu'il ne jouera plus un rôle important dans les prochaines histoires. Même si Terah meurt éventuellement, la présente histoire commence par Abram vivant toujours avec son père à Haran.</w:t>
      </w:r>
    </w:p>
    <w:p>
      <w:pPr/>
      <w:r>
        <w:rPr>
          <w:lang w:val="fr_FR" w:bidi="fr_FR"/>
        </w:rPr>
      </w:r>
      <w:r>
        <w:rPr>
          <w:lang w:val="fr_FR" w:bidi="fr_FR"/>
        </w:rPr>
        <w:t>Arrêtez-vous et montrez une image du paysage de Haran.</w:t>
      </w:r>
    </w:p>
    <w:p>
      <w:pPr/>
      <w:r>
        <w:rPr>
          <w:lang w:val="fr_FR" w:bidi="fr_FR"/>
        </w:rPr>
      </w:r>
      <w:r>
        <w:rPr>
          <w:lang w:val="fr_FR" w:bidi="fr_FR"/>
        </w:rPr>
        <w:t>Au début de l'histoire, Dieu commande à Abram de quitter son pays. Le pays d'une personne se réfère à la terre où il est né et la terre où il vit la plupart de sa vie. C'est aussi le lieu où une personne travaille pour pourvoir aux besoins de sa famille. Dieu commande aussi à Abram de quitter ses parents. À ce moment-là, les familles et les parents avaient tendance à vivre près les uns des autres. C'était comme ça qu'ils se sont protégés les uns les autres et préservé la lignée de leur famille. Ensuite, Dieu a aussi dit à Abram de quitter la « maison de son père ». Une maison était généralement composée d'un père, d'une mère, de leurs enfants et de serviteurs. Le chef de la maison était l'homme le plus âgé dans la famille. Les enfants, même quand ils se marient, sont souvent restés avec leur père ou près de lui, car c'était ce qui leur donnait droit à l'héritage. En quittant son pays, Abram quitte son milieu de vie. En quittant ses parents, personne ne peut le protéger de tout danger. En quittant la maison de son père, il quitte tout droit à l'héritage. En d'autres termes, Dieu dit à Abram de laisser derrière lui chaque source de sa sécurité. Au lieu de cela, Dieu veut qu'Abram lui fasse confiance pendant qu'il le guide vers sa promesse.</w:t>
      </w:r>
    </w:p>
    <w:p>
      <w:pPr/>
      <w:r>
        <w:rPr>
          <w:lang w:val="fr_FR" w:bidi="fr_FR"/>
        </w:rPr>
      </w:r>
      <w:r>
        <w:rPr>
          <w:lang w:val="fr_FR" w:bidi="fr_FR"/>
        </w:rPr>
        <w:t>Ensuite, en utilisant un discours direct, Dieu a promis plusieurs choses à Abram. Discours direct se réfère à un discours qui rapporte les mots réels d'un orateur. Dans ce cas, il se réfère aux mots réels de promesses de Dieu à Abram. Premièrement, Dieu a promis que Dieu fera d'Abram une grande nation Cela signifie que Dieu fera produire à Abram de nombreux descendants, possédera une terre et deviendra une nation importante et puissante. Deuxièmement, Dieu bénira Abram et ses descendants. L'idée de bénédiction est importante dans ces promesses. La bénédiction est quand une personne accorde une faveur à une autre personne. Dans cette histoire, cela signifie que Dieu protégera Abram, lui accordera le succès et lui donnera une grande richesse. Troisièmement, Dieu rendra le nom d'Abram grand. Cela signifie que Dieu donnera un grand honneur à Abram pour que tous les gens du monde soient au courant de sa confiance en Dieu. À son tour, Dieu s'attend à ce qu'Abram devienne une bénédiction pour les autres Quatrièmement, Dieu déterminera comment il traitera les autres nations en fonction de la façon dont elles traiteront Abram. Les gens qui béniront Abram, Dieu les bénira aussi. Les gens qui feront du mal contre Abram, Dieu les maudira. Ici, l'idée que Dieu maudit signifie que Dieu causera des désastres sur la personne. Enfin, Dieu a promis que les familles du monde seront bénies à travers Abram. Il sera révélé plus tard que ces promesses sont non seulement pour Abram, mais aussi pour ses descendants.</w:t>
      </w:r>
    </w:p>
    <w:p>
      <w:pPr/>
      <w:r>
        <w:rPr>
          <w:lang w:val="fr_FR" w:bidi="fr_FR"/>
        </w:rPr>
      </w:r>
      <w:r>
        <w:rPr>
          <w:lang w:val="fr_FR" w:bidi="fr_FR"/>
        </w:rPr>
        <w:t>Arrêtez-vous et discutez des questions suivantes :</w:t>
      </w:r>
    </w:p>
    <w:p>
      <w:pPr/>
      <w:r>
        <w:rPr>
          <w:lang w:val="fr_FR" w:bidi="fr_FR"/>
        </w:rPr>
      </w:r>
      <w:r>
        <w:rPr>
          <w:lang w:val="fr_FR" w:bidi="fr_FR"/>
        </w:rPr>
        <w:t>Abram a obéi à Dieu. À l'âge de 75 ans, Abram a quitté Haran avec sa femme, Saraï, son neveu, Lot et tous les gens et les possessions qu'ils avaient à Haran. Ils ont quitté Haran pour aller vers la terre de Canaan Canaan était la terre nommée d'après le petit-fils de Noé, Canaan. Les possessions qu'ils ont apportées avec eux peuvent inclure du bétail comme des moutons et des bétails. Les gens qu'ils avaient ne se réfèrent pas à leurs enfants vue que Saraï était stérile, ce qui signifie qu'elle n'avait pas d'enfants. Plus probablement, il se référait aux serviteurs. Un serviteur était quelqu'un qui vit dans la même maison que son maître pour servir les besoins de la famille de son maître. Il n'est pas clair combien de temps le voyage a duré, mais ils sont arrivés à Canaan après un certain temps.</w:t>
      </w:r>
    </w:p>
    <w:p>
      <w:pPr/>
      <w:r>
        <w:rPr>
          <w:lang w:val="fr_FR" w:bidi="fr_FR"/>
        </w:rPr>
      </w:r>
      <w:r>
        <w:rPr>
          <w:lang w:val="fr_FR" w:bidi="fr_FR"/>
        </w:rPr>
        <w:t>Abram a voyagé à travers la terre de Canaan Il a atteint le site du grand arbre de Moré à Sichem. Le grand arbre de Moré était un endroit C'était sous cet arbre que les prêtres cananéens ont enseigné aux gens de Canaan sur l'adoration de leurs dieux. C'était par conséquent un endroit saint pour les Cananéens. Selon l'histoire, cet arbre sacré était situé dans une ville appelée Sichem. À ce moment-là, les Cananéens vivaient là.</w:t>
      </w:r>
    </w:p>
    <w:p>
      <w:pPr/>
      <w:r>
        <w:rPr>
          <w:lang w:val="fr_FR" w:bidi="fr_FR"/>
        </w:rPr>
      </w:r>
      <w:r>
        <w:rPr>
          <w:lang w:val="fr_FR" w:bidi="fr_FR"/>
        </w:rPr>
        <w:t>Arrêtez-vous et montrez une image du grand arbre de Moré. Montrez aussi une image de la ville de Sichem.</w:t>
      </w:r>
    </w:p>
    <w:p>
      <w:pPr/>
      <w:r>
        <w:rPr>
          <w:lang w:val="fr_FR" w:bidi="fr_FR"/>
        </w:rPr>
      </w:r>
      <w:r>
        <w:rPr>
          <w:lang w:val="fr_FR" w:bidi="fr_FR"/>
        </w:rPr>
        <w:t>Ensuite, Dieu est apparu à Abram à cet endroit. Il n'est pas clair sous quelle forme Dieu est apparu à Abram, mais ce qui est certain est que Dieu a parlé d'une autre promesse à Abram. Dieu a dit qu'il donnera « cette terre » à la progéniture d'Abram. Ici, « descendance » signifiait les descendants d'Abram et « cette terre » se réfère à la terre de Canaan Cela signifie que Dieu donnera la terre de Canaan pour les descendants d'Abram pour les posséder et y vivre. Après avoir reçu cette promesse, Abram a construit un autel pour Dieu. Un autel était fait de pierres qui étaient utilisées pour les sacrifices rituels.</w:t>
      </w:r>
    </w:p>
    <w:p>
      <w:pPr/>
      <w:r>
        <w:rPr>
          <w:lang w:val="fr_FR" w:bidi="fr_FR"/>
        </w:rPr>
      </w:r>
      <w:r>
        <w:rPr>
          <w:lang w:val="fr_FR" w:bidi="fr_FR"/>
        </w:rPr>
        <w:t>Arrêtez-vous et montrez une image d'un autel qui était fait d'un tas de pierres avec une personne offrant un sacrifice animal dessus.</w:t>
      </w:r>
    </w:p>
    <w:p>
      <w:pPr/>
      <w:r>
        <w:rPr>
          <w:lang w:val="fr_FR" w:bidi="fr_FR"/>
        </w:rPr>
      </w:r>
      <w:r>
        <w:rPr>
          <w:lang w:val="fr_FR" w:bidi="fr_FR"/>
        </w:rPr>
        <w:t>Même si cela n'était pas mentionné, Abram peut l'avoir offert à Dieu en réponse à la promesse de Dieu. En faisant cela, Abram a marqué Sichem comme le territoire de Dieu. C'est pourquoi dans les histoires plus tard, Sichem sera un endroit où des événements importants se produiront dans la vie des descendants d'Abram.</w:t>
      </w:r>
    </w:p>
    <w:p>
      <w:pPr/>
      <w:r>
        <w:rPr>
          <w:lang w:val="fr_FR" w:bidi="fr_FR"/>
        </w:rPr>
      </w:r>
      <w:r>
        <w:rPr>
          <w:lang w:val="fr_FR" w:bidi="fr_FR"/>
        </w:rPr>
        <w:t>Abram ne reste pas à Sichem. Il continue son voyage et dresse une tente dans le pays montagneux avec Bethel à l'ouest et Aï à l'est.</w:t>
      </w:r>
    </w:p>
    <w:p>
      <w:pPr/>
      <w:r>
        <w:rPr>
          <w:lang w:val="fr_FR" w:bidi="fr_FR"/>
        </w:rPr>
      </w:r>
      <w:r>
        <w:rPr>
          <w:lang w:val="fr_FR" w:bidi="fr_FR"/>
        </w:rPr>
        <w:t xml:space="preserve">Arrêtez-vous et montrez une image du pays montagneux et une carte qui montre où il est situé entre Bethel et Aï. </w:t>
      </w:r>
    </w:p>
    <w:p>
      <w:pPr/>
      <w:r>
        <w:rPr>
          <w:lang w:val="fr_FR" w:bidi="fr_FR"/>
        </w:rPr>
      </w:r>
      <w:r>
        <w:rPr>
          <w:lang w:val="fr_FR" w:bidi="fr_FR"/>
        </w:rPr>
        <w:t>Une tente était un abri fait de tissu tissé ou de peau d'animal qui était soutenu par des poteaux en bois. C'était par conséquent un abri mobile et temporaire. Cela signifie qu'Abram n'est pas resté là pendant une longue période.</w:t>
      </w:r>
    </w:p>
    <w:p>
      <w:pPr/>
      <w:r>
        <w:rPr>
          <w:lang w:val="fr_FR" w:bidi="fr_FR"/>
        </w:rPr>
      </w:r>
      <w:r>
        <w:rPr>
          <w:lang w:val="fr_FR" w:bidi="fr_FR"/>
        </w:rPr>
        <w:t xml:space="preserve">Arrêtez-vous et montrez une image d'une tente avec des occupants humains </w:t>
      </w:r>
    </w:p>
    <w:p>
      <w:pPr/>
      <w:r>
        <w:rPr>
          <w:lang w:val="fr_FR" w:bidi="fr_FR"/>
        </w:rPr>
      </w:r>
      <w:r>
        <w:rPr>
          <w:lang w:val="fr_FR" w:bidi="fr_FR"/>
        </w:rPr>
        <w:t>Dans ce pays montagneux, Abram a nouveau construit un autel pour Dieu. Il a aussi appelé le nom de Dieu. Cela signifie que Abram a adoré Dieu à cet endroit. Rappelez-vous que le nom de Dieu utilisé dans cette histoire est Yahvé le nom personnel pour Dieu</w:t>
      </w:r>
    </w:p>
    <w:p>
      <w:pPr/>
      <w:r>
        <w:rPr>
          <w:lang w:val="fr_FR" w:bidi="fr_FR"/>
        </w:rPr>
      </w:r>
      <w:r>
        <w:rPr>
          <w:lang w:val="fr_FR" w:bidi="fr_FR"/>
        </w:rPr>
        <w:t>Ensuite, après un certain temps, Abram a continué son voyage vers le Néguev. En hébreu Néguev signifie terre sèche qui se réfère à la région désertique dans la partie sud de Canaan Cette région était pour la plupart sèche parce qu'il n'y avait pas beaucoup de pluie dans cette partie de la terre. Ainsi, un moyen de subsistance comme l'agriculture et l'élevage du bétail était presque impossible.</w:t>
      </w:r>
    </w:p>
    <w:p>
      <w:pPr/>
      <w:r>
        <w:rPr>
          <w:lang w:val="fr_FR" w:bidi="fr_FR"/>
        </w:rPr>
      </w:r>
      <w:r>
        <w:rPr>
          <w:lang w:val="fr_FR" w:bidi="fr_FR"/>
        </w:rPr>
        <w:t xml:space="preserve">Arrêtez-vous et montrez une image du paysage de Néguev </w:t>
      </w:r>
    </w:p>
    <w:p>
      <w:pPr/>
      <w:r>
        <w:rPr>
          <w:lang w:val="fr_FR" w:bidi="fr_FR"/>
        </w:rPr>
      </w:r>
      <w:r>
        <w:rPr>
          <w:lang w:val="fr_FR" w:bidi="fr_FR"/>
        </w:rPr>
        <w:t>La direction du voyage d'Abram était du nord au sud, couvrant trois endroits : Sichem, le pays montagneux entre Bethel et Aï et le Néguev. Avec cela, Abram a vu la terre que Dieu a dit qu'il lui montrera.</w:t>
      </w:r>
    </w:p>
    <w:p>
      <w:pPr/>
      <w:r>
        <w:rPr>
          <w:lang w:val="fr_FR" w:bidi="fr_FR"/>
        </w:rPr>
      </w:r>
      <w:r>
        <w:rPr>
          <w:lang w:val="fr_FR" w:bidi="fr_FR"/>
        </w:rPr>
        <w:t>Arrêtez et montrez l'itinéraire qu'Abram, Saraï et Lot ont pris, en commençant à Haran, puis à Sichem, puis dans la région montagneuse entre Béthel et Aï, et enfin au Néguev.</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Ce passage a cinq scènes.</w:t>
      </w:r>
    </w:p>
    <w:p>
      <w:pPr/>
      <w:r>
        <w:rPr>
          <w:lang w:val="fr_FR" w:bidi="fr_FR"/>
        </w:rPr>
      </w:r>
      <w:r>
        <w:rPr>
          <w:b/>
          <w:lang w:val="fr_FR" w:bidi="fr_FR"/>
        </w:rPr>
        <w:t>Première scène :</w:t>
      </w:r>
      <w:r>
        <w:rPr>
          <w:lang w:val="fr_FR" w:bidi="fr_FR"/>
        </w:rPr>
        <w:t xml:space="preserve"> Dieu dit à Abram de quitter sa patrie d'origine, sa famille et la maison de son père. Ensuite, en utilisant un discours direct, Dieu a donné plusieurs promesses de bénédiction à Abram.</w:t>
      </w:r>
    </w:p>
    <w:p>
      <w:pPr/>
      <w:r>
        <w:rPr>
          <w:lang w:val="fr_FR" w:bidi="fr_FR"/>
        </w:rPr>
      </w:r>
      <w:r>
        <w:rPr>
          <w:b/>
          <w:lang w:val="fr_FR" w:bidi="fr_FR"/>
        </w:rPr>
        <w:t>Deuxième scène :</w:t>
      </w:r>
      <w:r>
        <w:rPr>
          <w:lang w:val="fr_FR" w:bidi="fr_FR"/>
        </w:rPr>
        <w:t xml:space="preserve"> À l'âge de 75 ans, Abram quitte Haran avec sa femme, Saraï et son neveu, Lot. Ils voyagent vers Canaan et arrivent là. Ils voyagent avec toutes leurs possessions et tous ceux qui étaient avec eux.</w:t>
      </w:r>
    </w:p>
    <w:p>
      <w:pPr/>
      <w:r>
        <w:rPr>
          <w:lang w:val="fr_FR" w:bidi="fr_FR"/>
        </w:rPr>
      </w:r>
      <w:r>
        <w:rPr>
          <w:b/>
          <w:lang w:val="fr_FR" w:bidi="fr_FR"/>
        </w:rPr>
        <w:t>Troisième scène :</w:t>
      </w:r>
      <w:r>
        <w:rPr>
          <w:lang w:val="fr_FR" w:bidi="fr_FR"/>
        </w:rPr>
        <w:t xml:space="preserve"> Quand ils sont arrivés à Canaan ils ont continué à voyager vers le sud. Ils se sont arrêtés dans une ville appelée Sichem. Dieu apparaît à Abram et dit que Dieu donnera la terre à ses descendants. Abram construit un autel pour Dieu. </w:t>
      </w:r>
    </w:p>
    <w:p>
      <w:pPr/>
      <w:r>
        <w:rPr>
          <w:lang w:val="fr_FR" w:bidi="fr_FR"/>
        </w:rPr>
      </w:r>
      <w:r>
        <w:rPr>
          <w:b/>
          <w:lang w:val="fr_FR" w:bidi="fr_FR"/>
        </w:rPr>
        <w:t>Quatrième scène :</w:t>
      </w:r>
      <w:r>
        <w:rPr>
          <w:lang w:val="fr_FR" w:bidi="fr_FR"/>
        </w:rPr>
        <w:t xml:space="preserve"> Abram continue son voyage et dresse sa tente dans le pays montagneux entre Bethel et Aï. Là, Abram a aussi construit un autel et a adoré Dieu. </w:t>
      </w:r>
    </w:p>
    <w:p>
      <w:pPr/>
      <w:r>
        <w:rPr>
          <w:lang w:val="fr_FR" w:bidi="fr_FR"/>
        </w:rPr>
      </w:r>
      <w:r>
        <w:rPr>
          <w:b/>
          <w:lang w:val="fr_FR" w:bidi="fr_FR"/>
        </w:rPr>
        <w:t>Cinquième scène :</w:t>
      </w:r>
      <w:r>
        <w:rPr>
          <w:lang w:val="fr_FR" w:bidi="fr_FR"/>
        </w:rPr>
        <w:t xml:space="preserve"> Abram continue son voyage vers le Negev</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Abram</w:t>
      </w:r>
    </w:p>
    <w:p>
      <w:pPr>
        <w:pStyle w:val="ListBullet"/>
        <w:spacing w:line="240" w:lineRule="auto"/>
        <w:ind w:left="720"/>
      </w:pPr>
      <w:r>
        <w:rPr>
          <w:lang w:val="fr_FR" w:bidi="fr_FR"/>
        </w:rPr>
      </w:r>
      <w:r>
        <w:rPr>
          <w:lang w:val="fr_FR" w:bidi="fr_FR"/>
        </w:rPr>
        <w:t>Saraï</w:t>
      </w:r>
    </w:p>
    <w:p>
      <w:pPr>
        <w:pStyle w:val="ListBullet"/>
        <w:spacing w:line="240" w:lineRule="auto"/>
        <w:ind w:left="720"/>
      </w:pPr>
      <w:r>
        <w:rPr>
          <w:lang w:val="fr_FR" w:bidi="fr_FR"/>
        </w:rPr>
      </w:r>
      <w:r>
        <w:rPr>
          <w:lang w:val="fr_FR" w:bidi="fr_FR"/>
        </w:rPr>
        <w:t>Lot</w:t>
      </w:r>
    </w:p>
    <w:p>
      <w:pPr>
        <w:pStyle w:val="ListBullet"/>
        <w:spacing w:line="240" w:lineRule="auto"/>
        <w:ind w:left="720"/>
      </w:pPr>
      <w:r>
        <w:rPr>
          <w:lang w:val="fr_FR" w:bidi="fr_FR"/>
        </w:rPr>
      </w:r>
      <w:r>
        <w:rPr>
          <w:lang w:val="fr_FR" w:bidi="fr_FR"/>
        </w:rPr>
        <w:t>Les serviteurs d'Abram</w:t>
      </w:r>
    </w:p>
    <w:p>
      <w:pPr>
        <w:pStyle w:val="ListBullet"/>
        <w:spacing w:line="240" w:lineRule="auto"/>
        <w:ind w:left="720"/>
      </w:pPr>
      <w:r>
        <w:rPr>
          <w:lang w:val="fr_FR" w:bidi="fr_FR"/>
        </w:rPr>
      </w:r>
      <w:r>
        <w:rPr>
          <w:lang w:val="fr_FR" w:bidi="fr_FR"/>
        </w:rPr>
        <w:t>Cananéens</w:t>
      </w:r>
    </w:p>
    <w:p>
      <w:pPr/>
      <w:r>
        <w:rPr>
          <w:lang w:val="fr_FR" w:bidi="fr_FR"/>
        </w:rPr>
      </w:r>
      <w:r>
        <w:rPr>
          <w:lang w:val="fr_FR" w:bidi="fr_FR"/>
        </w:rPr>
        <w:t>Dans cette session, le groupe fera un tableau d'histoire ou utilisera des objets maniables pour visualiser l'histoire et les actions dans le passage.</w:t>
      </w:r>
    </w:p>
    <w:p>
      <w:pPr/>
      <w:r>
        <w:rPr>
          <w:lang w:val="fr_FR" w:bidi="fr_FR"/>
        </w:rPr>
      </w:r>
      <w:r>
        <w:rPr>
          <w:lang w:val="fr_FR" w:bidi="fr_FR"/>
        </w:rPr>
        <w:t>Dans la première scène, la façon dont Dieu a parlé à Abram n'est pas claire Il est aussi peu clair où Abram était et ce qu'il faisait au moment où Dieu lui a parlé. Ce qui est plus certain est qu'Abram était toujours à Haran avec son père, Terah.</w:t>
      </w:r>
    </w:p>
    <w:p>
      <w:pPr/>
      <w:r>
        <w:rPr>
          <w:lang w:val="fr_FR" w:bidi="fr_FR"/>
        </w:rPr>
      </w:r>
      <w:r>
        <w:rPr>
          <w:lang w:val="fr_FR" w:bidi="fr_FR"/>
        </w:rPr>
        <w:t>Arrêtez-vous et montrez une image du paysage de Haran.</w:t>
      </w:r>
    </w:p>
    <w:p>
      <w:pPr/>
      <w:r>
        <w:rPr>
          <w:lang w:val="fr_FR" w:bidi="fr_FR"/>
        </w:rPr>
      </w:r>
      <w:r>
        <w:rPr>
          <w:lang w:val="fr_FR" w:bidi="fr_FR"/>
        </w:rPr>
        <w:t>Quand Dieu parle à Abram, Abram peut être dans sa propre tente, voyant et entendant Dieu dans une vision. C'est aussi comme cela que Dieu parlera à Abram dans une histoire plus tard quand Dieu parlera à nouveau sur sa promesse. Quand Dieu parle à Abram, il dit qu'Abram doit quitter trois endroits. Ces endroits étaient mentionnés en commençant par le plus grand au plus petit. Premièrement, Dieu dit qu'Abram doit quitter son pays. C'est la plus grande terre des trois Ensuite, Dieu dit qu'Abram doit quitter ses parents. Cela se réfère à la région de terre où toutes les personnes liées à leur famille vivaient. Rappelezvous que les familles avaient tendance à vivre ensemble pendant cette période. Enfin, Dieu dit qu'Abram doit quitter la maison de son père. Cela se réfère à la portion de terre où son père et ses frères vivaient. C'est la plus petite terre des trois.</w:t>
      </w:r>
    </w:p>
    <w:p>
      <w:pPr/>
      <w:r>
        <w:rPr>
          <w:lang w:val="fr_FR" w:bidi="fr_FR"/>
        </w:rPr>
      </w:r>
      <w:r>
        <w:rPr>
          <w:lang w:val="fr_FR" w:bidi="fr_FR"/>
        </w:rPr>
        <w:t>L'appel de Dieu pour Abram de partir est connecté à la promesse de bénédictions de Dieu. Le mot hébreu qui commence la promesse de Dieu montre que si Abram obéit à Dieu, les bénédictions promises par Dieu seront accomplies. Dieu a dit qu'il fera d'Abram une grande nation et il bénira Abram. Dieu a aussi dit qu'il rendra le nom d'Abram grand, puis Abram sera une bénédiction pour les autres. Dieu a aussi dit qu'il bénira les gens qui béniront Abram et Dieu maudira les gens qui maudiront Abram. Ensuite, Dieu bénira les nations à travers Abram. Chaque promesse est aussi connectée au même mot hébreu. Cela signifie que quand Dieu a parlé de ces promesses, il l'a dit dans un discours. Abram peut être représenté comme étant étonné pendant qu'il entend les promesses de Dieu.</w:t>
      </w:r>
    </w:p>
    <w:p>
      <w:pPr/>
      <w:r>
        <w:rPr>
          <w:lang w:val="fr_FR" w:bidi="fr_FR"/>
        </w:rPr>
      </w:r>
      <w:r>
        <w:rPr>
          <w:lang w:val="fr_FR" w:bidi="fr_FR"/>
        </w:rPr>
        <w:t>Les scènes deux à cinq montreront Abram en train de voyager. Il est important de montrer que Saraï et Lot sont avec Abram quand il voyage, même s'ils ne sont pas mentionnés. Il est aussi important de montrer où ils sont à chaque scène.</w:t>
      </w:r>
    </w:p>
    <w:p>
      <w:pPr/>
      <w:r>
        <w:rPr>
          <w:lang w:val="fr_FR" w:bidi="fr_FR"/>
        </w:rPr>
      </w:r>
      <w:r>
        <w:rPr>
          <w:lang w:val="fr_FR" w:bidi="fr_FR"/>
        </w:rPr>
        <w:t>Dans la deuxième scène, Abram a l'air plus vieux à 75 ans. Abram voyage vers Canaan et arrive là avec Saraï et Lot. Ils voyageront avec toutes leurs possessions, probablement avec des moutons et des bétails ainsi que des serviteurs.</w:t>
      </w:r>
    </w:p>
    <w:p>
      <w:pPr/>
      <w:r>
        <w:rPr>
          <w:lang w:val="fr_FR" w:bidi="fr_FR"/>
        </w:rPr>
      </w:r>
      <w:r>
        <w:rPr>
          <w:lang w:val="fr_FR" w:bidi="fr_FR"/>
        </w:rPr>
        <w:t>Dans la troisième scène, Abram continue son voyage et voit des Cananéens sur place. Ensuite, il arrive au grand arbre de Moré à Sichem.</w:t>
      </w:r>
    </w:p>
    <w:p>
      <w:pPr/>
      <w:r>
        <w:rPr>
          <w:lang w:val="fr_FR" w:bidi="fr_FR"/>
        </w:rPr>
      </w:r>
      <w:r>
        <w:rPr>
          <w:lang w:val="fr_FR" w:bidi="fr_FR"/>
        </w:rPr>
        <w:t>Arrêtez-vous et montrez une image du grand arbre de Moré</w:t>
      </w:r>
    </w:p>
    <w:p>
      <w:pPr/>
      <w:r>
        <w:rPr>
          <w:lang w:val="fr_FR" w:bidi="fr_FR"/>
        </w:rPr>
      </w:r>
      <w:r>
        <w:rPr>
          <w:lang w:val="fr_FR" w:bidi="fr_FR"/>
        </w:rPr>
        <w:t>Dieu apparaît à Abram et promet qu'il donnera la terre de Canaan aux descendants d'Abram. Ici, Dieu peut être apparu comme un homme et Abram le reconnaîtra comme Dieu. Après cela, Abram rassemblera des pierres et construira un autel pour Dieu.</w:t>
      </w:r>
    </w:p>
    <w:p>
      <w:pPr/>
      <w:r>
        <w:rPr>
          <w:lang w:val="fr_FR" w:bidi="fr_FR"/>
        </w:rPr>
      </w:r>
      <w:r>
        <w:rPr>
          <w:lang w:val="fr_FR" w:bidi="fr_FR"/>
        </w:rPr>
        <w:t>Arrêtez-vous et montrez une image d'un autel qui était fait d'un tas de pierres avec une personne offrant un sacrifice animal dessus.</w:t>
      </w:r>
    </w:p>
    <w:p>
      <w:pPr/>
      <w:r>
        <w:rPr>
          <w:lang w:val="fr_FR" w:bidi="fr_FR"/>
        </w:rPr>
      </w:r>
      <w:r>
        <w:rPr>
          <w:lang w:val="fr_FR" w:bidi="fr_FR"/>
        </w:rPr>
        <w:t>Dans la quatrième scène, après un certain temps, Abram voyagera à nouveau et arrivera, dans un pays montagneux entre Bethel et Aï. Bethel doit être situé sur le côté ouest et Aï sur l'est où Abram avait campé.</w:t>
      </w:r>
    </w:p>
    <w:p>
      <w:pPr/>
      <w:r>
        <w:rPr>
          <w:lang w:val="fr_FR" w:bidi="fr_FR"/>
        </w:rPr>
      </w:r>
      <w:r>
        <w:rPr>
          <w:lang w:val="fr_FR" w:bidi="fr_FR"/>
        </w:rPr>
        <w:t>Arrêtez-vous et montrez une image du pays montagneux et une carte qui montre où il est situé entre Bethel et Aï. Il est important de montrer que l'endroit a plusieurs collines. Abram dressera sa tente sur l'une des collines.</w:t>
      </w:r>
    </w:p>
    <w:p>
      <w:pPr/>
      <w:r>
        <w:rPr>
          <w:lang w:val="fr_FR" w:bidi="fr_FR"/>
        </w:rPr>
      </w:r>
      <w:r>
        <w:rPr>
          <w:lang w:val="fr_FR" w:bidi="fr_FR"/>
        </w:rPr>
        <w:t>Arrêtez-vous et montrez une image d'une tente avec des gens dedans. Abram rassemblera aussi des pierres et construira un autel pour Dieu et adorer Dieu à cet endroit.</w:t>
      </w:r>
    </w:p>
    <w:p>
      <w:pPr/>
      <w:r>
        <w:rPr>
          <w:lang w:val="fr_FR" w:bidi="fr_FR"/>
        </w:rPr>
      </w:r>
      <w:r>
        <w:rPr>
          <w:lang w:val="fr_FR" w:bidi="fr_FR"/>
        </w:rPr>
        <w:t>Dans la cinquième scène, après un certain temps, Abram sera vu en train de voyager à nouveau vers le Negev. Le Négev doit être vu comme une région désertique.</w:t>
      </w:r>
    </w:p>
    <w:p>
      <w:pPr/>
      <w:r>
        <w:rPr>
          <w:lang w:val="fr_FR" w:bidi="fr_FR"/>
        </w:rPr>
      </w:r>
      <w:r>
        <w:rPr>
          <w:lang w:val="fr_FR" w:bidi="fr_FR"/>
        </w:rPr>
        <w:t>Arrêtez-vous et montrez une image du désert de Négev.</w:t>
      </w:r>
    </w:p>
    <w:p>
      <w:pPr/>
      <w:r>
        <w:rPr>
          <w:lang w:val="fr_FR" w:bidi="fr_FR"/>
        </w:rPr>
      </w:r>
      <w:r>
        <w:rPr>
          <w:lang w:val="fr_FR" w:bidi="fr_FR"/>
        </w:rPr>
        <w:t>Arrêtez-vous et montrez la route qu'Abram, Saraï et Lot ont prise, en commençant par Haran, puis à Sichem, puis au pays montagneux entre Bethel et Aï et le Négev.</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 passage a cinq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Abram</w:t>
      </w:r>
    </w:p>
    <w:p>
      <w:pPr>
        <w:pStyle w:val="ListBullet"/>
        <w:spacing w:line="240" w:lineRule="auto"/>
        <w:ind w:left="720"/>
      </w:pPr>
      <w:r>
        <w:rPr>
          <w:lang w:val="fr_FR" w:bidi="fr_FR"/>
        </w:rPr>
      </w:r>
      <w:r>
        <w:rPr>
          <w:lang w:val="fr_FR" w:bidi="fr_FR"/>
        </w:rPr>
        <w:t>Saraï</w:t>
      </w:r>
    </w:p>
    <w:p>
      <w:pPr>
        <w:pStyle w:val="ListBullet"/>
        <w:spacing w:line="240" w:lineRule="auto"/>
        <w:ind w:left="720"/>
      </w:pPr>
      <w:r>
        <w:rPr>
          <w:lang w:val="fr_FR" w:bidi="fr_FR"/>
        </w:rPr>
      </w:r>
      <w:r>
        <w:rPr>
          <w:lang w:val="fr_FR" w:bidi="fr_FR"/>
        </w:rPr>
        <w:t>Lot</w:t>
      </w:r>
    </w:p>
    <w:p>
      <w:pPr>
        <w:pStyle w:val="ListBullet"/>
        <w:spacing w:line="240" w:lineRule="auto"/>
        <w:ind w:left="720"/>
      </w:pPr>
      <w:r>
        <w:rPr>
          <w:lang w:val="fr_FR" w:bidi="fr_FR"/>
        </w:rPr>
      </w:r>
      <w:r>
        <w:rPr>
          <w:lang w:val="fr_FR" w:bidi="fr_FR"/>
        </w:rPr>
        <w:t>Les serviteurs d'Abram</w:t>
      </w:r>
    </w:p>
    <w:p>
      <w:pPr>
        <w:pStyle w:val="ListBullet"/>
        <w:spacing w:line="240" w:lineRule="auto"/>
        <w:ind w:left="720"/>
      </w:pPr>
      <w:r>
        <w:rPr>
          <w:lang w:val="fr_FR" w:bidi="fr_FR"/>
        </w:rPr>
      </w:r>
      <w:r>
        <w:rPr>
          <w:lang w:val="fr_FR" w:bidi="fr_FR"/>
        </w:rPr>
        <w:t>Cananéens</w:t>
      </w:r>
    </w:p>
    <w:p>
      <w:pPr/>
      <w:r>
        <w:rPr>
          <w:lang w:val="fr_FR" w:bidi="fr_FR"/>
        </w:rPr>
      </w:r>
      <w:r>
        <w:rPr>
          <w:lang w:val="fr_FR" w:bidi="fr_FR"/>
        </w:rPr>
        <w:t>Demandez à l'équipe de mettre en scène l'histoire deux fois. Ils doivent la mettre en scène dans la langue dans laquelle ils traduisent. Premièrement, faites jouer l'histoire par l'équipe sans s'arrêter. La deuxième fois que l'équipe met l'histoire en scène, arrêtez-les à différentes parties de l'histoire.</w:t>
      </w:r>
    </w:p>
    <w:p>
      <w:pPr/>
      <w:r>
        <w:rPr>
          <w:lang w:val="fr_FR" w:bidi="fr_FR"/>
        </w:rPr>
      </w:r>
      <w:r>
        <w:rPr>
          <w:lang w:val="fr_FR" w:bidi="fr_FR"/>
        </w:rPr>
        <w:t>Pendant que l'équipe met l'histoire en scène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Il n'est pas clair combien de temps s'est écoulé entre une scène et l'autre. Assurez-vous de montrer que le mouvement d'une scène à une autre n'était pas immédiat. Il y avait une quantité de temps non spécifiée avant chaque scène.</w:t>
      </w:r>
    </w:p>
    <w:p>
      <w:pPr/>
      <w:r>
        <w:rPr>
          <w:lang w:val="fr_FR" w:bidi="fr_FR"/>
        </w:rPr>
      </w:r>
      <w:r>
        <w:rPr>
          <w:lang w:val="fr_FR" w:bidi="fr_FR"/>
        </w:rPr>
        <w:t>La deuxième fois que l'équipe joue cette histoire, arrêtez-les à certains points.</w:t>
      </w:r>
    </w:p>
    <w:p>
      <w:pPr/>
      <w:r>
        <w:rPr>
          <w:lang w:val="fr_FR" w:bidi="fr_FR"/>
        </w:rPr>
      </w:r>
      <w:r>
        <w:rPr>
          <w:lang w:val="fr_FR" w:bidi="fr_FR"/>
        </w:rPr>
        <w:t>Dans la première scène, Abram peut être représenté à l'intérieur de sa tente. La personne agissant comme Dieu peut l'appeler à l'extérieur pour donner à Abram des instructions et des promesses. Dieu a instruit Abram de quitter son pays, ses parents et la maison de son père et d'aller vers un endroit que Dieu lui montrera. Ensuite, Dieu a dit qu'il fera d'Abram une grande nation. Dieu a aussi promis de bénir Abram et de rendre son nom grand. Ensuite, Dieu a dit qu'il bénira ceux qui béniront Abram et maudira ceux qui nuiront à Abram. Et à travers Abram, Dieu bénira les nations du monde. Assurez-vous d'utiliser un discours direct pour jouer Dieu donnant ses promesses à Abram.</w:t>
      </w:r>
    </w:p>
    <w:p>
      <w:pPr/>
      <w:r>
        <w:rPr>
          <w:lang w:val="fr_FR" w:bidi="fr_FR"/>
        </w:rPr>
      </w:r>
      <w:r>
        <w:rPr>
          <w:lang w:val="fr_FR" w:bidi="fr_FR"/>
        </w:rPr>
        <w:t>Arrêtez la représentation : Demandez à l'acteur jouant Dieu, "Comment vous sentez-vous ? Vous pouvez entendre des choses comme : « J'ai un grand but pour Abram et sa famille » ou « Je suis satisfait d'Abram. Ainsi, je le bénirai et accomplirai mon but à travers lui et sa famille En même temps, demandez à l'acteur qui joue Abram : « Que ressentez-vous ? » Vous pouvez entendre des choses comme « Ce n'est pas facile, mais je fais confiance à ce que Dieu prendra soin de nous et il accomplira sa promesse » ou « Dieu doit avoir un but, je lui obéirai donc ». Demandez aussi à l'acteur qui joue Saraï : « Que ressentez-vous ? » Vous pouvez entendre des choses comme : « Je ne comprends pas pleinement ce que Abram fait, mais je suivrai mon mari » ou « Je suis triste de quitter ma famille, mais Abram est très excité, il doit donc y avoir quelque chose de merveilleux venant de Dieu ! » Reprenez l'action.</w:t>
      </w:r>
    </w:p>
    <w:p>
      <w:pPr/>
      <w:r>
        <w:rPr>
          <w:lang w:val="fr_FR" w:bidi="fr_FR"/>
        </w:rPr>
      </w:r>
      <w:r>
        <w:rPr>
          <w:lang w:val="fr_FR" w:bidi="fr_FR"/>
        </w:rPr>
        <w:t>Les scènes deux à cinq montreront Abram voyager. Il est important de montrer que Saraï et Lot sont avec Abram quand il voyage, même s'ils ne sont pas mentionnés. Il est aussi important de montrer où ils sont à chaque scène.</w:t>
      </w:r>
    </w:p>
    <w:p>
      <w:pPr/>
      <w:r>
        <w:rPr>
          <w:lang w:val="fr_FR" w:bidi="fr_FR"/>
        </w:rPr>
      </w:r>
      <w:r>
        <w:rPr>
          <w:lang w:val="fr_FR" w:bidi="fr_FR"/>
        </w:rPr>
        <w:t>Dans la deuxième scène, faites voyager les acteurs qui jouent Abram, Saraï et Lot d'un endroit à un autre, représentant le voyage de Haran à Canaan Ils doivent avoir des choses avec eux qu'ils représenteront comme leurs possessions et certains doivent jouer comme leurs serviteurs. Assurez-vous de montrer qu'ils sont arrivés à Canaan</w:t>
      </w:r>
    </w:p>
    <w:p>
      <w:pPr/>
      <w:r>
        <w:rPr>
          <w:lang w:val="fr_FR" w:bidi="fr_FR"/>
        </w:rPr>
      </w:r>
      <w:r>
        <w:rPr>
          <w:lang w:val="fr_FR" w:bidi="fr_FR"/>
        </w:rPr>
        <w:t xml:space="preserve">Dans la troisième scène, Abram et son groupe doivent continuer à voyager jusqu'à ce qu'ils atteignent le grand arbre de Moré à Séchem. Certaines personnes peuvent jouer en tant que Cananéens les croisant pendant qu'ils voyagent ou Abram peut dire quelque chose comme : « Ce doivent être les Cananéens » pendant qu'ils marchent. Ils arriveront à Séchem. Dieu apparaîtra à nouveau et promettra la terre aux descendants d'Abram. Abram collectera ensuite des pierres qu'il empilera pour construire un autel. </w:t>
      </w:r>
    </w:p>
    <w:p>
      <w:pPr/>
      <w:r>
        <w:rPr>
          <w:lang w:val="fr_FR" w:bidi="fr_FR"/>
        </w:rPr>
      </w:r>
      <w:r>
        <w:rPr>
          <w:lang w:val="fr_FR" w:bidi="fr_FR"/>
        </w:rPr>
        <w:t>Arrêtez l'action : Demandez à l'acteur jouant Abram, "Comment vous sentez-vous ? Vous pouvez entendre des choses comme « Si Dieu a promis cette terre à mes descendants, cela signifie que Dieu nous donnera notre propre fils même si ma femme est stérile ! » ou « Louez Dieu pour cette merveilleuse promesse ! » Reprenez l'action.</w:t>
      </w:r>
    </w:p>
    <w:p>
      <w:pPr/>
      <w:r>
        <w:rPr>
          <w:lang w:val="fr_FR" w:bidi="fr_FR"/>
        </w:rPr>
      </w:r>
      <w:r>
        <w:rPr>
          <w:lang w:val="fr_FR" w:bidi="fr_FR"/>
        </w:rPr>
        <w:t>Dans la quatrième scène, Abram et son groupe continueront à voyager vers le sud jusqu'à ce qu'ils atteignent un pays montagneux entre Béthel et Aï. Assurez-vous de marquer Bethel sur l'ouest et Aï sur l'est. Là, Abram dressera une tente et y restera pendant un moment. Là, il construira aussi un autel et adorera Dieu.</w:t>
      </w:r>
    </w:p>
    <w:p>
      <w:pPr/>
      <w:r>
        <w:rPr>
          <w:lang w:val="fr_FR" w:bidi="fr_FR"/>
        </w:rPr>
      </w:r>
      <w:r>
        <w:rPr>
          <w:lang w:val="fr_FR" w:bidi="fr_FR"/>
        </w:rPr>
        <w:t>Arrêtez l'action : Demandez à l'acteur jouant Abram, "Comment vous sentez-vous ? Vous pouvez entendre des choses comme : « J'adorerai Dieu pour sa promesse ! » ou « Dieu mérite vraiment notre adoration ! » Reprenez l'action.</w:t>
      </w:r>
    </w:p>
    <w:p>
      <w:pPr/>
      <w:r>
        <w:rPr>
          <w:lang w:val="fr_FR" w:bidi="fr_FR"/>
        </w:rPr>
      </w:r>
      <w:r>
        <w:rPr>
          <w:lang w:val="fr_FR" w:bidi="fr_FR"/>
        </w:rPr>
        <w:t>Dans la cinquième scène, Abram et son groupe voyagent vers le Néguev. Assurez-vous de montrer le Néguev comme un endroit désertique. Abram et son groupe peuvent dire quelque chose pour décrire la chaleur à l'endroit.</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Cette histoire est sur l'appel et la promesse de Dieu à Abram et le voyage de Abram de Haran à Canaan À ce moment-là, Abram vivait toujours avec son père, Terah à Haran. Abram obéit à Dieu et quitte Haran pour voyager vers </w:t>
      </w:r>
      <w:r>
        <w:rPr>
          <w:b/>
          <w:lang w:val="fr_FR" w:bidi="fr_FR"/>
        </w:rPr>
        <w:t>Canaan</w:t>
      </w:r>
      <w:r>
        <w:rPr>
          <w:lang w:val="fr_FR" w:bidi="fr_FR"/>
        </w:rPr>
        <w:t xml:space="preserve"> Canaan était la terre nommée d'après le petit-fils de Noé, Canaan. Cette terre est importante car c'est la terre que Dieu a promis de donner aux descendants d'Abram. Elle sera considérée comme la terre de promesse jusqu'au livre de Deutéronome et par la suite la terre que les Israélites appelleront leur patrie. Vous pouvez vous référer au glossaire principal pour plus d'informations sur </w:t>
      </w:r>
      <w:r>
        <w:rPr>
          <w:b/>
          <w:lang w:val="fr_FR" w:bidi="fr_FR"/>
        </w:rPr>
        <w:t>Canaan</w:t>
      </w:r>
    </w:p>
    <w:p>
      <w:pPr/>
      <w:r>
        <w:rPr>
          <w:lang w:val="fr_FR" w:bidi="fr_FR"/>
        </w:rPr>
      </w:r>
      <w:r>
        <w:rPr>
          <w:lang w:val="fr_FR" w:bidi="fr_FR"/>
        </w:rPr>
        <w:t xml:space="preserve">Premièrement, Dieu appelle Abram à quitter sa </w:t>
      </w:r>
      <w:r>
        <w:rPr>
          <w:b/>
          <w:lang w:val="fr_FR" w:bidi="fr_FR"/>
        </w:rPr>
        <w:t>nation.</w:t>
      </w:r>
      <w:r>
        <w:rPr>
          <w:lang w:val="fr_FR" w:bidi="fr_FR"/>
        </w:rPr>
        <w:t xml:space="preserve"> Le mot nation se réfère à un endroit ou à un territoire qui est gouverné par un groupe de personnes. Vous pouvez vous référer au glossaire principal pour plus d'informations sur </w:t>
      </w:r>
      <w:r>
        <w:rPr>
          <w:b/>
          <w:lang w:val="fr_FR" w:bidi="fr_FR"/>
        </w:rPr>
        <w:t>la nation</w:t>
      </w:r>
      <w:r>
        <w:rPr>
          <w:lang w:val="fr_FR" w:bidi="fr_FR"/>
        </w:rPr>
        <w:t xml:space="preserve">. Ensuite, Dieu a dit qu'Abram doit quitter ses parents et la maison de son père. En faisant cela, Abram quittera tout ce qui sécurisera sa vie. Dieu, cependant, a promis qu'il </w:t>
      </w:r>
      <w:r>
        <w:rPr>
          <w:b/>
          <w:lang w:val="fr_FR" w:bidi="fr_FR"/>
        </w:rPr>
        <w:t>bénira</w:t>
      </w:r>
      <w:r>
        <w:rPr>
          <w:lang w:val="fr_FR" w:bidi="fr_FR"/>
        </w:rPr>
        <w:t xml:space="preserve"> Abram. La bénédiction est quand une personne accorde une faveur à une autre personne. Dans la Bible, Dieu est la source de toutes les bénédictions. Quand Dieu bénit une personne, cela signifie qu'il est satisfait de cette personne. Par conséquent, il promet et accorde aux enfants le succès, la protection, même la richesse à cette personne. Dans cette histoire, la promesse de bénédictions de Dieu comprend donner des descendants à Abram qui deviendront une grande nation. Il comprend aussi d'accorder à Abram un grand honneur. Ceux qui bénissent Abram, Dieu bénira aussi. En conséquence, Abram deviendra une bénédiction pour les autres et les familles du monde seront bénies à travers lui. La bénédiction de Dieu comprend aussi une protection pour Abram pour que ceux qui nuiront à Abram, Dieu les </w:t>
      </w:r>
      <w:r>
        <w:rPr>
          <w:b/>
          <w:lang w:val="fr_FR" w:bidi="fr_FR"/>
        </w:rPr>
        <w:t>maudira</w:t>
      </w:r>
      <w:r>
        <w:rPr>
          <w:lang w:val="fr_FR" w:bidi="fr_FR"/>
        </w:rPr>
        <w:t xml:space="preserve"> La malédiction, c'est quand une personne souhaite que quelque chose de désagréable se produise à une autre personne. Dans la Bible, quand Dieu maudit une personne, cela signifie qu'il n'est pas satisfait de la personne. Ainsi, il les punit en les maudissant. Les malédictions de Dieu peuvent inclure l'incapacité de produire des enfants, des maladies, des pertes militaires et la captivité. Pour plus d'informations sur les mots </w:t>
      </w:r>
      <w:r>
        <w:rPr>
          <w:b/>
          <w:lang w:val="fr_FR" w:bidi="fr_FR"/>
        </w:rPr>
        <w:t>bénir</w:t>
      </w:r>
      <w:r>
        <w:rPr>
          <w:lang w:val="fr_FR" w:bidi="fr_FR"/>
        </w:rPr>
        <w:t xml:space="preserve"> et </w:t>
      </w:r>
      <w:r>
        <w:rPr>
          <w:b/>
          <w:lang w:val="fr_FR" w:bidi="fr_FR"/>
        </w:rPr>
        <w:t>maudire</w:t>
      </w:r>
      <w:r>
        <w:rPr>
          <w:lang w:val="fr_FR" w:bidi="fr_FR"/>
        </w:rPr>
        <w:t>, vous pouvez vous référer au glossaire principal.</w:t>
      </w:r>
    </w:p>
    <w:p>
      <w:pPr/>
      <w:r>
        <w:rPr>
          <w:lang w:val="fr_FR" w:bidi="fr_FR"/>
        </w:rPr>
      </w:r>
      <w:r>
        <w:rPr>
          <w:lang w:val="fr_FR" w:bidi="fr_FR"/>
        </w:rPr>
        <w:t xml:space="preserve">Quand ils sont arrivés à Canaan, ils ont vu des Cananéens qui vivaient dans le pays. Ils ont continué à voyager vers le sud jusqu'à ce qu'ils atteignent le </w:t>
      </w:r>
      <w:r>
        <w:rPr>
          <w:b/>
          <w:lang w:val="fr_FR" w:bidi="fr_FR"/>
        </w:rPr>
        <w:t>grand arbre de Moré</w:t>
      </w:r>
      <w:r>
        <w:rPr>
          <w:lang w:val="fr_FR" w:bidi="fr_FR"/>
        </w:rPr>
        <w:t>. Le grand arbre de Moré était un site connu d'enseignement et d'adoration. C'était un endroit où les prêtres cananéens enseignaient à leurs camarades Cananéens sur l'adoration de leurs dieux. Ils ont aussi adoré leurs dieux à cet endroit. Le grand arbre de Moré était par conséquent un endroit saint pour les Cananéens. C'est ici que Dieu apparaîtra à nouveau à Abram.</w:t>
      </w:r>
    </w:p>
    <w:p>
      <w:pPr/>
      <w:r>
        <w:rPr>
          <w:lang w:val="fr_FR" w:bidi="fr_FR"/>
        </w:rPr>
      </w:r>
      <w:r>
        <w:rPr>
          <w:lang w:val="fr_FR" w:bidi="fr_FR"/>
        </w:rPr>
        <w:t>Arrêtez-vous ici et montrez à nouveau l'image du grand arbre de Moré.</w:t>
      </w:r>
    </w:p>
    <w:p>
      <w:pPr/>
      <w:r>
        <w:rPr>
          <w:lang w:val="fr_FR" w:bidi="fr_FR"/>
        </w:rPr>
      </w:r>
      <w:r>
        <w:rPr>
          <w:lang w:val="fr_FR" w:bidi="fr_FR"/>
        </w:rPr>
        <w:t xml:space="preserve">Quand Dieu apparaît, Dieu a promis que la </w:t>
      </w:r>
      <w:r>
        <w:rPr>
          <w:b/>
          <w:lang w:val="fr_FR" w:bidi="fr_FR"/>
        </w:rPr>
        <w:t>progéniture</w:t>
      </w:r>
      <w:r>
        <w:rPr>
          <w:lang w:val="fr_FR" w:bidi="fr_FR"/>
        </w:rPr>
        <w:t xml:space="preserve"> d'Abram sera propriétaire et vivra sur la terre de Canaan Ici, descendance signifiait des descendants. Abram construit un </w:t>
      </w:r>
      <w:r>
        <w:rPr>
          <w:b/>
          <w:lang w:val="fr_FR" w:bidi="fr_FR"/>
        </w:rPr>
        <w:t>autel</w:t>
      </w:r>
      <w:r>
        <w:rPr>
          <w:lang w:val="fr_FR" w:bidi="fr_FR"/>
        </w:rPr>
        <w:t xml:space="preserve"> pour Dieu à cet endroit. Un autel était fait de pierres qui étaient mis ensemble pour qu'un objet ou un animal puisse être placé dessus. Il était utilisé pour les sacrifices rituels. Pour plus d'informations sur le mot </w:t>
      </w:r>
      <w:r>
        <w:rPr>
          <w:b/>
          <w:lang w:val="fr_FR" w:bidi="fr_FR"/>
        </w:rPr>
        <w:t>autel</w:t>
      </w:r>
      <w:r>
        <w:rPr>
          <w:lang w:val="fr_FR" w:bidi="fr_FR"/>
        </w:rPr>
        <w:t>, vous pouvez vous référer au glossaire principal.</w:t>
      </w:r>
    </w:p>
    <w:p>
      <w:pPr/>
      <w:r>
        <w:rPr>
          <w:lang w:val="fr_FR" w:bidi="fr_FR"/>
        </w:rPr>
      </w:r>
      <w:r>
        <w:rPr>
          <w:lang w:val="fr_FR" w:bidi="fr_FR"/>
        </w:rPr>
        <w:t>Arrêtez-vous ici et montrez l'image de l'autel à nouveau.</w:t>
      </w:r>
    </w:p>
    <w:p>
      <w:pPr/>
      <w:r>
        <w:rPr>
          <w:lang w:val="fr_FR" w:bidi="fr_FR"/>
        </w:rPr>
      </w:r>
      <w:r>
        <w:rPr>
          <w:lang w:val="fr_FR" w:bidi="fr_FR"/>
        </w:rPr>
        <w:t xml:space="preserve">Après un certain temps, Abram a continué son voyage. Il a dressé une </w:t>
      </w:r>
      <w:r>
        <w:rPr>
          <w:b/>
          <w:lang w:val="fr_FR" w:bidi="fr_FR"/>
        </w:rPr>
        <w:t>tente</w:t>
      </w:r>
      <w:r>
        <w:rPr>
          <w:lang w:val="fr_FR" w:bidi="fr_FR"/>
        </w:rPr>
        <w:t xml:space="preserve"> dans la région montagneuse entre Bethel qui était à l'ouest et Aï qui était à l'est. Une tente était un abri temporaire fait de tissu tissé ou de peau d'animal. Monter une tente était quand une personne utilise des poteaux en bois pour soutenir le tissu pour qu'il se tienne debout et permette à quelques personnes de rester à l'intérieur. Dans ce pays montagneux, Abram a aussi construit un autel et </w:t>
      </w:r>
      <w:r>
        <w:rPr>
          <w:b/>
          <w:lang w:val="fr_FR" w:bidi="fr_FR"/>
        </w:rPr>
        <w:t>a appelé le nom de Dieu</w:t>
      </w:r>
      <w:r>
        <w:rPr>
          <w:lang w:val="fr_FR" w:bidi="fr_FR"/>
        </w:rPr>
        <w:t xml:space="preserve">. Appeler le nom de Dieu était une autre façon de dire « adorer ». Cela signifie que Abram a adoré Dieu à cet endroit. Rappelez-vous que le nom de Dieu utilisé dans cette histoire est </w:t>
      </w:r>
      <w:r>
        <w:rPr>
          <w:b/>
          <w:lang w:val="fr_FR" w:bidi="fr_FR"/>
        </w:rPr>
        <w:t>Yahvé</w:t>
      </w:r>
      <w:r>
        <w:rPr>
          <w:lang w:val="fr_FR" w:bidi="fr_FR"/>
        </w:rPr>
        <w:t xml:space="preserve"> le nom personnel pour Dieu Votre équipe doit traduire ce nom de la même manière que vous l'avez fait dans d'autres histoires et rappelez-vous que </w:t>
      </w:r>
      <w:r>
        <w:rPr>
          <w:b/>
          <w:lang w:val="fr_FR" w:bidi="fr_FR"/>
        </w:rPr>
        <w:t>Yahvé</w:t>
      </w:r>
      <w:r>
        <w:rPr>
          <w:lang w:val="fr_FR" w:bidi="fr_FR"/>
        </w:rPr>
        <w:t xml:space="preserve"> est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une version audio de ce passage dans la traduction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le groupe entier devrait s'entraîner à redire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dire quelques phrases du passage et s'arrêter. Un autre membre du groupe devrait dire la partie suivante du passage et s'arrêter. Continuez jusqu'à la fin de tout le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Chaque membre du groupe va maintenant raconter tout le passage en entier sans s'arrêter. Chaque membre du groupe doit le faire au moins une fois.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Mettez cet audio en pause ici.</w:t>
      </w:r>
    </w:p>
    <w:p>
      <w:pPr/>
      <w:r>
        <w:rPr>
          <w:lang w:val="fr_FR" w:bidi="fr_FR"/>
        </w:rPr>
      </w:r>
      <w:r>
        <w:rPr>
          <w:lang w:val="fr_FR" w:bidi="fr_FR"/>
        </w:rPr>
        <w:t>Maintenant, le groupe peut se mettre d'accord sur une version finale du passage. Chaque membre du groupe doit s'entraîner à raconter cette version finale du passage.</w:t>
      </w:r>
      <w:r>
        <w:rPr>
          <w:lang w:val="fr_FR" w:bidi="fr_FR"/>
        </w:rPr>
      </w:r>
      <w:r>
        <w:rPr>
          <w:lang w:val="fr_FR" w:bidi="fr_FR"/>
        </w:rPr>
      </w:r>
    </w:p>
    <w:p>
      <w:pPr/>
      <w:r>
        <w:rPr>
          <w:lang w:val="fr_FR" w:bidi="fr_FR"/>
        </w:rPr>
      </w:r>
    </w:p>
    <w:p>
      <w:pPr>
        <w:pStyle w:val="Heading2"/>
      </w:pPr>
      <w:r>
        <w:rPr>
          <w:lang w:val="fr_FR" w:bidi="fr_FR"/>
        </w:rPr>
        <w:t>Genèse 12:10–20</w:t>
      </w:r>
      <w:r>
        <w:rPr>
          <w:lang w:val="fr_FR" w:bidi="fr_FR"/>
        </w:rPr>
      </w:r>
    </w:p>
    <w:p>
      <w:pPr>
        <w:pStyle w:val="Heading3"/>
      </w:pPr>
      <w:r>
        <w:rPr>
          <w:lang w:val="fr_FR" w:bidi="fr_FR"/>
        </w:rPr>
        <w:t>Écouter et Cœur</w:t>
      </w:r>
    </w:p>
    <w:p>
      <w:pPr/>
      <w:r>
        <w:rPr>
          <w:lang w:val="fr_FR" w:bidi="fr_FR"/>
        </w:rPr>
      </w:r>
      <w:r>
        <w:rPr>
          <w:lang w:val="fr_FR" w:bidi="fr_FR"/>
        </w:rPr>
        <w:t>Ecoutez Genèse 12.10–20 Laissez le entrer dans votre cœur. Écoutez ce texte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Cette histoire concerne le voyage d'Abram en Égypte. L'histoire précédente a dit comment Dieu a appelé Abram de Haran pour aller à Canaan Avec l'appel de Dieu, il y avait sa promesse de bénir Abram et ses descendants. Abram a obéi à Dieu et est allé vers Canaan Il a pris avec lui Saraï, Lot, toutes les possessions et les serviteurs qu'ils avaient. Ils ont voyagé à travers la terre vers la partie sud de Canaan vers la région désertique appelée Negeb. Dans la présente histoire, Abram voyage en Égypte. Cela était provoqué par la famine dans la terre de Canaan Bien qu'ils n'aient pas été mentionnés, Abram voyagera avec sa famille qui comprenait Saraï, Lot, leurs serviteurs et toutes leurs possessions.</w:t>
      </w:r>
    </w:p>
    <w:p>
      <w:pPr/>
      <w:r>
        <w:rPr>
          <w:lang w:val="fr_FR" w:bidi="fr_FR"/>
        </w:rPr>
      </w:r>
      <w:r>
        <w:rPr>
          <w:lang w:val="fr_FR" w:bidi="fr_FR"/>
        </w:rPr>
        <w:t>L'histoire s'ouvre par « maintenant » qui indique que c'est une nouvelle histoire. Ensuite, il est suivi d'informations importantes qui mettront l'histoire en mouvement. Il dit qu'il y avait une famine dans la terre ». La famine est une situation où il n'y a pas assez de nourriture pour tout le monde pendant une longue période. En conséquence, les gens sont devenus malades et sont même morts à cause de la faim. La terre mentionnée ici se réfère à la terre de Canaan Il est dit que parce que la famine était grave et qu'il n'y avait rien à manger à Canaan Abram a voyagé en Égypte pour vivre là pendant un certain temps. L'Égypte était un pays au sud de Canaan</w:t>
      </w:r>
    </w:p>
    <w:p>
      <w:pPr/>
      <w:r>
        <w:rPr>
          <w:lang w:val="fr_FR" w:bidi="fr_FR"/>
        </w:rPr>
      </w:r>
      <w:r>
        <w:rPr>
          <w:lang w:val="fr_FR" w:bidi="fr_FR"/>
        </w:rPr>
        <w:t>Arrêtez-vous et montrez la route de Canaan à l'Égypte. L'Égypte avait un sol fertile à cause de sa rivière. La rivière fournissait assez d'eau aux sols pour que la plantation de cultures, l'agriculture et le pâturage du bétail soient possibles.</w:t>
      </w:r>
    </w:p>
    <w:p>
      <w:pPr/>
      <w:r>
        <w:rPr>
          <w:lang w:val="fr_FR" w:bidi="fr_FR"/>
        </w:rPr>
      </w:r>
      <w:r>
        <w:rPr>
          <w:lang w:val="fr_FR" w:bidi="fr_FR"/>
        </w:rPr>
        <w:t>Avant qu'Abram et sa famille n'arrivent en Égypte, Abram a parlé à sa femme Saraï. Ensuite, Abram a dit qu'il savait que Saraï était une belle femme. Ici, ce que Abram voulait dire était qu'il sait que les Égyptiens trouveront Saraï attirante. Abram a aussi dit que si les Égyptiens se rendent compte que la belle Saraï était sa femme, les Égyptiens le tueront, mais laisseront Saraï vivre. Il n'est pas clair pourquoi Abram pensait que cela pourrait lui arriver. Mais il est clair qu'il avait vraiment peur pour sa vie. Ainsi, Abram a dit que Saraï doit dire aux Égyptiens qu'elle était seulement sa sœur d'Abram. Il sera révélé plus tard que Saraï est en fait la jeune sœur d'Abram comme Saraï était 10 ans plus jeune qu'Abram. Ils ont le même père, Terah, mais ils sont de mères différentes. Mais ici, Abram veut que les Égyptiens croient que Saraï n'était pas sa femme et que Saraï était seulement sa sœur. Abram croyait que si les Égyptiens réalisaient qu'il était le frère de Saraï, ils voudraient rendre Saraï heureuse. Les Égyptiens le traiteront donc avec bonté et le laisseront vivre en paix en Égypte.</w:t>
      </w:r>
    </w:p>
    <w:p>
      <w:pPr/>
      <w:r>
        <w:rPr>
          <w:lang w:val="fr_FR" w:bidi="fr_FR"/>
        </w:rPr>
      </w:r>
      <w:r>
        <w:rPr>
          <w:lang w:val="fr_FR" w:bidi="fr_FR"/>
        </w:rPr>
        <w:t>Après un certain temps, Abram et sa famille sont arrivés en Égypte. Quand Abram est venu en Égypte, les Égyptiens ont vu que Saraï était une très belle femme. Tout comme Abram a dit, les Égyptiens ont trouvé Saraï très attrayante. Les fonctionnaires de pharaon ont aussi vu Saraï. Pharaon n'était pas un nom, mais un titre qui se réfère au roi d'Égypte. « Les fonctionnaires de pharaon » ou « les princes de pharaon » se réfèrent aux chefs qui ont servi sous pharaon. Les fonctionnaires de pharaon ont loué Saraï à pharaon. La louange est un mot important tout au long de la Bible. Cela signifie honorer une personne en parlant hautement de lui ou d'elle. Dans cette histoire, cela signifie que les fonctionnaires de pharaon ont rapporté sur la beauté de Saraï à pharaon. Ainsi, pharaon a ordonné à ses fonctionnaires de lui amener Saraï. La maison de pharaon était où pharaon et sa famille vivaient.</w:t>
      </w:r>
    </w:p>
    <w:p>
      <w:pPr/>
      <w:r>
        <w:rPr>
          <w:lang w:val="fr_FR" w:bidi="fr_FR"/>
        </w:rPr>
      </w:r>
      <w:r>
        <w:rPr>
          <w:lang w:val="fr_FR" w:bidi="fr_FR"/>
        </w:rPr>
        <w:t>Arrêtez-vous et montrez une image du palais d'un ancien pharaon</w:t>
      </w:r>
    </w:p>
    <w:p>
      <w:pPr/>
      <w:r>
        <w:rPr>
          <w:lang w:val="fr_FR" w:bidi="fr_FR"/>
        </w:rPr>
      </w:r>
      <w:r>
        <w:rPr>
          <w:lang w:val="fr_FR" w:bidi="fr_FR"/>
        </w:rPr>
        <w:t>Cela signifie qu'après avoir entendu le rapport sur la belle Saraï, pharaon voulait prendre Saraï pour être sa femme. Les fonctionnaires de pharaon ont donc amené Saraï dans la maison de pharaon et pharaon a épousé Saraï. Pensant qu'Abram était le frère de Saraï, pharaon a traité Abram avec bonté pour rendre Saraï heureuse. En conséquence, Abram a reçu des moutons, des bœufs, des ânes mâles, des chameaux et aussi des serviteurs et des servantes.</w:t>
      </w:r>
    </w:p>
    <w:p>
      <w:pPr/>
      <w:r>
        <w:rPr>
          <w:lang w:val="fr_FR" w:bidi="fr_FR"/>
        </w:rPr>
      </w:r>
      <w:r>
        <w:rPr>
          <w:lang w:val="fr_FR" w:bidi="fr_FR"/>
        </w:rPr>
        <w:t>Arrêtez-vous et montrez une image d'un mouton, d'un bœuf, d'ânes mâles et de chameaux. Un serviteur était quelqu'un qui vit dans la même maison que son maître pour servir les besoins de la famille de son maître. Un serviteur pourrait être un homme ou une femme.</w:t>
      </w:r>
    </w:p>
    <w:p>
      <w:pPr/>
      <w:r>
        <w:rPr>
          <w:lang w:val="fr_FR" w:bidi="fr_FR"/>
        </w:rPr>
      </w:r>
      <w:r>
        <w:rPr>
          <w:lang w:val="fr_FR" w:bidi="fr_FR"/>
        </w:rPr>
        <w:t>Mais Dieu a puni pharaon et sa maison avec des fléaux à cause de Saraï, la femme d'Abram. La peste est un terme général qui pourrait soit se référer à une maladie ou à un désastre. Dans cette scène, il n'est pas clair quels fléaux étaient infligés à pharaon et à sa famille. Ce qui est certain est que Dieu a puni pharaon parce que pharaon a pris la femme d'Abram. À ce stade, rappelez-vous que dans l'histoire précédente, Dieu a promis que les gens qui nuiront à Abram, Dieu punira par la malédiction. Ici, Dieu a maudit pharaon avec des fléaux pour le punir et sa maison d'avoir pris la femme d'Abram. Saraï faisait partie de la maison de pharaon à ce stade, mais l'histoire suggère que Saraï n'était pas parmi ceux à qui on inflige des fléaux. Bien que cela n'ait pas été mentionné, Saraï peut avoir été celle qui a dit à pharaon de demander à Abram d'expliquer pourquoi ces fléaux se produisent. Pharaon a donc appelé Abram. C'est que pharaon a ordonné à ses hommes de lui apporter Abram. Abram est donc venu à pharaon. Pharaon aurait pu demander Abram d'expliquer les fléaux. En réponse, Abram peut avoir finalement expliquer à pharaon que Saraï était sa femme et Dieu punissait pharaon et sa maison d'avoir pris sa femme. Ensuite, pharaon a demandé à Abram : « Qu'est-ce que tu m'as fait ? Pourquoi ne m'as-tu pas dit qu'elle était ta femme ? Pourquoi avez vous dit : « Elle est ma sœur » pour que je l'ai prise pour être ma femme ? » Ces questions sont des questions rhétoriques. Les questions rhétoriques sont des questions qui sont posées pour faire un point plutôt que pour obtenir une réponse. Pharaon a utilisé ces questions pour montrer qu'il était fâché qu'Abram l'a trompé. Dans ce cas, ce que pharaon voulait dire était : « Tu n'aurais pas dû me faire cela. Vous n'auriez pas dû me dire qu'elle était votre sœur. Vous auriez dû me dire qu'elle était ta femme ».</w:t>
      </w:r>
    </w:p>
    <w:p>
      <w:pPr/>
      <w:r>
        <w:rPr>
          <w:lang w:val="fr_FR" w:bidi="fr_FR"/>
        </w:rPr>
      </w:r>
      <w:r>
        <w:rPr>
          <w:lang w:val="fr_FR" w:bidi="fr_FR"/>
        </w:rPr>
        <w:t>Arrêtez-vous et discutez des questions suivantes :</w:t>
      </w:r>
    </w:p>
    <w:p>
      <w:pPr/>
      <w:r>
        <w:rPr>
          <w:lang w:val="fr_FR" w:bidi="fr_FR"/>
        </w:rPr>
      </w:r>
      <w:r>
        <w:rPr>
          <w:lang w:val="fr_FR" w:bidi="fr_FR"/>
        </w:rPr>
        <w:t>Pharaon termine son discours par la déclaration : « Maintenant, alors, ici est ta femme ; prends-la et va ». La façon dont pharaon termine son discours suggère qu'il était fâché qu'Abram l'a trompé. À cause de cela, pharaon a retourné Saraï à Abram, suggérant que Saraï était à proximité aussi quand pharaon parlait à Abram. Ayant dit cela, pharaon a décidé qu'Abram et sa famille devaient quitter l'Égypte. Pharaon a aussi commandé à ses hommes de s'assurer qu'Abram et sa famille quittent l'Égypte.</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quatre scènes dans ce passage.</w:t>
      </w:r>
    </w:p>
    <w:p>
      <w:pPr/>
      <w:r>
        <w:rPr>
          <w:lang w:val="fr_FR" w:bidi="fr_FR"/>
        </w:rPr>
      </w:r>
      <w:r>
        <w:rPr>
          <w:b/>
          <w:lang w:val="fr_FR" w:bidi="fr_FR"/>
        </w:rPr>
        <w:t xml:space="preserve"> Première scène :</w:t>
      </w:r>
      <w:r>
        <w:rPr>
          <w:lang w:val="fr_FR" w:bidi="fr_FR"/>
        </w:rPr>
        <w:t xml:space="preserve"> Abram va de Canaan à l'Égypte.</w:t>
      </w:r>
    </w:p>
    <w:p>
      <w:pPr/>
      <w:r>
        <w:rPr>
          <w:lang w:val="fr_FR" w:bidi="fr_FR"/>
        </w:rPr>
      </w:r>
      <w:r>
        <w:rPr>
          <w:b/>
          <w:lang w:val="fr_FR" w:bidi="fr_FR"/>
        </w:rPr>
        <w:t>scène deuxième :</w:t>
      </w:r>
      <w:r>
        <w:rPr>
          <w:lang w:val="fr_FR" w:bidi="fr_FR"/>
        </w:rPr>
        <w:t xml:space="preserve"> Quand Abram était sur le point d'entrer en Égypte, il a parlé à Saraï de tromper les Égyptiens sur leur vraie relation. Abram craignait que parce que Saraï était belle, les Égyptiens pourraient planifier de le tuer si les Égyptiens savaient que Saraï était sa femme. Ainsi, Abram a dit que Saraï doit dire aux Égyptiens qu'elle était seulement la sœur d'Abram. Abram a dit cela pour que les Égyptiens ne le tuent pas et le laissent vivre en paix en Égypte.</w:t>
      </w:r>
    </w:p>
    <w:p>
      <w:pPr/>
      <w:r>
        <w:rPr>
          <w:lang w:val="fr_FR" w:bidi="fr_FR"/>
        </w:rPr>
      </w:r>
      <w:r>
        <w:rPr>
          <w:lang w:val="fr_FR" w:bidi="fr_FR"/>
        </w:rPr>
      </w:r>
      <w:r>
        <w:rPr>
          <w:b/>
          <w:lang w:val="fr_FR" w:bidi="fr_FR"/>
        </w:rPr>
        <w:t>Troisième scène :</w:t>
      </w:r>
      <w:r>
        <w:rPr>
          <w:lang w:val="fr_FR" w:bidi="fr_FR"/>
        </w:rPr>
        <w:t xml:space="preserve"> Quand Abram est entré en Égypte, les Égyptiens ont vu que Saraï était très belle. Les fonctionnaires de pharaon ont aussi vu la beauté de Saraï. et ils l'ont louée à pharaon et ont apporté Saraï à la maison de pharaon pour être la femme de pharaon. Pensant que Saraï était la sœur d'Abram, pharaon a donné des dons de bétail et des serviteurs à Abram.</w:t>
      </w:r>
    </w:p>
    <w:p>
      <w:pPr/>
      <w:r>
        <w:rPr>
          <w:lang w:val="fr_FR" w:bidi="fr_FR"/>
        </w:rPr>
      </w:r>
      <w:r>
        <w:rPr>
          <w:b/>
          <w:lang w:val="fr_FR" w:bidi="fr_FR"/>
        </w:rPr>
        <w:t xml:space="preserve"> Quatrième scène :</w:t>
      </w:r>
      <w:r>
        <w:rPr>
          <w:lang w:val="fr_FR" w:bidi="fr_FR"/>
        </w:rPr>
        <w:t xml:space="preserve"> Dieu a puni pharaon et sa maison avec de grands fléaux. C'est parce que pharaon avait pris la femme d'Abram, Saraï. Quand pharaon a réalisé cela, il a ordonné à ses hommes de lui apporter Abram. Quand Abram est venu à pharaon, pharaon lui a demandé des questions rhétoriques pour exprimer qu'il était fâché qu'Abram l'a trompé. Pharaon a décidé de retourner Saraï à Abram et de les faire quitter l'Égypte.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Abram</w:t>
      </w:r>
    </w:p>
    <w:p>
      <w:pPr>
        <w:pStyle w:val="ListBullet"/>
        <w:spacing w:line="240" w:lineRule="auto"/>
        <w:ind w:left="720"/>
      </w:pPr>
      <w:r>
        <w:rPr>
          <w:lang w:val="fr_FR" w:bidi="fr_FR"/>
        </w:rPr>
      </w:r>
      <w:r>
        <w:rPr>
          <w:lang w:val="fr_FR" w:bidi="fr_FR"/>
        </w:rPr>
        <w:t>Lot</w:t>
      </w:r>
    </w:p>
    <w:p>
      <w:pPr>
        <w:pStyle w:val="ListBullet"/>
        <w:spacing w:line="240" w:lineRule="auto"/>
        <w:ind w:left="720"/>
      </w:pPr>
      <w:r>
        <w:rPr>
          <w:lang w:val="fr_FR" w:bidi="fr_FR"/>
        </w:rPr>
      </w:r>
      <w:r>
        <w:rPr>
          <w:lang w:val="fr_FR" w:bidi="fr_FR"/>
        </w:rPr>
        <w:t>Saraï</w:t>
      </w:r>
    </w:p>
    <w:p>
      <w:pPr>
        <w:pStyle w:val="ListBullet"/>
        <w:spacing w:line="240" w:lineRule="auto"/>
        <w:ind w:left="720"/>
      </w:pPr>
      <w:r>
        <w:rPr>
          <w:lang w:val="fr_FR" w:bidi="fr_FR"/>
        </w:rPr>
      </w:r>
      <w:r>
        <w:rPr>
          <w:lang w:val="fr_FR" w:bidi="fr_FR"/>
        </w:rPr>
        <w:t>Égyptiens</w:t>
      </w:r>
    </w:p>
    <w:p>
      <w:pPr>
        <w:pStyle w:val="ListBullet"/>
        <w:spacing w:line="240" w:lineRule="auto"/>
        <w:ind w:left="720"/>
      </w:pPr>
      <w:r>
        <w:rPr>
          <w:lang w:val="fr_FR" w:bidi="fr_FR"/>
        </w:rPr>
      </w:r>
      <w:r>
        <w:rPr>
          <w:lang w:val="fr_FR" w:bidi="fr_FR"/>
        </w:rPr>
        <w:t>Pharaon</w:t>
      </w:r>
    </w:p>
    <w:p>
      <w:pPr>
        <w:pStyle w:val="ListBullet"/>
        <w:spacing w:line="240" w:lineRule="auto"/>
        <w:ind w:left="720"/>
      </w:pPr>
      <w:r>
        <w:rPr>
          <w:lang w:val="fr_FR" w:bidi="fr_FR"/>
        </w:rPr>
      </w:r>
      <w:r>
        <w:rPr>
          <w:lang w:val="fr_FR" w:bidi="fr_FR"/>
        </w:rPr>
        <w:t>Les fonctionnaires de pharaon</w:t>
      </w:r>
    </w:p>
    <w:p>
      <w:pPr>
        <w:pStyle w:val="ListBullet"/>
        <w:spacing w:line="240" w:lineRule="auto"/>
        <w:ind w:left="720"/>
      </w:pPr>
      <w:r>
        <w:rPr>
          <w:lang w:val="fr_FR" w:bidi="fr_FR"/>
        </w:rPr>
      </w:r>
      <w:r>
        <w:rPr>
          <w:lang w:val="fr_FR" w:bidi="fr_FR"/>
        </w:rPr>
        <w:t>Les hommes de pharaon</w:t>
      </w:r>
    </w:p>
    <w:p>
      <w:pPr>
        <w:pStyle w:val="ListBullet"/>
        <w:spacing w:line="240" w:lineRule="auto"/>
        <w:ind w:left="720"/>
      </w:pPr>
      <w:r>
        <w:rPr>
          <w:lang w:val="fr_FR" w:bidi="fr_FR"/>
        </w:rPr>
      </w:r>
      <w:r>
        <w:rPr>
          <w:lang w:val="fr_FR" w:bidi="fr_FR"/>
        </w:rPr>
        <w:t>Les nouveaux serviteurs d'Abram</w:t>
      </w:r>
    </w:p>
    <w:p>
      <w:pPr/>
      <w:r>
        <w:rPr>
          <w:lang w:val="fr_FR" w:bidi="fr_FR"/>
        </w:rPr>
      </w:r>
      <w:r>
        <w:rPr>
          <w:lang w:val="fr_FR" w:bidi="fr_FR"/>
        </w:rPr>
        <w:t>Dans cette session, faites sortir le scénario de groupe ou utiliser une sorte de manipulateurs pour visualiser l'histoire et les actions dans le passage.</w:t>
      </w:r>
    </w:p>
    <w:p>
      <w:pPr/>
      <w:r>
        <w:rPr>
          <w:lang w:val="fr_FR" w:bidi="fr_FR"/>
        </w:rPr>
      </w:r>
      <w:r>
        <w:rPr>
          <w:lang w:val="fr_FR" w:bidi="fr_FR"/>
        </w:rPr>
        <w:t>Il est important de se rappeler que bien que cela ne soit pas mentionné dans l'histoire, Abram a voyagé en Égypte avec sa famille. Sa famille comprenait Saraï, Lot, les serviteurs qu'ils ont acquis à Haran et toutes ses possessions qui comprenaient probablement du bétail comme des brebis des boeufs et des ânes Abram et Saraï étaient vieux. Abram avait 75 ans quand il a quitté Haran pour aller à Canaan Saraï, comme cela sera révélé plus tard, est 10 ans plus jeune qu'Abram.</w:t>
      </w:r>
    </w:p>
    <w:p>
      <w:pPr/>
      <w:r>
        <w:rPr>
          <w:lang w:val="fr_FR" w:bidi="fr_FR"/>
        </w:rPr>
      </w:r>
      <w:r>
        <w:rPr>
          <w:lang w:val="fr_FR" w:bidi="fr_FR"/>
        </w:rPr>
        <w:t>Dans la première scène, Abram et sa famille voyageront au sud de Canaan à l'Égypte.</w:t>
      </w:r>
    </w:p>
    <w:p>
      <w:pPr/>
      <w:r>
        <w:rPr>
          <w:lang w:val="fr_FR" w:bidi="fr_FR"/>
        </w:rPr>
      </w:r>
      <w:r>
        <w:rPr>
          <w:lang w:val="fr_FR" w:bidi="fr_FR"/>
        </w:rPr>
        <w:t>Arrêtez-vous et montrez la carte de la route de Canaan à l'Égypte.</w:t>
      </w:r>
    </w:p>
    <w:p>
      <w:pPr/>
      <w:r>
        <w:rPr>
          <w:lang w:val="fr_FR" w:bidi="fr_FR"/>
        </w:rPr>
      </w:r>
      <w:r>
        <w:rPr>
          <w:lang w:val="fr_FR" w:bidi="fr_FR"/>
        </w:rPr>
        <w:t>Dans la deuxième scène, pendant que Abram et sa famille étaient sur le point d'entrer en Égypte, Abram parlera à Saraï. En hébreu, le discours d'Abram commence par une expression qui est généralement utilisée pour introduire un discours important. L'effet est d'appeler l'attention de l'auditeur pour qu'il ou elle écoute attentivement.</w:t>
      </w:r>
    </w:p>
    <w:p>
      <w:pPr/>
      <w:r>
        <w:rPr>
          <w:lang w:val="fr_FR" w:bidi="fr_FR"/>
        </w:rPr>
      </w:r>
      <w:r>
        <w:rPr>
          <w:lang w:val="fr_FR" w:bidi="fr_FR"/>
        </w:rPr>
        <w:t xml:space="preserve"> Arrêtez vous et discutez de cette question : Comment une personne dans votre culture commence t' elle normalement un discours si il veut que l'autre personne l'écoute attentivement ? Penser à cela peut vous aider à décider de la meilleure façon de traduire ce mot hébreu.</w:t>
      </w:r>
    </w:p>
    <w:p>
      <w:pPr/>
      <w:r>
        <w:rPr>
          <w:lang w:val="fr_FR" w:bidi="fr_FR"/>
        </w:rPr>
      </w:r>
      <w:r>
        <w:rPr>
          <w:lang w:val="fr_FR" w:bidi="fr_FR"/>
        </w:rPr>
        <w:t>Pendant que Abram parle de la beauté de Saraï, Abram peut être décrit comme admirant Saraï.</w:t>
      </w:r>
    </w:p>
    <w:p>
      <w:pPr/>
      <w:r>
        <w:rPr>
          <w:lang w:val="fr_FR" w:bidi="fr_FR"/>
        </w:rPr>
      </w:r>
      <w:r>
        <w:rPr>
          <w:lang w:val="fr_FR" w:bidi="fr_FR"/>
        </w:rPr>
        <w:t>Il peut être utile de discuter de la façon dont un mari montre l'admiration à sa femme dans votre culture.</w:t>
      </w:r>
    </w:p>
    <w:p>
      <w:pPr/>
      <w:r>
        <w:rPr>
          <w:lang w:val="fr_FR" w:bidi="fr_FR"/>
        </w:rPr>
      </w:r>
      <w:r>
        <w:rPr>
          <w:lang w:val="fr_FR" w:bidi="fr_FR"/>
        </w:rPr>
        <w:t>Ensuite, l'expression d'Abram et le ton changeront pendant qu'il donne des instructions à Saraï sur la tromperie des Égyptiens. Pour la peur pour sa vie, Abram a dit à Saraï de dire aux Égyptiens qu'elle était seulement sa sœur pour que les Égyptiens ne le tuent pas et le traitent bien pour elle. Saraï écoutera en silence pendant que Abram parle.</w:t>
      </w:r>
    </w:p>
    <w:p>
      <w:pPr/>
      <w:r>
        <w:rPr>
          <w:lang w:val="fr_FR" w:bidi="fr_FR"/>
        </w:rPr>
      </w:r>
      <w:r>
        <w:rPr>
          <w:lang w:val="fr_FR" w:bidi="fr_FR"/>
        </w:rPr>
        <w:t xml:space="preserve"> Dans la troisième scène, Abram et sa famille entrent en Égypte. Pendant qu'ils marchent autour de l'Égypte, les Égyptiens sont étonnés de la beauté de Saraï. 'Les fonctionnaires de pharaon qui étaient aussi là verront la beauté de Saraï. Il est important de montrer que les Égyptiens et les fonctionnaires de pharaon ont des expressions qui montrent qu'ils admirent la beauté de Saraï. Ensuite, les fonctionnaires de pharaon rapporteront sur la beauté de Saraï et l'arrivée en Égypte à pharaon. Ensuite, pharaon ordonnera à ses fonctionnaires d'apporter Saraï à sa maison pour qu'il puisse faire de Saraï sa femme.</w:t>
      </w:r>
    </w:p>
    <w:p>
      <w:pPr/>
      <w:r>
        <w:rPr>
          <w:lang w:val="fr_FR" w:bidi="fr_FR"/>
        </w:rPr>
      </w:r>
      <w:r>
        <w:rPr>
          <w:lang w:val="fr_FR" w:bidi="fr_FR"/>
        </w:rPr>
        <w:t>Arrêtez-vous et montrez une image du palais d'un ancien pharaon</w:t>
      </w:r>
    </w:p>
    <w:p>
      <w:pPr/>
      <w:r>
        <w:rPr>
          <w:lang w:val="fr_FR" w:bidi="fr_FR"/>
        </w:rPr>
      </w:r>
      <w:r>
        <w:rPr>
          <w:lang w:val="fr_FR" w:bidi="fr_FR"/>
        </w:rPr>
        <w:t>En rencontrant Saraï, pharaon peut lui avoir demandé comment Abram était lié à elle. Et Saraï peut avoir répondu à pharaon qu'elle était seulement la sœur d'Abram. Penser que Saraï était non mariée, pharaon fait de Saraï sa femme. Ensuite, pharaon donnera du bétail et des serviteurs à Abram comme dons en honneur de sa nouvelle femme.</w:t>
      </w:r>
    </w:p>
    <w:p>
      <w:pPr/>
      <w:r>
        <w:rPr>
          <w:lang w:val="fr_FR" w:bidi="fr_FR"/>
        </w:rPr>
      </w:r>
      <w:r>
        <w:rPr>
          <w:lang w:val="fr_FR" w:bidi="fr_FR"/>
        </w:rPr>
        <w:t>Arrêtez vous et montrez une image d'un mouton, d'un bœuf, d'ânes mâles et de chameaux. Si vous n'avez pas certains ou tous ces animaux dans votre culture, il peut être utile de discuter de quels animaux alternatifs peuvent être utilisés pour cette scène.</w:t>
      </w:r>
    </w:p>
    <w:p>
      <w:pPr/>
      <w:r>
        <w:rPr>
          <w:lang w:val="fr_FR" w:bidi="fr_FR"/>
        </w:rPr>
      </w:r>
      <w:r>
        <w:rPr>
          <w:lang w:val="fr_FR" w:bidi="fr_FR"/>
        </w:rPr>
        <w:t>Abram est silencieux tout au long de cette scène.</w:t>
      </w:r>
    </w:p>
    <w:p>
      <w:pPr/>
      <w:r>
        <w:rPr>
          <w:lang w:val="fr_FR" w:bidi="fr_FR"/>
        </w:rPr>
      </w:r>
      <w:r>
        <w:rPr>
          <w:lang w:val="fr_FR" w:bidi="fr_FR"/>
        </w:rPr>
        <w:t xml:space="preserve"> Dans la quatrième scène, Dieu frappera pharaon et sa maison avec de grands fléaux. Dieu n'a pas parlé ici, mais il peut être vu parlant ou faisant un geste qui fera que pharaon et sa maison seront malades soudainement. Bien que Saraï fasse partie de la maison de pharaon à ce moment, Saraï peut ne pas avoir été infligée de la peste. Saraï peut donc être vue parler à pharaon de demander à Abram d'expliquer la punition de Dieu. C'est que pharaon a ordonné à ses hommes de lui apporter Abram. Quand Abram est venu, Abram peut être décrit en expliquant la vérité à pharaon. Quand pharaon réalise la vérité, pharaon pose à Abram des questions de rhétorique ou des questions qui ne s'attendent pas à une réponse. Il est important de montrer que pharaon était fâché pendant qu'il a parlé à Abram. Ensuite, pharaon décide de retourner Saraï à Abram et leur ordonne de quitter l'Égypte. Pharaon ordonne aussi à ses hommes de s'assurer qu'Abram quitte immédiatement l'Égypte avec sa famille et toutes ses possessions.</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quatre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Abram</w:t>
      </w:r>
    </w:p>
    <w:p>
      <w:pPr>
        <w:pStyle w:val="ListBullet"/>
        <w:spacing w:line="240" w:lineRule="auto"/>
        <w:ind w:left="720"/>
      </w:pPr>
      <w:r>
        <w:rPr>
          <w:lang w:val="fr_FR" w:bidi="fr_FR"/>
        </w:rPr>
      </w:r>
      <w:r>
        <w:rPr>
          <w:lang w:val="fr_FR" w:bidi="fr_FR"/>
        </w:rPr>
        <w:t>Lot</w:t>
      </w:r>
    </w:p>
    <w:p>
      <w:pPr>
        <w:pStyle w:val="ListBullet"/>
        <w:spacing w:line="240" w:lineRule="auto"/>
        <w:ind w:left="720"/>
      </w:pPr>
      <w:r>
        <w:rPr>
          <w:lang w:val="fr_FR" w:bidi="fr_FR"/>
        </w:rPr>
      </w:r>
      <w:r>
        <w:rPr>
          <w:lang w:val="fr_FR" w:bidi="fr_FR"/>
        </w:rPr>
        <w:t>Saraï</w:t>
      </w:r>
    </w:p>
    <w:p>
      <w:pPr>
        <w:pStyle w:val="ListBullet"/>
        <w:spacing w:line="240" w:lineRule="auto"/>
        <w:ind w:left="720"/>
      </w:pPr>
      <w:r>
        <w:rPr>
          <w:lang w:val="fr_FR" w:bidi="fr_FR"/>
        </w:rPr>
      </w:r>
      <w:r>
        <w:rPr>
          <w:lang w:val="fr_FR" w:bidi="fr_FR"/>
        </w:rPr>
        <w:t>Égyptiens</w:t>
      </w:r>
    </w:p>
    <w:p>
      <w:pPr>
        <w:pStyle w:val="ListBullet"/>
        <w:spacing w:line="240" w:lineRule="auto"/>
        <w:ind w:left="720"/>
      </w:pPr>
      <w:r>
        <w:rPr>
          <w:lang w:val="fr_FR" w:bidi="fr_FR"/>
        </w:rPr>
      </w:r>
      <w:r>
        <w:rPr>
          <w:lang w:val="fr_FR" w:bidi="fr_FR"/>
        </w:rPr>
        <w:t>Pharaon</w:t>
      </w:r>
    </w:p>
    <w:p>
      <w:pPr>
        <w:pStyle w:val="ListBullet"/>
        <w:spacing w:line="240" w:lineRule="auto"/>
        <w:ind w:left="720"/>
      </w:pPr>
      <w:r>
        <w:rPr>
          <w:lang w:val="fr_FR" w:bidi="fr_FR"/>
        </w:rPr>
      </w:r>
      <w:r>
        <w:rPr>
          <w:lang w:val="fr_FR" w:bidi="fr_FR"/>
        </w:rPr>
        <w:t>Les fonctionnaires de pharaon</w:t>
      </w:r>
    </w:p>
    <w:p>
      <w:pPr>
        <w:pStyle w:val="ListBullet"/>
        <w:spacing w:line="240" w:lineRule="auto"/>
        <w:ind w:left="720"/>
      </w:pPr>
      <w:r>
        <w:rPr>
          <w:lang w:val="fr_FR" w:bidi="fr_FR"/>
        </w:rPr>
      </w:r>
      <w:r>
        <w:rPr>
          <w:lang w:val="fr_FR" w:bidi="fr_FR"/>
        </w:rPr>
        <w:t>Les hommes de pharaon</w:t>
      </w:r>
    </w:p>
    <w:p>
      <w:pPr>
        <w:pStyle w:val="ListBullet"/>
        <w:spacing w:line="240" w:lineRule="auto"/>
        <w:ind w:left="720"/>
      </w:pPr>
      <w:r>
        <w:rPr>
          <w:lang w:val="fr_FR" w:bidi="fr_FR"/>
        </w:rPr>
      </w:r>
      <w:r>
        <w:rPr>
          <w:lang w:val="fr_FR" w:bidi="fr_FR"/>
        </w:rPr>
        <w:t>Les nouveaux serviteurs d'Abram</w:t>
      </w:r>
    </w:p>
    <w:p>
      <w:pPr/>
      <w:r>
        <w:rPr>
          <w:lang w:val="fr_FR" w:bidi="fr_FR"/>
        </w:rPr>
      </w:r>
      <w:r>
        <w:rPr>
          <w:lang w:val="fr_FR" w:bidi="fr_FR"/>
        </w:rPr>
        <w:t>Demandez à l'équipe de jouer l'histoire deux fois. Ils doivent le jouer dans la langue dans laquelle ils traduisent. Premièrement, faites jouer l'histoire par l'équipe sans s'arrêter. La deuxième fois que l'équipe joue l'histoire, arrêtez-les à différents points de l'histoire.</w:t>
      </w:r>
    </w:p>
    <w:p>
      <w:pPr/>
      <w:r>
        <w:rPr>
          <w:lang w:val="fr_FR" w:bidi="fr_FR"/>
        </w:rPr>
      </w:r>
      <w:r>
        <w:rPr>
          <w:lang w:val="fr_FR" w:bidi="fr_FR"/>
        </w:rPr>
        <w:t>Pendant que l'équipe joue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vous rappeler des parties de l'histoire.</w:t>
      </w:r>
    </w:p>
    <w:p>
      <w:pPr/>
      <w:r>
        <w:rPr>
          <w:lang w:val="fr_FR" w:bidi="fr_FR"/>
        </w:rPr>
      </w:r>
      <w:r>
        <w:rPr>
          <w:lang w:val="fr_FR" w:bidi="fr_FR"/>
        </w:rPr>
        <w:t>Il est important de se rappeler que bien que cela ne soit pas mentionné dans l'histoire, Abram a voyagé en Égypte avec sa famille. Sa famille comprenait Saraï, Lot, les serviteurs qu'ils ont acquis à Haran et toutes ses possessions qui comprenaient probablement du bétail comme des moutons, des bœufs et des bœufs. Abram et Saraï étaient vieux.</w:t>
      </w:r>
    </w:p>
    <w:p>
      <w:pPr/>
      <w:r>
        <w:rPr>
          <w:lang w:val="fr_FR" w:bidi="fr_FR"/>
        </w:rPr>
      </w:r>
      <w:r>
        <w:rPr>
          <w:lang w:val="fr_FR" w:bidi="fr_FR"/>
        </w:rPr>
        <w:t>La deuxième fois que l'équipe joue cette histoire, arrêtez-les à certains points.</w:t>
      </w:r>
    </w:p>
    <w:p>
      <w:pPr/>
      <w:r>
        <w:rPr>
          <w:lang w:val="fr_FR" w:bidi="fr_FR"/>
        </w:rPr>
      </w:r>
      <w:r>
        <w:rPr>
          <w:lang w:val="fr_FR" w:bidi="fr_FR"/>
        </w:rPr>
        <w:t>Dans la première scène, faites montrer à l'équipe qu'Abram et sa famille voyagent en Égypte avec toutes leurs choses et leurs serviteurs. Pendant que Abram et sa famille marchent vers l'Égypte :</w:t>
      </w:r>
    </w:p>
    <w:p>
      <w:pPr/>
      <w:r>
        <w:rPr>
          <w:lang w:val="fr_FR" w:bidi="fr_FR"/>
        </w:rPr>
      </w:r>
      <w:r>
        <w:rPr>
          <w:lang w:val="fr_FR" w:bidi="fr_FR"/>
        </w:rPr>
        <w:t>Arrêtez la représentation. Demandez à la personne qui joue l'Eternel "Que ressens-tu ? " pouvez entendre des choses comme : « Je suis inquiet de ma famille depuis que nous n'avons pas encore mangé et nous n'avons rien à manger » ou « J'espère que nous pouvons trouver refuge en Égypte ». Reprenez la présentation .</w:t>
      </w:r>
    </w:p>
    <w:p>
      <w:pPr/>
      <w:r>
        <w:rPr>
          <w:lang w:val="fr_FR" w:bidi="fr_FR"/>
        </w:rPr>
      </w:r>
      <w:r>
        <w:rPr>
          <w:lang w:val="fr_FR" w:bidi="fr_FR"/>
        </w:rPr>
        <w:t>Dans la deuxième scène, avant qu'ils n'arrivent en Égypte, Abram parlera à Saraï. Assurez-vous d'utiliser les discours directs d'Abram pendant qu'il parle à Saraï. . Rappelez-vous aussi de l'expression changeante d'Abram pendant qu'il parle de la beauté de Saraï et pendant qu'il donne des instructions à Saraï par peur pour sa vie. Pendant que Abram et sa famille se sont rapprochés de l'Égypte, Abram a parlé à sa femme, Saraï.</w:t>
      </w:r>
    </w:p>
    <w:p>
      <w:pPr/>
      <w:r>
        <w:rPr>
          <w:lang w:val="fr_FR" w:bidi="fr_FR"/>
        </w:rPr>
      </w:r>
      <w:r>
        <w:rPr>
          <w:lang w:val="fr_FR" w:bidi="fr_FR"/>
        </w:rPr>
        <w:t>Arrêtez la représentation. Demandez à la personne qui joue l'Eternel "Que ressens-tu ? " You Vous pouvez entendre des choses comme : « Je suis béni d'avoir une belle femme, mais je suis aussi inquiet parce que les Égyptiens pourraient me tuer s'ils trouvent que Saraï est ma femme » ou « Je pourrait être en danger quand les Égyptiens me voient marcher avec ma belle femme ». Reprenez la présentation .</w:t>
      </w:r>
    </w:p>
    <w:p>
      <w:pPr/>
      <w:r>
        <w:rPr>
          <w:lang w:val="fr_FR" w:bidi="fr_FR"/>
        </w:rPr>
      </w:r>
      <w:r>
        <w:rPr>
          <w:lang w:val="fr_FR" w:bidi="fr_FR"/>
        </w:rPr>
        <w:t>Dans la troisième scène Abram et sa famille arrivent en Egypte Marchent' autour de l'Égypte, les Égyptiens et les fonctionnaires de pharaon remarqueront la beauté de Saraï. . Les fonctionnaires de pharaon rapporteront à pharaon sur la beauté de Saraï et pharaon leur ordonnera de lui apporter Saraï. Pendant que les fonctionnaires de pharaon amènent Saraï à pharaon,</w:t>
      </w:r>
    </w:p>
    <w:p>
      <w:pPr/>
      <w:r>
        <w:rPr>
          <w:lang w:val="fr_FR" w:bidi="fr_FR"/>
        </w:rPr>
      </w:r>
      <w:r>
        <w:rPr>
          <w:lang w:val="fr_FR" w:bidi="fr_FR"/>
        </w:rPr>
        <w:t>Arrêtez la représentation. Demandez à la personne qui joue l'Eternel "Que ressens-tu ? " Vous pouvez entendre des choses comme : « Je dois dire à pharaon que je suis juste la sœur d'Abram. Sinon Pharaon va le tuer, je m'inquiète pour mon mari, Abram. Je dois demander à pharaon de le traiter avec bonté pour moi ». Reprenez la présentation .</w:t>
      </w:r>
    </w:p>
    <w:p>
      <w:pPr/>
      <w:r>
        <w:rPr>
          <w:lang w:val="fr_FR" w:bidi="fr_FR"/>
        </w:rPr>
      </w:r>
      <w:r>
        <w:rPr>
          <w:lang w:val="fr_FR" w:bidi="fr_FR"/>
        </w:rPr>
        <w:t>Ensuite, pharaon fera de Saraï sa femme et donnera des dons à Abram. Si les animaux à don ne sont pas disponibles pour jouer cette scène, vous pouvez utiliser n'importe quel objet qui peut représenter les animaux. Pendant que cela se produit, Abram aussi sera silencieux.</w:t>
      </w:r>
    </w:p>
    <w:p>
      <w:pPr/>
      <w:r>
        <w:rPr>
          <w:lang w:val="fr_FR" w:bidi="fr_FR"/>
        </w:rPr>
      </w:r>
      <w:r>
        <w:rPr>
          <w:lang w:val="fr_FR" w:bidi="fr_FR"/>
        </w:rPr>
        <w:t>Dans la quatrième scène, Dieu punira pharaon et sa maison avec de grands fléaux, sauf pour Saraï. Saraï dit à pharaon de demander à Abram d'expliquer le jugement de Dieu. Ensuite, pharaon ordonnera à ses hommes d'amener Abram. Quand Abram arriva, pharaon lui demandera d'expliquer le jugement de Dieu et Abram dira la vérité à pharaon que Saraï était sa femme.</w:t>
      </w:r>
    </w:p>
    <w:p>
      <w:pPr/>
      <w:r>
        <w:rPr>
          <w:lang w:val="fr_FR" w:bidi="fr_FR"/>
        </w:rPr>
      </w:r>
      <w:r>
        <w:rPr>
          <w:lang w:val="fr_FR" w:bidi="fr_FR"/>
        </w:rPr>
        <w:t>Arrêtez la représentation. Demandez à la personne qui joue Pharaon "Que ressens tu ? " Vous pouvez entendre des choses comme : « Je suis en colère qu'Abram m'ait trompé après que je l'ai traité avec bonté » ou « Le Dieu d'Abram m'a puni parce que j'ai pris la femme d'Abram. Je dois retourner Saraï et leur demander de partir ». Reprenez la présentation .</w:t>
      </w:r>
    </w:p>
    <w:p>
      <w:pPr/>
      <w:r>
        <w:rPr>
          <w:lang w:val="fr_FR" w:bidi="fr_FR"/>
        </w:rPr>
      </w:r>
      <w:r>
        <w:rPr>
          <w:lang w:val="fr_FR" w:bidi="fr_FR"/>
        </w:rPr>
        <w:t xml:space="preserve"> À ce stade, pharaon posera des questions rhétoriques à Abram. . Assurez-vous d'utiliser les questions rhétoriques de pharaon et ses commandements quand vous parlez avec Abram. Assurez vous aussi de montrer que pharaon est fâché qu'Abram l'a trompé. Ensuite, il retourne Saraï et leur ordonnera de quitter l'Égypte. Pharaon commandera aussi à ses hommes de s'assurer que la famille d'Abram quitte l'Égypte immédiatement.</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Cette histoire concerne sur le voyage de Canaan à l'Égypte et leur vie en Égypte. L'histoire commence par l'information qu'il y avait une grave </w:t>
      </w:r>
      <w:r>
        <w:rPr>
          <w:b/>
          <w:lang w:val="fr_FR" w:bidi="fr_FR"/>
        </w:rPr>
        <w:t>famine</w:t>
      </w:r>
      <w:r>
        <w:rPr>
          <w:lang w:val="fr_FR" w:bidi="fr_FR"/>
        </w:rPr>
        <w:t xml:space="preserve"> à Canaan La famine se produit quand il n'y a pas assez de nourriture pour tout le monde pendant une longue période. En conséquence, les gens sont devenus malades et sont même morts à cause de la faim. . À cause de cette grave famine, Abram a décidé d'apporter sa famille pour descendre en </w:t>
      </w:r>
      <w:r>
        <w:rPr>
          <w:b/>
          <w:lang w:val="fr_FR" w:bidi="fr_FR"/>
        </w:rPr>
        <w:t>Égypte</w:t>
      </w:r>
      <w:r>
        <w:rPr>
          <w:lang w:val="fr_FR" w:bidi="fr_FR"/>
        </w:rPr>
        <w:t>. L'Égypte était un pays au sud de Canaan Tout au long du livre de Genèse, l'Égypte sera un endroit de refuge pour les personnages principaux chaque fois qu'ils sont en danger. Mais après le livre de Genèse, l'Égypte aura une réputation différente parce que ce sera l'endroit où les descendants d'Abram deviendront des esclaves. Il deviendra un symbole de captivité et de servitude. dans cette histoire, l'Égypte était un endroit de refuge. Abram pensait qu'ils pourraient trouver de la nourriture en Égypte à cause de sa terre fertile. . C'est pourquoi il a décidé d'aller en Égypte.</w:t>
      </w:r>
    </w:p>
    <w:p>
      <w:pPr/>
      <w:r>
        <w:rPr>
          <w:lang w:val="fr_FR" w:bidi="fr_FR"/>
        </w:rPr>
      </w:r>
      <w:r>
        <w:rPr>
          <w:lang w:val="fr_FR" w:bidi="fr_FR"/>
        </w:rPr>
        <w:t xml:space="preserve">. Pendant qu'ils approchaient l'Égypte, Abram a parlé à sa femme, Saraï. Abram a dit que Saraï était une </w:t>
      </w:r>
      <w:r>
        <w:rPr>
          <w:b/>
          <w:lang w:val="fr_FR" w:bidi="fr_FR"/>
        </w:rPr>
        <w:t>belle</w:t>
      </w:r>
      <w:r>
        <w:rPr>
          <w:lang w:val="fr_FR" w:bidi="fr_FR"/>
        </w:rPr>
        <w:t xml:space="preserve"> femme. Le mot « beau » signifie que la personne a une apparence attrayante. . Il peut aussi être utilisé pour décrire une personne avec un bon personnage. . Craignant pour sa vie, Abram avertit que les Égyptiens le tueront et épargneront Saraï s'ils découvrent que Saraï était sa femme. . Abram a donc dit à Saraï de tromper les Égyptiens et de dire qu'elle était seulement sa sœur De cette façon, Abram s'attend à ce que les Égyptiens le traitent avec bonté et le laisseront vivre pacifiquement en Égypte.</w:t>
      </w:r>
    </w:p>
    <w:p>
      <w:pPr/>
      <w:r>
        <w:rPr>
          <w:lang w:val="fr_FR" w:bidi="fr_FR"/>
        </w:rPr>
      </w:r>
      <w:r>
        <w:rPr>
          <w:lang w:val="fr_FR" w:bidi="fr_FR"/>
        </w:rPr>
        <w:t xml:space="preserve"> Quand ils sont arrivés en Égypte, les Égyptiens et les fonctionnaires de </w:t>
      </w:r>
      <w:r>
        <w:rPr>
          <w:b/>
          <w:lang w:val="fr_FR" w:bidi="fr_FR"/>
        </w:rPr>
        <w:t>pharaon</w:t>
      </w:r>
      <w:r>
        <w:rPr>
          <w:lang w:val="fr_FR" w:bidi="fr_FR"/>
        </w:rPr>
        <w:t xml:space="preserve"> ont vu que Saraï était très belle. . Pharaon se réfère au roi d'Égypte et les fonctionnaires de pharaon ou les princes se réfèrent aux chefs qui ont servi sous lui. Vous pouvez vous référer au glossaire principal pour plus d'informations sur le mot </w:t>
      </w:r>
      <w:r>
        <w:rPr>
          <w:lang w:val="fr_FR" w:bidi="fr_FR"/>
        </w:rPr>
        <w:t>pharaon</w:t>
      </w:r>
      <w:r>
        <w:rPr>
          <w:lang w:val="fr_FR" w:bidi="fr_FR"/>
        </w:rPr>
        <w:t xml:space="preserve">. 'Les fonctionnaires de pharaon ont </w:t>
      </w:r>
      <w:r>
        <w:rPr>
          <w:b/>
          <w:lang w:val="fr_FR" w:bidi="fr_FR"/>
        </w:rPr>
        <w:t>loué</w:t>
      </w:r>
      <w:r>
        <w:rPr>
          <w:lang w:val="fr_FR" w:bidi="fr_FR"/>
        </w:rPr>
        <w:t xml:space="preserve"> Saraï à pharaon et l'ont apportée à pharaon. . La louange est l'acte d'honorer une personne en parlant hautement de lui ou d'elle. . Cela peut être fait en utilisant seulement des mots ou il peut être accompagné de chansons ou d'actions. Dans la Bible, c'est Dieu qui reçoit et est le plus méritant de la plus haute louange. Pharaon a fait de Saraï sa femme. Ensuite, parce que pharaon pensait que Saraï était la sœur d'Abram, pharaon a donné du bétail et des serviteurs à Abram comme dons.</w:t>
      </w:r>
    </w:p>
    <w:p>
      <w:pPr/>
      <w:r>
        <w:rPr>
          <w:lang w:val="fr_FR" w:bidi="fr_FR"/>
        </w:rPr>
      </w:r>
      <w:r>
        <w:rPr>
          <w:lang w:val="fr_FR" w:bidi="fr_FR"/>
        </w:rPr>
        <w:t xml:space="preserve">Mais Dieu punira pharaon et sa maison avec des </w:t>
      </w:r>
      <w:r>
        <w:rPr>
          <w:b/>
          <w:lang w:val="fr_FR" w:bidi="fr_FR"/>
        </w:rPr>
        <w:t>fléaux</w:t>
      </w:r>
      <w:r>
        <w:rPr>
          <w:lang w:val="fr_FR" w:bidi="fr_FR"/>
        </w:rPr>
        <w:t xml:space="preserve"> pour avoir pris la femme d'Abram. Une peste peut se référer à n'importe quelle maladie ou à un désastre. Dans la Bible, c'est souvent un résultat du jugement ou de la punition de Dieu. Dans la Bible, c'est souvent un résultat du jugement ou de la punition de Dieu. . Dans cette histoire, la peste spécifique que Dieu a causé n'était pas mentionnée. Ce qui est certain est que pharaon et sa famille ont souffert à cause de la peste. Pharaon a donc appelé Abram. Après avoir réalisé pourquoi Dieu les punissait, Pharaon a posé des questions rhétoriques à Abram pour montrer qu'il était fâché qu'Abram l'a trompé. Après cela, pharaon décide de retourner Saraï et de faire quitter l'Égypte.</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raconter quelques phrases du passage et s'arrêter. Un autre membre du groupe devrait raconter la partie suivante du passage et s'arrêter. Continuez ainsi jusqu'à ce que le groupe ait raconté l'intégralité du passage.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 xml:space="preserve">Chaque membre du groupe va maintenant raconter tout le passage en entier sans s'arrêter au moins une fois. S'il le souhaite, un membre du groupe peut utiliser des objets aléatoires, des gestes ou son tableau d'histoire pour se rappeler le passage. </w:t>
      </w:r>
    </w:p>
    <w:p>
      <w:pPr/>
      <w:r>
        <w:rPr>
          <w:lang w:val="fr_FR" w:bidi="fr_FR"/>
        </w:rPr>
      </w:r>
      <w:r>
        <w:rPr>
          <w:lang w:val="fr_FR" w:bidi="fr_FR"/>
        </w:rPr>
        <w:t>Arrêtez cet audio ici.</w:t>
      </w:r>
    </w:p>
    <w:p>
      <w:pPr/>
      <w:r>
        <w:rPr>
          <w:lang w:val="fr_FR" w:bidi="fr_FR"/>
        </w:rPr>
      </w:r>
      <w:r>
        <w:rPr>
          <w:lang w:val="fr_FR" w:bidi="fr_FR"/>
        </w:rPr>
        <w:t xml:space="preserve">Le groupe peut maintenant décider de la meilleure formulation du passage. Vous pouvez décider que vous avez aimé la façon dont un membre du groupe a raconté une partie du passage, mais que vous avez aimé la façon dont un autre membre du groupe a raconté une autre partie du passage. </w:t>
      </w:r>
    </w:p>
    <w:p>
      <w:pPr/>
      <w:r>
        <w:rPr>
          <w:lang w:val="fr_FR" w:bidi="fr_FR"/>
        </w:rPr>
      </w:r>
      <w:r>
        <w:rPr>
          <w:lang w:val="fr_FR" w:bidi="fr_FR"/>
        </w:rPr>
        <w:t>Arrêtez cet audio ici.</w:t>
      </w:r>
    </w:p>
    <w:p>
      <w:pPr/>
      <w:r>
        <w:rPr>
          <w:lang w:val="fr_FR" w:bidi="fr_FR"/>
        </w:rPr>
      </w:r>
      <w:r>
        <w:rPr>
          <w:lang w:val="fr_FR" w:bidi="fr_FR"/>
        </w:rPr>
        <w:t>Maintenant, le groupe peut retenir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Genèse 13:1–18</w:t>
      </w:r>
      <w:r>
        <w:rPr>
          <w:lang w:val="fr_FR" w:bidi="fr_FR"/>
        </w:rPr>
      </w:r>
    </w:p>
    <w:p>
      <w:pPr>
        <w:pStyle w:val="Heading3"/>
      </w:pPr>
      <w:r>
        <w:rPr>
          <w:lang w:val="fr_FR" w:bidi="fr_FR"/>
        </w:rPr>
        <w:t>Écouter et Cœur</w:t>
      </w:r>
    </w:p>
    <w:p>
      <w:pPr/>
      <w:r>
        <w:rPr>
          <w:lang w:val="fr_FR" w:bidi="fr_FR"/>
        </w:rPr>
      </w:r>
      <w:r>
        <w:rPr>
          <w:lang w:val="fr_FR" w:bidi="fr_FR"/>
        </w:rPr>
        <w:t>Ecoutez Genèse 13.1–18 et gardez-le dans votre cœur. Écoutez ce texte trois fois. (Si possible, dans trois traductions différentes.) Ensuite, discutez des questions suivantes en groupe :</w:t>
      </w:r>
    </w:p>
    <w:p>
      <w:pPr>
        <w:pStyle w:val="ListBullet"/>
        <w:spacing w:line="240" w:lineRule="auto"/>
        <w:ind w:left="720"/>
      </w:pPr>
      <w:r>
        <w:rPr>
          <w:lang w:val="fr_FR" w:bidi="fr_FR"/>
        </w:rPr>
      </w:r>
      <w:r>
        <w:rPr>
          <w:lang w:val="fr_FR" w:bidi="fr_FR"/>
        </w:rPr>
        <w:t>Qu'est-ce que vous avez aimé dans ce passage ?</w:t>
      </w:r>
    </w:p>
    <w:p>
      <w:pPr>
        <w:pStyle w:val="ListBullet"/>
        <w:spacing w:line="240" w:lineRule="auto"/>
        <w:ind w:left="720"/>
      </w:pPr>
      <w:r>
        <w:rPr>
          <w:lang w:val="fr_FR" w:bidi="fr_FR"/>
        </w:rPr>
      </w:r>
      <w:r>
        <w:rPr>
          <w:lang w:val="fr_FR" w:bidi="fr_FR"/>
        </w:rPr>
        <w:t>Qu'est-ce que vous n'aimez pas ou ne comprenez pas dans ce passage ?</w:t>
      </w:r>
    </w:p>
    <w:p>
      <w:pPr>
        <w:pStyle w:val="ListBullet"/>
        <w:spacing w:line="240" w:lineRule="auto"/>
        <w:ind w:left="720"/>
      </w:pPr>
      <w:r>
        <w:rPr>
          <w:lang w:val="fr_FR" w:bidi="fr_FR"/>
        </w:rPr>
      </w:r>
      <w:r>
        <w:rPr>
          <w:lang w:val="fr_FR" w:bidi="fr_FR"/>
        </w:rPr>
        <w:t>Qu'est-ce que cette histoire nous dit à propos de Dieu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 xml:space="preserve">Qui connaissez-vous qui a besoin d'entendre cette histoire ?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Les histoires précédentes étaient sur la promesse de Dieu de bénir à Abram et à ses descendants. Dieu a aussi promis qu'ils posséderont la terre de Canaan Mais à cause de la famine à Canaan Abram et sa famille ont vécu en Égypte pendant un certain temps. Après un certain temps, ils sont retournés à Canaan Abram est revenu plus riche qu'auparavant.</w:t>
      </w:r>
    </w:p>
    <w:p>
      <w:pPr/>
      <w:r>
        <w:rPr>
          <w:lang w:val="fr_FR" w:bidi="fr_FR"/>
        </w:rPr>
      </w:r>
      <w:r>
        <w:rPr>
          <w:lang w:val="fr_FR" w:bidi="fr_FR"/>
        </w:rPr>
        <w:t>La présente histoire continue à partir de l'histoire précédente. Après que Abram et sa famille ont quitté l'Égypte, ils sont retournés au désert du Negeb dans la terre de Canaan</w:t>
      </w:r>
    </w:p>
    <w:p>
      <w:pPr/>
      <w:r>
        <w:rPr>
          <w:lang w:val="fr_FR" w:bidi="fr_FR"/>
        </w:rPr>
      </w:r>
      <w:r>
        <w:rPr>
          <w:lang w:val="fr_FR" w:bidi="fr_FR"/>
        </w:rPr>
        <w:t>Arrêtez-vous et montrez une image du paysage de Haran.</w:t>
      </w:r>
    </w:p>
    <w:p>
      <w:pPr/>
      <w:r>
        <w:rPr>
          <w:lang w:val="fr_FR" w:bidi="fr_FR"/>
        </w:rPr>
      </w:r>
      <w:r>
        <w:rPr>
          <w:lang w:val="fr_FR" w:bidi="fr_FR"/>
        </w:rPr>
        <w:t>Leur voyage était décrit comme « montant » parce que le Negeb qui était la terre sèche et chaude dans le sud de Canaan était un pays en montée. Quand Abram est revenu, il était très riche avec du bétail, de l'argent et de l'or.</w:t>
      </w:r>
    </w:p>
    <w:p>
      <w:pPr/>
      <w:r>
        <w:rPr>
          <w:lang w:val="fr_FR" w:bidi="fr_FR"/>
        </w:rPr>
      </w:r>
      <w:r>
        <w:rPr>
          <w:lang w:val="fr_FR" w:bidi="fr_FR"/>
        </w:rPr>
        <w:t>Du Negeb, Abram est allé d'un endroit à un autre jusqu'à ce qu'il vienne à Béthel. Cela signifie que Abram s'est arrêté et a campé à un endroit, puis a déménagé à un autre endroit après un certain temps. Sa dernière destination était dans le pays montagneux entre Béthel et Aï.</w:t>
      </w:r>
    </w:p>
    <w:p>
      <w:pPr/>
      <w:r>
        <w:rPr>
          <w:lang w:val="fr_FR" w:bidi="fr_FR"/>
        </w:rPr>
      </w:r>
      <w:r>
        <w:rPr>
          <w:lang w:val="fr_FR" w:bidi="fr_FR"/>
        </w:rPr>
        <w:t xml:space="preserve">Arrêtez-vous et montrez une image du pays montagneux et une carte qui montre où il est situé entre Bethel et Aï. </w:t>
      </w:r>
    </w:p>
    <w:p>
      <w:pPr/>
      <w:r>
        <w:rPr>
          <w:lang w:val="fr_FR" w:bidi="fr_FR"/>
        </w:rPr>
      </w:r>
      <w:r>
        <w:rPr>
          <w:lang w:val="fr_FR" w:bidi="fr_FR"/>
        </w:rPr>
        <w:t>Rappelez-vous qu'Abram avait campé là et avait construit un autel là auparavant.</w:t>
      </w:r>
    </w:p>
    <w:p>
      <w:pPr/>
      <w:r>
        <w:rPr>
          <w:lang w:val="fr_FR" w:bidi="fr_FR"/>
        </w:rPr>
      </w:r>
      <w:r>
        <w:rPr>
          <w:lang w:val="fr_FR" w:bidi="fr_FR"/>
        </w:rPr>
        <w:t>Arrêtez-vous et montrez une image d'un autel qui était fait d'un tas de pierres avec une personne offrant un sacrifice animal dessus.</w:t>
      </w:r>
    </w:p>
    <w:p>
      <w:pPr/>
      <w:r>
        <w:rPr>
          <w:lang w:val="fr_FR" w:bidi="fr_FR"/>
        </w:rPr>
      </w:r>
      <w:r>
        <w:rPr>
          <w:lang w:val="fr_FR" w:bidi="fr_FR"/>
        </w:rPr>
        <w:t>Abram a adoré Dieu à cet endroit. Rappelez-vous que le nom de Dieu utilisé dans cette histoire est Yahvé le nom personnel pour Dieu</w:t>
      </w:r>
    </w:p>
    <w:p>
      <w:pPr/>
      <w:r>
        <w:rPr>
          <w:lang w:val="fr_FR" w:bidi="fr_FR"/>
        </w:rPr>
      </w:r>
      <w:r>
        <w:rPr>
          <w:lang w:val="fr_FR" w:bidi="fr_FR"/>
        </w:rPr>
        <w:t>Tout au long du voyage d'Abram, son neveu Lot était avec lui. Lot avait des troupeaux et des troupeaux de bétail, des moutons et des chèvres et des tentes à lui. Les tentes mentionnées ici ne se réfèrent pas seulement aux abris temporaires où les gens vivaient. Dans ce contexte, les tentes se référaient aux gens voyageant avec Lot. This Cela comprenait sa femme et ses serviteurs. Abram et Lot avaient beaucoup de bétail. Les Cananéens et les Périzzites vivaient aussi dans cette région et avaient du bétail à leur propre bétail. . Il y avait tellement de bétail que la terre ne pouvait pas les soutenir tous avec assez de nourriture. . À cause de cela, Abram et les bergers de Lot ou les gens prenant soin du bétail ont commencé à se disputer.</w:t>
      </w:r>
    </w:p>
    <w:p>
      <w:pPr/>
      <w:r>
        <w:rPr>
          <w:lang w:val="fr_FR" w:bidi="fr_FR"/>
        </w:rPr>
      </w:r>
      <w:r>
        <w:rPr>
          <w:lang w:val="fr_FR" w:bidi="fr_FR"/>
        </w:rPr>
        <w:t>Abram a parlé à Lot et lui a dit que eux et leurs bergers ne doivent pas se battre. C'est parce qu'ils étaient des parents ou des parents proches. Rappelez-vous que Lot était le fils du frère d'Abram, Haran. Ensuite, Abram demande à Lot : « Toute la terre n'est-elle pas devant toi ? » Il ne pose pas vraiment une question. Il veut dire à Lot : « Regarde, toute la terre est devant toi ! » . Abram dit à Lot de choisir où aller pour qu'ils puissent vivre loin les uns des autres et leur bétail aura assez de nourriture. Si Lot choisit d'aller à gauche, Abram ira à droite. Si Lot choisit d'aller à droite, Abram ira à gauche.</w:t>
      </w:r>
    </w:p>
    <w:p>
      <w:pPr/>
      <w:r>
        <w:rPr>
          <w:lang w:val="fr_FR" w:bidi="fr_FR"/>
        </w:rPr>
      </w:r>
      <w:r>
        <w:rPr>
          <w:lang w:val="fr_FR" w:bidi="fr_FR"/>
        </w:rPr>
        <w:t>Arrêtez-vous ici et discutez en équipe : « Comment allez-vous résoudre ces types de conflits dans votre culture ? »</w:t>
      </w:r>
    </w:p>
    <w:p>
      <w:pPr/>
      <w:r>
        <w:rPr>
          <w:lang w:val="fr_FR" w:bidi="fr_FR"/>
        </w:rPr>
      </w:r>
      <w:r>
        <w:rPr>
          <w:lang w:val="fr_FR" w:bidi="fr_FR"/>
        </w:rPr>
        <w:t xml:space="preserve"> Lot a donc levé les yeux ou a regardé autour de lui et a vu toute la vallée du Jourdain dans la direction de Tsoar. Cela signifie que Abram et Lot doivent être debout sur un haut sol où ils peuvent voir toute la vallée du Jourdain. Cette vallée du Jourdain est où la rivière du Jourdain coule. C'est à cause de cette rivière que Lot a réalisé qu'il y avait une grande fourniture d'eau à cet endroit. C'était comme le jardin de Dieu qui se référait au jardin d'Éden que Dieu a planté quand il a créé l'homme. Ce jardin avait sa propre rivière et c'était l'endroit où Dieu a mis l'homme et la femme après les avoir créés. La vallée du Jourdain était aussi comme l'Égypte. L'Égypte aussi avait sa propre rivière, le Nil qui a fait d'elle une terre fertile. . C'est pourquoi quand il y avait une famine à Canaan Abram et sa famille sont allés en Égypte. La vallée était aussi dans la direction de Tsoar. Tsoar était une ville dans la région sud de la mer Morte où le Jourdain était connecté. . C'était près des villes de Sodome et de Gomorrhe. Dans une histoire plus tard, Dieu détruira ces deux villes à cause des grands péchés des gens vivant là.</w:t>
      </w:r>
    </w:p>
    <w:p>
      <w:pPr/>
      <w:r>
        <w:rPr>
          <w:lang w:val="fr_FR" w:bidi="fr_FR"/>
        </w:rPr>
      </w:r>
      <w:r>
        <w:rPr>
          <w:lang w:val="fr_FR" w:bidi="fr_FR"/>
        </w:rPr>
        <w:t xml:space="preserve"> Arrêtez vous et montrez la carte de la vallée du Jourdain qui comprend la mer Morte, Sodome, Gomorrhe et Tsoar.</w:t>
      </w:r>
    </w:p>
    <w:p>
      <w:pPr/>
      <w:r>
        <w:rPr>
          <w:lang w:val="fr_FR" w:bidi="fr_FR"/>
        </w:rPr>
      </w:r>
      <w:r>
        <w:rPr>
          <w:lang w:val="fr_FR" w:bidi="fr_FR"/>
        </w:rPr>
        <w:t>. Lot a donc décidé où il vivra. . Il a voyagé vers l'est et a déplacé sa tente près de la ville de Sodome. Une tente était un abri fait de tissu tissé ou de peau d'animal qui était soutenu par des poteaux en bois. C'était un abri mobile et temporaire.</w:t>
      </w:r>
    </w:p>
    <w:p>
      <w:pPr/>
      <w:r>
        <w:rPr>
          <w:lang w:val="fr_FR" w:bidi="fr_FR"/>
        </w:rPr>
      </w:r>
      <w:r>
        <w:rPr>
          <w:lang w:val="fr_FR" w:bidi="fr_FR"/>
        </w:rPr>
        <w:t xml:space="preserve">Arrêtez-vous et montrez une image d'une tente avec des gens dedans. </w:t>
      </w:r>
    </w:p>
    <w:p>
      <w:pPr/>
      <w:r>
        <w:rPr>
          <w:lang w:val="fr_FR" w:bidi="fr_FR"/>
        </w:rPr>
      </w:r>
      <w:r>
        <w:rPr>
          <w:lang w:val="fr_FR" w:bidi="fr_FR"/>
        </w:rPr>
        <w:t>Pendant ce temps, Abram a décidé de rester à Canaan Abraham et Lot se sont donc séparés.</w:t>
      </w:r>
    </w:p>
    <w:p>
      <w:pPr/>
      <w:r>
        <w:rPr>
          <w:lang w:val="fr_FR" w:bidi="fr_FR"/>
        </w:rPr>
      </w:r>
      <w:r>
        <w:rPr>
          <w:lang w:val="fr_FR" w:bidi="fr_FR"/>
        </w:rPr>
        <w:t>Les hommes ou les gens qui vivaient à Sodome n'ont pas suivi Dieu. . Il n'est pas clair de quelle façon les gens à Sodome étaient « méchants » et « de grands pécheurs ». . Ce qui est clair est que cela a été mentionné pour montrer que Lot a choisi de vivre près d'un endroit que Dieu détruira plus tard à cause de ses péchés. . Ce sera des informations importantes pour les histoires plus tard. Pendant ce temps, Abram a choisi de rester dans la terre que Dieu a promis.</w:t>
      </w:r>
    </w:p>
    <w:p>
      <w:pPr/>
      <w:r>
        <w:rPr>
          <w:lang w:val="fr_FR" w:bidi="fr_FR"/>
        </w:rPr>
      </w:r>
      <w:r>
        <w:rPr>
          <w:lang w:val="fr_FR" w:bidi="fr_FR"/>
        </w:rPr>
        <w:t xml:space="preserve"> Après que Lot s'est séparé d'Abram, Dieu a dit à Abram de regarder au nord, au sud, à l'est et à l'ouest. . Cela signifie qu'Abram doit être debout sur un haut sol qui lui a permis de voir la vaste terre autour de lui. . Dieu a dit que toute la terre que Abram voit, il donnera à Abram et à sa progéniture pour toujours. Ici, « descendance » se référait aux descendants d'Abram et « pour toujours » signifie qu'Abram et ses descendants posséderont la terre pendant une très longue période. Dieu a aussi dit qu'il fera que la progéniture d'Abram soit « comme la poussière de la terre pour que si quelqu'un puisse compter la poussière, alors ta progéniture pourrait être comptée ». . Cela signifie que Dieu fera les descendants d'Abram à devenir si nombreux que le compter ne sera pas possible.</w:t>
      </w:r>
    </w:p>
    <w:p>
      <w:pPr/>
      <w:r>
        <w:rPr>
          <w:lang w:val="fr_FR" w:bidi="fr_FR"/>
        </w:rPr>
      </w:r>
      <w:r>
        <w:rPr>
          <w:lang w:val="fr_FR" w:bidi="fr_FR"/>
        </w:rPr>
        <w:t>En disant cela à Abram, Dieu réaffirme sa promesse de plus tôt à Abram. . Mais ce qui est important à noter ici est que Dieu a fourni plus de détails sur la promesse qu'il a donnée à Abram auparavant. Dans le premier cas, la promesse de Dieu se référait seulement à « cette terre ». . Ici, Dieu a dit que la terre promise inclura toute la terre que Abram voit. Aussi, dans la première instance, Dieu a promis la terre aux descendants d'Abram. Ici, Dieu a dit qu'il donnera la terre non seulement aux descendants d'Abram, mais aussi à Abram lui-même. . Enfin, Dieu a dit quelque chose ici qu'il n'a pas mentionné auparavant. . Dans cette promesse, Dieu a dit qu'Abram et ses descendants posséderont la terre « pour toujours ».</w:t>
      </w:r>
    </w:p>
    <w:p>
      <w:pPr/>
      <w:r>
        <w:rPr>
          <w:lang w:val="fr_FR" w:bidi="fr_FR"/>
        </w:rPr>
      </w:r>
      <w:r>
        <w:rPr>
          <w:lang w:val="fr_FR" w:bidi="fr_FR"/>
        </w:rPr>
        <w:t>Alors Dieu dit à Abram Lève-toi, marche à travers la longueur et la largeur de la terre parce que je te donnerai ." Le mot hébreu pour « lève-toi » ne suggère pas qu'Abram était assis ou couché. . . C'est plutôt un mot qui est communément utilisé pour introduire un commandement important et urgent. . Cela signifie que la personne doit écouter attentivement et obéir au commandement immédiatement. L'instruction de Dieu de « marcher à travers la longueur et la largeur de la terre » était une pratique commune à l'époque d'Abram. . Marcher autour de toute la région de la terre symbolisait qu'une personne possède maintenant la terre.</w:t>
      </w:r>
    </w:p>
    <w:p>
      <w:pPr/>
      <w:r>
        <w:rPr>
          <w:lang w:val="fr_FR" w:bidi="fr_FR"/>
        </w:rPr>
      </w:r>
      <w:r>
        <w:rPr>
          <w:lang w:val="fr_FR" w:bidi="fr_FR"/>
        </w:rPr>
        <w:t xml:space="preserve"> Quelle est la pratique commune dans votre culture qui montre qu'une personne possède maintenant la terre ?</w:t>
      </w:r>
    </w:p>
    <w:p>
      <w:pPr/>
      <w:r>
        <w:rPr>
          <w:lang w:val="fr_FR" w:bidi="fr_FR"/>
        </w:rPr>
      </w:r>
      <w:r>
        <w:rPr>
          <w:lang w:val="fr_FR" w:bidi="fr_FR"/>
        </w:rPr>
        <w:t>Abram « a déplacé sa tente » et vivait près des grands arbres ou chênes de Mamré qui sont à Hébron Une histoire plus tard introduira un personnage nommé Mamre. Il est possible que cet endroit ait été nommé d'après lui. Une histoire beaucoup plus tard révélera que Mamre est devenu un autre nom de lieu pour Hebron.</w:t>
      </w:r>
    </w:p>
    <w:p>
      <w:pPr/>
      <w:r>
        <w:rPr>
          <w:lang w:val="fr_FR" w:bidi="fr_FR"/>
        </w:rPr>
      </w:r>
      <w:r>
        <w:rPr>
          <w:lang w:val="fr_FR" w:bidi="fr_FR"/>
        </w:rPr>
        <w:t xml:space="preserve"> Arrêtez-vous et montrez une image des grands arbres de Mamre. Montrez aussi où Hebron est situé sur la carte</w:t>
      </w:r>
    </w:p>
    <w:p>
      <w:pPr/>
      <w:r>
        <w:rPr>
          <w:lang w:val="fr_FR" w:bidi="fr_FR"/>
        </w:rPr>
      </w:r>
      <w:r>
        <w:rPr>
          <w:lang w:val="fr_FR" w:bidi="fr_FR"/>
        </w:rPr>
        <w:t xml:space="preserve">. Il y a Abraham a construit un autel à Dieu. Cela signifie que Abram a adoré Dieu à cet endroit.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Cette histoire a sept scènes.</w:t>
      </w:r>
    </w:p>
    <w:p>
      <w:pPr/>
      <w:r>
        <w:rPr>
          <w:lang w:val="fr_FR" w:bidi="fr_FR"/>
        </w:rPr>
      </w:r>
      <w:r>
        <w:rPr>
          <w:lang w:val="fr_FR" w:bidi="fr_FR"/>
        </w:rPr>
      </w:r>
      <w:r>
        <w:rPr>
          <w:b/>
          <w:lang w:val="fr_FR" w:bidi="fr_FR"/>
        </w:rPr>
        <w:t>Première scène :</w:t>
      </w:r>
      <w:r>
        <w:rPr>
          <w:lang w:val="fr_FR" w:bidi="fr_FR"/>
        </w:rPr>
        <w:t xml:space="preserve"> Abram est allé d'Égypte au désert de Negeb. Il a voyagé avec sa femme, son neveu, Lot, la femme de Lot, leurs serviteurs et des animaux. Abram est sorti d'Égypte riche avec du bétail, de l'argent et de l'or.</w:t>
      </w:r>
    </w:p>
    <w:p>
      <w:pPr/>
      <w:r>
        <w:rPr>
          <w:lang w:val="fr_FR" w:bidi="fr_FR"/>
        </w:rPr>
      </w:r>
      <w:r>
        <w:rPr>
          <w:lang w:val="fr_FR" w:bidi="fr_FR"/>
        </w:rPr>
      </w:r>
      <w:r>
        <w:rPr>
          <w:b/>
          <w:lang w:val="fr_FR" w:bidi="fr_FR"/>
        </w:rPr>
        <w:t>Deuxième scène :</w:t>
      </w:r>
      <w:r>
        <w:rPr>
          <w:lang w:val="fr_FR" w:bidi="fr_FR"/>
        </w:rPr>
        <w:t xml:space="preserve"> Quand Abram et sa maison ont atteint le Negeb, ils ont continué à voyager d'un endroit à un autre. Ils sont finalement venus à Bethel et vivaient dans le pays montagneux entre Béthel et Aï. Là, Abram a adoré Dieu dans l'autel qu'il a construit là auparavant.</w:t>
      </w:r>
    </w:p>
    <w:p>
      <w:pPr/>
      <w:r>
        <w:rPr>
          <w:lang w:val="fr_FR" w:bidi="fr_FR"/>
        </w:rPr>
      </w:r>
      <w:r>
        <w:rPr>
          <w:lang w:val="fr_FR" w:bidi="fr_FR"/>
        </w:rPr>
      </w:r>
      <w:r>
        <w:rPr>
          <w:b/>
          <w:lang w:val="fr_FR" w:bidi="fr_FR"/>
        </w:rPr>
        <w:t>Troisième scène :</w:t>
      </w:r>
      <w:r>
        <w:rPr>
          <w:lang w:val="fr_FR" w:bidi="fr_FR"/>
        </w:rPr>
        <w:t xml:space="preserve"> Lot avait des troupeaux du bétail et des serviteurs de ses propres troupeaux. Parce que Abram et Lot vivaient ensemble dans la même terre, leur bétail n'obtenait pas assez de nourriture. . En conséquence, Abram et les bergers de Lot se sont battus. . En outre, il y avait des Cananéens et des Périzzites vivant avec eux dans la terre à ce moment-là.</w:t>
      </w:r>
    </w:p>
    <w:p>
      <w:pPr/>
      <w:r>
        <w:rPr>
          <w:lang w:val="fr_FR" w:bidi="fr_FR"/>
        </w:rPr>
      </w:r>
      <w:r>
        <w:rPr>
          <w:lang w:val="fr_FR" w:bidi="fr_FR"/>
        </w:rPr>
      </w:r>
      <w:r>
        <w:rPr>
          <w:b/>
          <w:lang w:val="fr_FR" w:bidi="fr_FR"/>
        </w:rPr>
        <w:t>Quatrième scène :</w:t>
      </w:r>
      <w:r>
        <w:rPr>
          <w:lang w:val="fr_FR" w:bidi="fr_FR"/>
        </w:rPr>
        <w:t xml:space="preserve"> Abram parle à Lot. . Abram a dit que eux et leurs bergers ne doivent pas se battre. Pour éviter les conflits entre eux, Abram dit à Lot de regarder autour de lui et de choisir où il doit vivre. Lot a regardé autour de lui et a vu toute la vallée du Jourdain comme une terre fertile et bien arrosée. Lot a choisi toute la vallée du Jourdain.</w:t>
      </w:r>
    </w:p>
    <w:p>
      <w:pPr/>
      <w:r>
        <w:rPr>
          <w:lang w:val="fr_FR" w:bidi="fr_FR"/>
        </w:rPr>
      </w:r>
      <w:r>
        <w:rPr>
          <w:lang w:val="fr_FR" w:bidi="fr_FR"/>
        </w:rPr>
      </w:r>
      <w:r>
        <w:rPr>
          <w:b/>
          <w:lang w:val="fr_FR" w:bidi="fr_FR"/>
        </w:rPr>
        <w:t>Cinquième scène :</w:t>
      </w:r>
      <w:r>
        <w:rPr>
          <w:lang w:val="fr_FR" w:bidi="fr_FR"/>
        </w:rPr>
        <w:t xml:space="preserve"> Abram et Lot se sont séparés. Abram est resté à Canaan pendant que Lot a voyagé vers l'est avec sa famille, des serviteurs et du bétail. . Il vivait dans les villes près de Sodome. Les gens vivant à Sodome étaient méchants et commettaient des péchés contre Dieu.</w:t>
      </w:r>
    </w:p>
    <w:p>
      <w:pPr/>
      <w:r>
        <w:rPr>
          <w:lang w:val="fr_FR" w:bidi="fr_FR"/>
        </w:rPr>
      </w:r>
      <w:r>
        <w:rPr>
          <w:lang w:val="fr_FR" w:bidi="fr_FR"/>
        </w:rPr>
      </w:r>
      <w:r>
        <w:rPr>
          <w:b/>
          <w:lang w:val="fr_FR" w:bidi="fr_FR"/>
        </w:rPr>
        <w:t>Sixième scène :</w:t>
      </w:r>
      <w:r>
        <w:rPr>
          <w:lang w:val="fr_FR" w:bidi="fr_FR"/>
        </w:rPr>
        <w:t xml:space="preserve"> Dieu parle à Abram et lui dit de regarder autour de lui d'où il était debout. . . Dieu a promis que toute la terre que Abram voit, il donnera à Abram et à ses descendants pour toujours. Dieu a aussi promis que les descendants d'Abram seront autant que la poussière de la terre. Ensuite, Dieu a dit à Abram de marcher à travers toute la terre pour que Dieu la lui donnera.</w:t>
      </w:r>
    </w:p>
    <w:p>
      <w:pPr/>
      <w:r>
        <w:rPr>
          <w:lang w:val="fr_FR" w:bidi="fr_FR"/>
        </w:rPr>
      </w:r>
      <w:r>
        <w:rPr>
          <w:b/>
          <w:lang w:val="fr_FR" w:bidi="fr_FR"/>
        </w:rPr>
        <w:t>Septième scène :</w:t>
      </w:r>
      <w:r>
        <w:rPr>
          <w:lang w:val="fr_FR" w:bidi="fr_FR"/>
        </w:rPr>
        <w:t xml:space="preserve"> Abram a dressé sa tente et est allé pour vivre près des grands arbres de Mamre à Hebron. . Il y a Abram a construit un autel à Dieu.</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Abram</w:t>
      </w:r>
    </w:p>
    <w:p>
      <w:pPr>
        <w:pStyle w:val="ListBullet"/>
        <w:spacing w:line="240" w:lineRule="auto"/>
        <w:ind w:left="720"/>
      </w:pPr>
      <w:r>
        <w:rPr>
          <w:lang w:val="fr_FR" w:bidi="fr_FR"/>
        </w:rPr>
      </w:r>
      <w:r>
        <w:rPr>
          <w:lang w:val="fr_FR" w:bidi="fr_FR"/>
        </w:rPr>
        <w:t>Saraï</w:t>
      </w:r>
    </w:p>
    <w:p>
      <w:pPr>
        <w:pStyle w:val="ListBullet"/>
        <w:spacing w:line="240" w:lineRule="auto"/>
        <w:ind w:left="720"/>
      </w:pPr>
      <w:r>
        <w:rPr>
          <w:lang w:val="fr_FR" w:bidi="fr_FR"/>
        </w:rPr>
      </w:r>
      <w:r>
        <w:rPr>
          <w:lang w:val="fr_FR" w:bidi="fr_FR"/>
        </w:rPr>
        <w:t>'Les serviteurs d'Abram</w:t>
      </w:r>
    </w:p>
    <w:p>
      <w:pPr>
        <w:pStyle w:val="ListBullet"/>
        <w:spacing w:line="240" w:lineRule="auto"/>
        <w:ind w:left="720"/>
      </w:pPr>
      <w:r>
        <w:rPr>
          <w:lang w:val="fr_FR" w:bidi="fr_FR"/>
        </w:rPr>
      </w:r>
      <w:r>
        <w:rPr>
          <w:lang w:val="fr_FR" w:bidi="fr_FR"/>
        </w:rPr>
        <w:t>Lot</w:t>
      </w:r>
    </w:p>
    <w:p>
      <w:pPr>
        <w:pStyle w:val="ListBullet"/>
        <w:spacing w:line="240" w:lineRule="auto"/>
        <w:ind w:left="720"/>
      </w:pPr>
      <w:r>
        <w:rPr>
          <w:lang w:val="fr_FR" w:bidi="fr_FR"/>
        </w:rPr>
      </w:r>
      <w:r>
        <w:rPr>
          <w:lang w:val="fr_FR" w:bidi="fr_FR"/>
        </w:rPr>
        <w:t>'La femme de Lot</w:t>
      </w:r>
    </w:p>
    <w:p>
      <w:pPr>
        <w:pStyle w:val="ListBullet"/>
        <w:spacing w:line="240" w:lineRule="auto"/>
        <w:ind w:left="720"/>
      </w:pPr>
      <w:r>
        <w:rPr>
          <w:lang w:val="fr_FR" w:bidi="fr_FR"/>
        </w:rPr>
      </w:r>
      <w:r>
        <w:rPr>
          <w:lang w:val="fr_FR" w:bidi="fr_FR"/>
        </w:rPr>
        <w:t>' Les serviteurs de Lot</w:t>
      </w:r>
    </w:p>
    <w:p>
      <w:pPr>
        <w:pStyle w:val="ListBullet"/>
        <w:spacing w:line="240" w:lineRule="auto"/>
        <w:ind w:left="720"/>
      </w:pPr>
      <w:r>
        <w:rPr>
          <w:lang w:val="fr_FR" w:bidi="fr_FR"/>
        </w:rPr>
      </w:r>
      <w:r>
        <w:rPr>
          <w:lang w:val="fr_FR" w:bidi="fr_FR"/>
        </w:rPr>
        <w:t>Cananéens</w:t>
      </w:r>
    </w:p>
    <w:p>
      <w:pPr>
        <w:pStyle w:val="ListBullet"/>
        <w:spacing w:line="240" w:lineRule="auto"/>
        <w:ind w:left="720"/>
      </w:pPr>
      <w:r>
        <w:rPr>
          <w:lang w:val="fr_FR" w:bidi="fr_FR"/>
        </w:rPr>
      </w:r>
      <w:r>
        <w:rPr>
          <w:lang w:val="fr_FR" w:bidi="fr_FR"/>
        </w:rPr>
        <w:t>Périzzites</w:t>
      </w:r>
    </w:p>
    <w:p>
      <w:pPr/>
      <w:r>
        <w:rPr>
          <w:lang w:val="fr_FR" w:bidi="fr_FR"/>
        </w:rPr>
      </w:r>
      <w:r>
        <w:rPr>
          <w:lang w:val="fr_FR" w:bidi="fr_FR"/>
        </w:rPr>
        <w:t>Dans cette session, faites sortir le scénario de groupe ou utiliser une sorte de manipulateurs pour visualiser l'histoire et les actions dans le passage.</w:t>
      </w:r>
    </w:p>
    <w:p>
      <w:pPr/>
      <w:r>
        <w:rPr>
          <w:lang w:val="fr_FR" w:bidi="fr_FR"/>
        </w:rPr>
      </w:r>
      <w:r>
        <w:rPr>
          <w:lang w:val="fr_FR" w:bidi="fr_FR"/>
        </w:rPr>
        <w:t xml:space="preserve"> Dans la première scène, Abram et sa famille voyagent d'Égypte au désert de Negeb.</w:t>
      </w:r>
    </w:p>
    <w:p>
      <w:pPr/>
      <w:r>
        <w:rPr>
          <w:lang w:val="fr_FR" w:bidi="fr_FR"/>
        </w:rPr>
      </w:r>
      <w:r>
        <w:rPr>
          <w:lang w:val="fr_FR" w:bidi="fr_FR"/>
        </w:rPr>
        <w:t>Arrêtez-vous et montrez une image du paysage de Haran.</w:t>
      </w:r>
    </w:p>
    <w:p>
      <w:pPr/>
      <w:r>
        <w:rPr>
          <w:lang w:val="fr_FR" w:bidi="fr_FR"/>
        </w:rPr>
      </w:r>
      <w:r>
        <w:rPr>
          <w:lang w:val="fr_FR" w:bidi="fr_FR"/>
        </w:rPr>
        <w:t>. Il voyage avec sa femme, des serviteurs, la femme de Lot et les serviteurs de Lot et toutes leurs possessions. . Ils ont probablement voyagé en marchant. Si des troupeaux de moutons et des troupeaux de bétail ne sont pas disponibles pour cette scène, vous pouvez utiliser n'importe quel objet qui peut représenter les animaux. Assurez-vous aussi de montrer l'argent et l'or d'Abram. . Si ceux ci ne sont pas disponibles pour cette scène, vous pouvez utiliser n'importe quel objet qui peut représenter de l'argent et de l'or. Le voyage va d'une plaine à un haut sol.</w:t>
      </w:r>
    </w:p>
    <w:p>
      <w:pPr/>
      <w:r>
        <w:rPr>
          <w:lang w:val="fr_FR" w:bidi="fr_FR"/>
        </w:rPr>
      </w:r>
      <w:r>
        <w:rPr>
          <w:lang w:val="fr_FR" w:bidi="fr_FR"/>
        </w:rPr>
        <w:t xml:space="preserve"> Dans la deuxième scène, Abram et les siens campent d'un endroit à un autre jusqu'à ce qu'ils atteignent le pays montagneux entre Bethel et Aï.</w:t>
      </w:r>
    </w:p>
    <w:p>
      <w:pPr/>
      <w:r>
        <w:rPr>
          <w:lang w:val="fr_FR" w:bidi="fr_FR"/>
        </w:rPr>
      </w:r>
      <w:r>
        <w:rPr>
          <w:lang w:val="fr_FR" w:bidi="fr_FR"/>
        </w:rPr>
        <w:t xml:space="preserve">Arrêtez-vous et montrez une image du pays montagneux et une carte qui montre où il est situé entre Bethel et Aï. </w:t>
      </w:r>
    </w:p>
    <w:p>
      <w:pPr/>
      <w:r>
        <w:rPr>
          <w:lang w:val="fr_FR" w:bidi="fr_FR"/>
        </w:rPr>
      </w:r>
      <w:r>
        <w:rPr>
          <w:lang w:val="fr_FR" w:bidi="fr_FR"/>
        </w:rPr>
        <w:t>Il n'est pas clair combien de temps ils sont restés d'un endroit à un autre. Le plus probablement, leur mouvement d'un endroit à un autre n'est pas immédiat. La scène se termine par Abram adorant Dieu à l'autel qu'il a construit auparavant.</w:t>
      </w:r>
    </w:p>
    <w:p>
      <w:pPr/>
      <w:r>
        <w:rPr>
          <w:lang w:val="fr_FR" w:bidi="fr_FR"/>
        </w:rPr>
      </w:r>
      <w:r>
        <w:rPr>
          <w:lang w:val="fr_FR" w:bidi="fr_FR"/>
        </w:rPr>
        <w:t>Arrêtez-vous et montrez une image d'un autel qui était fait d'un tas de pierres avec une personne offrant un sacrifice animal dessus.</w:t>
      </w:r>
    </w:p>
    <w:p>
      <w:pPr/>
      <w:r>
        <w:rPr>
          <w:lang w:val="fr_FR" w:bidi="fr_FR"/>
        </w:rPr>
      </w:r>
      <w:r>
        <w:rPr>
          <w:lang w:val="fr_FR" w:bidi="fr_FR"/>
        </w:rPr>
        <w:t>Dans la troisième scène, il y aura un changement de focus. Le cadre est maintenant plein de gens et d'animaux. . Il y a Abram et les bergers de Lot. . Ensuite, il y a des Cananéens et des Périzzites. Et puis tous leurs animaux sont là. . . Abram et les bergers de Lot se battront à un moment donné. leurs combats se termineront éventuellement.</w:t>
      </w:r>
    </w:p>
    <w:p>
      <w:pPr/>
      <w:r>
        <w:rPr>
          <w:lang w:val="fr_FR" w:bidi="fr_FR"/>
        </w:rPr>
      </w:r>
      <w:r>
        <w:rPr>
          <w:lang w:val="fr_FR" w:bidi="fr_FR"/>
        </w:rPr>
        <w:t>À la suite de la scène précédente, Abram parlera à Lot directement dans la quatrième scène. . Les deux sont debout sur un haut sol où ils pouvaient voir la terre autour d'eux. Ensuite, Lot regarde autour de la terre. . Il voit la vallée du Jourdain et devient excité d'aller là.</w:t>
      </w:r>
    </w:p>
    <w:p>
      <w:pPr/>
      <w:r>
        <w:rPr>
          <w:lang w:val="fr_FR" w:bidi="fr_FR"/>
        </w:rPr>
      </w:r>
      <w:r>
        <w:rPr>
          <w:lang w:val="fr_FR" w:bidi="fr_FR"/>
        </w:rPr>
        <w:t xml:space="preserve"> Dans la cinquième scène, Lot dit au revoir à Abram. . Il voyage vers l'est avec sa femme, des serviteurs et des animaux. Ensuite, il installera un camp dans les villes près de Sodome.</w:t>
      </w:r>
    </w:p>
    <w:p>
      <w:pPr/>
      <w:r>
        <w:rPr>
          <w:lang w:val="fr_FR" w:bidi="fr_FR"/>
        </w:rPr>
      </w:r>
      <w:r>
        <w:rPr>
          <w:lang w:val="fr_FR" w:bidi="fr_FR"/>
        </w:rPr>
        <w:t xml:space="preserve"> Arrêtez vous et montrez la carte de la vallée du Jourdain qui comprend la mer Morte, Sodome, Gomorrhe et Tsoar. Vous pouvez aussi montrer une image d'une tente.</w:t>
      </w:r>
    </w:p>
    <w:p>
      <w:pPr/>
      <w:r>
        <w:rPr>
          <w:lang w:val="fr_FR" w:bidi="fr_FR"/>
        </w:rPr>
      </w:r>
      <w:r>
        <w:rPr>
          <w:lang w:val="fr_FR" w:bidi="fr_FR"/>
        </w:rPr>
        <w:t>La scène se termine par Abram installant un camp quelque part à Canaan</w:t>
      </w:r>
    </w:p>
    <w:p>
      <w:pPr/>
      <w:r>
        <w:rPr>
          <w:lang w:val="fr_FR" w:bidi="fr_FR"/>
        </w:rPr>
      </w:r>
      <w:r>
        <w:rPr>
          <w:lang w:val="fr_FR" w:bidi="fr_FR"/>
        </w:rPr>
        <w:t>Dans la sixième scène, Abram est debout sur un haut sol. Dieu parle à Abram directement et lui dit de regarder autour de la terre dans toutes les directions. . Pendant que Abram regarde autour de lui, Dieu promet que tout ce qu'il voit, Dieu lui donnera à lui et à ses descendants. . En outre, Dieu a dit que les descendants d'Abram seront tellement comme la poussière de la terre. Vous pouvez aussi essayer d'aller à l'extérieur où il y a du sable. Ensuite, vous pouvez essayer de compter le sable. Dieu commandera aussi à Abram de marcher à travers toute la terre parce que Dieu lui donnera toute la terre à lui et à ses descendants. La scène se termine par Abram marchant à travers la terre comme Dieu l'a commandé. . En réalité, la terre est très grande. . Il peut avoir pris des jours à Abram pour terminer cette marche. . Dans le but d'incarner cette scène, vous pouvez simplement marcher autour d'une petite région et montrer les frontières qui peuvent représenter l'énorme terre de Canaan</w:t>
      </w:r>
    </w:p>
    <w:p>
      <w:pPr/>
      <w:r>
        <w:rPr>
          <w:lang w:val="fr_FR" w:bidi="fr_FR"/>
        </w:rPr>
      </w:r>
      <w:r>
        <w:rPr>
          <w:lang w:val="fr_FR" w:bidi="fr_FR"/>
        </w:rPr>
        <w:t>In Dans la septième scène, Abram apportera toute sa maison près des grands arbres de Mamre à Hebron.</w:t>
      </w:r>
    </w:p>
    <w:p>
      <w:pPr/>
      <w:r>
        <w:rPr>
          <w:lang w:val="fr_FR" w:bidi="fr_FR"/>
        </w:rPr>
      </w:r>
      <w:r>
        <w:rPr>
          <w:lang w:val="fr_FR" w:bidi="fr_FR"/>
        </w:rPr>
        <w:t xml:space="preserve"> Arrêtez-vous et montrez une image des grands arbres de Mamre. Montrez aussi où Hebron est situé sur la carte . Là, Abram installera un camp et construira un autel pour Dieu. . Il est possible qu'Abram a aussi adoré Dieu à cet endroit.</w:t>
      </w:r>
      <w:r>
        <w:rPr>
          <w:lang w:val="fr_FR" w:bidi="fr_FR"/>
        </w:rPr>
      </w:r>
    </w:p>
    <w:p>
      <w:pPr>
        <w:pStyle w:val="Heading3"/>
      </w:pPr>
      <w:r>
        <w:rPr>
          <w:lang w:val="fr_FR" w:bidi="fr_FR"/>
        </w:rPr>
        <w:t>Intégration du Texte</w:t>
      </w:r>
    </w:p>
    <w:p>
      <w:pPr/>
      <w:r>
        <w:rPr>
          <w:lang w:val="fr_FR" w:bidi="fr_FR"/>
        </w:rPr>
      </w:r>
      <w:r>
        <w:rPr>
          <w:lang w:val="fr_FR" w:bidi="fr_FR"/>
        </w:rPr>
        <w:t xml:space="preserve">Écoutez de nouveau le texte dans la version la plus facile à comprendre. </w:t>
      </w:r>
    </w:p>
    <w:p>
      <w:pPr/>
      <w:r>
        <w:rPr>
          <w:lang w:val="fr_FR" w:bidi="fr_FR"/>
        </w:rPr>
      </w:r>
      <w:r>
        <w:rPr>
          <w:lang w:val="fr_FR" w:bidi="fr_FR"/>
        </w:rPr>
        <w:t xml:space="preserve">Dans cette session, l'équipe va mettre en scène l'histoire. </w:t>
      </w:r>
    </w:p>
    <w:p>
      <w:pPr/>
      <w:r>
        <w:rPr>
          <w:lang w:val="fr_FR" w:bidi="fr_FR"/>
        </w:rPr>
      </w:r>
      <w:r>
        <w:rPr>
          <w:lang w:val="fr_FR" w:bidi="fr_FR"/>
        </w:rPr>
        <w:t>Cette histoire a sept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Abram</w:t>
      </w:r>
    </w:p>
    <w:p>
      <w:pPr>
        <w:pStyle w:val="ListBullet"/>
        <w:spacing w:line="240" w:lineRule="auto"/>
        <w:ind w:left="720"/>
      </w:pPr>
      <w:r>
        <w:rPr>
          <w:lang w:val="fr_FR" w:bidi="fr_FR"/>
        </w:rPr>
      </w:r>
      <w:r>
        <w:rPr>
          <w:lang w:val="fr_FR" w:bidi="fr_FR"/>
        </w:rPr>
        <w:t>Saraï</w:t>
      </w:r>
    </w:p>
    <w:p>
      <w:pPr>
        <w:pStyle w:val="ListBullet"/>
        <w:spacing w:line="240" w:lineRule="auto"/>
        <w:ind w:left="720"/>
      </w:pPr>
      <w:r>
        <w:rPr>
          <w:lang w:val="fr_FR" w:bidi="fr_FR"/>
        </w:rPr>
      </w:r>
      <w:r>
        <w:rPr>
          <w:lang w:val="fr_FR" w:bidi="fr_FR"/>
        </w:rPr>
        <w:t>'Les serviteurs d'Abram</w:t>
      </w:r>
    </w:p>
    <w:p>
      <w:pPr>
        <w:pStyle w:val="ListBullet"/>
        <w:spacing w:line="240" w:lineRule="auto"/>
        <w:ind w:left="720"/>
      </w:pPr>
      <w:r>
        <w:rPr>
          <w:lang w:val="fr_FR" w:bidi="fr_FR"/>
        </w:rPr>
      </w:r>
      <w:r>
        <w:rPr>
          <w:lang w:val="fr_FR" w:bidi="fr_FR"/>
        </w:rPr>
        <w:t>Lot</w:t>
      </w:r>
    </w:p>
    <w:p>
      <w:pPr>
        <w:pStyle w:val="ListBullet"/>
        <w:spacing w:line="240" w:lineRule="auto"/>
        <w:ind w:left="720"/>
      </w:pPr>
      <w:r>
        <w:rPr>
          <w:lang w:val="fr_FR" w:bidi="fr_FR"/>
        </w:rPr>
      </w:r>
      <w:r>
        <w:rPr>
          <w:lang w:val="fr_FR" w:bidi="fr_FR"/>
        </w:rPr>
        <w:t>'La femme de Lot</w:t>
      </w:r>
    </w:p>
    <w:p>
      <w:pPr>
        <w:pStyle w:val="ListBullet"/>
        <w:spacing w:line="240" w:lineRule="auto"/>
        <w:ind w:left="720"/>
      </w:pPr>
      <w:r>
        <w:rPr>
          <w:lang w:val="fr_FR" w:bidi="fr_FR"/>
        </w:rPr>
      </w:r>
      <w:r>
        <w:rPr>
          <w:lang w:val="fr_FR" w:bidi="fr_FR"/>
        </w:rPr>
        <w:t>' Les serviteurs de Lot</w:t>
      </w:r>
    </w:p>
    <w:p>
      <w:pPr>
        <w:pStyle w:val="ListBullet"/>
        <w:spacing w:line="240" w:lineRule="auto"/>
        <w:ind w:left="720"/>
      </w:pPr>
      <w:r>
        <w:rPr>
          <w:lang w:val="fr_FR" w:bidi="fr_FR"/>
        </w:rPr>
      </w:r>
      <w:r>
        <w:rPr>
          <w:lang w:val="fr_FR" w:bidi="fr_FR"/>
        </w:rPr>
        <w:t>Cananéens</w:t>
      </w:r>
    </w:p>
    <w:p>
      <w:pPr>
        <w:pStyle w:val="ListBullet"/>
        <w:spacing w:line="240" w:lineRule="auto"/>
        <w:ind w:left="720"/>
      </w:pPr>
      <w:r>
        <w:rPr>
          <w:lang w:val="fr_FR" w:bidi="fr_FR"/>
        </w:rPr>
      </w:r>
      <w:r>
        <w:rPr>
          <w:lang w:val="fr_FR" w:bidi="fr_FR"/>
        </w:rPr>
        <w:t>Périzzites</w:t>
      </w:r>
    </w:p>
    <w:p>
      <w:pPr/>
      <w:r>
        <w:rPr>
          <w:lang w:val="fr_FR" w:bidi="fr_FR"/>
        </w:rPr>
      </w:r>
      <w:r>
        <w:rPr>
          <w:lang w:val="fr_FR" w:bidi="fr_FR"/>
        </w:rPr>
        <w:t>Demandez à l'équipe de jouer l'histoire deux fois. Ils doivent le jouer dans la langue dans laquelle ils traduisent. Premièrement, faites jouer l'histoire par l'équipe sans vous arrêter. La deuxième fois que l'équipe joue l'histoire, arrêtez-les à différents points de l'histoire.</w:t>
      </w:r>
    </w:p>
    <w:p>
      <w:pPr/>
      <w:r>
        <w:rPr>
          <w:lang w:val="fr_FR" w:bidi="fr_FR"/>
        </w:rPr>
      </w:r>
      <w:r>
        <w:rPr>
          <w:lang w:val="fr_FR" w:bidi="fr_FR"/>
        </w:rPr>
        <w:t>Pendant que l'équipe joue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vous rappeler des parties de l'histoire.</w:t>
      </w:r>
    </w:p>
    <w:p>
      <w:pPr/>
      <w:r>
        <w:rPr>
          <w:lang w:val="fr_FR" w:bidi="fr_FR"/>
        </w:rPr>
      </w:r>
      <w:r>
        <w:rPr>
          <w:lang w:val="fr_FR" w:bidi="fr_FR"/>
        </w:rPr>
        <w:t>La deuxième fois que l'équipe joue cette histoire, arrêtez-les à certains points.</w:t>
      </w:r>
    </w:p>
    <w:p>
      <w:pPr/>
      <w:r>
        <w:rPr>
          <w:lang w:val="fr_FR" w:bidi="fr_FR"/>
        </w:rPr>
      </w:r>
      <w:r>
        <w:rPr>
          <w:lang w:val="fr_FR" w:bidi="fr_FR"/>
        </w:rPr>
        <w:t>. Dans la première scène, Abram et sa maison voyagent. . Sa maison comprenait sa femme, des serviteurs, Lot, la femme de Lot et tous leurs serviteurs. . Abram a beaucoup d'argent et d'or.</w:t>
      </w:r>
    </w:p>
    <w:p>
      <w:pPr/>
      <w:r>
        <w:rPr>
          <w:lang w:val="fr_FR" w:bidi="fr_FR"/>
        </w:rPr>
      </w:r>
      <w:r>
        <w:rPr>
          <w:lang w:val="fr_FR" w:bidi="fr_FR"/>
        </w:rPr>
        <w:t>Arrêtez la représentation : Demandez à l'acteur jouant Abram, "Comment vous sentez-vous ? . Vous pouvez entendre des choses comme : « Je suis heureux que nous soyons sortis d'Égypte en toute sécurité » ou « Je remercie Dieu qu'il m'ait béni avec autant de bétail, d'argent et d'or ». Reprenez l'action</w:t>
      </w:r>
    </w:p>
    <w:p>
      <w:pPr/>
      <w:r>
        <w:rPr>
          <w:lang w:val="fr_FR" w:bidi="fr_FR"/>
        </w:rPr>
      </w:r>
      <w:r>
        <w:rPr>
          <w:lang w:val="fr_FR" w:bidi="fr_FR"/>
        </w:rPr>
        <w:t xml:space="preserve"> . Dans la deuxième scène, Abram et sa maison arrivent au Negeb. Là, ils dresseront leur tente. Après un certain temps, ils déménageront à un autre endroit, puis plus tard à un autre endroit. Assurez-vous de montrer que le mouvement d'une scène à une autre n'était pas La scène se termine quand ils installent un camp dans le pays montagneux entre Bethel et Aï. Ils doivent être familiers avec l'endroit puisqu'ils ont déjà campé là auparavant. Abram adorera Dieu à l'autel qu'il a fait là auparavant.</w:t>
      </w:r>
    </w:p>
    <w:p>
      <w:pPr/>
      <w:r>
        <w:rPr>
          <w:lang w:val="fr_FR" w:bidi="fr_FR"/>
        </w:rPr>
      </w:r>
      <w:r>
        <w:rPr>
          <w:lang w:val="fr_FR" w:bidi="fr_FR"/>
        </w:rPr>
        <w:t>Arrêtez la représentation : Demandez à l'acteur jouant Abram, "Comment vous sentez-vous ? Vous pouvez entendre des choses comme : « J'adore Dieu parce que nous avons survécu à la famine ici et à la menace en Égypte » ou « Je veux adorer Dieu de nous avoir gardés en sécurité sur notre chemin du retour ». Reprenez l'action</w:t>
      </w:r>
    </w:p>
    <w:p>
      <w:pPr/>
      <w:r>
        <w:rPr>
          <w:lang w:val="fr_FR" w:bidi="fr_FR"/>
        </w:rPr>
      </w:r>
      <w:r>
        <w:rPr>
          <w:lang w:val="fr_FR" w:bidi="fr_FR"/>
        </w:rPr>
        <w:t>Dans la troisième scène, Abram et les bergers de Lot se battent pour l'endroit où leurs troupeaux et leurs troupeaux mangeront. Certains Cananéens et Périzzites sont aussi là avec leur bétail.</w:t>
      </w:r>
    </w:p>
    <w:p>
      <w:pPr/>
      <w:r>
        <w:rPr>
          <w:lang w:val="fr_FR" w:bidi="fr_FR"/>
        </w:rPr>
      </w:r>
      <w:r>
        <w:rPr>
          <w:lang w:val="fr_FR" w:bidi="fr_FR"/>
        </w:rPr>
        <w:t>Arrêtez la représentation : Demandez à l'acteur jouant Abram, "Comment vous sentez-vous ? Vous pouvez entendre des choses comme : « Il n'y a pas assez de nourriture pour tout notre bétail ici ». Vous pouvez aussi demander aux bergers de Lot : « Que ressentez-vous ? » Vous pouvez entendre des choses comme : « À moins que nos maîtres choisissent de vivre loin les uns des autres, les animaux ne survivront pas, spécialement avec les Cananéens et les Périzzites et leur bétail se nourriront aussi ici ». Reprenez l'action</w:t>
      </w:r>
    </w:p>
    <w:p>
      <w:pPr/>
      <w:r>
        <w:rPr>
          <w:lang w:val="fr_FR" w:bidi="fr_FR"/>
        </w:rPr>
      </w:r>
      <w:r>
        <w:rPr>
          <w:lang w:val="fr_FR" w:bidi="fr_FR"/>
        </w:rPr>
        <w:t xml:space="preserve"> directement. Lot Dans la quatrième scène, Abram parle à Lot Ils sont tous les deux sur un haut sol. Lot voit la vallée du Jourdain. Il devient excité après avoir vu que la vallée est une terre qui a beaucoup d'eau.</w:t>
      </w:r>
    </w:p>
    <w:p>
      <w:pPr/>
      <w:r>
        <w:rPr>
          <w:lang w:val="fr_FR" w:bidi="fr_FR"/>
        </w:rPr>
      </w:r>
      <w:r>
        <w:rPr>
          <w:lang w:val="fr_FR" w:bidi="fr_FR"/>
        </w:rPr>
        <w:t>Arrêtez la représentation : Demandez à l'acteur jouant Abram, "Comment vous sentez-vous ? Vous pouvez entendre des choses comme : « Toute la vallée du Jourdain est comme le jardin de Dieu ou comme l'Égypte parce qu'elle a sa propre rivière, le Jourdain ! » ou « J'ai entendu que les gens vivant à Sodome sont méchants et pèchent grandement contre le Seigneur. Je pense que nous serons en sécurité ». Reprenez l'action</w:t>
      </w:r>
    </w:p>
    <w:p>
      <w:pPr/>
      <w:r>
        <w:rPr>
          <w:lang w:val="fr_FR" w:bidi="fr_FR"/>
        </w:rPr>
      </w:r>
      <w:r>
        <w:rPr>
          <w:lang w:val="fr_FR" w:bidi="fr_FR"/>
        </w:rPr>
        <w:t>Dans la cinquième scène, Abram et Lot se séparent les uns des autres. Abram est resté à Canaan Mais Lot voyage vers l'est avec sa maison qui comprend sa femme, son bétail et ses serviteurs. Il drame sa tente près de Sodome.</w:t>
      </w:r>
    </w:p>
    <w:p>
      <w:pPr/>
      <w:r>
        <w:rPr>
          <w:lang w:val="fr_FR" w:bidi="fr_FR"/>
        </w:rPr>
      </w:r>
      <w:r>
        <w:rPr>
          <w:lang w:val="fr_FR" w:bidi="fr_FR"/>
        </w:rPr>
        <w:t>Dans la sixième scène, Abram est debout sur un haut sol. Dieu parle à Abram directement. Dieu dit à Abram de regarder autour de lui d'où il est debout. Abram regardera au nord, au sud, à l'est et à l'ouest. Ensuite, Dieu a dit que tout ce que Abram voit, il donnera à Abram. Dieu dira aussi à Abram de marcher autour de la terre parce qu'il la lui donnera. Abram marche autour de la terre.</w:t>
      </w:r>
    </w:p>
    <w:p>
      <w:pPr/>
      <w:r>
        <w:rPr>
          <w:lang w:val="fr_FR" w:bidi="fr_FR"/>
        </w:rPr>
      </w:r>
      <w:r>
        <w:rPr>
          <w:lang w:val="fr_FR" w:bidi="fr_FR"/>
        </w:rPr>
        <w:t>Arrêtez la représentation : Demandez à l'acteur jouant Abram, "Comment vous sentez-vous ? Vous pouvez entendre des choses comme : « Je suis excité que Dieu me donnera cette énorme terre ! » ou « Je suis excité que Dieu me donnera des descendants ! » Reprenez l'action</w:t>
      </w:r>
    </w:p>
    <w:p>
      <w:pPr/>
      <w:r>
        <w:rPr>
          <w:lang w:val="fr_FR" w:bidi="fr_FR"/>
        </w:rPr>
      </w:r>
      <w:r>
        <w:rPr>
          <w:lang w:val="fr_FR" w:bidi="fr_FR"/>
        </w:rPr>
        <w:t>In Dans la septième scène, Abram apportera toute sa maison près des grands arbres de Mamre à Hebron. Il est important de se rappeler que la femme d'Abram, Saraï et leurs serviteurs et leurs animaux sont avec lui. Abram a aussi construit un autel à Dieu. Abram peut avoir adoré Dieu à cet autel.</w:t>
      </w:r>
    </w:p>
    <w:p>
      <w:pPr/>
      <w:r>
        <w:rPr>
          <w:lang w:val="fr_FR" w:bidi="fr_FR"/>
        </w:rPr>
      </w:r>
      <w:r>
        <w:rPr>
          <w:lang w:val="fr_FR" w:bidi="fr_FR"/>
        </w:rPr>
        <w:t>Arrêtez la représentation : Demandez à l'acteur jouant Abram, "Comment vous sentez-vous ? Vous pouvez entendre des choses comme : « J'adorerai Dieu pour sa promesse à moi et à mes descendants » ou « Dieu accomplira sa promesse. Je l'adorerai donc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Quand Abram et sa maison sont arrivés au désert de Negeb, ils ont continué à voyager d'un endroit à un autre jusqu'à ce qu'ils atteignent Bethel. En utilisant l'autel qu'il a construit auparavant, Abram a </w:t>
      </w:r>
      <w:r>
        <w:rPr>
          <w:b/>
          <w:lang w:val="fr_FR" w:bidi="fr_FR"/>
        </w:rPr>
        <w:t>appelé le nom de Dieu</w:t>
      </w:r>
      <w:r>
        <w:rPr>
          <w:lang w:val="fr_FR" w:bidi="fr_FR"/>
        </w:rPr>
        <w:t xml:space="preserve">. Appeler le nom de Dieu était une autre façon de dire « adorer ». Cela signifie que Abram a adoré Dieu à cet endroit. Rappelez-vous que le nom de Dieu utilisé dans cette histoire est </w:t>
      </w:r>
      <w:r>
        <w:rPr>
          <w:b/>
          <w:lang w:val="fr_FR" w:bidi="fr_FR"/>
        </w:rPr>
        <w:t>Yahvé</w:t>
      </w:r>
      <w:r>
        <w:rPr>
          <w:lang w:val="fr_FR" w:bidi="fr_FR"/>
        </w:rPr>
        <w:t xml:space="preserve"> le nom personnel pour Dieu Votre équipe doit traduire ce nom de la même manière que vous l'avez fait dans d'autres histoires et rappelez-vous que </w:t>
      </w:r>
      <w:r>
        <w:rPr>
          <w:lang w:val="fr_FR" w:bidi="fr_FR"/>
        </w:rPr>
        <w:t>Yahvé</w:t>
      </w:r>
      <w:r>
        <w:rPr>
          <w:lang w:val="fr_FR" w:bidi="fr_FR"/>
        </w:rPr>
        <w:t xml:space="preserve"> est dans le glossaire principal.</w:t>
      </w:r>
    </w:p>
    <w:p>
      <w:pPr/>
      <w:r>
        <w:rPr>
          <w:lang w:val="fr_FR" w:bidi="fr_FR"/>
        </w:rPr>
      </w:r>
      <w:r>
        <w:rPr>
          <w:lang w:val="fr_FR" w:bidi="fr_FR"/>
        </w:rPr>
        <w:t xml:space="preserve">Abram et Lot avaient beaucoup de bétail et leurs </w:t>
      </w:r>
      <w:r>
        <w:rPr>
          <w:b/>
          <w:lang w:val="fr_FR" w:bidi="fr_FR"/>
        </w:rPr>
        <w:t>bergers</w:t>
      </w:r>
      <w:r>
        <w:rPr>
          <w:lang w:val="fr_FR" w:bidi="fr_FR"/>
        </w:rPr>
        <w:t xml:space="preserve"> se sont battus pour un endroit pour que leurs animaux mangent. un berger est une personne qui prend soin du bétail comme des moutons, du bétail et des chèvres. Ses devoirs comprennent de nourrir les animaux et de s'assurer qu'ils sont en sécurité. Dans cette histoire, ils se réfèrent à Abram et aux serviteurs de Lot qui ont aussi servi comme bergers. Les Cananéens et les Périzzites vivaient aussi là en ce moment. Ils avaient aussi des animaux à nourrir.</w:t>
      </w:r>
    </w:p>
    <w:p>
      <w:pPr/>
      <w:r>
        <w:rPr>
          <w:lang w:val="fr_FR" w:bidi="fr_FR"/>
        </w:rPr>
      </w:r>
      <w:r>
        <w:rPr>
          <w:lang w:val="fr_FR" w:bidi="fr_FR"/>
        </w:rPr>
        <w:t xml:space="preserve">Abram dit à Lot qu'ils ne doivent pas se battre parce qu'ils sont </w:t>
      </w:r>
      <w:r>
        <w:rPr>
          <w:b/>
          <w:lang w:val="fr_FR" w:bidi="fr_FR"/>
        </w:rPr>
        <w:t>parents</w:t>
      </w:r>
      <w:r>
        <w:rPr>
          <w:lang w:val="fr_FR" w:bidi="fr_FR"/>
        </w:rPr>
        <w:t>. En hébreu, le mot pour parent est le même mot pour frère. Il peut aussi être traduit par parents. Mais Lot n'était pas le frère d'Abram. Lot était le neveu d'Abram parce que Lot était le fils du frère d'Abram, Haran. Dans ce contexte, parent ne signifie donc pas « frère », mais un proche parent.</w:t>
      </w:r>
    </w:p>
    <w:p>
      <w:pPr/>
      <w:r>
        <w:rPr>
          <w:lang w:val="fr_FR" w:bidi="fr_FR"/>
        </w:rPr>
      </w:r>
      <w:r>
        <w:rPr>
          <w:lang w:val="fr_FR" w:bidi="fr_FR"/>
        </w:rPr>
        <w:t xml:space="preserve">Ensuite, Abram a demandé à Lot de choisir où il devait vivre. Lot a regardé autour de lui et a vu toute la vallée du Jourdain comme une terre avec beaucoup d'eau. Cette vallée du Jourdain est une vallée dans la direction de Tsoar une autre ville près des villes de Sodome et de Gomorrhe. Il a sa propre rivière appelée le Jourdain. Lot a donc choisi toute la vallée du Jourdain parce que c'est comme le </w:t>
      </w:r>
      <w:r>
        <w:rPr>
          <w:b/>
          <w:lang w:val="fr_FR" w:bidi="fr_FR"/>
        </w:rPr>
        <w:t>jardin de Dieu</w:t>
      </w:r>
      <w:r>
        <w:rPr>
          <w:lang w:val="fr_FR" w:bidi="fr_FR"/>
        </w:rPr>
        <w:t xml:space="preserve"> et l'</w:t>
      </w:r>
      <w:r>
        <w:rPr>
          <w:b/>
          <w:lang w:val="fr_FR" w:bidi="fr_FR"/>
        </w:rPr>
        <w:t>Égypte</w:t>
      </w:r>
      <w:r>
        <w:rPr>
          <w:lang w:val="fr_FR" w:bidi="fr_FR"/>
        </w:rPr>
        <w:t>. Le jardin de Dieu se réfère au jardin d'Éden que Dieu a créé quand il a créé l'homme et la femme. Le jardin a sa propre rivière qui coule de lui. L'Égypte était un pays au sud de Canaan Il avait sa propre rivière appelée le Nil.</w:t>
      </w:r>
    </w:p>
    <w:p>
      <w:pPr/>
      <w:r>
        <w:rPr>
          <w:lang w:val="fr_FR" w:bidi="fr_FR"/>
        </w:rPr>
      </w:r>
      <w:r>
        <w:rPr>
          <w:lang w:val="fr_FR" w:bidi="fr_FR"/>
        </w:rPr>
        <w:t xml:space="preserve">Abram et Lot vont leurs voies séparées. Abram est resté à Canaan Lot a voyagé vers l'est avec sa famille, des serviteurs et des animaux. Il a </w:t>
      </w:r>
      <w:r>
        <w:rPr>
          <w:b/>
          <w:lang w:val="fr_FR" w:bidi="fr_FR"/>
        </w:rPr>
        <w:t>dressé sa tente</w:t>
      </w:r>
      <w:r>
        <w:rPr>
          <w:lang w:val="fr_FR" w:bidi="fr_FR"/>
        </w:rPr>
        <w:t xml:space="preserve"> dans les villes près de </w:t>
      </w:r>
      <w:r>
        <w:rPr>
          <w:b/>
          <w:lang w:val="fr_FR" w:bidi="fr_FR"/>
        </w:rPr>
        <w:t>Sodome</w:t>
      </w:r>
      <w:r>
        <w:rPr>
          <w:lang w:val="fr_FR" w:bidi="fr_FR"/>
        </w:rPr>
        <w:t xml:space="preserve">. Une </w:t>
      </w:r>
      <w:r>
        <w:rPr>
          <w:b/>
          <w:lang w:val="fr_FR" w:bidi="fr_FR"/>
        </w:rPr>
        <w:t>tente</w:t>
      </w:r>
      <w:r>
        <w:rPr>
          <w:lang w:val="fr_FR" w:bidi="fr_FR"/>
        </w:rPr>
        <w:t xml:space="preserve"> était un abri temporaire fait de tissu tissé ou de peau d'animal. Avoir ouvert une tente était quand une personne utilise des poteaux en bois pour soutenir le tissu pour qu'il se tienne debout et permette à quelques personnes de rester à l'intérieur. Assurez vous de traduire le mot pour tente de la même manière que vous avez traduit ce mot auparavant. Sodome est une ville près de la mer Morte. Les hommes de Sodome sont méchants et de grands </w:t>
      </w:r>
      <w:r>
        <w:rPr>
          <w:b/>
          <w:lang w:val="fr_FR" w:bidi="fr_FR"/>
        </w:rPr>
        <w:t>pécheurs</w:t>
      </w:r>
      <w:r>
        <w:rPr>
          <w:lang w:val="fr_FR" w:bidi="fr_FR"/>
        </w:rPr>
        <w:t xml:space="preserve">. Votre équipe doit traduire ce </w:t>
      </w:r>
      <w:r>
        <w:rPr>
          <w:b/>
          <w:lang w:val="fr_FR" w:bidi="fr_FR"/>
        </w:rPr>
        <w:t>nom</w:t>
      </w:r>
      <w:r>
        <w:rPr>
          <w:lang w:val="fr_FR" w:bidi="fr_FR"/>
        </w:rPr>
        <w:t xml:space="preserve"> de la même manière que vous l'avez fait dans d'autres histoires et rappelez-vous que </w:t>
      </w:r>
      <w:r>
        <w:rPr>
          <w:lang w:val="fr_FR" w:bidi="fr_FR"/>
        </w:rPr>
        <w:t>Yahvé</w:t>
      </w:r>
      <w:r>
        <w:rPr>
          <w:lang w:val="fr_FR" w:bidi="fr_FR"/>
        </w:rPr>
        <w:t xml:space="preserve"> est dans le glossaire principal. Dans une histoire plus tard, Dieu détruira ces deux villes à cause des grands péchés des gens vivant là.</w:t>
      </w:r>
    </w:p>
    <w:p>
      <w:pPr/>
      <w:r>
        <w:rPr>
          <w:lang w:val="fr_FR" w:bidi="fr_FR"/>
        </w:rPr>
      </w:r>
      <w:r>
        <w:rPr>
          <w:lang w:val="fr_FR" w:bidi="fr_FR"/>
        </w:rPr>
        <w:t xml:space="preserve">Après que Abram et Lot se soient séparés, Dieu a parlé à Abram et lui a dit de « relève tes yeux ». Ici, Dieu disait à Abram de regarder autour de lui dans toutes les directions d'où il était debout. Tout ce que Abram voit, Dieu donnera à Abram et à sa </w:t>
      </w:r>
      <w:r>
        <w:rPr>
          <w:b/>
          <w:lang w:val="fr_FR" w:bidi="fr_FR"/>
        </w:rPr>
        <w:t>progéniture</w:t>
      </w:r>
      <w:r>
        <w:rPr>
          <w:lang w:val="fr_FR" w:bidi="fr_FR"/>
        </w:rPr>
        <w:t>. Le mot pour descendance signifie littéralement graine. C'est un mot qui est utilisé pour se référer aux descendants. Assurez vous de traduire le mot pour tente de la même manière que vous avez traduit ce mot auparavant.</w:t>
      </w:r>
    </w:p>
    <w:p>
      <w:pPr/>
      <w:r>
        <w:rPr>
          <w:lang w:val="fr_FR" w:bidi="fr_FR"/>
        </w:rPr>
      </w:r>
      <w:r>
        <w:rPr>
          <w:lang w:val="fr_FR" w:bidi="fr_FR"/>
        </w:rPr>
        <w:t xml:space="preserve">Ensuite, Abram est allé à Hebron et a dressé sa tente près des grands arbres de </w:t>
      </w:r>
      <w:r>
        <w:rPr>
          <w:b/>
          <w:lang w:val="fr_FR" w:bidi="fr_FR"/>
        </w:rPr>
        <w:t>Mamre</w:t>
      </w:r>
      <w:r>
        <w:rPr>
          <w:lang w:val="fr_FR" w:bidi="fr_FR"/>
        </w:rPr>
        <w:t xml:space="preserve">. Mamre était un autre nom de lieu pour Hebron. Abram était avec sa femme, des serviteurs et des animaux. Là, Abram a construit un </w:t>
      </w:r>
      <w:r>
        <w:rPr>
          <w:b/>
          <w:lang w:val="fr_FR" w:bidi="fr_FR"/>
        </w:rPr>
        <w:t>autel</w:t>
      </w:r>
      <w:r>
        <w:rPr>
          <w:lang w:val="fr_FR" w:bidi="fr_FR"/>
        </w:rPr>
        <w:t xml:space="preserve"> à Dieu. N'oubliez pas de traduire le mot autel de la même manière que vous avez traduit ce mot dans les histoires précédentes. Le mot </w:t>
      </w:r>
      <w:r>
        <w:rPr>
          <w:lang w:val="fr_FR" w:bidi="fr_FR"/>
        </w:rPr>
        <w:t>autel</w:t>
      </w:r>
      <w:r>
        <w:rPr>
          <w:lang w:val="fr_FR" w:bidi="fr_FR"/>
        </w:rPr>
        <w:t xml:space="preserve"> peut aussi être trouvé dans le glossaire principal. Abram a adoré Dieu à cet endroit.</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raconter quelques phrases du passage et s'arrêter. Un autre membre du groupe devrait raconter la partie suivante du passage et s'arrêter. Continuez ainsi jusqu'à ce que le groupe ait raconté l'intégralité du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Chaque membre du groupe va maintenant raconter tout le passage en entier sans s'arrêter au moins une fois. S'il le souhaite,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quelle version du passage il préfère. Vous pouvez décider que vous avez aimé la façon dont un membre du groupe a raconté une partie du passage, mais que vous avez aimé la façon dont un autre membre du groupe a raconté une autre partie du passage. </w:t>
      </w:r>
    </w:p>
    <w:p>
      <w:pPr/>
      <w:r>
        <w:rPr>
          <w:lang w:val="fr_FR" w:bidi="fr_FR"/>
        </w:rPr>
      </w:r>
      <w:r>
        <w:rPr>
          <w:lang w:val="fr_FR" w:bidi="fr_FR"/>
        </w:rPr>
        <w:t>Mettez cet audio en pause ici.</w:t>
      </w:r>
    </w:p>
    <w:p>
      <w:pPr/>
      <w:r>
        <w:rPr>
          <w:lang w:val="fr_FR" w:bidi="fr_FR"/>
        </w:rPr>
      </w:r>
      <w:r>
        <w:rPr>
          <w:lang w:val="fr_FR" w:bidi="fr_FR"/>
        </w:rPr>
        <w:t xml:space="preserve">Maintenant, le groupe peut se mettre d'accord sur une version finale du passage. Chaque membre du groupe doit s'entraîner à raconter cette dernière version du passage. </w:t>
      </w:r>
      <w:r>
        <w:rPr>
          <w:lang w:val="fr_FR" w:bidi="fr_FR"/>
        </w:rPr>
      </w:r>
      <w:r>
        <w:rPr>
          <w:lang w:val="fr_FR" w:bidi="fr_FR"/>
        </w:rPr>
      </w:r>
    </w:p>
    <w:p>
      <w:pPr/>
      <w:r>
        <w:rPr>
          <w:lang w:val="fr_FR" w:bidi="fr_FR"/>
        </w:rPr>
      </w:r>
    </w:p>
    <w:p>
      <w:pPr>
        <w:pStyle w:val="Heading2"/>
      </w:pPr>
      <w:r>
        <w:rPr>
          <w:lang w:val="fr_FR" w:bidi="fr_FR"/>
        </w:rPr>
        <w:t>Genèse 14:1–16</w:t>
      </w:r>
      <w:r>
        <w:rPr>
          <w:lang w:val="fr_FR" w:bidi="fr_FR"/>
        </w:rPr>
      </w:r>
    </w:p>
    <w:p>
      <w:pPr>
        <w:pStyle w:val="Heading3"/>
      </w:pPr>
      <w:r>
        <w:rPr>
          <w:lang w:val="fr_FR" w:bidi="fr_FR"/>
        </w:rPr>
        <w:t>Écouter et Cœur</w:t>
      </w:r>
    </w:p>
    <w:p>
      <w:pPr/>
      <w:r>
        <w:rPr>
          <w:lang w:val="fr_FR" w:bidi="fr_FR"/>
        </w:rPr>
      </w:r>
      <w:r>
        <w:rPr>
          <w:lang w:val="fr_FR" w:bidi="fr_FR"/>
        </w:rPr>
        <w:t>Dans cette étape, écoutez Genèse 14:1–16 et gardez-le dans votre cœur. Écoutez une version audio de Genèse 14:1–16 trois fois dans trois versions différentes si possible Ecoutez une version audio de Genèse 21.1–21 trois fois dans trois différentes versions si possible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n'avez pas aimé ou n'avez-vous pas compris dans ce passage ?</w:t>
      </w:r>
    </w:p>
    <w:p>
      <w:pPr>
        <w:pStyle w:val="ListBullet"/>
        <w:spacing w:line="240" w:lineRule="auto"/>
        <w:ind w:left="720"/>
      </w:pPr>
      <w:r>
        <w:rPr>
          <w:lang w:val="fr_FR" w:bidi="fr_FR"/>
        </w:rPr>
      </w:r>
      <w:r>
        <w:rPr>
          <w:lang w:val="fr_FR" w:bidi="fr_FR"/>
        </w:rPr>
        <w:t xml:space="preserve">Que nous dit ce passage sur Dieu ?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Qui connaissez 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Genèse 4: 1–16 dans la version la plus facile à comprendre.</w:t>
      </w:r>
    </w:p>
    <w:p>
      <w:pPr/>
      <w:r>
        <w:rPr>
          <w:lang w:val="fr_FR" w:bidi="fr_FR"/>
        </w:rPr>
      </w:r>
      <w:r>
        <w:rPr>
          <w:lang w:val="fr_FR" w:bidi="fr_FR"/>
        </w:rPr>
        <w:t>Cette histoire se produit après que Abram et son neveu se sont séparés. Dans l'histoire précédente, Lot a décidé de vivre dans la ville de Sodome et Abram a décidé de vivre par les arbres de Mamre. Abram vivait dans un groupe d'arbres qui appartenaient à Mamre, qui est l'endroit où Dieu lui a dit de vivre. Mais dans cette histoire, Abram est attiré dans un conflit à proximité à cause de Lot.</w:t>
      </w:r>
    </w:p>
    <w:p>
      <w:pPr/>
      <w:r>
        <w:rPr>
          <w:lang w:val="fr_FR" w:bidi="fr_FR"/>
        </w:rPr>
      </w:r>
      <w:r>
        <w:rPr>
          <w:lang w:val="fr_FR" w:bidi="fr_FR"/>
        </w:rPr>
        <w:t>Cette histoire et la suivante sont deux parties d'une longue histoire et cette histoire donne l'arrière-plan pour la partie la plus importante de cette histoire qui se produit dans le prochain passage ou la prochaine partie de cette histoire.</w:t>
      </w:r>
    </w:p>
    <w:p>
      <w:pPr/>
      <w:r>
        <w:rPr>
          <w:lang w:val="fr_FR" w:bidi="fr_FR"/>
        </w:rPr>
      </w:r>
      <w:r>
        <w:rPr>
          <w:lang w:val="fr_FR" w:bidi="fr_FR"/>
        </w:rPr>
        <w:t>Cette histoire est différente de toutes les autres histoires d'Abram parce que c'est la seule histoire des combats d'Abram. Cette histoire montre qu'Abram est un bon chef. C'est aussi l'une des rares histoires sur Abram où Dieu ne parle pas.</w:t>
      </w:r>
    </w:p>
    <w:p>
      <w:pPr/>
      <w:r>
        <w:rPr>
          <w:lang w:val="fr_FR" w:bidi="fr_FR"/>
        </w:rPr>
      </w:r>
      <w:r>
        <w:rPr>
          <w:lang w:val="fr_FR" w:bidi="fr_FR"/>
        </w:rPr>
        <w:t xml:space="preserve"> Le roi Kedorlaomer d'Elam, le roi Amraphel de Shinéar qui était aussi appelé Babylonie, le roi Arioch d'Ellasar et le roi Tidal de Goyim étaient des rois conquérants. Ces rois conquérants étaient de la même région dans le nord qu'Abram utilisait pour vivre dans une région appelée Mésopotamie. Ces rois ont gouverné sur de grands territoires et le roi Kedorlaomer était leur chef.</w:t>
      </w:r>
    </w:p>
    <w:p>
      <w:pPr/>
      <w:r>
        <w:rPr>
          <w:lang w:val="fr_FR" w:bidi="fr_FR"/>
        </w:rPr>
      </w:r>
      <w:r>
        <w:rPr>
          <w:lang w:val="fr_FR" w:bidi="fr_FR"/>
        </w:rPr>
        <w:t>Arrêtez-vous ici et regardez une carte des régions que ces rois contrôlaient probablement en groupe. Arrêtez cet enregistrement ici pendant que vous reformulez le passage.</w:t>
      </w:r>
    </w:p>
    <w:p>
      <w:pPr/>
      <w:r>
        <w:rPr>
          <w:lang w:val="fr_FR" w:bidi="fr_FR"/>
        </w:rPr>
      </w:r>
      <w:r>
        <w:rPr>
          <w:lang w:val="fr_FR" w:bidi="fr_FR"/>
        </w:rPr>
        <w:t>Le roi Bera de Sodome, le roi Birsha de Gomorrhe, le roi Shinab d'Admah, le roi Shemeber de Tseboyim et le roi de Bela étaient des rois rebelles. Les rois rebelles contrôlaient les villes et les plus petites régions au sud des rois conquérants. Le roi Kedorlaomer d'Elam a gouverné sur les rois rebelles pendant 12 ans. Pendant ces années, les rois rebelles ont probablement payé un impôt au roi Kedorlaomer. C'étaient des paiements réguliers faits par un roi à un autre roi qui avait le contrôle sur cette ville. Les rois rebelles se sont rebellés dans la treizième année. Ils peuvent avoir fait partie d'une rébellion plus large contre le contrôle mésopotamien de leur région.</w:t>
      </w:r>
    </w:p>
    <w:p>
      <w:pPr/>
      <w:r>
        <w:rPr>
          <w:lang w:val="fr_FR" w:bidi="fr_FR"/>
        </w:rPr>
      </w:r>
      <w:r>
        <w:rPr>
          <w:lang w:val="fr_FR" w:bidi="fr_FR"/>
        </w:rPr>
        <w:t>Arrêtez-vous ici et regardez une carte des villes que les rois du sud contrôlaient en groupe. Arrêtez cet enregistrement ici pendant que vous reformulez le passage.</w:t>
      </w:r>
    </w:p>
    <w:p>
      <w:pPr/>
      <w:r>
        <w:rPr>
          <w:lang w:val="fr_FR" w:bidi="fr_FR"/>
        </w:rPr>
      </w:r>
      <w:r>
        <w:rPr>
          <w:lang w:val="fr_FR" w:bidi="fr_FR"/>
        </w:rPr>
        <w:t>Dans la quatorzième année, les rois conquérants du nord ont commencé à vaincre d'autres rois dans le sud. Les rois conquérants ont vaincu les Rephaïtes à Ashteroth Qarnaim, les Zouzites à Ham, les Émites à Shaveh Kiriathaim et les Horites dans le pays montagneux de Seir aussi loin qu'El Paran au bord du désert Ensuite, les rois conquérants se sont retournés et sont venus à En Mishpat et ont conquis toute la terre des Amalécites et des Amoréens vivant à Hatsatson Tamar.</w:t>
      </w:r>
    </w:p>
    <w:p>
      <w:pPr/>
      <w:r>
        <w:rPr>
          <w:lang w:val="fr_FR" w:bidi="fr_FR"/>
        </w:rPr>
      </w:r>
      <w:r>
        <w:rPr>
          <w:lang w:val="fr_FR" w:bidi="fr_FR"/>
        </w:rPr>
        <w:t xml:space="preserve"> Arrêtez-vous ici et regardez une carte de toutes les villes et les régions que les rois conquérants ont conquises en tant que groupe. Arrêtez cet enregistrement ici pendant que vous reformulez le passage.</w:t>
      </w:r>
    </w:p>
    <w:p>
      <w:pPr/>
      <w:r>
        <w:rPr>
          <w:lang w:val="fr_FR" w:bidi="fr_FR"/>
        </w:rPr>
      </w:r>
      <w:r>
        <w:rPr>
          <w:lang w:val="fr_FR" w:bidi="fr_FR"/>
        </w:rPr>
        <w:t xml:space="preserve"> Les rois rebelles se sont préparés pour la bataille dans la vallée de Siddim. Ici, l'histoire répète les noms de tous les rois conquérants et déclare que quatre rois qui étaient les rois conquérants se sont battus contre cinq rois qui étaient les rebelles.</w:t>
      </w:r>
    </w:p>
    <w:p>
      <w:pPr/>
      <w:r>
        <w:rPr>
          <w:lang w:val="fr_FR" w:bidi="fr_FR"/>
        </w:rPr>
      </w:r>
      <w:r>
        <w:rPr>
          <w:lang w:val="fr_FR" w:bidi="fr_FR"/>
        </w:rPr>
        <w:t>La vallée de Siddim a été renommée plus tard la mer Morte ou la vallée de la mer salée. La vallée de Siddim peut avoir été une vallée qui est devenue plus tard une partie du lac à proximité.</w:t>
      </w:r>
    </w:p>
    <w:p>
      <w:pPr/>
      <w:r>
        <w:rPr>
          <w:lang w:val="fr_FR" w:bidi="fr_FR"/>
        </w:rPr>
      </w:r>
      <w:r>
        <w:rPr>
          <w:lang w:val="fr_FR" w:bidi="fr_FR"/>
        </w:rPr>
        <w:t>La vallée était remplie de fosses de bitume. Le bitume ou le goudron était une substance collante que les constructeurs utilisaient pour tenir les briques ensemble dans les bâtiments ou les murs. Quand les rois de Sodome et de Gomorrhe ont fui après que les rois conquérants du nord les ont vaincus, certains de leur hommes sont tombés dans les fosses. Les hommes peuvent être morts quand ils sont tombés dans les fosses ou ils peuvent s'être cachés à dessein dans les fosses.</w:t>
      </w:r>
    </w:p>
    <w:p>
      <w:pPr/>
      <w:r>
        <w:rPr>
          <w:lang w:val="fr_FR" w:bidi="fr_FR"/>
        </w:rPr>
      </w:r>
      <w:r>
        <w:rPr>
          <w:lang w:val="fr_FR" w:bidi="fr_FR"/>
        </w:rPr>
        <w:t>Arrêtez-vous ici et regardez une photo de goudron ou de fosses de goudron en groupe. Si votre langue n'a pas un mot pour goudron, discutez d'autres façons de décrire les fosses dans lesquelles les hommes sont tombés. Arrêtez cet enregistrement ici pendant que vous reformulez le passage.</w:t>
      </w:r>
    </w:p>
    <w:p>
      <w:pPr/>
      <w:r>
        <w:rPr>
          <w:lang w:val="fr_FR" w:bidi="fr_FR"/>
        </w:rPr>
      </w:r>
      <w:r>
        <w:rPr>
          <w:lang w:val="fr_FR" w:bidi="fr_FR"/>
        </w:rPr>
        <w:t>Un homme a échappé aux combats. L'homme qui a échappé peut avoir été l'un des hommes de Lot ou il peut avoir été un soldat se battant pour l'un des rois rebelles.</w:t>
      </w:r>
    </w:p>
    <w:p>
      <w:pPr/>
      <w:r>
        <w:rPr>
          <w:lang w:val="fr_FR" w:bidi="fr_FR"/>
        </w:rPr>
      </w:r>
      <w:r>
        <w:rPr>
          <w:lang w:val="fr_FR" w:bidi="fr_FR"/>
        </w:rPr>
        <w:t>L'homme a dit à Abram l' Hébreu ce qui s'était passé. Il a dit à Abram que Lot avait été capturé de la ville de Sodome où Lot avait vécu. C'est la première fois que le mot hébreux est utilisé dans la Bible. Ici, il était probablement utilisé pour décrire les gens auxquels Abram appartenait et montrer qu'il était différent des gens parmi lesquels il vivait</w:t>
      </w:r>
    </w:p>
    <w:p>
      <w:pPr/>
      <w:r>
        <w:rPr>
          <w:lang w:val="fr_FR" w:bidi="fr_FR"/>
        </w:rPr>
      </w:r>
      <w:r>
        <w:rPr>
          <w:lang w:val="fr_FR" w:bidi="fr_FR"/>
        </w:rPr>
        <w:t>Abram vivait dans les grands chênes appartenant à Mamre l'Amoréen. Mamre et ses parents, Eshkol et Aner étaient les alliés d'Abram. Mamre et ses parents ont probablement joint leurs forces avec Abram pour vaincre les rois conquérants parce qu'ils reçoivent des récompenses pour leur travail dans la prochaine histoire.</w:t>
      </w:r>
    </w:p>
    <w:p>
      <w:pPr/>
      <w:r>
        <w:rPr>
          <w:lang w:val="fr_FR" w:bidi="fr_FR"/>
        </w:rPr>
      </w:r>
      <w:r>
        <w:rPr>
          <w:lang w:val="fr_FR" w:bidi="fr_FR"/>
        </w:rPr>
        <w:t>Arrêtez-vous ici et regardez où Abram vivait sur une carte en groupe. Arrêtez cet enregistrement ici pendant que vous reformulez le passage.</w:t>
      </w:r>
    </w:p>
    <w:p>
      <w:pPr/>
      <w:r>
        <w:rPr>
          <w:lang w:val="fr_FR" w:bidi="fr_FR"/>
        </w:rPr>
      </w:r>
      <w:r>
        <w:rPr>
          <w:lang w:val="fr_FR" w:bidi="fr_FR"/>
        </w:rPr>
        <w:t>Abram a rassemblé 318 hommes formés de sa maison Ces hommes étaient des esclaves ou des serviteurs qui étaient formés à se battre. Ils ont poursuivi les rois conquérants au nord à Dan. Abram divisait ses hommes et a vaincu les rois conquérants à Dan, puis les a poursuivis plus au nord à Hobah. Ensuite, Abram est revenu avec Lot, les possessions de Lot, toutes les possessions que les rois conquérants ont prises et toutes les femmes et d'autres captifs que les rois conquérants ont pris quand ils ont conquis Sodom et Gomorrhe.</w:t>
      </w:r>
    </w:p>
    <w:p>
      <w:pPr/>
      <w:r>
        <w:rPr>
          <w:lang w:val="fr_FR" w:bidi="fr_FR"/>
        </w:rPr>
      </w:r>
      <w:r>
        <w:rPr>
          <w:lang w:val="fr_FR" w:bidi="fr_FR"/>
        </w:rPr>
        <w:t xml:space="preserve">Arrêtez-vous ici pour discuter en groupe. Racontez une histoire sur une bataille majeure ou une guerre que vos gens ont combattue. Qui a combattu contre qui ? Quels types de choses se sont produites pendant les combats ? Quels types de personnes ont travaillé ensemble pendant la guerre ? </w:t>
      </w:r>
    </w:p>
    <w:p>
      <w:pPr/>
      <w:r>
        <w:rPr>
          <w:lang w:val="fr_FR" w:bidi="fr_FR"/>
        </w:rPr>
      </w:r>
      <w:r>
        <w:rPr>
          <w:lang w:val="fr_FR" w:bidi="fr_FR"/>
        </w:rPr>
        <w:t>Arrêtez-vous ici et tracez Abram le voyage de ses hommes à Dan, puis Hobah et retour sur une carte.</w:t>
      </w:r>
      <w:r>
        <w:rPr>
          <w:lang w:val="fr_FR" w:bidi="fr_FR"/>
        </w:rPr>
      </w:r>
    </w:p>
    <w:p>
      <w:pPr>
        <w:pStyle w:val="Heading3"/>
      </w:pPr>
      <w:r>
        <w:rPr>
          <w:lang w:val="fr_FR" w:bidi="fr_FR"/>
        </w:rPr>
        <w:t>Définir les Scènes</w:t>
      </w:r>
    </w:p>
    <w:p>
      <w:pPr/>
      <w:r>
        <w:rPr>
          <w:lang w:val="fr_FR" w:bidi="fr_FR"/>
        </w:rPr>
      </w:r>
      <w:r>
        <w:rPr>
          <w:lang w:val="fr_FR" w:bidi="fr_FR"/>
        </w:rPr>
        <w:t>Écoutez la version audio de Genèse 4: 1–16 dans la version la plus facile à comprendre.</w:t>
      </w:r>
    </w:p>
    <w:p>
      <w:pPr/>
      <w:r>
        <w:rPr>
          <w:lang w:val="fr_FR" w:bidi="fr_FR"/>
        </w:rPr>
      </w:r>
      <w:r>
        <w:rPr>
          <w:lang w:val="fr_FR" w:bidi="fr_FR"/>
        </w:rPr>
        <w:t>Dans cette étape, le groupe définira les différentes parties, les personnages et le cadre du passage. Ensuite, le groupe visualisera ce passage.</w:t>
      </w:r>
    </w:p>
    <w:p>
      <w:pPr/>
      <w:r>
        <w:rPr>
          <w:lang w:val="fr_FR" w:bidi="fr_FR"/>
        </w:rPr>
      </w:r>
      <w:r>
        <w:rPr>
          <w:lang w:val="fr_FR" w:bidi="fr_FR"/>
        </w:rPr>
        <w:t>Il y a quatre scènes dans ce passage.</w:t>
      </w:r>
    </w:p>
    <w:p>
      <w:pPr/>
      <w:r>
        <w:rPr>
          <w:lang w:val="fr_FR" w:bidi="fr_FR"/>
        </w:rPr>
      </w:r>
      <w:r>
        <w:rPr>
          <w:b/>
          <w:lang w:val="fr_FR" w:bidi="fr_FR"/>
        </w:rPr>
        <w:t>Dans la première scène :</w:t>
      </w:r>
      <w:r>
        <w:rPr>
          <w:lang w:val="fr_FR" w:bidi="fr_FR"/>
        </w:rPr>
        <w:t xml:space="preserve"> Comme vous pourriez vous rappeler, Abram vivait à l'origine dans une région appelée Mésopotamie avant que Dieu lui ait dit de bouger. À un moment donné pendant que Abram se réinstallait, un groupe de quatre rois en Mésopotamie se sont alliés ensemble et ont conquis les villes à proximité. Le roi le plus important était Kedorlaomer, le roi d'Elam. Les autres rois étaient Tideal de Goyim, Amraphel roi de Chinéar (ou Babylonie) et Arioch roi d'Ellasar. Ces rois conquérants ont même conquis des villes près d'Abram, comme Sodome et Gomorrhe. Les rois conquérants ont gouverné pendant 12 ans, mais l'année après cela, cinq rois au sud des rois conquérants se sont rebellés. Ces rois rebelles se sont réunis dans la vallée de Siddim (qui était plus tard appelée la vallée de la mer Morte). Les cinq rois rebelles étaient le roi Béra de Sodome, le roi Bircha de Gomorrhe, le roi Shinab d'Admah, le roi Cheémeéber de Tseboïm et le roi de Béla (ou Tsoar).</w:t>
      </w:r>
    </w:p>
    <w:p>
      <w:pPr/>
      <w:r>
        <w:rPr>
          <w:lang w:val="fr_FR" w:bidi="fr_FR"/>
        </w:rPr>
      </w:r>
      <w:r>
        <w:rPr>
          <w:b/>
          <w:lang w:val="fr_FR" w:bidi="fr_FR"/>
        </w:rPr>
        <w:t>Dans la deuxième scène</w:t>
      </w:r>
      <w:r>
        <w:rPr>
          <w:lang w:val="fr_FR" w:bidi="fr_FR"/>
        </w:rPr>
        <w:t xml:space="preserve"> l'année où les rois rebelles se sont rebellés, le roi Kedorlaomer et ses alliés, les autres rois conquérants ont vaincu les Rephaïtes à Achteroth -Quarnaïm les Zuzites à Ham, les Émites à Chavé Qiryataïm et les Horites dans le pays montagneux de Séir aussi loin qu'El Paran qui était près du désert</w:t>
      </w:r>
    </w:p>
    <w:p>
      <w:pPr/>
      <w:r>
        <w:rPr>
          <w:lang w:val="fr_FR" w:bidi="fr_FR"/>
        </w:rPr>
      </w:r>
      <w:r>
        <w:rPr>
          <w:lang w:val="fr_FR" w:bidi="fr_FR"/>
        </w:rPr>
        <w:t>Ensuite, les rois conquérants revenus et ont conquis le territoire des Amalékites des Amoréens qui vivaient à Hazezon Tamar.</w:t>
      </w:r>
    </w:p>
    <w:p>
      <w:pPr/>
      <w:r>
        <w:rPr>
          <w:lang w:val="fr_FR" w:bidi="fr_FR"/>
        </w:rPr>
      </w:r>
      <w:r>
        <w:rPr>
          <w:b/>
          <w:lang w:val="fr_FR" w:bidi="fr_FR"/>
        </w:rPr>
        <w:t>Dans la troisième scène Ensuite,</w:t>
      </w:r>
      <w:r>
        <w:rPr>
          <w:lang w:val="fr_FR" w:bidi="fr_FR"/>
        </w:rPr>
        <w:t xml:space="preserve"> les rois rebelles de Sodome, Gomorrhe, Adma, Tseboïm et Béla (ou Tsoar) se sont pour bataille dans la vallée de Siddim. C'était quatre rois conquérants contre cinq rois rebelles. La vallée de Siddim était pleine de bitume (ou de goudrons) Quand les rois rebelles de Sodome et de Gomorrhe ont fui, certains sont tombés dans les fosses. Le reste a fui dans les collines.</w:t>
      </w:r>
    </w:p>
    <w:p>
      <w:pPr/>
      <w:r>
        <w:rPr>
          <w:lang w:val="fr_FR" w:bidi="fr_FR"/>
        </w:rPr>
      </w:r>
      <w:r>
        <w:rPr>
          <w:lang w:val="fr_FR" w:bidi="fr_FR"/>
        </w:rPr>
        <w:t>Les quatre rois conquérants ont ensuite pillé Sodome et Gomorrhe. Ils pris toutes les possessions et la nourriture des villes. Ils ont aussi capturé Lot, le neveu d'Abram qui vivait à Sodome. Ils ont pris Lot et toutes ses possessions.</w:t>
      </w:r>
    </w:p>
    <w:p>
      <w:pPr/>
      <w:r>
        <w:rPr>
          <w:lang w:val="fr_FR" w:bidi="fr_FR"/>
        </w:rPr>
      </w:r>
      <w:r>
        <w:rPr>
          <w:b/>
          <w:lang w:val="fr_FR" w:bidi="fr_FR"/>
        </w:rPr>
        <w:t>Dans la quatrième scène :</w:t>
      </w:r>
      <w:r>
        <w:rPr>
          <w:lang w:val="fr_FR" w:bidi="fr_FR"/>
        </w:rPr>
        <w:t xml:space="preserve"> L'un des hommes de Lot a échappé aux combats. L'homme a dit à Abram l' Hébreu ce qui s'était passé. Abram vivait près des chênes de Mamré l'Amoréen. Mamre et ses parents Eshkol et Aner étaient des alliés d'Abram.</w:t>
      </w:r>
    </w:p>
    <w:p>
      <w:pPr/>
      <w:r>
        <w:rPr>
          <w:lang w:val="fr_FR" w:bidi="fr_FR"/>
        </w:rPr>
      </w:r>
      <w:r>
        <w:rPr>
          <w:lang w:val="fr_FR" w:bidi="fr_FR"/>
        </w:rPr>
        <w:t>Quand Abram a entendu que son parent Lot avait été capturé, il a rassemblé les 318 hommes formés dans sa maison et a poursuivi les rois conquérants aussi loin au nord que Dan. Abram a divisé ses hommes pendant la nuit, a vaincu les rois conquérants et les a poursuivis aussi loin au nord que Hoba (qui était au nord de Damas). Ensuite, Abram est revenu avec toutes les possessions que les rois conquérants avaient prises, y compris Lot et toutes les possessions de Lot ainsi que les femmes et les autres captifs.</w:t>
      </w:r>
    </w:p>
    <w:p>
      <w:pPr/>
      <w:r>
        <w:rPr>
          <w:lang w:val="fr_FR" w:bidi="fr_FR"/>
        </w:rPr>
      </w:r>
      <w:r>
        <w:rPr>
          <w:lang w:val="fr_FR" w:bidi="fr_FR"/>
        </w:rPr>
        <w:t>Les personnages de ce passage sont ::</w:t>
      </w:r>
    </w:p>
    <w:p>
      <w:pPr/>
      <w:r>
        <w:rPr>
          <w:lang w:val="fr_FR" w:bidi="fr_FR"/>
        </w:rPr>
      </w:r>
      <w:r>
        <w:rPr>
          <w:lang w:val="fr_FR" w:bidi="fr_FR"/>
        </w:rPr>
        <w:t xml:space="preserve">Les quatre rois conquérants </w:t>
      </w:r>
    </w:p>
    <w:p>
      <w:pPr>
        <w:pStyle w:val="ListBullet"/>
        <w:spacing w:line="240" w:lineRule="auto"/>
        <w:ind w:left="720"/>
      </w:pPr>
      <w:r>
        <w:rPr>
          <w:lang w:val="fr_FR" w:bidi="fr_FR"/>
        </w:rPr>
      </w:r>
      <w:r>
        <w:rPr>
          <w:lang w:val="fr_FR" w:bidi="fr_FR"/>
        </w:rPr>
        <w:t>Roi Amraphel de Shinéar (ou Babylonie)</w:t>
      </w:r>
    </w:p>
    <w:p>
      <w:pPr>
        <w:pStyle w:val="ListBullet"/>
        <w:spacing w:line="240" w:lineRule="auto"/>
        <w:ind w:left="720"/>
      </w:pPr>
      <w:r>
        <w:rPr>
          <w:lang w:val="fr_FR" w:bidi="fr_FR"/>
        </w:rPr>
      </w:r>
      <w:r>
        <w:rPr>
          <w:lang w:val="fr_FR" w:bidi="fr_FR"/>
        </w:rPr>
        <w:t>Aryok roi d'Ellasar</w:t>
      </w:r>
    </w:p>
    <w:p>
      <w:pPr>
        <w:pStyle w:val="ListBullet"/>
        <w:spacing w:line="240" w:lineRule="auto"/>
        <w:ind w:left="720"/>
      </w:pPr>
      <w:r>
        <w:rPr>
          <w:lang w:val="fr_FR" w:bidi="fr_FR"/>
        </w:rPr>
      </w:r>
      <w:r>
        <w:rPr>
          <w:lang w:val="fr_FR" w:bidi="fr_FR"/>
        </w:rPr>
        <w:t>Le roi Kedorlaomer d'Elam</w:t>
      </w:r>
    </w:p>
    <w:p>
      <w:pPr>
        <w:pStyle w:val="ListBullet"/>
        <w:spacing w:line="240" w:lineRule="auto"/>
        <w:ind w:left="720"/>
      </w:pPr>
      <w:r>
        <w:rPr>
          <w:lang w:val="fr_FR" w:bidi="fr_FR"/>
        </w:rPr>
      </w:r>
      <w:r>
        <w:rPr>
          <w:lang w:val="fr_FR" w:bidi="fr_FR"/>
        </w:rPr>
        <w:t>Roi Tideal de Goyim</w:t>
      </w:r>
    </w:p>
    <w:p>
      <w:pPr/>
      <w:r>
        <w:rPr>
          <w:lang w:val="fr_FR" w:bidi="fr_FR"/>
        </w:rPr>
      </w:r>
      <w:r>
        <w:rPr>
          <w:lang w:val="fr_FR" w:bidi="fr_FR"/>
        </w:rPr>
        <w:t xml:space="preserve">Les cinq rois rebelles </w:t>
      </w:r>
    </w:p>
    <w:p>
      <w:pPr>
        <w:pStyle w:val="ListBullet"/>
        <w:spacing w:line="240" w:lineRule="auto"/>
        <w:ind w:left="720"/>
      </w:pPr>
      <w:r>
        <w:rPr>
          <w:lang w:val="fr_FR" w:bidi="fr_FR"/>
        </w:rPr>
      </w:r>
      <w:r>
        <w:rPr>
          <w:lang w:val="fr_FR" w:bidi="fr_FR"/>
        </w:rPr>
        <w:t>Le roi Béra de Sodome</w:t>
      </w:r>
    </w:p>
    <w:p>
      <w:pPr>
        <w:pStyle w:val="ListBullet"/>
        <w:spacing w:line="240" w:lineRule="auto"/>
        <w:ind w:left="720"/>
      </w:pPr>
      <w:r>
        <w:rPr>
          <w:lang w:val="fr_FR" w:bidi="fr_FR"/>
        </w:rPr>
      </w:r>
      <w:r>
        <w:rPr>
          <w:lang w:val="fr_FR" w:bidi="fr_FR"/>
        </w:rPr>
        <w:t>Roi Birsha de Gomorrhe</w:t>
      </w:r>
    </w:p>
    <w:p>
      <w:pPr>
        <w:pStyle w:val="ListBullet"/>
        <w:spacing w:line="240" w:lineRule="auto"/>
        <w:ind w:left="720"/>
      </w:pPr>
      <w:r>
        <w:rPr>
          <w:lang w:val="fr_FR" w:bidi="fr_FR"/>
        </w:rPr>
      </w:r>
      <w:r>
        <w:rPr>
          <w:lang w:val="fr_FR" w:bidi="fr_FR"/>
        </w:rPr>
        <w:t>Roi Shinab d'Admah</w:t>
      </w:r>
    </w:p>
    <w:p>
      <w:pPr>
        <w:pStyle w:val="ListBullet"/>
        <w:spacing w:line="240" w:lineRule="auto"/>
        <w:ind w:left="720"/>
      </w:pPr>
      <w:r>
        <w:rPr>
          <w:lang w:val="fr_FR" w:bidi="fr_FR"/>
        </w:rPr>
      </w:r>
      <w:r>
        <w:rPr>
          <w:lang w:val="fr_FR" w:bidi="fr_FR"/>
        </w:rPr>
        <w:t>Roi Shéméber de Tseboïm</w:t>
      </w:r>
    </w:p>
    <w:p>
      <w:pPr>
        <w:pStyle w:val="ListBullet"/>
        <w:spacing w:line="240" w:lineRule="auto"/>
        <w:ind w:left="720"/>
      </w:pPr>
      <w:r>
        <w:rPr>
          <w:lang w:val="fr_FR" w:bidi="fr_FR"/>
        </w:rPr>
      </w:r>
      <w:r>
        <w:rPr>
          <w:lang w:val="fr_FR" w:bidi="fr_FR"/>
        </w:rPr>
        <w:t>Le roi de Béla (ou Tsoar)</w:t>
      </w:r>
    </w:p>
    <w:p>
      <w:pPr/>
      <w:r>
        <w:rPr>
          <w:lang w:val="fr_FR" w:bidi="fr_FR"/>
        </w:rPr>
      </w:r>
      <w:r>
        <w:rPr>
          <w:lang w:val="fr_FR" w:bidi="fr_FR"/>
        </w:rPr>
        <w:t xml:space="preserve">D'autres personnages dans cette histoire sont </w:t>
      </w:r>
    </w:p>
    <w:p>
      <w:pPr>
        <w:pStyle w:val="ListBullet"/>
        <w:spacing w:line="240" w:lineRule="auto"/>
        <w:ind w:left="720"/>
      </w:pPr>
      <w:r>
        <w:rPr>
          <w:lang w:val="fr_FR" w:bidi="fr_FR"/>
        </w:rPr>
      </w:r>
      <w:r>
        <w:rPr>
          <w:lang w:val="fr_FR" w:bidi="fr_FR"/>
        </w:rPr>
        <w:t>Lot, le neveu d'Abram</w:t>
      </w:r>
    </w:p>
    <w:p>
      <w:pPr>
        <w:pStyle w:val="ListBullet"/>
        <w:spacing w:line="240" w:lineRule="auto"/>
        <w:ind w:left="720"/>
      </w:pPr>
      <w:r>
        <w:rPr>
          <w:lang w:val="fr_FR" w:bidi="fr_FR"/>
        </w:rPr>
      </w:r>
      <w:r>
        <w:rPr>
          <w:lang w:val="fr_FR" w:bidi="fr_FR"/>
        </w:rPr>
        <w:t xml:space="preserve">Un homme qui a échappé à la bataille </w:t>
      </w:r>
    </w:p>
    <w:p>
      <w:pPr>
        <w:pStyle w:val="ListBullet"/>
        <w:spacing w:line="240" w:lineRule="auto"/>
        <w:ind w:left="720"/>
      </w:pPr>
      <w:r>
        <w:rPr>
          <w:lang w:val="fr_FR" w:bidi="fr_FR"/>
        </w:rPr>
      </w:r>
      <w:r>
        <w:rPr>
          <w:lang w:val="fr_FR" w:bidi="fr_FR"/>
        </w:rPr>
        <w:t>Abram l'Hébreux</w:t>
      </w:r>
    </w:p>
    <w:p>
      <w:pPr>
        <w:pStyle w:val="ListBullet"/>
        <w:spacing w:line="240" w:lineRule="auto"/>
        <w:ind w:left="720"/>
      </w:pPr>
      <w:r>
        <w:rPr>
          <w:lang w:val="fr_FR" w:bidi="fr_FR"/>
        </w:rPr>
      </w:r>
      <w:r>
        <w:rPr>
          <w:lang w:val="fr_FR" w:bidi="fr_FR"/>
        </w:rPr>
        <w:t>318 hommes formés de la maison d'Abram</w:t>
      </w:r>
    </w:p>
    <w:p>
      <w:pPr>
        <w:pStyle w:val="ListBullet"/>
        <w:spacing w:line="240" w:lineRule="auto"/>
        <w:ind w:left="720"/>
      </w:pPr>
      <w:r>
        <w:rPr>
          <w:lang w:val="fr_FR" w:bidi="fr_FR"/>
        </w:rPr>
      </w:r>
      <w:r>
        <w:rPr>
          <w:lang w:val="fr_FR" w:bidi="fr_FR"/>
        </w:rPr>
        <w:t>Mamre l' Amoréen, l'allié d'Abram</w:t>
      </w:r>
    </w:p>
    <w:p>
      <w:pPr>
        <w:pStyle w:val="ListBullet"/>
        <w:spacing w:line="240" w:lineRule="auto"/>
        <w:ind w:left="720"/>
      </w:pPr>
      <w:r>
        <w:rPr>
          <w:lang w:val="fr_FR" w:bidi="fr_FR"/>
        </w:rPr>
      </w:r>
      <w:r>
        <w:rPr>
          <w:lang w:val="fr_FR" w:bidi="fr_FR"/>
        </w:rPr>
        <w:t>Les parents de Mamré, Eshkol et Aner, sont aussi les alliés d'Abram</w:t>
      </w:r>
    </w:p>
    <w:p>
      <w:pPr/>
      <w:r>
        <w:rPr>
          <w:lang w:val="fr_FR" w:bidi="fr_FR"/>
        </w:rPr>
      </w:r>
      <w:r>
        <w:rPr>
          <w:lang w:val="fr_FR" w:bidi="fr_FR"/>
        </w:rPr>
        <w:t>En groupe, réfléchissez aux différentes parties du passage.</w:t>
      </w:r>
    </w:p>
    <w:p>
      <w:pPr/>
      <w:r>
        <w:rPr>
          <w:lang w:val="fr_FR" w:bidi="fr_FR"/>
        </w:rPr>
      </w:r>
      <w:r>
        <w:rPr>
          <w:lang w:val="fr_FR" w:bidi="fr_FR"/>
        </w:rPr>
        <w:t>Cette histoire commence en même temps que la fin de l'histoire précédente. À la fin de l'histoire précédente, Abram a déménagé pour vivre près du groupe de chênes qui appartenaient à Mamré À peu près en ce moment, quand cette histoire a commencé, la guerre a éclaté dans la région.</w:t>
      </w:r>
    </w:p>
    <w:p>
      <w:pPr/>
      <w:r>
        <w:rPr>
          <w:lang w:val="fr_FR" w:bidi="fr_FR"/>
        </w:rPr>
      </w:r>
      <w:r>
        <w:rPr>
          <w:lang w:val="fr_FR" w:bidi="fr_FR"/>
        </w:rPr>
        <w:t>La guerre a éclaté entre cinq rois conquérants et cinq rois rebelles. Ici, l'histoire nous dit l'histoire de la guerre. Kedorlaomer d'Elam était un roi puissant qui a gouverné sur beaucoup de villes et leurs rois, y compris cinq rois rebelles dans le sud, près de l'endroit où Abram vivait, le roi Béra de Sodome, le roi Birsha de Gomorrhe, le roi Shineab d'Adma, le roi Shéméber de Tseboïm et le roi de Bela (ou Tsoar). Les alliés du roi Kedorlaomer d'Elam dans le nord, les rois conquérants étaient le roi Amraphel de Shinéar, le roi Aryok d'Ellasar et le roi marée de Goyim.</w:t>
      </w:r>
    </w:p>
    <w:p>
      <w:pPr/>
      <w:r>
        <w:rPr>
          <w:lang w:val="fr_FR" w:bidi="fr_FR"/>
        </w:rPr>
      </w:r>
      <w:r>
        <w:rPr>
          <w:lang w:val="fr_FR" w:bidi="fr_FR"/>
        </w:rPr>
        <w:t>Arrêtez vous ici et regardez une photo d'une pierre à moudre en groupe. Soulignez le territoire ou la ville de chaque roi sur la carte. Arrêtez l'audio ici.</w:t>
      </w:r>
    </w:p>
    <w:p>
      <w:pPr/>
      <w:r>
        <w:rPr>
          <w:lang w:val="fr_FR" w:bidi="fr_FR"/>
        </w:rPr>
      </w:r>
      <w:r>
        <w:rPr>
          <w:lang w:val="fr_FR" w:bidi="fr_FR"/>
        </w:rPr>
        <w:t>L'histoire ne répertorie pas le nom du roi dans un ordre spécial, mais le roi Kedorlaomer était le roi le plus important dans ses alliés.</w:t>
      </w:r>
    </w:p>
    <w:p>
      <w:pPr/>
      <w:r>
        <w:rPr>
          <w:lang w:val="fr_FR" w:bidi="fr_FR"/>
        </w:rPr>
      </w:r>
      <w:r>
        <w:rPr>
          <w:lang w:val="fr_FR" w:bidi="fr_FR"/>
        </w:rPr>
        <w:t>Arrêtez-vous ici et discutez de cette question en groupe : Comment montrez-vous qui est le plus important dans une liste de noms dans votre culture ? Arrêtez l'audio ici.</w:t>
      </w:r>
    </w:p>
    <w:p>
      <w:pPr/>
      <w:r>
        <w:rPr>
          <w:lang w:val="fr_FR" w:bidi="fr_FR"/>
        </w:rPr>
      </w:r>
      <w:r>
        <w:rPr>
          <w:lang w:val="fr_FR" w:bidi="fr_FR"/>
        </w:rPr>
        <w:t>Le roi Kedorlaomer a gouverné sur les rois rebelles pendant 12 ans et l'année après cela, la treizième année, ils se sont rebellés et la guerre a éclaté.</w:t>
      </w:r>
    </w:p>
    <w:p>
      <w:pPr/>
      <w:r>
        <w:rPr>
          <w:lang w:val="fr_FR" w:bidi="fr_FR"/>
        </w:rPr>
      </w:r>
      <w:r>
        <w:rPr>
          <w:lang w:val="fr_FR" w:bidi="fr_FR"/>
        </w:rPr>
        <w:t>La deuxième scène a lieu l'année après que les rois rebelles se sont rebellés, la quatorzième année. C'est l'année où Abram a probablement déménagé pour vivre près des chênes appartenant à Mamré Les rois conquérants ont vaincu les Rephaïtes à Ashteroth Qarnaïm, les Zouzites à Ham, les Émites à Shaveh Kiriathaim et les Horites dans le pays montagneux de Séir aussi loin qu'El Paran au bord du désert</w:t>
      </w:r>
    </w:p>
    <w:p>
      <w:pPr/>
      <w:r>
        <w:rPr>
          <w:lang w:val="fr_FR" w:bidi="fr_FR"/>
        </w:rPr>
      </w:r>
      <w:r>
        <w:rPr>
          <w:lang w:val="fr_FR" w:bidi="fr_FR"/>
        </w:rPr>
        <w:t>Ensuite, les rois conquérants se sont retournés et sont venus à En Mishpahth et ont conquis toute la terre des Amalécites et des Amoréens vivant à Hatsatsôn Tamar. Ensuite, ils sont venus à Siddim Valley.</w:t>
      </w:r>
    </w:p>
    <w:p>
      <w:pPr/>
      <w:r>
        <w:rPr>
          <w:lang w:val="fr_FR" w:bidi="fr_FR"/>
        </w:rPr>
      </w:r>
      <w:r>
        <w:rPr>
          <w:lang w:val="fr_FR" w:bidi="fr_FR"/>
        </w:rPr>
        <w:t>Arrêtez vous ici et regardez une photo d'une pierre à moudre en groupe. Tracez le chemin du roi Kedorlaomer et de ses alliés pendant qu'ils ont conquis des parties de cette région. Arrêtez l'audio ici.</w:t>
      </w:r>
    </w:p>
    <w:p>
      <w:pPr/>
      <w:r>
        <w:rPr>
          <w:lang w:val="fr_FR" w:bidi="fr_FR"/>
        </w:rPr>
      </w:r>
      <w:r>
        <w:rPr>
          <w:lang w:val="fr_FR" w:bidi="fr_FR"/>
        </w:rPr>
        <w:t>Dans la troisième scène, les rois rebelles de Sodome, Gomorrhe, Admah, Zeboyim et Béla se sont préparés pour la bataille dans la vallée de Siddim.</w:t>
      </w:r>
    </w:p>
    <w:p>
      <w:pPr/>
      <w:r>
        <w:rPr>
          <w:lang w:val="fr_FR" w:bidi="fr_FR"/>
        </w:rPr>
      </w:r>
      <w:r>
        <w:rPr>
          <w:lang w:val="fr_FR" w:bidi="fr_FR"/>
        </w:rPr>
        <w:t>Arrêtez vous ici et regardez une photo d'une pierre à moudre en groupe. Pointez la vallée de Siddim sur la carte. Arrêtez l'audio ici.</w:t>
      </w:r>
    </w:p>
    <w:p>
      <w:pPr/>
      <w:r>
        <w:rPr>
          <w:lang w:val="fr_FR" w:bidi="fr_FR"/>
        </w:rPr>
      </w:r>
      <w:r>
        <w:rPr>
          <w:lang w:val="fr_FR" w:bidi="fr_FR"/>
        </w:rPr>
        <w:t>L'histoire se répète pour nous faire savoir qu'il est sur le point de décrire une bataille majeure.</w:t>
      </w:r>
    </w:p>
    <w:p>
      <w:pPr/>
      <w:r>
        <w:rPr>
          <w:lang w:val="fr_FR" w:bidi="fr_FR"/>
        </w:rPr>
      </w:r>
      <w:r>
        <w:rPr>
          <w:lang w:val="fr_FR" w:bidi="fr_FR"/>
        </w:rPr>
        <w:t>Arrêtez-vous ici et discutez cette question en groupe Comment votre langue et votre culture décrivent- elles les principales batailles dans les histoires ? Arrêtez l'audio ici.</w:t>
      </w:r>
    </w:p>
    <w:p>
      <w:pPr/>
      <w:r>
        <w:rPr>
          <w:lang w:val="fr_FR" w:bidi="fr_FR"/>
        </w:rPr>
      </w:r>
      <w:r>
        <w:rPr>
          <w:lang w:val="fr_FR" w:bidi="fr_FR"/>
        </w:rPr>
        <w:t>Visualisez la bataille. La vallée de Siddim était couverte de fosses de goudron. Pendant que les rois rebelles ont fui, certains sont tombés dans les fosses de goudron pendant que le reste a fui dans les collines.</w:t>
      </w:r>
    </w:p>
    <w:p>
      <w:pPr/>
      <w:r>
        <w:rPr>
          <w:lang w:val="fr_FR" w:bidi="fr_FR"/>
        </w:rPr>
      </w:r>
      <w:r>
        <w:rPr>
          <w:lang w:val="fr_FR" w:bidi="fr_FR"/>
        </w:rPr>
        <w:t>Arrêtez-vous ici et regardez les images de ce à quoi les fosses de peuvent avoir ressemblé en groupe. out Pointez les villes de Sodome et de Gomorrhe sur une carte. Arrêtez l'audio ici.</w:t>
      </w:r>
    </w:p>
    <w:p>
      <w:pPr/>
      <w:r>
        <w:rPr>
          <w:lang w:val="fr_FR" w:bidi="fr_FR"/>
        </w:rPr>
      </w:r>
      <w:r>
        <w:rPr>
          <w:lang w:val="fr_FR" w:bidi="fr_FR"/>
        </w:rPr>
        <w:t>Les rois conquérants ont pillé Sodome et Gomorrhe. Ils ont pris des possessions et de la nourriture. Ils ont aussi capturé Lot, le neveu d'Abram qui vivait à Sodome et a pris Lot et toutes ses possessions avec eux.</w:t>
      </w:r>
    </w:p>
    <w:p>
      <w:pPr/>
      <w:r>
        <w:rPr>
          <w:lang w:val="fr_FR" w:bidi="fr_FR"/>
        </w:rPr>
      </w:r>
      <w:r>
        <w:rPr>
          <w:lang w:val="fr_FR" w:bidi="fr_FR"/>
        </w:rPr>
        <w:t xml:space="preserve">Dans la quatrième scène, l'un des hommes de Lot s'est échappé et a dit à Abram l'Hébreu ce qui s'est passé. Abram vivait près des chênes de Mamré. Mamré et ses parents, Eshkol et Aner étaient les alliés d'Abram. </w:t>
      </w:r>
    </w:p>
    <w:p>
      <w:pPr/>
      <w:r>
        <w:rPr>
          <w:lang w:val="fr_FR" w:bidi="fr_FR"/>
        </w:rPr>
      </w:r>
      <w:r>
        <w:rPr>
          <w:lang w:val="fr_FR" w:bidi="fr_FR"/>
        </w:rPr>
        <w:t>Arrêtez-vous ici et en groupe regardez où Abram, Mamré, Eshkol et Aner vivaient sur une carte. Arrêtez l'audio ici.</w:t>
      </w:r>
    </w:p>
    <w:p>
      <w:pPr/>
      <w:r>
        <w:rPr>
          <w:lang w:val="fr_FR" w:bidi="fr_FR"/>
        </w:rPr>
      </w:r>
      <w:r>
        <w:rPr>
          <w:lang w:val="fr_FR" w:bidi="fr_FR"/>
        </w:rPr>
        <w:t>Abram a rassemblé 318 hommes formés de sa maison et a poursuivi les rois conquérants à Dan dans le nord. Il a divisé ses hommes et a attaqué dans la nuit, en vainquant les rois conquérants. Ils ont poursuivi les rois conquérants jusqu'à Hoba qui était au nord de Damas. Ensuite, Abram est revenu avec Lot, les possessions de Lot, tout ce que les rois conquérants avaient pris et tous les captifs et les femmes.</w:t>
      </w:r>
    </w:p>
    <w:p>
      <w:pPr/>
      <w:r>
        <w:rPr>
          <w:lang w:val="fr_FR" w:bidi="fr_FR"/>
        </w:rPr>
      </w:r>
      <w:r>
        <w:rPr>
          <w:lang w:val="fr_FR" w:bidi="fr_FR"/>
        </w:rPr>
        <w:t>Arrêtez-vous ici et tracez le voyage d'Abram au nord à Dan, puis à Hoba, puis de retour en groupe. Arrêtez l'audio ici.</w:t>
      </w:r>
    </w:p>
    <w:p>
      <w:pPr/>
      <w:r>
        <w:rPr>
          <w:lang w:val="fr_FR" w:bidi="fr_FR"/>
        </w:rPr>
      </w:r>
      <w:r>
        <w:rPr>
          <w:lang w:val="fr_FR" w:bidi="fr_FR"/>
        </w:rPr>
        <w:t>Maintenant, le groupe doit créer un scénario en images, dessiner ou utiliser des objets pour visualiser le passage et les actions dans le passage.</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Genèse 4: 1–16 dans la version la plus facile à comprendre.</w:t>
      </w:r>
    </w:p>
    <w:p>
      <w:pPr/>
      <w:r>
        <w:rPr>
          <w:lang w:val="fr_FR" w:bidi="fr_FR"/>
        </w:rPr>
      </w:r>
      <w:r>
        <w:rPr>
          <w:lang w:val="fr_FR" w:bidi="fr_FR"/>
        </w:rPr>
        <w:t xml:space="preserve">À cette étape, le groupe va dramatiser le passage. </w:t>
      </w:r>
    </w:p>
    <w:p>
      <w:pPr/>
      <w:r>
        <w:rPr>
          <w:lang w:val="fr_FR" w:bidi="fr_FR"/>
        </w:rPr>
      </w:r>
      <w:r>
        <w:rPr>
          <w:lang w:val="fr_FR" w:bidi="fr_FR"/>
        </w:rPr>
        <w:t>Il y a quatre scènes dans ce passage.</w:t>
      </w:r>
    </w:p>
    <w:p>
      <w:pPr/>
      <w:r>
        <w:rPr>
          <w:lang w:val="fr_FR" w:bidi="fr_FR"/>
        </w:rPr>
      </w:r>
      <w:r>
        <w:rPr>
          <w:lang w:val="fr_FR" w:bidi="fr_FR"/>
        </w:rPr>
        <w:t>Les personnages de ce passage sont ::</w:t>
      </w:r>
    </w:p>
    <w:p>
      <w:pPr/>
      <w:r>
        <w:rPr>
          <w:lang w:val="fr_FR" w:bidi="fr_FR"/>
        </w:rPr>
      </w:r>
      <w:r>
        <w:rPr>
          <w:lang w:val="fr_FR" w:bidi="fr_FR"/>
        </w:rPr>
        <w:t xml:space="preserve">Les quatre rois conquérants </w:t>
      </w:r>
    </w:p>
    <w:p>
      <w:pPr>
        <w:pStyle w:val="ListBullet"/>
        <w:spacing w:line="240" w:lineRule="auto"/>
        <w:ind w:left="720"/>
      </w:pPr>
      <w:r>
        <w:rPr>
          <w:lang w:val="fr_FR" w:bidi="fr_FR"/>
        </w:rPr>
      </w:r>
      <w:r>
        <w:rPr>
          <w:lang w:val="fr_FR" w:bidi="fr_FR"/>
        </w:rPr>
        <w:t>Roi Amraphel de Shinéar (ou Babylonie)</w:t>
      </w:r>
    </w:p>
    <w:p>
      <w:pPr>
        <w:pStyle w:val="ListBullet"/>
        <w:spacing w:line="240" w:lineRule="auto"/>
        <w:ind w:left="720"/>
      </w:pPr>
      <w:r>
        <w:rPr>
          <w:lang w:val="fr_FR" w:bidi="fr_FR"/>
        </w:rPr>
      </w:r>
      <w:r>
        <w:rPr>
          <w:lang w:val="fr_FR" w:bidi="fr_FR"/>
        </w:rPr>
        <w:t>Aryok roi d'Ellasar</w:t>
      </w:r>
    </w:p>
    <w:p>
      <w:pPr>
        <w:pStyle w:val="ListBullet"/>
        <w:spacing w:line="240" w:lineRule="auto"/>
        <w:ind w:left="720"/>
      </w:pPr>
      <w:r>
        <w:rPr>
          <w:lang w:val="fr_FR" w:bidi="fr_FR"/>
        </w:rPr>
      </w:r>
      <w:r>
        <w:rPr>
          <w:lang w:val="fr_FR" w:bidi="fr_FR"/>
        </w:rPr>
        <w:t>Le roi Kedorlaomer d'Elam</w:t>
      </w:r>
    </w:p>
    <w:p>
      <w:pPr>
        <w:pStyle w:val="ListBullet"/>
        <w:spacing w:line="240" w:lineRule="auto"/>
        <w:ind w:left="720"/>
      </w:pPr>
      <w:r>
        <w:rPr>
          <w:lang w:val="fr_FR" w:bidi="fr_FR"/>
        </w:rPr>
      </w:r>
      <w:r>
        <w:rPr>
          <w:lang w:val="fr_FR" w:bidi="fr_FR"/>
        </w:rPr>
        <w:t>Roi Tideal de Goyim</w:t>
      </w:r>
    </w:p>
    <w:p>
      <w:pPr/>
      <w:r>
        <w:rPr>
          <w:lang w:val="fr_FR" w:bidi="fr_FR"/>
        </w:rPr>
      </w:r>
      <w:r>
        <w:rPr>
          <w:lang w:val="fr_FR" w:bidi="fr_FR"/>
        </w:rPr>
        <w:t xml:space="preserve">Les cinq rois rebelles </w:t>
      </w:r>
    </w:p>
    <w:p>
      <w:pPr>
        <w:pStyle w:val="ListBullet"/>
        <w:spacing w:line="240" w:lineRule="auto"/>
        <w:ind w:left="720"/>
      </w:pPr>
      <w:r>
        <w:rPr>
          <w:lang w:val="fr_FR" w:bidi="fr_FR"/>
        </w:rPr>
      </w:r>
      <w:r>
        <w:rPr>
          <w:lang w:val="fr_FR" w:bidi="fr_FR"/>
        </w:rPr>
        <w:t>Le roi Béra de Sodome</w:t>
      </w:r>
    </w:p>
    <w:p>
      <w:pPr>
        <w:pStyle w:val="ListBullet"/>
        <w:spacing w:line="240" w:lineRule="auto"/>
        <w:ind w:left="720"/>
      </w:pPr>
      <w:r>
        <w:rPr>
          <w:lang w:val="fr_FR" w:bidi="fr_FR"/>
        </w:rPr>
      </w:r>
      <w:r>
        <w:rPr>
          <w:lang w:val="fr_FR" w:bidi="fr_FR"/>
        </w:rPr>
        <w:t>Roi Birsha de Gomorrhe</w:t>
      </w:r>
    </w:p>
    <w:p>
      <w:pPr>
        <w:pStyle w:val="ListBullet"/>
        <w:spacing w:line="240" w:lineRule="auto"/>
        <w:ind w:left="720"/>
      </w:pPr>
      <w:r>
        <w:rPr>
          <w:lang w:val="fr_FR" w:bidi="fr_FR"/>
        </w:rPr>
      </w:r>
      <w:r>
        <w:rPr>
          <w:lang w:val="fr_FR" w:bidi="fr_FR"/>
        </w:rPr>
        <w:t>Roi Shinab d'Admah</w:t>
      </w:r>
    </w:p>
    <w:p>
      <w:pPr>
        <w:pStyle w:val="ListBullet"/>
        <w:spacing w:line="240" w:lineRule="auto"/>
        <w:ind w:left="720"/>
      </w:pPr>
      <w:r>
        <w:rPr>
          <w:lang w:val="fr_FR" w:bidi="fr_FR"/>
        </w:rPr>
      </w:r>
      <w:r>
        <w:rPr>
          <w:lang w:val="fr_FR" w:bidi="fr_FR"/>
        </w:rPr>
        <w:t>Roi Shéméber de Tseboïm</w:t>
      </w:r>
    </w:p>
    <w:p>
      <w:pPr>
        <w:pStyle w:val="ListBullet"/>
        <w:spacing w:line="240" w:lineRule="auto"/>
        <w:ind w:left="720"/>
      </w:pPr>
      <w:r>
        <w:rPr>
          <w:lang w:val="fr_FR" w:bidi="fr_FR"/>
        </w:rPr>
      </w:r>
      <w:r>
        <w:rPr>
          <w:lang w:val="fr_FR" w:bidi="fr_FR"/>
        </w:rPr>
        <w:t>Le roi de Béla (ou Tsoar)</w:t>
      </w:r>
    </w:p>
    <w:p>
      <w:pPr/>
      <w:r>
        <w:rPr>
          <w:lang w:val="fr_FR" w:bidi="fr_FR"/>
        </w:rPr>
      </w:r>
      <w:r>
        <w:rPr>
          <w:lang w:val="fr_FR" w:bidi="fr_FR"/>
        </w:rPr>
        <w:t xml:space="preserve">D'autres personnages dans cette histoire sont </w:t>
      </w:r>
    </w:p>
    <w:p>
      <w:pPr>
        <w:pStyle w:val="ListBullet"/>
        <w:spacing w:line="240" w:lineRule="auto"/>
        <w:ind w:left="720"/>
      </w:pPr>
      <w:r>
        <w:rPr>
          <w:lang w:val="fr_FR" w:bidi="fr_FR"/>
        </w:rPr>
      </w:r>
      <w:r>
        <w:rPr>
          <w:lang w:val="fr_FR" w:bidi="fr_FR"/>
        </w:rPr>
        <w:t>Lot, le neveu d'Abram</w:t>
      </w:r>
    </w:p>
    <w:p>
      <w:pPr>
        <w:pStyle w:val="ListBullet"/>
        <w:spacing w:line="240" w:lineRule="auto"/>
        <w:ind w:left="720"/>
      </w:pPr>
      <w:r>
        <w:rPr>
          <w:lang w:val="fr_FR" w:bidi="fr_FR"/>
        </w:rPr>
      </w:r>
      <w:r>
        <w:rPr>
          <w:lang w:val="fr_FR" w:bidi="fr_FR"/>
        </w:rPr>
        <w:t xml:space="preserve">Un homme qui a échappé à la bataille </w:t>
      </w:r>
    </w:p>
    <w:p>
      <w:pPr>
        <w:pStyle w:val="ListBullet"/>
        <w:spacing w:line="240" w:lineRule="auto"/>
        <w:ind w:left="720"/>
      </w:pPr>
      <w:r>
        <w:rPr>
          <w:lang w:val="fr_FR" w:bidi="fr_FR"/>
        </w:rPr>
      </w:r>
      <w:r>
        <w:rPr>
          <w:lang w:val="fr_FR" w:bidi="fr_FR"/>
        </w:rPr>
        <w:t>Abram l'Hébreux</w:t>
      </w:r>
    </w:p>
    <w:p>
      <w:pPr>
        <w:pStyle w:val="ListBullet"/>
        <w:spacing w:line="240" w:lineRule="auto"/>
        <w:ind w:left="720"/>
      </w:pPr>
      <w:r>
        <w:rPr>
          <w:lang w:val="fr_FR" w:bidi="fr_FR"/>
        </w:rPr>
      </w:r>
      <w:r>
        <w:rPr>
          <w:lang w:val="fr_FR" w:bidi="fr_FR"/>
        </w:rPr>
        <w:t>318 hommes formés de la maison d'Abram</w:t>
      </w:r>
    </w:p>
    <w:p>
      <w:pPr>
        <w:pStyle w:val="ListBullet"/>
        <w:spacing w:line="240" w:lineRule="auto"/>
        <w:ind w:left="720"/>
      </w:pPr>
      <w:r>
        <w:rPr>
          <w:lang w:val="fr_FR" w:bidi="fr_FR"/>
        </w:rPr>
      </w:r>
      <w:r>
        <w:rPr>
          <w:lang w:val="fr_FR" w:bidi="fr_FR"/>
        </w:rPr>
        <w:t>Mamre l' Amoréen, l'allié d'Abram</w:t>
      </w:r>
    </w:p>
    <w:p>
      <w:pPr>
        <w:pStyle w:val="ListBullet"/>
        <w:spacing w:line="240" w:lineRule="auto"/>
        <w:ind w:left="720"/>
      </w:pPr>
      <w:r>
        <w:rPr>
          <w:lang w:val="fr_FR" w:bidi="fr_FR"/>
        </w:rPr>
      </w:r>
      <w:r>
        <w:rPr>
          <w:lang w:val="fr_FR" w:bidi="fr_FR"/>
        </w:rPr>
        <w:t>Les parents de Mamre, Eshkol et Aner, sont aussi les alliés d'Abram</w:t>
      </w:r>
    </w:p>
    <w:p>
      <w:pPr/>
      <w:r>
        <w:rPr>
          <w:lang w:val="fr_FR" w:bidi="fr_FR"/>
        </w:rPr>
      </w:r>
      <w:r>
        <w:rPr>
          <w:lang w:val="fr_FR" w:bidi="fr_FR"/>
        </w:rPr>
        <w:t>Vous allez travailler en groupe et représenter le passage deux fois. Vous devriez le représenter dans votre propre langue.</w:t>
      </w:r>
    </w:p>
    <w:p>
      <w:pPr/>
      <w:r>
        <w:rPr>
          <w:lang w:val="fr_FR" w:bidi="fr_FR"/>
        </w:rPr>
      </w:r>
      <w:r>
        <w:rPr>
          <w:lang w:val="fr_FR" w:bidi="fr_FR"/>
        </w:rPr>
        <w:t>Tout d'abord, faites une première représentation sans vous arrêter. Faites attention au dialogue, au mouvement, à l'intrigue et à la chronologie du passage. Assurez-vous de ne pas éviter de jouer les parties importantes, ni les parties difficiles. Aidez-vous les uns les autres à vous souvenir de chaque partie du passage.</w:t>
      </w:r>
    </w:p>
    <w:p>
      <w:pPr/>
      <w:r>
        <w:rPr>
          <w:lang w:val="fr_FR" w:bidi="fr_FR"/>
        </w:rPr>
      </w:r>
      <w:r>
        <w:rPr>
          <w:lang w:val="fr_FR" w:bidi="fr_FR"/>
        </w:rPr>
        <w:t>Arrêtez cet enregistrement ici, pendant que vous représentez le passage.</w:t>
      </w:r>
    </w:p>
    <w:p>
      <w:pPr/>
      <w:r>
        <w:rPr>
          <w:lang w:val="fr_FR" w:bidi="fr_FR"/>
        </w:rPr>
      </w:r>
      <w:r>
        <w:rPr>
          <w:lang w:val="fr_FR" w:bidi="fr_FR"/>
        </w:rPr>
        <w:t>Le groupe doit représenter ce passage une deuxième fois. Pendant la représentation, arrêtez-vous de temps à autre. Demandez alors à la personne qui joue le personnage : « Que ressentez-vous ? » ou « À quoi pensez-vous en ce moment ? » La personne qui joue le personnage doit répondre ce qu'elle ressent ou pense en jouant ce rôle. Ensuite, continuez la représentation.</w:t>
      </w:r>
    </w:p>
    <w:p>
      <w:pPr/>
      <w:r>
        <w:rPr>
          <w:lang w:val="fr_FR" w:bidi="fr_FR"/>
        </w:rPr>
      </w:r>
      <w:r>
        <w:rPr>
          <w:lang w:val="fr_FR" w:bidi="fr_FR"/>
        </w:rPr>
        <w:t>Arrêtez cet enregistrement ici, et faites une deuxième représentation du passage.</w:t>
      </w:r>
    </w:p>
    <w:p>
      <w:pPr/>
      <w:r>
        <w:rPr>
          <w:lang w:val="fr_FR" w:bidi="fr_FR"/>
        </w:rPr>
      </w:r>
      <w:r>
        <w:rPr>
          <w:lang w:val="fr_FR" w:bidi="fr_FR"/>
        </w:rPr>
        <w:t>Voici un exemple de représentation et de réponses possibles.</w:t>
      </w:r>
    </w:p>
    <w:p>
      <w:pPr/>
      <w:r>
        <w:rPr>
          <w:lang w:val="fr_FR" w:bidi="fr_FR"/>
        </w:rPr>
      </w:r>
      <w:r>
        <w:rPr>
          <w:lang w:val="fr_FR" w:bidi="fr_FR"/>
        </w:rPr>
        <w:t>Le roi Kedorlaomer d'Elam a gouverné sur cinq rois rebelles, le roi Béra de Sodome, le roi Birsha de Gomorrhe, le roi Shineab d'Adma, le roi Shéméber de Tseboïm et le roi de Béla (ou Tsoar) pendant 12 ans. Les cinq rois se sont rebellés dans la treizième année.</w:t>
      </w:r>
    </w:p>
    <w:p>
      <w:pPr/>
      <w:r>
        <w:rPr>
          <w:lang w:val="fr_FR" w:bidi="fr_FR"/>
        </w:rPr>
      </w:r>
      <w:r>
        <w:rPr>
          <w:lang w:val="fr_FR" w:bidi="fr_FR"/>
        </w:rPr>
        <w:t>Dans la quatorzième année, le roi Kedorlaomer et ses alliés, le roi Amraphel de Chinéar (ou Babylonie), le roi Aryok d'Ellasar et le roi Tideal de Goyim ont vaincu les Rephaïtes Ashteroth- Quarnaïm, les Zouzim à Ham, les Émim à Chavé-Qiryataïm et les Horiens dans les pays montagneux de Séir aussi loin juqu'à Paraân au bord du désert</w:t>
      </w:r>
    </w:p>
    <w:p>
      <w:pPr/>
      <w:r>
        <w:rPr>
          <w:lang w:val="fr_FR" w:bidi="fr_FR"/>
        </w:rPr>
      </w:r>
      <w:r>
        <w:rPr>
          <w:lang w:val="fr_FR" w:bidi="fr_FR"/>
        </w:rPr>
        <w:t>Ensuite, les rois conquérants se sont retournés et sont allés à Eyn-Michpath (plus tard appelé ( Qadech) et ont conquis tout le territoire des Amalécites et des Amoréens vivant à Hastsatsôn- Tamar.</w:t>
      </w:r>
    </w:p>
    <w:p>
      <w:pPr/>
      <w:r>
        <w:rPr>
          <w:lang w:val="fr_FR" w:bidi="fr_FR"/>
        </w:rPr>
      </w:r>
      <w:r>
        <w:rPr>
          <w:lang w:val="fr_FR" w:bidi="fr_FR"/>
        </w:rPr>
        <w:t>Les rois rebelles se sont préparés pour la bataille dans la vallée de Siddim. Il y avait des fosses de goudron dans la vallée de Siddim. Pendant que les rois rebelles de Sodome et de Gomorrhe s'enfui, des hommes sont tombés dans les fosses de goudron. Le reste a fui dans les collines.</w:t>
      </w:r>
    </w:p>
    <w:p>
      <w:pPr/>
      <w:r>
        <w:rPr>
          <w:lang w:val="fr_FR" w:bidi="fr_FR"/>
        </w:rPr>
      </w:r>
      <w:r>
        <w:rPr>
          <w:lang w:val="fr_FR" w:bidi="fr_FR"/>
        </w:rPr>
        <w:t>Arrêtez la représentation de temps et demandez à la personne qui joue le rôle des rois rebelles : « Que ressentez-vous ou pensez-vous ? La personne pourrait répondre des choses comme « Nous sommes humiliés par notre défaite », « Nous avons été mal vaincus ou Nous avons tout perdu ». Recommencez la scène.</w:t>
      </w:r>
    </w:p>
    <w:p>
      <w:pPr/>
      <w:r>
        <w:rPr>
          <w:lang w:val="fr_FR" w:bidi="fr_FR"/>
        </w:rPr>
      </w:r>
      <w:r>
        <w:rPr>
          <w:lang w:val="fr_FR" w:bidi="fr_FR"/>
        </w:rPr>
        <w:t>Les rois conquérants ont pillé les villes de Sodome et de Gomorrhe et ont pris toutes les possessions et la nourriture des villes. Ils ont aussi capturé Lot, le neveu d'Abram et l'ont pris et tout ce qu'il possédait avec eux.</w:t>
      </w:r>
    </w:p>
    <w:p>
      <w:pPr/>
      <w:r>
        <w:rPr>
          <w:lang w:val="fr_FR" w:bidi="fr_FR"/>
        </w:rPr>
      </w:r>
      <w:r>
        <w:rPr>
          <w:lang w:val="fr_FR" w:bidi="fr_FR"/>
        </w:rPr>
        <w:t>L'un des hommes de Lot s'est échappé et a dit à Abram l'Hébreu ce qui s'est passé. Abram vivait dans les grands arbres de Mamre l'Amoréen. Mamré ses parents Echkol et Aner étaient les alliés d'Abram.</w:t>
      </w:r>
    </w:p>
    <w:p>
      <w:pPr/>
      <w:r>
        <w:rPr>
          <w:lang w:val="fr_FR" w:bidi="fr_FR"/>
        </w:rPr>
      </w:r>
      <w:r>
        <w:rPr>
          <w:lang w:val="fr_FR" w:bidi="fr_FR"/>
        </w:rPr>
        <w:t>Demandez à la personne qui joue le rôle de Abram « Que ressens tu? ou Que penses-tu ? » La personne pourrait répondre des choses comme : « Je suis en colère que les rois aient capturé Lot » ou « Je sens que les rois conquérants sont mes ennemis parce qu'ils ont capturé mon parent ». Reprenez l'action</w:t>
      </w:r>
    </w:p>
    <w:p>
      <w:pPr/>
      <w:r>
        <w:rPr>
          <w:lang w:val="fr_FR" w:bidi="fr_FR"/>
        </w:rPr>
      </w:r>
      <w:r>
        <w:rPr>
          <w:lang w:val="fr_FR" w:bidi="fr_FR"/>
        </w:rPr>
        <w:t>Abram a rassemblé 318 hommes formés de sa maison Il a suivi les rois à Dan. Il a divisé ses hommes et a attaqué la nuit, puis a poursuivi l'armée en fuite jusqu'à Hoba au nord de Damas.</w:t>
      </w:r>
    </w:p>
    <w:p>
      <w:pPr/>
      <w:r>
        <w:rPr>
          <w:lang w:val="fr_FR" w:bidi="fr_FR"/>
        </w:rPr>
      </w:r>
      <w:r>
        <w:rPr>
          <w:lang w:val="fr_FR" w:bidi="fr_FR"/>
        </w:rPr>
        <w:t>Arrêtez la scène. Demandez aux gens qui jouent le rôle de jeunes hommes : « Que ressentez-vous ou pensez-vous ? » La personne pourrait répondre des choses comme « Nous sommes surpris que cet homme ait été capable de nous vaincre après que tant d'autres rois ne pouvaient pas le faire ou nous à sommes humilié notre défaite ». Reprenez l'action</w:t>
      </w:r>
    </w:p>
    <w:p>
      <w:pPr/>
      <w:r>
        <w:rPr>
          <w:lang w:val="fr_FR" w:bidi="fr_FR"/>
        </w:rPr>
      </w:r>
      <w:r>
        <w:rPr>
          <w:lang w:val="fr_FR" w:bidi="fr_FR"/>
        </w:rPr>
        <w:t>Abram est revenu avec Lot, les possessions de Lot, toutes les choses que les rois conquérants ont prises et toutes les femmes et d'autres captifs.</w:t>
      </w:r>
    </w:p>
    <w:p>
      <w:pPr/>
      <w:r>
        <w:rPr>
          <w:lang w:val="fr_FR" w:bidi="fr_FR"/>
        </w:rPr>
      </w:r>
      <w:r>
        <w:rPr>
          <w:lang w:val="fr_FR" w:bidi="fr_FR"/>
        </w:rPr>
        <w:t>Terminez la scène. Demandez à la personne qui joue le rôle de Abram « Que ressens tu? ou Que penses-tu ? » La personne pourrait répondre des choses comme Je étonné de notre victoire », «je suis heureux d'avoir survécu à la bataille », « Je sens que Dieu m'a protégé, moi et mes parents » ou « Je sens que Dieu tient sa promesse précédente de maudire ceux qui me maudirent ».</w:t>
      </w:r>
      <w:r>
        <w:rPr>
          <w:lang w:val="fr_FR" w:bidi="fr_FR"/>
        </w:rPr>
      </w:r>
    </w:p>
    <w:p>
      <w:pPr>
        <w:pStyle w:val="Heading3"/>
      </w:pPr>
      <w:r>
        <w:rPr>
          <w:lang w:val="fr_FR" w:bidi="fr_FR"/>
        </w:rPr>
        <w:t>Combler les Lacunes</w:t>
      </w:r>
    </w:p>
    <w:p>
      <w:pPr/>
      <w:r>
        <w:rPr>
          <w:lang w:val="fr_FR" w:bidi="fr_FR"/>
        </w:rPr>
      </w:r>
      <w:r>
        <w:rPr>
          <w:lang w:val="fr_FR" w:bidi="fr_FR"/>
        </w:rPr>
        <w:t>Écoutez la version audio de Genèse 14: 1–16 dans la version la plus facile à comprendre.</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Quand Amraphel était </w:t>
      </w:r>
      <w:r>
        <w:rPr>
          <w:b/>
          <w:lang w:val="fr_FR" w:bidi="fr_FR"/>
        </w:rPr>
        <w:t>roi</w:t>
      </w:r>
      <w:r>
        <w:rPr>
          <w:lang w:val="fr_FR" w:bidi="fr_FR"/>
        </w:rPr>
        <w:t xml:space="preserve"> de Shinar ou Babylonie, Aryok était roi d'Ellasar, Kedorlaomer était roi d'Elam et Marée était roi de Goyim, le roi de Goyim, ces quatre rois conquérants se sont battus contre cinq rois rebelles, le roi Béra de Sodome, le roi Birsha de Gomorrhe, le roi Shineab d'Adma le roi Shéméber de Tseboïm et le roi de Béla ou Tsoar. Un roi était quelqu'un qui a gouverné sur une ville ou un territoire. Un roi a normalement gouverné pour la vie et a passé son autorité l'un de ses fils. </w:t>
      </w:r>
    </w:p>
    <w:p>
      <w:pPr/>
      <w:r>
        <w:rPr>
          <w:lang w:val="fr_FR" w:bidi="fr_FR"/>
        </w:rPr>
      </w:r>
      <w:r>
        <w:rPr>
          <w:lang w:val="fr_FR" w:bidi="fr_FR"/>
        </w:rPr>
        <w:t xml:space="preserve">Arrêtez-vous ici et discutez en groupe du mot ou phrase que vous allez utiliser pour les </w:t>
      </w:r>
      <w:r>
        <w:rPr>
          <w:b/>
          <w:lang w:val="fr_FR" w:bidi="fr_FR"/>
        </w:rPr>
        <w:t>générations</w:t>
      </w:r>
      <w:r>
        <w:rPr>
          <w:lang w:val="fr_FR" w:bidi="fr_FR"/>
        </w:rPr>
        <w:t xml:space="preserve">. Consultez le </w:t>
      </w:r>
      <w:r>
        <w:rPr>
          <w:b/>
          <w:lang w:val="fr_FR" w:bidi="fr_FR"/>
        </w:rPr>
        <w:t>mot ciel</w:t>
      </w:r>
      <w:r>
        <w:rPr>
          <w:lang w:val="fr_FR" w:bidi="fr_FR"/>
        </w:rPr>
        <w:t xml:space="preserve"> dans le glossaire principal pour plus d'informations. Mettez cet audio en pause ici.</w:t>
      </w:r>
    </w:p>
    <w:p>
      <w:pPr/>
      <w:r>
        <w:rPr>
          <w:lang w:val="fr_FR" w:bidi="fr_FR"/>
        </w:rPr>
      </w:r>
      <w:r>
        <w:rPr>
          <w:b/>
          <w:lang w:val="fr_FR" w:bidi="fr_FR"/>
        </w:rPr>
        <w:t>Goyim</w:t>
      </w:r>
      <w:r>
        <w:rPr>
          <w:lang w:val="fr_FR" w:bidi="fr_FR"/>
        </w:rPr>
        <w:t xml:space="preserve"> signifiait « nations », « Roi de Goyim » peut donc avoir été un titre honorifique signifiant roi des nations. </w:t>
      </w:r>
      <w:r>
        <w:rPr>
          <w:b/>
          <w:lang w:val="fr_FR" w:bidi="fr_FR"/>
        </w:rPr>
        <w:t>Béra</w:t>
      </w:r>
      <w:r>
        <w:rPr>
          <w:lang w:val="fr_FR" w:bidi="fr_FR"/>
        </w:rPr>
        <w:t xml:space="preserve"> signifiait « être mauvais » ou « avec le mal ». </w:t>
      </w:r>
      <w:r>
        <w:rPr>
          <w:b/>
          <w:lang w:val="fr_FR" w:bidi="fr_FR"/>
        </w:rPr>
        <w:t>Birsha</w:t>
      </w:r>
      <w:r>
        <w:rPr>
          <w:lang w:val="fr_FR" w:bidi="fr_FR"/>
        </w:rPr>
        <w:t xml:space="preserve"> peut avoir signifié « avec méchanceté ». La signification de ces noms nous montre probablement que ces rois sont mauvais.</w:t>
      </w:r>
    </w:p>
    <w:p>
      <w:pPr/>
      <w:r>
        <w:rPr>
          <w:lang w:val="fr_FR" w:bidi="fr_FR"/>
        </w:rPr>
      </w:r>
      <w:r>
        <w:rPr>
          <w:lang w:val="fr_FR" w:bidi="fr_FR"/>
        </w:rPr>
        <w:t>Arrêtez-vous ici et discutez en groupe Quand vous racontez une histoire, comment laissez-vous le public savoir que les personnages sont des personnes mauvaises ? Mettez cet audio en pause ici.</w:t>
      </w:r>
    </w:p>
    <w:p>
      <w:pPr/>
      <w:r>
        <w:rPr>
          <w:lang w:val="fr_FR" w:bidi="fr_FR"/>
        </w:rPr>
      </w:r>
      <w:r>
        <w:rPr>
          <w:lang w:val="fr_FR" w:bidi="fr_FR"/>
        </w:rPr>
        <w:t>Le roi Kedorlaomer d'Elam avait gouverné le deuxième groupe de rois pendant 12 ans. L'année suivante, ils se sont rebellés. L'année après cela, le roi Kedorlaomer et ses alliés ont vaincu les Rephaïtes à Ashteroth Qarnaïm, les Zouzim à Ham, les Émites à Shavé- Qiryataïm et les Horiens dans le pays montagneux de Séir aussi loin qu'El Paran au bord du désert Ensuite, les rois conquérants se sont retournés et sont venus à Eyn- Mishpahth et ont conquis toute la terre des Amalécites et des Amoréens vivant à Hatsatsôn- Tamar.</w:t>
      </w:r>
    </w:p>
    <w:p>
      <w:pPr/>
      <w:r>
        <w:rPr>
          <w:lang w:val="fr_FR" w:bidi="fr_FR"/>
        </w:rPr>
      </w:r>
      <w:r>
        <w:rPr>
          <w:lang w:val="fr_FR" w:bidi="fr_FR"/>
        </w:rPr>
        <w:t>Les rois rebelles se sont préparés pour la bataille à la vallée de Siddim qui connu tard comme la vallée de la mer Morte ou la vallée de la mer salée. Ils se sont battus contre les rois conquérants - le roi Kedorlaomer d'Elam, le roi Marée de Goyim, le roi Ampraphel de Shinar et le roi Aryoch d'Ellasar quatre rois contre cinq.</w:t>
      </w:r>
    </w:p>
    <w:p>
      <w:pPr/>
      <w:r>
        <w:rPr>
          <w:lang w:val="fr_FR" w:bidi="fr_FR"/>
        </w:rPr>
      </w:r>
      <w:r>
        <w:rPr>
          <w:lang w:val="fr_FR" w:bidi="fr_FR"/>
        </w:rPr>
        <w:t xml:space="preserve">La vallée était pleine de </w:t>
      </w:r>
      <w:r>
        <w:rPr>
          <w:b/>
          <w:lang w:val="fr_FR" w:bidi="fr_FR"/>
        </w:rPr>
        <w:t>bitume</w:t>
      </w:r>
      <w:r>
        <w:rPr>
          <w:lang w:val="fr_FR" w:bidi="fr_FR"/>
        </w:rPr>
        <w:t xml:space="preserve"> ou de fosses de </w:t>
      </w:r>
      <w:r>
        <w:rPr>
          <w:b/>
          <w:lang w:val="fr_FR" w:bidi="fr_FR"/>
        </w:rPr>
        <w:t>goudron</w:t>
      </w:r>
      <w:r>
        <w:rPr>
          <w:lang w:val="fr_FR" w:bidi="fr_FR"/>
        </w:rPr>
        <w:t>. Le bitume était une substance collante utilisée pour construire des murs ou des bâtiments. Utilisez le même mot pour bénir que celui que vous avez utilisé dans les histoires précédentes. Quand les rois de Sodome et de Gomorrhe étaient vaincus et ont fui, certains des hommes sont tombés dans les fosses de bitume. Le reste a fui dans les collines.</w:t>
      </w:r>
    </w:p>
    <w:p>
      <w:pPr/>
      <w:r>
        <w:rPr>
          <w:lang w:val="fr_FR" w:bidi="fr_FR"/>
        </w:rPr>
      </w:r>
      <w:r>
        <w:rPr>
          <w:lang w:val="fr_FR" w:bidi="fr_FR"/>
        </w:rPr>
        <w:t>Les rois conquérants ont pillé les villes de Sodome et de Gomorrhe. Ils ont pris des possessions et de la nourriture des villes. Ils ont aussi capturé Lot, le neveu d'Abram qui vivait à Sodome. Ils ont pris toutes les possessions de Lot avec eux.</w:t>
      </w:r>
    </w:p>
    <w:p>
      <w:pPr/>
      <w:r>
        <w:rPr>
          <w:lang w:val="fr_FR" w:bidi="fr_FR"/>
        </w:rPr>
      </w:r>
      <w:r>
        <w:rPr>
          <w:lang w:val="fr_FR" w:bidi="fr_FR"/>
        </w:rPr>
        <w:t xml:space="preserve">Un homme s'est échappé et a dit à Abram </w:t>
      </w:r>
      <w:r>
        <w:rPr>
          <w:b/>
          <w:lang w:val="fr_FR" w:bidi="fr_FR"/>
        </w:rPr>
        <w:t>Hébreu</w:t>
      </w:r>
      <w:r>
        <w:rPr>
          <w:lang w:val="fr_FR" w:bidi="fr_FR"/>
        </w:rPr>
        <w:t xml:space="preserve"> ce qui s'est passé. C'est la première fois que le mot hébreu est utilisé dans ces histoires. Ici, il était probablement utilisé pour décrire l'origine ethnique d'Abram et nous assurer que nous savons qu'il est différent des groupes ethniques environnants. Assurez-vous d'utiliser le même mot pour hébreu ici que vous le ferez plus tard et rappelez-vous que le mot </w:t>
      </w:r>
      <w:r>
        <w:rPr>
          <w:b/>
          <w:lang w:val="fr_FR" w:bidi="fr_FR"/>
        </w:rPr>
        <w:t>hébreu</w:t>
      </w:r>
      <w:r>
        <w:rPr>
          <w:lang w:val="fr_FR" w:bidi="fr_FR"/>
        </w:rPr>
        <w:t xml:space="preserve"> est dans le glossaire principal.</w:t>
      </w:r>
    </w:p>
    <w:p>
      <w:pPr/>
      <w:r>
        <w:rPr>
          <w:lang w:val="fr_FR" w:bidi="fr_FR"/>
        </w:rPr>
      </w:r>
      <w:r>
        <w:rPr>
          <w:lang w:val="fr_FR" w:bidi="fr_FR"/>
        </w:rPr>
        <w:t xml:space="preserve">Abram vivait près des </w:t>
      </w:r>
      <w:r>
        <w:rPr>
          <w:b/>
          <w:lang w:val="fr_FR" w:bidi="fr_FR"/>
        </w:rPr>
        <w:t>chênes</w:t>
      </w:r>
      <w:r>
        <w:rPr>
          <w:lang w:val="fr_FR" w:bidi="fr_FR"/>
        </w:rPr>
        <w:t xml:space="preserve"> de Mamré. Les chênes sont un type de grand arbre.</w:t>
      </w:r>
    </w:p>
    <w:p>
      <w:pPr/>
      <w:r>
        <w:rPr>
          <w:lang w:val="fr_FR" w:bidi="fr_FR"/>
        </w:rPr>
      </w:r>
      <w:r>
        <w:rPr>
          <w:lang w:val="fr_FR" w:bidi="fr_FR"/>
        </w:rPr>
        <w:t>Arrêtez-vous ici et montrez à l'équipe une image d'un chêne. Si vous n'avez pas un mot pour ce type d'arbre dans votre langue, vous voudrez peut-être traduire cet « grand » ou « grand » arbre. Mettez cet audio en pause ici.</w:t>
      </w:r>
    </w:p>
    <w:p>
      <w:pPr/>
      <w:r>
        <w:rPr>
          <w:lang w:val="fr_FR" w:bidi="fr_FR"/>
        </w:rPr>
      </w:r>
      <w:r>
        <w:rPr>
          <w:lang w:val="fr_FR" w:bidi="fr_FR"/>
        </w:rPr>
        <w:t>Mamré et ses parents, Eshkol et Aner étaient les alliés d'Abram</w:t>
      </w:r>
      <w:r>
        <w:rPr>
          <w:b/>
          <w:lang w:val="fr_FR" w:bidi="fr_FR"/>
        </w:rPr>
        <w:t xml:space="preserve">. </w:t>
      </w:r>
      <w:r>
        <w:rPr>
          <w:lang w:val="fr_FR" w:bidi="fr_FR"/>
        </w:rPr>
        <w:t>Les alliés se réfèrent aux gens qui avaient promis de s'aider les uns les autres à combattre leurs ennemis.</w:t>
      </w:r>
    </w:p>
    <w:p>
      <w:pPr/>
      <w:r>
        <w:rPr>
          <w:lang w:val="fr_FR" w:bidi="fr_FR"/>
        </w:rPr>
      </w:r>
      <w:r>
        <w:rPr>
          <w:lang w:val="fr_FR" w:bidi="fr_FR"/>
        </w:rPr>
        <w:t xml:space="preserve">Abram a rassemblé 318 </w:t>
      </w:r>
      <w:r>
        <w:rPr>
          <w:b/>
          <w:lang w:val="fr_FR" w:bidi="fr_FR"/>
        </w:rPr>
        <w:t>hommes formés</w:t>
      </w:r>
      <w:r>
        <w:rPr>
          <w:lang w:val="fr_FR" w:bidi="fr_FR"/>
        </w:rPr>
        <w:t xml:space="preserve"> dans sa </w:t>
      </w:r>
      <w:r>
        <w:rPr>
          <w:b/>
          <w:lang w:val="fr_FR" w:bidi="fr_FR"/>
        </w:rPr>
        <w:t>maison</w:t>
      </w:r>
      <w:r>
        <w:rPr>
          <w:lang w:val="fr_FR" w:bidi="fr_FR"/>
        </w:rPr>
        <w:t xml:space="preserve"> et a poursuivi les rois conquérants à Dan. Le mot utilisé pour hommes formés ici se réfère aux hommes qui étaient probablement des serviteurs de confiance qui avaient une formation militaire. La maison se réfère à toutes les personnes qui vivaient dans le camp d'Abram. Il ne se réfère pas juste à la maison d'Abram. </w:t>
      </w:r>
      <w:r>
        <w:rPr>
          <w:b/>
          <w:lang w:val="fr_FR" w:bidi="fr_FR"/>
        </w:rPr>
        <w:t>Disciple</w:t>
      </w:r>
      <w:r>
        <w:rPr>
          <w:lang w:val="fr_FR" w:bidi="fr_FR"/>
        </w:rPr>
        <w:t xml:space="preserve"> est dans le glossaire principal.</w:t>
      </w:r>
    </w:p>
    <w:p>
      <w:pPr/>
      <w:r>
        <w:rPr>
          <w:lang w:val="fr_FR" w:bidi="fr_FR"/>
        </w:rPr>
      </w:r>
      <w:r>
        <w:rPr>
          <w:lang w:val="fr_FR" w:bidi="fr_FR"/>
        </w:rPr>
        <w:t>Abram a divisé ses hommes en groupes et a attaqué la nuit. Pendant que les rois ont fui, il les a pourchassés jusqu'à Hoba, au nord de Damas. Abram est revenu avec Lot, les possessions de Lot, tout ce que les rois avaient pris avec les autres captifs et les femmes.</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 xml:space="preserve">Maintenant, le groupe peut se mettre d'accord sur une version finale du passage. Chaque membre du groupe doit s'entraîner à raconter cette dernière version du passage. </w:t>
      </w:r>
      <w:r>
        <w:rPr>
          <w:lang w:val="fr_FR" w:bidi="fr_FR"/>
        </w:rPr>
      </w:r>
      <w:r>
        <w:rPr>
          <w:lang w:val="fr_FR" w:bidi="fr_FR"/>
        </w:rPr>
      </w:r>
    </w:p>
    <w:p>
      <w:pPr/>
      <w:r>
        <w:rPr>
          <w:lang w:val="fr_FR" w:bidi="fr_FR"/>
        </w:rPr>
      </w:r>
    </w:p>
    <w:p>
      <w:pPr>
        <w:pStyle w:val="Heading2"/>
      </w:pPr>
      <w:r>
        <w:rPr>
          <w:lang w:val="fr_FR" w:bidi="fr_FR"/>
        </w:rPr>
        <w:t>Genèse 14:17–24</w:t>
      </w:r>
      <w:r>
        <w:rPr>
          <w:lang w:val="fr_FR" w:bidi="fr_FR"/>
        </w:rPr>
      </w:r>
    </w:p>
    <w:p>
      <w:pPr>
        <w:pStyle w:val="Heading3"/>
      </w:pPr>
      <w:r>
        <w:rPr>
          <w:lang w:val="fr_FR" w:bidi="fr_FR"/>
        </w:rPr>
        <w:t>Écouter et Cœur</w:t>
      </w:r>
    </w:p>
    <w:p>
      <w:pPr/>
      <w:r>
        <w:rPr>
          <w:lang w:val="fr_FR" w:bidi="fr_FR"/>
        </w:rPr>
      </w:r>
      <w:r>
        <w:rPr>
          <w:lang w:val="fr_FR" w:bidi="fr_FR"/>
        </w:rPr>
        <w:t>Ecoutez Genèse 14:17–24 et gardez -le dans votre cœur. Écoutez le texte trois fois (dans trois versions différentes si possible). Ensuite, discutez des questions suivantes en groupe :</w:t>
      </w:r>
    </w:p>
    <w:p>
      <w:pPr>
        <w:pStyle w:val="ListBullet"/>
        <w:spacing w:line="240" w:lineRule="auto"/>
        <w:ind w:left="720"/>
      </w:pPr>
      <w:r>
        <w:rPr>
          <w:lang w:val="fr_FR" w:bidi="fr_FR"/>
        </w:rPr>
      </w:r>
      <w:r>
        <w:rPr>
          <w:lang w:val="fr_FR" w:bidi="fr_FR"/>
        </w:rPr>
        <w:t>Qu'est-ce que vous aimez dans ce passage ?</w:t>
      </w:r>
    </w:p>
    <w:p>
      <w:pPr>
        <w:pStyle w:val="ListBullet"/>
        <w:spacing w:line="240" w:lineRule="auto"/>
        <w:ind w:left="720"/>
      </w:pPr>
      <w:r>
        <w:rPr>
          <w:lang w:val="fr_FR" w:bidi="fr_FR"/>
        </w:rPr>
      </w:r>
      <w:r>
        <w:rPr>
          <w:lang w:val="fr_FR" w:bidi="fr_FR"/>
        </w:rPr>
        <w:t>Qu'est-ce que vous n'aimez pas ou que vous ne comprenez pas dans ce passage ?</w:t>
      </w:r>
    </w:p>
    <w:p>
      <w:pPr>
        <w:pStyle w:val="ListBullet"/>
        <w:spacing w:line="240" w:lineRule="auto"/>
        <w:ind w:left="720"/>
      </w:pPr>
      <w:r>
        <w:rPr>
          <w:lang w:val="fr_FR" w:bidi="fr_FR"/>
        </w:rPr>
      </w:r>
      <w:r>
        <w:rPr>
          <w:lang w:val="fr_FR" w:bidi="fr_FR"/>
        </w:rPr>
        <w:t>Qu'est-ce que cette histoire nous dit à propos de Dieu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la version audio de Genèse 14: 17–24 dans la version la plus facile à comprendre.</w:t>
      </w:r>
    </w:p>
    <w:p>
      <w:pPr/>
      <w:r>
        <w:rPr>
          <w:lang w:val="fr_FR" w:bidi="fr_FR"/>
        </w:rPr>
      </w:r>
      <w:r>
        <w:rPr>
          <w:lang w:val="fr_FR" w:bidi="fr_FR"/>
        </w:rPr>
        <w:t>Cette histoire se produit juste après que Abram a sauvé Lot des rois conquérants dans l'histoire précédente. Dans cette histoire, Abram rencontre deux rois différents et a deux interactions différentes avec eux.</w:t>
      </w:r>
    </w:p>
    <w:p>
      <w:pPr/>
      <w:r>
        <w:rPr>
          <w:lang w:val="fr_FR" w:bidi="fr_FR"/>
        </w:rPr>
      </w:r>
      <w:r>
        <w:rPr>
          <w:lang w:val="fr_FR" w:bidi="fr_FR"/>
        </w:rPr>
        <w:t>Abram a vaincu les rois conquérants. Il a ramené tous les captifs et les possessions que les rois conquérants ont prises de Sodome et de Gomorrhe. Quand cette histoire commence, Abram était soit déjà revenu où il vivait ou il était toujours sur son chemin retour vivait</w:t>
      </w:r>
    </w:p>
    <w:p>
      <w:pPr/>
      <w:r>
        <w:rPr>
          <w:lang w:val="fr_FR" w:bidi="fr_FR"/>
        </w:rPr>
      </w:r>
      <w:r>
        <w:rPr>
          <w:lang w:val="fr_FR" w:bidi="fr_FR"/>
        </w:rPr>
        <w:t>Abram et le roi de Sodome se sont rencontrés à la vallée de Shavé qui était appelée plus tard la vallée du roi. Le roi de Sodome a probablement voyagé au nord de Sodome pour rencontrer Abram.</w:t>
      </w:r>
    </w:p>
    <w:p>
      <w:pPr/>
      <w:r>
        <w:rPr>
          <w:lang w:val="fr_FR" w:bidi="fr_FR"/>
        </w:rPr>
      </w:r>
      <w:r>
        <w:rPr>
          <w:lang w:val="fr_FR" w:bidi="fr_FR"/>
        </w:rPr>
        <w:t>Arrêtez-vous ici et regardez une image / carte de la vallée de Shavé en groupe. Tracez le voyage du roi de Sodome dans la vallée. Mettez cet audio en pause ici.</w:t>
      </w:r>
    </w:p>
    <w:p>
      <w:pPr/>
      <w:r>
        <w:rPr>
          <w:lang w:val="fr_FR" w:bidi="fr_FR"/>
        </w:rPr>
      </w:r>
      <w:r>
        <w:rPr>
          <w:lang w:val="fr_FR" w:bidi="fr_FR"/>
        </w:rPr>
        <w:t>La vallée de Shavé était près de la ville de Salem. Melchizédek, le roi de Salem a rencontré Abram et le roi de Sodome dans la vallée. Salem était probablement un ancien nom pour la ville de Jérusalem qui deviendrait plus tard la capitale religieuse pour les Juifs qui étaient les descendants d'Abram.</w:t>
      </w:r>
    </w:p>
    <w:p>
      <w:pPr/>
      <w:r>
        <w:rPr>
          <w:lang w:val="fr_FR" w:bidi="fr_FR"/>
        </w:rPr>
      </w:r>
      <w:r>
        <w:rPr>
          <w:lang w:val="fr_FR" w:bidi="fr_FR"/>
        </w:rPr>
        <w:t>Arrêtez-vous ici et en groupe regardez la ville de Salem sur une carte en groupe. Mettez cet audio en pause ici.</w:t>
      </w:r>
    </w:p>
    <w:p>
      <w:pPr/>
      <w:r>
        <w:rPr>
          <w:lang w:val="fr_FR" w:bidi="fr_FR"/>
        </w:rPr>
      </w:r>
      <w:r>
        <w:rPr>
          <w:lang w:val="fr_FR" w:bidi="fr_FR"/>
        </w:rPr>
        <w:t>Melchizédek était un prêtre. C'est la première fois qu'un prêtre est mentionné dans ces histoires. Les prêtres reliaient les gens à Dieu et ont conduit les gens à adorer Dieu</w:t>
      </w:r>
    </w:p>
    <w:p>
      <w:pPr/>
      <w:r>
        <w:rPr>
          <w:lang w:val="fr_FR" w:bidi="fr_FR"/>
        </w:rPr>
      </w:r>
      <w:r>
        <w:rPr>
          <w:lang w:val="fr_FR" w:bidi="fr_FR"/>
        </w:rPr>
        <w:t>Melchizédek a apporté du pain et du vin à Abram. Le mot que l'histoire utilise pour « pain » se réfère à la nourriture en général. Melchizédek a probablement apporté assez de nourriture et de vin pour tous les soldats d'Abram. Il peut avoir utilisé la nourriture et le vin pour avoir un dîner avec Abram pour célébrer la victoire d'Abram.</w:t>
      </w:r>
    </w:p>
    <w:p>
      <w:pPr/>
      <w:r>
        <w:rPr>
          <w:lang w:val="fr_FR" w:bidi="fr_FR"/>
        </w:rPr>
      </w:r>
      <w:r>
        <w:rPr>
          <w:lang w:val="fr_FR" w:bidi="fr_FR"/>
        </w:rPr>
        <w:t>Melchizédek a béni Abram. C'est la seule bénédiction d'un prêtre dans les histoires dans Genèse. Melchizédek a utilisé un court poème pour donner à Abram sa bénédiction.</w:t>
      </w:r>
    </w:p>
    <w:p>
      <w:pPr/>
      <w:r>
        <w:rPr>
          <w:lang w:val="fr_FR" w:bidi="fr_FR"/>
        </w:rPr>
      </w:r>
      <w:r>
        <w:rPr>
          <w:lang w:val="fr_FR" w:bidi="fr_FR"/>
        </w:rPr>
        <w:t>Melchizédek a dit « Que Dieu le très Haut, créateur du ciel et de la terre bénisse Abram. Melchizédek peut avoir utilisé Dieu le très haut pour se référer un dieu local ou il peut avoir utilisé Dieu le très haut pour se référer au Dieu d'Abram. Plus tard dans l'histoire, Abram a aussi utilisé le nom Dieu le Très-Haut quand il a parlé de son propre Dieu</w:t>
      </w:r>
    </w:p>
    <w:p>
      <w:pPr/>
      <w:r>
        <w:rPr>
          <w:lang w:val="fr_FR" w:bidi="fr_FR"/>
        </w:rPr>
      </w:r>
      <w:r>
        <w:rPr>
          <w:lang w:val="fr_FR" w:bidi="fr_FR"/>
        </w:rPr>
        <w:t>Melchizédek a décrit Dieu le très haut comme « créateur du ciel et de la terre ». « Ciel et terre » est une expression qui signifie « tout dans l'univers - tout partout ». Certaines personnes soutiennent que Melchizédek a dit « propriétaire du ciel et de la terre », non « créateur du ciel et de la terre ». Cependant, il a probablement dit « créateur ».</w:t>
      </w:r>
    </w:p>
    <w:p>
      <w:pPr/>
      <w:r>
        <w:rPr>
          <w:lang w:val="fr_FR" w:bidi="fr_FR"/>
        </w:rPr>
      </w:r>
      <w:r>
        <w:rPr>
          <w:lang w:val="fr_FR" w:bidi="fr_FR"/>
        </w:rPr>
        <w:t>Melchizédek a continué « Que Dieu le très haut qui vous a livré vos ennemis soit béni ». Ici, Melchizédek a utilisé le mot « béni » d'une manière différente. Il a loué Dieu en reconnaissant les bonnes choses que Dieu avait faites pour Abram. Melchizédek a parlé de Dieu délivrant ou donnant les ennemis d'Abram à Abram pour les vaincre.</w:t>
      </w:r>
    </w:p>
    <w:p>
      <w:pPr/>
      <w:r>
        <w:rPr>
          <w:lang w:val="fr_FR" w:bidi="fr_FR"/>
        </w:rPr>
      </w:r>
      <w:r>
        <w:rPr>
          <w:lang w:val="fr_FR" w:bidi="fr_FR"/>
        </w:rPr>
        <w:t>Arrêtez-vous et discutez de la question suivante en groupe : Comment les dirigeants importants voyagent- -ils dans votre culture ? Comment les gens donnent-ils des bénédictions formelles dans votre culture ? Mettez cet audio en pause ici.</w:t>
      </w:r>
    </w:p>
    <w:p>
      <w:pPr/>
      <w:r>
        <w:rPr>
          <w:lang w:val="fr_FR" w:bidi="fr_FR"/>
        </w:rPr>
      </w:r>
      <w:r>
        <w:rPr>
          <w:lang w:val="fr_FR" w:bidi="fr_FR"/>
        </w:rPr>
        <w:t>Après la bénédiction de Melchizédek, Abram a donné à Melchizédek dixième de toutes les possessions qu'il a sauvées et apportées des rois conquérants. Ce n'était pas une taxe, mais probablement une partie de la distribution des possessions que Abram a sauvé des conquérants.</w:t>
      </w:r>
    </w:p>
    <w:p>
      <w:pPr/>
      <w:r>
        <w:rPr>
          <w:lang w:val="fr_FR" w:bidi="fr_FR"/>
        </w:rPr>
      </w:r>
      <w:r>
        <w:rPr>
          <w:lang w:val="fr_FR" w:bidi="fr_FR"/>
        </w:rPr>
        <w:t>Arrêtez-vous ici et discutez de cette question en groupe Que font les gens dans votre culture pour remercier et honorer Dieu ? Donnent-ils des choses aux prêtres ? Si oui, pourquoi donnent-ils des choses ? Pourquoi pensez-vous que Abram a donné un dixième à Melchizédek ? Mettez cet audio en pause ici.</w:t>
      </w:r>
    </w:p>
    <w:p>
      <w:pPr/>
      <w:r>
        <w:rPr>
          <w:lang w:val="fr_FR" w:bidi="fr_FR"/>
        </w:rPr>
      </w:r>
      <w:r>
        <w:rPr>
          <w:lang w:val="fr_FR" w:bidi="fr_FR"/>
        </w:rPr>
        <w:t>Ensuite, le roi de Sodome a parlé. Il a dit à Abram « Donne-moi les gens que tu as sauvés des rois conquérants et prenez toutes les possessions pour toi-même ». Ici, le roi de Sodome ne demande pas plus que sa part équitable et il n'offre pas à Abram plus que la part équitable d'Abram.</w:t>
      </w:r>
    </w:p>
    <w:p>
      <w:pPr/>
      <w:r>
        <w:rPr>
          <w:lang w:val="fr_FR" w:bidi="fr_FR"/>
        </w:rPr>
      </w:r>
      <w:r>
        <w:rPr>
          <w:lang w:val="fr_FR" w:bidi="fr_FR"/>
        </w:rPr>
        <w:t>Mais Abram a fortement refusé ce que le roi de Sodome a dit. Abram a répondu « Non, je lève ma main et jure à l'Eternel Dieu le très haut, créateur du ciel et de la terre que je ne prendrai définitivement pas même une corde ou une dentelle de sandales de toi pour que tu ne seras pas capable de dire que tu m'as rendu riche Ici, Abram a utilisé le même nom pour Dieu que Melchizédek a utilisé « Dieu le très haut » ainsi que le nom pour Dieu que Abram a utilisé normalement, le nom personnel de Dieu.</w:t>
      </w:r>
    </w:p>
    <w:p>
      <w:pPr/>
      <w:r>
        <w:rPr>
          <w:lang w:val="fr_FR" w:bidi="fr_FR"/>
        </w:rPr>
      </w:r>
      <w:r>
        <w:rPr>
          <w:lang w:val="fr_FR" w:bidi="fr_FR"/>
        </w:rPr>
        <w:t>Quand Abram a dit qu'il a levé la main et a juré, cela signifiait qu'il a fait un geste pour montrer publiquement qu'il faisait une promesse solennelle.</w:t>
      </w:r>
    </w:p>
    <w:p>
      <w:pPr/>
      <w:r>
        <w:rPr>
          <w:lang w:val="fr_FR" w:bidi="fr_FR"/>
        </w:rPr>
      </w:r>
      <w:r>
        <w:rPr>
          <w:lang w:val="fr_FR" w:bidi="fr_FR"/>
        </w:rPr>
        <w:t>Arrêtez-vous ici et discutez en groupe si vous avez des objets similaires dans votre langue. Mettez cet audio en pause ici.</w:t>
      </w:r>
    </w:p>
    <w:p>
      <w:pPr/>
      <w:r>
        <w:rPr>
          <w:lang w:val="fr_FR" w:bidi="fr_FR"/>
        </w:rPr>
      </w:r>
      <w:r>
        <w:rPr>
          <w:lang w:val="fr_FR" w:bidi="fr_FR"/>
        </w:rPr>
        <w:t>Quand Abram a dit qu'il n'accepterait pas même « une corde ou une dentelle de sandale », il a utilisé une expression qui signifiait qu'il n'accepterait rien du tout du roi de Sodome, même s'il avait aussi peu de valeur qu'un fil ou une petite partie d'une sandale.</w:t>
      </w:r>
    </w:p>
    <w:p>
      <w:pPr/>
      <w:r>
        <w:rPr>
          <w:lang w:val="fr_FR" w:bidi="fr_FR"/>
        </w:rPr>
      </w:r>
      <w:r>
        <w:rPr>
          <w:lang w:val="fr_FR" w:bidi="fr_FR"/>
        </w:rPr>
        <w:t>Arrêtez-vous ici et regardez une photo d'une tente en groupe. Discutez en groupe si vous avez des expressions similaires dans votre langue. Mettez cet audio en pause ici.</w:t>
      </w:r>
    </w:p>
    <w:p>
      <w:pPr/>
      <w:r>
        <w:rPr>
          <w:lang w:val="fr_FR" w:bidi="fr_FR"/>
        </w:rPr>
      </w:r>
      <w:r>
        <w:rPr>
          <w:lang w:val="fr_FR" w:bidi="fr_FR"/>
        </w:rPr>
        <w:t>Abram a continué : « J'accepterai seulement la nourriture que mes hommes ont déjà mangé des possessions que nous avons sauvées. Mais laissez mes alliés Aner, Eshkol et Mamré avoir leur part des possessions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Genèse 14: 17–24 dans la version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Après que Abram est revenu de vaincre les rois conquérants, le roi de Sodome l'a rencontré dans la vallée de Shavé qui était plus tard appelée la vallée du roi.</w:t>
      </w:r>
    </w:p>
    <w:p>
      <w:pPr/>
      <w:r>
        <w:rPr>
          <w:lang w:val="fr_FR" w:bidi="fr_FR"/>
        </w:rPr>
      </w:r>
      <w:r>
        <w:rPr>
          <w:b/>
          <w:lang w:val="fr_FR" w:bidi="fr_FR"/>
        </w:rPr>
        <w:t>Deuxième scène Ensuite,</w:t>
      </w:r>
      <w:r>
        <w:rPr>
          <w:lang w:val="fr_FR" w:bidi="fr_FR"/>
        </w:rPr>
        <w:t xml:space="preserve"> le roi Melchizédek est venu et a apporté du pain et du vin. Melchizédek était le roi de Salem et un prêtre qui a servi Dieu plus haut. Melchizédek a béni Abram. Melchizédek a dit « Que Dieu le très Haut, créateur du ciel et de la terre bénisse Abram. Je loue Dieu le très Haut qui vous a livré vos ennemis ». </w:t>
      </w:r>
    </w:p>
    <w:p>
      <w:pPr/>
      <w:r>
        <w:rPr>
          <w:lang w:val="fr_FR" w:bidi="fr_FR"/>
        </w:rPr>
      </w:r>
      <w:r>
        <w:rPr>
          <w:lang w:val="fr_FR" w:bidi="fr_FR"/>
        </w:rPr>
        <w:t>Et Abram a donné au roi Melchizédek un dixième de toutes les possessions que Abram avait sauvées.</w:t>
      </w:r>
    </w:p>
    <w:p>
      <w:pPr/>
      <w:r>
        <w:rPr>
          <w:lang w:val="fr_FR" w:bidi="fr_FR"/>
        </w:rPr>
      </w:r>
      <w:r>
        <w:rPr>
          <w:b/>
          <w:lang w:val="fr_FR" w:bidi="fr_FR"/>
        </w:rPr>
        <w:t>Troisième scène Ensuite,</w:t>
      </w:r>
      <w:r>
        <w:rPr>
          <w:lang w:val="fr_FR" w:bidi="fr_FR"/>
        </w:rPr>
        <w:t xml:space="preserve"> le roi de Sodome a dit à Abram : « Donne-moi tous les captifs que tu as sauvé et garde toutes les possessions pour toi-même ».</w:t>
      </w:r>
    </w:p>
    <w:p>
      <w:pPr/>
      <w:r>
        <w:rPr>
          <w:lang w:val="fr_FR" w:bidi="fr_FR"/>
        </w:rPr>
      </w:r>
      <w:r>
        <w:rPr>
          <w:lang w:val="fr_FR" w:bidi="fr_FR"/>
        </w:rPr>
        <w:t>Mais Abram a répondu : « Non Je jure par l'Eternel Dieu le plus haut, je n'accepterai pas même un fil ou une partie d'une sandale de toi. Ensuite, vous ne serez pas capable de dire que vous m'avez rendu riche. Mais j'accepterai la nourriture que mes jeunes hommes ont déjà mangé des possessions et je demande de donner à mes alliés, Aner, Eshkol et Mamré un partage équitable ».</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Abram</w:t>
      </w:r>
    </w:p>
    <w:p>
      <w:pPr>
        <w:pStyle w:val="ListBullet"/>
        <w:spacing w:line="240" w:lineRule="auto"/>
        <w:ind w:left="720"/>
      </w:pPr>
      <w:r>
        <w:rPr>
          <w:lang w:val="fr_FR" w:bidi="fr_FR"/>
        </w:rPr>
      </w:r>
      <w:r>
        <w:rPr>
          <w:lang w:val="fr_FR" w:bidi="fr_FR"/>
        </w:rPr>
        <w:t>Roi Melchizédek de Salem</w:t>
      </w:r>
    </w:p>
    <w:p>
      <w:pPr>
        <w:pStyle w:val="ListBullet"/>
        <w:spacing w:line="240" w:lineRule="auto"/>
        <w:ind w:left="720"/>
      </w:pPr>
      <w:r>
        <w:rPr>
          <w:lang w:val="fr_FR" w:bidi="fr_FR"/>
        </w:rPr>
      </w:r>
      <w:r>
        <w:rPr>
          <w:lang w:val="fr_FR" w:bidi="fr_FR"/>
        </w:rPr>
        <w:t>Le roi de Sodome</w:t>
      </w:r>
    </w:p>
    <w:p>
      <w:pPr>
        <w:pStyle w:val="ListBullet"/>
        <w:spacing w:line="240" w:lineRule="auto"/>
        <w:ind w:left="720"/>
      </w:pPr>
      <w:r>
        <w:rPr>
          <w:lang w:val="fr_FR" w:bidi="fr_FR"/>
        </w:rPr>
      </w:r>
      <w:r>
        <w:rPr>
          <w:lang w:val="fr_FR" w:bidi="fr_FR"/>
        </w:rPr>
        <w:t>Les jeune hommes d'Abram</w:t>
      </w:r>
    </w:p>
    <w:p>
      <w:pPr>
        <w:pStyle w:val="ListBullet"/>
        <w:spacing w:line="240" w:lineRule="auto"/>
        <w:ind w:left="720"/>
      </w:pPr>
      <w:r>
        <w:rPr>
          <w:lang w:val="fr_FR" w:bidi="fr_FR"/>
        </w:rPr>
      </w:r>
      <w:r>
        <w:rPr>
          <w:lang w:val="fr_FR" w:bidi="fr_FR"/>
        </w:rPr>
        <w:t>Les captifs Abram a sauvés</w:t>
      </w:r>
    </w:p>
    <w:p>
      <w:pPr>
        <w:pStyle w:val="ListBullet"/>
        <w:spacing w:line="240" w:lineRule="auto"/>
        <w:ind w:left="720"/>
      </w:pPr>
      <w:r>
        <w:rPr>
          <w:lang w:val="fr_FR" w:bidi="fr_FR"/>
        </w:rPr>
      </w:r>
      <w:r>
        <w:rPr>
          <w:lang w:val="fr_FR" w:bidi="fr_FR"/>
        </w:rPr>
        <w:t>Les alliés d'Abram, Aner, Eshkol et Mamré</w:t>
      </w:r>
    </w:p>
    <w:p>
      <w:pPr/>
      <w:r>
        <w:rPr>
          <w:lang w:val="fr_FR" w:bidi="fr_FR"/>
        </w:rPr>
      </w:r>
      <w:r>
        <w:rPr>
          <w:lang w:val="fr_FR" w:bidi="fr_FR"/>
        </w:rPr>
        <w:t>En groupe, réfléchissez aux différentes parties du passage.</w:t>
      </w:r>
    </w:p>
    <w:p>
      <w:pPr/>
      <w:r>
        <w:rPr>
          <w:lang w:val="fr_FR" w:bidi="fr_FR"/>
        </w:rPr>
      </w:r>
      <w:r>
        <w:rPr>
          <w:lang w:val="fr_FR" w:bidi="fr_FR"/>
        </w:rPr>
        <w:t>Dans la première scène, Abram revient après avoir vaincu les rois conquérants de la dernière histoire. Le roi de Sodome le rencontre dans la vallée de Shavé qui est appelée plus tard la vallée du roi.</w:t>
      </w:r>
    </w:p>
    <w:p>
      <w:pPr/>
      <w:r>
        <w:rPr>
          <w:lang w:val="fr_FR" w:bidi="fr_FR"/>
        </w:rPr>
      </w:r>
      <w:r>
        <w:rPr>
          <w:lang w:val="fr_FR" w:bidi="fr_FR"/>
        </w:rPr>
        <w:t>Arrêtez-vous ici et regardez une image / carte de la vallée de Shavé en groupe. Mettez cet audio en pause ici.</w:t>
      </w:r>
    </w:p>
    <w:p>
      <w:pPr/>
      <w:r>
        <w:rPr>
          <w:lang w:val="fr_FR" w:bidi="fr_FR"/>
        </w:rPr>
      </w:r>
      <w:r>
        <w:rPr>
          <w:lang w:val="fr_FR" w:bidi="fr_FR"/>
        </w:rPr>
        <w:t>Dans la deuxième scène, Melchizédek, le roi de la ville de Salem et un prêtre de Dieu le Très -Haut vient rencontrer Abram. Il apporte de la nourriture et du vin.</w:t>
      </w:r>
    </w:p>
    <w:p>
      <w:pPr/>
      <w:r>
        <w:rPr>
          <w:lang w:val="fr_FR" w:bidi="fr_FR"/>
        </w:rPr>
      </w:r>
      <w:r>
        <w:rPr>
          <w:lang w:val="fr_FR" w:bidi="fr_FR"/>
        </w:rPr>
        <w:t>Arrêtez-vous ici et regardez la ville de Salem sur une carte en groupe. Mettez cet audio en pause ici.</w:t>
      </w:r>
    </w:p>
    <w:p>
      <w:pPr/>
      <w:r>
        <w:rPr>
          <w:lang w:val="fr_FR" w:bidi="fr_FR"/>
        </w:rPr>
      </w:r>
      <w:r>
        <w:rPr>
          <w:lang w:val="fr_FR" w:bidi="fr_FR"/>
        </w:rPr>
        <w:t>Il bénit Abram en disant : « Que Dieu le Très -Haut, créateur du ciel et de la terre, bénisse Abram. Et que les gens louent Dieu et disent qu'il est grand parce qu'il vous a aidé à vaincre vos ennemis ».</w:t>
      </w:r>
    </w:p>
    <w:p>
      <w:pPr/>
      <w:r>
        <w:rPr>
          <w:lang w:val="fr_FR" w:bidi="fr_FR"/>
        </w:rPr>
      </w:r>
      <w:r>
        <w:rPr>
          <w:lang w:val="fr_FR" w:bidi="fr_FR"/>
        </w:rPr>
        <w:t>Abram donne à Melchizédek un dixième de toutes les possessions que Abram a sauvé et rapporté.</w:t>
      </w:r>
    </w:p>
    <w:p>
      <w:pPr/>
      <w:r>
        <w:rPr>
          <w:lang w:val="fr_FR" w:bidi="fr_FR"/>
        </w:rPr>
      </w:r>
      <w:r>
        <w:rPr>
          <w:lang w:val="fr_FR" w:bidi="fr_FR"/>
        </w:rPr>
        <w:t>Vous voudrez peut-être visualiser cela en utilisant dix articles pour représenter toutes les possessions Abram a apportées. Démontrez que Abram donne l'un de ces articles à Melchizédek. Mettez cet audio en pause ici.</w:t>
      </w:r>
    </w:p>
    <w:p>
      <w:pPr/>
      <w:r>
        <w:rPr>
          <w:lang w:val="fr_FR" w:bidi="fr_FR"/>
        </w:rPr>
      </w:r>
      <w:r>
        <w:rPr>
          <w:lang w:val="fr_FR" w:bidi="fr_FR"/>
        </w:rPr>
        <w:t>Dans la troisième scène, visualisez le dialogue entre Abram et le roi de Sodome. Le roi de Sodome dit à Abram : « Laisse les gens de ma ville revenir à moi, mais tu peux garder les possessions que tu as apportées pour toi-même ».</w:t>
      </w:r>
    </w:p>
    <w:p>
      <w:pPr/>
      <w:r>
        <w:rPr>
          <w:lang w:val="fr_FR" w:bidi="fr_FR"/>
        </w:rPr>
      </w:r>
      <w:r>
        <w:rPr>
          <w:lang w:val="fr_FR" w:bidi="fr_FR"/>
        </w:rPr>
        <w:t xml:space="preserve">Mais Abram répond « Je jure que je n'accepterai même un fil ou une partie d'une sandale de toi parce que tu pourrais dire J'ai fait Abram riche ». J'accepterai seulement la nourriture que mes jeunes hommes ont déjà mangé des possessions que nous avons apportées et je vous demande de donner à mes alliés, Mamré, Eshkol et Aner une part équitable des possessions </w:t>
      </w:r>
    </w:p>
    <w:p>
      <w:pPr/>
      <w:r>
        <w:rPr>
          <w:lang w:val="fr_FR" w:bidi="fr_FR"/>
        </w:rPr>
      </w:r>
      <w:r>
        <w:rPr>
          <w:lang w:val="fr_FR" w:bidi="fr_FR"/>
        </w:rPr>
        <w:t>Arrêtez-vous ici et regardez une image de la partie de sandale à laquelle Abram se réfère ici en groupe. Mettez cet audio en pause ici.</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Genèse 14: 17–24 dans la version la plus facile à comprendre.</w:t>
      </w:r>
    </w:p>
    <w:p>
      <w:pPr/>
      <w:r>
        <w:rPr>
          <w:lang w:val="fr_FR" w:bidi="fr_FR"/>
        </w:rPr>
      </w:r>
      <w:r>
        <w:rPr>
          <w:lang w:val="fr_FR" w:bidi="fr_FR"/>
        </w:rPr>
        <w:t xml:space="preserve">À cette étape, le groupe va dramatiser le passage. </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Abram</w:t>
      </w:r>
    </w:p>
    <w:p>
      <w:pPr>
        <w:pStyle w:val="ListBullet"/>
        <w:spacing w:line="240" w:lineRule="auto"/>
        <w:ind w:left="720"/>
      </w:pPr>
      <w:r>
        <w:rPr>
          <w:lang w:val="fr_FR" w:bidi="fr_FR"/>
        </w:rPr>
      </w:r>
      <w:r>
        <w:rPr>
          <w:lang w:val="fr_FR" w:bidi="fr_FR"/>
        </w:rPr>
        <w:t>Roi Melchizédek de Salem</w:t>
      </w:r>
    </w:p>
    <w:p>
      <w:pPr>
        <w:pStyle w:val="ListBullet"/>
        <w:spacing w:line="240" w:lineRule="auto"/>
        <w:ind w:left="720"/>
      </w:pPr>
      <w:r>
        <w:rPr>
          <w:lang w:val="fr_FR" w:bidi="fr_FR"/>
        </w:rPr>
      </w:r>
      <w:r>
        <w:rPr>
          <w:lang w:val="fr_FR" w:bidi="fr_FR"/>
        </w:rPr>
        <w:t>Le roi de Sodome</w:t>
      </w:r>
    </w:p>
    <w:p>
      <w:pPr>
        <w:pStyle w:val="ListBullet"/>
        <w:spacing w:line="240" w:lineRule="auto"/>
        <w:ind w:left="720"/>
      </w:pPr>
      <w:r>
        <w:rPr>
          <w:lang w:val="fr_FR" w:bidi="fr_FR"/>
        </w:rPr>
      </w:r>
      <w:r>
        <w:rPr>
          <w:lang w:val="fr_FR" w:bidi="fr_FR"/>
        </w:rPr>
        <w:t>Les jeune hommes d'Abram</w:t>
      </w:r>
    </w:p>
    <w:p>
      <w:pPr>
        <w:pStyle w:val="ListBullet"/>
        <w:spacing w:line="240" w:lineRule="auto"/>
        <w:ind w:left="720"/>
      </w:pPr>
      <w:r>
        <w:rPr>
          <w:lang w:val="fr_FR" w:bidi="fr_FR"/>
        </w:rPr>
      </w:r>
      <w:r>
        <w:rPr>
          <w:lang w:val="fr_FR" w:bidi="fr_FR"/>
        </w:rPr>
        <w:t>Les captifs Abram a sauvés</w:t>
      </w:r>
    </w:p>
    <w:p>
      <w:pPr>
        <w:pStyle w:val="ListBullet"/>
        <w:spacing w:line="240" w:lineRule="auto"/>
        <w:ind w:left="720"/>
      </w:pPr>
      <w:r>
        <w:rPr>
          <w:lang w:val="fr_FR" w:bidi="fr_FR"/>
        </w:rPr>
      </w:r>
      <w:r>
        <w:rPr>
          <w:lang w:val="fr_FR" w:bidi="fr_FR"/>
        </w:rPr>
        <w:t>Les alliés d'Abram, Aner, Eshkol et Mamré</w:t>
      </w:r>
    </w:p>
    <w:p>
      <w:pPr/>
      <w:r>
        <w:rPr>
          <w:lang w:val="fr_FR" w:bidi="fr_FR"/>
        </w:rPr>
      </w:r>
      <w:r>
        <w:rPr>
          <w:lang w:val="fr_FR" w:bidi="fr_FR"/>
        </w:rPr>
        <w:t>Vous allez travailler en groupe et représenter le passage deux fois. Vous devriez le représenter dans votre propre langue.</w:t>
      </w:r>
    </w:p>
    <w:p>
      <w:pPr/>
      <w:r>
        <w:rPr>
          <w:lang w:val="fr_FR" w:bidi="fr_FR"/>
        </w:rPr>
      </w:r>
      <w:r>
        <w:rPr>
          <w:lang w:val="fr_FR" w:bidi="fr_FR"/>
        </w:rPr>
        <w:t>Tout d'abord, faites une première représentation sans vous arrêter. Faites attention au dialogue, au mouvement, à l'intrigue et à la chronologie du passage. Assurez-vous de ne pas éviter de jouer les parties importantes, ni les parties difficiles. Aidez-vous les uns les autres à vous souvenir de chaque partie du passage.</w:t>
      </w:r>
    </w:p>
    <w:p>
      <w:pPr/>
      <w:r>
        <w:rPr>
          <w:lang w:val="fr_FR" w:bidi="fr_FR"/>
        </w:rPr>
      </w:r>
      <w:r>
        <w:rPr>
          <w:lang w:val="fr_FR" w:bidi="fr_FR"/>
        </w:rPr>
        <w:t>Arrêtez cet enregistrement ici, pendant que vous représentez le passage.</w:t>
      </w:r>
    </w:p>
    <w:p>
      <w:pPr/>
      <w:r>
        <w:rPr>
          <w:lang w:val="fr_FR" w:bidi="fr_FR"/>
        </w:rPr>
      </w:r>
      <w:r>
        <w:rPr>
          <w:lang w:val="fr_FR" w:bidi="fr_FR"/>
        </w:rPr>
        <w:t>Le groupe doit représenter ce passage une deuxième fois. Pendant la présentation, arrêtez-vous de temps à autre. Demandez alors à la personne qui joue le personnage : « Que ressentez-vous ? » ou « À quoi pensez-vous en ce moment ? » La personne qui joue le personnage doit dire ce qu'elle ressent ou pense en jouant ce rôle. Ensuite, continuez la représentation.</w:t>
      </w:r>
    </w:p>
    <w:p>
      <w:pPr/>
      <w:r>
        <w:rPr>
          <w:lang w:val="fr_FR" w:bidi="fr_FR"/>
        </w:rPr>
      </w:r>
      <w:r>
        <w:rPr>
          <w:lang w:val="fr_FR" w:bidi="fr_FR"/>
        </w:rPr>
        <w:t>Arrêtez cet enregistrement ici, et faites une deuxième représentation du passage.</w:t>
      </w:r>
    </w:p>
    <w:p>
      <w:pPr/>
      <w:r>
        <w:rPr>
          <w:lang w:val="fr_FR" w:bidi="fr_FR"/>
        </w:rPr>
      </w:r>
      <w:r>
        <w:rPr>
          <w:lang w:val="fr_FR" w:bidi="fr_FR"/>
        </w:rPr>
        <w:t>Voici un exemple de représentation et de réponses possibles.</w:t>
      </w:r>
    </w:p>
    <w:p>
      <w:pPr/>
      <w:r>
        <w:rPr>
          <w:lang w:val="fr_FR" w:bidi="fr_FR"/>
        </w:rPr>
      </w:r>
      <w:r>
        <w:rPr>
          <w:lang w:val="fr_FR" w:bidi="fr_FR"/>
        </w:rPr>
        <w:t>Abram revient après avoir vaincu les rois conquérants. Le roi de Sodome le rencontre dans la vallée Shavé qui est appelée plus tard la vallée du roi.</w:t>
      </w:r>
    </w:p>
    <w:p>
      <w:pPr/>
      <w:r>
        <w:rPr>
          <w:lang w:val="fr_FR" w:bidi="fr_FR"/>
        </w:rPr>
      </w:r>
      <w:r>
        <w:rPr>
          <w:lang w:val="fr_FR" w:bidi="fr_FR"/>
        </w:rPr>
        <w:t xml:space="preserve">Arrêtez la représentation : Demandez à l'acteur qui joue ange de Dieu : « Que ressentez-vous ou pensez-vous ? » Vous pouvez entendre des choses comme : « Je suis si excité qu'Abram a vaincu les rois conquérants que j'ai voyagé ici pour le rencontrer » ou « Je suis humilié qu'Abram a vaincu mes ennemis quand je ne pouvais pas ». Reprenez l'action. </w:t>
      </w:r>
    </w:p>
    <w:p>
      <w:pPr/>
      <w:r>
        <w:rPr>
          <w:lang w:val="fr_FR" w:bidi="fr_FR"/>
        </w:rPr>
      </w:r>
      <w:r>
        <w:rPr>
          <w:lang w:val="fr_FR" w:bidi="fr_FR"/>
        </w:rPr>
        <w:t>Le roi de Salem et prêtre de Dieu le plus haut, Melchizédek, vient à la vallée. Il apporte de la nourriture et du vin Il bénit Abram en disant : « Que Dieu le Très-Haut, créateur du ciel et de la terre, bénisse Abram. Louez Dieu le plus Haut, qui vous a donné vos ennemis pour les vaincre ».</w:t>
      </w:r>
    </w:p>
    <w:p>
      <w:pPr/>
      <w:r>
        <w:rPr>
          <w:lang w:val="fr_FR" w:bidi="fr_FR"/>
        </w:rPr>
      </w:r>
      <w:r>
        <w:rPr>
          <w:lang w:val="fr_FR" w:bidi="fr_FR"/>
        </w:rPr>
        <w:t xml:space="preserve">Arrêtez la représentation : Demandez à l'acteur qui joue Melchisedeck : « Que ressentez-vous ou pensez-vous ? » Vous pouvez entendre des choses comme « Je sais que je suis censé bénir Abram » ou « Je sais que Dieu est avec Abram Je reconnaissant que Dieu a utilisé Abram pour vaincre les rois conquérants ». Reprenez l'action. </w:t>
      </w:r>
    </w:p>
    <w:p>
      <w:pPr/>
      <w:r>
        <w:rPr>
          <w:lang w:val="fr_FR" w:bidi="fr_FR"/>
        </w:rPr>
      </w:r>
      <w:r>
        <w:rPr>
          <w:lang w:val="fr_FR" w:bidi="fr_FR"/>
        </w:rPr>
        <w:t>Abram donne au roi Melchizédek un dixième de toutes les possessions qu'il apportées.</w:t>
      </w:r>
    </w:p>
    <w:p>
      <w:pPr/>
      <w:r>
        <w:rPr>
          <w:lang w:val="fr_FR" w:bidi="fr_FR"/>
        </w:rPr>
      </w:r>
      <w:r>
        <w:rPr>
          <w:lang w:val="fr_FR" w:bidi="fr_FR"/>
        </w:rPr>
        <w:t xml:space="preserve">Arrêtez la représentation : Demandez à l'acteur qui joue Abram : « Que ressentez-vous ou pensez-vous ? » Vous pouvez entendre des choses comme : « suis reconnaissant à Melchisédek de m'avoir béni » ou « Je veux montrer du respect à Melchisédek Reprenez l'action. </w:t>
      </w:r>
    </w:p>
    <w:p>
      <w:pPr/>
      <w:r>
        <w:rPr>
          <w:lang w:val="fr_FR" w:bidi="fr_FR"/>
        </w:rPr>
      </w:r>
      <w:r>
        <w:rPr>
          <w:lang w:val="fr_FR" w:bidi="fr_FR"/>
        </w:rPr>
        <w:t>Le roi de Sodome dit à Abram : « Donne-moi les captifs que tu as apportés et prenez toutes les possessions pour toi-même ».</w:t>
      </w:r>
    </w:p>
    <w:p>
      <w:pPr/>
      <w:r>
        <w:rPr>
          <w:lang w:val="fr_FR" w:bidi="fr_FR"/>
        </w:rPr>
      </w:r>
      <w:r>
        <w:rPr>
          <w:lang w:val="fr_FR" w:bidi="fr_FR"/>
        </w:rPr>
        <w:t xml:space="preserve">Arrêtez l'action Demandez à l'acteur qui joue le roi de Sodome « Que ressentez-vous ? Vous pouvez entendre des choses comme « Je veux récompenser Abram d'avoir vaincu mes ennemis » ou « Je veux diviser équitablement les possessions que Abram a sauvées ». Reprenez l'action. </w:t>
      </w:r>
    </w:p>
    <w:p>
      <w:pPr/>
      <w:r>
        <w:rPr>
          <w:lang w:val="fr_FR" w:bidi="fr_FR"/>
        </w:rPr>
      </w:r>
      <w:r>
        <w:rPr>
          <w:lang w:val="fr_FR" w:bidi="fr_FR"/>
        </w:rPr>
        <w:t>Mais Abram répond : « Non, je jure que je ne prendrai même pas un fil ou une partie d'une sandale de toi pour que tu ne peux pas dire que tu m'as rendu riche. J'accepterai seulement la nourriture que mes jeunes hommes mangeaient et je demande de donner à mes alliés à Mamré, Aner et Eshkol une juste part des possessions ».</w:t>
      </w:r>
    </w:p>
    <w:p>
      <w:pPr/>
      <w:r>
        <w:rPr>
          <w:lang w:val="fr_FR" w:bidi="fr_FR"/>
        </w:rPr>
      </w:r>
      <w:r>
        <w:rPr>
          <w:lang w:val="fr_FR" w:bidi="fr_FR"/>
        </w:rPr>
        <w:t>Terminez la présentation. Demandez à la personne qui joue le rôle de Abram « Que ressens tu? ou Que penses-tu ? » Vous pourriez entendre des choses comme « Je suis confiant que Dieu me bénira et je n'ai besoin de rien du roi de Sodome », Je ne veux rien pour moi-même, mais je veux m'assurer de prendre soin de mes hommes et de mes alliés » ou « Je ne veux pas être endetté au roi ».</w:t>
      </w:r>
    </w:p>
    <w:p>
      <w:pPr/>
      <w:r>
        <w:rPr>
          <w:lang w:val="fr_FR" w:bidi="fr_FR"/>
        </w:rPr>
      </w:r>
      <w:r>
        <w:rPr>
          <w:lang w:val="fr_FR" w:bidi="fr_FR"/>
        </w:rPr>
        <w:t>Demandez à ceux qui jouent le rôle de disciples : « Que ressentez-vous ou pensez-vous ? » Vous pouvez entendre des choses comme « Surpris qu'Abram n'ait pas pris plus pour lui-même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Après que Abram est revenu d'avoir vaincu les </w:t>
      </w:r>
      <w:r>
        <w:rPr>
          <w:b/>
          <w:lang w:val="fr_FR" w:bidi="fr_FR"/>
        </w:rPr>
        <w:t>rois</w:t>
      </w:r>
      <w:r>
        <w:rPr>
          <w:lang w:val="fr_FR" w:bidi="fr_FR"/>
        </w:rPr>
        <w:t xml:space="preserve"> conquérants, le roi de Sodome a rencontré Abram dans la vallée de Shavé qui était plus tard appelée la vallée du roi. Un roi était quelqu'un qui a gouverné sur une ville ou un territoire. Un roi a normalement gouverné pour la vie et a passé son autorité l'un de ses fils. Utilisez le même mot pour roi que celui que vous avez utilisé dans la dernière histoire.</w:t>
      </w:r>
    </w:p>
    <w:p>
      <w:pPr/>
      <w:r>
        <w:rPr>
          <w:lang w:val="fr_FR" w:bidi="fr_FR"/>
        </w:rPr>
      </w:r>
      <w:r>
        <w:rPr>
          <w:lang w:val="fr_FR" w:bidi="fr_FR"/>
        </w:rPr>
        <w:t xml:space="preserve">Ensuite, </w:t>
      </w:r>
      <w:r>
        <w:rPr>
          <w:b/>
          <w:lang w:val="fr_FR" w:bidi="fr_FR"/>
        </w:rPr>
        <w:t>Melchizédek</w:t>
      </w:r>
      <w:r>
        <w:rPr>
          <w:lang w:val="fr_FR" w:bidi="fr_FR"/>
        </w:rPr>
        <w:t xml:space="preserve">, le </w:t>
      </w:r>
      <w:r>
        <w:rPr>
          <w:b/>
          <w:lang w:val="fr_FR" w:bidi="fr_FR"/>
        </w:rPr>
        <w:t>roi de Salem</w:t>
      </w:r>
      <w:r>
        <w:rPr>
          <w:lang w:val="fr_FR" w:bidi="fr_FR"/>
        </w:rPr>
        <w:t xml:space="preserve"> est venu. </w:t>
      </w:r>
      <w:r>
        <w:rPr>
          <w:b/>
          <w:lang w:val="fr_FR" w:bidi="fr_FR"/>
        </w:rPr>
        <w:t>Salem</w:t>
      </w:r>
      <w:r>
        <w:rPr>
          <w:lang w:val="fr_FR" w:bidi="fr_FR"/>
        </w:rPr>
        <w:t xml:space="preserve"> signifie « paix ». Salem deviendrait plus tard la ville de Jérusalem qui était la capitale religieuse des descendants d'Abram.</w:t>
      </w:r>
    </w:p>
    <w:p>
      <w:pPr/>
      <w:r>
        <w:rPr>
          <w:lang w:val="fr_FR" w:bidi="fr_FR"/>
        </w:rPr>
      </w:r>
      <w:r>
        <w:rPr>
          <w:lang w:val="fr_FR" w:bidi="fr_FR"/>
        </w:rPr>
        <w:t xml:space="preserve">Le roi Melchizédek a apporté à Abram du </w:t>
      </w:r>
      <w:r>
        <w:rPr>
          <w:b/>
          <w:lang w:val="fr_FR" w:bidi="fr_FR"/>
        </w:rPr>
        <w:t>pain</w:t>
      </w:r>
      <w:r>
        <w:rPr>
          <w:lang w:val="fr_FR" w:bidi="fr_FR"/>
        </w:rPr>
        <w:t xml:space="preserve"> et du </w:t>
      </w:r>
      <w:r>
        <w:rPr>
          <w:b/>
          <w:lang w:val="fr_FR" w:bidi="fr_FR"/>
        </w:rPr>
        <w:t>vin</w:t>
      </w:r>
      <w:r>
        <w:rPr>
          <w:lang w:val="fr_FR" w:bidi="fr_FR"/>
        </w:rPr>
        <w:t>. Ici, le mot pour pain se réfère à la nourriture en général. Le vin se réfère à un jus de raisin fermenté.</w:t>
      </w:r>
    </w:p>
    <w:p>
      <w:pPr/>
      <w:r>
        <w:rPr>
          <w:lang w:val="fr_FR" w:bidi="fr_FR"/>
        </w:rPr>
      </w:r>
      <w:r>
        <w:rPr>
          <w:lang w:val="fr_FR" w:bidi="fr_FR"/>
        </w:rPr>
        <w:t xml:space="preserve">Melchizédek était un </w:t>
      </w:r>
      <w:r>
        <w:rPr>
          <w:b/>
          <w:lang w:val="fr_FR" w:bidi="fr_FR"/>
        </w:rPr>
        <w:t>prêtre</w:t>
      </w:r>
      <w:r>
        <w:rPr>
          <w:lang w:val="fr_FR" w:bidi="fr_FR"/>
        </w:rPr>
        <w:t xml:space="preserve"> de </w:t>
      </w:r>
      <w:r>
        <w:rPr>
          <w:b/>
          <w:lang w:val="fr_FR" w:bidi="fr_FR"/>
        </w:rPr>
        <w:t>Dieu le Très-Haut</w:t>
      </w:r>
      <w:r>
        <w:rPr>
          <w:lang w:val="fr_FR" w:bidi="fr_FR"/>
        </w:rPr>
        <w:t>. C'est la première fois que le mot « ange » apparaît dans ces histoires. Les prêtres reliaient les gens à Dieu en offrant des sacrifices à Dieu pour les gens, enseignant aux gens sur Dieu et en prenant soin des endroits dédiés à leur Dieu. Plus tard, les prêtres juifs étaient le représentant de Dieu à son peuple et le représentant de son peuple à Dieu.</w:t>
      </w:r>
    </w:p>
    <w:p>
      <w:pPr/>
      <w:r>
        <w:rPr>
          <w:lang w:val="fr_FR" w:bidi="fr_FR"/>
        </w:rPr>
      </w:r>
      <w:r>
        <w:rPr>
          <w:lang w:val="fr_FR" w:bidi="fr_FR"/>
        </w:rPr>
        <w:t xml:space="preserve">Arrêtez-vous ici et discutez du mot pour prêtre avec votre équipe. Avez-vous des prêtres dans votre religion Vous voudrez peut-être éviter d'utiliser des termes pour prêtres qui signifient quelque chose de différent de ce que les prêtres juifs faisaient. Discutez en groupe du mot ou de l'expression descriptive qui serait le meilleur pour vision Regardez la </w:t>
      </w:r>
      <w:r>
        <w:rPr>
          <w:lang w:val="fr_FR" w:bidi="fr_FR"/>
        </w:rPr>
        <w:t>vision</w:t>
      </w:r>
      <w:r>
        <w:rPr>
          <w:lang w:val="fr_FR" w:bidi="fr_FR"/>
        </w:rPr>
        <w:t xml:space="preserve"> dans le glossaire principal et utilisez le même mot dans les prochaines histoires.</w:t>
      </w:r>
    </w:p>
    <w:p>
      <w:pPr/>
      <w:r>
        <w:rPr>
          <w:lang w:val="fr_FR" w:bidi="fr_FR"/>
        </w:rPr>
      </w:r>
      <w:r>
        <w:rPr>
          <w:lang w:val="fr_FR" w:bidi="fr_FR"/>
        </w:rPr>
        <w:t>L'histoire dit que Melchizédek était un prêtre d'</w:t>
      </w:r>
      <w:r>
        <w:rPr>
          <w:b/>
          <w:lang w:val="fr_FR" w:bidi="fr_FR"/>
        </w:rPr>
        <w:t>El Elyon</w:t>
      </w:r>
      <w:r>
        <w:rPr>
          <w:lang w:val="fr_FR" w:bidi="fr_FR"/>
        </w:rPr>
        <w:t>. El Elyon signifie « Dieu qui est au-dessus de tous les autres » ou « Dieu qui est le plus grand ».</w:t>
      </w:r>
    </w:p>
    <w:p>
      <w:pPr/>
      <w:r>
        <w:rPr>
          <w:lang w:val="fr_FR" w:bidi="fr_FR"/>
        </w:rPr>
      </w:r>
      <w:r>
        <w:rPr>
          <w:lang w:val="fr_FR" w:bidi="fr_FR"/>
        </w:rPr>
        <w:t xml:space="preserve">Melchizédek </w:t>
      </w:r>
      <w:r>
        <w:rPr>
          <w:b/>
          <w:lang w:val="fr_FR" w:bidi="fr_FR"/>
        </w:rPr>
        <w:t>a béni</w:t>
      </w:r>
      <w:r>
        <w:rPr>
          <w:lang w:val="fr_FR" w:bidi="fr_FR"/>
        </w:rPr>
        <w:t xml:space="preserve"> Abram. Bénir fait référence à la façon dont Dieu aide, fait du bien ou favorise quelqu'un ou quelque chose. Essayez d'éviter d'utiliser un mot lié à la chance ou à des jeux de hasard. Quand les gens bénissent une chose, cela signifie généralement qu'ils remercient pour cela et la rendent à part pour quelque chose de spécial. Regardez </w:t>
      </w:r>
      <w:r>
        <w:rPr>
          <w:lang w:val="fr_FR" w:bidi="fr_FR"/>
        </w:rPr>
        <w:t>bénir</w:t>
      </w:r>
      <w:r>
        <w:rPr>
          <w:lang w:val="fr_FR" w:bidi="fr_FR"/>
        </w:rPr>
        <w:t xml:space="preserve"> dans le glossaire et utilisez le même mot pour bénir que celui que vous utilisez dans les histoires précédentes.</w:t>
      </w:r>
    </w:p>
    <w:p>
      <w:pPr/>
      <w:r>
        <w:rPr>
          <w:lang w:val="fr_FR" w:bidi="fr_FR"/>
        </w:rPr>
      </w:r>
      <w:r>
        <w:rPr>
          <w:lang w:val="fr_FR" w:bidi="fr_FR"/>
        </w:rPr>
        <w:t xml:space="preserve">Melchizédek a dit « Que Dieu le très Haut, créateur du ciel et de la terre bénisse Abram. Je loue Dieu le très Haut qui vous a livré vos ennemis ». La deuxième fois que Melchizédek utilise le mot </w:t>
      </w:r>
      <w:r>
        <w:rPr>
          <w:b/>
          <w:lang w:val="fr_FR" w:bidi="fr_FR"/>
        </w:rPr>
        <w:t>béni</w:t>
      </w:r>
      <w:r>
        <w:rPr>
          <w:lang w:val="fr_FR" w:bidi="fr_FR"/>
        </w:rPr>
        <w:t xml:space="preserve"> ici, il se réfère à louer Dieu Melchizédek a reconnu les bénédictions de Dieu ici. Vous voudrez peut-être utiliser un mot différent pour béni ici ou utiliser le mot loué.</w:t>
      </w:r>
    </w:p>
    <w:p>
      <w:pPr/>
      <w:r>
        <w:rPr>
          <w:lang w:val="fr_FR" w:bidi="fr_FR"/>
        </w:rPr>
      </w:r>
      <w:r>
        <w:rPr>
          <w:lang w:val="fr_FR" w:bidi="fr_FR"/>
        </w:rPr>
        <w:t>Ensuite, Abram a donné à Melchizédek un dixième de toutes les possessions qu'il avait apportées.</w:t>
      </w:r>
    </w:p>
    <w:p>
      <w:pPr/>
      <w:r>
        <w:rPr>
          <w:lang w:val="fr_FR" w:bidi="fr_FR"/>
        </w:rPr>
      </w:r>
      <w:r>
        <w:rPr>
          <w:lang w:val="fr_FR" w:bidi="fr_FR"/>
        </w:rPr>
        <w:t>Quand Abram avait fait cela, le roi de Sodome a dit à Abram : « Laisse les gens de ma ville revenir à moi, mais tu peux garder les possessions que tu as apportées pour toi-même ».</w:t>
      </w:r>
    </w:p>
    <w:p>
      <w:pPr/>
      <w:r>
        <w:rPr>
          <w:lang w:val="fr_FR" w:bidi="fr_FR"/>
        </w:rPr>
      </w:r>
      <w:r>
        <w:rPr>
          <w:lang w:val="fr_FR" w:bidi="fr_FR"/>
        </w:rPr>
        <w:t xml:space="preserve">Mais Abram a répondu : « Non Je jure avec une main levée à </w:t>
      </w:r>
      <w:r>
        <w:rPr>
          <w:b/>
          <w:lang w:val="fr_FR" w:bidi="fr_FR"/>
        </w:rPr>
        <w:t>Dieu</w:t>
      </w:r>
      <w:r>
        <w:rPr>
          <w:lang w:val="fr_FR" w:bidi="fr_FR"/>
        </w:rPr>
        <w:t>, Dieu le très Haut que je ne garderai pas même un fil ou une partie d'une sandale de ce qui t'appartient ». Abram utilise le nom l'</w:t>
      </w:r>
      <w:r>
        <w:rPr>
          <w:b/>
          <w:lang w:val="fr_FR" w:bidi="fr_FR"/>
        </w:rPr>
        <w:t>Eternel</w:t>
      </w:r>
      <w:r>
        <w:rPr>
          <w:lang w:val="fr_FR" w:bidi="fr_FR"/>
        </w:rPr>
        <w:t xml:space="preserve"> le nom personnel de Dieu pour Dieu. Regardez l'</w:t>
      </w:r>
      <w:r>
        <w:rPr>
          <w:lang w:val="fr_FR" w:bidi="fr_FR"/>
        </w:rPr>
        <w:t>Eternel</w:t>
      </w:r>
      <w:r>
        <w:rPr>
          <w:lang w:val="fr_FR" w:bidi="fr_FR"/>
        </w:rPr>
        <w:t xml:space="preserve"> dans le glossaire et utilisez le même nom pour l'Eternel vous que celui que vous utilisez dans d'autres histoires.</w:t>
      </w:r>
    </w:p>
    <w:p>
      <w:pPr/>
      <w:r>
        <w:rPr>
          <w:lang w:val="fr_FR" w:bidi="fr_FR"/>
        </w:rPr>
      </w:r>
      <w:r>
        <w:rPr>
          <w:lang w:val="fr_FR" w:bidi="fr_FR"/>
        </w:rPr>
        <w:t>Abram a ensuite utilisé le nom El Elyon, Dieu le même nom pour Dieu Melchizédek qui vient d'être utilisé. Utilisez le même mot ici que celui que vous avez utilisé précédemment dans l'histoire.</w:t>
      </w:r>
    </w:p>
    <w:p>
      <w:pPr/>
      <w:r>
        <w:rPr>
          <w:lang w:val="fr_FR" w:bidi="fr_FR"/>
        </w:rPr>
      </w:r>
      <w:r>
        <w:rPr>
          <w:lang w:val="fr_FR" w:bidi="fr_FR"/>
        </w:rPr>
        <w:t xml:space="preserve">Abram a continué : « Je ne veux pas que tu dises : « J'ai rendu Abram riche ». J'accepterai la nourriture que mes jeunes hommes ont déjà mangé et je vous demanderai de donner une part équitable des possessions aux hommes qui sont allés avec moi, Aner, Eshkol et Mamré </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 xml:space="preserve">Maintenant, le groupe peut se mettre d'accord sur une version finale du passage. Chaque membre du groupe doit s'entraîner à raconter cette dernière version du passage. </w:t>
      </w:r>
      <w:r>
        <w:rPr>
          <w:lang w:val="fr_FR" w:bidi="fr_FR"/>
        </w:rPr>
      </w:r>
      <w:r>
        <w:rPr>
          <w:lang w:val="fr_FR" w:bidi="fr_FR"/>
        </w:rPr>
      </w:r>
    </w:p>
    <w:p>
      <w:pPr/>
      <w:r>
        <w:rPr>
          <w:lang w:val="fr_FR" w:bidi="fr_FR"/>
        </w:rPr>
      </w:r>
    </w:p>
    <w:p>
      <w:pPr>
        <w:pStyle w:val="Heading2"/>
      </w:pPr>
      <w:r>
        <w:rPr>
          <w:lang w:val="fr_FR" w:bidi="fr_FR"/>
        </w:rPr>
        <w:t>Genèse 15:1–21</w:t>
      </w:r>
      <w:r>
        <w:rPr>
          <w:lang w:val="fr_FR" w:bidi="fr_FR"/>
        </w:rPr>
      </w:r>
    </w:p>
    <w:p>
      <w:pPr>
        <w:pStyle w:val="Heading3"/>
      </w:pPr>
      <w:r>
        <w:rPr>
          <w:lang w:val="fr_FR" w:bidi="fr_FR"/>
        </w:rPr>
        <w:t>Écouter et Cœur</w:t>
      </w:r>
    </w:p>
    <w:p>
      <w:pPr/>
      <w:r>
        <w:rPr>
          <w:lang w:val="fr_FR" w:bidi="fr_FR"/>
        </w:rPr>
      </w:r>
      <w:r>
        <w:rPr>
          <w:lang w:val="fr_FR" w:bidi="fr_FR"/>
        </w:rPr>
        <w:t>Dans cette étape, écoutez Genèse15.1–21 et gardez-le dans votre cœur. Écoutez une version audio de Genèse15.1–21 trois fois dans trois versions différentes si possible Ensuite, discutez des questions suivantes en groupe :</w:t>
      </w:r>
    </w:p>
    <w:p>
      <w:pPr>
        <w:pStyle w:val="ListBullet"/>
        <w:spacing w:line="240" w:lineRule="auto"/>
        <w:ind w:left="720"/>
      </w:pPr>
      <w:r>
        <w:rPr>
          <w:lang w:val="fr_FR" w:bidi="fr_FR"/>
        </w:rPr>
      </w:r>
      <w:r>
        <w:rPr>
          <w:lang w:val="fr_FR" w:bidi="fr_FR"/>
        </w:rPr>
        <w:t>Qu'est-ce que vous aimez dans ce passage ?</w:t>
      </w:r>
    </w:p>
    <w:p>
      <w:pPr>
        <w:pStyle w:val="ListBullet"/>
        <w:spacing w:line="240" w:lineRule="auto"/>
        <w:ind w:left="720"/>
      </w:pPr>
      <w:r>
        <w:rPr>
          <w:lang w:val="fr_FR" w:bidi="fr_FR"/>
        </w:rPr>
      </w:r>
      <w:r>
        <w:rPr>
          <w:lang w:val="fr_FR" w:bidi="fr_FR"/>
        </w:rPr>
        <w:t>Qu'est-ce que vous n'aimez pas ne comprenez pas dans ce passage ?</w:t>
      </w:r>
    </w:p>
    <w:p>
      <w:pPr>
        <w:pStyle w:val="ListBullet"/>
        <w:spacing w:line="240" w:lineRule="auto"/>
        <w:ind w:left="720"/>
      </w:pPr>
      <w:r>
        <w:rPr>
          <w:lang w:val="fr_FR" w:bidi="fr_FR"/>
        </w:rPr>
      </w:r>
      <w:r>
        <w:rPr>
          <w:lang w:val="fr_FR" w:bidi="fr_FR"/>
        </w:rPr>
        <w:t xml:space="preserve">Que nous dit ce passage sur Dieu ?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Qui connaissez 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Genèse 15:1–21 dans la version la plus facile à comprendre.</w:t>
      </w:r>
    </w:p>
    <w:p>
      <w:pPr/>
      <w:r>
        <w:rPr>
          <w:lang w:val="fr_FR" w:bidi="fr_FR"/>
        </w:rPr>
      </w:r>
      <w:r>
        <w:rPr>
          <w:lang w:val="fr_FR" w:bidi="fr_FR"/>
        </w:rPr>
        <w:t>Cette histoire a lieu après qu'Abram ait vaincu en conquérant les rois et ait rencontré le roi de Sodome et le roi Melchizédek. Cette histoire utilise le nom personnel pour Dieu l' Eternel tout au long de la plupart de l'histoire. Dans cette histoire, Yahvé donne à Abram deux promesses. Yahvé promet qu'Abram aura beaucoup de descendants et Yahvé promet que les descendants d'Abram obtiendront leur propre terre Yahvé approfondit sa relation avec Abram et fait une alliance forte avec Abram. Ces promesses et cette alliance sont importantes à la fois pour Abram et pour les descendants plus tard d'Abram, le peuple Juif.</w:t>
      </w:r>
    </w:p>
    <w:p>
      <w:pPr/>
      <w:r>
        <w:rPr>
          <w:lang w:val="fr_FR" w:bidi="fr_FR"/>
        </w:rPr>
      </w:r>
      <w:r>
        <w:rPr>
          <w:lang w:val="fr_FR" w:bidi="fr_FR"/>
        </w:rPr>
        <w:t>Cette histoire a commencé un certain temps après qu'Abram ait rencontré Yahvé a parlé à Abram dans une vision Les visions sont des expériences surnaturelles à travers lesquelles Yahvé parle aux humains. Les prophètes ont souvent des visions. Bien que cette histoire ne dise pas qu'Abram était endormi pendant cette vision, cette vision s'est probablement produite la nuit.</w:t>
      </w:r>
    </w:p>
    <w:p>
      <w:pPr/>
      <w:r>
        <w:rPr>
          <w:lang w:val="fr_FR" w:bidi="fr_FR"/>
        </w:rPr>
      </w:r>
      <w:r>
        <w:rPr>
          <w:lang w:val="fr_FR" w:bidi="fr_FR"/>
        </w:rPr>
        <w:t xml:space="preserve">Yahvé a commencé : « N'ayez pas peur ! Je suis un bouclier pour toi et ta récompense sera grande Ici, Yahvé est en train de dire à Abram qu'il le protégera </w:t>
      </w:r>
    </w:p>
    <w:p>
      <w:pPr/>
      <w:r>
        <w:rPr>
          <w:lang w:val="fr_FR" w:bidi="fr_FR"/>
        </w:rPr>
      </w:r>
      <w:r>
        <w:rPr>
          <w:lang w:val="fr_FR" w:bidi="fr_FR"/>
        </w:rPr>
        <w:t>Arrêtez-vous ici et regardez une photo d'une pierre à moudre en groupe. Expliquez qu'un bouclier était utilisé pour protéger quelqu'un des armes en période de bataille. Arrêtez cet enregistrement ici pendant que vous reformulez le passage.</w:t>
      </w:r>
    </w:p>
    <w:p>
      <w:pPr/>
      <w:r>
        <w:rPr>
          <w:lang w:val="fr_FR" w:bidi="fr_FR"/>
        </w:rPr>
      </w:r>
      <w:r>
        <w:rPr>
          <w:lang w:val="fr_FR" w:bidi="fr_FR"/>
        </w:rPr>
        <w:t>Il est possible que Yahvé puisse avoir dit à la place : « N'ayez pas peur Abram ! Je suis un bienfaiteur ou un aide pour toi - Je te donnerai de l'aide - et ta récompense sera grande ».</w:t>
      </w:r>
    </w:p>
    <w:p>
      <w:pPr/>
      <w:r>
        <w:rPr>
          <w:lang w:val="fr_FR" w:bidi="fr_FR"/>
        </w:rPr>
      </w:r>
      <w:r>
        <w:rPr>
          <w:lang w:val="fr_FR" w:bidi="fr_FR"/>
        </w:rPr>
        <w:t xml:space="preserve">C'est la première fois que Yahvé et Abram ont parlé ensemble. Avant cela, Yahwé a parlé et Abram a seulement écouté. Ici cependant Abram a répondu : « Grand Dieu, à quoi ta récompense est-elle bonne pour moi depuis que je n'ai pas d'enfants ? Tu ne m'as pas donné d'enfants et mon serviteur Eliezer de Damas sera mon héritier ». À l'époque d'Abram, les couples sans enfants ont parfois adopté un fils qui était parfois un serviteur pour les servir et pour hériter de leur richesse quand ils sont morts. Il est possible qu'Abram se référait à cette pratique quand il mentionne Eliezer. Ici, Abram n'était pas irrespectueux en parlant à Dieu. </w:t>
      </w:r>
    </w:p>
    <w:p>
      <w:pPr/>
      <w:r>
        <w:rPr>
          <w:lang w:val="fr_FR" w:bidi="fr_FR"/>
        </w:rPr>
      </w:r>
      <w:r>
        <w:rPr>
          <w:lang w:val="fr_FR" w:bidi="fr_FR"/>
        </w:rPr>
        <w:t>Abram a continué : « Tu ne m'as pas donné de descendants, l'un de mes serviteurs sera donc mon héritier ». Abram se répète ici pour mettre l'emphase</w:t>
      </w:r>
    </w:p>
    <w:p>
      <w:pPr/>
      <w:r>
        <w:rPr>
          <w:lang w:val="fr_FR" w:bidi="fr_FR"/>
        </w:rPr>
      </w:r>
      <w:r>
        <w:rPr>
          <w:lang w:val="fr_FR" w:bidi="fr_FR"/>
        </w:rPr>
        <w:t>La parole de Yahvé est venue à Abram. « La parole de Yahvé est venue à lui » est une expression utilisée plus tard par les descendants d'Abram, les juifs, pour montrer que Yahvé avait mis une personne à part comme prophète Il y a une expression similaire utilisée ici quand Yahvé a parlé à Abram.</w:t>
      </w:r>
    </w:p>
    <w:p>
      <w:pPr/>
      <w:r>
        <w:rPr>
          <w:lang w:val="fr_FR" w:bidi="fr_FR"/>
        </w:rPr>
      </w:r>
      <w:r>
        <w:rPr>
          <w:lang w:val="fr_FR" w:bidi="fr_FR"/>
        </w:rPr>
        <w:t>Yahvé répond : « Cet homme ne sera pas ton héritier. tu auras un fils de ton propre corps et il sera ton héritier ». Ici Dieu utilise une expression « de ton propre intérieure » pour rendre clair qu'il se réfère à un héritier qui viendra du propre corps d'Abram et ne sera pas un fils adopté.</w:t>
      </w:r>
    </w:p>
    <w:p>
      <w:pPr/>
      <w:r>
        <w:rPr>
          <w:lang w:val="fr_FR" w:bidi="fr_FR"/>
        </w:rPr>
      </w:r>
      <w:r>
        <w:rPr>
          <w:lang w:val="fr_FR" w:bidi="fr_FR"/>
        </w:rPr>
        <w:t>Arrêtez-vous ici et discutez de cette question en groupe : Que pensez-vous de cette promesse de Dieu qu'Abram aura un enfant ? Dans votre culture, qui ou de quoi est responsable de savoir si les gens peuvent avoir un bébé ou non ? Arrêtez cet enregistrement ici pendant que vous reformulez le passage.</w:t>
      </w:r>
    </w:p>
    <w:p>
      <w:pPr/>
      <w:r>
        <w:rPr>
          <w:lang w:val="fr_FR" w:bidi="fr_FR"/>
        </w:rPr>
      </w:r>
      <w:r>
        <w:rPr>
          <w:lang w:val="fr_FR" w:bidi="fr_FR"/>
        </w:rPr>
        <w:t>Ensuite, Yahvé emmena Abram à l'extérieur. Yahvé a dit : « Regarde les étoiles dans le ciel et compte les si tu peux. Tes descendants seront comme les étoiles dans le ciel ».</w:t>
      </w:r>
    </w:p>
    <w:p>
      <w:pPr/>
      <w:r>
        <w:rPr>
          <w:lang w:val="fr_FR" w:bidi="fr_FR"/>
        </w:rPr>
      </w:r>
      <w:r>
        <w:rPr>
          <w:lang w:val="fr_FR" w:bidi="fr_FR"/>
        </w:rPr>
        <w:t>Arrêtez-vous ici. Si vous le pouvez, sortez la nuit en groupe et regardez les étoiles. Essayez de compter toutes les étoiles dans le ciel. Est-ce possible ? Que ressentez-vous pendant que vous essayez de compter les étoiles ? Qu'est ce que cela vous dit sur la promesse de Dieu à Abram ? Arrêtez cet enregistrement ici pendant que vous reformulez le passage.</w:t>
      </w:r>
    </w:p>
    <w:p>
      <w:pPr/>
      <w:r>
        <w:rPr>
          <w:lang w:val="fr_FR" w:bidi="fr_FR"/>
        </w:rPr>
      </w:r>
      <w:r>
        <w:rPr>
          <w:lang w:val="fr_FR" w:bidi="fr_FR"/>
        </w:rPr>
        <w:t>Abram a fait confiance à la promesse de Yahvé et Yahvé a donc considéré Abram comme juste. Dans l'AT, l'idée de la Justice est fondée sur un aspect relationnel. avec Yahwé et les gens ou entre différentes personnes La justice se réfère à la sainteté, à la bonne position ou au absence de culpabilité. Ici, Yahvé considère Abram comme juste à cause de la bonne et réelle relation entre Yahvé et lui.</w:t>
      </w:r>
    </w:p>
    <w:p>
      <w:pPr/>
      <w:r>
        <w:rPr>
          <w:lang w:val="fr_FR" w:bidi="fr_FR"/>
        </w:rPr>
      </w:r>
      <w:r>
        <w:rPr>
          <w:lang w:val="fr_FR" w:bidi="fr_FR"/>
        </w:rPr>
        <w:t>Arrêtez-vous ici et discutez en tant que groupe. Décrivez quelqu'un que vous pensez qu' il a une bonne relation avec Dieu ou des gens qui ne sont pas coupables et vivent d'une manière sainte et bonne. Qu'ont-ils fait ? Comment les gens les traitent ils ? Quels mots utilisez-vous pour décrire ces types de personnes ? Arrêtez cet enregistrement ici pendant que vous reformulez le passage.</w:t>
      </w:r>
    </w:p>
    <w:p>
      <w:pPr/>
      <w:r>
        <w:rPr>
          <w:lang w:val="fr_FR" w:bidi="fr_FR"/>
        </w:rPr>
      </w:r>
      <w:r>
        <w:rPr>
          <w:lang w:val="fr_FR" w:bidi="fr_FR"/>
        </w:rPr>
        <w:t>La prochaine promesse que Yahvé fait à Abram commence par un mot qui montre que cela commence une scène différente. La promesse suivante est probablement intervenue un jour différent. Yahvé a dit « Je suis Yahvé qui t' a amené d'Ur des Chaldéens pour te donner cette terre comme possession ». Ici, Yahvé fait référence au pays Ur et aux gens les Chaldéens dont Abram est venu à l'origine. Yahvé rappelle à Abram ce qu'il a déjà fait pour lui.</w:t>
      </w:r>
    </w:p>
    <w:p>
      <w:pPr/>
      <w:r>
        <w:rPr>
          <w:lang w:val="fr_FR" w:bidi="fr_FR"/>
        </w:rPr>
      </w:r>
      <w:r>
        <w:rPr>
          <w:lang w:val="fr_FR" w:bidi="fr_FR"/>
        </w:rPr>
        <w:t>Abram a répondu : « Comment saurai-je avec certitude que j'aurai la possession de cette terre ? »</w:t>
      </w:r>
    </w:p>
    <w:p>
      <w:pPr/>
      <w:r>
        <w:rPr>
          <w:lang w:val="fr_FR" w:bidi="fr_FR"/>
        </w:rPr>
      </w:r>
      <w:r>
        <w:rPr>
          <w:lang w:val="fr_FR" w:bidi="fr_FR"/>
        </w:rPr>
        <w:t>Yahvé a dit : « Apportez moi une génisse, une chèvre et un bélier tous de trois ans. Apportez-moi aussi une tourterelle et un jeune pigeon ».</w:t>
      </w:r>
    </w:p>
    <w:p>
      <w:pPr/>
      <w:r>
        <w:rPr>
          <w:lang w:val="fr_FR" w:bidi="fr_FR"/>
        </w:rPr>
      </w:r>
      <w:r>
        <w:rPr>
          <w:lang w:val="fr_FR" w:bidi="fr_FR"/>
        </w:rPr>
        <w:t>Arrêtez-vous ici et regardez les images d'une génisse de trois ans (qui est une jeune vache femelle), une chèvre de trois ans et un bélier de trois ans (qui est un mouton mâle) en groupe. Regardez aussi des images d'une tourterelle et d'un jeune pigeon (qui sont les deux types d'oiseaux) en tant que groupe. Quels mots ou expressions avez-vous pour décrire ces animaux dans votre langue? ? Arrêtez cet enregistrement ici pendant que vous reformulez le passage.</w:t>
      </w:r>
    </w:p>
    <w:p>
      <w:pPr/>
      <w:r>
        <w:rPr>
          <w:lang w:val="fr_FR" w:bidi="fr_FR"/>
        </w:rPr>
      </w:r>
      <w:r>
        <w:rPr>
          <w:lang w:val="fr_FR" w:bidi="fr_FR"/>
        </w:rPr>
        <w:t>Abram a tué les animaux. Il a coupé la génisse, la chèvre et le bélier en moitié dans la longueur. Il n'a pas coupé les oiseaux en moitié. Il a arrangé les parties animaux et les oiseaux dans deux lignes, se faisant face les uns aux autres. C'était probablement un type de rituelles que les gens font dans les cultures autour d'Abram pour faire des alliances les uns avec les autres. Une alliance est un accord permanent fait entre deux personnes ou groupes qui établit la paix ou l'amitié. Les deux personnes conviennent d'être fidèles à cet accord et de rester dans une bonne relation les unes avec les autres. Les deux parties jurent d'être fidèles à l'alliance dans une célébration rituelle ou un sacrifice. Les alliances sont plus profondes que les contrats juridiques parce que les alliances nécessitent la loyauté et un amour sacrificiel des deux parties.</w:t>
      </w:r>
    </w:p>
    <w:p>
      <w:pPr/>
      <w:r>
        <w:rPr>
          <w:lang w:val="fr_FR" w:bidi="fr_FR"/>
        </w:rPr>
      </w:r>
      <w:r>
        <w:rPr>
          <w:lang w:val="fr_FR" w:bidi="fr_FR"/>
        </w:rPr>
        <w:t>Chaque fois que les oiseaux de proie sont venus pour manger les animaux morts, Abram les a chassés.</w:t>
      </w:r>
    </w:p>
    <w:p>
      <w:pPr/>
      <w:r>
        <w:rPr>
          <w:lang w:val="fr_FR" w:bidi="fr_FR"/>
        </w:rPr>
      </w:r>
      <w:r>
        <w:rPr>
          <w:lang w:val="fr_FR" w:bidi="fr_FR"/>
        </w:rPr>
        <w:t>Arrêtez-vous ici et regardez des images d'oiseaux de proie en groupe. Que pensez-vous de cette demande de Dieu pour Abram de couper ces animaux et de les aligner ? Arrêtez cet enregistrement ici pendant que vous reformulez le passage.</w:t>
      </w:r>
    </w:p>
    <w:p>
      <w:pPr/>
      <w:r>
        <w:rPr>
          <w:lang w:val="fr_FR" w:bidi="fr_FR"/>
        </w:rPr>
      </w:r>
      <w:r>
        <w:rPr>
          <w:lang w:val="fr_FR" w:bidi="fr_FR"/>
        </w:rPr>
        <w:t>Pendant que le soleil se couche, Yahvé a fait entrer Abram dans un sommeil profond. Abram se sentait terrifié par une peur étrange et écrasante. C'est la seule fois dans les histoires sur Abram où Abram a peur quand il parle avec Yahvé</w:t>
      </w:r>
    </w:p>
    <w:p>
      <w:pPr/>
      <w:r>
        <w:rPr>
          <w:lang w:val="fr_FR" w:bidi="fr_FR"/>
        </w:rPr>
      </w:r>
      <w:r>
        <w:rPr>
          <w:lang w:val="fr_FR" w:bidi="fr_FR"/>
        </w:rPr>
        <w:t>Arrêtez-vous ici. En tant que groupe, racontez des histoires de moments où les gens ont eu très peur. Faites attention aux mots et aux expressions que les gens utilisent pour décrire leur peur. Arrêtez cet enregistrement ici pendant que vous reformulez le passage.</w:t>
      </w:r>
    </w:p>
    <w:p>
      <w:pPr/>
      <w:r>
        <w:rPr>
          <w:lang w:val="fr_FR" w:bidi="fr_FR"/>
        </w:rPr>
      </w:r>
      <w:r>
        <w:rPr>
          <w:lang w:val="fr_FR" w:bidi="fr_FR"/>
        </w:rPr>
        <w:t>Yahvé a dit : « Tu peux être sûr que tes descendants seront des étrangers dans un pays qui n' est pas le leur. Ils seront des esclaves opprimés là pendant quatre cents ans. Mais je punirai le pays qui fait d'eux des esclaves et tes descendants partiront avec une grande richesse ».</w:t>
      </w:r>
    </w:p>
    <w:p>
      <w:pPr/>
      <w:r>
        <w:rPr>
          <w:lang w:val="fr_FR" w:bidi="fr_FR"/>
        </w:rPr>
      </w:r>
      <w:r>
        <w:rPr>
          <w:lang w:val="fr_FR" w:bidi="fr_FR"/>
        </w:rPr>
        <w:t>Arrêtez-vous ici et discutez en groupe : Que pensez-vous de Dieu disant à Abram des choses qui se produiront dans 400 ans dans l'avenir ? Arrêtez cet enregistrement ici pendant que vous reformulez le passage.</w:t>
      </w:r>
    </w:p>
    <w:p>
      <w:pPr/>
      <w:r>
        <w:rPr>
          <w:lang w:val="fr_FR" w:bidi="fr_FR"/>
        </w:rPr>
      </w:r>
      <w:r>
        <w:rPr>
          <w:lang w:val="fr_FR" w:bidi="fr_FR"/>
        </w:rPr>
        <w:t xml:space="preserve">Yahvé a continué : « Mais toi, Abram, tu iras chez tes ancêtres dans la paix et seras enterré à un bon âge ». « Aller chez tes ancêtres » était une expression qui signifiait « mourir ». « Être enterré à un bon âge » signifiait qu'Abram mourrait après avoir vécu une longue période. </w:t>
      </w:r>
    </w:p>
    <w:p>
      <w:pPr/>
      <w:r>
        <w:rPr>
          <w:lang w:val="fr_FR" w:bidi="fr_FR"/>
        </w:rPr>
      </w:r>
      <w:r>
        <w:rPr>
          <w:lang w:val="fr_FR" w:bidi="fr_FR"/>
        </w:rPr>
        <w:t>Arrêtez-vous et discutez en groupe : Quelles expressions similaires avez-vous dans votre langue ? Dans votre culture, comment parlez-vous des choses qui se produiront à vos grands petits-enfants ? Arrêtez cet enregistrement ici pendant que vous reformulez le passage.</w:t>
      </w:r>
    </w:p>
    <w:p>
      <w:pPr/>
      <w:r>
        <w:rPr>
          <w:lang w:val="fr_FR" w:bidi="fr_FR"/>
        </w:rPr>
      </w:r>
      <w:r>
        <w:rPr>
          <w:lang w:val="fr_FR" w:bidi="fr_FR"/>
        </w:rPr>
        <w:t xml:space="preserve">Enfin, Yahvé a dit : « Après quatre générations tes descendants reviendront ici sur cette terre. Le péché des Amoréens n'est pas encore assez grand pour qu'ils soient punis ». Ici, quand Yahvé a dit « le péché des Amoréens n'est pas encore assez grand », il voulait dire que les Amoréens n'avaient pas tellement péché que Yahvé devait encore les punir. Quand Yahvé se réfère aux Amoréens ici, il se réfère probablement à toutes les personnes qui vivent sur la terre qu'il donnera aux descendants d'Abram, pas juste à un groupe de personnes. « Quatre générations « se réfère probablement à environ quatre cents ans. </w:t>
      </w:r>
    </w:p>
    <w:p>
      <w:pPr/>
      <w:r>
        <w:rPr>
          <w:lang w:val="fr_FR" w:bidi="fr_FR"/>
        </w:rPr>
      </w:r>
      <w:r>
        <w:rPr>
          <w:lang w:val="fr_FR" w:bidi="fr_FR"/>
        </w:rPr>
        <w:t>Arrêtez-vous ici et discutez en groupe : Que pensez-vous du plan de Dieu pour les gens qui vivent actuellement sur la terre ? Arrêtez cet enregistrement ici pendant que vous reformulez le passage.</w:t>
      </w:r>
    </w:p>
    <w:p>
      <w:pPr/>
      <w:r>
        <w:rPr>
          <w:lang w:val="fr_FR" w:bidi="fr_FR"/>
        </w:rPr>
      </w:r>
      <w:r>
        <w:rPr>
          <w:lang w:val="fr_FR" w:bidi="fr_FR"/>
        </w:rPr>
        <w:t>Après que le soleil soit couché et qu'il soit sombre, Abram a vu un pot de feu fumant et une torche flamboyante passer entre les moitiés des animaux morts. Le feu était souvent un symbole de la présence de Yahvé Cela montre que Yahvé lui-même marchait à travers la moitié des animaux. Dans cette histoire, Yahvé est le seul qui a marché à travers la moitié des animaux. Les pots à feu étaient de petits pots en argile avec des charbons chauds à l'intérieur d'eux. Ils étaient utilisés pour cuire le pain. Les torches étaient des bois brulant utilisés pour la lumière.</w:t>
      </w:r>
    </w:p>
    <w:p>
      <w:pPr/>
      <w:r>
        <w:rPr>
          <w:lang w:val="fr_FR" w:bidi="fr_FR"/>
        </w:rPr>
      </w:r>
      <w:r>
        <w:rPr>
          <w:lang w:val="fr_FR" w:bidi="fr_FR"/>
        </w:rPr>
        <w:t>Arrêtez- vous ici et regardez une photo d'une pièce de cuivre en tant que Arrêtez- vous ici et regardez une photo d'une pièce de cuivre en groupe. Arrêtez cet enregistrement ici pendant que vous reformulez le passage.</w:t>
      </w:r>
    </w:p>
    <w:p>
      <w:pPr/>
      <w:r>
        <w:rPr>
          <w:lang w:val="fr_FR" w:bidi="fr_FR"/>
        </w:rPr>
      </w:r>
      <w:r>
        <w:rPr>
          <w:lang w:val="fr_FR" w:bidi="fr_FR"/>
        </w:rPr>
        <w:t>Dans ce genre d'alliance, les gens marchaient à travers le milieu des animaux coupés pour montrer que s'ils rompaient leurs promesses, ils deviendraient comme les animaux. Normalement, les deux groupes de personnes faisant une alliance marcheraient entre les animaux. Ici, seule la présence de Yahvé sous la forme du pot de feu et de la torche marche entre les lignes d'animaux. Cela montre que cette alliance est inhabituelle. Yahvé prend la pleine responsabilité de garder l' alliance</w:t>
      </w:r>
    </w:p>
    <w:p>
      <w:pPr/>
      <w:r>
        <w:rPr>
          <w:lang w:val="fr_FR" w:bidi="fr_FR"/>
        </w:rPr>
      </w:r>
      <w:r>
        <w:rPr>
          <w:lang w:val="fr_FR" w:bidi="fr_FR"/>
        </w:rPr>
        <w:t>Arrêtez-vous ici et discutez de tels rituels en tant que groupe. Comment montrez-vous que vous avez créé une alliance ou un contrat dans votre culture ? Quels types de rituels faites-vous pour montrer que vous avez fait une alliance ? Arrêtez cet enregistrement ici pendant que vous reformulez le passage.</w:t>
      </w:r>
    </w:p>
    <w:p>
      <w:pPr/>
      <w:r>
        <w:rPr>
          <w:lang w:val="fr_FR" w:bidi="fr_FR"/>
        </w:rPr>
      </w:r>
      <w:r>
        <w:rPr>
          <w:lang w:val="fr_FR" w:bidi="fr_FR"/>
        </w:rPr>
        <w:t xml:space="preserve">Yahvé a fait une alliance avec Abram ce jour-là et a dit : « Je donne à tes descendants cette terre de la frontière de l'Égypte au grand fleuve Euphrate. Je leur donne la terre où les Kénites, les Kénizzites, les Kadomnites, les Hittites, les Périzzites, les Amoréens, les Cananéens, les Girgashites et les Jébusites vivent </w:t>
      </w:r>
    </w:p>
    <w:p>
      <w:pPr/>
      <w:r>
        <w:rPr>
          <w:lang w:val="fr_FR" w:bidi="fr_FR"/>
        </w:rPr>
      </w:r>
      <w:r>
        <w:rPr>
          <w:lang w:val="fr_FR" w:bidi="fr_FR"/>
        </w:rPr>
        <w:t>Arrêtez-vous et regardez une carte des régions dans lesquelles ces groupes de personnes ont pu vivre en groupe. Arrêtez cet enregistrement ici pendant que vous reformulez le passage.</w:t>
      </w:r>
      <w:r>
        <w:rPr>
          <w:lang w:val="fr_FR" w:bidi="fr_FR"/>
        </w:rPr>
      </w:r>
    </w:p>
    <w:p>
      <w:pPr>
        <w:pStyle w:val="Heading3"/>
      </w:pPr>
      <w:r>
        <w:rPr>
          <w:lang w:val="fr_FR" w:bidi="fr_FR"/>
        </w:rPr>
        <w:t>Définir les Scènes</w:t>
      </w:r>
    </w:p>
    <w:p>
      <w:pPr/>
      <w:r>
        <w:rPr>
          <w:lang w:val="fr_FR" w:bidi="fr_FR"/>
        </w:rPr>
      </w:r>
      <w:r>
        <w:rPr>
          <w:lang w:val="fr_FR" w:bidi="fr_FR"/>
        </w:rPr>
        <w:t>Écoutez la version audio de Genèse 15:1–21 dans la version la plus facile à comprendre.</w:t>
      </w:r>
    </w:p>
    <w:p>
      <w:pPr/>
      <w:r>
        <w:rPr>
          <w:lang w:val="fr_FR" w:bidi="fr_FR"/>
        </w:rPr>
      </w:r>
      <w:r>
        <w:rPr>
          <w:lang w:val="fr_FR" w:bidi="fr_FR"/>
        </w:rPr>
        <w:t xml:space="preserve">Dans cette étape, le groupe définira les différentes parties, les personnages et le cadre du passage. Ensuite, le groupe illustrera ce passage. </w:t>
      </w:r>
    </w:p>
    <w:p>
      <w:pPr/>
      <w:r>
        <w:rPr>
          <w:lang w:val="fr_FR" w:bidi="fr_FR"/>
        </w:rPr>
      </w:r>
      <w:r>
        <w:rPr>
          <w:lang w:val="fr_FR" w:bidi="fr_FR"/>
        </w:rPr>
        <w:t>Ce passage a cinq scènes.</w:t>
      </w:r>
    </w:p>
    <w:p>
      <w:pPr/>
      <w:r>
        <w:rPr>
          <w:lang w:val="fr_FR" w:bidi="fr_FR"/>
        </w:rPr>
      </w:r>
      <w:r>
        <w:rPr>
          <w:b/>
          <w:lang w:val="fr_FR" w:bidi="fr_FR"/>
        </w:rPr>
        <w:t>Dans la première scène :</w:t>
      </w:r>
      <w:r>
        <w:rPr>
          <w:lang w:val="fr_FR" w:bidi="fr_FR"/>
        </w:rPr>
        <w:t xml:space="preserve"> Yahvé parle à Abram et lui dit qu'il va le récompenser et le protéger Abram demande à Yahvé ce que les bénédictions de Yahvé seront bonnes depuis qu'Abram n'a pas d'enfants et un serviteur sera l'héritier d'Abram. Yahvé répond qu'Abram aura ses propres enfants.</w:t>
      </w:r>
    </w:p>
    <w:p>
      <w:pPr/>
      <w:r>
        <w:rPr>
          <w:lang w:val="fr_FR" w:bidi="fr_FR"/>
        </w:rPr>
      </w:r>
      <w:r>
        <w:rPr>
          <w:b/>
          <w:lang w:val="fr_FR" w:bidi="fr_FR"/>
        </w:rPr>
        <w:t>Dans la deuxième scène :</w:t>
      </w:r>
      <w:r>
        <w:rPr>
          <w:lang w:val="fr_FR" w:bidi="fr_FR"/>
        </w:rPr>
        <w:t xml:space="preserve"> Yahvé prend Abram à l'extérieur et lui dit de regarder le ciel. Yahvé dit à Abram qu'Abram aura autant de descendants que d'étoiles dans le ciel. Abram croit en Eternel</w:t>
      </w:r>
    </w:p>
    <w:p>
      <w:pPr/>
      <w:r>
        <w:rPr>
          <w:lang w:val="fr_FR" w:bidi="fr_FR"/>
        </w:rPr>
      </w:r>
      <w:r>
        <w:rPr>
          <w:b/>
          <w:lang w:val="fr_FR" w:bidi="fr_FR"/>
        </w:rPr>
        <w:t>Dans la troisième scène :</w:t>
      </w:r>
      <w:r>
        <w:rPr>
          <w:lang w:val="fr_FR" w:bidi="fr_FR"/>
        </w:rPr>
        <w:t xml:space="preserve"> Le lendemain, Yahvé promet de donner à Abram la terre. Abram demande comment il peut savoir avec certitude que Yahvé lui donnera la terre. Yahvé dit à Abram d'apporter certains animaux. Abram apporte les animaux à Yahvé</w:t>
      </w:r>
    </w:p>
    <w:p>
      <w:pPr/>
      <w:r>
        <w:rPr>
          <w:lang w:val="fr_FR" w:bidi="fr_FR"/>
        </w:rPr>
      </w:r>
      <w:r>
        <w:rPr>
          <w:b/>
          <w:lang w:val="fr_FR" w:bidi="fr_FR"/>
        </w:rPr>
        <w:t>Dans la quatrième scène :</w:t>
      </w:r>
      <w:r>
        <w:rPr>
          <w:lang w:val="fr_FR" w:bidi="fr_FR"/>
        </w:rPr>
        <w:t xml:space="preserve"> Pendant que le L'Eternel parle à Abram à propos des descendants d'Abram.</w:t>
      </w:r>
    </w:p>
    <w:p>
      <w:pPr/>
      <w:r>
        <w:rPr>
          <w:lang w:val="fr_FR" w:bidi="fr_FR"/>
        </w:rPr>
      </w:r>
      <w:r>
        <w:rPr>
          <w:b/>
          <w:lang w:val="fr_FR" w:bidi="fr_FR"/>
        </w:rPr>
        <w:t>Dans la cinquième scène :</w:t>
      </w:r>
      <w:r>
        <w:rPr>
          <w:lang w:val="fr_FR" w:bidi="fr_FR"/>
        </w:rPr>
        <w:t xml:space="preserve"> l'Eternel fait une alliance avec Abram. Après que le soleil se soit couché et qu'il soit sombre, un pot de feu et une torche passent entre les deux rangées d'animaux coupés. L'Eternel dit : « À tes descendants, je donne cette terre de la rivière d'Égypte au grand fleuve Euphrate. Je leur donne la terre où les Kénites, les Kénizzites, les Kadomites, les Hittites, les Périzzites, les Amoréens, les Cananéens, les Girgashites et les Jébusites vivent </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Yahweh</w:t>
      </w:r>
    </w:p>
    <w:p>
      <w:pPr>
        <w:pStyle w:val="ListBullet"/>
        <w:spacing w:line="240" w:lineRule="auto"/>
        <w:ind w:left="720"/>
      </w:pPr>
      <w:r>
        <w:rPr>
          <w:lang w:val="fr_FR" w:bidi="fr_FR"/>
        </w:rPr>
      </w:r>
      <w:r>
        <w:rPr>
          <w:lang w:val="fr_FR" w:bidi="fr_FR"/>
        </w:rPr>
        <w:t>Abram</w:t>
      </w:r>
    </w:p>
    <w:p>
      <w:pPr>
        <w:pStyle w:val="ListBullet"/>
        <w:spacing w:line="240" w:lineRule="auto"/>
        <w:ind w:left="720"/>
      </w:pPr>
      <w:r>
        <w:rPr>
          <w:lang w:val="fr_FR" w:bidi="fr_FR"/>
        </w:rPr>
      </w:r>
      <w:r>
        <w:rPr>
          <w:lang w:val="fr_FR" w:bidi="fr_FR"/>
        </w:rPr>
        <w:t>Eliezer de Damas (qui est mentionné)</w:t>
      </w:r>
    </w:p>
    <w:p>
      <w:pPr/>
      <w:r>
        <w:rPr>
          <w:lang w:val="fr_FR" w:bidi="fr_FR"/>
        </w:rPr>
      </w:r>
      <w:r>
        <w:rPr>
          <w:lang w:val="fr_FR" w:bidi="fr_FR"/>
        </w:rPr>
        <w:t>En groupe, réfléchissez aux différentes parties du passage.</w:t>
      </w:r>
    </w:p>
    <w:p>
      <w:pPr/>
      <w:r>
        <w:rPr>
          <w:lang w:val="fr_FR" w:bidi="fr_FR"/>
        </w:rPr>
      </w:r>
      <w:r>
        <w:rPr>
          <w:lang w:val="fr_FR" w:bidi="fr_FR"/>
        </w:rPr>
        <w:t>Dans la première scène, visualisez le dialogue entre l'Eternel et Abram. Cette histoire commence probablement la nuit. Abram est probablement dans une tente.</w:t>
      </w:r>
    </w:p>
    <w:p>
      <w:pPr/>
      <w:r>
        <w:rPr>
          <w:lang w:val="fr_FR" w:bidi="fr_FR"/>
        </w:rPr>
      </w:r>
      <w:r>
        <w:rPr>
          <w:lang w:val="fr_FR" w:bidi="fr_FR"/>
        </w:rPr>
        <w:t xml:space="preserve">Arrêtez-vous ici et regardez une photo d'une tente en groupe. Arrêtez cet enregistrement ici </w:t>
      </w:r>
    </w:p>
    <w:p>
      <w:pPr/>
      <w:r>
        <w:rPr>
          <w:lang w:val="fr_FR" w:bidi="fr_FR"/>
        </w:rPr>
      </w:r>
      <w:r>
        <w:rPr>
          <w:lang w:val="fr_FR" w:bidi="fr_FR"/>
        </w:rPr>
        <w:t>L'Eternel dit à Abram : « N'aie pas peur. Je te protégerai comme un bouclier et je te récompenserai grandement ».</w:t>
      </w:r>
    </w:p>
    <w:p>
      <w:pPr/>
      <w:r>
        <w:rPr>
          <w:lang w:val="fr_FR" w:bidi="fr_FR"/>
        </w:rPr>
      </w:r>
      <w:r>
        <w:rPr>
          <w:lang w:val="fr_FR" w:bidi="fr_FR"/>
        </w:rPr>
        <w:t xml:space="preserve">Arrêtez vous ici et regardez une photo d'une pierre à moudre en groupe. Discutez de cette question en groupe quel symbole de protection avez-vous, comme le bouclier était un symbole de protection pour Abram ? Arrêtez cet enregistrement ici </w:t>
      </w:r>
    </w:p>
    <w:p>
      <w:pPr/>
      <w:r>
        <w:rPr>
          <w:lang w:val="fr_FR" w:bidi="fr_FR"/>
        </w:rPr>
      </w:r>
      <w:r>
        <w:rPr>
          <w:lang w:val="fr_FR" w:bidi="fr_FR"/>
        </w:rPr>
        <w:t xml:space="preserve">Dans la deuxième scène, assurez-vous de visualiser le cadre et le mouvement de la scène. Yahvé amène Abram à l'extérieur. C'est la nuit. L'Eternel dit à Abram : « Regarde les étoiles. Peux-tu les compter ? » L'Eternel ne s'attendait pas à une réponse à cette question. Il montrait à Abram qu'Abram aurait beaucoup de descendants. </w:t>
      </w:r>
    </w:p>
    <w:p>
      <w:pPr/>
      <w:r>
        <w:rPr>
          <w:lang w:val="fr_FR" w:bidi="fr_FR"/>
        </w:rPr>
      </w:r>
      <w:r>
        <w:rPr>
          <w:lang w:val="fr_FR" w:bidi="fr_FR"/>
        </w:rPr>
        <w:t>L'Eternel continue à parler à Abram. Tes descendants seront comme les étoiles dans le ciel ». Abram croit en L'Eternel et L'Eternel considère donc Abram comme juste. Il est important de se rappeler que l'Eternel dit que Abram est dans une bonne relation avec l'Eternel parce que Abram croit .</w:t>
      </w:r>
    </w:p>
    <w:p>
      <w:pPr/>
      <w:r>
        <w:rPr>
          <w:lang w:val="fr_FR" w:bidi="fr_FR"/>
        </w:rPr>
      </w:r>
      <w:r>
        <w:rPr>
          <w:lang w:val="fr_FR" w:bidi="fr_FR"/>
        </w:rPr>
        <w:t>Dans la troisième scène, visualisez le dialogue entre l'Eternel et Abram. Cette scène commence par un mot qui est utilisé pour commencer une nouvelle scène. Elle a donc probablement lieu un jour différent des scènes précédentes. Nous ne savons pas à quelle heure de la journée cela se produit. L'Eternel dit à Abram : « Je suis Yahvé qui t'a amené d'Ur des Chaldéens pour te donner cette terre pour l'avoir comme possession ».</w:t>
      </w:r>
    </w:p>
    <w:p>
      <w:pPr/>
      <w:r>
        <w:rPr>
          <w:lang w:val="fr_FR" w:bidi="fr_FR"/>
        </w:rPr>
      </w:r>
      <w:r>
        <w:rPr>
          <w:lang w:val="fr_FR" w:bidi="fr_FR"/>
        </w:rPr>
        <w:t xml:space="preserve">Arrêtez-vous ici et regardez en groupe où Ur et la terre des Chaldéens sont sur une carte. Arrêtez cet enregistrement ici </w:t>
      </w:r>
    </w:p>
    <w:p>
      <w:pPr/>
      <w:r>
        <w:rPr>
          <w:lang w:val="fr_FR" w:bidi="fr_FR"/>
        </w:rPr>
      </w:r>
      <w:r>
        <w:rPr>
          <w:lang w:val="fr_FR" w:bidi="fr_FR"/>
        </w:rPr>
        <w:t>Abram demande à l'Eternel de lui donner un signe ou une preuve que l'Eternel donnera à Abram et à ses descendants cette terre.</w:t>
      </w:r>
    </w:p>
    <w:p>
      <w:pPr/>
      <w:r>
        <w:rPr>
          <w:lang w:val="fr_FR" w:bidi="fr_FR"/>
        </w:rPr>
      </w:r>
      <w:r>
        <w:rPr>
          <w:lang w:val="fr_FR" w:bidi="fr_FR"/>
        </w:rPr>
        <w:t>l'Eternel dit à Abram : « Apportez moi une vache, une chèvre et un bélier, tous de trois ans, avec un pigeon et une tourterelle ».</w:t>
      </w:r>
    </w:p>
    <w:p>
      <w:pPr/>
      <w:r>
        <w:rPr>
          <w:lang w:val="fr_FR" w:bidi="fr_FR"/>
        </w:rPr>
      </w:r>
      <w:r>
        <w:rPr>
          <w:lang w:val="fr_FR" w:bidi="fr_FR"/>
        </w:rPr>
        <w:t xml:space="preserve">Arrêtez vous ici et regardez en groupe une image d'une génisse, d'une chèvre féminine, d'un bélier, d'un pigeon et d'une tourterelle. Arrêtez cet enregistrement ici </w:t>
      </w:r>
    </w:p>
    <w:p>
      <w:pPr/>
      <w:r>
        <w:rPr>
          <w:lang w:val="fr_FR" w:bidi="fr_FR"/>
        </w:rPr>
      </w:r>
      <w:r>
        <w:rPr>
          <w:lang w:val="fr_FR" w:bidi="fr_FR"/>
        </w:rPr>
        <w:t xml:space="preserve">Assurez-vous de visualiser ce que Abram fait avec les animaux. Il tue les animaux. Il coupe la vache, la chèvre et le bélier en moitié du dos vers le front. Il ne coupe pas le pigeon et la colombe. Abram organise les moitiés des animaux dans deux lignes, se faisant face les uns aux autres. Leur sang se rassemble au milieu des animaux. Abram empêche les oiseaux de proie de manger les animaux. </w:t>
      </w:r>
    </w:p>
    <w:p>
      <w:pPr/>
      <w:r>
        <w:rPr>
          <w:lang w:val="fr_FR" w:bidi="fr_FR"/>
        </w:rPr>
      </w:r>
      <w:r>
        <w:rPr>
          <w:lang w:val="fr_FR" w:bidi="fr_FR"/>
        </w:rPr>
        <w:t>La quatrième scène a lieu pendant que le soleil se couche. Abram tombe dans un sommeil profond. L'Eternel parle à Abram. Assurez-vous de visualiser ce que Yahvé dit. Yahvé dit : « Sache cela avec certitude. Tes descendants passeront quatre cents ans comme étrangers dans un pays qui n' est pas le leur. Ils seront des esclaves et seront maltraités, mais je punirai le pays qui les maltraitera ».</w:t>
      </w:r>
    </w:p>
    <w:p>
      <w:pPr/>
      <w:r>
        <w:rPr>
          <w:lang w:val="fr_FR" w:bidi="fr_FR"/>
        </w:rPr>
      </w:r>
      <w:r>
        <w:rPr>
          <w:lang w:val="fr_FR" w:bidi="fr_FR"/>
        </w:rPr>
        <w:t>L'Eternel parle ensuite d'Abram. Vous voudrez peut-être réorganiser ce que Yahvé dit pour la clarté. L'Eternel dit : « Toi, Abram, tu vivras jusqu'à un âge avancé avant de mourir et tu seras enterré en paix ».</w:t>
      </w:r>
    </w:p>
    <w:p>
      <w:pPr/>
      <w:r>
        <w:rPr>
          <w:lang w:val="fr_FR" w:bidi="fr_FR"/>
        </w:rPr>
      </w:r>
      <w:r>
        <w:rPr>
          <w:lang w:val="fr_FR" w:bidi="fr_FR"/>
        </w:rPr>
        <w:t xml:space="preserve">Ensuite, l'Eternel dit à Abram que parce que le péché des gens vivant actuellement sur la terre n'a pas atteint sa pleine étendue, les descendants d'Abram reviendront sur la terre après quatre générations. </w:t>
      </w:r>
    </w:p>
    <w:p>
      <w:pPr/>
      <w:r>
        <w:rPr>
          <w:lang w:val="fr_FR" w:bidi="fr_FR"/>
        </w:rPr>
      </w:r>
      <w:r>
        <w:rPr>
          <w:lang w:val="fr_FR" w:bidi="fr_FR"/>
        </w:rPr>
        <w:t xml:space="preserve">La cinquième scène a lieu après que le soleil se soit couché. Les ténèbres profondes viennent et Abram est rempli de terreur. Un pot à feu et une torche apparaissent et flottent entre les deux lignes d'animaux coupés. </w:t>
      </w:r>
    </w:p>
    <w:p>
      <w:pPr/>
      <w:r>
        <w:rPr>
          <w:lang w:val="fr_FR" w:bidi="fr_FR"/>
        </w:rPr>
      </w:r>
      <w:r>
        <w:rPr>
          <w:lang w:val="fr_FR" w:bidi="fr_FR"/>
        </w:rPr>
        <w:t xml:space="preserve">Arrêtez-vous ici et regardez en groupe une image d'un pot à feu et d'une Arrêtez cet enregistrement ici </w:t>
      </w:r>
    </w:p>
    <w:p>
      <w:pPr/>
      <w:r>
        <w:rPr>
          <w:lang w:val="fr_FR" w:bidi="fr_FR"/>
        </w:rPr>
      </w:r>
      <w:r>
        <w:rPr>
          <w:lang w:val="fr_FR" w:bidi="fr_FR"/>
        </w:rPr>
        <w:t xml:space="preserve"> L'Eternel fait une alliance avec Abram. L'Eternel dit : « Je donne à tes descendants cette terre. Je leur donne la terre de la rivière en Égypte au grand fleuve Euphrate. Je leur donne la terre des Kénites, les Kénizzites, les Kadomites, les Hittites, les Périzzites, les Amoréens, les Cananéens, les Girgashites et les Jébusites.</w:t>
      </w:r>
    </w:p>
    <w:p>
      <w:pPr/>
      <w:r>
        <w:rPr>
          <w:lang w:val="fr_FR" w:bidi="fr_FR"/>
        </w:rPr>
      </w:r>
      <w:r>
        <w:rPr>
          <w:lang w:val="fr_FR" w:bidi="fr_FR"/>
        </w:rPr>
        <w:t xml:space="preserve">Arrêtez-vous ici et regardez une carte de la terre entre la rivière en Égypte et la grande rivière Euphrate. Montrez à l'équipe où la terre des Kénites, des Kénizzites, des Kadomites, des Hittites, des Périzzites, des Amoréens, des Cananéens, des Girgashites et des Jébuites auraient pu être sur la carte. Arrêtez cet enregistrement ici </w:t>
      </w:r>
    </w:p>
    <w:p>
      <w:pPr/>
      <w:r>
        <w:rPr>
          <w:lang w:val="fr_FR" w:bidi="fr_FR"/>
        </w:rPr>
      </w:r>
      <w:r>
        <w:rPr>
          <w:lang w:val="fr_FR" w:bidi="fr_FR"/>
        </w:rPr>
        <w:t>Maintenant, le groupe doit créer un scénario en images, dessiner ou utiliser des objets pour visualiser le passage et les actions dans le passage.</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Genèse 15:1–21 dans la version la plus facile à comprendre.</w:t>
      </w:r>
    </w:p>
    <w:p>
      <w:pPr/>
      <w:r>
        <w:rPr>
          <w:lang w:val="fr_FR" w:bidi="fr_FR"/>
        </w:rPr>
      </w:r>
      <w:r>
        <w:rPr>
          <w:lang w:val="fr_FR" w:bidi="fr_FR"/>
        </w:rPr>
        <w:t xml:space="preserve">À cette étape, le groupe va dramatiser le passage. </w:t>
      </w:r>
    </w:p>
    <w:p>
      <w:pPr/>
      <w:r>
        <w:rPr>
          <w:lang w:val="fr_FR" w:bidi="fr_FR"/>
        </w:rPr>
      </w:r>
      <w:r>
        <w:rPr>
          <w:lang w:val="fr_FR" w:bidi="fr_FR"/>
        </w:rPr>
        <w:t>Ce passage a cinq scènes.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Yahweh</w:t>
      </w:r>
    </w:p>
    <w:p>
      <w:pPr>
        <w:pStyle w:val="ListBullet"/>
        <w:spacing w:line="240" w:lineRule="auto"/>
        <w:ind w:left="720"/>
      </w:pPr>
      <w:r>
        <w:rPr>
          <w:lang w:val="fr_FR" w:bidi="fr_FR"/>
        </w:rPr>
      </w:r>
      <w:r>
        <w:rPr>
          <w:lang w:val="fr_FR" w:bidi="fr_FR"/>
        </w:rPr>
        <w:t>Abram</w:t>
      </w:r>
    </w:p>
    <w:p>
      <w:pPr>
        <w:pStyle w:val="ListBullet"/>
        <w:spacing w:line="240" w:lineRule="auto"/>
        <w:ind w:left="720"/>
      </w:pPr>
      <w:r>
        <w:rPr>
          <w:lang w:val="fr_FR" w:bidi="fr_FR"/>
        </w:rPr>
      </w:r>
      <w:r>
        <w:rPr>
          <w:lang w:val="fr_FR" w:bidi="fr_FR"/>
        </w:rPr>
        <w:t>Eliezer de Damas (qui est mentionné)</w:t>
      </w:r>
    </w:p>
    <w:p>
      <w:pPr/>
      <w:r>
        <w:rPr>
          <w:lang w:val="fr_FR" w:bidi="fr_FR"/>
        </w:rPr>
      </w:r>
      <w:r>
        <w:rPr>
          <w:lang w:val="fr_FR" w:bidi="fr_FR"/>
        </w:rPr>
        <w:t>Vous allez travailler en groupe et représenter le passage deux fois. Vous devriez le représenter dans votre propre langue.</w:t>
      </w:r>
    </w:p>
    <w:p>
      <w:pPr/>
      <w:r>
        <w:rPr>
          <w:lang w:val="fr_FR" w:bidi="fr_FR"/>
        </w:rPr>
      </w:r>
      <w:r>
        <w:rPr>
          <w:lang w:val="fr_FR" w:bidi="fr_FR"/>
        </w:rPr>
        <w:t>Tout d'abord, faites une première représentation sans vous arrêter. Faites attention au dialogue, au mouvement, à l'intrigue et à la chronologie du passage. Assurez-vous de ne pas éviter de jouer les parties importantes, ni les parties difficiles. Aidez-vous les uns les autres à vous souvenir de chaque partie du passage.</w:t>
      </w:r>
    </w:p>
    <w:p>
      <w:pPr/>
      <w:r>
        <w:rPr>
          <w:lang w:val="fr_FR" w:bidi="fr_FR"/>
        </w:rPr>
      </w:r>
      <w:r>
        <w:rPr>
          <w:lang w:val="fr_FR" w:bidi="fr_FR"/>
        </w:rPr>
        <w:t>Arrêtez cet enregistrement ici, pendant que vous représentez le passage.</w:t>
      </w:r>
    </w:p>
    <w:p>
      <w:pPr/>
      <w:r>
        <w:rPr>
          <w:lang w:val="fr_FR" w:bidi="fr_FR"/>
        </w:rPr>
      </w:r>
      <w:r>
        <w:rPr>
          <w:lang w:val="fr_FR" w:bidi="fr_FR"/>
        </w:rPr>
        <w:t>Le groupe doit représenter ce passage une deuxième fois. Pendant la présentation, arrêtez-vous de temps à autre. Demandez alors à la personne qui joue le personnage : « Que ressentez-vous ? » ou « À quoi pensez-vous en ce moment ? » La personne qui joue le personnage doit répondre ce qu'elle ressent ou pense en jouant ce rôle. Ensuite, continuez la représentation.</w:t>
      </w:r>
    </w:p>
    <w:p>
      <w:pPr/>
      <w:r>
        <w:rPr>
          <w:lang w:val="fr_FR" w:bidi="fr_FR"/>
        </w:rPr>
      </w:r>
      <w:r>
        <w:rPr>
          <w:lang w:val="fr_FR" w:bidi="fr_FR"/>
        </w:rPr>
        <w:t>Arrêtez cet enregistrement ici, et faites une deuxième représentation du passage.</w:t>
      </w:r>
    </w:p>
    <w:p>
      <w:pPr/>
      <w:r>
        <w:rPr>
          <w:lang w:val="fr_FR" w:bidi="fr_FR"/>
        </w:rPr>
      </w:r>
      <w:r>
        <w:rPr>
          <w:lang w:val="fr_FR" w:bidi="fr_FR"/>
        </w:rPr>
        <w:t>Voici un exemple de représentation et de réponses possibles.</w:t>
      </w:r>
    </w:p>
    <w:p>
      <w:pPr/>
      <w:r>
        <w:rPr>
          <w:lang w:val="fr_FR" w:bidi="fr_FR"/>
        </w:rPr>
      </w:r>
      <w:r>
        <w:rPr>
          <w:lang w:val="fr_FR" w:bidi="fr_FR"/>
        </w:rPr>
        <w:t>L'Eternel parle à Abram. Il dit : « N'aie pas peur, Abram. Je te protégerai comme un bouclier et te récompenserai ».</w:t>
      </w:r>
    </w:p>
    <w:p>
      <w:pPr/>
      <w:r>
        <w:rPr>
          <w:lang w:val="fr_FR" w:bidi="fr_FR"/>
        </w:rPr>
      </w:r>
      <w:r>
        <w:rPr>
          <w:lang w:val="fr_FR" w:bidi="fr_FR"/>
        </w:rPr>
        <w:t xml:space="preserve">Arrêtez la scène. Demandez à la personne qui joue l'Eternel "Que ressens-tu ou penses-tu ? La personne pourrait répondre des choses comme « Dans l'histoire précédente, Abram n'a pas pris aucune des possessions que le roi de Sodome lui a offertes. Je suis heureux avec Abram et je veux qu'il continue à être loyal à moi ». Reprenez la présentation </w:t>
      </w:r>
    </w:p>
    <w:p>
      <w:pPr/>
      <w:r>
        <w:rPr>
          <w:lang w:val="fr_FR" w:bidi="fr_FR"/>
        </w:rPr>
      </w:r>
      <w:r>
        <w:rPr>
          <w:lang w:val="fr_FR" w:bidi="fr_FR"/>
        </w:rPr>
        <w:t>Abram répond : « Eternel qu'est-ce que tu me donnes de bon puisque que je n'ai pas d'enfants ? Mon serviteur Eliezer de Damas sera mon héritier ».</w:t>
      </w:r>
    </w:p>
    <w:p>
      <w:pPr/>
      <w:r>
        <w:rPr>
          <w:lang w:val="fr_FR" w:bidi="fr_FR"/>
        </w:rPr>
      </w:r>
      <w:r>
        <w:rPr>
          <w:lang w:val="fr_FR" w:bidi="fr_FR"/>
        </w:rPr>
        <w:t xml:space="preserve">Arrêtez la scène. Demandez à la personne qui joue le rôle de Abram « Que ressens tu? ou Que penses-tu ? » La personne pourrait répondre des choses comme « Je suis très fâché du fait que je n'ai pas d'enfants pour hériter de ma richesse », « Je suis frustré » ou « Je ne comprends pas comment les bénédictions de Dieu seront bonnes si je n'ai pas d'enfants à qui les transmettre ». Reprenez la présentation </w:t>
      </w:r>
    </w:p>
    <w:p>
      <w:pPr/>
      <w:r>
        <w:rPr>
          <w:lang w:val="fr_FR" w:bidi="fr_FR"/>
        </w:rPr>
      </w:r>
      <w:r>
        <w:rPr>
          <w:lang w:val="fr_FR" w:bidi="fr_FR"/>
        </w:rPr>
        <w:t>L'Eternel répond : « Eliezer n'héritera pas de ta richesse. Tu auras un enfant toi-même et il sera ton héritier ».</w:t>
      </w:r>
    </w:p>
    <w:p>
      <w:pPr/>
      <w:r>
        <w:rPr>
          <w:lang w:val="fr_FR" w:bidi="fr_FR"/>
        </w:rPr>
      </w:r>
      <w:r>
        <w:rPr>
          <w:lang w:val="fr_FR" w:bidi="fr_FR"/>
        </w:rPr>
        <w:t>L'Eternel amène Abram à l'extérieur. Il dit « Regarde les étoiles dans le ciel. Peux-tu les compter ? » Tes descendants seront comme les étoiles dans le ciel ».</w:t>
      </w:r>
    </w:p>
    <w:p>
      <w:pPr/>
      <w:r>
        <w:rPr>
          <w:lang w:val="fr_FR" w:bidi="fr_FR"/>
        </w:rPr>
      </w:r>
      <w:r>
        <w:rPr>
          <w:lang w:val="fr_FR" w:bidi="fr_FR"/>
        </w:rPr>
        <w:t xml:space="preserve">Arrêtez la scène. Demandez à la personne qui joue le rôle de Abram « Que ressens tu? ou Que penses-tu ? » La personne pourrait répondre des choses comme : « Je suis rassuré par ce que L'Eternel dit » ou « Je ne peux pas compter les étoiles, je suis donc étonné que mes descendants soient si nombreux ». Reprenez la présentation </w:t>
      </w:r>
    </w:p>
    <w:p>
      <w:pPr/>
      <w:r>
        <w:rPr>
          <w:lang w:val="fr_FR" w:bidi="fr_FR"/>
        </w:rPr>
      </w:r>
      <w:r>
        <w:rPr>
          <w:lang w:val="fr_FR" w:bidi="fr_FR"/>
        </w:rPr>
        <w:t>Abram a fait confiance à la promesse de Yahvé L'Eternel était satisfait et a considéré la réponse de foi d'Abram comme une preuve de loyauté authentique.</w:t>
      </w:r>
    </w:p>
    <w:p>
      <w:pPr/>
      <w:r>
        <w:rPr>
          <w:lang w:val="fr_FR" w:bidi="fr_FR"/>
        </w:rPr>
      </w:r>
      <w:r>
        <w:rPr>
          <w:lang w:val="fr_FR" w:bidi="fr_FR"/>
        </w:rPr>
        <w:t xml:space="preserve">Arrêtez la scène. Demandez à la personne qui joue le rôle de Abram « Que ressens tu? ou Que penses-tu ? » La personne pourrait répondre des choses comme : « Je ne sais pas comment j'aurai un enfant, mais je crois que Dieu fera ce qu'il dit » ou « J'ai pleine confiance que Dieu fera comme il a dit Demandez à la personne qui joue l'Eternel "Que ressens-tu ? " La personne pourrait répondre des choses comme « Parce que Abram me croit, je considère que nous avons une bonne relation » ou « Je considère généreusement Abram comme juste ». Reprenez la présentation </w:t>
      </w:r>
    </w:p>
    <w:p>
      <w:pPr/>
      <w:r>
        <w:rPr>
          <w:lang w:val="fr_FR" w:bidi="fr_FR"/>
        </w:rPr>
      </w:r>
      <w:r>
        <w:rPr>
          <w:lang w:val="fr_FR" w:bidi="fr_FR"/>
        </w:rPr>
        <w:t>L'Eternel dit à Abram : « Je suis Dieu qui t'a amené de la terre d'Ur des Chaldéens pour te donner cette terre pour que tu l'aies ».</w:t>
      </w:r>
    </w:p>
    <w:p>
      <w:pPr/>
      <w:r>
        <w:rPr>
          <w:lang w:val="fr_FR" w:bidi="fr_FR"/>
        </w:rPr>
      </w:r>
      <w:r>
        <w:rPr>
          <w:lang w:val="fr_FR" w:bidi="fr_FR"/>
        </w:rPr>
        <w:t>Abram dit : « Comment puis-je savoir avec certitude que j'aurai cette terre ? »</w:t>
      </w:r>
    </w:p>
    <w:p>
      <w:pPr/>
      <w:r>
        <w:rPr>
          <w:lang w:val="fr_FR" w:bidi="fr_FR"/>
        </w:rPr>
      </w:r>
      <w:r>
        <w:rPr>
          <w:lang w:val="fr_FR" w:bidi="fr_FR"/>
        </w:rPr>
        <w:t xml:space="preserve">Arrêtez la scène. Demandez à la personne qui joue le rôle de Abram « Que ressens tu? ou Que penses-tu ? » La personne pourrait répondre des choses comme « Je suis incertain » ou « Je sais que c'est une forte promesse de Dieu, mais c'est normal dans ma culture de demander un signe » ou « Je crois en Dieu, mais je veux des preuves ». Reprenez la présentation </w:t>
      </w:r>
    </w:p>
    <w:p>
      <w:pPr/>
      <w:r>
        <w:rPr>
          <w:lang w:val="fr_FR" w:bidi="fr_FR"/>
        </w:rPr>
      </w:r>
      <w:r>
        <w:rPr>
          <w:lang w:val="fr_FR" w:bidi="fr_FR"/>
        </w:rPr>
        <w:t>L'Eternel répond : « Apportez moi une génisse, une chèvre et un bélier. Tous ces animaux doivent avoir trois ans. Apportez-moi aussi une tourterelle et un pigeon ».</w:t>
      </w:r>
    </w:p>
    <w:p>
      <w:pPr/>
      <w:r>
        <w:rPr>
          <w:lang w:val="fr_FR" w:bidi="fr_FR"/>
        </w:rPr>
      </w:r>
      <w:r>
        <w:rPr>
          <w:lang w:val="fr_FR" w:bidi="fr_FR"/>
        </w:rPr>
        <w:t>Abram apporte une génisse, une chèvre , un bélier, une tourterelle et un pigeon. Il coupe la génisse, la chèvre et le bélier de moitié et place les moitiés dans deux lignes se faisant face l'une à l'autre. Il n'a pas coupé les oiseaux en moitié. Les oiseaux de proie viennent pour manger les animaux, mais Abram les chasse.</w:t>
      </w:r>
    </w:p>
    <w:p>
      <w:pPr/>
      <w:r>
        <w:rPr>
          <w:lang w:val="fr_FR" w:bidi="fr_FR"/>
        </w:rPr>
      </w:r>
      <w:r>
        <w:rPr>
          <w:lang w:val="fr_FR" w:bidi="fr_FR"/>
        </w:rPr>
        <w:t>Pendant que le soleil se couche, Abram tombe dans un sommeil profond. Une ténèbre profonde et la terreur viennent sur lui.</w:t>
      </w:r>
    </w:p>
    <w:p>
      <w:pPr/>
      <w:r>
        <w:rPr>
          <w:lang w:val="fr_FR" w:bidi="fr_FR"/>
        </w:rPr>
      </w:r>
      <w:r>
        <w:rPr>
          <w:lang w:val="fr_FR" w:bidi="fr_FR"/>
        </w:rPr>
        <w:t xml:space="preserve">Arrêtez la scène. Demandez à la personne qui joue le rôle de Abram « Que ressens tu? ou Que penses-tu ? » La personne pourrait répondre des choses comme « Je suis terrifié », « Je sais que Dieu vient et je ne sais pas ce qui se passera » ou « Je sais que j'ai mis en place un rituel, mais je ne sais pas ce qui se passera ensuite ». Reprenez la présentation </w:t>
      </w:r>
    </w:p>
    <w:p>
      <w:pPr/>
      <w:r>
        <w:rPr>
          <w:lang w:val="fr_FR" w:bidi="fr_FR"/>
        </w:rPr>
      </w:r>
      <w:r>
        <w:rPr>
          <w:lang w:val="fr_FR" w:bidi="fr_FR"/>
        </w:rPr>
        <w:t>L'Eternel parle à Abram et dit : « Tes descendants vivront comme des étrangers dans une terre qui n' est pas la leur pendant quatre cents ans. Ils seront des esclaves et seront maltraités, mais je punirai le pays qui les rend esclaves et ils le quitteront avec une grande richesse. Toi, cependant, tu mourras en paix et seras enterré à un bon âge Tes descendants reviendront ici après quatre générations parce que le péché des gens qui vivent ici n'a pas atteint la pleine mesure ».</w:t>
      </w:r>
    </w:p>
    <w:p>
      <w:pPr/>
      <w:r>
        <w:rPr>
          <w:lang w:val="fr_FR" w:bidi="fr_FR"/>
        </w:rPr>
      </w:r>
      <w:r>
        <w:rPr>
          <w:lang w:val="fr_FR" w:bidi="fr_FR"/>
        </w:rPr>
        <w:t xml:space="preserve">Arrêtez la scène. Demandez à la personne qui joue le rôle de Abram « Que ressens tu? ou Que penses-tu ? » La personne pourrait répondre des choses comme : « Je suis heureuse d'entendre que je mourrai en paix à un âge avancé », « Je suis étonné d'entendre parler de mes descendants » ou « On me rappelle que je suis aussi un étranger sur une terre qui n'est pas ma propre terre, je m'attends donc quand mes descendants auront cette terre comme maison ». Reprenez la présentation </w:t>
      </w:r>
    </w:p>
    <w:p>
      <w:pPr/>
      <w:r>
        <w:rPr>
          <w:lang w:val="fr_FR" w:bidi="fr_FR"/>
        </w:rPr>
      </w:r>
      <w:r>
        <w:rPr>
          <w:lang w:val="fr_FR" w:bidi="fr_FR"/>
        </w:rPr>
        <w:t xml:space="preserve">Le soleil se couche et il est sombre. Un pot à feu brûlant et une torche passent entre les morceaux des animaux. Ce jour-là, l'Eternel fait une alliance avec Abram. Il dit : « Je donne à tes descendants cette terre de la rivière d'Égypte au grand fleuve Euphrate. Je leur donne la terre des Kénites, des Kénizzites, des Kadomites, des Hittites, des Périzzites, des Amoréens, des Cananéens, des Girgashites et des Jébusites </w:t>
      </w:r>
    </w:p>
    <w:p>
      <w:pPr/>
      <w:r>
        <w:rPr>
          <w:lang w:val="fr_FR" w:bidi="fr_FR"/>
        </w:rPr>
      </w:r>
      <w:r>
        <w:rPr>
          <w:lang w:val="fr_FR" w:bidi="fr_FR"/>
        </w:rPr>
        <w:t>Arrêtez la scène. Demandez à la personne qui joue l'Eternel "Que ressens-tu ou penses-tu ? La personne pourrait répondre des choses comme « Je veux que Abram comprenne que j'accomplirai définitivement mes promesses à lui » ou « J'ai fait une promesse solennelle que je prévois de tenir ».</w:t>
      </w:r>
      <w:r>
        <w:rPr>
          <w:lang w:val="fr_FR" w:bidi="fr_FR"/>
        </w:rPr>
      </w:r>
    </w:p>
    <w:p>
      <w:pPr>
        <w:pStyle w:val="Heading3"/>
      </w:pPr>
      <w:r>
        <w:rPr>
          <w:lang w:val="fr_FR" w:bidi="fr_FR"/>
        </w:rPr>
        <w:t>Combler les Lacunes</w:t>
      </w:r>
    </w:p>
    <w:p>
      <w:pPr/>
      <w:r>
        <w:rPr>
          <w:lang w:val="fr_FR" w:bidi="fr_FR"/>
        </w:rPr>
      </w:r>
      <w:r>
        <w:rPr>
          <w:lang w:val="fr_FR" w:bidi="fr_FR"/>
        </w:rPr>
        <w:t>Écoutez la version audio de Genèse 15:1–21 dans la version la plus facile à comprendre.</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Plus tard, Dieu est venu à Abram dans une </w:t>
      </w:r>
      <w:r>
        <w:rPr>
          <w:b/>
          <w:lang w:val="fr_FR" w:bidi="fr_FR"/>
        </w:rPr>
        <w:t>vision</w:t>
      </w:r>
      <w:r>
        <w:rPr>
          <w:lang w:val="fr_FR" w:bidi="fr_FR"/>
        </w:rPr>
        <w:t xml:space="preserve"> Les visions se réfèrent à des expériences surnaturelles. Ils se réfèrent à quand Dieu donne à une personne une révélation divine quand ils sont éveillés. Les rêves sont ce que Dieu fait voir aux gens quand ils dorment. Si votre langue n'a qu'un mot pour vision et rêve, vous voudrez peut-être spécifier si la personne était éveillée ou endormie quand elle a reçu le message de Dieu </w:t>
      </w:r>
    </w:p>
    <w:p>
      <w:pPr/>
      <w:r>
        <w:rPr>
          <w:lang w:val="fr_FR" w:bidi="fr_FR"/>
        </w:rPr>
      </w:r>
      <w:r>
        <w:rPr>
          <w:lang w:val="fr_FR" w:bidi="fr_FR"/>
        </w:rPr>
        <w:t xml:space="preserve">Arrêtez-vous ici et discutez du mot pour vision en groupe. Discutez en groupe du mot ou de l'expression descriptive qui serait le meilleur pour vision Regardez la </w:t>
      </w:r>
      <w:r>
        <w:rPr>
          <w:b/>
          <w:lang w:val="fr_FR" w:bidi="fr_FR"/>
        </w:rPr>
        <w:t>vision</w:t>
      </w:r>
      <w:r>
        <w:rPr>
          <w:lang w:val="fr_FR" w:bidi="fr_FR"/>
        </w:rPr>
        <w:t xml:space="preserve"> dans le glossaire principal et utilisez le même mot dans les prochaines histoires. Arrêtez cet enregistrement ici </w:t>
      </w:r>
    </w:p>
    <w:p>
      <w:pPr/>
      <w:r>
        <w:rPr>
          <w:lang w:val="fr_FR" w:bidi="fr_FR"/>
        </w:rPr>
      </w:r>
      <w:r>
        <w:rPr>
          <w:lang w:val="fr_FR" w:bidi="fr_FR"/>
        </w:rPr>
        <w:t>Dieu a dit : « N'aie pas peur. Je suis ton bouclier et je te récompenserai grandement ».</w:t>
      </w:r>
    </w:p>
    <w:p>
      <w:pPr/>
      <w:r>
        <w:rPr>
          <w:lang w:val="fr_FR" w:bidi="fr_FR"/>
        </w:rPr>
      </w:r>
      <w:r>
        <w:rPr>
          <w:lang w:val="fr_FR" w:bidi="fr_FR"/>
        </w:rPr>
        <w:t xml:space="preserve">Abram a répondu : « Adonaï Eternel Grand Dieu, qu'est-ce que tes bénédictions sont bonnes puisque je n'ai pas d'enfants ? » Ici, Abram utilise un nom pour Dieu, </w:t>
      </w:r>
      <w:r>
        <w:rPr>
          <w:b/>
          <w:lang w:val="fr_FR" w:bidi="fr_FR"/>
        </w:rPr>
        <w:t>Adonaï</w:t>
      </w:r>
      <w:r>
        <w:rPr>
          <w:lang w:val="fr_FR" w:bidi="fr_FR"/>
        </w:rPr>
        <w:t xml:space="preserve"> qui signifie « maître ». Il utilise aussi le nom personnel de Dieu, l'</w:t>
      </w:r>
      <w:r>
        <w:rPr>
          <w:b/>
          <w:lang w:val="fr_FR" w:bidi="fr_FR"/>
        </w:rPr>
        <w:t>Eternel</w:t>
      </w:r>
      <w:r>
        <w:rPr>
          <w:lang w:val="fr_FR" w:bidi="fr_FR"/>
        </w:rPr>
        <w:t xml:space="preserve"> Cette combinaison de noms pour Dieu est rare dans la Genèse, mais est communément utilisée plus tard par les prophètes des descendants d'Abram. Regarde le mot </w:t>
      </w:r>
      <w:r>
        <w:rPr>
          <w:b/>
          <w:lang w:val="fr_FR" w:bidi="fr_FR"/>
        </w:rPr>
        <w:t>Eternel</w:t>
      </w:r>
      <w:r>
        <w:rPr>
          <w:lang w:val="fr_FR" w:bidi="fr_FR"/>
        </w:rPr>
        <w:t xml:space="preserve"> dans le glossaire et utilisez le même mot que vous avez utilisé dans les histoires précédentes.</w:t>
      </w:r>
    </w:p>
    <w:p>
      <w:pPr/>
      <w:r>
        <w:rPr>
          <w:lang w:val="fr_FR" w:bidi="fr_FR"/>
        </w:rPr>
      </w:r>
      <w:r>
        <w:rPr>
          <w:lang w:val="fr_FR" w:bidi="fr_FR"/>
        </w:rPr>
        <w:t xml:space="preserve">Abram a continué : « Tu ne m'as pas donné d'enfants, mon serviteur Eliezer de Damas sera mon </w:t>
      </w:r>
      <w:r>
        <w:rPr>
          <w:b/>
          <w:lang w:val="fr_FR" w:bidi="fr_FR"/>
        </w:rPr>
        <w:t>héritier</w:t>
      </w:r>
      <w:r>
        <w:rPr>
          <w:lang w:val="fr_FR" w:bidi="fr_FR"/>
        </w:rPr>
        <w:t xml:space="preserve"> ». Un héritier hérite de biens ou de richesses après que quelqu'un est mort.</w:t>
      </w:r>
    </w:p>
    <w:p>
      <w:pPr/>
      <w:r>
        <w:rPr>
          <w:lang w:val="fr_FR" w:bidi="fr_FR"/>
        </w:rPr>
      </w:r>
      <w:r>
        <w:rPr>
          <w:lang w:val="fr_FR" w:bidi="fr_FR"/>
        </w:rPr>
        <w:t>Dieu a répondu : « Cet homme ne sera pas ton héritier. Tu auras un enfant toi-même et il sera ton héritier ».</w:t>
      </w:r>
    </w:p>
    <w:p>
      <w:pPr/>
      <w:r>
        <w:rPr>
          <w:lang w:val="fr_FR" w:bidi="fr_FR"/>
        </w:rPr>
      </w:r>
      <w:r>
        <w:rPr>
          <w:lang w:val="fr_FR" w:bidi="fr_FR"/>
        </w:rPr>
        <w:t xml:space="preserve">Ensuite, Dieu a pris Abram à l'extérieur. Il dit « Regarde les étoiles dans le ciel. Peux-tu les compter ? » Tes </w:t>
      </w:r>
      <w:r>
        <w:rPr>
          <w:b/>
          <w:lang w:val="fr_FR" w:bidi="fr_FR"/>
        </w:rPr>
        <w:t>descendants</w:t>
      </w:r>
      <w:r>
        <w:rPr>
          <w:lang w:val="fr_FR" w:bidi="fr_FR"/>
        </w:rPr>
        <w:t xml:space="preserve"> seront les étoiles ». Les descendants se réfèrent aux enfants de Abram leurs enfants et toutes les personnes qui viendraient de Abram et la considèrent comme un ancêtre. Les descendants d'Abram seraient connus plus tard comme le peuple juif.</w:t>
      </w:r>
    </w:p>
    <w:p>
      <w:pPr/>
      <w:r>
        <w:rPr>
          <w:lang w:val="fr_FR" w:bidi="fr_FR"/>
        </w:rPr>
      </w:r>
      <w:r>
        <w:rPr>
          <w:lang w:val="fr_FR" w:bidi="fr_FR"/>
        </w:rPr>
        <w:t xml:space="preserve">Abram </w:t>
      </w:r>
      <w:r>
        <w:rPr>
          <w:b/>
          <w:lang w:val="fr_FR" w:bidi="fr_FR"/>
        </w:rPr>
        <w:t>croyait</w:t>
      </w:r>
      <w:r>
        <w:rPr>
          <w:lang w:val="fr_FR" w:bidi="fr_FR"/>
        </w:rPr>
        <w:t xml:space="preserve"> en Dieu Ici, le mot « croire » signifie qu'Abram faisait confiance à Dieu et avait confiance que Dieu accomplirait les promesses que Dieu a faites. C'est la première fois que ce mot pour croire a été utilisé dans ces histoires.</w:t>
      </w:r>
    </w:p>
    <w:p>
      <w:pPr/>
      <w:r>
        <w:rPr>
          <w:lang w:val="fr_FR" w:bidi="fr_FR"/>
        </w:rPr>
      </w:r>
      <w:r>
        <w:rPr>
          <w:lang w:val="fr_FR" w:bidi="fr_FR"/>
        </w:rPr>
        <w:t xml:space="preserve">Arrêtez-vous ici et discutez du mot pour croire en groupe. Quel mot ou expression descriptive fonctionnerait le mieux pour croire ? Regardez, </w:t>
      </w:r>
      <w:r>
        <w:rPr>
          <w:b/>
          <w:lang w:val="fr_FR" w:bidi="fr_FR"/>
        </w:rPr>
        <w:t>croyez</w:t>
      </w:r>
      <w:r>
        <w:rPr>
          <w:lang w:val="fr_FR" w:bidi="fr_FR"/>
        </w:rPr>
        <w:t xml:space="preserve"> dans le glossaire principal et utilisez le même mot dans les prochaines histoires. Arrêtez cet enregistrement ici </w:t>
      </w:r>
    </w:p>
    <w:p>
      <w:pPr/>
      <w:r>
        <w:rPr>
          <w:lang w:val="fr_FR" w:bidi="fr_FR"/>
        </w:rPr>
      </w:r>
      <w:r>
        <w:rPr>
          <w:lang w:val="fr_FR" w:bidi="fr_FR"/>
        </w:rPr>
        <w:t xml:space="preserve">Et Dieu a donc considéré Abram comme </w:t>
      </w:r>
      <w:r>
        <w:rPr>
          <w:b/>
          <w:lang w:val="fr_FR" w:bidi="fr_FR"/>
        </w:rPr>
        <w:t>juste</w:t>
      </w:r>
      <w:r>
        <w:rPr>
          <w:lang w:val="fr_FR" w:bidi="fr_FR"/>
        </w:rPr>
        <w:t xml:space="preserve">. </w:t>
      </w:r>
    </w:p>
    <w:p>
      <w:pPr/>
      <w:r>
        <w:rPr>
          <w:lang w:val="fr_FR" w:bidi="fr_FR"/>
        </w:rPr>
      </w:r>
      <w:r>
        <w:rPr>
          <w:lang w:val="fr_FR" w:bidi="fr_FR"/>
        </w:rPr>
        <w:t xml:space="preserve">Dans l'AT, l'idée de la Justice est fondée sur un aspect relationnel. avec l'Eternel et les gens ou entre différentes personnes La justice se réfère à la sainteté, à la bonne attitude ou au absence de culpabilité. Regarde le terme dans le glossaire et utilisez le même mot pour </w:t>
      </w:r>
      <w:r>
        <w:rPr>
          <w:b/>
          <w:lang w:val="fr_FR" w:bidi="fr_FR"/>
        </w:rPr>
        <w:t>justice</w:t>
      </w:r>
      <w:r>
        <w:rPr>
          <w:lang w:val="fr_FR" w:bidi="fr_FR"/>
        </w:rPr>
        <w:t xml:space="preserve"> / dans toutes les prochaines histoires. Vous devrez décrire le concept de justice de la même manière partout dans votre traduction. Il est possible de décrire la justice comme une relation juste avec Dieu. Il est aussi possible de décrire la justice d'une perspective légale, en parlant de personne innocente, droite ou irréprochable. Ces concepts peuvent également être décrits des façons suivantes :</w:t>
      </w:r>
    </w:p>
    <w:p>
      <w:pPr>
        <w:pStyle w:val="ListBullet"/>
        <w:spacing w:line="240" w:lineRule="auto"/>
        <w:ind w:left="720"/>
      </w:pPr>
      <w:r>
        <w:rPr>
          <w:lang w:val="fr_FR" w:bidi="fr_FR"/>
        </w:rPr>
      </w:r>
      <w:r>
        <w:rPr>
          <w:lang w:val="fr_FR" w:bidi="fr_FR"/>
        </w:rPr>
        <w:t>être juste aux yeux de Dieu</w:t>
      </w:r>
    </w:p>
    <w:p>
      <w:pPr>
        <w:pStyle w:val="ListBullet"/>
        <w:spacing w:line="240" w:lineRule="auto"/>
        <w:ind w:left="720"/>
      </w:pPr>
      <w:r>
        <w:rPr>
          <w:lang w:val="fr_FR" w:bidi="fr_FR"/>
        </w:rPr>
      </w:r>
      <w:r>
        <w:rPr>
          <w:lang w:val="fr_FR" w:bidi="fr_FR"/>
        </w:rPr>
        <w:t>être en règle devant Dieu</w:t>
      </w:r>
    </w:p>
    <w:p>
      <w:pPr>
        <w:pStyle w:val="ListBullet"/>
        <w:spacing w:line="240" w:lineRule="auto"/>
        <w:ind w:left="720"/>
      </w:pPr>
      <w:r>
        <w:rPr>
          <w:lang w:val="fr_FR" w:bidi="fr_FR"/>
        </w:rPr>
      </w:r>
      <w:r>
        <w:rPr>
          <w:lang w:val="fr_FR" w:bidi="fr_FR"/>
        </w:rPr>
        <w:t>être accepté par Dieu</w:t>
      </w:r>
    </w:p>
    <w:p>
      <w:pPr/>
      <w:r>
        <w:rPr>
          <w:lang w:val="fr_FR" w:bidi="fr_FR"/>
        </w:rPr>
      </w:r>
      <w:r>
        <w:rPr>
          <w:lang w:val="fr_FR" w:bidi="fr_FR"/>
        </w:rPr>
        <w:t>Rappelez-vous que, dans la Bible, on ne peut pas être juste par soi-même ou en faisant suffisamment de bonnes choses. Le terme ou l'expression que vous utilisez pour définir la justice ne doit pas se baser sur des bonnes œuvres.</w:t>
      </w:r>
    </w:p>
    <w:p>
      <w:pPr/>
      <w:r>
        <w:rPr>
          <w:lang w:val="fr_FR" w:bidi="fr_FR"/>
        </w:rPr>
      </w:r>
      <w:r>
        <w:rPr>
          <w:lang w:val="fr_FR" w:bidi="fr_FR"/>
        </w:rPr>
        <w:t xml:space="preserve">Comme il s'agit d'un terme clé très important, assurez-vous de consacrer le temps nécessaire pour cela Il est possible que vous trouviez une analogie qui conviendra dans votre culture. Par exemple, vous pouvez utiliser l'analogie d'un objet qui est cassé et donc inutilisable. Une fois que la chose est brisée, il n'y a vraiment pas de moyen de la réparer pour qu'elle soit parfaitement restaurée à sa condition utilisable. Peut-être que cela pourrait être un pot d'argile, une calebasse, un arc et une flèche ou quelque chose comme cela. Cela pourrait être une flèche tordue qui ne peut plus atteindre sa cible.) </w:t>
      </w:r>
    </w:p>
    <w:p>
      <w:pPr/>
      <w:r>
        <w:rPr>
          <w:lang w:val="fr_FR" w:bidi="fr_FR"/>
        </w:rPr>
      </w:r>
      <w:r>
        <w:rPr>
          <w:lang w:val="fr_FR" w:bidi="fr_FR"/>
        </w:rPr>
        <w:t xml:space="preserve">La justice ou est le concept selon lequel Dieu rétablit ce que les gens ne peuvent pas restaurer eux-mêmes. Il ne répare pas seulement l'article, il le rend à nouveau utilisable, comme s'il n'avait jamais été cassé. </w:t>
      </w:r>
    </w:p>
    <w:p>
      <w:pPr/>
      <w:r>
        <w:rPr>
          <w:lang w:val="fr_FR" w:bidi="fr_FR"/>
        </w:rPr>
      </w:r>
      <w:r>
        <w:rPr>
          <w:lang w:val="fr_FR" w:bidi="fr_FR"/>
        </w:rPr>
        <w:t xml:space="preserve">Arrêtez-vous ici et faites l'activité suivante. Vous demandez au groupe de « montrer » votre justice par paires en la jouant sans utiliser de mots. Le groupe peut discuter de ce qu'il voit et déterminer si les actions représentent fidèlement le concept de la justice. Si c'est le cas, vous pouvez utiliser ces actions pour vous aider à trouver une bonne façon de décrire la justice Regarde la </w:t>
      </w:r>
      <w:r>
        <w:rPr>
          <w:b/>
          <w:lang w:val="fr_FR" w:bidi="fr_FR"/>
        </w:rPr>
        <w:t>justice</w:t>
      </w:r>
      <w:r>
        <w:rPr>
          <w:lang w:val="fr_FR" w:bidi="fr_FR"/>
        </w:rPr>
        <w:t xml:space="preserve"> dans le glossaire principal. </w:t>
      </w:r>
    </w:p>
    <w:p>
      <w:pPr/>
      <w:r>
        <w:rPr>
          <w:lang w:val="fr_FR" w:bidi="fr_FR"/>
        </w:rPr>
      </w:r>
      <w:r>
        <w:rPr>
          <w:lang w:val="fr_FR" w:bidi="fr_FR"/>
        </w:rPr>
        <w:t>Abram a demandé : « Comment puis-je savoir avec certitude que j'aurai cette terre comme possession ? »</w:t>
      </w:r>
    </w:p>
    <w:p>
      <w:pPr/>
      <w:r>
        <w:rPr>
          <w:lang w:val="fr_FR" w:bidi="fr_FR"/>
        </w:rPr>
      </w:r>
      <w:r>
        <w:rPr>
          <w:lang w:val="fr_FR" w:bidi="fr_FR"/>
        </w:rPr>
        <w:t xml:space="preserve">Dieu a dit à Abram : « Apportez moi une </w:t>
      </w:r>
      <w:r>
        <w:rPr>
          <w:b/>
          <w:lang w:val="fr_FR" w:bidi="fr_FR"/>
        </w:rPr>
        <w:t>génisse</w:t>
      </w:r>
      <w:r>
        <w:rPr>
          <w:lang w:val="fr_FR" w:bidi="fr_FR"/>
        </w:rPr>
        <w:t xml:space="preserve">, une chèvre et un </w:t>
      </w:r>
      <w:r>
        <w:rPr>
          <w:b/>
          <w:lang w:val="fr_FR" w:bidi="fr_FR"/>
        </w:rPr>
        <w:t>bélier</w:t>
      </w:r>
      <w:r>
        <w:rPr>
          <w:lang w:val="fr_FR" w:bidi="fr_FR"/>
        </w:rPr>
        <w:t xml:space="preserve">, chaque fois de trois ans. Apportez-moi aussi un jeune </w:t>
      </w:r>
      <w:r>
        <w:rPr>
          <w:b/>
          <w:lang w:val="fr_FR" w:bidi="fr_FR"/>
        </w:rPr>
        <w:t>pigeon</w:t>
      </w:r>
      <w:r>
        <w:rPr>
          <w:lang w:val="fr_FR" w:bidi="fr_FR"/>
        </w:rPr>
        <w:t xml:space="preserve"> et une </w:t>
      </w:r>
      <w:r>
        <w:rPr>
          <w:b/>
          <w:lang w:val="fr_FR" w:bidi="fr_FR"/>
        </w:rPr>
        <w:t>colombe</w:t>
      </w:r>
      <w:r>
        <w:rPr>
          <w:lang w:val="fr_FR" w:bidi="fr_FR"/>
        </w:rPr>
        <w:t xml:space="preserve"> ». Une génisse est une jeune vache qui n'a pas eu de veau. Un bélier est un mouton mâle qui peut avoir des enfants. Un pigeon et une tourterelle sont deux types d'oiseaux.</w:t>
      </w:r>
    </w:p>
    <w:p>
      <w:pPr/>
      <w:r>
        <w:rPr>
          <w:lang w:val="fr_FR" w:bidi="fr_FR"/>
        </w:rPr>
      </w:r>
      <w:r>
        <w:rPr>
          <w:lang w:val="fr_FR" w:bidi="fr_FR"/>
        </w:rPr>
        <w:t xml:space="preserve">Arrêtez-vous ici et regardez des images d'une génisse, d'une chèvre , d'un bélier, d'un pigeon et d'une tourelle en groupe. </w:t>
      </w:r>
    </w:p>
    <w:p>
      <w:pPr/>
      <w:r>
        <w:rPr>
          <w:lang w:val="fr_FR" w:bidi="fr_FR"/>
        </w:rPr>
      </w:r>
      <w:r>
        <w:rPr>
          <w:lang w:val="fr_FR" w:bidi="fr_FR"/>
        </w:rPr>
        <w:t xml:space="preserve">Arrêtez-vous et discutez en groupe : Avez-vous des mots spécifiques pour ces animaux dans votre langue ? Arrêtez cet enregistrement ici </w:t>
      </w:r>
    </w:p>
    <w:p>
      <w:pPr/>
      <w:r>
        <w:rPr>
          <w:lang w:val="fr_FR" w:bidi="fr_FR"/>
        </w:rPr>
      </w:r>
      <w:r>
        <w:rPr>
          <w:lang w:val="fr_FR" w:bidi="fr_FR"/>
        </w:rPr>
        <w:t xml:space="preserve">Abram a apporté à Dieu les animaux. Abram a coupé la génisse, la chèvre féminine et le bélier en moitié. Il n'a pas coupé le pigeon et la colombe en la moitié. Abram organise les moitiés des animaux dans deux lignes, se faisant face les uns aux autres. </w:t>
      </w:r>
      <w:r>
        <w:rPr>
          <w:b/>
          <w:lang w:val="fr_FR" w:bidi="fr_FR"/>
        </w:rPr>
        <w:t>Les oiseaux de proie</w:t>
      </w:r>
      <w:r>
        <w:rPr>
          <w:lang w:val="fr_FR" w:bidi="fr_FR"/>
        </w:rPr>
        <w:t xml:space="preserve"> sont descendus pour manger les animaux morts, mais Abram les a chassés. Les oiseaux de proie se réfèrent à des oiseaux qui mangent des animaux morts.</w:t>
      </w:r>
    </w:p>
    <w:p>
      <w:pPr/>
      <w:r>
        <w:rPr>
          <w:lang w:val="fr_FR" w:bidi="fr_FR"/>
        </w:rPr>
      </w:r>
      <w:r>
        <w:rPr>
          <w:lang w:val="fr_FR" w:bidi="fr_FR"/>
        </w:rPr>
        <w:t xml:space="preserve">Arrêtez-vous ici et montrez au groupe des images d'oiseaux de proie. Discutez en groupe : Avez-vous des mots pour oiseaux similaires dans votre langue ? Arrêtez cet enregistrement ici </w:t>
      </w:r>
    </w:p>
    <w:p>
      <w:pPr/>
      <w:r>
        <w:rPr>
          <w:lang w:val="fr_FR" w:bidi="fr_FR"/>
        </w:rPr>
      </w:r>
      <w:r>
        <w:rPr>
          <w:lang w:val="fr_FR" w:bidi="fr_FR"/>
        </w:rPr>
        <w:t xml:space="preserve">Pendant le coucher du soleil, Dieu a fait aller Abram dans un </w:t>
      </w:r>
      <w:r>
        <w:rPr>
          <w:b/>
          <w:lang w:val="fr_FR" w:bidi="fr_FR"/>
        </w:rPr>
        <w:t>sommeil profond</w:t>
      </w:r>
      <w:r>
        <w:rPr>
          <w:lang w:val="fr_FR" w:bidi="fr_FR"/>
        </w:rPr>
        <w:t>. Ici, un sommeil profond se réfère à quelque chose comme une transe.</w:t>
      </w:r>
    </w:p>
    <w:p>
      <w:pPr/>
      <w:r>
        <w:rPr>
          <w:lang w:val="fr_FR" w:bidi="fr_FR"/>
        </w:rPr>
      </w:r>
      <w:r>
        <w:rPr>
          <w:lang w:val="fr_FR" w:bidi="fr_FR"/>
        </w:rPr>
        <w:t xml:space="preserve">Une ténèbre épaisse et la terreur sont venues sur Abram. Dieu a dit à Abram : « Sache avec certitude que pendant quatre cents ans tes descendants seront des étrangers dans un pays qui n' est pas leur propre. Ils seront des esclaves maltraités. Mais je punirai le pays qui les maltraite et après ils partiront avec une grande richesse. Mais toi, Abram, tu mourras dans </w:t>
      </w:r>
      <w:r>
        <w:rPr>
          <w:b/>
          <w:lang w:val="fr_FR" w:bidi="fr_FR"/>
        </w:rPr>
        <w:t>shalom, la paix</w:t>
      </w:r>
      <w:r>
        <w:rPr>
          <w:lang w:val="fr_FR" w:bidi="fr_FR"/>
        </w:rPr>
        <w:t xml:space="preserve"> et seras enterré après avoir vécu une longue vie ». C'est la première fois que ce mot « shalom », qui signifie , utilisé dans ces histoires. Ce mot pour paix signifie à la fois une absence de conflit et une plénitude ou la complétude de vie.</w:t>
      </w:r>
    </w:p>
    <w:p>
      <w:pPr/>
      <w:r>
        <w:rPr>
          <w:lang w:val="fr_FR" w:bidi="fr_FR"/>
        </w:rPr>
      </w:r>
      <w:r>
        <w:rPr>
          <w:lang w:val="fr_FR" w:bidi="fr_FR"/>
        </w:rPr>
        <w:t xml:space="preserve">Arrêtez-vous ici et regardez le terme </w:t>
      </w:r>
      <w:r>
        <w:rPr>
          <w:b/>
          <w:lang w:val="fr_FR" w:bidi="fr_FR"/>
        </w:rPr>
        <w:t>paix</w:t>
      </w:r>
      <w:r>
        <w:rPr>
          <w:lang w:val="fr_FR" w:bidi="fr_FR"/>
        </w:rPr>
        <w:t xml:space="preserve"> dans le glossaire principal. Arrêtez cet enregistrement ici </w:t>
      </w:r>
    </w:p>
    <w:p>
      <w:pPr/>
      <w:r>
        <w:rPr>
          <w:lang w:val="fr_FR" w:bidi="fr_FR"/>
        </w:rPr>
      </w:r>
      <w:r>
        <w:rPr>
          <w:lang w:val="fr_FR" w:bidi="fr_FR"/>
        </w:rPr>
        <w:t xml:space="preserve">Dieu a dit : « Dans la quatrième </w:t>
      </w:r>
      <w:r>
        <w:rPr>
          <w:b/>
          <w:lang w:val="fr_FR" w:bidi="fr_FR"/>
        </w:rPr>
        <w:t>génération</w:t>
      </w:r>
      <w:r>
        <w:rPr>
          <w:lang w:val="fr_FR" w:bidi="fr_FR"/>
        </w:rPr>
        <w:t xml:space="preserve">, tes descendants reviendront sur cette terre. Le </w:t>
      </w:r>
      <w:r>
        <w:rPr>
          <w:b/>
          <w:lang w:val="fr_FR" w:bidi="fr_FR"/>
        </w:rPr>
        <w:t>péché</w:t>
      </w:r>
      <w:r>
        <w:rPr>
          <w:lang w:val="fr_FR" w:bidi="fr_FR"/>
        </w:rPr>
        <w:t xml:space="preserve"> des Amoréens n'a pas atteint sa pleine mesure ». Le mot pour génération ne se réfère pas à un nombre fixe d'années, mais à une longue durée de vie. Ici, quatre générations se réfèrent probablement à une période d'environ quatre cents ans.</w:t>
      </w:r>
    </w:p>
    <w:p>
      <w:pPr/>
      <w:r>
        <w:rPr>
          <w:lang w:val="fr_FR" w:bidi="fr_FR"/>
        </w:rPr>
      </w:r>
      <w:r>
        <w:rPr>
          <w:lang w:val="fr_FR" w:bidi="fr_FR"/>
        </w:rPr>
        <w:t xml:space="preserve">Le péché se réfère à un acte de désobéissance à Dieu. Assurez-vous que le mot que vous utilisez ici ne signifie pas que quelqu'un a échoué à accomplir un acte religieux comme la prière rituelle ou en suivant certaines règles religieuses. Ici, le péché est un mot général qui ne se réfère pas à un péché Regardez le </w:t>
      </w:r>
      <w:r>
        <w:rPr>
          <w:b/>
          <w:lang w:val="fr_FR" w:bidi="fr_FR"/>
        </w:rPr>
        <w:t>péché</w:t>
      </w:r>
      <w:r>
        <w:rPr>
          <w:lang w:val="fr_FR" w:bidi="fr_FR"/>
        </w:rPr>
        <w:t xml:space="preserve"> dans le glossaire principal et utilisez le même mot dans cette histoire que vous avez utilisé dans les histoires précédentes.</w:t>
      </w:r>
    </w:p>
    <w:p>
      <w:pPr/>
      <w:r>
        <w:rPr>
          <w:lang w:val="fr_FR" w:bidi="fr_FR"/>
        </w:rPr>
      </w:r>
      <w:r>
        <w:rPr>
          <w:lang w:val="fr_FR" w:bidi="fr_FR"/>
        </w:rPr>
        <w:t xml:space="preserve">Quand le soleil se soit couché et qu'il était sombre, un pot de feu </w:t>
      </w:r>
      <w:r>
        <w:rPr>
          <w:b/>
          <w:lang w:val="fr_FR" w:bidi="fr_FR"/>
        </w:rPr>
        <w:t>fumant</w:t>
      </w:r>
      <w:r>
        <w:rPr>
          <w:lang w:val="fr_FR" w:bidi="fr_FR"/>
        </w:rPr>
        <w:t xml:space="preserve"> et une </w:t>
      </w:r>
      <w:r>
        <w:rPr>
          <w:b/>
          <w:lang w:val="fr_FR" w:bidi="fr_FR"/>
        </w:rPr>
        <w:t>torche</w:t>
      </w:r>
      <w:r>
        <w:rPr>
          <w:lang w:val="fr_FR" w:bidi="fr_FR"/>
        </w:rPr>
        <w:t xml:space="preserve"> flamboyante sont apparus et sont passés entre les morceaux des animaux. Les pots à feu étaient de petits pots en argile avec des charbons chauds utilisés pour cuire le pain. Les torches étaient des bois brulant utilisés pour la lumière.</w:t>
      </w:r>
    </w:p>
    <w:p>
      <w:pPr/>
      <w:r>
        <w:rPr>
          <w:lang w:val="fr_FR" w:bidi="fr_FR"/>
        </w:rPr>
      </w:r>
      <w:r>
        <w:rPr>
          <w:lang w:val="fr_FR" w:bidi="fr_FR"/>
        </w:rPr>
        <w:t xml:space="preserve">Arrêtez-vous ici et discutez en groupe si vous avez des objets similaires dans votre langue. Arrêtez cet enregistrement ici </w:t>
      </w:r>
    </w:p>
    <w:p>
      <w:pPr/>
      <w:r>
        <w:rPr>
          <w:lang w:val="fr_FR" w:bidi="fr_FR"/>
        </w:rPr>
      </w:r>
      <w:r>
        <w:rPr>
          <w:lang w:val="fr_FR" w:bidi="fr_FR"/>
        </w:rPr>
        <w:t xml:space="preserve">Ensuite, ce jour-là, Dieu a fait une </w:t>
      </w:r>
      <w:r>
        <w:rPr>
          <w:b/>
          <w:lang w:val="fr_FR" w:bidi="fr_FR"/>
        </w:rPr>
        <w:t>alliance</w:t>
      </w:r>
      <w:r>
        <w:rPr>
          <w:lang w:val="fr_FR" w:bidi="fr_FR"/>
        </w:rPr>
        <w:t xml:space="preserve"> avec Abram. Une alliance est un accord permanent fait entre deux personnes ou groupes qui établit la paix ou l'amitié. Les deux personnes conviennent d'être fidèles à cet accord et de rester dans une bonne relation les unes avec les autres. Les deux parties jurent d'être fidèles à l'alliance dans une célébration rituelle ou un sacrifice. </w:t>
      </w:r>
    </w:p>
    <w:p>
      <w:pPr/>
      <w:r>
        <w:rPr>
          <w:lang w:val="fr_FR" w:bidi="fr_FR"/>
        </w:rPr>
      </w:r>
      <w:r>
        <w:rPr>
          <w:lang w:val="fr_FR" w:bidi="fr_FR"/>
        </w:rPr>
        <w:t xml:space="preserve">Les alliances sont plus profondes que les contrats juridiques parce que les alliances nécessitent la loyauté et un amour sacrificiel des deux parties. Cela peut être pourquoi les alliances utilisent souvent des termes de parenté comme « père » et « fils ». Certains types d'alliances impliquent de manger un repas familial ensemble pour sceller les promesses les uns aux autres. Dans l'ancien Proche-Orient, seul le peuple juif d'Israël est entré dans une alliance avec Dieu Dieu fait des alliances avec son peuple pour leur promettre son amour et sa fidélité et pour qu'ils montrent aussi l'amour et la fidélité à Dieu. Les alliances de Dieu avec son peuple ont montré qu'ils étaient différents d'autres personnes à cause de leur relation avec Dieu. </w:t>
      </w:r>
    </w:p>
    <w:p>
      <w:pPr/>
      <w:r>
        <w:rPr>
          <w:lang w:val="fr_FR" w:bidi="fr_FR"/>
        </w:rPr>
      </w:r>
      <w:r>
        <w:rPr>
          <w:lang w:val="fr_FR" w:bidi="fr_FR"/>
        </w:rPr>
        <w:t xml:space="preserve">Arrêtez-vous ici et regardez </w:t>
      </w:r>
      <w:r>
        <w:rPr>
          <w:b/>
          <w:lang w:val="fr_FR" w:bidi="fr_FR"/>
        </w:rPr>
        <w:t>l'alliance</w:t>
      </w:r>
      <w:r>
        <w:rPr>
          <w:lang w:val="fr_FR" w:bidi="fr_FR"/>
        </w:rPr>
        <w:t xml:space="preserve"> dans le glossaire principal.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de ce passage. Écoutez-le dans la version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Arrêtez cet enregistrement ici </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Arrêtez cet enregistrement ici </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Arrêtez cet enregistrement ici </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Genèse 16:1–16</w:t>
      </w:r>
      <w:r>
        <w:rPr>
          <w:lang w:val="fr_FR" w:bidi="fr_FR"/>
        </w:rPr>
      </w:r>
    </w:p>
    <w:p>
      <w:pPr>
        <w:pStyle w:val="Heading3"/>
      </w:pPr>
      <w:r>
        <w:rPr>
          <w:lang w:val="fr_FR" w:bidi="fr_FR"/>
        </w:rPr>
        <w:t>Écouter et Cœur</w:t>
      </w:r>
    </w:p>
    <w:p>
      <w:pPr/>
      <w:r>
        <w:rPr>
          <w:lang w:val="fr_FR" w:bidi="fr_FR"/>
        </w:rPr>
      </w:r>
      <w:r>
        <w:rPr>
          <w:lang w:val="fr_FR" w:bidi="fr_FR"/>
        </w:rPr>
        <w:t>Ecoutez Genèse 16.1–16 Laissez le entrer dans votre cœur. Écoutez ce texte trois fois. Si c'est possible, écoutez-le dans trois traductions différentes. Ensuite, parlez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cette histoire nous dit à propos de Dieu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Genèse 16:1–16 dans la version la plus facile à comprendre.</w:t>
      </w:r>
    </w:p>
    <w:p>
      <w:pPr/>
      <w:r>
        <w:rPr>
          <w:lang w:val="fr_FR" w:bidi="fr_FR"/>
        </w:rPr>
      </w:r>
      <w:r>
        <w:rPr>
          <w:lang w:val="fr_FR" w:bidi="fr_FR"/>
        </w:rPr>
        <w:t>Cette histoire a lieu après que Dieu a fait son alliance avec Abram. Cette histoire décrit la naissance du fils le plus âgé d'Abram, Ishmaël, quand Saraï a essayé d'avoir des enfants par son esclave, Hagar.</w:t>
      </w:r>
    </w:p>
    <w:p>
      <w:pPr/>
      <w:r>
        <w:rPr>
          <w:lang w:val="fr_FR" w:bidi="fr_FR"/>
        </w:rPr>
      </w:r>
      <w:r>
        <w:rPr>
          <w:lang w:val="fr_FR" w:bidi="fr_FR"/>
        </w:rPr>
        <w:t>Maintenant, Saraï, la femme d'Abram n'avait pas donné d'enfants à Abram. Dans la culture de Saraï, il était probablement considéré comme une disgrâce pour une femme de ne pas avoir d'enfants.</w:t>
      </w:r>
    </w:p>
    <w:p>
      <w:pPr/>
      <w:r>
        <w:rPr>
          <w:lang w:val="fr_FR" w:bidi="fr_FR"/>
        </w:rPr>
      </w:r>
      <w:r>
        <w:rPr>
          <w:lang w:val="fr_FR" w:bidi="fr_FR"/>
        </w:rPr>
        <w:t xml:space="preserve">Arrêtez-vous ici et discutez en groupe : Que pense votre culture des femmes qui n'ont pas eu d'enfants ? Arrêtez cet enregistrement ici </w:t>
      </w:r>
    </w:p>
    <w:p>
      <w:pPr/>
      <w:r>
        <w:rPr>
          <w:lang w:val="fr_FR" w:bidi="fr_FR"/>
        </w:rPr>
      </w:r>
      <w:r>
        <w:rPr>
          <w:lang w:val="fr_FR" w:bidi="fr_FR"/>
        </w:rPr>
        <w:t>Mais Saraï avait une esclave égyptienne nommé Hagar qui était la propriété de Saraï. Hagar peut avoir fait partie de la dot de mariage de Saraï ou elle peut avoir été donnée à Saraï en Égypte. Hagar était une servante personnelle de Saraï.</w:t>
      </w:r>
    </w:p>
    <w:p>
      <w:pPr/>
      <w:r>
        <w:rPr>
          <w:lang w:val="fr_FR" w:bidi="fr_FR"/>
        </w:rPr>
      </w:r>
      <w:r>
        <w:rPr>
          <w:lang w:val="fr_FR" w:bidi="fr_FR"/>
        </w:rPr>
        <w:t>Saraï a donc dit à Abram : « Écoutez, Dieu m'a empêché d'avoir des enfants. Va vers mon esclave. Peut-être que je peux former une famille à travers elle ». « Va vers mon esclave » signifie avoir des relations sexuelles avec l'esclave. Dans la culture de Saraï, c'était une coutume commune pour une femme sans enfants de donner à son mari un esclave comme deuxième femme pour avoir des enfants à travers cet esclave. Tous les enfants auxquels l'esclave a donné naissance seraient considérés comme les enfants de la première femme. Tout fils à qui l'esclave a donné naissance hériterait de tout après la mort du mari, mais si la première femme avait un fils à elle propre un certain temps plus tard, le fils de la première femme deviendrait l'héritier</w:t>
      </w:r>
    </w:p>
    <w:p>
      <w:pPr/>
      <w:r>
        <w:rPr>
          <w:lang w:val="fr_FR" w:bidi="fr_FR"/>
        </w:rPr>
      </w:r>
      <w:r>
        <w:rPr>
          <w:lang w:val="fr_FR" w:bidi="fr_FR"/>
        </w:rPr>
        <w:t xml:space="preserve">Arrêtez-vous ici et discutez en groupe : Que pense votre culture d'avoir un enfant avec la servante de votre femme ? Que pensez-vous que Dieu ressent à propos de cela ? Arrêtez cet enregistrement ici </w:t>
      </w:r>
    </w:p>
    <w:p>
      <w:pPr/>
      <w:r>
        <w:rPr>
          <w:lang w:val="fr_FR" w:bidi="fr_FR"/>
        </w:rPr>
      </w:r>
      <w:r>
        <w:rPr>
          <w:lang w:val="fr_FR" w:bidi="fr_FR"/>
        </w:rPr>
        <w:t>Abram a accepté ce que Saraï a dit. Ainsi, après qu'ils aient vécu sur la terre de Canaan pendant dix ans, Saraï a pris son esclave égyptienne, Hagar et l'a donnée à Abram comme une autre femme. Tout le langage que l'histoire utilise ici est presque exactement la même que le langage dans Genèse 3, quand Ève a pris le fruit que Dieu avait dit de ne pas manger et l'a donné à son mari, Adam.</w:t>
      </w:r>
    </w:p>
    <w:p>
      <w:pPr/>
      <w:r>
        <w:rPr>
          <w:lang w:val="fr_FR" w:bidi="fr_FR"/>
        </w:rPr>
      </w:r>
      <w:r>
        <w:rPr>
          <w:lang w:val="fr_FR" w:bidi="fr_FR"/>
        </w:rPr>
        <w:t>Vous voudrez peut-être utiliser les mêmes mots et les mêmes expressions ici que vous l'avez fait dans l'histoire précédente.</w:t>
      </w:r>
    </w:p>
    <w:p>
      <w:pPr/>
      <w:r>
        <w:rPr>
          <w:lang w:val="fr_FR" w:bidi="fr_FR"/>
        </w:rPr>
      </w:r>
      <w:r>
        <w:rPr>
          <w:lang w:val="fr_FR" w:bidi="fr_FR"/>
        </w:rPr>
        <w:t>Bien que cette histoire utilise le même mot pour « femme » pour Saraï et Hagar, Hagar était toujours considéré comme un esclave et n'avait pas les droits d'une femme à part entière.</w:t>
      </w:r>
    </w:p>
    <w:p>
      <w:pPr/>
      <w:r>
        <w:rPr>
          <w:lang w:val="fr_FR" w:bidi="fr_FR"/>
        </w:rPr>
      </w:r>
      <w:r>
        <w:rPr>
          <w:lang w:val="fr_FR" w:bidi="fr_FR"/>
        </w:rPr>
        <w:t xml:space="preserve">Arrêtez-vous ici et discutez en groupe Avez-vous des mots ou des expressions dans votre langue pour parler de deuxième femme sans les droits d'une femme à part entière ? Arrêtez cet enregistrement ici </w:t>
      </w:r>
    </w:p>
    <w:p>
      <w:pPr/>
      <w:r>
        <w:rPr>
          <w:lang w:val="fr_FR" w:bidi="fr_FR"/>
        </w:rPr>
      </w:r>
      <w:r>
        <w:rPr>
          <w:lang w:val="fr_FR" w:bidi="fr_FR"/>
        </w:rPr>
        <w:t xml:space="preserve">Abram est allé vers Hagar et Hagar est devenue enceinte. Ici, « allé vers » est une autre expression qui signifie avoir une relation sexuelle avec quelqu'un. </w:t>
      </w:r>
    </w:p>
    <w:p>
      <w:pPr/>
      <w:r>
        <w:rPr>
          <w:lang w:val="fr_FR" w:bidi="fr_FR"/>
        </w:rPr>
      </w:r>
      <w:r>
        <w:rPr>
          <w:lang w:val="fr_FR" w:bidi="fr_FR"/>
        </w:rPr>
        <w:t xml:space="preserve">Quand Hagar a réalisé qu'elle était enceinte, elle a regardé Saraï avec mépris. Cela signifie que Hagar a commencé à voir et à traiter Saraï avec moins de respect - elle a commencé à mépriser Saraï et Saraï est devenu insignifiante à ses yeux. Selon la coutume de l'époque, si un esclave qui était la deuxième femme d'un homme a agi comme si elle était égale à la première femme, la première femme avait toujours le droit de traiter la deuxième femme comme une esclave. </w:t>
      </w:r>
    </w:p>
    <w:p>
      <w:pPr/>
      <w:r>
        <w:rPr>
          <w:lang w:val="fr_FR" w:bidi="fr_FR"/>
        </w:rPr>
      </w:r>
      <w:r>
        <w:rPr>
          <w:lang w:val="fr_FR" w:bidi="fr_FR"/>
        </w:rPr>
        <w:t xml:space="preserve">Ensuite, Saraï a dit à Abram : « Tu es responsable du mal dont je souffre ! Je sais que j'ai donné mon esclave entre tes bras, mais quand elle a appris qu'elle était enceinte, elle m'a regardé avec mépris ». « Dans tes bras » se réfère à Saraï donnant Hagar à Abram comme femme. Cette expression implique que Saraï a donné Hagar à Abram pour que Hagar devienne enceinte. </w:t>
      </w:r>
    </w:p>
    <w:p>
      <w:pPr/>
      <w:r>
        <w:rPr>
          <w:lang w:val="fr_FR" w:bidi="fr_FR"/>
        </w:rPr>
      </w:r>
      <w:r>
        <w:rPr>
          <w:lang w:val="fr_FR" w:bidi="fr_FR"/>
        </w:rPr>
        <w:t>Saraï a terminé : « Que Dieu juge entre toi et moi ! » « Que Dieu juge entre toi et moi » était une expression que les gens utilisaient couramment pour demander à Dieu de décider qui avait raison dans un argument.</w:t>
      </w:r>
    </w:p>
    <w:p>
      <w:pPr/>
      <w:r>
        <w:rPr>
          <w:lang w:val="fr_FR" w:bidi="fr_FR"/>
        </w:rPr>
      </w:r>
      <w:r>
        <w:rPr>
          <w:lang w:val="fr_FR" w:bidi="fr_FR"/>
        </w:rPr>
        <w:t>Abram a répondu : « Écoute, ton esclave est entre tes mains. Fais lui ce que tu veux ». « Dans tes mains » signifie « sous ton autorité ». Cela se réfère à Saraï ayant toujours le pouvoir sur Hagar.</w:t>
      </w:r>
    </w:p>
    <w:p>
      <w:pPr/>
      <w:r>
        <w:rPr>
          <w:lang w:val="fr_FR" w:bidi="fr_FR"/>
        </w:rPr>
      </w:r>
      <w:r>
        <w:rPr>
          <w:lang w:val="fr_FR" w:bidi="fr_FR"/>
        </w:rPr>
        <w:t>Ensuite, Saraï a abusé de Hagar et Hagar s'est enfui.</w:t>
      </w:r>
    </w:p>
    <w:p>
      <w:pPr/>
      <w:r>
        <w:rPr>
          <w:lang w:val="fr_FR" w:bidi="fr_FR"/>
        </w:rPr>
      </w:r>
      <w:r>
        <w:rPr>
          <w:lang w:val="fr_FR" w:bidi="fr_FR"/>
        </w:rPr>
        <w:t xml:space="preserve">Arrêtez-vous ici et discutez en groupe : Pourquoi pensez-vous que Saraï a agi de cette façon ? Que pensez-vous du comportement de Saraï Arrêtez cet enregistrement ici </w:t>
      </w:r>
    </w:p>
    <w:p>
      <w:pPr/>
      <w:r>
        <w:rPr>
          <w:lang w:val="fr_FR" w:bidi="fr_FR"/>
        </w:rPr>
      </w:r>
      <w:r>
        <w:rPr>
          <w:lang w:val="fr_FR" w:bidi="fr_FR"/>
        </w:rPr>
        <w:t xml:space="preserve">L'ange de Dieu a trouvé Hagar dans le désert près d' une source d'eau à côté de la route vers Shur. C'est la première fois que le mot « ange » apparaît dans ces histoires. Les anges étaient des êtres surnaturels, des êtres spirituels qui étaient des messagers de Dieu. Cependant, dans cette histoire, le mot « ange » est combiné avec le mot « Eternel » qui est le nom personnel de Dieu. Cette expression « ange de Dieu » se réfère probablement à la présence de Dieu apparaissant sous la forme d'un homme. </w:t>
      </w:r>
    </w:p>
    <w:p>
      <w:pPr/>
      <w:r>
        <w:rPr>
          <w:lang w:val="fr_FR" w:bidi="fr_FR"/>
        </w:rPr>
      </w:r>
      <w:r>
        <w:rPr>
          <w:lang w:val="fr_FR" w:bidi="fr_FR"/>
        </w:rPr>
        <w:t>L'ange a dit : « Hagar, esclave de Saraï, d'où viens-tu et où vas-tu ? »</w:t>
      </w:r>
    </w:p>
    <w:p>
      <w:pPr/>
      <w:r>
        <w:rPr>
          <w:lang w:val="fr_FR" w:bidi="fr_FR"/>
        </w:rPr>
      </w:r>
      <w:r>
        <w:rPr>
          <w:lang w:val="fr_FR" w:bidi="fr_FR"/>
        </w:rPr>
        <w:t>Hagar répond : « Je m'enfuis de ma maîtresse, Saraï ».</w:t>
      </w:r>
    </w:p>
    <w:p>
      <w:pPr/>
      <w:r>
        <w:rPr>
          <w:lang w:val="fr_FR" w:bidi="fr_FR"/>
        </w:rPr>
      </w:r>
      <w:r>
        <w:rPr>
          <w:lang w:val="fr_FR" w:bidi="fr_FR"/>
        </w:rPr>
        <w:t xml:space="preserve">L'ange de Dieu a commandé à Hagar : « Retourne vers ta maîtresse et sois sous sa main ». L'expression « soit sous sa main » signifiait être l'esclave de Saraï et accepter ce que Saraï a fait. </w:t>
      </w:r>
    </w:p>
    <w:p>
      <w:pPr/>
      <w:r>
        <w:rPr>
          <w:lang w:val="fr_FR" w:bidi="fr_FR"/>
        </w:rPr>
      </w:r>
      <w:r>
        <w:rPr>
          <w:lang w:val="fr_FR" w:bidi="fr_FR"/>
        </w:rPr>
        <w:t>L' ange a aussi dit à Hagar : « Je te donnerai tellement de descendants que tu ne pourras pas les compter ». C'est la même promesse que Dieu a faite à Abram. Ici, Dieu tient sa promesse à Abram, même si Hagar n'est pas la première femme d'Abram. Hagar est la seule femme dans Genèse à laquelle Dieu promet des descendants.</w:t>
      </w:r>
    </w:p>
    <w:p>
      <w:pPr/>
      <w:r>
        <w:rPr>
          <w:lang w:val="fr_FR" w:bidi="fr_FR"/>
        </w:rPr>
      </w:r>
      <w:r>
        <w:rPr>
          <w:lang w:val="fr_FR" w:bidi="fr_FR"/>
        </w:rPr>
        <w:t>L'ange de Dieu a dit : « Écoute, tu es enceinte et tu auras un fils. Tu le nommeras Ishmaël, ce qui signifie « Dieu entend » parce que Dieu a entendu ta souffrance. Ton fils sera comme un âne sauvage ». Les ânes sauvages vivaient dans les déserts Contrairement aux ânes utilisés par les gens, ces ânes étaient souvent libres, indomptables et têtus.</w:t>
      </w:r>
    </w:p>
    <w:p>
      <w:pPr/>
      <w:r>
        <w:rPr>
          <w:lang w:val="fr_FR" w:bidi="fr_FR"/>
        </w:rPr>
      </w:r>
      <w:r>
        <w:rPr>
          <w:lang w:val="fr_FR" w:bidi="fr_FR"/>
        </w:rPr>
        <w:t xml:space="preserve">En tant que groupe, regardez une photo d'un âne sauvage. Discutez en groupe : Que pensez-vous de la déclaration qu'Ishmaël sera comme un âne sauvage ? Que pensez-vous de la prédiction de Dieu de la personnalité de quelqu'un ? Arrêtez cet enregistrement ici </w:t>
      </w:r>
    </w:p>
    <w:p>
      <w:pPr/>
      <w:r>
        <w:rPr>
          <w:lang w:val="fr_FR" w:bidi="fr_FR"/>
        </w:rPr>
      </w:r>
      <w:r>
        <w:rPr>
          <w:lang w:val="fr_FR" w:bidi="fr_FR"/>
        </w:rPr>
        <w:t xml:space="preserve">L'ange a continué : « Sa main sera contre tout le monde et les mains de tout le monde seront contre lui. Il vivra dans l'hostilité envers tous ses proches ». Que « la main de quelqu'un soit contre » quelqu'un d'autre était une expression qui signifiait qu'ils se battraient avec et seraient hostiles les uns envers les autres. </w:t>
      </w:r>
    </w:p>
    <w:p>
      <w:pPr/>
      <w:r>
        <w:rPr>
          <w:lang w:val="fr_FR" w:bidi="fr_FR"/>
        </w:rPr>
      </w:r>
      <w:r>
        <w:rPr>
          <w:lang w:val="fr_FR" w:bidi="fr_FR"/>
        </w:rPr>
        <w:t xml:space="preserve">Hagar a donné à Dieu qui lui a parlé le nom El Roi, ce qui signifie « un Dieu de vue » ou « Dieu qui me voit ». Hagar est la seule personne dans l'Ancien Testament qui donne à Dieu un nom. </w:t>
      </w:r>
    </w:p>
    <w:p>
      <w:pPr/>
      <w:r>
        <w:rPr>
          <w:lang w:val="fr_FR" w:bidi="fr_FR"/>
        </w:rPr>
      </w:r>
      <w:r>
        <w:rPr>
          <w:lang w:val="fr_FR" w:bidi="fr_FR"/>
        </w:rPr>
        <w:t>Hagar a pensé : « Ai-je vraiment vu le dos de celui qui me voit ? » Les mots originaux que l'histoire a utilisés ici sont difficiles à comprendre. Ils auraient pu être : « Ai-je vraiment vu celui qui me voit ? » ou « Maintenant, j'ai vu celui qui me voit ! » ou « Ai-je vraiment vu Dieu et j'ai vécu ? »</w:t>
      </w:r>
    </w:p>
    <w:p>
      <w:pPr/>
      <w:r>
        <w:rPr>
          <w:lang w:val="fr_FR" w:bidi="fr_FR"/>
        </w:rPr>
      </w:r>
      <w:r>
        <w:rPr>
          <w:lang w:val="fr_FR" w:bidi="fr_FR"/>
        </w:rPr>
        <w:t>C'est pourquoi la source par lequel Hagar était nommé puits Lahai Roï, ce qui signifie « Puits du Dieu vivant qui voit ». La source était entre Kadesh et Bered.</w:t>
      </w:r>
    </w:p>
    <w:p>
      <w:pPr/>
      <w:r>
        <w:rPr>
          <w:lang w:val="fr_FR" w:bidi="fr_FR"/>
        </w:rPr>
      </w:r>
      <w:r>
        <w:rPr>
          <w:lang w:val="fr_FR" w:bidi="fr_FR"/>
        </w:rPr>
        <w:t xml:space="preserve">Arrêtez-vous ici et regardez en groupe où la source, Kadesh et Bered auraient pu être sur carte. Arrêtez cet enregistrement ici </w:t>
      </w:r>
    </w:p>
    <w:p>
      <w:pPr/>
      <w:r>
        <w:rPr>
          <w:lang w:val="fr_FR" w:bidi="fr_FR"/>
        </w:rPr>
      </w:r>
      <w:r>
        <w:rPr>
          <w:lang w:val="fr_FR" w:bidi="fr_FR"/>
        </w:rPr>
        <w:t>Hagar a donc donné naissance à un fils pour Abram et Abram a nommé le fils à lequel Hagar a donné naissance à Ishmaël. Abram nommant Ishmaël a montré qu'Ishmaël était considéré pleinement comme le fils d'Abram. Cela montre aussi qu'Abram a écouté et a respecté ce que Hagar lui a dit sur ce qui s'est passé quand elle s'est enfuie. Abram a obéi à Dieu en nommant le fils de Hagar Ishmaël. Abram avait 86 ans quand Hagar a donné naissance à Ishmaël pour lui.</w:t>
      </w:r>
      <w:r>
        <w:rPr>
          <w:lang w:val="fr_FR" w:bidi="fr_FR"/>
        </w:rPr>
      </w:r>
    </w:p>
    <w:p>
      <w:pPr>
        <w:pStyle w:val="Heading3"/>
      </w:pPr>
      <w:r>
        <w:rPr>
          <w:lang w:val="fr_FR" w:bidi="fr_FR"/>
        </w:rPr>
        <w:t>Définir les Scènes</w:t>
      </w:r>
    </w:p>
    <w:p>
      <w:pPr/>
      <w:r>
        <w:rPr>
          <w:lang w:val="fr_FR" w:bidi="fr_FR"/>
        </w:rPr>
      </w:r>
      <w:r>
        <w:rPr>
          <w:lang w:val="fr_FR" w:bidi="fr_FR"/>
        </w:rPr>
        <w:t>Écoutez la version audio de Genèse 16:1–16 dans la version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quatre scènes dans ce passage.</w:t>
      </w:r>
    </w:p>
    <w:p>
      <w:pPr/>
      <w:r>
        <w:rPr>
          <w:lang w:val="fr_FR" w:bidi="fr_FR"/>
        </w:rPr>
      </w:r>
      <w:r>
        <w:rPr>
          <w:b/>
          <w:lang w:val="fr_FR" w:bidi="fr_FR"/>
        </w:rPr>
        <w:t>Première scène :</w:t>
      </w:r>
      <w:r>
        <w:rPr>
          <w:lang w:val="fr_FR" w:bidi="fr_FR"/>
        </w:rPr>
        <w:t xml:space="preserve"> Saraï, la femme d'Abram n'avait pas eu d'enfants pour lui. Mais elle avait un esclave égyptien nommé Hagar. Saraï a donc donné son serviteur Hagar à Abram pour avoir des enfants à travers elle. Mais Hagar a commencé à traiter Saraï mal. Saraï a maltraité Hagar et Hagar s'est enfui.</w:t>
      </w:r>
    </w:p>
    <w:p>
      <w:pPr/>
      <w:r>
        <w:rPr>
          <w:lang w:val="fr_FR" w:bidi="fr_FR"/>
        </w:rPr>
      </w:r>
      <w:r>
        <w:rPr>
          <w:b/>
          <w:lang w:val="fr_FR" w:bidi="fr_FR"/>
        </w:rPr>
        <w:t>Deuxième scène :</w:t>
      </w:r>
      <w:r>
        <w:rPr>
          <w:lang w:val="fr_FR" w:bidi="fr_FR"/>
        </w:rPr>
        <w:t xml:space="preserve"> L'ange de Yahvé est venu à Hagar près d'une source d'eau dans le désert, sur la route menant à Shur. L'Eternel a entendu la souffrance de Hagar et il a promis à Hagar un fils qui sera comme un âne sauvage.</w:t>
      </w:r>
    </w:p>
    <w:p>
      <w:pPr/>
      <w:r>
        <w:rPr>
          <w:lang w:val="fr_FR" w:bidi="fr_FR"/>
        </w:rPr>
      </w:r>
      <w:r>
        <w:rPr>
          <w:b/>
          <w:lang w:val="fr_FR" w:bidi="fr_FR"/>
        </w:rPr>
        <w:t>Troisième scène :</w:t>
      </w:r>
      <w:r>
        <w:rPr>
          <w:lang w:val="fr_FR" w:bidi="fr_FR"/>
        </w:rPr>
        <w:t xml:space="preserve"> Hagar a donc donné à Yahvé le nom « Dieu qui me voit » parce qu'elle a pensé à elle-même : « Ai-je vraiment vu celui qui me voit ? » C'est pourquoi le puits qu'elle était à côté était appelé plus Beer Lahai Roï, qui signifie « bien du vivant qui me voit ».</w:t>
      </w:r>
    </w:p>
    <w:p>
      <w:pPr/>
      <w:r>
        <w:rPr>
          <w:lang w:val="fr_FR" w:bidi="fr_FR"/>
        </w:rPr>
      </w:r>
      <w:r>
        <w:rPr>
          <w:b/>
          <w:lang w:val="fr_FR" w:bidi="fr_FR"/>
        </w:rPr>
        <w:t>Quatrième scène :</w:t>
      </w:r>
      <w:r>
        <w:rPr>
          <w:lang w:val="fr_FR" w:bidi="fr_FR"/>
        </w:rPr>
        <w:t xml:space="preserve"> Hagar a donc donné naissance à un fils pour Abram et Abram l'a nommé Ishmaël. Abram avait 86 ans quand Ishmaël est né.</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Saraï</w:t>
      </w:r>
    </w:p>
    <w:p>
      <w:pPr>
        <w:pStyle w:val="ListBullet"/>
        <w:spacing w:line="240" w:lineRule="auto"/>
        <w:ind w:left="720"/>
      </w:pPr>
      <w:r>
        <w:rPr>
          <w:lang w:val="fr_FR" w:bidi="fr_FR"/>
        </w:rPr>
      </w:r>
      <w:r>
        <w:rPr>
          <w:lang w:val="fr_FR" w:bidi="fr_FR"/>
        </w:rPr>
        <w:t>Abram</w:t>
      </w:r>
    </w:p>
    <w:p>
      <w:pPr>
        <w:pStyle w:val="ListBullet"/>
        <w:spacing w:line="240" w:lineRule="auto"/>
        <w:ind w:left="720"/>
      </w:pPr>
      <w:r>
        <w:rPr>
          <w:lang w:val="fr_FR" w:bidi="fr_FR"/>
        </w:rPr>
      </w:r>
      <w:r>
        <w:rPr>
          <w:lang w:val="fr_FR" w:bidi="fr_FR"/>
        </w:rPr>
        <w:t>Hagar</w:t>
      </w:r>
    </w:p>
    <w:p>
      <w:pPr>
        <w:pStyle w:val="ListBullet"/>
        <w:spacing w:line="240" w:lineRule="auto"/>
        <w:ind w:left="720"/>
      </w:pPr>
      <w:r>
        <w:rPr>
          <w:lang w:val="fr_FR" w:bidi="fr_FR"/>
        </w:rPr>
      </w:r>
      <w:r>
        <w:rPr>
          <w:lang w:val="fr_FR" w:bidi="fr_FR"/>
        </w:rPr>
        <w:t>l'ange de Dieu</w:t>
      </w:r>
    </w:p>
    <w:p>
      <w:pPr>
        <w:pStyle w:val="ListBullet"/>
        <w:spacing w:line="240" w:lineRule="auto"/>
        <w:ind w:left="720"/>
      </w:pPr>
      <w:r>
        <w:rPr>
          <w:lang w:val="fr_FR" w:bidi="fr_FR"/>
        </w:rPr>
      </w:r>
      <w:r>
        <w:rPr>
          <w:lang w:val="fr_FR" w:bidi="fr_FR"/>
        </w:rPr>
        <w:t>Ishmaël (qui est mentionné)</w:t>
      </w:r>
    </w:p>
    <w:p>
      <w:pPr/>
      <w:r>
        <w:rPr>
          <w:lang w:val="fr_FR" w:bidi="fr_FR"/>
        </w:rPr>
      </w:r>
      <w:r>
        <w:rPr>
          <w:lang w:val="fr_FR" w:bidi="fr_FR"/>
        </w:rPr>
        <w:t>En tant que groupe, réfléchissez aux différentes parties du passage.</w:t>
      </w:r>
    </w:p>
    <w:p>
      <w:pPr/>
      <w:r>
        <w:rPr>
          <w:lang w:val="fr_FR" w:bidi="fr_FR"/>
        </w:rPr>
      </w:r>
      <w:r>
        <w:rPr>
          <w:lang w:val="fr_FR" w:bidi="fr_FR"/>
        </w:rPr>
        <w:t>Visualisez comment la scène met en place l'histoire. Vous voudrez peut-être réorganiser la première scène. Environ dix ans après que Dieu a fait une alliance avec Abram, Saraï parle franchement avec Abram un jour. Saraï a donc dit à Abram : « Écoutez ». C'était un mot qui signifiait que ce que Saraï voulait dire ensuite était important.</w:t>
      </w:r>
    </w:p>
    <w:p>
      <w:pPr/>
      <w:r>
        <w:rPr>
          <w:lang w:val="fr_FR" w:bidi="fr_FR"/>
        </w:rPr>
      </w:r>
      <w:r>
        <w:rPr>
          <w:lang w:val="fr_FR" w:bidi="fr_FR"/>
        </w:rPr>
        <w:t xml:space="preserve">Discutez en groupe : Dans votre culture, comment laisserez-vous quelqu'un savoir que ce que vous allez dire est très important pour vous et vous aimeriez qu'il fasse attention ? Arrêtez cet enregistrement ici </w:t>
      </w:r>
    </w:p>
    <w:p>
      <w:pPr/>
      <w:r>
        <w:rPr>
          <w:lang w:val="fr_FR" w:bidi="fr_FR"/>
        </w:rPr>
      </w:r>
      <w:r>
        <w:rPr>
          <w:lang w:val="fr_FR" w:bidi="fr_FR"/>
        </w:rPr>
        <w:t>Elle dit : « Je ne sais pas quelles promesses vous pensez que Dieu vous a faites, mais il m'a empêché d'avoir des enfants pour vous ! Couche avec mon esclave Hagar. Peut-être que je peux former une famille à travers elle ». Et Abram est d'accord avec le plan de Saraï.</w:t>
      </w:r>
    </w:p>
    <w:p>
      <w:pPr/>
      <w:r>
        <w:rPr>
          <w:lang w:val="fr_FR" w:bidi="fr_FR"/>
        </w:rPr>
      </w:r>
      <w:r>
        <w:rPr>
          <w:lang w:val="fr_FR" w:bidi="fr_FR"/>
        </w:rPr>
        <w:t>Dans la deuxième scène, visualisez les interactions entre les trois personnages différents : Saraï, Abram et Hagar. Saraï donne à Abram son esclave Hagar comme une autre femme. Abram couche avec Hagar et Hagar devient enceinte. Quand Hagar réalise qu'elle est enceinte, elle regarde Saraï avec mépris ou la haine. Saraï a donc dit à Abram : « C'est toute ta faute ! Je sais que je t' ai donné Hagar, mais que Yahvé puisse juger qui a raison, toi ou moi ! »</w:t>
      </w:r>
    </w:p>
    <w:p>
      <w:pPr/>
      <w:r>
        <w:rPr>
          <w:lang w:val="fr_FR" w:bidi="fr_FR"/>
        </w:rPr>
      </w:r>
      <w:r>
        <w:rPr>
          <w:lang w:val="fr_FR" w:bidi="fr_FR"/>
        </w:rPr>
        <w:t>Abram répond : « Écoute, Hagar est ton esclave. Faites ce que vous voulez à elle ».</w:t>
      </w:r>
    </w:p>
    <w:p>
      <w:pPr/>
      <w:r>
        <w:rPr>
          <w:lang w:val="fr_FR" w:bidi="fr_FR"/>
        </w:rPr>
      </w:r>
      <w:r>
        <w:rPr>
          <w:lang w:val="fr_FR" w:bidi="fr_FR"/>
        </w:rPr>
        <w:t>Saraï traite donc Hagar durement et Hagar s'enfuit.</w:t>
      </w:r>
    </w:p>
    <w:p>
      <w:pPr/>
      <w:r>
        <w:rPr>
          <w:lang w:val="fr_FR" w:bidi="fr_FR"/>
        </w:rPr>
      </w:r>
      <w:r>
        <w:rPr>
          <w:lang w:val="fr_FR" w:bidi="fr_FR"/>
        </w:rPr>
        <w:t>La troisième scène a lieu dans le désert, sur la route vers Shur, par une source d'eau. Les sources d'eau sont des sources d'eau douce au-dessus du sol. Cette source d'eau peut avoir été près de l'Égypte.</w:t>
      </w:r>
    </w:p>
    <w:p>
      <w:pPr/>
      <w:r>
        <w:rPr>
          <w:lang w:val="fr_FR" w:bidi="fr_FR"/>
        </w:rPr>
      </w:r>
      <w:r>
        <w:rPr>
          <w:lang w:val="fr_FR" w:bidi="fr_FR"/>
        </w:rPr>
        <w:t xml:space="preserve">Arrêtez-vous ici et regardez en groupe où la route vers Shur et la source d'eau auraient pu être sur une carte. Arrêtez cet enregistrement ici </w:t>
      </w:r>
    </w:p>
    <w:p>
      <w:pPr/>
      <w:r>
        <w:rPr>
          <w:lang w:val="fr_FR" w:bidi="fr_FR"/>
        </w:rPr>
      </w:r>
      <w:r>
        <w:rPr>
          <w:lang w:val="fr_FR" w:bidi="fr_FR"/>
        </w:rPr>
        <w:t>L'ange de Dieu trouve Hagar et dit : « Hagar, esclave de Saraï, d'où viens-tu et où vas-tu ? »</w:t>
      </w:r>
    </w:p>
    <w:p>
      <w:pPr/>
      <w:r>
        <w:rPr>
          <w:lang w:val="fr_FR" w:bidi="fr_FR"/>
        </w:rPr>
      </w:r>
      <w:r>
        <w:rPr>
          <w:lang w:val="fr_FR" w:bidi="fr_FR"/>
        </w:rPr>
        <w:t>Hagar répond : « Je m'enfuis de ma maîtresse, Saraï ».</w:t>
      </w:r>
    </w:p>
    <w:p>
      <w:pPr/>
      <w:r>
        <w:rPr>
          <w:lang w:val="fr_FR" w:bidi="fr_FR"/>
        </w:rPr>
      </w:r>
      <w:r>
        <w:rPr>
          <w:lang w:val="fr_FR" w:bidi="fr_FR"/>
        </w:rPr>
        <w:t>Pendant que l'ange de Dieu parle à Hagar, l'histoire répète « l'ange de Dieu a dit » trois fois. Cela montre que l'ange de Dieu dit trois choses différentes à Hagar. L'ange de Dieu dit d'abord à Hagar de retourner à Saraï, puis l'ange promet à Hagar beaucoup de descendants et finalement l'ange de Dieu dit à Hagar à quoi son fils sera.</w:t>
      </w:r>
    </w:p>
    <w:p>
      <w:pPr/>
      <w:r>
        <w:rPr>
          <w:lang w:val="fr_FR" w:bidi="fr_FR"/>
        </w:rPr>
      </w:r>
      <w:r>
        <w:rPr>
          <w:lang w:val="fr_FR" w:bidi="fr_FR"/>
        </w:rPr>
        <w:t>L'ange dit : « Retourne vers ta maîtresse et soumets-toi à elle ».</w:t>
      </w:r>
    </w:p>
    <w:p>
      <w:pPr/>
      <w:r>
        <w:rPr>
          <w:lang w:val="fr_FR" w:bidi="fr_FR"/>
        </w:rPr>
      </w:r>
      <w:r>
        <w:rPr>
          <w:lang w:val="fr_FR" w:bidi="fr_FR"/>
        </w:rPr>
        <w:t>L' ange dit : « Je vous donnerai plus de descendants que vous ne pouvez compter ».</w:t>
      </w:r>
    </w:p>
    <w:p>
      <w:pPr/>
      <w:r>
        <w:rPr>
          <w:lang w:val="fr_FR" w:bidi="fr_FR"/>
        </w:rPr>
      </w:r>
      <w:r>
        <w:rPr>
          <w:lang w:val="fr_FR" w:bidi="fr_FR"/>
        </w:rPr>
        <w:t>L'ange dit : « Tu es enceinte et tu donneras naissance à un . Vous le nommerez Ishmaël, ce qui signifie « Dieu entend » parce que Dieu a entendu votre souffrance. Ton fils sera comme un âne sauvage ». Il sera hostile à tout le monde et tout le monde sera hostile à lui. Il vivra en conflit avec ses parents ». Cette dernière chose que l'ange de Dieu dit est un verset de poésie.</w:t>
      </w:r>
    </w:p>
    <w:p>
      <w:pPr/>
      <w:r>
        <w:rPr>
          <w:lang w:val="fr_FR" w:bidi="fr_FR"/>
        </w:rPr>
      </w:r>
      <w:r>
        <w:rPr>
          <w:lang w:val="fr_FR" w:bidi="fr_FR"/>
        </w:rPr>
        <w:t xml:space="preserve">Arrêtez-vous ici et regardez une photo d'un âne sauvage en tant que groupe. Discutez en groupe : Quels types de formes poétiques votre communauté a-t-elle ? Comment pourriez-vous montrer ce que l'ange dit sous une forme poétique ? Arrêtez cet enregistrement ici </w:t>
      </w:r>
    </w:p>
    <w:p>
      <w:pPr/>
      <w:r>
        <w:rPr>
          <w:lang w:val="fr_FR" w:bidi="fr_FR"/>
        </w:rPr>
      </w:r>
      <w:r>
        <w:rPr>
          <w:lang w:val="fr_FR" w:bidi="fr_FR"/>
        </w:rPr>
        <w:t>Visualisez la réponse de Hagar dans la quatrième scène. Hagar donne à Dieu un nom, « Dieu qui me voit » parce qu'elle dit à elle-même : « J'ai vu le Dieu qui me voit ! » C'est pourquoi la source est nommée plus tard puits Lahai Roi, ce qui signifie « bien du Dieu vivant qui voit ». C'est entre Kadesh et Bered.</w:t>
      </w:r>
    </w:p>
    <w:p>
      <w:pPr/>
      <w:r>
        <w:rPr>
          <w:lang w:val="fr_FR" w:bidi="fr_FR"/>
        </w:rPr>
      </w:r>
      <w:r>
        <w:rPr>
          <w:lang w:val="fr_FR" w:bidi="fr_FR"/>
        </w:rPr>
        <w:t>Montrez à l'équipe où ce printemps aurait pu être sur une carte.</w:t>
      </w:r>
    </w:p>
    <w:p>
      <w:pPr/>
      <w:r>
        <w:rPr>
          <w:lang w:val="fr_FR" w:bidi="fr_FR"/>
        </w:rPr>
      </w:r>
      <w:r>
        <w:rPr>
          <w:lang w:val="fr_FR" w:bidi="fr_FR"/>
        </w:rPr>
        <w:t>Visualisez la conclusion dans la cinquième scène. Hagar revient et a un fils pour Abram. Abram nomme le garçon Ishmaël. Abram a eu Ishmaël quand il a 86 ans.</w:t>
      </w:r>
    </w:p>
    <w:p>
      <w:pPr/>
      <w:r>
        <w:rPr>
          <w:lang w:val="fr_FR" w:bidi="fr_FR"/>
        </w:rPr>
      </w:r>
      <w:r>
        <w:rPr>
          <w:lang w:val="fr_FR" w:bidi="fr_FR"/>
        </w:rPr>
        <w:t>Maintenant, le groupe doit créer un scénario en images, dessiner ou utiliser des objets pour visualiser le passage et les actions dans le passage.</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Genèse 16:1–16 dans la version la plus facile à comprendre.</w:t>
      </w:r>
    </w:p>
    <w:p>
      <w:pPr/>
      <w:r>
        <w:rPr>
          <w:lang w:val="fr_FR" w:bidi="fr_FR"/>
        </w:rPr>
      </w:r>
      <w:r>
        <w:rPr>
          <w:lang w:val="fr_FR" w:bidi="fr_FR"/>
        </w:rPr>
        <w:t xml:space="preserve">À cette étape, le groupe va dramatiser le passage. </w:t>
      </w:r>
    </w:p>
    <w:p>
      <w:pPr/>
      <w:r>
        <w:rPr>
          <w:lang w:val="fr_FR" w:bidi="fr_FR"/>
        </w:rPr>
      </w:r>
      <w:r>
        <w:rPr>
          <w:lang w:val="fr_FR" w:bidi="fr_FR"/>
        </w:rPr>
        <w:t>Il y a quatre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Saraï</w:t>
      </w:r>
    </w:p>
    <w:p>
      <w:pPr>
        <w:pStyle w:val="ListBullet"/>
        <w:spacing w:line="240" w:lineRule="auto"/>
        <w:ind w:left="720"/>
      </w:pPr>
      <w:r>
        <w:rPr>
          <w:lang w:val="fr_FR" w:bidi="fr_FR"/>
        </w:rPr>
      </w:r>
      <w:r>
        <w:rPr>
          <w:lang w:val="fr_FR" w:bidi="fr_FR"/>
        </w:rPr>
        <w:t>Abram</w:t>
      </w:r>
    </w:p>
    <w:p>
      <w:pPr>
        <w:pStyle w:val="ListBullet"/>
        <w:spacing w:line="240" w:lineRule="auto"/>
        <w:ind w:left="720"/>
      </w:pPr>
      <w:r>
        <w:rPr>
          <w:lang w:val="fr_FR" w:bidi="fr_FR"/>
        </w:rPr>
      </w:r>
      <w:r>
        <w:rPr>
          <w:lang w:val="fr_FR" w:bidi="fr_FR"/>
        </w:rPr>
        <w:t>Hagar</w:t>
      </w:r>
    </w:p>
    <w:p>
      <w:pPr>
        <w:pStyle w:val="ListBullet"/>
        <w:spacing w:line="240" w:lineRule="auto"/>
        <w:ind w:left="720"/>
      </w:pPr>
      <w:r>
        <w:rPr>
          <w:lang w:val="fr_FR" w:bidi="fr_FR"/>
        </w:rPr>
      </w:r>
      <w:r>
        <w:rPr>
          <w:lang w:val="fr_FR" w:bidi="fr_FR"/>
        </w:rPr>
        <w:t>l'ange de Dieu</w:t>
      </w:r>
    </w:p>
    <w:p>
      <w:pPr>
        <w:pStyle w:val="ListBullet"/>
        <w:spacing w:line="240" w:lineRule="auto"/>
        <w:ind w:left="720"/>
      </w:pPr>
      <w:r>
        <w:rPr>
          <w:lang w:val="fr_FR" w:bidi="fr_FR"/>
        </w:rPr>
      </w:r>
      <w:r>
        <w:rPr>
          <w:lang w:val="fr_FR" w:bidi="fr_FR"/>
        </w:rPr>
        <w:t>Ishmaël (qui est mentionné)</w:t>
      </w:r>
    </w:p>
    <w:p>
      <w:pPr/>
      <w:r>
        <w:rPr>
          <w:lang w:val="fr_FR" w:bidi="fr_FR"/>
        </w:rPr>
      </w:r>
      <w:r>
        <w:rPr>
          <w:lang w:val="fr_FR" w:bidi="fr_FR"/>
        </w:rPr>
        <w:t>Vous allez travailler en groupe et représenter le passage deux fois. Vous devriez le représenter dans votre propre langue.</w:t>
      </w:r>
    </w:p>
    <w:p>
      <w:pPr/>
      <w:r>
        <w:rPr>
          <w:lang w:val="fr_FR" w:bidi="fr_FR"/>
        </w:rPr>
      </w:r>
      <w:r>
        <w:rPr>
          <w:lang w:val="fr_FR" w:bidi="fr_FR"/>
        </w:rPr>
        <w:t>Tout d'abord, faites une première représentation sans vous arrêter. Faites attention au dialogue, au mouvement, à l'intrigue et à la chronologie du passage. Assurez-vous de ne pas éviter de jouer les parties importantes, ni les parties difficiles. Aidez-vous les uns les autres à vous souvenir de chaque partie du passage.</w:t>
      </w:r>
    </w:p>
    <w:p>
      <w:pPr/>
      <w:r>
        <w:rPr>
          <w:lang w:val="fr_FR" w:bidi="fr_FR"/>
        </w:rPr>
      </w:r>
      <w:r>
        <w:rPr>
          <w:lang w:val="fr_FR" w:bidi="fr_FR"/>
        </w:rPr>
        <w:t>Arrêtez cet enregistrement ici, pendant que vous représentez le passage.</w:t>
      </w:r>
    </w:p>
    <w:p>
      <w:pPr/>
      <w:r>
        <w:rPr>
          <w:lang w:val="fr_FR" w:bidi="fr_FR"/>
        </w:rPr>
      </w:r>
      <w:r>
        <w:rPr>
          <w:lang w:val="fr_FR" w:bidi="fr_FR"/>
        </w:rPr>
        <w:t>Le groupe doit représenter ce passage une deuxième fois. Pendant la présentation, arrêtez-vous de temps à autre. Demandez alors à la personne qui joue le personnage : « Que ressentez-vous ? » ou « À quoi pensez-vous en ce moment ? » La personne qui joue le personnage doit répondre ce qu'elle ressent ou pense en jouant ce rôle. Ensuite, continuez la représentation.</w:t>
      </w:r>
    </w:p>
    <w:p>
      <w:pPr/>
      <w:r>
        <w:rPr>
          <w:lang w:val="fr_FR" w:bidi="fr_FR"/>
        </w:rPr>
      </w:r>
      <w:r>
        <w:rPr>
          <w:lang w:val="fr_FR" w:bidi="fr_FR"/>
        </w:rPr>
        <w:t>Arrêtez cet enregistrement ici, et faites une deuxième représentation du passage.</w:t>
      </w:r>
    </w:p>
    <w:p>
      <w:pPr/>
      <w:r>
        <w:rPr>
          <w:lang w:val="fr_FR" w:bidi="fr_FR"/>
        </w:rPr>
      </w:r>
      <w:r>
        <w:rPr>
          <w:lang w:val="fr_FR" w:bidi="fr_FR"/>
        </w:rPr>
        <w:t>Voici un exemple de représentation et de réponses possibles.</w:t>
      </w:r>
    </w:p>
    <w:p>
      <w:pPr/>
      <w:r>
        <w:rPr>
          <w:lang w:val="fr_FR" w:bidi="fr_FR"/>
        </w:rPr>
      </w:r>
      <w:r>
        <w:rPr>
          <w:lang w:val="fr_FR" w:bidi="fr_FR"/>
        </w:rPr>
        <w:t xml:space="preserve">Saraï, la femme d'Abram n'avait pas eu d'enfants pour Abram. Mais Saraï avait un esclave égyptien nommé Hagar. Saraï a donc dit à Abram : « Écoutez, Dieu m'a empêché d'avoir des enfants. Va vers mon serviteur Peut-être que je peux former une famille à travers elle ». </w:t>
      </w:r>
    </w:p>
    <w:p>
      <w:pPr/>
      <w:r>
        <w:rPr>
          <w:lang w:val="fr_FR" w:bidi="fr_FR"/>
        </w:rPr>
      </w:r>
      <w:r>
        <w:rPr>
          <w:lang w:val="fr_FR" w:bidi="fr_FR"/>
        </w:rPr>
        <w:t>Arrêtez la représentation : Demandez à l'acteur qui joue Saraï : « Que ressentez-vous ou pensez-vous ? » Vous pouvez entendre des choses comme « J'ai honte parce que je n'ai pas eu d'enfants » ou « J'ai l'impression de ne pas avoir d'autres options que de donner à Abram ma servante » ou « Peut-être que c'est ce que Dieu voulait dire quand il a dit qu'il donnerait à Abram beaucoup de descendants » ou « Je suis désespéré ». Reprenez la présentation .</w:t>
      </w:r>
    </w:p>
    <w:p>
      <w:pPr/>
      <w:r>
        <w:rPr>
          <w:lang w:val="fr_FR" w:bidi="fr_FR"/>
        </w:rPr>
      </w:r>
      <w:r>
        <w:rPr>
          <w:lang w:val="fr_FR" w:bidi="fr_FR"/>
        </w:rPr>
        <w:t xml:space="preserve">Abram a accepté le plan de Saraï. Saraï a donc donné son esclave égyptienne, Hagar à Abram comme une autre femme. Abram est allé vers Hagar et elle est devenue enceinte. Mais quand Hagar a vu qu'elle était enceinte, elle a commencé à mépriser Saraï. </w:t>
      </w:r>
    </w:p>
    <w:p>
      <w:pPr/>
      <w:r>
        <w:rPr>
          <w:lang w:val="fr_FR" w:bidi="fr_FR"/>
        </w:rPr>
      </w:r>
      <w:r>
        <w:rPr>
          <w:lang w:val="fr_FR" w:bidi="fr_FR"/>
        </w:rPr>
        <w:t>Arrêtez la représentation : Demandez à l'acteur qui joue Saraï : « Que ressentez-vous ou pensez-vous ? » Vous pouvez entendre des choses comme : « Je suis en colère contre la façon dont Hagar me traite » ou « Je me sens humilié par la façon dont Hagar me traite ». Demandez à la personne qui joue le rôle de Hagar « Que ressentez- ou que pensez-vous ? » Vous pouvez entendre des choses comme : « Je suis fier d'être enceinte » ou « Saraï me semble moins importante maintenant que je suis enceinte et elle ne l'est pas » ou « Je suis en colère contre Saraï ». Reprenez la présentation .</w:t>
      </w:r>
    </w:p>
    <w:p>
      <w:pPr/>
      <w:r>
        <w:rPr>
          <w:lang w:val="fr_FR" w:bidi="fr_FR"/>
        </w:rPr>
      </w:r>
      <w:r>
        <w:rPr>
          <w:lang w:val="fr_FR" w:bidi="fr_FR"/>
        </w:rPr>
        <w:t>Saraï a donc dit à Abram : « C'est toute ta faute ! Je vous ai donné Hagar, mais maintenant qu'elle est enceinte, elle me méprise ! Que Dieu juge qui est en faute : vous ou moi ! »</w:t>
      </w:r>
    </w:p>
    <w:p>
      <w:pPr/>
      <w:r>
        <w:rPr>
          <w:lang w:val="fr_FR" w:bidi="fr_FR"/>
        </w:rPr>
      </w:r>
      <w:r>
        <w:rPr>
          <w:lang w:val="fr_FR" w:bidi="fr_FR"/>
        </w:rPr>
        <w:t xml:space="preserve">Abram a répondu : « Écoute, elle est ton esclave. Fais lui ce que tu veux ». </w:t>
      </w:r>
    </w:p>
    <w:p>
      <w:pPr/>
      <w:r>
        <w:rPr>
          <w:lang w:val="fr_FR" w:bidi="fr_FR"/>
        </w:rPr>
      </w:r>
      <w:r>
        <w:rPr>
          <w:lang w:val="fr_FR" w:bidi="fr_FR"/>
        </w:rPr>
        <w:t>Arrêtez la présentation : Demandez à l'acteur qui joue Saraï : « À quoi ressentez-vous ou pensez-vous ? » Vous pouvez entendre des choses comme : « Je suis en colère qu'Abram, le chef de la maison n'ait pas réglé cela » ou « Je me sens menacé par Hagar » ou « Je suis toujours la maîtresse de Hagar même si elle est enceinte, je suis donc en colère qu'elle me traite avec mépris ». Demandez à la personne qui joue le rôle de Abram « Que ressens tu? ou Que penses-tu ? » Vous pouvez entendre des comme : « Je veux juste qu'il y ait le calme dans ma maison » ou « Je ne veux pas avoir la responsabilité de cela ». Reprenez la présentation .</w:t>
      </w:r>
    </w:p>
    <w:p>
      <w:pPr/>
      <w:r>
        <w:rPr>
          <w:lang w:val="fr_FR" w:bidi="fr_FR"/>
        </w:rPr>
      </w:r>
      <w:r>
        <w:rPr>
          <w:lang w:val="fr_FR" w:bidi="fr_FR"/>
        </w:rPr>
        <w:t xml:space="preserve">Saraï a commencé à traiter Hagar durement, Hagar s'est donc enfui. </w:t>
      </w:r>
    </w:p>
    <w:p>
      <w:pPr/>
      <w:r>
        <w:rPr>
          <w:lang w:val="fr_FR" w:bidi="fr_FR"/>
        </w:rPr>
      </w:r>
      <w:r>
        <w:rPr>
          <w:lang w:val="fr_FR" w:bidi="fr_FR"/>
        </w:rPr>
        <w:t>L'ange de Dieu est venu vers Hagar à une source d'eau. L'ange a dit : « Hagar, esclave de Saraï, d'où viens-tu et où vas-tu ? »</w:t>
      </w:r>
    </w:p>
    <w:p>
      <w:pPr/>
      <w:r>
        <w:rPr>
          <w:lang w:val="fr_FR" w:bidi="fr_FR"/>
        </w:rPr>
      </w:r>
      <w:r>
        <w:rPr>
          <w:lang w:val="fr_FR" w:bidi="fr_FR"/>
        </w:rPr>
        <w:t>Arrêtez la représentation : Demandez à l'acteur qui joue ange de Dieu : « Que ressentez-vous ou pensez-vous ? » Vous pouvez entendre des choses comme : « Je suis sur le point de dire à Hagar quelque chose d'important » ou « J'ai cherché Hagar pour une raison ». Reprenez la présentation .</w:t>
      </w:r>
    </w:p>
    <w:p>
      <w:pPr/>
      <w:r>
        <w:rPr>
          <w:lang w:val="fr_FR" w:bidi="fr_FR"/>
        </w:rPr>
      </w:r>
      <w:r>
        <w:rPr>
          <w:lang w:val="fr_FR" w:bidi="fr_FR"/>
        </w:rPr>
        <w:t>Hagar répond : « Je m'enfuis de ma maîtresse, Saraï ».</w:t>
      </w:r>
    </w:p>
    <w:p>
      <w:pPr/>
      <w:r>
        <w:rPr>
          <w:lang w:val="fr_FR" w:bidi="fr_FR"/>
        </w:rPr>
      </w:r>
      <w:r>
        <w:rPr>
          <w:lang w:val="fr_FR" w:bidi="fr_FR"/>
        </w:rPr>
        <w:t>L'ange a dit : « Retourne vers ta maîtresse et sois son esclave ».</w:t>
      </w:r>
    </w:p>
    <w:p>
      <w:pPr/>
      <w:r>
        <w:rPr>
          <w:lang w:val="fr_FR" w:bidi="fr_FR"/>
        </w:rPr>
      </w:r>
      <w:r>
        <w:rPr>
          <w:lang w:val="fr_FR" w:bidi="fr_FR"/>
        </w:rPr>
        <w:t>Arrêtez la représentation : Demandez à l'acteur qui joue Hagar : « Que ressentez-vous ou pensez-vous ? » Vous pouvez entendre des choses comme : « J'ai peur de ce qui se passera si je retourne vers Saraï » ou « Je suis étonné que l'ange de Dieu connaisse mon nom et sache qui je suis ». Reprenez la présentation .</w:t>
      </w:r>
    </w:p>
    <w:p>
      <w:pPr/>
      <w:r>
        <w:rPr>
          <w:lang w:val="fr_FR" w:bidi="fr_FR"/>
        </w:rPr>
      </w:r>
      <w:r>
        <w:rPr>
          <w:lang w:val="fr_FR" w:bidi="fr_FR"/>
        </w:rPr>
        <w:t xml:space="preserve">L' ange a dit : « Je vous donnerai plus de descendants que vous ne pouvez compter ». </w:t>
      </w:r>
    </w:p>
    <w:p>
      <w:pPr/>
      <w:r>
        <w:rPr>
          <w:lang w:val="fr_FR" w:bidi="fr_FR"/>
        </w:rPr>
      </w:r>
      <w:r>
        <w:rPr>
          <w:lang w:val="fr_FR" w:bidi="fr_FR"/>
        </w:rPr>
        <w:t xml:space="preserve">Enfin, l'ange a dit : « Tu es enceinte et tu donneras naissance à un fils. tu le nommera Ishmaël, ce qui signifie « Dieu entend » parce que Dieu a entendu ta souffrance. Ton fils sera comme un animal libre et indompté. Il sera hostile à tout le monde et tout le monde sera hostile à lui. Il vivra en conflit avec ses proches ». </w:t>
      </w:r>
    </w:p>
    <w:p>
      <w:pPr/>
      <w:r>
        <w:rPr>
          <w:lang w:val="fr_FR" w:bidi="fr_FR"/>
        </w:rPr>
      </w:r>
      <w:r>
        <w:rPr>
          <w:lang w:val="fr_FR" w:bidi="fr_FR"/>
        </w:rPr>
        <w:t>Hagar a nommé Dieu El Roï, ce qui signifie « Dieu qui me voit ». Elle a dit à elle-même : « J'ai vu le Dieu qui me voit ».</w:t>
      </w:r>
    </w:p>
    <w:p>
      <w:pPr/>
      <w:r>
        <w:rPr>
          <w:lang w:val="fr_FR" w:bidi="fr_FR"/>
        </w:rPr>
      </w:r>
      <w:r>
        <w:rPr>
          <w:lang w:val="fr_FR" w:bidi="fr_FR"/>
        </w:rPr>
        <w:t>Terminez la présentation. Demandez à la personne qui joue le rôle de Hagar « Que ressentez- ou que pensez-vous ? » Vous pouvez entendre des choses comme : « Je ne peux pas croire que je suis vivant après avoir vu Dieu » ou « Je suis submergé parce que Dieu m'a parlé » ou « Je suis étonné que Dieu m'ait remarqué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Le nom personnel pour Dieu </w:t>
      </w:r>
      <w:r>
        <w:rPr>
          <w:b/>
          <w:lang w:val="fr_FR" w:bidi="fr_FR"/>
        </w:rPr>
        <w:t>Yahvé</w:t>
      </w:r>
      <w:r>
        <w:rPr>
          <w:lang w:val="fr_FR" w:bidi="fr_FR"/>
        </w:rPr>
        <w:t xml:space="preserve"> est utilisé tout au long de la plupart de ce passage. Utilisez le même nom pour Yahvé que vous avez dans les passages précédents et voyez le glossaire principal pour plus d'informations sur </w:t>
      </w:r>
      <w:r>
        <w:rPr>
          <w:lang w:val="fr_FR" w:bidi="fr_FR"/>
        </w:rPr>
        <w:t>Yahvé</w:t>
      </w:r>
    </w:p>
    <w:p>
      <w:pPr/>
      <w:r>
        <w:rPr>
          <w:lang w:val="fr_FR" w:bidi="fr_FR"/>
        </w:rPr>
      </w:r>
      <w:r>
        <w:rPr>
          <w:lang w:val="fr_FR" w:bidi="fr_FR"/>
        </w:rPr>
        <w:t xml:space="preserve">Saraï, la femme d'Abram n'avait pas donné naissance à des enfants pour Abram. Mais elle avait une </w:t>
      </w:r>
      <w:r>
        <w:rPr>
          <w:b/>
          <w:lang w:val="fr_FR" w:bidi="fr_FR"/>
        </w:rPr>
        <w:t>esclave</w:t>
      </w:r>
      <w:r>
        <w:rPr>
          <w:lang w:val="fr_FR" w:bidi="fr_FR"/>
        </w:rPr>
        <w:t xml:space="preserve"> égyptienne nommé Hagar. Un esclave est une personne possédée par quelqu'un d'autre. Le mot utilisé pour esclave ici se réfère au serviteur personnel de quelqu'un. Regardez le mot pour </w:t>
      </w:r>
      <w:r>
        <w:rPr>
          <w:lang w:val="fr_FR" w:bidi="fr_FR"/>
        </w:rPr>
        <w:t>esclave</w:t>
      </w:r>
      <w:r>
        <w:rPr>
          <w:lang w:val="fr_FR" w:bidi="fr_FR"/>
        </w:rPr>
        <w:t xml:space="preserve"> dans le glossaire et utilisez le même mot ici que celui que vous avez utilisé dans les histoires précédentes.</w:t>
      </w:r>
    </w:p>
    <w:p>
      <w:pPr/>
      <w:r>
        <w:rPr>
          <w:lang w:val="fr_FR" w:bidi="fr_FR"/>
        </w:rPr>
      </w:r>
      <w:r>
        <w:rPr>
          <w:lang w:val="fr_FR" w:bidi="fr_FR"/>
        </w:rPr>
        <w:t xml:space="preserve">Quand Hagar a vu qu'elle était enceinte, elle a commencé à traiter sa maîtresse avec mépris. Saraï a donc dit à Abram : « C'est toute ta faute ! Je sais que c'est moi qui ai donné mon esclave </w:t>
      </w:r>
      <w:r>
        <w:rPr>
          <w:b/>
          <w:lang w:val="fr_FR" w:bidi="fr_FR"/>
        </w:rPr>
        <w:t>dans tes bras</w:t>
      </w:r>
      <w:r>
        <w:rPr>
          <w:lang w:val="fr_FR" w:bidi="fr_FR"/>
        </w:rPr>
        <w:t xml:space="preserve"> ». L'expression que Saraï utilise ici </w:t>
      </w:r>
      <w:r>
        <w:rPr>
          <w:b/>
          <w:lang w:val="fr_FR" w:bidi="fr_FR"/>
        </w:rPr>
        <w:t>dans tes bras</w:t>
      </w:r>
      <w:r>
        <w:rPr>
          <w:lang w:val="fr_FR" w:bidi="fr_FR"/>
        </w:rPr>
        <w:t xml:space="preserve"> se réfère au fait que Saraï a donné Hagar à Abram spécifiquement pour que Abram enceinte Hagar .</w:t>
      </w:r>
    </w:p>
    <w:p>
      <w:pPr/>
      <w:r>
        <w:rPr>
          <w:lang w:val="fr_FR" w:bidi="fr_FR"/>
        </w:rPr>
      </w:r>
      <w:r>
        <w:rPr>
          <w:lang w:val="fr_FR" w:bidi="fr_FR"/>
        </w:rPr>
        <w:t>Quand Saraï a commencé à maltraiter Hagar, Hagar s'est enfui. L'</w:t>
      </w:r>
      <w:r>
        <w:rPr>
          <w:b/>
          <w:lang w:val="fr_FR" w:bidi="fr_FR"/>
        </w:rPr>
        <w:t>ange de Yahvé</w:t>
      </w:r>
      <w:r>
        <w:rPr>
          <w:lang w:val="fr_FR" w:bidi="fr_FR"/>
        </w:rPr>
        <w:t xml:space="preserve"> est venu à Hagar à côté d'une source d'eau dans le désert, sur la route vers Shur. Un « ange » est un être surnaturel et spirituel qui est un messager de Dieu. Les anges apparaissent aux humains sous forme humaine et ils viennent souvent avec un message spécifique ou pour faire une tâche spécifique. ici cependant, l'ange de Yahvé a une signification différente. Le mot ange est combiné avec le nom personnel de Dieu, Yahvé L'ange du Seigneur ou l'ange de Yahvé se réfère probablement à la présence de Dieu apparaissant sous forme humaine. Il aurait pu se référer à un ange qui représentait Dieu.</w:t>
      </w:r>
    </w:p>
    <w:p>
      <w:pPr/>
      <w:r>
        <w:rPr>
          <w:lang w:val="fr_FR" w:bidi="fr_FR"/>
        </w:rPr>
      </w:r>
      <w:r>
        <w:rPr>
          <w:lang w:val="fr_FR" w:bidi="fr_FR"/>
        </w:rPr>
        <w:t xml:space="preserve">Arrêtez-vous ici et regardez </w:t>
      </w:r>
      <w:r>
        <w:rPr>
          <w:lang w:val="fr_FR" w:bidi="fr_FR"/>
        </w:rPr>
        <w:t>ange du Seigneur</w:t>
      </w:r>
      <w:r>
        <w:rPr>
          <w:lang w:val="fr_FR" w:bidi="fr_FR"/>
        </w:rPr>
        <w:t xml:space="preserve"> ou ange de l'Eternel dans le glossaire principal et utilisez le même mot ou la même expression pour ange de l'Eternel dans toutes vos prochaines histoires. Arrêtez cet enregistrement ici </w:t>
      </w:r>
    </w:p>
    <w:p>
      <w:pPr/>
      <w:r>
        <w:rPr>
          <w:lang w:val="fr_FR" w:bidi="fr_FR"/>
        </w:rPr>
      </w:r>
      <w:r>
        <w:rPr>
          <w:lang w:val="fr_FR" w:bidi="fr_FR"/>
        </w:rPr>
        <w:t xml:space="preserve">L' ange a dit : « Je vous donnerai plus de </w:t>
      </w:r>
      <w:r>
        <w:rPr>
          <w:b/>
          <w:lang w:val="fr_FR" w:bidi="fr_FR"/>
        </w:rPr>
        <w:t>descendants</w:t>
      </w:r>
      <w:r>
        <w:rPr>
          <w:lang w:val="fr_FR" w:bidi="fr_FR"/>
        </w:rPr>
        <w:t xml:space="preserve"> que vous ne pouvez compter ». Les descendants se réfèrent aux enfants de Hagar, leurs enfants et toutes les personnes qui viendraient de Hagar et la considèrent comme un ancêtre.</w:t>
      </w:r>
    </w:p>
    <w:p>
      <w:pPr/>
      <w:r>
        <w:rPr>
          <w:lang w:val="fr_FR" w:bidi="fr_FR"/>
        </w:rPr>
      </w:r>
      <w:r>
        <w:rPr>
          <w:lang w:val="fr_FR" w:bidi="fr_FR"/>
        </w:rPr>
        <w:t xml:space="preserve">Ensuite Hagar a donné à Dieu un nom, </w:t>
      </w:r>
      <w:r>
        <w:rPr>
          <w:b/>
          <w:lang w:val="fr_FR" w:bidi="fr_FR"/>
        </w:rPr>
        <w:t>El Roï</w:t>
      </w:r>
      <w:r>
        <w:rPr>
          <w:lang w:val="fr_FR" w:bidi="fr_FR"/>
        </w:rPr>
        <w:t>. El Roï signifie « Dieu voit » ou « Dieu qui me voit ».</w:t>
      </w:r>
    </w:p>
    <w:p>
      <w:pPr/>
      <w:r>
        <w:rPr>
          <w:lang w:val="fr_FR" w:bidi="fr_FR"/>
        </w:rPr>
      </w:r>
      <w:r>
        <w:rPr>
          <w:lang w:val="fr_FR" w:bidi="fr_FR"/>
        </w:rPr>
        <w:t xml:space="preserve">Arrêtez-vous ici et discutez en équipe : Comment allez-vous les noms de Dieu comme celui-ci ? Regardez </w:t>
      </w:r>
      <w:r>
        <w:rPr>
          <w:lang w:val="fr_FR" w:bidi="fr_FR"/>
        </w:rPr>
        <w:t>El Roï</w:t>
      </w:r>
      <w:r>
        <w:rPr>
          <w:lang w:val="fr_FR" w:bidi="fr_FR"/>
        </w:rPr>
        <w:t xml:space="preserve"> dans le glossaire principal. Arrêtez cet enregistrement ici </w:t>
      </w:r>
    </w:p>
    <w:p>
      <w:pPr/>
      <w:r>
        <w:rPr>
          <w:lang w:val="fr_FR" w:bidi="fr_FR"/>
        </w:rPr>
      </w:r>
      <w:r>
        <w:rPr>
          <w:lang w:val="fr_FR" w:bidi="fr_FR"/>
        </w:rPr>
        <w:t>Hagar a dit : « J'ai vu le Dieu qui me voit ». C'est pourquoi le puits par lequel Hagar était a été appelé plus tard Lahai Roi. Nom Lahai Roi signifie « bien du Dieu vivant qui me voit ». Il pourrait être trouvé plus tard entre Kadesh et Bered.</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de ce passage. Écoutez-le dans la version la plus facile à comprendre.</w:t>
      </w:r>
    </w:p>
    <w:p>
      <w:pPr/>
      <w:r>
        <w:rPr>
          <w:lang w:val="fr_FR" w:bidi="fr_FR"/>
        </w:rPr>
      </w:r>
      <w:r>
        <w:rPr>
          <w:lang w:val="fr_FR" w:bidi="fr_FR"/>
        </w:rPr>
        <w:t>Dans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Arrêtez cet enregistrement ici </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Arrêtez cet enregistrement ici </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Arrêtez cet enregistrement ici </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Genèse 17:1–27</w:t>
      </w:r>
      <w:r>
        <w:rPr>
          <w:lang w:val="fr_FR" w:bidi="fr_FR"/>
        </w:rPr>
      </w:r>
    </w:p>
    <w:p>
      <w:pPr>
        <w:pStyle w:val="Heading3"/>
      </w:pPr>
      <w:r>
        <w:rPr>
          <w:lang w:val="fr_FR" w:bidi="fr_FR"/>
        </w:rPr>
        <w:t>Écouter et Cœur</w:t>
      </w:r>
    </w:p>
    <w:p>
      <w:pPr/>
      <w:r>
        <w:rPr>
          <w:lang w:val="fr_FR" w:bidi="fr_FR"/>
        </w:rPr>
      </w:r>
      <w:r>
        <w:rPr>
          <w:lang w:val="fr_FR" w:bidi="fr_FR"/>
        </w:rPr>
        <w:t>Dans cette étape, écoutez Genèse 17:1–27 et gardez le dans vos coeurs Écoutez une version audio de Genèse 17:1–27 trois fois dans trois versions différentes si possible Ensuite, parlez des questions suivantes en groupe:</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n'avez pas aimé ou n'avez-vous pas compris dans ce passage ?</w:t>
      </w:r>
    </w:p>
    <w:p>
      <w:pPr>
        <w:pStyle w:val="ListBullet"/>
        <w:spacing w:line="240" w:lineRule="auto"/>
        <w:ind w:left="720"/>
      </w:pPr>
      <w:r>
        <w:rPr>
          <w:lang w:val="fr_FR" w:bidi="fr_FR"/>
        </w:rPr>
      </w:r>
      <w:r>
        <w:rPr>
          <w:lang w:val="fr_FR" w:bidi="fr_FR"/>
        </w:rPr>
        <w:t xml:space="preserve">Que nous dit ce passage sur Dieu ?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pouvons -nous mettre ce passage en pratique dans notre vie quotidienne ?</w:t>
      </w:r>
    </w:p>
    <w:p>
      <w:pPr>
        <w:pStyle w:val="ListBullet"/>
        <w:spacing w:line="240" w:lineRule="auto"/>
        <w:ind w:left="720"/>
      </w:pPr>
      <w:r>
        <w:rPr>
          <w:lang w:val="fr_FR" w:bidi="fr_FR"/>
        </w:rPr>
      </w:r>
      <w:r>
        <w:rPr>
          <w:lang w:val="fr_FR" w:bidi="fr_FR"/>
        </w:rPr>
        <w:t>Qui connaissez 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Genèse 17:1–27 dans la version la plus facile à comprendre.</w:t>
      </w:r>
    </w:p>
    <w:p>
      <w:pPr/>
      <w:r>
        <w:rPr>
          <w:lang w:val="fr_FR" w:bidi="fr_FR"/>
        </w:rPr>
      </w:r>
      <w:r>
        <w:rPr>
          <w:lang w:val="fr_FR" w:bidi="fr_FR"/>
        </w:rPr>
        <w:t>Cette histoire décrit l'alliance de Dieu avec Abram. Il ajoute des détails à l'alliance que Dieu a faite avec Abram dans les histoires précédentes. Ici, Dieu décrit sa partie, la partie d'Abram et la partie de Saraï dans l'alliance Dieu donne à Abram et Saraï de nouveaux noms et dit à Abram quoi faire comme signe de alliance entre eux.</w:t>
      </w:r>
    </w:p>
    <w:p>
      <w:pPr/>
      <w:r>
        <w:rPr>
          <w:lang w:val="fr_FR" w:bidi="fr_FR"/>
        </w:rPr>
      </w:r>
      <w:r>
        <w:rPr>
          <w:lang w:val="fr_FR" w:bidi="fr_FR"/>
        </w:rPr>
        <w:t>Treize ans après la naissance d'Ishmaël dans le passage précédent, l'Eternel est apparu à Abram quand Abram avait 99 ans. Dieu a dit : « Je suis El-Shaddaï, Dieu Tout-Puissant. Marche devant moi et sois sans reproche ». L'expression « marcher devant moi » signifiait vivre d'une certaine manière et être dévoué à quelqu'un. Les gens utilisaient généralement l'expression pour décrire les serviteurs qui étaient loyaux à leurs rois. Dieu voulait qu'Abraham lui soit loyal.</w:t>
      </w:r>
    </w:p>
    <w:p>
      <w:pPr/>
      <w:r>
        <w:rPr>
          <w:lang w:val="fr_FR" w:bidi="fr_FR"/>
        </w:rPr>
      </w:r>
      <w:r>
        <w:rPr>
          <w:lang w:val="fr_FR" w:bidi="fr_FR"/>
        </w:rPr>
        <w:t>Arrêtez-vous ici et discutez de cette expression en groupe. Racontez une histoire sur quelqu'un que vous connaissez qui était un serviteur loyal à leur maître, leur employeur ou le roi. Comment décrivez-vous le service loyal à un roi ou à un maître ? Mettez cet audio en pause ici.</w:t>
      </w:r>
    </w:p>
    <w:p>
      <w:pPr/>
      <w:r>
        <w:rPr>
          <w:lang w:val="fr_FR" w:bidi="fr_FR"/>
        </w:rPr>
      </w:r>
      <w:r>
        <w:rPr>
          <w:lang w:val="fr_FR" w:bidi="fr_FR"/>
        </w:rPr>
        <w:t>Dieu a continué : « Je confirmerai mon alliance avec toi et te donnerai beaucoup de descendants ». Ici, Dieu confirme alliance qu'il a faite avec Abram dans les histoires précédentes. Une alliance est un accord permanent fait entre deux personnes ou groupes qui établit la paix ou l'amitié. Les deux personnes conviennent d'être fidèles à cet accord et de rester dans une bonne relation les unes avec les autres. Les deux parties jurent d'être fidèles à l'alliance dans une célébration rituelle ou un sacrifice. Les alliances sont plus profondes que les contrats juridiques parce que les alliances nécessitent la loyauté et un amour sacrificiel des deux parties.</w:t>
      </w:r>
    </w:p>
    <w:p>
      <w:pPr/>
      <w:r>
        <w:rPr>
          <w:lang w:val="fr_FR" w:bidi="fr_FR"/>
        </w:rPr>
      </w:r>
      <w:r>
        <w:rPr>
          <w:lang w:val="fr_FR" w:bidi="fr_FR"/>
        </w:rPr>
        <w:t>Arrêtez-vous ici et discutez en groupe : Pourquoi pensez-vous que Dieu parle de l'alliance à nouveau ? Mettez cet audio en pause ici.</w:t>
      </w:r>
    </w:p>
    <w:p>
      <w:pPr/>
      <w:r>
        <w:rPr>
          <w:lang w:val="fr_FR" w:bidi="fr_FR"/>
        </w:rPr>
      </w:r>
      <w:r>
        <w:rPr>
          <w:lang w:val="fr_FR" w:bidi="fr_FR"/>
        </w:rPr>
        <w:t>Abram est tombé face contre terre Les gens réagissaient souvent de cette manière quand Dieu leur est apparu. Ce geste a montré le respect et la soumission à Dieu.</w:t>
      </w:r>
    </w:p>
    <w:p>
      <w:pPr/>
      <w:r>
        <w:rPr>
          <w:lang w:val="fr_FR" w:bidi="fr_FR"/>
        </w:rPr>
      </w:r>
      <w:r>
        <w:rPr>
          <w:lang w:val="fr_FR" w:bidi="fr_FR"/>
        </w:rPr>
        <w:t>Arrêtez-vous ici et discutez en groupe : Comment décrivez-vous le respect dans votre culture ? Avez-vous des gestes qui montrent le respect ? Dans votre culture, qu'est-ce que cela signifie quand quelqu'un tombe la face devant quelqu'un d'autre ? Mettez cet audio en pause ici.</w:t>
      </w:r>
    </w:p>
    <w:p>
      <w:pPr/>
      <w:r>
        <w:rPr>
          <w:lang w:val="fr_FR" w:bidi="fr_FR"/>
        </w:rPr>
      </w:r>
      <w:r>
        <w:rPr>
          <w:lang w:val="fr_FR" w:bidi="fr_FR"/>
        </w:rPr>
        <w:t>Dieu a dit à Abram : « Écoutez. Pour ma partie, c'est mon alliance avec toi. Je ferai de toi le père de beaucoup de nations ! Je changerai ton nom d'Abram en Abraham parce que j'ai fait de toi le père de beaucoup de nations ». Dans la culture d'Abram, quelqu'un changeant son nom a montré qu'il y avait un changement important dans leur vie. Le nom « Abram » signifiait probablement « le père est exalté » ou « père exalté ». Le nom Abraham peut avoir signifié « père de beaucoup ».</w:t>
      </w:r>
    </w:p>
    <w:p>
      <w:pPr/>
      <w:r>
        <w:rPr>
          <w:lang w:val="fr_FR" w:bidi="fr_FR"/>
        </w:rPr>
      </w:r>
      <w:r>
        <w:rPr>
          <w:lang w:val="fr_FR" w:bidi="fr_FR"/>
        </w:rPr>
        <w:t>Dieu a continué : « Je te rendrai très fécond, tes descendants deviendront beaucoup de nations et les rois viendront de toi ». « Fructueux » signifiait que quelqu'un aurait beaucoup d'enfants et de descendants.</w:t>
      </w:r>
    </w:p>
    <w:p>
      <w:pPr/>
      <w:r>
        <w:rPr>
          <w:lang w:val="fr_FR" w:bidi="fr_FR"/>
        </w:rPr>
      </w:r>
      <w:r>
        <w:rPr>
          <w:lang w:val="fr_FR" w:bidi="fr_FR"/>
        </w:rPr>
        <w:t>Dieu a continué : « Et je maintiendrai mon alliance entre moi et toi et tes descendants tout au long de toutes les générations de tes descendants. L'alliance durera pour toujours. Je serai ton Dieu et le Dieu de tes descendants qui viennent après toi. Et je te donnerai, à toi et à tes descendants après toi la terre où tu vis actuellement en étranger, toute la terre de Canaan toi et tes descendants posséderez la terre pour toujours et je serai leur Dieu ».</w:t>
      </w:r>
    </w:p>
    <w:p>
      <w:pPr/>
      <w:r>
        <w:rPr>
          <w:lang w:val="fr_FR" w:bidi="fr_FR"/>
        </w:rPr>
      </w:r>
      <w:r>
        <w:rPr>
          <w:lang w:val="fr_FR" w:bidi="fr_FR"/>
        </w:rPr>
        <w:t>Arrêtez-vous ici et regardez une image / carte de la région de Canaan en groupe. Mettez cet audio en pause ici.</w:t>
      </w:r>
    </w:p>
    <w:p>
      <w:pPr/>
      <w:r>
        <w:rPr>
          <w:lang w:val="fr_FR" w:bidi="fr_FR"/>
        </w:rPr>
      </w:r>
      <w:r>
        <w:rPr>
          <w:lang w:val="fr_FR" w:bidi="fr_FR"/>
        </w:rPr>
        <w:t>Ensuite, Dieu a dit à Abraham : « Pour ta partie, tu dois garder toutes les exigences de mon alliance. toi et tes descendants devez faire cela tout au long de toutes les générations de vos descendants. C'est alliance avec toi et tes descendants, l'alliance que tu dois garder. Chaque homme parmi vous doit être circoncis ». « Circoncision signifiait couper la peau lâche à la fin du sexe masculin d'un homme. Beaucoup de gens vivant autour Abraham pratiquaient la circoncision, bien que les ancêtres d'Abraham ne l'aient probablement pas pratiqué. Dans les cultures autour d'Abraham, la circoncision faisait parfois partie d'un rituel que les hommes faisaient avant de se marier ou les étrangers faisaient pour entrer dans une famille. Cependant, parmi les descendants d'Abraham, la circoncision est devenue un signe important de l'alliance entre Dieu et son peuple.</w:t>
      </w:r>
    </w:p>
    <w:p>
      <w:pPr/>
      <w:r>
        <w:rPr>
          <w:lang w:val="fr_FR" w:bidi="fr_FR"/>
        </w:rPr>
      </w:r>
      <w:r>
        <w:rPr>
          <w:lang w:val="fr_FR" w:bidi="fr_FR"/>
        </w:rPr>
        <w:t>Arrêtez-vous ici et discutez en groupe : Pratiquez-vous la circoncision dans votre culture ? Si tu le fais, la circoncision a-t-elle une signification spéciale ? Mettez cet audio en pause ici.</w:t>
      </w:r>
    </w:p>
    <w:p>
      <w:pPr/>
      <w:r>
        <w:rPr>
          <w:lang w:val="fr_FR" w:bidi="fr_FR"/>
        </w:rPr>
      </w:r>
      <w:r>
        <w:rPr>
          <w:lang w:val="fr_FR" w:bidi="fr_FR"/>
        </w:rPr>
        <w:t>Dieu a continué à parler de l'importance de la circoncision. Dieu a dit : « Tu dois être circoncis comme signe de alliance entre moi et toi. Chaque garçon né dans la maison d'Abraham ou acheté comme esclave doit être circoncis ». L'expression « né dans ta maison » se réfère probablement aux esclaves et aux serviteurs nés aux gens qui ont déjà servi Abraham et sa famille.</w:t>
      </w:r>
    </w:p>
    <w:p>
      <w:pPr/>
      <w:r>
        <w:rPr>
          <w:lang w:val="fr_FR" w:bidi="fr_FR"/>
        </w:rPr>
      </w:r>
      <w:r>
        <w:rPr>
          <w:lang w:val="fr_FR" w:bidi="fr_FR"/>
        </w:rPr>
        <w:t>Dieu a continué : « Tes corps montreront un signe de mon alliance qui durera pour toujours ». Ici, cette marque sur leurs corps a montré qu'ils faisaient confiance à Dieu, qu'ils veulent obéir à Dieu et qu'ils font tous partie du même groupe de personnes.</w:t>
      </w:r>
    </w:p>
    <w:p>
      <w:pPr/>
      <w:r>
        <w:rPr>
          <w:lang w:val="fr_FR" w:bidi="fr_FR"/>
        </w:rPr>
      </w:r>
      <w:r>
        <w:rPr>
          <w:lang w:val="fr_FR" w:bidi="fr_FR"/>
        </w:rPr>
        <w:t>Arrêtez-vous ici et discutez en groupe : Dans votre culture, quelles façons as-tu de marquer une personne pour montrer qu'elle est dans une relation spéciale avec Dieu ou avec d'autres personnes ? Mettez cet audio en pause ici.</w:t>
      </w:r>
    </w:p>
    <w:p>
      <w:pPr/>
      <w:r>
        <w:rPr>
          <w:lang w:val="fr_FR" w:bidi="fr_FR"/>
        </w:rPr>
      </w:r>
      <w:r>
        <w:rPr>
          <w:lang w:val="fr_FR" w:bidi="fr_FR"/>
        </w:rPr>
        <w:t>Dieu a continué : « Tout homme qui n'est pas circoncis sera coupé de son peuple pour avoir brisé l'alliance ». L'expression « coupé de son peuple » signifiait que quiconque ne se faisait pas circoncis serait exclu de leur famille et de leur communauté. L'expression « briser l'alliance » signifiait ne pas accomplir les termes de l'alliance donnée par Dieu - ou ne pas être circoncis.</w:t>
      </w:r>
    </w:p>
    <w:p>
      <w:pPr/>
      <w:r>
        <w:rPr>
          <w:lang w:val="fr_FR" w:bidi="fr_FR"/>
        </w:rPr>
      </w:r>
      <w:r>
        <w:rPr>
          <w:lang w:val="fr_FR" w:bidi="fr_FR"/>
        </w:rPr>
        <w:t>Arrêtez-vous ici et discutez en groupe : Comment décrivez-vous le respect dans votre culture ? Quel genre de langage utilisez-vous ? Quels rituels as-tu qui montrent qu'une alliance a été faite ? Mettez cet audio en pause ici.</w:t>
      </w:r>
    </w:p>
    <w:p>
      <w:pPr/>
      <w:r>
        <w:rPr>
          <w:lang w:val="fr_FR" w:bidi="fr_FR"/>
        </w:rPr>
      </w:r>
      <w:r>
        <w:rPr>
          <w:lang w:val="fr_FR" w:bidi="fr_FR"/>
        </w:rPr>
        <w:t>Dieu a aussi dit à Abraham : « Pour ce qui concerne Saraï, ta femme, tu ne dois plus l'appeler Saraï. Son nom sera Sarah. Je la bénirai et te donnerai un fils à travers elle. Je la bénirai pour qu'elle soit la mère des nations. Les rois des gens seront parmi ses descendants ». Le nom « Sarah » était une autre façon de dire le nom « Saraï ». Les gens Cananéens parmi lesquels Sarah et Abraham vivaient utilisaient le nom « Sarah » au lieu de « Saraï ». Les deux noms signifiaient « princesse ou royauté ».</w:t>
      </w:r>
    </w:p>
    <w:p>
      <w:pPr/>
      <w:r>
        <w:rPr>
          <w:lang w:val="fr_FR" w:bidi="fr_FR"/>
        </w:rPr>
      </w:r>
      <w:r>
        <w:rPr>
          <w:lang w:val="fr_FR" w:bidi="fr_FR"/>
        </w:rPr>
        <w:t>Abraham est tombé la face. contre terre Il a ri et a dit à lui-même : « Un fils naîtra-t-il à quelqu'un qui a 100 ans ? Sarah aura-t-elle un enfant à 90 ans ? » Abraham se pose ces questions, mais il ne s'attend pas à une réponse. Il est surpris !</w:t>
      </w:r>
    </w:p>
    <w:p>
      <w:pPr/>
      <w:r>
        <w:rPr>
          <w:lang w:val="fr_FR" w:bidi="fr_FR"/>
        </w:rPr>
      </w:r>
      <w:r>
        <w:rPr>
          <w:lang w:val="fr_FR" w:bidi="fr_FR"/>
        </w:rPr>
        <w:t>Arrêtez-vous ici et discutez en groupe : Pourquoi Abraham pose-t-il ces questions ? Comment les gens dans votre communauté réagiraient-ils si quelqu'un leur disait qu'ils auraient des enfants à 100 ans ? Mettez cet audio en pause ici.</w:t>
      </w:r>
    </w:p>
    <w:p>
      <w:pPr/>
      <w:r>
        <w:rPr>
          <w:lang w:val="fr_FR" w:bidi="fr_FR"/>
        </w:rPr>
      </w:r>
      <w:r>
        <w:rPr>
          <w:lang w:val="fr_FR" w:bidi="fr_FR"/>
        </w:rPr>
        <w:t>Et Abraham a dit à Dieu : « Si seulement Ishmaël pouvait vivre devant toi ! » Ici, Abraham a demandé à Dieu de choisir Ishmaël comme héritier de la bénédiction spéciale que Dieu a promis. Abraham ne croit pas qu'il obtiendra un autre enfant pour être son héritier, il fait donc une suggestion à Dieu sur la façon dont il peut obtenir un autre héritier. « Vivre devant toi » signifie « recevoir ta bénédiction spéciale et ta faveur ».</w:t>
      </w:r>
    </w:p>
    <w:p>
      <w:pPr/>
      <w:r>
        <w:rPr>
          <w:lang w:val="fr_FR" w:bidi="fr_FR"/>
        </w:rPr>
      </w:r>
      <w:r>
        <w:rPr>
          <w:lang w:val="fr_FR" w:bidi="fr_FR"/>
        </w:rPr>
        <w:t>Ensuite, Dieu a dit : « Non, ta femme Sarah te donnera un fils et tu le nommeras Isaac. Je confirmerai mon alliance avec lui et ses descendants comme une alliance qui dure pour toujours ». Le nom « Isaac » signifie « il rit ».</w:t>
      </w:r>
    </w:p>
    <w:p>
      <w:pPr/>
      <w:r>
        <w:rPr>
          <w:lang w:val="fr_FR" w:bidi="fr_FR"/>
        </w:rPr>
      </w:r>
      <w:r>
        <w:rPr>
          <w:lang w:val="fr_FR" w:bidi="fr_FR"/>
        </w:rPr>
        <w:t>Dieu a continué « Quand il s'agit d'Ishmaël, je t'ai entendu. Je le bénirai définitivement. Je le rendrai extrêmement fécond, et je lui donnerai beaucoup de descendants. Il sera le père de douze princes et je ferai de lui une grande nation. Mais je confirmerai mon alliance avec Isaac, qui naîtra à toi et à Sarah en cette période l'année prochaine ». Dieu bénit Ishmaël même s'il ne fera pas partie de alliance que Dieu passe à Isaac, le fils de Sarah. Quand Dieu a fini de parler, il a quitté Abraham.</w:t>
      </w:r>
    </w:p>
    <w:p>
      <w:pPr/>
      <w:r>
        <w:rPr>
          <w:lang w:val="fr_FR" w:bidi="fr_FR"/>
        </w:rPr>
      </w:r>
      <w:r>
        <w:rPr>
          <w:lang w:val="fr_FR" w:bidi="fr_FR"/>
        </w:rPr>
        <w:t>Ce même jour, Abraham a pris son fils Ishmaël et tous ceux qui sont nés dans sa maison ou ont été achetés avec son argent, chaque homme dans la maison d'Abraham et les a circoncis comme Dieu lui avait dit. Abraham avait 99 ans quand il était circoncis. Le fils d'Abraham, Ishmaël avait 13 ans. Abraham et son fils Ishmaël étaient à la fois circoncis ce jour-là. Et tous les hommes dans la maison d'Abraham, y compris ceux qui sont nés dans sa maison et ceux qui ont été achetés avec de l'argent à un étranger, étaient circoncis avec Abraham. Ici, l'histoire répète les instructions que Dieu a donné à Abraham pour expliquer qu'Abraham a fait tout ce que Dieu lui a dit de faire.</w:t>
      </w:r>
      <w:r>
        <w:rPr>
          <w:lang w:val="fr_FR" w:bidi="fr_FR"/>
        </w:rPr>
      </w:r>
    </w:p>
    <w:p>
      <w:pPr>
        <w:pStyle w:val="Heading3"/>
      </w:pPr>
      <w:r>
        <w:rPr>
          <w:lang w:val="fr_FR" w:bidi="fr_FR"/>
        </w:rPr>
        <w:t>Définir les Scènes</w:t>
      </w:r>
    </w:p>
    <w:p>
      <w:pPr/>
      <w:r>
        <w:rPr>
          <w:lang w:val="fr_FR" w:bidi="fr_FR"/>
        </w:rPr>
      </w:r>
      <w:r>
        <w:rPr>
          <w:lang w:val="fr_FR" w:bidi="fr_FR"/>
        </w:rPr>
        <w:t>Écoutez la version audio de Genèse 17:1–27 dans la version la plus facile à comprendre.</w:t>
      </w:r>
    </w:p>
    <w:p>
      <w:pPr/>
      <w:r>
        <w:rPr>
          <w:lang w:val="fr_FR" w:bidi="fr_FR"/>
        </w:rPr>
      </w:r>
      <w:r>
        <w:rPr>
          <w:lang w:val="fr_FR" w:bidi="fr_FR"/>
        </w:rPr>
        <w:t xml:space="preserve">Dans cette étape, le groupe définira les différentes parties, les personnages et le cadre du passage. Ensuite, le groupe visualisera ce passage. </w:t>
      </w:r>
    </w:p>
    <w:p>
      <w:pPr/>
      <w:r>
        <w:rPr>
          <w:lang w:val="fr_FR" w:bidi="fr_FR"/>
        </w:rPr>
      </w:r>
      <w:r>
        <w:rPr>
          <w:lang w:val="fr_FR" w:bidi="fr_FR"/>
        </w:rPr>
        <w:t>Ce passage a cinq scènes.</w:t>
      </w:r>
    </w:p>
    <w:p>
      <w:pPr/>
      <w:r>
        <w:rPr>
          <w:lang w:val="fr_FR" w:bidi="fr_FR"/>
        </w:rPr>
      </w:r>
      <w:r>
        <w:rPr>
          <w:b/>
          <w:lang w:val="fr_FR" w:bidi="fr_FR"/>
        </w:rPr>
        <w:t>Dans la première scène :</w:t>
      </w:r>
      <w:r>
        <w:rPr>
          <w:lang w:val="fr_FR" w:bidi="fr_FR"/>
        </w:rPr>
        <w:t xml:space="preserve"> Beaucoup d'années plus tard, l'Eternel est apparu à Abram à nouveau. Dieu a dit : « Je suis El-Shaddaï, Dieu Tout-Puissant. Vis sans reproche et fidèlement devant moi. Ensuite, je ferai une alliance entre moi et toi et je te donnerai beaucoup de descendants ».</w:t>
      </w:r>
    </w:p>
    <w:p>
      <w:pPr/>
      <w:r>
        <w:rPr>
          <w:lang w:val="fr_FR" w:bidi="fr_FR"/>
        </w:rPr>
      </w:r>
      <w:r>
        <w:rPr>
          <w:b/>
          <w:lang w:val="fr_FR" w:bidi="fr_FR"/>
        </w:rPr>
        <w:t>Dans la deuxième scène :</w:t>
      </w:r>
      <w:r>
        <w:rPr>
          <w:lang w:val="fr_FR" w:bidi="fr_FR"/>
        </w:rPr>
        <w:t xml:space="preserve"> Abram s'est incliné la face. contre la terre Dieu a décrit sa partie de l'alliance avec Abram. Dieu a dit à Abram qu'il lui donnerait beaucoup de descendants et serait toujours le Dieu des descendants d'Abram. Dieu a changé le nom d'Abram en Abraham.</w:t>
      </w:r>
    </w:p>
    <w:p>
      <w:pPr/>
      <w:r>
        <w:rPr>
          <w:lang w:val="fr_FR" w:bidi="fr_FR"/>
        </w:rPr>
      </w:r>
      <w:r>
        <w:rPr>
          <w:b/>
          <w:lang w:val="fr_FR" w:bidi="fr_FR"/>
        </w:rPr>
        <w:t>Dans la troisième scène :</w:t>
      </w:r>
      <w:r>
        <w:rPr>
          <w:lang w:val="fr_FR" w:bidi="fr_FR"/>
        </w:rPr>
        <w:t xml:space="preserve"> Dieu a décrit la partie d'Abraham d'une alliance avec Dieu. Dieu a dit à Abraham de circoncire tous les mâles dans sa maison comme signe de l'alliance.</w:t>
      </w:r>
    </w:p>
    <w:p>
      <w:pPr/>
      <w:r>
        <w:rPr>
          <w:lang w:val="fr_FR" w:bidi="fr_FR"/>
        </w:rPr>
      </w:r>
      <w:r>
        <w:rPr>
          <w:b/>
          <w:lang w:val="fr_FR" w:bidi="fr_FR"/>
        </w:rPr>
        <w:t>Dans la quatrième scène :</w:t>
      </w:r>
      <w:r>
        <w:rPr>
          <w:lang w:val="fr_FR" w:bidi="fr_FR"/>
        </w:rPr>
        <w:t xml:space="preserve"> Dieu a dit à Abraham que Saraï aurait un fils. Dieu a changé le nom de Saraï en Sarah. Abraham s'est incliné bas au sol et a ri à lui-même parce qu'il se demandait comment lui et Sarah pouvaient avoir un bébé quand ils étaient vieux. Abraham a demandé à Dieu si Ishmaël pouvait vivre sous la bénédiction spéciale de Dieu. Dieu a répondu que Sarah aurait un fils et ils doivent nommer le fils « Isaac ». Et Isaac vivrait sous l'alliance. Ensuite, Dieu a quitté Abraham.</w:t>
      </w:r>
    </w:p>
    <w:p>
      <w:pPr/>
      <w:r>
        <w:rPr>
          <w:lang w:val="fr_FR" w:bidi="fr_FR"/>
        </w:rPr>
      </w:r>
      <w:r>
        <w:rPr>
          <w:b/>
          <w:lang w:val="fr_FR" w:bidi="fr_FR"/>
        </w:rPr>
        <w:t>Dans la cinquième scène :</w:t>
      </w:r>
      <w:r>
        <w:rPr>
          <w:lang w:val="fr_FR" w:bidi="fr_FR"/>
        </w:rPr>
        <w:t xml:space="preserve"> Ce même jour, Abraham a pris son fils Ishmaël et chaque homme dans sa maison, qu'ils soient nés dans sa maison ou qu'ils aient acheté et les a circoncis.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Abram, qui est renommé Abraham</w:t>
      </w:r>
    </w:p>
    <w:p>
      <w:pPr>
        <w:pStyle w:val="ListBullet"/>
        <w:spacing w:line="240" w:lineRule="auto"/>
        <w:ind w:left="720"/>
      </w:pPr>
      <w:r>
        <w:rPr>
          <w:lang w:val="fr_FR" w:bidi="fr_FR"/>
        </w:rPr>
      </w:r>
      <w:r>
        <w:rPr>
          <w:lang w:val="fr_FR" w:bidi="fr_FR"/>
        </w:rPr>
        <w:t>Saraï, qui est renommé Sarah, est mentionné</w:t>
      </w:r>
    </w:p>
    <w:p>
      <w:pPr>
        <w:pStyle w:val="ListBullet"/>
        <w:spacing w:line="240" w:lineRule="auto"/>
        <w:ind w:left="720"/>
      </w:pPr>
      <w:r>
        <w:rPr>
          <w:lang w:val="fr_FR" w:bidi="fr_FR"/>
        </w:rPr>
      </w:r>
      <w:r>
        <w:rPr>
          <w:lang w:val="fr_FR" w:bidi="fr_FR"/>
        </w:rPr>
        <w:t>Isaac est mentionné</w:t>
      </w:r>
    </w:p>
    <w:p>
      <w:pPr>
        <w:pStyle w:val="ListBullet"/>
        <w:spacing w:line="240" w:lineRule="auto"/>
        <w:ind w:left="720"/>
      </w:pPr>
      <w:r>
        <w:rPr>
          <w:lang w:val="fr_FR" w:bidi="fr_FR"/>
        </w:rPr>
      </w:r>
      <w:r>
        <w:rPr>
          <w:lang w:val="fr_FR" w:bidi="fr_FR"/>
        </w:rPr>
        <w:t>Ishmaël est mentionné</w:t>
      </w:r>
    </w:p>
    <w:p>
      <w:pPr>
        <w:pStyle w:val="ListBullet"/>
        <w:spacing w:line="240" w:lineRule="auto"/>
        <w:ind w:left="720"/>
      </w:pPr>
      <w:r>
        <w:rPr>
          <w:lang w:val="fr_FR" w:bidi="fr_FR"/>
        </w:rPr>
      </w:r>
      <w:r>
        <w:rPr>
          <w:lang w:val="fr_FR" w:bidi="fr_FR"/>
        </w:rPr>
        <w:t>et tout le monde né dans la maison d'Abraham ou acheté à un étranger est mentionné</w:t>
      </w:r>
    </w:p>
    <w:p>
      <w:pPr/>
      <w:r>
        <w:rPr>
          <w:lang w:val="fr_FR" w:bidi="fr_FR"/>
        </w:rPr>
      </w:r>
      <w:r>
        <w:rPr>
          <w:lang w:val="fr_FR" w:bidi="fr_FR"/>
        </w:rPr>
        <w:t>En groupe, réfléchissez aux différentes parties du passage.</w:t>
      </w:r>
    </w:p>
    <w:p>
      <w:pPr/>
      <w:r>
        <w:rPr>
          <w:lang w:val="fr_FR" w:bidi="fr_FR"/>
        </w:rPr>
      </w:r>
      <w:r>
        <w:rPr>
          <w:lang w:val="fr_FR" w:bidi="fr_FR"/>
        </w:rPr>
        <w:t>La première scène met en place l'histoire. Quand Abram a 99 ans, l'Eternel lui apparaît. C'est la seule fois dans ce passage que le nom personnel de Dieu l'Eternel est utilisé. Vous voudrez peut-être réorganiser ce que Dieu dit ici. Dieu a dit : « Je suis El-Shaddaï, Dieu Tout-Puissant. Je confirmerai mon alliance entre moi et toi et te donnerai beaucoup de descendants si tu me sers fidèlement et vis une vie sans reproche ».</w:t>
      </w:r>
    </w:p>
    <w:p>
      <w:pPr/>
      <w:r>
        <w:rPr>
          <w:lang w:val="fr_FR" w:bidi="fr_FR"/>
        </w:rPr>
      </w:r>
      <w:r>
        <w:rPr>
          <w:lang w:val="fr_FR" w:bidi="fr_FR"/>
        </w:rPr>
        <w:t>Dans la deuxième, troisième et quatrième scènes, Dieu décrit sa partie de l' alliance, la partie d'Abram et la partie de Saraï. Dans ces scènes, Dieu se répète souvent ou dit des choses similaires de différentes manières. Cela met en évidence que ce qu'il dit est important. Puisque cette alliance a des exigences importantes, cette répétition s'assure aussi que ce que Dieu dit est clair à Abram.</w:t>
      </w:r>
    </w:p>
    <w:p>
      <w:pPr/>
      <w:r>
        <w:rPr>
          <w:lang w:val="fr_FR" w:bidi="fr_FR"/>
        </w:rPr>
      </w:r>
      <w:r>
        <w:rPr>
          <w:lang w:val="fr_FR" w:bidi="fr_FR"/>
        </w:rPr>
        <w:t>Dans la deuxième scène, Abram s'incline la face contre le sol. Assurez-vous de visualiser ce que Dieu dit à Abram. Dieu commence à parler en utilisant un mot qui signifie que ce qu'il dit ensuite est important. Dieu dit « Écoutez ». Ensuite, Dieu change le nom d'Abram en Abraham, ce qui signifie « le père de beaucoup de plusieurs nations ». Dieu continue en disant qu'il donnera à Abraham beaucoup de descendants. Ces descendants deviendront beaucoup de nations ou des groupes de personnes. Ces groupes de personnes auront des rois pour les gouverner. Dieu dit que l'alliance durera pour toujours. Dieu dit : « C'est l'alliance. Je serai toujours ton Dieu et le Dieu de tes descendants qui viennent après toi. Je donnerai toute la terre de Canaan où tu vis maintenant en étranger, à toi et à tes descendants pour posséder pour toujours et je serai leur Dieu ».</w:t>
      </w:r>
    </w:p>
    <w:p>
      <w:pPr/>
      <w:r>
        <w:rPr>
          <w:lang w:val="fr_FR" w:bidi="fr_FR"/>
        </w:rPr>
      </w:r>
      <w:r>
        <w:rPr>
          <w:lang w:val="fr_FR" w:bidi="fr_FR"/>
        </w:rPr>
        <w:t>Arrêtez-vous ici et regardez une image / carte de la Région de Canaan en groupe. Mettez cet audio en pause ici.</w:t>
      </w:r>
    </w:p>
    <w:p>
      <w:pPr/>
      <w:r>
        <w:rPr>
          <w:lang w:val="fr_FR" w:bidi="fr_FR"/>
        </w:rPr>
      </w:r>
      <w:r>
        <w:rPr>
          <w:lang w:val="fr_FR" w:bidi="fr_FR"/>
        </w:rPr>
        <w:t>Dans la troisième scène, visualisez ce que Dieu continue à dire à Abraham. Dieu dit maintenant à Abraham ce qu'il doit faire pour montrer qu'il veut faire partie de l'alliance. Dieu dit que chaque homme doit être circoncis comme signe de alliance entre Dieu et son peuple. Dieu leur donne des règles : « À travers toutes les générations à venir, chaque garçon doit être circoncis huit jours après sa naissance, y compris ceux qui sont nés dans ta maison ceux que tu as achetés à un étranger qui ne sont pas tes descendants. Tout le monde doit être circoncis. Tes corps auront la marque de mon alliance qui durera pour toujours ». Dieu se répète. Ensuite, Dieu dit ce qui se produira si ses gens ne suivent pas ces règles : « Tout homme non circoncis qui n'a pas été circoncis dans son corps sera retranché de son peuple. Il sera exclu de son peuple. Il a brisé mon alliance ».</w:t>
      </w:r>
    </w:p>
    <w:p>
      <w:pPr/>
      <w:r>
        <w:rPr>
          <w:lang w:val="fr_FR" w:bidi="fr_FR"/>
        </w:rPr>
      </w:r>
      <w:r>
        <w:rPr>
          <w:lang w:val="fr_FR" w:bidi="fr_FR"/>
        </w:rPr>
        <w:t>Dans la quatrième scène, visualisez la conversation entre Dieu et Abraham. Dieu dit à Abraham : « pour ce qui concerne Saraï, ta femme, tu ne l'appelleras plus Saraï. Son nom sera Sarah. Je la bénirai et te donnerai un fils à travers elle. Je la bénirai grandement et elle deviendra la mère de beaucoup de nations. Les rois des nations, les rois des gens seront parmi ses descendants ».</w:t>
      </w:r>
    </w:p>
    <w:p>
      <w:pPr/>
      <w:r>
        <w:rPr>
          <w:lang w:val="fr_FR" w:bidi="fr_FR"/>
        </w:rPr>
      </w:r>
      <w:r>
        <w:rPr>
          <w:lang w:val="fr_FR" w:bidi="fr_FR"/>
        </w:rPr>
        <w:t>Abraham s'incline la face contre terre, mais en lui-même il y a l'incrédulité. Il pense à lui-même : « Un fils naîtra-t-il à quelqu'un qui a 100 ans ? Sarah aura-t-elle un enfant à 90 ans ? » Abraham se pose ces questions, mais il ne s'attend pas à une réponse. suppose qu'il est impossible pour lui et Sarah d'avoir un enfant à leur âge.</w:t>
      </w:r>
    </w:p>
    <w:p>
      <w:pPr/>
      <w:r>
        <w:rPr>
          <w:lang w:val="fr_FR" w:bidi="fr_FR"/>
        </w:rPr>
      </w:r>
      <w:r>
        <w:rPr>
          <w:lang w:val="fr_FR" w:bidi="fr_FR"/>
        </w:rPr>
        <w:t>Abraham demande donc à Dieu : « Ishmaël peut-il vivre sous ta bénédiction spéciale ? »</w:t>
      </w:r>
    </w:p>
    <w:p>
      <w:pPr/>
      <w:r>
        <w:rPr>
          <w:lang w:val="fr_FR" w:bidi="fr_FR"/>
        </w:rPr>
      </w:r>
      <w:r>
        <w:rPr>
          <w:lang w:val="fr_FR" w:bidi="fr_FR"/>
        </w:rPr>
        <w:t>Mais Dieu répond : « Non, Sarah ta femme donnera naissance à un fils pour toi. Tu le nommeras Isaac. Je confirmerai mon alliance avec lui et ses descendants comme une alliance qui dure pour toujours ». Dieu bénit Ishmaël aussi, mais il rend clair qu'Ishmaël ne fait pas partie de cette alliance spéciale. Même s'il ne fait pas partie de l'alliance, Dieu bénira Ishmaël avec beaucoup de descendants, 12 princes dans sa famille et il fera de lui une grande nation.</w:t>
      </w:r>
    </w:p>
    <w:p>
      <w:pPr/>
      <w:r>
        <w:rPr>
          <w:lang w:val="fr_FR" w:bidi="fr_FR"/>
        </w:rPr>
      </w:r>
      <w:r>
        <w:rPr>
          <w:lang w:val="fr_FR" w:bidi="fr_FR"/>
        </w:rPr>
        <w:t>Dans la cinquième scène, visualisez ce que Abraham fait le même jour que Dieu parle avec lui. La cinquième scène répète aussi les mêmes informations de différentes manières pour mettre en évidence ce qui se passe. Abraham prend son fils, Ishmaël et chaque homme dans sa maison, que ce soit né dans la maison d'Abraham ou ont été achetés à un étranger, et les circoncis tout comme Dieu lui a dit. Abraham avait 99 ans quand il était circoncis et Ishmaël avait 13 ans. Abraham et Ishmaël sont à la fois circoncis ce jour-là, avec tous les autres mâles dans la maison, à la fois ceux qui sont nés dans sa maison et ceux qui sont achetés comme serviteurs, tout comme Dieu le lui a dit. Il est intéressant de noter qu'Ishmaël est circoncis, même si l'alliance ne sera pas accomplie à travers lui. Tout le monde est circoncis avec Abraham parce qu'ils font partie de la maison d'Abraham.</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Genèse 17:1–27 dans la version la plus facile à comprendre.</w:t>
      </w:r>
    </w:p>
    <w:p>
      <w:pPr/>
      <w:r>
        <w:rPr>
          <w:lang w:val="fr_FR" w:bidi="fr_FR"/>
        </w:rPr>
      </w:r>
      <w:r>
        <w:rPr>
          <w:lang w:val="fr_FR" w:bidi="fr_FR"/>
        </w:rPr>
        <w:t xml:space="preserve">À cette étape, le groupe va mettre en scène le passage. </w:t>
      </w:r>
    </w:p>
    <w:p>
      <w:pPr/>
      <w:r>
        <w:rPr>
          <w:lang w:val="fr_FR" w:bidi="fr_FR"/>
        </w:rPr>
      </w:r>
      <w:r>
        <w:rPr>
          <w:lang w:val="fr_FR" w:bidi="fr_FR"/>
        </w:rPr>
        <w:t>Ce passage a cinq scènes.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Abram, qui est renommé Abraham</w:t>
      </w:r>
    </w:p>
    <w:p>
      <w:pPr>
        <w:pStyle w:val="ListBullet"/>
        <w:spacing w:line="240" w:lineRule="auto"/>
        <w:ind w:left="720"/>
      </w:pPr>
      <w:r>
        <w:rPr>
          <w:lang w:val="fr_FR" w:bidi="fr_FR"/>
        </w:rPr>
      </w:r>
      <w:r>
        <w:rPr>
          <w:lang w:val="fr_FR" w:bidi="fr_FR"/>
        </w:rPr>
        <w:t>Saraï, qui est renommé Sarah, est mentionné</w:t>
      </w:r>
    </w:p>
    <w:p>
      <w:pPr>
        <w:pStyle w:val="ListBullet"/>
        <w:spacing w:line="240" w:lineRule="auto"/>
        <w:ind w:left="720"/>
      </w:pPr>
      <w:r>
        <w:rPr>
          <w:lang w:val="fr_FR" w:bidi="fr_FR"/>
        </w:rPr>
      </w:r>
      <w:r>
        <w:rPr>
          <w:lang w:val="fr_FR" w:bidi="fr_FR"/>
        </w:rPr>
        <w:t>Isaac est mentionné</w:t>
      </w:r>
    </w:p>
    <w:p>
      <w:pPr>
        <w:pStyle w:val="ListBullet"/>
        <w:spacing w:line="240" w:lineRule="auto"/>
        <w:ind w:left="720"/>
      </w:pPr>
      <w:r>
        <w:rPr>
          <w:lang w:val="fr_FR" w:bidi="fr_FR"/>
        </w:rPr>
      </w:r>
      <w:r>
        <w:rPr>
          <w:lang w:val="fr_FR" w:bidi="fr_FR"/>
        </w:rPr>
        <w:t>Ishmaël est mentionné</w:t>
      </w:r>
    </w:p>
    <w:p>
      <w:pPr>
        <w:pStyle w:val="ListBullet"/>
        <w:spacing w:line="240" w:lineRule="auto"/>
        <w:ind w:left="720"/>
      </w:pPr>
      <w:r>
        <w:rPr>
          <w:lang w:val="fr_FR" w:bidi="fr_FR"/>
        </w:rPr>
      </w:r>
      <w:r>
        <w:rPr>
          <w:lang w:val="fr_FR" w:bidi="fr_FR"/>
        </w:rPr>
        <w:t>et tout le monde né dans la maison d'Abraham ou acheté à un étranger est mentionné</w:t>
      </w:r>
    </w:p>
    <w:p>
      <w:pPr/>
      <w:r>
        <w:rPr>
          <w:lang w:val="fr_FR" w:bidi="fr_FR"/>
        </w:rPr>
      </w:r>
      <w:r>
        <w:rPr>
          <w:lang w:val="fr_FR" w:bidi="fr_FR"/>
        </w:rPr>
        <w:t>Vous allez travailler en groupe et jouer le passage deux fois. Vous devriez le jouer dans votre propre langue.</w:t>
      </w:r>
    </w:p>
    <w:p>
      <w:pPr/>
      <w:r>
        <w:rPr>
          <w:lang w:val="fr_FR" w:bidi="fr_FR"/>
        </w:rPr>
      </w:r>
      <w:r>
        <w:rPr>
          <w:lang w:val="fr_FR" w:bidi="fr_FR"/>
        </w:rPr>
        <w:t>Tout d'abord, jouez l'histoire sans vous arrêter. Faites attention au dialogue, au mouvement, à l'intrigue et à la chronologie du passage. Assurez-vous de ne pas éviter de jouer les parties importantes, ni les parties difficiles. Aidez-vous les uns les autres à vous souvenir de chaque partie du passage.</w:t>
      </w:r>
    </w:p>
    <w:p>
      <w:pPr/>
      <w:r>
        <w:rPr>
          <w:lang w:val="fr_FR" w:bidi="fr_FR"/>
        </w:rPr>
      </w:r>
      <w:r>
        <w:rPr>
          <w:lang w:val="fr_FR" w:bidi="fr_FR"/>
        </w:rPr>
        <w:t>Arrêtez cet enregistrement ici, pendant que vous jouez le passage.</w:t>
      </w:r>
    </w:p>
    <w:p>
      <w:pPr/>
      <w:r>
        <w:rPr>
          <w:lang w:val="fr_FR" w:bidi="fr_FR"/>
        </w:rPr>
      </w:r>
      <w:r>
        <w:rPr>
          <w:lang w:val="fr_FR" w:bidi="fr_FR"/>
        </w:rPr>
        <w:t>Le groupe doit représenter ce passage une deuxième fois. Pendant la présentation,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Arrêtez cet enregistrement ici, et jouez une deuxième fois le passage.</w:t>
      </w:r>
    </w:p>
    <w:p>
      <w:pPr/>
      <w:r>
        <w:rPr>
          <w:lang w:val="fr_FR" w:bidi="fr_FR"/>
        </w:rPr>
      </w:r>
      <w:r>
        <w:rPr>
          <w:lang w:val="fr_FR" w:bidi="fr_FR"/>
        </w:rPr>
        <w:t>Voici un exemple de mise en scène et de réponses possibles.</w:t>
      </w:r>
    </w:p>
    <w:p>
      <w:pPr/>
      <w:r>
        <w:rPr>
          <w:lang w:val="fr_FR" w:bidi="fr_FR"/>
        </w:rPr>
      </w:r>
      <w:r>
        <w:rPr>
          <w:lang w:val="fr_FR" w:bidi="fr_FR"/>
        </w:rPr>
        <w:t>Quand Abram a 99 ans, l'Eternel lui apparaît. Dieu a dit : « Je suis El-Shaddaï, Dieu Tout-Puissant. Sers-moi fidèlement et vis sans reproche pour que je fasse une alliance avec toi et je te donnerai sans reproche ».</w:t>
      </w:r>
    </w:p>
    <w:p>
      <w:pPr/>
      <w:r>
        <w:rPr>
          <w:lang w:val="fr_FR" w:bidi="fr_FR"/>
        </w:rPr>
      </w:r>
      <w:r>
        <w:rPr>
          <w:lang w:val="fr_FR" w:bidi="fr_FR"/>
        </w:rPr>
        <w:t>Abram s'est incliné avec son visage contre le sol.</w:t>
      </w:r>
    </w:p>
    <w:p>
      <w:pPr/>
      <w:r>
        <w:rPr>
          <w:lang w:val="fr_FR" w:bidi="fr_FR"/>
        </w:rPr>
      </w:r>
      <w:r>
        <w:rPr>
          <w:lang w:val="fr_FR" w:bidi="fr_FR"/>
        </w:rPr>
        <w:t>Mettez la scène en pause. Demandez à la personne qui joue le rôle de Abram « Que ressens tu? ou Que penses-tu ? » La personne pourrait répondre des choses comme « Je veux montrer le respect de Dieu » ou « Je sais que quelque chose d'important vient » ou « Je suis submergé que Dieu m'est apparu et me fait une promesse à nouveau ». Redémarrez la scène.</w:t>
      </w:r>
    </w:p>
    <w:p>
      <w:pPr/>
      <w:r>
        <w:rPr>
          <w:lang w:val="fr_FR" w:bidi="fr_FR"/>
        </w:rPr>
      </w:r>
      <w:r>
        <w:rPr>
          <w:lang w:val="fr_FR" w:bidi="fr_FR"/>
        </w:rPr>
        <w:t>Dieu a dit à Abram : Sur ma partie, c'est mon alliance avec toi. Tu seras le père de beaucoup de personnes. Tu ne seras plus nommé Abram. Tu seras nommé Abraham parce que j'ai fait de toi le père de beaucoup de personnes. Je te donnerai beaucoup de descendants. Je ferai les nations de toi et les rois viendront de toi. J'établirai mon alliance comme une alliance qui dure pour toujours entre moi et toi et tes descendants après toi pour toutes les générations à venir. Je serai ton Dieu et le Dieu de tes descendants après toi. Je donnerai toute la terre de Canaan où tu vis maintenant en étranger, à toi et à tes descendants pour posséder pour toujours et je serai leur Dieu ».</w:t>
      </w:r>
    </w:p>
    <w:p>
      <w:pPr/>
      <w:r>
        <w:rPr>
          <w:lang w:val="fr_FR" w:bidi="fr_FR"/>
        </w:rPr>
      </w:r>
      <w:r>
        <w:rPr>
          <w:lang w:val="fr_FR" w:bidi="fr_FR"/>
        </w:rPr>
        <w:t>Mettez la scène en pause. Demandez à la personne qui joue Dieu : « Que ressentez-vous ou pensez-vous ? » La personne pourrait répondre des choses comme « prévois de bénir grandement Abraham » ou « Je sais que Abraham n'a pas une maison permanente en ce moment et je veux promettre que lui et ses descendants auront un sur cette terre » ou « Cette alliance est mon idée et je prévois garder mes promesses à Abraham » ou « Je veux promettre à Abraham que je serai son Dieu pour toujours » ou « Je sais que cette alliance est sérieuse et durera pour toujours ». Redémarrez la scène.</w:t>
      </w:r>
    </w:p>
    <w:p>
      <w:pPr/>
      <w:r>
        <w:rPr>
          <w:lang w:val="fr_FR" w:bidi="fr_FR"/>
        </w:rPr>
      </w:r>
      <w:r>
        <w:rPr>
          <w:lang w:val="fr_FR" w:bidi="fr_FR"/>
        </w:rPr>
        <w:t>Ensuite, Dieu a dit à Abraham : « Tu dois garder mon alliance, toi et tes descendants après toi à travers toutes les générations à venir. C'est alliance avec toi et tes descendants, l'alliance que tu dois garder. Chaque homme parmi vous doit être circoncis. Tu dois être circoncis et ce sera le signe de alliance entre toi et moi. Pour toutes les générations à venir, chaque garçon parmi vous qui a huit jours doit être circoncis, y compris ceux qui sont nés dans ta maison ou acheté à un étranger qui ne sont pas tes descendants. Qu'ils soient nés dans ta maison ou achetés avec ton argent, doivent être circoncis. Mon alliance dans ton corps sera une alliance éternelle. Tout homme qui n'est pas circoncis dans son corps sera coupé de son peuple parce qu'il a brisé mon alliance ».</w:t>
      </w:r>
    </w:p>
    <w:p>
      <w:pPr/>
      <w:r>
        <w:rPr>
          <w:lang w:val="fr_FR" w:bidi="fr_FR"/>
        </w:rPr>
      </w:r>
      <w:r>
        <w:rPr>
          <w:lang w:val="fr_FR" w:bidi="fr_FR"/>
        </w:rPr>
        <w:t>Mettez la scène en pause. Demandez à la personne qui joue le rôle de Abraham « Que ressens tu? ou Que penses-tu ? La personne pourrait répondre des choses comme « J'ai entendu parler de ce rituel et je comprends que ce sera un signe de alliance de Dieu avec moi » ou « Je comprends que ce rituel sera un signe pour moi et mes descendants que nous avons une alliance avec Dieu » ou « Je suis submergé par le sérieux de cette alliance ». Redémarrez la scène.</w:t>
      </w:r>
    </w:p>
    <w:p>
      <w:pPr/>
      <w:r>
        <w:rPr>
          <w:lang w:val="fr_FR" w:bidi="fr_FR"/>
        </w:rPr>
      </w:r>
      <w:r>
        <w:rPr>
          <w:lang w:val="fr_FR" w:bidi="fr_FR"/>
        </w:rPr>
        <w:t>Dieu a aussi dit à Abraham : « Quand il s'agit de Saraï, ta femme, tu ne dois plus l'appeler Saraï. Son nom sera Sarah. Je la bénirai et te donnerai un fils à travers elle. Je la bénir pour qu'elle soit la mère des nations. Les rois viendront d'elle ».</w:t>
      </w:r>
    </w:p>
    <w:p>
      <w:pPr/>
      <w:r>
        <w:rPr>
          <w:lang w:val="fr_FR" w:bidi="fr_FR"/>
        </w:rPr>
      </w:r>
      <w:r>
        <w:rPr>
          <w:lang w:val="fr_FR" w:bidi="fr_FR"/>
        </w:rPr>
        <w:t>Abram s'est incliné avec son visage contre le sol. Il a ri et a dit à lui-même : « Un fils naîtra-t-il à quelqu'un qui a 100 ans ? Sarah aura-t-elle un enfant à 90 ans ? » Et Abraham a dit à Dieu : « Je voudrais que tu puisses bénir Ishmaël et lui permettre d'être mon héritier ».</w:t>
      </w:r>
    </w:p>
    <w:p>
      <w:pPr/>
      <w:r>
        <w:rPr>
          <w:lang w:val="fr_FR" w:bidi="fr_FR"/>
        </w:rPr>
      </w:r>
      <w:r>
        <w:rPr>
          <w:lang w:val="fr_FR" w:bidi="fr_FR"/>
        </w:rPr>
        <w:t>Mettez la scène en pause. Demandez à la personne qui joue le rôle de Abraham « Que ressens tu? ou Que penses-tu ? La personne pourrait répondre des choses comme : Je ris dans l'incrédulité parce qu'il semble si improbable qu'un fils soit né aux gens si vieux » ou « Je veux demander qu'Ishmaël reçoive les bénédictions que Dieu me donne » ou « Peut-être que Dieu signifie qu'Ishmaël recevra ces promesses ». Redémarrez la scène.</w:t>
      </w:r>
    </w:p>
    <w:p>
      <w:pPr/>
      <w:r>
        <w:rPr>
          <w:lang w:val="fr_FR" w:bidi="fr_FR"/>
        </w:rPr>
      </w:r>
      <w:r>
        <w:rPr>
          <w:lang w:val="fr_FR" w:bidi="fr_FR"/>
        </w:rPr>
        <w:t>Mais Dieu a répondu : « Non, Sarah, ta femme donnera naissance à un fils pour toi. Tu le nommeras Isaac et je confirmerai mon alliance avec lui et son descendant comme une alliance qui dure pour toujours. Je bénirai Ishmaël aussi, tout comme tu as demandé. Je lui donnerai beaucoup de descendants. Il sera le père de douze princes et je ferai de lui une grande nation. Mais mon alliance sera confirmée avec Isaac, qui naîtra à toi et à Sarah en cette période l'année prochaine ». Quand Dieu a fini de parler, il a quitté Abraham.</w:t>
      </w:r>
    </w:p>
    <w:p>
      <w:pPr/>
      <w:r>
        <w:rPr>
          <w:lang w:val="fr_FR" w:bidi="fr_FR"/>
        </w:rPr>
      </w:r>
      <w:r>
        <w:rPr>
          <w:lang w:val="fr_FR" w:bidi="fr_FR"/>
        </w:rPr>
        <w:t>Mettez la scène en pause. Demandez à la personne qui joue Dieu : « Que ressentez-vous ou pensez-vous ? » Tu peux entendre des choses comme : « Je veux m'assurer que Abraham comprend mon alliance » ou « Je sais que Abraham a ri, mais je ferai ce que je promets » ou « Mon plan est de donner à Abraham et Sarah un fils, même s'ils sont vieux ». Demandez à la personne qui joue le rôle de Abraham « Que ressens tu? ou Que penses-tu ? Vous pouvez entendre des choses comme : « Je suis heureux qu'Ishmaël ait trouvé la faveur de Dieu aussi » ou Je suis heureux que Sarah ait un fils ! » Redémarrez la scène.</w:t>
      </w:r>
    </w:p>
    <w:p>
      <w:pPr/>
      <w:r>
        <w:rPr>
          <w:lang w:val="fr_FR" w:bidi="fr_FR"/>
        </w:rPr>
      </w:r>
      <w:r>
        <w:rPr>
          <w:lang w:val="fr_FR" w:bidi="fr_FR"/>
        </w:rPr>
        <w:t>Ce même jour, Abraham a pris son fils Ishmaël et tous les hommes qui vivaient dans sa maison, à la fois ceux qui sont nés dans sa maison et ceux qui sont achetés aux étrangers et ils étaient tous circoncis. Abraham était circoncis quand il avait 99 ans. Ishmaël était circoncis quand il avait 13 ans. Tout le monde était circoncis avec Abraham.</w:t>
      </w:r>
    </w:p>
    <w:p>
      <w:pPr/>
      <w:r>
        <w:rPr>
          <w:lang w:val="fr_FR" w:bidi="fr_FR"/>
        </w:rPr>
      </w:r>
      <w:r>
        <w:rPr>
          <w:lang w:val="fr_FR" w:bidi="fr_FR"/>
        </w:rPr>
        <w:t>Terminez la scène. Demandez à la personne qui joue le rôle de Abraham « Que ressens tu? ou Que penses-tu ? La personne pourrait répondre des choses comme « Je crois que Dieu fera ce qu'il a dit » ou « Toute ma maison a un signe permanent de alliance de Dieu avec moi dans mon corps » ou « Je suis impatient d'accomplir ma partie de alliance ou je veux m'assurer que j'ai fait comme Dieu a dit le plus tôt possible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Genèse 17:1–27 dans la version la plus facile à comprendre.</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Quand Abram a 99 ans, l'Eternel lui </w:t>
      </w:r>
      <w:r>
        <w:rPr>
          <w:b/>
          <w:lang w:val="fr_FR" w:bidi="fr_FR"/>
        </w:rPr>
        <w:t>apparaît</w:t>
      </w:r>
      <w:r>
        <w:rPr>
          <w:lang w:val="fr_FR" w:bidi="fr_FR"/>
        </w:rPr>
        <w:t>. encore Apparu signifie que Dieu s'est montré et s'est révélé à Abram. L'histoire utilise le même mot ici que celui qui était utilisé quand Dieu est apparu à Abram dans une histoire précédente et lui a dit de quitter sa famille et sa maison.</w:t>
      </w:r>
    </w:p>
    <w:p>
      <w:pPr/>
      <w:r>
        <w:rPr>
          <w:lang w:val="fr_FR" w:bidi="fr_FR"/>
        </w:rPr>
      </w:r>
      <w:r>
        <w:rPr>
          <w:b/>
          <w:lang w:val="fr_FR" w:bidi="fr_FR"/>
        </w:rPr>
        <w:t>L'Eternel</w:t>
      </w:r>
      <w:r>
        <w:rPr>
          <w:lang w:val="fr_FR" w:bidi="fr_FR"/>
        </w:rPr>
        <w:t xml:space="preserve"> a dit : « Je suis </w:t>
      </w:r>
      <w:r>
        <w:rPr>
          <w:b/>
          <w:lang w:val="fr_FR" w:bidi="fr_FR"/>
        </w:rPr>
        <w:t>El-Shaddaï</w:t>
      </w:r>
      <w:r>
        <w:rPr>
          <w:lang w:val="fr_FR" w:bidi="fr_FR"/>
        </w:rPr>
        <w:t xml:space="preserve"> ». Nous entendons deux noms pour Dieu ici. Le premier nom pour Dieu que nous entendons est l'Eternel L'Eternel est le nom personnel pour Dieu. Il est seulement utilisé ici dans cette histoire. Regardez l'</w:t>
      </w:r>
      <w:r>
        <w:rPr>
          <w:lang w:val="fr_FR" w:bidi="fr_FR"/>
        </w:rPr>
        <w:t>Eternel</w:t>
      </w:r>
      <w:r>
        <w:rPr>
          <w:lang w:val="fr_FR" w:bidi="fr_FR"/>
        </w:rPr>
        <w:t xml:space="preserve"> dans le glossaire principal et utilisez le même mot ici que celui que vous avez utilisé dans les passages précédents. </w:t>
      </w:r>
    </w:p>
    <w:p>
      <w:pPr/>
      <w:r>
        <w:rPr>
          <w:lang w:val="fr_FR" w:bidi="fr_FR"/>
        </w:rPr>
      </w:r>
      <w:r>
        <w:rPr>
          <w:lang w:val="fr_FR" w:bidi="fr_FR"/>
        </w:rPr>
        <w:t>Le deuxième nom pour Dieu que nous entendons est El-Shaddaï. El-Shaddaï est un nom pour Dieu qui signifiait probablement « Dieu Tout-Puissant ». C'est la première fois que ce nom pour Dieu est utilisé dans l'Ancien Testament.</w:t>
      </w:r>
    </w:p>
    <w:p>
      <w:pPr/>
      <w:r>
        <w:rPr>
          <w:lang w:val="fr_FR" w:bidi="fr_FR"/>
        </w:rPr>
      </w:r>
      <w:r>
        <w:rPr>
          <w:lang w:val="fr_FR" w:bidi="fr_FR"/>
        </w:rPr>
        <w:t xml:space="preserve">Arrêtez-vous ici et discutez de l'expression que vous utiliserez pour le nom de Dieu El-Shaddaï. Regardez </w:t>
      </w:r>
      <w:r>
        <w:rPr>
          <w:lang w:val="fr_FR" w:bidi="fr_FR"/>
        </w:rPr>
        <w:t>El-shaddai</w:t>
      </w:r>
      <w:r>
        <w:rPr>
          <w:lang w:val="fr_FR" w:bidi="fr_FR"/>
        </w:rPr>
        <w:t xml:space="preserve"> dans le glossaire principal. Mettez cet audio en pause ici.</w:t>
      </w:r>
    </w:p>
    <w:p>
      <w:pPr/>
      <w:r>
        <w:rPr>
          <w:lang w:val="fr_FR" w:bidi="fr_FR"/>
        </w:rPr>
      </w:r>
      <w:r>
        <w:rPr>
          <w:b/>
          <w:lang w:val="fr_FR" w:bidi="fr_FR"/>
        </w:rPr>
        <w:t>Sans blâme</w:t>
      </w:r>
      <w:r>
        <w:rPr>
          <w:lang w:val="fr_FR" w:bidi="fr_FR"/>
        </w:rPr>
        <w:t xml:space="preserve"> se réfère à quelque chose qui est parfait, complet et n'a pas de défauts.</w:t>
      </w:r>
    </w:p>
    <w:p>
      <w:pPr/>
      <w:r>
        <w:rPr>
          <w:lang w:val="fr_FR" w:bidi="fr_FR"/>
        </w:rPr>
      </w:r>
      <w:r>
        <w:rPr>
          <w:lang w:val="fr_FR" w:bidi="fr_FR"/>
        </w:rPr>
        <w:t>Vous allez arrêter l'enregistrement et parler du mot que vous allez utiliser pour parler de prêter serment ou faire un serment. Assurez-vous que vous utilisez le même mot que celui que vous avez utilisé dans les passages précédents.</w:t>
      </w:r>
    </w:p>
    <w:p>
      <w:pPr/>
      <w:r>
        <w:rPr>
          <w:lang w:val="fr_FR" w:bidi="fr_FR"/>
        </w:rPr>
      </w:r>
      <w:r>
        <w:rPr>
          <w:b/>
          <w:lang w:val="fr_FR" w:bidi="fr_FR"/>
        </w:rPr>
        <w:t>Dieu</w:t>
      </w:r>
      <w:r>
        <w:rPr>
          <w:lang w:val="fr_FR" w:bidi="fr_FR"/>
        </w:rPr>
        <w:t xml:space="preserve"> a continué à parler. Ici, l'histoire utilise </w:t>
      </w:r>
      <w:r>
        <w:rPr>
          <w:b/>
          <w:lang w:val="fr_FR" w:bidi="fr_FR"/>
        </w:rPr>
        <w:t>Elohim</w:t>
      </w:r>
      <w:r>
        <w:rPr>
          <w:lang w:val="fr_FR" w:bidi="fr_FR"/>
        </w:rPr>
        <w:t xml:space="preserve"> pour Dieu qui était un mot commun utilisé pour Dieu dans l'Ancien Testament. Regardez l'</w:t>
      </w:r>
      <w:r>
        <w:rPr>
          <w:lang w:val="fr_FR" w:bidi="fr_FR"/>
        </w:rPr>
        <w:t>Eternel</w:t>
      </w:r>
      <w:r>
        <w:rPr>
          <w:lang w:val="fr_FR" w:bidi="fr_FR"/>
        </w:rPr>
        <w:t xml:space="preserve"> dans le glossaire principal et utilisez le même mot ici que celui que vous avez utilisé dans les passages précédents. </w:t>
      </w:r>
    </w:p>
    <w:p>
      <w:pPr/>
      <w:r>
        <w:rPr>
          <w:lang w:val="fr_FR" w:bidi="fr_FR"/>
        </w:rPr>
      </w:r>
      <w:r>
        <w:rPr>
          <w:lang w:val="fr_FR" w:bidi="fr_FR"/>
        </w:rPr>
        <w:t xml:space="preserve">Dieu a dit : « Je ferai une </w:t>
      </w:r>
      <w:r>
        <w:rPr>
          <w:b/>
          <w:lang w:val="fr_FR" w:bidi="fr_FR"/>
        </w:rPr>
        <w:t>alliance</w:t>
      </w:r>
      <w:r>
        <w:rPr>
          <w:lang w:val="fr_FR" w:bidi="fr_FR"/>
        </w:rPr>
        <w:t xml:space="preserve"> entre moi et toi et te donnerai de </w:t>
      </w:r>
      <w:r>
        <w:rPr>
          <w:b/>
          <w:lang w:val="fr_FR" w:bidi="fr_FR"/>
        </w:rPr>
        <w:t>descendants</w:t>
      </w:r>
      <w:r>
        <w:rPr>
          <w:lang w:val="fr_FR" w:bidi="fr_FR"/>
        </w:rPr>
        <w:t xml:space="preserve"> incomptables». Une alliance est un accord permanent fait entre deux personnes ou groupes qui établit la paix ou l'amitié. Les deux personnes conviennent d'être fidèles à cet accord et de rester dans une bonne relation les unes avec les autres. Les deux parties jurent d'être fidèles à l'alliance dans une célébration rituelle ou un sacrifice. Les alliances sont plus profondes que les contrats juridiques parce que les alliances nécessitent la loyauté et un amour sacrificiel des deux parties. Cela peut être pourquoi les alliances utilisent souvent des termes de parenté comme « père » et « fils ». Cette alliance était aussi une promesse solennelle. Regardez </w:t>
      </w:r>
      <w:r>
        <w:rPr>
          <w:lang w:val="fr_FR" w:bidi="fr_FR"/>
        </w:rPr>
        <w:t>l'alliance</w:t>
      </w:r>
      <w:r>
        <w:rPr>
          <w:lang w:val="fr_FR" w:bidi="fr_FR"/>
        </w:rPr>
        <w:t xml:space="preserve"> dans le glossaire principal et utilisez le même mot que vous avez utilisé dans les histoires précédentes.</w:t>
      </w:r>
    </w:p>
    <w:p>
      <w:pPr/>
      <w:r>
        <w:rPr>
          <w:lang w:val="fr_FR" w:bidi="fr_FR"/>
        </w:rPr>
      </w:r>
      <w:r>
        <w:rPr>
          <w:b/>
          <w:lang w:val="fr_FR" w:bidi="fr_FR"/>
        </w:rPr>
        <w:t>Les descendants</w:t>
      </w:r>
      <w:r>
        <w:rPr>
          <w:lang w:val="fr_FR" w:bidi="fr_FR"/>
        </w:rPr>
        <w:t xml:space="preserve"> se réfèrent aux enfants d'Abram, leurs enfants et ainsi de suite. Il se réfère à tout le monde dans l'avenir qui considère Abram leur ancêtre.</w:t>
      </w:r>
    </w:p>
    <w:p>
      <w:pPr/>
      <w:r>
        <w:rPr>
          <w:lang w:val="fr_FR" w:bidi="fr_FR"/>
        </w:rPr>
      </w:r>
      <w:r>
        <w:rPr>
          <w:lang w:val="fr_FR" w:bidi="fr_FR"/>
        </w:rPr>
        <w:t xml:space="preserve">Abram s'est incliné la face. Dieu a dit : « C'est mon alliance avec toi. Tu seras le père de beaucoup de personnes. Ton nom ne sera plus </w:t>
      </w:r>
      <w:r>
        <w:rPr>
          <w:b/>
          <w:lang w:val="fr_FR" w:bidi="fr_FR"/>
        </w:rPr>
        <w:t>Abram</w:t>
      </w:r>
      <w:r>
        <w:rPr>
          <w:lang w:val="fr_FR" w:bidi="fr_FR"/>
        </w:rPr>
        <w:t xml:space="preserve">. Tu seras appelé </w:t>
      </w:r>
      <w:r>
        <w:rPr>
          <w:b/>
          <w:lang w:val="fr_FR" w:bidi="fr_FR"/>
        </w:rPr>
        <w:t>Abraham</w:t>
      </w:r>
      <w:r>
        <w:rPr>
          <w:lang w:val="fr_FR" w:bidi="fr_FR"/>
        </w:rPr>
        <w:t xml:space="preserve"> ». Abram signifiait probablement « le père a un rang élevé » ou « le père en haute position ». Abraham signifiait probablement « père de beaucoup ».</w:t>
      </w:r>
    </w:p>
    <w:p>
      <w:pPr/>
      <w:r>
        <w:rPr>
          <w:lang w:val="fr_FR" w:bidi="fr_FR"/>
        </w:rPr>
      </w:r>
      <w:r>
        <w:rPr>
          <w:lang w:val="fr_FR" w:bidi="fr_FR"/>
        </w:rPr>
        <w:t xml:space="preserve">Dieu a continué : « Je te rendrai extrêmement </w:t>
      </w:r>
      <w:r>
        <w:rPr>
          <w:b/>
          <w:lang w:val="fr_FR" w:bidi="fr_FR"/>
        </w:rPr>
        <w:t>fécond</w:t>
      </w:r>
      <w:r>
        <w:rPr>
          <w:lang w:val="fr_FR" w:bidi="fr_FR"/>
        </w:rPr>
        <w:t xml:space="preserve"> ». Fructueux signifie qu'Abraham aura beaucoup de descendants.</w:t>
      </w:r>
    </w:p>
    <w:p>
      <w:pPr/>
      <w:r>
        <w:rPr>
          <w:lang w:val="fr_FR" w:bidi="fr_FR"/>
        </w:rPr>
      </w:r>
      <w:r>
        <w:rPr>
          <w:lang w:val="fr_FR" w:bidi="fr_FR"/>
        </w:rPr>
        <w:t xml:space="preserve">Dieu a continué : « Tes descendants deviendront beaucoup de </w:t>
      </w:r>
      <w:r>
        <w:rPr>
          <w:b/>
          <w:lang w:val="fr_FR" w:bidi="fr_FR"/>
        </w:rPr>
        <w:t>nations</w:t>
      </w:r>
      <w:r>
        <w:rPr>
          <w:lang w:val="fr_FR" w:bidi="fr_FR"/>
        </w:rPr>
        <w:t xml:space="preserve"> et les </w:t>
      </w:r>
      <w:r>
        <w:rPr>
          <w:b/>
          <w:lang w:val="fr_FR" w:bidi="fr_FR"/>
        </w:rPr>
        <w:t>rois</w:t>
      </w:r>
      <w:r>
        <w:rPr>
          <w:lang w:val="fr_FR" w:bidi="fr_FR"/>
        </w:rPr>
        <w:t xml:space="preserve"> seront parmi eux ! » Ici, « nations » se réfère à beaucoup de groupes de personnes qui vivent ensemble et ont la même langue et le même gouvernement. Cela signifie différents groupes ethniques plutôt que différents pays. Regardez la </w:t>
      </w:r>
      <w:r>
        <w:rPr>
          <w:lang w:val="fr_FR" w:bidi="fr_FR"/>
        </w:rPr>
        <w:t>nation</w:t>
      </w:r>
      <w:r>
        <w:rPr>
          <w:lang w:val="fr_FR" w:bidi="fr_FR"/>
        </w:rPr>
        <w:t xml:space="preserve"> dans le glossaire principal et utilisez le même mot que celui que vous avez utilisé dans les histoires précédentes.</w:t>
      </w:r>
    </w:p>
    <w:p>
      <w:pPr/>
      <w:r>
        <w:rPr>
          <w:lang w:val="fr_FR" w:bidi="fr_FR"/>
        </w:rPr>
      </w:r>
      <w:r>
        <w:rPr>
          <w:lang w:val="fr_FR" w:bidi="fr_FR"/>
        </w:rPr>
        <w:t xml:space="preserve">Un </w:t>
      </w:r>
      <w:r>
        <w:rPr>
          <w:b/>
          <w:lang w:val="fr_FR" w:bidi="fr_FR"/>
        </w:rPr>
        <w:t>roi</w:t>
      </w:r>
      <w:r>
        <w:rPr>
          <w:lang w:val="fr_FR" w:bidi="fr_FR"/>
        </w:rPr>
        <w:t xml:space="preserve"> était quelqu'un qui a gouverné sur une ville ou un territoire. Un roi a normalement gouverné pour la vie et a passé son autorité l'un de ses fils. Regardez le même </w:t>
      </w:r>
      <w:r>
        <w:rPr>
          <w:lang w:val="fr_FR" w:bidi="fr_FR"/>
        </w:rPr>
        <w:t>mot</w:t>
      </w:r>
      <w:r>
        <w:rPr>
          <w:lang w:val="fr_FR" w:bidi="fr_FR"/>
        </w:rPr>
        <w:t xml:space="preserve"> pour roi dans le glossaire principal et utilisez le même mot que celui que vous avez utilisé dans les histoires précédentes.</w:t>
      </w:r>
    </w:p>
    <w:p>
      <w:pPr/>
      <w:r>
        <w:rPr>
          <w:lang w:val="fr_FR" w:bidi="fr_FR"/>
        </w:rPr>
      </w:r>
      <w:r>
        <w:rPr>
          <w:lang w:val="fr_FR" w:bidi="fr_FR"/>
        </w:rPr>
        <w:t xml:space="preserve">« Je continuerai mon alliance avec tes descendants tout au long des </w:t>
      </w:r>
      <w:r>
        <w:rPr>
          <w:b/>
          <w:lang w:val="fr_FR" w:bidi="fr_FR"/>
        </w:rPr>
        <w:t>générations</w:t>
      </w:r>
      <w:r>
        <w:rPr>
          <w:lang w:val="fr_FR" w:bidi="fr_FR"/>
        </w:rPr>
        <w:t xml:space="preserve"> de tes descendants ». Une « génération » se réfère à la longueur moyenne de la durée de vie d'une personne qui était souvent vue comme 70 à 100 ans. Les générations sont parfois traduites par généalogie. Ici, Dieu se réfère à tous les descendants qui viendront après Abraham. Regardez la génération dans le glossaire </w:t>
      </w:r>
      <w:r>
        <w:rPr>
          <w:lang w:val="fr_FR" w:bidi="fr_FR"/>
        </w:rPr>
        <w:t>principal</w:t>
      </w:r>
      <w:r>
        <w:rPr>
          <w:lang w:val="fr_FR" w:bidi="fr_FR"/>
        </w:rPr>
        <w:t xml:space="preserve"> et utilisez le même mot que vous avez utilisé dans les histoires précédentes.</w:t>
      </w:r>
    </w:p>
    <w:p>
      <w:pPr/>
      <w:r>
        <w:rPr>
          <w:lang w:val="fr_FR" w:bidi="fr_FR"/>
        </w:rPr>
      </w:r>
      <w:r>
        <w:rPr>
          <w:lang w:val="fr_FR" w:bidi="fr_FR"/>
        </w:rPr>
        <w:t xml:space="preserve">Dieu a continué à décrire l'alliance entre Dieu et les descendants d'Abraham. Dieu a dit : « Chaque homme parmi vous doit être </w:t>
      </w:r>
      <w:r>
        <w:rPr>
          <w:b/>
          <w:lang w:val="fr_FR" w:bidi="fr_FR"/>
        </w:rPr>
        <w:t>circoncis</w:t>
      </w:r>
      <w:r>
        <w:rPr>
          <w:lang w:val="fr_FR" w:bidi="fr_FR"/>
        </w:rPr>
        <w:t xml:space="preserve"> ». C'est la première fois que le mot « circoncis » apparaît dans ces histoires. Circoncis se réfère à couper la peau lâche à la fin du pénis d'un garçon. Beaucoup de personnes vivant autour d'Abraham pratiquaient la circoncision, souvent dans le cadre d'un rituel avant le mariage. Parmi les Juifs qui étaient les descendants d'Abraham, la circoncision était un signe physique important et permanent de alliance entre Dieu et son </w:t>
      </w:r>
      <w:r>
        <w:rPr>
          <w:b/>
          <w:lang w:val="fr_FR" w:bidi="fr_FR"/>
        </w:rPr>
        <w:t>peuple</w:t>
      </w:r>
      <w:r>
        <w:rPr>
          <w:lang w:val="fr_FR" w:bidi="fr_FR"/>
        </w:rPr>
        <w:t>. La circoncision était un signe que le garçon faisait partie du peuple élu de Dieu et que les promesses et l'alliance de Dieu s'appliquaient à lui.</w:t>
      </w:r>
    </w:p>
    <w:p>
      <w:pPr/>
      <w:r>
        <w:rPr>
          <w:lang w:val="fr_FR" w:bidi="fr_FR"/>
        </w:rPr>
      </w:r>
      <w:r>
        <w:rPr>
          <w:lang w:val="fr_FR" w:bidi="fr_FR"/>
        </w:rPr>
        <w:t xml:space="preserve">Regardez le mot « </w:t>
      </w:r>
      <w:r>
        <w:rPr>
          <w:lang w:val="fr_FR" w:bidi="fr_FR"/>
        </w:rPr>
        <w:t>circoncision</w:t>
      </w:r>
      <w:r>
        <w:rPr>
          <w:lang w:val="fr_FR" w:bidi="fr_FR"/>
        </w:rPr>
        <w:t xml:space="preserve"> » dans le glossaire et utilisez le même mot dans toutes les prochaines histoires.</w:t>
      </w:r>
    </w:p>
    <w:p>
      <w:pPr/>
      <w:r>
        <w:rPr>
          <w:lang w:val="fr_FR" w:bidi="fr_FR"/>
        </w:rPr>
      </w:r>
      <w:r>
        <w:rPr>
          <w:lang w:val="fr_FR" w:bidi="fr_FR"/>
        </w:rPr>
        <w:t>Vous allez arrêter l'enregistrement ici et discuter en groupe du mot que vous allez utiliser pour traduire « circoncision Mettez cet audio en pause ici.</w:t>
      </w:r>
    </w:p>
    <w:p>
      <w:pPr/>
      <w:r>
        <w:rPr>
          <w:lang w:val="fr_FR" w:bidi="fr_FR"/>
        </w:rPr>
      </w:r>
      <w:r>
        <w:rPr>
          <w:lang w:val="fr_FR" w:bidi="fr_FR"/>
        </w:rPr>
        <w:t xml:space="preserve">Dieu a continué : « Tu dois être circoncis et ce sera le </w:t>
      </w:r>
      <w:r>
        <w:rPr>
          <w:b/>
          <w:lang w:val="fr_FR" w:bidi="fr_FR"/>
        </w:rPr>
        <w:t>signe</w:t>
      </w:r>
      <w:r>
        <w:rPr>
          <w:lang w:val="fr_FR" w:bidi="fr_FR"/>
        </w:rPr>
        <w:t xml:space="preserve"> de alliance entre moi et toi ». Un signe est un signal ou une indication que quelque chose est vrai ou se produira. Ici, le signe se réfère à un rappel que tu peux voir. Ce signe a montré qu'Abraham et ses descendants avaient une relation avec Dieu et qu'ils faisaient confiance à Dieu. C'était un signe permanent que quelqu'un appartenait aux gens avec lesquels Dieu avait une relation.</w:t>
      </w:r>
    </w:p>
    <w:p>
      <w:pPr/>
      <w:r>
        <w:rPr>
          <w:lang w:val="fr_FR" w:bidi="fr_FR"/>
        </w:rPr>
      </w:r>
      <w:r>
        <w:rPr>
          <w:lang w:val="fr_FR" w:bidi="fr_FR"/>
        </w:rPr>
        <w:t xml:space="preserve">Regardez </w:t>
      </w:r>
      <w:r>
        <w:rPr>
          <w:lang w:val="fr_FR" w:bidi="fr_FR"/>
        </w:rPr>
        <w:t>le signe</w:t>
      </w:r>
      <w:r>
        <w:rPr>
          <w:lang w:val="fr_FR" w:bidi="fr_FR"/>
        </w:rPr>
        <w:t xml:space="preserve"> dans le glossaire principal et utilisez le même mot ici que celui que vous avez utilisé dans les passages précédents. </w:t>
      </w:r>
    </w:p>
    <w:p>
      <w:pPr/>
      <w:r>
        <w:rPr>
          <w:lang w:val="fr_FR" w:bidi="fr_FR"/>
        </w:rPr>
      </w:r>
      <w:r>
        <w:rPr>
          <w:lang w:val="fr_FR" w:bidi="fr_FR"/>
        </w:rPr>
        <w:t xml:space="preserve">Dieu a continué : « Tout au long de toutes les générations à venir, chaque homme qui a huit jours doit être circoncis. Cela comprend ceux qui sont nés dans </w:t>
      </w:r>
      <w:r>
        <w:rPr>
          <w:b/>
          <w:lang w:val="fr_FR" w:bidi="fr_FR"/>
        </w:rPr>
        <w:t>ta maison</w:t>
      </w:r>
      <w:r>
        <w:rPr>
          <w:lang w:val="fr_FR" w:bidi="fr_FR"/>
        </w:rPr>
        <w:t xml:space="preserve"> ». « Maison » se réfère à tous ceux qui vivent dans la maison d'Abraham, y compris les serviteurs, les esclaves et les autres membres de la famille. Regardez </w:t>
      </w:r>
      <w:r>
        <w:rPr>
          <w:lang w:val="fr_FR" w:bidi="fr_FR"/>
        </w:rPr>
        <w:t>maison</w:t>
      </w:r>
      <w:r>
        <w:rPr>
          <w:lang w:val="fr_FR" w:bidi="fr_FR"/>
        </w:rPr>
        <w:t xml:space="preserve"> dans le glossaire principal et utilisez le même mot que vous avez utilisé dans les histoires précédentes.</w:t>
      </w:r>
    </w:p>
    <w:p>
      <w:pPr/>
      <w:r>
        <w:rPr>
          <w:lang w:val="fr_FR" w:bidi="fr_FR"/>
        </w:rPr>
      </w:r>
      <w:r>
        <w:rPr>
          <w:lang w:val="fr_FR" w:bidi="fr_FR"/>
        </w:rPr>
        <w:t xml:space="preserve">Dieu a aussi dit à Abraham : « Sur la partie de </w:t>
      </w:r>
      <w:r>
        <w:rPr>
          <w:b/>
          <w:lang w:val="fr_FR" w:bidi="fr_FR"/>
        </w:rPr>
        <w:t>Saraï</w:t>
      </w:r>
      <w:r>
        <w:rPr>
          <w:lang w:val="fr_FR" w:bidi="fr_FR"/>
        </w:rPr>
        <w:t xml:space="preserve">, ta femme, tu ne dois plus l'appeler Saraï. Son nom sera </w:t>
      </w:r>
      <w:r>
        <w:rPr>
          <w:b/>
          <w:lang w:val="fr_FR" w:bidi="fr_FR"/>
        </w:rPr>
        <w:t>Sarah</w:t>
      </w:r>
      <w:r>
        <w:rPr>
          <w:lang w:val="fr_FR" w:bidi="fr_FR"/>
        </w:rPr>
        <w:t>. Saraï et Sarah signifient probablement « princesse ou royauté ».</w:t>
      </w:r>
    </w:p>
    <w:p>
      <w:pPr/>
      <w:r>
        <w:rPr>
          <w:lang w:val="fr_FR" w:bidi="fr_FR"/>
        </w:rPr>
      </w:r>
      <w:r>
        <w:rPr>
          <w:lang w:val="fr_FR" w:bidi="fr_FR"/>
        </w:rPr>
        <w:t xml:space="preserve">Je la </w:t>
      </w:r>
      <w:r>
        <w:rPr>
          <w:b/>
          <w:lang w:val="fr_FR" w:bidi="fr_FR"/>
        </w:rPr>
        <w:t>bénirai</w:t>
      </w:r>
      <w:r>
        <w:rPr>
          <w:lang w:val="fr_FR" w:bidi="fr_FR"/>
        </w:rPr>
        <w:t xml:space="preserve"> et te donnerai un fils à travers elle. Je la bénirai pour qu'elle soit la mère des nations. Bénir fait référence à la façon dont Dieu aide, fait du bien ou favorise quelqu'un ou quelque chose. Essayez d'éviter d'utiliser un mot lié à la chance ou à des jeux de hasard. Quand les gens bénissent une chose, cela signifie généralement qu'ils la rendent à part pour quelque chose de spécial. Les nations ici se réfèrent à des groupes de personnes. Regardez </w:t>
      </w:r>
      <w:r>
        <w:rPr>
          <w:lang w:val="fr_FR" w:bidi="fr_FR"/>
        </w:rPr>
        <w:t>béni</w:t>
      </w:r>
      <w:r>
        <w:rPr>
          <w:lang w:val="fr_FR" w:bidi="fr_FR"/>
        </w:rPr>
        <w:t xml:space="preserve"> et </w:t>
      </w:r>
      <w:r>
        <w:rPr>
          <w:lang w:val="fr_FR" w:bidi="fr_FR"/>
        </w:rPr>
        <w:t>nation</w:t>
      </w:r>
      <w:r>
        <w:rPr>
          <w:lang w:val="fr_FR" w:bidi="fr_FR"/>
        </w:rPr>
        <w:t xml:space="preserve"> dans le glossaire principal et utilisez le même mot ici que celui que vous avez utilisé dans les passages précédents. </w:t>
      </w:r>
    </w:p>
    <w:p>
      <w:pPr/>
      <w:r>
        <w:rPr>
          <w:lang w:val="fr_FR" w:bidi="fr_FR"/>
        </w:rPr>
      </w:r>
      <w:r>
        <w:rPr>
          <w:lang w:val="fr_FR" w:bidi="fr_FR"/>
        </w:rPr>
        <w:t xml:space="preserve">Dieu a continué : « </w:t>
      </w:r>
      <w:r>
        <w:rPr>
          <w:b/>
          <w:lang w:val="fr_FR" w:bidi="fr_FR"/>
        </w:rPr>
        <w:t>Les rois</w:t>
      </w:r>
      <w:r>
        <w:rPr>
          <w:lang w:val="fr_FR" w:bidi="fr_FR"/>
        </w:rPr>
        <w:t xml:space="preserve"> des nations ou les peuples viendront de Sarah ». Ici, les nations se réfère à un territoire géographique et non nécessairement à un groupe ethnique particulier.</w:t>
      </w:r>
    </w:p>
    <w:p>
      <w:pPr/>
      <w:r>
        <w:rPr>
          <w:lang w:val="fr_FR" w:bidi="fr_FR"/>
        </w:rPr>
      </w:r>
      <w:r>
        <w:rPr>
          <w:lang w:val="fr_FR" w:bidi="fr_FR"/>
        </w:rPr>
        <w:t xml:space="preserve">Ensuite, Dieu a dit : « Je te donnerai un fils et tu l'appelleras </w:t>
      </w:r>
      <w:r>
        <w:rPr>
          <w:b/>
          <w:lang w:val="fr_FR" w:bidi="fr_FR"/>
        </w:rPr>
        <w:t>Isaac</w:t>
      </w:r>
      <w:r>
        <w:rPr>
          <w:lang w:val="fr_FR" w:bidi="fr_FR"/>
        </w:rPr>
        <w:t xml:space="preserve"> ». « Isaac signifie « il rit ».</w:t>
      </w:r>
    </w:p>
    <w:p>
      <w:pPr/>
      <w:r>
        <w:rPr>
          <w:lang w:val="fr_FR" w:bidi="fr_FR"/>
        </w:rPr>
      </w:r>
      <w:r>
        <w:rPr>
          <w:lang w:val="fr_FR" w:bidi="fr_FR"/>
        </w:rPr>
        <w:t xml:space="preserve">Dieu dit qu'Ishmaël sera le père de 12 </w:t>
      </w:r>
      <w:r>
        <w:rPr>
          <w:b/>
          <w:lang w:val="fr_FR" w:bidi="fr_FR"/>
        </w:rPr>
        <w:t>princes</w:t>
      </w:r>
      <w:r>
        <w:rPr>
          <w:lang w:val="fr_FR" w:bidi="fr_FR"/>
        </w:rPr>
        <w:t xml:space="preserve"> ». « Prince » se réfère à un chef d'une tribu, mais un prince est différent d'un roi. Souvent, beaucoup de princes ont servi le même roi.</w:t>
      </w:r>
    </w:p>
    <w:p>
      <w:pPr/>
      <w:r>
        <w:rPr>
          <w:lang w:val="fr_FR" w:bidi="fr_FR"/>
        </w:rPr>
      </w:r>
      <w:r>
        <w:rPr>
          <w:lang w:val="fr_FR" w:bidi="fr_FR"/>
        </w:rPr>
        <w:t>Dieu a continué : « Je ferai de lui une grande nation ou un groupe de personnes. Mais j'établirai mon alliance avec Isaac, qui te donnera Sara en cette période l'année prochaine ». Et quand il a fini de parler avec Abraham, Dieu a quitté Abraham. Et Abraham a fait ce que Dieu lui a dit de faire.</w:t>
      </w:r>
    </w:p>
    <w:p>
      <w:pPr/>
      <w:r>
        <w:rPr>
          <w:lang w:val="fr_FR" w:bidi="fr_FR"/>
        </w:rPr>
      </w:r>
      <w:r>
        <w:rPr>
          <w:lang w:val="fr_FR" w:bidi="fr_FR"/>
        </w:rPr>
        <w:t>Chaque homme dans la maison d'Abraham était circoncis. Cela comprend tous les membres masculins de la famille d'Abraham et les esclaves. Certains de ses esclaves étaient nés à des parents qui étaient les esclaves d'Abraham et étaient donc aussi les esclaves d'Abraham. Abraham aurait aussi acheté des esclaves aux étrangers pour ajouter à sa maison.</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de ce passage. Écoutez-le dans la traduction la plus facile à comprendre.</w:t>
      </w:r>
    </w:p>
    <w:p>
      <w:pPr/>
      <w:r>
        <w:rPr>
          <w:lang w:val="fr_FR" w:bidi="fr_FR"/>
        </w:rPr>
      </w:r>
      <w:r>
        <w:rPr>
          <w:lang w:val="fr_FR" w:bidi="fr_FR"/>
        </w:rPr>
        <w:t>Dans cette étape, vous allez raconter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Genèse 18:1–15</w:t>
      </w:r>
      <w:r>
        <w:rPr>
          <w:lang w:val="fr_FR" w:bidi="fr_FR"/>
        </w:rPr>
      </w:r>
    </w:p>
    <w:p>
      <w:pPr>
        <w:pStyle w:val="Heading3"/>
      </w:pPr>
      <w:r>
        <w:rPr>
          <w:lang w:val="fr_FR" w:bidi="fr_FR"/>
        </w:rPr>
        <w:t>Écouter et Cœur</w:t>
      </w:r>
    </w:p>
    <w:p>
      <w:pPr/>
      <w:r>
        <w:rPr>
          <w:lang w:val="fr_FR" w:bidi="fr_FR"/>
        </w:rPr>
      </w:r>
      <w:r>
        <w:rPr>
          <w:lang w:val="fr_FR" w:bidi="fr_FR"/>
        </w:rPr>
        <w:t>Ecoutez Genèse 18.1–15 Laissez le entrer dans votre cœur. Écoutez ce texte trois fois. Si c'est possible, écoutez-le dans trois traductions différentes. Ensuite, discutez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cette histoire nous dit à propos de Dieu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Genèse 18:1–15 dans la version la plus facile à comprendre.</w:t>
      </w:r>
    </w:p>
    <w:p>
      <w:pPr/>
      <w:r>
        <w:rPr>
          <w:lang w:val="fr_FR" w:bidi="fr_FR"/>
        </w:rPr>
      </w:r>
      <w:r>
        <w:rPr>
          <w:lang w:val="fr_FR" w:bidi="fr_FR"/>
        </w:rPr>
        <w:t>Cette histoire a lieu un certain temps après que l'Eternel a confirmé et décrit son alliance avec Abraham. C'est le premier d'une série de quatre histoires sur Abraham et Lot. Dans cette histoire, Abraham accueille trois visiteurs qui sont sur leur chemin vers Sodome qui est où Lot vit. Abraham agit comme un bon hôte. L'un des visiteurs est l'Eternel et il dit à Abraham et Sarah qu'il reviendra l'année suivante pour leur donner un fils.</w:t>
      </w:r>
    </w:p>
    <w:p>
      <w:pPr/>
      <w:r>
        <w:rPr>
          <w:lang w:val="fr_FR" w:bidi="fr_FR"/>
        </w:rPr>
      </w:r>
      <w:r>
        <w:rPr>
          <w:lang w:val="fr_FR" w:bidi="fr_FR"/>
        </w:rPr>
        <w:t>L'Eternel est apparu à Abraham près des grands arbres qui appartenaient à Mamré. Abraham et tout le monde dans sa maison vivaient dans des tentes près des grands arbres de Mamre.</w:t>
      </w:r>
    </w:p>
    <w:p>
      <w:pPr/>
      <w:r>
        <w:rPr>
          <w:lang w:val="fr_FR" w:bidi="fr_FR"/>
        </w:rPr>
      </w:r>
      <w:r>
        <w:rPr>
          <w:lang w:val="fr_FR" w:bidi="fr_FR"/>
        </w:rPr>
        <w:t>Arrêtez-vous ici et regardez Mamré sur une carte en groupe.</w:t>
      </w:r>
    </w:p>
    <w:p>
      <w:pPr/>
      <w:r>
        <w:rPr>
          <w:lang w:val="fr_FR" w:bidi="fr_FR"/>
        </w:rPr>
      </w:r>
      <w:r>
        <w:rPr>
          <w:lang w:val="fr_FR" w:bidi="fr_FR"/>
        </w:rPr>
        <w:t>Arrêtez-vous ici et regardez une image de ce à quoi les tentes d'Abraham auraient pu ressembler en groupe. Mettez cet audio en pause ici.</w:t>
      </w:r>
    </w:p>
    <w:p>
      <w:pPr/>
      <w:r>
        <w:rPr>
          <w:lang w:val="fr_FR" w:bidi="fr_FR"/>
        </w:rPr>
      </w:r>
      <w:r>
        <w:rPr>
          <w:lang w:val="fr_FR" w:bidi="fr_FR"/>
        </w:rPr>
        <w:t>Un jour, Abraham était assis à l'entrée de sa tente pendant durant le moment le plus chaud de la journée. C'était probablement pendant le début de l'après-midi et Abraham se reposait probablement sous les arbres à l'extérieur de sa tente.</w:t>
      </w:r>
    </w:p>
    <w:p>
      <w:pPr/>
      <w:r>
        <w:rPr>
          <w:lang w:val="fr_FR" w:bidi="fr_FR"/>
        </w:rPr>
      </w:r>
      <w:r>
        <w:rPr>
          <w:lang w:val="fr_FR" w:bidi="fr_FR"/>
        </w:rPr>
        <w:t>Abraham a levé les yeux et a soudainement remarqué trois hommes debout à proximité. L'histoire ne nous donne pas de descriptions des trois hommes, mais vers la fin de l'histoire dit que l'Eternel parle à Abraham. Les trois hommes étaient probablement l'Eternel et deux de ses messagers, mais certaines personnes disent que tous les trois hommes étaient les messagers de l'Eternel. Tout au long de l'histoire, Abraham parle parfois aux trois hommes et parle parfois seulement au chef des hommes.</w:t>
      </w:r>
    </w:p>
    <w:p>
      <w:pPr/>
      <w:r>
        <w:rPr>
          <w:lang w:val="fr_FR" w:bidi="fr_FR"/>
        </w:rPr>
      </w:r>
      <w:r>
        <w:rPr>
          <w:lang w:val="fr_FR" w:bidi="fr_FR"/>
        </w:rPr>
        <w:t>Abraham a couru pour les rencontrer. Il les a accueillis en s'inclinant bas au sol. Dans la culture d'Abraham, s'incliner bas contre le sol était un geste de respect et de bienvenue. Abraham a dit : « Seigneur, si tu me considères digne, s'il te plaît, ne passe pas devant moi, ton serviteur ». « Si tu me considères digne » et « ne passe pas devant moi, ton serviteur » sont à la fois des expressions extrêmement polies. Abraham a montré le respect à ces trois hommes et leur a comme s'ils étaient des hommes importants, même ne savait pas qui ils étaient.</w:t>
      </w:r>
    </w:p>
    <w:p>
      <w:pPr/>
      <w:r>
        <w:rPr>
          <w:lang w:val="fr_FR" w:bidi="fr_FR"/>
        </w:rPr>
      </w:r>
      <w:r>
        <w:rPr>
          <w:lang w:val="fr_FR" w:bidi="fr_FR"/>
        </w:rPr>
        <w:t>Arrêtez-vous ici et discutez en groupe : Comment saluez-vous les visiteurs quand ils viennent dans votre maison ? Comment montrez-vous le respect aux visiteurs ? Quelles expressions, salutations ou gestes utilisez-vous quand vous accueillez avec respect les gens importants dans votre maison ? Mettez cet audio en pause ici.</w:t>
      </w:r>
    </w:p>
    <w:p>
      <w:pPr/>
      <w:r>
        <w:rPr>
          <w:lang w:val="fr_FR" w:bidi="fr_FR"/>
        </w:rPr>
      </w:r>
      <w:r>
        <w:rPr>
          <w:lang w:val="fr_FR" w:bidi="fr_FR"/>
        </w:rPr>
        <w:t>Abraham a continué : S'il vous plaît reposez-vous à l'ombre de cet arbre et je ferai venir quelqu'un qui apporterai un peu d'eau pour vous tous pour laver vos pieds ». Dans la culture d'Abraham, les gens lavaient leurs pieds avant d'aller dans la maison de quelqu'un. Les visiteurs portaient probablement sandales et la route sur laquelle ils voyageaient était probablement chaude et poussiéreuse. « Un peu d'eau » est une expression humble qu' Abraham utilisait pour dire poliment à ses visiteurs que ce ne serait pas un problème pour lui de leur apporter de l'eau.</w:t>
      </w:r>
    </w:p>
    <w:p>
      <w:pPr/>
      <w:r>
        <w:rPr>
          <w:lang w:val="fr_FR" w:bidi="fr_FR"/>
        </w:rPr>
      </w:r>
      <w:r>
        <w:rPr>
          <w:lang w:val="fr_FR" w:bidi="fr_FR"/>
        </w:rPr>
        <w:t>Abraham a continué : « Et puisque tu as honoré, ton serviteur, avec cette visite, j'apporterai aussi un peu de pain pour que tu puisses te rafraîchir avant de continuer ton voyage ». « Un peu de pain » est une autre expression polie Abraham utilisait pour dire à ses visiteurs que ne serait pas un problème pour les nourrir. Tout le monde savait probablement qu'Abraham apporterait beaucoup de nourriture pour ses visiteurs.</w:t>
      </w:r>
    </w:p>
    <w:p>
      <w:pPr/>
      <w:r>
        <w:rPr>
          <w:lang w:val="fr_FR" w:bidi="fr_FR"/>
        </w:rPr>
      </w:r>
      <w:r>
        <w:rPr>
          <w:lang w:val="fr_FR" w:bidi="fr_FR"/>
        </w:rPr>
        <w:t>Abraham agit comme un bon hôte. Dans la culture d'Abraham, être un bon hôte et montrer le respect aux étrangers était très important. Les hôtes étaient responsables de prendre soin de leurs invités et de garder leurs invités en sécurité. Abraham agit comme un bon hôte en saluant les hommes avec respect, les invitant au repos, leur donnant eau pour laver leurs pieds et leur offrant de la nourriture.</w:t>
      </w:r>
    </w:p>
    <w:p>
      <w:pPr/>
      <w:r>
        <w:rPr>
          <w:lang w:val="fr_FR" w:bidi="fr_FR"/>
        </w:rPr>
      </w:r>
      <w:r>
        <w:rPr>
          <w:lang w:val="fr_FR" w:bidi="fr_FR"/>
        </w:rPr>
        <w:t>Arrêtez-vous ici et discutez en groupe : Comment décrivez-vous le respect dans votre culture ? Comment les traitez-vous ? Mettez cet audio en pause ici.</w:t>
      </w:r>
    </w:p>
    <w:p>
      <w:pPr/>
      <w:r>
        <w:rPr>
          <w:lang w:val="fr_FR" w:bidi="fr_FR"/>
        </w:rPr>
      </w:r>
      <w:r>
        <w:rPr>
          <w:lang w:val="fr_FR" w:bidi="fr_FR"/>
        </w:rPr>
        <w:t>Les trois hommes se sont mis d'accord « Cela va bien. Fais tout comme tu as dit ».</w:t>
      </w:r>
    </w:p>
    <w:p>
      <w:pPr/>
      <w:r>
        <w:rPr>
          <w:lang w:val="fr_FR" w:bidi="fr_FR"/>
        </w:rPr>
      </w:r>
      <w:r>
        <w:rPr>
          <w:lang w:val="fr_FR" w:bidi="fr_FR"/>
        </w:rPr>
        <w:t>Abraham s'est donc dépêché dans la tente de Sarah. Il a dit : « Prends rapidement trois mesures de ta meilleure farine et pétris- les pour faire du pain ». « mesures » se réfère à trois grandes quantités de farine. L'une de ces mesures de farine peut avoir été autour de 8 litres, 8 kilogrammes ou 2 bassines de farine. Cela faisait une très grande quantité de pain. Pour faire le pain, les gens mélangeaient la farine et l'eau avec leurs mains jusqu'à ce que cela devienne pâte. Ils pétrissent la pâte qui se réfère à pousser et À tirer à la pâte pour s'assurer que la farine et l'eau se mélangent bien. Les gens cuisaient ensuite la pâte sur pierres chaudes pour faire ronds et plats les pains C'était un type spécial de pain qui pouvait être fait rapidement pour les visiteurs.</w:t>
      </w:r>
    </w:p>
    <w:p>
      <w:pPr/>
      <w:r>
        <w:rPr>
          <w:lang w:val="fr_FR" w:bidi="fr_FR"/>
        </w:rPr>
      </w:r>
      <w:r>
        <w:rPr>
          <w:lang w:val="fr_FR" w:bidi="fr_FR"/>
        </w:rPr>
        <w:t>Arrêtez-vous ici et regardez une photo d'un pain en groupe. Mettez cet audio en pause ici.</w:t>
      </w:r>
    </w:p>
    <w:p>
      <w:pPr/>
      <w:r>
        <w:rPr>
          <w:lang w:val="fr_FR" w:bidi="fr_FR"/>
        </w:rPr>
      </w:r>
      <w:r>
        <w:rPr>
          <w:lang w:val="fr_FR" w:bidi="fr_FR"/>
        </w:rPr>
        <w:t>Ensuite, Abraham a couru vers son troupeau de vaches et a choisi un veau qui est une jeune vache qui avait l'air tendre ou gras et bon à manger. Il l'a donné à un serviteur qui se dépêcha pour le préparer à manger.</w:t>
      </w:r>
    </w:p>
    <w:p>
      <w:pPr/>
      <w:r>
        <w:rPr>
          <w:lang w:val="fr_FR" w:bidi="fr_FR"/>
        </w:rPr>
      </w:r>
      <w:r>
        <w:rPr>
          <w:lang w:val="fr_FR" w:bidi="fr_FR"/>
        </w:rPr>
        <w:t>Abraham a apporté la crême, le lait et le veau cuit aux trois hommes et a servi la nourriture aux trois visiteurs. Un veau fournissait une bonne viande et était un animal de valeur. La crême et lait étaient considérés comme bon et nourriture spéciale. Crême se réfère au lait qui est devenu épais et acide. Le lait que Abraham a servi venait probablement d'une vache.</w:t>
      </w:r>
    </w:p>
    <w:p>
      <w:pPr/>
      <w:r>
        <w:rPr>
          <w:lang w:val="fr_FR" w:bidi="fr_FR"/>
        </w:rPr>
      </w:r>
      <w:r>
        <w:rPr>
          <w:lang w:val="fr_FR" w:bidi="fr_FR"/>
        </w:rPr>
        <w:t>Arrêtez-vous ici et regardez une image d'un bébé ou d un veau, du crême et du lait. Discutez en groupe Quel genre de nourriture spéciale faisez-vous pour les visiteurs ? Mettez cet audio en pause ici.</w:t>
      </w:r>
    </w:p>
    <w:p>
      <w:pPr/>
      <w:r>
        <w:rPr>
          <w:lang w:val="fr_FR" w:bidi="fr_FR"/>
        </w:rPr>
      </w:r>
      <w:r>
        <w:rPr>
          <w:lang w:val="fr_FR" w:bidi="fr_FR"/>
        </w:rPr>
        <w:t>Pendant que les hommes mangeaient, Abraham se tenait près d'eux sous l'ombre des arbres pour s'assurer que ses invités avaient tout ce dont ils avaient besoin. C'était une coutume normale pour les hôtes de faire cela. Les hommes ont demandé à Abraham : « Où est Sarah, femme ta } ? »</w:t>
      </w:r>
    </w:p>
    <w:p>
      <w:pPr/>
      <w:r>
        <w:rPr>
          <w:lang w:val="fr_FR" w:bidi="fr_FR"/>
        </w:rPr>
      </w:r>
      <w:r>
        <w:rPr>
          <w:lang w:val="fr_FR" w:bidi="fr_FR"/>
        </w:rPr>
        <w:t>Abraham a répondu : « Elle est là dans la tente ».</w:t>
      </w:r>
    </w:p>
    <w:p>
      <w:pPr/>
      <w:r>
        <w:rPr>
          <w:lang w:val="fr_FR" w:bidi="fr_FR"/>
        </w:rPr>
      </w:r>
      <w:r>
        <w:rPr>
          <w:lang w:val="fr_FR" w:bidi="fr_FR"/>
        </w:rPr>
        <w:t>L'un des hommes qui était l'Eternel ont dit : « Écoutez, je reviendrai définitivement à toi autour de cette période l'année prochaine et ta femme Sarah aura un fils ! »</w:t>
      </w:r>
    </w:p>
    <w:p>
      <w:pPr/>
      <w:r>
        <w:rPr>
          <w:lang w:val="fr_FR" w:bidi="fr_FR"/>
        </w:rPr>
      </w:r>
      <w:r>
        <w:rPr>
          <w:lang w:val="fr_FR" w:bidi="fr_FR"/>
        </w:rPr>
        <w:t>Maintenant, Sarah écoutait derrière l'entrée de la tente. Abraham et Sarah étaient très vieux et Sarah avait arrêté d'avoir ses périodes mensuelles ce qui signifiait qu'elle avait dépassé la période où les femmes peuvent avoir des enfants.</w:t>
      </w:r>
    </w:p>
    <w:p>
      <w:pPr/>
      <w:r>
        <w:rPr>
          <w:lang w:val="fr_FR" w:bidi="fr_FR"/>
        </w:rPr>
      </w:r>
      <w:r>
        <w:rPr>
          <w:lang w:val="fr_FR" w:bidi="fr_FR"/>
        </w:rPr>
        <w:t>Sarah a donc ri en silence à elle et a dit : « Comment une vieille femme comme moi peut-elle avoir le plaisir de coucher avec mon mari pour avoir un bébé ? Et particulièrement mon seigneur, mon mari est si vieux ? » Ici, Sarah utilise un mot poli et formel pour se référer à Abraham.</w:t>
      </w:r>
    </w:p>
    <w:p>
      <w:pPr/>
      <w:r>
        <w:rPr>
          <w:lang w:val="fr_FR" w:bidi="fr_FR"/>
        </w:rPr>
      </w:r>
      <w:r>
        <w:rPr>
          <w:lang w:val="fr_FR" w:bidi="fr_FR"/>
        </w:rPr>
        <w:t>Ensuite, l'homme qui était l'Eternel a dit Abraham : « Pourquoi Sarah a-t-elle ri ? » L'homme qui était l'Eternel savait que Sarah avait ri même si les hommes ne pouvaient probablement pas l'entendre rire.</w:t>
      </w:r>
    </w:p>
    <w:p>
      <w:pPr/>
      <w:r>
        <w:rPr>
          <w:lang w:val="fr_FR" w:bidi="fr_FR"/>
        </w:rPr>
      </w:r>
      <w:r>
        <w:rPr>
          <w:lang w:val="fr_FR" w:bidi="fr_FR"/>
        </w:rPr>
        <w:t>L'homme qui était l'Eternel a dit : « Pourquoi Sarah a-t-elle dit une femme comme moi peut-elle avoir un bébé ? » Y-telle quelque chose de trop difficile pour moi, Dieu ? Je reviendrai autour de cette période l'année prochaine et Sarah aura un fils ».</w:t>
      </w:r>
    </w:p>
    <w:p>
      <w:pPr/>
      <w:r>
        <w:rPr>
          <w:lang w:val="fr_FR" w:bidi="fr_FR"/>
        </w:rPr>
      </w:r>
      <w:r>
        <w:rPr>
          <w:lang w:val="fr_FR" w:bidi="fr_FR"/>
        </w:rPr>
        <w:t>Sarah avait peur, elle a donc menti et a dit : « Je n'ai pas ri ».</w:t>
      </w:r>
    </w:p>
    <w:p>
      <w:pPr/>
      <w:r>
        <w:rPr>
          <w:lang w:val="fr_FR" w:bidi="fr_FR"/>
        </w:rPr>
      </w:r>
      <w:r>
        <w:rPr>
          <w:lang w:val="fr_FR" w:bidi="fr_FR"/>
        </w:rPr>
        <w:t>Mais l'Eternel a répondu : « Oui, tu as ri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Genèse 18:1–15 dans la version la plus facile à comprendre. Écoutez la version audio de Genèse 18:1–15 dans la version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L'Eternel est apparu à Abraham par les grands arbres appartenant Abraham a vu trois hommes par sa tente. Il les a salués avec respect et les ont invités au reposer et à manger. Les hommes se sont mis d'accord.</w:t>
      </w:r>
    </w:p>
    <w:p>
      <w:pPr/>
      <w:r>
        <w:rPr>
          <w:lang w:val="fr_FR" w:bidi="fr_FR"/>
        </w:rPr>
      </w:r>
      <w:r>
        <w:rPr>
          <w:b/>
          <w:lang w:val="fr_FR" w:bidi="fr_FR"/>
        </w:rPr>
        <w:t>Deuxième scène :</w:t>
      </w:r>
      <w:r>
        <w:rPr>
          <w:lang w:val="fr_FR" w:bidi="fr_FR"/>
        </w:rPr>
        <w:t xml:space="preserve"> Abraham a donc marché rapidement à l'intérieur de la tente de Sarah et a dit : « rapide ! Prenez trois grandes portions de ta meilleure farine et faites du pain ! » Ensuite, il a couru vers son troupeau de vaches et a choisi une jeune vache tendre et de bel aspect et l'a donné à son serviteur qui a rapidement tué et a cuit la vache. Quand la nourriture était prête, Abraham a pris du crême le lait et la viande et l'a servi aux hommes. Pendant qu'ils mangeaient, Abraham les a attendu à l'ombre des arbres.</w:t>
      </w:r>
    </w:p>
    <w:p>
      <w:pPr/>
      <w:r>
        <w:rPr>
          <w:lang w:val="fr_FR" w:bidi="fr_FR"/>
        </w:rPr>
      </w:r>
      <w:r>
        <w:rPr>
          <w:b/>
          <w:lang w:val="fr_FR" w:bidi="fr_FR"/>
        </w:rPr>
        <w:t>Troisième scène :</w:t>
      </w:r>
      <w:r>
        <w:rPr>
          <w:lang w:val="fr_FR" w:bidi="fr_FR"/>
        </w:rPr>
        <w:t xml:space="preserve"> Les hommes ont demandé : « Où est Sarah, ta femme ? »</w:t>
      </w:r>
    </w:p>
    <w:p>
      <w:pPr/>
      <w:r>
        <w:rPr>
          <w:lang w:val="fr_FR" w:bidi="fr_FR"/>
        </w:rPr>
      </w:r>
      <w:r>
        <w:rPr>
          <w:lang w:val="fr_FR" w:bidi="fr_FR"/>
        </w:rPr>
        <w:t>Abraham a répondu : « Elle est à l'intérieur de la tente ».</w:t>
      </w:r>
    </w:p>
    <w:p>
      <w:pPr/>
      <w:r>
        <w:rPr>
          <w:lang w:val="fr_FR" w:bidi="fr_FR"/>
        </w:rPr>
      </w:r>
      <w:r>
        <w:rPr>
          <w:lang w:val="fr_FR" w:bidi="fr_FR"/>
        </w:rPr>
        <w:t>L'un des hommes a dit : « Je reviendrai autour de cette période l'année prochaine et Sarah, ta femme aura un fils ! »</w:t>
      </w:r>
    </w:p>
    <w:p>
      <w:pPr/>
      <w:r>
        <w:rPr>
          <w:lang w:val="fr_FR" w:bidi="fr_FR"/>
        </w:rPr>
      </w:r>
      <w:r>
        <w:rPr>
          <w:lang w:val="fr_FR" w:bidi="fr_FR"/>
        </w:rPr>
        <w:t>Sarah les écoutait de l'intérieur de la tente. Sarah et Abraham étaient très vieux et Sarah était passée la période où elle pouvait avoir des enfants. Elle a ri et a dit à elle même : « Une vieille femme comme moi aura-t-elle le plaisir d'un bébé spécialement quand mon mari est aussi si vieux ? »</w:t>
      </w:r>
    </w:p>
    <w:p>
      <w:pPr/>
      <w:r>
        <w:rPr>
          <w:lang w:val="fr_FR" w:bidi="fr_FR"/>
        </w:rPr>
      </w:r>
      <w:r>
        <w:rPr>
          <w:lang w:val="fr_FR" w:bidi="fr_FR"/>
        </w:rPr>
        <w:t>Ensuite, l'Eternel a dit à Abraham : « Pourquoi Sarah a-t-elle ri ? Pourquoi a-t-elle dit « Une vieille femme comme moi peut-elle avoir un bébé ? Quelque chose de trop difficile pour moi, Dieu ? Je reviendrai autour de cette période l'année prochaine et Sarah aura un fils ».</w:t>
      </w:r>
    </w:p>
    <w:p>
      <w:pPr/>
      <w:r>
        <w:rPr>
          <w:lang w:val="fr_FR" w:bidi="fr_FR"/>
        </w:rPr>
      </w:r>
      <w:r>
        <w:rPr>
          <w:lang w:val="fr_FR" w:bidi="fr_FR"/>
        </w:rPr>
        <w:t>Sarah avait peur, elle a donc dit : « Je n'ai pas ri ».</w:t>
      </w:r>
    </w:p>
    <w:p>
      <w:pPr/>
      <w:r>
        <w:rPr>
          <w:lang w:val="fr_FR" w:bidi="fr_FR"/>
        </w:rPr>
      </w:r>
      <w:r>
        <w:rPr>
          <w:lang w:val="fr_FR" w:bidi="fr_FR"/>
        </w:rPr>
        <w:t>Mais l'Eternel a dit : « Non, tu as ri ».</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Sarah</w:t>
      </w:r>
    </w:p>
    <w:p>
      <w:pPr>
        <w:pStyle w:val="ListBullet"/>
        <w:spacing w:line="240" w:lineRule="auto"/>
        <w:ind w:left="720"/>
      </w:pPr>
      <w:r>
        <w:rPr>
          <w:lang w:val="fr_FR" w:bidi="fr_FR"/>
        </w:rPr>
      </w:r>
      <w:r>
        <w:rPr>
          <w:lang w:val="fr_FR" w:bidi="fr_FR"/>
        </w:rPr>
        <w:t>et les trois visiteurs dont l'un est Dieu</w:t>
      </w:r>
    </w:p>
    <w:p>
      <w:pPr/>
      <w:r>
        <w:rPr>
          <w:lang w:val="fr_FR" w:bidi="fr_FR"/>
        </w:rPr>
      </w:r>
      <w:r>
        <w:rPr>
          <w:lang w:val="fr_FR" w:bidi="fr_FR"/>
        </w:rPr>
        <w:t>En groupe, réfléchissez aux différentes parties du passage.</w:t>
      </w:r>
    </w:p>
    <w:p>
      <w:pPr/>
      <w:r>
        <w:rPr>
          <w:lang w:val="fr_FR" w:bidi="fr_FR"/>
        </w:rPr>
      </w:r>
      <w:r>
        <w:rPr>
          <w:lang w:val="fr_FR" w:bidi="fr_FR"/>
        </w:rPr>
        <w:t>Visualisez le cadre et le mouvement dans la première scène. Un jour, Abraham est assis par l'entrée de sa tente près des arbres de Mamre quand Dieu lui apparaît. Il fait probablement chaud et Abraham se repose.</w:t>
      </w:r>
    </w:p>
    <w:p>
      <w:pPr/>
      <w:r>
        <w:rPr>
          <w:lang w:val="fr_FR" w:bidi="fr_FR"/>
        </w:rPr>
      </w:r>
      <w:r>
        <w:rPr>
          <w:lang w:val="fr_FR" w:bidi="fr_FR"/>
        </w:rPr>
        <w:t>Arrêtez-vous ici et regardez une image de ce à quoi la tente d'Abraham aurait ressemblé. Regardez une image de ce à quoi l'entrée à tente d'Abraham aurait pu ressembler. Regardez Mamré sur une carte. Regardez une image de ce à quoi les grands arbres de Mamre ressemblent. Mettez cet audio en pause ici.</w:t>
      </w:r>
    </w:p>
    <w:p>
      <w:pPr/>
      <w:r>
        <w:rPr>
          <w:lang w:val="fr_FR" w:bidi="fr_FR"/>
        </w:rPr>
      </w:r>
      <w:r>
        <w:rPr>
          <w:lang w:val="fr_FR" w:bidi="fr_FR"/>
        </w:rPr>
        <w:t>L'histoire nous dit que l'Eternel est apparu à Abraham au tout début de l'histoire, mais Abraham ne sait probablement pas que Dieu lui est apparu jusqu'à la troisième scène quand l'Eternel parle à Abraham et Sarah.</w:t>
      </w:r>
    </w:p>
    <w:p>
      <w:pPr/>
      <w:r>
        <w:rPr>
          <w:lang w:val="fr_FR" w:bidi="fr_FR"/>
        </w:rPr>
      </w:r>
      <w:r>
        <w:rPr>
          <w:lang w:val="fr_FR" w:bidi="fr_FR"/>
        </w:rPr>
        <w:t>Abraham a levé les yeux et a soudainement remarqué trois hommes debout à proximité. Quand il voit les hommes, Abraham court rapidement pour les rencontrer. Il les a accueillis en s'inclinant faiblement au sol. Abraham dit à l'un des hommes, probablement celui qu'il pense est le chef : « Seigneur, si tu me considères digne, ne passe pas devant moi, ton serviteur ». Il dit ensuite aux trois hommes : S'il vous plaît reposez-vous à l'ombre de cet arbre et je ferai venir quelqu'un qui apportera un peu d'eau pour vous tous pour laver vos pieds. Et puisque tu as honoré, ton serviteur, avec cette visite, laissez-moi aussi apporter un peu de pain pour te rafraîchir avant de continuer ton voyage ».</w:t>
      </w:r>
    </w:p>
    <w:p>
      <w:pPr/>
      <w:r>
        <w:rPr>
          <w:lang w:val="fr_FR" w:bidi="fr_FR"/>
        </w:rPr>
      </w:r>
      <w:r>
        <w:rPr>
          <w:lang w:val="fr_FR" w:bidi="fr_FR"/>
        </w:rPr>
        <w:t>Les hommes répondent « Merci. Fais ce que tu as dit ».</w:t>
      </w:r>
    </w:p>
    <w:p>
      <w:pPr/>
      <w:r>
        <w:rPr>
          <w:lang w:val="fr_FR" w:bidi="fr_FR"/>
        </w:rPr>
      </w:r>
      <w:r>
        <w:rPr>
          <w:lang w:val="fr_FR" w:bidi="fr_FR"/>
        </w:rPr>
        <w:t>Visualisez le mouvement d'Abraham pour la deuxième scène. Abraham se dépêche à l'intérieur de la tente de Sarah et a dit : « Dépêchez-vous ! Prend trois mesures de ta meilleure farine et faites du pain ».</w:t>
      </w:r>
    </w:p>
    <w:p>
      <w:pPr/>
      <w:r>
        <w:rPr>
          <w:lang w:val="fr_FR" w:bidi="fr_FR"/>
        </w:rPr>
      </w:r>
      <w:r>
        <w:rPr>
          <w:lang w:val="fr_FR" w:bidi="fr_FR"/>
        </w:rPr>
        <w:t>Ensuite, Abraham a couru vers son troupeau de vaches et a choisi une jeune vache qui avait l'air tendre et bonne viande. Il donne la vache à un serviteur qui le prépare rapidement. Une fois que la jeune vache est cuite, Abraham sert à ses visiteurs viande de la vache avec la crême et le lait. Ensuite, Abraham se tenait à proximité pour servir les hommes si ils ont besoin de quelque chose.</w:t>
      </w:r>
    </w:p>
    <w:p>
      <w:pPr/>
      <w:r>
        <w:rPr>
          <w:lang w:val="fr_FR" w:bidi="fr_FR"/>
        </w:rPr>
      </w:r>
      <w:r>
        <w:rPr>
          <w:lang w:val="fr_FR" w:bidi="fr_FR"/>
        </w:rPr>
        <w:t>Arrêtez-vous ici. Montrez à l'équipe une image d'une jeune vache, de la crême et du lait.</w:t>
      </w:r>
    </w:p>
    <w:p>
      <w:pPr/>
      <w:r>
        <w:rPr>
          <w:lang w:val="fr_FR" w:bidi="fr_FR"/>
        </w:rPr>
      </w:r>
      <w:r>
        <w:rPr>
          <w:lang w:val="fr_FR" w:bidi="fr_FR"/>
        </w:rPr>
        <w:t>Visualisez la conversation dans la troisième scène. Faites attention à la position des personnages et au mouvement. Dans cette scène, les trois hommes mangent probablement à l'ombre des arbres. Abraham se tenait à proximité au cas où ils ont besoin de quelque chose. Sarah se tient à l'intérieur de la tente derrière l'entrée à la tente. Elle peut entendre leur conversation, mais les hommes ne peuvent probablement pas la voir. Il est important de se rappeler que dans cette culture il n'est probablement pas approprié pour les femmes de manger avec les hommes. C'est pourquoi Sarah reste dans la tente.</w:t>
      </w:r>
    </w:p>
    <w:p>
      <w:pPr/>
      <w:r>
        <w:rPr>
          <w:lang w:val="fr_FR" w:bidi="fr_FR"/>
        </w:rPr>
      </w:r>
      <w:r>
        <w:rPr>
          <w:lang w:val="fr_FR" w:bidi="fr_FR"/>
        </w:rPr>
        <w:t>Arrêtez-vous ici et discutez en groupe : Si cela était votre culture, que font les femmes pendant un repas avec des invités ? Où les femmes seraient-elles ? En quoi cela est-il différent de votre culture ? Mettez cet audio en pause ici.</w:t>
      </w:r>
    </w:p>
    <w:p>
      <w:pPr/>
      <w:r>
        <w:rPr>
          <w:lang w:val="fr_FR" w:bidi="fr_FR"/>
        </w:rPr>
      </w:r>
      <w:r>
        <w:rPr>
          <w:lang w:val="fr_FR" w:bidi="fr_FR"/>
        </w:rPr>
        <w:t>Faites attention à la façon dont l'histoire nomme les trois visiteurs pendant leur conversation avec Abraham. Tout d'abord, l'histoire dit que les trois hommes parlent, puis il dit que l'un des hommes parle et finalement il révèle que l'un des hommes était l'Eternel et l'Eternel parle.</w:t>
      </w:r>
    </w:p>
    <w:p>
      <w:pPr/>
      <w:r>
        <w:rPr>
          <w:lang w:val="fr_FR" w:bidi="fr_FR"/>
        </w:rPr>
      </w:r>
      <w:r>
        <w:rPr>
          <w:lang w:val="fr_FR" w:bidi="fr_FR"/>
        </w:rPr>
        <w:t>Les hommes ont demandé à Abraham : « Où est Sarah, ta femme } ? »</w:t>
      </w:r>
    </w:p>
    <w:p>
      <w:pPr/>
      <w:r>
        <w:rPr>
          <w:lang w:val="fr_FR" w:bidi="fr_FR"/>
        </w:rPr>
      </w:r>
      <w:r>
        <w:rPr>
          <w:lang w:val="fr_FR" w:bidi="fr_FR"/>
        </w:rPr>
        <w:t>Abraham a répondu : « Elle est là dans la tente ».</w:t>
      </w:r>
    </w:p>
    <w:p>
      <w:pPr/>
      <w:r>
        <w:rPr>
          <w:lang w:val="fr_FR" w:bidi="fr_FR"/>
        </w:rPr>
      </w:r>
      <w:r>
        <w:rPr>
          <w:lang w:val="fr_FR" w:bidi="fr_FR"/>
        </w:rPr>
        <w:t>L'un des hommes parle. Il commence par un mot qui signifie que ce qu'il est en train de dire est surprenant et important. L'homme dit « Écoute : je reviendrai autour de cette période l'année prochaine et ta femme Sarah aura un fils ! »</w:t>
      </w:r>
    </w:p>
    <w:p>
      <w:pPr/>
      <w:r>
        <w:rPr>
          <w:lang w:val="fr_FR" w:bidi="fr_FR"/>
        </w:rPr>
      </w:r>
      <w:r>
        <w:rPr>
          <w:lang w:val="fr_FR" w:bidi="fr_FR"/>
        </w:rPr>
        <w:t>Maintenant, Sarah écoutait toute cette conversation derrière l'ouverture à la tente. Sarah a longtemps dépassé la période d'âge pendant laquelle les femmes peuvent avoir des enfants elle commence donc à rire à elle et pense : Je suis vielle et user donc comment puis-je expérimenter la joie d avoir des enfants spécialement puisque mon mari est aussi vieux ? L'Eternel ne s'attendait pas à une réponse à cette question. Sarah ne s'attendait pas à une réponse à cette question. Elle suppose que la réponse à cette question est qu'elle ne peut pas avoir des enfants.</w:t>
      </w:r>
    </w:p>
    <w:p>
      <w:pPr/>
      <w:r>
        <w:rPr>
          <w:lang w:val="fr_FR" w:bidi="fr_FR"/>
        </w:rPr>
      </w:r>
      <w:r>
        <w:rPr>
          <w:lang w:val="fr_FR" w:bidi="fr_FR"/>
        </w:rPr>
        <w:t>Maintenant, l'histoire identifie l'un des hommes qui parle comme l'Eternel Ensuite, l'Eternel a dit à Abraham : « Pourquoi Sarah a-t-elle ri ? Pourquoi a-t-elle dit « Une vieille femme comme moi peut-elle avoir un bébé ? Quelque chose d' impossible pour moi l'Eternel La façon dont l'Eternel pose cette question montre qu'il n'espère pas à une réponse d'Abraham → Il dit que rien n'est impossible pour l'Eternel</w:t>
      </w:r>
    </w:p>
    <w:p>
      <w:pPr/>
      <w:r>
        <w:rPr>
          <w:lang w:val="fr_FR" w:bidi="fr_FR"/>
        </w:rPr>
      </w:r>
      <w:r>
        <w:rPr>
          <w:lang w:val="fr_FR" w:bidi="fr_FR"/>
        </w:rPr>
        <w:t>L'Eternel continue « Je reviendrai autour de cette période l'année prochaine tout comme je te l'ai dit et Sarah aura un fils Ici, l'Eternel se répète pour l'emphase</w:t>
      </w:r>
    </w:p>
    <w:p>
      <w:pPr/>
      <w:r>
        <w:rPr>
          <w:lang w:val="fr_FR" w:bidi="fr_FR"/>
        </w:rPr>
      </w:r>
      <w:r>
        <w:rPr>
          <w:lang w:val="fr_FR" w:bidi="fr_FR"/>
        </w:rPr>
        <w:t>Arrêtez-vous ici et discutez en tant que groupe. Les histoires sur Abraham répètent beaucoup les informations. Beaucoup de fois, l'Eternel dit la même chose plusieurs fois, mais de différentes manières. Dans vos histoires, comment montrez-vous l ’ accent ou aidezez-vous les gens à vous rappeler les informations ? Répétez-vous les informations ? Mettez cet audio en pause ici.</w:t>
      </w:r>
    </w:p>
    <w:p>
      <w:pPr/>
      <w:r>
        <w:rPr>
          <w:lang w:val="fr_FR" w:bidi="fr_FR"/>
        </w:rPr>
      </w:r>
      <w:r>
        <w:rPr>
          <w:lang w:val="fr_FR" w:bidi="fr_FR"/>
        </w:rPr>
        <w:t>Sarah a si peur qu'elle le nie et dit Je n'ai pas ri ».</w:t>
      </w:r>
    </w:p>
    <w:p>
      <w:pPr/>
      <w:r>
        <w:rPr>
          <w:lang w:val="fr_FR" w:bidi="fr_FR"/>
        </w:rPr>
      </w:r>
      <w:r>
        <w:rPr>
          <w:lang w:val="fr_FR" w:bidi="fr_FR"/>
        </w:rPr>
        <w:t>Mais l'Eternel dit : « Cela n'est pas vrai. Tu as ri ». Ici, l'Eternel contredit Vous devez utiliser les expressions ou les mots que vous utilisez dans langue quelqu'un quand quelqu'un contredit quelqu'un d autre</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Genèse 18:1–15 dans la version la plus facile à comprendre.</w:t>
      </w:r>
    </w:p>
    <w:p>
      <w:pPr/>
      <w:r>
        <w:rPr>
          <w:lang w:val="fr_FR" w:bidi="fr_FR"/>
        </w:rPr>
      </w:r>
      <w:r>
        <w:rPr>
          <w:lang w:val="fr_FR" w:bidi="fr_FR"/>
        </w:rPr>
        <w:t xml:space="preserve">À cette étape, le groupe va mettre en scène le passage. </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Sarah</w:t>
      </w:r>
    </w:p>
    <w:p>
      <w:pPr>
        <w:pStyle w:val="ListBullet"/>
        <w:spacing w:line="240" w:lineRule="auto"/>
        <w:ind w:left="720"/>
      </w:pPr>
      <w:r>
        <w:rPr>
          <w:lang w:val="fr_FR" w:bidi="fr_FR"/>
        </w:rPr>
      </w:r>
      <w:r>
        <w:rPr>
          <w:lang w:val="fr_FR" w:bidi="fr_FR"/>
        </w:rPr>
        <w:t>et trois visiteurs dont l'un était Dieu</w:t>
      </w:r>
    </w:p>
    <w:p>
      <w:pPr/>
      <w:r>
        <w:rPr>
          <w:lang w:val="fr_FR" w:bidi="fr_FR"/>
        </w:rPr>
      </w:r>
      <w:r>
        <w:rPr>
          <w:lang w:val="fr_FR" w:bidi="fr_FR"/>
        </w:rPr>
        <w:t>Vous allez travailler en groupe et jouer le passage deux fois. Vous devriez le jouer dans votre propre langue.</w:t>
      </w:r>
    </w:p>
    <w:p>
      <w:pPr/>
      <w:r>
        <w:rPr>
          <w:lang w:val="fr_FR" w:bidi="fr_FR"/>
        </w:rPr>
      </w:r>
      <w:r>
        <w:rPr>
          <w:lang w:val="fr_FR" w:bidi="fr_FR"/>
        </w:rPr>
        <w:t>Tout d'abord, jouez l'histoire sans vous arrêter. Faites attention au dialogue, au mouvement, à l'intrigue et à la chronologie du passage. Assurez-vous de ne pas éviter de jouer les parties importantes, ni les parties difficiles. Aidez-vous les uns les autres à vous souvenir de chaque partie du passage.</w:t>
      </w:r>
    </w:p>
    <w:p>
      <w:pPr/>
      <w:r>
        <w:rPr>
          <w:lang w:val="fr_FR" w:bidi="fr_FR"/>
        </w:rPr>
      </w:r>
      <w:r>
        <w:rPr>
          <w:lang w:val="fr_FR" w:bidi="fr_FR"/>
        </w:rPr>
        <w:t>Arrêtez cet enregistrement ici, pendant que vous jouez le passage.</w:t>
      </w:r>
    </w:p>
    <w:p>
      <w:pPr/>
      <w:r>
        <w:rPr>
          <w:lang w:val="fr_FR" w:bidi="fr_FR"/>
        </w:rPr>
      </w:r>
      <w:r>
        <w:rPr>
          <w:lang w:val="fr_FR" w:bidi="fr_FR"/>
        </w:rPr>
        <w:t>Le groupe doit représenter ce passage une deuxième fois. Pendant la présentation,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Arrêtez cet enregistrement ici, et jouez une deuxième fois le passage.</w:t>
      </w:r>
    </w:p>
    <w:p>
      <w:pPr/>
      <w:r>
        <w:rPr>
          <w:lang w:val="fr_FR" w:bidi="fr_FR"/>
        </w:rPr>
      </w:r>
      <w:r>
        <w:rPr>
          <w:lang w:val="fr_FR" w:bidi="fr_FR"/>
        </w:rPr>
        <w:t>Voici un exemple de mise en scène et de réponses possibles.</w:t>
      </w:r>
    </w:p>
    <w:p>
      <w:pPr/>
      <w:r>
        <w:rPr>
          <w:lang w:val="fr_FR" w:bidi="fr_FR"/>
        </w:rPr>
      </w:r>
      <w:r>
        <w:rPr>
          <w:lang w:val="fr_FR" w:bidi="fr_FR"/>
        </w:rPr>
        <w:t>Abraham vivait dans les arbres de Mamre. Un jour pendant qu ' il était assis par l ' entrée à l ' une de ses tentes, Abraham a levé les yeux et a soudainement vu trois hommes apparaître devant lui. Il courut vers eux il a dit au chef si cela te semble bon ; veuillez arrêtez-vous et reposez-vous ici un certain temps ; Reposez-vous à l'ombre de cet arbre. J aurai fais venir de l'eau pour laver vos pieds. Et puisque tu as honoré, ton serviteur, avec une visite, laissez-moi préparer de la nourriture pour te rafraîchir avant de continuer ton voyage ».</w:t>
      </w:r>
    </w:p>
    <w:p>
      <w:pPr/>
      <w:r>
        <w:rPr>
          <w:lang w:val="fr_FR" w:bidi="fr_FR"/>
        </w:rPr>
      </w:r>
      <w:r>
        <w:rPr>
          <w:lang w:val="fr_FR" w:bidi="fr_FR"/>
        </w:rPr>
        <w:t>Arrêtez la représentation : Demandez à l'acteur qui joue Abram : « Que ressentez-vous ou pensez-vous ? » Vous pouvez entendre des choses comme « Je veux être un bon hôte » ou « Je suis surpris de voir ces trois hommes ou je me sens obligé de bien saluer ces hommes Reprenez l'action.</w:t>
      </w:r>
    </w:p>
    <w:p>
      <w:pPr/>
      <w:r>
        <w:rPr>
          <w:lang w:val="fr_FR" w:bidi="fr_FR"/>
        </w:rPr>
      </w:r>
      <w:r>
        <w:rPr>
          <w:lang w:val="fr_FR" w:bidi="fr_FR"/>
        </w:rPr>
        <w:t>Les hommes ont dit « Très bien, faisons ce que tu dit } ».</w:t>
      </w:r>
    </w:p>
    <w:p>
      <w:pPr/>
      <w:r>
        <w:rPr>
          <w:lang w:val="fr_FR" w:bidi="fr_FR"/>
        </w:rPr>
      </w:r>
      <w:r>
        <w:rPr>
          <w:lang w:val="fr_FR" w:bidi="fr_FR"/>
        </w:rPr>
        <w:t>Abraham s'est dépêché donc où Sarah était à l'intérieur de la tente. Il a dit : « Dépêchez-vous ! Prenez trois grandes portions de ta meilleure farine et faites du pain ! » Ensuite, Abraham a couru vers son troupeau de vaches et a choisi un veau dont la chair serait tendre et bon à manger. Il a donné le veau à un serviteur pour cuisiner. Ensuite, il a servi la crême le lait et le veau cuit aux trois hommes. Pendant qu'ils mangeaient, Abraham les a servi sous l'ombre des arbres.</w:t>
      </w:r>
    </w:p>
    <w:p>
      <w:pPr/>
      <w:r>
        <w:rPr>
          <w:lang w:val="fr_FR" w:bidi="fr_FR"/>
        </w:rPr>
      </w:r>
      <w:r>
        <w:rPr>
          <w:lang w:val="fr_FR" w:bidi="fr_FR"/>
        </w:rPr>
        <w:t>Arrêtez la représentation : Demandez à l'acteur qui joue Abram : « Que ressentez-vous ou pensez-vous ? » Vous pouvez entendre des choses comme je me presse pour être un bon hôte » ou je suis préparé plus de nourriture que nous pouvons manger pour nous assurer que j'héberge mon visiteur bien Demandez à la personne qui joue le rôle de Dieu « Que ressens tu? ou Que penses-tu ? » Vous pouvez entendre des choses comme je veux savoir qui sont ces hommes et ce qui se passe donc j’écoute leur conversation » ou je suis curieux Reprenez l'action.</w:t>
      </w:r>
    </w:p>
    <w:p>
      <w:pPr/>
      <w:r>
        <w:rPr>
          <w:lang w:val="fr_FR" w:bidi="fr_FR"/>
        </w:rPr>
      </w:r>
      <w:r>
        <w:rPr>
          <w:lang w:val="fr_FR" w:bidi="fr_FR"/>
        </w:rPr>
        <w:t>Les hommes ont demandé à Abraham : « Où est Sarah, ta femme } ? »</w:t>
      </w:r>
    </w:p>
    <w:p>
      <w:pPr/>
      <w:r>
        <w:rPr>
          <w:lang w:val="fr_FR" w:bidi="fr_FR"/>
        </w:rPr>
      </w:r>
      <w:r>
        <w:rPr>
          <w:lang w:val="fr_FR" w:bidi="fr_FR"/>
        </w:rPr>
        <w:t>Abraham a répondu : « Elle est à l'intérieur de la tente ».</w:t>
      </w:r>
    </w:p>
    <w:p>
      <w:pPr/>
      <w:r>
        <w:rPr>
          <w:lang w:val="fr_FR" w:bidi="fr_FR"/>
        </w:rPr>
      </w:r>
      <w:r>
        <w:rPr>
          <w:lang w:val="fr_FR" w:bidi="fr_FR"/>
        </w:rPr>
        <w:t xml:space="preserve">L'un des hommes dit « Je reviendrai autour de cette l'année prochaine et Sarah aura bébé </w:t>
      </w:r>
    </w:p>
    <w:p>
      <w:pPr/>
      <w:r>
        <w:rPr>
          <w:lang w:val="fr_FR" w:bidi="fr_FR"/>
        </w:rPr>
      </w:r>
      <w:r>
        <w:rPr>
          <w:lang w:val="fr_FR" w:bidi="fr_FR"/>
        </w:rPr>
        <w:t>Sarah écoutait de l'intérieur de tente. Sarah et Abraham étaient très vieux et Sarah ne pouvait plus avoir des enfants. Sarah a ri et a dit à elle même comment une femme usée comme moi pourrait avoir le plaisir d avoir des enfants spécialement quand mon mari est si vieux</w:t>
      </w:r>
    </w:p>
    <w:p>
      <w:pPr/>
      <w:r>
        <w:rPr>
          <w:lang w:val="fr_FR" w:bidi="fr_FR"/>
        </w:rPr>
      </w:r>
      <w:r>
        <w:rPr>
          <w:lang w:val="fr_FR" w:bidi="fr_FR"/>
        </w:rPr>
        <w:t>Arrêtez la représentation : Demandez à l'acteur qui joue Sarah : « Que ressentez-vous ou pensez-vous ? » Vous pouvez entendre des choses comme « J'ai ri sans foi parce que je ne peux pas imaginer avoir un enfant quand je suis si vieux ou je suis cela semble impossible pour moi ou je suis vieux et fatigué et je sais que mon corps ne peut plus avoir enfants je ne crois donc pas que Dieu me donnera des enfants Reprenez l'action.</w:t>
      </w:r>
    </w:p>
    <w:p>
      <w:pPr/>
      <w:r>
        <w:rPr>
          <w:lang w:val="fr_FR" w:bidi="fr_FR"/>
        </w:rPr>
      </w:r>
      <w:r>
        <w:rPr>
          <w:lang w:val="fr_FR" w:bidi="fr_FR"/>
        </w:rPr>
        <w:t>Ensuite, l'Eternel a dit à Abraham : « Pourquoi Sarah a-t-elle ri ? Pourquoi a-t-elle dit « Une vieille femme comme moi peut-elle avoir un bébé ? Quelque chose de trop difficile pour moi, Dieu ? Je reviendrai autour de cette période l'année prochaine et Sarah aura un fils ».</w:t>
      </w:r>
    </w:p>
    <w:p>
      <w:pPr/>
      <w:r>
        <w:rPr>
          <w:lang w:val="fr_FR" w:bidi="fr_FR"/>
        </w:rPr>
      </w:r>
      <w:r>
        <w:rPr>
          <w:lang w:val="fr_FR" w:bidi="fr_FR"/>
        </w:rPr>
        <w:t>Arrêtez l ' action : Demandez à l ' acteur qui joue l ' Eternel qui est l ' un des trois hommes } } Que ressens-tu ou penses-tu ? Vous pouvez entendre des choses comme « Je suis offensé que Sarah ne me crois pas ou je suis ennuyé que Sarah pense qu il serait trop difficile pour moi de lui donner un bébé Reprenez l'action.</w:t>
      </w:r>
    </w:p>
    <w:p>
      <w:pPr/>
      <w:r>
        <w:rPr>
          <w:lang w:val="fr_FR" w:bidi="fr_FR"/>
        </w:rPr>
      </w:r>
      <w:r>
        <w:rPr>
          <w:lang w:val="fr_FR" w:bidi="fr_FR"/>
        </w:rPr>
        <w:t>Sarah avait peur, elle a donc dit : « Je n'ai pas ri ».</w:t>
      </w:r>
    </w:p>
    <w:p>
      <w:pPr/>
      <w:r>
        <w:rPr>
          <w:lang w:val="fr_FR" w:bidi="fr_FR"/>
        </w:rPr>
      </w:r>
      <w:r>
        <w:rPr>
          <w:lang w:val="fr_FR" w:bidi="fr_FR"/>
        </w:rPr>
        <w:t>Mais l'Eternel a dit : « Non, tu as ri ».</w:t>
      </w:r>
    </w:p>
    <w:p>
      <w:pPr/>
      <w:r>
        <w:rPr>
          <w:lang w:val="fr_FR" w:bidi="fr_FR"/>
        </w:rPr>
      </w:r>
      <w:r>
        <w:rPr>
          <w:lang w:val="fr_FR" w:bidi="fr_FR"/>
        </w:rPr>
        <w:t>Terminez la présentation. Demandez à la personne qui joue le rôle de Dieu « Que ressens tu? ou Que penses-tu ? » Vous pouvez entendre des choses comme « Je viens de réaliser que je parle à Dieu et je suis terrifié » ou « J' ai peur parce que je n' ai pas réalisé que Dieu pouvait m'entendre ». Demandez à la personne qui joue le rôle de Dieu « Que ressens tu? ou Que penses-tu ? » Vous pouvez entendre des choses comme « Je veux que Sarah sache que je peux l'entendre ou je veux que Sarah sache que je sais que je sais qu'elle ai ri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b/>
          <w:lang w:val="fr_FR" w:bidi="fr_FR"/>
        </w:rPr>
        <w:t>L'Eternel</w:t>
      </w:r>
      <w:r>
        <w:rPr>
          <w:lang w:val="fr_FR" w:bidi="fr_FR"/>
        </w:rPr>
        <w:t xml:space="preserve"> est apparu à Abraham pendant que Abraham était par les grands arbres possédés par Mamre Ce passage utilise le nom personnel de Dieu, l'Eternel Regardez el </w:t>
      </w:r>
      <w:r>
        <w:rPr>
          <w:lang w:val="fr_FR" w:bidi="fr_FR"/>
        </w:rPr>
        <w:t>glossaire</w:t>
      </w:r>
      <w:r>
        <w:rPr>
          <w:lang w:val="fr_FR" w:bidi="fr_FR"/>
        </w:rPr>
        <w:t xml:space="preserve"> et utilisez le même mot pour éternel que avez utilisé dans la précédente histoire </w:t>
      </w:r>
    </w:p>
    <w:p>
      <w:pPr/>
      <w:r>
        <w:rPr>
          <w:lang w:val="fr_FR" w:bidi="fr_FR"/>
        </w:rPr>
      </w:r>
      <w:r>
        <w:rPr>
          <w:lang w:val="fr_FR" w:bidi="fr_FR"/>
        </w:rPr>
        <w:t xml:space="preserve">Un jour qu ' Abraham était assis l ' extérieur de l ' entrée à sa tente quand il ha levé les yeux et a soudainement vu trois hommes debout à proximité. Abraham a couru pour les rencontrer. Il </w:t>
      </w:r>
      <w:r>
        <w:rPr>
          <w:b/>
          <w:lang w:val="fr_FR" w:bidi="fr_FR"/>
        </w:rPr>
        <w:t>s</w:t>
      </w:r>
      <w:r>
        <w:rPr>
          <w:lang w:val="fr_FR" w:bidi="fr_FR"/>
        </w:rPr>
        <w:t xml:space="preserve"> ' est incliné bas au sol et a commencé Le mot Abraham utilise ici se réfère parfois à l'Eternel mais il peut être aussi un terme respectueux utilisé pour les humains Ici, Abraham ne savait probablement pas qu'il parlait à l'Eternel et voulait dire « monsieur</w:t>
      </w:r>
    </w:p>
    <w:p>
      <w:pPr/>
      <w:r>
        <w:rPr>
          <w:lang w:val="fr_FR" w:bidi="fr_FR"/>
        </w:rPr>
      </w:r>
      <w:r>
        <w:rPr>
          <w:lang w:val="fr_FR" w:bidi="fr_FR"/>
        </w:rPr>
        <w:t>Abraham a invité les hommes à reposer et à manger avec lui. Les hommes se sont mis d'accord.</w:t>
      </w:r>
    </w:p>
    <w:p>
      <w:pPr/>
      <w:r>
        <w:rPr>
          <w:lang w:val="fr_FR" w:bidi="fr_FR"/>
        </w:rPr>
      </w:r>
      <w:r>
        <w:rPr>
          <w:lang w:val="fr_FR" w:bidi="fr_FR"/>
        </w:rPr>
        <w:t xml:space="preserve">Ensuite, Abraham se dépêche à l ' intérieur de la tente de Sarah et a dit : « Dépêchez-vous ! Prenez trois </w:t>
      </w:r>
      <w:r>
        <w:rPr>
          <w:b/>
          <w:lang w:val="fr_FR" w:bidi="fr_FR"/>
        </w:rPr>
        <w:t>parties</w:t>
      </w:r>
      <w:r>
        <w:rPr>
          <w:lang w:val="fr_FR" w:bidi="fr_FR"/>
        </w:rPr>
        <w:t xml:space="preserve"> de meilleure farine et </w:t>
      </w:r>
      <w:r>
        <w:rPr>
          <w:b/>
          <w:lang w:val="fr_FR" w:bidi="fr_FR"/>
        </w:rPr>
        <w:t>pétrissez</w:t>
      </w:r>
      <w:r>
        <w:rPr>
          <w:lang w:val="fr_FR" w:bidi="fr_FR"/>
        </w:rPr>
        <w:t xml:space="preserve"> la et faites du pain ? » « la mesure indiquée se réfère à de grandes portions de farine. Ils peuvent avoir été autour de 8 litres, 8 kilos ou 2 galets. « pétrir » la farine signifie pousser un tirage à un mélange de farine et d eau jusqu'à ce que la farine devienne une pâte qui peut être façonnée en pain.</w:t>
      </w:r>
    </w:p>
    <w:p>
      <w:pPr/>
      <w:r>
        <w:rPr>
          <w:lang w:val="fr_FR" w:bidi="fr_FR"/>
        </w:rPr>
      </w:r>
      <w:r>
        <w:rPr>
          <w:lang w:val="fr_FR" w:bidi="fr_FR"/>
        </w:rPr>
        <w:t xml:space="preserve">Ensuite, Abraham a couru vers son troupeau de vaches et choisi un veau et bon ; et l a donné à un </w:t>
      </w:r>
      <w:r>
        <w:rPr>
          <w:b/>
          <w:lang w:val="fr_FR" w:bidi="fr_FR"/>
        </w:rPr>
        <w:t>serviteur</w:t>
      </w:r>
      <w:r>
        <w:rPr>
          <w:lang w:val="fr_FR" w:bidi="fr_FR"/>
        </w:rPr>
        <w:t xml:space="preserve"> pour le préparer rapidement Un veau est un bébé vache</w:t>
      </w:r>
    </w:p>
    <w:p>
      <w:pPr/>
      <w:r>
        <w:rPr>
          <w:lang w:val="fr_FR" w:bidi="fr_FR"/>
        </w:rPr>
      </w:r>
      <w:r>
        <w:rPr>
          <w:lang w:val="fr_FR" w:bidi="fr_FR"/>
        </w:rPr>
        <w:t xml:space="preserve">Quand la nourriture était prête, Abraham a servi aux hommes la viande rôtie la crême </w:t>
      </w:r>
      <w:r>
        <w:rPr>
          <w:b/>
          <w:lang w:val="fr_FR" w:bidi="fr_FR"/>
        </w:rPr>
        <w:t>et le lait</w:t>
      </w:r>
      <w:r>
        <w:rPr>
          <w:lang w:val="fr_FR" w:bidi="fr_FR"/>
        </w:rPr>
        <w:t xml:space="preserve">. Crême se réfère au lait qui est devenu épais et acide. </w:t>
      </w:r>
    </w:p>
    <w:p>
      <w:pPr/>
      <w:r>
        <w:rPr>
          <w:lang w:val="fr_FR" w:bidi="fr_FR"/>
        </w:rPr>
      </w:r>
      <w:r>
        <w:rPr>
          <w:lang w:val="fr_FR" w:bidi="fr_FR"/>
        </w:rPr>
        <w:t>Pendant qu'ils mangeaient, Abraham les a attendu à l'ombre des arbres.</w:t>
      </w:r>
    </w:p>
    <w:p>
      <w:pPr/>
      <w:r>
        <w:rPr>
          <w:lang w:val="fr_FR" w:bidi="fr_FR"/>
        </w:rPr>
      </w:r>
      <w:r>
        <w:rPr>
          <w:lang w:val="fr_FR" w:bidi="fr_FR"/>
        </w:rPr>
        <w:t xml:space="preserve">Pendant que les visiteurs parlaient avec Abraham l'un des visiteurs a dit que Sarah aurait un fils l'année suivante. Sarah qui écoutait à l'intérieur de la tente ris silencieusement de lui même et dit Comment une femme comme moi peut-elle avoir ce genre de plaisir spécialement quand </w:t>
      </w:r>
      <w:r>
        <w:rPr>
          <w:b/>
          <w:lang w:val="fr_FR" w:bidi="fr_FR"/>
        </w:rPr>
        <w:t>mon maître, mon mari</w:t>
      </w:r>
      <w:r>
        <w:rPr>
          <w:lang w:val="fr_FR" w:bidi="fr_FR"/>
        </w:rPr>
        <w:t xml:space="preserve"> est aussi si vieux Dans l'histoire, Sarah utilise une forme respectueuse du mot mari pour se référer à Abraham.</w:t>
      </w:r>
    </w:p>
    <w:p>
      <w:pPr/>
      <w:r>
        <w:rPr>
          <w:lang w:val="fr_FR" w:bidi="fr_FR"/>
        </w:rPr>
      </w:r>
      <w:r>
        <w:rPr>
          <w:lang w:val="fr_FR" w:bidi="fr_FR"/>
        </w:rPr>
        <w:t>Ensuite, l'Eternel a demandé à Abraham pourquoi Sarah a ri. Sarah avait peur donc elle a dit qu'elle n'avait pas ri Mais l'Eternel a dit : « Non, tu as ri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de ce passage. Écoutez-le dans la traduction la plus facile à comprendre.</w:t>
      </w:r>
    </w:p>
    <w:p>
      <w:pPr/>
      <w:r>
        <w:rPr>
          <w:lang w:val="fr_FR" w:bidi="fr_FR"/>
        </w:rPr>
      </w:r>
      <w:r>
        <w:rPr>
          <w:lang w:val="fr_FR" w:bidi="fr_FR"/>
        </w:rPr>
        <w:t>Dans cette étape, vous allez raconter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Genèse 18:16–33</w:t>
      </w:r>
      <w:r>
        <w:rPr>
          <w:lang w:val="fr_FR" w:bidi="fr_FR"/>
        </w:rPr>
      </w:r>
    </w:p>
    <w:p>
      <w:pPr>
        <w:pStyle w:val="Heading3"/>
      </w:pPr>
      <w:r>
        <w:rPr>
          <w:lang w:val="fr_FR" w:bidi="fr_FR"/>
        </w:rPr>
        <w:t>Écouter et Cœur</w:t>
      </w:r>
    </w:p>
    <w:p>
      <w:pPr/>
      <w:r>
        <w:rPr>
          <w:lang w:val="fr_FR" w:bidi="fr_FR"/>
        </w:rPr>
      </w:r>
      <w:r>
        <w:rPr>
          <w:lang w:val="fr_FR" w:bidi="fr_FR"/>
        </w:rPr>
        <w:t>Dans cette étape, écoutez Genèse 18:16–33 et gardez-le dans votre cœur Dans cette étape, écoutez Genèse 1:1–2:3 et gardez-le dans votre cœur. Ecoutez une version audio de Genèse 18:16–33 trois fois dans trois différentes versions si possible Ensuite, parlez des questions suivantes en groupe:</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n'avez pas aimé ou n'avez-vous pas compris dans ce passage ?</w:t>
      </w:r>
    </w:p>
    <w:p>
      <w:pPr>
        <w:pStyle w:val="ListBullet"/>
        <w:spacing w:line="240" w:lineRule="auto"/>
        <w:ind w:left="720"/>
      </w:pPr>
      <w:r>
        <w:rPr>
          <w:lang w:val="fr_FR" w:bidi="fr_FR"/>
        </w:rPr>
      </w:r>
      <w:r>
        <w:rPr>
          <w:lang w:val="fr_FR" w:bidi="fr_FR"/>
        </w:rPr>
        <w:t xml:space="preserve">Que nous dit ce passage sur Dieu ?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pouvons -nous mettre ce passage en pratique dans notre vie quotidienne ?</w:t>
      </w:r>
    </w:p>
    <w:p>
      <w:pPr>
        <w:pStyle w:val="ListBullet"/>
        <w:spacing w:line="240" w:lineRule="auto"/>
        <w:ind w:left="720"/>
      </w:pPr>
      <w:r>
        <w:rPr>
          <w:lang w:val="fr_FR" w:bidi="fr_FR"/>
        </w:rPr>
      </w:r>
      <w:r>
        <w:rPr>
          <w:lang w:val="fr_FR" w:bidi="fr_FR"/>
        </w:rPr>
        <w:t>Qui connaissez 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Ecoutez la version audio de Genèse 18:16–33 dans la version la plus facile à comprendre </w:t>
      </w:r>
    </w:p>
    <w:p>
      <w:pPr/>
      <w:r>
        <w:rPr>
          <w:lang w:val="fr_FR" w:bidi="fr_FR"/>
        </w:rPr>
      </w:r>
      <w:r>
        <w:rPr>
          <w:lang w:val="fr_FR" w:bidi="fr_FR"/>
        </w:rPr>
        <w:t>Cette histoire a lieu immédiatement après la dernière histoire. C'est le premier d'une série de quatre histoires sur Abraham et Lot. Bien que Lot n'apparaisse pas dans ce passage, les hommes sont l sur leur chemin vers Sodome, la ville où Lot vit. La grande partie de cette histoire est une conversation entre Dieu et Abraham. Dans cette histoire, Abraham demande à Dieu de ne pas détruire les personnes innocentes et coupables ensemble. Abraham veut savoir s'il peut faire confiance à Dieu pour être un bon juge et équitable.</w:t>
      </w:r>
    </w:p>
    <w:p>
      <w:pPr/>
      <w:r>
        <w:rPr>
          <w:lang w:val="fr_FR" w:bidi="fr_FR"/>
        </w:rPr>
      </w:r>
      <w:r>
        <w:rPr>
          <w:lang w:val="fr_FR" w:bidi="fr_FR"/>
        </w:rPr>
        <w:t>Les trois hommes qui avaient visité Abraham se sont levés pour partir juste après avoir mangé avec Abraham. Abraham a marché avec les hommes. Il était commun dans la culture d'Abraham de marcher avec des invités pendant un certain temps quand ils sont partis pour montrer du respect et de l'appréciation pour leur visite.</w:t>
      </w:r>
    </w:p>
    <w:p>
      <w:pPr/>
      <w:r>
        <w:rPr>
          <w:lang w:val="fr_FR" w:bidi="fr_FR"/>
        </w:rPr>
      </w:r>
      <w:r>
        <w:rPr>
          <w:lang w:val="fr_FR" w:bidi="fr_FR"/>
        </w:rPr>
        <w:t>Arrêtez ici et discutez en équipe : Comment dites-vous au revoir aux invités honorés dans votre culture ? Mettez cet audio en pause ici.</w:t>
      </w:r>
    </w:p>
    <w:p>
      <w:pPr/>
      <w:r>
        <w:rPr>
          <w:lang w:val="fr_FR" w:bidi="fr_FR"/>
        </w:rPr>
      </w:r>
      <w:r>
        <w:rPr>
          <w:lang w:val="fr_FR" w:bidi="fr_FR"/>
        </w:rPr>
        <w:t>Ils regardaient vers le bas vers la ville de Sodome. Quand ils regardaient vers sodome les hommes étaient sur un haut endroit ou une falaise dans les collines à l'extérieur de la région des arbres de Mamré où Abraham vivait.</w:t>
      </w:r>
    </w:p>
    <w:p>
      <w:pPr/>
      <w:r>
        <w:rPr>
          <w:lang w:val="fr_FR" w:bidi="fr_FR"/>
        </w:rPr>
      </w:r>
      <w:r>
        <w:rPr>
          <w:lang w:val="fr_FR" w:bidi="fr_FR"/>
        </w:rPr>
        <w:t>Arrêtez ici et regardez une carte des grands arbres de Mamré Regardez une carte des villes de Sodome et de Gomorrhe. Mettez cet audio en pause ici.</w:t>
      </w:r>
    </w:p>
    <w:p>
      <w:pPr/>
      <w:r>
        <w:rPr>
          <w:lang w:val="fr_FR" w:bidi="fr_FR"/>
        </w:rPr>
      </w:r>
      <w:r>
        <w:rPr>
          <w:lang w:val="fr_FR" w:bidi="fr_FR"/>
        </w:rPr>
        <w:t>Ensuite, l'un des hommes qui était l'Eternel a pensé à lui-même « Dois-je cacher mon plan à Abraham Les descendants d'Abraham deviendront une grande et puissante nation et toutes les nations sur terre seront bénis à travers Abraham Cela se produira parce que je l'ai choisi de commander à ses enfants et à leurs familles de garder la voie de l'Eternel à ma manière en faisant ce qui est juste et juste L'expression « garder la voie de l'Eternel » signifie obéir à Dieu et vivre comme Dieu veut. La façon de garder la voie de l'Eternel est de faire des choses justes et justes ou d'avoir une bonne relation avec l'Eternel qui vous fait faire ce qui est bon, juste et équitable.</w:t>
      </w:r>
    </w:p>
    <w:p>
      <w:pPr/>
      <w:r>
        <w:rPr>
          <w:lang w:val="fr_FR" w:bidi="fr_FR"/>
        </w:rPr>
      </w:r>
      <w:r>
        <w:rPr>
          <w:lang w:val="fr_FR" w:bidi="fr_FR"/>
        </w:rPr>
        <w:t>L'Eternel continuait à penser à lui-même : « Ensuite, je ferai tout ce que j'ai promis à Abraham ». Ici, l'Eternel pense à lui-même soit à haute voix ou en silence. L'Eternel veut révéler des choses sur la façon dont il agit dans le monde à Abraham parce que les descendants d'Abraham deviendront une nation importante.</w:t>
      </w:r>
    </w:p>
    <w:p>
      <w:pPr/>
      <w:r>
        <w:rPr>
          <w:lang w:val="fr_FR" w:bidi="fr_FR"/>
        </w:rPr>
      </w:r>
      <w:r>
        <w:rPr>
          <w:lang w:val="fr_FR" w:bidi="fr_FR"/>
        </w:rPr>
        <w:t>Ainsi, l'Eternel a dit à Abraham : « J'ai entendu un grand cri de Sodome et de Gomorrhe parce que leur péché est tellement Je vais pour savoir si leurs actions sont aussi mauvaises que le cri que j'ai entendu. Si ce n'est pas le cas, je saurai ». Ici, « un grand cri » peut se référer soit à un cri que quelqu'un donne parce qu'il est opprimé par un traitement dur ou à des personnes criant pour que l'Eternel punisse les personnes pécheuses.</w:t>
      </w:r>
    </w:p>
    <w:p>
      <w:pPr/>
      <w:r>
        <w:rPr>
          <w:lang w:val="fr_FR" w:bidi="fr_FR"/>
        </w:rPr>
      </w:r>
      <w:r>
        <w:rPr>
          <w:lang w:val="fr_FR" w:bidi="fr_FR"/>
        </w:rPr>
        <w:t>Ainsi, les deux autres hommes sont partis et sont allés vers Sodome, mais Abraham est resté debout avec l'Eternel Ici, le passage utilise l'expression « Abraham est resté debout devant l'Eternel Cela se réfère parfois quand les prophètes, les messagers de l'Eternel se tiennent devant l'Eternel et demandent quelque chose à l'Eternel au nom personnes. Abraham est debout devant l'Eternel pour défendre quelqu'un d'autre.</w:t>
      </w:r>
    </w:p>
    <w:p>
      <w:pPr/>
      <w:r>
        <w:rPr>
          <w:lang w:val="fr_FR" w:bidi="fr_FR"/>
        </w:rPr>
      </w:r>
      <w:r>
        <w:rPr>
          <w:lang w:val="fr_FR" w:bidi="fr_FR"/>
        </w:rPr>
        <w:t xml:space="preserve">Abraham s'est approché de l'Eternel Il a dit : « Détruiras-tu vraiment les personnes justes avec les personnes méchantes ? » Ici, Abraham signifiait probablement « bon » ou « innocent quand parlait des justes. « Méchant » est le contraire de juste. Il se réfère à quelqu'un qui n'est pas dans une bonne relation avec l'Eternel et désobéit constamment à l'Eternel Ici, Abraham parle probablement de « mauvais » ou coupable </w:t>
      </w:r>
    </w:p>
    <w:p>
      <w:pPr/>
      <w:r>
        <w:rPr>
          <w:lang w:val="fr_FR" w:bidi="fr_FR"/>
        </w:rPr>
      </w:r>
      <w:r>
        <w:rPr>
          <w:lang w:val="fr_FR" w:bidi="fr_FR"/>
        </w:rPr>
        <w:t>Ensuite, Abraham demande à l'Eternel si l'Eternel détruira la ville s'il y a 50 personnes justes dans la ville. Abraham dit : « Loin de toi de faire une telle chose de tuer les justes avec les méchants, les traitant les deux de la même manière ! » Quand Abraham dit « que cela soit loin de toi », Abraham rejette fortement l'idée que l'Eternel tuerait les personnes justes.</w:t>
      </w:r>
    </w:p>
    <w:p>
      <w:pPr/>
      <w:r>
        <w:rPr>
          <w:lang w:val="fr_FR" w:bidi="fr_FR"/>
        </w:rPr>
      </w:r>
      <w:r>
        <w:rPr>
          <w:lang w:val="fr_FR" w:bidi="fr_FR"/>
        </w:rPr>
        <w:t>Abraham continué : « Que cela soit loin de toi ! Ne voudras-tu pas faire ce qui est juste ? » L'Eternel est le « juge de toute la terre » - il a le pouvoir de décider qui a fait du bien ou du mal et quelle punition ou récompense chaque personne mérite.</w:t>
      </w:r>
    </w:p>
    <w:p>
      <w:pPr/>
      <w:r>
        <w:rPr>
          <w:lang w:val="fr_FR" w:bidi="fr_FR"/>
        </w:rPr>
      </w:r>
      <w:r>
        <w:rPr>
          <w:lang w:val="fr_FR" w:bidi="fr_FR"/>
        </w:rPr>
        <w:t>Et l'Eternel a répondu : « Si je trouve 50 personnes justes à Sodome, j'épargnerai tout l'endroit à cause d'eux ».</w:t>
      </w:r>
    </w:p>
    <w:p>
      <w:pPr/>
      <w:r>
        <w:rPr>
          <w:lang w:val="fr_FR" w:bidi="fr_FR"/>
        </w:rPr>
      </w:r>
      <w:r>
        <w:rPr>
          <w:lang w:val="fr_FR" w:bidi="fr_FR"/>
        </w:rPr>
        <w:t>Ensuite, Abraham a demandé : « Maintenant que j'ai commencé à parler au Seigneur ainsi que toi, Monsieur, même si je ne suis rien d'autre que poussière et cendres, laisse-moi parler plus. Que faire s'il manque cinq des 50 personnes justes dans la ville ? Détruiras-tu toute la ville parce quil manque cinq personnes ? Ici, Abraham a utilisé une forme polie d'adresse pour faire cette demande. Abraham a parlé à l'Eternel de la manière dont il parlerait aux rois ou aux personnes importantes. Abraham utilise le titre « Seigneur » ou « seigneur » pour l'Eternel Ici et tout au long du reste de sa conversation avec l'Eternel Abraham utilise un langage très poli et respectueux.</w:t>
      </w:r>
    </w:p>
    <w:p>
      <w:pPr/>
      <w:r>
        <w:rPr>
          <w:lang w:val="fr_FR" w:bidi="fr_FR"/>
        </w:rPr>
      </w:r>
      <w:r>
        <w:rPr>
          <w:lang w:val="fr_FR" w:bidi="fr_FR"/>
        </w:rPr>
        <w:t>Arrêtez ici et discutez en groupe : Comment parlez-vous avec respect à ceux qui sont des autorités ? Comment faites-vous des demandes polies et respectueuses dans votre langue ? Mettez cet audio en pause ici.</w:t>
      </w:r>
    </w:p>
    <w:p>
      <w:pPr/>
      <w:r>
        <w:rPr>
          <w:lang w:val="fr_FR" w:bidi="fr_FR"/>
        </w:rPr>
      </w:r>
      <w:r>
        <w:rPr>
          <w:lang w:val="fr_FR" w:bidi="fr_FR"/>
        </w:rPr>
        <w:t xml:space="preserve">Abraham s'appelle « poussière et cendres ». Abraham admet qu'il est seulement un humain. Il n'est pas aussi important que l'Eternel </w:t>
      </w:r>
    </w:p>
    <w:p>
      <w:pPr/>
      <w:r>
        <w:rPr>
          <w:lang w:val="fr_FR" w:bidi="fr_FR"/>
        </w:rPr>
      </w:r>
      <w:r>
        <w:rPr>
          <w:lang w:val="fr_FR" w:bidi="fr_FR"/>
        </w:rPr>
        <w:t>Arrêtez ici et discutez en groupe : Quelles expressions similaires à « poussière et cendres » avez-vous dans votre langue pour montrer l'humilité comme cela ? Mettez cet audio en pause ici.</w:t>
      </w:r>
    </w:p>
    <w:p>
      <w:pPr/>
      <w:r>
        <w:rPr>
          <w:lang w:val="fr_FR" w:bidi="fr_FR"/>
        </w:rPr>
      </w:r>
      <w:r>
        <w:rPr>
          <w:lang w:val="fr_FR" w:bidi="fr_FR"/>
        </w:rPr>
        <w:t>Ensuite, Abraham demande à l'Eternel trois fois s'il détruira la ville si un certain nombre de personnes justes vivent là. Chaque fois, le nombre de personnes à propos de laquelle Abraham demande diminue. Chaque fois, l'Eternel dit qu'il ne détruira pas la ville s'il y a ce nombre de personnes justes là. À la fin, l'Eternel dit qu'il ne détruira pas la ville s'il trouve 10 personnes justes dans la ville. Le passage n'explique pas pourquoi Abraham s'est arrêté sur la demande de 10 personnes.</w:t>
      </w:r>
    </w:p>
    <w:p>
      <w:pPr/>
      <w:r>
        <w:rPr>
          <w:lang w:val="fr_FR" w:bidi="fr_FR"/>
        </w:rPr>
      </w:r>
      <w:r>
        <w:rPr>
          <w:lang w:val="fr_FR" w:bidi="fr_FR"/>
        </w:rPr>
        <w:t>Ici, l'Eternel montre Abraham qu'il se soucie plus de quelques personnes justes que de beaucoup de personnes méchantes.</w:t>
      </w:r>
    </w:p>
    <w:p>
      <w:pPr/>
      <w:r>
        <w:rPr>
          <w:lang w:val="fr_FR" w:bidi="fr_FR"/>
        </w:rPr>
      </w:r>
      <w:r>
        <w:rPr>
          <w:lang w:val="fr_FR" w:bidi="fr_FR"/>
        </w:rPr>
        <w:t>Dans cette histoire, l'Eternel dit à Abraham à nouveau que l'Eternel bénira les descendants d'Abraham et toutes les nations seront bénies à travers les descendants d'Abraham. Ensuite, dans cette histoire, Abraham devient aussi une bénédiction pour d'autres nations en demandant à l'Eternel de ne pas les détruire.</w:t>
      </w:r>
      <w:r>
        <w:rPr>
          <w:lang w:val="fr_FR" w:bidi="fr_FR"/>
        </w:rPr>
      </w:r>
    </w:p>
    <w:p>
      <w:pPr>
        <w:pStyle w:val="Heading3"/>
      </w:pPr>
      <w:r>
        <w:rPr>
          <w:lang w:val="fr_FR" w:bidi="fr_FR"/>
        </w:rPr>
        <w:t>Définir les Scènes</w:t>
      </w:r>
    </w:p>
    <w:p>
      <w:pPr/>
      <w:r>
        <w:rPr>
          <w:lang w:val="fr_FR" w:bidi="fr_FR"/>
        </w:rPr>
      </w:r>
      <w:r>
        <w:rPr>
          <w:lang w:val="fr_FR" w:bidi="fr_FR"/>
        </w:rPr>
        <w:t xml:space="preserve">Ecoutez la version audio de Genèse 18:16–33 dans la version la plus facile à comprendre </w:t>
      </w:r>
    </w:p>
    <w:p>
      <w:pPr/>
      <w:r>
        <w:rPr>
          <w:lang w:val="fr_FR" w:bidi="fr_FR"/>
        </w:rPr>
      </w:r>
      <w:r>
        <w:rPr>
          <w:lang w:val="fr_FR" w:bidi="fr_FR"/>
        </w:rPr>
        <w:t>Dans cette étape, le groupe définira les différentes scènes, les personnages et le cadre du passage. Ensuite, le groupe visualisera le passage.</w:t>
      </w:r>
    </w:p>
    <w:p>
      <w:pPr/>
      <w:r>
        <w:rPr>
          <w:lang w:val="fr_FR" w:bidi="fr_FR"/>
        </w:rPr>
      </w:r>
      <w:r>
        <w:rPr>
          <w:lang w:val="fr_FR" w:bidi="fr_FR"/>
        </w:rPr>
        <w:t>Il y a deux parties dans ce passage.</w:t>
      </w:r>
    </w:p>
    <w:p>
      <w:pPr/>
      <w:r>
        <w:rPr>
          <w:lang w:val="fr_FR" w:bidi="fr_FR"/>
        </w:rPr>
      </w:r>
      <w:r>
        <w:rPr>
          <w:b/>
          <w:lang w:val="fr_FR" w:bidi="fr_FR"/>
        </w:rPr>
        <w:t xml:space="preserve">Dans la première scène </w:t>
      </w:r>
      <w:r>
        <w:rPr>
          <w:lang w:val="fr_FR" w:bidi="fr_FR"/>
        </w:rPr>
        <w:t>Les hommes se sont levés de leur repas et ont marché vers Sodome. Abraham a marché avec eux pour les envoyer sur leur chemin. Dieu se demandait à lui-même s'il devait dire à Abraham ce qu'il était sur le point de faire ensuite.</w:t>
      </w:r>
    </w:p>
    <w:p>
      <w:pPr/>
      <w:r>
        <w:rPr>
          <w:lang w:val="fr_FR" w:bidi="fr_FR"/>
        </w:rPr>
      </w:r>
      <w:r>
        <w:rPr>
          <w:b/>
          <w:lang w:val="fr_FR" w:bidi="fr_FR"/>
        </w:rPr>
        <w:t>Dans la deuxième scène Ensuite,</w:t>
      </w:r>
      <w:r>
        <w:rPr>
          <w:lang w:val="fr_FR" w:bidi="fr_FR"/>
        </w:rPr>
        <w:t xml:space="preserve"> les deux autres hommes sont partis et se sont dirigés vers Sodome. Mais Dieu est resté avec Abraham</w:t>
      </w:r>
    </w:p>
    <w:p>
      <w:pPr/>
      <w:r>
        <w:rPr>
          <w:lang w:val="fr_FR" w:bidi="fr_FR"/>
        </w:rPr>
      </w:r>
      <w:r>
        <w:rPr>
          <w:lang w:val="fr_FR" w:bidi="fr_FR"/>
        </w:rPr>
        <w:t>Abraham s'est approché de l'Eternel Abraham a demandé à l'Eternel si l'Eternel détruirait vraiment les personnes justes avec des personnes méchantes. Abraham a demandé si l'Eternel détruirait Sodome s'il y avait 50 personnes justes à Sodome, s'il y avait 45 personnes justes, s'il y avait 40 personnes justes, s'il y avait 30 personnes justes, s'il y avait 20 personnes justes et s'il y avait 10 personnes justes. L'Eternel a répondu chaque fois qu'il ne détruirait pas la ville.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Dieu ou l'Eternel</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les deux autres visiteurs</w:t>
      </w:r>
    </w:p>
    <w:p>
      <w:pPr>
        <w:pStyle w:val="ListBullet"/>
        <w:spacing w:line="240" w:lineRule="auto"/>
        <w:ind w:left="720"/>
      </w:pPr>
      <w:r>
        <w:rPr>
          <w:lang w:val="fr_FR" w:bidi="fr_FR"/>
        </w:rPr>
      </w:r>
      <w:r>
        <w:rPr>
          <w:lang w:val="fr_FR" w:bidi="fr_FR"/>
        </w:rPr>
        <w:t>les gens dans la ville qui crient.</w:t>
      </w:r>
    </w:p>
    <w:p>
      <w:pPr/>
      <w:r>
        <w:rPr>
          <w:lang w:val="fr_FR" w:bidi="fr_FR"/>
        </w:rPr>
      </w:r>
      <w:r>
        <w:rPr>
          <w:lang w:val="fr_FR" w:bidi="fr_FR"/>
        </w:rPr>
        <w:t>En groupe, réfléchissez aux différentes parties du passage.</w:t>
      </w:r>
    </w:p>
    <w:p>
      <w:pPr/>
      <w:r>
        <w:rPr>
          <w:lang w:val="fr_FR" w:bidi="fr_FR"/>
        </w:rPr>
      </w:r>
      <w:r>
        <w:rPr>
          <w:lang w:val="fr_FR" w:bidi="fr_FR"/>
        </w:rPr>
        <w:t>Vous pouvez changer l'ordre des événements au début de la première scène. Après avoir fini leur repas avec Abraham par les arbres de Mamré, les trois hommes se lèvent et partent. Abraham marche avec eux pour leur dire au revoir. À un certain point haut dans les collines, ils se tiennent tous debout et regardent dans la vallée vers la ville de Sodome.</w:t>
      </w:r>
    </w:p>
    <w:p>
      <w:pPr/>
      <w:r>
        <w:rPr>
          <w:lang w:val="fr_FR" w:bidi="fr_FR"/>
        </w:rPr>
      </w:r>
      <w:r>
        <w:rPr>
          <w:lang w:val="fr_FR" w:bidi="fr_FR"/>
        </w:rPr>
        <w:t>Arrêtez ici et sur une carte, montrez à l'équipe les grands arbres de Mamré, la ville de Sodome et l'endroit où Abraham et les hommes se sont probablement arrêtés pour regarder sur Sodome. Mettez cet audio en pause ici.</w:t>
      </w:r>
    </w:p>
    <w:p>
      <w:pPr/>
      <w:r>
        <w:rPr>
          <w:lang w:val="fr_FR" w:bidi="fr_FR"/>
        </w:rPr>
      </w:r>
      <w:r>
        <w:rPr>
          <w:lang w:val="fr_FR" w:bidi="fr_FR"/>
        </w:rPr>
        <w:t>Ensuite, l'Eternel se demande « Dois-je cacher mon plan à Abraham C'est une question à laquelle Sarah ne s'attend pas à recevoir une réponse. L'Eternel parle à lui-même ici. Nous ne savons pas si l'Eternel parle à haute voix ou pense juste cela.</w:t>
      </w:r>
    </w:p>
    <w:p>
      <w:pPr/>
      <w:r>
        <w:rPr>
          <w:lang w:val="fr_FR" w:bidi="fr_FR"/>
        </w:rPr>
      </w:r>
      <w:r>
        <w:rPr>
          <w:lang w:val="fr_FR" w:bidi="fr_FR"/>
        </w:rPr>
        <w:t>L'Eternel continue : « Abraham sera l'ancêtre d'une grande et puissante nation et toutes les nations sur terre seront bénies à travers lui ». La façon dont l'Eternel dit cette phrase montre que ce qu'il dit se produira définitivement. Parce que Abraham deviendra un ancêtre important d'une grande nation, l'Eternel veut révéler ses plans à Abraham</w:t>
      </w:r>
    </w:p>
    <w:p>
      <w:pPr/>
      <w:r>
        <w:rPr>
          <w:lang w:val="fr_FR" w:bidi="fr_FR"/>
        </w:rPr>
      </w:r>
      <w:r>
        <w:rPr>
          <w:lang w:val="fr_FR" w:bidi="fr_FR"/>
        </w:rPr>
        <w:t>L'Eternel continue à expliquer pourquoi Abraham sera l'ancêtre d'une grande nation. L'Eternel a choisi Abraham pour ce rôle important. En tant que l'ancêtre d'une grande nation, l'Eternel enseignera à ses enfants et à leurs familles comment vivre de la façon dont l'Eternel veut qu'ils vivent.</w:t>
      </w:r>
    </w:p>
    <w:p>
      <w:pPr/>
      <w:r>
        <w:rPr>
          <w:lang w:val="fr_FR" w:bidi="fr_FR"/>
        </w:rPr>
      </w:r>
      <w:r>
        <w:rPr>
          <w:lang w:val="fr_FR" w:bidi="fr_FR"/>
        </w:rPr>
        <w:t xml:space="preserve">L'Eternel parle maintenant directement à Abraham. L'Eternel dit : « J'ai entendu les gens crier contre Sodome et Gomorrhe parce qu'ils font des choses très pécheresse Je vais pour voir si leurs actions sont aussi mauvaises que ce que j'ai entendu. Si ce n'est pas le cas, je saurai ». </w:t>
      </w:r>
    </w:p>
    <w:p>
      <w:pPr/>
      <w:r>
        <w:rPr>
          <w:lang w:val="fr_FR" w:bidi="fr_FR"/>
        </w:rPr>
      </w:r>
      <w:r>
        <w:rPr>
          <w:lang w:val="fr_FR" w:bidi="fr_FR"/>
        </w:rPr>
        <w:t>Arrêtez-vous ici. En groupe, regardez les villes de Sodome et Gomorrhe sur une carte. Mettez cet audio en pause ici.</w:t>
      </w:r>
    </w:p>
    <w:p>
      <w:pPr/>
      <w:r>
        <w:rPr>
          <w:lang w:val="fr_FR" w:bidi="fr_FR"/>
        </w:rPr>
      </w:r>
      <w:r>
        <w:rPr>
          <w:lang w:val="fr_FR" w:bidi="fr_FR"/>
        </w:rPr>
        <w:t>Les deux autres hommes partent et commencent à voyager vers Sodome. Mais Abraham reste debout devant Dieu. Il veut demander à l'Eternel une faveur pour les personnes justes à Sodome.</w:t>
      </w:r>
    </w:p>
    <w:p>
      <w:pPr/>
      <w:r>
        <w:rPr>
          <w:lang w:val="fr_FR" w:bidi="fr_FR"/>
        </w:rPr>
      </w:r>
      <w:r>
        <w:rPr>
          <w:lang w:val="fr_FR" w:bidi="fr_FR"/>
        </w:rPr>
        <w:t>Visualisez la conversation dans la troisième scène. Abraham vient auprès de l'Eternel Abraham dit : « Détruiras-tu vraiment l'innocent avec le coupable ? » Les mots que le passage utilise pour innocent et coupable se réfèrent aux gens. Abraham demande si Yahweh détruira vraiment les personnes innocentes avec des personnes coupables. Il ne s'attend pas à une réponse à cette question. Au lieu de cela, Abraham essaie de dire qu'il serait mauvais de détruire les personnes innocentes aux côtés des personnes coupables.</w:t>
      </w:r>
    </w:p>
    <w:p>
      <w:pPr/>
      <w:r>
        <w:rPr>
          <w:lang w:val="fr_FR" w:bidi="fr_FR"/>
        </w:rPr>
      </w:r>
      <w:r>
        <w:rPr>
          <w:lang w:val="fr_FR" w:bidi="fr_FR"/>
        </w:rPr>
        <w:t>Abraham continue : « Que faire s'il y a 50 personnes innocentes dans la ville ? » Ici et tout au long du reste de ses questions, Abraham imagine une situation possible qui peut ou ne peut pas exister. Il peut ou ne pas y avoir des personnes innocentes dans la ville.</w:t>
      </w:r>
    </w:p>
    <w:p>
      <w:pPr/>
      <w:r>
        <w:rPr>
          <w:lang w:val="fr_FR" w:bidi="fr_FR"/>
        </w:rPr>
      </w:r>
      <w:r>
        <w:rPr>
          <w:lang w:val="fr_FR" w:bidi="fr_FR"/>
        </w:rPr>
        <w:t>Abraham continue : « Détruiras-tu vraiment la ville et ne l'épargneras-tu pas pour sauver les 50 personnes innocentes ? Il serait impensable pour toi de faire une telle chose, détruire l'innocent avec le coupable, tuer à la fois l'innocent et le coupable. Il serait impensable ! Ne voudras-tu pas faire ce qui est juste ? » Ici, Abraham se répète pour mettre en évidence son argument. Abraham dit à Yahweh ce qu'il sait qui est Yahweh et comment Yahweh agit. Abraham essaie de convaincre Yahweh de ne pas détruire à la fois les personnes innocentes et coupables en disant que ce n'est pas quelque chose que Yahweh ferait.</w:t>
      </w:r>
    </w:p>
    <w:p>
      <w:pPr/>
      <w:r>
        <w:rPr>
          <w:lang w:val="fr_FR" w:bidi="fr_FR"/>
        </w:rPr>
      </w:r>
      <w:r>
        <w:rPr>
          <w:lang w:val="fr_FR" w:bidi="fr_FR"/>
        </w:rPr>
        <w:t>Arrêtez-vous ici et discutez en groupe : Parlez d'une période où vous avez essayé de convaincre quelqu'un que vous savez qu'il ne ferait jamais quelque chose de mal. Comment as-tu dit cela ? Quels mots ou expressions utilisez-vous pour montrer que vous ne croyez pas que quelqu'un fera quelque chose de mal ? Mettez cet audio en pause ici.</w:t>
      </w:r>
    </w:p>
    <w:p>
      <w:pPr/>
      <w:r>
        <w:rPr>
          <w:lang w:val="fr_FR" w:bidi="fr_FR"/>
        </w:rPr>
      </w:r>
      <w:r>
        <w:rPr>
          <w:lang w:val="fr_FR" w:bidi="fr_FR"/>
        </w:rPr>
        <w:t>Et Yahweh dit : « Si je trouve 50 personnes innocentes à Sodome, je leur épargnerai toute la ville ».</w:t>
      </w:r>
    </w:p>
    <w:p>
      <w:pPr/>
      <w:r>
        <w:rPr>
          <w:lang w:val="fr_FR" w:bidi="fr_FR"/>
        </w:rPr>
      </w:r>
      <w:r>
        <w:rPr>
          <w:lang w:val="fr_FR" w:bidi="fr_FR"/>
        </w:rPr>
        <w:t>Abraham parle à nouveau et dit : « Seigneur, s'il vous plaît permettez-moi de continuer à vous parler même si je suis seulement un humain. Que faire si au lieu de 50 personnes justes, il y a seulement 45 ? Détruiras-tu toute la ville parce qu'il y a cinq personnes moins Ici, Abraham parle humblement et respectueusement Abraham dit qu'il sait que Yahweh est beaucoup plus grand que lui.</w:t>
      </w:r>
    </w:p>
    <w:p>
      <w:pPr/>
      <w:r>
        <w:rPr>
          <w:lang w:val="fr_FR" w:bidi="fr_FR"/>
        </w:rPr>
      </w:r>
      <w:r>
        <w:rPr>
          <w:lang w:val="fr_FR" w:bidi="fr_FR"/>
        </w:rPr>
        <w:t>Dans la section suivante de l'histoire, Abraham parle avec Yahweh. Abraham demande au « Seigneur » ou « seigneur » s'il détruira la ville s'il trouve des personnes innocentes dans la ville. Chaque fois que Abraham demande à Yahweh il abaisse le nombre à propos duquel il demande à Yahweh Les deux premières fois, Abraham abaisse le nombre de cinq personnes. Les trois dernières fois Abraham abaisse le nombre de 10 personnes. Chaque fois, Yahweh répond qu'il ne détruira pas la ville s'il trouve ce nombre de personnes innocentes dans la ville.</w:t>
      </w:r>
    </w:p>
    <w:p>
      <w:pPr/>
      <w:r>
        <w:rPr>
          <w:lang w:val="fr_FR" w:bidi="fr_FR"/>
        </w:rPr>
      </w:r>
      <w:r>
        <w:rPr>
          <w:lang w:val="fr_FR" w:bidi="fr_FR"/>
        </w:rPr>
        <w:t>Enfin, Abraham dit : « Seigneur, s'il vous plaît ne soyez pas en colère contre moi si je parle une fois de plus. Que faire s'il y a seulement 10 personnes innocentes ? » C'est la partie la plus importante de ce passage C'est le plus bas nombre de personnes à propos de laquelle Abraham demande.</w:t>
      </w:r>
    </w:p>
    <w:p>
      <w:pPr/>
      <w:r>
        <w:rPr>
          <w:lang w:val="fr_FR" w:bidi="fr_FR"/>
        </w:rPr>
      </w:r>
      <w:r>
        <w:rPr>
          <w:lang w:val="fr_FR" w:bidi="fr_FR"/>
        </w:rPr>
        <w:t>Arrêtez-vous ici. Discutez en groupe : Racontez une histoire de votre culture qui a beaucoup d'action. Quand vous arrivez à la partie la plus importante de l'histoire, faites attention à la façon dont vous racontez cette partie de l'histoire. Quelles expressions utilisez-vous ? Qu'elle voix utilisez-vous ? Comment montrez-vous que c'est la partie la plus importante de l'histoire ? Mettez cet audio en pause ici.</w:t>
      </w:r>
    </w:p>
    <w:p>
      <w:pPr/>
      <w:r>
        <w:rPr>
          <w:lang w:val="fr_FR" w:bidi="fr_FR"/>
        </w:rPr>
      </w:r>
      <w:r>
        <w:rPr>
          <w:lang w:val="fr_FR" w:bidi="fr_FR"/>
        </w:rPr>
        <w:t>Et l'Eternel répond : "Ensuite, je ne détruirai pas la ville à cause de ces 10 personnes".</w:t>
      </w:r>
    </w:p>
    <w:p>
      <w:pPr/>
      <w:r>
        <w:rPr>
          <w:lang w:val="fr_FR" w:bidi="fr_FR"/>
        </w:rPr>
      </w:r>
      <w:r>
        <w:rPr>
          <w:lang w:val="fr_FR" w:bidi="fr_FR"/>
        </w:rPr>
        <w:t>Visualisez la fin de l'histoire. Quand l'Eternel termine de parler avec Abraham, il continue sur son chemin. Abraham revient à la maison dans sa tente.</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 xml:space="preserve">Ecoutez la version audio de Genèse 18:16–33 dans la version la plus facile à comprendre </w:t>
      </w:r>
    </w:p>
    <w:p>
      <w:pPr/>
      <w:r>
        <w:rPr>
          <w:lang w:val="fr_FR" w:bidi="fr_FR"/>
        </w:rPr>
      </w:r>
      <w:r>
        <w:rPr>
          <w:lang w:val="fr_FR" w:bidi="fr_FR"/>
        </w:rPr>
        <w:t xml:space="preserve">À cette étape, le groupe va mettre en scène le passage. </w:t>
      </w:r>
    </w:p>
    <w:p>
      <w:pPr/>
      <w:r>
        <w:rPr>
          <w:lang w:val="fr_FR" w:bidi="fr_FR"/>
        </w:rPr>
      </w:r>
      <w:r>
        <w:rPr>
          <w:lang w:val="fr_FR" w:bidi="fr_FR"/>
        </w:rPr>
        <w:t>Il y a deux parties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Dieu ou l'Eternel</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les deux autres visiteurs</w:t>
      </w:r>
    </w:p>
    <w:p>
      <w:pPr>
        <w:pStyle w:val="ListBullet"/>
        <w:spacing w:line="240" w:lineRule="auto"/>
        <w:ind w:left="720"/>
      </w:pPr>
      <w:r>
        <w:rPr>
          <w:lang w:val="fr_FR" w:bidi="fr_FR"/>
        </w:rPr>
      </w:r>
      <w:r>
        <w:rPr>
          <w:lang w:val="fr_FR" w:bidi="fr_FR"/>
        </w:rPr>
        <w:t>les gens dans la ville qui crient.</w:t>
      </w:r>
    </w:p>
    <w:p>
      <w:pPr/>
      <w:r>
        <w:rPr>
          <w:lang w:val="fr_FR" w:bidi="fr_FR"/>
        </w:rPr>
      </w:r>
      <w:r>
        <w:rPr>
          <w:lang w:val="fr_FR" w:bidi="fr_FR"/>
        </w:rPr>
        <w:t>Vous allez travailler en groupe et jouer le passage deux fois. Vous devriez le jouer dans votre propre langue.</w:t>
      </w:r>
    </w:p>
    <w:p>
      <w:pPr/>
      <w:r>
        <w:rPr>
          <w:lang w:val="fr_FR" w:bidi="fr_FR"/>
        </w:rPr>
      </w:r>
      <w:r>
        <w:rPr>
          <w:lang w:val="fr_FR" w:bidi="fr_FR"/>
        </w:rPr>
        <w:t>Tout d'abord, jouez l'histoire sans vous arrêter. Faites attention au dialogue, au mouvement, à l'intrigue et à la chronologie du passage. Assurez-vous de ne pas éviter de jouer les parties importantes, ni les parties difficiles. Aidez-vous les uns les autres à vous souvenir de chaque partie du passage.</w:t>
      </w:r>
    </w:p>
    <w:p>
      <w:pPr/>
      <w:r>
        <w:rPr>
          <w:lang w:val="fr_FR" w:bidi="fr_FR"/>
        </w:rPr>
      </w:r>
      <w:r>
        <w:rPr>
          <w:lang w:val="fr_FR" w:bidi="fr_FR"/>
        </w:rPr>
        <w:t>Arrêtez cet enregistrement ici, pendant que vous jouez le passage.</w:t>
      </w:r>
    </w:p>
    <w:p>
      <w:pPr/>
      <w:r>
        <w:rPr>
          <w:lang w:val="fr_FR" w:bidi="fr_FR"/>
        </w:rPr>
      </w:r>
      <w:r>
        <w:rPr>
          <w:lang w:val="fr_FR" w:bidi="fr_FR"/>
        </w:rPr>
        <w:t>Le groupe doit représenter ce passage une deuxième fois. Pendant la présentation,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Arrêtez cet enregistrement ici, et jouez une deuxième fois le passage.</w:t>
      </w:r>
    </w:p>
    <w:p>
      <w:pPr/>
      <w:r>
        <w:rPr>
          <w:lang w:val="fr_FR" w:bidi="fr_FR"/>
        </w:rPr>
      </w:r>
      <w:r>
        <w:rPr>
          <w:lang w:val="fr_FR" w:bidi="fr_FR"/>
        </w:rPr>
        <w:t>Voici un exemple de mise en scène et de réponses possibles.</w:t>
      </w:r>
    </w:p>
    <w:p>
      <w:pPr/>
      <w:r>
        <w:rPr>
          <w:lang w:val="fr_FR" w:bidi="fr_FR"/>
        </w:rPr>
      </w:r>
      <w:r>
        <w:rPr>
          <w:lang w:val="fr_FR" w:bidi="fr_FR"/>
        </w:rPr>
        <w:t>Les trois hommes se lèvent mangent avec Abraham et commencent à voyager vers Sodome. Abraham marche avec eux pour dire au revoir. L'Eternel dit à lui-même : "Dois-je cacher mon plan à Abraham Abraham aura définitivement beaucoup de descendants qui deviendront une nation forte et toutes les nations sur terre seront bénies à travers Abraham J'ai choisi Abraham pour qu'il enseigne à ses fils et à leurs familles à vivre de la manière que je veux les faire en faisant ce qui est juste et juste. Ensuite, je ferai ce que j'ai promis pour Abraham</w:t>
      </w:r>
    </w:p>
    <w:p>
      <w:pPr/>
      <w:r>
        <w:rPr>
          <w:lang w:val="fr_FR" w:bidi="fr_FR"/>
        </w:rPr>
      </w:r>
      <w:r>
        <w:rPr>
          <w:lang w:val="fr_FR" w:bidi="fr_FR"/>
        </w:rPr>
        <w:t>Ainsi, l'Eternel dit à Abraham : « J'ai entendu un grand cri des villes de Sodome et de Gomorrhe parce qu'ils font tellement de mal. Je vais voir si leurs actions sont aussi mauvaises que j'ai entendu. Si ce n'est pas le cas, je veux savoir. Ensuite, les deux autres hommes se tournent et continuent à voyager vers Sodome, mais l'Eternel reste avec Abraham.</w:t>
      </w:r>
    </w:p>
    <w:p>
      <w:pPr/>
      <w:r>
        <w:rPr>
          <w:lang w:val="fr_FR" w:bidi="fr_FR"/>
        </w:rPr>
      </w:r>
      <w:r>
        <w:rPr>
          <w:lang w:val="fr_FR" w:bidi="fr_FR"/>
        </w:rPr>
        <w:t>Mettez la scène en pause. Demandez à la personne qui joue l'Eternel "Que ressens-tu ou penses-tu ? La personne pourrait répondre des choses comme : "Je veux dire à Abraham ce que je suis sur le point de faire" ou "J'ai choisi Abraham pour avoir une relation avec moi, donc je dois être ouvert et honnête à propos de ce que je fais" ou "Je veux savoir si je peux faire confiance à Abraham avec mes plans" ou "J'invite Abraham à avoir une conversation avec moi". Redémarrez la scène.</w:t>
      </w:r>
    </w:p>
    <w:p>
      <w:pPr/>
      <w:r>
        <w:rPr>
          <w:lang w:val="fr_FR" w:bidi="fr_FR"/>
        </w:rPr>
      </w:r>
      <w:r>
        <w:rPr>
          <w:lang w:val="fr_FR" w:bidi="fr_FR"/>
        </w:rPr>
        <w:t>Abraham s'est approché de l'Eternel. Il dit : « Seigneur, détruiras-tu à la fois les innocents et les coupables ? Que faire s'il y a 50 personnes innocentes là ? Détruiras-tu toujours les villes et ne les épargneras-tu pas à cause des gens innocents ? Vous ne feriez sûrement pas une telle chose, détruisant l'innocent avec le coupable. Ensuite, vous traiteriez les gens innocents et les coupables de la même manière. Vous ne feriez sûrement pas cela ! Le juge de toute la terre ne doit-il pas faire ce qui est juste ? »</w:t>
      </w:r>
    </w:p>
    <w:p>
      <w:pPr/>
      <w:r>
        <w:rPr>
          <w:lang w:val="fr_FR" w:bidi="fr_FR"/>
        </w:rPr>
      </w:r>
      <w:r>
        <w:rPr>
          <w:lang w:val="fr_FR" w:bidi="fr_FR"/>
        </w:rPr>
        <w:t>Mettez la scène en pause. Demandez à la personne qui joue le rôle de Abraham « Que ressens tu? ou Que penses-tu ? La personne pourrait répondre des choses comme : "Je m'approche de Dieu humblement" ou "J'ai peur que Dieu détruise à la fois l'innocent et le coupable ce qui n'est pas ce qu'un bon juge ferait" ou "Je sais Dieu donc je veux plaider pour la miséricorde pour le peuple de Sodome et de Gomorrhe" ou "J'ai peur que mon neveu Lot qui vit à Sodome soit détruit" ou "Je veux savoir que je peux faire confiance au jugement de Dieu". Redémarrez la scène.</w:t>
      </w:r>
    </w:p>
    <w:p>
      <w:pPr/>
      <w:r>
        <w:rPr>
          <w:lang w:val="fr_FR" w:bidi="fr_FR"/>
        </w:rPr>
      </w:r>
      <w:r>
        <w:rPr>
          <w:lang w:val="fr_FR" w:bidi="fr_FR"/>
        </w:rPr>
        <w:t>L'Eternel répond : « Si je trouve 50 personnes justes à Sodome, je ne détruirai pas la ville pour eux ».</w:t>
      </w:r>
    </w:p>
    <w:p>
      <w:pPr/>
      <w:r>
        <w:rPr>
          <w:lang w:val="fr_FR" w:bidi="fr_FR"/>
        </w:rPr>
      </w:r>
      <w:r>
        <w:rPr>
          <w:lang w:val="fr_FR" w:bidi="fr_FR"/>
        </w:rPr>
        <w:t>Ensuite, Abraham dit : "Depuis que j'ai commencé à parler, laissez-moi parler plus même si je suis seulement humain. Imaginez qu'il y a seulement 45 personnes justes plutôt que 50. Détruiras-tu toute la ville parce qu'il y a cinq personnes moins justes ? »</w:t>
      </w:r>
    </w:p>
    <w:p>
      <w:pPr/>
      <w:r>
        <w:rPr>
          <w:lang w:val="fr_FR" w:bidi="fr_FR"/>
        </w:rPr>
      </w:r>
      <w:r>
        <w:rPr>
          <w:lang w:val="fr_FR" w:bidi="fr_FR"/>
        </w:rPr>
        <w:t>L'Eternel répond : "Je ne détruirai pas la ville si je trouve 45 personnes innocentes là".</w:t>
      </w:r>
    </w:p>
    <w:p>
      <w:pPr/>
      <w:r>
        <w:rPr>
          <w:lang w:val="fr_FR" w:bidi="fr_FR"/>
        </w:rPr>
      </w:r>
      <w:r>
        <w:rPr>
          <w:lang w:val="fr_FR" w:bidi="fr_FR"/>
        </w:rPr>
        <w:t>Abraham dit : "Que faire si seulement 40 sont trouvés là ?"</w:t>
      </w:r>
    </w:p>
    <w:p>
      <w:pPr/>
      <w:r>
        <w:rPr>
          <w:lang w:val="fr_FR" w:bidi="fr_FR"/>
        </w:rPr>
      </w:r>
      <w:r>
        <w:rPr>
          <w:lang w:val="fr_FR" w:bidi="fr_FR"/>
        </w:rPr>
        <w:t>L'Eternel répond : "Je ne détruirai pas la ville si je trouve 45 personnes innocentes là".</w:t>
      </w:r>
    </w:p>
    <w:p>
      <w:pPr/>
      <w:r>
        <w:rPr>
          <w:lang w:val="fr_FR" w:bidi="fr_FR"/>
        </w:rPr>
      </w:r>
      <w:r>
        <w:rPr>
          <w:lang w:val="fr_FR" w:bidi="fr_FR"/>
        </w:rPr>
        <w:t>Abraham supplie : "Seigneur, s'il vous plaît ne pas être en colère et laissez-moi parler. Que faire si vous trouvez seulement 30 personnes innocentes ? »</w:t>
      </w:r>
    </w:p>
    <w:p>
      <w:pPr/>
      <w:r>
        <w:rPr>
          <w:lang w:val="fr_FR" w:bidi="fr_FR"/>
        </w:rPr>
      </w:r>
      <w:r>
        <w:rPr>
          <w:lang w:val="fr_FR" w:bidi="fr_FR"/>
        </w:rPr>
        <w:t>L'Eternel répond : "Je ne détruirai pas la ville si je trouve 30 personnes innocentes là".</w:t>
      </w:r>
    </w:p>
    <w:p>
      <w:pPr/>
      <w:r>
        <w:rPr>
          <w:lang w:val="fr_FR" w:bidi="fr_FR"/>
        </w:rPr>
      </w:r>
      <w:r>
        <w:rPr>
          <w:lang w:val="fr_FR" w:bidi="fr_FR"/>
        </w:rPr>
        <w:t xml:space="preserve">Abraham dit : "Depuis que j'ai osé parler au Seigneur, Seigneur, laissez-moi continuer. Que faire s'il y a seulement 20 innocentes ? » </w:t>
      </w:r>
    </w:p>
    <w:p>
      <w:pPr/>
      <w:r>
        <w:rPr>
          <w:lang w:val="fr_FR" w:bidi="fr_FR"/>
        </w:rPr>
      </w:r>
      <w:r>
        <w:rPr>
          <w:lang w:val="fr_FR" w:bidi="fr_FR"/>
        </w:rPr>
        <w:t>L'Eternel répond : "Je ne détruirai pas la ville si je trouve 20 personnes innocentes là".</w:t>
      </w:r>
    </w:p>
    <w:p>
      <w:pPr/>
      <w:r>
        <w:rPr>
          <w:lang w:val="fr_FR" w:bidi="fr_FR"/>
        </w:rPr>
      </w:r>
      <w:r>
        <w:rPr>
          <w:lang w:val="fr_FR" w:bidi="fr_FR"/>
        </w:rPr>
        <w:t xml:space="preserve">Enfin, Abraham dit : "Seigneur, s'il te plaît ne te mets pas en colère si je parle une fois de plus. Que faire s'il y a seulement 10 personnes innocentes ? » </w:t>
      </w:r>
    </w:p>
    <w:p>
      <w:pPr/>
      <w:r>
        <w:rPr>
          <w:lang w:val="fr_FR" w:bidi="fr_FR"/>
        </w:rPr>
      </w:r>
      <w:r>
        <w:rPr>
          <w:lang w:val="fr_FR" w:bidi="fr_FR"/>
        </w:rPr>
        <w:t>L'Eternel répond : "Ensuite, je ne le détruirai pas pour ces 10 personnes".</w:t>
      </w:r>
    </w:p>
    <w:p>
      <w:pPr/>
      <w:r>
        <w:rPr>
          <w:lang w:val="fr_FR" w:bidi="fr_FR"/>
        </w:rPr>
      </w:r>
      <w:r>
        <w:rPr>
          <w:lang w:val="fr_FR" w:bidi="fr_FR"/>
        </w:rPr>
        <w:t>Terminez la scène. Demandez à la personne qui joue l'Eternel "Que ressens-tu ou penses-tu ? La personne pourrait répondre des choses comme : "Je veux qu'Abraham parle avec moi" ou "Je ne détruirai pas à la fois les gens innocents et les coupables". Demandez à la personne qui joue le rôle de Abraham « Que ressens tu? ou Que penses-tu ? La personne pourrait répondre des choses comme : "Je suis soulagé que Dieu ne s'est pas mis en colère avec mes demandes" ou "Je suis soulagé que Dieu ne détruira pas l'innocent et le coupable ensemble" ou "J'espère qu'il y a assez de personnes innocentes à Sodome que Dieu ne détruira pas la ville" ou "Je suis étonné que Dieu m'a laissé parler avec lui de son plan".</w:t>
      </w:r>
      <w:r>
        <w:rPr>
          <w:lang w:val="fr_FR" w:bidi="fr_FR"/>
        </w:rPr>
      </w:r>
    </w:p>
    <w:p>
      <w:pPr>
        <w:pStyle w:val="Heading3"/>
      </w:pPr>
      <w:r>
        <w:rPr>
          <w:lang w:val="fr_FR" w:bidi="fr_FR"/>
        </w:rPr>
        <w:t>Combler les Lacunes</w:t>
      </w:r>
    </w:p>
    <w:p>
      <w:pPr/>
      <w:r>
        <w:rPr>
          <w:lang w:val="fr_FR" w:bidi="fr_FR"/>
        </w:rPr>
      </w:r>
      <w:r>
        <w:rPr>
          <w:lang w:val="fr_FR" w:bidi="fr_FR"/>
        </w:rPr>
        <w:t xml:space="preserve">Ecoutez la version audio de Genèse 18:16–33 dans la version la plus facile à comprendre </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Les hommes se sont levés pour manger et ont regardé vers Sodome. Pendant qu'ils sont partis, Abraham est allé avec eux pour les raccompagner sur leur chemin.</w:t>
      </w:r>
    </w:p>
    <w:p>
      <w:pPr/>
      <w:r>
        <w:rPr>
          <w:lang w:val="fr_FR" w:bidi="fr_FR"/>
        </w:rPr>
      </w:r>
      <w:r>
        <w:rPr>
          <w:b/>
          <w:lang w:val="fr_FR" w:bidi="fr_FR"/>
        </w:rPr>
        <w:t>Dieu</w:t>
      </w:r>
      <w:r>
        <w:rPr>
          <w:lang w:val="fr_FR" w:bidi="fr_FR"/>
        </w:rPr>
        <w:t xml:space="preserve"> a parlé. Ce passage utilise le nom personnel de Dieu, l'</w:t>
      </w:r>
      <w:r>
        <w:rPr>
          <w:b/>
          <w:lang w:val="fr_FR" w:bidi="fr_FR"/>
        </w:rPr>
        <w:t>Eternel</w:t>
      </w:r>
      <w:r>
        <w:rPr>
          <w:lang w:val="fr_FR" w:bidi="fr_FR"/>
        </w:rPr>
        <w:t xml:space="preserve"> Cependant, quand Abraham parle avec Dieu, il utilise le titre </w:t>
      </w:r>
      <w:r>
        <w:rPr>
          <w:b/>
          <w:lang w:val="fr_FR" w:bidi="fr_FR"/>
        </w:rPr>
        <w:t>Adonaï</w:t>
      </w:r>
      <w:r>
        <w:rPr>
          <w:lang w:val="fr_FR" w:bidi="fr_FR"/>
        </w:rPr>
        <w:t>, un autre nom pour Dieu. Adonaï est un titre qui signifie Seigneur, maître ou monsieur. Cependant, Abraham savait probablement à ce moment qu'il parlait à Dieu</w:t>
      </w:r>
    </w:p>
    <w:p>
      <w:pPr/>
      <w:r>
        <w:rPr>
          <w:lang w:val="fr_FR" w:bidi="fr_FR"/>
        </w:rPr>
      </w:r>
      <w:r>
        <w:rPr>
          <w:lang w:val="fr_FR" w:bidi="fr_FR"/>
        </w:rPr>
        <w:t xml:space="preserve">Regardez </w:t>
      </w:r>
      <w:r>
        <w:rPr>
          <w:lang w:val="fr_FR" w:bidi="fr_FR"/>
        </w:rPr>
        <w:t>Dieu</w:t>
      </w:r>
      <w:r>
        <w:rPr>
          <w:lang w:val="fr_FR" w:bidi="fr_FR"/>
        </w:rPr>
        <w:t xml:space="preserve"> et </w:t>
      </w:r>
      <w:r>
        <w:rPr>
          <w:lang w:val="fr_FR" w:bidi="fr_FR"/>
        </w:rPr>
        <w:t>Adonaï</w:t>
      </w:r>
      <w:r>
        <w:rPr>
          <w:lang w:val="fr_FR" w:bidi="fr_FR"/>
        </w:rPr>
        <w:t xml:space="preserve"> ou </w:t>
      </w:r>
      <w:r>
        <w:rPr>
          <w:lang w:val="fr_FR" w:bidi="fr_FR"/>
        </w:rPr>
        <w:t>Seigneur</w:t>
      </w:r>
      <w:r>
        <w:rPr>
          <w:lang w:val="fr_FR" w:bidi="fr_FR"/>
        </w:rPr>
        <w:t xml:space="preserve"> dans le glossaire principal et traduisez les mots de la même manière que vous les avez traduits dans les histoires précédentes. Mettez cet audio en pause ici.</w:t>
      </w:r>
    </w:p>
    <w:p>
      <w:pPr/>
      <w:r>
        <w:rPr>
          <w:lang w:val="fr_FR" w:bidi="fr_FR"/>
        </w:rPr>
      </w:r>
      <w:r>
        <w:rPr>
          <w:lang w:val="fr_FR" w:bidi="fr_FR"/>
        </w:rPr>
        <w:t xml:space="preserve">L'Eternel a demandé : « Dois-je cacher mon plan à Abraham Les descendants d'Abraham deviendront une grande et puissante </w:t>
      </w:r>
      <w:r>
        <w:rPr>
          <w:b/>
          <w:lang w:val="fr_FR" w:bidi="fr_FR"/>
        </w:rPr>
        <w:t>nation</w:t>
      </w:r>
      <w:r>
        <w:rPr>
          <w:lang w:val="fr_FR" w:bidi="fr_FR"/>
        </w:rPr>
        <w:t xml:space="preserve"> et toutes les nations sur terre seront </w:t>
      </w:r>
      <w:r>
        <w:rPr>
          <w:b/>
          <w:lang w:val="fr_FR" w:bidi="fr_FR"/>
        </w:rPr>
        <w:t>bénis</w:t>
      </w:r>
      <w:r>
        <w:rPr>
          <w:lang w:val="fr_FR" w:bidi="fr_FR"/>
        </w:rPr>
        <w:t xml:space="preserve"> à travers Abraham Une nation ici signifie un groupe de personnes qui ont un territoire spécifique et un gouvernement. Bénir fait référence à la façon dont Dieu aide, fait du bien ou favorise quelqu'un ou quelque chose. Regardez </w:t>
      </w:r>
      <w:r>
        <w:rPr>
          <w:lang w:val="fr_FR" w:bidi="fr_FR"/>
        </w:rPr>
        <w:t>nation</w:t>
      </w:r>
      <w:r>
        <w:rPr>
          <w:lang w:val="fr_FR" w:bidi="fr_FR"/>
        </w:rPr>
        <w:t xml:space="preserve"> et </w:t>
      </w:r>
      <w:r>
        <w:rPr>
          <w:lang w:val="fr_FR" w:bidi="fr_FR"/>
        </w:rPr>
        <w:t>béni</w:t>
      </w:r>
      <w:r>
        <w:rPr>
          <w:lang w:val="fr_FR" w:bidi="fr_FR"/>
        </w:rPr>
        <w:t xml:space="preserve"> dans le glossaire principal et utilisez les mêmes mots que ceux que vous avez utilisés dans les passages précédents.</w:t>
      </w:r>
    </w:p>
    <w:p>
      <w:pPr/>
      <w:r>
        <w:rPr>
          <w:lang w:val="fr_FR" w:bidi="fr_FR"/>
        </w:rPr>
      </w:r>
      <w:r>
        <w:rPr>
          <w:lang w:val="fr_FR" w:bidi="fr_FR"/>
        </w:rPr>
        <w:t xml:space="preserve">J'ai choisi Abraham pour qu'il enseigne à ses fils et à leurs familles à vivre de la manière que je veux les faire en faisant ce qui est </w:t>
      </w:r>
      <w:r>
        <w:rPr>
          <w:b/>
          <w:lang w:val="fr_FR" w:bidi="fr_FR"/>
        </w:rPr>
        <w:t>juste</w:t>
      </w:r>
      <w:r>
        <w:rPr>
          <w:lang w:val="fr_FR" w:bidi="fr_FR"/>
        </w:rPr>
        <w:t xml:space="preserve"> et </w:t>
      </w:r>
      <w:r>
        <w:rPr>
          <w:b/>
          <w:lang w:val="fr_FR" w:bidi="fr_FR"/>
        </w:rPr>
        <w:t>juste</w:t>
      </w:r>
      <w:r>
        <w:rPr>
          <w:lang w:val="fr_FR" w:bidi="fr_FR"/>
        </w:rPr>
        <w:t>. Ensuite, je ferai ce que j'ai promis pour Abraham Dans l'AT, l'idée de la Justice est fondée sur un aspect relationnel. avec l'Eternel et les gens ou entre différentes personnes La justice se réfère à la sainteté, à la position droite ou à l'innocence. Vous devrez décrire le concept de justice de la même manière partout dans votre traduction. Par exemple il est possible de décrire la justice comme une relation juste avec Dieu. Vous pouvez aussi le décrire dans une terminologie juridique comme "irréprochable / innocent". Ces concepts peuvent également être décrits des façons suivantes :</w:t>
      </w:r>
    </w:p>
    <w:p>
      <w:pPr>
        <w:pStyle w:val="ListBullet"/>
        <w:spacing w:line="240" w:lineRule="auto"/>
        <w:ind w:left="720"/>
      </w:pPr>
      <w:r>
        <w:rPr>
          <w:lang w:val="fr_FR" w:bidi="fr_FR"/>
        </w:rPr>
      </w:r>
      <w:r>
        <w:rPr>
          <w:lang w:val="fr_FR" w:bidi="fr_FR"/>
        </w:rPr>
        <w:t>être juste aux yeux de Dieu</w:t>
      </w:r>
    </w:p>
    <w:p>
      <w:pPr>
        <w:pStyle w:val="ListBullet"/>
        <w:spacing w:line="240" w:lineRule="auto"/>
        <w:ind w:left="720"/>
      </w:pPr>
      <w:r>
        <w:rPr>
          <w:lang w:val="fr_FR" w:bidi="fr_FR"/>
        </w:rPr>
      </w:r>
      <w:r>
        <w:rPr>
          <w:lang w:val="fr_FR" w:bidi="fr_FR"/>
        </w:rPr>
        <w:t>être en règle devant Dieu</w:t>
      </w:r>
    </w:p>
    <w:p>
      <w:pPr>
        <w:pStyle w:val="ListBullet"/>
        <w:spacing w:line="240" w:lineRule="auto"/>
        <w:ind w:left="720"/>
      </w:pPr>
      <w:r>
        <w:rPr>
          <w:lang w:val="fr_FR" w:bidi="fr_FR"/>
        </w:rPr>
      </w:r>
      <w:r>
        <w:rPr>
          <w:lang w:val="fr_FR" w:bidi="fr_FR"/>
        </w:rPr>
        <w:t>être accepté par Dieu</w:t>
      </w:r>
    </w:p>
    <w:p>
      <w:pPr/>
      <w:r>
        <w:rPr>
          <w:lang w:val="fr_FR" w:bidi="fr_FR"/>
        </w:rPr>
      </w:r>
      <w:r>
        <w:rPr>
          <w:lang w:val="fr_FR" w:bidi="fr_FR"/>
        </w:rPr>
        <w:t>Votre public peut aussi avoir des figures de discours qui décrivent le concept de justice, comme "avoir un cœur droit, être droit, être irréprochable / innocent, marcher dans la voie de Dieu" ou des choses comme cela. Vous devez tenir compte de ces éléments lorsque vous choisissez la formulation appropriée pour traduire ces termes. Rappelez-vous que, dans la Bible, on ne peut pas être juste par soi-même ou en faisant suffisamment de bonnes choses. Le terme ou l'expression que vous utilisez pour définir la justice ne doit pas se baser sur des bonnes œuvres.</w:t>
      </w:r>
    </w:p>
    <w:p>
      <w:pPr/>
      <w:r>
        <w:rPr>
          <w:lang w:val="fr_FR" w:bidi="fr_FR"/>
        </w:rPr>
      </w:r>
      <w:r>
        <w:rPr>
          <w:lang w:val="fr_FR" w:bidi="fr_FR"/>
        </w:rPr>
        <w:t>Arrêtez-vous ici et discutez du mot dans votre langue que vous utiliserez pour justice.</w:t>
      </w:r>
    </w:p>
    <w:p>
      <w:pPr/>
      <w:r>
        <w:rPr>
          <w:lang w:val="fr_FR" w:bidi="fr_FR"/>
        </w:rPr>
      </w:r>
      <w:r>
        <w:rPr>
          <w:lang w:val="fr_FR" w:bidi="fr_FR"/>
        </w:rPr>
        <w:t xml:space="preserve">Regardez le terme </w:t>
      </w:r>
      <w:r>
        <w:rPr>
          <w:lang w:val="fr_FR" w:bidi="fr_FR"/>
        </w:rPr>
        <w:t>justice</w:t>
      </w:r>
      <w:r>
        <w:rPr>
          <w:lang w:val="fr_FR" w:bidi="fr_FR"/>
        </w:rPr>
        <w:t xml:space="preserve"> dans le glossaire principal et utilisez le même mot ici que celui que vous avez utilisé dans les histoires précédentes.</w:t>
      </w:r>
    </w:p>
    <w:p>
      <w:pPr/>
      <w:r>
        <w:rPr>
          <w:lang w:val="fr_FR" w:bidi="fr_FR"/>
        </w:rPr>
      </w:r>
      <w:r>
        <w:rPr>
          <w:b/>
          <w:lang w:val="fr_FR" w:bidi="fr_FR"/>
        </w:rPr>
        <w:t>La justice</w:t>
      </w:r>
      <w:r>
        <w:rPr>
          <w:lang w:val="fr_FR" w:bidi="fr_FR"/>
        </w:rPr>
        <w:t xml:space="preserve"> se réfère à prendre des décisions juridiques équitables ou de bonnes décisions en général.</w:t>
      </w:r>
    </w:p>
    <w:p>
      <w:pPr/>
      <w:r>
        <w:rPr>
          <w:lang w:val="fr_FR" w:bidi="fr_FR"/>
        </w:rPr>
      </w:r>
      <w:r>
        <w:rPr>
          <w:lang w:val="fr_FR" w:bidi="fr_FR"/>
        </w:rPr>
        <w:t xml:space="preserve">Ainsi, Dieu a dit à Abraham : « J'ai entendu un grand cri de Sodome et de Gomorrhe parce que leur </w:t>
      </w:r>
      <w:r>
        <w:rPr>
          <w:b/>
          <w:lang w:val="fr_FR" w:bidi="fr_FR"/>
        </w:rPr>
        <w:t>péché</w:t>
      </w:r>
      <w:r>
        <w:rPr>
          <w:lang w:val="fr_FR" w:bidi="fr_FR"/>
        </w:rPr>
        <w:t xml:space="preserve"> est tellement nombreux Le péché se réfère à un acte de désobéissance à Dieu. Assurez-vous que le mot que vous utilisez ici ne signifie pas que quelqu'un a échoué à accomplir un acte religieux comme la prière rituelle ou en suivant certaines règles religieuses. Regardez l'</w:t>
      </w:r>
      <w:r>
        <w:rPr>
          <w:lang w:val="fr_FR" w:bidi="fr_FR"/>
        </w:rPr>
        <w:t>Eternel</w:t>
      </w:r>
      <w:r>
        <w:rPr>
          <w:lang w:val="fr_FR" w:bidi="fr_FR"/>
        </w:rPr>
        <w:t xml:space="preserve"> dans le glossaire principal et utilisez le même mot ici que celui que vous avez utilisé dans les passages précédents. </w:t>
      </w:r>
    </w:p>
    <w:p>
      <w:pPr/>
      <w:r>
        <w:rPr>
          <w:lang w:val="fr_FR" w:bidi="fr_FR"/>
        </w:rPr>
      </w:r>
      <w:r>
        <w:rPr>
          <w:lang w:val="fr_FR" w:bidi="fr_FR"/>
        </w:rPr>
        <w:t xml:space="preserve">Dieu a continué : "Je vais maintenant pour voir si leurs actions sont aussi </w:t>
      </w:r>
      <w:r>
        <w:rPr>
          <w:b/>
          <w:lang w:val="fr_FR" w:bidi="fr_FR"/>
        </w:rPr>
        <w:t>méchantes</w:t>
      </w:r>
      <w:r>
        <w:rPr>
          <w:lang w:val="fr_FR" w:bidi="fr_FR"/>
        </w:rPr>
        <w:t xml:space="preserve"> que ce que j'ai entendu. Si ce n'est pas le cas, je veux savoir. Méchant se réfère à quelque chose qui est très mauvais ou pécheur. « Méchant » est le contraire de juste. Les deux mots se réfèrent à des types de personnes dans ce passage. Utilisez les mêmes mots pour "juste" et "méchant" tout au long de cette histoire. </w:t>
      </w:r>
      <w:r>
        <w:rPr>
          <w:lang w:val="fr_FR" w:bidi="fr_FR"/>
        </w:rPr>
        <w:t>Eternel</w:t>
      </w:r>
      <w:r>
        <w:rPr>
          <w:lang w:val="fr_FR" w:bidi="fr_FR"/>
        </w:rPr>
        <w:t xml:space="preserve"> se trouve dans le glossaire principal.</w:t>
      </w:r>
    </w:p>
    <w:p>
      <w:pPr/>
      <w:r>
        <w:rPr>
          <w:lang w:val="fr_FR" w:bidi="fr_FR"/>
        </w:rPr>
      </w:r>
      <w:r>
        <w:rPr>
          <w:lang w:val="fr_FR" w:bidi="fr_FR"/>
        </w:rPr>
        <w:t xml:space="preserve">Abraham a continué : "Le </w:t>
      </w:r>
      <w:r>
        <w:rPr>
          <w:b/>
          <w:lang w:val="fr_FR" w:bidi="fr_FR"/>
        </w:rPr>
        <w:t>juge</w:t>
      </w:r>
      <w:r>
        <w:rPr>
          <w:lang w:val="fr_FR" w:bidi="fr_FR"/>
        </w:rPr>
        <w:t xml:space="preserve"> de toute la terre ne doit-il pas faire ce qui est juste ?" Un juge décide qui est innocent ou coupable et quelle punition méritent les coupables.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de ce passage. Écoutez-le dans la traduction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Un membre du groupe doit raconter une partie de l'histoire et s'arrêter. Un autre membre du groupe doit raconter la partie suivante de l'histoire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19:1–29</w:t>
      </w:r>
      <w:r>
        <w:rPr>
          <w:lang w:val="fr_FR" w:bidi="fr_FR"/>
        </w:rPr>
      </w:r>
    </w:p>
    <w:p>
      <w:pPr>
        <w:pStyle w:val="Heading3"/>
      </w:pPr>
      <w:r>
        <w:rPr>
          <w:lang w:val="fr_FR" w:bidi="fr_FR"/>
        </w:rPr>
        <w:t>Écouter et Cœur</w:t>
      </w:r>
    </w:p>
    <w:p>
      <w:pPr/>
      <w:r>
        <w:rPr>
          <w:lang w:val="fr_FR" w:bidi="fr_FR"/>
        </w:rPr>
      </w:r>
      <w:r>
        <w:rPr>
          <w:lang w:val="fr_FR" w:bidi="fr_FR"/>
        </w:rPr>
        <w:t>Dans cette étape, écoutez Genèse 19:1–29 et gardez le dans vos coeurs Ecoutez une version audio de Genèse 19:1–29 trois fois dans trois différentes versions si possible Ensuite, parlez des questions suivantes en groupe:</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n'avez pas aimé ou n'avez-vous pas compris dans ce passage ?</w:t>
      </w:r>
    </w:p>
    <w:p>
      <w:pPr>
        <w:pStyle w:val="ListBullet"/>
        <w:spacing w:line="240" w:lineRule="auto"/>
        <w:ind w:left="720"/>
      </w:pPr>
      <w:r>
        <w:rPr>
          <w:lang w:val="fr_FR" w:bidi="fr_FR"/>
        </w:rPr>
      </w:r>
      <w:r>
        <w:rPr>
          <w:lang w:val="fr_FR" w:bidi="fr_FR"/>
        </w:rPr>
        <w:t xml:space="preserve">Que nous dit ce passage sur Dieu ?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pouvons -nous mettre ce passage en pratique dans notre vie quotidienne ?</w:t>
      </w:r>
    </w:p>
    <w:p>
      <w:pPr>
        <w:pStyle w:val="ListBullet"/>
        <w:spacing w:line="240" w:lineRule="auto"/>
        <w:ind w:left="720"/>
      </w:pPr>
      <w:r>
        <w:rPr>
          <w:lang w:val="fr_FR" w:bidi="fr_FR"/>
        </w:rPr>
      </w:r>
      <w:r>
        <w:rPr>
          <w:lang w:val="fr_FR" w:bidi="fr_FR"/>
        </w:rPr>
        <w:t>Qui connaissez 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Ecoutez la version audio de Genèse 19:1–29 dans la version la plus facile à comprendre </w:t>
      </w:r>
    </w:p>
    <w:p>
      <w:pPr/>
      <w:r>
        <w:rPr>
          <w:lang w:val="fr_FR" w:bidi="fr_FR"/>
        </w:rPr>
      </w:r>
      <w:r>
        <w:rPr>
          <w:lang w:val="fr_FR" w:bidi="fr_FR"/>
        </w:rPr>
        <w:t>C'est la troixième histoire d'une série de quatre histoires sur Abraham et Lot. Dans les histoires précédentes, trois hommes rendirent visite à Abraham et mangèrent avec lui Ensuite, l'un des hommes qui était l'Eternel ou Dieu parla avec Abraham de son plan de détruire Sodome et Gomorrhe Pendant que l'Eternel parlait avec Abraham, les deux autres hommes continuèrent à voyager à Sodome Cette histoire décrit ce qui s'est passé quand ces deux hommes atteignirent Sodome L'Eternel détruisit Sodome et Gomorrhe, mais sauva Lot et la famille de Lot pour Abraham</w:t>
      </w:r>
    </w:p>
    <w:p>
      <w:pPr/>
      <w:r>
        <w:rPr>
          <w:lang w:val="fr_FR" w:bidi="fr_FR"/>
        </w:rPr>
      </w:r>
      <w:r>
        <w:rPr>
          <w:lang w:val="fr_FR" w:bidi="fr_FR"/>
        </w:rPr>
        <w:t>Les deux hommes arrivèrent à Sodome en soirée Ils sont probablement arrivés à Sodome le soir du même jour qu'ils mangèrent avec Abraham Cette histoire appelle les deux hommes soit « deux hommes ou deux anges Un « ange » est un être surnaturel et spirituel qui est un messager de Dieu. Les Anges apparaissent souvent aux humains sous forme humaine Ils viennent souvent avec un message spécifique pour les humains ou pour faire une tâche spécifique.</w:t>
      </w:r>
    </w:p>
    <w:p>
      <w:pPr/>
      <w:r>
        <w:rPr>
          <w:lang w:val="fr_FR" w:bidi="fr_FR"/>
        </w:rPr>
      </w:r>
      <w:r>
        <w:rPr>
          <w:lang w:val="fr_FR" w:bidi="fr_FR"/>
        </w:rPr>
        <w:t>Arrêtez-vous ici et discutez en groupe : Comment décrivez-vous des êtres spirituels similaires dans votre culture ? Si vous avez ces types d'êtres spirituels dans votre culture, que font-ils ? Mettez cet audio en pause ici.</w:t>
      </w:r>
    </w:p>
    <w:p>
      <w:pPr/>
      <w:r>
        <w:rPr>
          <w:lang w:val="fr_FR" w:bidi="fr_FR"/>
        </w:rPr>
      </w:r>
      <w:r>
        <w:rPr>
          <w:lang w:val="fr_FR" w:bidi="fr_FR"/>
        </w:rPr>
        <w:t>Lot était assis près de l'entrée de la ville de Sodome Un mur entourait probablement Sodome pour la protéger donc l'entrée à Sodome était probablement une porte dans le mur Dans cette culture, les gens utilisaient la région autour d'une porte de la ville comme lieu de réunion Les chefs de communauté se réunissaient aux portes de la ville pour discuter de questions importantes, faire des affaires et administrer la justice . Même si Lot était un étranger, il était un homme important dans la ville. Lot était le seul chef de communauté qui salua les deux hommes.</w:t>
      </w:r>
    </w:p>
    <w:p>
      <w:pPr/>
      <w:r>
        <w:rPr>
          <w:lang w:val="fr_FR" w:bidi="fr_FR"/>
        </w:rPr>
      </w:r>
      <w:r>
        <w:rPr>
          <w:lang w:val="fr_FR" w:bidi="fr_FR"/>
        </w:rPr>
        <w:t xml:space="preserve">Arrêtez-vous ici. En groupe, regardez ensemble une image de la porte d'une ville. </w:t>
      </w:r>
    </w:p>
    <w:p>
      <w:pPr/>
      <w:r>
        <w:rPr>
          <w:lang w:val="fr_FR" w:bidi="fr_FR"/>
        </w:rPr>
      </w:r>
      <w:r>
        <w:rPr>
          <w:lang w:val="fr_FR" w:bidi="fr_FR"/>
        </w:rPr>
        <w:t>Arrêtez-vous ici et discutez en groupe : Qu'appellez-vous des lieux de réunion similaires dans votre culture ? Décrivez ces lieux de réunion. Mettez cet audio en pause ici.</w:t>
      </w:r>
    </w:p>
    <w:p>
      <w:pPr/>
      <w:r>
        <w:rPr>
          <w:lang w:val="fr_FR" w:bidi="fr_FR"/>
        </w:rPr>
      </w:r>
      <w:r>
        <w:rPr>
          <w:lang w:val="fr_FR" w:bidi="fr_FR"/>
        </w:rPr>
        <w:t>Quand Lot vit les anges, il se leva pour les rencontrer. Lot accueillit les deux anges et s'inclina avec son visage au sol. Ce geste était une salutation qui montrait un grand respect. Normalement, les visiteurs montraient ce genre de respect à leurs hôtes. Lot montrait plus de respect à ces hommes que la normale parce qu'il était l'hôte et ils étaient les invités.</w:t>
      </w:r>
    </w:p>
    <w:p>
      <w:pPr/>
      <w:r>
        <w:rPr>
          <w:lang w:val="fr_FR" w:bidi="fr_FR"/>
        </w:rPr>
      </w:r>
      <w:r>
        <w:rPr>
          <w:lang w:val="fr_FR" w:bidi="fr_FR"/>
        </w:rPr>
        <w:t>Arrêtez-vous ici et discutez en groupe : Comment décrivez-vous le respect dans votre culture ? Mettez cet audio en pause ici.</w:t>
      </w:r>
    </w:p>
    <w:p>
      <w:pPr/>
      <w:r>
        <w:rPr>
          <w:lang w:val="fr_FR" w:bidi="fr_FR"/>
        </w:rPr>
      </w:r>
      <w:r>
        <w:rPr>
          <w:lang w:val="fr_FR" w:bidi="fr_FR"/>
        </w:rPr>
        <w:t>Lot dit : « Mes seigneurs, s'il vous plaît, venez à la maison de votre serviteur ». Ici, Lot parla très poliment et avec respect en disant « mes seigneurs » ou « mes seigneurs » et en s'appelant le serviteur des anges. Lot n'a probablement pas réalisé que les hommes étaient des anges à ce stade.</w:t>
      </w:r>
    </w:p>
    <w:p>
      <w:pPr/>
      <w:r>
        <w:rPr>
          <w:lang w:val="fr_FR" w:bidi="fr_FR"/>
        </w:rPr>
      </w:r>
      <w:r>
        <w:rPr>
          <w:lang w:val="fr_FR" w:bidi="fr_FR"/>
        </w:rPr>
        <w:t>Lot continua : « Lavez vos pieds et passez la nuit. Ensuite, vous pouvez vous lever tôt le matin et continuer votre voyage ». Dans la culture de Lot, il était poli d'offrir à un invité de l'eau pour se laver pieds. Les anges portaient probablement sandales et avaient voyagé sur une route poussiéreuse.</w:t>
      </w:r>
    </w:p>
    <w:p>
      <w:pPr/>
      <w:r>
        <w:rPr>
          <w:lang w:val="fr_FR" w:bidi="fr_FR"/>
        </w:rPr>
      </w:r>
      <w:r>
        <w:rPr>
          <w:lang w:val="fr_FR" w:bidi="fr_FR"/>
        </w:rPr>
        <w:t>Les deux anges répondirent : « Non, nous passerons juste la nuit ici sur la place de la ville ». Dans cette culture, il était poli de refuser une invitation la première fois que quelqu'un vous invitait chez lui. La place de la ville où les anges dirent qu'ils passeraient la nuit se réfère à un large espace ouvert qui peut avoir été utilisé pour la réunion par la porte de la ville où Lot était assis.</w:t>
      </w:r>
    </w:p>
    <w:p>
      <w:pPr/>
      <w:r>
        <w:rPr>
          <w:lang w:val="fr_FR" w:bidi="fr_FR"/>
        </w:rPr>
      </w:r>
      <w:r>
        <w:rPr>
          <w:lang w:val="fr_FR" w:bidi="fr_FR"/>
        </w:rPr>
        <w:t>Mais Lot insista si fortement que finalement les deux anges allèrent chez lui avec lui. Lot prépare un repas pour eux. Lot ordonna probablement aux serviteurs de faire le repas. Le repas comprenait du pain fait sans levure. Le pain fait sans levure était probablement du pain plat qui pouvait être fait rapidement pour des invités inattendus. Ce pain est différent que le pain que Sarah fit pour ces invités quand ils étaient chez elle. Ce pain est plat, dur et croustillant. Ici, Lot traite les deux anges comme des invités honorés.</w:t>
      </w:r>
    </w:p>
    <w:p>
      <w:pPr/>
      <w:r>
        <w:rPr>
          <w:lang w:val="fr_FR" w:bidi="fr_FR"/>
        </w:rPr>
      </w:r>
      <w:r>
        <w:rPr>
          <w:lang w:val="fr_FR" w:bidi="fr_FR"/>
        </w:rPr>
        <w:t>Arrêtez-vous ici et montrez une photo du plat et du pain dur que Lot fit pour ses invités. Discutez en groupe : Comment honorez-vous les invités dans votre culture ? Mettez cet audio en pause ici.</w:t>
      </w:r>
    </w:p>
    <w:p>
      <w:pPr/>
      <w:r>
        <w:rPr>
          <w:lang w:val="fr_FR" w:bidi="fr_FR"/>
        </w:rPr>
      </w:r>
      <w:r>
        <w:rPr>
          <w:lang w:val="fr_FR" w:bidi="fr_FR"/>
        </w:rPr>
        <w:t>Avant que Lot et les deux anges n'aillent se coucher pour la nuit, tous les hommes de Sodome, des jeunes hommes aux vieux hommes vinrent de toute la ville et entourèrent la maison de Lot. La foule d'hommes cria à Lot : « Où sont les hommes qui restent chez toi cette nuit? Apportez-les nous pour que nous puissions les connaître ! » L'expression « pour que nous puissions les connaître » signifiait « pour que nous puissions avoir des relations sexuelles avec eux ».</w:t>
      </w:r>
    </w:p>
    <w:p>
      <w:pPr/>
      <w:r>
        <w:rPr>
          <w:lang w:val="fr_FR" w:bidi="fr_FR"/>
        </w:rPr>
      </w:r>
      <w:r>
        <w:rPr>
          <w:lang w:val="fr_FR" w:bidi="fr_FR"/>
        </w:rPr>
        <w:t>Arrêtez-vous ici et discutez en groupe : Comment parlez-vous des gens ayant des relations sexuelles les uns avec les autres ? Quelles expressions utilisez-vous quand vous parlez de relations sexuelles dans un grand groupe avec des hommes et des femmes ? Mettez cet audio en pause ici.</w:t>
      </w:r>
    </w:p>
    <w:p>
      <w:pPr/>
      <w:r>
        <w:rPr>
          <w:lang w:val="fr_FR" w:bidi="fr_FR"/>
        </w:rPr>
      </w:r>
      <w:r>
        <w:rPr>
          <w:lang w:val="fr_FR" w:bidi="fr_FR"/>
        </w:rPr>
        <w:t>Lot sortit pour parler avec les hommes de Sodome. Il ferma la porte de sa maison derrière lui. Lot dit : « S'il vous plaît, mes amis, ne faites pas une chose aussi terrible. Écoutez, j'ai deux filles qui n'ont jamais été avec un homme ». Cela signifiait que les filles de Lot n'avaient jamais eu de relations sexuelles avec des hommes.</w:t>
      </w:r>
    </w:p>
    <w:p>
      <w:pPr/>
      <w:r>
        <w:rPr>
          <w:lang w:val="fr_FR" w:bidi="fr_FR"/>
        </w:rPr>
      </w:r>
      <w:r>
        <w:rPr>
          <w:lang w:val="fr_FR" w:bidi="fr_FR"/>
        </w:rPr>
        <w:t>Lot continua : « Laissez-moi vous apporter mes deux filles et vous pouvez faire ce que vous voulez avec elles. Mais s'il vous plaît, laissez ces hommes seuls. Ils sont mes invités et sous la protection de mon toit." L'expression « sous la protection de mon toit » signifiait que les hommes étaient sous la protection de Lot. Dans la culture de Lot, un hôte était chargé de garder ses invités en sécurité.</w:t>
      </w:r>
    </w:p>
    <w:p>
      <w:pPr/>
      <w:r>
        <w:rPr>
          <w:lang w:val="fr_FR" w:bidi="fr_FR"/>
        </w:rPr>
      </w:r>
      <w:r>
        <w:rPr>
          <w:lang w:val="fr_FR" w:bidi="fr_FR"/>
        </w:rPr>
        <w:t>Mais les hommes de Sodome crièrent : « Sortez de notre chemin ! Cet homme, Lot vint en ville comme un étranger et maintenant, il agit comme notre juge ! Lot, nous te traiterons beaucoup pire que ces autres hommes ! » Et ils poussèrent fort contre Lot et se déplacèrent vers Lot pour briser sa porte.</w:t>
      </w:r>
    </w:p>
    <w:p>
      <w:pPr/>
      <w:r>
        <w:rPr>
          <w:lang w:val="fr_FR" w:bidi="fr_FR"/>
        </w:rPr>
      </w:r>
      <w:r>
        <w:rPr>
          <w:lang w:val="fr_FR" w:bidi="fr_FR"/>
        </w:rPr>
        <w:t>Mais les deux anges restant avec Lot tendent la main, tirent Lot dans la maison et ferment la porte. Ensuite, ils aveuglèrent soudainement tous les hommes de Sodome qui étaient à la porte, à la fois les jeunes hommes et les vieux hommes pour que les hommes s'épuisent en cherchant la porte. Les anges peuvent avoir aveuglé les hommes avec un éclair de lumière ou ils peuvent avoir juste rendu les hommes si confus qu'ils étaient incapables de trouver la porte de la maison de Lot.</w:t>
      </w:r>
    </w:p>
    <w:p>
      <w:pPr/>
      <w:r>
        <w:rPr>
          <w:lang w:val="fr_FR" w:bidi="fr_FR"/>
        </w:rPr>
      </w:r>
      <w:r>
        <w:rPr>
          <w:lang w:val="fr_FR" w:bidi="fr_FR"/>
        </w:rPr>
        <w:t>Ensuite, les deux anges avertirent Lot. Ils dirent à Lot de rassembler tout le monde dans sa famille et sa maison et de les sortir de la ville. Ils dirent : « Nous sommes sur le point de détruire cette ville parce le cri contre elle est si sérieux que Dieu nous a envoyés pour la détruire ». Le « cri » contre la ville était le son que quelqu'un ferait s'il était opprimé ou en détresse ou très, très triste.</w:t>
      </w:r>
    </w:p>
    <w:p>
      <w:pPr/>
      <w:r>
        <w:rPr>
          <w:lang w:val="fr_FR" w:bidi="fr_FR"/>
        </w:rPr>
      </w:r>
      <w:r>
        <w:rPr>
          <w:lang w:val="fr_FR" w:bidi="fr_FR"/>
        </w:rPr>
        <w:t>Ainsi, Lot se précipita pour dire aux hommes que ses filles allaient marier : « vite! Quittez la ville ! Dieu est sur le point de le détruire ». Mais les jeunes hommes pensaient que Lot plaisantait - ils pensaient que Lot les trompait.</w:t>
      </w:r>
    </w:p>
    <w:p>
      <w:pPr/>
      <w:r>
        <w:rPr>
          <w:lang w:val="fr_FR" w:bidi="fr_FR"/>
        </w:rPr>
      </w:r>
      <w:r>
        <w:rPr>
          <w:lang w:val="fr_FR" w:bidi="fr_FR"/>
        </w:rPr>
        <w:t>Juste avant que le soleil ne commence à se lever, les anges dirent à Lot « Dépêche-toi Prends ta femme et tes deux filles qui sont ici ou bien vous serez détruits quand cette ville sera punie. Mais Lot hésita. Ainsi, les Anges saisirent la main de Lot et les mains de sa femme et de deux filles. Les anges les conduisirent en toute sécurité hors de la ville parce que Dieu avait pitié de Lot.</w:t>
      </w:r>
    </w:p>
    <w:p>
      <w:pPr/>
      <w:r>
        <w:rPr>
          <w:lang w:val="fr_FR" w:bidi="fr_FR"/>
        </w:rPr>
      </w:r>
      <w:r>
        <w:rPr>
          <w:lang w:val="fr_FR" w:bidi="fr_FR"/>
        </w:rPr>
        <w:t>Quand les anges les emmenèrent hors de la ville, l'un des anges dit : « Échappez-vousi pour votre vie ! Ne regardez pas en arrière et ne vous arrêtez pas dans la vallée. Fuyez dans les collines pour ne pas être détruit."</w:t>
      </w:r>
    </w:p>
    <w:p>
      <w:pPr/>
      <w:r>
        <w:rPr>
          <w:lang w:val="fr_FR" w:bidi="fr_FR"/>
        </w:rPr>
      </w:r>
      <w:r>
        <w:rPr>
          <w:lang w:val="fr_FR" w:bidi="fr_FR"/>
        </w:rPr>
        <w:t>Arrêtez-vous ici et regardez en groupe Sodome et les collines où l'ange a dit à Lot d'y fuir sur la carte. Mettez cet audio en pause ici.</w:t>
      </w:r>
    </w:p>
    <w:p>
      <w:pPr/>
      <w:r>
        <w:rPr>
          <w:lang w:val="fr_FR" w:bidi="fr_FR"/>
        </w:rPr>
      </w:r>
      <w:r>
        <w:rPr>
          <w:lang w:val="fr_FR" w:bidi="fr_FR"/>
        </w:rPr>
        <w:t>Lot demanda si les anges pouvaient l'envoyer dans un petit village à proximité. L'un des anges dit : « Très bien, j'exaucerai aussi ta demande. Je ne détruirai pas ce petit village. Dépêche-toi! Fuis-en parce que je ne peux rien faire jusqu'à ce que tu arrives là-bas C'est pourquoi le village était connu plus tard comme Soar ce qui signifiait « petit endroit ».</w:t>
      </w:r>
    </w:p>
    <w:p>
      <w:pPr/>
      <w:r>
        <w:rPr>
          <w:lang w:val="fr_FR" w:bidi="fr_FR"/>
        </w:rPr>
      </w:r>
      <w:r>
        <w:rPr>
          <w:lang w:val="fr_FR" w:bidi="fr_FR"/>
        </w:rPr>
        <w:t>Arrêtez-vous ici et regardez Soar sur la carte en groupe. Mettez cet audio en pause ici.</w:t>
      </w:r>
    </w:p>
    <w:p>
      <w:pPr/>
      <w:r>
        <w:rPr>
          <w:lang w:val="fr_FR" w:bidi="fr_FR"/>
        </w:rPr>
      </w:r>
      <w:r>
        <w:rPr>
          <w:lang w:val="fr_FR" w:bidi="fr_FR"/>
        </w:rPr>
        <w:t>Lot atteignit le village de Soar pendant que le soleil se levait et il commença à faire clair. Ensuite, l'Eternel fit pleuvoir du ciel du soufre brûlant sur Sodome et Gomorrhe Le soufre est une roche jaune malodorante qui brûle facilement et fait un feu qui est difficile à éteindre. L'Eternel fit tomber du ciel le soufre flamboyant et le feu.</w:t>
      </w:r>
    </w:p>
    <w:p>
      <w:pPr/>
      <w:r>
        <w:rPr>
          <w:lang w:val="fr_FR" w:bidi="fr_FR"/>
        </w:rPr>
      </w:r>
      <w:r>
        <w:rPr>
          <w:lang w:val="fr_FR" w:bidi="fr_FR"/>
        </w:rPr>
        <w:t>Arrêtez-vous ici. En groupe, regardez une image de soufre. Mettez cet audio en pause ici.</w:t>
      </w:r>
    </w:p>
    <w:p>
      <w:pPr/>
      <w:r>
        <w:rPr>
          <w:lang w:val="fr_FR" w:bidi="fr_FR"/>
        </w:rPr>
      </w:r>
      <w:r>
        <w:rPr>
          <w:lang w:val="fr_FR" w:bidi="fr_FR"/>
        </w:rPr>
        <w:t>Ainsi, l'Eternel détruisit complètement Sodome et Gomorrhe avec les autres villes et villages dans la même vallée Dieu détruisit tous les gens qui vivaient dans les villes et les villages et chaque plante qui poussait dans la vallée.</w:t>
      </w:r>
    </w:p>
    <w:p>
      <w:pPr/>
      <w:r>
        <w:rPr>
          <w:lang w:val="fr_FR" w:bidi="fr_FR"/>
        </w:rPr>
      </w:r>
      <w:r>
        <w:rPr>
          <w:lang w:val="fr_FR" w:bidi="fr_FR"/>
        </w:rPr>
        <w:t>Arrêtez-vous ici et regardez Sodome, Gomorrhe et la région de la vallée sur la carte. Mettez cet audio en pause ici.</w:t>
      </w:r>
    </w:p>
    <w:p>
      <w:pPr/>
      <w:r>
        <w:rPr>
          <w:lang w:val="fr_FR" w:bidi="fr_FR"/>
        </w:rPr>
      </w:r>
      <w:r>
        <w:rPr>
          <w:lang w:val="fr_FR" w:bidi="fr_FR"/>
        </w:rPr>
        <w:t>Mais la femme de Lot regarda Sodome pendant que Lot et sa famille s'échappèrent. Elle s'est transformée en une colonne de sel.</w:t>
      </w:r>
    </w:p>
    <w:p>
      <w:pPr/>
      <w:r>
        <w:rPr>
          <w:lang w:val="fr_FR" w:bidi="fr_FR"/>
        </w:rPr>
      </w:r>
      <w:r>
        <w:rPr>
          <w:lang w:val="fr_FR" w:bidi="fr_FR"/>
        </w:rPr>
        <w:t>Abraham se leva tôt ce matin et se hâta à l'endroit où il s'était debout et avait parlé avec l'Eternel.</w:t>
      </w:r>
    </w:p>
    <w:p>
      <w:pPr/>
      <w:r>
        <w:rPr>
          <w:lang w:val="fr_FR" w:bidi="fr_FR"/>
        </w:rPr>
      </w:r>
      <w:r>
        <w:rPr>
          <w:lang w:val="fr_FR" w:bidi="fr_FR"/>
        </w:rPr>
        <w:t>Arrêtez-vous ici et regardez en groupe l'endroit dans les collines où Abraham se dépêcha sur la carte Mettez cet audio en pause ici.</w:t>
      </w:r>
    </w:p>
    <w:p>
      <w:pPr/>
      <w:r>
        <w:rPr>
          <w:lang w:val="fr_FR" w:bidi="fr_FR"/>
        </w:rPr>
      </w:r>
      <w:r>
        <w:rPr>
          <w:lang w:val="fr_FR" w:bidi="fr_FR"/>
        </w:rPr>
        <w:t>Abraham regarda à travers la vallée vers Sodome et Gomorrhe Il regarda comme des colonnes de fumée s'élevaient des villes comme la fumée d'un four Ici, « four » se réfère aux fours utilisés pour faire de la poterie Ces fours créaient d'énormes feux avec beaucoup de fumée.</w:t>
      </w:r>
    </w:p>
    <w:p>
      <w:pPr/>
      <w:r>
        <w:rPr>
          <w:lang w:val="fr_FR" w:bidi="fr_FR"/>
        </w:rPr>
      </w:r>
      <w:r>
        <w:rPr>
          <w:lang w:val="fr_FR" w:bidi="fr_FR"/>
        </w:rPr>
        <w:t>Arrêtez-vous ici. En groupe, regardez une image de ce à quoi une tente aurait pu ressembler. Mettez cet audio en pause ici.</w:t>
      </w:r>
    </w:p>
    <w:p>
      <w:pPr/>
      <w:r>
        <w:rPr>
          <w:lang w:val="fr_FR" w:bidi="fr_FR"/>
        </w:rPr>
      </w:r>
      <w:r>
        <w:rPr>
          <w:lang w:val="fr_FR" w:bidi="fr_FR"/>
        </w:rPr>
        <w:t>l'Eternel détruisit Sodome et Gomorrhe il se rappela ce que Abraham avait demandé et mit Lot en sécurité Dieu emmena Lot du désastre qui prit l'endroit où Lot avait vécu.</w:t>
      </w:r>
      <w:r>
        <w:rPr>
          <w:lang w:val="fr_FR" w:bidi="fr_FR"/>
        </w:rPr>
      </w:r>
    </w:p>
    <w:p>
      <w:pPr>
        <w:pStyle w:val="Heading3"/>
      </w:pPr>
      <w:r>
        <w:rPr>
          <w:lang w:val="fr_FR" w:bidi="fr_FR"/>
        </w:rPr>
        <w:t>Définir les Scènes</w:t>
      </w:r>
    </w:p>
    <w:p>
      <w:pPr/>
      <w:r>
        <w:rPr>
          <w:lang w:val="fr_FR" w:bidi="fr_FR"/>
        </w:rPr>
      </w:r>
      <w:r>
        <w:rPr>
          <w:lang w:val="fr_FR" w:bidi="fr_FR"/>
        </w:rPr>
        <w:t xml:space="preserve">Ecoutez la version audio de Genèse 19:1–29 dans la version la plus facile à comprendre </w:t>
      </w:r>
    </w:p>
    <w:p>
      <w:pPr/>
      <w:r>
        <w:rPr>
          <w:lang w:val="fr_FR" w:bidi="fr_FR"/>
        </w:rPr>
      </w:r>
      <w:r>
        <w:rPr>
          <w:lang w:val="fr_FR" w:bidi="fr_FR"/>
        </w:rPr>
        <w:t>Dans cette étape, le groupe définira les différentes scènes, les personnages et le cadre du passage. Ensuite, le groupe visualisera le passage.</w:t>
      </w:r>
    </w:p>
    <w:p>
      <w:pPr/>
      <w:r>
        <w:rPr>
          <w:lang w:val="fr_FR" w:bidi="fr_FR"/>
        </w:rPr>
      </w:r>
      <w:r>
        <w:rPr>
          <w:lang w:val="fr_FR" w:bidi="fr_FR"/>
        </w:rPr>
        <w:t>Il y a six scènes dans ce passage.</w:t>
      </w:r>
    </w:p>
    <w:p>
      <w:pPr/>
      <w:r>
        <w:rPr>
          <w:lang w:val="fr_FR" w:bidi="fr_FR"/>
        </w:rPr>
      </w:r>
      <w:r>
        <w:rPr>
          <w:b/>
          <w:lang w:val="fr_FR" w:bidi="fr_FR"/>
        </w:rPr>
        <w:t>Dans la première scène :</w:t>
      </w:r>
      <w:r>
        <w:rPr>
          <w:lang w:val="fr_FR" w:bidi="fr_FR"/>
        </w:rPr>
        <w:t xml:space="preserve"> Ce soir-là, les deux anges sont arrivés à Sodome. Lot les a salués et les a emmenés dans sa maison.</w:t>
      </w:r>
    </w:p>
    <w:p>
      <w:pPr/>
      <w:r>
        <w:rPr>
          <w:lang w:val="fr_FR" w:bidi="fr_FR"/>
        </w:rPr>
      </w:r>
      <w:r>
        <w:rPr>
          <w:b/>
          <w:lang w:val="fr_FR" w:bidi="fr_FR"/>
        </w:rPr>
        <w:t>Dans la deuxième scène :</w:t>
      </w:r>
      <w:r>
        <w:rPr>
          <w:lang w:val="fr_FR" w:bidi="fr_FR"/>
        </w:rPr>
        <w:t xml:space="preserve"> Mais avant d'aller au lit pour la nuit, tous les hommes de Sodome, à la fois les jeunes hommes et les vieux hommes vinrent de toute la ville et entourèrent la maison. Ils ont exigé que Lot leur donne les deux anges, mais Lot a refusé. Les anges ont sauvé Lot des gens de la ville.</w:t>
      </w:r>
    </w:p>
    <w:p>
      <w:pPr/>
      <w:r>
        <w:rPr>
          <w:lang w:val="fr_FR" w:bidi="fr_FR"/>
        </w:rPr>
      </w:r>
      <w:r>
        <w:rPr>
          <w:b/>
          <w:lang w:val="fr_FR" w:bidi="fr_FR"/>
        </w:rPr>
        <w:t>Dans la troisième scène :</w:t>
      </w:r>
      <w:r>
        <w:rPr>
          <w:lang w:val="fr_FR" w:bidi="fr_FR"/>
        </w:rPr>
        <w:t xml:space="preserve"> Les anges ont dit à Lot de rassembler sa famille ensemble et de quitter Sodome parce qu'ils allaient détruire Sodome. Lot essaie de convaincre les futurs maris de sa fille de venir avec eux, mais ils ont refusé.</w:t>
      </w:r>
    </w:p>
    <w:p>
      <w:pPr/>
      <w:r>
        <w:rPr>
          <w:lang w:val="fr_FR" w:bidi="fr_FR"/>
        </w:rPr>
      </w:r>
      <w:r>
        <w:rPr>
          <w:b/>
          <w:lang w:val="fr_FR" w:bidi="fr_FR"/>
        </w:rPr>
        <w:t>Dans la quatrième scène :</w:t>
      </w:r>
      <w:r>
        <w:rPr>
          <w:lang w:val="fr_FR" w:bidi="fr_FR"/>
        </w:rPr>
        <w:t xml:space="preserve"> Quand le soleil se levait le matin, Lot hésitait à quitter la ville, les anges ont donc attrapé les mains de Lot, de sa femme et de ses filles et les ont conduits hors de la ville. Ils disent à Lot de fuir dans les collines, mais à Lot il a demandé s'ils pouvaient envoyer sa famille dans un petit village à proximité et les anges ont accepté.</w:t>
      </w:r>
    </w:p>
    <w:p>
      <w:pPr/>
      <w:r>
        <w:rPr>
          <w:lang w:val="fr_FR" w:bidi="fr_FR"/>
        </w:rPr>
      </w:r>
      <w:r>
        <w:rPr>
          <w:b/>
          <w:lang w:val="fr_FR" w:bidi="fr_FR"/>
        </w:rPr>
        <w:t>Dans la cinquième scène :</w:t>
      </w:r>
      <w:r>
        <w:rPr>
          <w:lang w:val="fr_FR" w:bidi="fr_FR"/>
        </w:rPr>
        <w:t xml:space="preserve"> Lot atteignit le village juste au moment où le soleil se levait et le ciel était devenu clair. Ensuite, l'Eternel a fait pleuvoir du feu du ciel sur Sodome et Gomorrhe. Il les a totalement détruites avec les autres villes et villages dans la vallée, effaçant toutes les personnes et les plantes. Mais la femme de Lot a regardé en arrière pendant qu'elle a suivi Lot et elle s'est transformée en un tas ou en une statue de sel.</w:t>
      </w:r>
    </w:p>
    <w:p>
      <w:pPr/>
      <w:r>
        <w:rPr>
          <w:lang w:val="fr_FR" w:bidi="fr_FR"/>
        </w:rPr>
      </w:r>
      <w:r>
        <w:rPr>
          <w:b/>
          <w:lang w:val="fr_FR" w:bidi="fr_FR"/>
        </w:rPr>
        <w:t>Dans la sixième scène :</w:t>
      </w:r>
      <w:r>
        <w:rPr>
          <w:lang w:val="fr_FR" w:bidi="fr_FR"/>
        </w:rPr>
        <w:t xml:space="preserve"> Abraham se leva tôt le matin et se hâta à l'endroit où il s'était tenu avec l'Eternel Il regarda à travers la vallée vers Sodome et Gomorrhe Il regarda comment des colonnes de fumée s'élevaient des villes comme la fumée d'un four Mais l'Eternel avait écouté la demande d'Abraham et avait gardé Lot sain. L'Eternel a épargné Lot du désastre qui a détruit les villes dans la vallée.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Deux anges</w:t>
      </w:r>
    </w:p>
    <w:p>
      <w:pPr>
        <w:pStyle w:val="ListBullet"/>
        <w:spacing w:line="240" w:lineRule="auto"/>
        <w:ind w:left="720"/>
      </w:pPr>
      <w:r>
        <w:rPr>
          <w:lang w:val="fr_FR" w:bidi="fr_FR"/>
        </w:rPr>
      </w:r>
      <w:r>
        <w:rPr>
          <w:lang w:val="fr_FR" w:bidi="fr_FR"/>
        </w:rPr>
        <w:t>Lot</w:t>
      </w:r>
    </w:p>
    <w:p>
      <w:pPr>
        <w:pStyle w:val="ListBullet"/>
        <w:spacing w:line="240" w:lineRule="auto"/>
        <w:ind w:left="720"/>
      </w:pPr>
      <w:r>
        <w:rPr>
          <w:lang w:val="fr_FR" w:bidi="fr_FR"/>
        </w:rPr>
      </w:r>
      <w:r>
        <w:rPr>
          <w:lang w:val="fr_FR" w:bidi="fr_FR"/>
        </w:rPr>
        <w:t xml:space="preserve">Jeunes hommes et vieux hommes dans la ville de Sodome </w:t>
      </w:r>
    </w:p>
    <w:p>
      <w:pPr>
        <w:pStyle w:val="ListBullet"/>
        <w:spacing w:line="240" w:lineRule="auto"/>
        <w:ind w:left="720"/>
      </w:pPr>
      <w:r>
        <w:rPr>
          <w:lang w:val="fr_FR" w:bidi="fr_FR"/>
        </w:rPr>
      </w:r>
      <w:r>
        <w:rPr>
          <w:lang w:val="fr_FR" w:bidi="fr_FR"/>
        </w:rPr>
        <w:t>Les deux filles de Lot</w:t>
      </w:r>
    </w:p>
    <w:p>
      <w:pPr>
        <w:pStyle w:val="ListBullet"/>
        <w:spacing w:line="240" w:lineRule="auto"/>
        <w:ind w:left="720"/>
      </w:pPr>
      <w:r>
        <w:rPr>
          <w:lang w:val="fr_FR" w:bidi="fr_FR"/>
        </w:rPr>
      </w:r>
      <w:r>
        <w:rPr>
          <w:lang w:val="fr_FR" w:bidi="fr_FR"/>
        </w:rPr>
        <w:t>Les futurs beaux-fils de Lot</w:t>
      </w:r>
    </w:p>
    <w:p>
      <w:pPr>
        <w:pStyle w:val="ListBullet"/>
        <w:spacing w:line="240" w:lineRule="auto"/>
        <w:ind w:left="720"/>
      </w:pPr>
      <w:r>
        <w:rPr>
          <w:lang w:val="fr_FR" w:bidi="fr_FR"/>
        </w:rPr>
      </w:r>
      <w:r>
        <w:rPr>
          <w:lang w:val="fr_FR" w:bidi="fr_FR"/>
        </w:rPr>
        <w:t>'La femme de Lot</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Yahweh</w:t>
      </w:r>
    </w:p>
    <w:p>
      <w:pPr/>
      <w:r>
        <w:rPr>
          <w:lang w:val="fr_FR" w:bidi="fr_FR"/>
        </w:rPr>
      </w:r>
      <w:r>
        <w:rPr>
          <w:lang w:val="fr_FR" w:bidi="fr_FR"/>
        </w:rPr>
        <w:t>En groupe, réfléchissez aux différentes parties du passage.</w:t>
      </w:r>
    </w:p>
    <w:p>
      <w:pPr/>
      <w:r>
        <w:rPr>
          <w:lang w:val="fr_FR" w:bidi="fr_FR"/>
        </w:rPr>
      </w:r>
      <w:r>
        <w:rPr>
          <w:lang w:val="fr_FR" w:bidi="fr_FR"/>
        </w:rPr>
        <w:t>Faites attention à la chronologie dans cette histoire. Les deux anges sont entrés dans la ville le soir du même jour où ils ont mangé avec Abraham . Ce soir-là, les deux anges mangent le repas du soir avec Lot. Les hommes de Sodome entourèrent la maison de Lot plus tard cette même nuit. Les anges exhortent Lot de partir juste avant que le soleil ne commence à se lever le lendemain matin. Lot et ses deux filles entrent dans Soar pendant que le soleil se lève et Dieu détruit Sodome et Gomorrhe. Pendant ce temps, ce même matin, Abraham se précipite pour regarder vers Sodome et Gomorrhe et voit la fumée.</w:t>
      </w:r>
    </w:p>
    <w:p>
      <w:pPr/>
      <w:r>
        <w:rPr>
          <w:lang w:val="fr_FR" w:bidi="fr_FR"/>
        </w:rPr>
      </w:r>
      <w:r>
        <w:rPr>
          <w:lang w:val="fr_FR" w:bidi="fr_FR"/>
        </w:rPr>
        <w:t>Visualisez l'action dans la première scène. Les deux hommes arrivèrent à Sodome dans la soirée Lot est assis à la porte de la ville. Quand Lot les voit, il se lève pour les rencontrer. Personne d'autre ne se lève pour les rencontrer. Lot s'incline avec son visage au sol et dit : « Messieurs, venez chez moi pour laver vos pieds et soyez mes hôtes pour la nuit. Vous pouvez continuer votre voyage le matin ». Ici, Lot était très poli et hospitalier.</w:t>
      </w:r>
    </w:p>
    <w:p>
      <w:pPr/>
      <w:r>
        <w:rPr>
          <w:lang w:val="fr_FR" w:bidi="fr_FR"/>
        </w:rPr>
      </w:r>
      <w:r>
        <w:rPr>
          <w:lang w:val="fr_FR" w:bidi="fr_FR"/>
        </w:rPr>
        <w:t>Les anges répondent : « Oh non, nous passerons juste la nuit ici sur la place de la ville ». Mais Lot insiste si fortement pour qu'ils aillent dans sa maison avec lui. Lot leur fait un repas ou ordonne aux serviteurs de leur faire un repas qui comprend du pain fait sans levure et ils mangent ensemble.</w:t>
      </w:r>
    </w:p>
    <w:p>
      <w:pPr/>
      <w:r>
        <w:rPr>
          <w:lang w:val="fr_FR" w:bidi="fr_FR"/>
        </w:rPr>
      </w:r>
      <w:r>
        <w:rPr>
          <w:lang w:val="fr_FR" w:bidi="fr_FR"/>
        </w:rPr>
        <w:t>Visualisez la conversation entre Lot et les hommes de Sodome dans la deuxième scène. Avant que les deux anges et Lot n'aillent au lit, tous les hommes de Sodome, à la fois les jeunes et les vieux entourent la maison de Lot. En disant que les hommes sont à la fois jeunes et vieux, l'histoire met en évidence combien d'hommes de toute Sodome viennent à la maison de Lot.</w:t>
      </w:r>
    </w:p>
    <w:p>
      <w:pPr/>
      <w:r>
        <w:rPr>
          <w:lang w:val="fr_FR" w:bidi="fr_FR"/>
        </w:rPr>
      </w:r>
      <w:r>
        <w:rPr>
          <w:lang w:val="fr_FR" w:bidi="fr_FR"/>
        </w:rPr>
        <w:t xml:space="preserve">Les hommes crient sur Lot : « Où sont les hommes qui sont venus pour passer la nuit avec toi ? Amenez-les nous pour que nous puissions coucher avec eux ! » </w:t>
      </w:r>
    </w:p>
    <w:p>
      <w:pPr/>
      <w:r>
        <w:rPr>
          <w:lang w:val="fr_FR" w:bidi="fr_FR"/>
        </w:rPr>
      </w:r>
      <w:r>
        <w:rPr>
          <w:lang w:val="fr_FR" w:bidi="fr_FR"/>
        </w:rPr>
        <w:t>Lot sort pour parler avec les hommes, fermant la porte derrière lui. Il dit : « Amis ou frères, s'il vous plaît ne faites pas une chose aussi terrible ». Lot s'adresse aux hommes comme à des amis, en espérant de les calmer. Ensuite, Lot continue en disant : « Regarde, j'ai deux filles qui n'ont jamais couché avec des hommes. Laissez-moi vous les amener et vous pouvez faire ce que vous voulez avec eux. Mais s'il vous plaît laissez ces hommes seuls parce qu'ils sont mes hôtes et sont sous ma protection ».</w:t>
      </w:r>
    </w:p>
    <w:p>
      <w:pPr/>
      <w:r>
        <w:rPr>
          <w:lang w:val="fr_FR" w:bidi="fr_FR"/>
        </w:rPr>
      </w:r>
      <w:r>
        <w:rPr>
          <w:lang w:val="fr_FR" w:bidi="fr_FR"/>
        </w:rPr>
        <w:t>Vous pouvez peut-être rendre clair à qui les hommes parlent pendant qu'ils crient à Lot. Les hommes crient sur Lot : « Sors du chemin ! » Ensuite, les hommes se disent les uns aux autres : « Cet homme, Lot est venu en ville comme un étranger et maintenant, il nous juge ». Ensuite, les hommes crient sur Lot à nouveau : « Nous te traiterons beaucoup pire que ces autres hommes dans ta maison ! » Ensuite, ils se précipitent vers Lot pour briser la porte de Lot.</w:t>
      </w:r>
    </w:p>
    <w:p>
      <w:pPr/>
      <w:r>
        <w:rPr>
          <w:lang w:val="fr_FR" w:bidi="fr_FR"/>
        </w:rPr>
      </w:r>
      <w:r>
        <w:rPr>
          <w:lang w:val="fr_FR" w:bidi="fr_FR"/>
        </w:rPr>
        <w:t xml:space="preserve">Mais les anges ouvrent la porte, tirent Lot à l'intérieur et ferment la porte derrière eux. Ensuite, ils rendent les hommes de Sodome aveugles pour que les hommes ne puissent pas trouver la porte. Les hommes deviennent fatigués d'essayer de trouver la porte et d'abandonnent </w:t>
      </w:r>
    </w:p>
    <w:p>
      <w:pPr/>
      <w:r>
        <w:rPr>
          <w:lang w:val="fr_FR" w:bidi="fr_FR"/>
        </w:rPr>
      </w:r>
      <w:r>
        <w:rPr>
          <w:lang w:val="fr_FR" w:bidi="fr_FR"/>
        </w:rPr>
        <w:t>Visualisez le mouvement dans la troixième scène. Pendant que les hommes de Sodome cherchent la porte de la maison de Lot, les anges disent à Lot : « L'Eternel a entendu beaucoup de choses terribles sur le peuple de Sodome et il nous a envoyés ici pour détruire la ville. Prends ta famille et partez. Prenez chaque parent que vous avez dans la ville ainsi que les hommes que vos filles vont épouser ».</w:t>
      </w:r>
    </w:p>
    <w:p>
      <w:pPr/>
      <w:r>
        <w:rPr>
          <w:lang w:val="fr_FR" w:bidi="fr_FR"/>
        </w:rPr>
      </w:r>
      <w:r>
        <w:rPr>
          <w:lang w:val="fr_FR" w:bidi="fr_FR"/>
        </w:rPr>
        <w:t>Ainsi, Lot se précipite vers les jeunes hommes qui vont épouser ses filles. Il dit : « Vite, quittez cette ville parce que l'Eternel est sur le point de la détruire ! » Mais les jeunes hommes pensent qu'il plaisante.</w:t>
      </w:r>
    </w:p>
    <w:p>
      <w:pPr/>
      <w:r>
        <w:rPr>
          <w:lang w:val="fr_FR" w:bidi="fr_FR"/>
        </w:rPr>
      </w:r>
      <w:r>
        <w:rPr>
          <w:lang w:val="fr_FR" w:bidi="fr_FR"/>
        </w:rPr>
        <w:t xml:space="preserve">Visualisez le mouvement dans la quatrième scène. Juste avant que le soleil ne commence à se lever, les anges exhortent Lot de se dépêcher. Ils disent : « Prends ta femme et tes deux filles. Quittez la ville en ce moment ou vous serez détruit avec la ville ! » Quand Lot hésite toujours, les anges saisissent sa main et les mains de sa femme et de ses deux filles et les précipitent hors de la ville en toute sécurité. Ensuite, l'un des anges ordre : « Courez pour sauver vos vies ! Ne regardez pas en arrière et ne vous arrêtez pas dans la vallée. Courez vers les collines sinon vous serez détruit ! </w:t>
      </w:r>
    </w:p>
    <w:p>
      <w:pPr/>
      <w:r>
        <w:rPr>
          <w:lang w:val="fr_FR" w:bidi="fr_FR"/>
        </w:rPr>
      </w:r>
      <w:r>
        <w:rPr>
          <w:lang w:val="fr_FR" w:bidi="fr_FR"/>
        </w:rPr>
        <w:t>Mais Lot répond : « Oh non, seigneur ! vous avez été si bons avec moi et avez sauvé ma vie. Mais je ne peux pas monter sur les collines. La destruction des villes me rattraperait là et je mourrais rapidement. Regardez, il y a un petit village à proximité. S'il vous plaît laissez-moi aller là à la place. Voyez à quel point le village est petit ? Ensuite, ma vie sera sauvée ». Lot essaie de négocier avec les anges pour ne pas avoir à fuir très loin. Nous ne savons pas pourquoi Lot ne veut pas fuir aussi loin dans les collines.</w:t>
      </w:r>
    </w:p>
    <w:p>
      <w:pPr/>
      <w:r>
        <w:rPr>
          <w:lang w:val="fr_FR" w:bidi="fr_FR"/>
        </w:rPr>
      </w:r>
      <w:r>
        <w:rPr>
          <w:lang w:val="fr_FR" w:bidi="fr_FR"/>
        </w:rPr>
        <w:t>Arrêtez-vous ici. En groupe, regardez Sodome, Gomorrhe, Soar, les collines vers lesquelles l'ange dit à Lot de courir et la région de la vallée sur une carte. Mettez cet audio en pause ici.</w:t>
      </w:r>
    </w:p>
    <w:p>
      <w:pPr/>
      <w:r>
        <w:rPr>
          <w:lang w:val="fr_FR" w:bidi="fr_FR"/>
        </w:rPr>
      </w:r>
      <w:r>
        <w:rPr>
          <w:lang w:val="fr_FR" w:bidi="fr_FR"/>
        </w:rPr>
        <w:t>L'ange dit : « Très bien, j'exaucerai ta demande. Je ne détruirai pas ce petit village. Mais dépêchez-vous et échappez-vous parce que je ne peux rien faire jusqu'à ce que tu arrives là ». C'est pourquoi le petit village est appelé plus tard Soar ce qui signifie « petit endroit ».</w:t>
      </w:r>
    </w:p>
    <w:p>
      <w:pPr/>
      <w:r>
        <w:rPr>
          <w:lang w:val="fr_FR" w:bidi="fr_FR"/>
        </w:rPr>
      </w:r>
      <w:r>
        <w:rPr>
          <w:lang w:val="fr_FR" w:bidi="fr_FR"/>
        </w:rPr>
        <w:t>Arrêtez-vous ici. Discutez en groupe : Comment nommez-vous les villes dans votre culture ? Mettez cet audio en pause ici.</w:t>
      </w:r>
    </w:p>
    <w:p>
      <w:pPr/>
      <w:r>
        <w:rPr>
          <w:lang w:val="fr_FR" w:bidi="fr_FR"/>
        </w:rPr>
      </w:r>
      <w:r>
        <w:rPr>
          <w:lang w:val="fr_FR" w:bidi="fr_FR"/>
        </w:rPr>
        <w:t>La cinquième scène est l'apogée de l'histoire ou la partie la plus importante de l'histoire. Vous pouvez peut-être changer l'ordre des informations dans cette scène pour qu'elle soit plus claire. Pendant qu'ils s'échappent, la femme de Lot regarde en arrière vers Sodome. Elle devient une colonne de sel. Cela signifie probablement qu'elle se transforme en une formation rocheuse verticale faite de sel, peut-être comme une statue d'une personne faite de sel. Lot atteint le village de Soar pendant que le soleil se lève. Ensuite, Dieu fait tomber du soufre brûlant et le feu sur Sodome et Gomorrhe comme la pluie et il détruit complètement Sodome, Gomorrhe et les autres villes et villages dans la vallée. Toutes les personnes et les plantes meurent.</w:t>
      </w:r>
    </w:p>
    <w:p>
      <w:pPr/>
      <w:r>
        <w:rPr>
          <w:lang w:val="fr_FR" w:bidi="fr_FR"/>
        </w:rPr>
      </w:r>
      <w:r>
        <w:rPr>
          <w:lang w:val="fr_FR" w:bidi="fr_FR"/>
        </w:rPr>
        <w:t>Dans la sixième scène, l'histoire remonte à Abraham qui reste toujours sous les arbres de Mamre. Tôt ce matin-là, Abraham se lève et se précipite vers le point culminant dans les collines où il a parlé avec Dieu à propos de Sodome. Abraham regarde vers le bas vers Sodome et Gomorrhe et voit des colonnes de fumée s'élèver. L'auteur compare les colonnes de fumée aux colonnes de fumée qui montent d'un four.</w:t>
      </w:r>
    </w:p>
    <w:p>
      <w:pPr/>
      <w:r>
        <w:rPr>
          <w:lang w:val="fr_FR" w:bidi="fr_FR"/>
        </w:rPr>
      </w:r>
      <w:r>
        <w:rPr>
          <w:lang w:val="fr_FR" w:bidi="fr_FR"/>
        </w:rPr>
        <w:t>Mais Dieu écoute ce qu'Abraham lui a demandé et garde Lot en sain.</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 xml:space="preserve">Ecoutez la version audio de Genèse 19:1–29 dans la version la plus facile à comprendre </w:t>
      </w:r>
    </w:p>
    <w:p>
      <w:pPr/>
      <w:r>
        <w:rPr>
          <w:lang w:val="fr_FR" w:bidi="fr_FR"/>
        </w:rPr>
      </w:r>
      <w:r>
        <w:rPr>
          <w:lang w:val="fr_FR" w:bidi="fr_FR"/>
        </w:rPr>
        <w:t xml:space="preserve">À cette étape, le groupe va mettre en scène le passage. </w:t>
      </w:r>
    </w:p>
    <w:p>
      <w:pPr/>
      <w:r>
        <w:rPr>
          <w:lang w:val="fr_FR" w:bidi="fr_FR"/>
        </w:rPr>
      </w:r>
      <w:r>
        <w:rPr>
          <w:lang w:val="fr_FR" w:bidi="fr_FR"/>
        </w:rPr>
        <w:t>Il y a six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Deux anges</w:t>
      </w:r>
    </w:p>
    <w:p>
      <w:pPr>
        <w:pStyle w:val="ListBullet"/>
        <w:spacing w:line="240" w:lineRule="auto"/>
        <w:ind w:left="720"/>
      </w:pPr>
      <w:r>
        <w:rPr>
          <w:lang w:val="fr_FR" w:bidi="fr_FR"/>
        </w:rPr>
      </w:r>
      <w:r>
        <w:rPr>
          <w:lang w:val="fr_FR" w:bidi="fr_FR"/>
        </w:rPr>
        <w:t>Lot</w:t>
      </w:r>
    </w:p>
    <w:p>
      <w:pPr>
        <w:pStyle w:val="ListBullet"/>
        <w:spacing w:line="240" w:lineRule="auto"/>
        <w:ind w:left="720"/>
      </w:pPr>
      <w:r>
        <w:rPr>
          <w:lang w:val="fr_FR" w:bidi="fr_FR"/>
        </w:rPr>
      </w:r>
      <w:r>
        <w:rPr>
          <w:lang w:val="fr_FR" w:bidi="fr_FR"/>
        </w:rPr>
        <w:t xml:space="preserve">Jeunes hommes et vieux hommes dans la ville de Sodome </w:t>
      </w:r>
    </w:p>
    <w:p>
      <w:pPr>
        <w:pStyle w:val="ListBullet"/>
        <w:spacing w:line="240" w:lineRule="auto"/>
        <w:ind w:left="720"/>
      </w:pPr>
      <w:r>
        <w:rPr>
          <w:lang w:val="fr_FR" w:bidi="fr_FR"/>
        </w:rPr>
      </w:r>
      <w:r>
        <w:rPr>
          <w:lang w:val="fr_FR" w:bidi="fr_FR"/>
        </w:rPr>
        <w:t>Les deux filles de Lot</w:t>
      </w:r>
    </w:p>
    <w:p>
      <w:pPr>
        <w:pStyle w:val="ListBullet"/>
        <w:spacing w:line="240" w:lineRule="auto"/>
        <w:ind w:left="720"/>
      </w:pPr>
      <w:r>
        <w:rPr>
          <w:lang w:val="fr_FR" w:bidi="fr_FR"/>
        </w:rPr>
      </w:r>
      <w:r>
        <w:rPr>
          <w:lang w:val="fr_FR" w:bidi="fr_FR"/>
        </w:rPr>
        <w:t>Les futurs beaux-fils de Lot</w:t>
      </w:r>
    </w:p>
    <w:p>
      <w:pPr>
        <w:pStyle w:val="ListBullet"/>
        <w:spacing w:line="240" w:lineRule="auto"/>
        <w:ind w:left="720"/>
      </w:pPr>
      <w:r>
        <w:rPr>
          <w:lang w:val="fr_FR" w:bidi="fr_FR"/>
        </w:rPr>
      </w:r>
      <w:r>
        <w:rPr>
          <w:lang w:val="fr_FR" w:bidi="fr_FR"/>
        </w:rPr>
        <w:t>'La femme de Lot</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Yahweh</w:t>
      </w:r>
    </w:p>
    <w:p>
      <w:pPr/>
      <w:r>
        <w:rPr>
          <w:lang w:val="fr_FR" w:bidi="fr_FR"/>
        </w:rPr>
      </w:r>
      <w:r>
        <w:rPr>
          <w:lang w:val="fr_FR" w:bidi="fr_FR"/>
        </w:rPr>
        <w:t>Vous allez travailler en groupe et jouer le passage deux fois. Vous devriez le jouer dans votre propre langue.</w:t>
      </w:r>
    </w:p>
    <w:p>
      <w:pPr/>
      <w:r>
        <w:rPr>
          <w:lang w:val="fr_FR" w:bidi="fr_FR"/>
        </w:rPr>
      </w:r>
      <w:r>
        <w:rPr>
          <w:lang w:val="fr_FR" w:bidi="fr_FR"/>
        </w:rPr>
        <w:t>Tout d'abord, jouez l'histoire sans vous arrêter. Faites attention au dialogue, au mouvement, à l'intrigue et à la chronologie du passage. Assurez-vous de ne pas sauter de jouer les parties importantes, ni les parties difficiles. Aidez-vous les uns les autres à vous souvenir de chaque partie du passage.</w:t>
      </w:r>
    </w:p>
    <w:p>
      <w:pPr/>
      <w:r>
        <w:rPr>
          <w:lang w:val="fr_FR" w:bidi="fr_FR"/>
        </w:rPr>
      </w:r>
      <w:r>
        <w:rPr>
          <w:lang w:val="fr_FR" w:bidi="fr_FR"/>
        </w:rPr>
        <w:t>Arrêtez cet enregistrement ici, pendant que vous jouez le passage.</w:t>
      </w:r>
    </w:p>
    <w:p>
      <w:pPr/>
      <w:r>
        <w:rPr>
          <w:lang w:val="fr_FR" w:bidi="fr_FR"/>
        </w:rPr>
      </w:r>
      <w:r>
        <w:rPr>
          <w:lang w:val="fr_FR" w:bidi="fr_FR"/>
        </w:rPr>
        <w:t>Le groupe doit représenter ce passage une deuxième fois. Pendant la présentation,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Arrêtez cet enregistrement ici, et jouez une deuxième fois le passage.</w:t>
      </w:r>
    </w:p>
    <w:p>
      <w:pPr/>
      <w:r>
        <w:rPr>
          <w:lang w:val="fr_FR" w:bidi="fr_FR"/>
        </w:rPr>
      </w:r>
      <w:r>
        <w:rPr>
          <w:lang w:val="fr_FR" w:bidi="fr_FR"/>
        </w:rPr>
        <w:t>Voici un exemple de mise en scène et de réponses possibles.</w:t>
      </w:r>
    </w:p>
    <w:p>
      <w:pPr/>
      <w:r>
        <w:rPr>
          <w:lang w:val="fr_FR" w:bidi="fr_FR"/>
        </w:rPr>
      </w:r>
      <w:r>
        <w:rPr>
          <w:lang w:val="fr_FR" w:bidi="fr_FR"/>
        </w:rPr>
        <w:t xml:space="preserve">Ce soir-là, les anges atteignent l'entrée de la ville de Sodome. Lot est assis à l'entrée de la ville et quand il voit les hommes, il se lève pour les saluer. Il s'incline la face et dit : « Messieurs, s'il vous plaît venez chez moi Lavez vos pieds, passez la nuit. Ensuite, vous pouvez vous lever tôt le matin et continuer votre voyage ». </w:t>
      </w:r>
    </w:p>
    <w:p>
      <w:pPr/>
      <w:r>
        <w:rPr>
          <w:lang w:val="fr_FR" w:bidi="fr_FR"/>
        </w:rPr>
      </w:r>
      <w:r>
        <w:rPr>
          <w:lang w:val="fr_FR" w:bidi="fr_FR"/>
        </w:rPr>
        <w:t>Les anges répondent : « Non, nous passerons juste la nuit sur la place de la ville ou en plein air dans la ville ».</w:t>
      </w:r>
    </w:p>
    <w:p>
      <w:pPr/>
      <w:r>
        <w:rPr>
          <w:lang w:val="fr_FR" w:bidi="fr_FR"/>
        </w:rPr>
      </w:r>
      <w:r>
        <w:rPr>
          <w:lang w:val="fr_FR" w:bidi="fr_FR"/>
        </w:rPr>
        <w:t>Mais Lot insiste pour qu'ils restent avec lui et ils sont finalement d'accord.</w:t>
      </w:r>
    </w:p>
    <w:p>
      <w:pPr/>
      <w:r>
        <w:rPr>
          <w:lang w:val="fr_FR" w:bidi="fr_FR"/>
        </w:rPr>
      </w:r>
      <w:r>
        <w:rPr>
          <w:lang w:val="fr_FR" w:bidi="fr_FR"/>
        </w:rPr>
        <w:t>Mettez la scène en pause. Demandez à la personne qui joue le rôle de Lot« Que ressens tu? ou Que penses-tu ? La personne pourrait répondre des choses comme : « Je m'inquiète que ces hommes ne soient pas en sécurité pour passer la nuit sur la place de la ville ou je ne reconnais pas que ces hommes sont des anges, mais je suis déterminé à être un bon hôte et je reconnais ces hommes sont importants ». Redémarrez la scène.</w:t>
      </w:r>
    </w:p>
    <w:p>
      <w:pPr/>
      <w:r>
        <w:rPr>
          <w:lang w:val="fr_FR" w:bidi="fr_FR"/>
        </w:rPr>
      </w:r>
      <w:r>
        <w:rPr>
          <w:lang w:val="fr_FR" w:bidi="fr_FR"/>
        </w:rPr>
        <w:t>Lot nourrit les anges avec un festin qui comprend du pain fait sans levure. Mais avant d'aller dormir cette nuit-là, tous les hommes de Sodome, y compris les vieux hommes et les jeunes hommes, entourent la maison de Ils crient sur Lot : « Où sont les deux hommes qui passent la nuit dans ta maison ? Fais-les sortir pour que nous puissions coucher avec eux » Lot sort de sa maison pour parler à la foule, fermant la porte derrière lui. Lot dit : « Mes amis, s'il vous plaît, ne faites pas une chose aussi terrible. Regardez, j'ai deux filles qui n'ont jamais couché avec des hommes. Je les ferai sortir et vous pouvez faire ce que vous voulez avec elles, mais laissez les deux hommes intacts. Ils sont mes hôtes et sont sous ma protection ».</w:t>
      </w:r>
    </w:p>
    <w:p>
      <w:pPr/>
      <w:r>
        <w:rPr>
          <w:lang w:val="fr_FR" w:bidi="fr_FR"/>
        </w:rPr>
      </w:r>
      <w:r>
        <w:rPr>
          <w:lang w:val="fr_FR" w:bidi="fr_FR"/>
        </w:rPr>
        <w:t>Mettez la scène en pause. Demandez à la personne qui joue le rôle de Lot: « Que ressentez-vous ? » ou « À quoi pensez-vous ? » La personne peut répondre des choses comme : « Je suis désespéré de protéger mes hôtes ou je ferai n'importe quoi pour protéger mes hôtes parce que je sais qu'ils sont importants, même si cela signifie faire quelque chose de mauvais et de sacrifier mes filles ». Redémarrez la scène.</w:t>
      </w:r>
    </w:p>
    <w:p>
      <w:pPr/>
      <w:r>
        <w:rPr>
          <w:lang w:val="fr_FR" w:bidi="fr_FR"/>
        </w:rPr>
      </w:r>
      <w:r>
        <w:rPr>
          <w:lang w:val="fr_FR" w:bidi="fr_FR"/>
        </w:rPr>
        <w:t>Mais les hommes crient sur Lot : « Sors de notre chemin ! Tu es venu ici en tant qu'un étranger, mais maintenant, tu veux nous juger ! Nous te traiterons pire que les hommes ». Ensuite, ils ont commencé à pousser Lot et se déplacèrent vers la porte de Lot pour la briser.</w:t>
      </w:r>
    </w:p>
    <w:p>
      <w:pPr/>
      <w:r>
        <w:rPr>
          <w:lang w:val="fr_FR" w:bidi="fr_FR"/>
        </w:rPr>
      </w:r>
      <w:r>
        <w:rPr>
          <w:lang w:val="fr_FR" w:bidi="fr_FR"/>
        </w:rPr>
        <w:t>Mettez la scène en pause. Demandez aux gens qui jouent le rôle des hommes: « Que ressentez-vous ou pensez-vous ? » Les gens peuvent répondre des choses comme : « Nous sommes très en colère et offensés que Lot ne nous donne pas ce que nous voulons ou nous sommes prêts à blesser Lot et ses hôtes ». Demandez à la personne qui joue Lot : « Que ressentez-vous ou pensez-vous ? » La personne pourrait répondre des choses comme : « J'ai très peur de ce que ces hommes pourraient me faire et à mes hôtes ou j'ai si peur de ce que ces hommes pourraient faire - c'est pourquoi je leur ai offert mes filles ou je veux désespérément protéger mes hôtes puisqu'ils sont sous ma protection ». Redémarrez la scène.</w:t>
      </w:r>
    </w:p>
    <w:p>
      <w:pPr/>
      <w:r>
        <w:rPr>
          <w:lang w:val="fr_FR" w:bidi="fr_FR"/>
        </w:rPr>
      </w:r>
      <w:r>
        <w:rPr>
          <w:lang w:val="fr_FR" w:bidi="fr_FR"/>
        </w:rPr>
        <w:t>Les deux anges ouvrent la porte, tirent Lot à l'intérieur et ferment la porte. Les anges rendent les hommes de Sodome aveugles pour qu'ils ne puissent pas trouver la porte. Ils sont devenus fatigués de chercher la porte. Ensuite, les anges demandent à Lot : « As-tu d'autres parents dans la ville ? Des beaux-fils, fils, filles ou quiconque d'autre ? Fais-les sortir d'ici ! Le cri contre cette ville est si grand que Dieu l'a entendu et nous a envoyés pour détruire la ville ».</w:t>
      </w:r>
    </w:p>
    <w:p>
      <w:pPr/>
      <w:r>
        <w:rPr>
          <w:lang w:val="fr_FR" w:bidi="fr_FR"/>
        </w:rPr>
      </w:r>
      <w:r>
        <w:rPr>
          <w:lang w:val="fr_FR" w:bidi="fr_FR"/>
        </w:rPr>
        <w:t>Ainsi, Lot va vers les fiancés de ses filles et dit : « Quittez cette ville parce que Dieu est sur le point de la détruire ! » Mais les jeunes hommes pensent qu'il plaisante.</w:t>
      </w:r>
    </w:p>
    <w:p>
      <w:pPr/>
      <w:r>
        <w:rPr>
          <w:lang w:val="fr_FR" w:bidi="fr_FR"/>
        </w:rPr>
      </w:r>
      <w:r>
        <w:rPr>
          <w:lang w:val="fr_FR" w:bidi="fr_FR"/>
        </w:rPr>
        <w:t xml:space="preserve">Juste avant que le soleil ne se lève, les anges exhortent Lot de s'échapper. Ils disent : « Dépêchez-vous Prends ta femme et tes deux filles et échappez-vous ou bien vous serez détruit avec la ville ». Lot hésite. Les anges saisissent les mains de Lot, de sa femme et de ses deux filles et ils les conduisent hors de la ville en toute sécurité. L'un des anges dit : « Courez pour sauver vos vies ! Ne regardez pas en arrière et ne vous arrêtez pas dans la vallée. Courez vers les collines sinon vous serez détruit ! </w:t>
      </w:r>
    </w:p>
    <w:p>
      <w:pPr/>
      <w:r>
        <w:rPr>
          <w:lang w:val="fr_FR" w:bidi="fr_FR"/>
        </w:rPr>
      </w:r>
      <w:r>
        <w:rPr>
          <w:lang w:val="fr_FR" w:bidi="fr_FR"/>
        </w:rPr>
        <w:t xml:space="preserve">Mais Lot dit : « Oh non, messieurs, s'il vous plaît ! vous avez été si bons avec moi et avez sauvé ma vie. Mais je ne peux pas courir vers les montagnes sinon cette destruction me rattrapera et je mourrai. Regardez, il y a un petit village à proximité. S'il vous plaît laissez-moi aller là - voir à quel point il est petit ? Ensuite, ma vie sera sauvée ». </w:t>
      </w:r>
    </w:p>
    <w:p>
      <w:pPr/>
      <w:r>
        <w:rPr>
          <w:lang w:val="fr_FR" w:bidi="fr_FR"/>
        </w:rPr>
      </w:r>
      <w:r>
        <w:rPr>
          <w:lang w:val="fr_FR" w:bidi="fr_FR"/>
        </w:rPr>
        <w:t>Mettez la scène en pause. Demandez à la personne qui joue Lot : « Que ressentez-vous ou pensez-vous ? » La personne pourrait répondre des choses comme : « Je ne veux pas quitter ma maison ou je suis submergé ou je ne suis pas sûr si je peux suivre ces deux hommes - Personne d'autre ne semble penser que la ville est sur le point d'être détruite ou je ne veux pas tout laisser derrière moi dans la ville ou je ne pense pas que j'arriverai dans les collines à temps ». Redémarrez la scène.</w:t>
      </w:r>
    </w:p>
    <w:p>
      <w:pPr/>
      <w:r>
        <w:rPr>
          <w:lang w:val="fr_FR" w:bidi="fr_FR"/>
        </w:rPr>
      </w:r>
      <w:r>
        <w:rPr>
          <w:lang w:val="fr_FR" w:bidi="fr_FR"/>
        </w:rPr>
        <w:t>L'ange dit : « Très bien, j'exaucerai ta demande. Je ne détruirai pas le petit village. Mais va rapidement ! Je ne peux rien faire jusqu'à ce que tu arrives là ». C'est pourquoi le petit village est appelé plus tard Soar ce qui signifie « petit endroit ».</w:t>
      </w:r>
    </w:p>
    <w:p>
      <w:pPr/>
      <w:r>
        <w:rPr>
          <w:lang w:val="fr_FR" w:bidi="fr_FR"/>
        </w:rPr>
      </w:r>
      <w:r>
        <w:rPr>
          <w:lang w:val="fr_FR" w:bidi="fr_FR"/>
        </w:rPr>
        <w:t>Lot atteint Soar juste au temps où le soleil commence à se lever. Mais la femme de Lot a regardé en arrière pendant qu'elle a suivi Lot et elle s'est transformée en un tas ou en une statue de sel.</w:t>
      </w:r>
    </w:p>
    <w:p>
      <w:pPr/>
      <w:r>
        <w:rPr>
          <w:lang w:val="fr_FR" w:bidi="fr_FR"/>
        </w:rPr>
      </w:r>
      <w:r>
        <w:rPr>
          <w:lang w:val="fr_FR" w:bidi="fr_FR"/>
        </w:rPr>
        <w:t>Mettez la scène en pause. Demandez à la personne qui joue le rôle de la femme de Lot « Que ressens tu? ou Que penses-tu ? La personne pourrait répondre des choses comme : « Je ne voulais pas tout laisser derrière moi ou je voulais retourner dans ma maison ». Redémarrez la scène.</w:t>
      </w:r>
    </w:p>
    <w:p>
      <w:pPr/>
      <w:r>
        <w:rPr>
          <w:lang w:val="fr_FR" w:bidi="fr_FR"/>
        </w:rPr>
      </w:r>
      <w:r>
        <w:rPr>
          <w:lang w:val="fr_FR" w:bidi="fr_FR"/>
        </w:rPr>
        <w:t>Ensuite, Dieu fait tomber le feu et le soufre brûlant sur Sodome et Gomorrhe comme la pluie. Il les a complètement détruites et toutes les autres villes dans la vallée, tuant toutes les personnes et les plantes.</w:t>
      </w:r>
    </w:p>
    <w:p>
      <w:pPr/>
      <w:r>
        <w:rPr>
          <w:lang w:val="fr_FR" w:bidi="fr_FR"/>
        </w:rPr>
      </w:r>
      <w:r>
        <w:rPr>
          <w:lang w:val="fr_FR" w:bidi="fr_FR"/>
        </w:rPr>
        <w:t>Tôt ce matin-là, Abraham se lève et se dépêche vers un haut endroit dans les collines. Il regarde dans la direction de Sodome et de Gomorrhe et voit des colonnes de fumée s'élèver des deux villes comme la fumée d'un four.</w:t>
      </w:r>
    </w:p>
    <w:p>
      <w:pPr/>
      <w:r>
        <w:rPr>
          <w:lang w:val="fr_FR" w:bidi="fr_FR"/>
        </w:rPr>
      </w:r>
      <w:r>
        <w:rPr>
          <w:lang w:val="fr_FR" w:bidi="fr_FR"/>
        </w:rPr>
        <w:t>Mettez la scène en pause. Demandez à la personne qui joue le rôle de Abraham « Que ressens tu? ou Que penses-tu ? La personne pourrait répondre des choses comme : « J'ai peur que mon neveu Lot et sa famille aient été détruits ou Je suis très triste de voir Sodome et Gomorrhe détruites ou Je me rappelle de ma conversation avec Dieu. Je réalise qu'il ne doit pas y avoir même 10 personnes innocentes à Sodome ». Redémarrez la scène.</w:t>
      </w:r>
    </w:p>
    <w:p>
      <w:pPr/>
      <w:r>
        <w:rPr>
          <w:lang w:val="fr_FR" w:bidi="fr_FR"/>
        </w:rPr>
      </w:r>
      <w:r>
        <w:rPr>
          <w:lang w:val="fr_FR" w:bidi="fr_FR"/>
        </w:rPr>
        <w:t>Mais Dieu a écouté la demande d'Abraham et a gardé Lot en sécurité, l'éloignant du désastre qui a englouti les villes dans la vallée.</w:t>
      </w:r>
    </w:p>
    <w:p>
      <w:pPr/>
      <w:r>
        <w:rPr>
          <w:lang w:val="fr_FR" w:bidi="fr_FR"/>
        </w:rPr>
      </w:r>
      <w:r>
        <w:rPr>
          <w:lang w:val="fr_FR" w:bidi="fr_FR"/>
        </w:rPr>
        <w:t>Terminez la scène. Demandez à la personne qui joue Dieu : « Que ressentez-vous ou pensez-vous ? » La personne pourrait répondre des choses comme : « Je me suis assuré d'avoir sauvé Lot à cause de ma relation avec Abraham ou je suis triste d'avoir dû détruire Sodome et Gomorrhe ».</w:t>
      </w:r>
      <w:r>
        <w:rPr>
          <w:lang w:val="fr_FR" w:bidi="fr_FR"/>
        </w:rPr>
      </w:r>
    </w:p>
    <w:p>
      <w:pPr>
        <w:pStyle w:val="Heading3"/>
      </w:pPr>
      <w:r>
        <w:rPr>
          <w:lang w:val="fr_FR" w:bidi="fr_FR"/>
        </w:rPr>
        <w:t>Combler les Lacunes</w:t>
      </w:r>
    </w:p>
    <w:p>
      <w:pPr/>
      <w:r>
        <w:rPr>
          <w:lang w:val="fr_FR" w:bidi="fr_FR"/>
        </w:rPr>
      </w:r>
      <w:r>
        <w:rPr>
          <w:lang w:val="fr_FR" w:bidi="fr_FR"/>
        </w:rPr>
        <w:t xml:space="preserve">Ecoutez la version audio de Genèse 19:1–29 dans la version la plus facile à comprendre </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La plupart de cette histoire utilisent le nom personnel pour Dieu l'</w:t>
      </w:r>
      <w:r>
        <w:rPr>
          <w:b/>
          <w:lang w:val="fr_FR" w:bidi="fr_FR"/>
        </w:rPr>
        <w:t>Eternel</w:t>
      </w:r>
      <w:r>
        <w:rPr>
          <w:lang w:val="fr_FR" w:bidi="fr_FR"/>
        </w:rPr>
        <w:t xml:space="preserve"> Utilisez le même mot pour Eternel que celui que vous avez utilisé dans les histoires précédentes et voyez le glossaire principal pour plus d'informations sur l'</w:t>
      </w:r>
      <w:r>
        <w:rPr>
          <w:lang w:val="fr_FR" w:bidi="fr_FR"/>
        </w:rPr>
        <w:t>Eternel</w:t>
      </w:r>
    </w:p>
    <w:p>
      <w:pPr/>
      <w:r>
        <w:rPr>
          <w:lang w:val="fr_FR" w:bidi="fr_FR"/>
        </w:rPr>
      </w:r>
      <w:r>
        <w:rPr>
          <w:lang w:val="fr_FR" w:bidi="fr_FR"/>
        </w:rPr>
        <w:t xml:space="preserve">Les deux </w:t>
      </w:r>
      <w:r>
        <w:rPr>
          <w:b/>
          <w:lang w:val="fr_FR" w:bidi="fr_FR"/>
        </w:rPr>
        <w:t>anges</w:t>
      </w:r>
      <w:r>
        <w:rPr>
          <w:lang w:val="fr_FR" w:bidi="fr_FR"/>
        </w:rPr>
        <w:t xml:space="preserve"> atteignirent l'entrée de Sodome. Un « ange » est un être surnaturel et spirituel qui est un messager de Dieu. Les anges apparaissent souvent aux humains sous forme humaine et ils viennent souvent avec un message spécifique pour les hommes ou pour faire une tâche spécifique. Certaines traductions disent hommes ou messagers au lieu de anges dans cette histoire, bien que le mot « anges » soit utilisé pour décrire ces hommes dans la langue originale. Si vous avez utilisé le mot anges, regardez le </w:t>
      </w:r>
      <w:r>
        <w:rPr>
          <w:lang w:val="fr_FR" w:bidi="fr_FR"/>
        </w:rPr>
        <w:t>glossaire</w:t>
      </w:r>
      <w:r>
        <w:rPr>
          <w:lang w:val="fr_FR" w:bidi="fr_FR"/>
        </w:rPr>
        <w:t xml:space="preserve"> principal et traduisez le mot de la même manière ici que vous avez fait dans les histoires précédentes.</w:t>
      </w:r>
    </w:p>
    <w:p>
      <w:pPr/>
      <w:r>
        <w:rPr>
          <w:lang w:val="fr_FR" w:bidi="fr_FR"/>
        </w:rPr>
      </w:r>
      <w:r>
        <w:rPr>
          <w:lang w:val="fr_FR" w:bidi="fr_FR"/>
        </w:rPr>
        <w:t xml:space="preserve">Lot était assis à l'entrée de la ville. Quand il a vu les anges, il s'est levé et les a salués. Lot s'est incliné la face au sol et a dit : « </w:t>
      </w:r>
      <w:r>
        <w:rPr>
          <w:b/>
          <w:lang w:val="fr_FR" w:bidi="fr_FR"/>
        </w:rPr>
        <w:t>Mes seigneurs</w:t>
      </w:r>
      <w:r>
        <w:rPr>
          <w:lang w:val="fr_FR" w:bidi="fr_FR"/>
        </w:rPr>
        <w:t xml:space="preserve">, s'il vous plaît venez à ma maison. Lavez vos pieds et reposez-vous dans ma maison et vous pouvez continuer votre chemin tôt le matin ». Ici, </w:t>
      </w:r>
      <w:r>
        <w:rPr>
          <w:b/>
          <w:lang w:val="fr_FR" w:bidi="fr_FR"/>
        </w:rPr>
        <w:t>mes seigneurs</w:t>
      </w:r>
      <w:r>
        <w:rPr>
          <w:lang w:val="fr_FR" w:bidi="fr_FR"/>
        </w:rPr>
        <w:t xml:space="preserve"> ou </w:t>
      </w:r>
      <w:r>
        <w:rPr>
          <w:b/>
          <w:lang w:val="fr_FR" w:bidi="fr_FR"/>
        </w:rPr>
        <w:t>mes seigneurs</w:t>
      </w:r>
      <w:r>
        <w:rPr>
          <w:lang w:val="fr_FR" w:bidi="fr_FR"/>
        </w:rPr>
        <w:t xml:space="preserve"> était une façon polie de s'adresser à quelqu'un avec un statut social élevé. Voir le mot </w:t>
      </w:r>
      <w:r>
        <w:rPr>
          <w:lang w:val="fr_FR" w:bidi="fr_FR"/>
        </w:rPr>
        <w:t>seigneur</w:t>
      </w:r>
      <w:r>
        <w:rPr>
          <w:lang w:val="fr_FR" w:bidi="fr_FR"/>
        </w:rPr>
        <w:t xml:space="preserve"> dans le glossaire principal pour plus d'informations et traduire cela de la même manière que dans les histoires précédentes.</w:t>
      </w:r>
    </w:p>
    <w:p>
      <w:pPr/>
      <w:r>
        <w:rPr>
          <w:lang w:val="fr_FR" w:bidi="fr_FR"/>
        </w:rPr>
      </w:r>
      <w:r>
        <w:rPr>
          <w:lang w:val="fr_FR" w:bidi="fr_FR"/>
        </w:rPr>
        <w:t xml:space="preserve">Les anges ont dit à Lot : « Le </w:t>
      </w:r>
      <w:r>
        <w:rPr>
          <w:b/>
          <w:lang w:val="fr_FR" w:bidi="fr_FR"/>
        </w:rPr>
        <w:t>cri</w:t>
      </w:r>
      <w:r>
        <w:rPr>
          <w:lang w:val="fr_FR" w:bidi="fr_FR"/>
        </w:rPr>
        <w:t xml:space="preserve"> contre cet endroit est si grand qu'il a atteint Dieu et il nous a envoyés pour détruire la ville ». Le mot « cri » ici est le même mot utilisé dans l'histoire précédente. Il se réfère au cri que quelqu'un fait quand il est opprimé.</w:t>
      </w:r>
    </w:p>
    <w:p>
      <w:pPr/>
      <w:r>
        <w:rPr>
          <w:lang w:val="fr_FR" w:bidi="fr_FR"/>
        </w:rPr>
      </w:r>
      <w:r>
        <w:rPr>
          <w:lang w:val="fr_FR" w:bidi="fr_FR"/>
        </w:rPr>
        <w:t>Ainsi, Lot se précipita pour dire aux hommes que ses filles allaient marier : « vite! quittez la ville! L'Eternel est sur le point de la détruire ». Mais les jeunes hommes pensaient qu'il plaisantait.</w:t>
      </w:r>
    </w:p>
    <w:p>
      <w:pPr/>
      <w:r>
        <w:rPr>
          <w:lang w:val="fr_FR" w:bidi="fr_FR"/>
        </w:rPr>
      </w:r>
      <w:r>
        <w:rPr>
          <w:lang w:val="fr_FR" w:bidi="fr_FR"/>
        </w:rPr>
        <w:t>Arrêtez-vous ici et discutez en équipe : Quel mot utilisez-vous pour jeunes hommes à qui on a promis d'épouser tes filles ? Arrêtez l'audio ici.</w:t>
      </w:r>
    </w:p>
    <w:p>
      <w:pPr/>
      <w:r>
        <w:rPr>
          <w:lang w:val="fr_FR" w:bidi="fr_FR"/>
        </w:rPr>
      </w:r>
      <w:r>
        <w:rPr>
          <w:lang w:val="fr_FR" w:bidi="fr_FR"/>
        </w:rPr>
        <w:t xml:space="preserve">Les anges ont exhorté Lot de partir immédiatement et quand Lot hésita toujours, les anges </w:t>
      </w:r>
      <w:r>
        <w:rPr>
          <w:b/>
          <w:lang w:val="fr_FR" w:bidi="fr_FR"/>
        </w:rPr>
        <w:t>ont</w:t>
      </w:r>
      <w:r>
        <w:rPr>
          <w:lang w:val="fr_FR" w:bidi="fr_FR"/>
        </w:rPr>
        <w:t xml:space="preserve"> attrapé sa main et les mains de sa femme et deux filles et les ont précipité hors de la ville en toute sécurité parce que Dieu était miséricordieux Quand quelqu'un montre la miséricorde, cela signifie qu'il est préoccupé du bien-être des autres personnes. Regardez le mot </w:t>
      </w:r>
      <w:r>
        <w:rPr>
          <w:lang w:val="fr_FR" w:bidi="fr_FR"/>
        </w:rPr>
        <w:t>miséricorde</w:t>
      </w:r>
      <w:r>
        <w:rPr>
          <w:lang w:val="fr_FR" w:bidi="fr_FR"/>
        </w:rPr>
        <w:t xml:space="preserve"> dans le glossaire principal et traduisez-le de la même manière que vous avez utilisé dans les passages précédents.</w:t>
      </w:r>
    </w:p>
    <w:p>
      <w:pPr/>
      <w:r>
        <w:rPr>
          <w:lang w:val="fr_FR" w:bidi="fr_FR"/>
        </w:rPr>
      </w:r>
      <w:r>
        <w:rPr>
          <w:lang w:val="fr_FR" w:bidi="fr_FR"/>
        </w:rPr>
        <w:t xml:space="preserve">Ainsi, quand </w:t>
      </w:r>
      <w:r>
        <w:rPr>
          <w:b/>
          <w:lang w:val="fr_FR" w:bidi="fr_FR"/>
        </w:rPr>
        <w:t>Dieu</w:t>
      </w:r>
      <w:r>
        <w:rPr>
          <w:lang w:val="fr_FR" w:bidi="fr_FR"/>
        </w:rPr>
        <w:t xml:space="preserve"> a détruit les villes dans la vallée, il s'est rappelé Abraham et a sauvé Lot des villes qu'il était sur le point de détruire. À la fin de chaque l'histoire, l'histoire utilise le nom </w:t>
      </w:r>
      <w:r>
        <w:rPr>
          <w:b/>
          <w:lang w:val="fr_FR" w:bidi="fr_FR"/>
        </w:rPr>
        <w:t>Elohim</w:t>
      </w:r>
      <w:r>
        <w:rPr>
          <w:lang w:val="fr_FR" w:bidi="fr_FR"/>
        </w:rPr>
        <w:t xml:space="preserve"> pour Dieu qui était un mot commun pour un dieu. Le reste de l'histoire utilise le nom personnel de Dieu, l'</w:t>
      </w:r>
      <w:r>
        <w:rPr>
          <w:b/>
          <w:lang w:val="fr_FR" w:bidi="fr_FR"/>
        </w:rPr>
        <w:t>Eternel</w:t>
      </w:r>
      <w:r>
        <w:rPr>
          <w:lang w:val="fr_FR" w:bidi="fr_FR"/>
        </w:rPr>
        <w:t xml:space="preserve"> Regardez </w:t>
      </w:r>
      <w:r>
        <w:rPr>
          <w:lang w:val="fr_FR" w:bidi="fr_FR"/>
        </w:rPr>
        <w:t>Dieu</w:t>
      </w:r>
      <w:r>
        <w:rPr>
          <w:lang w:val="fr_FR" w:bidi="fr_FR"/>
        </w:rPr>
        <w:t xml:space="preserve"> et </w:t>
      </w:r>
      <w:r>
        <w:rPr>
          <w:lang w:val="fr_FR" w:bidi="fr_FR"/>
        </w:rPr>
        <w:t>Elohim</w:t>
      </w:r>
      <w:r>
        <w:rPr>
          <w:lang w:val="fr_FR" w:bidi="fr_FR"/>
        </w:rPr>
        <w:t xml:space="preserve"> ou </w:t>
      </w:r>
      <w:r>
        <w:rPr>
          <w:lang w:val="fr_FR" w:bidi="fr_FR"/>
        </w:rPr>
        <w:t>Dieu</w:t>
      </w:r>
      <w:r>
        <w:rPr>
          <w:lang w:val="fr_FR" w:bidi="fr_FR"/>
        </w:rPr>
        <w:t xml:space="preserve"> dans le glossaire principal et utilisez le même mot ici que celui que vous avez utilisé dans les passages précédents. </w:t>
      </w:r>
      <w:r>
        <w:rPr>
          <w:lang w:val="fr_FR" w:bidi="fr_FR"/>
        </w:rPr>
      </w:r>
    </w:p>
    <w:p>
      <w:pPr>
        <w:pStyle w:val="Heading3"/>
      </w:pPr>
      <w:r>
        <w:rPr>
          <w:lang w:val="fr_FR" w:bidi="fr_FR"/>
        </w:rPr>
        <w:t>Prêcher la Parole</w:t>
      </w:r>
    </w:p>
    <w:p>
      <w:pPr/>
      <w:r>
        <w:rPr>
          <w:lang w:val="fr_FR" w:bidi="fr_FR"/>
        </w:rPr>
      </w:r>
      <w:r>
        <w:rPr>
          <w:lang w:val="fr_FR" w:bidi="fr_FR"/>
        </w:rPr>
        <w:t xml:space="preserve">Écoutez à nouveau une version audio du passage dans la version la plus facile à comprendre. </w:t>
      </w:r>
    </w:p>
    <w:p>
      <w:pPr/>
      <w:r>
        <w:rPr>
          <w:lang w:val="fr_FR" w:bidi="fr_FR"/>
        </w:rPr>
      </w:r>
      <w:r>
        <w:rPr>
          <w:lang w:val="fr_FR" w:bidi="fr_FR"/>
        </w:rPr>
        <w:t>Dans cette étape, vous allez raconter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Continuez jusqu'à ce que le groupe ait redit tout le passage. Les membres du groupe peuvent se corriger les uns les autres à cette étape. Mettez cet audio en pause ici.</w:t>
      </w:r>
    </w:p>
    <w:p>
      <w:pPr/>
      <w:r>
        <w:rPr>
          <w:lang w:val="fr_FR" w:bidi="fr_FR"/>
        </w:rPr>
      </w:r>
      <w:r>
        <w:rPr>
          <w:lang w:val="fr_FR" w:bidi="fr_FR"/>
        </w:rPr>
        <w:t>Ensuite, chaque membre du groupe va maintenant dire tout le passage en entier sans s'arrêter. Chaque membre du groupe doit le faire au moins une fois. sans interruption Un membre du groupe peut utiliser des objets, aléatoires, des mouvements, des gestes ou son tableau d'images pour se rappeler le passage. Mettez cet audio en pause ici.</w:t>
      </w:r>
    </w:p>
    <w:p>
      <w:pPr/>
      <w:r>
        <w:rPr>
          <w:lang w:val="fr_FR" w:bidi="fr_FR"/>
        </w:rPr>
      </w:r>
      <w:r>
        <w:rPr>
          <w:lang w:val="fr_FR" w:bidi="fr_FR"/>
        </w:rPr>
        <w:t>Ensuite 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mettre ensemble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Genèse 19:30–38</w:t>
      </w:r>
      <w:r>
        <w:rPr>
          <w:lang w:val="fr_FR" w:bidi="fr_FR"/>
        </w:rPr>
      </w:r>
    </w:p>
    <w:p>
      <w:pPr>
        <w:pStyle w:val="Heading3"/>
      </w:pPr>
      <w:r>
        <w:rPr>
          <w:lang w:val="fr_FR" w:bidi="fr_FR"/>
        </w:rPr>
        <w:t>Écouter et Cœur</w:t>
      </w:r>
    </w:p>
    <w:p>
      <w:pPr/>
      <w:r>
        <w:rPr>
          <w:lang w:val="fr_FR" w:bidi="fr_FR"/>
        </w:rPr>
      </w:r>
      <w:r>
        <w:rPr>
          <w:lang w:val="fr_FR" w:bidi="fr_FR"/>
        </w:rPr>
        <w:t>Dans cette étape, écoutez Genèse 19:30–38 et gardez le dans vos cœurs Ecoutez une version audio de Genèse 19:30–38 trois fois dans trois différentes versions si possible Ensuite, parlez des questions suivantes en groupe:</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n'avez pas aimé ou n'avez-vous pas compris dans ce passage ?</w:t>
      </w:r>
    </w:p>
    <w:p>
      <w:pPr>
        <w:pStyle w:val="ListBullet"/>
        <w:spacing w:line="240" w:lineRule="auto"/>
        <w:ind w:left="720"/>
      </w:pPr>
      <w:r>
        <w:rPr>
          <w:lang w:val="fr_FR" w:bidi="fr_FR"/>
        </w:rPr>
      </w:r>
      <w:r>
        <w:rPr>
          <w:lang w:val="fr_FR" w:bidi="fr_FR"/>
        </w:rPr>
        <w:t xml:space="preserve">Que nous dit ce passage sur Dieu ?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pouvons -nous mettre ce passage en pratique dans notre vie quotidienne ?</w:t>
      </w:r>
    </w:p>
    <w:p>
      <w:pPr>
        <w:pStyle w:val="ListBullet"/>
        <w:spacing w:line="240" w:lineRule="auto"/>
        <w:ind w:left="720"/>
      </w:pPr>
      <w:r>
        <w:rPr>
          <w:lang w:val="fr_FR" w:bidi="fr_FR"/>
        </w:rPr>
      </w:r>
      <w:r>
        <w:rPr>
          <w:lang w:val="fr_FR" w:bidi="fr_FR"/>
        </w:rPr>
        <w:t>Qui connaissez 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Ecoutez la version audio de Genèse 19:30–38 dans la version la plus facile à comprendre </w:t>
      </w:r>
    </w:p>
    <w:p>
      <w:pPr/>
      <w:r>
        <w:rPr>
          <w:lang w:val="fr_FR" w:bidi="fr_FR"/>
        </w:rPr>
      </w:r>
      <w:r>
        <w:rPr>
          <w:lang w:val="fr_FR" w:bidi="fr_FR"/>
        </w:rPr>
        <w:t>C'est la quatrième histoire d'une série de quatre histoires sur Abraham et Lot. Cette histoire décrit ce qui est arrivé à Lot et ses filles après que Dieu a détruit Sodome et Gomorrhe.</w:t>
      </w:r>
    </w:p>
    <w:p>
      <w:pPr/>
      <w:r>
        <w:rPr>
          <w:lang w:val="fr_FR" w:bidi="fr_FR"/>
        </w:rPr>
      </w:r>
      <w:r>
        <w:rPr>
          <w:lang w:val="fr_FR" w:bidi="fr_FR"/>
        </w:rPr>
        <w:t>Plus tard, après que Dieu a détruit Sodome et Gomorrhe, que Lot et ses deux filles ont quitté Soar et sont allés vivre dans les collines parce que Lot avait peur de rester à Soar. Lot peut avoir eu peur parce qu'il pensait que Dieu pourrait détruire Soar comme il a détruit Sodome et Gomorrhe. Il aurait pu être allé vivre dans les collines parce que les anges lui ont dit à l'origine d'aller dans les collines. Lot vivait dans une grotte avec ses deux filles. C'est très différent de vivre dans un village avec d'autres personnes.</w:t>
      </w:r>
    </w:p>
    <w:p>
      <w:pPr/>
      <w:r>
        <w:rPr>
          <w:lang w:val="fr_FR" w:bidi="fr_FR"/>
        </w:rPr>
      </w:r>
      <w:r>
        <w:rPr>
          <w:lang w:val="fr_FR" w:bidi="fr_FR"/>
        </w:rPr>
        <w:t>Arrêtez-vous ici. En groupe, regardez Soar et les collines dans lesquelles Lot et ses filles vivaient sur une carte. En groupe, regardez une photo de ce à quoi les grottes auraient pu ressembler dans cette région. Mettez cet audio en pause ici.</w:t>
      </w:r>
    </w:p>
    <w:p>
      <w:pPr/>
      <w:r>
        <w:rPr>
          <w:lang w:val="fr_FR" w:bidi="fr_FR"/>
        </w:rPr>
      </w:r>
      <w:r>
        <w:rPr>
          <w:lang w:val="fr_FR" w:bidi="fr_FR"/>
        </w:rPr>
        <w:t>Un jour, la fille aînée qui était la première fille a dit à la jeune fille : « Notre père est vieux et il n'y a pas d'homme sur la terre pour venir à nous comme les gens font partout L'expression « sur la terre » se référait probablement juste « dans la région ». Les filles avaient juste été à Soar et auraient su que d'autres hommes existaient. L'expression « viens à nous » signifiait dormir avec un homme pour avoir des enfants.</w:t>
      </w:r>
    </w:p>
    <w:p>
      <w:pPr/>
      <w:r>
        <w:rPr>
          <w:lang w:val="fr_FR" w:bidi="fr_FR"/>
        </w:rPr>
      </w:r>
      <w:r>
        <w:rPr>
          <w:lang w:val="fr_FR" w:bidi="fr_FR"/>
        </w:rPr>
        <w:t xml:space="preserve">La fille aînée a suggéré d'enivrer leur père de vin cette nuit-là. Ensuite, elle pouvaient « se coucher avec lui » ou avoir des relations sexuelles avec lui pour avoir des enfants. Il était probablement important pour les filles d'avoir des enfants pour que leur famille puisse continuer. d'exister </w:t>
      </w:r>
    </w:p>
    <w:p>
      <w:pPr/>
      <w:r>
        <w:rPr>
          <w:lang w:val="fr_FR" w:bidi="fr_FR"/>
        </w:rPr>
      </w:r>
      <w:r>
        <w:rPr>
          <w:lang w:val="fr_FR" w:bidi="fr_FR"/>
        </w:rPr>
        <w:t>Arrêtez-vous ici. Discutez en groupe : Comment parlez-vous de manière appropriée d'avoir des relations sexuelles avec quelqu'un dans votre langue ? Mettez cet audio en pause ici.</w:t>
      </w:r>
    </w:p>
    <w:p>
      <w:pPr/>
      <w:r>
        <w:rPr>
          <w:lang w:val="fr_FR" w:bidi="fr_FR"/>
        </w:rPr>
      </w:r>
      <w:r>
        <w:rPr>
          <w:lang w:val="fr_FR" w:bidi="fr_FR"/>
        </w:rPr>
        <w:t>Ainsi, cette nuit-là, ils ont fait boire du vin à leur père et la fille aînée est allée se coucha avec son père. Lot ne savait pas quand elle s'est couchée avec lui ou quand elle s'est levée.</w:t>
      </w:r>
    </w:p>
    <w:p>
      <w:pPr/>
      <w:r>
        <w:rPr>
          <w:lang w:val="fr_FR" w:bidi="fr_FR"/>
        </w:rPr>
      </w:r>
      <w:r>
        <w:rPr>
          <w:lang w:val="fr_FR" w:bidi="fr_FR"/>
        </w:rPr>
        <w:t>La nuit suivante, la fille aînée a dit à la jeune fille : « La nuit dernière, j'ai couché avec notre père. Ennivrons le à nouveau ce soir et va et te couche avec lui pour que notre famille continue d'exister à travers notre père ». Ils ont donc fait boire du vin cette nuit-là aussi et la jeune fille est entrée et se coucha avec son père. Et encore une fois, il ne savait pas quand elle s'est couchée avec lui ou quand elle s'est levée.</w:t>
      </w:r>
    </w:p>
    <w:p>
      <w:pPr/>
      <w:r>
        <w:rPr>
          <w:lang w:val="fr_FR" w:bidi="fr_FR"/>
        </w:rPr>
      </w:r>
      <w:r>
        <w:rPr>
          <w:lang w:val="fr_FR" w:bidi="fr_FR"/>
        </w:rPr>
        <w:t>Arrêtez-vous ici. Discutez en groupe : Quelle est l'importance de continuer une ligne familiale dans votre culture ? Que se passe-t-il si quelqu'un n'a pas d'enfants ? Comment les gens les traitent ils ? Comment les gens se sentent -ils quand ils n'ont pas d'enfants ? Mettez cet audio en pause ici.</w:t>
      </w:r>
    </w:p>
    <w:p>
      <w:pPr/>
      <w:r>
        <w:rPr>
          <w:lang w:val="fr_FR" w:bidi="fr_FR"/>
        </w:rPr>
      </w:r>
      <w:r>
        <w:rPr>
          <w:lang w:val="fr_FR" w:bidi="fr_FR"/>
        </w:rPr>
        <w:t>En conséquence, les deux filles de Lot sont devenues enceintes de leur père. La fille la plus âgée avait un fils et le nomma Moab. Moab signifie probablement « de mon père » ou « enfant du père ». Moab est devenu le père ou l'ancêtre du groupe de personnes ou de la nation appelée Moab.</w:t>
      </w:r>
    </w:p>
    <w:p>
      <w:pPr/>
      <w:r>
        <w:rPr>
          <w:lang w:val="fr_FR" w:bidi="fr_FR"/>
        </w:rPr>
      </w:r>
      <w:r>
        <w:rPr>
          <w:lang w:val="fr_FR" w:bidi="fr_FR"/>
        </w:rPr>
        <w:t>La plus jeune fille avait aussi un fils et elle l'a nommé Ben Ammi. Ben Ammi signifie probablement « fils de mon parent ». Ben Ammi est devenu le père ou l'ancêtre du groupe de personnes ou de la nation appelée Ammon. Ces différentes nations deviendraient les voisins des descendants d'Abraham.</w:t>
      </w:r>
      <w:r>
        <w:rPr>
          <w:lang w:val="fr_FR" w:bidi="fr_FR"/>
        </w:rPr>
      </w:r>
    </w:p>
    <w:p>
      <w:pPr>
        <w:pStyle w:val="Heading3"/>
      </w:pPr>
      <w:r>
        <w:rPr>
          <w:lang w:val="fr_FR" w:bidi="fr_FR"/>
        </w:rPr>
        <w:t>Définir les Scènes</w:t>
      </w:r>
    </w:p>
    <w:p>
      <w:pPr/>
      <w:r>
        <w:rPr>
          <w:lang w:val="fr_FR" w:bidi="fr_FR"/>
        </w:rPr>
      </w:r>
      <w:r>
        <w:rPr>
          <w:lang w:val="fr_FR" w:bidi="fr_FR"/>
        </w:rPr>
        <w:t xml:space="preserve">Ecoutez la version audio de Genèse 19:30–38 dans la version la plus facile à comprendre </w:t>
      </w:r>
    </w:p>
    <w:p>
      <w:pPr/>
      <w:r>
        <w:rPr>
          <w:lang w:val="fr_FR" w:bidi="fr_FR"/>
        </w:rPr>
      </w:r>
      <w:r>
        <w:rPr>
          <w:lang w:val="fr_FR" w:bidi="fr_FR"/>
        </w:rPr>
        <w:t>Dans cette étape, le groupe définira les différentes parties, les personnages et le cadre du passage. Ensuite, le groupe visualisera ce passage.</w:t>
      </w:r>
    </w:p>
    <w:p>
      <w:pPr/>
      <w:r>
        <w:rPr>
          <w:lang w:val="fr_FR" w:bidi="fr_FR"/>
        </w:rPr>
      </w:r>
      <w:r>
        <w:rPr>
          <w:lang w:val="fr_FR" w:bidi="fr_FR"/>
        </w:rPr>
        <w:t>Il y a quatre scènes dans ce passage.</w:t>
      </w:r>
    </w:p>
    <w:p>
      <w:pPr/>
      <w:r>
        <w:rPr>
          <w:lang w:val="fr_FR" w:bidi="fr_FR"/>
        </w:rPr>
      </w:r>
      <w:r>
        <w:rPr>
          <w:b/>
          <w:lang w:val="fr_FR" w:bidi="fr_FR"/>
        </w:rPr>
        <w:t>Dans la première scène :</w:t>
      </w:r>
      <w:r>
        <w:rPr>
          <w:lang w:val="fr_FR" w:bidi="fr_FR"/>
        </w:rPr>
        <w:t xml:space="preserve"> Après que Lot et ses deux filles ont fui Sodome, ils ont quitté Soar pour vivre dans les collines parce que Lot avait peur de rester à Soar. Lot et ses deux filles sont allés pour vivre dans une grotte.</w:t>
      </w:r>
    </w:p>
    <w:p>
      <w:pPr/>
      <w:r>
        <w:rPr>
          <w:lang w:val="fr_FR" w:bidi="fr_FR"/>
        </w:rPr>
      </w:r>
      <w:r>
        <w:rPr>
          <w:b/>
          <w:lang w:val="fr_FR" w:bidi="fr_FR"/>
        </w:rPr>
        <w:t>Dans la deuxième scène :</w:t>
      </w:r>
      <w:r>
        <w:rPr>
          <w:lang w:val="fr_FR" w:bidi="fr_FR"/>
        </w:rPr>
        <w:t xml:space="preserve"> Un jour, les filles de Lot ont décidé que leur famille continue à travers Lot.</w:t>
      </w:r>
    </w:p>
    <w:p>
      <w:pPr/>
      <w:r>
        <w:rPr>
          <w:lang w:val="fr_FR" w:bidi="fr_FR"/>
        </w:rPr>
      </w:r>
      <w:r>
        <w:rPr>
          <w:lang w:val="fr_FR" w:bidi="fr_FR"/>
        </w:rPr>
        <w:t>Cette nuit-là, elles ont enivré Lot. La fille aînée est allée et a couché avec son père.</w:t>
      </w:r>
    </w:p>
    <w:p>
      <w:pPr/>
      <w:r>
        <w:rPr>
          <w:lang w:val="fr_FR" w:bidi="fr_FR"/>
        </w:rPr>
      </w:r>
      <w:r>
        <w:rPr>
          <w:b/>
          <w:lang w:val="fr_FR" w:bidi="fr_FR"/>
        </w:rPr>
        <w:t>Dans la troisième scène :</w:t>
      </w:r>
      <w:r>
        <w:rPr>
          <w:lang w:val="fr_FR" w:bidi="fr_FR"/>
        </w:rPr>
        <w:t xml:space="preserve"> Le lendemain, ils ont enivré Lot à nouveau. Cette nuit-là, la plus jeune fille allée et a couché avec son père, tout comme sa sœur aînée avait fait la nuit précédente.</w:t>
      </w:r>
    </w:p>
    <w:p>
      <w:pPr/>
      <w:r>
        <w:rPr>
          <w:lang w:val="fr_FR" w:bidi="fr_FR"/>
        </w:rPr>
      </w:r>
      <w:r>
        <w:rPr>
          <w:b/>
          <w:lang w:val="fr_FR" w:bidi="fr_FR"/>
        </w:rPr>
        <w:t>Dans la quatrième scène :</w:t>
      </w:r>
      <w:r>
        <w:rPr>
          <w:lang w:val="fr_FR" w:bidi="fr_FR"/>
        </w:rPr>
        <w:t xml:space="preserve"> Ainsi, les deux filles de Lot sont devenues enceintes de leur père. La fille la plus âgée avait un fils et le nomma Moab. Moab était l'ancêtre des gens appelés les Moabites. La plus jeune fille avait aussi un fils et elle l'a nommé Ben Ammi. Ben Ammi est l'ancêtre des gens appelés les Ammonites.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Lot</w:t>
      </w:r>
    </w:p>
    <w:p>
      <w:pPr>
        <w:pStyle w:val="ListBullet"/>
        <w:spacing w:line="240" w:lineRule="auto"/>
        <w:ind w:left="720"/>
      </w:pPr>
      <w:r>
        <w:rPr>
          <w:lang w:val="fr_FR" w:bidi="fr_FR"/>
        </w:rPr>
      </w:r>
      <w:r>
        <w:rPr>
          <w:lang w:val="fr_FR" w:bidi="fr_FR"/>
        </w:rPr>
        <w:t>La fille aînée de Lot</w:t>
      </w:r>
    </w:p>
    <w:p>
      <w:pPr>
        <w:pStyle w:val="ListBullet"/>
        <w:spacing w:line="240" w:lineRule="auto"/>
        <w:ind w:left="720"/>
      </w:pPr>
      <w:r>
        <w:rPr>
          <w:lang w:val="fr_FR" w:bidi="fr_FR"/>
        </w:rPr>
      </w:r>
      <w:r>
        <w:rPr>
          <w:lang w:val="fr_FR" w:bidi="fr_FR"/>
        </w:rPr>
        <w:t>La jeune fille de Lot</w:t>
      </w:r>
    </w:p>
    <w:p>
      <w:pPr>
        <w:pStyle w:val="ListBullet"/>
        <w:spacing w:line="240" w:lineRule="auto"/>
        <w:ind w:left="720"/>
      </w:pPr>
      <w:r>
        <w:rPr>
          <w:lang w:val="fr_FR" w:bidi="fr_FR"/>
        </w:rPr>
      </w:r>
      <w:r>
        <w:rPr>
          <w:lang w:val="fr_FR" w:bidi="fr_FR"/>
        </w:rPr>
        <w:t>Moab</w:t>
      </w:r>
    </w:p>
    <w:p>
      <w:pPr>
        <w:pStyle w:val="ListBullet"/>
        <w:spacing w:line="240" w:lineRule="auto"/>
        <w:ind w:left="720"/>
      </w:pPr>
      <w:r>
        <w:rPr>
          <w:lang w:val="fr_FR" w:bidi="fr_FR"/>
        </w:rPr>
      </w:r>
      <w:r>
        <w:rPr>
          <w:lang w:val="fr_FR" w:bidi="fr_FR"/>
        </w:rPr>
        <w:t>Ben Ammi</w:t>
      </w:r>
    </w:p>
    <w:p>
      <w:pPr>
        <w:pStyle w:val="ListBullet"/>
        <w:spacing w:line="240" w:lineRule="auto"/>
        <w:ind w:left="720"/>
      </w:pPr>
      <w:r>
        <w:rPr>
          <w:lang w:val="fr_FR" w:bidi="fr_FR"/>
        </w:rPr>
      </w:r>
      <w:r>
        <w:rPr>
          <w:lang w:val="fr_FR" w:bidi="fr_FR"/>
        </w:rPr>
        <w:t>et les descendants de Moab et Ben</w:t>
      </w:r>
    </w:p>
    <w:p>
      <w:pPr/>
      <w:r>
        <w:rPr>
          <w:lang w:val="fr_FR" w:bidi="fr_FR"/>
        </w:rPr>
      </w:r>
      <w:r>
        <w:rPr>
          <w:lang w:val="fr_FR" w:bidi="fr_FR"/>
        </w:rPr>
        <w:t>En groupe, réfléchissez aux différentes parties du passage.</w:t>
      </w:r>
    </w:p>
    <w:p>
      <w:pPr/>
      <w:r>
        <w:rPr>
          <w:lang w:val="fr_FR" w:bidi="fr_FR"/>
        </w:rPr>
      </w:r>
      <w:r>
        <w:rPr>
          <w:lang w:val="fr_FR" w:bidi="fr_FR"/>
        </w:rPr>
        <w:t>Visualisez le mouvement dans la première scène. Le passage commence par un mot qui montre qu'une nouvelle histoire commence dans ce passage. Lot et ses deux filles allèrent vivre dans les collines parce que Lot avait peur de rester à Soar. Ils vivaient dans une grotte. Le mot que le passage utilise pour « vivre » ici montre qu'ils ont vécu dans la grotte pendant une longue période.</w:t>
      </w:r>
    </w:p>
    <w:p>
      <w:pPr/>
      <w:r>
        <w:rPr>
          <w:lang w:val="fr_FR" w:bidi="fr_FR"/>
        </w:rPr>
      </w:r>
      <w:r>
        <w:rPr>
          <w:lang w:val="fr_FR" w:bidi="fr_FR"/>
        </w:rPr>
        <w:t>Arrêtez-vous ici. En groupe, regardez Soar et les collines à proximité sur une carte. Mettez cet audio en pause ici.</w:t>
      </w:r>
    </w:p>
    <w:p>
      <w:pPr/>
      <w:r>
        <w:rPr>
          <w:lang w:val="fr_FR" w:bidi="fr_FR"/>
        </w:rPr>
      </w:r>
      <w:r>
        <w:rPr>
          <w:lang w:val="fr_FR" w:bidi="fr_FR"/>
        </w:rPr>
        <w:t xml:space="preserve">Dans la deuxième scène, visualisez le flux de conversation et d'action entre la plus âgée et la plus jeune fille. Un jour, la fille aînée parle à la plus jeune fille. Ici, l'expression « un jour » montre que la nouvelle action est sur le point de commencer dans l'histoire. </w:t>
      </w:r>
    </w:p>
    <w:p>
      <w:pPr/>
      <w:r>
        <w:rPr>
          <w:lang w:val="fr_FR" w:bidi="fr_FR"/>
        </w:rPr>
      </w:r>
      <w:r>
        <w:rPr>
          <w:lang w:val="fr_FR" w:bidi="fr_FR"/>
        </w:rPr>
        <w:t>Arrêtez-vous ici. Discutez en groupe : Comment montrez-vous que la nouvelle action est sur le point de commencer dans les histoires dans votre culture ? Essayez de raconter les uns aux autres une histoire de votre culture avec beaucoup d'action. Faites attention aux mots que vous utilisez quand vous introduisez une nouvelle action dans l'histoire. Mettez cet audio en pause ici.</w:t>
      </w:r>
    </w:p>
    <w:p>
      <w:pPr/>
      <w:r>
        <w:rPr>
          <w:lang w:val="fr_FR" w:bidi="fr_FR"/>
        </w:rPr>
      </w:r>
      <w:r>
        <w:rPr>
          <w:lang w:val="fr_FR" w:bidi="fr_FR"/>
        </w:rPr>
        <w:t>La fille aînée dit à la jeune fille : « Notre père est vieux et il n'y a pas d'homme dans la région qui dormirait avec nous comme les gens le font partout. Ennivrons notre père de vin ce soir, puis couchons avec lui pour que notre famille continue à travers notre père ».</w:t>
      </w:r>
    </w:p>
    <w:p>
      <w:pPr/>
      <w:r>
        <w:rPr>
          <w:lang w:val="fr_FR" w:bidi="fr_FR"/>
        </w:rPr>
      </w:r>
      <w:r>
        <w:rPr>
          <w:lang w:val="fr_FR" w:bidi="fr_FR"/>
        </w:rPr>
        <w:t>Ainsi, cette nuit-là, elles enivrent Lot de . La fille la plus âgée va et dort avec Lot et Lot ne remarque pas quand elle se couche avec lui et quand elle se leve. En décrivant que Lot n'a en pas remarqué quand elle s'est couchée et quand elle s'est levée, l'histoire met en évidence que Lot ne savait pas ce que sa fille a fait.</w:t>
      </w:r>
    </w:p>
    <w:p>
      <w:pPr/>
      <w:r>
        <w:rPr>
          <w:lang w:val="fr_FR" w:bidi="fr_FR"/>
        </w:rPr>
      </w:r>
      <w:r>
        <w:rPr>
          <w:lang w:val="fr_FR" w:bidi="fr_FR"/>
        </w:rPr>
        <w:t>La troisième scène se produit le lendemain matin. La fille aînée dit à la plus jeune fille « La nuit dernière, j'ai couché avec notre père. Ce soir, enivrons-le de vin à nouveau, puis va et couche avec lui. De cette façon, notre famille continuera d'exister à travers notre père ». Dans ce passage, il y a beaucoup de répétition pendant que les filles parlent les unes aux autres et font la même chose avec leur père.</w:t>
      </w:r>
    </w:p>
    <w:p>
      <w:pPr/>
      <w:r>
        <w:rPr>
          <w:lang w:val="fr_FR" w:bidi="fr_FR"/>
        </w:rPr>
      </w:r>
      <w:r>
        <w:rPr>
          <w:lang w:val="fr_FR" w:bidi="fr_FR"/>
        </w:rPr>
        <w:t>Ainsi, cette nuit-là, ils enivrent Lot de vin à nouveau et la plus jeune fille est entrée et couche avec lui. Tout comme auparavant, Lot ne remarque pas quand elle se couche ou quand elle se leve.</w:t>
      </w:r>
    </w:p>
    <w:p>
      <w:pPr/>
      <w:r>
        <w:rPr>
          <w:lang w:val="fr_FR" w:bidi="fr_FR"/>
        </w:rPr>
      </w:r>
      <w:r>
        <w:rPr>
          <w:lang w:val="fr_FR" w:bidi="fr_FR"/>
        </w:rPr>
        <w:t>Visualisez la quatrième scène. En conséquence, les deux filles devinrent enceintes de leur propre père. Quand la fille aînée donne naissance à son fils, elle le nomme Moab ce qui signifie « de mon père ». Moab devient l'ancêtre du peuple de Moab d'aujourd'hui.</w:t>
      </w:r>
    </w:p>
    <w:p>
      <w:pPr/>
      <w:r>
        <w:rPr>
          <w:lang w:val="fr_FR" w:bidi="fr_FR"/>
        </w:rPr>
      </w:r>
      <w:r>
        <w:rPr>
          <w:lang w:val="fr_FR" w:bidi="fr_FR"/>
        </w:rPr>
        <w:t xml:space="preserve">Quand la plus jeune fille a donné naissance à un fils, elle l'a nommé Ben Ammi ce qui signifie « fils de mon parent ». Le passage dit que Ben Ammi devient l'ancêtre du peuple des Ammonites « d'aujourd'hui ». « D'aujourd'hui » se réfère au moment où le passage était écrit. </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 xml:space="preserve">Ecoutez la version audio de Genèse 19:30–38 dans la version la plus facile à comprendre </w:t>
      </w:r>
    </w:p>
    <w:p>
      <w:pPr/>
      <w:r>
        <w:rPr>
          <w:lang w:val="fr_FR" w:bidi="fr_FR"/>
        </w:rPr>
      </w:r>
      <w:r>
        <w:rPr>
          <w:lang w:val="fr_FR" w:bidi="fr_FR"/>
        </w:rPr>
        <w:t xml:space="preserve">À cette étape, le groupe va mettre en scène le passage. </w:t>
      </w:r>
    </w:p>
    <w:p>
      <w:pPr/>
      <w:r>
        <w:rPr>
          <w:lang w:val="fr_FR" w:bidi="fr_FR"/>
        </w:rPr>
      </w:r>
      <w:r>
        <w:rPr>
          <w:lang w:val="fr_FR" w:bidi="fr_FR"/>
        </w:rPr>
        <w:t>Il y a quatre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Lot</w:t>
      </w:r>
    </w:p>
    <w:p>
      <w:pPr>
        <w:pStyle w:val="ListBullet"/>
        <w:spacing w:line="240" w:lineRule="auto"/>
        <w:ind w:left="720"/>
      </w:pPr>
      <w:r>
        <w:rPr>
          <w:lang w:val="fr_FR" w:bidi="fr_FR"/>
        </w:rPr>
      </w:r>
      <w:r>
        <w:rPr>
          <w:lang w:val="fr_FR" w:bidi="fr_FR"/>
        </w:rPr>
        <w:t>La fille aînée de Lot</w:t>
      </w:r>
    </w:p>
    <w:p>
      <w:pPr>
        <w:pStyle w:val="ListBullet"/>
        <w:spacing w:line="240" w:lineRule="auto"/>
        <w:ind w:left="720"/>
      </w:pPr>
      <w:r>
        <w:rPr>
          <w:lang w:val="fr_FR" w:bidi="fr_FR"/>
        </w:rPr>
      </w:r>
      <w:r>
        <w:rPr>
          <w:lang w:val="fr_FR" w:bidi="fr_FR"/>
        </w:rPr>
        <w:t>La jeune fille de Lot</w:t>
      </w:r>
    </w:p>
    <w:p>
      <w:pPr>
        <w:pStyle w:val="ListBullet"/>
        <w:spacing w:line="240" w:lineRule="auto"/>
        <w:ind w:left="720"/>
      </w:pPr>
      <w:r>
        <w:rPr>
          <w:lang w:val="fr_FR" w:bidi="fr_FR"/>
        </w:rPr>
      </w:r>
      <w:r>
        <w:rPr>
          <w:lang w:val="fr_FR" w:bidi="fr_FR"/>
        </w:rPr>
        <w:t>Moab</w:t>
      </w:r>
    </w:p>
    <w:p>
      <w:pPr>
        <w:pStyle w:val="ListBullet"/>
        <w:spacing w:line="240" w:lineRule="auto"/>
        <w:ind w:left="720"/>
      </w:pPr>
      <w:r>
        <w:rPr>
          <w:lang w:val="fr_FR" w:bidi="fr_FR"/>
        </w:rPr>
      </w:r>
      <w:r>
        <w:rPr>
          <w:lang w:val="fr_FR" w:bidi="fr_FR"/>
        </w:rPr>
        <w:t>Ben Ammi</w:t>
      </w:r>
    </w:p>
    <w:p>
      <w:pPr>
        <w:pStyle w:val="ListBullet"/>
        <w:spacing w:line="240" w:lineRule="auto"/>
        <w:ind w:left="720"/>
      </w:pPr>
      <w:r>
        <w:rPr>
          <w:lang w:val="fr_FR" w:bidi="fr_FR"/>
        </w:rPr>
      </w:r>
      <w:r>
        <w:rPr>
          <w:lang w:val="fr_FR" w:bidi="fr_FR"/>
        </w:rPr>
        <w:t>et les descendants de Moab et Ben</w:t>
      </w:r>
    </w:p>
    <w:p>
      <w:pPr/>
      <w:r>
        <w:rPr>
          <w:lang w:val="fr_FR" w:bidi="fr_FR"/>
        </w:rPr>
      </w:r>
      <w:r>
        <w:rPr>
          <w:lang w:val="fr_FR" w:bidi="fr_FR"/>
        </w:rPr>
        <w:t>Vous allez travailler en groupe et jouer le passage deux fois. Vous devriez le jouer dans votre propre langue.</w:t>
      </w:r>
    </w:p>
    <w:p>
      <w:pPr/>
      <w:r>
        <w:rPr>
          <w:lang w:val="fr_FR" w:bidi="fr_FR"/>
        </w:rPr>
      </w:r>
      <w:r>
        <w:rPr>
          <w:lang w:val="fr_FR" w:bidi="fr_FR"/>
        </w:rPr>
        <w:t>Tout d'abord, jouez l'histoire sans vous arrêter. Faites attention au dialogue, au mouvement, à l'intrigue et à la chronologie du passage. Assurez-vous de ne pas éviter de jouer les parties importantes, ni les parties difficiles. Aidez-vous les uns les autres à vous souvenir de chaque partie du passage.</w:t>
      </w:r>
    </w:p>
    <w:p>
      <w:pPr/>
      <w:r>
        <w:rPr>
          <w:lang w:val="fr_FR" w:bidi="fr_FR"/>
        </w:rPr>
      </w:r>
      <w:r>
        <w:rPr>
          <w:lang w:val="fr_FR" w:bidi="fr_FR"/>
        </w:rPr>
        <w:t>Arrêtez cet enregistrement ici, pendant que vous jouez le passage.</w:t>
      </w:r>
    </w:p>
    <w:p>
      <w:pPr/>
      <w:r>
        <w:rPr>
          <w:lang w:val="fr_FR" w:bidi="fr_FR"/>
        </w:rPr>
      </w:r>
      <w:r>
        <w:rPr>
          <w:lang w:val="fr_FR" w:bidi="fr_FR"/>
        </w:rPr>
        <w:t>Le groupe doit représenter ce passage une deuxième fois. Pendant la présentation,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Arrêtez cet enregistrement ici, et jouez une deuxième fois le passage.</w:t>
      </w:r>
    </w:p>
    <w:p>
      <w:pPr/>
      <w:r>
        <w:rPr>
          <w:lang w:val="fr_FR" w:bidi="fr_FR"/>
        </w:rPr>
      </w:r>
      <w:r>
        <w:rPr>
          <w:lang w:val="fr_FR" w:bidi="fr_FR"/>
        </w:rPr>
        <w:t>Voici un exemple de mise en scène et de réponses possibles.</w:t>
      </w:r>
    </w:p>
    <w:p>
      <w:pPr/>
      <w:r>
        <w:rPr>
          <w:lang w:val="fr_FR" w:bidi="fr_FR"/>
        </w:rPr>
      </w:r>
      <w:r>
        <w:rPr>
          <w:lang w:val="fr_FR" w:bidi="fr_FR"/>
        </w:rPr>
        <w:t xml:space="preserve">Lot et ses deux filles allèrent ont quitté Soar pour vivre dans les collines parce que Lot avait peur de rester à Soar. </w:t>
      </w:r>
    </w:p>
    <w:p>
      <w:pPr/>
      <w:r>
        <w:rPr>
          <w:lang w:val="fr_FR" w:bidi="fr_FR"/>
        </w:rPr>
      </w:r>
      <w:r>
        <w:rPr>
          <w:lang w:val="fr_FR" w:bidi="fr_FR"/>
        </w:rPr>
        <w:t>Mettez la scène en pause. Demandez à la personne qui joue Lot : « Que ressentez-vous ou pensez-vous ? » La personne pourrait répondre des choses comme : « J'ai peur de ne pas être en sécurité à Soar et / ou « Mon ancienne vie me manque » ou « J'ai peur des gens à Soar et de ce qu'ils pourraient me faire ou comment ils pourraient ressentir à propos de moi ». Demandez aux gens qui jouent le rôle des filles de Lot : « Que ressentez-vous ou pensez-vous ? » Ils pourraient répondre des choses comme : « Nous sommes très solitaires » ou « Notre mère et les hommes que nous allions épouser qui étaient tués à Sodome nous manquent » ou « Notre ancienne vie nous manque ou nous sommes en colère que notre père nous ait fait vivre dans les collines loin de tout le monde ». Redémarrez la scène.</w:t>
      </w:r>
    </w:p>
    <w:p>
      <w:pPr/>
      <w:r>
        <w:rPr>
          <w:lang w:val="fr_FR" w:bidi="fr_FR"/>
        </w:rPr>
      </w:r>
      <w:r>
        <w:rPr>
          <w:lang w:val="fr_FR" w:bidi="fr_FR"/>
        </w:rPr>
        <w:t>Un jour, la fille aînée de Lot a dit à la jeune fille de Lot : « Notre père est vieux. Pas un seul homme dans la région ne coucherait avec nous, comme tout le monde couche les uns avec les autres à travers le monde. Ennivrons notre père de vin et dormons avec lui pour que nous puissions continuer nos familles à travers lui ».</w:t>
      </w:r>
    </w:p>
    <w:p>
      <w:pPr/>
      <w:r>
        <w:rPr>
          <w:lang w:val="fr_FR" w:bidi="fr_FR"/>
        </w:rPr>
      </w:r>
      <w:r>
        <w:rPr>
          <w:lang w:val="fr_FR" w:bidi="fr_FR"/>
        </w:rPr>
        <w:t>Mettez la scène en pause. Demandez à la personne qui joue la fille aînée : « Que ressentez-vous ou pensez-vous ? » La personne peut répondre des choses comme : « Je suis désespéré de m'assurer que notre famille continue et que nous avons des descendants » ou « J'ai tout perdu et je veux des enfants » ou « Je suis frustré que personne dans la région ne dormera avec nous pour que nous puissions avoir des enfants » ou « J'ai peur que si nous ne couchons pas avec Lot maintenant, il devienne trop vieux pour avoir des enfants et nous manquerons notre seule chance d'avoir des enfants ». Redémarrez la scène.</w:t>
      </w:r>
    </w:p>
    <w:p>
      <w:pPr/>
      <w:r>
        <w:rPr>
          <w:lang w:val="fr_FR" w:bidi="fr_FR"/>
        </w:rPr>
      </w:r>
      <w:r>
        <w:rPr>
          <w:lang w:val="fr_FR" w:bidi="fr_FR"/>
        </w:rPr>
        <w:t>Cette nuit-là, elles ont donné du vin à Lot. Et la fille la plus âgée est allée et a couché avec Lot. Lot ne savait pas quand elle s'est couchée avec lui ou quand elle s'est levée.</w:t>
      </w:r>
    </w:p>
    <w:p>
      <w:pPr/>
      <w:r>
        <w:rPr>
          <w:lang w:val="fr_FR" w:bidi="fr_FR"/>
        </w:rPr>
      </w:r>
      <w:r>
        <w:rPr>
          <w:lang w:val="fr_FR" w:bidi="fr_FR"/>
        </w:rPr>
        <w:t>La nuit suivante, la fille aînée a dit à la jeune fille : « La nuit dernière, j'ai couché avec notre père. Faisons-lui boire du vin ce soir aussi. Et puis tu vas et dors avec lui pour que notre famille puisse continuer à travers lui ». Donc, elles ont fait boire du vin à Lot cette nuit-là aussi. Ensuite, la plus jeune fille est allée et a couché avec Lot et il ne savait pas quand elle s'est couchée ou quand elle s'est levée.</w:t>
      </w:r>
    </w:p>
    <w:p>
      <w:pPr/>
      <w:r>
        <w:rPr>
          <w:lang w:val="fr_FR" w:bidi="fr_FR"/>
        </w:rPr>
      </w:r>
      <w:r>
        <w:rPr>
          <w:lang w:val="fr_FR" w:bidi="fr_FR"/>
        </w:rPr>
        <w:t>Mettez la scène en pause. Demandez à la personne qui joue la plus jeune fille : « Que ressentez-vous ou pensez-vous ? » La personne peut répondre des choses comme : « Je fais ce que ma sœur m'a dit de faire » ou « Je suis aussi désespéré d'avoir une famille et d'avoir des descendants ». Redémarrez la scène.</w:t>
      </w:r>
    </w:p>
    <w:p>
      <w:pPr/>
      <w:r>
        <w:rPr>
          <w:lang w:val="fr_FR" w:bidi="fr_FR"/>
        </w:rPr>
      </w:r>
      <w:r>
        <w:rPr>
          <w:lang w:val="fr_FR" w:bidi="fr_FR"/>
        </w:rPr>
        <w:t xml:space="preserve">Les filles de Lot avaient des fils et ces fils avaient beaucoup d'enfants qui vivaient dans les collines. Terminez la scène. </w:t>
      </w:r>
      <w:r>
        <w:rPr>
          <w:lang w:val="fr_FR" w:bidi="fr_FR"/>
        </w:rPr>
      </w:r>
    </w:p>
    <w:p>
      <w:pPr>
        <w:pStyle w:val="Heading3"/>
      </w:pPr>
      <w:r>
        <w:rPr>
          <w:lang w:val="fr_FR" w:bidi="fr_FR"/>
        </w:rPr>
        <w:t>Combler les Lacunes</w:t>
      </w:r>
    </w:p>
    <w:p>
      <w:pPr/>
      <w:r>
        <w:rPr>
          <w:lang w:val="fr_FR" w:bidi="fr_FR"/>
        </w:rPr>
      </w:r>
      <w:r>
        <w:rPr>
          <w:lang w:val="fr_FR" w:bidi="fr_FR"/>
        </w:rPr>
        <w:t xml:space="preserve">Ecoutez la version audio de Genèse 19:30–38 dans la version la plus facile à comprendre </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Lot et ses deux filles allèrent vivre dans les collines parce que Lot avait peur de rester à Soar. Ils vivaient dans une </w:t>
      </w:r>
      <w:r>
        <w:rPr>
          <w:b/>
          <w:lang w:val="fr_FR" w:bidi="fr_FR"/>
        </w:rPr>
        <w:t>grotte</w:t>
      </w:r>
      <w:r>
        <w:rPr>
          <w:lang w:val="fr_FR" w:bidi="fr_FR"/>
        </w:rPr>
        <w:t>. Une grotte est un endroit creux dans une colline faite de roche qui est souvent trouvé dans les collines. Il n'est pas fait par les gens.</w:t>
      </w:r>
    </w:p>
    <w:p>
      <w:pPr/>
      <w:r>
        <w:rPr>
          <w:lang w:val="fr_FR" w:bidi="fr_FR"/>
        </w:rPr>
      </w:r>
      <w:r>
        <w:rPr>
          <w:lang w:val="fr_FR" w:bidi="fr_FR"/>
        </w:rPr>
        <w:t xml:space="preserve">Un jour, la fille aînée dit à la jeune fille : « Notre père est vieux et il n'y a pas d'homme dans la région pour dormir avec nous comme tout le monde le fait. Faisons boire du vin à notre </w:t>
      </w:r>
      <w:r>
        <w:rPr>
          <w:b/>
          <w:lang w:val="fr_FR" w:bidi="fr_FR"/>
        </w:rPr>
        <w:t>père</w:t>
      </w:r>
      <w:r>
        <w:rPr>
          <w:lang w:val="fr_FR" w:bidi="fr_FR"/>
        </w:rPr>
        <w:t xml:space="preserve"> et nous dormirons avec lui pour que nous puissions continuer nos familles à travers notre père ». Le vin est une boisson alcoolisée faite à partir de jus de raisin. Ensuite, ils pouvaient « se coucher avec lui » ou avoir des relations sexuelles avec lui pour avoir des enfants.</w:t>
      </w:r>
    </w:p>
    <w:p>
      <w:pPr/>
      <w:r>
        <w:rPr>
          <w:lang w:val="fr_FR" w:bidi="fr_FR"/>
        </w:rPr>
      </w:r>
      <w:r>
        <w:rPr>
          <w:lang w:val="fr_FR" w:bidi="fr_FR"/>
        </w:rPr>
        <w:t>Arrêtez-vous ici et discutez en groupe : Comment parlez-vous d'avoir des relations sexuelles avec quelqu'un d'une manière appropriée ? Arrêtez l'audio ici.</w:t>
      </w:r>
    </w:p>
    <w:p>
      <w:pPr/>
      <w:r>
        <w:rPr>
          <w:lang w:val="fr_FR" w:bidi="fr_FR"/>
        </w:rPr>
      </w:r>
      <w:r>
        <w:rPr>
          <w:lang w:val="fr_FR" w:bidi="fr_FR"/>
        </w:rPr>
        <w:t xml:space="preserve">Les deux filles devinrent enceintes de leur père. La fille la plus âgée avait un fils et le nomma </w:t>
      </w:r>
      <w:r>
        <w:rPr>
          <w:b/>
          <w:lang w:val="fr_FR" w:bidi="fr_FR"/>
        </w:rPr>
        <w:t>Moab</w:t>
      </w:r>
      <w:r>
        <w:rPr>
          <w:lang w:val="fr_FR" w:bidi="fr_FR"/>
        </w:rPr>
        <w:t>. Moab signifie « de mon père » ou « enfant du père ». Il devint l'ancêtre du peuple moabite.</w:t>
      </w:r>
    </w:p>
    <w:p>
      <w:pPr/>
      <w:r>
        <w:rPr>
          <w:lang w:val="fr_FR" w:bidi="fr_FR"/>
        </w:rPr>
      </w:r>
      <w:r>
        <w:rPr>
          <w:lang w:val="fr_FR" w:bidi="fr_FR"/>
        </w:rPr>
        <w:t xml:space="preserve">La jeune fille avait un fils et le nomma </w:t>
      </w:r>
      <w:r>
        <w:rPr>
          <w:b/>
          <w:lang w:val="fr_FR" w:bidi="fr_FR"/>
        </w:rPr>
        <w:t>Ben Ammi</w:t>
      </w:r>
      <w:r>
        <w:rPr>
          <w:lang w:val="fr_FR" w:bidi="fr_FR"/>
        </w:rPr>
        <w:t>. Ben Ammi signifie « fils de mon parent ». Il devint l'ancêtre du peuple ammonite.</w:t>
      </w:r>
    </w:p>
    <w:p>
      <w:pPr/>
      <w:r>
        <w:rPr>
          <w:lang w:val="fr_FR" w:bidi="fr_FR"/>
        </w:rPr>
      </w:r>
      <w:r>
        <w:rPr>
          <w:lang w:val="fr_FR" w:bidi="fr_FR"/>
        </w:rPr>
        <w:t>Le passage dit que les fils deviennent les ancêtres du peuple de Moabites et des Ammonites « d'aujourd'hui ». « D'aujourd'hui » se réfère au moment où le passage était écrit. Cela signifie que quand cette histoire était écrite, les Moabites et les Ammonites vivaient toujours sur le territoire.</w:t>
      </w:r>
      <w:r>
        <w:rPr>
          <w:lang w:val="fr_FR" w:bidi="fr_FR"/>
        </w:rPr>
      </w:r>
    </w:p>
    <w:p>
      <w:pPr>
        <w:pStyle w:val="Heading3"/>
      </w:pPr>
      <w:r>
        <w:rPr>
          <w:lang w:val="fr_FR" w:bidi="fr_FR"/>
        </w:rPr>
        <w:t>Prêcher la Parole</w:t>
      </w:r>
    </w:p>
    <w:p>
      <w:pPr/>
      <w:r>
        <w:rPr>
          <w:lang w:val="fr_FR" w:bidi="fr_FR"/>
        </w:rPr>
      </w:r>
      <w:r>
        <w:rPr>
          <w:lang w:val="fr_FR" w:bidi="fr_FR"/>
        </w:rPr>
        <w:t xml:space="preserve">Écoutez à nouveau une version audio du passage dans la version la plus facile à comprendre. </w:t>
      </w:r>
    </w:p>
    <w:p>
      <w:pPr/>
      <w:r>
        <w:rPr>
          <w:lang w:val="fr_FR" w:bidi="fr_FR"/>
        </w:rPr>
      </w:r>
      <w:r>
        <w:rPr>
          <w:lang w:val="fr_FR" w:bidi="fr_FR"/>
        </w:rPr>
        <w:t>Dans cette étape, vous allez raconter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Continuez jusqu'à le groupe ait redit tout le passage. Les membres du groupe peuvent se corriger les uns les autres à cette étape. Mettez cet audio en pause ici.</w:t>
      </w:r>
    </w:p>
    <w:p>
      <w:pPr/>
      <w:r>
        <w:rPr>
          <w:lang w:val="fr_FR" w:bidi="fr_FR"/>
        </w:rPr>
      </w:r>
      <w:r>
        <w:rPr>
          <w:lang w:val="fr_FR" w:bidi="fr_FR"/>
        </w:rPr>
        <w:t>Ensuite, chaque membre du groupe va maintenant dire tout le passage en entier sans s'arrêter. Chaque membre du groupe doit le faire au moins une fois. sans interruption Un membre du groupe peut utiliser des objets, aléatoires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mettre ensemble une version finle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Genèse 20:1–18</w:t>
      </w:r>
      <w:r>
        <w:rPr>
          <w:lang w:val="fr_FR" w:bidi="fr_FR"/>
        </w:rPr>
      </w:r>
    </w:p>
    <w:p>
      <w:pPr>
        <w:pStyle w:val="Heading3"/>
      </w:pPr>
      <w:r>
        <w:rPr>
          <w:lang w:val="fr_FR" w:bidi="fr_FR"/>
        </w:rPr>
        <w:t>Écouter et Cœur</w:t>
      </w:r>
    </w:p>
    <w:p>
      <w:pPr/>
      <w:r>
        <w:rPr>
          <w:lang w:val="fr_FR" w:bidi="fr_FR"/>
        </w:rPr>
      </w:r>
      <w:r>
        <w:rPr>
          <w:lang w:val="fr_FR" w:bidi="fr_FR"/>
        </w:rPr>
        <w:t>Dans cette étape, écoutez Genèse 20:1–18 et gardez le dans vos cœurs Écoutez une version audio de Genèse 20:1–18 trois fois dans trois versions différentes si possible Ensuite, parlez des questions suivantes en groupe:</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n'avez pas aimé ou n'avez-vous pas compris dans ce passage ?</w:t>
      </w:r>
    </w:p>
    <w:p>
      <w:pPr>
        <w:pStyle w:val="ListBullet"/>
        <w:spacing w:line="240" w:lineRule="auto"/>
        <w:ind w:left="720"/>
      </w:pPr>
      <w:r>
        <w:rPr>
          <w:lang w:val="fr_FR" w:bidi="fr_FR"/>
        </w:rPr>
      </w:r>
      <w:r>
        <w:rPr>
          <w:lang w:val="fr_FR" w:bidi="fr_FR"/>
        </w:rPr>
        <w:t xml:space="preserve">Que nous dit ce passage sur Dieu ?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pouvons -nous mettre ce passage en pratique dans notre vie quotidienne ?</w:t>
      </w:r>
    </w:p>
    <w:p>
      <w:pPr>
        <w:pStyle w:val="ListBullet"/>
        <w:spacing w:line="240" w:lineRule="auto"/>
        <w:ind w:left="720"/>
      </w:pPr>
      <w:r>
        <w:rPr>
          <w:lang w:val="fr_FR" w:bidi="fr_FR"/>
        </w:rPr>
      </w:r>
      <w:r>
        <w:rPr>
          <w:lang w:val="fr_FR" w:bidi="fr_FR"/>
        </w:rPr>
        <w:t>Qui connaissez 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Genèse 20:1–18 dans la version la plus facile à comprendre.</w:t>
      </w:r>
    </w:p>
    <w:p>
      <w:pPr/>
      <w:r>
        <w:rPr>
          <w:lang w:val="fr_FR" w:bidi="fr_FR"/>
        </w:rPr>
      </w:r>
      <w:r>
        <w:rPr>
          <w:lang w:val="fr_FR" w:bidi="fr_FR"/>
        </w:rPr>
        <w:t>Ce passage a des thèmes similaires aux passages précédents sur Lot. Dans ces passages, les hommes utilisent les femmes pour se protéger. Dans les passages précédents, Lot a offert ses filles aux hommes de Sodome et dans ce passage Abraham ment sur Sarah pour se protéger. Aussi dans les deux passages, Dieu protège les gens innocents. Dans les passages précédents, Dieu a protégé Lot et sa famille quand Dieu a détruit Sodome et dans ce passage Dieu protège le roi Abimelech.</w:t>
      </w:r>
    </w:p>
    <w:p>
      <w:pPr/>
      <w:r>
        <w:rPr>
          <w:lang w:val="fr_FR" w:bidi="fr_FR"/>
        </w:rPr>
      </w:r>
      <w:r>
        <w:rPr>
          <w:lang w:val="fr_FR" w:bidi="fr_FR"/>
        </w:rPr>
        <w:t>Dans ce passage, le mot général pour Dieu est utilisé jusqu'à la fin du passage. Abraham est parti et a voyagé vers la région du désert du Néguev et a vécu entre Kadesh et Shur pendant un certain temps Abraham est probablement parti d'où il vivait par Mamre Ensuite, il a vécu temporairement à Gerar.</w:t>
      </w:r>
    </w:p>
    <w:p>
      <w:pPr/>
      <w:r>
        <w:rPr>
          <w:lang w:val="fr_FR" w:bidi="fr_FR"/>
        </w:rPr>
      </w:r>
      <w:r>
        <w:rPr>
          <w:lang w:val="fr_FR" w:bidi="fr_FR"/>
        </w:rPr>
        <w:t>Arrêtez-vous ici. En groupe, regardez le désert du Néguev, Kadesh, Shur et Gerar sur une carte. Mettez cet audio en pause ici.</w:t>
      </w:r>
    </w:p>
    <w:p>
      <w:pPr/>
      <w:r>
        <w:rPr>
          <w:lang w:val="fr_FR" w:bidi="fr_FR"/>
        </w:rPr>
      </w:r>
      <w:r>
        <w:rPr>
          <w:lang w:val="fr_FR" w:bidi="fr_FR"/>
        </w:rPr>
        <w:t>Pendant qu'il vivait à Gerar, Abraham a introduit sa femme Sarah aux gens en disant : « Elle est ma sœur Ainsi, le roi Abimelech de Gerar fit appeler Sarah. Abimelech voulait probablement que Sarah devienne l'une de ses femmes. Dans cette culture, c'était un signe de richesse et de pouvoir d'avoir beaucoup de femmes et d'enfants</w:t>
      </w:r>
    </w:p>
    <w:p>
      <w:pPr/>
      <w:r>
        <w:rPr>
          <w:lang w:val="fr_FR" w:bidi="fr_FR"/>
        </w:rPr>
      </w:r>
      <w:r>
        <w:rPr>
          <w:lang w:val="fr_FR" w:bidi="fr_FR"/>
        </w:rPr>
        <w:t>Mais une nuit Dieu est apparu à Abimelech dans un rêve Dieu lui dit Tu vas mourir parce que cette femme que tu as prise est déjà mariée Dans cette culture, les gens pensaient probablement que quiconque a pris la femme de quelqu'un d'autre doit être puni par la mort.</w:t>
      </w:r>
    </w:p>
    <w:p>
      <w:pPr/>
      <w:r>
        <w:rPr>
          <w:lang w:val="fr_FR" w:bidi="fr_FR"/>
        </w:rPr>
      </w:r>
      <w:r>
        <w:rPr>
          <w:lang w:val="fr_FR" w:bidi="fr_FR"/>
        </w:rPr>
        <w:t xml:space="preserve">Mais Abimelech ne s'était pas encore approché Sarah. Cela signifie qu'Abimelech n'avait pas eu de relations sexuelles avec </w:t>
      </w:r>
    </w:p>
    <w:p>
      <w:pPr/>
      <w:r>
        <w:rPr>
          <w:lang w:val="fr_FR" w:bidi="fr_FR"/>
        </w:rPr>
      </w:r>
      <w:r>
        <w:rPr>
          <w:lang w:val="fr_FR" w:bidi="fr_FR"/>
        </w:rPr>
        <w:t>Abimelech répondit : « Seigneur, détruiras tu une nation innocente ? Abraham n'a - t - il pas dit : « Elle est ma sœur ? Et Sarah elle-même m'a dit qu' Abraham est son frère. J'ai fait cela avec un cœur complet et des mains pures Abimelech utilise le mot maître ou seigneur pour s'adresser à Dieu d'une manière respectueuse L'expression un « cœur complet » signifie avoir une bonne conscience et agir avec de bons motifs. L'expression « mains pures » signifie qu'Abimelech a agi sans rien faire de mal.</w:t>
      </w:r>
    </w:p>
    <w:p>
      <w:pPr/>
      <w:r>
        <w:rPr>
          <w:lang w:val="fr_FR" w:bidi="fr_FR"/>
        </w:rPr>
      </w:r>
      <w:r>
        <w:rPr>
          <w:lang w:val="fr_FR" w:bidi="fr_FR"/>
        </w:rPr>
        <w:t>Arrêtez-vous ici et discutez de cette question en groupe : Parlez d'une période où quelqu'un a essayé d'expliquer que leurs motifs étaient bons même quand quelque chose de mauvais s'est produit à la fin. Quels types de mots utilisez-vous pour décrire avoir une bonne conscience ou de bonnes motivations Mettez cet audio en pause ici.</w:t>
      </w:r>
    </w:p>
    <w:p>
      <w:pPr/>
      <w:r>
        <w:rPr>
          <w:lang w:val="fr_FR" w:bidi="fr_FR"/>
        </w:rPr>
      </w:r>
      <w:r>
        <w:rPr>
          <w:lang w:val="fr_FR" w:bidi="fr_FR"/>
        </w:rPr>
        <w:t>Mais Dieu savait déjà qu'Abimelech était innocent. En fait, Dieu Lui-même a empêché Abimelech de faire quelque chose de mauvais ou du mal en ne lui permettant pas de toucher Sarah ni d'avoir des relations sexuelles avec elle Alors Dieu répondit dans le rêve, « Oui, je sais que tu as fait cela avec une bonne conscience. Je t'ai gardé de pécher contre moi et je ne t'ai pas laissé la toucher L'expression « pécher contre lui signifie offenser Dieu en faisant quelque chose de mauvais ou le mal. « Touchez-la se réfère à avoir des relations sexuelles avec Sarah.</w:t>
      </w:r>
    </w:p>
    <w:p>
      <w:pPr/>
      <w:r>
        <w:rPr>
          <w:lang w:val="fr_FR" w:bidi="fr_FR"/>
        </w:rPr>
      </w:r>
      <w:r>
        <w:rPr>
          <w:lang w:val="fr_FR" w:bidi="fr_FR"/>
        </w:rPr>
        <w:t>Dieu a continué : « Rends à Abraham sa femme parce qu'il est un prophète C'est la première fois que le mot "prophète" apparaît dans ces histoires. Les prophètes étaient les messagers de Dieu. Ils ont dit aux gens ce que Dieu avait à dire. Mais ici, Dieu utilise le mot prophète pour se référer à la relation étroite d'Abraham avec Lui Dieu dit à Abimelech de demander à Abraham de parler à Dieu pour lui .</w:t>
      </w:r>
    </w:p>
    <w:p>
      <w:pPr/>
      <w:r>
        <w:rPr>
          <w:lang w:val="fr_FR" w:bidi="fr_FR"/>
        </w:rPr>
      </w:r>
      <w:r>
        <w:rPr>
          <w:lang w:val="fr_FR" w:bidi="fr_FR"/>
        </w:rPr>
        <w:t>Arrêtez-vous ici et discutez de cette question en groupe Qu'appelez-vous prophètes dans votre culture et que font-ils Mettez cet audio en pause ici.</w:t>
      </w:r>
    </w:p>
    <w:p>
      <w:pPr/>
      <w:r>
        <w:rPr>
          <w:lang w:val="fr_FR" w:bidi="fr_FR"/>
        </w:rPr>
      </w:r>
      <w:r>
        <w:rPr>
          <w:lang w:val="fr_FR" w:bidi="fr_FR"/>
        </w:rPr>
        <w:t>Dieu a continué : « Abraham priera pour toi et tu vivras. Mais si tu ne rends pas Sarah, toi et tous tes gens mourront définitivement</w:t>
      </w:r>
    </w:p>
    <w:p>
      <w:pPr/>
      <w:r>
        <w:rPr>
          <w:lang w:val="fr_FR" w:bidi="fr_FR"/>
        </w:rPr>
      </w:r>
      <w:r>
        <w:rPr>
          <w:lang w:val="fr_FR" w:bidi="fr_FR"/>
        </w:rPr>
        <w:t>Alors tôt le lendemain matin, Abimelech a rassemblé rapidement tous ses fonctionnaires et leur a dit ce qui s'était passé. Ils étaient terrifiés</w:t>
      </w:r>
    </w:p>
    <w:p>
      <w:pPr/>
      <w:r>
        <w:rPr>
          <w:lang w:val="fr_FR" w:bidi="fr_FR"/>
        </w:rPr>
      </w:r>
      <w:r>
        <w:rPr>
          <w:lang w:val="fr_FR" w:bidi="fr_FR"/>
        </w:rPr>
        <w:t xml:space="preserve">Ensuite, Abimelech a convoqué Abraham Il a demandé à Abraham : « Que nous as-tu fait ? Qu'ai-je fait de mal qui mérite un traitement comme cela, me rendant, moi et mon peuple coupable d'un grand péché ? Personne ne doit jamais faire ce que tu m'as fait ! Maintenant, dis-moi, pourquoi as-tu fait cela ? </w:t>
      </w:r>
    </w:p>
    <w:p>
      <w:pPr/>
      <w:r>
        <w:rPr>
          <w:lang w:val="fr_FR" w:bidi="fr_FR"/>
        </w:rPr>
      </w:r>
      <w:r>
        <w:rPr>
          <w:lang w:val="fr_FR" w:bidi="fr_FR"/>
        </w:rPr>
        <w:t>Abraham expliqua pourquoi il a dit à Abimelech que Sarah était sa sœur Abraham réalisa que personne à Gerar ne craignait Dieu. « Craindre Dieu signifie respecter et honorer Dieu. Abraham avait peur que les gens prennent Sarah de force et le tuent pour la prendre. Aussi, Sarah était vraiment la demi-sœur d'Abraham. Ils ont le même père, mais des mères différentes</w:t>
      </w:r>
    </w:p>
    <w:p>
      <w:pPr/>
      <w:r>
        <w:rPr>
          <w:lang w:val="fr_FR" w:bidi="fr_FR"/>
        </w:rPr>
      </w:r>
      <w:r>
        <w:rPr>
          <w:lang w:val="fr_FR" w:bidi="fr_FR"/>
        </w:rPr>
        <w:t>Dieu a demandé à Abraham de déménager de la région de son père et d'errer d'un endroit à un autre. À cause de cela, Abraham demanda à Sarah de dire à tout le monde dans les nouveaux endroits qu'elle était sa sœur pour que sa vie soit en sécurité à chaque nouvel endroit.</w:t>
      </w:r>
    </w:p>
    <w:p>
      <w:pPr/>
      <w:r>
        <w:rPr>
          <w:lang w:val="fr_FR" w:bidi="fr_FR"/>
        </w:rPr>
      </w:r>
      <w:r>
        <w:rPr>
          <w:lang w:val="fr_FR" w:bidi="fr_FR"/>
        </w:rPr>
        <w:t>Ensuite, Abimelech a pris une partie de ses moutons, des vaches et des hommes et des femmes et les a donné à Abraham. C'étaient très précieux et des signes de grande richesse. Ici, Abimelech aurait pu suivre la coutume locale pour savoir quoi faire si, sans le savoir, on prend la femme de quelqu'un d'autre</w:t>
      </w:r>
    </w:p>
    <w:p>
      <w:pPr/>
      <w:r>
        <w:rPr>
          <w:lang w:val="fr_FR" w:bidi="fr_FR"/>
        </w:rPr>
      </w:r>
      <w:r>
        <w:rPr>
          <w:lang w:val="fr_FR" w:bidi="fr_FR"/>
        </w:rPr>
        <w:t>Abimelech rendit aussi Sarah à Abraham Ensuite, Abimelech dit à Abraham : « Écoute, regarde ma terre vis où tu veux</w:t>
      </w:r>
    </w:p>
    <w:p>
      <w:pPr/>
      <w:r>
        <w:rPr>
          <w:lang w:val="fr_FR" w:bidi="fr_FR"/>
        </w:rPr>
      </w:r>
      <w:r>
        <w:rPr>
          <w:lang w:val="fr_FR" w:bidi="fr_FR"/>
        </w:rPr>
        <w:t xml:space="preserve">Ensuite, Abimelech dit à Sarah : « Écoute, je donne à ton « frère 1000 pièces d'argent. C'est pour couvrir l'offense contre toi pour que tout le monde sache que tu n'as rien fait de mal. L'expression « couvrir l'offense contre toi signifie qu'Abimelech voulait donner à Abraham un don pour montrer qu'il n'avait pas eu de relations sexuelles avec Sarah. Ou cela aurait pu être le paiement d'Abimelech à Abraham pour lui avoir pris Sarah </w:t>
      </w:r>
    </w:p>
    <w:p>
      <w:pPr/>
      <w:r>
        <w:rPr>
          <w:lang w:val="fr_FR" w:bidi="fr_FR"/>
        </w:rPr>
      </w:r>
      <w:r>
        <w:rPr>
          <w:lang w:val="fr_FR" w:bidi="fr_FR"/>
        </w:rPr>
        <w:t>Arrêtez-vous ici et discutez de cette question en équipe : Que se passe-t-il dans votre culture quand un homme prend la femme d'un autre homme ? Mettez cet audio en pause ici.</w:t>
      </w:r>
    </w:p>
    <w:p>
      <w:pPr/>
      <w:r>
        <w:rPr>
          <w:lang w:val="fr_FR" w:bidi="fr_FR"/>
        </w:rPr>
      </w:r>
      <w:r>
        <w:rPr>
          <w:lang w:val="fr_FR" w:bidi="fr_FR"/>
        </w:rPr>
        <w:t>L'Eternel avait empêché la femme d'Abimélec et ses servantes d'avoir des enfants à cause de la femme d'Abraham, Sarah. Ainsi, Abraham pria Dieu et Dieu guérit Abimélec, sa femme et toutes ses esclaves pour qu'ils puissent avoir à nouveau des enfants</w:t>
      </w:r>
      <w:r>
        <w:rPr>
          <w:lang w:val="fr_FR" w:bidi="fr_FR"/>
        </w:rPr>
      </w:r>
    </w:p>
    <w:p>
      <w:pPr>
        <w:pStyle w:val="Heading3"/>
      </w:pPr>
      <w:r>
        <w:rPr>
          <w:lang w:val="fr_FR" w:bidi="fr_FR"/>
        </w:rPr>
        <w:t>Définir les Scènes</w:t>
      </w:r>
    </w:p>
    <w:p>
      <w:pPr/>
      <w:r>
        <w:rPr>
          <w:lang w:val="fr_FR" w:bidi="fr_FR"/>
        </w:rPr>
      </w:r>
      <w:r>
        <w:rPr>
          <w:lang w:val="fr_FR" w:bidi="fr_FR"/>
        </w:rPr>
        <w:t>Écoutez la version audio de Genèse 20:1–18 dans la version la plus facile à comprendre.</w:t>
      </w:r>
    </w:p>
    <w:p>
      <w:pPr/>
      <w:r>
        <w:rPr>
          <w:lang w:val="fr_FR" w:bidi="fr_FR"/>
        </w:rPr>
      </w:r>
      <w:r>
        <w:rPr>
          <w:lang w:val="fr_FR" w:bidi="fr_FR"/>
        </w:rPr>
        <w:t xml:space="preserve">Dans cette étape, le groupe définira les différentes parties, les personnages et le cadre du passage. Ensuite, le groupe visualisera ce passage. </w:t>
      </w:r>
    </w:p>
    <w:p>
      <w:pPr/>
      <w:r>
        <w:rPr>
          <w:lang w:val="fr_FR" w:bidi="fr_FR"/>
        </w:rPr>
      </w:r>
      <w:r>
        <w:rPr>
          <w:lang w:val="fr_FR" w:bidi="fr_FR"/>
        </w:rPr>
        <w:t>Ce passage a cinq scènes.</w:t>
      </w:r>
    </w:p>
    <w:p>
      <w:pPr/>
      <w:r>
        <w:rPr>
          <w:lang w:val="fr_FR" w:bidi="fr_FR"/>
        </w:rPr>
      </w:r>
      <w:r>
        <w:rPr>
          <w:b/>
          <w:lang w:val="fr_FR" w:bidi="fr_FR"/>
        </w:rPr>
        <w:t>Dans la première scène :</w:t>
      </w:r>
      <w:r>
        <w:rPr>
          <w:lang w:val="fr_FR" w:bidi="fr_FR"/>
        </w:rPr>
        <w:t xml:space="preserve"> Plus tard, Abraham se déplaça vers le sud. Pendant qu'il vivait à Gérar en tant qu'étranger, il a présenta Sarah comme sa sœur, donc le roi Abimélec envoya chercher Sarah et l'amena là où il vivait.</w:t>
      </w:r>
    </w:p>
    <w:p>
      <w:pPr/>
      <w:r>
        <w:rPr>
          <w:lang w:val="fr_FR" w:bidi="fr_FR"/>
        </w:rPr>
      </w:r>
      <w:r>
        <w:rPr>
          <w:b/>
          <w:lang w:val="fr_FR" w:bidi="fr_FR"/>
        </w:rPr>
        <w:t>Dans la deuxième scène :</w:t>
      </w:r>
      <w:r>
        <w:rPr>
          <w:lang w:val="fr_FR" w:bidi="fr_FR"/>
        </w:rPr>
        <w:t xml:space="preserve"> Dieu est apparu à Abimélec dans un rêve et lui a dit que Sarah était déjà mariée. Abimélec a dit qu'il était innocent et Dieu a dit à Abimélec de rendre Sarah à Abraham.</w:t>
      </w:r>
    </w:p>
    <w:p>
      <w:pPr/>
      <w:r>
        <w:rPr>
          <w:lang w:val="fr_FR" w:bidi="fr_FR"/>
        </w:rPr>
      </w:r>
      <w:r>
        <w:rPr>
          <w:b/>
          <w:lang w:val="fr_FR" w:bidi="fr_FR"/>
        </w:rPr>
        <w:t>Dans la troisième scène :</w:t>
      </w:r>
      <w:r>
        <w:rPr>
          <w:lang w:val="fr_FR" w:bidi="fr_FR"/>
        </w:rPr>
        <w:t xml:space="preserve"> Le lendemain matin, Abimélèc appela Abraham et parla avec lui. Abimélec était en colère parce qu'Abraham lui avait menti. Abraham expliqua pourquoi il a dit à Abimelech que Sarah était sa sœur </w:t>
      </w:r>
    </w:p>
    <w:p>
      <w:pPr/>
      <w:r>
        <w:rPr>
          <w:lang w:val="fr_FR" w:bidi="fr_FR"/>
        </w:rPr>
      </w:r>
      <w:r>
        <w:rPr>
          <w:b/>
          <w:lang w:val="fr_FR" w:bidi="fr_FR"/>
        </w:rPr>
        <w:t>Dans la quatrième scène :</w:t>
      </w:r>
      <w:r>
        <w:rPr>
          <w:lang w:val="fr_FR" w:bidi="fr_FR"/>
        </w:rPr>
        <w:t xml:space="preserve"> Ensuite, Abimélec a pris certains de ses moutons, des vaches, ainsi que des hommes et des femmes et les a donné à Abraham. Abimélec a aussi donné Sarah à Abraham.</w:t>
      </w:r>
    </w:p>
    <w:p>
      <w:pPr/>
      <w:r>
        <w:rPr>
          <w:lang w:val="fr_FR" w:bidi="fr_FR"/>
        </w:rPr>
      </w:r>
      <w:r>
        <w:rPr>
          <w:b/>
          <w:lang w:val="fr_FR" w:bidi="fr_FR"/>
        </w:rPr>
        <w:t>Dans la cinquième scène :</w:t>
      </w:r>
      <w:r>
        <w:rPr>
          <w:lang w:val="fr_FR" w:bidi="fr_FR"/>
        </w:rPr>
        <w:t xml:space="preserve"> À cause de ce qui était arrivé à Sarah, Dieu l'avait fait de sorte que le roi Abimélec et sa maison ne puissent pas avoir d'enfants. Mais Abraham pria Dieu et Dieu guérit Abimélec et sa maison.</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Sarah</w:t>
      </w:r>
    </w:p>
    <w:p>
      <w:pPr>
        <w:pStyle w:val="ListBullet"/>
        <w:spacing w:line="240" w:lineRule="auto"/>
        <w:ind w:left="720"/>
      </w:pPr>
      <w:r>
        <w:rPr>
          <w:lang w:val="fr_FR" w:bidi="fr_FR"/>
        </w:rPr>
      </w:r>
      <w:r>
        <w:rPr>
          <w:lang w:val="fr_FR" w:bidi="fr_FR"/>
        </w:rPr>
        <w:t>Roi Abimélec</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fonctionnaires d'Abimélec</w:t>
      </w:r>
    </w:p>
    <w:p>
      <w:pPr>
        <w:pStyle w:val="ListBullet"/>
        <w:spacing w:line="240" w:lineRule="auto"/>
        <w:ind w:left="720"/>
      </w:pPr>
      <w:r>
        <w:rPr>
          <w:lang w:val="fr_FR" w:bidi="fr_FR"/>
        </w:rPr>
      </w:r>
      <w:r>
        <w:rPr>
          <w:lang w:val="fr_FR" w:bidi="fr_FR"/>
        </w:rPr>
        <w:t>et la maison d'Abimélec, y compris sa femme et ses esclaves</w:t>
      </w:r>
    </w:p>
    <w:p>
      <w:pPr/>
      <w:r>
        <w:rPr>
          <w:lang w:val="fr_FR" w:bidi="fr_FR"/>
        </w:rPr>
      </w:r>
      <w:r>
        <w:rPr>
          <w:lang w:val="fr_FR" w:bidi="fr_FR"/>
        </w:rPr>
        <w:t>En groupe, réfléchissez aux différentes parties du passage.</w:t>
      </w:r>
    </w:p>
    <w:p>
      <w:pPr/>
      <w:r>
        <w:rPr>
          <w:lang w:val="fr_FR" w:bidi="fr_FR"/>
        </w:rPr>
      </w:r>
      <w:r>
        <w:rPr>
          <w:lang w:val="fr_FR" w:bidi="fr_FR"/>
        </w:rPr>
        <w:t>Visualisez le mouvement dans la première scène. Abraham voyage vers le Néguev. Il vit entre Kadesh et Shur. Ensuite, il reste à Gérar pendant un certain temps. Abraham a une grande maison et de grands troupeaux d'animaux. La famille d'Abraham vit dans des tentes.</w:t>
      </w:r>
    </w:p>
    <w:p>
      <w:pPr/>
      <w:r>
        <w:rPr>
          <w:lang w:val="fr_FR" w:bidi="fr_FR"/>
        </w:rPr>
      </w:r>
      <w:r>
        <w:rPr>
          <w:lang w:val="fr_FR" w:bidi="fr_FR"/>
        </w:rPr>
        <w:t>Arrêtez-vous ici. En groupe, regardez le Néguev, Kadesh, Shur et Gérar sur une carte. Mettez cet audio en pause ici.</w:t>
      </w:r>
    </w:p>
    <w:p>
      <w:pPr/>
      <w:r>
        <w:rPr>
          <w:lang w:val="fr_FR" w:bidi="fr_FR"/>
        </w:rPr>
      </w:r>
      <w:r>
        <w:rPr>
          <w:lang w:val="fr_FR" w:bidi="fr_FR"/>
        </w:rPr>
        <w:t>Pendant qu'il vit à Gérar, Abraham dit aux gens que sa femme Sarah est sa sœur. Ainsi, le roi Abimélec de Gérar envoie chercher Sarah et la fait amener chez lui, mais il n'avait pas encore de relations sexuelles avec elle. Nous savons d'après la suite de cette histoire qu'Abraham explique qu'il a deux raisons de dire que Sarah est sa sœur. Il a peur que les gens, comme le roi Abimélec le tuent pour prendre Sarah comme leur femme. Aussi, Sarah est vraiment sa demi-sœur. Abraham et Sarah ont le même père.</w:t>
      </w:r>
    </w:p>
    <w:p>
      <w:pPr/>
      <w:r>
        <w:rPr>
          <w:lang w:val="fr_FR" w:bidi="fr_FR"/>
        </w:rPr>
      </w:r>
      <w:r>
        <w:rPr>
          <w:lang w:val="fr_FR" w:bidi="fr_FR"/>
        </w:rPr>
        <w:t>Dans la deuxième scène, visualisez la conversation entre le roi Abimélec et Dieu. Cette conversation a lieu dans un rêve. Cette nuit-là, Dieu vint à Abimélec dans un rêve pendant qu'il dormait et lui dit : « Tu es un homme mort car cette femme que tu as prise est déjà mariée ! »</w:t>
      </w:r>
    </w:p>
    <w:p>
      <w:pPr/>
      <w:r>
        <w:rPr>
          <w:lang w:val="fr_FR" w:bidi="fr_FR"/>
        </w:rPr>
      </w:r>
      <w:r>
        <w:rPr>
          <w:lang w:val="fr_FR" w:bidi="fr_FR"/>
        </w:rPr>
        <w:t xml:space="preserve">Mais Abimélec n'a pas encore couché avec Sarah, il dit donc : « Seigneur détruiras-tu les gens innocents ? Abraham n'a-t-il pas dit : « Elle est ma sœur ? Sarah elle-même a dit : « Oui, il est mon frère ». Ici, Abimélec pose une question à laquelle il n'attend pas de réponse. Il pose ces questions pour mettre en évidence ce qu'Abraham et Sarah avaient dit. Abimélec dit : « S'il te plaît ne me détruis pas, je suis innocent ! Abraham m'a dit que Sarah est seulement sa sœur et même Sarah a accepté ! » Abimélec montre le choc et la surprise parce qu'il ne savait pas que Sarah était la femme d'Abraham. </w:t>
      </w:r>
    </w:p>
    <w:p>
      <w:pPr/>
      <w:r>
        <w:rPr>
          <w:lang w:val="fr_FR" w:bidi="fr_FR"/>
        </w:rPr>
      </w:r>
      <w:r>
        <w:rPr>
          <w:lang w:val="fr_FR" w:bidi="fr_FR"/>
        </w:rPr>
        <w:t>Abimélec continue : « J'ai fait cela avec de bons motifs et innocemment ».</w:t>
      </w:r>
    </w:p>
    <w:p>
      <w:pPr/>
      <w:r>
        <w:rPr>
          <w:lang w:val="fr_FR" w:bidi="fr_FR"/>
        </w:rPr>
      </w:r>
      <w:r>
        <w:rPr>
          <w:lang w:val="fr_FR" w:bidi="fr_FR"/>
        </w:rPr>
        <w:t xml:space="preserve">Toujours dans le rêve, Dieu répond : « Oui, je sais que tu as fait cela avec de bons motifs et innocemment. C'est pourquoi je t'ai empêché de pécher contre moi et pourquoi je ne t'ai pas laissé la toucher. Maintenant, rends-la à son mari, Abraham et il priera pour toi parce qu'il est un prophète. Ensuite, tu vivras. Mais si tu ne la rends pas, toi et ton peuple mourrez définitivement </w:t>
      </w:r>
    </w:p>
    <w:p>
      <w:pPr/>
      <w:r>
        <w:rPr>
          <w:lang w:val="fr_FR" w:bidi="fr_FR"/>
        </w:rPr>
      </w:r>
      <w:r>
        <w:rPr>
          <w:lang w:val="fr_FR" w:bidi="fr_FR"/>
        </w:rPr>
        <w:t>La troisième scène se produit le lendemain matin. Abimélec se lève tôt le matin et appelle rapidement tous ses fonctionnaires ensemble. Quand il leur dit ce qui s'est passé, ses fonctionnaires sont terrifiés. Ensuite, Abimélec a envoya chercher Abraham. Les fonctionnaires auraient pu rester pendant qu'Abimélec parlait avec Abraham. Les excuses publiques d'Abimélec et la discussion avec Abraham contrastent avec les secrets d'Abraham. Visualisez la conversation entre Abimélec et Abraham. Il demande à Abraham : « Que nous as-tu fait ? Qu'ai-je fait de mal qui mérite ce genre de traitement, me rendant, moi et mon peuple coupable d'un si grand péché ? Personne ne doit jamais faire ce que tu as fait ! » Abimélec pose ces questions sans s'attendre à une réponse. Ensuite, Abimélec pose à Abraham une question à laquelle il veut une réponse. « Pourquoi as-tu fait cela ? »</w:t>
      </w:r>
    </w:p>
    <w:p>
      <w:pPr/>
      <w:r>
        <w:rPr>
          <w:lang w:val="fr_FR" w:bidi="fr_FR"/>
        </w:rPr>
      </w:r>
      <w:r>
        <w:rPr>
          <w:lang w:val="fr_FR" w:bidi="fr_FR"/>
        </w:rPr>
        <w:t>Abraham répond : « Je pensais : « Les gens de cet endroit ne respectent pas Dieu. Ils voudront ma femme et me tueront pour la prendre. Et elle est vraiment ma sœur parce que nous avons tous les deux le même père, mais différentes mères. Je l'ai épousée. Quand Dieu m'a appelé à quitter la maison de mes ancêtres et à voyager d'un endroit à autre, je lui ai demandé de me faire une faveur et de dire aux gens que je suis son frère partout où nous irons ».</w:t>
      </w:r>
    </w:p>
    <w:p>
      <w:pPr/>
      <w:r>
        <w:rPr>
          <w:lang w:val="fr_FR" w:bidi="fr_FR"/>
        </w:rPr>
      </w:r>
      <w:r>
        <w:rPr>
          <w:lang w:val="fr_FR" w:bidi="fr_FR"/>
        </w:rPr>
        <w:t>Dans la quatrième scène, visualisez la réponse d'Abimélec. Abimélec donne des moutons, des vaches, ainsi que des hommes et des femmes à Abraham.</w:t>
      </w:r>
    </w:p>
    <w:p>
      <w:pPr/>
      <w:r>
        <w:rPr>
          <w:lang w:val="fr_FR" w:bidi="fr_FR"/>
        </w:rPr>
      </w:r>
      <w:r>
        <w:rPr>
          <w:lang w:val="fr_FR" w:bidi="fr_FR"/>
        </w:rPr>
        <w:t>Montrez à l'équipe une image de moutons et de vaches. Mettez cet audio en pause ici.</w:t>
      </w:r>
    </w:p>
    <w:p>
      <w:pPr/>
      <w:r>
        <w:rPr>
          <w:lang w:val="fr_FR" w:bidi="fr_FR"/>
        </w:rPr>
      </w:r>
      <w:r>
        <w:rPr>
          <w:lang w:val="fr_FR" w:bidi="fr_FR"/>
        </w:rPr>
        <w:t>Ensuite, Abimelech dit à Abraham : « Écoute, regarde mes terres vis où tu veux</w:t>
      </w:r>
    </w:p>
    <w:p>
      <w:pPr/>
      <w:r>
        <w:rPr>
          <w:lang w:val="fr_FR" w:bidi="fr_FR"/>
        </w:rPr>
      </w:r>
      <w:r>
        <w:rPr>
          <w:lang w:val="fr_FR" w:bidi="fr_FR"/>
        </w:rPr>
        <w:t>Ensuite, Abimelech dit à Sarah : « Écoute, je donne à ton « frère 1000 pièces d'argent. C'est pour prouver que tu es innocent à tout ton peuple ici. Personne ne doit te soupçonner d'avoir fait quelque chose de mal ». Ici, Abimélec commence par le mot « Écoute ! » qui met en évidence qu'il est sur le point de dire quelque chose d'important.</w:t>
      </w:r>
    </w:p>
    <w:p>
      <w:pPr/>
      <w:r>
        <w:rPr>
          <w:lang w:val="fr_FR" w:bidi="fr_FR"/>
        </w:rPr>
      </w:r>
      <w:r>
        <w:rPr>
          <w:lang w:val="fr_FR" w:bidi="fr_FR"/>
        </w:rPr>
        <w:t>Vous voudrez peut-être réorganiser l'ordre de la cinquième scène pour la rendre plus clair. À cause de ce qui était arrivé à Sarah, la femme d'Abraham, l'Eternel avait rendu impossible que toute femme de la maison d'Abimélec ait des enfants. Ainsi, Abraham pria pour Abimélec et Dieu guérit Abimélec, la femme d'Abimélec et les esclaves d'Abimélec pour qu'ils puissent avoir des enfants.</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Genèse 20:1–18 dans la version la plus facile à comprendre.</w:t>
      </w:r>
    </w:p>
    <w:p>
      <w:pPr/>
      <w:r>
        <w:rPr>
          <w:lang w:val="fr_FR" w:bidi="fr_FR"/>
        </w:rPr>
      </w:r>
      <w:r>
        <w:rPr>
          <w:lang w:val="fr_FR" w:bidi="fr_FR"/>
        </w:rPr>
        <w:t xml:space="preserve">À cette étape, le groupe va mettre en scène le passage. </w:t>
      </w:r>
    </w:p>
    <w:p>
      <w:pPr/>
      <w:r>
        <w:rPr>
          <w:lang w:val="fr_FR" w:bidi="fr_FR"/>
        </w:rPr>
      </w:r>
      <w:r>
        <w:rPr>
          <w:lang w:val="fr_FR" w:bidi="fr_FR"/>
        </w:rPr>
        <w:t>Ce passage a cinq scènes.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Sarah</w:t>
      </w:r>
    </w:p>
    <w:p>
      <w:pPr>
        <w:pStyle w:val="ListBullet"/>
        <w:spacing w:line="240" w:lineRule="auto"/>
        <w:ind w:left="720"/>
      </w:pPr>
      <w:r>
        <w:rPr>
          <w:lang w:val="fr_FR" w:bidi="fr_FR"/>
        </w:rPr>
      </w:r>
      <w:r>
        <w:rPr>
          <w:lang w:val="fr_FR" w:bidi="fr_FR"/>
        </w:rPr>
        <w:t>Roi Abimélec</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fonctionnaires d'Abimélec</w:t>
      </w:r>
    </w:p>
    <w:p>
      <w:pPr>
        <w:pStyle w:val="ListBullet"/>
        <w:spacing w:line="240" w:lineRule="auto"/>
        <w:ind w:left="720"/>
      </w:pPr>
      <w:r>
        <w:rPr>
          <w:lang w:val="fr_FR" w:bidi="fr_FR"/>
        </w:rPr>
      </w:r>
      <w:r>
        <w:rPr>
          <w:lang w:val="fr_FR" w:bidi="fr_FR"/>
        </w:rPr>
        <w:t>et la maison d'Abimélec, y compris sa femme et ses esclaves</w:t>
      </w:r>
    </w:p>
    <w:p>
      <w:pPr/>
      <w:r>
        <w:rPr>
          <w:lang w:val="fr_FR" w:bidi="fr_FR"/>
        </w:rPr>
      </w:r>
      <w:r>
        <w:rPr>
          <w:lang w:val="fr_FR" w:bidi="fr_FR"/>
        </w:rPr>
        <w:t>Vous allez travailler en groupe et jouer le passage deux fois. Vous devriez le jouer dans votre propre langue.</w:t>
      </w:r>
    </w:p>
    <w:p>
      <w:pPr/>
      <w:r>
        <w:rPr>
          <w:lang w:val="fr_FR" w:bidi="fr_FR"/>
        </w:rPr>
      </w:r>
      <w:r>
        <w:rPr>
          <w:lang w:val="fr_FR" w:bidi="fr_FR"/>
        </w:rPr>
        <w:t>Tout d'abord, jouez l'histoire sans vous arrêter. Faites attention au dialogue, au mouvement, à l'intrigue et à la chronologie du passage. Assurez-vous de ne pas éviter de jouer les parties importantes, ni les parties difficiles. Aidez-vous les uns les autres à vous souvenir de chaque partie du passage.</w:t>
      </w:r>
    </w:p>
    <w:p>
      <w:pPr/>
      <w:r>
        <w:rPr>
          <w:lang w:val="fr_FR" w:bidi="fr_FR"/>
        </w:rPr>
      </w:r>
      <w:r>
        <w:rPr>
          <w:lang w:val="fr_FR" w:bidi="fr_FR"/>
        </w:rPr>
        <w:t>Arrêtez cet enregistrement ici, pendant que vous jouez le passage.</w:t>
      </w:r>
    </w:p>
    <w:p>
      <w:pPr/>
      <w:r>
        <w:rPr>
          <w:lang w:val="fr_FR" w:bidi="fr_FR"/>
        </w:rPr>
      </w:r>
      <w:r>
        <w:rPr>
          <w:lang w:val="fr_FR" w:bidi="fr_FR"/>
        </w:rPr>
        <w:t>Le groupe doit représenter ce passage une deuxième fois. Pendant la présentation,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Arrêtez cet enregistrement ici, et jouez une deuxième fois le passage.</w:t>
      </w:r>
    </w:p>
    <w:p>
      <w:pPr/>
      <w:r>
        <w:rPr>
          <w:lang w:val="fr_FR" w:bidi="fr_FR"/>
        </w:rPr>
      </w:r>
      <w:r>
        <w:rPr>
          <w:lang w:val="fr_FR" w:bidi="fr_FR"/>
        </w:rPr>
        <w:t>Voici un exemple de mise en scène et de réponses possibles.</w:t>
      </w:r>
    </w:p>
    <w:p>
      <w:pPr/>
      <w:r>
        <w:rPr>
          <w:lang w:val="fr_FR" w:bidi="fr_FR"/>
        </w:rPr>
      </w:r>
      <w:r>
        <w:rPr>
          <w:lang w:val="fr_FR" w:bidi="fr_FR"/>
        </w:rPr>
        <w:t>Plus tard, Abraham quitte l'endroit où il vit. Il se déplace vers la région du Néguev et vit entre Kadesh et Shur. Pendant un certain temps, il habite à Gerar et pendant qu'il y vit, il dit aux gens que sa femme Sarah est sa sœur. Ainsi, le roi Abimelèc de Gérar envoie chercher Sarah et la prend.</w:t>
      </w:r>
    </w:p>
    <w:p>
      <w:pPr/>
      <w:r>
        <w:rPr>
          <w:lang w:val="fr_FR" w:bidi="fr_FR"/>
        </w:rPr>
      </w:r>
      <w:r>
        <w:rPr>
          <w:lang w:val="fr_FR" w:bidi="fr_FR"/>
        </w:rPr>
        <w:t>Mais Dieu apparut à Abimelèc dans un rêve une nuit. Dieu dit : « Tu vas mourir parce que la femme que tu as prise est déjà mariée</w:t>
      </w:r>
    </w:p>
    <w:p>
      <w:pPr/>
      <w:r>
        <w:rPr>
          <w:lang w:val="fr_FR" w:bidi="fr_FR"/>
        </w:rPr>
      </w:r>
      <w:r>
        <w:rPr>
          <w:lang w:val="fr_FR" w:bidi="fr_FR"/>
        </w:rPr>
        <w:t xml:space="preserve">Maintenant, Abimelèc n'a pas couché avec Sarah, il répond donc : « Seigneur ou Seigneur, détruiras-tu une nation qui n'a rien fait de mal ? Abraham ne m'a a-t-il pas dit qu'elle est sa sœur et Sarah n'a-t-elle pas aussi dit qu'Abraham est son frère ? J'ai fait cela innocemment et avec une bonne conscience </w:t>
      </w:r>
    </w:p>
    <w:p>
      <w:pPr/>
      <w:r>
        <w:rPr>
          <w:lang w:val="fr_FR" w:bidi="fr_FR"/>
        </w:rPr>
      </w:r>
      <w:r>
        <w:rPr>
          <w:lang w:val="fr_FR" w:bidi="fr_FR"/>
        </w:rPr>
        <w:t>Mettez la scène en pause. Demandez à la personne qui joue le rôle de Abimelèc « Que ressens tu? ou Que penses-tu ? La personne pourrait répondre des choses comme : « Je suis terrifié et choqué ! » ou « Je supplie Dieu de ne pas me tuer, moi et mon peuple parce que j'ai pris par inadvertance une femme mariée. ». Redémarrez la scène.</w:t>
      </w:r>
    </w:p>
    <w:p>
      <w:pPr/>
      <w:r>
        <w:rPr>
          <w:lang w:val="fr_FR" w:bidi="fr_FR"/>
        </w:rPr>
      </w:r>
      <w:r>
        <w:rPr>
          <w:lang w:val="fr_FR" w:bidi="fr_FR"/>
        </w:rPr>
        <w:t xml:space="preserve">Ensuite, Dieu dit à Abimélec dans le rêve : « Oui, je sais que tu as fait cela innocemment et avec une bonne conscience, je t'ai donc empêché de m'offenser. C'est pourquoi je ne t'ai pas laissé la toucher. Maintenant, rends la femme d'Abraham, parce qu'il est un prophète. Il priera pour toi et tu vivras. Mais si tu ne la rends pas, toi et ton mourrez. </w:t>
      </w:r>
    </w:p>
    <w:p>
      <w:pPr/>
      <w:r>
        <w:rPr>
          <w:lang w:val="fr_FR" w:bidi="fr_FR"/>
        </w:rPr>
      </w:r>
      <w:r>
        <w:rPr>
          <w:lang w:val="fr_FR" w:bidi="fr_FR"/>
        </w:rPr>
        <w:t>Mettez la scène en pause. Demandez à la personne qui joue Dieu : « Que ressentez-vous ou pensez-vous ? » La personne pourrait répondre des choses comme : « Je veux donner à Abimelèc une chance de faire ce qui est juste » ou « Je veux avertir Abimelèc de ne pas coucher avec Sarah et de la rendre à Abraham ». Redémarrez la scène.</w:t>
      </w:r>
    </w:p>
    <w:p>
      <w:pPr/>
      <w:r>
        <w:rPr>
          <w:lang w:val="fr_FR" w:bidi="fr_FR"/>
        </w:rPr>
      </w:r>
      <w:r>
        <w:rPr>
          <w:lang w:val="fr_FR" w:bidi="fr_FR"/>
        </w:rPr>
        <w:t xml:space="preserve">Abimelèc se lève tôt le lendemain matin et convoque tous ses fonctionnaires. Quand il leur dit ce qui s'est passé, ils sont terrifiés. Ensuite, Abimelèc a convoqué Abraham Il dit à Abraham : « Que nous as-tu fait ? Quel mal t'ai-je fait pour que tu m'aies fait commettre, à moi et à mon peuple une chose aussi terrible ? Tu m'as fait des choses qui ne devraient jamais être faites. Maintenant, dis-moi, pourquoi as-tu fait cela ? </w:t>
      </w:r>
    </w:p>
    <w:p>
      <w:pPr/>
      <w:r>
        <w:rPr>
          <w:lang w:val="fr_FR" w:bidi="fr_FR"/>
        </w:rPr>
      </w:r>
      <w:r>
        <w:rPr>
          <w:lang w:val="fr_FR" w:bidi="fr_FR"/>
        </w:rPr>
        <w:t>Mettez la scène en pause. Demandez à la personne qui joue le rôle de Abimelèc « Que ressens tu? ou Que penses-tu ? La personne pourrait répondre des choses comme : « Je suis terrifié » ou « Je suis très en colère qu'Abraham m'ait mis dans cette situation » ou « Je ne veux rien faire en secret et je veux m'assurer de résoudre ce problème en public ». Redémarrez la scène.</w:t>
      </w:r>
    </w:p>
    <w:p>
      <w:pPr/>
      <w:r>
        <w:rPr>
          <w:lang w:val="fr_FR" w:bidi="fr_FR"/>
        </w:rPr>
      </w:r>
      <w:r>
        <w:rPr>
          <w:lang w:val="fr_FR" w:bidi="fr_FR"/>
        </w:rPr>
        <w:t>Abraham répond : « Je me suis dit qu'il n'y a pas de crainte de Dieu ici et que les gens voudraient ma femme et me tueraient pour la prendre. Et elle est vraiment ma sœur. Nous avons le même père, mais différentes mères et elle est devenue ma femme. Quand Dieu m'a dit de quitter la maison de mon père et de voyager d'un endroit à un autre, j'ai demandé à Sarah de me montrer sa loyauté à en disant aux gens que je suis son frère.</w:t>
      </w:r>
    </w:p>
    <w:p>
      <w:pPr/>
      <w:r>
        <w:rPr>
          <w:lang w:val="fr_FR" w:bidi="fr_FR"/>
        </w:rPr>
      </w:r>
      <w:r>
        <w:rPr>
          <w:lang w:val="fr_FR" w:bidi="fr_FR"/>
        </w:rPr>
        <w:t>Mettez la scène en pause. Demandez à la personne qui joue le rôle de Abraham « Que ressens tu? ou Que penses-tu ? La personne pourrait répondre des choses comme : « J'essaie de trouver des excuses » ou « J'essaie d'expliquer ce qui s'est passé » ou « J'ai peur de ce que Abimélec fera ensuite ». Redémarrez la scène.</w:t>
      </w:r>
    </w:p>
    <w:p>
      <w:pPr/>
      <w:r>
        <w:rPr>
          <w:lang w:val="fr_FR" w:bidi="fr_FR"/>
        </w:rPr>
      </w:r>
      <w:r>
        <w:rPr>
          <w:lang w:val="fr_FR" w:bidi="fr_FR"/>
        </w:rPr>
        <w:t>Ensuite, Abimelèc donne à Abraham des moutons, des chèvres, des vaches, ainsi que des serviteurs et serviteurs. Il rend également Sarah à Abraham. Ensuite, Abimélec a dit : « Regarde ma terre et choisis n'importe quel endroit où tu voudrais vivre ». Et Abimélec dit à Sarah : « Regarde, je donne à ton frère 1000 pièces d'argent pour montrer à tous ceux qui sont avec toi que tu n'as rien fait de mal ».</w:t>
      </w:r>
    </w:p>
    <w:p>
      <w:pPr/>
      <w:r>
        <w:rPr>
          <w:lang w:val="fr_FR" w:bidi="fr_FR"/>
        </w:rPr>
      </w:r>
      <w:r>
        <w:rPr>
          <w:lang w:val="fr_FR" w:bidi="fr_FR"/>
        </w:rPr>
        <w:t>Terminez la scène. Demandez à la personne qui joue le rôle de Abimelèc « Que ressens tu? ou Que penses-tu ? La personne pourrait répondre des choses comme : « Je veux m'assurer que Sarah n'est pas gênée ou n'a pas honte » ou « C'est ce que je dois faire pour réparer le fait d'avoir pris Sarah, une femme mariée ».</w:t>
      </w:r>
    </w:p>
    <w:p>
      <w:pPr/>
      <w:r>
        <w:rPr>
          <w:lang w:val="fr_FR" w:bidi="fr_FR"/>
        </w:rPr>
      </w:r>
      <w:r>
        <w:rPr>
          <w:lang w:val="fr_FR" w:bidi="fr_FR"/>
        </w:rPr>
        <w:t xml:space="preserve">L'Eternel avait empêché toutes les femmes de la maison d'Abimélec d'avoir des enfants à cause de Sarah, la femme d'Abraham. Ensuite, Abraham pria Dieu et Dieu guérit Abimélec, sa femme et ses servantes pour qu'ils puissent avoir des enfants </w:t>
      </w:r>
      <w:r>
        <w:rPr>
          <w:lang w:val="fr_FR" w:bidi="fr_FR"/>
        </w:rPr>
      </w:r>
    </w:p>
    <w:p>
      <w:pPr>
        <w:pStyle w:val="Heading3"/>
      </w:pPr>
      <w:r>
        <w:rPr>
          <w:lang w:val="fr_FR" w:bidi="fr_FR"/>
        </w:rPr>
        <w:t>Combler les Lacunes</w:t>
      </w:r>
    </w:p>
    <w:p>
      <w:pPr/>
      <w:r>
        <w:rPr>
          <w:lang w:val="fr_FR" w:bidi="fr_FR"/>
        </w:rPr>
      </w:r>
      <w:r>
        <w:rPr>
          <w:lang w:val="fr_FR" w:bidi="fr_FR"/>
        </w:rPr>
        <w:t>Écoutez la version audio de Genèse 20:1–18 dans la version la plus facile à comprendre.</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Le mot général pour </w:t>
      </w:r>
      <w:r>
        <w:rPr>
          <w:b/>
          <w:lang w:val="fr_FR" w:bidi="fr_FR"/>
        </w:rPr>
        <w:t>Dieu</w:t>
      </w:r>
      <w:r>
        <w:rPr>
          <w:lang w:val="fr_FR" w:bidi="fr_FR"/>
        </w:rPr>
        <w:t xml:space="preserve"> </w:t>
      </w:r>
      <w:r>
        <w:rPr>
          <w:b/>
          <w:lang w:val="fr_FR" w:bidi="fr_FR"/>
        </w:rPr>
        <w:t>Elohim</w:t>
      </w:r>
      <w:r>
        <w:rPr>
          <w:lang w:val="fr_FR" w:bidi="fr_FR"/>
        </w:rPr>
        <w:t xml:space="preserve"> est utilisé tout au long de ce passage jusqu'à la fin Utilisez le même mot que celui que vous avez utilisé dans les histoires précédentes pour Dieu et rappelez-vous que </w:t>
      </w:r>
      <w:r>
        <w:rPr>
          <w:lang w:val="fr_FR" w:bidi="fr_FR"/>
        </w:rPr>
        <w:t>Dieu</w:t>
      </w:r>
      <w:r>
        <w:rPr>
          <w:lang w:val="fr_FR" w:bidi="fr_FR"/>
        </w:rPr>
        <w:t xml:space="preserve"> est dans le glossaire principal</w:t>
      </w:r>
    </w:p>
    <w:p>
      <w:pPr/>
      <w:r>
        <w:rPr>
          <w:lang w:val="fr_FR" w:bidi="fr_FR"/>
        </w:rPr>
      </w:r>
      <w:r>
        <w:rPr>
          <w:lang w:val="fr_FR" w:bidi="fr_FR"/>
        </w:rPr>
        <w:t xml:space="preserve">Plus tard, Abraham se déplaça vers le sud du côté du Néguev Il vécut un certain temps entre Shur et Kadesh Ensuite, il a vécu à Gerar pendant un certain temps Pendant qu'il vivait là, Abraham introduisit sa femme Sarah en disant aux gens qu'elle était sa sœur Ainsi, le </w:t>
      </w:r>
      <w:r>
        <w:rPr>
          <w:b/>
          <w:lang w:val="fr_FR" w:bidi="fr_FR"/>
        </w:rPr>
        <w:t>roi</w:t>
      </w:r>
      <w:r>
        <w:rPr>
          <w:lang w:val="fr_FR" w:bidi="fr_FR"/>
        </w:rPr>
        <w:t xml:space="preserve"> Abimelech fit appeler Sarah et la prit Un roi était quelqu'un qui a gouverné sur une ville ou un territoire. Utilisez le même mot pour roi que celui que vous avez utilisé dans les histoires précédentes </w:t>
      </w:r>
      <w:r>
        <w:rPr>
          <w:lang w:val="fr_FR" w:bidi="fr_FR"/>
        </w:rPr>
        <w:t>Roi</w:t>
      </w:r>
      <w:r>
        <w:rPr>
          <w:lang w:val="fr_FR" w:bidi="fr_FR"/>
        </w:rPr>
        <w:t xml:space="preserve"> figure dans le Glossaire Principal </w:t>
      </w:r>
    </w:p>
    <w:p>
      <w:pPr/>
      <w:r>
        <w:rPr>
          <w:lang w:val="fr_FR" w:bidi="fr_FR"/>
        </w:rPr>
      </w:r>
      <w:r>
        <w:rPr>
          <w:lang w:val="fr_FR" w:bidi="fr_FR"/>
        </w:rPr>
        <w:t xml:space="preserve">Une nuit, Dieu apparut à Abimelech dans un </w:t>
      </w:r>
      <w:r>
        <w:rPr>
          <w:b/>
          <w:lang w:val="fr_FR" w:bidi="fr_FR"/>
        </w:rPr>
        <w:t>rêve</w:t>
      </w:r>
      <w:r>
        <w:rPr>
          <w:lang w:val="fr_FR" w:bidi="fr_FR"/>
        </w:rPr>
        <w:t xml:space="preserve"> Dieu dit « Tu vas mourir parce que la femme que as prise est déjà mariée Un rêve se produit généralement quand quelqu'un dort. Pour plus d'informations sur le rêve, regardez le </w:t>
      </w:r>
      <w:r>
        <w:rPr>
          <w:lang w:val="fr_FR" w:bidi="fr_FR"/>
        </w:rPr>
        <w:t>glossaire</w:t>
      </w:r>
      <w:r>
        <w:rPr>
          <w:lang w:val="fr_FR" w:bidi="fr_FR"/>
        </w:rPr>
        <w:t xml:space="preserve"> principal.</w:t>
      </w:r>
    </w:p>
    <w:p>
      <w:pPr/>
      <w:r>
        <w:rPr>
          <w:lang w:val="fr_FR" w:bidi="fr_FR"/>
        </w:rPr>
      </w:r>
      <w:r>
        <w:rPr>
          <w:lang w:val="fr_FR" w:bidi="fr_FR"/>
        </w:rPr>
        <w:t xml:space="preserve">Abimelech n'avait pas couché avec Sarah, donc il répondit : « </w:t>
      </w:r>
      <w:r>
        <w:rPr>
          <w:b/>
          <w:lang w:val="fr_FR" w:bidi="fr_FR"/>
        </w:rPr>
        <w:t>Adonaï</w:t>
      </w:r>
      <w:r>
        <w:rPr>
          <w:lang w:val="fr_FR" w:bidi="fr_FR"/>
        </w:rPr>
        <w:t xml:space="preserve">, ou </w:t>
      </w:r>
      <w:r>
        <w:rPr>
          <w:b/>
          <w:lang w:val="fr_FR" w:bidi="fr_FR"/>
        </w:rPr>
        <w:t>Seigneur</w:t>
      </w:r>
      <w:r>
        <w:rPr>
          <w:lang w:val="fr_FR" w:bidi="fr_FR"/>
        </w:rPr>
        <w:t xml:space="preserve">, </w:t>
      </w:r>
      <w:r>
        <w:rPr>
          <w:b/>
          <w:lang w:val="fr_FR" w:bidi="fr_FR"/>
        </w:rPr>
        <w:t>détruirais</w:t>
      </w:r>
      <w:r>
        <w:rPr>
          <w:lang w:val="fr_FR" w:bidi="fr_FR"/>
        </w:rPr>
        <w:t xml:space="preserve">-tu une </w:t>
      </w:r>
      <w:r>
        <w:rPr>
          <w:b/>
          <w:lang w:val="fr_FR" w:bidi="fr_FR"/>
        </w:rPr>
        <w:t>nation</w:t>
      </w:r>
      <w:r>
        <w:rPr>
          <w:lang w:val="fr_FR" w:bidi="fr_FR"/>
        </w:rPr>
        <w:t xml:space="preserve"> innocente ? » Ici, Abimélec utilise le mot Adonaï pour se référer à Dieu Adonaï était un terme de respect qui signifiait maître, seigneur ou seigneur Regardez </w:t>
      </w:r>
      <w:r>
        <w:rPr>
          <w:lang w:val="fr_FR" w:bidi="fr_FR"/>
        </w:rPr>
        <w:t>Adonaï</w:t>
      </w:r>
      <w:r>
        <w:rPr>
          <w:lang w:val="fr_FR" w:bidi="fr_FR"/>
        </w:rPr>
        <w:t xml:space="preserve"> ou </w:t>
      </w:r>
      <w:r>
        <w:rPr>
          <w:lang w:val="fr_FR" w:bidi="fr_FR"/>
        </w:rPr>
        <w:t>Seigneur</w:t>
      </w:r>
      <w:r>
        <w:rPr>
          <w:lang w:val="fr_FR" w:bidi="fr_FR"/>
        </w:rPr>
        <w:t xml:space="preserve"> dans le glossaire principal et utilisez le même mot ici que celui que vous avez utilisé dans histoires précédentes. </w:t>
      </w:r>
    </w:p>
    <w:p>
      <w:pPr/>
      <w:r>
        <w:rPr>
          <w:lang w:val="fr_FR" w:bidi="fr_FR"/>
        </w:rPr>
      </w:r>
      <w:r>
        <w:rPr>
          <w:b/>
          <w:lang w:val="fr_FR" w:bidi="fr_FR"/>
        </w:rPr>
        <w:t>Nation</w:t>
      </w:r>
      <w:r>
        <w:rPr>
          <w:lang w:val="fr_FR" w:bidi="fr_FR"/>
        </w:rPr>
        <w:t xml:space="preserve"> se réfère à un groupe de personnes qui ont un territoire spécifique et un gouvernement. Pour plus d'informations sur le mot « nation », regardez la </w:t>
      </w:r>
      <w:r>
        <w:rPr>
          <w:lang w:val="fr_FR" w:bidi="fr_FR"/>
        </w:rPr>
        <w:t>nation</w:t>
      </w:r>
      <w:r>
        <w:rPr>
          <w:lang w:val="fr_FR" w:bidi="fr_FR"/>
        </w:rPr>
        <w:t xml:space="preserve"> dans le glossaire principal.</w:t>
      </w:r>
    </w:p>
    <w:p>
      <w:pPr/>
      <w:r>
        <w:rPr>
          <w:lang w:val="fr_FR" w:bidi="fr_FR"/>
        </w:rPr>
      </w:r>
      <w:r>
        <w:rPr>
          <w:lang w:val="fr_FR" w:bidi="fr_FR"/>
        </w:rPr>
        <w:t xml:space="preserve">Dieu répondit : « Je sais que tu as fait cela avec une bonne conscience et innocemment. Je t'ai gardé de </w:t>
      </w:r>
      <w:r>
        <w:rPr>
          <w:b/>
          <w:lang w:val="fr_FR" w:bidi="fr_FR"/>
        </w:rPr>
        <w:t>pécher</w:t>
      </w:r>
      <w:r>
        <w:rPr>
          <w:lang w:val="fr_FR" w:bidi="fr_FR"/>
        </w:rPr>
        <w:t xml:space="preserve"> contre moi et je ne t'ai pas laissé la toucher Le péché se réfère à un acte de désobéissance à Dieu. Regardez </w:t>
      </w:r>
      <w:r>
        <w:rPr>
          <w:lang w:val="fr_FR" w:bidi="fr_FR"/>
        </w:rPr>
        <w:t>péché</w:t>
      </w:r>
      <w:r>
        <w:rPr>
          <w:lang w:val="fr_FR" w:bidi="fr_FR"/>
        </w:rPr>
        <w:t xml:space="preserve"> dans le glossaire principal et utilisez le même mot ici que celui que vous avez utilisé dans les passages précédents. </w:t>
      </w:r>
    </w:p>
    <w:p>
      <w:pPr/>
      <w:r>
        <w:rPr>
          <w:lang w:val="fr_FR" w:bidi="fr_FR"/>
        </w:rPr>
      </w:r>
      <w:r>
        <w:rPr>
          <w:lang w:val="fr_FR" w:bidi="fr_FR"/>
        </w:rPr>
        <w:t xml:space="preserve">Dieu a continué : « Rends à Abraham sa femme parce qu'il est un </w:t>
      </w:r>
      <w:r>
        <w:rPr>
          <w:b/>
          <w:lang w:val="fr_FR" w:bidi="fr_FR"/>
        </w:rPr>
        <w:t>prophète</w:t>
      </w:r>
      <w:r>
        <w:rPr>
          <w:lang w:val="fr_FR" w:bidi="fr_FR"/>
        </w:rPr>
        <w:t xml:space="preserve"> Un prophète reçoit un appel et un message de Dieu, et il transmet ce message aux gens. Le prophète sait que sa mission la plus importante est de transmettre les paroles ou le message de Dieu aux gens. Ici, prophète se réfère à quelqu'un qui a une relation étroite avec Dieu et parle avec Dieu.</w:t>
      </w:r>
    </w:p>
    <w:p>
      <w:pPr/>
      <w:r>
        <w:rPr>
          <w:lang w:val="fr_FR" w:bidi="fr_FR"/>
        </w:rPr>
      </w:r>
      <w:r>
        <w:rPr>
          <w:lang w:val="fr_FR" w:bidi="fr_FR"/>
        </w:rPr>
        <w:t xml:space="preserve">Arrêtez-vous ici et discutez en groupe : Quel mot utiliserez-vous Pour plus d'informations sur le mot prophète, regardez le </w:t>
      </w:r>
      <w:r>
        <w:rPr>
          <w:lang w:val="fr_FR" w:bidi="fr_FR"/>
        </w:rPr>
        <w:t>glossaire</w:t>
      </w:r>
      <w:r>
        <w:rPr>
          <w:lang w:val="fr_FR" w:bidi="fr_FR"/>
        </w:rPr>
        <w:t xml:space="preserve"> principal. Mettez cet audio en pause ici.</w:t>
      </w:r>
    </w:p>
    <w:p>
      <w:pPr/>
      <w:r>
        <w:rPr>
          <w:lang w:val="fr_FR" w:bidi="fr_FR"/>
        </w:rPr>
      </w:r>
      <w:r>
        <w:rPr>
          <w:lang w:val="fr_FR" w:bidi="fr_FR"/>
        </w:rPr>
        <w:t xml:space="preserve">Dieu a continué : « Abraham </w:t>
      </w:r>
      <w:r>
        <w:rPr>
          <w:b/>
          <w:lang w:val="fr_FR" w:bidi="fr_FR"/>
        </w:rPr>
        <w:t>priera</w:t>
      </w:r>
      <w:r>
        <w:rPr>
          <w:lang w:val="fr_FR" w:bidi="fr_FR"/>
        </w:rPr>
        <w:t xml:space="preserve"> pour toi et tu vivras. Mais si tu ne rends pas Sarah, toi et tous tes gens mourront définitivement Ici, le mot « prier » signifie faire une demande urgente à Dieu pour quelqu'un d'autre Pour plus d'informations sur le mot « priez », regardez le </w:t>
      </w:r>
      <w:r>
        <w:rPr>
          <w:lang w:val="fr_FR" w:bidi="fr_FR"/>
        </w:rPr>
        <w:t>glossaire</w:t>
      </w:r>
      <w:r>
        <w:rPr>
          <w:lang w:val="fr_FR" w:bidi="fr_FR"/>
        </w:rPr>
        <w:t xml:space="preserve"> principal.</w:t>
      </w:r>
    </w:p>
    <w:p>
      <w:pPr/>
      <w:r>
        <w:rPr>
          <w:lang w:val="fr_FR" w:bidi="fr_FR"/>
        </w:rPr>
      </w:r>
      <w:r>
        <w:rPr>
          <w:lang w:val="fr_FR" w:bidi="fr_FR"/>
        </w:rPr>
        <w:t xml:space="preserve">Abraham expliqua son mensonge. Il dit : « Il n'y a vraiment aucune </w:t>
      </w:r>
      <w:r>
        <w:rPr>
          <w:b/>
          <w:lang w:val="fr_FR" w:bidi="fr_FR"/>
        </w:rPr>
        <w:t>crainte de Dieu</w:t>
      </w:r>
      <w:r>
        <w:rPr>
          <w:lang w:val="fr_FR" w:bidi="fr_FR"/>
        </w:rPr>
        <w:t xml:space="preserve"> à cet endroit. Ils me tueront pour prendre ma femme La crainte de Dieu signifie avoir de la révérence, l'honneur et le respect pour Dieu. Cela montre soit la sainte révérence ou la crainte de la punition. La peur peut être exprimée comme une obéissance La crainte de Dieu est une partie importante de la foi en Dieu.</w:t>
      </w:r>
    </w:p>
    <w:p>
      <w:pPr/>
      <w:r>
        <w:rPr>
          <w:lang w:val="fr_FR" w:bidi="fr_FR"/>
        </w:rPr>
      </w:r>
      <w:r>
        <w:rPr>
          <w:lang w:val="fr_FR" w:bidi="fr_FR"/>
        </w:rPr>
        <w:t xml:space="preserve">Arrêtez-vous ici et discutez en tant que groupe. Comment parlerez-vous de « crainte de Dieu » ? Pour plus d'informations sur l'expression « crainte de Dieu », regardez la </w:t>
      </w:r>
      <w:r>
        <w:rPr>
          <w:lang w:val="fr_FR" w:bidi="fr_FR"/>
        </w:rPr>
        <w:t>crainte de Dieu</w:t>
      </w:r>
      <w:r>
        <w:rPr>
          <w:lang w:val="fr_FR" w:bidi="fr_FR"/>
        </w:rPr>
        <w:t xml:space="preserve"> dans le glossaire principal. Mettez cet audio en pause ici.</w:t>
      </w:r>
    </w:p>
    <w:p>
      <w:pPr/>
      <w:r>
        <w:rPr>
          <w:lang w:val="fr_FR" w:bidi="fr_FR"/>
        </w:rPr>
      </w:r>
      <w:r>
        <w:rPr>
          <w:lang w:val="fr_FR" w:bidi="fr_FR"/>
        </w:rPr>
        <w:t xml:space="preserve">Abraham continua : « En outre, elle est vraiment ma sœur. Nous avons le même père, mais différentes mères et je l'ai épousée. Quand Dieu me fit voyager d'un endroit à un autre, loin de la maison de mon </w:t>
      </w:r>
      <w:r>
        <w:rPr>
          <w:b/>
          <w:lang w:val="fr_FR" w:bidi="fr_FR"/>
        </w:rPr>
        <w:t>père</w:t>
      </w:r>
      <w:r>
        <w:rPr>
          <w:lang w:val="fr_FR" w:bidi="fr_FR"/>
        </w:rPr>
        <w:t xml:space="preserve">, j'ai dit à Sarah : « C'est comme cela que tu </w:t>
      </w:r>
      <w:r>
        <w:rPr>
          <w:b/>
          <w:lang w:val="fr_FR" w:bidi="fr_FR"/>
        </w:rPr>
        <w:t>peux</w:t>
      </w:r>
      <w:r>
        <w:rPr>
          <w:lang w:val="fr_FR" w:bidi="fr_FR"/>
        </w:rPr>
        <w:t xml:space="preserve"> me montrer ton amour. Partout où nous irons, dis : « Il est mon frère ». Maison se réfère à toutes les personnes vivant avec le père d'Abraham, y compris les membres de la famille, les serviteurs et les esclaves. Pour plus d'informations sur le mot maison, regardez le glossaire </w:t>
      </w:r>
      <w:r>
        <w:rPr>
          <w:lang w:val="fr_FR" w:bidi="fr_FR"/>
        </w:rPr>
        <w:t>principal</w:t>
      </w:r>
      <w:r>
        <w:rPr>
          <w:lang w:val="fr_FR" w:bidi="fr_FR"/>
        </w:rPr>
        <w:t xml:space="preserve"> et traduisez-le de la même manière que celle que vous avez faite dans les passages précédents. Ici, « amour » signifie loyauté ou bonté.</w:t>
      </w:r>
    </w:p>
    <w:p>
      <w:pPr/>
      <w:r>
        <w:rPr>
          <w:lang w:val="fr_FR" w:bidi="fr_FR"/>
        </w:rPr>
      </w:r>
      <w:r>
        <w:rPr>
          <w:lang w:val="fr_FR" w:bidi="fr_FR"/>
        </w:rPr>
        <w:t xml:space="preserve">Abimelèc donna beaucoup de cadeaux à Abraham. Abimèlec donne à Abraham </w:t>
      </w:r>
      <w:r>
        <w:rPr>
          <w:b/>
          <w:lang w:val="fr_FR" w:bidi="fr_FR"/>
        </w:rPr>
        <w:t>des troupeaux</w:t>
      </w:r>
      <w:r>
        <w:rPr>
          <w:lang w:val="fr_FR" w:bidi="fr_FR"/>
        </w:rPr>
        <w:t xml:space="preserve"> qui comprenant à la fois des moutons et des chèvres.</w:t>
      </w:r>
    </w:p>
    <w:p>
      <w:pPr/>
      <w:r>
        <w:rPr>
          <w:lang w:val="fr_FR" w:bidi="fr_FR"/>
        </w:rPr>
      </w:r>
      <w:r>
        <w:rPr>
          <w:lang w:val="fr_FR" w:bidi="fr_FR"/>
        </w:rPr>
        <w:t xml:space="preserve">Ensuite, Abraham pria Dieu et Dieu </w:t>
      </w:r>
      <w:r>
        <w:rPr>
          <w:b/>
          <w:lang w:val="fr_FR" w:bidi="fr_FR"/>
        </w:rPr>
        <w:t>guérit</w:t>
      </w:r>
      <w:r>
        <w:rPr>
          <w:lang w:val="fr_FR" w:bidi="fr_FR"/>
        </w:rPr>
        <w:t xml:space="preserve"> Abimélec, sa femme et ses servantes pour qu'ils puissent avoir des enfants Ici, « guérir » signifie restaurer quelqu'un ou quelque chose au </w:t>
      </w:r>
    </w:p>
    <w:p>
      <w:pPr/>
      <w:r>
        <w:rPr>
          <w:lang w:val="fr_FR" w:bidi="fr_FR"/>
        </w:rPr>
      </w:r>
      <w:r>
        <w:rPr>
          <w:b/>
          <w:lang w:val="fr_FR" w:bidi="fr_FR"/>
        </w:rPr>
        <w:t>Dieu</w:t>
      </w:r>
      <w:r>
        <w:rPr>
          <w:lang w:val="fr_FR" w:bidi="fr_FR"/>
        </w:rPr>
        <w:t xml:space="preserve"> les avait empêchés d'avoir des enfants à cause de ce qui s'était passé avec la femme d'Abraham, Sarah. Cette dernière partie de l'histoire utilise le nom personnel </w:t>
      </w:r>
      <w:r>
        <w:rPr>
          <w:b/>
          <w:lang w:val="fr_FR" w:bidi="fr_FR"/>
        </w:rPr>
        <w:t>Eternel</w:t>
      </w:r>
      <w:r>
        <w:rPr>
          <w:lang w:val="fr_FR" w:bidi="fr_FR"/>
        </w:rPr>
        <w:t xml:space="preserve"> pour désigner Dieu Pour plus d'information sur le mot Yahweh, consultez </w:t>
      </w:r>
      <w:r>
        <w:rPr>
          <w:lang w:val="fr_FR" w:bidi="fr_FR"/>
        </w:rPr>
        <w:t>Yahweh</w:t>
      </w:r>
      <w:r>
        <w:rPr>
          <w:lang w:val="fr_FR" w:bidi="fr_FR"/>
        </w:rPr>
        <w:t xml:space="preserve"> dans le glossaire principal. Utilisez le même mot pour Eternel que celui que vous avez utilisé dans les passages précédents. </w:t>
      </w:r>
      <w:r>
        <w:rPr>
          <w:lang w:val="fr_FR" w:bidi="fr_FR"/>
        </w:rPr>
      </w:r>
    </w:p>
    <w:p>
      <w:pPr>
        <w:pStyle w:val="Heading3"/>
      </w:pPr>
      <w:r>
        <w:rPr>
          <w:lang w:val="fr_FR" w:bidi="fr_FR"/>
        </w:rPr>
        <w:t>Prêcher la Parole</w:t>
      </w:r>
    </w:p>
    <w:p>
      <w:pPr/>
      <w:r>
        <w:rPr>
          <w:lang w:val="fr_FR" w:bidi="fr_FR"/>
        </w:rPr>
      </w:r>
      <w:r>
        <w:rPr>
          <w:lang w:val="fr_FR" w:bidi="fr_FR"/>
        </w:rPr>
        <w:t xml:space="preserve">Écoutez à nouveau une version audio du passage dans la version la plus facile à comprendre. </w:t>
      </w:r>
    </w:p>
    <w:p>
      <w:pPr/>
      <w:r>
        <w:rPr>
          <w:lang w:val="fr_FR" w:bidi="fr_FR"/>
        </w:rPr>
      </w:r>
      <w:r>
        <w:rPr>
          <w:lang w:val="fr_FR" w:bidi="fr_FR"/>
        </w:rPr>
        <w:t>Dans cette étape, vous allez raconter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Genèse 21:1–21</w:t>
      </w:r>
      <w:r>
        <w:rPr>
          <w:lang w:val="fr_FR" w:bidi="fr_FR"/>
        </w:rPr>
      </w:r>
    </w:p>
    <w:p>
      <w:pPr>
        <w:pStyle w:val="Heading3"/>
      </w:pPr>
      <w:r>
        <w:rPr>
          <w:lang w:val="fr_FR" w:bidi="fr_FR"/>
        </w:rPr>
        <w:t>Écouter et Cœur</w:t>
      </w:r>
    </w:p>
    <w:p>
      <w:pPr/>
      <w:r>
        <w:rPr>
          <w:lang w:val="fr_FR" w:bidi="fr_FR"/>
        </w:rPr>
      </w:r>
      <w:r>
        <w:rPr>
          <w:lang w:val="fr_FR" w:bidi="fr_FR"/>
        </w:rPr>
        <w:t>Dans cette étape, écoutez Genèse 21:1–21 et gardez le dans vos cœurs Ecoutez une version audio de Genèse 21.1–21 trois fois dans trois différentes versions si possible Ensuite, parlez des questions suivantes en groupe:</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n'avez pas aimé ou n'avez-vous pas compris dans ce passage ?</w:t>
      </w:r>
    </w:p>
    <w:p>
      <w:pPr>
        <w:pStyle w:val="ListBullet"/>
        <w:spacing w:line="240" w:lineRule="auto"/>
        <w:ind w:left="720"/>
      </w:pPr>
      <w:r>
        <w:rPr>
          <w:lang w:val="fr_FR" w:bidi="fr_FR"/>
        </w:rPr>
      </w:r>
      <w:r>
        <w:rPr>
          <w:lang w:val="fr_FR" w:bidi="fr_FR"/>
        </w:rPr>
        <w:t xml:space="preserve">Que nous dit ce passage sur Dieu ?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pouvons -nous mettre ce passage en pratique dans notre vie quotidienne ?</w:t>
      </w:r>
    </w:p>
    <w:p>
      <w:pPr>
        <w:pStyle w:val="ListBullet"/>
        <w:spacing w:line="240" w:lineRule="auto"/>
        <w:ind w:left="720"/>
      </w:pPr>
      <w:r>
        <w:rPr>
          <w:lang w:val="fr_FR" w:bidi="fr_FR"/>
        </w:rPr>
      </w:r>
      <w:r>
        <w:rPr>
          <w:lang w:val="fr_FR" w:bidi="fr_FR"/>
        </w:rPr>
        <w:t>Qui connaissez 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Ecoutez la version audio de Genèse 21:1–21 dans la version la plus facile à comprendre.</w:t>
      </w:r>
    </w:p>
    <w:p>
      <w:pPr/>
      <w:r>
        <w:rPr>
          <w:lang w:val="fr_FR" w:bidi="fr_FR"/>
        </w:rPr>
      </w:r>
      <w:r>
        <w:rPr>
          <w:lang w:val="fr_FR" w:bidi="fr_FR"/>
        </w:rPr>
        <w:t>Dans cette histoire, Dieu tient la promesse qu'il a faite à Sarah et Abraham et bénit Sarah avec un fils. Cette histoire décrit aussi ce qui est arrivé au premier fils d'Abraham, Ismaël et Hagar, l'esclave qui a donné naissance à Ismaël. Cette histoire utilise le mot général pour Dieu, sauf pour le début de l'histoire quand l'Eternel a visité Sarah et a fait pour elle ce qu'il avait promis.</w:t>
      </w:r>
    </w:p>
    <w:p>
      <w:pPr/>
      <w:r>
        <w:rPr>
          <w:lang w:val="fr_FR" w:bidi="fr_FR"/>
        </w:rPr>
      </w:r>
      <w:r>
        <w:rPr>
          <w:lang w:val="fr_FR" w:bidi="fr_FR"/>
        </w:rPr>
        <w:t>L'Eternel a visité Sarah tout comme il a dit qu'il le ferait. Quand Dieu visitait quelqu'un, cela signifiait généralement que quelque chose de spécial était sur le point de se produire. Quand Dieu a visité les femmes sans enfants, cela signifiait généralement que Dieu leur donnerait le don d'un enfant. Ici, cela signifie que Dieu a béni Sarah avec l'enfant qu'il lui avait promis.</w:t>
      </w:r>
    </w:p>
    <w:p>
      <w:pPr/>
      <w:r>
        <w:rPr>
          <w:lang w:val="fr_FR" w:bidi="fr_FR"/>
        </w:rPr>
      </w:r>
      <w:r>
        <w:rPr>
          <w:lang w:val="fr_FR" w:bidi="fr_FR"/>
        </w:rPr>
        <w:t>Et l'Eternel a fait pour Sarah ce qu'il avait promis. Sarah devint enceinte et donna naissance à un fils à Abraham quand Abraham était vieux Sarah a donné naissance exactement quand Dieu a dit qu'elle le ferait, quand les trois visiteurs ont visité Abraham et Sarah et ont dit qu'elle aurait un bébé. Abraham a nommé le fils Sarah lui a donné Isaac.</w:t>
      </w:r>
    </w:p>
    <w:p>
      <w:pPr/>
      <w:r>
        <w:rPr>
          <w:lang w:val="fr_FR" w:bidi="fr_FR"/>
        </w:rPr>
      </w:r>
      <w:r>
        <w:rPr>
          <w:lang w:val="fr_FR" w:bidi="fr_FR"/>
        </w:rPr>
        <w:t>Abraham circoncis Isaac quand il avait huit jours, tout comme Dieu avait commandé à Abraham. La circoncision est la coutume juive de couper la peau lâche à la fin du pénis d'un garçon. Cela a accompli une partie de l'alliance que Dieu avait faite avec Abraham. Abraham avait 100 ans quand Isaac était né.</w:t>
      </w:r>
    </w:p>
    <w:p>
      <w:pPr/>
      <w:r>
        <w:rPr>
          <w:lang w:val="fr_FR" w:bidi="fr_FR"/>
        </w:rPr>
      </w:r>
      <w:r>
        <w:rPr>
          <w:lang w:val="fr_FR" w:bidi="fr_FR"/>
        </w:rPr>
        <w:t>Et Sarah a dit : « Dieu m'a apporté le rire. Tous ceux qui entendront parler de cela riront avec moi ». Le rire se réfère au passage précédent quand Dieu a dit à Sarah qu'il lui donnerait un enfant. Quand Sarah a entendu Dieu, elle a ri dans l'incrédulité, Dieu a donc dit à Abraham de nommer le bébé Isaac. Mais maintenant, Sarah rit avec joie.</w:t>
      </w:r>
    </w:p>
    <w:p>
      <w:pPr/>
      <w:r>
        <w:rPr>
          <w:lang w:val="fr_FR" w:bidi="fr_FR"/>
        </w:rPr>
      </w:r>
      <w:r>
        <w:rPr>
          <w:lang w:val="fr_FR" w:bidi="fr_FR"/>
        </w:rPr>
        <w:t>Sarah continue : « Qui aurait dit à Abraham que j'allais allaiter un enfant ? Mais j'ai donné naissance à un fils pour Abraham quand il est vieux ». Sarah « nourrira » un enfant ou nourrira Isaac avec son lait. Cela signifie que Sarah sera celle qui donnera naissance au bébé.</w:t>
      </w:r>
    </w:p>
    <w:p>
      <w:pPr/>
      <w:r>
        <w:rPr>
          <w:lang w:val="fr_FR" w:bidi="fr_FR"/>
        </w:rPr>
      </w:r>
      <w:r>
        <w:rPr>
          <w:lang w:val="fr_FR" w:bidi="fr_FR"/>
        </w:rPr>
        <w:t>Après un certain temps, Sarah n'a plus nourri Isaac avec son lait. Cela signifiait qu'Isaac avait environ trois ans. Ce jour-là, Abraham a préparé un énorme festin. Dans la culture d'Abraham, les gens avaient des festins pour célébrer chaque étape de la vie. Ici, Abraham organisa un énorme festin pour célébrer Isaac qui grandit.</w:t>
      </w:r>
    </w:p>
    <w:p>
      <w:pPr/>
      <w:r>
        <w:rPr>
          <w:lang w:val="fr_FR" w:bidi="fr_FR"/>
        </w:rPr>
      </w:r>
      <w:r>
        <w:rPr>
          <w:lang w:val="fr_FR" w:bidi="fr_FR"/>
        </w:rPr>
        <w:t>Arrêtez ici et discutez de cette question en groupe : Quels types de célébrations avez-vous dans votre culture pour montrer chaque étape de la vie ? Mettez cet audio en pause ici.</w:t>
      </w:r>
    </w:p>
    <w:p>
      <w:pPr/>
      <w:r>
        <w:rPr>
          <w:lang w:val="fr_FR" w:bidi="fr_FR"/>
        </w:rPr>
      </w:r>
      <w:r>
        <w:rPr>
          <w:lang w:val="fr_FR" w:bidi="fr_FR"/>
        </w:rPr>
        <w:t>Mais Sarah a vu Ismaël, le fils de l'esclave égyptien de Sarah, Hagar, se moquer d'Isaac. Dans un passage précédent, Sarah a donné Hagar à Abraham comme une deuxième femme et Ismaël était le fils d'Abraham. Ainsi, Sarah se tourne vers Abraham et a exigé : « Débarrasse-toi de cette esclave et de son fils ! Le fils de cet esclave ne doit jamais partager l'héritage avec mon fils, Isaac ». Même si elle avait un fils avec Abraham, Hagar était toujours un esclave et n'avait pas les droits d'une femme à part entière. Cela signifiait qu'Ismaël, le fils d'Hagar n'avait pas un statut aussi élevé qu'Isaac, le fils de Sarah. Dans cette culture, parce qu'Abraham avait accepté Ismaël comme son fils, Ismaël pouvait hériter d'une partie de tout ce qu'Abraham possédait après la mort d'Abraham. Ici, Sarah exige qu'Abraham renvoie Ismaël et Hagar pour qu'Ismaël n'hérite de rien d'Abraham.</w:t>
      </w:r>
    </w:p>
    <w:p>
      <w:pPr/>
      <w:r>
        <w:rPr>
          <w:lang w:val="fr_FR" w:bidi="fr_FR"/>
        </w:rPr>
      </w:r>
      <w:r>
        <w:rPr>
          <w:lang w:val="fr_FR" w:bidi="fr_FR"/>
        </w:rPr>
        <w:t>Arrêtez ici et discutez en groupe : Dans votre culture, qui hérite des possessions de quelqu'un quand il meurt ? Quels enfants héritent plus que les autres ? Mettez cet audio en pause ici.</w:t>
      </w:r>
    </w:p>
    <w:p>
      <w:pPr/>
      <w:r>
        <w:rPr>
          <w:lang w:val="fr_FR" w:bidi="fr_FR"/>
        </w:rPr>
      </w:r>
      <w:r>
        <w:rPr>
          <w:lang w:val="fr_FR" w:bidi="fr_FR"/>
        </w:rPr>
        <w:t>La demande de Sarah a grandement contrarié Abraham parce qu'Ismaël était aussi son fils. Mais Dieu a dit à Abraham « Ne sois pas fâché à cause du garçon et de ta ta servante Fais ce que Sarah te dit parce qu'Isaac sera le fils à travers lequel je te donnerai beaucoup de descendants. Mais je donnerai aussi beaucoup d'enfants au fils de la femme esclave Hagar. Les descendants d'Ismaël deviendront aussi une nation ou un énorme groupe de personnes parce qu'il est aussi ton fils ».</w:t>
      </w:r>
    </w:p>
    <w:p>
      <w:pPr/>
      <w:r>
        <w:rPr>
          <w:lang w:val="fr_FR" w:bidi="fr_FR"/>
        </w:rPr>
      </w:r>
      <w:r>
        <w:rPr>
          <w:lang w:val="fr_FR" w:bidi="fr_FR"/>
        </w:rPr>
        <w:t>Donc tôt le lendemain matin, Abraham se leva et prépara de la nourriture et un récipient d'eau. Il a mis la nourriture et un récipient d'eau sur les épaules d'Hagar, lui a donné l'enfant Ismaël et la renvoya Le récipient d'eau était probablement un récipient fait de cuir séché utilisé pour transporter de l'eau.</w:t>
      </w:r>
    </w:p>
    <w:p>
      <w:pPr/>
      <w:r>
        <w:rPr>
          <w:lang w:val="fr_FR" w:bidi="fr_FR"/>
        </w:rPr>
      </w:r>
      <w:r>
        <w:rPr>
          <w:lang w:val="fr_FR" w:bidi="fr_FR"/>
        </w:rPr>
        <w:t>Arrêtez ici et regardez une image de ce à quoi ce récipient d'eau aurait pu ressembler. Mettez cet audio en pause ici.</w:t>
      </w:r>
    </w:p>
    <w:p>
      <w:pPr/>
      <w:r>
        <w:rPr>
          <w:lang w:val="fr_FR" w:bidi="fr_FR"/>
        </w:rPr>
      </w:r>
      <w:r>
        <w:rPr>
          <w:lang w:val="fr_FR" w:bidi="fr_FR"/>
        </w:rPr>
        <w:t>Hagar est parti et a erré autour du désert de Beer-Shéba. Elle ne savait pas où aller et a voyagé sans but.</w:t>
      </w:r>
    </w:p>
    <w:p>
      <w:pPr/>
      <w:r>
        <w:rPr>
          <w:lang w:val="fr_FR" w:bidi="fr_FR"/>
        </w:rPr>
      </w:r>
      <w:r>
        <w:rPr>
          <w:lang w:val="fr_FR" w:bidi="fr_FR"/>
        </w:rPr>
        <w:t>Arrêtez-vous ici. En groupe, regardez une carte de la région de Beer-Shéba dans laquelle Hagar a probablement erré. Mettez cet audio en pause ici.</w:t>
      </w:r>
    </w:p>
    <w:p>
      <w:pPr/>
      <w:r>
        <w:rPr>
          <w:lang w:val="fr_FR" w:bidi="fr_FR"/>
        </w:rPr>
      </w:r>
      <w:r>
        <w:rPr>
          <w:lang w:val="fr_FR" w:bidi="fr_FR"/>
        </w:rPr>
        <w:t>Quand toute l'eau fut épuisée, Hagar laissa Ismaël sous un buisson et s'assit aussi loin que quelqu'un pouvait tirer une flèche. L'expression « dans la mesure où quelqu'un pouvait tirer une flèche » signifie que Hagar était assis à environ 100 mètres ou à 90 mètres</w:t>
      </w:r>
    </w:p>
    <w:p>
      <w:pPr/>
      <w:r>
        <w:rPr>
          <w:lang w:val="fr_FR" w:bidi="fr_FR"/>
        </w:rPr>
      </w:r>
      <w:r>
        <w:rPr>
          <w:lang w:val="fr_FR" w:bidi="fr_FR"/>
        </w:rPr>
        <w:t>Arrêtez ici et discutez en groupe : Parlez d'une période où vous avez dû décrire à quel point une chose était loin d'une autre. Quels types de mots et expressions avez-vous utilisés Mettez cet audio en pause ici.</w:t>
      </w:r>
    </w:p>
    <w:p>
      <w:pPr/>
      <w:r>
        <w:rPr>
          <w:lang w:val="fr_FR" w:bidi="fr_FR"/>
        </w:rPr>
      </w:r>
      <w:r>
        <w:rPr>
          <w:lang w:val="fr_FR" w:bidi="fr_FR"/>
        </w:rPr>
        <w:t>Arrêtez-vous ici. En groupe, regardez ensemble une image d'une épéé. Mettez cet audio en pause ici.</w:t>
      </w:r>
    </w:p>
    <w:p>
      <w:pPr/>
      <w:r>
        <w:rPr>
          <w:lang w:val="fr_FR" w:bidi="fr_FR"/>
        </w:rPr>
      </w:r>
      <w:r>
        <w:rPr>
          <w:lang w:val="fr_FR" w:bidi="fr_FR"/>
        </w:rPr>
        <w:t>Hagar a dit à elle-même : « Je ne peux pas regarder mon enfant mourir ». Pendant que Hagar était assise là, elle commença à pleurer.</w:t>
      </w:r>
    </w:p>
    <w:p>
      <w:pPr/>
      <w:r>
        <w:rPr>
          <w:lang w:val="fr_FR" w:bidi="fr_FR"/>
        </w:rPr>
      </w:r>
      <w:r>
        <w:rPr>
          <w:lang w:val="fr_FR" w:bidi="fr_FR"/>
        </w:rPr>
        <w:t>Dieu a entendu Ismaël pleurer. L'ange de Dieu appela Hagar. « Ange de Dieu » se réfère souvent à Dieu lui-même parlant sous la forme d'un homme. Ici, « ange de Dieu » signifie que Dieu lui-même parlait à Hagar. Mais Dieu parle depuis le ciel où Lui et ses anges vivent</w:t>
      </w:r>
    </w:p>
    <w:p>
      <w:pPr/>
      <w:r>
        <w:rPr>
          <w:lang w:val="fr_FR" w:bidi="fr_FR"/>
        </w:rPr>
      </w:r>
      <w:r>
        <w:rPr>
          <w:lang w:val="fr_FR" w:bidi="fr_FR"/>
        </w:rPr>
        <w:t>Dieu a dit : « Hagar, qu'est-ce qui ne va pas ? N'aie pas peur. Moi, Dieu, J'ai entendu le garçon pleurer là où il est couché. Lève-toi et réconforte-le parce que je ferai une nation ou un grand groupe de personnes à partir de ses descendants ».</w:t>
      </w:r>
    </w:p>
    <w:p>
      <w:pPr/>
      <w:r>
        <w:rPr>
          <w:lang w:val="fr_FR" w:bidi="fr_FR"/>
        </w:rPr>
      </w:r>
      <w:r>
        <w:rPr>
          <w:lang w:val="fr_FR" w:bidi="fr_FR"/>
        </w:rPr>
        <w:t xml:space="preserve">Ensuite, Dieu ouvrit les yeux d'Hagar. En d'autres termes, Dieu a fait remarquer quelque chose qu'elle n'avait pas remarqué auparavant. Hagar a vu un puits plein d'eau à proximité, elle a donc rempli rapidement son récipient d'eau et a donna à boire a Ismaël. Le puits était probablement un trou profond dans le sol. Les gens abaissaient les récipients dans les puits pour recueillir de l'eau. </w:t>
      </w:r>
    </w:p>
    <w:p>
      <w:pPr/>
      <w:r>
        <w:rPr>
          <w:lang w:val="fr_FR" w:bidi="fr_FR"/>
        </w:rPr>
      </w:r>
      <w:r>
        <w:rPr>
          <w:lang w:val="fr_FR" w:bidi="fr_FR"/>
        </w:rPr>
        <w:t>Arrêtez-vous ici. En groupe, regardez ensemble une image d'une épéé. Mettez cet audio en pause ici.</w:t>
      </w:r>
    </w:p>
    <w:p>
      <w:pPr/>
      <w:r>
        <w:rPr>
          <w:lang w:val="fr_FR" w:bidi="fr_FR"/>
        </w:rPr>
      </w:r>
      <w:r>
        <w:rPr>
          <w:lang w:val="fr_FR" w:bidi="fr_FR"/>
        </w:rPr>
        <w:t>Pendant que Ismaël grandissait dans le désert, Dieu était avec lui. Cela signifie que Dieu a aidé, protégé et béni Ismaël. Ismaël est devenu un tireur à l'arc habile. Les archers utilisaient des arcs et des flèches pour chasser ou se battre avec.</w:t>
      </w:r>
    </w:p>
    <w:p>
      <w:pPr/>
      <w:r>
        <w:rPr>
          <w:lang w:val="fr_FR" w:bidi="fr_FR"/>
        </w:rPr>
      </w:r>
      <w:r>
        <w:rPr>
          <w:lang w:val="fr_FR" w:bidi="fr_FR"/>
        </w:rPr>
        <w:t>Ismaël vivait dans le désert de Paran et sa mère s'est arrangée pour qu'il épouse une femme du pays d'Égypte. Dans la culture d'Hagar, un parent arrangeait le mariage de son enfant.</w:t>
      </w:r>
    </w:p>
    <w:p>
      <w:pPr/>
      <w:r>
        <w:rPr>
          <w:lang w:val="fr_FR" w:bidi="fr_FR"/>
        </w:rPr>
      </w:r>
      <w:r>
        <w:rPr>
          <w:lang w:val="fr_FR" w:bidi="fr_FR"/>
        </w:rPr>
        <w:t>Arrêtez-vous ici. En groupe, regardez Paran et l'Égypte sur une carte. Mettez cet audio en pause ici.</w:t>
      </w:r>
      <w:r>
        <w:rPr>
          <w:lang w:val="fr_FR" w:bidi="fr_FR"/>
        </w:rPr>
      </w:r>
    </w:p>
    <w:p>
      <w:pPr>
        <w:pStyle w:val="Heading3"/>
      </w:pPr>
      <w:r>
        <w:rPr>
          <w:lang w:val="fr_FR" w:bidi="fr_FR"/>
        </w:rPr>
        <w:t>Définir les Scènes</w:t>
      </w:r>
    </w:p>
    <w:p>
      <w:pPr/>
      <w:r>
        <w:rPr>
          <w:lang w:val="fr_FR" w:bidi="fr_FR"/>
        </w:rPr>
      </w:r>
      <w:r>
        <w:rPr>
          <w:lang w:val="fr_FR" w:bidi="fr_FR"/>
        </w:rPr>
        <w:t>Ecoutez la version audio de Genèse 21:1–21 dans la version la plus facile à comprendre.</w:t>
      </w:r>
    </w:p>
    <w:p>
      <w:pPr/>
      <w:r>
        <w:rPr>
          <w:lang w:val="fr_FR" w:bidi="fr_FR"/>
        </w:rPr>
      </w:r>
      <w:r>
        <w:rPr>
          <w:lang w:val="fr_FR" w:bidi="fr_FR"/>
        </w:rPr>
        <w:t xml:space="preserve">Dans cette étape, le groupe définira les différentes parties, les personnages et le cadre du passage. Ensuite, le groupe visualisera ce passage. </w:t>
      </w:r>
    </w:p>
    <w:p>
      <w:pPr/>
      <w:r>
        <w:rPr>
          <w:lang w:val="fr_FR" w:bidi="fr_FR"/>
        </w:rPr>
      </w:r>
      <w:r>
        <w:rPr>
          <w:lang w:val="fr_FR" w:bidi="fr_FR"/>
        </w:rPr>
        <w:t>Ce passage a cinq scènes.</w:t>
      </w:r>
    </w:p>
    <w:p>
      <w:pPr/>
      <w:r>
        <w:rPr>
          <w:lang w:val="fr_FR" w:bidi="fr_FR"/>
        </w:rPr>
      </w:r>
      <w:r>
        <w:rPr>
          <w:b/>
          <w:lang w:val="fr_FR" w:bidi="fr_FR"/>
        </w:rPr>
        <w:t>Dans la première scène :</w:t>
      </w:r>
      <w:r>
        <w:rPr>
          <w:lang w:val="fr_FR" w:bidi="fr_FR"/>
        </w:rPr>
        <w:t xml:space="preserve"> L'Eternel a béni Sarah tout comme il l'a promis. Sarah est devenue enceinte et avait un fils nommé Isaac pour Abraham quand Abraham était vieux. Sarah a dit que Dieu lui avait apporté le rire et que tout le monde riraient de joie avec elle.</w:t>
      </w:r>
    </w:p>
    <w:p>
      <w:pPr/>
      <w:r>
        <w:rPr>
          <w:lang w:val="fr_FR" w:bidi="fr_FR"/>
        </w:rPr>
      </w:r>
      <w:r>
        <w:rPr>
          <w:b/>
          <w:lang w:val="fr_FR" w:bidi="fr_FR"/>
        </w:rPr>
        <w:t>Dans la deuxième scène :</w:t>
      </w:r>
      <w:r>
        <w:rPr>
          <w:lang w:val="fr_FR" w:bidi="fr_FR"/>
        </w:rPr>
        <w:t xml:space="preserve"> Quand Isaac fut assez grand pour manger de la nourriture, Abraham a préparé un énorme festin pour célébrer. Mais Sarah a vu Ismaël, le fils que l'esclave Hagar avait pour Abraham, se moquer d'Isaac. Ainsi, Sarah a dit à Abraham de se débarrasser d'Ismaël.</w:t>
      </w:r>
    </w:p>
    <w:p>
      <w:pPr/>
      <w:r>
        <w:rPr>
          <w:lang w:val="fr_FR" w:bidi="fr_FR"/>
        </w:rPr>
      </w:r>
      <w:r>
        <w:rPr>
          <w:lang w:val="fr_FR" w:bidi="fr_FR"/>
        </w:rPr>
        <w:t>Abraham était très fâché parce qu'Ismaël était son fils. Mais Dieu a dit à Abraham de ne pas être fâché et de faire ce que Sarah a dit parce qu'Isaac aurait la bénédiction spéciale de Dieu.</w:t>
      </w:r>
    </w:p>
    <w:p>
      <w:pPr/>
      <w:r>
        <w:rPr>
          <w:lang w:val="fr_FR" w:bidi="fr_FR"/>
        </w:rPr>
      </w:r>
      <w:r>
        <w:rPr>
          <w:b/>
          <w:lang w:val="fr_FR" w:bidi="fr_FR"/>
        </w:rPr>
        <w:t>Dans la troisième scène :</w:t>
      </w:r>
      <w:r>
        <w:rPr>
          <w:lang w:val="fr_FR" w:bidi="fr_FR"/>
        </w:rPr>
        <w:t xml:space="preserve"> Ainsi, Abraham s'est levé tôt le lendemain matin et a donné à Hagar de la nourriture, un récipient plein d'eau et a renvoyé Hagar.</w:t>
      </w:r>
    </w:p>
    <w:p>
      <w:pPr/>
      <w:r>
        <w:rPr>
          <w:lang w:val="fr_FR" w:bidi="fr_FR"/>
        </w:rPr>
      </w:r>
      <w:r>
        <w:rPr>
          <w:lang w:val="fr_FR" w:bidi="fr_FR"/>
        </w:rPr>
        <w:t>Hagar est parti et a erré sans but autour du désert de Beer-Shéba. Quand toute son eau fut épuisée, elle mit Ismaël sous un buisson et s'assit à l'écart de lui. Elle dit en elle-même : « Je refuse de regarder mon fils mourir ». Pendant que Hagar était assise là, elle commença à pleurer.</w:t>
      </w:r>
    </w:p>
    <w:p>
      <w:pPr/>
      <w:r>
        <w:rPr>
          <w:lang w:val="fr_FR" w:bidi="fr_FR"/>
        </w:rPr>
      </w:r>
      <w:r>
        <w:rPr>
          <w:b/>
          <w:lang w:val="fr_FR" w:bidi="fr_FR"/>
        </w:rPr>
        <w:t>Dans la quatrième scène :</w:t>
      </w:r>
      <w:r>
        <w:rPr>
          <w:lang w:val="fr_FR" w:bidi="fr_FR"/>
        </w:rPr>
        <w:t xml:space="preserve"> Plus tard, Dieu a entendu Ismaël pleurer. L'ange de Dieu appela Hagar du ciel et dit : « Hagar, qu'est-ce qui ne va pas ? J'ai entendu le garçon pleurer là où il est couché. N'aie pas peur. Lève-toi, va aider le garçon à se lever et réconforte-le. Je ferai de ses descendants une grande nation ». Ensuite, Dieu montra à Hagar un puits d'eau. Hagar alla au puits, remplit rapidement son récipient d'eau et donna à boire à Ismaël .</w:t>
      </w:r>
    </w:p>
    <w:p>
      <w:pPr/>
      <w:r>
        <w:rPr>
          <w:lang w:val="fr_FR" w:bidi="fr_FR"/>
        </w:rPr>
      </w:r>
      <w:r>
        <w:rPr>
          <w:b/>
          <w:lang w:val="fr_FR" w:bidi="fr_FR"/>
        </w:rPr>
        <w:t>Dans la cinquième scène :</w:t>
      </w:r>
      <w:r>
        <w:rPr>
          <w:lang w:val="fr_FR" w:bidi="fr_FR"/>
        </w:rPr>
        <w:t xml:space="preserve"> Pendant qu'Ismaël grandissait dans le désert, Dieu était avec lui et l'aida. Ismaël devint un tireur à l'arc habile qui vivait dans le désert de Paran. Hagar a arrangé pour qu'il épouse quelqu'un de son propre pays, l'Égypte.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Sarah</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Dieu ou l'ange de Dieu parlant du ciel</w:t>
      </w:r>
    </w:p>
    <w:p>
      <w:pPr>
        <w:pStyle w:val="ListBullet"/>
        <w:spacing w:line="240" w:lineRule="auto"/>
        <w:ind w:left="720"/>
      </w:pPr>
      <w:r>
        <w:rPr>
          <w:lang w:val="fr_FR" w:bidi="fr_FR"/>
        </w:rPr>
      </w:r>
      <w:r>
        <w:rPr>
          <w:lang w:val="fr_FR" w:bidi="fr_FR"/>
        </w:rPr>
        <w:t>Hagar</w:t>
      </w:r>
    </w:p>
    <w:p>
      <w:pPr>
        <w:pStyle w:val="ListBullet"/>
        <w:spacing w:line="240" w:lineRule="auto"/>
        <w:ind w:left="720"/>
      </w:pPr>
      <w:r>
        <w:rPr>
          <w:lang w:val="fr_FR" w:bidi="fr_FR"/>
        </w:rPr>
      </w:r>
      <w:r>
        <w:rPr>
          <w:lang w:val="fr_FR" w:bidi="fr_FR"/>
        </w:rPr>
        <w:t xml:space="preserve">et Ismaël </w:t>
      </w:r>
    </w:p>
    <w:p>
      <w:pPr/>
      <w:r>
        <w:rPr>
          <w:lang w:val="fr_FR" w:bidi="fr_FR"/>
        </w:rPr>
      </w:r>
      <w:r>
        <w:rPr>
          <w:lang w:val="fr_FR" w:bidi="fr_FR"/>
        </w:rPr>
        <w:t>En groupe, réfléchissez aux différentes parties du passage.</w:t>
      </w:r>
    </w:p>
    <w:p>
      <w:pPr/>
      <w:r>
        <w:rPr>
          <w:lang w:val="fr_FR" w:bidi="fr_FR"/>
        </w:rPr>
      </w:r>
      <w:r>
        <w:rPr>
          <w:lang w:val="fr_FR" w:bidi="fr_FR"/>
        </w:rPr>
        <w:t>L'équipe pourrait vouloir mettre les informations dans l'ordre dans la première scène. Tout d'abord, Dieu promis à Sarah qu'elle aurait un fils à un certain moment. Dieu visita Sarah et fit pour elle ce qu'il avait promis. Quand Abraham avait 100 ans, au moment où Dieu a dit que cela se produirait, Sarah devint enceinte et donna naissance à un fils pour Abraham</w:t>
      </w:r>
    </w:p>
    <w:p>
      <w:pPr/>
      <w:r>
        <w:rPr>
          <w:lang w:val="fr_FR" w:bidi="fr_FR"/>
        </w:rPr>
      </w:r>
      <w:r>
        <w:rPr>
          <w:lang w:val="fr_FR" w:bidi="fr_FR"/>
        </w:rPr>
        <w:t xml:space="preserve">Ici, le passage se répète en disant la même chose de plusieurs L'auteur veut mettre en évidence que Dieu a fait ce qu'il avait promis de faire. Le passage se répète en disant : Dieu avait dit que Sarah aurait un fils. Quand Abraham avait 100 ans, Dieu visita Sarah comme il a dit qu'il le ferait et il fit exactement ce qu'il avait promis. Sarah devint enceinte au moment que Dieu avait fixé, et elle donna un fils à Abraham dans sa vieillesse. </w:t>
      </w:r>
    </w:p>
    <w:p>
      <w:pPr/>
      <w:r>
        <w:rPr>
          <w:lang w:val="fr_FR" w:bidi="fr_FR"/>
        </w:rPr>
      </w:r>
      <w:r>
        <w:rPr>
          <w:lang w:val="fr_FR" w:bidi="fr_FR"/>
        </w:rPr>
        <w:t>Abraham nomma le bébé Isaac Encore une fois, le passage se répète pour mettre en évidence que Sarah a donné naissance à Isaac. Le passage dit : nomme le bébé, que Sarah a mis au monde Isaac.</w:t>
      </w:r>
    </w:p>
    <w:p>
      <w:pPr/>
      <w:r>
        <w:rPr>
          <w:lang w:val="fr_FR" w:bidi="fr_FR"/>
        </w:rPr>
      </w:r>
      <w:r>
        <w:rPr>
          <w:lang w:val="fr_FR" w:bidi="fr_FR"/>
        </w:rPr>
        <w:t>Arrêtez-vous ici et discutez de cette question en groupe : Comment montrez-vous l'emphase quand vous racontez des histoires dans votre langue ? Comment montrez-vous que certaines informations sont importantes ? Comment dites-vous les informations de telle manière que les gens s'en rappellent ? Racontez une histoire importante de votre culture et faites attention à la façon dont vous mettez en évidence certaines informations pour que les gens s'en rappellent. Mettez cet audio en pause ici.</w:t>
      </w:r>
    </w:p>
    <w:p>
      <w:pPr/>
      <w:r>
        <w:rPr>
          <w:lang w:val="fr_FR" w:bidi="fr_FR"/>
        </w:rPr>
      </w:r>
      <w:r>
        <w:rPr>
          <w:lang w:val="fr_FR" w:bidi="fr_FR"/>
        </w:rPr>
        <w:t>Abraham circoncis Isaac quand il avait huit jours, tout comme Dieu avait commandé à Abraham.</w:t>
      </w:r>
    </w:p>
    <w:p>
      <w:pPr/>
      <w:r>
        <w:rPr>
          <w:lang w:val="fr_FR" w:bidi="fr_FR"/>
        </w:rPr>
      </w:r>
      <w:r>
        <w:rPr>
          <w:lang w:val="fr_FR" w:bidi="fr_FR"/>
        </w:rPr>
        <w:t>Sarah a dit : « Dieu m'a fait rire de joie. Tous ceux qui entendront que j'ai donné naissance riront de joie avec moi ». Ici, Sarah parle en poésie pour montrer qu'elle donne des louanges et remercie Dieu. La poésie était une façon spéciale de parler que les gens considéraient comme belle. Sarah voulait montrer que la naissance d'Isaac était belle et importante.</w:t>
      </w:r>
    </w:p>
    <w:p>
      <w:pPr/>
      <w:r>
        <w:rPr>
          <w:lang w:val="fr_FR" w:bidi="fr_FR"/>
        </w:rPr>
      </w:r>
      <w:r>
        <w:rPr>
          <w:lang w:val="fr_FR" w:bidi="fr_FR"/>
        </w:rPr>
        <w:t>Ensuite, Sarah a ajouté : « Qui aurait dit à Abraham que j'aurais des enfants ? » C'est une question à laquelle Sarah ne s'attend pas à recevoir une réponse. Sarah dit qu'il est merveilleux qu'elle ait donné naissance à un fils. Sarah termine en répondant à sa propre question : « Mais j'ai donné naissance à un fils pour Abraham alors qu'il est vieux ! »</w:t>
      </w:r>
    </w:p>
    <w:p>
      <w:pPr/>
      <w:r>
        <w:rPr>
          <w:lang w:val="fr_FR" w:bidi="fr_FR"/>
        </w:rPr>
      </w:r>
      <w:r>
        <w:rPr>
          <w:lang w:val="fr_FR" w:bidi="fr_FR"/>
        </w:rPr>
        <w:t>La deuxième scène a lieu des années plus tard. Cela s'est probablement produit environ trois ans plus tard. Isaac grandit au point de pouvoir manger de la nourriture. Ce jour-là, Abraham célébra avec une grande fête. Mais Sarah a remarqué qu'Ismaël se moquait de son fils, Isaac. Ismaël était le fils d'Abraham et d'Hagar, l'esclave égyptien de Sarah.</w:t>
      </w:r>
    </w:p>
    <w:p>
      <w:pPr/>
      <w:r>
        <w:rPr>
          <w:lang w:val="fr_FR" w:bidi="fr_FR"/>
        </w:rPr>
      </w:r>
      <w:r>
        <w:rPr>
          <w:lang w:val="fr_FR" w:bidi="fr_FR"/>
        </w:rPr>
        <w:t>Ainsi, Sarah se tourne vers Abraham et dit : « Renvoie cette esclave et son fils ! Je ne veux pas qu'il hérite de quoi que ce soit. Tout doit revenir à mon fils, Isaac ».</w:t>
      </w:r>
    </w:p>
    <w:p>
      <w:pPr/>
      <w:r>
        <w:rPr>
          <w:lang w:val="fr_FR" w:bidi="fr_FR"/>
        </w:rPr>
      </w:r>
      <w:r>
        <w:rPr>
          <w:lang w:val="fr_FR" w:bidi="fr_FR"/>
        </w:rPr>
        <w:t>La demande de Sarah attrista profondément Abraham, car cela signifierait qu'il devait renvoyer son propre fils Mais Dieu a dit à Abraham « Ne te sens pas mal pour le garçon et ton esclave Fais ce que Sarah te dit. C'est à travers Isaac que tu auras les descendants que je t'ai promis. Mais je donnerai aussi au fils d'Hagar beaucoup de descendants parce qu'il est ton fils aussi ».</w:t>
      </w:r>
    </w:p>
    <w:p>
      <w:pPr/>
      <w:r>
        <w:rPr>
          <w:lang w:val="fr_FR" w:bidi="fr_FR"/>
        </w:rPr>
      </w:r>
      <w:r>
        <w:rPr>
          <w:lang w:val="fr_FR" w:bidi="fr_FR"/>
        </w:rPr>
        <w:t>Visualisez l'action dans la première scène. Abraham se leva tôt le lendemain matin et prépare de la nourriture et un récipient d'eau.</w:t>
      </w:r>
    </w:p>
    <w:p>
      <w:pPr/>
      <w:r>
        <w:rPr>
          <w:lang w:val="fr_FR" w:bidi="fr_FR"/>
        </w:rPr>
      </w:r>
      <w:r>
        <w:rPr>
          <w:lang w:val="fr_FR" w:bidi="fr_FR"/>
        </w:rPr>
        <w:t>Abraham mit la nourriture et l'eau sur les épaules d'Hagar et lui donna Ismaël. Ensuite, il la renvoya Hagar errait sans but dans le désert près de Beer-Shéba.</w:t>
      </w:r>
    </w:p>
    <w:p>
      <w:pPr/>
      <w:r>
        <w:rPr>
          <w:lang w:val="fr_FR" w:bidi="fr_FR"/>
        </w:rPr>
      </w:r>
      <w:r>
        <w:rPr>
          <w:lang w:val="fr_FR" w:bidi="fr_FR"/>
        </w:rPr>
        <w:t>Arrêtez-vous ici. En groupe, regardez Beer-Shéba sur une carte. Mettez cet audio en pause ici.</w:t>
      </w:r>
    </w:p>
    <w:p>
      <w:pPr/>
      <w:r>
        <w:rPr>
          <w:lang w:val="fr_FR" w:bidi="fr_FR"/>
        </w:rPr>
      </w:r>
      <w:r>
        <w:rPr>
          <w:lang w:val="fr_FR" w:bidi="fr_FR"/>
        </w:rPr>
        <w:t>Quelque temps plus tard, quand l'eau fut s'épuisée, Hagar mit son fils sous un buisson et s'assit à une courte distance. Elle se dit : « Je ne veux pas regarder mon fils mourir ». Et puis elle commença à pleurer.</w:t>
      </w:r>
    </w:p>
    <w:p>
      <w:pPr/>
      <w:r>
        <w:rPr>
          <w:lang w:val="fr_FR" w:bidi="fr_FR"/>
        </w:rPr>
      </w:r>
      <w:r>
        <w:rPr>
          <w:lang w:val="fr_FR" w:bidi="fr_FR"/>
        </w:rPr>
        <w:t>Visualisez la conversation entre Dieu et Hagar dans la quatrième scène. Dieu a entendu Ismaël pleurer. L'ange de Dieu appela Hagar du ciel et dit : « Hagar, qu'y a-t-il ? L'ange de Dieu ne s'attendait probablement pas à une réponse à cette question.</w:t>
      </w:r>
    </w:p>
    <w:p>
      <w:pPr/>
      <w:r>
        <w:rPr>
          <w:lang w:val="fr_FR" w:bidi="fr_FR"/>
        </w:rPr>
      </w:r>
      <w:r>
        <w:rPr>
          <w:lang w:val="fr_FR" w:bidi="fr_FR"/>
        </w:rPr>
        <w:t xml:space="preserve">L'ange ou Dieu a continué : « N'aie pas peur que ton enfant soit sur le point de mourir. J'ai entendu le garçon pleurer. Lève-toi maintenant, va vers lui et réconforte-le. Je ferai de lui l'ancêtre d'une grande nation ». </w:t>
      </w:r>
    </w:p>
    <w:p>
      <w:pPr/>
      <w:r>
        <w:rPr>
          <w:lang w:val="fr_FR" w:bidi="fr_FR"/>
        </w:rPr>
      </w:r>
      <w:r>
        <w:rPr>
          <w:lang w:val="fr_FR" w:bidi="fr_FR"/>
        </w:rPr>
        <w:t xml:space="preserve">L'histoire utilise un langage spécial pour dire que Dieu a montré à Hagar qu'il y avait un puits d'eau près d'eux. L'histoire dit : « Dieu ouvrit ses yeux ». Hagar alla au puits et remplit son récipient d'eau, et donna à l'enfant à boire. Le puits était probablement un trou profond dans le sol. Les gens abaissaient les récipients dans les puits pour recueillir de l'eau. </w:t>
      </w:r>
    </w:p>
    <w:p>
      <w:pPr/>
      <w:r>
        <w:rPr>
          <w:lang w:val="fr_FR" w:bidi="fr_FR"/>
        </w:rPr>
      </w:r>
      <w:r>
        <w:rPr>
          <w:lang w:val="fr_FR" w:bidi="fr_FR"/>
        </w:rPr>
        <w:t>Visualisez la cinquième scène. Au fil du temps, Ismaël grandit et Dieu le protégea. Ismaël devint un tireur à l'arc expert et vivait dans le désert appelé Paran. Les archers utilisaient des arcs et des flèches pour chasser ou se battre avec.</w:t>
      </w:r>
    </w:p>
    <w:p>
      <w:pPr/>
      <w:r>
        <w:rPr>
          <w:lang w:val="fr_FR" w:bidi="fr_FR"/>
        </w:rPr>
      </w:r>
      <w:r>
        <w:rPr>
          <w:lang w:val="fr_FR" w:bidi="fr_FR"/>
        </w:rPr>
        <w:t>Pendant qu'il vivait à Paran, Hagar choisit une femme venant d'Égypte pour Ismaël.</w:t>
      </w:r>
    </w:p>
    <w:p>
      <w:pPr/>
      <w:r>
        <w:rPr>
          <w:lang w:val="fr_FR" w:bidi="fr_FR"/>
        </w:rPr>
      </w:r>
      <w:r>
        <w:rPr>
          <w:lang w:val="fr_FR" w:bidi="fr_FR"/>
        </w:rPr>
        <w:t>Arrêtez-vous ici. En groupe, regardez Paran et l'Égypte sur une carte. Mettez cet audio en pause ici.</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 xml:space="preserve">Ecoutez la version audio de Genèse 21:1–18 dans la version la plus facile à comprendre </w:t>
      </w:r>
    </w:p>
    <w:p>
      <w:pPr/>
      <w:r>
        <w:rPr>
          <w:lang w:val="fr_FR" w:bidi="fr_FR"/>
        </w:rPr>
      </w:r>
      <w:r>
        <w:rPr>
          <w:lang w:val="fr_FR" w:bidi="fr_FR"/>
        </w:rPr>
        <w:t xml:space="preserve">À cette étape, le groupe va mettre en scène le passage. </w:t>
      </w:r>
    </w:p>
    <w:p>
      <w:pPr/>
      <w:r>
        <w:rPr>
          <w:lang w:val="fr_FR" w:bidi="fr_FR"/>
        </w:rPr>
      </w:r>
      <w:r>
        <w:rPr>
          <w:lang w:val="fr_FR" w:bidi="fr_FR"/>
        </w:rPr>
        <w:t>Ce passage a cinq scènes.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Sarah</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Dieu et l'ange de Dieu</w:t>
      </w:r>
    </w:p>
    <w:p>
      <w:pPr>
        <w:pStyle w:val="ListBullet"/>
        <w:spacing w:line="240" w:lineRule="auto"/>
        <w:ind w:left="720"/>
      </w:pPr>
      <w:r>
        <w:rPr>
          <w:lang w:val="fr_FR" w:bidi="fr_FR"/>
        </w:rPr>
      </w:r>
      <w:r>
        <w:rPr>
          <w:lang w:val="fr_FR" w:bidi="fr_FR"/>
        </w:rPr>
        <w:t>Hagar</w:t>
      </w:r>
    </w:p>
    <w:p>
      <w:pPr>
        <w:pStyle w:val="ListBullet"/>
        <w:spacing w:line="240" w:lineRule="auto"/>
        <w:ind w:left="720"/>
      </w:pPr>
      <w:r>
        <w:rPr>
          <w:lang w:val="fr_FR" w:bidi="fr_FR"/>
        </w:rPr>
      </w:r>
      <w:r>
        <w:rPr>
          <w:lang w:val="fr_FR" w:bidi="fr_FR"/>
        </w:rPr>
        <w:t xml:space="preserve">et Ismaël </w:t>
      </w:r>
    </w:p>
    <w:p>
      <w:pPr/>
      <w:r>
        <w:rPr>
          <w:lang w:val="fr_FR" w:bidi="fr_FR"/>
        </w:rPr>
      </w:r>
      <w:r>
        <w:rPr>
          <w:lang w:val="fr_FR" w:bidi="fr_FR"/>
        </w:rPr>
        <w:t>Vous allez travailler en groupe et jouer le passage deux fois. Vous devriez le jouer dans votre propre langue.</w:t>
      </w:r>
    </w:p>
    <w:p>
      <w:pPr/>
      <w:r>
        <w:rPr>
          <w:lang w:val="fr_FR" w:bidi="fr_FR"/>
        </w:rPr>
      </w:r>
      <w:r>
        <w:rPr>
          <w:lang w:val="fr_FR" w:bidi="fr_FR"/>
        </w:rPr>
        <w:t>Tout d'abord, jouez l'histoire sans vous arrêter. Faites attention au dialogue, au mouvement, à l'intrigue et à la chronologie du passage. Assurez-vous de ne pas éviter de jouer les parties importantes, ni les parties difficiles. Aidez-vous les uns les autres à vous souvenir de chaque partie du passage.</w:t>
      </w:r>
    </w:p>
    <w:p>
      <w:pPr/>
      <w:r>
        <w:rPr>
          <w:lang w:val="fr_FR" w:bidi="fr_FR"/>
        </w:rPr>
      </w:r>
      <w:r>
        <w:rPr>
          <w:lang w:val="fr_FR" w:bidi="fr_FR"/>
        </w:rPr>
        <w:t>Arrêtez cet enregistrement ici, pendant que vous jouez le passage.</w:t>
      </w:r>
    </w:p>
    <w:p>
      <w:pPr/>
      <w:r>
        <w:rPr>
          <w:lang w:val="fr_FR" w:bidi="fr_FR"/>
        </w:rPr>
      </w:r>
      <w:r>
        <w:rPr>
          <w:lang w:val="fr_FR" w:bidi="fr_FR"/>
        </w:rPr>
        <w:t>Le groupe doit représenter ce passage une deuxième fois. Pendant la présentation,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Arrêtez cet enregistrement ici, et jouez une deuxième fois le passage.</w:t>
      </w:r>
    </w:p>
    <w:p>
      <w:pPr/>
      <w:r>
        <w:rPr>
          <w:lang w:val="fr_FR" w:bidi="fr_FR"/>
        </w:rPr>
      </w:r>
      <w:r>
        <w:rPr>
          <w:lang w:val="fr_FR" w:bidi="fr_FR"/>
        </w:rPr>
        <w:t>Voici un exemple de mise en scène et de réponses possibles.</w:t>
      </w:r>
    </w:p>
    <w:p>
      <w:pPr/>
      <w:r>
        <w:rPr>
          <w:lang w:val="fr_FR" w:bidi="fr_FR"/>
        </w:rPr>
      </w:r>
      <w:r>
        <w:rPr>
          <w:lang w:val="fr_FR" w:bidi="fr_FR"/>
        </w:rPr>
        <w:t xml:space="preserve">Quand Abraham a 100 ans, l'Eternel répond à sa promesse faite à Sarah. Sarah devint enceinte et donne naissance à un fils à Abraham tout comme Dieu l'avait promis. Abraham nomme le bébé Isaac Quand Isaac a huit jours Abraham circoncis Isaac comme Dieu lui avait dit. </w:t>
      </w:r>
    </w:p>
    <w:p>
      <w:pPr/>
      <w:r>
        <w:rPr>
          <w:lang w:val="fr_FR" w:bidi="fr_FR"/>
        </w:rPr>
      </w:r>
      <w:r>
        <w:rPr>
          <w:lang w:val="fr_FR" w:bidi="fr_FR"/>
        </w:rPr>
        <w:t>Mettez la scène en pause. Demandez à la personne qui joue le rôle de Abraham Demandez à la personne qui joue le rôle de Terah « Que ressens tu? ou Que penses-tu ? » « Que ressens tu? ou Que penses-tu ? » La personne pourrait répondre des choses comme : « Je suis très, très heureuse d'avoir enfin un fils après avoir attendu si longtemps ou je suis émerveillé d'avoir un fils à mon âge ou encore je veux m'assurer de tenir ma partie de l'alliance avec Dieu en circoncisant mon fils, surtout que Dieu a tenu sa promesse et m'a donné un fils avec Sarah. Redémarrez la scène.</w:t>
      </w:r>
    </w:p>
    <w:p>
      <w:pPr/>
      <w:r>
        <w:rPr>
          <w:lang w:val="fr_FR" w:bidi="fr_FR"/>
        </w:rPr>
      </w:r>
      <w:r>
        <w:rPr>
          <w:lang w:val="fr_FR" w:bidi="fr_FR"/>
        </w:rPr>
        <w:t>Sarah dit : « Dieu m'a apporté la joie et le rire et tous ceux qui entendront parler de cela riront avec moi. Personne n'aurait prédit que j'aurais un bébé pour Abraham Mais maintenant, j'ai donné à Abraham un fils même s'il est un vieil homme</w:t>
      </w:r>
    </w:p>
    <w:p>
      <w:pPr/>
      <w:r>
        <w:rPr>
          <w:lang w:val="fr_FR" w:bidi="fr_FR"/>
        </w:rPr>
      </w:r>
      <w:r>
        <w:rPr>
          <w:lang w:val="fr_FR" w:bidi="fr_FR"/>
        </w:rPr>
        <w:t>Mettez la scène en pause. Demandez à la personne qui joue le rôle de Sarah « Que ressens tu? ou Que penses-tu ? » La personne pourrait répondre des choses comme « Je ris avec joie que Dieu ait tenu sa promesse ou je partage ma joie d'avoir un bébé avec tout le monde Redémarrez la scène.</w:t>
      </w:r>
    </w:p>
    <w:p>
      <w:pPr/>
      <w:r>
        <w:rPr>
          <w:lang w:val="fr_FR" w:bidi="fr_FR"/>
        </w:rPr>
      </w:r>
      <w:r>
        <w:rPr>
          <w:lang w:val="fr_FR" w:bidi="fr_FR"/>
        </w:rPr>
        <w:t>Plus tard, quand Isaac est assez vieux pour manger de la nourriture, Abraham donne une grande fête pour célébrer. Mais Sarah voit Ismaël le fils auquel son esclave égyptien Hagar donna naissance à Abraham en se moquant d'Isaac Ainsi, Sarah se tourne vers Abraham et dit : « Renvoie cette esclave et son fils ! Je ne veux pas qu'il obtienne une partie de ta richesse quand tu mourras. Tout doit revenir à mon fils Isaac ».</w:t>
      </w:r>
    </w:p>
    <w:p>
      <w:pPr/>
      <w:r>
        <w:rPr>
          <w:lang w:val="fr_FR" w:bidi="fr_FR"/>
        </w:rPr>
      </w:r>
      <w:r>
        <w:rPr>
          <w:lang w:val="fr_FR" w:bidi="fr_FR"/>
        </w:rPr>
        <w:t>Mettez la scène en pause. Demandez à la personne qui joue le rôle de Sarah « Que ressens tu? ou Que penses-tu ? » La personne pourrait répondre des choses comme : « Je suis jaloux de Hagar et d'Ismaël ou je me sens menacé par Hagar et Ismaël ou je suis déterminé que seul mon fils obtient les possessions d'Abraham après sa mort. Redémarrez la scène.</w:t>
      </w:r>
    </w:p>
    <w:p>
      <w:pPr/>
      <w:r>
        <w:rPr>
          <w:lang w:val="fr_FR" w:bidi="fr_FR"/>
        </w:rPr>
      </w:r>
      <w:r>
        <w:rPr>
          <w:lang w:val="fr_FR" w:bidi="fr_FR"/>
        </w:rPr>
        <w:t>Cela contrariait beaucoup Abraham parce qu'Ismaël est aussi son fils Mais Dieu dit à Abraham « Ne sois pas si fâché d'avoir envoyé le garçon et ton esclave Fais ce que Sarah demande parce que ce sera à travers Isaac que tu auras la descendance que je t'ai promis. Je ferai du fils de Hagar l'ancêtre d'une nation parce qu'il est ton fils aussi ».</w:t>
      </w:r>
    </w:p>
    <w:p>
      <w:pPr/>
      <w:r>
        <w:rPr>
          <w:lang w:val="fr_FR" w:bidi="fr_FR"/>
        </w:rPr>
      </w:r>
      <w:r>
        <w:rPr>
          <w:lang w:val="fr_FR" w:bidi="fr_FR"/>
        </w:rPr>
        <w:t>Abraham se leva donc tôt le lendemain matin Il prépare de la nourriture et un récipient d'eau pour Hagar, les met sur ses épaules, lui donne Ismaël et la renvoya</w:t>
      </w:r>
    </w:p>
    <w:p>
      <w:pPr/>
      <w:r>
        <w:rPr>
          <w:lang w:val="fr_FR" w:bidi="fr_FR"/>
        </w:rPr>
      </w:r>
      <w:r>
        <w:rPr>
          <w:lang w:val="fr_FR" w:bidi="fr_FR"/>
        </w:rPr>
        <w:t>Mettez la scène en pause. Demandez à la personne qui joue le rôle de Abraham Demandez à la personne qui joue le rôle de Terah « Que ressens tu? ou Que penses-tu ? » « Que ressens tu? ou Que penses-tu ? » La personne pourrait répondre des choses comme : « Je suis très bouleversé de renvoyer Hagar et Ismaël parce que je ne verrai probablement plus Ismaël à nouveau » ou « J'ai peur qu'Ismaël soit en danger » ou « Je ne peux pas renvoyer mon fils ou Je confie mon fils à Hagar pour qu'elle prendre soin de lui ». Redémarrez la scène.</w:t>
      </w:r>
    </w:p>
    <w:p>
      <w:pPr/>
      <w:r>
        <w:rPr>
          <w:lang w:val="fr_FR" w:bidi="fr_FR"/>
        </w:rPr>
      </w:r>
      <w:r>
        <w:rPr>
          <w:lang w:val="fr_FR" w:bidi="fr_FR"/>
        </w:rPr>
        <w:t>Hagar erra dans le désert Quand elle est à court d'eau, elle met Ismaël à l'ombre d'un buisson et s'assoit à distance parce qu'elle se dit en elle-même : « Je ne veux pas voir le garçon mourir ». Hagar commence à pleurer.</w:t>
      </w:r>
    </w:p>
    <w:p>
      <w:pPr/>
      <w:r>
        <w:rPr>
          <w:lang w:val="fr_FR" w:bidi="fr_FR"/>
        </w:rPr>
      </w:r>
      <w:r>
        <w:rPr>
          <w:lang w:val="fr_FR" w:bidi="fr_FR"/>
        </w:rPr>
        <w:t>Mettez la scène en pause. Demandez à la personne qui joue le rôle de Hagar « Que ressens tu? ou Que penses-tu ? La personne pourrait répondre des choses comme : « Je suis accablé de chagrin ou Je ne peux pas regarder mon fils mourir, cela fait trop mal ». Redémarrez la scène.</w:t>
      </w:r>
    </w:p>
    <w:p>
      <w:pPr/>
      <w:r>
        <w:rPr>
          <w:lang w:val="fr_FR" w:bidi="fr_FR"/>
        </w:rPr>
      </w:r>
      <w:r>
        <w:rPr>
          <w:lang w:val="fr_FR" w:bidi="fr_FR"/>
        </w:rPr>
        <w:t xml:space="preserve">Dieu entend le garçon pleurer. L'ange de Dieu appelle Hagar du ciel : « Hagar, qu'y a-t-il ? N'aie pas peur. J'ai entendu le garçon pleurer là où il est couché. Va aider le garçon à se lever et réconforte-le. Je ferai de lui l'ancêtre d'une grande nation ». Ensuite, Dieu a aidé Hagar à remarquer un puits d'eau à proximité. Alors Hagar alla remplir son récipient d'eau et donna à boire au garçon. </w:t>
      </w:r>
    </w:p>
    <w:p>
      <w:pPr/>
      <w:r>
        <w:rPr>
          <w:lang w:val="fr_FR" w:bidi="fr_FR"/>
        </w:rPr>
      </w:r>
      <w:r>
        <w:rPr>
          <w:lang w:val="fr_FR" w:bidi="fr_FR"/>
        </w:rPr>
        <w:t xml:space="preserve">Demandez à la personne qui joue le rôle de Hagar « Que ressens tu? ou Que penses-tu ? La personne pourrait répondre des choses comme : « Je suis reconnaissant que Dieu ait entendu mon fils et ait sauvé la vie de mon fils ou Je suis étonné que Dieu m'ait entendu à nouveau, comme il l'a fait la dernière fois que j'ai erré dans le désert ou je n'ai plus peur que mon fils meure. Terminez la scène. </w:t>
      </w:r>
    </w:p>
    <w:p>
      <w:pPr/>
      <w:r>
        <w:rPr>
          <w:lang w:val="fr_FR" w:bidi="fr_FR"/>
        </w:rPr>
      </w:r>
      <w:r>
        <w:rPr>
          <w:lang w:val="fr_FR" w:bidi="fr_FR"/>
        </w:rPr>
        <w:t xml:space="preserve">Dieu était avec Ismaël. Ismaël a grandi et devint un tireur à l'arc. Hagar a trouvé une femme pour Ismaël venant d'Égypte. </w:t>
      </w:r>
      <w:r>
        <w:rPr>
          <w:lang w:val="fr_FR" w:bidi="fr_FR"/>
        </w:rPr>
      </w:r>
    </w:p>
    <w:p>
      <w:pPr>
        <w:pStyle w:val="Heading3"/>
      </w:pPr>
      <w:r>
        <w:rPr>
          <w:lang w:val="fr_FR" w:bidi="fr_FR"/>
        </w:rPr>
        <w:t>Combler les Lacunes</w:t>
      </w:r>
    </w:p>
    <w:p>
      <w:pPr/>
      <w:r>
        <w:rPr>
          <w:lang w:val="fr_FR" w:bidi="fr_FR"/>
        </w:rPr>
      </w:r>
      <w:r>
        <w:rPr>
          <w:lang w:val="fr_FR" w:bidi="fr_FR"/>
        </w:rPr>
        <w:t>Ecoutez la version audio de Genèse 21.1–21 dans la version la plus facile à comprendre.</w:t>
      </w:r>
    </w:p>
    <w:p>
      <w:pPr/>
      <w:r>
        <w:rPr>
          <w:lang w:val="fr_FR" w:bidi="fr_FR"/>
        </w:rPr>
      </w:r>
      <w:r>
        <w:rPr>
          <w:lang w:val="fr_FR" w:bidi="fr_FR"/>
        </w:rPr>
        <w:t>À cette étape, le groupe discutera des termes clés et des mots dans ce passage.</w:t>
      </w:r>
    </w:p>
    <w:p>
      <w:pPr/>
      <w:r>
        <w:rPr>
          <w:lang w:val="fr_FR" w:bidi="fr_FR"/>
        </w:rPr>
      </w:r>
      <w:r>
        <w:rPr>
          <w:b/>
          <w:lang w:val="fr_FR" w:bidi="fr_FR"/>
        </w:rPr>
        <w:t>L'Eternel</w:t>
      </w:r>
      <w:r>
        <w:rPr>
          <w:lang w:val="fr_FR" w:bidi="fr_FR"/>
        </w:rPr>
        <w:t xml:space="preserve"> visita Sarah comme Il l'avait dit qu'il le ferait et l'Eternel fit exactement ce qu'Il avait promis à Sarah. Ici, l'histoire utilise l'Eternel le nom personnel de Dieu C'est la seule fois dans cette histoire où ce nom est utilisé pour Dieu Les autres références à Dieu utilisent le terme général pour Dieu Consultez les mots </w:t>
      </w:r>
      <w:r>
        <w:rPr>
          <w:lang w:val="fr_FR" w:bidi="fr_FR"/>
        </w:rPr>
        <w:t>Eternel</w:t>
      </w:r>
      <w:r>
        <w:rPr>
          <w:lang w:val="fr_FR" w:bidi="fr_FR"/>
        </w:rPr>
        <w:t xml:space="preserve"> et </w:t>
      </w:r>
      <w:r>
        <w:rPr>
          <w:lang w:val="fr_FR" w:bidi="fr_FR"/>
        </w:rPr>
        <w:t>Dieu</w:t>
      </w:r>
      <w:r>
        <w:rPr>
          <w:lang w:val="fr_FR" w:bidi="fr_FR"/>
        </w:rPr>
        <w:t xml:space="preserve"> dans le glossaire principal pour plus d'informations. Utilisez les mêmes mots pour l'Eternel et Dieu que ceux que vous avez utilisés dans les passages précédents</w:t>
      </w:r>
    </w:p>
    <w:p>
      <w:pPr/>
      <w:r>
        <w:rPr>
          <w:lang w:val="fr_FR" w:bidi="fr_FR"/>
        </w:rPr>
      </w:r>
      <w:r>
        <w:rPr>
          <w:lang w:val="fr_FR" w:bidi="fr_FR"/>
        </w:rPr>
        <w:t xml:space="preserve">Sarah devint enceinte et donna naissance à un fils à Abraham quand Abraham était vieux Elle donna naissance exactement au moment où Dieu avait dit Abraham nomma le bébé </w:t>
      </w:r>
      <w:r>
        <w:rPr>
          <w:b/>
          <w:lang w:val="fr_FR" w:bidi="fr_FR"/>
        </w:rPr>
        <w:t>Isaac</w:t>
      </w:r>
      <w:r>
        <w:rPr>
          <w:lang w:val="fr_FR" w:bidi="fr_FR"/>
        </w:rPr>
        <w:t xml:space="preserve"> « Isaac signifie « il rit ».</w:t>
      </w:r>
    </w:p>
    <w:p>
      <w:pPr/>
      <w:r>
        <w:rPr>
          <w:lang w:val="fr_FR" w:bidi="fr_FR"/>
        </w:rPr>
      </w:r>
      <w:r>
        <w:rPr>
          <w:lang w:val="fr_FR" w:bidi="fr_FR"/>
        </w:rPr>
        <w:t xml:space="preserve">Tout comme Dieu lui avait commandé, Abraham </w:t>
      </w:r>
      <w:r>
        <w:rPr>
          <w:b/>
          <w:lang w:val="fr_FR" w:bidi="fr_FR"/>
        </w:rPr>
        <w:t>circoncis</w:t>
      </w:r>
      <w:r>
        <w:rPr>
          <w:lang w:val="fr_FR" w:bidi="fr_FR"/>
        </w:rPr>
        <w:t xml:space="preserve"> Isaac quand il avait huit jours Utilisez le même mot pour circoncision que celui que vous avez dans les passages précédents et rappelez-vous que circoncision se trouve dans le Glossaire </w:t>
      </w:r>
      <w:r>
        <w:rPr>
          <w:lang w:val="fr_FR" w:bidi="fr_FR"/>
        </w:rPr>
        <w:t>Principal</w:t>
      </w:r>
      <w:r>
        <w:rPr>
          <w:lang w:val="fr_FR" w:bidi="fr_FR"/>
        </w:rPr>
        <w:t xml:space="preserve">. </w:t>
      </w:r>
    </w:p>
    <w:p>
      <w:pPr/>
      <w:r>
        <w:rPr>
          <w:lang w:val="fr_FR" w:bidi="fr_FR"/>
        </w:rPr>
      </w:r>
      <w:r>
        <w:rPr>
          <w:lang w:val="fr_FR" w:bidi="fr_FR"/>
        </w:rPr>
        <w:t xml:space="preserve">Isaac grandit Quand il fut </w:t>
      </w:r>
      <w:r>
        <w:rPr>
          <w:b/>
          <w:lang w:val="fr_FR" w:bidi="fr_FR"/>
        </w:rPr>
        <w:t>sevré</w:t>
      </w:r>
      <w:r>
        <w:rPr>
          <w:lang w:val="fr_FR" w:bidi="fr_FR"/>
        </w:rPr>
        <w:t>, Abraham donna une grande fête pour célébrer « Sevré signifie qu'Isaac arrêta de boire le lait de Sarah et commença à manger de la nourriture solide</w:t>
      </w:r>
    </w:p>
    <w:p>
      <w:pPr/>
      <w:r>
        <w:rPr>
          <w:lang w:val="fr_FR" w:bidi="fr_FR"/>
        </w:rPr>
      </w:r>
      <w:r>
        <w:rPr>
          <w:lang w:val="fr_FR" w:bidi="fr_FR"/>
        </w:rPr>
        <w:t xml:space="preserve">Mais Sarah a vu Ismaël le fils d'Hagar se moquer d'Isaac Ainsi Sarah dit à Abraham : « renvoie cette esclave et son fils parce que le fils de cette esclave ne sera pas </w:t>
      </w:r>
      <w:r>
        <w:rPr>
          <w:b/>
          <w:lang w:val="fr_FR" w:bidi="fr_FR"/>
        </w:rPr>
        <w:t>héritier</w:t>
      </w:r>
      <w:r>
        <w:rPr>
          <w:lang w:val="fr_FR" w:bidi="fr_FR"/>
        </w:rPr>
        <w:t xml:space="preserve"> avec mon fils Isaac Un héritier ést un enfant qui reçoit un </w:t>
      </w:r>
      <w:r>
        <w:rPr>
          <w:b/>
          <w:lang w:val="fr_FR" w:bidi="fr_FR"/>
        </w:rPr>
        <w:t>héritage</w:t>
      </w:r>
      <w:r>
        <w:rPr>
          <w:lang w:val="fr_FR" w:bidi="fr_FR"/>
        </w:rPr>
        <w:t xml:space="preserve">, une partie des biens de son père, après la mort de celui-ci </w:t>
      </w:r>
    </w:p>
    <w:p>
      <w:pPr/>
      <w:r>
        <w:rPr>
          <w:lang w:val="fr_FR" w:bidi="fr_FR"/>
        </w:rPr>
      </w:r>
      <w:r>
        <w:rPr>
          <w:lang w:val="fr_FR" w:bidi="fr_FR"/>
        </w:rPr>
        <w:t xml:space="preserve">Cela contrariait Abraham parce qu'Ismaël était son fils Mais Dieu dit à Abraham « Ne sois pas fâché à cause du garçon et de ton esclave Fais tout ce que Sarah te dit de faire parce que je te donnerai les </w:t>
      </w:r>
      <w:r>
        <w:rPr>
          <w:b/>
          <w:lang w:val="fr_FR" w:bidi="fr_FR"/>
        </w:rPr>
        <w:t>descendants</w:t>
      </w:r>
      <w:r>
        <w:rPr>
          <w:lang w:val="fr_FR" w:bidi="fr_FR"/>
        </w:rPr>
        <w:t xml:space="preserve"> que je lui ai promis à travers Isaac Descendants se réfère aux enfants d'Isaac, leurs enfants et tous ceux qui considéreraient Isaac leur ancêtre</w:t>
      </w:r>
    </w:p>
    <w:p>
      <w:pPr/>
      <w:r>
        <w:rPr>
          <w:lang w:val="fr_FR" w:bidi="fr_FR"/>
        </w:rPr>
      </w:r>
      <w:r>
        <w:rPr>
          <w:lang w:val="fr_FR" w:bidi="fr_FR"/>
        </w:rPr>
        <w:t xml:space="preserve">Dieu continua « Je donnerai aussi au fils de ton esclave beaucoup de descendants pour qu'ils fasse une grande </w:t>
      </w:r>
      <w:r>
        <w:rPr>
          <w:b/>
          <w:lang w:val="fr_FR" w:bidi="fr_FR"/>
        </w:rPr>
        <w:t>nation</w:t>
      </w:r>
      <w:r>
        <w:rPr>
          <w:lang w:val="fr_FR" w:bidi="fr_FR"/>
        </w:rPr>
        <w:t xml:space="preserve"> parce qu'il est ton fils aussi « Nation se réfère à un groupe de personnes avec la même langue et le même gouvernement Pour plus d'informations, sur « </w:t>
      </w:r>
      <w:r>
        <w:rPr>
          <w:lang w:val="fr_FR" w:bidi="fr_FR"/>
        </w:rPr>
        <w:t>nation</w:t>
      </w:r>
      <w:r>
        <w:rPr>
          <w:lang w:val="fr_FR" w:bidi="fr_FR"/>
        </w:rPr>
        <w:t xml:space="preserve"> ». consultez le glossaire principal. Utilisez le même mot pour nation que celui que vous avez utilisé dans les histoires précédentes. </w:t>
      </w:r>
    </w:p>
    <w:p>
      <w:pPr/>
      <w:r>
        <w:rPr>
          <w:lang w:val="fr_FR" w:bidi="fr_FR"/>
        </w:rPr>
      </w:r>
      <w:r>
        <w:rPr>
          <w:lang w:val="fr_FR" w:bidi="fr_FR"/>
        </w:rPr>
        <w:t xml:space="preserve">Abraham se leva donc tôt le lendemain matin Il prépara de la nourriture et de l'eau, les donna à Hagar et la renvoya Hagar erra dans le désert Quand elle manqua d'eau, Hagar mit son fils sous un buisson et commença à pleurer </w:t>
      </w:r>
    </w:p>
    <w:p>
      <w:pPr/>
      <w:r>
        <w:rPr>
          <w:lang w:val="fr_FR" w:bidi="fr_FR"/>
        </w:rPr>
      </w:r>
      <w:r>
        <w:rPr>
          <w:lang w:val="fr_FR" w:bidi="fr_FR"/>
        </w:rPr>
        <w:t>Dieu entendit le garçon crier et l'</w:t>
      </w:r>
      <w:r>
        <w:rPr>
          <w:b/>
          <w:lang w:val="fr_FR" w:bidi="fr_FR"/>
        </w:rPr>
        <w:t>ange de Dieu</w:t>
      </w:r>
      <w:r>
        <w:rPr>
          <w:lang w:val="fr_FR" w:bidi="fr_FR"/>
        </w:rPr>
        <w:t xml:space="preserve"> appela Hagar du </w:t>
      </w:r>
      <w:r>
        <w:rPr>
          <w:b/>
          <w:lang w:val="fr_FR" w:bidi="fr_FR"/>
        </w:rPr>
        <w:t>ciel</w:t>
      </w:r>
      <w:r>
        <w:rPr>
          <w:lang w:val="fr_FR" w:bidi="fr_FR"/>
        </w:rPr>
        <w:t xml:space="preserve"> À d'autres endroits, cet ange est appelé ange de l'Eternel et il se réfère à la même chose </w:t>
      </w:r>
      <w:r>
        <w:rPr>
          <w:b/>
          <w:lang w:val="fr_FR" w:bidi="fr_FR"/>
        </w:rPr>
        <w:t>ange de Dieu</w:t>
      </w:r>
      <w:r>
        <w:rPr>
          <w:lang w:val="fr_FR" w:bidi="fr_FR"/>
        </w:rPr>
        <w:t xml:space="preserve"> ou </w:t>
      </w:r>
      <w:r>
        <w:rPr>
          <w:b/>
          <w:lang w:val="fr_FR" w:bidi="fr_FR"/>
        </w:rPr>
        <w:t>ange de l'Eternel</w:t>
      </w:r>
      <w:r>
        <w:rPr>
          <w:lang w:val="fr_FR" w:bidi="fr_FR"/>
        </w:rPr>
        <w:t xml:space="preserve"> se réfère souvent à Dieu apparaissant à quelqu'un sous forme humaine Ici, il se réfère probablement à Dieu lui-même parlant à Hagar Le ciel est l'endroit où Dieu et ses anges vivent Regardez le </w:t>
      </w:r>
      <w:r>
        <w:rPr>
          <w:lang w:val="fr_FR" w:bidi="fr_FR"/>
        </w:rPr>
        <w:t>ciel</w:t>
      </w:r>
      <w:r>
        <w:rPr>
          <w:lang w:val="fr_FR" w:bidi="fr_FR"/>
        </w:rPr>
        <w:t xml:space="preserve"> et </w:t>
      </w:r>
      <w:r>
        <w:rPr>
          <w:lang w:val="fr_FR" w:bidi="fr_FR"/>
        </w:rPr>
        <w:t>ange du Seigneur</w:t>
      </w:r>
      <w:r>
        <w:rPr>
          <w:lang w:val="fr_FR" w:bidi="fr_FR"/>
        </w:rPr>
        <w:t xml:space="preserve"> ou </w:t>
      </w:r>
      <w:r>
        <w:rPr>
          <w:lang w:val="fr_FR" w:bidi="fr_FR"/>
        </w:rPr>
        <w:t>ange de l'Eternel</w:t>
      </w:r>
      <w:r>
        <w:rPr>
          <w:lang w:val="fr_FR" w:bidi="fr_FR"/>
        </w:rPr>
        <w:t xml:space="preserve"> dans le glossaire principal pour plus d'informations Utilisez les mêmes mots pour ciel et ange de l'Eternel que ceux que vous avez utilisés dans les passages précédents Vous pouvez choisir de substituer le mot général pour </w:t>
      </w:r>
      <w:r>
        <w:rPr>
          <w:b/>
          <w:lang w:val="fr_FR" w:bidi="fr_FR"/>
        </w:rPr>
        <w:t>Dieu</w:t>
      </w:r>
      <w:r>
        <w:rPr>
          <w:lang w:val="fr_FR" w:bidi="fr_FR"/>
        </w:rPr>
        <w:t xml:space="preserve"> par le nom de </w:t>
      </w:r>
      <w:r>
        <w:rPr>
          <w:b/>
          <w:lang w:val="fr_FR" w:bidi="fr_FR"/>
        </w:rPr>
        <w:t>l'Eternel</w:t>
      </w:r>
    </w:p>
    <w:p>
      <w:pPr/>
      <w:r>
        <w:rPr>
          <w:lang w:val="fr_FR" w:bidi="fr_FR"/>
        </w:rPr>
      </w:r>
      <w:r>
        <w:rPr>
          <w:lang w:val="fr_FR" w:bidi="fr_FR"/>
        </w:rPr>
        <w:t xml:space="preserve">Hagar remplit son récipient d'eau et donna à boire au garçon Et Dieu protégea Ismaël pendant qu'il grandissait Ismaël vécut dans le désert et devint un </w:t>
      </w:r>
      <w:r>
        <w:rPr>
          <w:b/>
          <w:lang w:val="fr_FR" w:bidi="fr_FR"/>
        </w:rPr>
        <w:t>tireur à l'arc</w:t>
      </w:r>
      <w:r>
        <w:rPr>
          <w:lang w:val="fr_FR" w:bidi="fr_FR"/>
        </w:rPr>
        <w:t xml:space="preserve"> expert « Archer se réfère à quelqu'un qui peut tirer un arc et une flèche pour chasser ou se battre</w:t>
      </w:r>
    </w:p>
    <w:p>
      <w:pPr/>
      <w:r>
        <w:rPr>
          <w:lang w:val="fr_FR" w:bidi="fr_FR"/>
        </w:rPr>
      </w:r>
      <w:r>
        <w:rPr>
          <w:lang w:val="fr_FR" w:bidi="fr_FR"/>
        </w:rPr>
        <w:t>Ismaël vivait dans le désert de Paran et Hagar lui choisit une femme d'Égypte</w:t>
      </w:r>
      <w:r>
        <w:rPr>
          <w:lang w:val="fr_FR" w:bidi="fr_FR"/>
        </w:rPr>
      </w:r>
    </w:p>
    <w:p>
      <w:pPr>
        <w:pStyle w:val="Heading3"/>
      </w:pPr>
      <w:r>
        <w:rPr>
          <w:lang w:val="fr_FR" w:bidi="fr_FR"/>
        </w:rPr>
        <w:t>Prêcher la Parole</w:t>
      </w:r>
    </w:p>
    <w:p>
      <w:pPr/>
      <w:r>
        <w:rPr>
          <w:lang w:val="fr_FR" w:bidi="fr_FR"/>
        </w:rPr>
      </w:r>
      <w:r>
        <w:rPr>
          <w:lang w:val="fr_FR" w:bidi="fr_FR"/>
        </w:rPr>
        <w:t>Écoutez à nouveau une version audio du passage dans la version la plus facile à comprendre.</w:t>
      </w:r>
    </w:p>
    <w:p>
      <w:pPr/>
      <w:r>
        <w:rPr>
          <w:lang w:val="fr_FR" w:bidi="fr_FR"/>
        </w:rPr>
      </w:r>
      <w:r>
        <w:rPr>
          <w:lang w:val="fr_FR" w:bidi="fr_FR"/>
        </w:rPr>
        <w:t>Dans cette étape, vous allez raconter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Genèse 21:22–34</w:t>
      </w:r>
      <w:r>
        <w:rPr>
          <w:lang w:val="fr_FR" w:bidi="fr_FR"/>
        </w:rPr>
      </w:r>
    </w:p>
    <w:p>
      <w:pPr>
        <w:pStyle w:val="Heading3"/>
      </w:pPr>
      <w:r>
        <w:rPr>
          <w:lang w:val="fr_FR" w:bidi="fr_FR"/>
        </w:rPr>
        <w:t>Écouter et Cœur</w:t>
      </w:r>
    </w:p>
    <w:p>
      <w:pPr/>
      <w:r>
        <w:rPr>
          <w:lang w:val="fr_FR" w:bidi="fr_FR"/>
        </w:rPr>
      </w:r>
      <w:r>
        <w:rPr>
          <w:lang w:val="fr_FR" w:bidi="fr_FR"/>
        </w:rPr>
        <w:t>Dans cette étape, écoutez Genèse 21:22–34 et gardez le dans vos cœurs Ecoutez une version audio de Genèse 22:22–34 trois fois dans trois différentes versions si possible Ensuite, parlez des questions suivantes en groupe:</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n'avez pas aimé ou n'avez-vous pas compris dans ce passage ?</w:t>
      </w:r>
    </w:p>
    <w:p>
      <w:pPr>
        <w:pStyle w:val="ListBullet"/>
        <w:spacing w:line="240" w:lineRule="auto"/>
        <w:ind w:left="720"/>
      </w:pPr>
      <w:r>
        <w:rPr>
          <w:lang w:val="fr_FR" w:bidi="fr_FR"/>
        </w:rPr>
      </w:r>
      <w:r>
        <w:rPr>
          <w:lang w:val="fr_FR" w:bidi="fr_FR"/>
        </w:rPr>
        <w:t xml:space="preserve">Que nous dit ce passage sur Dieu ?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pouvons -nous mettre ce passage en pratique dans notre vie quotidienne ?</w:t>
      </w:r>
    </w:p>
    <w:p>
      <w:pPr>
        <w:pStyle w:val="ListBullet"/>
        <w:spacing w:line="240" w:lineRule="auto"/>
        <w:ind w:left="720"/>
      </w:pPr>
      <w:r>
        <w:rPr>
          <w:lang w:val="fr_FR" w:bidi="fr_FR"/>
        </w:rPr>
      </w:r>
      <w:r>
        <w:rPr>
          <w:lang w:val="fr_FR" w:bidi="fr_FR"/>
        </w:rPr>
        <w:t>Qui connaissez 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Ecoutez la version audio de Genèse 21:22–34 dans la version la plus facile à comprendre </w:t>
      </w:r>
    </w:p>
    <w:p>
      <w:pPr/>
      <w:r>
        <w:rPr>
          <w:lang w:val="fr_FR" w:bidi="fr_FR"/>
        </w:rPr>
      </w:r>
      <w:r>
        <w:rPr>
          <w:lang w:val="fr_FR" w:bidi="fr_FR"/>
        </w:rPr>
        <w:t xml:space="preserve"> Dans cette histoire, Abraham a fait un traité de paix avec Abimélec, le roi de Guérar, la région où vivait Abraham. Dans une histoire précédente, Abraham a menti à Abimélec et a dit que Sarah était sa sœur, non sa femme. Abimélec a pris Sarah, Dieu est donc apparu à Abimélec et l'a empêché, lui et ceux de sa maison d'avoir des enfants jusqu'à ce qu'Abraham prie pour lui. Dans cette histoire, Abimélec fait un traité de paix avec Abraham et Abraham vit en paix sur la terre d'Abimélec. C'est une façon dont Dieu commence à tenir sa promesse de donner à Abraham la terre.</w:t>
      </w:r>
    </w:p>
    <w:p>
      <w:pPr/>
      <w:r>
        <w:rPr>
          <w:lang w:val="fr_FR" w:bidi="fr_FR"/>
        </w:rPr>
      </w:r>
      <w:r>
        <w:rPr>
          <w:lang w:val="fr_FR" w:bidi="fr_FR"/>
        </w:rPr>
        <w:t>Un jour, le roi de Guérar, Abimélec et le commandant de l'armée d'Abimélec, Phicol ont visité Abraham. Phicol aurait pu voyager avec Abimélec comme la garde d'Abimélec ou il aurait pu être un témoin officiel de l'alliance entre Abraham et Abimélec.</w:t>
      </w:r>
    </w:p>
    <w:p>
      <w:pPr/>
      <w:r>
        <w:rPr>
          <w:lang w:val="fr_FR" w:bidi="fr_FR"/>
        </w:rPr>
      </w:r>
      <w:r>
        <w:rPr>
          <w:lang w:val="fr_FR" w:bidi="fr_FR"/>
        </w:rPr>
        <w:t>Abimélec a dit à Abraham : « Dieu est avec toi dans tout ce que tu fais ». L'expression « Dieu est avec toi » se réfère à Dieu aide, protège et bénit Abraham.</w:t>
      </w:r>
    </w:p>
    <w:p>
      <w:pPr/>
      <w:r>
        <w:rPr>
          <w:lang w:val="fr_FR" w:bidi="fr_FR"/>
        </w:rPr>
      </w:r>
      <w:r>
        <w:rPr>
          <w:lang w:val="fr_FR" w:bidi="fr_FR"/>
        </w:rPr>
        <w:t>Arrêtez-vous et discutez de la question suivante en groupe : Comment les dirigeants importants voyagent- -ils dans votre culture ? Dans votre culture, que pensent les gens de quelqu'un quand Dieu les bénit ou est avec eux ? Mettez cet audio en pause ici.</w:t>
      </w:r>
    </w:p>
    <w:p>
      <w:pPr/>
      <w:r>
        <w:rPr>
          <w:lang w:val="fr_FR" w:bidi="fr_FR"/>
        </w:rPr>
      </w:r>
      <w:r>
        <w:rPr>
          <w:lang w:val="fr_FR" w:bidi="fr_FR"/>
        </w:rPr>
        <w:t xml:space="preserve">Abimélec a continué : « Je veux que tu me promets devant Dieu que tu ne briseras jamais alliance avec moi, ni avec mes enfants ou avec l'un de mes descendants ». L'expression « devant Dieu » signifie qu'Abimélec voulait qu'Abraham fasse une promesse en présence de Dieu Si Abraham n'a pas tenu sa partie de la promesse, Dieu le punirait </w:t>
      </w:r>
    </w:p>
    <w:p>
      <w:pPr/>
      <w:r>
        <w:rPr>
          <w:lang w:val="fr_FR" w:bidi="fr_FR"/>
        </w:rPr>
      </w:r>
      <w:r>
        <w:rPr>
          <w:lang w:val="fr_FR" w:bidi="fr_FR"/>
        </w:rPr>
        <w:t>Abimélec a terminé : « Je t'ai été loyal, donc jure-moi que tu seras loyal à moi et à ce pays où tu vis maintenant comme un étranger ». Abimélec semble avoir plus de pouvoir qu'Abraham parce qu'Abimélec est un roi. Cependant, ce dit qu'Abimélec montre qu'Abimélec voit qu'Abraham a le pouvoir parce que Dieu est avec lui.</w:t>
      </w:r>
    </w:p>
    <w:p>
      <w:pPr/>
      <w:r>
        <w:rPr>
          <w:lang w:val="fr_FR" w:bidi="fr_FR"/>
        </w:rPr>
      </w:r>
      <w:r>
        <w:rPr>
          <w:lang w:val="fr_FR" w:bidi="fr_FR"/>
        </w:rPr>
        <w:t>Abraham a répondu : « Oui, je le jure ! » Les serments étaient des promesses importantes entre les gens. Les gens étaient obligés de garder les serments qu'ils ont jurés.</w:t>
      </w:r>
    </w:p>
    <w:p>
      <w:pPr/>
      <w:r>
        <w:rPr>
          <w:lang w:val="fr_FR" w:bidi="fr_FR"/>
        </w:rPr>
      </w:r>
      <w:r>
        <w:rPr>
          <w:lang w:val="fr_FR" w:bidi="fr_FR"/>
        </w:rPr>
        <w:t>Ensuite, Abraham s'est plaint à Abimélec d'un puits d'eau que les serviteurs d'Abimélec avaient pris avec force aux serviteurs d'Abraham. Les serviteurs d'Abimélec avaient pris le puits un certain temps auparavant. Abimélec a répondu : « C'est la première fois que j'ai entendu parler de cela. Je n'ai pas d'idée de qui est responsable de cela. Tu ne t'es jamais plaint de cela auparavant ».</w:t>
      </w:r>
    </w:p>
    <w:p>
      <w:pPr/>
      <w:r>
        <w:rPr>
          <w:lang w:val="fr_FR" w:bidi="fr_FR"/>
        </w:rPr>
      </w:r>
      <w:r>
        <w:rPr>
          <w:lang w:val="fr_FR" w:bidi="fr_FR"/>
        </w:rPr>
        <w:t>Ensuite, Abraham a donné à Abimélec des moutons et des vaches et ils ont fait une alliance ensemble. Les cadeaux d'Abraham à Abimélec, les moutons et les vaches ont probablement montré qu'ils avaient fait une alliance ensemble. C'était un cadeau d'amitié entre Abraham et Abimélec. Une alliance est un accord permanent fait entre deux personnes ou groupes qui établit la paix ou l'amitié. Les deux personnes conviennent d'être fidèles à cet accord et de rester dans une bonne relation les unes avec les autres. Les alliances sont plus profondes que les contrats juridiques parce que les alliances nécessitent la loyauté et un amour sacrificiel des deux parties. Cette alliance montre un accord d'amitié entre Abimélec et Abraham.</w:t>
      </w:r>
    </w:p>
    <w:p>
      <w:pPr/>
      <w:r>
        <w:rPr>
          <w:lang w:val="fr_FR" w:bidi="fr_FR"/>
        </w:rPr>
      </w:r>
      <w:r>
        <w:rPr>
          <w:lang w:val="fr_FR" w:bidi="fr_FR"/>
        </w:rPr>
        <w:t>Arrêtez-vous ici et discutez de cette question en groupe : Comment et quand les gens font-ils des accords similaires dans votre culture ? Racontez une histoire sur un moment où quelqu'un a fait une alliance ou un accord comme celui qu'Abraham et Abimélec ont fait. Mettez cet audio en pause ici.</w:t>
      </w:r>
    </w:p>
    <w:p>
      <w:pPr/>
      <w:r>
        <w:rPr>
          <w:lang w:val="fr_FR" w:bidi="fr_FR"/>
        </w:rPr>
      </w:r>
      <w:r>
        <w:rPr>
          <w:lang w:val="fr_FR" w:bidi="fr_FR"/>
        </w:rPr>
        <w:t>Mais Abraham a aussi pris sept autres agneaux qui étaient de jeunes moutons et les a mis en route du côté. Abimélec a demandé : « Pourquoi as-tu mis ces sept à part des autres ? »</w:t>
      </w:r>
    </w:p>
    <w:p>
      <w:pPr/>
      <w:r>
        <w:rPr>
          <w:lang w:val="fr_FR" w:bidi="fr_FR"/>
        </w:rPr>
      </w:r>
      <w:r>
        <w:rPr>
          <w:lang w:val="fr_FR" w:bidi="fr_FR"/>
        </w:rPr>
        <w:t>Abraham a répondu : « S'il vous plaît acceptez ces sept agneaux pour montrer que vous êtes d'accord que j'ai bien creusé ce puits ». En acceptant les agneaux, Abimélec a montré à tout le monde autour d'eux qu'il a accepté qu'Abraham possédait le puits.</w:t>
      </w:r>
    </w:p>
    <w:p>
      <w:pPr/>
      <w:r>
        <w:rPr>
          <w:lang w:val="fr_FR" w:bidi="fr_FR"/>
        </w:rPr>
      </w:r>
      <w:r>
        <w:rPr>
          <w:lang w:val="fr_FR" w:bidi="fr_FR"/>
        </w:rPr>
        <w:t>Ensuite, Abraham nomma la région Beer-Shéba, ce qui signifie « puits du serment » ou « puits de sept ». Cela pouvait se référer au serment qu'ils ont juré là ou il pouvait se référer aux sept agneaux qu'Abraham a donné comme cadeau. Un « serment » est ajouté à une promesse pour que les gens sachent qu'ils doivent garder leur accord et qu'il ne peut pas être changé. La personne qui prononce le serment demande à Dieu de les punir si elles ne respectent pas leur promesse.</w:t>
      </w:r>
    </w:p>
    <w:p>
      <w:pPr/>
      <w:r>
        <w:rPr>
          <w:lang w:val="fr_FR" w:bidi="fr_FR"/>
        </w:rPr>
      </w:r>
      <w:r>
        <w:rPr>
          <w:lang w:val="fr_FR" w:bidi="fr_FR"/>
        </w:rPr>
        <w:t>Arrêtez-vous ici. En groupe, regardez la région où Beer-Shéba et le puits auraient pu être sur une carte. Mettez cet audio en pause ici.</w:t>
      </w:r>
    </w:p>
    <w:p>
      <w:pPr/>
      <w:r>
        <w:rPr>
          <w:lang w:val="fr_FR" w:bidi="fr_FR"/>
        </w:rPr>
      </w:r>
      <w:r>
        <w:rPr>
          <w:lang w:val="fr_FR" w:bidi="fr_FR"/>
        </w:rPr>
        <w:t>Après qu'ils ont fait l'alliance, Abimélec et Phicol sont retournés dans leur maison, sur la terre du peuple philistin. Abraham a planté un tamaris à Beer-Shéba et a adoré l'Eternel qui vit pour toujours là. Abraham a probablement planté l'arbre pour lui rappeler comment Dieu l'avait béni et pour montrer qu'il avait adoré Dieu là. Abraham n'a pas adoré l'arbre.</w:t>
      </w:r>
    </w:p>
    <w:p>
      <w:pPr/>
      <w:r>
        <w:rPr>
          <w:lang w:val="fr_FR" w:bidi="fr_FR"/>
        </w:rPr>
      </w:r>
      <w:r>
        <w:rPr>
          <w:lang w:val="fr_FR" w:bidi="fr_FR"/>
        </w:rPr>
        <w:t>Arrêtez-vous ici : En groupe, regardez une image d'un tamaris. Mettez cet audio en pause ici.</w:t>
      </w:r>
    </w:p>
    <w:p>
      <w:pPr/>
      <w:r>
        <w:rPr>
          <w:lang w:val="fr_FR" w:bidi="fr_FR"/>
        </w:rPr>
      </w:r>
      <w:r>
        <w:rPr>
          <w:lang w:val="fr_FR" w:bidi="fr_FR"/>
        </w:rPr>
        <w:t>Arrêtez-vous ici et discutez de cette question en groupe : Quels types de choses que vous ou les gens dans votre communauté faites-vous quand vous voulez vous rappeler comment Dieu vous a béni ? Mettez cet audio en pause ici.</w:t>
      </w:r>
    </w:p>
    <w:p>
      <w:pPr/>
      <w:r>
        <w:rPr>
          <w:lang w:val="fr_FR" w:bidi="fr_FR"/>
        </w:rPr>
      </w:r>
      <w:r>
        <w:rPr>
          <w:lang w:val="fr_FR" w:bidi="fr_FR"/>
        </w:rPr>
        <w:t>Abraham a vécu comme un étranger sur la terre des philistins pendant une longue période. C'est la première fois que ces passages appellent la terre qu'Abraham a vécu sur la terre des philistins.</w:t>
      </w:r>
    </w:p>
    <w:p>
      <w:pPr/>
      <w:r>
        <w:rPr>
          <w:lang w:val="fr_FR" w:bidi="fr_FR"/>
        </w:rPr>
      </w:r>
      <w:r>
        <w:rPr>
          <w:lang w:val="fr_FR" w:bidi="fr_FR"/>
        </w:rPr>
        <w:t>Arrêtez-vous ici. En groupe, regardez la région où les philistins vivaient sur une carte, y compris Beer-Shéba. Mettez cet audio en pause ici.</w:t>
      </w:r>
      <w:r>
        <w:rPr>
          <w:lang w:val="fr_FR" w:bidi="fr_FR"/>
        </w:rPr>
      </w:r>
    </w:p>
    <w:p>
      <w:pPr>
        <w:pStyle w:val="Heading3"/>
      </w:pPr>
      <w:r>
        <w:rPr>
          <w:lang w:val="fr_FR" w:bidi="fr_FR"/>
        </w:rPr>
        <w:t>Définir les Scènes</w:t>
      </w:r>
    </w:p>
    <w:p>
      <w:pPr/>
      <w:r>
        <w:rPr>
          <w:lang w:val="fr_FR" w:bidi="fr_FR"/>
        </w:rPr>
      </w:r>
      <w:r>
        <w:rPr>
          <w:lang w:val="fr_FR" w:bidi="fr_FR"/>
        </w:rPr>
        <w:t xml:space="preserve">Ecoutez la version audio de Genèse 21:22–34 dans la version la plus facile à comprendre </w:t>
      </w:r>
    </w:p>
    <w:p>
      <w:pPr/>
      <w:r>
        <w:rPr>
          <w:lang w:val="fr_FR" w:bidi="fr_FR"/>
        </w:rPr>
      </w:r>
      <w:r>
        <w:rPr>
          <w:lang w:val="fr_FR" w:bidi="fr_FR"/>
        </w:rPr>
        <w:t>Dans cette étape, le groupe définira les différentes parties, les personnages et le cadre du passage. Ensuite, le groupe visualisera ce passage.</w:t>
      </w:r>
    </w:p>
    <w:p>
      <w:pPr/>
      <w:r>
        <w:rPr>
          <w:lang w:val="fr_FR" w:bidi="fr_FR"/>
        </w:rPr>
      </w:r>
      <w:r>
        <w:rPr>
          <w:lang w:val="fr_FR" w:bidi="fr_FR"/>
        </w:rPr>
        <w:t>Il y a quatre scènes dans ce passage.</w:t>
      </w:r>
    </w:p>
    <w:p>
      <w:pPr/>
      <w:r>
        <w:rPr>
          <w:lang w:val="fr_FR" w:bidi="fr_FR"/>
        </w:rPr>
      </w:r>
      <w:r>
        <w:rPr>
          <w:b/>
          <w:lang w:val="fr_FR" w:bidi="fr_FR"/>
        </w:rPr>
        <w:t>Dans la première scène :</w:t>
      </w:r>
      <w:r>
        <w:rPr>
          <w:lang w:val="fr_FR" w:bidi="fr_FR"/>
        </w:rPr>
        <w:t xml:space="preserve"> Vers ce moment-là, Abimélec et son commandant de l'armée, Phicol ont visité Abraham. Abimélec a dit : « Dieu est évidemment avec toi, t'aidant dans tout ce que tu fais. Jure-moi au nom de Dieu que tu ne me mentiras pas, à mes enfants ou à aucun de mes descendants. J'ai été bon avec toi, alors jure que tu seras bon avec moi et avec ce pays où tu vis comme un étranger.</w:t>
      </w:r>
    </w:p>
    <w:p>
      <w:pPr/>
      <w:r>
        <w:rPr>
          <w:lang w:val="fr_FR" w:bidi="fr_FR"/>
        </w:rPr>
      </w:r>
      <w:r>
        <w:rPr>
          <w:lang w:val="fr_FR" w:bidi="fr_FR"/>
        </w:rPr>
        <w:t>Et Abraham a répondu : « Oui, je le jure ! »</w:t>
      </w:r>
    </w:p>
    <w:p>
      <w:pPr/>
      <w:r>
        <w:rPr>
          <w:lang w:val="fr_FR" w:bidi="fr_FR"/>
        </w:rPr>
      </w:r>
      <w:r>
        <w:rPr>
          <w:b/>
          <w:lang w:val="fr_FR" w:bidi="fr_FR"/>
        </w:rPr>
        <w:t>Dans la deuxième scène :</w:t>
      </w:r>
      <w:r>
        <w:rPr>
          <w:lang w:val="fr_FR" w:bidi="fr_FR"/>
        </w:rPr>
        <w:t xml:space="preserve"> Ensuite, Abraham s'est plaint à Abimélec d'un puits d'eau que les serviteurs d'Abimélec avaient pris aux serviteurs d'Abraham par la force.</w:t>
      </w:r>
    </w:p>
    <w:p>
      <w:pPr/>
      <w:r>
        <w:rPr>
          <w:lang w:val="fr_FR" w:bidi="fr_FR"/>
        </w:rPr>
      </w:r>
      <w:r>
        <w:rPr>
          <w:lang w:val="fr_FR" w:bidi="fr_FR"/>
        </w:rPr>
        <w:t>Abimélec dit : « Je ne sais pas qui a fait cela. Tu ne m'as pas parlé et c'est la première fois que j'ai entendu parler.</w:t>
      </w:r>
    </w:p>
    <w:p>
      <w:pPr/>
      <w:r>
        <w:rPr>
          <w:lang w:val="fr_FR" w:bidi="fr_FR"/>
        </w:rPr>
      </w:r>
      <w:r>
        <w:rPr>
          <w:b/>
          <w:lang w:val="fr_FR" w:bidi="fr_FR"/>
        </w:rPr>
        <w:t>Dans la troisième scène :</w:t>
      </w:r>
      <w:r>
        <w:rPr>
          <w:lang w:val="fr_FR" w:bidi="fr_FR"/>
        </w:rPr>
        <w:t xml:space="preserve"> Ainsi, Abraham a donné à Abimélec des moutons et des vaches et ils ont fait un traité. Mais Abraham a pris sept jeunes moutons et les a mis à part. Abimélec a demandé : « Pourquoi as-tu mis ces sept jeunes moutons femelles à part des autres ? »</w:t>
      </w:r>
    </w:p>
    <w:p>
      <w:pPr/>
      <w:r>
        <w:rPr>
          <w:lang w:val="fr_FR" w:bidi="fr_FR"/>
        </w:rPr>
      </w:r>
      <w:r>
        <w:rPr>
          <w:lang w:val="fr_FR" w:bidi="fr_FR"/>
        </w:rPr>
        <w:t>Abraham a répondu : « S'il vous plaît acceptez ces sept moutons pour montrer que vous êtes d'accord que j'ai bien creusé ce puits ». Ensuite, Abraham a nommé l'endroit Beer-Shéba parce qu'ils ont juré un serment là.</w:t>
      </w:r>
    </w:p>
    <w:p>
      <w:pPr/>
      <w:r>
        <w:rPr>
          <w:lang w:val="fr_FR" w:bidi="fr_FR"/>
        </w:rPr>
      </w:r>
      <w:r>
        <w:rPr>
          <w:b/>
          <w:lang w:val="fr_FR" w:bidi="fr_FR"/>
        </w:rPr>
        <w:t>Dans la quatrième scène :</w:t>
      </w:r>
      <w:r>
        <w:rPr>
          <w:lang w:val="fr_FR" w:bidi="fr_FR"/>
        </w:rPr>
        <w:t xml:space="preserve"> Après qu'ils ont fait l'alliance à Beer-Shéba, Abimélec est parti avec Phicol, le commandant de son armée et ils sont retournés à la maison dans la terre où le peuple philistin vivait.</w:t>
      </w:r>
    </w:p>
    <w:p>
      <w:pPr/>
      <w:r>
        <w:rPr>
          <w:lang w:val="fr_FR" w:bidi="fr_FR"/>
        </w:rPr>
      </w:r>
      <w:r>
        <w:rPr>
          <w:lang w:val="fr_FR" w:bidi="fr_FR"/>
        </w:rPr>
        <w:t>Ensuite, Abraham a planté un tamaris à Beer-Shéba et il a adoré l'Eternel là. Et Abraham a vécu comme un étranger dans le pays du peuple philistin pendant une longue période.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Abimélec</w:t>
      </w:r>
    </w:p>
    <w:p>
      <w:pPr>
        <w:pStyle w:val="ListBullet"/>
        <w:spacing w:line="240" w:lineRule="auto"/>
        <w:ind w:left="720"/>
      </w:pPr>
      <w:r>
        <w:rPr>
          <w:lang w:val="fr_FR" w:bidi="fr_FR"/>
        </w:rPr>
      </w:r>
      <w:r>
        <w:rPr>
          <w:lang w:val="fr_FR" w:bidi="fr_FR"/>
        </w:rPr>
        <w:t xml:space="preserve">et </w:t>
      </w:r>
    </w:p>
    <w:p>
      <w:pPr/>
      <w:r>
        <w:rPr>
          <w:lang w:val="fr_FR" w:bidi="fr_FR"/>
        </w:rPr>
      </w:r>
      <w:r>
        <w:rPr>
          <w:lang w:val="fr_FR" w:bidi="fr_FR"/>
        </w:rPr>
        <w:t>En groupe, réfléchissez aux différentes parties du passage.</w:t>
      </w:r>
    </w:p>
    <w:p>
      <w:pPr/>
      <w:r>
        <w:rPr>
          <w:lang w:val="fr_FR" w:bidi="fr_FR"/>
        </w:rPr>
      </w:r>
      <w:r>
        <w:rPr>
          <w:lang w:val="fr_FR" w:bidi="fr_FR"/>
        </w:rPr>
        <w:t>Visualisez le mouvement et la conversation dans la première scène. La première scène commence par un mot qui signifie « environ ce moment-là » ou « peu après ». Cette histoire s'est produite peu de temps après qu'Abraham a renvoyé Hagar et Ismaël. Abimélec et le commandant de ses hommes de combat, Phicol visitent Abraham.</w:t>
      </w:r>
    </w:p>
    <w:p>
      <w:pPr/>
      <w:r>
        <w:rPr>
          <w:lang w:val="fr_FR" w:bidi="fr_FR"/>
        </w:rPr>
      </w:r>
      <w:r>
        <w:rPr>
          <w:lang w:val="fr_FR" w:bidi="fr_FR"/>
        </w:rPr>
        <w:t>Abimélec dit à Abraham : « J'ai remarqué que Dieu est avec toi dans tout ce que tu fais. Abimélec a continué : « Je veux que tu me promets devant Dieu que tu ne briseras jamais alliance avec moi, ni avec mes enfants ou avec l'un de mes descendants ». J'ai été bon avec toi, alors sois bon avec moi et avec les gens de ce pays où tu vis maintenant comme un étranger. Ici, Abimélec utilise un langage qui montre qu'il demande poliment à Abraham quelque chose.</w:t>
      </w:r>
    </w:p>
    <w:p>
      <w:pPr/>
      <w:r>
        <w:rPr>
          <w:lang w:val="fr_FR" w:bidi="fr_FR"/>
        </w:rPr>
      </w:r>
      <w:r>
        <w:rPr>
          <w:lang w:val="fr_FR" w:bidi="fr_FR"/>
        </w:rPr>
        <w:t>Abraham répond : « Je promets ».</w:t>
      </w:r>
    </w:p>
    <w:p>
      <w:pPr/>
      <w:r>
        <w:rPr>
          <w:lang w:val="fr_FR" w:bidi="fr_FR"/>
        </w:rPr>
      </w:r>
      <w:r>
        <w:rPr>
          <w:lang w:val="fr_FR" w:bidi="fr_FR"/>
        </w:rPr>
        <w:t>Dans la deuxième scène, vous voudrez peut-être changer l'ordre de l'action dans cette scène dans l'ordre dans lequel elle s'est produite. Un certain temps avant la visite d'Abimélec ses serviteurs ont pris par force l'un des puits d'eau d'Abraham des serviteurs d'Abraham. Après qu'Abraham fait la promesse avec Abimélec, il se plaint du puits d'eau à Abimélec.</w:t>
      </w:r>
    </w:p>
    <w:p>
      <w:pPr/>
      <w:r>
        <w:rPr>
          <w:lang w:val="fr_FR" w:bidi="fr_FR"/>
        </w:rPr>
      </w:r>
      <w:r>
        <w:rPr>
          <w:lang w:val="fr_FR" w:bidi="fr_FR"/>
        </w:rPr>
        <w:t>Mais Abimélec répond : « Je ne sais pas qui a pris ton puits. Pourquoi n'as-tu pas dit quelque chose auparavant ? C'est la première fois que j'ai entendu parler de cela.</w:t>
      </w:r>
    </w:p>
    <w:p>
      <w:pPr/>
      <w:r>
        <w:rPr>
          <w:lang w:val="fr_FR" w:bidi="fr_FR"/>
        </w:rPr>
      </w:r>
      <w:r>
        <w:rPr>
          <w:lang w:val="fr_FR" w:bidi="fr_FR"/>
        </w:rPr>
        <w:t>Visualisez l'action dans la première scène. Abraham donne à Abimélec des moutons et des vaches et les deux hommes font un traité ensemble. Mais Abraham prend sept jeunes moutons et les met de côté.</w:t>
      </w:r>
    </w:p>
    <w:p>
      <w:pPr/>
      <w:r>
        <w:rPr>
          <w:lang w:val="fr_FR" w:bidi="fr_FR"/>
        </w:rPr>
      </w:r>
      <w:r>
        <w:rPr>
          <w:lang w:val="fr_FR" w:bidi="fr_FR"/>
        </w:rPr>
        <w:t>Arrêtez-vous ici. En groupe, regardez des images de moutons, de vaches et de jeunes moutons. Mettez cet audio en pause ici.</w:t>
      </w:r>
    </w:p>
    <w:p>
      <w:pPr/>
      <w:r>
        <w:rPr>
          <w:lang w:val="fr_FR" w:bidi="fr_FR"/>
        </w:rPr>
      </w:r>
      <w:r>
        <w:rPr>
          <w:lang w:val="fr_FR" w:bidi="fr_FR"/>
        </w:rPr>
        <w:t xml:space="preserve">Abimélec demande : « Pourquoi as-tu mis ces sept jeunes moutons femelles du côté ? </w:t>
      </w:r>
    </w:p>
    <w:p>
      <w:pPr/>
      <w:r>
        <w:rPr>
          <w:lang w:val="fr_FR" w:bidi="fr_FR"/>
        </w:rPr>
      </w:r>
      <w:r>
        <w:rPr>
          <w:lang w:val="fr_FR" w:bidi="fr_FR"/>
        </w:rPr>
        <w:t>Abraham répond : « Accepte ces sept jeunes moutons de moi comme preuve pour tout le monde que ce puits d'eau m'appartient ». Abimélec agrée et accepte les agneaux.</w:t>
      </w:r>
    </w:p>
    <w:p>
      <w:pPr/>
      <w:r>
        <w:rPr>
          <w:lang w:val="fr_FR" w:bidi="fr_FR"/>
        </w:rPr>
      </w:r>
      <w:r>
        <w:rPr>
          <w:lang w:val="fr_FR" w:bidi="fr_FR"/>
        </w:rPr>
        <w:t>Visualisez l'action dans la première scène. Abimélec et Phicol reviennent dans la région où les gens appelent la région où vivent les philistins.</w:t>
      </w:r>
    </w:p>
    <w:p>
      <w:pPr/>
      <w:r>
        <w:rPr>
          <w:lang w:val="fr_FR" w:bidi="fr_FR"/>
        </w:rPr>
      </w:r>
      <w:r>
        <w:rPr>
          <w:lang w:val="fr_FR" w:bidi="fr_FR"/>
        </w:rPr>
        <w:t>Abraham nomme la région Beer-Shéba ce qui signifie « puits du serment » parce qu'Abraham et Abimélec ont juré un serment là.</w:t>
      </w:r>
    </w:p>
    <w:p>
      <w:pPr/>
      <w:r>
        <w:rPr>
          <w:lang w:val="fr_FR" w:bidi="fr_FR"/>
        </w:rPr>
      </w:r>
      <w:r>
        <w:rPr>
          <w:lang w:val="fr_FR" w:bidi="fr_FR"/>
        </w:rPr>
        <w:t>Arrêtez-vous ici. En groupe, regardez où la région de Beer-Shéba aurait pu être sur une carte. Mettez cet audio en pause ici.</w:t>
      </w:r>
    </w:p>
    <w:p>
      <w:pPr/>
      <w:r>
        <w:rPr>
          <w:lang w:val="fr_FR" w:bidi="fr_FR"/>
        </w:rPr>
      </w:r>
      <w:r>
        <w:rPr>
          <w:lang w:val="fr_FR" w:bidi="fr_FR"/>
        </w:rPr>
        <w:t>Abraham plante un tamaris et appelle le nom de l'Eternel qui vit pour toujours. Ce passage utilise un langage spécial pour parler de l'adoration d'Abraham à Dieu. Si quelqu'un a appelé le nom de quelqu'un, ils croyaient que la personne avait le pouvoir et l'autorité.</w:t>
      </w:r>
    </w:p>
    <w:p>
      <w:pPr/>
      <w:r>
        <w:rPr>
          <w:lang w:val="fr_FR" w:bidi="fr_FR"/>
        </w:rPr>
      </w:r>
      <w:r>
        <w:rPr>
          <w:lang w:val="fr_FR" w:bidi="fr_FR"/>
        </w:rPr>
        <w:t>Arrêtez-vous ici. Arrêtez-vous ici : En groupe, regardez une image d'un tamaris. Mettez cet audio en pause ici.</w:t>
      </w:r>
    </w:p>
    <w:p>
      <w:pPr/>
      <w:r>
        <w:rPr>
          <w:lang w:val="fr_FR" w:bidi="fr_FR"/>
        </w:rPr>
      </w:r>
      <w:r>
        <w:rPr>
          <w:lang w:val="fr_FR" w:bidi="fr_FR"/>
        </w:rPr>
        <w:t>Et Abraham vit comme un étranger dans la région des gens appelés les philistins pendant beaucoup plus d'années.</w:t>
      </w:r>
    </w:p>
    <w:p>
      <w:pPr/>
      <w:r>
        <w:rPr>
          <w:lang w:val="fr_FR" w:bidi="fr_FR"/>
        </w:rPr>
      </w:r>
      <w:r>
        <w:rPr>
          <w:lang w:val="fr_FR" w:bidi="fr_FR"/>
        </w:rPr>
        <w:t>Arrêtez-vous ici. En groupe, regardez la région dans laquelle les gens appelaient la zône où les philistins vivaient sur une carte. Cela comprend Beer-Shéba. Mettez cet audio en pause ici.</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 xml:space="preserve">Ecoutez la version audio de Genèse 21:22–34 dans la version la plus facile à comprendre </w:t>
      </w:r>
    </w:p>
    <w:p>
      <w:pPr/>
      <w:r>
        <w:rPr>
          <w:lang w:val="fr_FR" w:bidi="fr_FR"/>
        </w:rPr>
      </w:r>
      <w:r>
        <w:rPr>
          <w:lang w:val="fr_FR" w:bidi="fr_FR"/>
        </w:rPr>
        <w:t xml:space="preserve">À cette étape, le groupe va mettre en scène le passage. </w:t>
      </w:r>
    </w:p>
    <w:p>
      <w:pPr/>
      <w:r>
        <w:rPr>
          <w:lang w:val="fr_FR" w:bidi="fr_FR"/>
        </w:rPr>
      </w:r>
      <w:r>
        <w:rPr>
          <w:lang w:val="fr_FR" w:bidi="fr_FR"/>
        </w:rPr>
        <w:t>Il y a quatre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Abimélec</w:t>
      </w:r>
    </w:p>
    <w:p>
      <w:pPr>
        <w:pStyle w:val="ListBullet"/>
        <w:spacing w:line="240" w:lineRule="auto"/>
        <w:ind w:left="720"/>
      </w:pPr>
      <w:r>
        <w:rPr>
          <w:lang w:val="fr_FR" w:bidi="fr_FR"/>
        </w:rPr>
      </w:r>
      <w:r>
        <w:rPr>
          <w:lang w:val="fr_FR" w:bidi="fr_FR"/>
        </w:rPr>
        <w:t xml:space="preserve">et </w:t>
      </w:r>
    </w:p>
    <w:p>
      <w:pPr/>
      <w:r>
        <w:rPr>
          <w:lang w:val="fr_FR" w:bidi="fr_FR"/>
        </w:rPr>
      </w:r>
      <w:r>
        <w:rPr>
          <w:lang w:val="fr_FR" w:bidi="fr_FR"/>
        </w:rPr>
        <w:t>Vous allez travailler en groupe et jouer le passage deux fois. Vous devriez le jouer dans votre propre langue.</w:t>
      </w:r>
    </w:p>
    <w:p>
      <w:pPr/>
      <w:r>
        <w:rPr>
          <w:lang w:val="fr_FR" w:bidi="fr_FR"/>
        </w:rPr>
      </w:r>
      <w:r>
        <w:rPr>
          <w:lang w:val="fr_FR" w:bidi="fr_FR"/>
        </w:rPr>
        <w:t>Tout d'abord, jouez l'histoire sans vous arrêter. Faites attention au dialogue, au mouvement, à l'intrigue et à la chronologie du passage. Assurez-vous de ne pas éviter de jouer les parties importantes, ni les parties difficiles. Aidez-vous les uns les autres à vous souvenir de chaque partie du passage.</w:t>
      </w:r>
    </w:p>
    <w:p>
      <w:pPr/>
      <w:r>
        <w:rPr>
          <w:lang w:val="fr_FR" w:bidi="fr_FR"/>
        </w:rPr>
      </w:r>
      <w:r>
        <w:rPr>
          <w:lang w:val="fr_FR" w:bidi="fr_FR"/>
        </w:rPr>
        <w:t>Arrêtez cet enregistrement ici, pendant que vous jouez le passage.</w:t>
      </w:r>
    </w:p>
    <w:p>
      <w:pPr/>
      <w:r>
        <w:rPr>
          <w:lang w:val="fr_FR" w:bidi="fr_FR"/>
        </w:rPr>
      </w:r>
      <w:r>
        <w:rPr>
          <w:lang w:val="fr_FR" w:bidi="fr_FR"/>
        </w:rPr>
        <w:t>Le groupe doit représenter ce passage une deuxième fois. Pendant la présentation,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Arrêtez cet enregistrement ici, et jouez une deuxième fois le passage.</w:t>
      </w:r>
    </w:p>
    <w:p>
      <w:pPr/>
      <w:r>
        <w:rPr>
          <w:lang w:val="fr_FR" w:bidi="fr_FR"/>
        </w:rPr>
      </w:r>
      <w:r>
        <w:rPr>
          <w:lang w:val="fr_FR" w:bidi="fr_FR"/>
        </w:rPr>
        <w:t>Voici un exemple de mise en scène et de réponses possibles.</w:t>
      </w:r>
    </w:p>
    <w:p>
      <w:pPr/>
      <w:r>
        <w:rPr>
          <w:lang w:val="fr_FR" w:bidi="fr_FR"/>
        </w:rPr>
      </w:r>
      <w:r>
        <w:rPr>
          <w:lang w:val="fr_FR" w:bidi="fr_FR"/>
        </w:rPr>
        <w:t xml:space="preserve">Un jour, Abimélec rend visite à Abraham avec Phicol, le chef d'armée d'Abimélec. Abimélec a dit : « Dieu est évidemment avec toi, t'aidant dans tout ce que tu fais. Jure-moi au nom de Dieu que tu ne me mentiras pas, à mes enfants ou à aucun de mes descendants. Abimélec a terminé : « Je t'ai été loyal, donc jure-moi que tu seras loyal à moi et à ce pays où tu vis maintenant comme un étranger ». </w:t>
      </w:r>
    </w:p>
    <w:p>
      <w:pPr/>
      <w:r>
        <w:rPr>
          <w:lang w:val="fr_FR" w:bidi="fr_FR"/>
        </w:rPr>
      </w:r>
      <w:r>
        <w:rPr>
          <w:lang w:val="fr_FR" w:bidi="fr_FR"/>
        </w:rPr>
        <w:t>Mettez la scène en pause. Demandez à la personne qui joue le rôle de Abimelèc « Que ressens tu? ou Que penses-tu ? La personne pourrait répondre des choses comme : « Je veux m'assurer qu'Abraham ne me ment pas à nouveau, comme il l'a fait quand il a dit que Sarah était sa sœur » ou « Je peux voir que Dieu est avec Abraham, je veux donc m'assurer qu'Abraham et moi avons une alliance » ou « J'ai été loyal à Abraham, je pense donc qu'Abraham doit promettre de m'être loyal ». Redémarrez la scène.</w:t>
      </w:r>
    </w:p>
    <w:p>
      <w:pPr/>
      <w:r>
        <w:rPr>
          <w:lang w:val="fr_FR" w:bidi="fr_FR"/>
        </w:rPr>
      </w:r>
      <w:r>
        <w:rPr>
          <w:lang w:val="fr_FR" w:bidi="fr_FR"/>
        </w:rPr>
        <w:t>Abraham répond : « Oui, je jurerai de faire cela ! » Ensuite, Abraham se plaint à Abimélec d'un puits que les serviteurs d'Abimélec avaient pris par la force de ses serviteurs.</w:t>
      </w:r>
    </w:p>
    <w:p>
      <w:pPr/>
      <w:r>
        <w:rPr>
          <w:lang w:val="fr_FR" w:bidi="fr_FR"/>
        </w:rPr>
      </w:r>
      <w:r>
        <w:rPr>
          <w:lang w:val="fr_FR" w:bidi="fr_FR"/>
        </w:rPr>
        <w:t>Abimélec dit : « C'est la première fois que j'ai entendu parler de cela. Je n'ai pas d'idée de qui a fait cela. Tu ne t'es jamais plaint de cela auparavant ».</w:t>
      </w:r>
    </w:p>
    <w:p>
      <w:pPr/>
      <w:r>
        <w:rPr>
          <w:lang w:val="fr_FR" w:bidi="fr_FR"/>
        </w:rPr>
      </w:r>
      <w:r>
        <w:rPr>
          <w:lang w:val="fr_FR" w:bidi="fr_FR"/>
        </w:rPr>
        <w:t xml:space="preserve">Abraham donne ensuite à Abimélec certains de ses moutons et de ses vaches et ils font un traité. Abraham met de côté sept agneaux. Abimélec demande pourquoi Abraham a mis de côté les sept agneaux. Abraham a répondu : « S'il vous plaît acceptez ces sept moutons pour montrer que vous êtes d'accord que j'ai bien creusé ce puits ». </w:t>
      </w:r>
    </w:p>
    <w:p>
      <w:pPr/>
      <w:r>
        <w:rPr>
          <w:lang w:val="fr_FR" w:bidi="fr_FR"/>
        </w:rPr>
      </w:r>
      <w:r>
        <w:rPr>
          <w:lang w:val="fr_FR" w:bidi="fr_FR"/>
        </w:rPr>
        <w:t>Mettez la scène en pause. Demandez à la personne qui joue le rôle de Abraham « Que ressens tu? ou Que penses-tu ? La personne pourrait répondre des choses comme : « Je veux m'assurer qu'il n'y a pas de malentendus entre nous ou je veux établir cette alliance entre nous ou je veux montrer que je suis dédié à ce traité à travers les cadeaux que je donne ». Redémarrez la scène.</w:t>
      </w:r>
    </w:p>
    <w:p>
      <w:pPr/>
      <w:r>
        <w:rPr>
          <w:lang w:val="fr_FR" w:bidi="fr_FR"/>
        </w:rPr>
      </w:r>
      <w:r>
        <w:rPr>
          <w:lang w:val="fr_FR" w:bidi="fr_FR"/>
        </w:rPr>
        <w:t>Ensuite, Abraham nomme l'endroit Beer-Shéba ce qui signifie « puits du serment ».</w:t>
      </w:r>
    </w:p>
    <w:p>
      <w:pPr/>
      <w:r>
        <w:rPr>
          <w:lang w:val="fr_FR" w:bidi="fr_FR"/>
        </w:rPr>
      </w:r>
      <w:r>
        <w:rPr>
          <w:lang w:val="fr_FR" w:bidi="fr_FR"/>
        </w:rPr>
        <w:t xml:space="preserve">Après qu'ils ont fait leur alliance à Beer-Shéba, Abimélec part avec Phicol et revient à la maison. Ensuite, Abraham plante un arbre à Beer-Shéba et il adore l'Eternel Dieu. </w:t>
      </w:r>
    </w:p>
    <w:p>
      <w:pPr/>
      <w:r>
        <w:rPr>
          <w:lang w:val="fr_FR" w:bidi="fr_FR"/>
        </w:rPr>
      </w:r>
      <w:r>
        <w:rPr>
          <w:lang w:val="fr_FR" w:bidi="fr_FR"/>
        </w:rPr>
        <w:t>Terminez la scène. Demandez à la personne qui joue le rôle de Abraham « Que ressens tu? ou Que penses-tu ? La personne pourrait répondre des choses comme : « Je suis reconnaissante que Dieu m'ait donné un endroit pour vivre en paix avec les gens autour de moi ».</w:t>
      </w:r>
      <w:r>
        <w:rPr>
          <w:lang w:val="fr_FR" w:bidi="fr_FR"/>
        </w:rPr>
      </w:r>
    </w:p>
    <w:p>
      <w:pPr>
        <w:pStyle w:val="Heading3"/>
      </w:pPr>
      <w:r>
        <w:rPr>
          <w:lang w:val="fr_FR" w:bidi="fr_FR"/>
        </w:rPr>
        <w:t>Combler les Lacunes</w:t>
      </w:r>
    </w:p>
    <w:p>
      <w:pPr/>
      <w:r>
        <w:rPr>
          <w:lang w:val="fr_FR" w:bidi="fr_FR"/>
        </w:rPr>
      </w:r>
      <w:r>
        <w:rPr>
          <w:lang w:val="fr_FR" w:bidi="fr_FR"/>
        </w:rPr>
        <w:t xml:space="preserve">Ecoutez la version audio de Genèse 21:22–34 dans la version la plus facile à comprendre </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Un jour, Abimélec et son commandant de l'armée Phicol visitèrent </w:t>
      </w:r>
      <w:r>
        <w:rPr>
          <w:b/>
          <w:lang w:val="fr_FR" w:bidi="fr_FR"/>
        </w:rPr>
        <w:t>Abraham</w:t>
      </w:r>
      <w:r>
        <w:rPr>
          <w:lang w:val="fr_FR" w:bidi="fr_FR"/>
        </w:rPr>
        <w:t>. Armée se réfère à un groupe d'hommes qui se sont battus pour Abimélec.</w:t>
      </w:r>
    </w:p>
    <w:p>
      <w:pPr/>
      <w:r>
        <w:rPr>
          <w:lang w:val="fr_FR" w:bidi="fr_FR"/>
        </w:rPr>
      </w:r>
      <w:r>
        <w:rPr>
          <w:lang w:val="fr_FR" w:bidi="fr_FR"/>
        </w:rPr>
        <w:t xml:space="preserve">Abimélec a dit à Abraham: « </w:t>
      </w:r>
      <w:r>
        <w:rPr>
          <w:b/>
          <w:lang w:val="fr_FR" w:bidi="fr_FR"/>
        </w:rPr>
        <w:t>Dieu</w:t>
      </w:r>
      <w:r>
        <w:rPr>
          <w:lang w:val="fr_FR" w:bidi="fr_FR"/>
        </w:rPr>
        <w:t xml:space="preserve"> est évidemment avec toi, t'aidant dans tout ce que tu fais. Ici, Abimélec utilise le nom </w:t>
      </w:r>
      <w:r>
        <w:rPr>
          <w:b/>
          <w:lang w:val="fr_FR" w:bidi="fr_FR"/>
        </w:rPr>
        <w:t>Elohim</w:t>
      </w:r>
      <w:r>
        <w:rPr>
          <w:lang w:val="fr_FR" w:bidi="fr_FR"/>
        </w:rPr>
        <w:t xml:space="preserve"> pour se référer à Dieu. C'est le nom général pour Dieu. Regardez l'</w:t>
      </w:r>
      <w:r>
        <w:rPr>
          <w:lang w:val="fr_FR" w:bidi="fr_FR"/>
        </w:rPr>
        <w:t>Eternel</w:t>
      </w:r>
      <w:r>
        <w:rPr>
          <w:lang w:val="fr_FR" w:bidi="fr_FR"/>
        </w:rPr>
        <w:t xml:space="preserve"> dans le glossaire principal et utilisez le même mot ici que celui que vous avez utilisé dans les </w:t>
      </w:r>
      <w:r>
        <w:rPr>
          <w:lang w:val="fr_FR" w:bidi="fr_FR"/>
        </w:rPr>
        <w:t>Histoires</w:t>
      </w:r>
      <w:r>
        <w:rPr>
          <w:lang w:val="fr_FR" w:bidi="fr_FR"/>
        </w:rPr>
        <w:t xml:space="preserve"> précédentes. </w:t>
      </w:r>
    </w:p>
    <w:p>
      <w:pPr/>
      <w:r>
        <w:rPr>
          <w:lang w:val="fr_FR" w:bidi="fr_FR"/>
        </w:rPr>
      </w:r>
      <w:r>
        <w:rPr>
          <w:lang w:val="fr_FR" w:bidi="fr_FR"/>
        </w:rPr>
        <w:t xml:space="preserve">Abimélec continua : « Jure-moi que tu ne me </w:t>
      </w:r>
      <w:r>
        <w:rPr>
          <w:b/>
          <w:lang w:val="fr_FR" w:bidi="fr_FR"/>
        </w:rPr>
        <w:t>tromperas</w:t>
      </w:r>
      <w:r>
        <w:rPr>
          <w:lang w:val="fr_FR" w:bidi="fr_FR"/>
        </w:rPr>
        <w:t xml:space="preserve"> pas, mes enfants ou aucun de mes </w:t>
      </w:r>
      <w:r>
        <w:rPr>
          <w:b/>
          <w:lang w:val="fr_FR" w:bidi="fr_FR"/>
        </w:rPr>
        <w:t>descendants</w:t>
      </w:r>
      <w:r>
        <w:rPr>
          <w:lang w:val="fr_FR" w:bidi="fr_FR"/>
        </w:rPr>
        <w:t xml:space="preserve"> ». Le mot pour « tromper » qu'Abimélec utilise ici se réfère à quelqu'un qui ment ou a brisé une alliance avec quelqu'un d'autre. Descendants se réfère à tous les enfants d'Abimélec, leurs enfants et quiconque qui considérerait Abimélec pour un ancêtre.</w:t>
      </w:r>
    </w:p>
    <w:p>
      <w:pPr/>
      <w:r>
        <w:rPr>
          <w:lang w:val="fr_FR" w:bidi="fr_FR"/>
        </w:rPr>
      </w:r>
      <w:r>
        <w:rPr>
          <w:lang w:val="fr_FR" w:bidi="fr_FR"/>
        </w:rPr>
        <w:t xml:space="preserve">Abimélec continue : « Je t'ai été </w:t>
      </w:r>
      <w:r>
        <w:rPr>
          <w:b/>
          <w:lang w:val="fr_FR" w:bidi="fr_FR"/>
        </w:rPr>
        <w:t>loyal</w:t>
      </w:r>
      <w:r>
        <w:rPr>
          <w:lang w:val="fr_FR" w:bidi="fr_FR"/>
        </w:rPr>
        <w:t>, donc jure-moi que tu seras loyal à moi et à ce pays où tu vis maintenant comme un étranger ». Ici, le mot loyal peut signifier « loyal », « gentil » ou « fidèle ».</w:t>
      </w:r>
    </w:p>
    <w:p>
      <w:pPr/>
      <w:r>
        <w:rPr>
          <w:lang w:val="fr_FR" w:bidi="fr_FR"/>
        </w:rPr>
      </w:r>
      <w:r>
        <w:rPr>
          <w:lang w:val="fr_FR" w:bidi="fr_FR"/>
        </w:rPr>
        <w:t xml:space="preserve">Abraham a répondu : « Oui, je promets de faire cela ! » Ensuite, Abraham s'est plaint à Abimélec d'un puits d'eau que les serviteurs d'Abimélec avaient pris avec force à ses serviteurs. </w:t>
      </w:r>
    </w:p>
    <w:p>
      <w:pPr/>
      <w:r>
        <w:rPr>
          <w:lang w:val="fr_FR" w:bidi="fr_FR"/>
        </w:rPr>
      </w:r>
      <w:r>
        <w:rPr>
          <w:lang w:val="fr_FR" w:bidi="fr_FR"/>
        </w:rPr>
        <w:t xml:space="preserve">Abraham a donné certains de ses moutons et de ses vaches à Abimélec et ils ont fait une </w:t>
      </w:r>
      <w:r>
        <w:rPr>
          <w:b/>
          <w:lang w:val="fr_FR" w:bidi="fr_FR"/>
        </w:rPr>
        <w:t>alliance</w:t>
      </w:r>
      <w:r>
        <w:rPr>
          <w:lang w:val="fr_FR" w:bidi="fr_FR"/>
        </w:rPr>
        <w:t xml:space="preserve">. Une alliance est un accord permanent fait entre deux personnes ou groupes qui établit la paix ou l'amitié. Les deux personnes conviennent d'être fidèles à cet accord et de rester dans une bonne relation les unes avec les autres. Les alliances sont plus profondes que les contrats juridiques parce que les alliances nécessitent la loyauté et un amour sacrificiel des deux parties. Cette alliance est un traité de paix entre Abraham et Abimélec. Regardez alliance dans le </w:t>
      </w:r>
      <w:r>
        <w:rPr>
          <w:lang w:val="fr_FR" w:bidi="fr_FR"/>
        </w:rPr>
        <w:t>glossaire principal</w:t>
      </w:r>
      <w:r>
        <w:rPr>
          <w:lang w:val="fr_FR" w:bidi="fr_FR"/>
        </w:rPr>
        <w:t xml:space="preserve"> et utilisez le même mot ici que celui que vous avez utilisé dans les passages précédents. </w:t>
      </w:r>
    </w:p>
    <w:p>
      <w:pPr/>
      <w:r>
        <w:rPr>
          <w:lang w:val="fr_FR" w:bidi="fr_FR"/>
        </w:rPr>
      </w:r>
      <w:r>
        <w:rPr>
          <w:lang w:val="fr_FR" w:bidi="fr_FR"/>
        </w:rPr>
        <w:t xml:space="preserve">Ensuite, Abraham a nommé l'endroit </w:t>
      </w:r>
      <w:r>
        <w:rPr>
          <w:b/>
          <w:lang w:val="fr_FR" w:bidi="fr_FR"/>
        </w:rPr>
        <w:t>Beer-Shéba</w:t>
      </w:r>
      <w:r>
        <w:rPr>
          <w:lang w:val="fr_FR" w:bidi="fr_FR"/>
        </w:rPr>
        <w:t xml:space="preserve">. Beer-Shéba signifie « puits du </w:t>
      </w:r>
      <w:r>
        <w:rPr>
          <w:b/>
          <w:lang w:val="fr_FR" w:bidi="fr_FR"/>
        </w:rPr>
        <w:t>serment</w:t>
      </w:r>
      <w:r>
        <w:rPr>
          <w:lang w:val="fr_FR" w:bidi="fr_FR"/>
        </w:rPr>
        <w:t xml:space="preserve"> » ou « puits des sept ». Un « serment » est ajouté à une promesse pour que les gens sachent qu'ils doivent garder leur accord et qu'il ne peut pas être changé. La personne qui prononce le serment demande à Dieu de les punir si elle ne respecte pas leur promesse. Utilisez le même mot que le serment que celui que vous avez utilisé(e) dans les passages précédents. N'oubliez pas que le glossaire principal explique ce </w:t>
      </w:r>
      <w:r>
        <w:rPr>
          <w:lang w:val="fr_FR" w:bidi="fr_FR"/>
        </w:rPr>
        <w:t>mot</w:t>
      </w:r>
      <w:r>
        <w:rPr>
          <w:lang w:val="fr_FR" w:bidi="fr_FR"/>
        </w:rPr>
        <w:t>.</w:t>
      </w:r>
    </w:p>
    <w:p>
      <w:pPr/>
      <w:r>
        <w:rPr>
          <w:lang w:val="fr_FR" w:bidi="fr_FR"/>
        </w:rPr>
      </w:r>
      <w:r>
        <w:rPr>
          <w:lang w:val="fr_FR" w:bidi="fr_FR"/>
        </w:rPr>
        <w:t xml:space="preserve">Et Abraham a adoré </w:t>
      </w:r>
      <w:r>
        <w:rPr>
          <w:b/>
          <w:lang w:val="fr_FR" w:bidi="fr_FR"/>
        </w:rPr>
        <w:t>Yawheh</w:t>
      </w:r>
      <w:r>
        <w:rPr>
          <w:lang w:val="fr_FR" w:bidi="fr_FR"/>
        </w:rPr>
        <w:t xml:space="preserve"> , l'</w:t>
      </w:r>
      <w:r>
        <w:rPr>
          <w:b/>
          <w:lang w:val="fr_FR" w:bidi="fr_FR"/>
        </w:rPr>
        <w:t>Eternel Dieu</w:t>
      </w:r>
      <w:r>
        <w:rPr>
          <w:lang w:val="fr_FR" w:bidi="fr_FR"/>
        </w:rPr>
        <w:t>. Le mot pour Dieu ici est le nom personnel de Dieu, l'Eternel Le Dieu éternel est un nom pour Dieu qui signifie que Dieu a existé pour toujours et continuera à exister pour toujours. Regardez l'</w:t>
      </w:r>
      <w:r>
        <w:rPr>
          <w:lang w:val="fr_FR" w:bidi="fr_FR"/>
        </w:rPr>
        <w:t>Eternel</w:t>
      </w:r>
      <w:r>
        <w:rPr>
          <w:lang w:val="fr_FR" w:bidi="fr_FR"/>
        </w:rPr>
        <w:t xml:space="preserve"> dans le glossaire principal et utilisez le même mot ici que celui que vous avez utilisé dans les histoires précédentes. Vous pouvez dire qu'Abraham a appelé le nom de l'Eternel mais si vous dites qu'Abraham a adoré l'Eternel à la </w:t>
      </w:r>
      <w:r>
        <w:rPr>
          <w:b/>
          <w:lang w:val="fr_FR" w:bidi="fr_FR"/>
        </w:rPr>
        <w:t>place</w:t>
      </w:r>
      <w:r>
        <w:rPr>
          <w:lang w:val="fr_FR" w:bidi="fr_FR"/>
        </w:rPr>
        <w:t xml:space="preserve">, assurez-vous d'utiliser le même mot pour adoration que celui que vous avez utilisé dans les passages précédents et consultez le glossaire principal pour plus d'informations sur </w:t>
      </w:r>
      <w:r>
        <w:rPr>
          <w:lang w:val="fr_FR" w:bidi="fr_FR"/>
        </w:rPr>
        <w:t>l'adoration</w:t>
      </w:r>
      <w:r>
        <w:rPr>
          <w:lang w:val="fr_FR" w:bidi="fr_FR"/>
        </w:rPr>
        <w:t>.</w:t>
      </w:r>
    </w:p>
    <w:p>
      <w:pPr/>
      <w:r>
        <w:rPr>
          <w:lang w:val="fr_FR" w:bidi="fr_FR"/>
        </w:rPr>
      </w:r>
      <w:r>
        <w:rPr>
          <w:lang w:val="fr_FR" w:bidi="fr_FR"/>
        </w:rPr>
        <w:t>Ensuite, Abraham a vécu comme un étranger dans ce pays pendant une longue période.</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étape, vous allez raconter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Genèse 22:1–19</w:t>
      </w:r>
      <w:r>
        <w:rPr>
          <w:lang w:val="fr_FR" w:bidi="fr_FR"/>
        </w:rPr>
      </w:r>
    </w:p>
    <w:p>
      <w:pPr>
        <w:pStyle w:val="Heading3"/>
      </w:pPr>
      <w:r>
        <w:rPr>
          <w:lang w:val="fr_FR" w:bidi="fr_FR"/>
        </w:rPr>
        <w:t>Écouter et Cœur</w:t>
      </w:r>
    </w:p>
    <w:p>
      <w:pPr/>
      <w:r>
        <w:rPr>
          <w:lang w:val="fr_FR" w:bidi="fr_FR"/>
        </w:rPr>
      </w:r>
      <w:r>
        <w:rPr>
          <w:lang w:val="fr_FR" w:bidi="fr_FR"/>
        </w:rPr>
        <w:t>Dans cette étape, écoutez Genèse 22:1–19 et gardez le dans vos cœurs Ecoutez une version audio de Genèse 22:1–19 trois fois dans trois différentes versions si possible Ensuite, parlez des questions suivantes en groupe:</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n'avez pas aimé ou n'avez-vous pas compris dans ce passage ?</w:t>
      </w:r>
    </w:p>
    <w:p>
      <w:pPr>
        <w:pStyle w:val="ListBullet"/>
        <w:spacing w:line="240" w:lineRule="auto"/>
        <w:ind w:left="720"/>
      </w:pPr>
      <w:r>
        <w:rPr>
          <w:lang w:val="fr_FR" w:bidi="fr_FR"/>
        </w:rPr>
      </w:r>
      <w:r>
        <w:rPr>
          <w:lang w:val="fr_FR" w:bidi="fr_FR"/>
        </w:rPr>
        <w:t xml:space="preserve">Que nous dit ce passage sur Dieu ?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pouvons -nous mettre ce passage en pratique dans notre vie quotidienne ?</w:t>
      </w:r>
    </w:p>
    <w:p>
      <w:pPr>
        <w:pStyle w:val="ListBullet"/>
        <w:spacing w:line="240" w:lineRule="auto"/>
        <w:ind w:left="720"/>
      </w:pPr>
      <w:r>
        <w:rPr>
          <w:lang w:val="fr_FR" w:bidi="fr_FR"/>
        </w:rPr>
      </w:r>
      <w:r>
        <w:rPr>
          <w:lang w:val="fr_FR" w:bidi="fr_FR"/>
        </w:rPr>
        <w:t>Qui connaissez 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Ecoutez la version audio de Genèse 22:1–19 dans la version la plus facile à comprendre </w:t>
      </w:r>
    </w:p>
    <w:p>
      <w:pPr/>
      <w:r>
        <w:rPr>
          <w:lang w:val="fr_FR" w:bidi="fr_FR"/>
        </w:rPr>
      </w:r>
      <w:r>
        <w:rPr>
          <w:lang w:val="fr_FR" w:bidi="fr_FR"/>
        </w:rPr>
        <w:t>Cette histoire est la plus importante de toutes les histoires sur Abraham. Dans cette histoire, Dieu teste Abraham en lui demandant de sacrifier Isaac, son fils unique. Abraham montre combien il fait confiance à Dieu et aux promesses de Dieu en étant prêt à sacrifier Isaac. Dieu promet à nouveau de bénir Abraham et aussi de bénir toute l'humanité à travers les descendants d'Abraham.</w:t>
      </w:r>
    </w:p>
    <w:p>
      <w:pPr/>
      <w:r>
        <w:rPr>
          <w:lang w:val="fr_FR" w:bidi="fr_FR"/>
        </w:rPr>
      </w:r>
      <w:r>
        <w:rPr>
          <w:lang w:val="fr_FR" w:bidi="fr_FR"/>
        </w:rPr>
        <w:t xml:space="preserve">Un certain temps après la dernière histoire, Dieu teste Abraham. Tester Abraham signifie que Dieu a pris des mesures pour voir si Abraham lui faisait confiance </w:t>
      </w:r>
    </w:p>
    <w:p>
      <w:pPr/>
      <w:r>
        <w:rPr>
          <w:lang w:val="fr_FR" w:bidi="fr_FR"/>
        </w:rPr>
      </w:r>
      <w:r>
        <w:rPr>
          <w:lang w:val="fr_FR" w:bidi="fr_FR"/>
        </w:rPr>
        <w:t xml:space="preserve">Dieu a dit à Abraham : « Abraham ! Abraham </w:t>
      </w:r>
    </w:p>
    <w:p>
      <w:pPr/>
      <w:r>
        <w:rPr>
          <w:lang w:val="fr_FR" w:bidi="fr_FR"/>
        </w:rPr>
      </w:r>
      <w:r>
        <w:rPr>
          <w:lang w:val="fr_FR" w:bidi="fr_FR"/>
        </w:rPr>
        <w:t>Abraham a répondu : « Me voici ».</w:t>
      </w:r>
    </w:p>
    <w:p>
      <w:pPr/>
      <w:r>
        <w:rPr>
          <w:lang w:val="fr_FR" w:bidi="fr_FR"/>
        </w:rPr>
      </w:r>
      <w:r>
        <w:rPr>
          <w:lang w:val="fr_FR" w:bidi="fr_FR"/>
        </w:rPr>
        <w:t>Dieu a dit : « Prends ton fils unique, le fils que tu aimes, Isaac et va dans la région de Moriah ». Nous savons des passages précédents qu'Abraham avait un autre fils, Ismaël. Dans cette histoire, Dieu considère Isaac le seul fils d'Abraham parce qu'il est le seul fils qui partagera dans l'alliance que Dieu a faite avec Abraham. Abraham aimait beaucoup Isaac comme un père aimerait son fils. Quand les gens aimaient un membre de la famille comme cela, ils leur ont montré la bonté et avaient de l'affection pour eux. Il était probablement difficile pour Abraham d'obéir à ce commandement de Dieu parce qu'il aimait beaucoup son fils.</w:t>
      </w:r>
    </w:p>
    <w:p>
      <w:pPr/>
      <w:r>
        <w:rPr>
          <w:lang w:val="fr_FR" w:bidi="fr_FR"/>
        </w:rPr>
      </w:r>
      <w:r>
        <w:rPr>
          <w:lang w:val="fr_FR" w:bidi="fr_FR"/>
        </w:rPr>
        <w:t>Arrêtez-vous ici. En groupe, regardez une image où la région de Moriah aurait pu être sur une carte. Mettez cet audio en pause ici.</w:t>
      </w:r>
    </w:p>
    <w:p>
      <w:pPr/>
      <w:r>
        <w:rPr>
          <w:lang w:val="fr_FR" w:bidi="fr_FR"/>
        </w:rPr>
      </w:r>
      <w:r>
        <w:rPr>
          <w:lang w:val="fr_FR" w:bidi="fr_FR"/>
        </w:rPr>
        <w:t>Dieu a continué : « Offre ton fils là comme tout une offrande brûlée sur l'une des montagnes que je te montrerai ». Les gens sacrifiaient souvent des animaux à Dieu pendant cette période. Un sacrifice est quelque chose d'offert à Dieu pour le remercier ou lui demander pardon. Les adorateurs tuaient et brûlaient des animaux comme cadeau à Dieu pour montrer qu'ils étaient pleinement dédiés à Dieu. Quand quelqu'un a fait une offrande brûlée, il l'a tuée et l'a brûlée complètement comme sacrifice à Dieu. Dans certaines cultures autour d'Abraham, certaines personnes adoraient leurs dieux en leur sacrifiant leurs enfants. Dieu a seulement demandé à Abraham de sacrifier Isaac comme test - Dieu n'a pas demandé aux gens de lui sacrifier d'autres humains.</w:t>
      </w:r>
    </w:p>
    <w:p>
      <w:pPr/>
      <w:r>
        <w:rPr>
          <w:lang w:val="fr_FR" w:bidi="fr_FR"/>
        </w:rPr>
      </w:r>
      <w:r>
        <w:rPr>
          <w:lang w:val="fr_FR" w:bidi="fr_FR"/>
        </w:rPr>
        <w:t>Arrêtez-vous et discutez de la question suivante en groupe : Comment adorez vous dans votre culture ? Comment offrez-vous des choses à Dieu ? Qu'offrez-vous à Dieu ? Mettez cet audio en pause ici.</w:t>
      </w:r>
    </w:p>
    <w:p>
      <w:pPr/>
      <w:r>
        <w:rPr>
          <w:lang w:val="fr_FR" w:bidi="fr_FR"/>
        </w:rPr>
      </w:r>
      <w:r>
        <w:rPr>
          <w:lang w:val="fr_FR" w:bidi="fr_FR"/>
        </w:rPr>
        <w:t>Abraham s'est donc levé tôt le matin et a chargé son âne.</w:t>
      </w:r>
    </w:p>
    <w:p>
      <w:pPr/>
      <w:r>
        <w:rPr>
          <w:lang w:val="fr_FR" w:bidi="fr_FR"/>
        </w:rPr>
      </w:r>
      <w:r>
        <w:rPr>
          <w:lang w:val="fr_FR" w:bidi="fr_FR"/>
        </w:rPr>
        <w:t>Arrêtez-vous ici. En groupe, regardez ensemble une image d'un âne. Mettez cet audio en pause ici.</w:t>
      </w:r>
    </w:p>
    <w:p>
      <w:pPr/>
      <w:r>
        <w:rPr>
          <w:lang w:val="fr_FR" w:bidi="fr_FR"/>
        </w:rPr>
      </w:r>
      <w:r>
        <w:rPr>
          <w:lang w:val="fr_FR" w:bidi="fr_FR"/>
        </w:rPr>
        <w:t>Abraham a pris Isaac et deux de ses serviteurs avec lui. Abraham a coupé du bois pour l'offrande brûlée et a commencé à voyager vers l'endroit où Dieu lui avait dit d'aller.</w:t>
      </w:r>
    </w:p>
    <w:p>
      <w:pPr/>
      <w:r>
        <w:rPr>
          <w:lang w:val="fr_FR" w:bidi="fr_FR"/>
        </w:rPr>
      </w:r>
      <w:r>
        <w:rPr>
          <w:lang w:val="fr_FR" w:bidi="fr_FR"/>
        </w:rPr>
        <w:t>Le troisième jour, Abraham a vu l'endroit de loin. Ensuite, Abraham a dit à ses deux serviteurs : « Restez ici avec l'âne. Le garçon et moi voyagerons un peu plus loin. Nous irons là bas pour adorer, puis nous reviendrons vers vous ». Ici, Abraham aurait pu mentir à ses serviteurs pour leur cacher ce qui était sur le point de se produire ou il aurait pu être confident que Dieu fournirait un autre sacrifice qu'Isaac lui-même.</w:t>
      </w:r>
    </w:p>
    <w:p>
      <w:pPr/>
      <w:r>
        <w:rPr>
          <w:lang w:val="fr_FR" w:bidi="fr_FR"/>
        </w:rPr>
      </w:r>
      <w:r>
        <w:rPr>
          <w:lang w:val="fr_FR" w:bidi="fr_FR"/>
        </w:rPr>
        <w:t>Abraham a pris le bois pour l'offrande brûlée et l'a mis sur les épaules d'Isaac pour le porter. Abraham portait le feu et le couteau qu'il avait besoin pour faire le sacrifice. Ici, Abraham a probablement porté un récipient avec des charbons chauds de leur feu de camp pour faire un nouveau feu pour le sacrifice ou il a porté des choses avec lui pour faire le feu.</w:t>
      </w:r>
    </w:p>
    <w:p>
      <w:pPr/>
      <w:r>
        <w:rPr>
          <w:lang w:val="fr_FR" w:bidi="fr_FR"/>
        </w:rPr>
      </w:r>
      <w:r>
        <w:rPr>
          <w:lang w:val="fr_FR" w:bidi="fr_FR"/>
        </w:rPr>
        <w:t>Arrêtez-vous ici. En groupe, regardez une image d'un récipient pour porter des charbons chauds. Regardez une image du type de couteau qu'Abraham a utilisé. Mettez cet audio en pause ici.</w:t>
      </w:r>
    </w:p>
    <w:p>
      <w:pPr/>
      <w:r>
        <w:rPr>
          <w:lang w:val="fr_FR" w:bidi="fr_FR"/>
        </w:rPr>
      </w:r>
      <w:r>
        <w:rPr>
          <w:lang w:val="fr_FR" w:bidi="fr_FR"/>
        </w:rPr>
        <w:t>Abraham et Isaac sont allés ensemble. Isaac a dit à Abraham : « Père ? »</w:t>
      </w:r>
    </w:p>
    <w:p>
      <w:pPr/>
      <w:r>
        <w:rPr>
          <w:lang w:val="fr_FR" w:bidi="fr_FR"/>
        </w:rPr>
      </w:r>
      <w:r>
        <w:rPr>
          <w:lang w:val="fr_FR" w:bidi="fr_FR"/>
        </w:rPr>
        <w:t>Abraham a répondu : « Me voici, mon fils ».</w:t>
      </w:r>
    </w:p>
    <w:p>
      <w:pPr/>
      <w:r>
        <w:rPr>
          <w:lang w:val="fr_FR" w:bidi="fr_FR"/>
        </w:rPr>
      </w:r>
      <w:r>
        <w:rPr>
          <w:lang w:val="fr_FR" w:bidi="fr_FR"/>
        </w:rPr>
        <w:t>Isaac a dit : « Le feu et le bois sont ici, mais où est le jeune mouton pour l'offrande brûlée ? » Les jeunes moutons étaient des animaux souvent utilisés pour le sacrifice.</w:t>
      </w:r>
    </w:p>
    <w:p>
      <w:pPr/>
      <w:r>
        <w:rPr>
          <w:lang w:val="fr_FR" w:bidi="fr_FR"/>
        </w:rPr>
      </w:r>
      <w:r>
        <w:rPr>
          <w:lang w:val="fr_FR" w:bidi="fr_FR"/>
        </w:rPr>
        <w:t>Arrêtez-vous ici. En groupe, regardez ensemble une image d'un âne. Mettez cet audio en pause ici.</w:t>
      </w:r>
    </w:p>
    <w:p>
      <w:pPr/>
      <w:r>
        <w:rPr>
          <w:lang w:val="fr_FR" w:bidi="fr_FR"/>
        </w:rPr>
      </w:r>
      <w:r>
        <w:rPr>
          <w:lang w:val="fr_FR" w:bidi="fr_FR"/>
        </w:rPr>
        <w:t>Abraham a répondu : « Mon fils Dieu lui-même pourvoira un mouton pour l'offrande brûlée ».</w:t>
      </w:r>
    </w:p>
    <w:p>
      <w:pPr/>
      <w:r>
        <w:rPr>
          <w:lang w:val="fr_FR" w:bidi="fr_FR"/>
        </w:rPr>
      </w:r>
      <w:r>
        <w:rPr>
          <w:lang w:val="fr_FR" w:bidi="fr_FR"/>
        </w:rPr>
        <w:t>Ainsi, ils ont voyagé ensemble.</w:t>
      </w:r>
    </w:p>
    <w:p>
      <w:pPr/>
      <w:r>
        <w:rPr>
          <w:lang w:val="fr_FR" w:bidi="fr_FR"/>
        </w:rPr>
      </w:r>
      <w:r>
        <w:rPr>
          <w:lang w:val="fr_FR" w:bidi="fr_FR"/>
        </w:rPr>
        <w:t>Quand ils sont venus à l'endroit où Dieu avait dit à Abraham d'aller, Abraham a construit un autel. Un autel est un endroit où les animaux sont tués et brûlés comme une offrande à Dieu. Les gens construisent souvent des autels de pierre et les façonnent comme une table ou une petite plate-forme.</w:t>
      </w:r>
    </w:p>
    <w:p>
      <w:pPr/>
      <w:r>
        <w:rPr>
          <w:lang w:val="fr_FR" w:bidi="fr_FR"/>
        </w:rPr>
      </w:r>
      <w:r>
        <w:rPr>
          <w:lang w:val="fr_FR" w:bidi="fr_FR"/>
        </w:rPr>
        <w:t>Arrêtez-vous ici. En groupe, regardez ensemble une image d'un autel. Mettez cet audio en pause ici.</w:t>
      </w:r>
    </w:p>
    <w:p>
      <w:pPr/>
      <w:r>
        <w:rPr>
          <w:lang w:val="fr_FR" w:bidi="fr_FR"/>
        </w:rPr>
      </w:r>
      <w:r>
        <w:rPr>
          <w:lang w:val="fr_FR" w:bidi="fr_FR"/>
        </w:rPr>
        <w:t xml:space="preserve">Abraham a déposé le bois sur l'autel. Il a attaché son fils Isaac et l'a couché sur le sommet de l'autel, sur le sommet du bois. Ensuite, Abraham a tendu sa main. L'expression « tendre sa main » met en évidence l'action d'Abraham et montre que ce qui se passe ensuite est important. Abraham a pris son couteau pour tuer Isaac. Mais l' ange de l'Eternel a appelé Abraham du ciel. Ange de l'Eternel se réfère souvent à Dieu apparaissant à quelqu'un sous forme humaine Ici, il se réfère probablement à Dieu lui-même parlant à Abraham </w:t>
      </w:r>
    </w:p>
    <w:p>
      <w:pPr/>
      <w:r>
        <w:rPr>
          <w:lang w:val="fr_FR" w:bidi="fr_FR"/>
        </w:rPr>
      </w:r>
      <w:r>
        <w:rPr>
          <w:lang w:val="fr_FR" w:bidi="fr_FR"/>
        </w:rPr>
        <w:t>L'ange de l'Eternel a dit : « Abraham, Abraham ! »</w:t>
      </w:r>
    </w:p>
    <w:p>
      <w:pPr/>
      <w:r>
        <w:rPr>
          <w:lang w:val="fr_FR" w:bidi="fr_FR"/>
        </w:rPr>
      </w:r>
      <w:r>
        <w:rPr>
          <w:lang w:val="fr_FR" w:bidi="fr_FR"/>
        </w:rPr>
        <w:t>Abraham a répondu : « Me voici ».</w:t>
      </w:r>
    </w:p>
    <w:p>
      <w:pPr/>
      <w:r>
        <w:rPr>
          <w:lang w:val="fr_FR" w:bidi="fr_FR"/>
        </w:rPr>
      </w:r>
      <w:r>
        <w:rPr>
          <w:lang w:val="fr_FR" w:bidi="fr_FR"/>
        </w:rPr>
        <w:t>Dieu a dit : « Ne fais pas de mal au garçon ou ne lui fais rien du tout. Maintenant, je sais que tu crains Dieu ». La crainte de Dieu signifie avoir de la révérence, l'honneur et le respect pour Dieu. Il montre soit la sainte révérence ou la crainte de la punition. Ici, cela signifie probablement qu'Abraham a montré qu'il obéirait à Dieu parce qu'il respecte tellement Dieu. C'est ce qui rend la foi d'Abraham en Dieu si forte.</w:t>
      </w:r>
    </w:p>
    <w:p>
      <w:pPr/>
      <w:r>
        <w:rPr>
          <w:lang w:val="fr_FR" w:bidi="fr_FR"/>
        </w:rPr>
      </w:r>
      <w:r>
        <w:rPr>
          <w:lang w:val="fr_FR" w:bidi="fr_FR"/>
        </w:rPr>
        <w:t>Dieu a continué : « Je vois que tu n'as pas gardé ton fils, ton fils unique de moi ».</w:t>
      </w:r>
    </w:p>
    <w:p>
      <w:pPr/>
      <w:r>
        <w:rPr>
          <w:lang w:val="fr_FR" w:bidi="fr_FR"/>
        </w:rPr>
      </w:r>
      <w:r>
        <w:rPr>
          <w:lang w:val="fr_FR" w:bidi="fr_FR"/>
        </w:rPr>
        <w:t>Abraham a levé les yeux et derrière lui était un bélier ou un mouton mâle retenu dans un buisson par les cornes.</w:t>
      </w:r>
    </w:p>
    <w:p>
      <w:pPr/>
      <w:r>
        <w:rPr>
          <w:lang w:val="fr_FR" w:bidi="fr_FR"/>
        </w:rPr>
      </w:r>
      <w:r>
        <w:rPr>
          <w:lang w:val="fr_FR" w:bidi="fr_FR"/>
        </w:rPr>
        <w:t>Arrêtez-vous ici. En groupe, regardez ensemble une image d'un bélier. Mettez cet audio en pause ici.</w:t>
      </w:r>
    </w:p>
    <w:p>
      <w:pPr/>
      <w:r>
        <w:rPr>
          <w:lang w:val="fr_FR" w:bidi="fr_FR"/>
        </w:rPr>
      </w:r>
      <w:r>
        <w:rPr>
          <w:lang w:val="fr_FR" w:bidi="fr_FR"/>
        </w:rPr>
        <w:t>Abraham a pris le bélier et l'a sacrifié en place de son fils. Ainsi, Abraham a nommé cet endroit, « L'Eternel pourvoira » ou « L'Eternel voit ».</w:t>
      </w:r>
    </w:p>
    <w:p>
      <w:pPr/>
      <w:r>
        <w:rPr>
          <w:lang w:val="fr_FR" w:bidi="fr_FR"/>
        </w:rPr>
      </w:r>
      <w:r>
        <w:rPr>
          <w:lang w:val="fr_FR" w:bidi="fr_FR"/>
        </w:rPr>
        <w:t>C'est pourquoi un proverbe plus tard a dit : « Sur la montagne de l'Eternel, il sera pourvu ». Cette expression pourrait aussi signifier : « Sur la montagne de l'Eternel, il est vu », mais cette signification est moins probable. Les proverbes sont de courtes déclarations utilisées pour donner des conseils aux gens dans des cultures spécifiques. L'auteur de Genèse donne une explication de pourquoi les gens disent ce proverbe.</w:t>
      </w:r>
    </w:p>
    <w:p>
      <w:pPr/>
      <w:r>
        <w:rPr>
          <w:lang w:val="fr_FR" w:bidi="fr_FR"/>
        </w:rPr>
      </w:r>
      <w:r>
        <w:rPr>
          <w:lang w:val="fr_FR" w:bidi="fr_FR"/>
        </w:rPr>
        <w:t>L'ange de l'Eternel a appelé Abraham une deuxième fois du ciel. L'ange de l'Eternel a dit : « C'est ce que Dieu dit. Parce que tu m'as obéi et ne m'as même pas gardé ton fils, ton unique, je jure par mon propre nom que je te bénirai définitivement ». C'est le seul moment dans Genèse où Dieu introduit une promesse en jurant par son propre nom. Cela montre l'importance de ce que Dieu a dit ici.</w:t>
      </w:r>
    </w:p>
    <w:p>
      <w:pPr/>
      <w:r>
        <w:rPr>
          <w:lang w:val="fr_FR" w:bidi="fr_FR"/>
        </w:rPr>
      </w:r>
      <w:r>
        <w:rPr>
          <w:lang w:val="fr_FR" w:bidi="fr_FR"/>
        </w:rPr>
        <w:t>Dieu continue : « Je te donnerai tellement de descendants que tu ne peux pas les compter, comme tu ne peux pas compter les étoiles dans le ciel ou le sable sur le rivage de la mer ». Un rivage est une grande région sableuse à côté d'une mer qui est une grande masse d'eau.</w:t>
      </w:r>
    </w:p>
    <w:p>
      <w:pPr/>
      <w:r>
        <w:rPr>
          <w:lang w:val="fr_FR" w:bidi="fr_FR"/>
        </w:rPr>
      </w:r>
      <w:r>
        <w:rPr>
          <w:lang w:val="fr_FR" w:bidi="fr_FR"/>
        </w:rPr>
        <w:t>Arrêtez-vous ici. En groupe, regardez ensemble une image de sable à côté de mer. Mettez cet audio en pause ici.</w:t>
      </w:r>
    </w:p>
    <w:p>
      <w:pPr/>
      <w:r>
        <w:rPr>
          <w:lang w:val="fr_FR" w:bidi="fr_FR"/>
        </w:rPr>
      </w:r>
      <w:r>
        <w:rPr>
          <w:lang w:val="fr_FR" w:bidi="fr_FR"/>
        </w:rPr>
        <w:t>Dieu continue : « Tes descendants conquérront les villes de leurs ennemis. Et parce que tu m'as obéi, à travers tes descendants, je bénirai ou ferai du bien à toutes les nations, tous les groupes de personnes ».</w:t>
      </w:r>
    </w:p>
    <w:p>
      <w:pPr/>
      <w:r>
        <w:rPr>
          <w:lang w:val="fr_FR" w:bidi="fr_FR"/>
        </w:rPr>
      </w:r>
      <w:r>
        <w:rPr>
          <w:lang w:val="fr_FR" w:bidi="fr_FR"/>
        </w:rPr>
        <w:t>Ensuite, Abraham et Isaac sont retournés vers les serviteurs et ont voyagé à Beer-Shéba où Abraham a continué à vivre.</w:t>
      </w:r>
      <w:r>
        <w:rPr>
          <w:lang w:val="fr_FR" w:bidi="fr_FR"/>
        </w:rPr>
      </w:r>
    </w:p>
    <w:p>
      <w:pPr>
        <w:pStyle w:val="Heading3"/>
      </w:pPr>
      <w:r>
        <w:rPr>
          <w:lang w:val="fr_FR" w:bidi="fr_FR"/>
        </w:rPr>
        <w:t>Définir les Scènes</w:t>
      </w:r>
    </w:p>
    <w:p>
      <w:pPr/>
      <w:r>
        <w:rPr>
          <w:lang w:val="fr_FR" w:bidi="fr_FR"/>
        </w:rPr>
      </w:r>
      <w:r>
        <w:rPr>
          <w:lang w:val="fr_FR" w:bidi="fr_FR"/>
        </w:rPr>
        <w:t xml:space="preserve">Ecoutez la version audio de Genèse 22:1–19 dans la version la plus facile à comprendre </w:t>
      </w:r>
    </w:p>
    <w:p>
      <w:pPr/>
      <w:r>
        <w:rPr>
          <w:lang w:val="fr_FR" w:bidi="fr_FR"/>
        </w:rPr>
      </w:r>
      <w:r>
        <w:rPr>
          <w:lang w:val="fr_FR" w:bidi="fr_FR"/>
        </w:rPr>
        <w:t xml:space="preserve">Dans cette étape, le groupe définira les différentes scènes, les personnages et le cadre du passage. Ensuite, le groupe visualisera ce passage. </w:t>
      </w:r>
    </w:p>
    <w:p>
      <w:pPr/>
      <w:r>
        <w:rPr>
          <w:lang w:val="fr_FR" w:bidi="fr_FR"/>
        </w:rPr>
      </w:r>
      <w:r>
        <w:rPr>
          <w:lang w:val="fr_FR" w:bidi="fr_FR"/>
        </w:rPr>
        <w:t>Ce passage a cinq scènes.</w:t>
      </w:r>
    </w:p>
    <w:p>
      <w:pPr/>
      <w:r>
        <w:rPr>
          <w:lang w:val="fr_FR" w:bidi="fr_FR"/>
        </w:rPr>
      </w:r>
      <w:r>
        <w:rPr>
          <w:b/>
          <w:lang w:val="fr_FR" w:bidi="fr_FR"/>
        </w:rPr>
        <w:t>Dans la première scène :</w:t>
      </w:r>
      <w:r>
        <w:rPr>
          <w:lang w:val="fr_FR" w:bidi="fr_FR"/>
        </w:rPr>
        <w:t xml:space="preserve"> Un certain temps plus tard, Dieu voulait examiner Abraham pour voir s'il obéirait à Dieu. Ainsi, Dieu a dit à Abraham de sacrifier son fils, Isaac sur une montagne.</w:t>
      </w:r>
    </w:p>
    <w:p>
      <w:pPr/>
      <w:r>
        <w:rPr>
          <w:lang w:val="fr_FR" w:bidi="fr_FR"/>
        </w:rPr>
      </w:r>
      <w:r>
        <w:rPr>
          <w:b/>
          <w:lang w:val="fr_FR" w:bidi="fr_FR"/>
        </w:rPr>
        <w:t>Dans la deuxième scène :</w:t>
      </w:r>
      <w:r>
        <w:rPr>
          <w:lang w:val="fr_FR" w:bidi="fr_FR"/>
        </w:rPr>
        <w:t xml:space="preserve"> Abraham s'est donc levé tôt le lendemain matin, et a chargé son âne. Il a pris deux de ses serviteurs et son fils Isaac avec lui. Après qu'ils aient voyagé presque trois jours, Abraham a vu l'endroit où Dieu lui avait dit d'aller. Abraham a dit à ses deux serviteurs de rester derrière lui et lui et Isaac a continué à voyager.</w:t>
      </w:r>
    </w:p>
    <w:p>
      <w:pPr/>
      <w:r>
        <w:rPr>
          <w:lang w:val="fr_FR" w:bidi="fr_FR"/>
        </w:rPr>
      </w:r>
      <w:r>
        <w:rPr>
          <w:b/>
          <w:lang w:val="fr_FR" w:bidi="fr_FR"/>
        </w:rPr>
        <w:t>Dans la troisième scène :</w:t>
      </w:r>
      <w:r>
        <w:rPr>
          <w:lang w:val="fr_FR" w:bidi="fr_FR"/>
        </w:rPr>
        <w:t xml:space="preserve"> Pendant qu'ils marchaient ensemble, Isaac a demandé à Abraham pourquoi ils n'avaient pas apporté un mouton à sacrifier. Abraham a dit à Isaac que Dieu pourvoira un mouton.</w:t>
      </w:r>
    </w:p>
    <w:p>
      <w:pPr/>
      <w:r>
        <w:rPr>
          <w:lang w:val="fr_FR" w:bidi="fr_FR"/>
        </w:rPr>
      </w:r>
      <w:r>
        <w:rPr>
          <w:b/>
          <w:lang w:val="fr_FR" w:bidi="fr_FR"/>
        </w:rPr>
        <w:t>Dans la quatrième scène :</w:t>
      </w:r>
      <w:r>
        <w:rPr>
          <w:lang w:val="fr_FR" w:bidi="fr_FR"/>
        </w:rPr>
        <w:t xml:space="preserve"> Quand ils sont venus à l'endroit où Dieu avait dit à Abraham d'aller, Abraham a construit un autel et a mis le bois pour le feu dessus. Ensuite, il a couché Isaac sur le bois. Ensuite, Abraham a pris le couteau pour tuer son fils. Soudainement, l'ange de l'Eternel qui était dans le ciel a parlé d'une voix forte et a dit à Abraham de ne pas tuer Isaac.</w:t>
      </w:r>
    </w:p>
    <w:p>
      <w:pPr/>
      <w:r>
        <w:rPr>
          <w:lang w:val="fr_FR" w:bidi="fr_FR"/>
        </w:rPr>
      </w:r>
      <w:r>
        <w:rPr>
          <w:lang w:val="fr_FR" w:bidi="fr_FR"/>
        </w:rPr>
        <w:t>Ensuite, Abraham a regardé derrière lui et a vu un bélier dont les cornes étaient attachées dans un buisson. Abraham a sacrifié le bélier en place d'Isaac.</w:t>
      </w:r>
    </w:p>
    <w:p>
      <w:pPr/>
      <w:r>
        <w:rPr>
          <w:lang w:val="fr_FR" w:bidi="fr_FR"/>
        </w:rPr>
      </w:r>
      <w:r>
        <w:rPr>
          <w:b/>
          <w:lang w:val="fr_FR" w:bidi="fr_FR"/>
        </w:rPr>
        <w:t>Dans la cinquième scène :</w:t>
      </w:r>
      <w:r>
        <w:rPr>
          <w:lang w:val="fr_FR" w:bidi="fr_FR"/>
        </w:rPr>
        <w:t xml:space="preserve"> L'ange de l'Eternel a appelé du ciel une deuxième fois et a promis de bénir Abraham.</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Dieu et l'ange de Dieu</w:t>
      </w:r>
    </w:p>
    <w:p>
      <w:pPr>
        <w:pStyle w:val="ListBullet"/>
        <w:spacing w:line="240" w:lineRule="auto"/>
        <w:ind w:left="720"/>
      </w:pPr>
      <w:r>
        <w:rPr>
          <w:lang w:val="fr_FR" w:bidi="fr_FR"/>
        </w:rPr>
      </w:r>
      <w:r>
        <w:rPr>
          <w:lang w:val="fr_FR" w:bidi="fr_FR"/>
        </w:rPr>
        <w:t>et deux des serviteurs d'Abraham</w:t>
      </w:r>
    </w:p>
    <w:p>
      <w:pPr/>
      <w:r>
        <w:rPr>
          <w:lang w:val="fr_FR" w:bidi="fr_FR"/>
        </w:rPr>
      </w:r>
      <w:r>
        <w:rPr>
          <w:lang w:val="fr_FR" w:bidi="fr_FR"/>
        </w:rPr>
        <w:t>En groupe, réfléchissez aux différentes parties du passage.</w:t>
      </w:r>
    </w:p>
    <w:p>
      <w:pPr/>
      <w:r>
        <w:rPr>
          <w:lang w:val="fr_FR" w:bidi="fr_FR"/>
        </w:rPr>
      </w:r>
      <w:r>
        <w:rPr>
          <w:lang w:val="fr_FR" w:bidi="fr_FR"/>
        </w:rPr>
        <w:t>Dans la première scène, l'histoire commence par un mot qui montre qu'un nouvel événement est sur le point de se produire. Visualisez la conversation entre Dieu et Abraham. Dans cette conversation, Dieu appelle Abraham et Abraham répond. Cela montre que quelque chose d'important est sur le point de se produire.</w:t>
      </w:r>
    </w:p>
    <w:p>
      <w:pPr/>
      <w:r>
        <w:rPr>
          <w:lang w:val="fr_FR" w:bidi="fr_FR"/>
        </w:rPr>
      </w:r>
      <w:r>
        <w:rPr>
          <w:lang w:val="fr_FR" w:bidi="fr_FR"/>
        </w:rPr>
        <w:t>Dieu teste Abraham. Il dit à Abraham : « Abraham ! Abraham Il appelle Abraham deux fois pour montrer à quel point il est urgent qu'Abraham l'écoute.</w:t>
      </w:r>
    </w:p>
    <w:p>
      <w:pPr/>
      <w:r>
        <w:rPr>
          <w:lang w:val="fr_FR" w:bidi="fr_FR"/>
        </w:rPr>
      </w:r>
      <w:r>
        <w:rPr>
          <w:lang w:val="fr_FR" w:bidi="fr_FR"/>
        </w:rPr>
        <w:t>Abraham a répondu : « Me voici ». Cette réponse pourrait être la façon d'Abraham de dire qu'il attend et est prêt à entendre plus de Dieu.</w:t>
      </w:r>
    </w:p>
    <w:p>
      <w:pPr/>
      <w:r>
        <w:rPr>
          <w:lang w:val="fr_FR" w:bidi="fr_FR"/>
        </w:rPr>
      </w:r>
      <w:r>
        <w:rPr>
          <w:lang w:val="fr_FR" w:bidi="fr_FR"/>
        </w:rPr>
        <w:t>Dieu dit : « Prends ton fils , ton fils unique que tu aimes et va sur la terre de Moriah ». Ici, Dieu décrit Isaac en disant « ton fils, ton fils unique que tu aimes » pour mettre en évidence que Dieu parle d'Isaac et qu'Isaac est le seul fils d'Abraham qui recevra les promesses de l'alliance de Dieu.</w:t>
      </w:r>
    </w:p>
    <w:p>
      <w:pPr/>
      <w:r>
        <w:rPr>
          <w:lang w:val="fr_FR" w:bidi="fr_FR"/>
        </w:rPr>
      </w:r>
      <w:r>
        <w:rPr>
          <w:lang w:val="fr_FR" w:bidi="fr_FR"/>
        </w:rPr>
        <w:t>Arrêtez-vous ici. En groupe, regardez la région de Moriah sur une carte. Mettez cet audio en pause ici.</w:t>
      </w:r>
    </w:p>
    <w:p>
      <w:pPr/>
      <w:r>
        <w:rPr>
          <w:lang w:val="fr_FR" w:bidi="fr_FR"/>
        </w:rPr>
      </w:r>
      <w:r>
        <w:rPr>
          <w:lang w:val="fr_FR" w:bidi="fr_FR"/>
        </w:rPr>
        <w:t>Dieu continue : « Offre Isaac comme une offrande brûlée sur les montagnes dont je te parle ».</w:t>
      </w:r>
    </w:p>
    <w:p>
      <w:pPr/>
      <w:r>
        <w:rPr>
          <w:lang w:val="fr_FR" w:bidi="fr_FR"/>
        </w:rPr>
      </w:r>
      <w:r>
        <w:rPr>
          <w:lang w:val="fr_FR" w:bidi="fr_FR"/>
        </w:rPr>
        <w:t>Dans la deuxième scène, vous voudriez peut-être réorganiser les événements pour montrer l'ordre dans lequel ils se sont vraiment produits. Abraham se lève, coupe du bois pour le sacrifice et le charge sur son âne. Abraham peut avoir coupé le bois en premier. Il aurait pu couper le bois pour garder la vraie raison du voyage d'Isaac et des serviteurs ou il aurait pu passer du temps à couper le bois parce qu'il hésitait à commencer le voyage. Ensuite, Abraham rassemble deux de ses serviteurs et son fils, Isaac et ils commencent à voyager vers l'endroit que Dieu lui a dit d'aller.</w:t>
      </w:r>
    </w:p>
    <w:p>
      <w:pPr/>
      <w:r>
        <w:rPr>
          <w:lang w:val="fr_FR" w:bidi="fr_FR"/>
        </w:rPr>
      </w:r>
      <w:r>
        <w:rPr>
          <w:lang w:val="fr_FR" w:bidi="fr_FR"/>
        </w:rPr>
        <w:t>Ils voyagent pendant trois jours. Quand Abraham voit l'endroit que Dieu lui a dit à distance, il dit aux serviteurs voyageant avec lui : « Restez ici avec l'âne. J'irai là bas avec Isaac et adorer, puis reviendrai vers vous ». Abraham a pris le bois pour l'offrande brûlée et l'a mis sur les épaules d'Isaac pour le porter. Isaac porte le bois et Abraham porte les charbons pour le feu et le couteau pour tuer le sacrifice.</w:t>
      </w:r>
    </w:p>
    <w:p>
      <w:pPr/>
      <w:r>
        <w:rPr>
          <w:lang w:val="fr_FR" w:bidi="fr_FR"/>
        </w:rPr>
      </w:r>
      <w:r>
        <w:rPr>
          <w:lang w:val="fr_FR" w:bidi="fr_FR"/>
        </w:rPr>
        <w:t>La troisième scène a lieu pendant qu'Abraham et Isaac marchent ensemble. Dans cette scène et la suivante, le passage crée du suspens en rendant l'action plus longue et en ajoutant beaucoup de dialogue. Cela aide à montrer la partie la plus importante de l'histoire. Visualisez leur conversation. Isaac demande : « Père ? » Ici, Isaac utilise un langage respectueux quand il parle à Abraham</w:t>
      </w:r>
    </w:p>
    <w:p>
      <w:pPr/>
      <w:r>
        <w:rPr>
          <w:lang w:val="fr_FR" w:bidi="fr_FR"/>
        </w:rPr>
      </w:r>
      <w:r>
        <w:rPr>
          <w:lang w:val="fr_FR" w:bidi="fr_FR"/>
        </w:rPr>
        <w:t>Abraham a répondu : « Me voici, mon fils ».</w:t>
      </w:r>
    </w:p>
    <w:p>
      <w:pPr/>
      <w:r>
        <w:rPr>
          <w:lang w:val="fr_FR" w:bidi="fr_FR"/>
        </w:rPr>
      </w:r>
      <w:r>
        <w:rPr>
          <w:lang w:val="fr_FR" w:bidi="fr_FR"/>
        </w:rPr>
        <w:t>Isaac dit : « Regardez, voici le feu et le bois, mais où est l'agneau pour l'offrande brûlée ? »</w:t>
      </w:r>
    </w:p>
    <w:p>
      <w:pPr/>
      <w:r>
        <w:rPr>
          <w:lang w:val="fr_FR" w:bidi="fr_FR"/>
        </w:rPr>
      </w:r>
      <w:r>
        <w:rPr>
          <w:lang w:val="fr_FR" w:bidi="fr_FR"/>
        </w:rPr>
        <w:t>Abraham réponds : « Dieu pourvoira l'agneau pour une offrande brûlée pour lui-même, mon fils ». Et ils continuent à marcher ensemble.</w:t>
      </w:r>
    </w:p>
    <w:p>
      <w:pPr/>
      <w:r>
        <w:rPr>
          <w:lang w:val="fr_FR" w:bidi="fr_FR"/>
        </w:rPr>
      </w:r>
      <w:r>
        <w:rPr>
          <w:lang w:val="fr_FR" w:bidi="fr_FR"/>
        </w:rPr>
        <w:t>La quatrième scène a lieu quand Abraham et Isaac viennent à l'endroit que Dieu a dit à Abraham Abraham construit un autel là, arrange le bois sur le sommet de l'autel, lie Isaac et le met sur le sommet du bois. Ensuite, Abraham tend le couteau pour tuer Isaac. Mais l' ange de l'Eternel a appelé Abraham du ciel. L'ange appelle : « Abraham, Abraham ! » L'ange appelle le nom d'Abraham deux fois pour montrer avec quelle urgence l'ange de l'Eternel parle à Abraham</w:t>
      </w:r>
    </w:p>
    <w:p>
      <w:pPr/>
      <w:r>
        <w:rPr>
          <w:lang w:val="fr_FR" w:bidi="fr_FR"/>
        </w:rPr>
      </w:r>
      <w:r>
        <w:rPr>
          <w:lang w:val="fr_FR" w:bidi="fr_FR"/>
        </w:rPr>
        <w:t>L' ange de l'Eternel dit : « Ne tue pas Isaac ou ne lui fais rien ! Maintenant, je sais que tu crains l'Eternel parce que tu n'as pas gardé ton fils, ton unique de moi ». Abraham leva les yeux et voit soudainement un bélier attaché par les cornes dans les buissons derrière lui.</w:t>
      </w:r>
    </w:p>
    <w:p>
      <w:pPr/>
      <w:r>
        <w:rPr>
          <w:lang w:val="fr_FR" w:bidi="fr_FR"/>
        </w:rPr>
      </w:r>
      <w:r>
        <w:rPr>
          <w:lang w:val="fr_FR" w:bidi="fr_FR"/>
        </w:rPr>
        <w:t>Abraham va au bélier, le tue et le brûle comme une offrande brûlée au lieu de son fils. Ainsi, Abraham nomme cet endroit « L'Eternel pourvoira Un proverbe dit : « Sur la montagne de l'Eternel, il sera pourvu » ou « Sur la montagne de l'Eternel, l'Eternel pourvoit ce que nous avons besoin ».</w:t>
      </w:r>
    </w:p>
    <w:p>
      <w:pPr/>
      <w:r>
        <w:rPr>
          <w:lang w:val="fr_FR" w:bidi="fr_FR"/>
        </w:rPr>
      </w:r>
      <w:r>
        <w:rPr>
          <w:lang w:val="fr_FR" w:bidi="fr_FR"/>
        </w:rPr>
        <w:t>Arrêtez-vous ici et discutez de cette question en groupe : Les proverbes sont de courts dictons qui enseignent quelque chose ou donnent une sorte de sagesse. Donnez des exemples de vos proverbes préférés. D'où viennent-ils ? Comment ont-ils commencé ? Quel genre de langue utilisez-vous dans les proverbes ? Comment les gens savent-ils quand vous dites un proverbe ? Arrêtez l'audio ici.</w:t>
      </w:r>
    </w:p>
    <w:p>
      <w:pPr/>
      <w:r>
        <w:rPr>
          <w:lang w:val="fr_FR" w:bidi="fr_FR"/>
        </w:rPr>
      </w:r>
      <w:r>
        <w:rPr>
          <w:lang w:val="fr_FR" w:bidi="fr_FR"/>
        </w:rPr>
        <w:t>La cinquième scène est l'apogée de cette histoire et de toutes les histoires sur Abraham. L'ange de l'Eternel appelle Abraham une deuxième fois. Il dit : « Voici ce que l'Eternel dit. Je jure cela par moi-même. Ici, Dieu dit "Voici ce que l'Eternel dit" et "Je le jure par moi-même" pour mettre en évidence l'importance de ce qu'il est sur le point de dire.</w:t>
      </w:r>
    </w:p>
    <w:p>
      <w:pPr/>
      <w:r>
        <w:rPr>
          <w:lang w:val="fr_FR" w:bidi="fr_FR"/>
        </w:rPr>
      </w:r>
      <w:r>
        <w:rPr>
          <w:lang w:val="fr_FR" w:bidi="fr_FR"/>
        </w:rPr>
        <w:t>Arrêtez-vous ici et discutez de cette question en groupe : Comment montrez-vous que quelque chose est la partie la plus importante d'une histoire quand vous racontez des histoires dans votre culture ? Mettez cet audio en pause ici.</w:t>
      </w:r>
    </w:p>
    <w:p>
      <w:pPr/>
      <w:r>
        <w:rPr>
          <w:lang w:val="fr_FR" w:bidi="fr_FR"/>
        </w:rPr>
      </w:r>
      <w:r>
        <w:rPr>
          <w:lang w:val="fr_FR" w:bidi="fr_FR"/>
        </w:rPr>
        <w:t>L'ange de l'Eternel continue : « Je te bénirai définitivement et tu auras tellement de descendants qu'ils seront autant que d'étoiles dans le ciel et le sable au bord de la mer.</w:t>
      </w:r>
    </w:p>
    <w:p>
      <w:pPr/>
      <w:r>
        <w:rPr>
          <w:lang w:val="fr_FR" w:bidi="fr_FR"/>
        </w:rPr>
      </w:r>
      <w:r>
        <w:rPr>
          <w:lang w:val="fr_FR" w:bidi="fr_FR"/>
        </w:rPr>
        <w:t>L'Eternel continue : « Tes descendants vaincront leurs ennemis et conquérront leurs villes. Je bénirai tous les gens sur terre à travers tes descendants parce que tu m'as obéi.</w:t>
      </w:r>
    </w:p>
    <w:p>
      <w:pPr/>
      <w:r>
        <w:rPr>
          <w:lang w:val="fr_FR" w:bidi="fr_FR"/>
        </w:rPr>
      </w:r>
      <w:r>
        <w:rPr>
          <w:lang w:val="fr_FR" w:bidi="fr_FR"/>
        </w:rPr>
        <w:t>Ensuite, Abraham et Isaac sont retournés vers les serviteurs et ils voyagent à Beer-Shéba où Abraham vit.</w:t>
      </w:r>
    </w:p>
    <w:p>
      <w:pPr/>
      <w:r>
        <w:rPr>
          <w:lang w:val="fr_FR" w:bidi="fr_FR"/>
        </w:rPr>
      </w:r>
      <w:r>
        <w:rPr>
          <w:lang w:val="fr_FR" w:bidi="fr_FR"/>
        </w:rPr>
        <w:t>Arrêtez-vous ici. En groupe, regardez Beer-Shéba sur une carte. Mettez cet audio en pause ici.</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 xml:space="preserve">Ecoutez la version audio de Genèse 22:1–19 dans la version la plus facile à comprendre </w:t>
      </w:r>
    </w:p>
    <w:p>
      <w:pPr/>
      <w:r>
        <w:rPr>
          <w:lang w:val="fr_FR" w:bidi="fr_FR"/>
        </w:rPr>
      </w:r>
      <w:r>
        <w:rPr>
          <w:lang w:val="fr_FR" w:bidi="fr_FR"/>
        </w:rPr>
        <w:t xml:space="preserve">À cette étape, le groupe va mettre en scène le passage. </w:t>
      </w:r>
    </w:p>
    <w:p>
      <w:pPr/>
      <w:r>
        <w:rPr>
          <w:lang w:val="fr_FR" w:bidi="fr_FR"/>
        </w:rPr>
      </w:r>
      <w:r>
        <w:rPr>
          <w:lang w:val="fr_FR" w:bidi="fr_FR"/>
        </w:rPr>
        <w:t>Ce passage a cinq scènes.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Dieu et l'ange de Dieu</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et deux serviteurs</w:t>
      </w:r>
    </w:p>
    <w:p>
      <w:pPr/>
      <w:r>
        <w:rPr>
          <w:lang w:val="fr_FR" w:bidi="fr_FR"/>
        </w:rPr>
      </w:r>
      <w:r>
        <w:rPr>
          <w:lang w:val="fr_FR" w:bidi="fr_FR"/>
        </w:rPr>
        <w:t>Vous allez travailler en groupe et jouer le passage deux fois. Vous devriez le jouer dans votre propre langue.</w:t>
      </w:r>
    </w:p>
    <w:p>
      <w:pPr/>
      <w:r>
        <w:rPr>
          <w:lang w:val="fr_FR" w:bidi="fr_FR"/>
        </w:rPr>
      </w:r>
      <w:r>
        <w:rPr>
          <w:lang w:val="fr_FR" w:bidi="fr_FR"/>
        </w:rPr>
        <w:t>Tout d'abord, jouez l'histoire sans vous arrêter. Faites attention au dialogue, au mouvement, à l'intrigue et à la chronologie du passage. Assurez-vous de ne pas éviter de jouer les parties importantes, ni les parties difficiles. Aidez-vous les uns les autres à vous souvenir de chaque partie du passage.</w:t>
      </w:r>
    </w:p>
    <w:p>
      <w:pPr/>
      <w:r>
        <w:rPr>
          <w:lang w:val="fr_FR" w:bidi="fr_FR"/>
        </w:rPr>
      </w:r>
      <w:r>
        <w:rPr>
          <w:lang w:val="fr_FR" w:bidi="fr_FR"/>
        </w:rPr>
        <w:t>Arrêtez cet enregistrement ici, pendant que vous jouez le passage.</w:t>
      </w:r>
    </w:p>
    <w:p>
      <w:pPr/>
      <w:r>
        <w:rPr>
          <w:lang w:val="fr_FR" w:bidi="fr_FR"/>
        </w:rPr>
      </w:r>
      <w:r>
        <w:rPr>
          <w:lang w:val="fr_FR" w:bidi="fr_FR"/>
        </w:rPr>
        <w:t>Le groupe doit représenter ce passage une deuxième fois. Pendant la présentation,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Arrêtez cet enregistrement ici, et jouez une deuxième fois le passage.</w:t>
      </w:r>
    </w:p>
    <w:p>
      <w:pPr/>
      <w:r>
        <w:rPr>
          <w:lang w:val="fr_FR" w:bidi="fr_FR"/>
        </w:rPr>
      </w:r>
      <w:r>
        <w:rPr>
          <w:lang w:val="fr_FR" w:bidi="fr_FR"/>
        </w:rPr>
        <w:t>Voici un exemple de mise en scène et de réponses possibles.</w:t>
      </w:r>
    </w:p>
    <w:p>
      <w:pPr/>
      <w:r>
        <w:rPr>
          <w:lang w:val="fr_FR" w:bidi="fr_FR"/>
        </w:rPr>
      </w:r>
      <w:r>
        <w:rPr>
          <w:lang w:val="fr_FR" w:bidi="fr_FR"/>
        </w:rPr>
        <w:t xml:space="preserve">Dieu teste la foi d'Abraham. Dieu appelle "Abraham ! Abraham </w:t>
      </w:r>
    </w:p>
    <w:p>
      <w:pPr/>
      <w:r>
        <w:rPr>
          <w:lang w:val="fr_FR" w:bidi="fr_FR"/>
        </w:rPr>
      </w:r>
      <w:r>
        <w:rPr>
          <w:lang w:val="fr_FR" w:bidi="fr_FR"/>
        </w:rPr>
        <w:t>Et Abraham a répondu : « Oui, me voici ».</w:t>
      </w:r>
    </w:p>
    <w:p>
      <w:pPr/>
      <w:r>
        <w:rPr>
          <w:lang w:val="fr_FR" w:bidi="fr_FR"/>
        </w:rPr>
      </w:r>
      <w:r>
        <w:rPr>
          <w:lang w:val="fr_FR" w:bidi="fr_FR"/>
        </w:rPr>
        <w:t>Ensuite, Dieu dit : « Prends ton fils Isaac, ton fils unique que tu aimes et va dans la région appelée Moriah. Tue et brûle Isaac comme un sacrifice brûlé sur la montagne que je te montre là.</w:t>
      </w:r>
    </w:p>
    <w:p>
      <w:pPr/>
      <w:r>
        <w:rPr>
          <w:lang w:val="fr_FR" w:bidi="fr_FR"/>
        </w:rPr>
      </w:r>
      <w:r>
        <w:rPr>
          <w:lang w:val="fr_FR" w:bidi="fr_FR"/>
        </w:rPr>
        <w:t>Mettez la scène en pause. Demandez à la personne qui joue Dieu : « Que ressentez-vous ou pensez-vous ? » La personne pourrait répondre des choses comme : "Je veux voir si Abraham me fait confiance" ou "Je sais à quel point il sera difficile pour Abraham de me faire confiance quand je demande cela ou "Je donne à Abraham un test pour voir s'il a vraiment foi en moi". Redémarrez la scène.</w:t>
      </w:r>
    </w:p>
    <w:p>
      <w:pPr/>
      <w:r>
        <w:rPr>
          <w:lang w:val="fr_FR" w:bidi="fr_FR"/>
        </w:rPr>
      </w:r>
      <w:r>
        <w:rPr>
          <w:lang w:val="fr_FR" w:bidi="fr_FR"/>
        </w:rPr>
        <w:t>Le lendemain matin Abraham se leva tôt. Il coupe du bois pour une offrande brûlée et charge un âne. Abraham, deux de ses serviteurs et Isaac commencent à voyager vers la montagne que Dieu a dit à Abraham d'y aller. Après trois jours de voyage, Abraham voit la montagne. Il dit aux deux serviteurs : "Restez ici avec l'âne. Le garçon et moi voyagerons un peu plus loin. Nous adorerons là-bas, puis nous reviendrons.</w:t>
      </w:r>
    </w:p>
    <w:p>
      <w:pPr/>
      <w:r>
        <w:rPr>
          <w:lang w:val="fr_FR" w:bidi="fr_FR"/>
        </w:rPr>
      </w:r>
      <w:r>
        <w:rPr>
          <w:lang w:val="fr_FR" w:bidi="fr_FR"/>
        </w:rPr>
        <w:t>Mettez la scène en pause. Demandez à la personne qui joue le rôle de Abraham « Que ressens tu? ou Que penses-tu ? La personne pourrait répondre des choses comme : "Je suis incroyablement triste parce que je veux obéir à Dieu, mais j'aime beaucoup mon fils Isaac" ou "Je ne comprends pas comment Dieu me donnera beaucoup de descendants si le fils qu'il m'a donné est mort" ou "J'ai perdu Ismaël et maintenant je suis sur le point de perdre Isaac aussi ou j'hésite à faire cela". Redémarrez la scène.</w:t>
      </w:r>
    </w:p>
    <w:p>
      <w:pPr/>
      <w:r>
        <w:rPr>
          <w:lang w:val="fr_FR" w:bidi="fr_FR"/>
        </w:rPr>
      </w:r>
      <w:r>
        <w:rPr>
          <w:lang w:val="fr_FR" w:bidi="fr_FR"/>
        </w:rPr>
        <w:t>Ainsi, Abraham a mis le bois pour l'offrande brûlée sur les épaules d'Isaac pour le porter. Abraham porte les charbons de feu et un couteau. Pendant qu'ils marchent ensemble, Isaac demande : « Père ? »</w:t>
      </w:r>
    </w:p>
    <w:p>
      <w:pPr/>
      <w:r>
        <w:rPr>
          <w:lang w:val="fr_FR" w:bidi="fr_FR"/>
        </w:rPr>
      </w:r>
      <w:r>
        <w:rPr>
          <w:lang w:val="fr_FR" w:bidi="fr_FR"/>
        </w:rPr>
        <w:t>Abraham a répondu : "Oui, mon fils ?"</w:t>
      </w:r>
    </w:p>
    <w:p>
      <w:pPr/>
      <w:r>
        <w:rPr>
          <w:lang w:val="fr_FR" w:bidi="fr_FR"/>
        </w:rPr>
      </w:r>
      <w:r>
        <w:rPr>
          <w:lang w:val="fr_FR" w:bidi="fr_FR"/>
        </w:rPr>
        <w:t>Isaac demande : "Nous avons le feu et le bois, mais où est le mouton pour l'offrande brûlée ?"</w:t>
      </w:r>
    </w:p>
    <w:p>
      <w:pPr/>
      <w:r>
        <w:rPr>
          <w:lang w:val="fr_FR" w:bidi="fr_FR"/>
        </w:rPr>
      </w:r>
      <w:r>
        <w:rPr>
          <w:lang w:val="fr_FR" w:bidi="fr_FR"/>
        </w:rPr>
        <w:t>Abraham répond : "Dieu pourvoira un mouton pour l'offrande brûlée". Et ils continuent à marcher ensemble.</w:t>
      </w:r>
    </w:p>
    <w:p>
      <w:pPr/>
      <w:r>
        <w:rPr>
          <w:lang w:val="fr_FR" w:bidi="fr_FR"/>
        </w:rPr>
      </w:r>
      <w:r>
        <w:rPr>
          <w:lang w:val="fr_FR" w:bidi="fr_FR"/>
        </w:rPr>
        <w:t>Mettez la scène en pause. Demandez à la personne qui joue le rôle d'Isaac : « Que ressentez-vous ou pensez-vous ? » La personne pourrait répondre des choses comme : "Je suis confus" ou "Je sais ce qui est impliqué dans un sacrifice et je ne vois pas tout ici" ou "Je ne sais pas ce qui se passe, mais je fais confiance à mon père". Redémarrez la scène.</w:t>
      </w:r>
    </w:p>
    <w:p>
      <w:pPr/>
      <w:r>
        <w:rPr>
          <w:lang w:val="fr_FR" w:bidi="fr_FR"/>
        </w:rPr>
      </w:r>
      <w:r>
        <w:rPr>
          <w:lang w:val="fr_FR" w:bidi="fr_FR"/>
        </w:rPr>
        <w:t xml:space="preserve">Quand ils sont venus à l'endroit où Dieu a dit à Abraham d'aller, Abraham construit un autel et arrange le bois sur le sommet de l'autel. Ensuite, il lie Isaac et le met sur le sommet du bois. Abraham prend le couteau pour tuer Isaac comme un sacrifice quand soudainement l'ange de l'Eternel l'appelle du ciel et dit : "Abraham ! Abraham </w:t>
      </w:r>
    </w:p>
    <w:p>
      <w:pPr/>
      <w:r>
        <w:rPr>
          <w:lang w:val="fr_FR" w:bidi="fr_FR"/>
        </w:rPr>
      </w:r>
      <w:r>
        <w:rPr>
          <w:lang w:val="fr_FR" w:bidi="fr_FR"/>
        </w:rPr>
        <w:t>Et Abraham a répondu : « Oui, me voici ».</w:t>
      </w:r>
    </w:p>
    <w:p>
      <w:pPr/>
      <w:r>
        <w:rPr>
          <w:lang w:val="fr_FR" w:bidi="fr_FR"/>
        </w:rPr>
      </w:r>
      <w:r>
        <w:rPr>
          <w:lang w:val="fr_FR" w:bidi="fr_FR"/>
        </w:rPr>
        <w:t>L'ange dit : "Ne tue pas le garçon ! Ne lui fais pas du mal de manière quelconque ! Maintenant, je sais que tu as vraiment du respect pour moi, Eternel parce que tu n'as pas refusé de sacrifier ton fils unique comme une offrande brûlée pour moi.</w:t>
      </w:r>
    </w:p>
    <w:p>
      <w:pPr/>
      <w:r>
        <w:rPr>
          <w:lang w:val="fr_FR" w:bidi="fr_FR"/>
        </w:rPr>
      </w:r>
      <w:r>
        <w:rPr>
          <w:lang w:val="fr_FR" w:bidi="fr_FR"/>
        </w:rPr>
        <w:t>Ensuite, Abraham leva les yeux et voit un bélier attaché par ses cornes dans les buissons à proximité. Ainsi, Abraham prend le bélier et le sacrifie en place d'Isaac. Abraham nomme l'endroit « L'Eternel pourvoira » et même jusqu'à ce jour, les gens disent que sur la montagne de l'Eternel il sera pourvu.</w:t>
      </w:r>
    </w:p>
    <w:p>
      <w:pPr/>
      <w:r>
        <w:rPr>
          <w:lang w:val="fr_FR" w:bidi="fr_FR"/>
        </w:rPr>
      </w:r>
      <w:r>
        <w:rPr>
          <w:lang w:val="fr_FR" w:bidi="fr_FR"/>
        </w:rPr>
        <w:t>Mettez la scène en pause. Demandez à la personne qui joue le rôle de Abraham « Que ressens tu? ou Que penses-tu ? La personne pourrait répondre des choses comme : "Je suis incroyablement soulagé " ou "Je suis si heureux de ne pas avoir à tuer mon fils ou je savais que je pouvais faire confiance à Dieu". Demandez à la personne qui joue le rôle de Dieu « Que ressens tu? ou Que penses-tu ? » Vous pouvez entendre des choses comme : "J'étais prêt à laisser mon père me tuer" ou "Je suis si heureux d'être vivant" ou "Je suis si heureux d'être vivant" ou "Je suis si heureux que Dieu m'ait sauvé de la mort" ou "Mon cœur bat vite et je veux pleurer". Redémarrez la scène.</w:t>
      </w:r>
    </w:p>
    <w:p>
      <w:pPr/>
      <w:r>
        <w:rPr>
          <w:lang w:val="fr_FR" w:bidi="fr_FR"/>
        </w:rPr>
      </w:r>
      <w:r>
        <w:rPr>
          <w:lang w:val="fr_FR" w:bidi="fr_FR"/>
        </w:rPr>
        <w:t>Ensuite, l'ange de l'Eternel appelle du ciel à nouveau et dit : "Voici ce que dit l'Eternel. Parce que tu m'as obéi et n'as pas refusé de sacrifier ton fils, ton fils unique, je jure par mon propre nom que je te donnerai beaucoup de descendants. Je te donnerai tellement de descendants que tu ne peux pas les compter comme les étoiles dans le ciel ou le sable au bord de la mer. Et parce que tu m'as obéi, à travers tes descendants, toutes les nations sur terre seront bénies.</w:t>
      </w:r>
    </w:p>
    <w:p>
      <w:pPr/>
      <w:r>
        <w:rPr>
          <w:lang w:val="fr_FR" w:bidi="fr_FR"/>
        </w:rPr>
      </w:r>
      <w:r>
        <w:rPr>
          <w:lang w:val="fr_FR" w:bidi="fr_FR"/>
        </w:rPr>
        <w:t>Terminez la scène. Demandez à la personne qui joue Dieu : « Que ressentez-vous ou pensez-vous ? » La personne pourrait répondre des choses comme : "Je savais qu'Abraham me ferait confiance" ou "Je suis heureux de voir qu'Abraham fera tout ce que je demande, même tuer son fils" ou "Je n'ai jamais laissé Abraham tuer son fils" ou "Maintenant, je promets que chaque nation sur terre sera bénie à cause de la confiance d'Abraham en moi".</w:t>
      </w:r>
      <w:r>
        <w:rPr>
          <w:lang w:val="fr_FR" w:bidi="fr_FR"/>
        </w:rPr>
      </w:r>
    </w:p>
    <w:p>
      <w:pPr>
        <w:pStyle w:val="Heading3"/>
      </w:pPr>
      <w:r>
        <w:rPr>
          <w:lang w:val="fr_FR" w:bidi="fr_FR"/>
        </w:rPr>
        <w:t>Combler les Lacunes</w:t>
      </w:r>
    </w:p>
    <w:p>
      <w:pPr/>
      <w:r>
        <w:rPr>
          <w:lang w:val="fr_FR" w:bidi="fr_FR"/>
        </w:rPr>
      </w:r>
      <w:r>
        <w:rPr>
          <w:lang w:val="fr_FR" w:bidi="fr_FR"/>
        </w:rPr>
        <w:t xml:space="preserve">Ecoutez la version audio de Genèse 22:1–19 dans la version la plus facile à comprendre </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Plus tard, </w:t>
      </w:r>
      <w:r>
        <w:rPr>
          <w:b/>
          <w:lang w:val="fr_FR" w:bidi="fr_FR"/>
        </w:rPr>
        <w:t>Dieu</w:t>
      </w:r>
      <w:r>
        <w:rPr>
          <w:lang w:val="fr_FR" w:bidi="fr_FR"/>
        </w:rPr>
        <w:t xml:space="preserve"> </w:t>
      </w:r>
      <w:r>
        <w:rPr>
          <w:b/>
          <w:lang w:val="fr_FR" w:bidi="fr_FR"/>
        </w:rPr>
        <w:t>a testé</w:t>
      </w:r>
      <w:r>
        <w:rPr>
          <w:lang w:val="fr_FR" w:bidi="fr_FR"/>
        </w:rPr>
        <w:t xml:space="preserve"> Abraham. "Test" signifie que Dieu a fait quelque chose pour voir si Abraham avait la foi et lui faisait confiance. Cela ne signifie pas que Dieu s'attendait à ce qu'Abraham échoue. Ici, l'histoire utilise le mot général pour Dieu. Utilisez le même mot pour Dieu que celui que vous avez utilisé dans les passages précédents. </w:t>
      </w:r>
    </w:p>
    <w:p>
      <w:pPr/>
      <w:r>
        <w:rPr>
          <w:lang w:val="fr_FR" w:bidi="fr_FR"/>
        </w:rPr>
      </w:r>
      <w:r>
        <w:rPr>
          <w:lang w:val="fr_FR" w:bidi="fr_FR"/>
        </w:rPr>
        <w:t>Dieu a appelé à Abraham "Abraham !"</w:t>
      </w:r>
    </w:p>
    <w:p>
      <w:pPr/>
      <w:r>
        <w:rPr>
          <w:lang w:val="fr_FR" w:bidi="fr_FR"/>
        </w:rPr>
      </w:r>
      <w:r>
        <w:rPr>
          <w:lang w:val="fr_FR" w:bidi="fr_FR"/>
        </w:rPr>
        <w:t>Et Abraham a répondu : « Oui, me voici ».</w:t>
      </w:r>
    </w:p>
    <w:p>
      <w:pPr/>
      <w:r>
        <w:rPr>
          <w:lang w:val="fr_FR" w:bidi="fr_FR"/>
        </w:rPr>
      </w:r>
      <w:r>
        <w:rPr>
          <w:lang w:val="fr_FR" w:bidi="fr_FR"/>
        </w:rPr>
        <w:t xml:space="preserve">Dieu a dit : "Prends ton fils Isaac, ton fils unique, le fils que tu aimes et va dans la région appelée Moriah et offre Isaac comme un </w:t>
      </w:r>
      <w:r>
        <w:rPr>
          <w:b/>
          <w:lang w:val="fr_FR" w:bidi="fr_FR"/>
        </w:rPr>
        <w:t>sacrifice</w:t>
      </w:r>
      <w:r>
        <w:rPr>
          <w:lang w:val="fr_FR" w:bidi="fr_FR"/>
        </w:rPr>
        <w:t xml:space="preserve"> brûlé sur la montagne que je te dis. Un sacrifice est quelque chose offerte à Dieu pour le remercier ou lui demander pardon. C'était un sacrifice brûlé qui comprenait tuer et brûler un animal. Le sacrifice d'animaux était une pratique commune dans l'Ancien Testament. L'adorateur tuerait et brûlerait un animal comme cadeau à Dieu pour montrer qu'il était pleinement dédié à Dieu. Regardez </w:t>
      </w:r>
      <w:r>
        <w:rPr>
          <w:lang w:val="fr_FR" w:bidi="fr_FR"/>
        </w:rPr>
        <w:t>sacrifice</w:t>
      </w:r>
      <w:r>
        <w:rPr>
          <w:lang w:val="fr_FR" w:bidi="fr_FR"/>
        </w:rPr>
        <w:t xml:space="preserve"> dans le glossaire principal et utilisez le même mot ici que celui que vous avez utilisé dans les passages précédents. </w:t>
      </w:r>
    </w:p>
    <w:p>
      <w:pPr/>
      <w:r>
        <w:rPr>
          <w:lang w:val="fr_FR" w:bidi="fr_FR"/>
        </w:rPr>
      </w:r>
      <w:r>
        <w:rPr>
          <w:lang w:val="fr_FR" w:bidi="fr_FR"/>
        </w:rPr>
        <w:t xml:space="preserve">Abraham </w:t>
      </w:r>
      <w:r>
        <w:rPr>
          <w:b/>
          <w:lang w:val="fr_FR" w:bidi="fr_FR"/>
        </w:rPr>
        <w:t>aime</w:t>
      </w:r>
      <w:r>
        <w:rPr>
          <w:lang w:val="fr_FR" w:bidi="fr_FR"/>
        </w:rPr>
        <w:t xml:space="preserve"> son fils Isaac comme un bon père aime son fils. Utilisez un mot pour amour qui montre l'affection et la bonté qu'un père ressent envers son fils.</w:t>
      </w:r>
    </w:p>
    <w:p>
      <w:pPr/>
      <w:r>
        <w:rPr>
          <w:lang w:val="fr_FR" w:bidi="fr_FR"/>
        </w:rPr>
      </w:r>
      <w:r>
        <w:rPr>
          <w:lang w:val="fr_FR" w:bidi="fr_FR"/>
        </w:rPr>
        <w:t xml:space="preserve">Ils ont commencé à voyager vers l'endroit que Dieu avait dit à Abraham. Trois jours plus tard, Abraham a levé les yeux et a vu la montagne où Dieu lui avait dit d'aller. Ensuite, Abraham a dit à ses deux serviteurs : « Restez ici avec l'âne. Le garçon, Isaac et moi irons là, </w:t>
      </w:r>
      <w:r>
        <w:rPr>
          <w:b/>
          <w:lang w:val="fr_FR" w:bidi="fr_FR"/>
        </w:rPr>
        <w:t>adorer</w:t>
      </w:r>
      <w:r>
        <w:rPr>
          <w:lang w:val="fr_FR" w:bidi="fr_FR"/>
        </w:rPr>
        <w:t xml:space="preserve"> et reviendrons vers vous. L'adoration signifie montrer la crainte et l'émerveillement à propos de Dieu. Différentes cultures et langues ont des mots différents pour adorer, dont certains se réfèrent seulement à certaines cérémonies ou rituels que l'on doit faire. Dans beaucoup d'histoires où le mot adoration est utilisé, il implique plus que juste accomplir des rituels - il comprend le cœur d'amour, la crainte et l'émerveillement de Dieu. Assurez-vous que le mot ou la combinaison de mots que vous choisissez pour adorer comprend cette idée. Regardez </w:t>
      </w:r>
      <w:r>
        <w:rPr>
          <w:lang w:val="fr_FR" w:bidi="fr_FR"/>
        </w:rPr>
        <w:t>adoration</w:t>
      </w:r>
      <w:r>
        <w:rPr>
          <w:lang w:val="fr_FR" w:bidi="fr_FR"/>
        </w:rPr>
        <w:t xml:space="preserve"> dans le glossaire principal et utilisez le même mot ici que celui que vous avez utilisé dans les passages précédents. </w:t>
      </w:r>
    </w:p>
    <w:p>
      <w:pPr/>
      <w:r>
        <w:rPr>
          <w:lang w:val="fr_FR" w:bidi="fr_FR"/>
        </w:rPr>
      </w:r>
      <w:r>
        <w:rPr>
          <w:lang w:val="fr_FR" w:bidi="fr_FR"/>
        </w:rPr>
        <w:t xml:space="preserve">Quand ils sont arrivés à l'endroit que Dieu avait dit à Abraham, Abraham a construit un </w:t>
      </w:r>
      <w:r>
        <w:rPr>
          <w:b/>
          <w:lang w:val="fr_FR" w:bidi="fr_FR"/>
        </w:rPr>
        <w:t>autel</w:t>
      </w:r>
      <w:r>
        <w:rPr>
          <w:lang w:val="fr_FR" w:bidi="fr_FR"/>
        </w:rPr>
        <w:t xml:space="preserve">. Ici, "autel" se réfère à un endroit où les gens tuent et brûlent des animaux comme une offrande à Dieu. Les gens construisent souvent des autels de pierres et les façonnent comme une table ou une petite plate-forme. Regardez </w:t>
      </w:r>
      <w:r>
        <w:rPr>
          <w:lang w:val="fr_FR" w:bidi="fr_FR"/>
        </w:rPr>
        <w:t>autel</w:t>
      </w:r>
      <w:r>
        <w:rPr>
          <w:lang w:val="fr_FR" w:bidi="fr_FR"/>
        </w:rPr>
        <w:t xml:space="preserve"> dans le glossaire principal et utilisez le même mot ici que celui que vous avez utilisé dans les passages précédents. </w:t>
      </w:r>
    </w:p>
    <w:p>
      <w:pPr/>
      <w:r>
        <w:rPr>
          <w:lang w:val="fr_FR" w:bidi="fr_FR"/>
        </w:rPr>
      </w:r>
      <w:r>
        <w:rPr>
          <w:lang w:val="fr_FR" w:bidi="fr_FR"/>
        </w:rPr>
        <w:t xml:space="preserve">Abraham a arrangé le bois sur le sommet de l'autel, a attaché Isaac et l'a couché sur l'autel sur le sommet du bois. Ensuite, Abraham a pris le couteau pour tuer son fils. Mais l' </w:t>
      </w:r>
      <w:r>
        <w:rPr>
          <w:b/>
          <w:lang w:val="fr_FR" w:bidi="fr_FR"/>
        </w:rPr>
        <w:t>ange de l'Eternel</w:t>
      </w:r>
      <w:r>
        <w:rPr>
          <w:lang w:val="fr_FR" w:bidi="fr_FR"/>
        </w:rPr>
        <w:t xml:space="preserve"> a appelé Abraham du </w:t>
      </w:r>
      <w:r>
        <w:rPr>
          <w:b/>
          <w:lang w:val="fr_FR" w:bidi="fr_FR"/>
        </w:rPr>
        <w:t>ciel</w:t>
      </w:r>
      <w:r>
        <w:rPr>
          <w:lang w:val="fr_FR" w:bidi="fr_FR"/>
        </w:rPr>
        <w:t xml:space="preserve">. Ici, le ciel se réfère à l'endroit où Dieu vit. Utilisez le même mot que le ciel que celui que vous avez utilisé(e) dans les passages précédents. N'oubliez pas que le glossaire principal explique </w:t>
      </w:r>
      <w:r>
        <w:rPr>
          <w:lang w:val="fr_FR" w:bidi="fr_FR"/>
        </w:rPr>
        <w:t>ce mot</w:t>
      </w:r>
      <w:r>
        <w:rPr>
          <w:lang w:val="fr_FR" w:bidi="fr_FR"/>
        </w:rPr>
        <w:t>.</w:t>
      </w:r>
    </w:p>
    <w:p>
      <w:pPr/>
      <w:r>
        <w:rPr>
          <w:lang w:val="fr_FR" w:bidi="fr_FR"/>
        </w:rPr>
      </w:r>
      <w:r>
        <w:rPr>
          <w:lang w:val="fr_FR" w:bidi="fr_FR"/>
        </w:rPr>
        <w:t>L'</w:t>
      </w:r>
      <w:r>
        <w:rPr>
          <w:b/>
          <w:lang w:val="fr_FR" w:bidi="fr_FR"/>
        </w:rPr>
        <w:t>ange du Seigneur</w:t>
      </w:r>
      <w:r>
        <w:rPr>
          <w:lang w:val="fr_FR" w:bidi="fr_FR"/>
        </w:rPr>
        <w:t xml:space="preserve"> ou </w:t>
      </w:r>
      <w:r>
        <w:rPr>
          <w:b/>
          <w:lang w:val="fr_FR" w:bidi="fr_FR"/>
        </w:rPr>
        <w:t>l'ange de l'Eternel</w:t>
      </w:r>
      <w:r>
        <w:rPr>
          <w:lang w:val="fr_FR" w:bidi="fr_FR"/>
        </w:rPr>
        <w:t xml:space="preserve"> se réfère probablement à la présence de Dieu apparaissant sous forme humaine. Il aurait pu se référer à un ange qui représentait Dieu. Regardez ange du </w:t>
      </w:r>
      <w:r>
        <w:rPr>
          <w:lang w:val="fr_FR" w:bidi="fr_FR"/>
        </w:rPr>
        <w:t>Seigneur</w:t>
      </w:r>
      <w:r>
        <w:rPr>
          <w:lang w:val="fr_FR" w:bidi="fr_FR"/>
        </w:rPr>
        <w:t xml:space="preserve"> ou </w:t>
      </w:r>
      <w:r>
        <w:rPr>
          <w:lang w:val="fr_FR" w:bidi="fr_FR"/>
        </w:rPr>
        <w:t>ange de l'Eternel</w:t>
      </w:r>
      <w:r>
        <w:rPr>
          <w:lang w:val="fr_FR" w:bidi="fr_FR"/>
        </w:rPr>
        <w:t xml:space="preserve"> dans le glossaire principal et utilisez le même mot ou expression pour ange de l'Eternel que celui que vous avez utilisé dans les histoires précédentes.</w:t>
      </w:r>
    </w:p>
    <w:p>
      <w:pPr/>
      <w:r>
        <w:rPr>
          <w:lang w:val="fr_FR" w:bidi="fr_FR"/>
        </w:rPr>
      </w:r>
      <w:r>
        <w:rPr>
          <w:lang w:val="fr_FR" w:bidi="fr_FR"/>
        </w:rPr>
        <w:t xml:space="preserve">L'ange de l'Eternel a dit : « Abraham, Abraham ! » Et Abraham a répondu : « Oui, me voici ». L'ange a dit : "Ne tue pas le garçon ou ne lui fais rien parce que je sais maintenant que tu </w:t>
      </w:r>
      <w:r>
        <w:rPr>
          <w:b/>
          <w:lang w:val="fr_FR" w:bidi="fr_FR"/>
        </w:rPr>
        <w:t>crains Dieu</w:t>
      </w:r>
      <w:r>
        <w:rPr>
          <w:lang w:val="fr_FR" w:bidi="fr_FR"/>
        </w:rPr>
        <w:t>". C'est la première fois que cette expression est utilisée dans l'Ancien Testament. La crainte de Dieu signifie avoir de la révérence, l'honneur et le respect pour Dieu. Ici, "la crainte" se réfère à l'obéissance positive causée par la révérence pour Dieu. La crainte de Dieu est une partie essentielle de la foi en Dieu.</w:t>
      </w:r>
    </w:p>
    <w:p>
      <w:pPr/>
      <w:r>
        <w:rPr>
          <w:lang w:val="fr_FR" w:bidi="fr_FR"/>
        </w:rPr>
      </w:r>
      <w:r>
        <w:rPr>
          <w:lang w:val="fr_FR" w:bidi="fr_FR"/>
        </w:rPr>
        <w:t xml:space="preserve">Arrêtez-vous ici et regardez </w:t>
      </w:r>
      <w:r>
        <w:rPr>
          <w:lang w:val="fr_FR" w:bidi="fr_FR"/>
        </w:rPr>
        <w:t>la crainte pour Dieu</w:t>
      </w:r>
      <w:r>
        <w:rPr>
          <w:lang w:val="fr_FR" w:bidi="fr_FR"/>
        </w:rPr>
        <w:t xml:space="preserve"> dans le glossaire principal. Utilisez la même expression pour crainte de Dieu dans la poursuite des histoires. Mettez cet audio en pause ici.</w:t>
      </w:r>
    </w:p>
    <w:p>
      <w:pPr/>
      <w:r>
        <w:rPr>
          <w:lang w:val="fr_FR" w:bidi="fr_FR"/>
        </w:rPr>
      </w:r>
      <w:r>
        <w:rPr>
          <w:lang w:val="fr_FR" w:bidi="fr_FR"/>
        </w:rPr>
        <w:t xml:space="preserve">Ainsi, Abraham a pris le </w:t>
      </w:r>
      <w:r>
        <w:rPr>
          <w:b/>
          <w:lang w:val="fr_FR" w:bidi="fr_FR"/>
        </w:rPr>
        <w:t>bélier</w:t>
      </w:r>
      <w:r>
        <w:rPr>
          <w:lang w:val="fr_FR" w:bidi="fr_FR"/>
        </w:rPr>
        <w:t xml:space="preserve">, l'a tué et l'a sacrifié à Dieu en place de son fils. Ainsi, Abraham a nommé cet endroit </w:t>
      </w:r>
      <w:r>
        <w:rPr>
          <w:b/>
          <w:lang w:val="fr_FR" w:bidi="fr_FR"/>
        </w:rPr>
        <w:t>Jéhovah Jireh</w:t>
      </w:r>
      <w:r>
        <w:rPr>
          <w:lang w:val="fr_FR" w:bidi="fr_FR"/>
        </w:rPr>
        <w:t>. L'Eternel Jireh signifie "Dieu pourvoira" ou "Dieu verra". Plus tard, les gens ont utilisé ce nom dans un proverbe qui a dit : « Sur la montagne de Dieu, il sera pourvu ».</w:t>
      </w:r>
    </w:p>
    <w:p>
      <w:pPr/>
      <w:r>
        <w:rPr>
          <w:lang w:val="fr_FR" w:bidi="fr_FR"/>
        </w:rPr>
      </w:r>
      <w:r>
        <w:rPr>
          <w:lang w:val="fr_FR" w:bidi="fr_FR"/>
        </w:rPr>
        <w:t xml:space="preserve">L'ange de l'Eternel a dit à Abraham qu'il le </w:t>
      </w:r>
      <w:r>
        <w:rPr>
          <w:b/>
          <w:lang w:val="fr_FR" w:bidi="fr_FR"/>
        </w:rPr>
        <w:t>bénira</w:t>
      </w:r>
      <w:r>
        <w:rPr>
          <w:lang w:val="fr_FR" w:bidi="fr_FR"/>
        </w:rPr>
        <w:t xml:space="preserve"> parce qu'il était prêt à sacrifier Isaac. Bénir fait référence à la façon dont Dieu aide, fait du bien ou favorise quelqu'un ou quelque chose. Regardez </w:t>
      </w:r>
      <w:r>
        <w:rPr>
          <w:lang w:val="fr_FR" w:bidi="fr_FR"/>
        </w:rPr>
        <w:t>bénir</w:t>
      </w:r>
      <w:r>
        <w:rPr>
          <w:lang w:val="fr_FR" w:bidi="fr_FR"/>
        </w:rPr>
        <w:t xml:space="preserve"> dans le glossaire principal et utilisez le même mot ici que celui que vous avez utilisé dans les histoires précédentes. </w:t>
      </w:r>
    </w:p>
    <w:p>
      <w:pPr/>
      <w:r>
        <w:rPr>
          <w:lang w:val="fr_FR" w:bidi="fr_FR"/>
        </w:rPr>
      </w:r>
      <w:r>
        <w:rPr>
          <w:lang w:val="fr_FR" w:bidi="fr_FR"/>
        </w:rPr>
        <w:t xml:space="preserve">L'ange de l'Eternel a continué : « Je te donnerai </w:t>
      </w:r>
      <w:r>
        <w:rPr>
          <w:b/>
          <w:lang w:val="fr_FR" w:bidi="fr_FR"/>
        </w:rPr>
        <w:t>tellement de descendants</w:t>
      </w:r>
      <w:r>
        <w:rPr>
          <w:lang w:val="fr_FR" w:bidi="fr_FR"/>
        </w:rPr>
        <w:t xml:space="preserve"> qu'ils seront comme les étoiles dans le ciel ou le sable au bord de la mer ». Descendants se réfère à tous les enfants d'Abraham, leurs enfants et quiconque qui considérerait Abraham pour un ancêtre.</w:t>
      </w:r>
    </w:p>
    <w:p>
      <w:pPr/>
      <w:r>
        <w:rPr>
          <w:lang w:val="fr_FR" w:bidi="fr_FR"/>
        </w:rPr>
      </w:r>
      <w:r>
        <w:rPr>
          <w:lang w:val="fr_FR" w:bidi="fr_FR"/>
        </w:rPr>
        <w:t xml:space="preserve">L'ange de l'Eternel a continué : "Tes descendants vaincront leurs ennemis. À travers tes descendants, toutes les </w:t>
      </w:r>
      <w:r>
        <w:rPr>
          <w:b/>
          <w:lang w:val="fr_FR" w:bidi="fr_FR"/>
        </w:rPr>
        <w:t>nations</w:t>
      </w:r>
      <w:r>
        <w:rPr>
          <w:lang w:val="fr_FR" w:bidi="fr_FR"/>
        </w:rPr>
        <w:t xml:space="preserve"> sur </w:t>
      </w:r>
      <w:r>
        <w:rPr>
          <w:b/>
          <w:lang w:val="fr_FR" w:bidi="fr_FR"/>
        </w:rPr>
        <w:t>terre</w:t>
      </w:r>
      <w:r>
        <w:rPr>
          <w:lang w:val="fr_FR" w:bidi="fr_FR"/>
        </w:rPr>
        <w:t xml:space="preserve"> seront bénies parce que tu m'as obéi. </w:t>
      </w:r>
      <w:r>
        <w:rPr>
          <w:b/>
          <w:lang w:val="fr_FR" w:bidi="fr_FR"/>
        </w:rPr>
        <w:t>Nation</w:t>
      </w:r>
      <w:r>
        <w:rPr>
          <w:lang w:val="fr_FR" w:bidi="fr_FR"/>
        </w:rPr>
        <w:t xml:space="preserve"> se réfère à un groupe de personnes qui ont un territoire spécifique et un gouvernement. </w:t>
      </w:r>
      <w:r>
        <w:rPr>
          <w:b/>
          <w:lang w:val="fr_FR" w:bidi="fr_FR"/>
        </w:rPr>
        <w:t>La terre</w:t>
      </w:r>
      <w:r>
        <w:rPr>
          <w:lang w:val="fr_FR" w:bidi="fr_FR"/>
        </w:rPr>
        <w:t xml:space="preserve"> se réfère à toutes les nations dans le monde. Utilisez le même mot pour nation que celui que vous avez utilisé dans les histoires précedentes et n'oubliez pas que le glossaire </w:t>
      </w:r>
      <w:r>
        <w:rPr>
          <w:lang w:val="fr_FR" w:bidi="fr_FR"/>
        </w:rPr>
        <w:t>principal</w:t>
      </w:r>
      <w:r>
        <w:rPr>
          <w:lang w:val="fr_FR" w:bidi="fr_FR"/>
        </w:rPr>
        <w:t xml:space="preserve"> explique ce mot.</w:t>
      </w:r>
    </w:p>
    <w:p>
      <w:pPr/>
      <w:r>
        <w:rPr>
          <w:lang w:val="fr_FR" w:bidi="fr_FR"/>
        </w:rPr>
      </w:r>
      <w:r>
        <w:rPr>
          <w:lang w:val="fr_FR" w:bidi="fr_FR"/>
        </w:rPr>
        <w:t xml:space="preserve">Ainsi, Abraham est retourné vers ses serviteurs et ils sont allés à Beer-Shéba ensemble et Abraham a continué à y vivre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Un membre du groupe doit raconter une partie de l'histoire et s'arrêter. Un autre membre du groupe doit raconter la partie suivante de l'histoire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22:20–24</w:t>
      </w:r>
      <w:r>
        <w:rPr>
          <w:lang w:val="fr_FR" w:bidi="fr_FR"/>
        </w:rPr>
      </w:r>
    </w:p>
    <w:p>
      <w:pPr>
        <w:pStyle w:val="Heading3"/>
      </w:pPr>
      <w:r>
        <w:rPr>
          <w:lang w:val="fr_FR" w:bidi="fr_FR"/>
        </w:rPr>
        <w:t>Écouter et Cœur</w:t>
      </w:r>
    </w:p>
    <w:p>
      <w:pPr/>
      <w:r>
        <w:rPr>
          <w:lang w:val="fr_FR" w:bidi="fr_FR"/>
        </w:rPr>
      </w:r>
      <w:r>
        <w:rPr>
          <w:lang w:val="fr_FR" w:bidi="fr_FR"/>
        </w:rPr>
        <w:t>Dans cette étape, écoutez Genèse 22:20–24 et gardez le dans vos cœurs Ecoutez une version audio de Genèse 22:20–24 trois fois dans trois différentes versions si possible Ensuite, parlez des questions suivantes en groupe:</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n'avez pas aimé ou n'avez-vous pas compris dans ce passage ?</w:t>
      </w:r>
    </w:p>
    <w:p>
      <w:pPr>
        <w:pStyle w:val="ListBullet"/>
        <w:spacing w:line="240" w:lineRule="auto"/>
        <w:ind w:left="720"/>
      </w:pPr>
      <w:r>
        <w:rPr>
          <w:lang w:val="fr_FR" w:bidi="fr_FR"/>
        </w:rPr>
      </w:r>
      <w:r>
        <w:rPr>
          <w:lang w:val="fr_FR" w:bidi="fr_FR"/>
        </w:rPr>
        <w:t xml:space="preserve">Que nous dit ce passage sur Dieu ?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pouvons -nous mettre ce passage en pratique dans notre vie quotidienne ?</w:t>
      </w:r>
    </w:p>
    <w:p>
      <w:pPr>
        <w:pStyle w:val="ListBullet"/>
        <w:spacing w:line="240" w:lineRule="auto"/>
        <w:ind w:left="720"/>
      </w:pPr>
      <w:r>
        <w:rPr>
          <w:lang w:val="fr_FR" w:bidi="fr_FR"/>
        </w:rPr>
      </w:r>
      <w:r>
        <w:rPr>
          <w:lang w:val="fr_FR" w:bidi="fr_FR"/>
        </w:rPr>
        <w:t>Qui connaissez 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Ecoutez la version audio de Genèse 22:20–24 dans la version la plus facile à comprendre </w:t>
      </w:r>
    </w:p>
    <w:p>
      <w:pPr/>
      <w:r>
        <w:rPr>
          <w:lang w:val="fr_FR" w:bidi="fr_FR"/>
        </w:rPr>
      </w:r>
      <w:r>
        <w:rPr>
          <w:lang w:val="fr_FR" w:bidi="fr_FR"/>
        </w:rPr>
        <w:t>C'est une généalogie ou une liste des descendants du frère d'Abraham. Ce passage introduit aussi les personnes qui apparaîtront dans les histoires plus tard quand Abraham envoie quelqu'un à sa famille pour trouver une femme pour son fils</w:t>
      </w:r>
    </w:p>
    <w:p>
      <w:pPr/>
      <w:r>
        <w:rPr>
          <w:lang w:val="fr_FR" w:bidi="fr_FR"/>
        </w:rPr>
      </w:r>
      <w:r>
        <w:rPr>
          <w:lang w:val="fr_FR" w:bidi="fr_FR"/>
        </w:rPr>
        <w:t>Un certain temps plus tard, quelqu'un a dit à Abraham que Milkah, la femme de son frère Nahor avait donné naissance à des fils. Nahor et sa famille vivaient probablement toujours loin à Haran. Rappelez-vous que Haran est où Abraham vivait quand il a quitté la maison de son père beaucoup d'années auparavant et a suivi Dieu dans la terre que Dieu lui avait promis. Cela aurait été une bonne nouvelle pour Abraham d'entendre que son frère avait beaucoup d'enfants.</w:t>
      </w:r>
    </w:p>
    <w:p>
      <w:pPr/>
      <w:r>
        <w:rPr>
          <w:lang w:val="fr_FR" w:bidi="fr_FR"/>
        </w:rPr>
      </w:r>
      <w:r>
        <w:rPr>
          <w:lang w:val="fr_FR" w:bidi="fr_FR"/>
        </w:rPr>
        <w:t>Arrêtez-vous et discutez de cette question en groupe : Comment donnez-vous des nouvelles aux gens qui sont venues de loin dans votre culture ? Mettez cet audio en pause ici.</w:t>
      </w:r>
    </w:p>
    <w:p>
      <w:pPr/>
      <w:r>
        <w:rPr>
          <w:lang w:val="fr_FR" w:bidi="fr_FR"/>
        </w:rPr>
      </w:r>
      <w:r>
        <w:rPr>
          <w:lang w:val="fr_FR" w:bidi="fr_FR"/>
        </w:rPr>
        <w:t>Le premier fils de Nahor était nommé Uz. Le prochain plus âgé était nommé Buz, suivi de Kemuel qui était le père d'Aram. Aram se référait probablement à un groupe de personnes et Kemuel était leur ancêtre.</w:t>
      </w:r>
    </w:p>
    <w:p>
      <w:pPr/>
      <w:r>
        <w:rPr>
          <w:lang w:val="fr_FR" w:bidi="fr_FR"/>
        </w:rPr>
      </w:r>
      <w:r>
        <w:rPr>
          <w:lang w:val="fr_FR" w:bidi="fr_FR"/>
        </w:rPr>
        <w:t>Le reste des fils était nommé Kesed, Hazo, Pildash, Jidlah et Béthuel. Béthuel est devenu le père de Rébecca. En d'autres termes, Rébecca était la fille de Béthuel. Bien que le passage ne nous dise pas encore cela, nous savons que plus tard, Rébecca a épousé le fils d'Abraham Isaac. C'étaient les huit fils de Nahor, le frère d'Abraham.</w:t>
      </w:r>
    </w:p>
    <w:p>
      <w:pPr/>
      <w:r>
        <w:rPr>
          <w:lang w:val="fr_FR" w:bidi="fr_FR"/>
        </w:rPr>
      </w:r>
      <w:r>
        <w:rPr>
          <w:lang w:val="fr_FR" w:bidi="fr_FR"/>
        </w:rPr>
        <w:t>La concubine de Nahor, qui était nommée Reumah avait aussi des fils. Une « concubine » se réfère à une deuxième femme qui n'avait pas tous les mêmes droits que la première femme. Les concubines étaient parfois capturées dans la guerre ou achetées comme des esclaves.</w:t>
      </w:r>
    </w:p>
    <w:p>
      <w:pPr/>
      <w:r>
        <w:rPr>
          <w:lang w:val="fr_FR" w:bidi="fr_FR"/>
        </w:rPr>
      </w:r>
      <w:r>
        <w:rPr>
          <w:lang w:val="fr_FR" w:bidi="fr_FR"/>
        </w:rPr>
        <w:t>Les fils de Reumah étaient nommés Tebah, Gaham, Tahash et Maakah.</w:t>
      </w:r>
    </w:p>
    <w:p>
      <w:pPr/>
      <w:r>
        <w:rPr>
          <w:lang w:val="fr_FR" w:bidi="fr_FR"/>
        </w:rPr>
      </w:r>
      <w:r>
        <w:rPr>
          <w:lang w:val="fr_FR" w:bidi="fr_FR"/>
        </w:rPr>
        <w:t>Arrêtez-vous et discutez de la question suivante en groupe : Comment décrivez-vous la généalogie dans votre langue et culture ? Demandez à quelqu'un dans le groupe de décrire leur ligne familiale. Faites attention aux mots et à la langue qu'ils utilisent. Mettez cet audio en pause ici.</w:t>
      </w:r>
      <w:r>
        <w:rPr>
          <w:lang w:val="fr_FR" w:bidi="fr_FR"/>
        </w:rPr>
      </w:r>
    </w:p>
    <w:p>
      <w:pPr>
        <w:pStyle w:val="Heading3"/>
      </w:pPr>
      <w:r>
        <w:rPr>
          <w:lang w:val="fr_FR" w:bidi="fr_FR"/>
        </w:rPr>
        <w:t>Définir les Scènes</w:t>
      </w:r>
    </w:p>
    <w:p>
      <w:pPr/>
      <w:r>
        <w:rPr>
          <w:lang w:val="fr_FR" w:bidi="fr_FR"/>
        </w:rPr>
      </w:r>
      <w:r>
        <w:rPr>
          <w:lang w:val="fr_FR" w:bidi="fr_FR"/>
        </w:rPr>
        <w:t xml:space="preserve">Ecoutez la version audio de Genèse 22:20–24 dans la version la plus facile à comprendre </w:t>
      </w:r>
    </w:p>
    <w:p>
      <w:pPr/>
      <w:r>
        <w:rPr>
          <w:lang w:val="fr_FR" w:bidi="fr_FR"/>
        </w:rPr>
      </w:r>
      <w:r>
        <w:rPr>
          <w:lang w:val="fr_FR" w:bidi="fr_FR"/>
        </w:rPr>
        <w:t>Dans cette étape, le groupe définira les différentes scènes, les personnages et le cadre du passage. Ensuite, le groupe visualisera le passage.</w:t>
      </w:r>
    </w:p>
    <w:p>
      <w:pPr/>
      <w:r>
        <w:rPr>
          <w:lang w:val="fr_FR" w:bidi="fr_FR"/>
        </w:rPr>
      </w:r>
      <w:r>
        <w:rPr>
          <w:lang w:val="fr_FR" w:bidi="fr_FR"/>
        </w:rPr>
        <w:t>Ce passage comporte une scène.</w:t>
      </w:r>
    </w:p>
    <w:p>
      <w:pPr/>
      <w:r>
        <w:rPr>
          <w:lang w:val="fr_FR" w:bidi="fr_FR"/>
        </w:rPr>
      </w:r>
      <w:r>
        <w:rPr>
          <w:lang w:val="fr_FR" w:bidi="fr_FR"/>
        </w:rPr>
        <w:t>Dans cette première scène : Un certain temps plus tard, quelqu'un a dit à Abraham que la femme de son frère Nahor, Milkah avait donné naissance à huit fils. Ce passage nomme ces fils.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Nahor</w:t>
      </w:r>
    </w:p>
    <w:p>
      <w:pPr>
        <w:pStyle w:val="ListBullet"/>
        <w:spacing w:line="240" w:lineRule="auto"/>
        <w:ind w:left="720"/>
      </w:pPr>
      <w:r>
        <w:rPr>
          <w:lang w:val="fr_FR" w:bidi="fr_FR"/>
        </w:rPr>
      </w:r>
      <w:r>
        <w:rPr>
          <w:lang w:val="fr_FR" w:bidi="fr_FR"/>
        </w:rPr>
        <w:t>Milkah</w:t>
      </w:r>
    </w:p>
    <w:p>
      <w:pPr>
        <w:pStyle w:val="ListBullet"/>
        <w:spacing w:line="240" w:lineRule="auto"/>
        <w:ind w:left="720"/>
      </w:pPr>
      <w:r>
        <w:rPr>
          <w:lang w:val="fr_FR" w:bidi="fr_FR"/>
        </w:rPr>
      </w:r>
      <w:r>
        <w:rPr>
          <w:lang w:val="fr_FR" w:bidi="fr_FR"/>
        </w:rPr>
        <w:t>Les huit fils de Milkah : Uz, Buz, Kemuel, Kesed, Hazo, Pildash, Jidlaph, Béthuel</w:t>
      </w:r>
    </w:p>
    <w:p>
      <w:pPr>
        <w:pStyle w:val="ListBullet"/>
        <w:spacing w:line="240" w:lineRule="auto"/>
        <w:ind w:left="720"/>
      </w:pPr>
      <w:r>
        <w:rPr>
          <w:lang w:val="fr_FR" w:bidi="fr_FR"/>
        </w:rPr>
      </w:r>
      <w:r>
        <w:rPr>
          <w:lang w:val="fr_FR" w:bidi="fr_FR"/>
        </w:rPr>
        <w:t>Le fils de Kemuel Aram</w:t>
      </w:r>
    </w:p>
    <w:p>
      <w:pPr>
        <w:pStyle w:val="ListBullet"/>
        <w:spacing w:line="240" w:lineRule="auto"/>
        <w:ind w:left="720"/>
      </w:pPr>
      <w:r>
        <w:rPr>
          <w:lang w:val="fr_FR" w:bidi="fr_FR"/>
        </w:rPr>
      </w:r>
      <w:r>
        <w:rPr>
          <w:lang w:val="fr_FR" w:bidi="fr_FR"/>
        </w:rPr>
        <w:t>La fille de Béthuel, Rébecca</w:t>
      </w:r>
    </w:p>
    <w:p>
      <w:pPr>
        <w:pStyle w:val="ListBullet"/>
        <w:spacing w:line="240" w:lineRule="auto"/>
        <w:ind w:left="720"/>
      </w:pPr>
      <w:r>
        <w:rPr>
          <w:lang w:val="fr_FR" w:bidi="fr_FR"/>
        </w:rPr>
      </w:r>
      <w:r>
        <w:rPr>
          <w:lang w:val="fr_FR" w:bidi="fr_FR"/>
        </w:rPr>
        <w:t>Reumah</w:t>
      </w:r>
    </w:p>
    <w:p>
      <w:pPr>
        <w:pStyle w:val="ListBullet"/>
        <w:spacing w:line="240" w:lineRule="auto"/>
        <w:ind w:left="720"/>
      </w:pPr>
      <w:r>
        <w:rPr>
          <w:lang w:val="fr_FR" w:bidi="fr_FR"/>
        </w:rPr>
      </w:r>
      <w:r>
        <w:rPr>
          <w:lang w:val="fr_FR" w:bidi="fr_FR"/>
        </w:rPr>
        <w:t>et les quatre fils de Reumah : Tebah, Gaham, Tahash, Maakah</w:t>
      </w:r>
    </w:p>
    <w:p>
      <w:pPr/>
      <w:r>
        <w:rPr>
          <w:lang w:val="fr_FR" w:bidi="fr_FR"/>
        </w:rPr>
      </w:r>
      <w:r>
        <w:rPr>
          <w:lang w:val="fr_FR" w:bidi="fr_FR"/>
        </w:rPr>
        <w:t>En groupe, réfléchissez aux différentes parties du passage.</w:t>
      </w:r>
    </w:p>
    <w:p>
      <w:pPr/>
      <w:r>
        <w:rPr>
          <w:lang w:val="fr_FR" w:bidi="fr_FR"/>
        </w:rPr>
      </w:r>
      <w:r>
        <w:rPr>
          <w:lang w:val="fr_FR" w:bidi="fr_FR"/>
        </w:rPr>
        <w:t>Cette scène commence par les mots « un certain temps plus tard », ce qui signifie que cela s'est produit un certain temps après qu'Abraham est allé à Moriah pour sacrifier Isaac. Nous ne savons pas combien de temps plus tard, mais quelqu'un vient pour parler à Abraham des fils du frère d'Abraham, Nahor.</w:t>
      </w:r>
    </w:p>
    <w:p>
      <w:pPr/>
      <w:r>
        <w:rPr>
          <w:lang w:val="fr_FR" w:bidi="fr_FR"/>
        </w:rPr>
      </w:r>
      <w:r>
        <w:rPr>
          <w:lang w:val="fr_FR" w:bidi="fr_FR"/>
        </w:rPr>
        <w:t>Arrêtez-vous ici. En groupe, regardez Haran où Nahor et sa famille vivaient probablement, sur une carte. Mettez cet audio en pause ici.</w:t>
      </w:r>
    </w:p>
    <w:p>
      <w:pPr/>
      <w:r>
        <w:rPr>
          <w:lang w:val="fr_FR" w:bidi="fr_FR"/>
        </w:rPr>
      </w:r>
      <w:r>
        <w:rPr>
          <w:lang w:val="fr_FR" w:bidi="fr_FR"/>
        </w:rPr>
        <w:t>Milkah, la femme de Nahor avait donné naissance à huit fils. Vous voudrez peut-être réorganiser les informations sur les fils de Milkah pour la clarté. Le premier fils était nommé Uz. Le deuxième fils était Buz. Son frère était nommé Kemuel. Ensuite, il y avait Kesed, Hazo, Pildash, Jidlaph et Béthuel. Kemuel avait plus tard un fils nommé Aram. Béthuel avait plus tard une fille nommée Rébecca.</w:t>
      </w:r>
    </w:p>
    <w:p>
      <w:pPr/>
      <w:r>
        <w:rPr>
          <w:lang w:val="fr_FR" w:bidi="fr_FR"/>
        </w:rPr>
      </w:r>
      <w:r>
        <w:rPr>
          <w:lang w:val="fr_FR" w:bidi="fr_FR"/>
        </w:rPr>
        <w:t>Aussi, la deuxième femme de Nahor ou la concubine, qui était nommée Reumah avait donné naissance à Tebah, Gaham, Tahash et Maakah.</w:t>
      </w:r>
    </w:p>
    <w:p>
      <w:pPr/>
      <w:r>
        <w:rPr>
          <w:lang w:val="fr_FR" w:bidi="fr_FR"/>
        </w:rPr>
      </w:r>
      <w:r>
        <w:rPr>
          <w:lang w:val="fr_FR" w:bidi="fr_FR"/>
        </w:rPr>
        <w:t>Arrêtez-vous ici. En groupe, trouvez un moyen de se rappeler les noms dans cette généalogie Vous pourriez inventer une chanson ou une rime pour vous rappeler les noms. Mettez cet audio en pause ici.</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 xml:space="preserve">Ecoutez la version audio de Genèse 22:20–24 dans la version la plus facile à comprendre </w:t>
      </w:r>
    </w:p>
    <w:p>
      <w:pPr/>
      <w:r>
        <w:rPr>
          <w:lang w:val="fr_FR" w:bidi="fr_FR"/>
        </w:rPr>
      </w:r>
      <w:r>
        <w:rPr>
          <w:lang w:val="fr_FR" w:bidi="fr_FR"/>
        </w:rPr>
        <w:t xml:space="preserve">À cette étape, le groupe va mettre en scène le passage. </w:t>
      </w:r>
    </w:p>
    <w:p>
      <w:pPr/>
      <w:r>
        <w:rPr>
          <w:lang w:val="fr_FR" w:bidi="fr_FR"/>
        </w:rPr>
      </w:r>
      <w:r>
        <w:rPr>
          <w:lang w:val="fr_FR" w:bidi="fr_FR"/>
        </w:rPr>
        <w:t>Ce passage comporte une scène.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Nahor</w:t>
      </w:r>
    </w:p>
    <w:p>
      <w:pPr>
        <w:pStyle w:val="ListBullet"/>
        <w:spacing w:line="240" w:lineRule="auto"/>
        <w:ind w:left="720"/>
      </w:pPr>
      <w:r>
        <w:rPr>
          <w:lang w:val="fr_FR" w:bidi="fr_FR"/>
        </w:rPr>
      </w:r>
      <w:r>
        <w:rPr>
          <w:lang w:val="fr_FR" w:bidi="fr_FR"/>
        </w:rPr>
        <w:t>Milkah</w:t>
      </w:r>
    </w:p>
    <w:p>
      <w:pPr>
        <w:pStyle w:val="ListBullet"/>
        <w:spacing w:line="240" w:lineRule="auto"/>
        <w:ind w:left="720"/>
      </w:pPr>
      <w:r>
        <w:rPr>
          <w:lang w:val="fr_FR" w:bidi="fr_FR"/>
        </w:rPr>
      </w:r>
      <w:r>
        <w:rPr>
          <w:lang w:val="fr_FR" w:bidi="fr_FR"/>
        </w:rPr>
        <w:t>Les huit fils de Milkah : Uz, Buz, Kemuel, Kesed, Hazo, Pildash, Jidlaph, Béthuel</w:t>
      </w:r>
    </w:p>
    <w:p>
      <w:pPr>
        <w:pStyle w:val="ListBullet"/>
        <w:spacing w:line="240" w:lineRule="auto"/>
        <w:ind w:left="720"/>
      </w:pPr>
      <w:r>
        <w:rPr>
          <w:lang w:val="fr_FR" w:bidi="fr_FR"/>
        </w:rPr>
      </w:r>
      <w:r>
        <w:rPr>
          <w:lang w:val="fr_FR" w:bidi="fr_FR"/>
        </w:rPr>
        <w:t>Le fils de Kemuel Aram</w:t>
      </w:r>
    </w:p>
    <w:p>
      <w:pPr>
        <w:pStyle w:val="ListBullet"/>
        <w:spacing w:line="240" w:lineRule="auto"/>
        <w:ind w:left="720"/>
      </w:pPr>
      <w:r>
        <w:rPr>
          <w:lang w:val="fr_FR" w:bidi="fr_FR"/>
        </w:rPr>
      </w:r>
      <w:r>
        <w:rPr>
          <w:lang w:val="fr_FR" w:bidi="fr_FR"/>
        </w:rPr>
        <w:t>La fille de Béthuel, Rébecca</w:t>
      </w:r>
    </w:p>
    <w:p>
      <w:pPr>
        <w:pStyle w:val="ListBullet"/>
        <w:spacing w:line="240" w:lineRule="auto"/>
        <w:ind w:left="720"/>
      </w:pPr>
      <w:r>
        <w:rPr>
          <w:lang w:val="fr_FR" w:bidi="fr_FR"/>
        </w:rPr>
      </w:r>
      <w:r>
        <w:rPr>
          <w:lang w:val="fr_FR" w:bidi="fr_FR"/>
        </w:rPr>
        <w:t>Reumah</w:t>
      </w:r>
    </w:p>
    <w:p>
      <w:pPr>
        <w:pStyle w:val="ListBullet"/>
        <w:spacing w:line="240" w:lineRule="auto"/>
        <w:ind w:left="720"/>
      </w:pPr>
      <w:r>
        <w:rPr>
          <w:lang w:val="fr_FR" w:bidi="fr_FR"/>
        </w:rPr>
      </w:r>
      <w:r>
        <w:rPr>
          <w:lang w:val="fr_FR" w:bidi="fr_FR"/>
        </w:rPr>
        <w:t>et les quatre fils de Reumah : Tebah, Gaham, Tahash, Maakah</w:t>
      </w:r>
    </w:p>
    <w:p>
      <w:pPr/>
      <w:r>
        <w:rPr>
          <w:lang w:val="fr_FR" w:bidi="fr_FR"/>
        </w:rPr>
      </w:r>
      <w:r>
        <w:rPr>
          <w:lang w:val="fr_FR" w:bidi="fr_FR"/>
        </w:rPr>
        <w:t>Vous allez travailler en groupe et jouer le passage deux fois. Vous devriez le jouer dans votre propre langue.</w:t>
      </w:r>
    </w:p>
    <w:p>
      <w:pPr/>
      <w:r>
        <w:rPr>
          <w:lang w:val="fr_FR" w:bidi="fr_FR"/>
        </w:rPr>
      </w:r>
      <w:r>
        <w:rPr>
          <w:lang w:val="fr_FR" w:bidi="fr_FR"/>
        </w:rPr>
        <w:t>Tout d'abord, jouez l'histoire sans vous arrêter. Faites attention au dialogue, au mouvement, à l'intrigue et à la chronologie du passage. Assurez-vous de ne pas sauter de jouer les parties importantes, ni les parties difficiles. Aidez-vous les uns les autres à vous souvenir de chaque partie du passage.</w:t>
      </w:r>
    </w:p>
    <w:p>
      <w:pPr/>
      <w:r>
        <w:rPr>
          <w:lang w:val="fr_FR" w:bidi="fr_FR"/>
        </w:rPr>
      </w:r>
      <w:r>
        <w:rPr>
          <w:lang w:val="fr_FR" w:bidi="fr_FR"/>
        </w:rPr>
        <w:t>Arrêtez cet enregistrement ici, pendant que vous jouez le passage.</w:t>
      </w:r>
    </w:p>
    <w:p>
      <w:pPr/>
      <w:r>
        <w:rPr>
          <w:lang w:val="fr_FR" w:bidi="fr_FR"/>
        </w:rPr>
      </w:r>
      <w:r>
        <w:rPr>
          <w:lang w:val="fr_FR" w:bidi="fr_FR"/>
        </w:rPr>
        <w:t>Le groupe doit représenter ce passage une deuxième fois. Pendant la présentation,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Arrêtez cet enregistrement ici, et jouez une deuxième fois le passage.</w:t>
      </w:r>
    </w:p>
    <w:p>
      <w:pPr/>
      <w:r>
        <w:rPr>
          <w:lang w:val="fr_FR" w:bidi="fr_FR"/>
        </w:rPr>
      </w:r>
      <w:r>
        <w:rPr>
          <w:lang w:val="fr_FR" w:bidi="fr_FR"/>
        </w:rPr>
        <w:t>Voici un exemple de mise en scène et de réponses possibles.</w:t>
      </w:r>
    </w:p>
    <w:p>
      <w:pPr/>
      <w:r>
        <w:rPr>
          <w:lang w:val="fr_FR" w:bidi="fr_FR"/>
        </w:rPr>
      </w:r>
      <w:r>
        <w:rPr>
          <w:lang w:val="fr_FR" w:bidi="fr_FR"/>
        </w:rPr>
        <w:t>Un certain temps plus tard, quelqu'un a dit à Abraham que la femme de son frère Nahor Milkah était aussi une mère de huit fils. Ses fils étaient nommés Uz, Buz, Kemuel, Kesed, Hazo, Pildash, Jidlah et Béthuel. Kemuel était le père d'Aram et Béthuel est devenu le père de Rébecca. La concubine de Nahor, Reumah avait aussi des fils qui étaient nommés Tebah, Gaham, Tahash et Maakah.</w:t>
      </w:r>
    </w:p>
    <w:p>
      <w:pPr/>
      <w:r>
        <w:rPr>
          <w:lang w:val="fr_FR" w:bidi="fr_FR"/>
        </w:rPr>
      </w:r>
      <w:r>
        <w:rPr>
          <w:lang w:val="fr_FR" w:bidi="fr_FR"/>
        </w:rPr>
        <w:t>Terminez la scène. Demandez à la personne qui joue le rôle de Abraham « Que ressens tu? ou Que penses-tu ? La personne pourrait répondre des choses comme : « Je suis heureux d'entendre que mon frère a aussi reçu des enfants et des descendants » ou « Je suis heureux d'entendre que Dieu a béni Nahor avec des enfants » ou « Je suis excité d'entendre des nouvelles de ma famille dont je n'ai pas entendu parler depuis une longue période ».</w:t>
      </w:r>
      <w:r>
        <w:rPr>
          <w:lang w:val="fr_FR" w:bidi="fr_FR"/>
        </w:rPr>
      </w:r>
    </w:p>
    <w:p>
      <w:pPr>
        <w:pStyle w:val="Heading3"/>
      </w:pPr>
      <w:r>
        <w:rPr>
          <w:lang w:val="fr_FR" w:bidi="fr_FR"/>
        </w:rPr>
        <w:t>Combler les Lacunes</w:t>
      </w:r>
    </w:p>
    <w:p>
      <w:pPr/>
      <w:r>
        <w:rPr>
          <w:lang w:val="fr_FR" w:bidi="fr_FR"/>
        </w:rPr>
      </w:r>
      <w:r>
        <w:rPr>
          <w:lang w:val="fr_FR" w:bidi="fr_FR"/>
        </w:rPr>
        <w:t xml:space="preserve">Ecoutez la version audio de Genèse 22:20–24 dans la version la plus facile à comprendre </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Un certain temps plus tard, quelqu'un a dit à Abraham : « Écoute, Milkah, la femme de ton frère Nahor a aussi des fils. Le premier-né est nommé Uz. Le suivant était nommé Buz, puis Kemuel, qui était le père d'Aram, puis Kesed, Hazo, Pildash, Jidlah et Béthuel ».</w:t>
      </w:r>
    </w:p>
    <w:p>
      <w:pPr/>
      <w:r>
        <w:rPr>
          <w:lang w:val="fr_FR" w:bidi="fr_FR"/>
        </w:rPr>
      </w:r>
      <w:r>
        <w:rPr>
          <w:lang w:val="fr_FR" w:bidi="fr_FR"/>
        </w:rPr>
        <w:t>Béthuel est devenu le père de Rébecca. Milkah a donné naissance à ces huit fils pour le frère d'Abraham Nahor.</w:t>
      </w:r>
    </w:p>
    <w:p>
      <w:pPr/>
      <w:r>
        <w:rPr>
          <w:lang w:val="fr_FR" w:bidi="fr_FR"/>
        </w:rPr>
      </w:r>
      <w:r>
        <w:rPr>
          <w:lang w:val="fr_FR" w:bidi="fr_FR"/>
        </w:rPr>
        <w:t xml:space="preserve">La </w:t>
      </w:r>
      <w:r>
        <w:rPr>
          <w:b/>
          <w:lang w:val="fr_FR" w:bidi="fr_FR"/>
        </w:rPr>
        <w:t>concubine</w:t>
      </w:r>
      <w:r>
        <w:rPr>
          <w:lang w:val="fr_FR" w:bidi="fr_FR"/>
        </w:rPr>
        <w:t xml:space="preserve"> de Nahor, qui était nommée Reumah avait aussi des fils. Une « concubine » se réfère à une deuxième femme qui n'avait pas tous les mêmes droits que la première femme. Parfois, les concubines étaient capturées dans la guerre ou achetées comme des esclaves.</w:t>
      </w:r>
    </w:p>
    <w:p>
      <w:pPr/>
      <w:r>
        <w:rPr>
          <w:lang w:val="fr_FR" w:bidi="fr_FR"/>
        </w:rPr>
      </w:r>
      <w:r>
        <w:rPr>
          <w:lang w:val="fr_FR" w:bidi="fr_FR"/>
        </w:rPr>
        <w:t>Les fils de Reumah étaient nommés Tebah, Gaham, Tahash et Maakah.</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étape, vous allez raconter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expressions, les émotions ou toute autre chose dont vous avez parlé.</w:t>
      </w:r>
    </w:p>
    <w:p>
      <w:pPr/>
      <w:r>
        <w:rPr>
          <w:lang w:val="fr_FR" w:bidi="fr_FR"/>
        </w:rPr>
      </w:r>
      <w:r>
        <w:rPr>
          <w:lang w:val="fr_FR" w:bidi="fr_FR"/>
        </w:rPr>
        <w:t>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Genèse 23:1–20</w:t>
      </w:r>
      <w:r>
        <w:rPr>
          <w:lang w:val="fr_FR" w:bidi="fr_FR"/>
        </w:rPr>
      </w:r>
    </w:p>
    <w:p>
      <w:pPr>
        <w:pStyle w:val="Heading3"/>
      </w:pPr>
      <w:r>
        <w:rPr>
          <w:lang w:val="fr_FR" w:bidi="fr_FR"/>
        </w:rPr>
        <w:t>Écouter et Cœur</w:t>
      </w:r>
    </w:p>
    <w:p>
      <w:pPr/>
      <w:r>
        <w:rPr>
          <w:lang w:val="fr_FR" w:bidi="fr_FR"/>
        </w:rPr>
      </w:r>
      <w:r>
        <w:rPr>
          <w:lang w:val="fr_FR" w:bidi="fr_FR"/>
        </w:rPr>
        <w:t>Ecoutez Genèse 23:1–20 et mettez-le dans votre coeur.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 xml:space="preserve">Qu'est-ce que vous n'aimez pas ou ne comprenez-vous pas ? </w:t>
      </w:r>
    </w:p>
    <w:p>
      <w:pPr>
        <w:pStyle w:val="ListBullet"/>
        <w:spacing w:line="240" w:lineRule="auto"/>
        <w:ind w:left="720"/>
      </w:pPr>
      <w:r>
        <w:rPr>
          <w:lang w:val="fr_FR" w:bidi="fr_FR"/>
        </w:rPr>
      </w:r>
      <w:r>
        <w:rPr>
          <w:lang w:val="fr_FR" w:bidi="fr_FR"/>
        </w:rPr>
        <w:t>Qu'est-ce que cette histoire nous apprend à propos de Dieu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En quoi cette histoire affecte-t-elle notre vie quotidienne ?</w:t>
      </w:r>
    </w:p>
    <w:p>
      <w:pPr>
        <w:pStyle w:val="ListBullet"/>
        <w:spacing w:line="240" w:lineRule="auto"/>
        <w:ind w:left="720"/>
      </w:pPr>
      <w:r>
        <w:rPr>
          <w:lang w:val="fr_FR" w:bidi="fr_FR"/>
        </w:rPr>
      </w:r>
      <w:r>
        <w:rPr>
          <w:lang w:val="fr_FR" w:bidi="fr_FR"/>
        </w:rPr>
        <w:t>Qui connaissez vous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les derniers passages, Abraham et Isaac sont retournés de l'endroit du sacrifice pour l'offrande brûlée à leur maison à Beer-Shéba. Abraham a reçu des nouvelles sur la famille de son frère. Les événements dans ce récit historique se produisent des années après cela et Abraham a déménagé à Hébron Cette histoire est l'une des dernières histoires de la vie d'Abraham.</w:t>
      </w:r>
    </w:p>
    <w:p>
      <w:pPr/>
      <w:r>
        <w:rPr>
          <w:lang w:val="fr_FR" w:bidi="fr_FR"/>
        </w:rPr>
      </w:r>
      <w:r>
        <w:rPr>
          <w:lang w:val="fr_FR" w:bidi="fr_FR"/>
        </w:rPr>
        <w:t>L'introduction et la conclusion de Genèse 23 comprennent la mort et l'enterrement de Sarah. L'histoire dit aussi comment Abraham a acheté une parcelle de terre pour l'enterrement de la famille. Il a acheté la terre légalement devant les chefs locaux. La région était appelée Hebron. C'était près de l'endroit où Dieu a dit à Abraham que sa femme Sarah qui avait 89 ans donnerait naissance à leur fils. Abraham ne revient pas chez son père pour enterrer sa femme. Il achète la parcelle d'enterrement de la famille sur la terre que Dieu lui a promis. Les patriarches Abraham, Isaac, Rébecca, Jacob et Léa seront enterrés là aussi. Ce morceau de terre est important dans l'histoire des descendants d'Abraham. Bien que Dieu ait promis la terre à Abraham, Abraham a acheté la terre légalement par les moyens financiers que Dieu a fournis.</w:t>
      </w:r>
    </w:p>
    <w:p>
      <w:pPr/>
      <w:r>
        <w:rPr>
          <w:lang w:val="fr_FR" w:bidi="fr_FR"/>
        </w:rPr>
      </w:r>
      <w:r>
        <w:rPr>
          <w:lang w:val="fr_FR" w:bidi="fr_FR"/>
        </w:rPr>
        <w:t>Voir une carte qui montre à quel point Hébron est près de Jérusalem.</w:t>
      </w:r>
    </w:p>
    <w:p>
      <w:pPr/>
      <w:r>
        <w:rPr>
          <w:lang w:val="fr_FR" w:bidi="fr_FR"/>
        </w:rPr>
      </w:r>
      <w:r>
        <w:rPr>
          <w:lang w:val="fr_FR" w:bidi="fr_FR"/>
        </w:rPr>
        <w:t>Voir une carte qui comprend le voyage d'Abraham d'Ur des Chaldéens à travers Haran à Hébron</w:t>
      </w:r>
    </w:p>
    <w:p>
      <w:pPr/>
      <w:r>
        <w:rPr>
          <w:lang w:val="fr_FR" w:bidi="fr_FR"/>
        </w:rPr>
      </w:r>
      <w:r>
        <w:rPr>
          <w:lang w:val="fr_FR" w:bidi="fr_FR"/>
        </w:rPr>
        <w:t>Abraham a pleuré la mort de sa femme Sarah.</w:t>
      </w:r>
    </w:p>
    <w:p>
      <w:pPr/>
      <w:r>
        <w:rPr>
          <w:lang w:val="fr_FR" w:bidi="fr_FR"/>
        </w:rPr>
      </w:r>
      <w:r>
        <w:rPr>
          <w:lang w:val="fr_FR" w:bidi="fr_FR"/>
        </w:rPr>
        <w:t>Passez un certain temps à discuter de la question suivante : Comment les gens dans votre culture expriment-ils le deuil lors du décès d'un parent bien-aimé ?</w:t>
      </w:r>
    </w:p>
    <w:p>
      <w:pPr/>
      <w:r>
        <w:rPr>
          <w:lang w:val="fr_FR" w:bidi="fr_FR"/>
        </w:rPr>
      </w:r>
      <w:r>
        <w:rPr>
          <w:lang w:val="fr_FR" w:bidi="fr_FR"/>
        </w:rPr>
        <w:t>Abraham a vécu sur la terre de Canaan pendant 62 ans quand Sarah est morte. Abraham n'était pas un autochtone, mais un étranger, un étranger qui vivait sur la terre, mais ne la possédait pas. Pendant l'époque d'Abraham, un peuple appelé les Hittites vivait dans cette région appelée Canaan Les Hittites ont appelé Abraham un prince comme titre de respect. Abraham a respecté les coutumes des propriétaires locaux et a utilisé une façon polie de demander d'acheter de la terre. Abraham ne voulait pas emprunter une tombe - il voulait posséder la tombe. Abraham s'est levé pour pouvoir s'incliner devant les Hittites pour commencer les négociations formelles pour la complotation d'enterrement. Les hommes s'asseyaient en une position assise décontractée dans cette culture pour mener leurs affaires.</w:t>
      </w:r>
    </w:p>
    <w:p>
      <w:pPr/>
      <w:r>
        <w:rPr>
          <w:lang w:val="fr_FR" w:bidi="fr_FR"/>
        </w:rPr>
      </w:r>
      <w:r>
        <w:rPr>
          <w:lang w:val="fr_FR" w:bidi="fr_FR"/>
        </w:rPr>
        <w:t>Passez un certain temps à discuter de la question suivante : Comment les gens achètent et vendent de la terre dans votre culture ? Comment les étrangers achètent-ils et vendent-ils la terre dans votre culture ? Parlez les uns aux autres d'un moment où quelqu'un a acheté ou vendu de la terre à quelqu'un d'autre.</w:t>
      </w:r>
    </w:p>
    <w:p>
      <w:pPr/>
      <w:r>
        <w:rPr>
          <w:lang w:val="fr_FR" w:bidi="fr_FR"/>
        </w:rPr>
      </w:r>
      <w:r>
        <w:rPr>
          <w:lang w:val="fr_FR" w:bidi="fr_FR"/>
        </w:rPr>
        <w:t>La pratique funéraire était une tombe découpée dans le rocher ou une grotte non enterrée dans un trou dans le sol. La famille a placé le corps mort sur un plateau de rocher où il se décomposerait. Un certain temps plus tard, la famille rassemble les os et les met dans un récipient de roche pour faire de la place au corps du parent mort suivant. Abraham a acheté la terre pour assurer des droits permanents à la terre. Si la terre avait été offerte en cadeau, il y aurait une menace des générations futures de réclamer la propriété.</w:t>
      </w:r>
    </w:p>
    <w:p>
      <w:pPr/>
      <w:r>
        <w:rPr>
          <w:lang w:val="fr_FR" w:bidi="fr_FR"/>
        </w:rPr>
      </w:r>
      <w:r>
        <w:rPr>
          <w:lang w:val="fr_FR" w:bidi="fr_FR"/>
        </w:rPr>
        <w:t>Arrêtez-vous ici et montrez une image d'une tombe de grotte.</w:t>
      </w:r>
    </w:p>
    <w:p>
      <w:pPr/>
      <w:r>
        <w:rPr>
          <w:lang w:val="fr_FR" w:bidi="fr_FR"/>
        </w:rPr>
      </w:r>
      <w:r>
        <w:rPr>
          <w:lang w:val="fr_FR" w:bidi="fr_FR"/>
        </w:rPr>
        <w:t>Abraham s'est incliné et était humble devant les anciens et les hommes de la communauté à la porte de la ville. Un mur fermait la ville pour sa protection et avait des portes d'entrée et de sortie. Les portes fermées protègent la ville la nuit ou pendant les attaques. Les affaires juridiques, la conversation, les biens du marché et les nouvelles étaient échangés à la porte de la ville.</w:t>
      </w:r>
    </w:p>
    <w:p>
      <w:pPr/>
      <w:r>
        <w:rPr>
          <w:lang w:val="fr_FR" w:bidi="fr_FR"/>
        </w:rPr>
      </w:r>
      <w:r>
        <w:rPr>
          <w:lang w:val="fr_FR" w:bidi="fr_FR"/>
        </w:rPr>
        <w:t>Abraham a négocié pour le site d'enterrement qu'il voulait. Ephron, le propriétaire, a parlé intentionnellement. Il s'est adressé à Abraham poliment comme seigneur ou monsieur. Ephron a utilisé une expression commune : « La terre vaut seulement 400 morceaux d'argent, mais qu'est-ce que cela entre les amis ? » Cette expression reste une pratique de négociation aujourd'hui dans cette région du monde. Il semble qu'Ephron a essayé de minimiser la valeur en déclarant "</w:t>
      </w:r>
      <w:r>
        <w:rPr>
          <w:b/>
          <w:lang w:val="fr_FR" w:bidi="fr_FR"/>
        </w:rPr>
        <w:t>seulement</w:t>
      </w:r>
      <w:r>
        <w:rPr>
          <w:lang w:val="fr_FR" w:bidi="fr_FR"/>
        </w:rPr>
        <w:t xml:space="preserve"> 400 pièces ou des shekels d'argent". C'est une somme importante par rapport au fait que le salaire moyen était de 10 shekels par an. L'Écriture ne détaille pas la quantité exacte et la valeur de la terre dans le prix d'achat. Vous ne devez pas déclarer si c'était un petit ou un grand prix pour la terre. Abraham était prêt et a payé publiquement le prix complet du propriétaire sans négociation.</w:t>
      </w:r>
    </w:p>
    <w:p>
      <w:pPr/>
      <w:r>
        <w:rPr>
          <w:lang w:val="fr_FR" w:bidi="fr_FR"/>
        </w:rPr>
      </w:r>
      <w:r>
        <w:rPr>
          <w:lang w:val="fr_FR" w:bidi="fr_FR"/>
        </w:rPr>
        <w:t>Discutez : Y a-t-il un moment où les gens ne négocient pas des offres de terre et paient le prix complet demandé ?</w:t>
      </w:r>
    </w:p>
    <w:p>
      <w:pPr/>
      <w:r>
        <w:rPr>
          <w:lang w:val="fr_FR" w:bidi="fr_FR"/>
        </w:rPr>
      </w:r>
      <w:r>
        <w:rPr>
          <w:lang w:val="fr_FR" w:bidi="fr_FR"/>
        </w:rPr>
        <w:t>La négociation publique et le paiement complet de la terre devant les anciens et la communauté ont servi à montrer un achat officiel de terre dans le but de l'enterrement. Il a aussi montré qu'Abraham faisait confiance à Dieu pour accomplir son accord d'alliance que la terre appartiendrait aux descendants d'Abraham à l'avenir.</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Cette histoire comporte 5 scènes.</w:t>
      </w:r>
    </w:p>
    <w:p>
      <w:pPr/>
      <w:r>
        <w:rPr>
          <w:lang w:val="fr_FR" w:bidi="fr_FR"/>
        </w:rPr>
      </w:r>
      <w:r>
        <w:rPr>
          <w:b/>
          <w:lang w:val="fr_FR" w:bidi="fr_FR"/>
        </w:rPr>
        <w:t>Première scène :</w:t>
      </w:r>
      <w:r>
        <w:rPr>
          <w:lang w:val="fr_FR" w:bidi="fr_FR"/>
        </w:rPr>
        <w:t xml:space="preserve"> Sarah est morte à l'âge de 127 ans à Hebron. Abraham a pleuré sa mort. La mort et l'enterrement de Sarah encadrent le contexte de Genèse 23 avec l'introduction et les informations de conclusion qui entourent les négociations d'Abraham avec les anciens hittites pour acheter une parcelle d'enterrement pour sa famille.</w:t>
      </w:r>
    </w:p>
    <w:p>
      <w:pPr/>
      <w:r>
        <w:rPr>
          <w:lang w:val="fr_FR" w:bidi="fr_FR"/>
        </w:rPr>
      </w:r>
      <w:r>
        <w:rPr>
          <w:b/>
          <w:lang w:val="fr_FR" w:bidi="fr_FR"/>
        </w:rPr>
        <w:t>Deuxième scène :</w:t>
      </w:r>
      <w:r>
        <w:rPr>
          <w:lang w:val="fr_FR" w:bidi="fr_FR"/>
        </w:rPr>
        <w:t xml:space="preserve"> Abraham quitte son corps pour chercher l'achat d'une parcelle d'enterrement de la famille aux résidents de la terre, aux Hittites à la porte de la ville.</w:t>
      </w:r>
    </w:p>
    <w:p>
      <w:pPr/>
      <w:r>
        <w:rPr>
          <w:lang w:val="fr_FR" w:bidi="fr_FR"/>
        </w:rPr>
      </w:r>
      <w:r>
        <w:rPr>
          <w:b/>
          <w:lang w:val="fr_FR" w:bidi="fr_FR"/>
        </w:rPr>
        <w:t>Troisième scène :</w:t>
      </w:r>
      <w:r>
        <w:rPr>
          <w:lang w:val="fr_FR" w:bidi="fr_FR"/>
        </w:rPr>
        <w:t xml:space="preserve"> Abraham demande la grotte d'Ephron et Ephron est d'accord. Abraham accepte le prix qu'Ephron suggère sans négociation.</w:t>
      </w:r>
    </w:p>
    <w:p>
      <w:pPr/>
      <w:r>
        <w:rPr>
          <w:lang w:val="fr_FR" w:bidi="fr_FR"/>
        </w:rPr>
      </w:r>
      <w:r>
        <w:rPr>
          <w:b/>
          <w:lang w:val="fr_FR" w:bidi="fr_FR"/>
        </w:rPr>
        <w:t>Quatrième scène :</w:t>
      </w:r>
      <w:r>
        <w:rPr>
          <w:lang w:val="fr_FR" w:bidi="fr_FR"/>
        </w:rPr>
        <w:t xml:space="preserve"> Abraham sort l'argent, les shekels et le compte devant tout le monde à la porte de la ville. Abraham achète légalement la parcelle.</w:t>
      </w:r>
    </w:p>
    <w:p>
      <w:pPr/>
      <w:r>
        <w:rPr>
          <w:lang w:val="fr_FR" w:bidi="fr_FR"/>
        </w:rPr>
      </w:r>
      <w:r>
        <w:rPr>
          <w:b/>
          <w:lang w:val="fr_FR" w:bidi="fr_FR"/>
        </w:rPr>
        <w:t>Cinquième scène :</w:t>
      </w:r>
      <w:r>
        <w:rPr>
          <w:lang w:val="fr_FR" w:bidi="fr_FR"/>
        </w:rPr>
        <w:t xml:space="preserve"> La dernière scène résume la transaction. Il comprend les caractéristiques géographiques où Abraham a enterré Sarah.</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Sarah</w:t>
      </w:r>
    </w:p>
    <w:p>
      <w:pPr>
        <w:pStyle w:val="ListBullet"/>
        <w:spacing w:line="240" w:lineRule="auto"/>
        <w:ind w:left="720"/>
      </w:pPr>
      <w:r>
        <w:rPr>
          <w:lang w:val="fr_FR" w:bidi="fr_FR"/>
        </w:rPr>
      </w:r>
      <w:r>
        <w:rPr>
          <w:lang w:val="fr_FR" w:bidi="fr_FR"/>
        </w:rPr>
        <w:t>Hittites</w:t>
      </w:r>
    </w:p>
    <w:p>
      <w:pPr>
        <w:pStyle w:val="ListBullet"/>
        <w:spacing w:line="240" w:lineRule="auto"/>
        <w:ind w:left="720"/>
      </w:pPr>
      <w:r>
        <w:rPr>
          <w:lang w:val="fr_FR" w:bidi="fr_FR"/>
        </w:rPr>
      </w:r>
      <w:r>
        <w:rPr>
          <w:lang w:val="fr_FR" w:bidi="fr_FR"/>
        </w:rPr>
        <w:t>Ephron le Hittite</w:t>
      </w:r>
    </w:p>
    <w:p>
      <w:pPr>
        <w:pStyle w:val="ListBullet"/>
        <w:spacing w:line="240" w:lineRule="auto"/>
        <w:ind w:left="720"/>
      </w:pPr>
      <w:r>
        <w:rPr>
          <w:lang w:val="fr_FR" w:bidi="fr_FR"/>
        </w:rPr>
      </w:r>
      <w:r>
        <w:rPr>
          <w:lang w:val="fr_FR" w:bidi="fr_FR"/>
        </w:rPr>
        <w:t>Hébron</w:t>
      </w:r>
    </w:p>
    <w:p>
      <w:pPr>
        <w:pStyle w:val="ListBullet"/>
        <w:spacing w:line="240" w:lineRule="auto"/>
        <w:ind w:left="720"/>
      </w:pPr>
      <w:r>
        <w:rPr>
          <w:lang w:val="fr_FR" w:bidi="fr_FR"/>
        </w:rPr>
      </w:r>
      <w:r>
        <w:rPr>
          <w:lang w:val="fr_FR" w:bidi="fr_FR"/>
        </w:rPr>
        <w:t>Narrateur</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Parcourez l'histoire chronologiquement et parlez des choses qui seraient importantes à décrire ou à jouer dans chaque scène pour comprendre pleinement ce qui se passe dans l'histoire.</w:t>
      </w:r>
    </w:p>
    <w:p>
      <w:pPr/>
      <w:r>
        <w:rPr>
          <w:lang w:val="fr_FR" w:bidi="fr_FR"/>
        </w:rPr>
      </w:r>
      <w:r>
        <w:rPr>
          <w:lang w:val="fr_FR" w:bidi="fr_FR"/>
        </w:rPr>
        <w:t>La mort et l'enterrement de Sarah sont mentionnés à la fois dans l'introduction et la conclusion de Genèse 23. Ces informations entourent ou "sandwiches" les négociations d'Abraham avec les anciens hittites pour acheter une parcelle d'enterrement pour sa famille.</w:t>
      </w:r>
    </w:p>
    <w:p>
      <w:pPr/>
      <w:r>
        <w:rPr>
          <w:lang w:val="fr_FR" w:bidi="fr_FR"/>
        </w:rPr>
      </w:r>
      <w:r>
        <w:rPr>
          <w:lang w:val="fr_FR" w:bidi="fr_FR"/>
        </w:rPr>
        <w:t>La femme d'Abraham, Sarah est morte au lieu qui est maintenant appelé Hebron sur la terre de Canaan C'est la terre que Dieu avait promis à Abraham que les descendants d'Abraham posséderaient. La ville de Hebron continuera à jouer un rôle important dans la vie des patriarches et l'histoire des Israélites. Abraham a pleuré et a pleuré pour sa femme Sarah.</w:t>
      </w:r>
    </w:p>
    <w:p>
      <w:pPr/>
      <w:r>
        <w:rPr>
          <w:lang w:val="fr_FR" w:bidi="fr_FR"/>
        </w:rPr>
      </w:r>
      <w:r>
        <w:rPr>
          <w:lang w:val="fr_FR" w:bidi="fr_FR"/>
        </w:rPr>
        <w:t>Abraham a agi de manière appropriée devant les anciens de la communauté pour acheter la parcelle d'enterrement. Abraham identifie son statut juridique comme un étranger résident ou un voyageur, tous les termes utilisés pour un étranger qui ne possède pas la terre. Abraham aurait salué les anciens hittites ainsi que d'autres hommes de la communauté là à la porte de la ville. La porte de la ville est où les transactions officielles ont lieu parmi les anciens et les hommes importants de la communauté. Abraham, sa famille et les serviteurs ont vécu dans la région pendant des années, mais ne possédaient pas de propriété.</w:t>
      </w:r>
    </w:p>
    <w:p>
      <w:pPr/>
      <w:r>
        <w:rPr>
          <w:lang w:val="fr_FR" w:bidi="fr_FR"/>
        </w:rPr>
      </w:r>
      <w:r>
        <w:rPr>
          <w:lang w:val="fr_FR" w:bidi="fr_FR"/>
        </w:rPr>
        <w:t>L'expression "enterrer les morts" est répétée plusieurs fois tout au long du texte parce que c'est un thème important dans cette histoire.</w:t>
      </w:r>
    </w:p>
    <w:p>
      <w:pPr/>
      <w:r>
        <w:rPr>
          <w:lang w:val="fr_FR" w:bidi="fr_FR"/>
        </w:rPr>
      </w:r>
      <w:r>
        <w:rPr>
          <w:lang w:val="fr_FR" w:bidi="fr_FR"/>
        </w:rPr>
        <w:t>Il est important de voir qu'Abraham vivait d'une manière honorable parmi les Hittites. Tu es un prince honoré parmi nous. Choisis la plus belle tombe parmi les nôtres et enterrez-la là. Personne ici ne refusera de t'aider de cette manière. Abraham s'est levé pour demander correctement en s'inclinant et a dit : "Puisque tu es prêt à m'aider, s'il te plaît sois si gentil de demander à Ephron, fils de Zohar de me laisser acheter sa grotte à Machpelah à la fin de son champ. Je paierai le prix au complet en présence de témoins pour avoir un endroit d'enterrement permanent pour ma famille. Ephron était présent et a entendu la demande d'Abraham. Abraham a demandé à la communauté des anciens d'une manière qui les a fait agir comme un médiateur entre lui et Ephron. Dans le texte, Abraham a eu 3 discussions séparées pendant l'accord sur la terre. C'est un moyen de narration en hébreu.</w:t>
      </w:r>
    </w:p>
    <w:p>
      <w:pPr/>
      <w:r>
        <w:rPr>
          <w:lang w:val="fr_FR" w:bidi="fr_FR"/>
        </w:rPr>
      </w:r>
      <w:r>
        <w:rPr>
          <w:lang w:val="fr_FR" w:bidi="fr_FR"/>
        </w:rPr>
        <w:t>Ephron était là assis parmi les anciens à la porte. Ephron a répondu à Abraham publiquement : "S'il te plaît, écoute-moi, je te donnerai le champ et la grotte. Ici devant mon peuple, je te le donne, Abraham. Va et enterre tes morts.</w:t>
      </w:r>
    </w:p>
    <w:p>
      <w:pPr/>
      <w:r>
        <w:rPr>
          <w:lang w:val="fr_FR" w:bidi="fr_FR"/>
        </w:rPr>
      </w:r>
      <w:r>
        <w:rPr>
          <w:lang w:val="fr_FR" w:bidi="fr_FR"/>
        </w:rPr>
        <w:t>Abraham s'est à nouveau incliné bas devant les Hittites et a dit : "Non, écoute-moi, je l'achèterai de toi. Laissez-moi payer le prix complet pour que je puisse enterrer mon mort là. Ephron a répondu à Abraham : "Mon seigneur, écoute, s'il te plaît, la terre vaut seulement 400 pièces d'argent, mais qu'est-ce que cela est entre nous ? Enterre ta femme là. Cette question est une question rhétorique. Une réponse orale n'est pas attendue. Abraham a accepté le prix d'Ephron et a compté les 400 pièces d'argent pour le paiement en présence des Hittites selon la norme du marché local à ce moment-là.</w:t>
      </w:r>
    </w:p>
    <w:p>
      <w:pPr/>
      <w:r>
        <w:rPr>
          <w:lang w:val="fr_FR" w:bidi="fr_FR"/>
        </w:rPr>
      </w:r>
      <w:r>
        <w:rPr>
          <w:lang w:val="fr_FR" w:bidi="fr_FR"/>
        </w:rPr>
        <w:t>Abraham a acheté la parcelle de terre appartenant à Ephron à Machpelah près de Mamre, maintenant appelée Hebron. Cela comprenait le champ, la grotte qui était dedans et tous les arbres environnants. Le propriétaire a transféré la parcelle à Abraham comme sa possession permanente en présence des anciens hittites à la porte de la ville. Abraham a enterré sa femme, Sarah dans la grotte là. Le champ et la grotte étaient transférés des Hittites à Abraham pour être utilisés comme un endroit d'enterrement permanent. Abraham possédait maintenant la terre officiellement à Canaan</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comporte 5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Sarah</w:t>
      </w:r>
    </w:p>
    <w:p>
      <w:pPr>
        <w:pStyle w:val="ListBullet"/>
        <w:spacing w:line="240" w:lineRule="auto"/>
        <w:ind w:left="720"/>
      </w:pPr>
      <w:r>
        <w:rPr>
          <w:lang w:val="fr_FR" w:bidi="fr_FR"/>
        </w:rPr>
      </w:r>
      <w:r>
        <w:rPr>
          <w:lang w:val="fr_FR" w:bidi="fr_FR"/>
        </w:rPr>
        <w:t>Hittites</w:t>
      </w:r>
    </w:p>
    <w:p>
      <w:pPr>
        <w:pStyle w:val="ListBullet"/>
        <w:spacing w:line="240" w:lineRule="auto"/>
        <w:ind w:left="720"/>
      </w:pPr>
      <w:r>
        <w:rPr>
          <w:lang w:val="fr_FR" w:bidi="fr_FR"/>
        </w:rPr>
      </w:r>
      <w:r>
        <w:rPr>
          <w:lang w:val="fr_FR" w:bidi="fr_FR"/>
        </w:rPr>
        <w:t>Ephron le Hittite</w:t>
      </w:r>
    </w:p>
    <w:p>
      <w:pPr>
        <w:pStyle w:val="ListBullet"/>
        <w:spacing w:line="240" w:lineRule="auto"/>
        <w:ind w:left="720"/>
      </w:pPr>
      <w:r>
        <w:rPr>
          <w:lang w:val="fr_FR" w:bidi="fr_FR"/>
        </w:rPr>
      </w:r>
      <w:r>
        <w:rPr>
          <w:lang w:val="fr_FR" w:bidi="fr_FR"/>
        </w:rPr>
        <w:t>Hébron</w:t>
      </w:r>
    </w:p>
    <w:p>
      <w:pPr>
        <w:pStyle w:val="ListBullet"/>
        <w:spacing w:line="240" w:lineRule="auto"/>
        <w:ind w:left="720"/>
      </w:pPr>
      <w:r>
        <w:rPr>
          <w:lang w:val="fr_FR" w:bidi="fr_FR"/>
        </w:rPr>
      </w:r>
      <w:r>
        <w:rPr>
          <w:lang w:val="fr_FR" w:bidi="fr_FR"/>
        </w:rPr>
        <w:t>Narrateur</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Beaucoup d'années après qu'Abraham et Isaac sont retournés de l'endroit du sacrifice, Abraham a reçu des nouvelles de la famille sur son frère et ses enfants. Cela comprenait la lignée de la future mariée d'Isaac, Rébecca.</w:t>
      </w:r>
    </w:p>
    <w:p>
      <w:pPr/>
      <w:r>
        <w:rPr>
          <w:lang w:val="fr_FR" w:bidi="fr_FR"/>
        </w:rPr>
      </w:r>
      <w:r>
        <w:rPr>
          <w:lang w:val="fr_FR" w:bidi="fr_FR"/>
        </w:rPr>
        <w:t>Arrêtez l'action : « Abraham, que ressens-tu ? » Vous pouvez entendre des choses comme : "Heureux d'entendre mon frère", "Étonné qu'il ait autant de fils", "Je suis reconnaissant d'avoir le fils Isaac, Dieu m'a promis", "Réflexion. Isaac a besoin d'une femme. Je me rappellerai des fils de mon frère, "étonné, il a tellement de fils par une femme esclave. Reprenez l'action.</w:t>
      </w:r>
    </w:p>
    <w:p>
      <w:pPr/>
      <w:r>
        <w:rPr>
          <w:lang w:val="fr_FR" w:bidi="fr_FR"/>
        </w:rPr>
      </w:r>
      <w:r>
        <w:rPr>
          <w:lang w:val="fr_FR" w:bidi="fr_FR"/>
        </w:rPr>
        <w:t>La femme d'Abraham, Sarah a vécu pour avoir cent vingt-sept ans. Elle est morte au lieu qui est maintenant appelé Hebron sur la terre de Canaan Là, Abraham a pleuré et a pleuré pour Sarah.</w:t>
      </w:r>
    </w:p>
    <w:p>
      <w:pPr/>
      <w:r>
        <w:rPr>
          <w:lang w:val="fr_FR" w:bidi="fr_FR"/>
        </w:rPr>
      </w:r>
      <w:r>
        <w:rPr>
          <w:lang w:val="fr_FR" w:bidi="fr_FR"/>
        </w:rPr>
        <w:t>Arrêtez l'action : « Abraham, que ressens-tu ? » Vous pouvez entendre des choses comme : "Bouleversée, affligée, triste - ma femme est morte", "Responsable. Je dois décider où l'enterrer, elle et notre famille, "Déterminée. Je fais confiance à Dieu pour donner cette terre à mes descendants. « Et Rébecca, comment te sens-tu ? Vous pouvez entendre quelque chose comme : "Je suis avec toi Abraham, je vois ta souffrance". Reprenez l'action.</w:t>
      </w:r>
    </w:p>
    <w:p>
      <w:pPr/>
      <w:r>
        <w:rPr>
          <w:lang w:val="fr_FR" w:bidi="fr_FR"/>
        </w:rPr>
      </w:r>
      <w:r>
        <w:rPr>
          <w:lang w:val="fr_FR" w:bidi="fr_FR"/>
        </w:rPr>
        <w:t>Abraham a quitté le corps de Sarah pour parler aux anciens hittites assis à leur porte de la ville. "Ici, je suis un étranger, un étranger sur ta terre. Donne-moi pour un prix / vends-moi une propriété pour un endroit d'enterrement pour ma femme.</w:t>
      </w:r>
    </w:p>
    <w:p>
      <w:pPr/>
      <w:r>
        <w:rPr>
          <w:lang w:val="fr_FR" w:bidi="fr_FR"/>
        </w:rPr>
      </w:r>
      <w:r>
        <w:rPr>
          <w:lang w:val="fr_FR" w:bidi="fr_FR"/>
        </w:rPr>
        <w:t>Arrêtez l'action : « Abraham, que ressens-tu ? » Vous pouvez entendre des réponses comme "Je suis reconnaissante !" Ces types vont profiter de moi, je suis triste, anxieux, je suis humble, je n'ai pas de terre à moi. « Serviteur que ressens-tu ? » Vous pouvez entendre des choses comme : "Je suis sympathique à la situation d'Abraham", "Je suis impatient de faire de l'argent supplémentaire sur l'étranger", "Curieux. Confus, pourquoi ne rentre-t-il pas à la maison ? » Reprenez l'action.</w:t>
      </w:r>
    </w:p>
    <w:p>
      <w:pPr/>
      <w:r>
        <w:rPr>
          <w:lang w:val="fr_FR" w:bidi="fr_FR"/>
        </w:rPr>
      </w:r>
      <w:r>
        <w:rPr>
          <w:lang w:val="fr_FR" w:bidi="fr_FR"/>
        </w:rPr>
        <w:t xml:space="preserve">Les Hittites ont répondu à Abraham : "Tu es un prince honoré parmi nous. Choisis la plus belle tombe parmi les nôtres et enterrez-la là. Personne ici ne refusera de t'aider de cette manière. Abraham s'est levé pour demander correctement en s'inclinant et a dit : "Puisque tu es prêt à m'aider, s'il te plaît sois si gentil de demander à Ephron, fils de Zohar de me laisser acheter sa grotte à Machpelah à la fin de son champ. Je paierai le plein prix en présence de témoins pour avoir un endroit d'enterrement permanent pour ma famille. </w:t>
      </w:r>
    </w:p>
    <w:p>
      <w:pPr/>
      <w:r>
        <w:rPr>
          <w:lang w:val="fr_FR" w:bidi="fr_FR"/>
        </w:rPr>
      </w:r>
      <w:r>
        <w:rPr>
          <w:lang w:val="fr_FR" w:bidi="fr_FR"/>
        </w:rPr>
        <w:t>Arrêtez l'action : « Abraham, que ressens-tu ? » Vous pouvez entendre des choses comme : "Toujours triste, j'achète l'endroit pour enterrer nos premiers morts, Sarah et pour le reste de notre famille", "Inquiet, comment ces négociations iront-elles ?" "Je suis humble. J'ai mis la pression. Je ne possède pas la terre, je dois donc négocier cet accord avec soin, "Déterminé. C'est la terre que Dieu a promis. Il fournira. "Dieu, comment te sens-tu ?" Vous pouvez entendre quelque chose comme cela : "Heureux, Abraham croit la promesse que je lui ai faite que ses descendants posséderont cette terre", "Je suis ici Abraham, je regarde", "Je pourvoirai à Abraham. Reprenez l'action.</w:t>
      </w:r>
    </w:p>
    <w:p>
      <w:pPr/>
      <w:r>
        <w:rPr>
          <w:lang w:val="fr_FR" w:bidi="fr_FR"/>
        </w:rPr>
      </w:r>
      <w:r>
        <w:rPr>
          <w:lang w:val="fr_FR" w:bidi="fr_FR"/>
        </w:rPr>
        <w:t>Ephron était là assis parmi les anciens à la porte. Ephron a répondu à Abraham publiquement : "S'il te plaît, écoute-moi, je te donnerai le champ et la grotte. Ici devant mon peuple, je te le donne, Abraham. Va et enterre ton mort. Abraham s'est à nouveau incliné bas devant les Hittites et a dit : "Non, écoute-moi, je l'achèterai de toi. Laissez-moi payer le prix au complet pour que je puisse enterrer mes morts là. Ephron a répondu à Abraham : "Mon seigneur, écoute, s'il te plaît, la terre vaut seulement 400 pièces d'argent, mais qu'est-ce que cela est entre nous ? Enterre ta femme là. Abraham a accepté le prix d'Ephron et a compté les 400 pièces d'argent pour le paiement en présence des Hittites selon la norme du marché local à ce moment-là.</w:t>
      </w:r>
    </w:p>
    <w:p>
      <w:pPr/>
      <w:r>
        <w:rPr>
          <w:lang w:val="fr_FR" w:bidi="fr_FR"/>
        </w:rPr>
      </w:r>
      <w:r>
        <w:rPr>
          <w:lang w:val="fr_FR" w:bidi="fr_FR"/>
        </w:rPr>
        <w:t>Arrêtez l'action : « Abraham, que ressens-tu ? » Vous pouvez entendre des choses comme : "Soulagée", "Heureuse", "Triste", "Réflexion, c'est notre parcelle d'enterrement familiale. Je serai enterré ici un jour, "Je suis reconnaissant. Le Seigneur a fourni. "Dieu, comment te sens-tu ?" Vous pouvez entendre quelque chose comme cela : "Heureux, Abraham croit la promesse que je lui ai faite que ses descendants posséderont cette terre", "Je suis ici Abraham, je regarde", "Je pourvoirai à Abraham. Vous pouvez entendre quelque chose comme cela : "Je suis heureux !" Je suis riche ! Arrogant. Ha, j'ai trompé l'étranger riche. Reprenez l'action.</w:t>
      </w:r>
    </w:p>
    <w:p>
      <w:pPr/>
      <w:r>
        <w:rPr>
          <w:lang w:val="fr_FR" w:bidi="fr_FR"/>
        </w:rPr>
      </w:r>
      <w:r>
        <w:rPr>
          <w:lang w:val="fr_FR" w:bidi="fr_FR"/>
        </w:rPr>
        <w:t xml:space="preserve">Abraham a acheté la parcelle de terre appartenant à Ephron à Machpelah près de Mamre, maintenant appelée Hebron. Cela comprenait le champ, la grotte qui était dedans et tous les arbres environnants. Le propriétaire a transféré la parcelle à Abraham comme sa possession permanente en présence des anciens hittites à la porte de la ville. Abraham a enterré sa femme, Sarah dans la grotte là. Le champ et la grotte étaient transférés des Hittites à Abraham pour être utilisés comme un endroit d'enterrement permanent. </w:t>
      </w:r>
    </w:p>
    <w:p>
      <w:pPr/>
      <w:r>
        <w:rPr>
          <w:lang w:val="fr_FR" w:bidi="fr_FR"/>
        </w:rPr>
      </w:r>
      <w:r>
        <w:rPr>
          <w:lang w:val="fr_FR" w:bidi="fr_FR"/>
        </w:rPr>
        <w:t>"Abraham, que ressens-tu ?" Vous pouvez entendre des choses comme : "Soulagée, heureuse, complète", "Triste, ma femme est morte", "Réflexion, c'est le dernier endroit de repos de notre famille". "Dieu, comment te sens-tu ?" Vous pouvez entendre quelque chose comme cela : "Heureux", "Satisfait". "Hittites, que ressens-tu ?" Vous pouvez entendre quelque chose comme cela : "Heureux d'avoir gagné de l'argent de l'étranger riche. J'ai résigné qu'Abraham a une place permanente parmi nous. Il n'a pas négocié. Il a tout fait légalement devant des témoins.</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La femme d'Abraham, Sarah a vécu pour avoir cent vingt-sept ans. Elle est morte à Kiriath-arba, ce qui est maintenant appelé </w:t>
      </w:r>
      <w:r>
        <w:rPr>
          <w:b/>
          <w:lang w:val="fr_FR" w:bidi="fr_FR"/>
        </w:rPr>
        <w:t>Hebron</w:t>
      </w:r>
      <w:r>
        <w:rPr>
          <w:lang w:val="fr_FR" w:bidi="fr_FR"/>
        </w:rPr>
        <w:t xml:space="preserve">. Voir </w:t>
      </w:r>
      <w:r>
        <w:rPr>
          <w:b/>
          <w:lang w:val="fr_FR" w:bidi="fr_FR"/>
        </w:rPr>
        <w:t>Hebron</w:t>
      </w:r>
      <w:r>
        <w:rPr>
          <w:lang w:val="fr_FR" w:bidi="fr_FR"/>
        </w:rPr>
        <w:t xml:space="preserve"> dans le glossaire principal. Là, Abraham a </w:t>
      </w:r>
      <w:r>
        <w:rPr>
          <w:b/>
          <w:lang w:val="fr_FR" w:bidi="fr_FR"/>
        </w:rPr>
        <w:t>pleuré</w:t>
      </w:r>
      <w:r>
        <w:rPr>
          <w:lang w:val="fr_FR" w:bidi="fr_FR"/>
        </w:rPr>
        <w:t xml:space="preserve"> et a </w:t>
      </w:r>
      <w:r>
        <w:rPr>
          <w:b/>
          <w:lang w:val="fr_FR" w:bidi="fr_FR"/>
        </w:rPr>
        <w:t>pleuré</w:t>
      </w:r>
      <w:r>
        <w:rPr>
          <w:lang w:val="fr_FR" w:bidi="fr_FR"/>
        </w:rPr>
        <w:t xml:space="preserve"> pour Sarah. Le deuil est une expression de douleur à la perte d'une personne bien-aimée. Le deuil et les pleurs peuvent être exprimés à voix haute. Les pleurs sont une forme intense de pleurer. Abraham a pleuré pour la perte de sa femme Sarah. Abraham aurait été à côté du corps mort de Sarah.</w:t>
      </w:r>
    </w:p>
    <w:p>
      <w:pPr/>
      <w:r>
        <w:rPr>
          <w:lang w:val="fr_FR" w:bidi="fr_FR"/>
        </w:rPr>
      </w:r>
      <w:r>
        <w:rPr>
          <w:lang w:val="fr_FR" w:bidi="fr_FR"/>
        </w:rPr>
        <w:t xml:space="preserve">Abraham a quitté le corps de Sarah pour parler aux anciens </w:t>
      </w:r>
      <w:r>
        <w:rPr>
          <w:b/>
          <w:lang w:val="fr_FR" w:bidi="fr_FR"/>
        </w:rPr>
        <w:t>hittites</w:t>
      </w:r>
      <w:r>
        <w:rPr>
          <w:lang w:val="fr_FR" w:bidi="fr_FR"/>
        </w:rPr>
        <w:t xml:space="preserve"> assis à leur </w:t>
      </w:r>
      <w:r>
        <w:rPr>
          <w:b/>
          <w:lang w:val="fr_FR" w:bidi="fr_FR"/>
        </w:rPr>
        <w:t>porte de la ville</w:t>
      </w:r>
      <w:r>
        <w:rPr>
          <w:lang w:val="fr_FR" w:bidi="fr_FR"/>
        </w:rPr>
        <w:t xml:space="preserve">. Les Hittites vivaient à Canaan avant Abraham. La porte de la ville est où les anciens ou les chefs de communauté étaient assis pour mener des affaires, échanger des nouvelles ainsi que acheter et vendre des articles du marché. Abraham a dit aux anciens : "Ici, je suis un </w:t>
      </w:r>
      <w:r>
        <w:rPr>
          <w:b/>
          <w:lang w:val="fr_FR" w:bidi="fr_FR"/>
        </w:rPr>
        <w:t>étranger, un étranger</w:t>
      </w:r>
      <w:r>
        <w:rPr>
          <w:lang w:val="fr_FR" w:bidi="fr_FR"/>
        </w:rPr>
        <w:t xml:space="preserve"> sur ta terre". </w:t>
      </w:r>
      <w:r>
        <w:rPr>
          <w:b/>
          <w:lang w:val="fr_FR" w:bidi="fr_FR"/>
        </w:rPr>
        <w:t>Étranger</w:t>
      </w:r>
      <w:r>
        <w:rPr>
          <w:lang w:val="fr_FR" w:bidi="fr_FR"/>
        </w:rPr>
        <w:t xml:space="preserve"> est aussi traduit par "étranger", celui qui est un résident temporaire dans un pays différent que celui de la naissance. </w:t>
      </w:r>
      <w:r>
        <w:rPr>
          <w:b/>
          <w:lang w:val="fr_FR" w:bidi="fr_FR"/>
        </w:rPr>
        <w:t>Étranger</w:t>
      </w:r>
      <w:r>
        <w:rPr>
          <w:lang w:val="fr_FR" w:bidi="fr_FR"/>
        </w:rPr>
        <w:t xml:space="preserve"> ou </w:t>
      </w:r>
      <w:r>
        <w:rPr>
          <w:b/>
          <w:lang w:val="fr_FR" w:bidi="fr_FR"/>
        </w:rPr>
        <w:t>voyageur</w:t>
      </w:r>
      <w:r>
        <w:rPr>
          <w:lang w:val="fr_FR" w:bidi="fr_FR"/>
        </w:rPr>
        <w:t xml:space="preserve"> peut être trouvé dans le glossaire principal.</w:t>
      </w:r>
    </w:p>
    <w:p>
      <w:pPr/>
      <w:r>
        <w:rPr>
          <w:lang w:val="fr_FR" w:bidi="fr_FR"/>
        </w:rPr>
      </w:r>
      <w:r>
        <w:rPr>
          <w:lang w:val="fr_FR" w:bidi="fr_FR"/>
        </w:rPr>
        <w:t xml:space="preserve">Ensuite, Abraham a demandé : "Vend-moi une propriété pour un </w:t>
      </w:r>
      <w:r>
        <w:rPr>
          <w:b/>
          <w:lang w:val="fr_FR" w:bidi="fr_FR"/>
        </w:rPr>
        <w:t>endroit d'enterrement</w:t>
      </w:r>
      <w:r>
        <w:rPr>
          <w:lang w:val="fr_FR" w:bidi="fr_FR"/>
        </w:rPr>
        <w:t xml:space="preserve"> pour ma femme". L'endroit d'enterrement qu'Abraham voulait était une grotte ou un rocher qui pouvait être découpé pour placer le corps mort. Une grande pierre serait ensuite roulée devant l'entrée pour garder les voleurs ou les animaux sauvages dehors. Ce n'est pas une tombe creusée dans le sol. Le corps serait placé dans la tombe découpée ou le trou de grotte. Après que le corps se soit décomposé, la famille rassemblerait les os et les stockerait dans un plus petit récipient fait de pierre. </w:t>
      </w:r>
      <w:r>
        <w:rPr>
          <w:b/>
          <w:lang w:val="fr_FR" w:bidi="fr_FR"/>
        </w:rPr>
        <w:t>Seigneur</w:t>
      </w:r>
      <w:r>
        <w:rPr>
          <w:lang w:val="fr_FR" w:bidi="fr_FR"/>
        </w:rPr>
        <w:t xml:space="preserve"> peut être trouvé dans le glossaire principal.</w:t>
      </w:r>
    </w:p>
    <w:p>
      <w:pPr/>
      <w:r>
        <w:rPr>
          <w:lang w:val="fr_FR" w:bidi="fr_FR"/>
        </w:rPr>
      </w:r>
      <w:r>
        <w:rPr>
          <w:lang w:val="fr_FR" w:bidi="fr_FR"/>
        </w:rPr>
        <w:t xml:space="preserve">Les Hittites ont répondu à Abraham : "Tu es un </w:t>
      </w:r>
      <w:r>
        <w:rPr>
          <w:b/>
          <w:lang w:val="fr_FR" w:bidi="fr_FR"/>
        </w:rPr>
        <w:t>prince honoré parmi nous</w:t>
      </w:r>
      <w:r>
        <w:rPr>
          <w:lang w:val="fr_FR" w:bidi="fr_FR"/>
        </w:rPr>
        <w:t xml:space="preserve">. Les Hittites ont reconnu qu'Abraham n'était pas un étranger commun, mais celui qui avait une bénédiction de Dieu. Choisissez la plus belle tombe parmi les nôtres et enterrez-la là. Personne ici ne refusera de t'aider de cette manière. </w:t>
      </w:r>
      <w:r>
        <w:rPr>
          <w:b/>
          <w:lang w:val="fr_FR" w:bidi="fr_FR"/>
        </w:rPr>
        <w:t>Abraham s'est levé</w:t>
      </w:r>
      <w:r>
        <w:rPr>
          <w:lang w:val="fr_FR" w:bidi="fr_FR"/>
        </w:rPr>
        <w:t xml:space="preserve"> Les affaires à la porte de la ville auraient eu lieu dans une position assise. Abraham s'est levé pour s'incliner et en faire une demande officielle, pour demander correctement en s'inclinant et a dit : "Puisque tu es prêt à m'aider, s'il te plaît sois si gentil de demander à </w:t>
      </w:r>
      <w:r>
        <w:rPr>
          <w:b/>
          <w:lang w:val="fr_FR" w:bidi="fr_FR"/>
        </w:rPr>
        <w:t>Ephron</w:t>
      </w:r>
      <w:r>
        <w:rPr>
          <w:lang w:val="fr_FR" w:bidi="fr_FR"/>
        </w:rPr>
        <w:t xml:space="preserve">, fils de Zohar de me laisser </w:t>
      </w:r>
      <w:r>
        <w:rPr>
          <w:b/>
          <w:lang w:val="fr_FR" w:bidi="fr_FR"/>
        </w:rPr>
        <w:t>acheter</w:t>
      </w:r>
      <w:r>
        <w:rPr>
          <w:lang w:val="fr_FR" w:bidi="fr_FR"/>
        </w:rPr>
        <w:t xml:space="preserve"> sa grotte à Machpelah à la fin de son champ. Certaines traductions peuvent utiliser le verbe "donner" au lieu de "acheter", ce qui signifie "donner pour un prix" ou "vendre".</w:t>
      </w:r>
    </w:p>
    <w:p>
      <w:pPr/>
      <w:r>
        <w:rPr>
          <w:lang w:val="fr_FR" w:bidi="fr_FR"/>
        </w:rPr>
      </w:r>
      <w:r>
        <w:rPr>
          <w:lang w:val="fr_FR" w:bidi="fr_FR"/>
        </w:rPr>
        <w:t>Ephron a donné à Abraham la propriété de la terre. Abraham a offert de payer le plein prix.</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Arrêtez cet audio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Arrêtez cet audio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24:1–14</w:t>
      </w:r>
      <w:r>
        <w:rPr>
          <w:lang w:val="fr_FR" w:bidi="fr_FR"/>
        </w:rPr>
      </w:r>
    </w:p>
    <w:p>
      <w:pPr>
        <w:pStyle w:val="Heading3"/>
      </w:pPr>
      <w:r>
        <w:rPr>
          <w:lang w:val="fr_FR" w:bidi="fr_FR"/>
        </w:rPr>
        <w:t>Écouter et Cœur</w:t>
      </w:r>
    </w:p>
    <w:p>
      <w:pPr/>
      <w:r>
        <w:rPr>
          <w:lang w:val="fr_FR" w:bidi="fr_FR"/>
        </w:rPr>
      </w:r>
      <w:r>
        <w:rPr>
          <w:lang w:val="fr_FR" w:bidi="fr_FR"/>
        </w:rPr>
        <w:t>Ecoutez Genèse 24:1–14 et gardez-le dans votre cœur. Écoutez ce texte trois fois. Si c'est possible, écoutez-le dans trois traductions différentes. Ensuite, discutez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cette histoire nous dit à propos de Dieu ?</w:t>
      </w:r>
    </w:p>
    <w:p>
      <w:pPr>
        <w:pStyle w:val="ListBullet"/>
        <w:spacing w:line="240" w:lineRule="auto"/>
        <w:ind w:left="720"/>
      </w:pPr>
      <w:r>
        <w:rPr>
          <w:lang w:val="fr_FR" w:bidi="fr_FR"/>
        </w:rPr>
      </w:r>
      <w:r>
        <w:rPr>
          <w:lang w:val="fr_FR" w:bidi="fr_FR"/>
        </w:rPr>
        <w:t>Qu'est-ce que cette histoire nous dit à propos des gens ?</w:t>
      </w:r>
    </w:p>
    <w:p>
      <w:pPr>
        <w:pStyle w:val="ListBullet"/>
        <w:spacing w:line="240" w:lineRule="auto"/>
        <w:ind w:left="720"/>
      </w:pPr>
      <w:r>
        <w:rPr>
          <w:lang w:val="fr_FR" w:bidi="fr_FR"/>
        </w:rPr>
      </w:r>
      <w:r>
        <w:rPr>
          <w:lang w:val="fr_FR" w:bidi="fr_FR"/>
        </w:rPr>
        <w:t>Comment pouvez-vous mettre cette histoire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le dernier passage, la femme d'Abraham qui est Sarah mourut. Abraham n'a pas pris le corps de Sarah pour retourner l'enterrer dans leur patrie. Abraham acheta de la terre là à Canaan pour enterrer son corps dans une grotte. Genèse 24 est un récit historique. L'histoire commence par Abraham, mais se termine par Isaac comme personnage principal.</w:t>
      </w:r>
    </w:p>
    <w:p>
      <w:pPr/>
      <w:r>
        <w:rPr>
          <w:lang w:val="fr_FR" w:bidi="fr_FR"/>
        </w:rPr>
      </w:r>
      <w:r>
        <w:rPr>
          <w:lang w:val="fr_FR" w:bidi="fr_FR"/>
        </w:rPr>
        <w:t xml:space="preserve">Abraham était un très vieil homme. Le Seigneur </w:t>
      </w:r>
      <w:r>
        <w:rPr>
          <w:b/>
          <w:lang w:val="fr_FR" w:bidi="fr_FR"/>
        </w:rPr>
        <w:t>bénit</w:t>
      </w:r>
      <w:r>
        <w:rPr>
          <w:lang w:val="fr_FR" w:bidi="fr_FR"/>
        </w:rPr>
        <w:t xml:space="preserve"> Abraham en tout. La bénédiction est un thème important tout au long de ce chapitre. Bénir signifie « aider, faire du bien, favoriser Ici, avec Abraham, cela signifie à la fois bien-être physique et prospérité financière.</w:t>
      </w:r>
    </w:p>
    <w:p>
      <w:pPr/>
      <w:r>
        <w:rPr>
          <w:lang w:val="fr_FR" w:bidi="fr_FR"/>
        </w:rPr>
      </w:r>
      <w:r>
        <w:rPr>
          <w:lang w:val="fr_FR" w:bidi="fr_FR"/>
        </w:rPr>
        <w:t>Passez un certain temps à discuter de la question suivante : Dieu bénit Abraham. À quoi ressemble cette bénédiction dans votre culture ? En quoi la bénédiction de Dieu est-elle différente de la bénédiction traditionnelle ou mondaine ?</w:t>
      </w:r>
    </w:p>
    <w:p>
      <w:pPr/>
      <w:r>
        <w:rPr>
          <w:lang w:val="fr_FR" w:bidi="fr_FR"/>
        </w:rPr>
      </w:r>
      <w:r>
        <w:rPr>
          <w:lang w:val="fr_FR" w:bidi="fr_FR"/>
        </w:rPr>
        <w:t>Abraham décida qu'il était temps pour son fils Isaac de se marier. Les femmes locales vivant à Canaan n'étaient pas adaptées à son mariage. Les gens de la localité adoraient des idoles. Abraham voulait que ses descendants adorent seulement Dieu</w:t>
      </w:r>
    </w:p>
    <w:p>
      <w:pPr/>
      <w:r>
        <w:rPr>
          <w:lang w:val="fr_FR" w:bidi="fr_FR"/>
        </w:rPr>
      </w:r>
      <w:r>
        <w:rPr>
          <w:lang w:val="fr_FR" w:bidi="fr_FR"/>
        </w:rPr>
        <w:t>Abraham demanda à son plus ancien serviteur et celui qui fit le plus confiance dans sa maison de retourner dans sa patrie pour chercher une femme pour Isaac parmi les membres de sa famille. Certains commentateurs disent que le serviteur était Eliezer mentionné plus tôt dans le livre de Genèse. Abram demanda à Dieu quel bien était une récompense quand il n'avait pas d'héritiers Son serviteur Eliezer serait son héritier. L'Écriture ne dit pas qu'Éliezer est le même homme que le serviteur dans cette histoire Abraham demanda au serviteur de jurer par un serment avec Dieu comme témoin. Abraham appela Dieu le Dieu du ciel et de la terre. Il doit être clair dans toute traduction qu'il n'amènerait pas le lecteur ou l'auditeur à penser qu'Abraham parle de 2 dieux différents. Ce serment était un geste solennel et symbolique. Abraham demanda à son serviteur de placer sa main sous la cuisse d'Abraham. C'était d'une manière polie et figurative qui se référait à la région génitale d'Abraham. Ce geste représentait les futures générations de la famille d'Abraham. Ce serment mit un fardeau au serviteur. Si le serviteur de confiance brisait le serment, alors Dieu punirait le serviteur. Le serviteur était préoccupé que la femme pourrait refuser de revenir avec lui. Si la femme que le serviteur trouva n'était pas prête à revenir avec le serviteur, alors le serviteur était libéré du serment. Le serviteur demanda même si Isaac pouvait aller avec lui. Abraham refusa de permettre à Isaac de partir. Abraham insista sur le fait que le « SEIGNEUR Dieu, l'Eternel le Dieu du ciel promit cette terre aux descendants d'Abraham Abraham parle toujours à un et un seul à Dieu. Abraham promit au serviteur que Dieu enverrait son ange devant lui pour trouver la femme appropriée. L'ange de Dieu est une représentation ou une manifestation de Dieu, mais pas Dieu lui-même. Dieu était si saint que personne ne pouvait voir Dieu lui-même et vivre. Le serviteur ne serait pas capable de voir Dieu et vivre.</w:t>
      </w:r>
    </w:p>
    <w:p>
      <w:pPr/>
      <w:r>
        <w:rPr>
          <w:lang w:val="fr_FR" w:bidi="fr_FR"/>
        </w:rPr>
      </w:r>
      <w:r>
        <w:rPr>
          <w:lang w:val="fr_FR" w:bidi="fr_FR"/>
        </w:rPr>
        <w:t>Après que le serviteur eut fait le serment, il chargea 10 chameaux avec beaucoup de dons. Un chameau est une très grande bête de valeur qui peut transporter beaucoup de poids sur de longues distances. Il ne nécessite pas beaucoup d'eau pendant un voyage. Les chameaux et les cadeaux faisaient partie du prix de la mariée pour organiser le mariage avec la famille de la mariée. Le serviteur n'achetait pas la femme comme un esclave. Pour qu'un mariage soit arrangé, la famille du marié doit fournir un prix de mariée pendant que la famille de la mariée fournit une dot.</w:t>
      </w:r>
    </w:p>
    <w:p>
      <w:pPr/>
      <w:r>
        <w:rPr>
          <w:lang w:val="fr_FR" w:bidi="fr_FR"/>
        </w:rPr>
      </w:r>
      <w:r>
        <w:rPr>
          <w:lang w:val="fr_FR" w:bidi="fr_FR"/>
        </w:rPr>
        <w:t>Arrêtez-vous et discutez : Montrez une image d'un chameau. Montrez une image d'une caravane de chameau. Comment les gens dans votre culture organisent-ils les mariages ? Un prix de mariée est-il impliqué et si oui, comment est-il arrangé ?</w:t>
      </w:r>
    </w:p>
    <w:p>
      <w:pPr/>
      <w:r>
        <w:rPr>
          <w:lang w:val="fr_FR" w:bidi="fr_FR"/>
        </w:rPr>
      </w:r>
      <w:r>
        <w:rPr>
          <w:lang w:val="fr_FR" w:bidi="fr_FR"/>
        </w:rPr>
        <w:t>Le voyage aurait pris au moins un mois pour le voyage de 800 kilomètres vers la patrie d'Abraham. Le serviteur arriva en dehors de la ville où le frère d'Abraham Nahor vivait. La ville était probablement Haran qui est le nord de l'Irak aujourd'hui. Cette région était connue comme la terre de deux rivières. Le serviteur s'arrêta à côté de la source d'eau, il fit agenouiller les chameaux pour se reposer et recevoir de l'eau. La source d'eau était à la fois une source et un puits. Quand l'eau était abondante et près de la surface, elle était considérée comme une source. Pendant les mois les plus secs, l'eau était tirée d'en dessous de la surface d'un puits. Cette source d'eau était à l'extérieur de la ville pour que les troupeaux d'animaux puissent avoir un accès facile. C'était dans la soirée. C'est aussi le moment où les jeunes femmes venaient de la ville pour obtenir de l'eau. L'eau est une chose rare et importante dans le Moyen-Orient sec. Il aurait été normal que le puits soit un lieu de réunion pour les voyageurs et les gens du coin.</w:t>
      </w:r>
    </w:p>
    <w:p>
      <w:pPr/>
      <w:r>
        <w:rPr>
          <w:lang w:val="fr_FR" w:bidi="fr_FR"/>
        </w:rPr>
      </w:r>
      <w:r>
        <w:rPr>
          <w:lang w:val="fr_FR" w:bidi="fr_FR"/>
        </w:rPr>
        <w:t>Arrêtez-vous et discutez : Les gens dans votre culture font-ils des serments solennels ? Sur quoi font-ils ces serments ? Décrivez ces coutumes. Qui participe ? Comment les serments sont-ils résolus ? Quelle est une façon polie de se référer aux organes génitaux d'un homme dans votre culture qui pourraient être lues à l'église ou entendues par les hommes et les femmes ? Les puits sont-ils des lieux de réunion naturels dans votre culture ? Serait-il étrange que les gens se rassemblent à un tel endroit ? Quelles sont les sources d'eau importantes dans votre région ?</w:t>
      </w:r>
    </w:p>
    <w:p>
      <w:pPr/>
      <w:r>
        <w:rPr>
          <w:lang w:val="fr_FR" w:bidi="fr_FR"/>
        </w:rPr>
      </w:r>
      <w:r>
        <w:rPr>
          <w:lang w:val="fr_FR" w:bidi="fr_FR"/>
        </w:rPr>
        <w:t>Voir une carte qui comprend Haran ainsi que le Tigre et les rivières Euphrate. Cela est connu comme nord de l'Irak aujourd'hui.</w:t>
      </w:r>
    </w:p>
    <w:p>
      <w:pPr/>
      <w:r>
        <w:rPr>
          <w:lang w:val="fr_FR" w:bidi="fr_FR"/>
        </w:rPr>
      </w:r>
      <w:r>
        <w:rPr>
          <w:lang w:val="fr_FR" w:bidi="fr_FR"/>
        </w:rPr>
        <w:t>Le serviteur pria l'Eternel Dieu l'Eternel le Dieu de mon maître pour réussir à trouver la future mariée ce même jour. Le serviteur priait une prière informelle et personnelle à Dieu Le serviteur pria l'Eternel de lui accorder sa bonté Ce mot être bienveillant se réfère à la fidélité et à l'amour qui se trouve dans la relation d'alliance entre Dieu et Abraham Le serviteur demanda à Dieu deux signes spécifiques pour déterminer la future femme d'Isaac. La fille respecterait la coutume de l'hospitalité et offrirait un verre d'eau à l'étranger. Elle irait ensuite à une étape supérieure et se porterait aussi volontaire pour donner de l'eau aux 10 chameaux Le serviteur arriva en fin d'après-midi. C'est quand les jeunes femmes iraient au puits. Dans cette culture, les jeunes femmes non mariées étaient responsables de puiser de l'eau pour leur maison et pour les troupeaux d'animaux. Les jeunes femmes portaient des pots, un récipient comme une cruche fait d'argile pour tenir l'eau. Elles ne tenaient pas plus de 11 litres d'eau.</w:t>
      </w:r>
    </w:p>
    <w:p>
      <w:pPr/>
      <w:r>
        <w:rPr>
          <w:lang w:val="fr_FR" w:bidi="fr_FR"/>
        </w:rPr>
      </w:r>
      <w:r>
        <w:rPr>
          <w:lang w:val="fr_FR" w:bidi="fr_FR"/>
        </w:rPr>
        <w:t>Arrêtez-vous et discutez à quoi ressemble la prière sincère dans votre culture.</w:t>
      </w:r>
    </w:p>
    <w:p>
      <w:pPr/>
      <w:r>
        <w:rPr>
          <w:lang w:val="fr_FR" w:bidi="fr_FR"/>
        </w:rPr>
      </w:r>
      <w:r>
        <w:rPr>
          <w:lang w:val="fr_FR" w:bidi="fr_FR"/>
        </w:rPr>
        <w:t>Le serviteur était accompagné d'autres serviteurs. Cela est mentionné plus tard dans l'histoire. S'il avait voyagé seul, il aurait été très difficile de gérer les 10 chameaux. Il aurait été une cible facile pour les voleurs.</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Il y a trois parties dans ce passage.</w:t>
      </w:r>
    </w:p>
    <w:p>
      <w:pPr/>
      <w:r>
        <w:rPr>
          <w:lang w:val="fr_FR" w:bidi="fr_FR"/>
        </w:rPr>
      </w:r>
      <w:r>
        <w:rPr>
          <w:b/>
          <w:lang w:val="fr_FR" w:bidi="fr_FR"/>
        </w:rPr>
        <w:t>Première scène :</w:t>
      </w:r>
      <w:r>
        <w:rPr>
          <w:lang w:val="fr_FR" w:bidi="fr_FR"/>
        </w:rPr>
        <w:t xml:space="preserve"> Abraham est un très vieil homme. Il décida qu'il était temps pour son fils Isaac de se marier. Les femmes païennes cananéennes du pays n'étaient pas appropriées. Abraham demanda à son serviteur le plus digne de confiance de retourner dans sa patrie pour trouver une femme pour Isaac Abraham demanda au serviteur de jurer par un serment avec Dieu comme témoin. Le serviteur accepta et jura par le serment.</w:t>
      </w:r>
    </w:p>
    <w:p>
      <w:pPr/>
      <w:r>
        <w:rPr>
          <w:lang w:val="fr_FR" w:bidi="fr_FR"/>
        </w:rPr>
      </w:r>
      <w:r>
        <w:rPr>
          <w:b/>
          <w:lang w:val="fr_FR" w:bidi="fr_FR"/>
        </w:rPr>
        <w:t>Deuxième scène :</w:t>
      </w:r>
      <w:r>
        <w:rPr>
          <w:lang w:val="fr_FR" w:bidi="fr_FR"/>
        </w:rPr>
        <w:t xml:space="preserve"> Le serviteur se prépare pour le voyage. Au nom d'Abraham, le serviteur prépare 10 chameaux chacun chargé de cadeaux pour la future famille de la mariée. Le serviteur voyagea pendant un mois et 800 kilomètres pour se rendre à la patrie d'Abraham.</w:t>
      </w:r>
    </w:p>
    <w:p>
      <w:pPr/>
      <w:r>
        <w:rPr>
          <w:lang w:val="fr_FR" w:bidi="fr_FR"/>
        </w:rPr>
      </w:r>
      <w:r>
        <w:rPr>
          <w:b/>
          <w:lang w:val="fr_FR" w:bidi="fr_FR"/>
        </w:rPr>
        <w:t xml:space="preserve"> Troisième scène :</w:t>
      </w:r>
      <w:r>
        <w:rPr>
          <w:lang w:val="fr_FR" w:bidi="fr_FR"/>
        </w:rPr>
        <w:t xml:space="preserve"> Le serviteur arriva juste à l'extérieur de la ville où le frère d'Abraham Nahor vivait. Le serviteur s'arrêta au puits de la communauté pour se reposer et abreuver les chameaux. Au puits, le serviteur pria pour obtenir 2 signes spécifiques de Dieu pour savoir quelle femme Dieu avait choisie pour Isaac.</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Le serviteur</w:t>
      </w:r>
    </w:p>
    <w:p>
      <w:pPr>
        <w:pStyle w:val="ListBullet"/>
        <w:spacing w:line="240" w:lineRule="auto"/>
        <w:ind w:left="720"/>
      </w:pPr>
      <w:r>
        <w:rPr>
          <w:lang w:val="fr_FR" w:bidi="fr_FR"/>
        </w:rPr>
      </w:r>
      <w:r>
        <w:rPr>
          <w:lang w:val="fr_FR" w:bidi="fr_FR"/>
        </w:rPr>
        <w:t>Isaac</w:t>
      </w:r>
    </w:p>
    <w:p>
      <w:pPr/>
      <w:r>
        <w:rPr>
          <w:lang w:val="fr_FR" w:bidi="fr_FR"/>
        </w:rPr>
      </w:r>
      <w:r>
        <w:rPr>
          <w:lang w:val="fr_FR" w:bidi="fr_FR"/>
        </w:rPr>
        <w:t>Dans cette session, faites sortir le scénario de groupe ou utilisez une sorte de manipulateurs (objets que vous pouvez déplacer autour comme des rochers, des bâtons, des jouets d'enfants) pour visualiser l'histoire et l'action dans le passage.</w:t>
      </w:r>
    </w:p>
    <w:p>
      <w:pPr/>
      <w:r>
        <w:rPr>
          <w:lang w:val="fr_FR" w:bidi="fr_FR"/>
        </w:rPr>
      </w:r>
      <w:r>
        <w:rPr>
          <w:lang w:val="fr_FR" w:bidi="fr_FR"/>
        </w:rPr>
        <w:t>Parcourez l'histoire chronologiquement et parlez des choses qui seraient importantes à décrire ou à jouer dans chaque scène pour comprendre pleinement ce qui se passe dans l'histoire.</w:t>
      </w:r>
    </w:p>
    <w:p>
      <w:pPr/>
      <w:r>
        <w:rPr>
          <w:lang w:val="fr_FR" w:bidi="fr_FR"/>
        </w:rPr>
      </w:r>
      <w:r>
        <w:rPr>
          <w:lang w:val="fr_FR" w:bidi="fr_FR"/>
        </w:rPr>
        <w:t>Il est important de se rappeler que ce récit commence quand Abraham est un très vieil homme. Dieu l'a béni de toutes les manières. La scène peut être plus claire si vous partagez des informations d'arrière-plan au début qui apparaissent plus tard dans l'histoire. Abraham est déterminé que ses ancêtres restent dans la terre de Canaan que Dieu a promis à Abraham. Abraham décida qu'il était temps pour son fils Isaac de se marier. Les femmes de la localité étaient adoratrices d'idoles païennes et ne conviennent pas à Isaac. Abraham approcha son serviteur le plus digne de confiance pour aller dans la patrie d'Abraham à la recherche d'une femme appropriée pour Isaac Il est important de se rappeler que l'Écriture ne donne pas le nom de ce serviteur.</w:t>
      </w:r>
    </w:p>
    <w:p>
      <w:pPr/>
      <w:r>
        <w:rPr>
          <w:lang w:val="fr_FR" w:bidi="fr_FR"/>
        </w:rPr>
      </w:r>
      <w:r>
        <w:rPr>
          <w:lang w:val="fr_FR" w:bidi="fr_FR"/>
        </w:rPr>
        <w:t>Cette demande au serviteur était une demande solennelle dans la mesure où Abraham avait fait jurer au serviteur un serment dont Dieu avait été témoin de ramener une femme de sa patrie. La cérémonie de serment impliquait le serviteur plaçant sa main sur la région génitale d'Abraham. Ce geste représentait les futurs descendants d'Abraham. Comme le texte biblique, l'équipe doit choisir un terme poli ou une façon indirecte de dire la région génitale d'Abraham pour le serment. Si le serviteur brisait le serment, alors Dieu le punirait. Si la femme que le serviteur trouva n'était pas prête à revenir avec le serviteur, alors le serviteur était libéré du serment. Le serviteur demanda même si Isaac pouvait aller avec lui. Abraham refusa de permettre à Isaac de partir. Abraham dit « Oh, le Seigneur Dieu m'a fait sortir de mon pays pour me conduire dans ce pays-ci et me jura qu'il donnerait ce pays-ci à mes descendants. L'ange de l'Eternel ira devant toi et tu trouveras une femme pour mon fils là Abraham voulait qu'Isaac reste sur la terre que Dieu avait promis.</w:t>
      </w:r>
    </w:p>
    <w:p>
      <w:pPr/>
      <w:r>
        <w:rPr>
          <w:lang w:val="fr_FR" w:bidi="fr_FR"/>
        </w:rPr>
      </w:r>
      <w:r>
        <w:rPr>
          <w:lang w:val="fr_FR" w:bidi="fr_FR"/>
        </w:rPr>
        <w:t>Il est important de se rappeler que le serviteur préparait les chameaux et d'autres cadeaux qui composaient le prix de la mariée. C'était un long voyage vers la patrie d'Abraham qui nécessitait une préparation.</w:t>
      </w:r>
    </w:p>
    <w:p>
      <w:pPr/>
      <w:r>
        <w:rPr>
          <w:lang w:val="fr_FR" w:bidi="fr_FR"/>
        </w:rPr>
      </w:r>
      <w:r>
        <w:rPr>
          <w:lang w:val="fr_FR" w:bidi="fr_FR"/>
        </w:rPr>
        <w:t>Le serviteur, les conducteurs de chameau et la caravane voyagèrent vers la ville où Nahor, le frère d'Abraham vivait. Il s'arrêta avant d'entrer dans la ville, mais s'arrêta à la source d'eau juste à l'extérieur de la ville. Il fit agenouiller les chameaux pour se reposer à côté de la source d'eau. Le serviteur commença à prier pour que Dieu fasse le choix pour la femme d'Isaac ce même jour. Il est important que le serviteur n'ait pas choisi la femme. Le serviteur pria pour que Dieu montre au serviteur qui Dieu avait choisi pour Isaac. Le serviteur demanda 2 signes. Le premier était que la jeune femme, une vierge offrirait au serviteur de boire comme c'est la coutume au sein de leur peuple. Le serviteur demanderait un verre d'eau. Elle répondrait : « Oui » et offrirait d'abreuver les chameaux aussi. Il est important de se rappeler que c'est la conversation de prière que le serviteur avait avec Dieu. La réponse à cette prière spécifique refléterait l'amour fidèle de Dieu pour Abraham</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Il y a trois parties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Le serviteur</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Dieu a béni Abraham de toutes les façons et maintenant, Abraham était un très vieil homme. Abraham décida qu'il était temps pour son fils Isaac de se marier. Abraham a parlé à son serviteur en lequel il a le plus confiance de sa maison. Abraham a expliqué la situation au serviteur. Abraham a dit à son serviteur : « Je veux que tu jures par un serment que tu trouveras une femme pour Isaac parmi les parents dans ma patrie. Accomplis le serment sacré devant Dieu de mettre ta main sous ma cuisse. Ne choisis pas une femme parmi ces adorateurs d'idoles païennes ».</w:t>
      </w:r>
    </w:p>
    <w:p>
      <w:pPr/>
      <w:r>
        <w:rPr>
          <w:lang w:val="fr_FR" w:bidi="fr_FR"/>
        </w:rPr>
      </w:r>
      <w:r>
        <w:rPr>
          <w:lang w:val="fr_FR" w:bidi="fr_FR"/>
        </w:rPr>
        <w:t>Arrêtez l'action : « Abraham, que ressens-tu ? » Vous pouvez entendre des choses : « Je suis heureux parce que Dieu m'a béni de toutes les manières ! « Reconnaissant d'avoir le fils Isaac, Dieu m'a promis ». « Réflexion. Isaac a besoin d'une femme « Inquiet, j'espère que mon serviteur de confiance exécutera cette demande correctement ». « À la paix. Dieu tiendra sa promesse à moi et à mes descendants ». « Le serviteur, que ressens-tu ? » Vous pouvez entendre des choses comme : « Heureux, oui, il est temps pour Isaac de se marier et de fonder une famille ». « Stressé, Wow, c'est beaucoup de responsabilité. « Seigneur aide-moi, conduis-moi vers la bonne fille ». " Difficile" Mon maître m'a demandé de le toucher là ? » Reprenez l'action.</w:t>
      </w:r>
    </w:p>
    <w:p>
      <w:pPr/>
      <w:r>
        <w:rPr>
          <w:lang w:val="fr_FR" w:bidi="fr_FR"/>
        </w:rPr>
      </w:r>
      <w:r>
        <w:rPr>
          <w:lang w:val="fr_FR" w:bidi="fr_FR"/>
        </w:rPr>
        <w:t>Le serviteur a dit à Abraham : « Que faire si la femme ne veut pas aller avec moi ? Dois-je ensuite prendre Isaac là-bas ? Abraham a répondu : « Non, ne prend pas mon fils pour aller dans ma patrie. Dieu et le ciel m'ont parlé et a dit qu'il a promis cette terre à mes descendants. Il enverra son ange devant toi et t'aidera à trouver la bonne femme. Si la femme n'est pas prête à revenir avec vous, vous êtes libéré du serment. Ne prends pas mon fils là ». Le serviteur a ensuite pris les dix chameaux et d'autres cadeaux qui devaient être utilisés pour le prix de la mariée.</w:t>
      </w:r>
    </w:p>
    <w:p>
      <w:pPr/>
      <w:r>
        <w:rPr>
          <w:lang w:val="fr_FR" w:bidi="fr_FR"/>
        </w:rPr>
      </w:r>
      <w:r>
        <w:rPr>
          <w:lang w:val="fr_FR" w:bidi="fr_FR"/>
        </w:rPr>
        <w:t>Arrêtez l'action : « Abraham, que ressens-tu ? » Vous pouvez entendre des choses comme : « Je suis heureux que mon serviteur ait posé cette question. Il sait maintenant à quoi je m'attends. « Reconnaissant d'avoir un serviteur digne de confiance ». « Reconnaissant, je peux fournir un aussi grand prix de mariée pour la future femme d'Isaac ». « À la paix. Dieu tiendra sa promesse à moi et à mes descendants ». « Serviteur que ressens-tu ? » Vous pouvez entendre des choses comme : « Stressé, c'est une tâche importante. Aide-moi, Seigneur ! » « Heureux, oui, pour l'occasion de servir mon maître Abraham comme cela ». « Confiant. L'ange de Dieu va devant moi. Je n'ai rien à craindre ». Reprenez l'action.</w:t>
      </w:r>
    </w:p>
    <w:p>
      <w:pPr/>
      <w:r>
        <w:rPr>
          <w:lang w:val="fr_FR" w:bidi="fr_FR"/>
        </w:rPr>
      </w:r>
      <w:r>
        <w:rPr>
          <w:lang w:val="fr_FR" w:bidi="fr_FR"/>
        </w:rPr>
        <w:t>Le serviteur a voyagé sur un long trajet. Il est arrivé juste à l'extérieur de la ville où le frère d'Abraham Nahor vivait. Il a arrêté ses chameaux au puits pour qu'ils puissent se reposer et boire de l'eau.</w:t>
      </w:r>
    </w:p>
    <w:p>
      <w:pPr/>
      <w:r>
        <w:rPr>
          <w:lang w:val="fr_FR" w:bidi="fr_FR"/>
        </w:rPr>
      </w:r>
      <w:r>
        <w:rPr>
          <w:lang w:val="fr_FR" w:bidi="fr_FR"/>
        </w:rPr>
        <w:t>Ici, le serviteur a prié Dieu et a demandé à Dieu 2 choses spécifiques. Tout d'abord, le serviteur a demandé à Dieu : « Oh Dieu, la femme que tu as choisie pour Isaac m'offrirait de l'eau. Ensuite, la femme offrirait de donner de l'eau à mes 10 chameaux. Si cela se produit, je saurai que tu continues ton amour pour Abraham.</w:t>
      </w:r>
    </w:p>
    <w:p>
      <w:pPr/>
      <w:r>
        <w:rPr>
          <w:lang w:val="fr_FR" w:bidi="fr_FR"/>
        </w:rPr>
      </w:r>
      <w:r>
        <w:rPr>
          <w:lang w:val="fr_FR" w:bidi="fr_FR"/>
        </w:rPr>
        <w:t xml:space="preserve">Arrêtez l'action : « Le Serviteur, que ressens-tu ? » Cette personne répondra peut-être quelque chose comme « je me sens frustré. C'était un long voyage difficile sur un chameau ». « Heureux, il est bon d'être ici pour voir ce que Dieu fera ». « Stressé, Wow, c'est beaucoup de responsabilité.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Abraham était très vieux. </w:t>
      </w:r>
      <w:r>
        <w:rPr>
          <w:b/>
          <w:lang w:val="fr_FR" w:bidi="fr_FR"/>
        </w:rPr>
        <w:t>Dieu a béni Abraham de toutes les manières</w:t>
      </w:r>
      <w:r>
        <w:rPr>
          <w:lang w:val="fr_FR" w:bidi="fr_FR"/>
        </w:rPr>
        <w:t xml:space="preserve">. </w:t>
      </w:r>
      <w:r>
        <w:rPr>
          <w:b/>
          <w:lang w:val="fr_FR" w:bidi="fr_FR"/>
        </w:rPr>
        <w:t>Bénir</w:t>
      </w:r>
      <w:r>
        <w:rPr>
          <w:lang w:val="fr_FR" w:bidi="fr_FR"/>
        </w:rPr>
        <w:t xml:space="preserve"> peut être trouvé dans le glossaire principal. Abraham a demandé à son </w:t>
      </w:r>
      <w:r>
        <w:rPr>
          <w:b/>
          <w:lang w:val="fr_FR" w:bidi="fr_FR"/>
        </w:rPr>
        <w:t>serviteur le plus digne de confiance de retourner</w:t>
      </w:r>
      <w:r>
        <w:rPr>
          <w:lang w:val="fr_FR" w:bidi="fr_FR"/>
        </w:rPr>
        <w:t xml:space="preserve"> dans la patrie d'Abraham pour trouver une femme pour le fils d'Abraham, Isaac. Le serviteur n'était pas nommé. Il devait organiser un mariage pour Isaac avec une femme de la famille d'Abraham. Abraham a demandé au serviteur de prendre un </w:t>
      </w:r>
      <w:r>
        <w:rPr>
          <w:b/>
          <w:lang w:val="fr_FR" w:bidi="fr_FR"/>
        </w:rPr>
        <w:t>serment solennel devant Dieu</w:t>
      </w:r>
      <w:r>
        <w:rPr>
          <w:lang w:val="fr_FR" w:bidi="fr_FR"/>
        </w:rPr>
        <w:t xml:space="preserve"> en mettant sa main sous la cuisse d'Abraham. Ce geste symbolique, touchant la région génitale d'Abraham était une ancienne coutume qui signifiait qu'Abraham faisait confiance à ses descendants au serviteur important. Si le serviteur de confiance brisait le serment, alors Dieu punirait le serviteur. </w:t>
      </w:r>
    </w:p>
    <w:p>
      <w:pPr/>
      <w:r>
        <w:rPr>
          <w:lang w:val="fr_FR" w:bidi="fr_FR"/>
        </w:rPr>
      </w:r>
      <w:r>
        <w:rPr>
          <w:lang w:val="fr_FR" w:bidi="fr_FR"/>
        </w:rPr>
        <w:t xml:space="preserve">Le serviteur a dit à Abraham : « Que faire si la femme ne veut pas aller avec moi ? Dois-je ensuite prendre Isaac là-bas ? Abraham a répondu : « Non, ne prend pas mon fils pour aller dans ma patrie. Dieu du ciel et de la terre m'a parlé et a dit qu'il a promis cette terre à mes descendants. Il enverra son ange de </w:t>
      </w:r>
      <w:r>
        <w:rPr>
          <w:b/>
          <w:lang w:val="fr_FR" w:bidi="fr_FR"/>
        </w:rPr>
        <w:t>l'Eternel</w:t>
      </w:r>
      <w:r>
        <w:rPr>
          <w:lang w:val="fr_FR" w:bidi="fr_FR"/>
        </w:rPr>
        <w:t xml:space="preserve"> devant toi et t'aidera à trouver la bonne femme ». Veuillez voir le glossaire principal Cette utilisation de l'ange n'est pas un ange messager qui sert Dieu. C'est une apparition de Dieu. Ce n'est pas Dieu en personne parce que personne ne peut voir Dieu et vivre. Si la femme ne veut pas venir avec toi, alors tu es libéré du serment. Ne prends pas mon fils aller pour là-bas ». Le serviteur a ensuite juré par le serment.</w:t>
      </w:r>
    </w:p>
    <w:p>
      <w:pPr/>
      <w:r>
        <w:rPr>
          <w:lang w:val="fr_FR" w:bidi="fr_FR"/>
        </w:rPr>
      </w:r>
      <w:r>
        <w:rPr>
          <w:lang w:val="fr_FR" w:bidi="fr_FR"/>
        </w:rPr>
        <w:t xml:space="preserve">Le serviteur a pris 10 des </w:t>
      </w:r>
      <w:r>
        <w:rPr>
          <w:b/>
          <w:lang w:val="fr_FR" w:bidi="fr_FR"/>
        </w:rPr>
        <w:t>chameaux</w:t>
      </w:r>
      <w:r>
        <w:rPr>
          <w:lang w:val="fr_FR" w:bidi="fr_FR"/>
        </w:rPr>
        <w:t xml:space="preserve"> d'Abraham et les a chargés de </w:t>
      </w:r>
      <w:r>
        <w:rPr>
          <w:b/>
          <w:lang w:val="fr_FR" w:bidi="fr_FR"/>
        </w:rPr>
        <w:t>beaux cadeaux</w:t>
      </w:r>
      <w:r>
        <w:rPr>
          <w:lang w:val="fr_FR" w:bidi="fr_FR"/>
        </w:rPr>
        <w:t>. Abraham lui a donné la permission. Les chameaux sont de grandes bêtes de fardeau et sont précieux. Avec les cadeaux, ils seraient présentés à la famille de la jeune femme comme un prix de la mariée. Cette coutume n'achète pas une femme. Elle n'est pas une esclave. C'est un don de respect à la famille de démontrer la capacité de lui fournir à l'avenir. Le serviteur a voyagé pour Aram-naharaim dans la ville où le frère d'Abraham Nahor vivait. C'était dans la région de Haran de la Mésopotamie. Aujourd'hui, il est dans le nord de l'Irak.</w:t>
      </w:r>
    </w:p>
    <w:p>
      <w:pPr/>
      <w:r>
        <w:rPr>
          <w:lang w:val="fr_FR" w:bidi="fr_FR"/>
        </w:rPr>
      </w:r>
      <w:r>
        <w:rPr>
          <w:lang w:val="fr_FR" w:bidi="fr_FR"/>
        </w:rPr>
        <w:t xml:space="preserve">Juste à l'extérieur de cette ville, le serviteur s'est arrêté au puits de la </w:t>
      </w:r>
      <w:r>
        <w:rPr>
          <w:b/>
          <w:lang w:val="fr_FR" w:bidi="fr_FR"/>
        </w:rPr>
        <w:t>communauté</w:t>
      </w:r>
      <w:r>
        <w:rPr>
          <w:lang w:val="fr_FR" w:bidi="fr_FR"/>
        </w:rPr>
        <w:t xml:space="preserve"> et a fait agenouiller les chameaux. C'était le moment du soir où les jeunes femmes de la ville viendraient et puiseraient de l'eau. Le serviteur faisait reposer les chameaux près de la source d'eau. C'est une terre sèche et aride avec des sources d'eau limitées. La source d'eau était à la fois source où l'eau était à la surface, mais aussi un puits quand la source est devenue sèche.</w:t>
      </w:r>
    </w:p>
    <w:p>
      <w:pPr/>
      <w:r>
        <w:rPr>
          <w:lang w:val="fr_FR" w:bidi="fr_FR"/>
        </w:rPr>
      </w:r>
      <w:r>
        <w:rPr>
          <w:lang w:val="fr_FR" w:bidi="fr_FR"/>
        </w:rPr>
        <w:t xml:space="preserve">Le serviteur a ensuite </w:t>
      </w:r>
      <w:r>
        <w:rPr>
          <w:b/>
          <w:lang w:val="fr_FR" w:bidi="fr_FR"/>
        </w:rPr>
        <w:t>prié</w:t>
      </w:r>
      <w:r>
        <w:rPr>
          <w:lang w:val="fr_FR" w:bidi="fr_FR"/>
        </w:rPr>
        <w:t xml:space="preserve">. </w:t>
      </w:r>
      <w:r>
        <w:rPr>
          <w:b/>
          <w:lang w:val="fr_FR" w:bidi="fr_FR"/>
        </w:rPr>
        <w:t>Prier</w:t>
      </w:r>
      <w:r>
        <w:rPr>
          <w:lang w:val="fr_FR" w:bidi="fr_FR"/>
        </w:rPr>
        <w:t xml:space="preserve"> peut être trouvé dans le glossaire principal. « Oh </w:t>
      </w:r>
      <w:r>
        <w:rPr>
          <w:b/>
          <w:lang w:val="fr_FR" w:bidi="fr_FR"/>
        </w:rPr>
        <w:t>SEIGNEUR Dieu, l'Eternel</w:t>
      </w:r>
      <w:r>
        <w:rPr>
          <w:lang w:val="fr_FR" w:bidi="fr_FR"/>
        </w:rPr>
        <w:t xml:space="preserve"> de mon maître Abraham, accorde-moi le succès aujourd'hui et montre-moi ton </w:t>
      </w:r>
      <w:r>
        <w:rPr>
          <w:b/>
          <w:lang w:val="fr_FR" w:bidi="fr_FR"/>
        </w:rPr>
        <w:t>amour fidèle et indéfectible</w:t>
      </w:r>
      <w:r>
        <w:rPr>
          <w:lang w:val="fr_FR" w:bidi="fr_FR"/>
        </w:rPr>
        <w:t xml:space="preserve"> à Abraham. </w:t>
      </w:r>
      <w:r>
        <w:rPr>
          <w:b/>
          <w:lang w:val="fr_FR" w:bidi="fr_FR"/>
        </w:rPr>
        <w:t>Yahweh</w:t>
      </w:r>
      <w:r>
        <w:rPr>
          <w:lang w:val="fr_FR" w:bidi="fr_FR"/>
        </w:rPr>
        <w:t xml:space="preserve"> peut être trouvé dans le glossaire principal. Cet amour représente la relation d'alliance entre Dieu et Abraham - la relation ne sera jamais brisée. « Je suis à côté de cette source d'eau où les jeunes femmes viendront pour puiser de l'eau bientôt ». Les jeunes femmes venaient au puits le matin et le soir pour puiser de l'eau pour la maison et les troupeaux d'animaux. «Que la jeune femme dont je parle pose sa cruche et dise : 'Buvez, et j'abreuverai aussi vos chameaux. ». Permets que ça soit la femme que tu as choisie pour qu'Isaac d'épouser. Par cela, je saurai que c'est celui que tu as choisi et tu montreras ton </w:t>
      </w:r>
      <w:r>
        <w:rPr>
          <w:b/>
          <w:lang w:val="fr_FR" w:bidi="fr_FR"/>
        </w:rPr>
        <w:t>amour indéfectible</w:t>
      </w:r>
      <w:r>
        <w:rPr>
          <w:lang w:val="fr_FR" w:bidi="fr_FR"/>
        </w:rPr>
        <w:t xml:space="preserve"> à Abraham ».</w:t>
      </w:r>
    </w:p>
    <w:p>
      <w:pPr/>
      <w:r>
        <w:rPr>
          <w:lang w:val="fr_FR" w:bidi="fr_FR"/>
        </w:rPr>
      </w:r>
      <w:r>
        <w:rPr>
          <w:lang w:val="fr_FR" w:bidi="fr_FR"/>
        </w:rPr>
        <w:t>Le serviteur était accompagné d'autres serviteurs. Cela est mentionné plus tard dans l'histoire. S'il avait voyagé seul, il aurait été très difficile de gérer les 10 chameaux. Il aurait été une cible facile pour les voleurs.</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étape, vous allez raconter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expressions, les émotions ou toute autre chose dont vous avez parlé.</w:t>
      </w:r>
    </w:p>
    <w:p>
      <w:pPr/>
      <w:r>
        <w:rPr>
          <w:lang w:val="fr_FR" w:bidi="fr_FR"/>
        </w:rPr>
      </w:r>
      <w:r>
        <w:rPr>
          <w:lang w:val="fr_FR" w:bidi="fr_FR"/>
        </w:rPr>
        <w:t xml:space="preserve">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Chaque membre du groupe va maintenant raconter tout le passage en entier sans s'arrêter. Chaque membre du groupe doit le faire au moins une fois. S'il le souhaite,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Le groupe peut maintenant décider de la meilleure version du passage. Vous pouvez décider que vous avez aimé la façon dont un membre du groupe a raconter une partie du passage, mais que vous avez aimé la façon dont un autre membre du groupe a formulé une autre partie du passage. </w:t>
      </w:r>
    </w:p>
    <w:p>
      <w:pPr/>
      <w:r>
        <w:rPr>
          <w:lang w:val="fr_FR" w:bidi="fr_FR"/>
        </w:rPr>
      </w:r>
      <w:r>
        <w:rPr>
          <w:lang w:val="fr_FR" w:bidi="fr_FR"/>
        </w:rPr>
        <w:t>Mettez cet audio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Genèse 24:15–28</w:t>
      </w:r>
      <w:r>
        <w:rPr>
          <w:lang w:val="fr_FR" w:bidi="fr_FR"/>
        </w:rPr>
      </w:r>
    </w:p>
    <w:p>
      <w:pPr>
        <w:pStyle w:val="Heading3"/>
      </w:pPr>
      <w:r>
        <w:rPr>
          <w:lang w:val="fr_FR" w:bidi="fr_FR"/>
        </w:rPr>
        <w:t>Écouter et Cœur</w:t>
      </w:r>
    </w:p>
    <w:p>
      <w:pPr/>
      <w:r>
        <w:rPr>
          <w:lang w:val="fr_FR" w:bidi="fr_FR"/>
        </w:rPr>
      </w:r>
      <w:r>
        <w:rPr>
          <w:lang w:val="fr_FR" w:bidi="fr_FR"/>
        </w:rPr>
        <w:t>Cette section est la même à chaque fois, avec seul le texte qui a changé. L'équipe de traduction traitera chaque passage avec dévotion.</w:t>
      </w:r>
    </w:p>
    <w:p>
      <w:pPr/>
      <w:r>
        <w:rPr>
          <w:lang w:val="fr_FR" w:bidi="fr_FR"/>
        </w:rPr>
      </w:r>
      <w:r>
        <w:rPr>
          <w:lang w:val="fr_FR" w:bidi="fr_FR"/>
        </w:rPr>
        <w:t>Si vous avez seulement une traduction, écoutez-la trois fois. Si vous avez plus de trois traductions, choisissez-en trois à écouter une fois chacune</w:t>
      </w:r>
    </w:p>
    <w:p>
      <w:pPr/>
      <w:r>
        <w:rPr>
          <w:lang w:val="fr_FR" w:bidi="fr_FR"/>
        </w:rPr>
      </w:r>
      <w:r>
        <w:rPr>
          <w:lang w:val="fr_FR" w:bidi="fr_FR"/>
        </w:rPr>
        <w:t>Les Façons de choisir :</w:t>
      </w:r>
    </w:p>
    <w:p>
      <w:pPr>
        <w:pStyle w:val="ListBullet"/>
        <w:spacing w:line="240" w:lineRule="auto"/>
        <w:ind w:left="720"/>
      </w:pPr>
      <w:r>
        <w:rPr>
          <w:lang w:val="fr_FR" w:bidi="fr_FR"/>
        </w:rPr>
      </w:r>
      <w:r>
        <w:rPr>
          <w:lang w:val="fr_FR" w:bidi="fr_FR"/>
        </w:rPr>
        <w:t>Version la plus largement utilisée</w:t>
      </w:r>
    </w:p>
    <w:p>
      <w:pPr>
        <w:pStyle w:val="ListBullet"/>
        <w:spacing w:line="240" w:lineRule="auto"/>
        <w:ind w:left="720"/>
      </w:pPr>
      <w:r>
        <w:rPr>
          <w:lang w:val="fr_FR" w:bidi="fr_FR"/>
        </w:rPr>
      </w:r>
      <w:r>
        <w:rPr>
          <w:lang w:val="fr_FR" w:bidi="fr_FR"/>
        </w:rPr>
        <w:t>Version la plus facile à comprendre (la langue la plus simple)</w:t>
      </w:r>
    </w:p>
    <w:p>
      <w:pPr/>
      <w:r>
        <w:rPr>
          <w:lang w:val="fr_FR" w:bidi="fr_FR"/>
        </w:rPr>
      </w:r>
      <w:r>
        <w:rPr>
          <w:lang w:val="fr_FR" w:bidi="fr_FR"/>
        </w:rPr>
        <w:t>C'est un moment de découverte et de permettre à l'Esprit de Dieu de vous enseigner à partir de l'Écriture.</w:t>
      </w:r>
    </w:p>
    <w:p>
      <w:pPr/>
      <w:r>
        <w:rPr>
          <w:lang w:val="fr_FR" w:bidi="fr_FR"/>
        </w:rPr>
      </w:r>
      <w:r>
        <w:rPr>
          <w:lang w:val="fr_FR" w:bidi="fr_FR"/>
        </w:rPr>
        <w:t>Vous pouvez constater que vous devez reformuler ces questions en fonction de la culture.</w:t>
      </w:r>
    </w:p>
    <w:p>
      <w:pPr/>
      <w:r>
        <w:rPr>
          <w:lang w:val="fr_FR" w:bidi="fr_FR"/>
        </w:rPr>
      </w:r>
      <w:r>
        <w:rPr>
          <w:lang w:val="fr_FR" w:bidi="fr_FR"/>
        </w:rPr>
        <w:t>Si la réponse de quelqu'un n'est pas claire ou vous pensez qu'elle n'est pas trouvée dans l'histoire, au lieu de le corriger, demandez-lui où il trouve cela dans l'histoire.</w:t>
      </w:r>
    </w:p>
    <w:p>
      <w:pPr/>
      <w:r>
        <w:rPr>
          <w:lang w:val="fr_FR" w:bidi="fr_FR"/>
        </w:rPr>
      </w:r>
      <w:r>
        <w:rPr>
          <w:lang w:val="fr_FR" w:bidi="fr_FR"/>
        </w:rPr>
        <w:t>Ecoutez Genèse 24.15–28 et gardez 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En quoi cette histoire affecte-t-elle notre vie quotidienne ?</w:t>
      </w:r>
    </w:p>
    <w:p>
      <w:pPr>
        <w:pStyle w:val="ListBullet"/>
        <w:spacing w:line="240" w:lineRule="auto"/>
        <w:ind w:left="720"/>
      </w:pPr>
      <w:r>
        <w:rPr>
          <w:lang w:val="fr_FR" w:bidi="fr_FR"/>
        </w:rPr>
      </w:r>
      <w:r>
        <w:rPr>
          <w:lang w:val="fr_FR" w:bidi="fr_FR"/>
        </w:rPr>
        <w:t>Qui connaissez vous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le dernier passage, Abraham a demandé à son serviteur en qui il a le plus de confiance de trouver une femme pour le fils d'Abraham, Isaac. Le serviteur, les chameaux chargés de cadeaux et d'autres serviteurs sont arrivés au puits à l'extérieur de la ville où les parents d'Abraham vivaient. Les autres serviteurs qui ont aidé le serviteur sont mentionnés plus tard dans l'histoire. Le serviteur a prié l'Eternel pour que la femme choisie de Dieu offre au serviteur un verre d'eau, puis offrira d'abreuver les chameaux qu'il a apportés avec lui. Ces versets commencent et se terminent par la prière. Le serviteur a prié Dieu d'une manière personnelle de type conversation C'était différent des chants rituels d'autres religions dans tout le Moyen-Orient.</w:t>
      </w:r>
    </w:p>
    <w:p>
      <w:pPr/>
      <w:r>
        <w:rPr>
          <w:lang w:val="fr_FR" w:bidi="fr_FR"/>
        </w:rPr>
      </w:r>
      <w:r>
        <w:rPr>
          <w:lang w:val="fr_FR" w:bidi="fr_FR"/>
        </w:rPr>
        <w:t>Avant même que le serviteur ne finisse de prier, soudainement Rébecca est venue à la source à l'extérieur de la ville. L'histoire utilise maintenant le mot source pour décrire le mot pour puit. Une source aurait été un endroit où l'eau était accessible. Il ne nécessitait pas de puiser l'eau du fond du puits avec une corde. L'histoire est interrompue pour présenter Rebecca et retracer l'histoire de sa famille. Le public apprend que Rébecca est de la famille d'Abraham avant que le serviteur ne le fasse dans ce récit historique. Rébecca portait une cruche d'eau en argile ou une cruche sur son épaule. Cette cruche était utilisée pour puiser et porter de l'eau aux animaux. Le narrateur donne ensuite des détails sur ce qui est important pour une mariée potentielle. Rébecca était belle, assez vieille pour être mariée et pour porter des enfants. Elle était toujours une vierge. Elle n'avait pas de relations sexuelles avec aucun homme.</w:t>
      </w:r>
    </w:p>
    <w:p>
      <w:pPr/>
      <w:r>
        <w:rPr>
          <w:lang w:val="fr_FR" w:bidi="fr_FR"/>
        </w:rPr>
      </w:r>
      <w:r>
        <w:rPr>
          <w:lang w:val="fr_FR" w:bidi="fr_FR"/>
        </w:rPr>
        <w:t>Arrêtez-vous et discutez : Quels sont les traits importants pour une mariée potentielle dans votre culture ? Comment les mariages sont-ils arrangés ? Comment puisez-vous et portez-vous de l'eau d'un puits ou d'une source ? Qui va puiser de l'eau ?</w:t>
      </w:r>
    </w:p>
    <w:p>
      <w:pPr/>
      <w:r>
        <w:rPr>
          <w:lang w:val="fr_FR" w:bidi="fr_FR"/>
        </w:rPr>
      </w:r>
      <w:r>
        <w:rPr>
          <w:lang w:val="fr_FR" w:bidi="fr_FR"/>
        </w:rPr>
        <w:t xml:space="preserve">Le serviteur d'Abraham </w:t>
      </w:r>
      <w:r>
        <w:rPr>
          <w:b/>
          <w:lang w:val="fr_FR" w:bidi="fr_FR"/>
        </w:rPr>
        <w:t>a</w:t>
      </w:r>
      <w:r>
        <w:rPr>
          <w:lang w:val="fr_FR" w:bidi="fr_FR"/>
        </w:rPr>
        <w:t xml:space="preserve"> couru vers elle. Cette histoire est pleine de mots d'action et d'images. Avant que le serviteur ne termine de prier, Dieu a répondu à sa prière. Le serviteur </w:t>
      </w:r>
      <w:r>
        <w:rPr>
          <w:b/>
          <w:lang w:val="fr_FR" w:bidi="fr_FR"/>
        </w:rPr>
        <w:t>a couru</w:t>
      </w:r>
      <w:r>
        <w:rPr>
          <w:lang w:val="fr_FR" w:bidi="fr_FR"/>
        </w:rPr>
        <w:t xml:space="preserve"> pour demander de l'eau. Rébecca est allée </w:t>
      </w:r>
      <w:r>
        <w:rPr>
          <w:b/>
          <w:lang w:val="fr_FR" w:bidi="fr_FR"/>
        </w:rPr>
        <w:t>rapidement</w:t>
      </w:r>
      <w:r>
        <w:rPr>
          <w:lang w:val="fr_FR" w:bidi="fr_FR"/>
        </w:rPr>
        <w:t xml:space="preserve"> pour abreuver les chameaux et </w:t>
      </w:r>
      <w:r>
        <w:rPr>
          <w:b/>
          <w:lang w:val="fr_FR" w:bidi="fr_FR"/>
        </w:rPr>
        <w:t>a couru</w:t>
      </w:r>
      <w:r>
        <w:rPr>
          <w:lang w:val="fr_FR" w:bidi="fr_FR"/>
        </w:rPr>
        <w:t xml:space="preserve"> pour le dire à sa famille. Le serviteur a demandé un « petit » verre d'eau. Dans leur culture, il était considéré comme poli de demander un « peu » de quelque chose. Cela ne signifiait pas que le serviteur n'avait pas soif. Il était poli. Rébecca a répondu exactement comme le serviteur a prié. Elle a dit : « Oui, Seigneur », un titre de respect comme « seigneur » pour s'adresser à un ancien , le serviteur. Elle lui a donné de l'eau à boire. Rébecca a dit : « Je puiserai de l'eau pour tes chameaux aussi jusqu'à ce qu'ils aient assez à boire ». Rébecca a répondu exactement comment le serviteur avait prié. Elle a couru vers l'eau et a commencé à remplir le porte-eau ou la cuve. Une abreuvoir est un long récipient étroit, comme une boîte de pierre. Il est utilisé pour tenir de l'eau ou de la nourriture pour les animaux. Si les chameaux n'avaient pas d'eau pendant quelques jours, ce serait beaucoup d'eau pour chaque chameau. Chaque chameau pourrait éventuellement avoir besoin de 95 litres chacun ! La cruche de Rébecca contenait seulement 11 litres au plus. C'était beaucoup de travail supplémentaire. L'eau est lourde !</w:t>
      </w:r>
    </w:p>
    <w:p>
      <w:pPr/>
      <w:r>
        <w:rPr>
          <w:lang w:val="fr_FR" w:bidi="fr_FR"/>
        </w:rPr>
      </w:r>
      <w:r>
        <w:rPr>
          <w:lang w:val="fr_FR" w:bidi="fr_FR"/>
        </w:rPr>
        <w:t>Arrêtez-vous et discutez : Rébecca a-t-elle démontré de bonnes qualités d'une jeune femme ? Comment a-t-elle fait cela ?</w:t>
      </w:r>
    </w:p>
    <w:p>
      <w:pPr/>
      <w:r>
        <w:rPr>
          <w:lang w:val="fr_FR" w:bidi="fr_FR"/>
        </w:rPr>
      </w:r>
      <w:r>
        <w:rPr>
          <w:lang w:val="fr_FR" w:bidi="fr_FR"/>
        </w:rPr>
        <w:t>Pendant que Rébecca travaillait pour donner de l'eau à tous les chameaux, le serviteur la regardait de près. Il étudiait la jeune femme pour déterminer si c'était la femme que Dieu avait choisie pour Isaac. Le serviteur ne la regardait pas pour une motivation sexuelle même si elle était belle et polie.</w:t>
      </w:r>
    </w:p>
    <w:p>
      <w:pPr/>
      <w:r>
        <w:rPr>
          <w:lang w:val="fr_FR" w:bidi="fr_FR"/>
        </w:rPr>
      </w:r>
      <w:r>
        <w:rPr>
          <w:lang w:val="fr_FR" w:bidi="fr_FR"/>
        </w:rPr>
        <w:t>Quand les chameaux ont fini de boire, le serviteur d'Abraham a donné à Rébecca un anneau de nez en or et 2 grands bracelets en or pour son poignet. Dans leur culture, les gens mesurent l'or par « shekels ». L'anneau de nez pesait environ 6 grammes d'or. Les bracelets pour son poignet ou les bras comme des colliers traditionnels Chacun pesait 120 grammes. C'étaient des cadeaux de valeur. Ce sont des bijoux communs pour les femmes qui vivaient au Moyen-Orient. L'anneau de nez était un signe de beauté et de richesse. Le nez d'une femme était une caractéristique du corps qui était valorisée pour son élégance ou sa classe.</w:t>
      </w:r>
    </w:p>
    <w:p>
      <w:pPr/>
      <w:r>
        <w:rPr>
          <w:lang w:val="fr_FR" w:bidi="fr_FR"/>
        </w:rPr>
      </w:r>
      <w:r>
        <w:rPr>
          <w:lang w:val="fr_FR" w:bidi="fr_FR"/>
        </w:rPr>
        <w:t>Ensuite, le serviteur d'Abraham a posé la question importante : « S'il vous plaît dis-moi, de quelle fille es-tu ? Ton père aurait-il de la place pour nous mettre pour la nuit pour se loger ? Dans cette culture, c'était la façon polie de poser ces questions. Béthuel était le neveu d'Abraham Cela a fait d'Isaac et Rébecca des cousins. Cela n'était pas considéré comme l'inceste dans cette culture. Dieu donnerait plus tard aux Israélites des lois strictes sur l'inceste dans le Livre de Lévitique.</w:t>
      </w:r>
    </w:p>
    <w:p>
      <w:pPr/>
      <w:r>
        <w:rPr>
          <w:lang w:val="fr_FR" w:bidi="fr_FR"/>
        </w:rPr>
      </w:r>
      <w:r>
        <w:rPr>
          <w:lang w:val="fr_FR" w:bidi="fr_FR"/>
        </w:rPr>
        <w:t>Arrêtez-vous et discutez : Épouser votre cousin serait-il considéré comme inceste ? Ce serait un détail dérangeant pour votre culture même s'il a eu lieu il y a des milliers d'années ?</w:t>
      </w:r>
    </w:p>
    <w:p>
      <w:pPr/>
      <w:r>
        <w:rPr>
          <w:lang w:val="fr_FR" w:bidi="fr_FR"/>
        </w:rPr>
      </w:r>
      <w:r>
        <w:rPr>
          <w:lang w:val="fr_FR" w:bidi="fr_FR"/>
        </w:rPr>
        <w:t>Rébecca a répondu : « Nous avons beaucoup de paille et de nourriture pour les chameaux ainsi que de la place pour les invités ». Laban, le frère émettra plus tard l'invitation pour le serviteur et la caravane à loger chez eux. Le serviteur d'Abraham, l'homme s'est ensuite incliné et a adoré le Seigneur. Incliné et adoré sont 2 mots d'action souvent utilisés ensemble. Incliné signifie s'agenouiller avec votre visage au sol et les bras tendus. L'adoration dans ce contexte peut aussi signifier se coucher face vers le sol C'était un acte d'humilité profonde et sincère pour remercier Dieu. « Bénir » signifie louer. « Louez le SEIGNEUR, le Dieu, l'Eternel de mon maître, Abraham. L'Eternel a montré un amour infaillible et la fidélité à mon maître ». C'est un idiome qui signifie : « traitez mon maître avec une vraie loyauté ». C'est l'amour de type alliance que l'Eternel a montré à Abraham. L'Eternel a répondu à la prière du serviteur parfaitement. Rébecca a couru à la maison pour dire à sa famille ce qui s'était passé.</w:t>
      </w:r>
    </w:p>
    <w:p>
      <w:pPr/>
      <w:r>
        <w:rPr>
          <w:lang w:val="fr_FR" w:bidi="fr_FR"/>
        </w:rPr>
      </w:r>
      <w:r>
        <w:rPr>
          <w:lang w:val="fr_FR" w:bidi="fr_FR"/>
        </w:rPr>
        <w:t>Arrêtez-vous et discutez : Comment quelqu'un dans votre culture démontre-t-il l'adoration humble à Dieu ? Discutez d'une période de votre vie où vous avez donné à Dieu une humble adoration.</w:t>
      </w:r>
      <w:r>
        <w:rPr>
          <w:lang w:val="fr_FR" w:bidi="fr_FR"/>
        </w:rPr>
      </w:r>
    </w:p>
    <w:p>
      <w:pPr>
        <w:pStyle w:val="Heading3"/>
      </w:pPr>
      <w:r>
        <w:rPr>
          <w:lang w:val="fr_FR" w:bidi="fr_FR"/>
        </w:rPr>
        <w:t>Définir les Scènes</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quatre scènes dans ce passage.</w:t>
      </w:r>
    </w:p>
    <w:p>
      <w:pPr/>
      <w:r>
        <w:rPr>
          <w:lang w:val="fr_FR" w:bidi="fr_FR"/>
        </w:rPr>
      </w:r>
      <w:r>
        <w:rPr>
          <w:b/>
          <w:lang w:val="fr_FR" w:bidi="fr_FR"/>
        </w:rPr>
        <w:t>Première scène :</w:t>
      </w:r>
      <w:r>
        <w:rPr>
          <w:lang w:val="fr_FR" w:bidi="fr_FR"/>
        </w:rPr>
        <w:t xml:space="preserve"> Le serviteur et les chameaux se reposaient à côté de la source / puits à l'extérieur de Haran. Il a prié pour la direction de Dieu pour la femme d'Isaac. Rébecca a marché avec sa cruche d'eau pendant qu'il a fini de prier.</w:t>
      </w:r>
    </w:p>
    <w:p>
      <w:pPr/>
      <w:r>
        <w:rPr>
          <w:lang w:val="fr_FR" w:bidi="fr_FR"/>
        </w:rPr>
      </w:r>
      <w:r>
        <w:rPr>
          <w:b/>
          <w:lang w:val="fr_FR" w:bidi="fr_FR"/>
        </w:rPr>
        <w:t>Deuxième scène :</w:t>
      </w:r>
      <w:r>
        <w:rPr>
          <w:lang w:val="fr_FR" w:bidi="fr_FR"/>
        </w:rPr>
        <w:t xml:space="preserve"> Rébecca va et obtient de l'eau. Le serviteur a demandé un peu d'eau de sa cruche. Elle le lui donne. Elle offre de donner de l'eau à tous ses chameaux aussi.</w:t>
      </w:r>
    </w:p>
    <w:p>
      <w:pPr/>
      <w:r>
        <w:rPr>
          <w:lang w:val="fr_FR" w:bidi="fr_FR"/>
        </w:rPr>
      </w:r>
      <w:r>
        <w:rPr>
          <w:b/>
          <w:lang w:val="fr_FR" w:bidi="fr_FR"/>
        </w:rPr>
        <w:t>Troisième scène :</w:t>
      </w:r>
      <w:r>
        <w:rPr>
          <w:lang w:val="fr_FR" w:bidi="fr_FR"/>
        </w:rPr>
        <w:t xml:space="preserve"> Quand elle a fini d'abreuver les animaux, le serviteur la récompense avec de beaux bijoux. Le serviteur a demandé qui étaient ses parents et si son père avait de l'espace pour loger son groupe. Rébecca lui a dit les noms de son père et de ses grand-parents. Le serviteur s'arrête et loue Dieu qui a répondu aux prières du serviteur. Rébecca a expliqué qu'ils avaient de la place et de la nourriture pour les animaux.</w:t>
      </w:r>
    </w:p>
    <w:p>
      <w:pPr/>
      <w:r>
        <w:rPr>
          <w:lang w:val="fr_FR" w:bidi="fr_FR"/>
        </w:rPr>
      </w:r>
      <w:r>
        <w:rPr>
          <w:b/>
          <w:lang w:val="fr_FR" w:bidi="fr_FR"/>
        </w:rPr>
        <w:t>Quatrième Scène:</w:t>
      </w:r>
      <w:r>
        <w:rPr>
          <w:lang w:val="fr_FR" w:bidi="fr_FR"/>
        </w:rPr>
        <w:t xml:space="preserve"> Rébecca a couru à la maison pour dire à sa famille tout ce qui s'est passé.</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Le serviteur d'Abraham</w:t>
      </w:r>
    </w:p>
    <w:p>
      <w:pPr>
        <w:pStyle w:val="ListBullet"/>
        <w:spacing w:line="240" w:lineRule="auto"/>
        <w:ind w:left="720"/>
      </w:pPr>
      <w:r>
        <w:rPr>
          <w:lang w:val="fr_FR" w:bidi="fr_FR"/>
        </w:rPr>
      </w:r>
      <w:r>
        <w:rPr>
          <w:lang w:val="fr_FR" w:bidi="fr_FR"/>
        </w:rPr>
        <w:t>Rébecca</w:t>
      </w:r>
    </w:p>
    <w:p>
      <w:pPr>
        <w:pStyle w:val="ListBullet"/>
        <w:spacing w:line="240" w:lineRule="auto"/>
        <w:ind w:left="720"/>
      </w:pPr>
      <w:r>
        <w:rPr>
          <w:lang w:val="fr_FR" w:bidi="fr_FR"/>
        </w:rPr>
      </w:r>
      <w:r>
        <w:rPr>
          <w:lang w:val="fr_FR" w:bidi="fr_FR"/>
        </w:rPr>
        <w:t>Les hommes du serviteur</w:t>
      </w:r>
    </w:p>
    <w:p>
      <w:pPr/>
      <w:r>
        <w:rPr>
          <w:lang w:val="fr_FR" w:bidi="fr_FR"/>
        </w:rPr>
      </w:r>
      <w:r>
        <w:rPr>
          <w:lang w:val="fr_FR" w:bidi="fr_FR"/>
        </w:rPr>
        <w:t>Dans cette session, faites sortir le scénario de groupe ou utilisez une sorte de manipulateurs (objets que vous pouvez déplacer autour comme des rochers, des bâtons, des jouets d'enfants) pour visualiser l'histoire et l'action dans le passage.</w:t>
      </w:r>
    </w:p>
    <w:p>
      <w:pPr/>
      <w:r>
        <w:rPr>
          <w:lang w:val="fr_FR" w:bidi="fr_FR"/>
        </w:rPr>
      </w:r>
      <w:r>
        <w:rPr>
          <w:lang w:val="fr_FR" w:bidi="fr_FR"/>
        </w:rPr>
        <w:t>Parcourez l'histoire chronologiquement et parlez des choses qui seraient importantes à décrire ou à jouer dans chaque scène pour comprendre pleinement ce qui se passe dans l'histoire.</w:t>
      </w:r>
    </w:p>
    <w:p>
      <w:pPr/>
      <w:r>
        <w:rPr>
          <w:lang w:val="fr_FR" w:bidi="fr_FR"/>
        </w:rPr>
      </w:r>
      <w:r>
        <w:rPr>
          <w:lang w:val="fr_FR" w:bidi="fr_FR"/>
        </w:rPr>
        <w:t>Abraham a envoyé son serviteur le plus digne de confiance dans la patrie d'Abraham pour trouver à Isaac une femme. Rappelez-vous que l'Écriture ne donne pas le nom du serviteur. Le serviteur a même pris un serment solennel. Il est accompagné d'autres serviteurs pour l'aider avec les chameaux et les cadeaux. Le serviteur est arrivé à l'extérieur de la ville et lui et les 10 chameaux se sont reposés près du puits. C'était dans la soirée. C'était le moment où les jeunes femmes du village viendraient pour obtenir de l'eau. Le serviteur commence à prier Dieu. Il a demandé à Dieu de montrer au serviteur la femme que Dieu a choisie pour Isaac. Il a demandé à Dieu qu'elle offrirait au serviteur un verre d'eau, puis offrirait d'abreuver tous les chameaux aussi.</w:t>
      </w:r>
    </w:p>
    <w:p>
      <w:pPr/>
      <w:r>
        <w:rPr>
          <w:lang w:val="fr_FR" w:bidi="fr_FR"/>
        </w:rPr>
      </w:r>
      <w:r>
        <w:rPr>
          <w:lang w:val="fr_FR" w:bidi="fr_FR"/>
        </w:rPr>
        <w:t>Avant qu'il ne termine sa prière, une belle jeune femme est venue au puits portant sa cruche d'eau sur son épaule. C'était Rébecca. Elle est descendue à la source et a obtenu de l'eau. Le serviteur lui a demandé un peu d'eau ; il était poli. Elle a dit : « Oui, mon seigneur, aie de l'eau. J'abreuverai aussi tes chameaux ». Rébecca s'est occupée et a commencé à donner de l'eau à 10 chameaux. Rappelez-vous que c'était beaucoup de travail, au-dessus et au-delà de la gentillesse culturelle. Rébecca doit agir comme elle travaillait dur, faisant beaucoup de voyages à la source pour obtenir de l'eau pour les chameaux assoiffés.</w:t>
      </w:r>
    </w:p>
    <w:p>
      <w:pPr/>
      <w:r>
        <w:rPr>
          <w:lang w:val="fr_FR" w:bidi="fr_FR"/>
        </w:rPr>
      </w:r>
      <w:r>
        <w:rPr>
          <w:lang w:val="fr_FR" w:bidi="fr_FR"/>
        </w:rPr>
        <w:t>Pendant que Rébecca donnait l'eau aux chameaux, le serviteur la regardait et se demandait : « est-ce que c'est elle Dieu a choisi ? Quand elle a fini d'abreuver les chameaux, le serviteur lui a donné un anneau en or pour le nez et 2 bracelets en or pour les poignets ou les bras. Rappelez-vous que ceux-ci étaient très précieux. Sans aucun doute, Rébecca était agréablement surprise par de tels beaux cadeaux Le serviteur a ensuite demandé : « La fille de qui es-tu ? Ton père aurait-il un endroit pour nous pour passer la nuit ? »</w:t>
      </w:r>
    </w:p>
    <w:p>
      <w:pPr/>
      <w:r>
        <w:rPr>
          <w:lang w:val="fr_FR" w:bidi="fr_FR"/>
        </w:rPr>
      </w:r>
      <w:r>
        <w:rPr>
          <w:lang w:val="fr_FR" w:bidi="fr_FR"/>
        </w:rPr>
        <w:t xml:space="preserve">Rébecca a répondu : « Mon père est Béthuel et mes grands-parents sont Nahor et Milcah. Oui, nous avons de la paille et de la nourriture pour tes animaux et beaucoup d'espace pour les invités ». Quand le serviteur a entendu ces noms, les noms de la famille de son maître Abraham, il s'est incliné bas dans la prière et a adoré Dieu ! Rappelez-vous que le serviteur était dans une position humble, sur ses genoux avec les mains levées au ciel. Le serviteur a prié : « Oh Seigneur Dieu, Yahweh de mon maître Abraham. Yahweh a montré un amour infaillible à mon maître Abraham Tu m'as conduit directement aux parents de mon maître ! » </w:t>
      </w:r>
    </w:p>
    <w:p>
      <w:pPr/>
      <w:r>
        <w:rPr>
          <w:lang w:val="fr_FR" w:bidi="fr_FR"/>
        </w:rPr>
      </w:r>
      <w:r>
        <w:rPr>
          <w:lang w:val="fr_FR" w:bidi="fr_FR"/>
        </w:rPr>
        <w:t>Rébecca a couru à la maison pour dire à sa famille tout ce qui s'est passé. Rappelez-vous que Rébecca est pressée pour montrer ses nouveaux bijoux à sa famille et pour leur parler des visiteurs.</w:t>
      </w:r>
      <w:r>
        <w:rPr>
          <w:lang w:val="fr_FR" w:bidi="fr_FR"/>
        </w:rPr>
      </w:r>
    </w:p>
    <w:p>
      <w:pPr>
        <w:pStyle w:val="Heading3"/>
      </w:pPr>
      <w:r>
        <w:rPr>
          <w:lang w:val="fr_FR" w:bidi="fr_FR"/>
        </w:rPr>
        <w:t>Intégration du Texte</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quatre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Le serviteur d'Abraham</w:t>
      </w:r>
    </w:p>
    <w:p>
      <w:pPr>
        <w:pStyle w:val="ListBullet"/>
        <w:spacing w:line="240" w:lineRule="auto"/>
        <w:ind w:left="720"/>
      </w:pPr>
      <w:r>
        <w:rPr>
          <w:lang w:val="fr_FR" w:bidi="fr_FR"/>
        </w:rPr>
      </w:r>
      <w:r>
        <w:rPr>
          <w:lang w:val="fr_FR" w:bidi="fr_FR"/>
        </w:rPr>
        <w:t>Rébecca</w:t>
      </w:r>
    </w:p>
    <w:p>
      <w:pPr>
        <w:pStyle w:val="ListBullet"/>
        <w:spacing w:line="240" w:lineRule="auto"/>
        <w:ind w:left="720"/>
      </w:pPr>
      <w:r>
        <w:rPr>
          <w:lang w:val="fr_FR" w:bidi="fr_FR"/>
        </w:rPr>
      </w:r>
      <w:r>
        <w:rPr>
          <w:lang w:val="fr_FR" w:bidi="fr_FR"/>
        </w:rPr>
        <w:t>Les autres serviteurs</w:t>
      </w:r>
    </w:p>
    <w:p>
      <w:pPr>
        <w:pStyle w:val="ListBullet"/>
        <w:spacing w:line="240" w:lineRule="auto"/>
        <w:ind w:left="720"/>
      </w:pPr>
      <w:r>
        <w:rPr>
          <w:lang w:val="fr_FR" w:bidi="fr_FR"/>
        </w:rPr>
      </w:r>
      <w:r>
        <w:rPr>
          <w:lang w:val="fr_FR" w:bidi="fr_FR"/>
        </w:rPr>
        <w:t>Chameaux</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Abraham a envoyé son serviteur le plus digne de confiance dans la patrie d'Abraham pour trouver à Isaac une femme. Le serviteur a même pris un serment solennel. Il est accompagné d'autres serviteurs pour l'aider avec les chameaux et les cadeaux pour la femme et sa famille. Quand le serviteur est arrivé à l'extérieur de la ville, il a fait agenouiller les chameaux pour les faire reposer à côté de la source et le puits. Demandez aux participants d'agir comme les chameaux ; ils doivent se mettre sur leurs genoux pour s'agenouiller. C'était dans la soirée. C'était le moment où les jeunes femmes du village viendraient pour obtenir de l'eau. Le serviteur a commencé à prier Dieu. Il a demandé à Dieu de montrer au serviteur la femme que Dieu a choisie pour Isaac. Il a demandé à Dieu qu'elle offrirait au serviteur un verre d'eau, puis offrirait de l'eau à tous les chameaux aussi.</w:t>
      </w:r>
    </w:p>
    <w:p>
      <w:pPr/>
      <w:r>
        <w:rPr>
          <w:lang w:val="fr_FR" w:bidi="fr_FR"/>
        </w:rPr>
      </w:r>
      <w:r>
        <w:rPr>
          <w:lang w:val="fr_FR" w:bidi="fr_FR"/>
        </w:rPr>
        <w:t>Arrêtez l'action : « Serviteur, que ressens-tu ? » Cette personne répondra peut-être quelque chose comme « je me sens frustré. C'était un long voyage » et « Inquiet, Dieu me montrera-t-il vraiment cette femme pour Isaac ? » et « Confiant. Je sais que le Dieu de mon maître Abraham me montrera cette femme » et « Pensif. Isaac a besoin d'une bonne femme, mais c'est beaucoup de chameaux assoiffés ». « Autres serviteurs, que ressentez-vous ? » « Fatigué, c'était un long voyage » et « Heureux, je suis heureux que nous n'ayons pas été volés et le Dieu d'Abraham nous a protégés » et « Inquiet. Combien de temps faut-il pour trouver cette femme pour Isaac ? » Reprenez l'action.</w:t>
      </w:r>
    </w:p>
    <w:p>
      <w:pPr/>
      <w:r>
        <w:rPr>
          <w:lang w:val="fr_FR" w:bidi="fr_FR"/>
        </w:rPr>
      </w:r>
      <w:r>
        <w:rPr>
          <w:lang w:val="fr_FR" w:bidi="fr_FR"/>
        </w:rPr>
        <w:t>Avant qu'il ne termine sa prière, une belle jeune femme est venue au puits portant sa cruche d'eau sur son épaule. C'était Rébecca. Elle est descendue à la source et a obtenu de l'eau. Le serviteur a couru vers elle et lui a poliment demandé un peu d'eau. Elle a dit : « Oui, mon seigneur, aie de l'eau. J'abreuverai aussi tes chameaux ». Rébecca s'est occupée et a commencé à donner de l'eau à 10 chameaux.</w:t>
      </w:r>
    </w:p>
    <w:p>
      <w:pPr/>
      <w:r>
        <w:rPr>
          <w:lang w:val="fr_FR" w:bidi="fr_FR"/>
        </w:rPr>
      </w:r>
      <w:r>
        <w:rPr>
          <w:lang w:val="fr_FR" w:bidi="fr_FR"/>
        </w:rPr>
        <w:t>Arrêtez l'action : « Serviteur, que ressens-tu ? » Vous pouvez entendre des choses comme : « Curieux. Regardez cette jolie fille. Est-elle la seule ? » et « Heureux. Dieu a-t-il déjà répondu à cette prière ? » et « Confiant, mais je sais que je dois être patient. Le Dieu de mon maître Abraham me montrera la femme pour Isaac ». « Et Rébecca, que ressens-tu ? « Bon. Il est temps d'obtenir de l'eau pour ma famille et les animaux » et « Curieuse, oh regardez il y a des étrangers avec beaucoup de chameaux au puits. D'où viennent-ils ? Où vont-ils ? » « Autres serviteurs, que ressentez-vous ? » « Curieux. Le serviteur prie beaucoup » et « Heureux. Regardez, ici vient une jolie fille » et « Heureuse, ravi que cette fille donne l'eau aux chameaux et nous n'avons pas à le faire ». Reprenez l'action.</w:t>
      </w:r>
    </w:p>
    <w:p>
      <w:pPr/>
      <w:r>
        <w:rPr>
          <w:lang w:val="fr_FR" w:bidi="fr_FR"/>
        </w:rPr>
      </w:r>
      <w:r>
        <w:rPr>
          <w:lang w:val="fr_FR" w:bidi="fr_FR"/>
        </w:rPr>
        <w:t>Pendant que Rébecca donnait l'eau aux chameaux, le serviteur la regardait et se demandait : « est-ce que Dieu a choisi ? Quand elle a fini d'abreuver les chameaux, le serviteur lui a donné un anneau en or pour le nez et 2 bracelets en or pour les poignets ou les bras. Rappelez-vous que ceux-ci étaient très précieux. Le serviteur a ensuite demandé : « Fille, de qui es-tu ? Ton père aurait-il un endroit pour nous pour passer la nuit ? »</w:t>
      </w:r>
    </w:p>
    <w:p>
      <w:pPr/>
      <w:r>
        <w:rPr>
          <w:lang w:val="fr_FR" w:bidi="fr_FR"/>
        </w:rPr>
      </w:r>
      <w:r>
        <w:rPr>
          <w:lang w:val="fr_FR" w:bidi="fr_FR"/>
        </w:rPr>
        <w:t>Arrêtez l'action. « Serviteur que ressens-tu ? » Vous pouvez entendre des choses comme : « Heureux. Bien fait enfant pour avoir fait ce travail difficile et être poli » et « pensif. Dieu a-t-il déjà répondu à cette prière ? » et « Heureux de donner à cette jeune femme ces beaux cadeaux de l'anneau et des bracelets » et « Plein d'espoir. Qui est son père ? » « Et Rébecca, que ressens-tu ? « Waoooo ! Quels beaux cadeaux pour avoir abreuvé ces chameaux ! » et « Curieux. Que signifient vraiment ces beaux cadeaux ? » « Prudent. Je dois être prudent avec ces hommes ». « Autres serviteurs, que ressentez-vous ? » « Heureux, ravi que cette fille donne aux chameaux l'eau et nous n'avons pas à le faire ». Reprenez l'action.</w:t>
      </w:r>
    </w:p>
    <w:p>
      <w:pPr/>
      <w:r>
        <w:rPr>
          <w:lang w:val="fr_FR" w:bidi="fr_FR"/>
        </w:rPr>
      </w:r>
      <w:r>
        <w:rPr>
          <w:lang w:val="fr_FR" w:bidi="fr_FR"/>
        </w:rPr>
        <w:t>Rébecca a répondu : « Mon père est Béthuel et mes grands-parents sont Nahor et Milcah. Oui, nous avons de la paille et de la nourriture pour tes animaux et beaucoup d'espace pour les invités ». Quand le serviteur a entendu ces noms, les noms de la famille de son maître Abraham, il s'est incliné bas dans la prière et a adoré Dieu ! Le serviteur a prié : « Oh Seigneur Dieu de mon maître Abraham. Le Seigneur a montré un amour infaillible à mon maître Abraham Tu m'as conduit directement aux parents de mon maître ! » Rébecca a couru à la maison pour dire à sa famille tout ce qui s'est passé.</w:t>
      </w:r>
    </w:p>
    <w:p>
      <w:pPr/>
      <w:r>
        <w:rPr>
          <w:lang w:val="fr_FR" w:bidi="fr_FR"/>
        </w:rPr>
      </w:r>
      <w:r>
        <w:rPr>
          <w:lang w:val="fr_FR" w:bidi="fr_FR"/>
        </w:rPr>
        <w:t>Arrêtez l'action. « Serviteur que ressens-tu ? » Vous pouvez entendre des choses comme : « Heureux. Louez Dieu, il m'a conduit à la famille d'Abraham » et « Pensif L'Eternel a répondu à mes demandes exactement » et « Pensif Maintenant, je dois me préparer aux discussions avec son père et sa famille ». « Et Rébecca, comment te sens-tu ? « Heureuse ! Je ne peux pas attendre pour montrer à ma mère et à ma famille ces cadeaux », « Excité. Je dois me dépêcher pour aller dire à ma famille de se préparer à la réception des invités », « Curieuse. L'homme a loué Dieu ? Que se passe-t-il ? » « Et les autres serviteurs, que ressentez-vous ? » « Heureux, cette fille est de la famille de notre maître Abraham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Redire les parties de l'histoire avec les </w:t>
      </w:r>
      <w:r>
        <w:rPr>
          <w:b/>
          <w:lang w:val="fr_FR" w:bidi="fr_FR"/>
        </w:rPr>
        <w:t>concepts clés</w:t>
      </w:r>
      <w:r>
        <w:rPr>
          <w:lang w:val="fr_FR" w:bidi="fr_FR"/>
        </w:rPr>
        <w:t xml:space="preserve"> en gras. Expliquez chaque concept clé dans le contexte.</w:t>
      </w:r>
    </w:p>
    <w:p>
      <w:pPr/>
      <w:r>
        <w:rPr>
          <w:lang w:val="fr_FR" w:bidi="fr_FR"/>
        </w:rPr>
      </w:r>
      <w:r>
        <w:rPr>
          <w:lang w:val="fr_FR" w:bidi="fr_FR"/>
        </w:rPr>
        <w:t>Abraham a demandé à son serviteur le plus digne de confiance de trouver une femme pour le fils d'Abraham Isaac. Il a dit au serviteur de retourner dans la patrie d'Abraham et de trouver une jeune femme de la famille d'Abraham. Abraham n'a pas permis à Isaac d'aller pour ce voyage. Il ne voulait pas qu'Isaac épouse une femme adorant une idole de là à Canaan où ils vivaient. Abraham croyait Dieu que les descendants d'Abraham recevraient la terre que Dieu avait promis.</w:t>
      </w:r>
    </w:p>
    <w:p>
      <w:pPr/>
      <w:r>
        <w:rPr>
          <w:lang w:val="fr_FR" w:bidi="fr_FR"/>
        </w:rPr>
      </w:r>
      <w:r>
        <w:rPr>
          <w:lang w:val="fr_FR" w:bidi="fr_FR"/>
        </w:rPr>
        <w:t xml:space="preserve">Le serviteur a quitté Abraham et est arrivé au puits à l'extérieur de la ville où vivaient les parents d'Abraham Le serviteur a </w:t>
      </w:r>
      <w:r>
        <w:rPr>
          <w:b/>
          <w:lang w:val="fr_FR" w:bidi="fr_FR"/>
        </w:rPr>
        <w:t>prié</w:t>
      </w:r>
      <w:r>
        <w:rPr>
          <w:lang w:val="fr_FR" w:bidi="fr_FR"/>
        </w:rPr>
        <w:t xml:space="preserve"> le </w:t>
      </w:r>
      <w:r>
        <w:rPr>
          <w:b/>
          <w:lang w:val="fr_FR" w:bidi="fr_FR"/>
        </w:rPr>
        <w:t>Seigneur Dieu, l'Eternel</w:t>
      </w:r>
      <w:r>
        <w:rPr>
          <w:lang w:val="fr_FR" w:bidi="fr_FR"/>
        </w:rPr>
        <w:t xml:space="preserve"> - </w:t>
      </w:r>
      <w:r>
        <w:rPr>
          <w:b/>
          <w:lang w:val="fr_FR" w:bidi="fr_FR"/>
        </w:rPr>
        <w:t>Priez</w:t>
      </w:r>
      <w:r>
        <w:rPr>
          <w:lang w:val="fr_FR" w:bidi="fr_FR"/>
        </w:rPr>
        <w:t xml:space="preserve"> et la prière peut être trouvée dans le glossaire principal, le </w:t>
      </w:r>
      <w:r>
        <w:rPr>
          <w:b/>
          <w:lang w:val="fr_FR" w:bidi="fr_FR"/>
        </w:rPr>
        <w:t>Seigneur Dieu l'Eternel</w:t>
      </w:r>
      <w:r>
        <w:rPr>
          <w:lang w:val="fr_FR" w:bidi="fr_FR"/>
        </w:rPr>
        <w:t xml:space="preserve"> peut être trouvé dans le glossaire principal - que la femme choisie de Dieu offrirait au serviteur un verre d'eau, puis offrirait de donner de l'eau aux chameaux que le serviteur a apportés avec lui.</w:t>
      </w:r>
    </w:p>
    <w:p>
      <w:pPr/>
      <w:r>
        <w:rPr>
          <w:lang w:val="fr_FR" w:bidi="fr_FR"/>
        </w:rPr>
      </w:r>
      <w:r>
        <w:rPr>
          <w:lang w:val="fr_FR" w:bidi="fr_FR"/>
        </w:rPr>
        <w:t xml:space="preserve">Avant que le serviteur ne termine de prier, il a vu </w:t>
      </w:r>
      <w:r>
        <w:rPr>
          <w:b/>
          <w:lang w:val="fr_FR" w:bidi="fr_FR"/>
        </w:rPr>
        <w:t>Rébecca</w:t>
      </w:r>
      <w:r>
        <w:rPr>
          <w:lang w:val="fr_FR" w:bidi="fr_FR"/>
        </w:rPr>
        <w:t xml:space="preserve"> venir au puits avec une cruche - une cruche faite d'argile qui contenait de l'eau - et a porté de l'eau aux animaux et est retournée à la ville sur son épaule. Rébecca était la fille de Béthuel, le fils du frère d'Abraham Haran et Milcah. Elle était Haran et la petite-fille de Milcah. Rébecca était belle. Elle était assez vieille pour être mariée et porter des enfants, mais toujours une vierge. Elle n'avait pas de relations sexuelles avec aucun homme. Elle est descendue dans la source et est sortie à nouveau avec de l'eau. La source était près du puits et fournissait de l'eau accessible sans avoir à tirer l'eau de la profondeur du puits.</w:t>
      </w:r>
    </w:p>
    <w:p>
      <w:pPr/>
      <w:r>
        <w:rPr>
          <w:lang w:val="fr_FR" w:bidi="fr_FR"/>
        </w:rPr>
      </w:r>
      <w:r>
        <w:rPr>
          <w:lang w:val="fr_FR" w:bidi="fr_FR"/>
        </w:rPr>
        <w:t xml:space="preserve">Quand elle est remontée, le serviteur d'Abraham a couru vers elle et a demandé un </w:t>
      </w:r>
      <w:r>
        <w:rPr>
          <w:b/>
          <w:lang w:val="fr_FR" w:bidi="fr_FR"/>
        </w:rPr>
        <w:t>peu</w:t>
      </w:r>
      <w:r>
        <w:rPr>
          <w:lang w:val="fr_FR" w:bidi="fr_FR"/>
        </w:rPr>
        <w:t xml:space="preserve"> d'eau à boire Elle a dit : « Oui, mon Seigneur, prends un verre ». </w:t>
      </w:r>
      <w:r>
        <w:rPr>
          <w:b/>
          <w:lang w:val="fr_FR" w:bidi="fr_FR"/>
        </w:rPr>
        <w:t>Seigneur</w:t>
      </w:r>
      <w:r>
        <w:rPr>
          <w:lang w:val="fr_FR" w:bidi="fr_FR"/>
        </w:rPr>
        <w:t xml:space="preserve"> peut être trouvé dans le glossaire principal. Elle a abaissé la cruche et lui a donné de l'eau à boire. Rébecca a dit : « Je puiserai de l'eau pour tes chameaux aussi jusqu'à ce qu'ils aient assez à boire ». Elle a vidé sa cruche dans l'abreuvoir de l'animal. Une abreuvoir est un long récipient étroit, comme une boîte de pierre. Il est utilisé pour tenir de l'eau ou de la nourriture pour les animaux. Donner de l'eau à beaucoup de chameaux était beaucoup de travail supplémentaire.</w:t>
      </w:r>
    </w:p>
    <w:p>
      <w:pPr/>
      <w:r>
        <w:rPr>
          <w:lang w:val="fr_FR" w:bidi="fr_FR"/>
        </w:rPr>
      </w:r>
      <w:r>
        <w:rPr>
          <w:lang w:val="fr_FR" w:bidi="fr_FR"/>
        </w:rPr>
        <w:t xml:space="preserve">Pendant que Rébecca travaillait pour donner de l'eau à tous les chameaux, le serviteur la regardait de près. Il étudiait la jeune femme pour déterminer si c'était la femme que Dieu avait choisie pour Isaac. Il ne la regardait pas d'une manière sexuelle. Quand les chameaux ont fini de boire, le serviteur a donné à Rébecca un anneau de nez en or qui pesait 1/2 </w:t>
      </w:r>
      <w:r>
        <w:rPr>
          <w:b/>
          <w:lang w:val="fr_FR" w:bidi="fr_FR"/>
        </w:rPr>
        <w:t>shekel</w:t>
      </w:r>
      <w:r>
        <w:rPr>
          <w:lang w:val="fr_FR" w:bidi="fr_FR"/>
        </w:rPr>
        <w:t xml:space="preserve"> ou 6 grammes d'or et 2 grands bracelets en or pour son poignet qui pesait chacun dix shekels, 120 grammes d'or. C'était des cadeaux de valeur. </w:t>
      </w:r>
    </w:p>
    <w:p>
      <w:pPr/>
      <w:r>
        <w:rPr>
          <w:lang w:val="fr_FR" w:bidi="fr_FR"/>
        </w:rPr>
      </w:r>
      <w:r>
        <w:rPr>
          <w:lang w:val="fr_FR" w:bidi="fr_FR"/>
        </w:rPr>
        <w:t xml:space="preserve">Ensuite, le serviteur d'Abraham a demandé : « S'il vous plaît dis-moi, la </w:t>
      </w:r>
      <w:r>
        <w:rPr>
          <w:b/>
          <w:lang w:val="fr_FR" w:bidi="fr_FR"/>
        </w:rPr>
        <w:t>fille</w:t>
      </w:r>
      <w:r>
        <w:rPr>
          <w:lang w:val="fr_FR" w:bidi="fr_FR"/>
        </w:rPr>
        <w:t xml:space="preserve"> de qui es-tu ? Ton père aurait-il de la place pour nous mettre pour la nuit pour être hébergé ? Rébecca a répondu : « Je suis la fille de Béthuel, le fils de Milcah et Nahor ». Nahor était le frère d'Abraham. Béthuel était le neveu d'Abraham</w:t>
      </w:r>
    </w:p>
    <w:p>
      <w:pPr/>
      <w:r>
        <w:rPr>
          <w:lang w:val="fr_FR" w:bidi="fr_FR"/>
        </w:rPr>
      </w:r>
      <w:r>
        <w:rPr>
          <w:lang w:val="fr_FR" w:bidi="fr_FR"/>
        </w:rPr>
        <w:t xml:space="preserve">Rébecca a dit : « Nous avons beaucoup de paille et de fourrage pour les chameaux ainsi que de la place pour les invités à se loger ». Le serviteur s'est ensuite </w:t>
      </w:r>
      <w:r>
        <w:rPr>
          <w:b/>
          <w:lang w:val="fr_FR" w:bidi="fr_FR"/>
        </w:rPr>
        <w:t>incliné</w:t>
      </w:r>
      <w:r>
        <w:rPr>
          <w:lang w:val="fr_FR" w:bidi="fr_FR"/>
        </w:rPr>
        <w:t xml:space="preserve"> et a </w:t>
      </w:r>
      <w:r>
        <w:rPr>
          <w:b/>
          <w:lang w:val="fr_FR" w:bidi="fr_FR"/>
        </w:rPr>
        <w:t>adoré le Seigneur</w:t>
      </w:r>
      <w:r>
        <w:rPr>
          <w:lang w:val="fr_FR" w:bidi="fr_FR"/>
        </w:rPr>
        <w:t xml:space="preserve">. </w:t>
      </w:r>
      <w:r>
        <w:rPr>
          <w:b/>
          <w:lang w:val="fr_FR" w:bidi="fr_FR"/>
        </w:rPr>
        <w:t>S'incliner</w:t>
      </w:r>
      <w:r>
        <w:rPr>
          <w:lang w:val="fr_FR" w:bidi="fr_FR"/>
        </w:rPr>
        <w:t xml:space="preserve"> a montré l'humilité. </w:t>
      </w:r>
      <w:r>
        <w:rPr>
          <w:b/>
          <w:lang w:val="fr_FR" w:bidi="fr_FR"/>
        </w:rPr>
        <w:t>Adorer</w:t>
      </w:r>
      <w:r>
        <w:rPr>
          <w:lang w:val="fr_FR" w:bidi="fr_FR"/>
        </w:rPr>
        <w:t xml:space="preserve"> peut être trouvé dans le glossaire principal. « Louez le Seigneur Dieu Yahweh Seigneur Dieu, Yahweh peut être trouvé dans le glossaire principal. « Le Dieu de mon maître, Abraham. Yahweh a montré un amour infaillible et la fidélité à mon maître ». Il m'a conduit directement aux parents de mon maître ». Dieu a répondu parfaitement à la prière du serviteur. Rébecca a couru à la maison pour dire à sa famille ce qui s'était passé.</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étape, vous allez raconter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expressions, les émotions ou toute autre chose dont vous avez parlé.</w:t>
      </w:r>
    </w:p>
    <w:p>
      <w:pPr/>
      <w:r>
        <w:rPr>
          <w:lang w:val="fr_FR" w:bidi="fr_FR"/>
        </w:rPr>
      </w:r>
      <w:r>
        <w:rPr>
          <w:lang w:val="fr_FR" w:bidi="fr_FR"/>
        </w:rPr>
        <w:t xml:space="preserve">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Chaque membre du groupe va maintenant raconter tout le passage en entier sans s'arrêter. Chaque membre du groupe doit le faire au moins une fois. S'il le souhaite,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Le groupe peut maintenant décider de la meilleure version du passage. Vous pouvez décider que vous avez aimé la façon dont un membre du groupe a raconter une partie du passage, mais que vous avez aimé la façon dont un autre membre du groupe a formulé une autre partie du passage. </w:t>
      </w:r>
    </w:p>
    <w:p>
      <w:pPr/>
      <w:r>
        <w:rPr>
          <w:lang w:val="fr_FR" w:bidi="fr_FR"/>
        </w:rPr>
      </w:r>
      <w:r>
        <w:rPr>
          <w:lang w:val="fr_FR" w:bidi="fr_FR"/>
        </w:rPr>
        <w:t>Mettez cet audio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Genèse 24:29–49</w:t>
      </w:r>
      <w:r>
        <w:rPr>
          <w:lang w:val="fr_FR" w:bidi="fr_FR"/>
        </w:rPr>
      </w:r>
    </w:p>
    <w:p>
      <w:pPr>
        <w:pStyle w:val="Heading3"/>
      </w:pPr>
      <w:r>
        <w:rPr>
          <w:lang w:val="fr_FR" w:bidi="fr_FR"/>
        </w:rPr>
        <w:t>Écouter et Cœur</w:t>
      </w:r>
    </w:p>
    <w:p>
      <w:pPr/>
      <w:r>
        <w:rPr>
          <w:lang w:val="fr_FR" w:bidi="fr_FR"/>
        </w:rPr>
      </w:r>
      <w:r>
        <w:rPr>
          <w:lang w:val="fr_FR" w:bidi="fr_FR"/>
        </w:rPr>
        <w:t>Ecoutez Genèse 24:29–49 et gardez-le dans votre coeur.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 xml:space="preserve">Qu'est-ce que vous n'aimez pas ou ne comprenez-vous pas ?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vous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 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Abraham envoya son serviteur le plus digne de confiance dans son pays d’origine afin de trouver une femme pour son fils Isaac parmi les membres de sa famille. À son arrivée au puits de la ville, à l'extérieur, le serviteur pria Dieu de le diriger vers la jeune femme que Dieu avait destinée à Isaac. Rébecca, la nièce d'Abraham, vint au puits et offrit de l'eau à boire au serviteur et à ses chameaux. C'était une réponse directe à la prière du serviteur. L'histoire continue de se dérouler. Une grande partie de cette section est répétée à partir de Genèse 24:1–28. Cela suscite de l'intérêt et de suspense. Rébecca courut à la maison pour raconter à sa mère et à sa famille l'arrivée du serviteur d'Abraham. </w:t>
      </w:r>
    </w:p>
    <w:p>
      <w:pPr/>
      <w:r>
        <w:rPr>
          <w:lang w:val="fr_FR" w:bidi="fr_FR"/>
        </w:rPr>
      </w:r>
      <w:r>
        <w:rPr>
          <w:lang w:val="fr_FR" w:bidi="fr_FR"/>
        </w:rPr>
        <w:t xml:space="preserve">Le verset 29 commence par un mot de transition comme « maintenant » pour signifier qu'un changement important est en train de se produire. Laban, le frère de Rébecca, est introduit. Utilisez une façon naturelle pour introduire un nouveau personnage. Comme Rébecca, il courut </w:t>
      </w:r>
      <w:r>
        <w:rPr>
          <w:b/>
          <w:lang w:val="fr_FR" w:bidi="fr_FR"/>
        </w:rPr>
        <w:t>pour</w:t>
      </w:r>
      <w:r>
        <w:rPr>
          <w:lang w:val="fr_FR" w:bidi="fr_FR"/>
        </w:rPr>
        <w:t xml:space="preserve"> rencontrer le serviteur. Il peut être plus clair de réorganiser le texte dans l'ordre des événements tels qu'ils se sont produits. L’avidité de Laban se manifeste ici et réapparaîtra plus tard dans son interaction avec Jacob. La famille a probablement eu très peu de nouvelles d’Abraham depuis son départ de Haran. Laban a vu les dons précieux de Rébecca - l'anneau d'or au nez et des bracelets en or et il courut pour rencontrer l'homme. Laban, le frère, est mentionné comme celui qui agit comme hôte plutôt que Béthuel, le père de Rébecca. Laban addressa l'invitation au serviteur de venir rester chez eux. Béthuel est mentionné plus tard dans l'histoire pendant les négociations. Bethuel était peut-être vieux ou physiquement incapable de recevoir ces invités et aurait confié la responsabilité quotidienne à Laban.</w:t>
      </w:r>
    </w:p>
    <w:p>
      <w:pPr/>
      <w:r>
        <w:rPr>
          <w:lang w:val="fr_FR" w:bidi="fr_FR"/>
        </w:rPr>
      </w:r>
      <w:r>
        <w:rPr>
          <w:lang w:val="fr_FR" w:bidi="fr_FR"/>
        </w:rPr>
        <w:t>Laban invita le serviteur à venir chez eux. La salutation "vous qui êtes bénis par le Seigneur" était une façon de saluer un visiteur riche. Laban est spécifique quand il dit "l'Eternel" le nom personnel de l'alliance de Dieu plutôt que le nom général de Dieu"Elohim". Les richesses étaient considérées comme un signe de bénédiction de la part de Dieu. "Pourquoi te tiens-tu dehors ici?" C'est une question qui ne s'attend pas à une réponse. Si cela n'est pas naturel dans la langue, alors elle peut être reformulée pour en faire une déclaration.</w:t>
      </w:r>
    </w:p>
    <w:p>
      <w:pPr/>
      <w:r>
        <w:rPr>
          <w:lang w:val="fr_FR" w:bidi="fr_FR"/>
        </w:rPr>
      </w:r>
      <w:r>
        <w:rPr>
          <w:lang w:val="fr_FR" w:bidi="fr_FR"/>
        </w:rPr>
        <w:t>Laban invita le serviteur, qui se trouvait à l’extérieur, à entrer dans leur maison. Laban prépara une place pour le serviteur et les chameaux. Il est très probable que ce soient les serviteurs de Laban qui firent les préparatifs pour les invités et les animaux. Le serviteur vint dans l'enceinte de la maison et s'occupa d'abord des besoins essentiels des chameaux. Il leur donna de la nourriture et de la paille pour la litière, ainsi que de l’eau dans un endroid extérieur pour les animaux. Laban donna aussi au serviteur et aux hommes qui sont avec lui "de l'eau pour leurs pieds" C’était une coutume d’hospitalité d’offrir de l’eau pour se laver la poussière des pieds, accumulée lors des voyages sur des routes sèches et poussiéreuses, portant seulement de sandales au pied.</w:t>
      </w:r>
    </w:p>
    <w:p>
      <w:pPr/>
      <w:r>
        <w:rPr>
          <w:lang w:val="fr_FR" w:bidi="fr_FR"/>
        </w:rPr>
      </w:r>
      <w:r>
        <w:rPr>
          <w:lang w:val="fr_FR" w:bidi="fr_FR"/>
        </w:rPr>
        <w:t>Prenez un moment pour discuter des questions suivantes :</w:t>
      </w:r>
    </w:p>
    <w:p>
      <w:pPr/>
      <w:r>
        <w:rPr>
          <w:lang w:val="fr_FR" w:bidi="fr_FR"/>
        </w:rPr>
      </w:r>
      <w:r>
        <w:rPr>
          <w:lang w:val="fr_FR" w:bidi="fr_FR"/>
        </w:rPr>
        <w:t>La nourriture était servie à tous les hommes. Le serviteur dit qu'il ne mangerait pas jusqu'à ce qu'ils discutent de l'affaire qui l'avait amené. Laban accepta.</w:t>
      </w:r>
    </w:p>
    <w:p>
      <w:pPr/>
      <w:r>
        <w:rPr>
          <w:lang w:val="fr_FR" w:bidi="fr_FR"/>
        </w:rPr>
      </w:r>
      <w:r>
        <w:rPr>
          <w:lang w:val="fr_FR" w:bidi="fr_FR"/>
        </w:rPr>
        <w:t>Le serviteur expliqua comment le Seigneur l'a orienté vers Rébecca. Les négociations de mariage ont commencé. Le serviteur expliqua comment Dieu avait béni Abraham en tout. Le serviteur expliqua comment Dieu a béni Abraham financièrement. Abraham est maintenant grand ou un homme riche. "Le menu bétail" est composés à la fois des chèvres et les moutons ; "Le gros bétail" fait référence aux bovins. La bénédiction incluait aussi les chameaux, les ânes, les serviteurs et les servantes. Abraham était aussi béni d'un fils avec sa femme âgée Sara.</w:t>
      </w:r>
    </w:p>
    <w:p>
      <w:pPr/>
      <w:r>
        <w:rPr>
          <w:lang w:val="fr_FR" w:bidi="fr_FR"/>
        </w:rPr>
      </w:r>
      <w:r>
        <w:rPr>
          <w:lang w:val="fr_FR" w:bidi="fr_FR"/>
        </w:rPr>
        <w:t>Arrêtez-vous et discutez de la meilleure façon de répertorier ces bénédictions dans votre culture. L'ordre va-t-il changer ?</w:t>
      </w:r>
    </w:p>
    <w:p>
      <w:pPr/>
      <w:r>
        <w:rPr>
          <w:lang w:val="fr_FR" w:bidi="fr_FR"/>
        </w:rPr>
      </w:r>
      <w:r>
        <w:rPr>
          <w:lang w:val="fr_FR" w:bidi="fr_FR"/>
        </w:rPr>
        <w:t>Montrez des images des animaux : mouton, chèvre, âne, chameau.</w:t>
      </w:r>
    </w:p>
    <w:p>
      <w:pPr/>
      <w:r>
        <w:rPr>
          <w:lang w:val="fr_FR" w:bidi="fr_FR"/>
        </w:rPr>
      </w:r>
      <w:r>
        <w:rPr>
          <w:lang w:val="fr_FR" w:bidi="fr_FR"/>
        </w:rPr>
        <w:t>Le serviteur raconte ensuite à Laban l'histoire de son voyage pour trouver à Isaac une femme. La formulation est très similaire à la première conversation entre le serviteur et Rébecca. Une différence notable est : "Le Seigneur devant qui je marche". Précédemment, quand le Seigneur est apparu à Abraham, il a dit : "Marche devant moi et sois intègre". "Marche devant moi" signifie "Vis en accord avec ma volonté" "Fais ce que je te demande", "Obéis-moi". "Son ange" c'est encore ange de Dieu comme mentionné plus tôt dans l'histoire. Ce n'est pas un ange de service.</w:t>
      </w:r>
    </w:p>
    <w:p>
      <w:pPr/>
      <w:r>
        <w:rPr>
          <w:lang w:val="fr_FR" w:bidi="fr_FR"/>
        </w:rPr>
      </w:r>
      <w:r>
        <w:rPr>
          <w:lang w:val="fr_FR" w:bidi="fr_FR"/>
        </w:rPr>
        <w:t>Le serviteur a commencé à dire à Laban ce qui s'est passé ce jour-là près du puits. La formulation est très similaire à la précédente. Utilisez les mêmes mots que ceux que vous avez utilisés pour traduire dans ces versets comme source, cruche. "Prier dans mon cœur" nous dit que le serviteur pria Dieu silencieusement près du puits.</w:t>
      </w:r>
    </w:p>
    <w:p>
      <w:pPr/>
      <w:r>
        <w:rPr>
          <w:lang w:val="fr_FR" w:bidi="fr_FR"/>
        </w:rPr>
      </w:r>
      <w:r>
        <w:rPr>
          <w:lang w:val="fr_FR" w:bidi="fr_FR"/>
        </w:rPr>
        <w:t>Pendant que le serviteur raconte l'histoire à Laban, il n'a pas mentionné que Rébecca l'a appelé "seigneur" ou sur sa question sur un endroit où passer la nuit.</w:t>
      </w:r>
    </w:p>
    <w:p>
      <w:pPr/>
      <w:r>
        <w:rPr>
          <w:lang w:val="fr_FR" w:bidi="fr_FR"/>
        </w:rPr>
      </w:r>
      <w:r>
        <w:rPr>
          <w:lang w:val="fr_FR" w:bidi="fr_FR"/>
        </w:rPr>
        <w:t>Le serviteur a utilisé un mot de transition, “maintenant”, pour introduire sa demande formelle à Laban et Bethuel à propos du mariage d’Isaac et Rébecca. Béthuel est mentionné plus tard comme étant présent plus tard dans l'histoire. La pratique appropriée était de demander d'abord aux aînés de la famille avant de demander l'opinion de la jeune femme. Le serviteur a demandé aux hommes le même amour infaillible et la même fidélité dont le Seigneur lui a témoigné. Le serviteur a conclu la demande de mariage par un idiome hébreu : "Pour que je puisse me tourner vers la droite ou vers la gauche". Cela signifie donner au serviteur une réponse pour qu'il sache quoi faire ensuite.</w:t>
      </w:r>
    </w:p>
    <w:p>
      <w:pPr/>
      <w:r>
        <w:rPr>
          <w:lang w:val="fr_FR" w:bidi="fr_FR"/>
        </w:rPr>
      </w:r>
      <w:r>
        <w:rPr>
          <w:lang w:val="fr_FR" w:bidi="fr_FR"/>
        </w:rPr>
        <w:t>Arrêtez-vous et discutez de : Comment les mariages sont-ils conclus dans votre culture ? La femme est-elle demandée ? Les négociations sont-elles menées par des parents masculins ou féminins ? Comment la décision finale est-elle prise ? Y a-t-il des idiomes intéressants dans votre langue qui sont liés aux coutumes du mariage ?</w:t>
      </w:r>
      <w:r>
        <w:rPr>
          <w:lang w:val="fr_FR" w:bidi="fr_FR"/>
        </w:rPr>
      </w:r>
    </w:p>
    <w:p>
      <w:pPr>
        <w:pStyle w:val="Heading3"/>
      </w:pPr>
      <w:r>
        <w:rPr>
          <w:lang w:val="fr_FR" w:bidi="fr_FR"/>
        </w:rPr>
        <w:t>Définir les Scènes</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Cette histoire comprend quatre scènes.</w:t>
      </w:r>
    </w:p>
    <w:p>
      <w:pPr/>
      <w:r>
        <w:rPr>
          <w:lang w:val="fr_FR" w:bidi="fr_FR"/>
        </w:rPr>
      </w:r>
      <w:r>
        <w:rPr>
          <w:b/>
          <w:lang w:val="fr_FR" w:bidi="fr_FR"/>
        </w:rPr>
        <w:t>Première scène :</w:t>
      </w:r>
      <w:r>
        <w:rPr>
          <w:lang w:val="fr_FR" w:bidi="fr_FR"/>
        </w:rPr>
        <w:t xml:space="preserve"> Rébecca est retournée au village et a montré à sa famille et à son frère Laban les bijoux et leur a parlé de l'homme qu'elle a rencontré au puits.</w:t>
      </w:r>
    </w:p>
    <w:p>
      <w:pPr/>
      <w:r>
        <w:rPr>
          <w:lang w:val="fr_FR" w:bidi="fr_FR"/>
        </w:rPr>
      </w:r>
      <w:r>
        <w:rPr>
          <w:b/>
          <w:lang w:val="fr_FR" w:bidi="fr_FR"/>
        </w:rPr>
        <w:t>Deuxième scène :</w:t>
      </w:r>
      <w:r>
        <w:rPr>
          <w:lang w:val="fr_FR" w:bidi="fr_FR"/>
        </w:rPr>
        <w:t xml:space="preserve"> Laban courut au puits pour saluer l'étranger et l'inviter lui et sa caravane, y compris les chameaux et les conducteurs de chameau à aller dans leur maison.</w:t>
      </w:r>
    </w:p>
    <w:p>
      <w:pPr/>
      <w:r>
        <w:rPr>
          <w:lang w:val="fr_FR" w:bidi="fr_FR"/>
        </w:rPr>
      </w:r>
      <w:r>
        <w:rPr>
          <w:b/>
          <w:lang w:val="fr_FR" w:bidi="fr_FR"/>
        </w:rPr>
        <w:t>Troisième scène :</w:t>
      </w:r>
      <w:r>
        <w:rPr>
          <w:lang w:val="fr_FR" w:bidi="fr_FR"/>
        </w:rPr>
        <w:t xml:space="preserve"> Le serviteur et les conducteurs de chameau mettent les animaux en place pour la nuit avec de la nourriture et de la paille pour les lits.</w:t>
      </w:r>
    </w:p>
    <w:p>
      <w:pPr/>
      <w:r>
        <w:rPr>
          <w:lang w:val="fr_FR" w:bidi="fr_FR"/>
        </w:rPr>
      </w:r>
      <w:r>
        <w:rPr>
          <w:b/>
          <w:lang w:val="fr_FR" w:bidi="fr_FR"/>
        </w:rPr>
        <w:t>Quatrième scène :</w:t>
      </w:r>
      <w:r>
        <w:rPr>
          <w:lang w:val="fr_FR" w:bidi="fr_FR"/>
        </w:rPr>
        <w:t xml:space="preserve"> Le serviteur raconte à Laban et Béthuel la série d'événements qui l'ont conduit chez eux. Le serviteur demanda la décision de Laban et de Béthuel sur la proposition de mariage d'Isaac et Rébecca.</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Le serviteur</w:t>
      </w:r>
    </w:p>
    <w:p>
      <w:pPr>
        <w:pStyle w:val="ListBullet"/>
        <w:spacing w:line="240" w:lineRule="auto"/>
        <w:ind w:left="720"/>
      </w:pPr>
      <w:r>
        <w:rPr>
          <w:lang w:val="fr_FR" w:bidi="fr_FR"/>
        </w:rPr>
      </w:r>
      <w:r>
        <w:rPr>
          <w:lang w:val="fr_FR" w:bidi="fr_FR"/>
        </w:rPr>
        <w:t>Laban</w:t>
      </w:r>
    </w:p>
    <w:p>
      <w:pPr>
        <w:pStyle w:val="ListBullet"/>
        <w:spacing w:line="240" w:lineRule="auto"/>
        <w:ind w:left="720"/>
      </w:pPr>
      <w:r>
        <w:rPr>
          <w:lang w:val="fr_FR" w:bidi="fr_FR"/>
        </w:rPr>
      </w:r>
      <w:r>
        <w:rPr>
          <w:lang w:val="fr_FR" w:bidi="fr_FR"/>
        </w:rPr>
        <w:t>Béthuel</w:t>
      </w:r>
    </w:p>
    <w:p>
      <w:pPr>
        <w:pStyle w:val="ListBullet"/>
        <w:spacing w:line="240" w:lineRule="auto"/>
        <w:ind w:left="720"/>
      </w:pPr>
      <w:r>
        <w:rPr>
          <w:lang w:val="fr_FR" w:bidi="fr_FR"/>
        </w:rPr>
      </w:r>
      <w:r>
        <w:rPr>
          <w:lang w:val="fr_FR" w:bidi="fr_FR"/>
        </w:rPr>
        <w:t>Rébecca</w:t>
      </w:r>
    </w:p>
    <w:p>
      <w:pPr>
        <w:pStyle w:val="ListBullet"/>
        <w:spacing w:line="240" w:lineRule="auto"/>
        <w:ind w:left="720"/>
      </w:pPr>
      <w:r>
        <w:rPr>
          <w:lang w:val="fr_FR" w:bidi="fr_FR"/>
        </w:rPr>
      </w:r>
      <w:r>
        <w:rPr>
          <w:lang w:val="fr_FR" w:bidi="fr_FR"/>
        </w:rPr>
        <w:t>Conducteurs de chameau / autres serviteurs</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Abraham envoya son serviteur le plus digne de confiance de retourner dans sa patrie pour trouver une femme pour son fils Isaac. Le arriva juste à l'extérieur de la ville au puits de la localité. Là, il rencontra Rébecca, la nièce d'Abraham et une mariée potentielle pour Isaac. Après qu'elle ait donné de l'eau au serviteur et à ses chameaux, le serviteur l'a récompensée avec un anneau de nez en or et 2 bracelets en or.</w:t>
      </w:r>
    </w:p>
    <w:p>
      <w:pPr/>
      <w:r>
        <w:rPr>
          <w:lang w:val="fr_FR" w:bidi="fr_FR"/>
        </w:rPr>
      </w:r>
      <w:r>
        <w:rPr>
          <w:lang w:val="fr_FR" w:bidi="fr_FR"/>
        </w:rPr>
        <w:t>Rébecca courut à la maison pour raconter à sa famille tout ce qui s'est passé. La famille de Rébecca et son frère, Laban ont entendu son histoire. Rappelez-vous que Laban est au centre de cette histoire et dans des histoires à venir, il semble être motivé par l'argent. Quand il a vu les cadeaux, Laban s'est précipité au puits immédiatement pour inviter le serviteur à rester. dans leur maison. Il vit l'homme et a dit : « Viens et reste avec nous, toi qui es béni du SEIGNEUR ! Pourquoi te tiens-tu à l'extérieur de la ville pendant que j'ai une pièce toute prête pour toi et un endroit pour les chameaux ? »</w:t>
      </w:r>
    </w:p>
    <w:p>
      <w:pPr/>
      <w:r>
        <w:rPr>
          <w:lang w:val="fr_FR" w:bidi="fr_FR"/>
        </w:rPr>
      </w:r>
      <w:r>
        <w:rPr>
          <w:lang w:val="fr_FR" w:bidi="fr_FR"/>
        </w:rPr>
        <w:t xml:space="preserve">Ainsi, l'homme est allé à la maison avec Laban et a fourni de la nourriture et un endroit pour se loger pour les chameaux et les conducteurs de chameau. Il a aussi donné de l'eau aux conducteurs de chameau qui sont venus avec le serviteur pour se laver les pieds. Ensuite, la nourriture a été servie. Rappelez-vous que toutes ces choses étaient coutumières pour un bon hôte dans cette culture. Mais le serviteur dit qu'il ne mangerait pas jusqu'à ce que qu'il leur aurait dit la raison de sa venue. Laban lui répondit "Parle-nous". Rappelez-vous que "nous" fait référence à lui et à Béthuel, le père de Rébecca. </w:t>
      </w:r>
    </w:p>
    <w:p>
      <w:pPr/>
      <w:r>
        <w:rPr>
          <w:lang w:val="fr_FR" w:bidi="fr_FR"/>
        </w:rPr>
      </w:r>
      <w:r>
        <w:rPr>
          <w:lang w:val="fr_FR" w:bidi="fr_FR"/>
        </w:rPr>
        <w:t xml:space="preserve">Le serviteur expliqua que le Seigneur a grandement béni son maître, Abraham. Il est devenu un homme riche. Le SEIGNEUR lui a donné des troupeaux de moutons et de chèvres, des troupeaux de bétail, beaucoup d'argent et d'or, des ânes, des serviteurs et des servantes. N'oubliez pas de réfléchir à la meilleure façon d'ordonner cette liste de biens dans votre culture. </w:t>
      </w:r>
    </w:p>
    <w:p>
      <w:pPr/>
      <w:r>
        <w:rPr>
          <w:lang w:val="fr_FR" w:bidi="fr_FR"/>
        </w:rPr>
      </w:r>
      <w:r>
        <w:rPr>
          <w:lang w:val="fr_FR" w:bidi="fr_FR"/>
        </w:rPr>
        <w:t>Le serviteur raconte sa conversation avec Abraham à la famille. Le serviteur expliqua les conditions du serment et comment il pouvait en être libéré. Mon maître a dit que le Seigneur en présence de qui il a vécu enverrait son ange avec moi et ferait que ma mission réussisse. Rappelez-vous que ce n'est pas un ange de service, mais une manifestation ou une démonstration de Dieu lui-même. Oui, je dois trouver une femme pour son fils parmi son peuple dans la famille de son père.</w:t>
      </w:r>
    </w:p>
    <w:p>
      <w:pPr/>
      <w:r>
        <w:rPr>
          <w:lang w:val="fr_FR" w:bidi="fr_FR"/>
        </w:rPr>
      </w:r>
      <w:r>
        <w:rPr>
          <w:lang w:val="fr_FR" w:bidi="fr_FR"/>
        </w:rPr>
        <w:t>Rappelez-vous que ce dialogue a eu lieu dans le passé, chez d’Abraham Maintenant, la conversation se tourne vers les événements de la journée. Rappelez-vous que le serviteur répète presque chaque mot comme dans les passages précédents.</w:t>
      </w:r>
    </w:p>
    <w:p>
      <w:pPr/>
      <w:r>
        <w:rPr>
          <w:lang w:val="fr_FR" w:bidi="fr_FR"/>
        </w:rPr>
      </w:r>
      <w:r>
        <w:rPr>
          <w:lang w:val="fr_FR" w:bidi="fr_FR"/>
        </w:rPr>
        <w:t>Rappelez-vous que l'histoire change légèrement ici avec le serviteur « mettant » les bijoux à Rébecca et ne lui a pas demandé un endroit où passer la nuit. Ensuite, j'ai mis l'anneau dans son nez et les bracelets sur ses bras, j'ai incliné la tête et j'ai remercié le SEIGNEUR. J'ai loué le Seigneur, le Dieu de mon maître Abraham parce qu'il m'a conduit directement à la nièce de mon maître pour être la femme de son fils.</w:t>
      </w:r>
    </w:p>
    <w:p>
      <w:pPr/>
      <w:r>
        <w:rPr>
          <w:lang w:val="fr_FR" w:bidi="fr_FR"/>
        </w:rPr>
      </w:r>
      <w:r>
        <w:rPr>
          <w:lang w:val="fr_FR" w:bidi="fr_FR"/>
        </w:rPr>
        <w:t>S’adressant à Laban et Bethuel en ces termes : “Dites-moi, montrerez-vous ou ne montrerez-vous pas l’amour infaillible et la fidélité envers mon maître ?” S'il vous plaît dites-moi oui ou non pour que je sache quoi faire ensuite.</w:t>
      </w:r>
      <w:r>
        <w:rPr>
          <w:lang w:val="fr_FR" w:bidi="fr_FR"/>
        </w:rPr>
      </w:r>
    </w:p>
    <w:p>
      <w:pPr>
        <w:pStyle w:val="Heading3"/>
      </w:pPr>
      <w:r>
        <w:rPr>
          <w:lang w:val="fr_FR" w:bidi="fr_FR"/>
        </w:rPr>
        <w:t>Intégration du Texte</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comprend 4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Le serviteur</w:t>
      </w:r>
    </w:p>
    <w:p>
      <w:pPr>
        <w:pStyle w:val="ListBullet"/>
        <w:spacing w:line="240" w:lineRule="auto"/>
        <w:ind w:left="720"/>
      </w:pPr>
      <w:r>
        <w:rPr>
          <w:lang w:val="fr_FR" w:bidi="fr_FR"/>
        </w:rPr>
      </w:r>
      <w:r>
        <w:rPr>
          <w:lang w:val="fr_FR" w:bidi="fr_FR"/>
        </w:rPr>
        <w:t>Laban</w:t>
      </w:r>
    </w:p>
    <w:p>
      <w:pPr>
        <w:pStyle w:val="ListBullet"/>
        <w:spacing w:line="240" w:lineRule="auto"/>
        <w:ind w:left="720"/>
      </w:pPr>
      <w:r>
        <w:rPr>
          <w:lang w:val="fr_FR" w:bidi="fr_FR"/>
        </w:rPr>
      </w:r>
      <w:r>
        <w:rPr>
          <w:lang w:val="fr_FR" w:bidi="fr_FR"/>
        </w:rPr>
        <w:t>Béthuel</w:t>
      </w:r>
    </w:p>
    <w:p>
      <w:pPr>
        <w:pStyle w:val="ListBullet"/>
        <w:spacing w:line="240" w:lineRule="auto"/>
        <w:ind w:left="720"/>
      </w:pPr>
      <w:r>
        <w:rPr>
          <w:lang w:val="fr_FR" w:bidi="fr_FR"/>
        </w:rPr>
      </w:r>
      <w:r>
        <w:rPr>
          <w:lang w:val="fr_FR" w:bidi="fr_FR"/>
        </w:rPr>
        <w:t>Rébecca</w:t>
      </w:r>
    </w:p>
    <w:p>
      <w:pPr>
        <w:pStyle w:val="ListBullet"/>
        <w:spacing w:line="240" w:lineRule="auto"/>
        <w:ind w:left="720"/>
      </w:pPr>
      <w:r>
        <w:rPr>
          <w:lang w:val="fr_FR" w:bidi="fr_FR"/>
        </w:rPr>
      </w:r>
      <w:r>
        <w:rPr>
          <w:lang w:val="fr_FR" w:bidi="fr_FR"/>
        </w:rPr>
        <w:t>Conducteurs de chameau / autres serviteurs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Arrêtez l'action. Abraham envoya son serviteur le plus digne de confiance de retourner dans sa patrie pour trouver une femme pour son fils Isaac. Le serviteur arriva juste à l'extérieur de la ville au puits de la localité. Là, il rencontra Rébecca, la nièce d'Abraham, une épouse potentielle pour Isaac. une mariée potentielle pour Isaac. Après qu'elle ait donné de l'eau au serviteur et à ses chameaux, le serviteur l'a récompensée avec un anneau de nez en or et 2 bracelets en or.</w:t>
      </w:r>
    </w:p>
    <w:p>
      <w:pPr/>
      <w:r>
        <w:rPr>
          <w:lang w:val="fr_FR" w:bidi="fr_FR"/>
        </w:rPr>
      </w:r>
      <w:r>
        <w:rPr>
          <w:lang w:val="fr_FR" w:bidi="fr_FR"/>
        </w:rPr>
        <w:t>Rébecca courut à la maison pour raconter à sa famille tout ce qui s'est passé. La famille de Rébecca et son frère, Laban ont entendu son histoire. Quand il a vu les cadeaux, Laban s'est précipité au puits immédiatement pour inviter le serviteur à rester. dans leur maison. Il vit l'homme et a dit : « Viens et reste avec nous, toi qui es béni du SEIGNEUR ! Pourquoi te tiens-tu à l'extérieur de la ville pendant que j'ai une pièce toute prête pour toi et un endroit pour les chameaux ? »</w:t>
      </w:r>
    </w:p>
    <w:p>
      <w:pPr/>
      <w:r>
        <w:rPr>
          <w:lang w:val="fr_FR" w:bidi="fr_FR"/>
        </w:rPr>
      </w:r>
      <w:r>
        <w:rPr>
          <w:lang w:val="fr_FR" w:bidi="fr_FR"/>
        </w:rPr>
        <w:t>Arrêtez l'action. Demandez à la personne qui joue le rôle de Rébecca "Que ressens tu ?" Vous pouvez entendre des réponses comme : "Heureuse" Waouh, de beaux bijoux ! et "Curieuse, pourquoi cet homme était-il si généreux ?" et "Je suis pressé de montrer à ma mère et raconter à la famille la visite du serviteur venu de la maison d’Abraham. Demandez à la personne qui joue le rôle de Laban "Que ressens tu ? " Vous pouvez entendre des réponses comme "Je suis surpris !" D'où Rébecca a-t-elle obtenu ce bijou en or ?" « Heureux ! Cet homme est riche et offre des cadeaux coûteux », et "Nerveux. Je prendrai en charge tous les préparatifs pour mon père. J’espère que je m’en sortirai bien. Reprenez l'action.</w:t>
      </w:r>
    </w:p>
    <w:p>
      <w:pPr/>
      <w:r>
        <w:rPr>
          <w:lang w:val="fr_FR" w:bidi="fr_FR"/>
        </w:rPr>
      </w:r>
      <w:r>
        <w:rPr>
          <w:lang w:val="fr_FR" w:bidi="fr_FR"/>
        </w:rPr>
        <w:t>Ainsi, l'homme est allé à la maison avec Laban et Laban a déchargé les chameaux, leur a donné de la paille pour la litière et la nourriture. Il a aussi donné de l'eau aux conducteurs de chameau qui sont venus avec le serviteur pour se laver les pieds. Ensuite, la nourriture a été servie. Mais le serviteur dit qu'il ne mangerait pas jusqu'à ce que qu'il leur aurait dit la raison de sa venue. Laban lui répondit, "Parle-nous".</w:t>
      </w:r>
    </w:p>
    <w:p>
      <w:pPr/>
      <w:r>
        <w:rPr>
          <w:lang w:val="fr_FR" w:bidi="fr_FR"/>
        </w:rPr>
      </w:r>
      <w:r>
        <w:rPr>
          <w:lang w:val="fr_FR" w:bidi="fr_FR"/>
        </w:rPr>
        <w:t>Arrêtez l'action : Demandez à la personne qui joue le rôle de serviteur, "Que ressens-tu ?" Vous pouvez entendre des choses comme : "Je suis heureux". Le frère de Rébecca est venu pour me saluer et m'inviter chez eux," "Je suis reconnaissant, Dieu a répondu à mes prières immédiatement." Demandez à la personne qui joue le rôle de Laban "Que ressens tu ? " "Je suis fatigué, héberger c'est un travail dur" et "Je suis heureux, attendant la discussion avec impatience". Reprenez l'action.</w:t>
      </w:r>
    </w:p>
    <w:p>
      <w:pPr/>
      <w:r>
        <w:rPr>
          <w:lang w:val="fr_FR" w:bidi="fr_FR"/>
        </w:rPr>
      </w:r>
      <w:r>
        <w:rPr>
          <w:lang w:val="fr_FR" w:bidi="fr_FR"/>
        </w:rPr>
        <w:t>Le serviteur expliqua que le Seigneur a richement béni son maître, Abraham. Il est devenu un homme riche. Le SEIGNEUR lui a donné des troupeaux de moutons et de chèvres, des troupeaux de bétail, beaucoup d'argent et d'or, des ânes, des hommes et des femmes. Sarah, la femme de mon maître Abraham était très âgée quand elle a donné naissance à Isaac, le fils de mon maître, et mon maître lui a donné tout ce qu'il possède. Mon maître m'a fait prêter un serment Il m'a dit de ne pas permettre à son fils d'épouser une femme cananéenne ici. Il m'a dit d'aller dans la maison de son père, pour y chercher une femme pour son fils. Mais j'ai demandé à mon maître ce que je ferais si je ne trouvais pas une femme qui accepterait revenir avec moi. Mon maître a dit que le Seigneur en présence de qui il a vécu enverrait son ange avec moi et ferait que ma mission réussisse. Il me dit que je dois absolument trouver une femme pour son fils parmi son peuple dans la famille de son père. Alors tu seras libre de ton serment. Mais si tu vas vers mes parents et qu'ils refusent de la laisser partir avec toi, tu seras libre de mon serment.</w:t>
      </w:r>
    </w:p>
    <w:p>
      <w:pPr/>
      <w:r>
        <w:rPr>
          <w:lang w:val="fr_FR" w:bidi="fr_FR"/>
        </w:rPr>
      </w:r>
      <w:r>
        <w:rPr>
          <w:lang w:val="fr_FR" w:bidi="fr_FR"/>
        </w:rPr>
        <w:t>Arrêtez l'action. Demandez à la personne qui joue le rôle du serviteur "Que ressens tu ?" Vous pouvez entendre des réponses comme "Je suis pensif !" Je dois expliquer en détail ce qui m’amène ici" et "Excité(e)." Regardez comment Dieu a béni mon maître. Demandez à la personne qui joue le rôle de Laban "Que ressens tu ? " ¨ Je suis impatient. Mon oncle Abraham est riche ! et mes sentiments sont partagés : je suis heureux pour Rébecca, mais ma sœur va me manquer. Elle ira très loin. Demandez à la personne qui joue le rôle de Rébecca "Que ressens tu ?" « Curieuse. Pourquoi cet étranger est-il ici aujourd'hui ? et "Je suis heureuse." Waouh, je suis vraiment heureuse d'avoir traité cet homme avec respect en lui donnant de l'eau et l'eau à ses chameaux Je ne comprenais pas pourquoi le jeune homme lui-même n’était pas venu. Reprenez l'action.</w:t>
      </w:r>
    </w:p>
    <w:p>
      <w:pPr/>
      <w:r>
        <w:rPr>
          <w:lang w:val="fr_FR" w:bidi="fr_FR"/>
        </w:rPr>
      </w:r>
      <w:r>
        <w:rPr>
          <w:lang w:val="fr_FR" w:bidi="fr_FR"/>
        </w:rPr>
        <w:t>Aujourd'hui, je suis venu à la source juste à l'extérieur de la ville et j'ai commencé à prier en disant : "Seigneur, Dieu de mon maître Abraham, fais que mon voyage soit un succès. Je me tiens près de cette source, je vais attendre qu'une jeune femme sorte pour puiser de l'eau et je dirai de bien vouloir me permettre de boire de l'eau de sa jarre. Ensuite, qu'elle me dise de boire l'eau et qu'elle en puiserait pour mes chameaux. Si elle dit cela, je saurai que le Seigneur l'a choisie pour le fils de mon maître.</w:t>
      </w:r>
    </w:p>
    <w:p>
      <w:pPr/>
      <w:r>
        <w:rPr>
          <w:lang w:val="fr_FR" w:bidi="fr_FR"/>
        </w:rPr>
      </w:r>
      <w:r>
        <w:rPr>
          <w:lang w:val="fr_FR" w:bidi="fr_FR"/>
        </w:rPr>
        <w:t>Arrêtez l'action. Demandez à la personne qui joue le rôle du serviteur "Que ressens tu ?" Vous pouvez entendre des réponses comme "Je suis attentif !" Je dois expliquer avec soin les événements d'aujourd'hui et "je suis heureux." Le Seigneur a arrangé tout cela. Demandez à la personne qui joue le rôle de Laban "Que ressens tu ? " "Je suis curieux" Je veux entendre de cet homme ce qui s'est passé" et "Prudence". Combien allons-nous gagner dans ce marché ? Elle est belle et travaille dur. Demandez à la personne qui joue le rôle de Rébecca "Que ressens tu ?" Je suis timide. "Toute cette discussion me concerne" et "Je suis heureuse, mais triste." Je sais que je dois me marier à quelqu'un de riche, mais je suis triste de quitter ma famille et de vivre si loin. Reprenez l'action.</w:t>
      </w:r>
    </w:p>
    <w:p>
      <w:pPr/>
      <w:r>
        <w:rPr>
          <w:lang w:val="fr_FR" w:bidi="fr_FR"/>
        </w:rPr>
      </w:r>
      <w:r>
        <w:rPr>
          <w:lang w:val="fr_FR" w:bidi="fr_FR"/>
        </w:rPr>
        <w:t>Avant que je termine ma prière silencieuse, Rébecca est sortie de la ville avec sa cruche d'eau sur l'épaule. Elle est descendue à la source et a puiser de l'eau. Je lui ai demandé de bien vouloir me donner de l'eau à boire. Elle a rapidement abaissé la cruche de son épaule et m'a dit de boire. Elle a dit ensuite qu'elle va puiser de l'eau pour mes chameaux." Alors, j'ai bu et elle a donné de l'eau à mes chameaux aussi. Quand je lui ai demandé qui est son père, elle a répondu que son père c'est Béthuel, le fils de Milca de de Nachor. Ensuite, j'ai mis l'anneau dans son nez et les bracelets sur ses bras, et j'ai incliné la tête et j'ai remercié le SEIGNEUR. J'ai loué le Seigneur, le Dieu de mon maître Abraham parce qu'il m'a conduit directement chez la nièce de mon maître pour être la femme de son fils.</w:t>
      </w:r>
    </w:p>
    <w:p>
      <w:pPr/>
      <w:r>
        <w:rPr>
          <w:lang w:val="fr_FR" w:bidi="fr_FR"/>
        </w:rPr>
      </w:r>
      <w:r>
        <w:rPr>
          <w:lang w:val="fr_FR" w:bidi="fr_FR"/>
        </w:rPr>
        <w:t>Arrêtez l'action. Demandez à la personne qui joue le rôle du serviteur "Que ressens tu ?" Vous pouvez entendre des réponses comme : "Je suis reconnaissant". Le Seigneur m'a conduit vers cette fille, je lui ai demandé et je m'inquiétais Est-elle libre ? Cette famille va-t-elle coopérer ? Demandez à la personne qui joue le rôle de Laban "Que ressens tu ? " Je suis heureux. Ma soeur a bien fait en respectant l'homme. Je suis curieux. Mon oncle Abraham a finalement envoyé des nouvelles. Demandez à la personne qui joue le rôle de Rébecca "Que ressens tu ?" "Je suis embarrassée. Toute cette discussion à mon sujet ! "Tout est très intéressant, l'apparition d'un étranger". Et "Je suis heureuse." Waouh, je suis vraiment heureuse d'avoir traité cet homme avec respect en lui donnant de l'eau et de l'eau à ses chameaux Reprenez l'action.</w:t>
      </w:r>
    </w:p>
    <w:p>
      <w:pPr/>
      <w:r>
        <w:rPr>
          <w:lang w:val="fr_FR" w:bidi="fr_FR"/>
        </w:rPr>
      </w:r>
      <w:r>
        <w:rPr>
          <w:lang w:val="fr_FR" w:bidi="fr_FR"/>
        </w:rPr>
        <w:t>S’adressant à Laban et Bethuel en ces termes : “Dites-moi, montrerez-vous ou ne montrerez-vous pas l’amour infaillible et la fidélité envers mon maître ?” S'il vous plaît dites-moi oui ou non pour que je sache quoi faire ensuite.</w:t>
      </w:r>
    </w:p>
    <w:p>
      <w:pPr/>
      <w:r>
        <w:rPr>
          <w:lang w:val="fr_FR" w:bidi="fr_FR"/>
        </w:rPr>
      </w:r>
      <w:r>
        <w:rPr>
          <w:lang w:val="fr_FR" w:bidi="fr_FR"/>
        </w:rPr>
        <w:t>Demandez à la personne qui joue le rôle du serviteur "Que ressens tu ?" Vous pouvez entendre des réponses comme : "Je suis inquiet". J'ai présenté toute l'histoire. Quelle sera leur réponse ?" et « Confiant. Pourquoi quelqu'un refuserait-il cette proposition conduit par Dieu et sa bénédiction ? Demandez à la personne qui joue le rôle de Laban "Que ressens tu ? " C'est accablant. C'est une grande décision. Je suis heureux que mon père soit ici aussi pour m'aider à prendre cette décision. Je suis cupide. Combien vais-je avoir ? Demandez à la personne qui joue le rôle de Rébecca "Que ressens tu ?" Je suis nerveuse. Que diront mon père et mon frère ? C'est au sujet de mon avenir qu'ils discutent. Je suis ravie, je vais épouser un homme riche. Demandez à la personne qui joue le rôle de Béthuel : "Que ressens tu ?" Vous pouvez entendre des réponses comme "Je suis triste !" Je savais que ce jour viendrait pour ma petite fille. Je suis heureux, c'est une offre généreuse de la famille de mon frère Abraham et j'ai été surpris. Abram est parti il y a des années. Maintenant, il est riche avec un fils avec sa femme Saraï. Je suis impressionnée Abram est déterminé à suivre Dieu et à rester sur cette terre que Dieu lui a promis.</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Le serviteur rencontra Rébecca, la nièce d'Abraham et une mariée potentielle pour Isaac près du puits. Elle donna de l'eau à boire, à lui et à ses chameaux. Le serviteur lui donna un anneau d'or pour le nez et 2 bracelets en or. Il y a beaucoup de répétition dans cette section de Genèse 24:1–28. Cela crée du suspense dans l’histoire.</w:t>
      </w:r>
    </w:p>
    <w:p>
      <w:pPr/>
      <w:r>
        <w:rPr>
          <w:lang w:val="fr_FR" w:bidi="fr_FR"/>
        </w:rPr>
      </w:r>
      <w:r>
        <w:rPr>
          <w:lang w:val="fr_FR" w:bidi="fr_FR"/>
        </w:rPr>
        <w:t xml:space="preserve">Maintenant, Rébecca avait un frère, Laban. Il a entendu son histoire. Quand il vit les cadeaux, Laban se précipita au puits immédiatement pour inviter le serviteur à rester. dans leur maison. Il semble que Laban a pris la responsabilité quotidienne de son père, Béthuel. Il vit l'homme et lui dit : « Viens rester avec nous, </w:t>
      </w:r>
      <w:r>
        <w:rPr>
          <w:b/>
          <w:lang w:val="fr_FR" w:bidi="fr_FR"/>
        </w:rPr>
        <w:t>toi qui es béni du SEIGNEUR</w:t>
      </w:r>
      <w:r>
        <w:rPr>
          <w:lang w:val="fr_FR" w:bidi="fr_FR"/>
        </w:rPr>
        <w:t xml:space="preserve"> ! On considère que c'était une façon de saluer un visiteur riche. Ici "Béni" signifie "aider, faire du bien, favoriser" Il y a aussi un sens de bien-être général et / ou de prospérité matérielle. </w:t>
      </w:r>
      <w:r>
        <w:rPr>
          <w:b/>
          <w:lang w:val="fr_FR" w:bidi="fr_FR"/>
        </w:rPr>
        <w:t>Bénir</w:t>
      </w:r>
      <w:r>
        <w:rPr>
          <w:lang w:val="fr_FR" w:bidi="fr_FR"/>
        </w:rPr>
        <w:t xml:space="preserve"> se trouve dans le glossaire principal. Traduisez bénir de la même manière que vous avez fait précédemment.</w:t>
      </w:r>
    </w:p>
    <w:p>
      <w:pPr/>
      <w:r>
        <w:rPr>
          <w:lang w:val="fr_FR" w:bidi="fr_FR"/>
        </w:rPr>
      </w:r>
      <w:r>
        <w:rPr>
          <w:lang w:val="fr_FR" w:bidi="fr_FR"/>
        </w:rPr>
        <w:t>Le nom utilisé pour Dieu dans ce passage est l'</w:t>
      </w:r>
      <w:r>
        <w:rPr>
          <w:b/>
          <w:lang w:val="fr_FR" w:bidi="fr_FR"/>
        </w:rPr>
        <w:t>Eternel</w:t>
      </w:r>
      <w:r>
        <w:rPr>
          <w:lang w:val="fr_FR" w:bidi="fr_FR"/>
        </w:rPr>
        <w:t xml:space="preserve">. </w:t>
      </w:r>
      <w:r>
        <w:rPr>
          <w:b/>
          <w:lang w:val="fr_FR" w:bidi="fr_FR"/>
        </w:rPr>
        <w:t>Eternel</w:t>
      </w:r>
      <w:r>
        <w:rPr>
          <w:lang w:val="fr_FR" w:bidi="fr_FR"/>
        </w:rPr>
        <w:t xml:space="preserve"> se trouve dans le glossaire principal.</w:t>
      </w:r>
    </w:p>
    <w:p>
      <w:pPr/>
      <w:r>
        <w:rPr>
          <w:lang w:val="fr_FR" w:bidi="fr_FR"/>
        </w:rPr>
      </w:r>
      <w:r>
        <w:rPr>
          <w:lang w:val="fr_FR" w:bidi="fr_FR"/>
        </w:rPr>
        <w:t>Les visiteurs vont chez Laban et s'installent.</w:t>
      </w:r>
    </w:p>
    <w:p>
      <w:pPr/>
      <w:r>
        <w:rPr>
          <w:lang w:val="fr_FR" w:bidi="fr_FR"/>
        </w:rPr>
      </w:r>
      <w:r>
        <w:rPr>
          <w:lang w:val="fr_FR" w:bidi="fr_FR"/>
        </w:rPr>
        <w:t xml:space="preserve">Le serviteur expliqua que le </w:t>
      </w:r>
      <w:r>
        <w:rPr>
          <w:b/>
          <w:lang w:val="fr_FR" w:bidi="fr_FR"/>
        </w:rPr>
        <w:t>Seigneur</w:t>
      </w:r>
      <w:r>
        <w:rPr>
          <w:lang w:val="fr_FR" w:bidi="fr_FR"/>
        </w:rPr>
        <w:t xml:space="preserve"> l'Eternel le nom propre du Dieu d'Israël a richement béni mon maître Abraham. Il est devenu un homme riche. </w:t>
      </w:r>
    </w:p>
    <w:p>
      <w:pPr/>
      <w:r>
        <w:rPr>
          <w:lang w:val="fr_FR" w:bidi="fr_FR"/>
        </w:rPr>
      </w:r>
      <w:r>
        <w:rPr>
          <w:lang w:val="fr_FR" w:bidi="fr_FR"/>
        </w:rPr>
        <w:t xml:space="preserve">Mon maître m'a fait prêter un </w:t>
      </w:r>
      <w:r>
        <w:rPr>
          <w:b/>
          <w:lang w:val="fr_FR" w:bidi="fr_FR"/>
        </w:rPr>
        <w:t>serment</w:t>
      </w:r>
      <w:r>
        <w:rPr>
          <w:lang w:val="fr_FR" w:bidi="fr_FR"/>
        </w:rPr>
        <w:t xml:space="preserve"> Un « serment » est ajouté à une promesse pour que les gens sachent qu'ils doivent garder leur accord et qu'il ne peut pas être changé. La personne qui prononce le serment demande à Dieu de les punir si elle ne respecte pas leur promesse. </w:t>
      </w:r>
      <w:r>
        <w:rPr>
          <w:b/>
          <w:lang w:val="fr_FR" w:bidi="fr_FR"/>
        </w:rPr>
        <w:t>Serment</w:t>
      </w:r>
      <w:r>
        <w:rPr>
          <w:lang w:val="fr_FR" w:bidi="fr_FR"/>
        </w:rPr>
        <w:t xml:space="preserve">se trouve dans le glossaire principal. </w:t>
      </w:r>
    </w:p>
    <w:p>
      <w:pPr/>
      <w:r>
        <w:rPr>
          <w:lang w:val="fr_FR" w:bidi="fr_FR"/>
        </w:rPr>
      </w:r>
      <w:r>
        <w:rPr>
          <w:lang w:val="fr_FR" w:bidi="fr_FR"/>
        </w:rPr>
        <w:t xml:space="preserve">Le serviteur répète une grande partie du dialogue déjà tenu plus tôt dans le chapitre. Cela souligne que c’est important. Il m'a dit de ne pas permettre à son fils d'épouser une femme cananéenne dans ce pays-ici. Abraham prit au sérieux la promesse de Dieu que ses descendants posséderaient un jour cette terre que Dieu avait promis. Il m'a dit d'aller dans la maison de son père, pour y chercher une femme pour son fils. Mais j'ai demandé à mon maître ce que je ferais si je ne trouvais pas une femme qui accepterait revenir avec moi. Mon maître a dit que le Seigneur en présence de qui il a vécu enverrait son </w:t>
      </w:r>
      <w:r>
        <w:rPr>
          <w:b/>
          <w:lang w:val="fr_FR" w:bidi="fr_FR"/>
        </w:rPr>
        <w:t>ange</w:t>
      </w:r>
      <w:r>
        <w:rPr>
          <w:lang w:val="fr_FR" w:bidi="fr_FR"/>
        </w:rPr>
        <w:t xml:space="preserve"> avec moi et ferait que ma mission réussisse. Il me dit que je dois absolument trouver une femme pour son fils parmi son peuple dans la famille de son père. Cela signifie la grande famille ou le clan du peuple d'Abraham. Traduisez ange de la même manière que vous avez fait précédemment. </w:t>
      </w:r>
      <w:r>
        <w:rPr>
          <w:b/>
          <w:lang w:val="fr_FR" w:bidi="fr_FR"/>
        </w:rPr>
        <w:t>Ange</w:t>
      </w:r>
      <w:r>
        <w:rPr>
          <w:lang w:val="fr_FR" w:bidi="fr_FR"/>
        </w:rPr>
        <w:t xml:space="preserve"> se trouve dans le gossaire principal.</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étape, vous allez raconter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expressions, les émotions ou toute autre chose dont vous avez parlé.</w:t>
      </w:r>
    </w:p>
    <w:p>
      <w:pPr/>
      <w:r>
        <w:rPr>
          <w:lang w:val="fr_FR" w:bidi="fr_FR"/>
        </w:rPr>
      </w:r>
      <w:r>
        <w:rPr>
          <w:lang w:val="fr_FR" w:bidi="fr_FR"/>
        </w:rPr>
        <w:t xml:space="preserve">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Chaque membre du groupe va maintenant raconter tout le passage en entier sans s'arrêter. Chaque membre du groupe doit le faire au moins une fois. S'il le souhaite,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Le groupe peut maintenant décider de la meilleure version du passage. Vous pouvez décider que vous avez aimé la façon dont un membre du groupe a raconter une partie du passage, mais que vous avez aimé la façon dont un autre membre du groupe a formulé une autre partie du passage. </w:t>
      </w:r>
    </w:p>
    <w:p>
      <w:pPr/>
      <w:r>
        <w:rPr>
          <w:lang w:val="fr_FR" w:bidi="fr_FR"/>
        </w:rPr>
      </w:r>
      <w:r>
        <w:rPr>
          <w:lang w:val="fr_FR" w:bidi="fr_FR"/>
        </w:rPr>
        <w:t>Mettez cet audio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Genèse 24:50–61</w:t>
      </w:r>
      <w:r>
        <w:rPr>
          <w:lang w:val="fr_FR" w:bidi="fr_FR"/>
        </w:rPr>
      </w:r>
    </w:p>
    <w:p>
      <w:pPr>
        <w:pStyle w:val="Heading3"/>
      </w:pPr>
      <w:r>
        <w:rPr>
          <w:lang w:val="fr_FR" w:bidi="fr_FR"/>
        </w:rPr>
        <w:t>Écouter et Cœur</w:t>
      </w:r>
    </w:p>
    <w:p>
      <w:pPr/>
      <w:r>
        <w:rPr>
          <w:lang w:val="fr_FR" w:bidi="fr_FR"/>
        </w:rPr>
      </w:r>
      <w:r>
        <w:rPr>
          <w:lang w:val="fr_FR" w:bidi="fr_FR"/>
        </w:rPr>
        <w:t>Ecoutez Genèse 24:50–61 et mettez-le dans votre coeur.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Le serviteur d’Abraham raconta à Laban et Bethuel tout en détail sur les événements qui l’avaient conduit chez eux. Le Seigneur Eternel a conduit le serviteur à rencontrer Rébecca, une femme potentielle pour Isaac, le fils d'Abraham.</w:t>
      </w:r>
    </w:p>
    <w:p>
      <w:pPr/>
      <w:r>
        <w:rPr>
          <w:lang w:val="fr_FR" w:bidi="fr_FR"/>
        </w:rPr>
      </w:r>
      <w:r>
        <w:rPr>
          <w:lang w:val="fr_FR" w:bidi="fr_FR"/>
        </w:rPr>
        <w:t>Laban en tant que frère aîné a joué un rôle important dans l'organisation du mariage de Rébecca. Il n'était pas inhabituel dans cette culture que le frère aîné dirige les discussions au lieu du père. Les âinés devaient d'abord décider si la jeune femme accepterait l'offre de mariage. Les deux hommes ont convenu que l'Eternel avait orchestré ce mariage, et ils ne voulurent donc ni contester ni discuter de la chose, que ce soit en bien ou en mal. "Prends-la et va" ne signifie pas qu'ils doivent partir immédiatement plutôt que les hommes donnent la permission à Rébecca d'épouser Isaac.</w:t>
      </w:r>
    </w:p>
    <w:p>
      <w:pPr/>
      <w:r>
        <w:rPr>
          <w:lang w:val="fr_FR" w:bidi="fr_FR"/>
        </w:rPr>
      </w:r>
      <w:r>
        <w:rPr>
          <w:lang w:val="fr_FR" w:bidi="fr_FR"/>
        </w:rPr>
        <w:t xml:space="preserve">Le serviteur ne remercie pas les hommes, mais incline à nouveau la tête et s'agenouille pour adorer et remercier le Seigneur. Cela est similaire à son action que l’on trouve plus tôt dans l’histoire. L'histoire passe vers une nouvelle série d'événements avec des mots de transition comme "et" ou "alors". Le serviteur apporta des cadeaux. Le serviteur donna plus de cadeaux à Rébecca. Dans leur culture, la famille de l’homme doit donner une dot. La famille de la femme a fourni une dot. Ces cadeaux consistaient non seulement en bijoux, mais aussi en d'autres objets faits d'or et d'argent utiles pour sa maison. Les cadeaux qu’il offrit à Laban et à leur mère étaient précieux et visaient à montrer qu’Abraham prendrait bien soin de Rébecca. </w:t>
      </w:r>
    </w:p>
    <w:p>
      <w:pPr/>
      <w:r>
        <w:rPr>
          <w:lang w:val="fr_FR" w:bidi="fr_FR"/>
        </w:rPr>
      </w:r>
      <w:r>
        <w:rPr>
          <w:lang w:val="fr_FR" w:bidi="fr_FR"/>
        </w:rPr>
        <w:t>Arrêtez-vous et discutez de : Qui organise le mariage dans votre culture ? Y a-t-il une dot dans votre culture ? Que doit payer la famille de la femme ? Que doit payer la famille de l'homme ? Comment cela est-il décidé ? Les familles impliquées échangent-elles des cadeaux ? Quels types de cadeaux sont donnés à la mariée et au marié par leurs familles ?</w:t>
      </w:r>
    </w:p>
    <w:p>
      <w:pPr/>
      <w:r>
        <w:rPr>
          <w:lang w:val="fr_FR" w:bidi="fr_FR"/>
        </w:rPr>
      </w:r>
      <w:r>
        <w:rPr>
          <w:lang w:val="fr_FR" w:bidi="fr_FR"/>
        </w:rPr>
        <w:t xml:space="preserve">L'histoire change à nouveau avec les mots "et" ou "alors". Ce n'est qu'après les discussions et la présentation des cadeaux que le serviteur et tous les conducteurs de chameau mangent le repas qui leur est donné par leurs hôtes. Le lendemain matin, le serviteur demanda la permission de retourner vers Abraham et Isaac avec Rébecca. Bien qu'il soit inhabituel que les hommes demandent l'avis d'une jeune femme, les hommes lui ont demandé si elle était prête à partir </w:t>
      </w:r>
      <w:r>
        <w:rPr>
          <w:b/>
          <w:lang w:val="fr_FR" w:bidi="fr_FR"/>
        </w:rPr>
        <w:t>immédiatement</w:t>
      </w:r>
      <w:r>
        <w:rPr>
          <w:lang w:val="fr_FR" w:bidi="fr_FR"/>
        </w:rPr>
        <w:t xml:space="preserve">. Les hommes lui demandèrent si elle était prête à partir et ils envoyèrent sa nourrice et des serviteurs avec elle pour aider à assurer la sécurité de Rébecca. Les 10 jours supplémentaires auraient été utilisés pour s'assurer que l'arrangement était approprié et qu'elle pouvait partir en toute sécurité. Les hommes ont interrogé Rébecca parce qu'elle devait prendre un risque. </w:t>
      </w:r>
    </w:p>
    <w:p>
      <w:pPr/>
      <w:r>
        <w:rPr>
          <w:lang w:val="fr_FR" w:bidi="fr_FR"/>
        </w:rPr>
      </w:r>
      <w:r>
        <w:rPr>
          <w:lang w:val="fr_FR" w:bidi="fr_FR"/>
        </w:rPr>
        <w:t>La nourrice d'enfance de Rébecca l'a accompagné Dans ce contexte, nourrice signifie la femme servante qui a aidé à l'élever depuis l'enfance. Dans une future histoire, le nom de la nourrice, Deborah, sera mentionné. La nourrice Deborah a servi comme servante personnelle. Elle était une servante loyale et le dernier lien avec la famille de naissance de Rébecca. Rébecca avait également des servantes qui l’accompagneraient dans sa nouvelle vie et sa nouvelle maison, comme mentionnées plus tard dans l’histoire.</w:t>
      </w:r>
    </w:p>
    <w:p>
      <w:pPr/>
      <w:r>
        <w:rPr>
          <w:lang w:val="fr_FR" w:bidi="fr_FR"/>
        </w:rPr>
      </w:r>
      <w:r>
        <w:rPr>
          <w:lang w:val="fr_FR" w:bidi="fr_FR"/>
        </w:rPr>
        <w:t>La famille envoya Rébecca et sa nourrice avec le serviteur vers Isaac et Abraham Avant qu'elle parte, la famille de Rébecca a prononcé des bénédictions poétiques et formelles sur elle. Quand un membre de la famille bénissait un autre membre, on croyait que la bénédiction avait un grand pouvoir. Ils croyaient que le Seigneur avait écouté et accompli leur bénédiction. Le mot bénédiction ici ne signifie pas la bénédiction matérielle et financière. La première bénédiction est celle de pouvoir donner naissance à beaucoup d'enfants qui auront ensuite des enfants jusqu'à ce qu'il y ait un "grand nombre" de descendants. Dans leur langue, les mots de leur salutation faisaient une rime et étaient poétiques. C'est comme la bénédiction que Dieu a donnée à Adam et Ève dans le jardin pour avoir beaucoup de descendants.</w:t>
      </w:r>
    </w:p>
    <w:p>
      <w:pPr/>
      <w:r>
        <w:rPr>
          <w:lang w:val="fr_FR" w:bidi="fr_FR"/>
        </w:rPr>
      </w:r>
      <w:r>
        <w:rPr>
          <w:lang w:val="fr_FR" w:bidi="fr_FR"/>
        </w:rPr>
        <w:t>La deuxième bénédiction verbale que la famille de Rébecca lui donna était "que ta postérité possède la porte". Cela signifiait que les générations futures conquérraient les villes de leurs ennemis. C'était une bénédiction d'avoir le pouvoir et la victoire sur leurs ennemis.</w:t>
      </w:r>
    </w:p>
    <w:p>
      <w:pPr/>
      <w:r>
        <w:rPr>
          <w:lang w:val="fr_FR" w:bidi="fr_FR"/>
        </w:rPr>
      </w:r>
      <w:r>
        <w:rPr>
          <w:lang w:val="fr_FR" w:bidi="fr_FR"/>
        </w:rPr>
        <w:t>Discutez : Votre culture donne-t-elle des bénédictions verbales ? Quand est-ce que ces bénédictions verbales sont-elles prononcées ? Certaines bénédictions sont-elles plus importantes que d'autres ? Pourquoi ? Quels sont des exemples de bénédictions verbales ? Quelles bénédictions verbales sont importantes dans votre culture ? Qu'est-ce qui implique la cérémonie du départ d'une femme quittant la maison de son père pour aller dans la maison de son mari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Cette histoire comprend 4 scènes.</w:t>
      </w:r>
    </w:p>
    <w:p>
      <w:pPr/>
      <w:r>
        <w:rPr>
          <w:lang w:val="fr_FR" w:bidi="fr_FR"/>
        </w:rPr>
      </w:r>
      <w:r>
        <w:rPr>
          <w:b/>
          <w:lang w:val="fr_FR" w:bidi="fr_FR"/>
        </w:rPr>
        <w:t>Première scène :</w:t>
      </w:r>
      <w:r>
        <w:rPr>
          <w:lang w:val="fr_FR" w:bidi="fr_FR"/>
        </w:rPr>
        <w:t xml:space="preserve"> Le serviteur d'Abraham a raconté au frère et au père de Rébecca comment il l'avait rencontrée. Cette réunion était une réponse à la prière du serviteur. Le frère et le père voient que cela vient du Seigneur. Ils ne s'opposent pas à la proposition de mariage.</w:t>
      </w:r>
    </w:p>
    <w:p>
      <w:pPr/>
      <w:r>
        <w:rPr>
          <w:lang w:val="fr_FR" w:bidi="fr_FR"/>
        </w:rPr>
      </w:r>
      <w:r>
        <w:rPr>
          <w:b/>
          <w:lang w:val="fr_FR" w:bidi="fr_FR"/>
        </w:rPr>
        <w:t>Deuxième scène :</w:t>
      </w:r>
      <w:r>
        <w:rPr>
          <w:lang w:val="fr_FR" w:bidi="fr_FR"/>
        </w:rPr>
        <w:t xml:space="preserve"> Le serviteur sort des cadeaux pour la mariée et sa famille. Le serviteur et les conducteurs des chameaux mangent le repas offert par la famille.</w:t>
      </w:r>
    </w:p>
    <w:p>
      <w:pPr/>
      <w:r>
        <w:rPr>
          <w:lang w:val="fr_FR" w:bidi="fr_FR"/>
        </w:rPr>
      </w:r>
      <w:r>
        <w:rPr>
          <w:b/>
          <w:lang w:val="fr_FR" w:bidi="fr_FR"/>
        </w:rPr>
        <w:t>Troisième scène :</w:t>
      </w:r>
      <w:r>
        <w:rPr>
          <w:lang w:val="fr_FR" w:bidi="fr_FR"/>
        </w:rPr>
        <w:t xml:space="preserve"> Le lendemain matin, le serviteur demanda la permission de retourner vers Isaac avec Rébecca. Laban appelle Rébecca pour lui demander. Ils ont demandé à Rébecca et elle a accepté de partir immédiatement.</w:t>
      </w:r>
    </w:p>
    <w:p>
      <w:pPr/>
      <w:r>
        <w:rPr>
          <w:lang w:val="fr_FR" w:bidi="fr_FR"/>
        </w:rPr>
      </w:r>
      <w:r>
        <w:rPr>
          <w:b/>
          <w:lang w:val="fr_FR" w:bidi="fr_FR"/>
        </w:rPr>
        <w:t>Quatrième scène :</w:t>
      </w:r>
      <w:r>
        <w:rPr>
          <w:lang w:val="fr_FR" w:bidi="fr_FR"/>
        </w:rPr>
        <w:t xml:space="preserve"> Le serviteur et la caravane partent avec Rébecca accompagnée de ses serviteurs et sont bénis par sa famille.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Le serviteur</w:t>
      </w:r>
    </w:p>
    <w:p>
      <w:pPr>
        <w:pStyle w:val="ListBullet"/>
        <w:spacing w:line="240" w:lineRule="auto"/>
        <w:ind w:left="720"/>
      </w:pPr>
      <w:r>
        <w:rPr>
          <w:lang w:val="fr_FR" w:bidi="fr_FR"/>
        </w:rPr>
      </w:r>
      <w:r>
        <w:rPr>
          <w:lang w:val="fr_FR" w:bidi="fr_FR"/>
        </w:rPr>
        <w:t>Laban</w:t>
      </w:r>
    </w:p>
    <w:p>
      <w:pPr>
        <w:pStyle w:val="ListBullet"/>
        <w:spacing w:line="240" w:lineRule="auto"/>
        <w:ind w:left="720"/>
      </w:pPr>
      <w:r>
        <w:rPr>
          <w:lang w:val="fr_FR" w:bidi="fr_FR"/>
        </w:rPr>
      </w:r>
      <w:r>
        <w:rPr>
          <w:lang w:val="fr_FR" w:bidi="fr_FR"/>
        </w:rPr>
        <w:t>Béthuel</w:t>
      </w:r>
    </w:p>
    <w:p>
      <w:pPr>
        <w:pStyle w:val="ListBullet"/>
        <w:spacing w:line="240" w:lineRule="auto"/>
        <w:ind w:left="720"/>
      </w:pPr>
      <w:r>
        <w:rPr>
          <w:lang w:val="fr_FR" w:bidi="fr_FR"/>
        </w:rPr>
      </w:r>
      <w:r>
        <w:rPr>
          <w:lang w:val="fr_FR" w:bidi="fr_FR"/>
        </w:rPr>
        <w:t>La mère de Rébecca</w:t>
      </w:r>
    </w:p>
    <w:p>
      <w:pPr>
        <w:pStyle w:val="ListBullet"/>
        <w:spacing w:line="240" w:lineRule="auto"/>
        <w:ind w:left="720"/>
      </w:pPr>
      <w:r>
        <w:rPr>
          <w:lang w:val="fr_FR" w:bidi="fr_FR"/>
        </w:rPr>
      </w:r>
      <w:r>
        <w:rPr>
          <w:lang w:val="fr_FR" w:bidi="fr_FR"/>
        </w:rPr>
        <w:t>Rébecca</w:t>
      </w:r>
    </w:p>
    <w:p>
      <w:pPr>
        <w:pStyle w:val="ListBullet"/>
        <w:spacing w:line="240" w:lineRule="auto"/>
        <w:ind w:left="720"/>
      </w:pPr>
      <w:r>
        <w:rPr>
          <w:lang w:val="fr_FR" w:bidi="fr_FR"/>
        </w:rPr>
      </w:r>
      <w:r>
        <w:rPr>
          <w:lang w:val="fr_FR" w:bidi="fr_FR"/>
        </w:rPr>
        <w:t>Conducteurs de chameau</w:t>
      </w:r>
    </w:p>
    <w:p>
      <w:pPr>
        <w:pStyle w:val="ListBullet"/>
        <w:spacing w:line="240" w:lineRule="auto"/>
        <w:ind w:left="720"/>
      </w:pPr>
      <w:r>
        <w:rPr>
          <w:lang w:val="fr_FR" w:bidi="fr_FR"/>
        </w:rPr>
      </w:r>
      <w:r>
        <w:rPr>
          <w:lang w:val="fr_FR" w:bidi="fr_FR"/>
        </w:rPr>
        <w:t>La nourrice de Rébecca</w:t>
      </w:r>
    </w:p>
    <w:p>
      <w:pPr>
        <w:pStyle w:val="ListBullet"/>
        <w:spacing w:line="240" w:lineRule="auto"/>
        <w:ind w:left="720"/>
      </w:pPr>
      <w:r>
        <w:rPr>
          <w:lang w:val="fr_FR" w:bidi="fr_FR"/>
        </w:rPr>
      </w:r>
      <w:r>
        <w:rPr>
          <w:lang w:val="fr_FR" w:bidi="fr_FR"/>
        </w:rPr>
        <w:t>Les servantes de Rébecca</w:t>
      </w:r>
    </w:p>
    <w:p>
      <w:pPr>
        <w:pStyle w:val="ListBullet"/>
        <w:spacing w:line="240" w:lineRule="auto"/>
        <w:ind w:left="720"/>
      </w:pPr>
      <w:r>
        <w:rPr>
          <w:lang w:val="fr_FR" w:bidi="fr_FR"/>
        </w:rPr>
      </w:r>
      <w:r>
        <w:rPr>
          <w:lang w:val="fr_FR" w:bidi="fr_FR"/>
        </w:rPr>
        <w:t>La maison familiale</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Le serviteur d’Abraham raconta à Laban et à Bethuel toute l’histoire de la manière dont il avait trouvé Rébecca. Laban et Béthuel ont dit. Le Seigneur t'a évidemment amené ici il n'y a donc rien que nous puissions dire. Voici Rébecca. Rappelez-vous que c'était une conversation polie et agréable. On a offert à manger aux hommes en visite. "Voici" montre que Rébecca était présente lors de la conversation des hommes. Ils ont dit : "Prends-la et va. Oui, qu'elle soit la femme du fils de ton maître comme le Seigneur l'a dit. Quand le serviteur a entendu leur réponse, il s'est incliné jusqu'à terre et a adoré le Seigneur. Rappelez-vous que le serviteur doit être à genoux et s'incliner dans une posture d'humilité pour adorer Dieu.</w:t>
      </w:r>
    </w:p>
    <w:p>
      <w:pPr/>
      <w:r>
        <w:rPr>
          <w:lang w:val="fr_FR" w:bidi="fr_FR"/>
        </w:rPr>
      </w:r>
      <w:r>
        <w:rPr>
          <w:lang w:val="fr_FR" w:bidi="fr_FR"/>
        </w:rPr>
        <w:t>Le serviteur sortit des bijoux en argent et en or et des vêtements et les offrit à Rébecca. N’oubliez pas d’avoir sous la main des objets déjà disponibles (pas besoin d’acheter quoi que ce soit) pour représenter les cadeaux. Le serviteur doit remettre ces objets à Rébecca, à Laban et à la mère. Il a aussi donné des cadeaux précieux à son frère et à sa mère.</w:t>
      </w:r>
    </w:p>
    <w:p>
      <w:pPr/>
      <w:r>
        <w:rPr>
          <w:lang w:val="fr_FR" w:bidi="fr_FR"/>
        </w:rPr>
      </w:r>
      <w:r>
        <w:rPr>
          <w:lang w:val="fr_FR" w:bidi="fr_FR"/>
        </w:rPr>
        <w:t>Ensuite, ils ont pris leur repas et le serviteur et ses compagnons passèrent la nuit là. Rappelez-vous que ces hommes étaient sans doute fatigués et affamés avant le repas à la maison.</w:t>
      </w:r>
    </w:p>
    <w:p>
      <w:pPr/>
      <w:r>
        <w:rPr>
          <w:lang w:val="fr_FR" w:bidi="fr_FR"/>
        </w:rPr>
      </w:r>
      <w:r>
        <w:rPr>
          <w:lang w:val="fr_FR" w:bidi="fr_FR"/>
        </w:rPr>
        <w:t>Tôt le lendemain matin, le serviteur dit : "Laissez-moi retourner maintenant vers mon maître avec votre Rébecca". Laban et la mère ont dit : "Nous voulons que Rébecca reste avec nous pendant au moins dix jours. Ensuite, elle peut partir. Le serviteur a dit : "Ne me retardez pas". Le Seigneur a fait réussir ma mission ; Laissez-moi partir maintenant pour que je puisse retourner vers mon maître. N'oubliez pas qu'il s'agit d'une conversation amicale, probablement motivée par le souci de la sécurité de Rébecca. Ils ne la reverraient probablement pas. Laban et sa mère ont dit : « Nous appellerons Rébecca pour lui demander ce qu'elle pense. Rappelez-vous que Rébecca n'était pas présente lors de cette conversation. Rébecca accepta de partir avec le serviteur.</w:t>
      </w:r>
    </w:p>
    <w:p>
      <w:pPr/>
      <w:r>
        <w:rPr>
          <w:lang w:val="fr_FR" w:bidi="fr_FR"/>
        </w:rPr>
      </w:r>
      <w:r>
        <w:rPr>
          <w:lang w:val="fr_FR" w:bidi="fr_FR"/>
        </w:rPr>
        <w:t>La famille a dit au revoir à Rébecca et l'a congédiée avec le serviteur d'Abraham et ses hommes. Rappelez-vous qu'en disant au revoir à Rébecca et aux serviteurs, il y avait tout un mélange d'émotions - comme la joie et même une certaine tristesse La femme qui avait été la nourrice de Rébecca est allée avec elle. Rappelez-vous que la nourrice est une femme plus âgée. La famille donna à Rébecca leur bénédiction spéciale au moment de son départ : rappelez‑vous, ce n’était pas quelque chose de banal. On croyait que de telles bénédictions de la famille étaient exaucées par Dieu. "Notre sœur, puisse-tu devenir la mère de millions de descendants ! Que tes descendants soient forts et qu’ils conquièrent les villes de leurs ennemis.</w:t>
      </w:r>
    </w:p>
    <w:p>
      <w:pPr/>
      <w:r>
        <w:rPr>
          <w:lang w:val="fr_FR" w:bidi="fr_FR"/>
        </w:rPr>
      </w:r>
      <w:r>
        <w:rPr>
          <w:lang w:val="fr_FR" w:bidi="fr_FR"/>
        </w:rPr>
        <w:t>Ensuite, Rébecca et ses serviteurs sont montés sur les chameaux et ont suivi l'homme. La famille a dit des bénédictions à Rébecca pour avoir beaucoup d'enfants et que ces enfants soient forts pour vaincre les futurs ennemis. Rébecca et ses serviteurs sont montés sur leurs chameaux. La famille doit dire au revoir à tout le groupe qui part. Le serviteur d'Abraham a pris Rébecca, ses serviteurs et s'est mis en route. Rébecca et les servantes doivent dire au revoir ou ce qui est approprié dans votre culture à la famille de Rébecca.</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comprend 4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Le serviteur</w:t>
      </w:r>
    </w:p>
    <w:p>
      <w:pPr>
        <w:pStyle w:val="ListBullet"/>
        <w:spacing w:line="240" w:lineRule="auto"/>
        <w:ind w:left="720"/>
      </w:pPr>
      <w:r>
        <w:rPr>
          <w:lang w:val="fr_FR" w:bidi="fr_FR"/>
        </w:rPr>
      </w:r>
      <w:r>
        <w:rPr>
          <w:lang w:val="fr_FR" w:bidi="fr_FR"/>
        </w:rPr>
        <w:t>Laban</w:t>
      </w:r>
    </w:p>
    <w:p>
      <w:pPr>
        <w:pStyle w:val="ListBullet"/>
        <w:spacing w:line="240" w:lineRule="auto"/>
        <w:ind w:left="720"/>
      </w:pPr>
      <w:r>
        <w:rPr>
          <w:lang w:val="fr_FR" w:bidi="fr_FR"/>
        </w:rPr>
      </w:r>
      <w:r>
        <w:rPr>
          <w:lang w:val="fr_FR" w:bidi="fr_FR"/>
        </w:rPr>
        <w:t>Béthuel</w:t>
      </w:r>
    </w:p>
    <w:p>
      <w:pPr>
        <w:pStyle w:val="ListBullet"/>
        <w:spacing w:line="240" w:lineRule="auto"/>
        <w:ind w:left="720"/>
      </w:pPr>
      <w:r>
        <w:rPr>
          <w:lang w:val="fr_FR" w:bidi="fr_FR"/>
        </w:rPr>
      </w:r>
      <w:r>
        <w:rPr>
          <w:lang w:val="fr_FR" w:bidi="fr_FR"/>
        </w:rPr>
        <w:t>La mère de Rébecca</w:t>
      </w:r>
    </w:p>
    <w:p>
      <w:pPr>
        <w:pStyle w:val="ListBullet"/>
        <w:spacing w:line="240" w:lineRule="auto"/>
        <w:ind w:left="720"/>
      </w:pPr>
      <w:r>
        <w:rPr>
          <w:lang w:val="fr_FR" w:bidi="fr_FR"/>
        </w:rPr>
      </w:r>
      <w:r>
        <w:rPr>
          <w:lang w:val="fr_FR" w:bidi="fr_FR"/>
        </w:rPr>
        <w:t>Rébecca</w:t>
      </w:r>
    </w:p>
    <w:p>
      <w:pPr>
        <w:pStyle w:val="ListBullet"/>
        <w:spacing w:line="240" w:lineRule="auto"/>
        <w:ind w:left="720"/>
      </w:pPr>
      <w:r>
        <w:rPr>
          <w:lang w:val="fr_FR" w:bidi="fr_FR"/>
        </w:rPr>
      </w:r>
      <w:r>
        <w:rPr>
          <w:lang w:val="fr_FR" w:bidi="fr_FR"/>
        </w:rPr>
        <w:t>Conducteurs de chameau</w:t>
      </w:r>
    </w:p>
    <w:p>
      <w:pPr>
        <w:pStyle w:val="ListBullet"/>
        <w:spacing w:line="240" w:lineRule="auto"/>
        <w:ind w:left="720"/>
      </w:pPr>
      <w:r>
        <w:rPr>
          <w:lang w:val="fr_FR" w:bidi="fr_FR"/>
        </w:rPr>
      </w:r>
      <w:r>
        <w:rPr>
          <w:lang w:val="fr_FR" w:bidi="fr_FR"/>
        </w:rPr>
        <w:t>La nourrice de Rébecca</w:t>
      </w:r>
    </w:p>
    <w:p>
      <w:pPr>
        <w:pStyle w:val="ListBullet"/>
        <w:spacing w:line="240" w:lineRule="auto"/>
        <w:ind w:left="720"/>
      </w:pPr>
      <w:r>
        <w:rPr>
          <w:lang w:val="fr_FR" w:bidi="fr_FR"/>
        </w:rPr>
      </w:r>
      <w:r>
        <w:rPr>
          <w:lang w:val="fr_FR" w:bidi="fr_FR"/>
        </w:rPr>
        <w:t>Les servantes de Rébecca</w:t>
      </w:r>
    </w:p>
    <w:p>
      <w:pPr>
        <w:pStyle w:val="ListBullet"/>
        <w:spacing w:line="240" w:lineRule="auto"/>
        <w:ind w:left="720"/>
      </w:pPr>
      <w:r>
        <w:rPr>
          <w:lang w:val="fr_FR" w:bidi="fr_FR"/>
        </w:rPr>
      </w:r>
      <w:r>
        <w:rPr>
          <w:lang w:val="fr_FR" w:bidi="fr_FR"/>
        </w:rPr>
        <w:t>La maison familiale</w:t>
      </w:r>
    </w:p>
    <w:p>
      <w:pPr>
        <w:pStyle w:val="ListBullet"/>
        <w:spacing w:line="240" w:lineRule="auto"/>
        <w:ind w:left="720"/>
      </w:pPr>
      <w:r>
        <w:rPr>
          <w:lang w:val="fr_FR" w:bidi="fr_FR"/>
        </w:rPr>
      </w:r>
      <w:r>
        <w:rPr>
          <w:lang w:val="fr_FR" w:bidi="fr_FR"/>
        </w:rPr>
        <w:t>Chameaux</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 xml:space="preserve">Le serviteur d’Abraham raconta à Laban et à Bethuel toute l’histoire de la manière dont il avait trouvé Rébecca. Ils ont dit que le Seigneur l'a évidemment amené là, il n'y a donc rien que nous puissions dire. Voici Rebecca Ils ont dit : "Prends-la et va. Oui, qu'elle soit la femme du fils de ton maître comme le Seigneur l'a dit. Quand le serviteur a entendu leur réponse, il s'est incliné jusqu'à terre et a adoré le Seigneur. </w:t>
      </w:r>
    </w:p>
    <w:p>
      <w:pPr/>
      <w:r>
        <w:rPr>
          <w:lang w:val="fr_FR" w:bidi="fr_FR"/>
        </w:rPr>
      </w:r>
      <w:r>
        <w:rPr>
          <w:lang w:val="fr_FR" w:bidi="fr_FR"/>
        </w:rPr>
        <w:t>Arrêtez l'action : Demandez à la personne qui joue le rôle de serviteur, "Que ressens-tu ?" Vous pouvez entendre des réponses comme "C'est merveilleux !" Une réponse étonnante à ma prière ! Et "Je suis humble, waouh Dieu est bon". Demandez à la personne qui joue le rôle de Laban "Que ressens tu ? " Vous pouvez entendre des réponses comme "C'est merveilleux !" Dieu a organisé tout cela. Et « Je suis heureux et content que ma sœur ait trouvé un si bon mari. Reprenez l'action.</w:t>
      </w:r>
    </w:p>
    <w:p>
      <w:pPr/>
      <w:r>
        <w:rPr>
          <w:lang w:val="fr_FR" w:bidi="fr_FR"/>
        </w:rPr>
      </w:r>
      <w:r>
        <w:rPr>
          <w:lang w:val="fr_FR" w:bidi="fr_FR"/>
        </w:rPr>
        <w:t>Dans la deuxième scène, le serviteur sortit des bijoux d’argent et d’or ainsi que des vêtements, et les offrit à Rébecca. N’oubliez pas d’avoir sous la main des objets déjà disponibles (pas besoin d’acheter quoi que ce soit) pour représenter les cadeaux. Le serviteur doit remettre ces objets à Rébecca, à Laban et à la mère. Il a aussi donné des cadeaux précieux à son frère et à sa mère. Ensuite, ils ont pris leur repas et le serviteur et les hommes avec lui sont restés là pendant la nuit.</w:t>
      </w:r>
    </w:p>
    <w:p>
      <w:pPr/>
      <w:r>
        <w:rPr>
          <w:lang w:val="fr_FR" w:bidi="fr_FR"/>
        </w:rPr>
      </w:r>
      <w:r>
        <w:rPr>
          <w:lang w:val="fr_FR" w:bidi="fr_FR"/>
        </w:rPr>
        <w:t>Arrêtez l'action : Demandez à la personne qui joue le rôle de serviteur, "Que ressens-tu ?" Vous pouvez entendre des réponses comme "Je suis heureux !" Je suis tellement heureux que ce jour soit enfin arrivé. Je suis enthousiasmé. Isaac sera si heureux avec la belle Rébecca. Une réponse étonnante à ma prière ! Demandez à la personne qui joue le rôle de Rébecca "Que ressens tu ?" Vous pouvez entendre des réponses comme "Je suis enthousiasmée !" Waouh, je me marie ! Et : "Sera-t-il gentil ?" Et "Je suis triste. À présent, je quitte ma famille. Je pourrais ne plus jamais les revoir. Reprenez l'action.</w:t>
      </w:r>
    </w:p>
    <w:p>
      <w:pPr/>
      <w:r>
        <w:rPr>
          <w:lang w:val="fr_FR" w:bidi="fr_FR"/>
        </w:rPr>
      </w:r>
      <w:r>
        <w:rPr>
          <w:lang w:val="fr_FR" w:bidi="fr_FR"/>
        </w:rPr>
        <w:t>Dans la troisième scène, le lendemain matin, le serviteur a demandé à retourner vers son maître. Laban et la mère ont demandé à Rébecca de rester dix jours de plus. Ensuite, elle peut partir. Le serviteur a dit : "Ne me retardez pas". Laban et la mère ont dit : « Nous appellerons Rébecca et lui demanderons ce qu'elle pense. Rappelez-vous que Rébecca n'était pas présente pour cette conversation le lendemain matin. La personne qui joue le rôle de Rébecca doit entrer dans la scène. Ils ont demandé : "Es-tu prête à partir avec cet homme ?" Rébecca a dit : "Oui, j'irai".</w:t>
      </w:r>
    </w:p>
    <w:p>
      <w:pPr/>
      <w:r>
        <w:rPr>
          <w:lang w:val="fr_FR" w:bidi="fr_FR"/>
        </w:rPr>
      </w:r>
      <w:r>
        <w:rPr>
          <w:lang w:val="fr_FR" w:bidi="fr_FR"/>
        </w:rPr>
        <w:t>Arrêtez l'action : Demandez à celui qui joue le rôle de Laban "Que ressens-tu ? Vous pouvez entendre des choses comme : "Je suis inquiet". C'était très rapide. J'espère que nous ne nous sommes pas précipités Et "Je suis heureux. Ma sœur aura un bon mari. Demandez à la personne qui joue le rôle de Béthuel : "Que ressens tu ?" Vous pouvez entendre des réponses comme "Je suis triste !" Ma petite fille s'en va. La reverrai-je ? Et "Je suis heureux." Ma fille a un bon mariage avec le fils d'Abraham. Nous sommes tous de la famille. Il veillera sur elle. Reprenez l'action.</w:t>
      </w:r>
    </w:p>
    <w:p>
      <w:pPr/>
      <w:r>
        <w:rPr>
          <w:lang w:val="fr_FR" w:bidi="fr_FR"/>
        </w:rPr>
      </w:r>
      <w:r>
        <w:rPr>
          <w:lang w:val="fr_FR" w:bidi="fr_FR"/>
        </w:rPr>
        <w:t>Dans la quatrième scène, la famille dit au revoir à Rébecca et la congédia avec le serviteur d'Abraham et ses hommes. La femme qui avait été la nourrice de Rébecca est allée avec elle. La famille a donné à Rébecca sa bénédiction spéciale pendant qu'elle s'est séparée : "Notre sœur, puisse-tu devenir la mère de millions de descendants ! Que tes descendants soient forts et qu’ils conquièrent les villes de leurs ennemis. Ensuite, Rébecca et ses serviteurs sont montés sur les chameaux et ont suivi l'homme.</w:t>
      </w:r>
    </w:p>
    <w:p>
      <w:pPr/>
      <w:r>
        <w:rPr>
          <w:lang w:val="fr_FR" w:bidi="fr_FR"/>
        </w:rPr>
      </w:r>
      <w:r>
        <w:rPr>
          <w:lang w:val="fr_FR" w:bidi="fr_FR"/>
        </w:rPr>
        <w:t>Arrêtez l'action : Demandez à la personne qui joue le rôle de Rébeccca, "Que ressens-tu ? Vous pouvez entendre des réponses comme "Je suis reconnaissante !" Je suis contente que ma nourrice et mes serviteurs viennent aussi. Cela rendra ma nouvelle vie plus facile. Et "Je suis triste. "Ma mère et ma famille vont me manquer" et "Je suis heureuse". "J’ai rêvé de ce jour toute ma vie."</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Le serviteur d’Abraham raconta à Laban et à Bethuel toute l’histoire de la manière dont il avait trouvé Rébecca. Ils ont dit que le </w:t>
      </w:r>
      <w:r>
        <w:rPr>
          <w:b/>
          <w:lang w:val="fr_FR" w:bidi="fr_FR"/>
        </w:rPr>
        <w:t>Seigneur</w:t>
      </w:r>
      <w:r>
        <w:rPr>
          <w:lang w:val="fr_FR" w:bidi="fr_FR"/>
        </w:rPr>
        <w:t xml:space="preserve"> t'a évidemment amené ici, il n'y a donc rien que nous puissions dire. Tout le monde a reconnu que l'Eternel Dieu organisait cette réunion et s'est soumis à sa volonté. Le nom utilisé pour </w:t>
      </w:r>
      <w:r>
        <w:rPr>
          <w:b/>
          <w:lang w:val="fr_FR" w:bidi="fr_FR"/>
        </w:rPr>
        <w:t>Dieu</w:t>
      </w:r>
      <w:r>
        <w:rPr>
          <w:lang w:val="fr_FR" w:bidi="fr_FR"/>
        </w:rPr>
        <w:t xml:space="preserve"> dans ce passage est </w:t>
      </w:r>
      <w:r>
        <w:rPr>
          <w:b/>
          <w:lang w:val="fr_FR" w:bidi="fr_FR"/>
        </w:rPr>
        <w:t>l'Eternel</w:t>
      </w:r>
      <w:r>
        <w:rPr>
          <w:lang w:val="fr_FR" w:bidi="fr_FR"/>
        </w:rPr>
        <w:t xml:space="preserve">. Traduisez Eternel de la même manière que vous l'avez fait dans les passages précédents. </w:t>
      </w:r>
      <w:r>
        <w:rPr>
          <w:lang w:val="fr_FR" w:bidi="fr_FR"/>
        </w:rPr>
        <w:t>Eternel</w:t>
      </w:r>
      <w:r>
        <w:rPr>
          <w:lang w:val="fr_FR" w:bidi="fr_FR"/>
        </w:rPr>
        <w:t xml:space="preserve">peut être trouvé dans le glossaire principal. Ils ont dit : "Prends-la et va. Oui, qu'elle soit la femme du fils de ton maître comme le Seigneur l'a dit. Quand le serviteur a entendu leur réponse, il s'est incliné jusqu'à terre et a </w:t>
      </w:r>
      <w:r>
        <w:rPr>
          <w:b/>
          <w:lang w:val="fr_FR" w:bidi="fr_FR"/>
        </w:rPr>
        <w:t>adoré</w:t>
      </w:r>
      <w:r>
        <w:rPr>
          <w:lang w:val="fr_FR" w:bidi="fr_FR"/>
        </w:rPr>
        <w:t xml:space="preserve"> le Seigneur. </w:t>
      </w:r>
      <w:r>
        <w:rPr>
          <w:lang w:val="fr_FR" w:bidi="fr_FR"/>
        </w:rPr>
        <w:t>Adorer</w:t>
      </w:r>
      <w:r>
        <w:rPr>
          <w:lang w:val="fr_FR" w:bidi="fr_FR"/>
        </w:rPr>
        <w:t xml:space="preserve"> peut être trouvé dans le glossaire principal. Le serviteur n'a pas remercié les hommes, il s'est arrêté et a remercié Dieu immédiatement. Il était dans une position basse et humble.</w:t>
      </w:r>
    </w:p>
    <w:p>
      <w:pPr/>
      <w:r>
        <w:rPr>
          <w:lang w:val="fr_FR" w:bidi="fr_FR"/>
        </w:rPr>
      </w:r>
      <w:r>
        <w:rPr>
          <w:lang w:val="fr_FR" w:bidi="fr_FR"/>
        </w:rPr>
        <w:t xml:space="preserve">Le serviteur apporta des </w:t>
      </w:r>
      <w:r>
        <w:rPr>
          <w:b/>
          <w:lang w:val="fr_FR" w:bidi="fr_FR"/>
        </w:rPr>
        <w:t>cadeaux</w:t>
      </w:r>
      <w:r>
        <w:rPr>
          <w:lang w:val="fr_FR" w:bidi="fr_FR"/>
        </w:rPr>
        <w:t xml:space="preserve"> qui consistaient non seulement en vêtements et en bijoux, mais aussi d'autres objets en or ou en argent utiles pour le foyer de Rébecca. Il a aussi donné des cadeaux précieux à son frère et à sa mère. Cela faisait partie du contrat de mariage dans leur famille. Le serviteur n'a pas acheté Rébecca. Elle n'était pas une esclave. </w:t>
      </w:r>
    </w:p>
    <w:p>
      <w:pPr/>
      <w:r>
        <w:rPr>
          <w:lang w:val="fr_FR" w:bidi="fr_FR"/>
        </w:rPr>
      </w:r>
      <w:r>
        <w:rPr>
          <w:lang w:val="fr_FR" w:bidi="fr_FR"/>
        </w:rPr>
        <w:t>Tôt le lendemain matin, le serviteur a demandé la permission de partir immédiatement parce que "le Seigneur a fait que ma mission a réussi". Bien que la famille souhaite avoir plus de temps, ils ont appelé Rébecca et lui ont demandé si elle était prête à partir avec cet homme ? Rébecca a dit "Oui, j'irai".</w:t>
      </w:r>
    </w:p>
    <w:p>
      <w:pPr/>
      <w:r>
        <w:rPr>
          <w:lang w:val="fr_FR" w:bidi="fr_FR"/>
        </w:rPr>
      </w:r>
      <w:r>
        <w:rPr>
          <w:lang w:val="fr_FR" w:bidi="fr_FR"/>
        </w:rPr>
        <w:t xml:space="preserve">La famille a dit au revoir à Rébecca. La famille lui a donné cette </w:t>
      </w:r>
      <w:r>
        <w:rPr>
          <w:b/>
          <w:lang w:val="fr_FR" w:bidi="fr_FR"/>
        </w:rPr>
        <w:t>bénédiction</w:t>
      </w:r>
      <w:r>
        <w:rPr>
          <w:lang w:val="fr_FR" w:bidi="fr_FR"/>
        </w:rPr>
        <w:t xml:space="preserve"> pendant qu'elle s'est séparée. Cette bénédiction était pour beaucoup d'enfants forts qui vaincraient leurs ennemis. </w:t>
      </w:r>
      <w:r>
        <w:rPr>
          <w:lang w:val="fr_FR" w:bidi="fr_FR"/>
        </w:rPr>
        <w:t>Bénir</w:t>
      </w:r>
      <w:r>
        <w:rPr>
          <w:lang w:val="fr_FR" w:bidi="fr_FR"/>
        </w:rPr>
        <w:t xml:space="preserve"> se trouve dans le glossaire principal.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Arrêtez cet audio ici.</w:t>
      </w:r>
    </w:p>
    <w:p>
      <w:pPr/>
      <w:r>
        <w:rPr>
          <w:lang w:val="fr_FR" w:bidi="fr_FR"/>
        </w:rPr>
      </w:r>
      <w:r>
        <w:rPr>
          <w:lang w:val="fr_FR" w:bidi="fr_FR"/>
        </w:rPr>
        <w:t xml:space="preserve">Ensuite, le groupe peut décider de la meilleure version de l'histoire qu'il préfère.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Arrêtez cet audio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24:62–67</w:t>
      </w:r>
      <w:r>
        <w:rPr>
          <w:lang w:val="fr_FR" w:bidi="fr_FR"/>
        </w:rPr>
      </w:r>
    </w:p>
    <w:p>
      <w:pPr>
        <w:pStyle w:val="Heading3"/>
      </w:pPr>
      <w:r>
        <w:rPr>
          <w:lang w:val="fr_FR" w:bidi="fr_FR"/>
        </w:rPr>
        <w:t>Écouter et Cœur</w:t>
      </w:r>
    </w:p>
    <w:p>
      <w:pPr/>
      <w:r>
        <w:rPr>
          <w:lang w:val="fr_FR" w:bidi="fr_FR"/>
        </w:rPr>
      </w:r>
      <w:r>
        <w:rPr>
          <w:lang w:val="fr_FR" w:bidi="fr_FR"/>
        </w:rPr>
        <w:t>Ecoutez Genèse 24:62–67 et gardez-le dans votre coeur. Écoutez ce texte trois fois. Si c'est possible, écoutez-le dans trois traductions différentes. Ensuite, discutez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cette histoire nous dit à propos de Dieu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 passage affecte-t'il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Le serviteur d'Abraham, Rébecca et ses serviteurs quittèrent la maison de Rébecca et voyagèrent pour rencontrer Isaac pour devenir sa femme.</w:t>
      </w:r>
    </w:p>
    <w:p>
      <w:pPr/>
      <w:r>
        <w:rPr>
          <w:lang w:val="fr_FR" w:bidi="fr_FR"/>
        </w:rPr>
      </w:r>
      <w:r>
        <w:rPr>
          <w:lang w:val="fr_FR" w:bidi="fr_FR"/>
        </w:rPr>
        <w:t>Ils voyagèrent sur les chameaux vers la maison d'Isaac dans le désert du Néguev. Le Néguev est la région désertique sud de la terre de Canaan Il y a peu de pluie avec pas beaucoup de sources d'eau. Pendant la saison humide, les animaux paissent là. Il semble qu'Isaac ou Isaac et Abraham déménagèrent au sud d'Hébron où Abraham s'est installé à l'origine. Isaac revint de Beer Lahaï Roi. Le nom signifie « bien du vivant qui me voit ». C'est l'endroit où Hagar rencontra l'ange de l'Eternel des années avant la naissance d'Isaac.</w:t>
      </w:r>
    </w:p>
    <w:p>
      <w:pPr/>
      <w:r>
        <w:rPr>
          <w:lang w:val="fr_FR" w:bidi="fr_FR"/>
        </w:rPr>
      </w:r>
      <w:r>
        <w:rPr>
          <w:lang w:val="fr_FR" w:bidi="fr_FR"/>
        </w:rPr>
        <w:t>Voir la carte qui montre Hébron le sud de Canaan le désert du Néguev, Beer Lahaï Roi.</w:t>
      </w:r>
    </w:p>
    <w:p>
      <w:pPr/>
      <w:r>
        <w:rPr>
          <w:lang w:val="fr_FR" w:bidi="fr_FR"/>
        </w:rPr>
      </w:r>
      <w:r>
        <w:rPr>
          <w:lang w:val="fr_FR" w:bidi="fr_FR"/>
        </w:rPr>
        <w:t>Un soir, Isaac était dehors se promener dans la campagne où les gens ne cultivaient pas juste pour penser. Isaac leva les yeux et vit des chameaux venir vers lui. En même temps, Rébecca leva les yeux et vit Isaac. Rébecca descendit rapidement de son chameau. Elle ne s'est pas arrêtée pour faire agenouiller le chameau pour descendre de son dos hauté.</w:t>
      </w:r>
    </w:p>
    <w:p>
      <w:pPr/>
      <w:r>
        <w:rPr>
          <w:lang w:val="fr_FR" w:bidi="fr_FR"/>
        </w:rPr>
      </w:r>
      <w:r>
        <w:rPr>
          <w:lang w:val="fr_FR" w:bidi="fr_FR"/>
        </w:rPr>
        <w:t>Le serviteur appela Isaac mon maître. Le texte ne dit pas si Abraham mourut, mais le récit historique déplace maintenant le focus sur Isaac. Ainsi, Rébecca mit rapidement un voile. Un voile est un morceau de tissu qui est enveloppé autour de la tête, les épaules et parfois le visage. C'était une coutume dans cette culture pour une mariée de porter un voile sur son visage lors de la cérémonie de mariage. Rébecca mit un voile pour montrer du respect à son futur mari et pour montrer la modestie.</w:t>
      </w:r>
    </w:p>
    <w:p>
      <w:pPr/>
      <w:r>
        <w:rPr>
          <w:lang w:val="fr_FR" w:bidi="fr_FR"/>
        </w:rPr>
      </w:r>
      <w:r>
        <w:rPr>
          <w:lang w:val="fr_FR" w:bidi="fr_FR"/>
        </w:rPr>
        <w:t>Arrêtez-vous et discutez : Quels sont les vêtements spéciaux portés par la mariée et le marié pendant la célébration du mariage dans votre culture ? Y a-t-il des vêtements spéciaux qui montrent du respect ?</w:t>
      </w:r>
    </w:p>
    <w:p>
      <w:pPr/>
      <w:r>
        <w:rPr>
          <w:lang w:val="fr_FR" w:bidi="fr_FR"/>
        </w:rPr>
      </w:r>
      <w:r>
        <w:rPr>
          <w:lang w:val="fr_FR" w:bidi="fr_FR"/>
        </w:rPr>
        <w:t>L'auteur omet les détails dans l'histoire. Le serviteur, Rébecca et l'entourage arrêtent leur voyage et le serviteur rencontre Isaac. Le serviteur expliqua tout ce qui était arrivé à Isaac pendant le voyage pour trouver Rébecca.</w:t>
      </w:r>
    </w:p>
    <w:p>
      <w:pPr/>
      <w:r>
        <w:rPr>
          <w:lang w:val="fr_FR" w:bidi="fr_FR"/>
        </w:rPr>
      </w:r>
      <w:r>
        <w:rPr>
          <w:lang w:val="fr_FR" w:bidi="fr_FR"/>
        </w:rPr>
        <w:t>La cérémonie de mariage n'est pas décrite dans le texte. La formulation dans le texte est un geste symbolique qui a lieu Isaac apporta Rébecca dans la tente qui appartenait à sa mère, Sarah. Dans leur culture, ce symbole signifiait que maintenant Rébecca serait la femme de famille. Rébecca devint sa femme ; ils étaient maintenant mariés.</w:t>
      </w:r>
    </w:p>
    <w:p>
      <w:pPr/>
      <w:r>
        <w:rPr>
          <w:lang w:val="fr_FR" w:bidi="fr_FR"/>
        </w:rPr>
      </w:r>
      <w:r>
        <w:rPr>
          <w:lang w:val="fr_FR" w:bidi="fr_FR"/>
        </w:rPr>
        <w:t>Arrêtez-vous et discutez : Quels sont les gestes symboliques qui se produisent quand les gens se marient dans votre culture ? Décrivez la cérémonie de mariage dans votre culture. La position de chef pour la femme ou l''homme dans votre culture est-elle importante ?</w:t>
      </w:r>
    </w:p>
    <w:p>
      <w:pPr/>
      <w:r>
        <w:rPr>
          <w:lang w:val="fr_FR" w:bidi="fr_FR"/>
        </w:rPr>
      </w:r>
      <w:r>
        <w:rPr>
          <w:lang w:val="fr_FR" w:bidi="fr_FR"/>
        </w:rPr>
        <w:t>Le texte dit qu'Isaac aimait Rébecca Cela n'est pas aimé dans une signification sexuelle, mais une affection authentique pour Rébecca. Sarah mourut environ 3 ans avant qu'ils ne soient mariés. Rébecca était un réconfort spécial pour Isaac dans sa douleur pour la mort de sa mère Sarah.</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deux parties dans ce passage.</w:t>
      </w:r>
    </w:p>
    <w:p>
      <w:pPr/>
      <w:r>
        <w:rPr>
          <w:lang w:val="fr_FR" w:bidi="fr_FR"/>
        </w:rPr>
      </w:r>
      <w:r>
        <w:rPr>
          <w:b/>
          <w:lang w:val="fr_FR" w:bidi="fr_FR"/>
        </w:rPr>
        <w:t>Première scène :</w:t>
      </w:r>
      <w:r>
        <w:rPr>
          <w:lang w:val="fr_FR" w:bidi="fr_FR"/>
        </w:rPr>
        <w:t xml:space="preserve"> Isaac vit maintenant dans le sud de Canaan Il voit la caravane de chameau s'approcher en même temps, Rébecca le voit.</w:t>
      </w:r>
    </w:p>
    <w:p>
      <w:pPr/>
      <w:r>
        <w:rPr>
          <w:lang w:val="fr_FR" w:bidi="fr_FR"/>
        </w:rPr>
      </w:r>
      <w:r>
        <w:rPr>
          <w:b/>
          <w:lang w:val="fr_FR" w:bidi="fr_FR"/>
        </w:rPr>
        <w:t>Deuxième scène :</w:t>
      </w:r>
      <w:r>
        <w:rPr>
          <w:lang w:val="fr_FR" w:bidi="fr_FR"/>
        </w:rPr>
        <w:t xml:space="preserve"> Le serviteur dit à Isaac l'histoire de comment il a trouvé Rébecca. Isaac épouse Rébecca.</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Rébecca</w:t>
      </w:r>
    </w:p>
    <w:p>
      <w:pPr>
        <w:pStyle w:val="ListBullet"/>
        <w:spacing w:line="240" w:lineRule="auto"/>
        <w:ind w:left="720"/>
      </w:pPr>
      <w:r>
        <w:rPr>
          <w:lang w:val="fr_FR" w:bidi="fr_FR"/>
        </w:rPr>
      </w:r>
      <w:r>
        <w:rPr>
          <w:lang w:val="fr_FR" w:bidi="fr_FR"/>
        </w:rPr>
        <w:t>Le serviteur</w:t>
      </w:r>
    </w:p>
    <w:p>
      <w:pPr>
        <w:pStyle w:val="ListBullet"/>
        <w:spacing w:line="240" w:lineRule="auto"/>
        <w:ind w:left="720"/>
      </w:pPr>
      <w:r>
        <w:rPr>
          <w:lang w:val="fr_FR" w:bidi="fr_FR"/>
        </w:rPr>
      </w:r>
      <w:r>
        <w:rPr>
          <w:lang w:val="fr_FR" w:bidi="fr_FR"/>
        </w:rPr>
        <w:t>Chameaux</w:t>
      </w:r>
    </w:p>
    <w:p>
      <w:pPr>
        <w:pStyle w:val="ListBullet"/>
        <w:spacing w:line="240" w:lineRule="auto"/>
        <w:ind w:left="720"/>
      </w:pPr>
      <w:r>
        <w:rPr>
          <w:lang w:val="fr_FR" w:bidi="fr_FR"/>
        </w:rPr>
      </w:r>
      <w:r>
        <w:rPr>
          <w:lang w:val="fr_FR" w:bidi="fr_FR"/>
        </w:rPr>
        <w:t>Le reste des personnes qui accompagnaient le serviteur et Rébecca</w:t>
      </w:r>
    </w:p>
    <w:p>
      <w:pPr/>
      <w:r>
        <w:rPr>
          <w:lang w:val="fr_FR" w:bidi="fr_FR"/>
        </w:rPr>
      </w:r>
      <w:r>
        <w:rPr>
          <w:lang w:val="fr_FR" w:bidi="fr_FR"/>
        </w:rPr>
        <w:t>Dans cette session, faites sortir le scénario de groupe ou utilisez une sorte de manipulateurs (objets que vous pouvez déplacer autour comme des rochers, des bâtons, des jouets d'enfants) pour visualiser l'histoire et l'action dans le passage.</w:t>
      </w:r>
    </w:p>
    <w:p>
      <w:pPr/>
      <w:r>
        <w:rPr>
          <w:lang w:val="fr_FR" w:bidi="fr_FR"/>
        </w:rPr>
      </w:r>
      <w:r>
        <w:rPr>
          <w:lang w:val="fr_FR" w:bidi="fr_FR"/>
        </w:rPr>
        <w:t>Dans la première scène, le récit est concentré sur Isaac. Il a déménagé dans le sud de Canaan Il marche dans la campagne en pensant. À distance, il a vu la caravane de chameau venir vers lui. En même temps, Rébecca a vu Isaac et est rapidement descendue du chameau qu'elle montait. Rébecca a demandé qui il était et le serviteur a dit que c'était son maître Isaac. Ainsi, Rébecca a ensuite couvert son visage de son voile. « Ainsi » nous dit la raison pour laquelle Rébecca a mis son voile de visage. Elle s'est préparée à rencontrer le marié et le mariage.</w:t>
      </w:r>
    </w:p>
    <w:p>
      <w:pPr/>
      <w:r>
        <w:rPr>
          <w:lang w:val="fr_FR" w:bidi="fr_FR"/>
        </w:rPr>
      </w:r>
      <w:r>
        <w:rPr>
          <w:lang w:val="fr_FR" w:bidi="fr_FR"/>
        </w:rPr>
        <w:t>La deuxième scène commence par le mot « alors » et introduit la scène suivante. Le serviteur expliqua à Isaac tout ce qui s'était passé pendant le voyage pour trouver Rébecca. Il a apporté Rébecca dans la tente de sa mère Sarah. Isaac a épousé Rébecca. Isaac aimait Rébecca et elle était un réconfort pour lui dans sa tristesse après la mort de sa mère.</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deux parties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Le serviteur</w:t>
      </w:r>
    </w:p>
    <w:p>
      <w:pPr>
        <w:pStyle w:val="ListBullet"/>
        <w:spacing w:line="240" w:lineRule="auto"/>
        <w:ind w:left="720"/>
      </w:pPr>
      <w:r>
        <w:rPr>
          <w:lang w:val="fr_FR" w:bidi="fr_FR"/>
        </w:rPr>
      </w:r>
      <w:r>
        <w:rPr>
          <w:lang w:val="fr_FR" w:bidi="fr_FR"/>
        </w:rPr>
        <w:t>Rébecca</w:t>
      </w:r>
    </w:p>
    <w:p>
      <w:pPr>
        <w:pStyle w:val="ListBullet"/>
        <w:spacing w:line="240" w:lineRule="auto"/>
        <w:ind w:left="720"/>
      </w:pPr>
      <w:r>
        <w:rPr>
          <w:lang w:val="fr_FR" w:bidi="fr_FR"/>
        </w:rPr>
      </w:r>
      <w:r>
        <w:rPr>
          <w:lang w:val="fr_FR" w:bidi="fr_FR"/>
        </w:rPr>
        <w:t>Chameaux</w:t>
      </w:r>
    </w:p>
    <w:p>
      <w:pPr>
        <w:pStyle w:val="ListBullet"/>
        <w:spacing w:line="240" w:lineRule="auto"/>
        <w:ind w:left="720"/>
      </w:pPr>
      <w:r>
        <w:rPr>
          <w:lang w:val="fr_FR" w:bidi="fr_FR"/>
        </w:rPr>
      </w:r>
      <w:r>
        <w:rPr>
          <w:lang w:val="fr_FR" w:bidi="fr_FR"/>
        </w:rPr>
        <w:t>Le reste des personnes qui accompagnaient le serviteur et Rébecca</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Dans la première scène, Isaac vivait dans le sud de Canaan dans le désert du Néguev. Un jour, pendant qu'Isaac marchait pour penser, Isaac a vu les chameaux venir à distance. En même temps, Rébecca a vu Isaac marcher dans le champ Elle est immédiatement descendue de son chameau et a demandé qui il était. Le serviteur a confirmé que c'était Isaac.</w:t>
      </w:r>
    </w:p>
    <w:p>
      <w:pPr/>
      <w:r>
        <w:rPr>
          <w:lang w:val="fr_FR" w:bidi="fr_FR"/>
        </w:rPr>
      </w:r>
      <w:r>
        <w:rPr>
          <w:lang w:val="fr_FR" w:bidi="fr_FR"/>
        </w:rPr>
        <w:t>Arrêtez l'action : Demandez à l'acteur qui joue le rôle d'Isaac « Que ressens-tu ? » Vous pouvez entendre des choses comme : « Curieux, qui pourrait être ? » Ou « Excité, le serviteur de mon père revient avec ma mariée ? » Ou « Triste, ma mère me manque, je suis toujours triste après sa mort » Demandez à l'acteur qui joue le rôle de Rébecca « Que ressens-tu ? » Vous pouvez entendre des choses comme : « Heureux, nous sommes finalement ici ! » Ou « Nerveux. J'espère qu'il m'aime ». Reprenez l'action.</w:t>
      </w:r>
    </w:p>
    <w:p>
      <w:pPr/>
      <w:r>
        <w:rPr>
          <w:lang w:val="fr_FR" w:bidi="fr_FR"/>
        </w:rPr>
      </w:r>
      <w:r>
        <w:rPr>
          <w:lang w:val="fr_FR" w:bidi="fr_FR"/>
        </w:rPr>
        <w:t>Dans la deuxième scène, le serviteur a expliqué tout ce qui s'est passé depuis qu'il a quitté la maison d'Abraham jusqu'à maintenant. Isaac et Rébecca étaient officiellement mariés. Isaac a pris Rébecca dans l'ancienne tente de sa mère. Rébecca est maintenant la femme chef de famille. Isaac aimait Rébecca et elle l'a réconforté pendant sa période de tristesse après que sa mère est morte.</w:t>
      </w:r>
    </w:p>
    <w:p>
      <w:pPr/>
      <w:r>
        <w:rPr>
          <w:lang w:val="fr_FR" w:bidi="fr_FR"/>
        </w:rPr>
      </w:r>
      <w:r>
        <w:rPr>
          <w:lang w:val="fr_FR" w:bidi="fr_FR"/>
        </w:rPr>
        <w:t>Arrêtez l'action : Demandez à l'acteur qui joue le rôle d'Isaac « Que ressens-tu ? » Cette personne répondra peut-être quelque chose comme « je me sens frustré. J'ai maintenant une belle femme. Elle me rend heureux ». Demandez à l'acteur qui joue le rôle de Rébecca « Que ressens-tu ? » Cette personne répondra peut-être quelque chose comme « je me sens frustré. J'ai un bon mari qui m'a donné la tente importante de sa mère. Il me traite déjà spécialement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Dans la première scène, Isaac a déménagé dans la partie sud de Canaan près d'une source d'eau. Avant qu'Isaac ne soit né, cette source d'eau était où Hagar a rencontré l'ange de l'Eternel Le nom du puits dans leur langue, </w:t>
      </w:r>
      <w:r>
        <w:rPr>
          <w:b/>
          <w:lang w:val="fr_FR" w:bidi="fr_FR"/>
        </w:rPr>
        <w:t>Bère Lahaï-roi</w:t>
      </w:r>
      <w:r>
        <w:rPr>
          <w:lang w:val="fr_FR" w:bidi="fr_FR"/>
        </w:rPr>
        <w:t xml:space="preserve"> signifie le puits du </w:t>
      </w:r>
      <w:r>
        <w:rPr>
          <w:b/>
          <w:lang w:val="fr_FR" w:bidi="fr_FR"/>
        </w:rPr>
        <w:t>Dieu qui me voit</w:t>
      </w:r>
      <w:r>
        <w:rPr>
          <w:lang w:val="fr_FR" w:bidi="fr_FR"/>
        </w:rPr>
        <w:t xml:space="preserve">. Isaac marchait dans la </w:t>
      </w:r>
      <w:r>
        <w:rPr>
          <w:b/>
          <w:lang w:val="fr_FR" w:bidi="fr_FR"/>
        </w:rPr>
        <w:t>campagne</w:t>
      </w:r>
      <w:r>
        <w:rPr>
          <w:lang w:val="fr_FR" w:bidi="fr_FR"/>
        </w:rPr>
        <w:t xml:space="preserve">, les champs qui n'étaient pas cultivés. Isaac </w:t>
      </w:r>
      <w:r>
        <w:rPr>
          <w:b/>
          <w:lang w:val="fr_FR" w:bidi="fr_FR"/>
        </w:rPr>
        <w:t>méditait</w:t>
      </w:r>
      <w:r>
        <w:rPr>
          <w:lang w:val="fr_FR" w:bidi="fr_FR"/>
        </w:rPr>
        <w:t xml:space="preserve"> ou </w:t>
      </w:r>
      <w:r>
        <w:rPr>
          <w:b/>
          <w:lang w:val="fr_FR" w:bidi="fr_FR"/>
        </w:rPr>
        <w:t>pensait</w:t>
      </w:r>
      <w:r>
        <w:rPr>
          <w:lang w:val="fr_FR" w:bidi="fr_FR"/>
        </w:rPr>
        <w:t xml:space="preserve">. Isaac et Rébecca se sont vus les uns les autres en même temps. Dans le passage, le serviteur utilise le mot </w:t>
      </w:r>
      <w:r>
        <w:rPr>
          <w:b/>
          <w:lang w:val="fr_FR" w:bidi="fr_FR"/>
        </w:rPr>
        <w:t>maître</w:t>
      </w:r>
      <w:r>
        <w:rPr>
          <w:lang w:val="fr_FR" w:bidi="fr_FR"/>
        </w:rPr>
        <w:t xml:space="preserve"> pour Isaac. Un maître est un titre général respectueux pour quelqu'un dans une position ou un statut élevé. C'est un statut moindre que « seigneur ». Le </w:t>
      </w:r>
      <w:r>
        <w:rPr>
          <w:lang w:val="fr_FR" w:bidi="fr_FR"/>
        </w:rPr>
        <w:t>Maître</w:t>
      </w:r>
      <w:r>
        <w:rPr>
          <w:lang w:val="fr_FR" w:bidi="fr_FR"/>
        </w:rPr>
        <w:t xml:space="preserve"> peut être trouvé dans le glossaire principal. Rébecca a répondu en mettant son </w:t>
      </w:r>
      <w:r>
        <w:rPr>
          <w:b/>
          <w:lang w:val="fr_FR" w:bidi="fr_FR"/>
        </w:rPr>
        <w:t>voile de visage</w:t>
      </w:r>
      <w:r>
        <w:rPr>
          <w:lang w:val="fr_FR" w:bidi="fr_FR"/>
        </w:rPr>
        <w:t xml:space="preserve"> pour se préparer au mariage.</w:t>
      </w:r>
    </w:p>
    <w:p>
      <w:pPr/>
      <w:r>
        <w:rPr>
          <w:lang w:val="fr_FR" w:bidi="fr_FR"/>
        </w:rPr>
      </w:r>
      <w:r>
        <w:rPr>
          <w:lang w:val="fr_FR" w:bidi="fr_FR"/>
        </w:rPr>
        <w:t xml:space="preserve">Dans la deuxième scène, le </w:t>
      </w:r>
      <w:r>
        <w:rPr>
          <w:b/>
          <w:lang w:val="fr_FR" w:bidi="fr_FR"/>
        </w:rPr>
        <w:t>serviteur</w:t>
      </w:r>
      <w:r>
        <w:rPr>
          <w:lang w:val="fr_FR" w:bidi="fr_FR"/>
        </w:rPr>
        <w:t xml:space="preserve"> a dit à Isaac tout ce qui s'était passé pendant le voyage du serviteur. Le mot </w:t>
      </w:r>
      <w:r>
        <w:rPr>
          <w:lang w:val="fr_FR" w:bidi="fr_FR"/>
        </w:rPr>
        <w:t>serviteur</w:t>
      </w:r>
      <w:r>
        <w:rPr>
          <w:lang w:val="fr_FR" w:bidi="fr_FR"/>
        </w:rPr>
        <w:t xml:space="preserve"> peut être trouvé dans le glossaire principal. Le texte ne mentionne pas la cérémonie de mariage. Au lieu de cela, il déclare le symbole d'Isaac prenant Rébecca dans la tente de sa mère Sarah et devient la femme chef de famille. Rébecca est devenue la </w:t>
      </w:r>
      <w:r>
        <w:rPr>
          <w:b/>
          <w:lang w:val="fr_FR" w:bidi="fr_FR"/>
        </w:rPr>
        <w:t>femme</w:t>
      </w:r>
      <w:r>
        <w:rPr>
          <w:lang w:val="fr_FR" w:bidi="fr_FR"/>
        </w:rPr>
        <w:t xml:space="preserve"> d'Isaac. Isaac </w:t>
      </w:r>
      <w:r>
        <w:rPr>
          <w:b/>
          <w:lang w:val="fr_FR" w:bidi="fr_FR"/>
        </w:rPr>
        <w:t>aimait</w:t>
      </w:r>
      <w:r>
        <w:rPr>
          <w:lang w:val="fr_FR" w:bidi="fr_FR"/>
        </w:rPr>
        <w:t xml:space="preserve"> - d'une manière amicale, pas seulement sexuellement - Rébecca. Elle était un réconfort pour lui.</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étape, vous allez raconter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expressions, les émotions ou toute autre chose dont vous avez parlé.</w:t>
      </w:r>
    </w:p>
    <w:p>
      <w:pPr/>
      <w:r>
        <w:rPr>
          <w:lang w:val="fr_FR" w:bidi="fr_FR"/>
        </w:rPr>
      </w:r>
      <w:r>
        <w:rPr>
          <w:lang w:val="fr_FR" w:bidi="fr_FR"/>
        </w:rPr>
        <w:t xml:space="preserve">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Chaque membre du groupe va maintenant raconter tout le passage en entier sans s'arrêter. Chaque membre du groupe doit le faire au moins une fois. S'il le souhaite,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Le groupe peut maintenant décider de la meilleure version du passage. Vous pouvez décider que vous avez aimé la façon dont un membre du groupe a raconter une partie du passage, mais que vous avez aimé la façon dont un autre membre du groupe a formulé une autre partie du passage. </w:t>
      </w:r>
    </w:p>
    <w:p>
      <w:pPr/>
      <w:r>
        <w:rPr>
          <w:lang w:val="fr_FR" w:bidi="fr_FR"/>
        </w:rPr>
      </w:r>
      <w:r>
        <w:rPr>
          <w:lang w:val="fr_FR" w:bidi="fr_FR"/>
        </w:rPr>
        <w:t>Mettez cet audio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Genèse 25:1–11</w:t>
      </w:r>
      <w:r>
        <w:rPr>
          <w:lang w:val="fr_FR" w:bidi="fr_FR"/>
        </w:rPr>
      </w:r>
    </w:p>
    <w:p>
      <w:pPr>
        <w:pStyle w:val="Heading3"/>
      </w:pPr>
      <w:r>
        <w:rPr>
          <w:lang w:val="fr_FR" w:bidi="fr_FR"/>
        </w:rPr>
        <w:t>Écouter et Cœur</w:t>
      </w:r>
    </w:p>
    <w:p>
      <w:pPr/>
      <w:r>
        <w:rPr>
          <w:lang w:val="fr_FR" w:bidi="fr_FR"/>
        </w:rPr>
      </w:r>
      <w:r>
        <w:rPr>
          <w:lang w:val="fr_FR" w:bidi="fr_FR"/>
        </w:rPr>
        <w:t>Ecoutez Genèse 25.1–11 gardez 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 xml:space="preserve">Qu'est-ce que vous n'aimez pas ou ne comprenez-vous pas ? </w:t>
      </w:r>
    </w:p>
    <w:p>
      <w:pPr>
        <w:pStyle w:val="ListBullet"/>
        <w:spacing w:line="240" w:lineRule="auto"/>
        <w:ind w:left="720"/>
      </w:pPr>
      <w:r>
        <w:rPr>
          <w:lang w:val="fr_FR" w:bidi="fr_FR"/>
        </w:rPr>
      </w:r>
      <w:r>
        <w:rPr>
          <w:lang w:val="fr_FR" w:bidi="fr_FR"/>
        </w:rPr>
        <w:t>Qu'est-ce que cette histoire nous apprend à propos de Dieu ?</w:t>
      </w:r>
    </w:p>
    <w:p>
      <w:pPr>
        <w:pStyle w:val="ListBullet"/>
        <w:spacing w:line="240" w:lineRule="auto"/>
        <w:ind w:left="720"/>
      </w:pPr>
      <w:r>
        <w:rPr>
          <w:lang w:val="fr_FR" w:bidi="fr_FR"/>
        </w:rPr>
      </w:r>
      <w:r>
        <w:rPr>
          <w:lang w:val="fr_FR" w:bidi="fr_FR"/>
        </w:rPr>
        <w:t>Qu'est-ce que ce passage nous apprend à propos des gens ?</w:t>
      </w:r>
    </w:p>
    <w:p>
      <w:pPr>
        <w:pStyle w:val="ListBullet"/>
        <w:spacing w:line="240" w:lineRule="auto"/>
        <w:ind w:left="720"/>
      </w:pPr>
      <w:r>
        <w:rPr>
          <w:lang w:val="fr_FR" w:bidi="fr_FR"/>
        </w:rPr>
      </w:r>
      <w:r>
        <w:rPr>
          <w:lang w:val="fr_FR" w:bidi="fr_FR"/>
        </w:rPr>
        <w:t>En quoi cette histoire affecte-t-elle notre vie quotidienne ?</w:t>
      </w:r>
    </w:p>
    <w:p>
      <w:pPr>
        <w:pStyle w:val="ListBullet"/>
        <w:spacing w:line="240" w:lineRule="auto"/>
        <w:ind w:left="720"/>
      </w:pPr>
      <w:r>
        <w:rPr>
          <w:lang w:val="fr_FR" w:bidi="fr_FR"/>
        </w:rPr>
      </w:r>
      <w:r>
        <w:rPr>
          <w:lang w:val="fr_FR" w:bidi="fr_FR"/>
        </w:rPr>
        <w:t>Qui connaissez vous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L'histoire précédente était sur le serviteur d'Abraham qui est allé trouver une femme pour le fils d'Abraham, Isaac. Comme Abraham a instruit, son serviteur a trouvé une femme parmi les parents d'Abraham. Cette femme était Rébecca. Le serviteur a apporté Rébecca avec lui et Isaac a épousé Rébecca.</w:t>
      </w:r>
    </w:p>
    <w:p>
      <w:pPr/>
      <w:r>
        <w:rPr>
          <w:lang w:val="fr_FR" w:bidi="fr_FR"/>
        </w:rPr>
      </w:r>
      <w:r>
        <w:rPr>
          <w:lang w:val="fr_FR" w:bidi="fr_FR"/>
        </w:rPr>
        <w:t>La présente histoire revient à Abraham, mais elle ferme son histoire et l'histoire d'Ismaël. Cette section commence à déplacer le focus sur Isaac et ses descendants. La première femme d'Abraham, Sarah est morte. Dans cette histoire, Abraham épouse une autre femme nommée Keturah. Elle était appelée une femme, mais plus tard, elle sera identifiée comme une concubine. Une concubine est une femme avec un statut inférieur et des droits.</w:t>
      </w:r>
    </w:p>
    <w:p>
      <w:pPr/>
      <w:r>
        <w:rPr>
          <w:lang w:val="fr_FR" w:bidi="fr_FR"/>
        </w:rPr>
      </w:r>
      <w:r>
        <w:rPr>
          <w:lang w:val="fr_FR" w:bidi="fr_FR"/>
        </w:rPr>
        <w:t>Arrêtez et discutez de la question suivante : Dans votre culture, les hommes ont-ils plus qu'une femme ? Comment décrivez-vous les femmes qui ont moins de droits que d'autres femmes qui sont mariées au même homme ?</w:t>
      </w:r>
    </w:p>
    <w:p>
      <w:pPr/>
      <w:r>
        <w:rPr>
          <w:lang w:val="fr_FR" w:bidi="fr_FR"/>
        </w:rPr>
      </w:r>
      <w:r>
        <w:rPr>
          <w:lang w:val="fr_FR" w:bidi="fr_FR"/>
        </w:rPr>
        <w:t>Rien n'est connu sur Keturah, sauf qu'elle a donné naissance à six fils pour Abraham : Zimran, Jokshan, Medan, Midian, Ishbak et Shuah. Cela signifie qu'en plus d'Ismaël et Isaac, Abraham avait six autres fils. Le nombre total de fils d'Abraham était huit. Deux des fils qu'Abraham avait avec Keturah avaient leurs propres enfants. Midian avait cinq fils : Éphah, Epher, Hanoch, Abida et Eldaah. La famille de Midian deviendra un groupe de personnes et sera appelée Midianites. Ils sont un groupe de personnes qui sera important dans certaines histoires plus tard. L'autre fils d'Abraham, Jokshan avait deux enfants : Sheba et Dedan. Dans l'une des histoires précédentes, les noms Sheba et Dedan sont déjà apparus. Deux des petits-enfants de Noé avaient les mêmes noms. Assurez-vous de traduire ces noms de la même manière que vous avez traduit ces noms auparavant. Le fils de Jokshan, Dedan avait trois enfants qui deviendraient plus tard des groupes de personnes. Ils étaient connus comme les Assourites, les Letoushites et les Leummites. Toutes ces personnes étaient dites être des enfants de Keturah. Mais cette liste a les fils de Keturah, les petits-fils et d'autres descendants. Par conséquent, le mot « enfants » ici signifie qu'ils étaient les descendants d'Abraham et de Keturah.</w:t>
      </w:r>
    </w:p>
    <w:p>
      <w:pPr/>
      <w:r>
        <w:rPr>
          <w:lang w:val="fr_FR" w:bidi="fr_FR"/>
        </w:rPr>
      </w:r>
      <w:r>
        <w:rPr>
          <w:lang w:val="fr_FR" w:bidi="fr_FR"/>
        </w:rPr>
        <w:t>Ensuite, Abram « a donné tout ce qu'il avait à Isaac ». Abraham a réalisé qu'il allait mourir bientôt, il a donc donné tout ce qu'il possédait comme héritage à Isaac. Cela signifie qu'Isaac recevra la terre, les serviteurs, les animaux et d'autres objets de valeur après la mort d'Abraham. Pendant ce temps, Abraham a donné des cadeaux « aux fils de ses concubines ». Ces fils se référaient aux enfants qui étaient nés à travers Hagar et Keturah. Pendant qu'il était toujours vivant, Abraham a commandé à ses autres fils de vivre quelque part dans l'est, loin de son fils, Isaac. Abraham a fait cela pour que ses autres fils ne prennent pas l'héritage d'Isaac de lui. Abraham ne voulait pas aussi qu'ils menacent la position d'Isaac comme chef du clan. Il est important de se rappeler que quand ses autres fils sont partis, ils étaient avec leurs femmes et leurs enfants.</w:t>
      </w:r>
    </w:p>
    <w:p>
      <w:pPr/>
      <w:r>
        <w:rPr>
          <w:lang w:val="fr_FR" w:bidi="fr_FR"/>
        </w:rPr>
      </w:r>
      <w:r>
        <w:rPr>
          <w:lang w:val="fr_FR" w:bidi="fr_FR"/>
        </w:rPr>
        <w:t>Arrêtez-vous et discutez des questions suivantes :</w:t>
      </w:r>
    </w:p>
    <w:p>
      <w:pPr/>
      <w:r>
        <w:rPr>
          <w:lang w:val="fr_FR" w:bidi="fr_FR"/>
        </w:rPr>
      </w:r>
      <w:r>
        <w:rPr>
          <w:lang w:val="fr_FR" w:bidi="fr_FR"/>
        </w:rPr>
        <w:t>Tout cela signifie qu'Abraham avait une femme, Sarah. Et son fils et héritier légitime était Isaac. Hagar et Keturah étaient des concubines ou des femmes de statut inférieur. Les fils d'Abraham avec ses concubines étaient toujours considérés comme les enfants d'Abraham, mais ils ont aussi un statut inférieur par rapport à Isaac parce que leurs mères étaient des concubines. Parce qu'ils ont un statut inférieur, ils ne peuvent pas hériter de l'héritage de leur père Abraham. Seul Isaac était l'héritier légitime de l'héritage d'Abraham.</w:t>
      </w:r>
    </w:p>
    <w:p>
      <w:pPr/>
      <w:r>
        <w:rPr>
          <w:lang w:val="fr_FR" w:bidi="fr_FR"/>
        </w:rPr>
      </w:r>
      <w:r>
        <w:rPr>
          <w:lang w:val="fr_FR" w:bidi="fr_FR"/>
        </w:rPr>
        <w:t>La partie suivante de l'histoire raconte de la mort d'Abraham. Abraham « a respiré son dernier souffle et « est mort à un bon âge, un vieil homme plein d'années ». Cela signifie qu'Abraham est mort à un très vieil âge Il est mort à l'âge de 175 ans. Il est aussi mort satisfait de la façon dont il vivait sa vie en suivant Dieu. Abraham était « rassemblé pour son peuple », ce qui signifie que comme ses ancêtres, il est mort. Les idées répétées qui décrivent la mort d'Abraham montrent que sa mort est un événement important.</w:t>
      </w:r>
    </w:p>
    <w:p>
      <w:pPr/>
      <w:r>
        <w:rPr>
          <w:lang w:val="fr_FR" w:bidi="fr_FR"/>
        </w:rPr>
      </w:r>
      <w:r>
        <w:rPr>
          <w:lang w:val="fr_FR" w:bidi="fr_FR"/>
        </w:rPr>
        <w:t>Les fils d'Abraham, Isaac et Ismaël l'ont enterré « dans la grotte de Machpélah ». Une grotte est un trou qui est généralement sur le côté d'une colline, d'une falaise ou d'une montagne. Cette grotte est située dans un champ appelé Machpelah. Ce champ était possédé par Ephron, le fils de Zohar le Hittite. Les Hittites sont le nom d'un groupe de personnes qui sont descendues d'un homme nommé Het. Dans une histoire précédente, Abraham a acheté ce champ à Ephron pour qu'il puisse enterrer sa femme Sarah. Ce champ est dans l'est de Mamre. Mamre était un endroit près d'Hebron. Abraham était enterré dans la même grotte que sa femme Sarah.</w:t>
      </w:r>
    </w:p>
    <w:p>
      <w:pPr/>
      <w:r>
        <w:rPr>
          <w:lang w:val="fr_FR" w:bidi="fr_FR"/>
        </w:rPr>
      </w:r>
      <w:r>
        <w:rPr>
          <w:lang w:val="fr_FR" w:bidi="fr_FR"/>
        </w:rPr>
        <w:t>Après la mort d'Abraham, Dieu a béni le fils d'Abraham, Isaac. La bénédiction de Dieu est importante parce que c'est quand Dieu donne une faveur ou de bonnes choses à une personne. Dans cette histoire, cela signifie que Dieu protégera Isaac, lui accordera le succès et lui donnera une grande richesse. Isaac vivait à Beer Lahai Roi. La Beer Lahai Roi est l'endroit où Dieu a parlé à la concubine d'Abraham, Hagar.</w:t>
      </w:r>
    </w:p>
    <w:p>
      <w:pPr/>
      <w:r>
        <w:rPr>
          <w:lang w:val="fr_FR" w:bidi="fr_FR"/>
        </w:rPr>
      </w:r>
      <w:r>
        <w:rPr>
          <w:lang w:val="fr_FR" w:bidi="fr_FR"/>
        </w:rPr>
        <w:t>Arrêtez et montrez où Beer Lahai Roi est situé sur la carte. Il doit montrer que c'est entre Kadesh et Bered.</w:t>
      </w:r>
    </w:p>
    <w:p>
      <w:pPr/>
      <w:r>
        <w:rPr>
          <w:lang w:val="fr_FR" w:bidi="fr_FR"/>
        </w:rPr>
      </w:r>
      <w:r>
        <w:rPr>
          <w:lang w:val="fr_FR" w:bidi="fr_FR"/>
        </w:rPr>
        <w:t>Il est important de se rappeler que la femme d'Isaac, Rébecca était avec lui quand il s'est installé à Beer Lahaï Roi.</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quatre scènes dans ce passage.</w:t>
      </w:r>
    </w:p>
    <w:p>
      <w:pPr/>
      <w:r>
        <w:rPr>
          <w:lang w:val="fr_FR" w:bidi="fr_FR"/>
        </w:rPr>
      </w:r>
      <w:r>
        <w:rPr>
          <w:b/>
          <w:lang w:val="fr_FR" w:bidi="fr_FR"/>
        </w:rPr>
        <w:t>Première scène :</w:t>
      </w:r>
      <w:r>
        <w:rPr>
          <w:lang w:val="fr_FR" w:bidi="fr_FR"/>
        </w:rPr>
        <w:t xml:space="preserve"> Abraham est avec sa nouvelle concubine, Keturah. Ils sont avec leurs six enfants : Zimran, Jokshan, Medan, Midian, Ishbak et Shuah. Ils sont aussi avec les cinq enfants de Midian : Ephah, Epher, Hanoch, Abida et Eldaah et les deux enfants de Jokshan, Sheba et Dedan. Ils sont aussi avec les descendants de Dedan, les Assourites, les Letoushites et les Leummites.</w:t>
      </w:r>
    </w:p>
    <w:p>
      <w:pPr/>
      <w:r>
        <w:rPr>
          <w:lang w:val="fr_FR" w:bidi="fr_FR"/>
        </w:rPr>
      </w:r>
      <w:r>
        <w:rPr>
          <w:b/>
          <w:lang w:val="fr_FR" w:bidi="fr_FR"/>
        </w:rPr>
        <w:t>Deuxième scène :</w:t>
      </w:r>
      <w:r>
        <w:rPr>
          <w:lang w:val="fr_FR" w:bidi="fr_FR"/>
        </w:rPr>
        <w:t xml:space="preserve"> Abraham donne tout ce qu'il avait comme héritage à Isaac. Ensuite, Abraham donne des cadeaux à ses autres fils et leur ordonne de vivre quelque part dans l'est.</w:t>
      </w:r>
    </w:p>
    <w:p>
      <w:pPr/>
      <w:r>
        <w:rPr>
          <w:lang w:val="fr_FR" w:bidi="fr_FR"/>
        </w:rPr>
      </w:r>
      <w:r>
        <w:rPr>
          <w:b/>
          <w:lang w:val="fr_FR" w:bidi="fr_FR"/>
        </w:rPr>
        <w:t>Troisième scène :</w:t>
      </w:r>
      <w:r>
        <w:rPr>
          <w:lang w:val="fr_FR" w:bidi="fr_FR"/>
        </w:rPr>
        <w:t xml:space="preserve"> Isaac et Ismaël enterrent Abraham dans la grotte de Machpélah où Sarah était enterrée.</w:t>
      </w:r>
    </w:p>
    <w:p>
      <w:pPr/>
      <w:r>
        <w:rPr>
          <w:lang w:val="fr_FR" w:bidi="fr_FR"/>
        </w:rPr>
      </w:r>
      <w:r>
        <w:rPr>
          <w:b/>
          <w:lang w:val="fr_FR" w:bidi="fr_FR"/>
        </w:rPr>
        <w:t>Quatrième scène :</w:t>
      </w:r>
      <w:r>
        <w:rPr>
          <w:lang w:val="fr_FR" w:bidi="fr_FR"/>
        </w:rPr>
        <w:t xml:space="preserve"> Dieu bénit Isaac. Isaac vivait à Beer Lahai Roi.</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Keturah</w:t>
      </w:r>
    </w:p>
    <w:p>
      <w:pPr>
        <w:pStyle w:val="ListBullet"/>
        <w:spacing w:line="240" w:lineRule="auto"/>
        <w:ind w:left="720"/>
      </w:pPr>
      <w:r>
        <w:rPr>
          <w:lang w:val="fr_FR" w:bidi="fr_FR"/>
        </w:rPr>
      </w:r>
      <w:r>
        <w:rPr>
          <w:lang w:val="fr_FR" w:bidi="fr_FR"/>
        </w:rPr>
        <w:t>Zimran</w:t>
      </w:r>
    </w:p>
    <w:p>
      <w:pPr>
        <w:pStyle w:val="ListBullet"/>
        <w:spacing w:line="240" w:lineRule="auto"/>
        <w:ind w:left="720"/>
      </w:pPr>
      <w:r>
        <w:rPr>
          <w:lang w:val="fr_FR" w:bidi="fr_FR"/>
        </w:rPr>
      </w:r>
      <w:r>
        <w:rPr>
          <w:lang w:val="fr_FR" w:bidi="fr_FR"/>
        </w:rPr>
        <w:t>Jokshan</w:t>
      </w:r>
    </w:p>
    <w:p>
      <w:pPr>
        <w:pStyle w:val="ListBullet"/>
        <w:spacing w:line="240" w:lineRule="auto"/>
        <w:ind w:left="720"/>
      </w:pPr>
      <w:r>
        <w:rPr>
          <w:lang w:val="fr_FR" w:bidi="fr_FR"/>
        </w:rPr>
      </w:r>
      <w:r>
        <w:rPr>
          <w:lang w:val="fr_FR" w:bidi="fr_FR"/>
        </w:rPr>
        <w:t>Medan</w:t>
      </w:r>
    </w:p>
    <w:p>
      <w:pPr>
        <w:pStyle w:val="ListBullet"/>
        <w:spacing w:line="240" w:lineRule="auto"/>
        <w:ind w:left="720"/>
      </w:pPr>
      <w:r>
        <w:rPr>
          <w:lang w:val="fr_FR" w:bidi="fr_FR"/>
        </w:rPr>
      </w:r>
      <w:r>
        <w:rPr>
          <w:lang w:val="fr_FR" w:bidi="fr_FR"/>
        </w:rPr>
        <w:t>Midian</w:t>
      </w:r>
    </w:p>
    <w:p>
      <w:pPr>
        <w:pStyle w:val="ListBullet"/>
        <w:spacing w:line="240" w:lineRule="auto"/>
        <w:ind w:left="720"/>
      </w:pPr>
      <w:r>
        <w:rPr>
          <w:lang w:val="fr_FR" w:bidi="fr_FR"/>
        </w:rPr>
      </w:r>
      <w:r>
        <w:rPr>
          <w:lang w:val="fr_FR" w:bidi="fr_FR"/>
        </w:rPr>
        <w:t>Ishbak</w:t>
      </w:r>
    </w:p>
    <w:p>
      <w:pPr>
        <w:pStyle w:val="ListBullet"/>
        <w:spacing w:line="240" w:lineRule="auto"/>
        <w:ind w:left="720"/>
      </w:pPr>
      <w:r>
        <w:rPr>
          <w:lang w:val="fr_FR" w:bidi="fr_FR"/>
        </w:rPr>
      </w:r>
      <w:r>
        <w:rPr>
          <w:lang w:val="fr_FR" w:bidi="fr_FR"/>
        </w:rPr>
        <w:t>Shuah</w:t>
      </w:r>
    </w:p>
    <w:p>
      <w:pPr>
        <w:pStyle w:val="ListBullet"/>
        <w:spacing w:line="240" w:lineRule="auto"/>
        <w:ind w:left="720"/>
      </w:pPr>
      <w:r>
        <w:rPr>
          <w:lang w:val="fr_FR" w:bidi="fr_FR"/>
        </w:rPr>
      </w:r>
      <w:r>
        <w:rPr>
          <w:lang w:val="fr_FR" w:bidi="fr_FR"/>
        </w:rPr>
        <w:t>Ephah</w:t>
      </w:r>
    </w:p>
    <w:p>
      <w:pPr>
        <w:pStyle w:val="ListBullet"/>
        <w:spacing w:line="240" w:lineRule="auto"/>
        <w:ind w:left="720"/>
      </w:pPr>
      <w:r>
        <w:rPr>
          <w:lang w:val="fr_FR" w:bidi="fr_FR"/>
        </w:rPr>
      </w:r>
      <w:r>
        <w:rPr>
          <w:lang w:val="fr_FR" w:bidi="fr_FR"/>
        </w:rPr>
        <w:t>Epher</w:t>
      </w:r>
    </w:p>
    <w:p>
      <w:pPr>
        <w:pStyle w:val="ListBullet"/>
        <w:spacing w:line="240" w:lineRule="auto"/>
        <w:ind w:left="720"/>
      </w:pPr>
      <w:r>
        <w:rPr>
          <w:lang w:val="fr_FR" w:bidi="fr_FR"/>
        </w:rPr>
      </w:r>
      <w:r>
        <w:rPr>
          <w:lang w:val="fr_FR" w:bidi="fr_FR"/>
        </w:rPr>
        <w:t>Hanoch</w:t>
      </w:r>
    </w:p>
    <w:p>
      <w:pPr>
        <w:pStyle w:val="ListBullet"/>
        <w:spacing w:line="240" w:lineRule="auto"/>
        <w:ind w:left="720"/>
      </w:pPr>
      <w:r>
        <w:rPr>
          <w:lang w:val="fr_FR" w:bidi="fr_FR"/>
        </w:rPr>
      </w:r>
      <w:r>
        <w:rPr>
          <w:lang w:val="fr_FR" w:bidi="fr_FR"/>
        </w:rPr>
        <w:t>Abida</w:t>
      </w:r>
    </w:p>
    <w:p>
      <w:pPr>
        <w:pStyle w:val="ListBullet"/>
        <w:spacing w:line="240" w:lineRule="auto"/>
        <w:ind w:left="720"/>
      </w:pPr>
      <w:r>
        <w:rPr>
          <w:lang w:val="fr_FR" w:bidi="fr_FR"/>
        </w:rPr>
      </w:r>
      <w:r>
        <w:rPr>
          <w:lang w:val="fr_FR" w:bidi="fr_FR"/>
        </w:rPr>
        <w:t>Eldaah</w:t>
      </w:r>
    </w:p>
    <w:p>
      <w:pPr>
        <w:pStyle w:val="ListBullet"/>
        <w:spacing w:line="240" w:lineRule="auto"/>
        <w:ind w:left="720"/>
      </w:pPr>
      <w:r>
        <w:rPr>
          <w:lang w:val="fr_FR" w:bidi="fr_FR"/>
        </w:rPr>
      </w:r>
      <w:r>
        <w:rPr>
          <w:lang w:val="fr_FR" w:bidi="fr_FR"/>
        </w:rPr>
        <w:t>Sheba</w:t>
      </w:r>
    </w:p>
    <w:p>
      <w:pPr>
        <w:pStyle w:val="ListBullet"/>
        <w:spacing w:line="240" w:lineRule="auto"/>
        <w:ind w:left="720"/>
      </w:pPr>
      <w:r>
        <w:rPr>
          <w:lang w:val="fr_FR" w:bidi="fr_FR"/>
        </w:rPr>
      </w:r>
      <w:r>
        <w:rPr>
          <w:lang w:val="fr_FR" w:bidi="fr_FR"/>
        </w:rPr>
        <w:t>Dedan</w:t>
      </w:r>
    </w:p>
    <w:p>
      <w:pPr>
        <w:pStyle w:val="ListBullet"/>
        <w:spacing w:line="240" w:lineRule="auto"/>
        <w:ind w:left="720"/>
      </w:pPr>
      <w:r>
        <w:rPr>
          <w:lang w:val="fr_FR" w:bidi="fr_FR"/>
        </w:rPr>
      </w:r>
      <w:r>
        <w:rPr>
          <w:lang w:val="fr_FR" w:bidi="fr_FR"/>
        </w:rPr>
        <w:t>Assourites</w:t>
      </w:r>
    </w:p>
    <w:p>
      <w:pPr>
        <w:pStyle w:val="ListBullet"/>
        <w:spacing w:line="240" w:lineRule="auto"/>
        <w:ind w:left="720"/>
      </w:pPr>
      <w:r>
        <w:rPr>
          <w:lang w:val="fr_FR" w:bidi="fr_FR"/>
        </w:rPr>
      </w:r>
      <w:r>
        <w:rPr>
          <w:lang w:val="fr_FR" w:bidi="fr_FR"/>
        </w:rPr>
        <w:t>Letoushites</w:t>
      </w:r>
    </w:p>
    <w:p>
      <w:pPr>
        <w:pStyle w:val="ListBullet"/>
        <w:spacing w:line="240" w:lineRule="auto"/>
        <w:ind w:left="720"/>
      </w:pPr>
      <w:r>
        <w:rPr>
          <w:lang w:val="fr_FR" w:bidi="fr_FR"/>
        </w:rPr>
      </w:r>
      <w:r>
        <w:rPr>
          <w:lang w:val="fr_FR" w:bidi="fr_FR"/>
        </w:rPr>
        <w:t>Leummites</w:t>
      </w:r>
    </w:p>
    <w:p>
      <w:pPr>
        <w:pStyle w:val="ListBullet"/>
        <w:spacing w:line="240" w:lineRule="auto"/>
        <w:ind w:left="720"/>
      </w:pPr>
      <w:r>
        <w:rPr>
          <w:lang w:val="fr_FR" w:bidi="fr_FR"/>
        </w:rPr>
      </w:r>
      <w:r>
        <w:rPr>
          <w:lang w:val="fr_FR" w:bidi="fr_FR"/>
        </w:rPr>
        <w:t>Ismaël</w:t>
      </w:r>
    </w:p>
    <w:p>
      <w:pPr/>
      <w:r>
        <w:rPr>
          <w:lang w:val="fr_FR" w:bidi="fr_FR"/>
        </w:rPr>
      </w:r>
      <w:r>
        <w:rPr>
          <w:lang w:val="fr_FR" w:bidi="fr_FR"/>
        </w:rPr>
        <w:t>Dans cette session, aidez le groupe à faire le tableau d'histoire, dessiner ou utiliser des objets aléatoires pour visualiser l'histoire et les actions.</w:t>
      </w:r>
    </w:p>
    <w:p>
      <w:pPr/>
      <w:r>
        <w:rPr>
          <w:lang w:val="fr_FR" w:bidi="fr_FR"/>
        </w:rPr>
      </w:r>
      <w:r>
        <w:rPr>
          <w:lang w:val="fr_FR" w:bidi="fr_FR"/>
        </w:rPr>
        <w:t>Dans la première scène, la famille d'Abraham avec Keturah est dans une scène. Parce que cette seule scène aura beaucoup de personnages, vous pouvez faire porter chaque personnage quelque chose qui montre le nom du personnage qu'il décrit. Ou vous pouvez utiliser une pierre ou un rocher pour chaque personne et mettre leurs pierres ensemble par famille. Cela vous aidera à vous rappeler les noms de chaque personne dans la généalogie. Ensuite, ils peuvent tous faire quelque chose ensemble comme manger. Manger était une activité que toute la famille faisait ensemble pendant l'époque d'Abraham.</w:t>
      </w:r>
    </w:p>
    <w:p>
      <w:pPr/>
      <w:r>
        <w:rPr>
          <w:lang w:val="fr_FR" w:bidi="fr_FR"/>
        </w:rPr>
      </w:r>
      <w:r>
        <w:rPr>
          <w:lang w:val="fr_FR" w:bidi="fr_FR"/>
        </w:rPr>
        <w:t>Dans la deuxième scène, Abraham montre à Isaac tout ce qu'il possède : terre, animaux, serviteurs et autres objets de valeur. Abraham dit à Isaac qu'Isaac est son héritier légitime. Ainsi, tout ce qu'il possède, Isaac héritera une fois qu'il sera mort. Après cela, Abraham donnera des cadeaux à ses autres fils. Ces cadeaux comprennent l'argent, l'or et certains animaux. S'il y a des objets comme l'argent, l'or ou des animaux qui ne sont pas disponibles pour cette scène, vous pouvez utiliser n'importe quel objet qui peut les représenter. Ensuite, Abraham instruira ses autres fils de vivre dans un pays dans l'est. La scène se termine par les autres fils d'Abraham voyageant vers l'est. Il est important de se rappeler que quand les fils d'Abraham avec Keturah sont partis, ils étaient avec leurs femmes et leurs enfants.</w:t>
      </w:r>
    </w:p>
    <w:p>
      <w:pPr/>
      <w:r>
        <w:rPr>
          <w:lang w:val="fr_FR" w:bidi="fr_FR"/>
        </w:rPr>
      </w:r>
      <w:r>
        <w:rPr>
          <w:lang w:val="fr_FR" w:bidi="fr_FR"/>
        </w:rPr>
        <w:t>Dans la troisième scène, Isaac et Ismaël reviennent ensemble des différents endroits où ils vivent pour enterrer leur père ensemble. Ils sont dans le champ de Machpelah. Rappelez-vous qu'Abraham avait 175 ans et était satisfait de sa vie. Il est mort et était rassemblé pour son peuple ou il est allé pour être avec tous ceux qui étaient morts avant lui. Il est important de se rappeler qu'Isaac et Ismaël enterrent Abraham dans la même grotte qu'Abraham a achetée et a enterré sa femme Sarah.</w:t>
      </w:r>
    </w:p>
    <w:p>
      <w:pPr/>
      <w:r>
        <w:rPr>
          <w:lang w:val="fr_FR" w:bidi="fr_FR"/>
        </w:rPr>
      </w:r>
      <w:r>
        <w:rPr>
          <w:lang w:val="fr_FR" w:bidi="fr_FR"/>
        </w:rPr>
        <w:t>Dans la quatrième scène, Dieu bénit Isaac et promet de le protéger, de lui donner la richesse et beaucoup d'enfants. Il n'est pas clair comment Dieu fait cela, mais un acteur peut dépeindre Dieu disant ces bénédictions à Isaac. Ensuite, Isaac et sa femme, Rébecca dresseront leur tente à Beer Lahaï Roi.</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quatre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Keturah</w:t>
      </w:r>
    </w:p>
    <w:p>
      <w:pPr>
        <w:pStyle w:val="ListBullet"/>
        <w:spacing w:line="240" w:lineRule="auto"/>
        <w:ind w:left="720"/>
      </w:pPr>
      <w:r>
        <w:rPr>
          <w:lang w:val="fr_FR" w:bidi="fr_FR"/>
        </w:rPr>
      </w:r>
      <w:r>
        <w:rPr>
          <w:lang w:val="fr_FR" w:bidi="fr_FR"/>
        </w:rPr>
        <w:t>Zimran</w:t>
      </w:r>
    </w:p>
    <w:p>
      <w:pPr>
        <w:pStyle w:val="ListBullet"/>
        <w:spacing w:line="240" w:lineRule="auto"/>
        <w:ind w:left="720"/>
      </w:pPr>
      <w:r>
        <w:rPr>
          <w:lang w:val="fr_FR" w:bidi="fr_FR"/>
        </w:rPr>
      </w:r>
      <w:r>
        <w:rPr>
          <w:lang w:val="fr_FR" w:bidi="fr_FR"/>
        </w:rPr>
        <w:t>Jokshan</w:t>
      </w:r>
    </w:p>
    <w:p>
      <w:pPr>
        <w:pStyle w:val="ListBullet"/>
        <w:spacing w:line="240" w:lineRule="auto"/>
        <w:ind w:left="720"/>
      </w:pPr>
      <w:r>
        <w:rPr>
          <w:lang w:val="fr_FR" w:bidi="fr_FR"/>
        </w:rPr>
      </w:r>
      <w:r>
        <w:rPr>
          <w:lang w:val="fr_FR" w:bidi="fr_FR"/>
        </w:rPr>
        <w:t>Medan</w:t>
      </w:r>
    </w:p>
    <w:p>
      <w:pPr>
        <w:pStyle w:val="ListBullet"/>
        <w:spacing w:line="240" w:lineRule="auto"/>
        <w:ind w:left="720"/>
      </w:pPr>
      <w:r>
        <w:rPr>
          <w:lang w:val="fr_FR" w:bidi="fr_FR"/>
        </w:rPr>
      </w:r>
      <w:r>
        <w:rPr>
          <w:lang w:val="fr_FR" w:bidi="fr_FR"/>
        </w:rPr>
        <w:t>Midian</w:t>
      </w:r>
    </w:p>
    <w:p>
      <w:pPr>
        <w:pStyle w:val="ListBullet"/>
        <w:spacing w:line="240" w:lineRule="auto"/>
        <w:ind w:left="720"/>
      </w:pPr>
      <w:r>
        <w:rPr>
          <w:lang w:val="fr_FR" w:bidi="fr_FR"/>
        </w:rPr>
      </w:r>
      <w:r>
        <w:rPr>
          <w:lang w:val="fr_FR" w:bidi="fr_FR"/>
        </w:rPr>
        <w:t>Ishbak</w:t>
      </w:r>
    </w:p>
    <w:p>
      <w:pPr>
        <w:pStyle w:val="ListBullet"/>
        <w:spacing w:line="240" w:lineRule="auto"/>
        <w:ind w:left="720"/>
      </w:pPr>
      <w:r>
        <w:rPr>
          <w:lang w:val="fr_FR" w:bidi="fr_FR"/>
        </w:rPr>
      </w:r>
      <w:r>
        <w:rPr>
          <w:lang w:val="fr_FR" w:bidi="fr_FR"/>
        </w:rPr>
        <w:t>Shuah</w:t>
      </w:r>
    </w:p>
    <w:p>
      <w:pPr>
        <w:pStyle w:val="ListBullet"/>
        <w:spacing w:line="240" w:lineRule="auto"/>
        <w:ind w:left="720"/>
      </w:pPr>
      <w:r>
        <w:rPr>
          <w:lang w:val="fr_FR" w:bidi="fr_FR"/>
        </w:rPr>
      </w:r>
      <w:r>
        <w:rPr>
          <w:lang w:val="fr_FR" w:bidi="fr_FR"/>
        </w:rPr>
        <w:t>Ephah</w:t>
      </w:r>
    </w:p>
    <w:p>
      <w:pPr>
        <w:pStyle w:val="ListBullet"/>
        <w:spacing w:line="240" w:lineRule="auto"/>
        <w:ind w:left="720"/>
      </w:pPr>
      <w:r>
        <w:rPr>
          <w:lang w:val="fr_FR" w:bidi="fr_FR"/>
        </w:rPr>
      </w:r>
      <w:r>
        <w:rPr>
          <w:lang w:val="fr_FR" w:bidi="fr_FR"/>
        </w:rPr>
        <w:t>Epher</w:t>
      </w:r>
    </w:p>
    <w:p>
      <w:pPr>
        <w:pStyle w:val="ListBullet"/>
        <w:spacing w:line="240" w:lineRule="auto"/>
        <w:ind w:left="720"/>
      </w:pPr>
      <w:r>
        <w:rPr>
          <w:lang w:val="fr_FR" w:bidi="fr_FR"/>
        </w:rPr>
      </w:r>
      <w:r>
        <w:rPr>
          <w:lang w:val="fr_FR" w:bidi="fr_FR"/>
        </w:rPr>
        <w:t>Hanoch</w:t>
      </w:r>
    </w:p>
    <w:p>
      <w:pPr>
        <w:pStyle w:val="ListBullet"/>
        <w:spacing w:line="240" w:lineRule="auto"/>
        <w:ind w:left="720"/>
      </w:pPr>
      <w:r>
        <w:rPr>
          <w:lang w:val="fr_FR" w:bidi="fr_FR"/>
        </w:rPr>
      </w:r>
      <w:r>
        <w:rPr>
          <w:lang w:val="fr_FR" w:bidi="fr_FR"/>
        </w:rPr>
        <w:t>Abida</w:t>
      </w:r>
    </w:p>
    <w:p>
      <w:pPr>
        <w:pStyle w:val="ListBullet"/>
        <w:spacing w:line="240" w:lineRule="auto"/>
        <w:ind w:left="720"/>
      </w:pPr>
      <w:r>
        <w:rPr>
          <w:lang w:val="fr_FR" w:bidi="fr_FR"/>
        </w:rPr>
      </w:r>
      <w:r>
        <w:rPr>
          <w:lang w:val="fr_FR" w:bidi="fr_FR"/>
        </w:rPr>
        <w:t>Eldaah</w:t>
      </w:r>
    </w:p>
    <w:p>
      <w:pPr>
        <w:pStyle w:val="ListBullet"/>
        <w:spacing w:line="240" w:lineRule="auto"/>
        <w:ind w:left="720"/>
      </w:pPr>
      <w:r>
        <w:rPr>
          <w:lang w:val="fr_FR" w:bidi="fr_FR"/>
        </w:rPr>
      </w:r>
      <w:r>
        <w:rPr>
          <w:lang w:val="fr_FR" w:bidi="fr_FR"/>
        </w:rPr>
        <w:t>Sheba</w:t>
      </w:r>
    </w:p>
    <w:p>
      <w:pPr>
        <w:pStyle w:val="ListBullet"/>
        <w:spacing w:line="240" w:lineRule="auto"/>
        <w:ind w:left="720"/>
      </w:pPr>
      <w:r>
        <w:rPr>
          <w:lang w:val="fr_FR" w:bidi="fr_FR"/>
        </w:rPr>
      </w:r>
      <w:r>
        <w:rPr>
          <w:lang w:val="fr_FR" w:bidi="fr_FR"/>
        </w:rPr>
        <w:t>Dedan</w:t>
      </w:r>
    </w:p>
    <w:p>
      <w:pPr>
        <w:pStyle w:val="ListBullet"/>
        <w:spacing w:line="240" w:lineRule="auto"/>
        <w:ind w:left="720"/>
      </w:pPr>
      <w:r>
        <w:rPr>
          <w:lang w:val="fr_FR" w:bidi="fr_FR"/>
        </w:rPr>
      </w:r>
      <w:r>
        <w:rPr>
          <w:lang w:val="fr_FR" w:bidi="fr_FR"/>
        </w:rPr>
        <w:t>Assourites</w:t>
      </w:r>
    </w:p>
    <w:p>
      <w:pPr>
        <w:pStyle w:val="ListBullet"/>
        <w:spacing w:line="240" w:lineRule="auto"/>
        <w:ind w:left="720"/>
      </w:pPr>
      <w:r>
        <w:rPr>
          <w:lang w:val="fr_FR" w:bidi="fr_FR"/>
        </w:rPr>
      </w:r>
      <w:r>
        <w:rPr>
          <w:lang w:val="fr_FR" w:bidi="fr_FR"/>
        </w:rPr>
        <w:t>Letoushites</w:t>
      </w:r>
    </w:p>
    <w:p>
      <w:pPr>
        <w:pStyle w:val="ListBullet"/>
        <w:spacing w:line="240" w:lineRule="auto"/>
        <w:ind w:left="720"/>
      </w:pPr>
      <w:r>
        <w:rPr>
          <w:lang w:val="fr_FR" w:bidi="fr_FR"/>
        </w:rPr>
      </w:r>
      <w:r>
        <w:rPr>
          <w:lang w:val="fr_FR" w:bidi="fr_FR"/>
        </w:rPr>
        <w:t>Leummites</w:t>
      </w:r>
    </w:p>
    <w:p>
      <w:pPr>
        <w:pStyle w:val="ListBullet"/>
        <w:spacing w:line="240" w:lineRule="auto"/>
        <w:ind w:left="720"/>
      </w:pPr>
      <w:r>
        <w:rPr>
          <w:lang w:val="fr_FR" w:bidi="fr_FR"/>
        </w:rPr>
      </w:r>
      <w:r>
        <w:rPr>
          <w:lang w:val="fr_FR" w:bidi="fr_FR"/>
        </w:rPr>
        <w:t>Ismaël</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Dans la première scène, Abraham épouse Keturah. Après un certain temps, ils ont six enfants. Leurs enfants auront aussi des enfants pour que les descendants d'Abraham augmentent.</w:t>
      </w:r>
    </w:p>
    <w:p>
      <w:pPr/>
      <w:r>
        <w:rPr>
          <w:lang w:val="fr_FR" w:bidi="fr_FR"/>
        </w:rPr>
      </w:r>
      <w:r>
        <w:rPr>
          <w:lang w:val="fr_FR" w:bidi="fr_FR"/>
        </w:rPr>
        <w:t>Arrêtez l'action : Demandez à l'acteur jouant le rôle d'Abraham, "Comment vous sentez-vous ? Vous pouvez entendre des choses comme : « Louange à Dieu car il m'a donné plus de descendants » ou « Avec ces nouveaux descendants, Dieu a à nouveau accompli sa promesse ! » Reprenez l'action.</w:t>
      </w:r>
    </w:p>
    <w:p>
      <w:pPr/>
      <w:r>
        <w:rPr>
          <w:lang w:val="fr_FR" w:bidi="fr_FR"/>
        </w:rPr>
      </w:r>
      <w:r>
        <w:rPr>
          <w:lang w:val="fr_FR" w:bidi="fr_FR"/>
        </w:rPr>
        <w:t>Dans la deuxième scène, Abraham montre à Isaac tout ce qu'il possède et lui dit qu'il héritera de tout.</w:t>
      </w:r>
    </w:p>
    <w:p>
      <w:pPr/>
      <w:r>
        <w:rPr>
          <w:lang w:val="fr_FR" w:bidi="fr_FR"/>
        </w:rPr>
      </w:r>
      <w:r>
        <w:rPr>
          <w:lang w:val="fr_FR" w:bidi="fr_FR"/>
        </w:rPr>
        <w:t>Arrêtez l'action : Demandez à l'acteur jouant le rôle d'Isaac, "Comment vous sentez-vous ? Vous pouvez entendre des choses comme : « Dieu a vraiment béni mon père tout comme il l'a promis ! » ou « Avec cette propriété, je suis sûr que notre famille sera bien ». Reprenez l'action.</w:t>
      </w:r>
    </w:p>
    <w:p>
      <w:pPr/>
      <w:r>
        <w:rPr>
          <w:lang w:val="fr_FR" w:bidi="fr_FR"/>
        </w:rPr>
      </w:r>
      <w:r>
        <w:rPr>
          <w:lang w:val="fr_FR" w:bidi="fr_FR"/>
        </w:rPr>
        <w:t>Abraham donnera aussi des cadeaux à ses autres fils. Mais après cela, Abraham les instruira de vivre dans un pays dans l'est. Rappelez-vous que quand ses autres fils sont partis, ils sont avec leurs femmes et leurs enfants.</w:t>
      </w:r>
    </w:p>
    <w:p>
      <w:pPr/>
      <w:r>
        <w:rPr>
          <w:lang w:val="fr_FR" w:bidi="fr_FR"/>
        </w:rPr>
      </w:r>
      <w:r>
        <w:rPr>
          <w:lang w:val="fr_FR" w:bidi="fr_FR"/>
        </w:rPr>
        <w:t>Dans la troisième scène, Isaac et Ismaël enterrent Abraham. Ils placent le corps d'Abraham dans la grotte à côté de sa femme, Sarah.</w:t>
      </w:r>
    </w:p>
    <w:p>
      <w:pPr/>
      <w:r>
        <w:rPr>
          <w:lang w:val="fr_FR" w:bidi="fr_FR"/>
        </w:rPr>
      </w:r>
      <w:r>
        <w:rPr>
          <w:lang w:val="fr_FR" w:bidi="fr_FR"/>
        </w:rPr>
        <w:t>Arrêtez l'action : Demandez à l'acteur jouant le rôle d'Isaac, "Comment vous sentez-vous ? Vous pouvez entendre des choses comme : « Je suis triste que mon père, Abraham soit maintenant mort » ou « Je souhaite suivre mon père Abraham qui a suivi Dieu ». Reprenez l'action.</w:t>
      </w:r>
    </w:p>
    <w:p>
      <w:pPr/>
      <w:r>
        <w:rPr>
          <w:lang w:val="fr_FR" w:bidi="fr_FR"/>
        </w:rPr>
      </w:r>
      <w:r>
        <w:rPr>
          <w:lang w:val="fr_FR" w:bidi="fr_FR"/>
        </w:rPr>
        <w:t>Dans la quatrième scène, Dieu bénit Isaac.</w:t>
      </w:r>
    </w:p>
    <w:p>
      <w:pPr/>
      <w:r>
        <w:rPr>
          <w:lang w:val="fr_FR" w:bidi="fr_FR"/>
        </w:rPr>
      </w:r>
      <w:r>
        <w:rPr>
          <w:lang w:val="fr_FR" w:bidi="fr_FR"/>
        </w:rPr>
        <w:t>Arrêtez l'action : Demandez à l'acteur jouant le rôle d'Isaac, "Comment vous sentez-vous ? Vous pouvez entendre des choses comme : « Je remercie Dieu de m'avoir béni tout comme Dieu a béni mon père, Abraham ou « La bénédiction de Dieu pour ma famille signifie que Dieu accomplit sa promesse à mon père, Abraham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Cette histoire est sur la nouvelle femme d'Abraham et les descendants. C'est aussi sur la mort d'Abraham et comment Dieu bénit Isaac comme l'héritier d'Abraham.</w:t>
      </w:r>
    </w:p>
    <w:p>
      <w:pPr/>
      <w:r>
        <w:rPr>
          <w:lang w:val="fr_FR" w:bidi="fr_FR"/>
        </w:rPr>
      </w:r>
      <w:r>
        <w:rPr>
          <w:lang w:val="fr_FR" w:bidi="fr_FR"/>
        </w:rPr>
        <w:t xml:space="preserve">Après la mort de Sarah, Abraham a pris une autre femme comme sa </w:t>
      </w:r>
      <w:r>
        <w:rPr>
          <w:b/>
          <w:lang w:val="fr_FR" w:bidi="fr_FR"/>
        </w:rPr>
        <w:t>femme</w:t>
      </w:r>
      <w:r>
        <w:rPr>
          <w:lang w:val="fr_FR" w:bidi="fr_FR"/>
        </w:rPr>
        <w:t xml:space="preserve">. Le nom de la femme est Keturah. Le mot hébreu pour « femme » peut être traduit par femme, femme ou concubine en fonction du contexte. Elle était appelée une femme, mais plus tard, elle sera identifiée comme une concubine. Une concubine est une femme avec un statut inférieur et des droits. Ainsi, dans cette histoire, il peut être traduit soit par une femme ou une concubine. Keturah a donné naissance à six fils. Deux des fils qu'Abraham avait avec Keturah avaient leurs propres enfants. Midian avait cinq fils. L'autre fils d'Abraham, Jokshan avait deux enfants. Le fils de Jokshan, Dedan avait trois enfants qui deviendraient plus tard des groupes de personnes. Ils étaient connus comme les Assourites, les Letoushites et les Leummites. Toutes ces personnes étaient dites être des </w:t>
      </w:r>
      <w:r>
        <w:rPr>
          <w:b/>
          <w:lang w:val="fr_FR" w:bidi="fr_FR"/>
        </w:rPr>
        <w:t>enfants</w:t>
      </w:r>
      <w:r>
        <w:rPr>
          <w:lang w:val="fr_FR" w:bidi="fr_FR"/>
        </w:rPr>
        <w:t xml:space="preserve"> de Keturah. Le mot pour enfants ici peut être littéralement traduit par fils. Mais cette liste a les fils de Keturah, les petits-fils et d'autres descendants. Cela signifie que le mot enfants ici ne se réfère pas seulement à Abraham et aux six fils de Keturah. Il se réfère plutôt à leurs enfants, leurs petits-enfants et les arrières petits-enfants. En d'autres termes, il se réfère aux descendants d'Abraham et de Keturah.</w:t>
      </w:r>
    </w:p>
    <w:p>
      <w:pPr/>
      <w:r>
        <w:rPr>
          <w:lang w:val="fr_FR" w:bidi="fr_FR"/>
        </w:rPr>
      </w:r>
      <w:r>
        <w:rPr>
          <w:lang w:val="fr_FR" w:bidi="fr_FR"/>
        </w:rPr>
        <w:t>Ensuite, Abraham a donné tout ce qu'il possède à Isaac comme son héritage. Abraham renvoya ensuite ses autres fils et leurs familles.</w:t>
      </w:r>
    </w:p>
    <w:p>
      <w:pPr/>
      <w:r>
        <w:rPr>
          <w:lang w:val="fr_FR" w:bidi="fr_FR"/>
        </w:rPr>
      </w:r>
      <w:r>
        <w:rPr>
          <w:lang w:val="fr_FR" w:bidi="fr_FR"/>
        </w:rPr>
        <w:t>Ensuite, Abraham est mort. Abraham a vécu assez de jours qu'il avait 175 ans quand il est mort. Ensuite, Isaac et Ismaël enterrent Abraham dans une grotte qu'Abraham avait achetée des années auparavant pour y enterrer Sarah.</w:t>
      </w:r>
    </w:p>
    <w:p>
      <w:pPr/>
      <w:r>
        <w:rPr>
          <w:lang w:val="fr_FR" w:bidi="fr_FR"/>
        </w:rPr>
      </w:r>
      <w:r>
        <w:rPr>
          <w:lang w:val="fr_FR" w:bidi="fr_FR"/>
        </w:rPr>
        <w:t xml:space="preserve">Après la mort d'Abraham, Dieu </w:t>
      </w:r>
      <w:r>
        <w:rPr>
          <w:b/>
          <w:lang w:val="fr_FR" w:bidi="fr_FR"/>
        </w:rPr>
        <w:t>a béni</w:t>
      </w:r>
      <w:r>
        <w:rPr>
          <w:lang w:val="fr_FR" w:bidi="fr_FR"/>
        </w:rPr>
        <w:t xml:space="preserve"> Isaac. La bénédiction est quand une personne accorde une faveur à une autre personne. Dans la Bible, Dieu est la source de toutes les bénédictions. Quand Dieu bénit une personne, cela signifie qu'il est satisfait de cette personne. Par conséquent, il promet et accorde aux enfants le succès, la protection, même la richesse à cette personne. Dans cette histoire, cela signifie que Dieu protégera Abram, lui accordera le succès et lui donnera une grande richesse. Pour plus d'informations sur le mot </w:t>
      </w:r>
      <w:r>
        <w:rPr>
          <w:lang w:val="fr_FR" w:bidi="fr_FR"/>
        </w:rPr>
        <w:t>bénir</w:t>
      </w:r>
      <w:r>
        <w:rPr>
          <w:lang w:val="fr_FR" w:bidi="fr_FR"/>
        </w:rPr>
        <w:t xml:space="preserve">, vous pouvez vous référer au glossaire principal. Isaac vivait à </w:t>
      </w:r>
      <w:r>
        <w:rPr>
          <w:b/>
          <w:lang w:val="fr_FR" w:bidi="fr_FR"/>
        </w:rPr>
        <w:t>Beer Lahai Roi</w:t>
      </w:r>
      <w:r>
        <w:rPr>
          <w:lang w:val="fr_FR" w:bidi="fr_FR"/>
        </w:rPr>
        <w:t>. La Beer Lahai Roi est l'endroit où Dieu a parlé à la concubine d'Abraham, Hagar.</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étape, vous allez raconter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expressions, les émotions ou toute autre chose dont vous avez parlé.</w:t>
      </w:r>
    </w:p>
    <w:p>
      <w:pPr/>
      <w:r>
        <w:rPr>
          <w:lang w:val="fr_FR" w:bidi="fr_FR"/>
        </w:rPr>
      </w:r>
      <w:r>
        <w:rPr>
          <w:lang w:val="fr_FR" w:bidi="fr_FR"/>
        </w:rPr>
        <w:t xml:space="preserve">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Chaque membre du groupe va maintenant raconter tout le passage en entier sans s'arrêter. Chaque membre du groupe doit le faire au moins une fois. S'il le souhaite,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Le groupe peut maintenant décider de la meilleure version du passage. Vous pouvez décider que vous avez aimé la façon dont un membre du groupe a raconter une partie du passage, mais que vous avez aimé la façon dont un autre membre du groupe a formulé une autre partie du passage. </w:t>
      </w:r>
    </w:p>
    <w:p>
      <w:pPr/>
      <w:r>
        <w:rPr>
          <w:lang w:val="fr_FR" w:bidi="fr_FR"/>
        </w:rPr>
      </w:r>
      <w:r>
        <w:rPr>
          <w:lang w:val="fr_FR" w:bidi="fr_FR"/>
        </w:rPr>
        <w:t>Mettez cet audio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Genèse 25:12–18</w:t>
      </w:r>
      <w:r>
        <w:rPr>
          <w:lang w:val="fr_FR" w:bidi="fr_FR"/>
        </w:rPr>
      </w:r>
    </w:p>
    <w:p>
      <w:pPr>
        <w:pStyle w:val="Heading3"/>
      </w:pPr>
      <w:r>
        <w:rPr>
          <w:lang w:val="fr_FR" w:bidi="fr_FR"/>
        </w:rPr>
        <w:t>Écouter et Cœur</w:t>
      </w:r>
    </w:p>
    <w:p>
      <w:pPr/>
      <w:r>
        <w:rPr>
          <w:lang w:val="fr_FR" w:bidi="fr_FR"/>
        </w:rPr>
      </w:r>
      <w:r>
        <w:rPr>
          <w:lang w:val="fr_FR" w:bidi="fr_FR"/>
        </w:rPr>
        <w:t>Ecoutez Genèse 25.12–18 et gardez 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 xml:space="preserve">Qu'est-ce que vous n'aimez pas ou ne comprenez-vous pas ? </w:t>
      </w:r>
    </w:p>
    <w:p>
      <w:pPr>
        <w:pStyle w:val="ListBullet"/>
        <w:spacing w:line="240" w:lineRule="auto"/>
        <w:ind w:left="720"/>
      </w:pPr>
      <w:r>
        <w:rPr>
          <w:lang w:val="fr_FR" w:bidi="fr_FR"/>
        </w:rPr>
      </w:r>
      <w:r>
        <w:rPr>
          <w:lang w:val="fr_FR" w:bidi="fr_FR"/>
        </w:rPr>
        <w:t>Qu'est-ce que cette histoire nous apprend à propos de Dieu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En quoi cette histoire affecte-t-elle notre vie quotidienne ?</w:t>
      </w:r>
    </w:p>
    <w:p>
      <w:pPr>
        <w:pStyle w:val="ListBullet"/>
        <w:spacing w:line="240" w:lineRule="auto"/>
        <w:ind w:left="720"/>
      </w:pPr>
      <w:r>
        <w:rPr>
          <w:lang w:val="fr_FR" w:bidi="fr_FR"/>
        </w:rPr>
      </w:r>
      <w:r>
        <w:rPr>
          <w:lang w:val="fr_FR" w:bidi="fr_FR"/>
        </w:rPr>
        <w:t>Qui connaissez vous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L'histoire précédente parle de la nouvelle famille d'Abraham. Avant de mourir, Abraham a donné tout ce qu'il possédait à Isaac en héritage. Abraham donna aussi des cadeaux à ses fils issus de ses concubines ou des femmes secondaires et leur dit de migrer vers un pays à l'est. Ensuite, Abraham est mort. Isaac et Ismaël ont enterré Abraham dans la grotte où Abraham a enterré sa femme, Sarah. Après la mort d'Abraham, Dieu bénit Isaac et Isaac a vécu à Beer Lahaï Roi.</w:t>
      </w:r>
    </w:p>
    <w:p>
      <w:pPr/>
      <w:r>
        <w:rPr>
          <w:lang w:val="fr_FR" w:bidi="fr_FR"/>
        </w:rPr>
      </w:r>
      <w:r>
        <w:rPr>
          <w:lang w:val="fr_FR" w:bidi="fr_FR"/>
        </w:rPr>
        <w:t xml:space="preserve"> L'histoire commence par l'introduction : « Ce sont les générations d'Ismaël ». Le mot hébreu pour « générations » est un terme qui se réfère généralement à une histoire ou à un enregistrement de l'ascendance d'une personne. Il est aussi traduit par généalogie ou histoire familialle . Cet enregistrement montre à quelle famille une personne appartient. Ces informations sont importantes parce que le statut social d'une personne, les droits et les obligations dépendent de sa généalogie ou de l'histoire familiale. Ismaël était le fils d'Abraham. La mère d'Ismaël était la concubine d'Abraham, Hagar. Hagar était une femme égyptienne qui était le servante de la femme d'Abraham, Sarah. Un serviteur était quelqu'un qui vit dans la même maison que son maître pour servir les besoins de la famille de son maître. </w:t>
      </w:r>
    </w:p>
    <w:p>
      <w:pPr/>
      <w:r>
        <w:rPr>
          <w:lang w:val="fr_FR" w:bidi="fr_FR"/>
        </w:rPr>
      </w:r>
      <w:r>
        <w:rPr>
          <w:lang w:val="fr_FR" w:bidi="fr_FR"/>
        </w:rPr>
        <w:t>Après l'introduction, les fils d'Ismaël étaient répertoriés en commençant du plus âgé au plus jeune. Le fils premier-né et le fils aîné d'Ismaël était Nebaioth. Après lui, étaient Kedar, Adbeel, Mibsam, Mishma, Dumah, Massa, Hadad, Tema, Jetur, Naphish et Kedemah. Cela signifie qu'Ismaël avait douze fils. Ces douze fils sont devenus des princes ou des chefs de leurs tribus. Une tribu est un petit groupe de personnes qui ont généralement un ancêtre commun. Les membres de la tribu sont donc généralement des parents par le sang. Le chef d'une tribu était appelé un prince ou un dirigeant. Cela signifie que les fils d'Ismaël avaient leurs propres descendants. Puisqu'ils sont les chefs et les ancêtres communs de leurs tribus, leurs tribus étaient probablement nommées d'après eux aussi. En outre, leurs noms sont devenus les noms des endroits où leurs tribus se sont installées. Ils campaient dans leurs tentes pour qu'ils puissent se déplacer d'un endroit à un autre. Ces endroits étaient appelés « camps ». Mais ils vivaient aussi à certains endroits de manière plus permanente. Ces endroits étaient appelés « villages ».</w:t>
      </w:r>
    </w:p>
    <w:p>
      <w:pPr/>
      <w:r>
        <w:rPr>
          <w:lang w:val="fr_FR" w:bidi="fr_FR"/>
        </w:rPr>
      </w:r>
      <w:r>
        <w:rPr>
          <w:lang w:val="fr_FR" w:bidi="fr_FR"/>
        </w:rPr>
        <w:t>Arrêtez-vous et discutez des questions suivantes :</w:t>
      </w:r>
    </w:p>
    <w:p>
      <w:pPr/>
      <w:r>
        <w:rPr>
          <w:lang w:val="fr_FR" w:bidi="fr_FR"/>
        </w:rPr>
      </w:r>
      <w:r>
        <w:rPr>
          <w:lang w:val="fr_FR" w:bidi="fr_FR"/>
        </w:rPr>
        <w:t>Les fils et les descendants d'Ismaël accomplissent la promesse de Dieu à sa mère, Hagar. Rappelez-vous que Dieu a promis à Hagar qu'Ismaël sera le père de douze chefs. Dieu a aussi promis qu'Ismaël aura des descendants qui seront si nombreux qu'il sera impossible de les compter. Ses descendants seront une grande nation.</w:t>
      </w:r>
    </w:p>
    <w:p>
      <w:pPr/>
      <w:r>
        <w:rPr>
          <w:lang w:val="fr_FR" w:bidi="fr_FR"/>
        </w:rPr>
      </w:r>
      <w:r>
        <w:rPr>
          <w:lang w:val="fr_FR" w:bidi="fr_FR"/>
        </w:rPr>
        <w:t>Ensuite, Ismaël « a rendu son dernier souffle et est mort et était rassemblé pour son peuple ». Cela signifie que comme les ancêtres d'Ismaël, Ismaël est aussi mort. Il est mort à l'âge de 137 ans.</w:t>
      </w:r>
    </w:p>
    <w:p>
      <w:pPr/>
      <w:r>
        <w:rPr>
          <w:lang w:val="fr_FR" w:bidi="fr_FR"/>
        </w:rPr>
      </w:r>
      <w:r>
        <w:rPr>
          <w:lang w:val="fr_FR" w:bidi="fr_FR"/>
        </w:rPr>
        <w:t>Les descendants d'Ismaël vivaient de Havilah à Shur. Havilah et Shur sont deux endroits différents. Les mots « de Havilah à Shur » décrivent la taille de la terre où vivaient les descendants d'Ismaël. L'emplacement exact de Havilah est incertain. Mais on dit qu'il se trouvait près de l'endroit où était le jardin d'Éden. L'emplacement exact de Shur est aussi incertain. Mais on dit qu'il est situé entre la partie sud de Canaan et la partie nord de l'Egypte . C'est pourquoi toute la région de terre qui couvre de Havila à Shur est décrite comme l'opposé de l'Égypte. Il est aussi dans la direction de l'Assyrie. A cette époque, l'Assyrie était un petit pays dans le nord de la Mésopotamie.</w:t>
      </w:r>
    </w:p>
    <w:p>
      <w:pPr/>
      <w:r>
        <w:rPr>
          <w:lang w:val="fr_FR" w:bidi="fr_FR"/>
        </w:rPr>
      </w:r>
      <w:r>
        <w:rPr>
          <w:lang w:val="fr_FR" w:bidi="fr_FR"/>
        </w:rPr>
        <w:t xml:space="preserve">Arrêtez-vous et montrez où Havilah, Shur, l'Égypte et l'Assyrie sont situés sur la carte. </w:t>
      </w:r>
    </w:p>
    <w:p>
      <w:pPr/>
      <w:r>
        <w:rPr>
          <w:lang w:val="fr_FR" w:bidi="fr_FR"/>
        </w:rPr>
      </w:r>
      <w:r>
        <w:rPr>
          <w:lang w:val="fr_FR" w:bidi="fr_FR"/>
        </w:rPr>
        <w:t xml:space="preserve">Ensuite, les descendants d'Ismaël vivaient loin de tous leurs proches. L'hébreu original de cette section est peu clair. Certaines personnes pensent qu'ils vivaient simplement loin de leurs proches tandis que d'autres pensent qu'ils étaient hostiles envers eux. Dans cette histoire, leurs proches désignent les autres descendants d'Abraham.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Ismaël introduit ses douze fils Nebaioth, Kedar, Adbeel, Mibsam, Mishma, Dumah, Massa, Hadad, Tema, Jetur, Naphish et Kedemah. </w:t>
      </w:r>
    </w:p>
    <w:p>
      <w:pPr/>
      <w:r>
        <w:rPr>
          <w:lang w:val="fr_FR" w:bidi="fr_FR"/>
        </w:rPr>
      </w:r>
      <w:r>
        <w:rPr>
          <w:b/>
          <w:lang w:val="fr_FR" w:bidi="fr_FR"/>
        </w:rPr>
        <w:t>Deuxième scène :</w:t>
      </w:r>
      <w:r>
        <w:rPr>
          <w:lang w:val="fr_FR" w:bidi="fr_FR"/>
        </w:rPr>
        <w:t xml:space="preserve"> Ismaël meurt et est enterré quelque part.</w:t>
      </w:r>
    </w:p>
    <w:p>
      <w:pPr/>
      <w:r>
        <w:rPr>
          <w:lang w:val="fr_FR" w:bidi="fr_FR"/>
        </w:rPr>
      </w:r>
      <w:r>
        <w:rPr>
          <w:b/>
          <w:lang w:val="fr_FR" w:bidi="fr_FR"/>
        </w:rPr>
        <w:t>Troisième scène :</w:t>
      </w:r>
      <w:r>
        <w:rPr>
          <w:lang w:val="fr_FR" w:bidi="fr_FR"/>
        </w:rPr>
        <w:t xml:space="preserve"> Les descendants d'Ismaël vivent de Havilah à Shur, loin de leurs proches. </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Ismaël</w:t>
      </w:r>
    </w:p>
    <w:p>
      <w:pPr>
        <w:pStyle w:val="ListBullet"/>
        <w:spacing w:line="240" w:lineRule="auto"/>
        <w:ind w:left="720"/>
      </w:pPr>
      <w:r>
        <w:rPr>
          <w:lang w:val="fr_FR" w:bidi="fr_FR"/>
        </w:rPr>
      </w:r>
      <w:r>
        <w:rPr>
          <w:lang w:val="fr_FR" w:bidi="fr_FR"/>
        </w:rPr>
        <w:t>Nebaïoth</w:t>
      </w:r>
    </w:p>
    <w:p>
      <w:pPr>
        <w:pStyle w:val="ListBullet"/>
        <w:spacing w:line="240" w:lineRule="auto"/>
        <w:ind w:left="720"/>
      </w:pPr>
      <w:r>
        <w:rPr>
          <w:lang w:val="fr_FR" w:bidi="fr_FR"/>
        </w:rPr>
      </w:r>
      <w:r>
        <w:rPr>
          <w:lang w:val="fr_FR" w:bidi="fr_FR"/>
        </w:rPr>
        <w:t>Kedar</w:t>
      </w:r>
    </w:p>
    <w:p>
      <w:pPr>
        <w:pStyle w:val="ListBullet"/>
        <w:spacing w:line="240" w:lineRule="auto"/>
        <w:ind w:left="720"/>
      </w:pPr>
      <w:r>
        <w:rPr>
          <w:lang w:val="fr_FR" w:bidi="fr_FR"/>
        </w:rPr>
      </w:r>
      <w:r>
        <w:rPr>
          <w:lang w:val="fr_FR" w:bidi="fr_FR"/>
        </w:rPr>
        <w:t>Adbeel</w:t>
      </w:r>
    </w:p>
    <w:p>
      <w:pPr>
        <w:pStyle w:val="ListBullet"/>
        <w:spacing w:line="240" w:lineRule="auto"/>
        <w:ind w:left="720"/>
      </w:pPr>
      <w:r>
        <w:rPr>
          <w:lang w:val="fr_FR" w:bidi="fr_FR"/>
        </w:rPr>
      </w:r>
      <w:r>
        <w:rPr>
          <w:lang w:val="fr_FR" w:bidi="fr_FR"/>
        </w:rPr>
        <w:t>Mibsam</w:t>
      </w:r>
    </w:p>
    <w:p>
      <w:pPr>
        <w:pStyle w:val="ListBullet"/>
        <w:spacing w:line="240" w:lineRule="auto"/>
        <w:ind w:left="720"/>
      </w:pPr>
      <w:r>
        <w:rPr>
          <w:lang w:val="fr_FR" w:bidi="fr_FR"/>
        </w:rPr>
      </w:r>
      <w:r>
        <w:rPr>
          <w:lang w:val="fr_FR" w:bidi="fr_FR"/>
        </w:rPr>
        <w:t>Mishma</w:t>
      </w:r>
    </w:p>
    <w:p>
      <w:pPr>
        <w:pStyle w:val="ListBullet"/>
        <w:spacing w:line="240" w:lineRule="auto"/>
        <w:ind w:left="720"/>
      </w:pPr>
      <w:r>
        <w:rPr>
          <w:lang w:val="fr_FR" w:bidi="fr_FR"/>
        </w:rPr>
      </w:r>
      <w:r>
        <w:rPr>
          <w:lang w:val="fr_FR" w:bidi="fr_FR"/>
        </w:rPr>
        <w:t>Dumah</w:t>
      </w:r>
    </w:p>
    <w:p>
      <w:pPr>
        <w:pStyle w:val="ListBullet"/>
        <w:spacing w:line="240" w:lineRule="auto"/>
        <w:ind w:left="720"/>
      </w:pPr>
      <w:r>
        <w:rPr>
          <w:lang w:val="fr_FR" w:bidi="fr_FR"/>
        </w:rPr>
      </w:r>
      <w:r>
        <w:rPr>
          <w:lang w:val="fr_FR" w:bidi="fr_FR"/>
        </w:rPr>
        <w:t>Massa</w:t>
      </w:r>
    </w:p>
    <w:p>
      <w:pPr>
        <w:pStyle w:val="ListBullet"/>
        <w:spacing w:line="240" w:lineRule="auto"/>
        <w:ind w:left="720"/>
      </w:pPr>
      <w:r>
        <w:rPr>
          <w:lang w:val="fr_FR" w:bidi="fr_FR"/>
        </w:rPr>
      </w:r>
      <w:r>
        <w:rPr>
          <w:lang w:val="fr_FR" w:bidi="fr_FR"/>
        </w:rPr>
        <w:t>Hadad</w:t>
      </w:r>
    </w:p>
    <w:p>
      <w:pPr>
        <w:pStyle w:val="ListBullet"/>
        <w:spacing w:line="240" w:lineRule="auto"/>
        <w:ind w:left="720"/>
      </w:pPr>
      <w:r>
        <w:rPr>
          <w:lang w:val="fr_FR" w:bidi="fr_FR"/>
        </w:rPr>
      </w:r>
      <w:r>
        <w:rPr>
          <w:lang w:val="fr_FR" w:bidi="fr_FR"/>
        </w:rPr>
        <w:t>Tema</w:t>
      </w:r>
    </w:p>
    <w:p>
      <w:pPr>
        <w:pStyle w:val="ListBullet"/>
        <w:spacing w:line="240" w:lineRule="auto"/>
        <w:ind w:left="720"/>
      </w:pPr>
      <w:r>
        <w:rPr>
          <w:lang w:val="fr_FR" w:bidi="fr_FR"/>
        </w:rPr>
      </w:r>
      <w:r>
        <w:rPr>
          <w:lang w:val="fr_FR" w:bidi="fr_FR"/>
        </w:rPr>
        <w:t>Jetur</w:t>
      </w:r>
    </w:p>
    <w:p>
      <w:pPr>
        <w:pStyle w:val="ListBullet"/>
        <w:spacing w:line="240" w:lineRule="auto"/>
        <w:ind w:left="720"/>
      </w:pPr>
      <w:r>
        <w:rPr>
          <w:lang w:val="fr_FR" w:bidi="fr_FR"/>
        </w:rPr>
      </w:r>
      <w:r>
        <w:rPr>
          <w:lang w:val="fr_FR" w:bidi="fr_FR"/>
        </w:rPr>
        <w:t>Naphish</w:t>
      </w:r>
    </w:p>
    <w:p>
      <w:pPr>
        <w:pStyle w:val="ListBullet"/>
        <w:spacing w:line="240" w:lineRule="auto"/>
        <w:ind w:left="720"/>
      </w:pPr>
      <w:r>
        <w:rPr>
          <w:lang w:val="fr_FR" w:bidi="fr_FR"/>
        </w:rPr>
      </w:r>
      <w:r>
        <w:rPr>
          <w:lang w:val="fr_FR" w:bidi="fr_FR"/>
        </w:rPr>
        <w:t>Kedemah</w:t>
      </w:r>
    </w:p>
    <w:p>
      <w:pPr/>
      <w:r>
        <w:rPr>
          <w:lang w:val="fr_FR" w:bidi="fr_FR"/>
        </w:rPr>
      </w:r>
      <w:r>
        <w:rPr>
          <w:lang w:val="fr_FR" w:bidi="fr_FR"/>
        </w:rPr>
        <w:t>Dans cette session, aidez le groupe à faire le tableau d'histoire, dessiner ou utiliser des objets aléatoires pour visualiser l'histoire et les actions.</w:t>
      </w:r>
    </w:p>
    <w:p>
      <w:pPr/>
      <w:r>
        <w:rPr>
          <w:lang w:val="fr_FR" w:bidi="fr_FR"/>
        </w:rPr>
      </w:r>
      <w:r>
        <w:rPr>
          <w:lang w:val="fr_FR" w:bidi="fr_FR"/>
        </w:rPr>
        <w:t>Dans la première scène, Ismaël peut être décrit en train de se présenter lui même. Il est le fils d'Abraham. Sa mère est Hagar l'Égyptienne, la servante de la femme d'Abraham, Sarah. Ensuite, Ismaël énumère ses fils du plus âgé au plus jeune.</w:t>
      </w:r>
    </w:p>
    <w:p>
      <w:pPr/>
      <w:r>
        <w:rPr>
          <w:lang w:val="fr_FR" w:bidi="fr_FR"/>
        </w:rPr>
      </w:r>
      <w:r>
        <w:rPr>
          <w:lang w:val="fr_FR" w:bidi="fr_FR"/>
        </w:rPr>
        <w:t>Arrêtez-vous et discutez de la question suivante : comment les gens dans votre culture répertorient-ils les membres de leur famille ?</w:t>
      </w:r>
    </w:p>
    <w:p>
      <w:pPr/>
      <w:r>
        <w:rPr>
          <w:lang w:val="fr_FR" w:bidi="fr_FR"/>
        </w:rPr>
      </w:r>
      <w:r>
        <w:rPr>
          <w:lang w:val="fr_FR" w:bidi="fr_FR"/>
        </w:rPr>
        <w:t xml:space="preserve">Rappelez-vous que les fils d'Ismaël deviendront les chefs de leurs propres tribus et les endroits où ils vivaient seront aussi nommés après eux. </w:t>
      </w:r>
    </w:p>
    <w:p>
      <w:pPr/>
      <w:r>
        <w:rPr>
          <w:lang w:val="fr_FR" w:bidi="fr_FR"/>
        </w:rPr>
      </w:r>
      <w:r>
        <w:rPr>
          <w:lang w:val="fr_FR" w:bidi="fr_FR"/>
        </w:rPr>
        <w:t>Dans la deuxième scène, Ismaël meurt à l'âge de 137 ans. Ce passage dit qu'il « a rendu son dernier souffle et est allé pour être avec ses ancêtres ».</w:t>
      </w:r>
    </w:p>
    <w:p>
      <w:pPr/>
      <w:r>
        <w:rPr>
          <w:lang w:val="fr_FR" w:bidi="fr_FR"/>
        </w:rPr>
      </w:r>
      <w:r>
        <w:rPr>
          <w:lang w:val="fr_FR" w:bidi="fr_FR"/>
        </w:rPr>
        <w:t>Arrêtez-vous et discutez de cette question : Comment votre culture parle-t-elle de quelqu'un mourant à un âge avancé ?</w:t>
      </w:r>
    </w:p>
    <w:p>
      <w:pPr/>
      <w:r>
        <w:rPr>
          <w:lang w:val="fr_FR" w:bidi="fr_FR"/>
        </w:rPr>
      </w:r>
      <w:r>
        <w:rPr>
          <w:lang w:val="fr_FR" w:bidi="fr_FR"/>
        </w:rPr>
        <w:t>Dans la troisième scène, ses douze fils dresseront leur tente de Havilah à Shur, loin de leurs proches.</w:t>
      </w:r>
    </w:p>
    <w:p>
      <w:pPr/>
      <w:r>
        <w:rPr>
          <w:lang w:val="fr_FR" w:bidi="fr_FR"/>
        </w:rPr>
      </w:r>
      <w:r>
        <w:rPr>
          <w:lang w:val="fr_FR" w:bidi="fr_FR"/>
        </w:rPr>
        <w:t xml:space="preserve">Arrêtez-vous et montrez où Havilah, Shur, l'Égypte et l'Assyrie sont situés sur la carte. </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Ismaël</w:t>
      </w:r>
    </w:p>
    <w:p>
      <w:pPr>
        <w:pStyle w:val="ListBullet"/>
        <w:spacing w:line="240" w:lineRule="auto"/>
        <w:ind w:left="720"/>
      </w:pPr>
      <w:r>
        <w:rPr>
          <w:lang w:val="fr_FR" w:bidi="fr_FR"/>
        </w:rPr>
      </w:r>
      <w:r>
        <w:rPr>
          <w:lang w:val="fr_FR" w:bidi="fr_FR"/>
        </w:rPr>
        <w:t>Nebaïoth</w:t>
      </w:r>
    </w:p>
    <w:p>
      <w:pPr>
        <w:pStyle w:val="ListBullet"/>
        <w:spacing w:line="240" w:lineRule="auto"/>
        <w:ind w:left="720"/>
      </w:pPr>
      <w:r>
        <w:rPr>
          <w:lang w:val="fr_FR" w:bidi="fr_FR"/>
        </w:rPr>
      </w:r>
      <w:r>
        <w:rPr>
          <w:lang w:val="fr_FR" w:bidi="fr_FR"/>
        </w:rPr>
        <w:t>Kedar</w:t>
      </w:r>
    </w:p>
    <w:p>
      <w:pPr>
        <w:pStyle w:val="ListBullet"/>
        <w:spacing w:line="240" w:lineRule="auto"/>
        <w:ind w:left="720"/>
      </w:pPr>
      <w:r>
        <w:rPr>
          <w:lang w:val="fr_FR" w:bidi="fr_FR"/>
        </w:rPr>
      </w:r>
      <w:r>
        <w:rPr>
          <w:lang w:val="fr_FR" w:bidi="fr_FR"/>
        </w:rPr>
        <w:t>Adbeel</w:t>
      </w:r>
    </w:p>
    <w:p>
      <w:pPr>
        <w:pStyle w:val="ListBullet"/>
        <w:spacing w:line="240" w:lineRule="auto"/>
        <w:ind w:left="720"/>
      </w:pPr>
      <w:r>
        <w:rPr>
          <w:lang w:val="fr_FR" w:bidi="fr_FR"/>
        </w:rPr>
      </w:r>
      <w:r>
        <w:rPr>
          <w:lang w:val="fr_FR" w:bidi="fr_FR"/>
        </w:rPr>
        <w:t>Mibsam</w:t>
      </w:r>
    </w:p>
    <w:p>
      <w:pPr>
        <w:pStyle w:val="ListBullet"/>
        <w:spacing w:line="240" w:lineRule="auto"/>
        <w:ind w:left="720"/>
      </w:pPr>
      <w:r>
        <w:rPr>
          <w:lang w:val="fr_FR" w:bidi="fr_FR"/>
        </w:rPr>
      </w:r>
      <w:r>
        <w:rPr>
          <w:lang w:val="fr_FR" w:bidi="fr_FR"/>
        </w:rPr>
        <w:t>Mishma</w:t>
      </w:r>
    </w:p>
    <w:p>
      <w:pPr>
        <w:pStyle w:val="ListBullet"/>
        <w:spacing w:line="240" w:lineRule="auto"/>
        <w:ind w:left="720"/>
      </w:pPr>
      <w:r>
        <w:rPr>
          <w:lang w:val="fr_FR" w:bidi="fr_FR"/>
        </w:rPr>
      </w:r>
      <w:r>
        <w:rPr>
          <w:lang w:val="fr_FR" w:bidi="fr_FR"/>
        </w:rPr>
        <w:t>Dumah</w:t>
      </w:r>
    </w:p>
    <w:p>
      <w:pPr>
        <w:pStyle w:val="ListBullet"/>
        <w:spacing w:line="240" w:lineRule="auto"/>
        <w:ind w:left="720"/>
      </w:pPr>
      <w:r>
        <w:rPr>
          <w:lang w:val="fr_FR" w:bidi="fr_FR"/>
        </w:rPr>
      </w:r>
      <w:r>
        <w:rPr>
          <w:lang w:val="fr_FR" w:bidi="fr_FR"/>
        </w:rPr>
        <w:t>Massa</w:t>
      </w:r>
    </w:p>
    <w:p>
      <w:pPr>
        <w:pStyle w:val="ListBullet"/>
        <w:spacing w:line="240" w:lineRule="auto"/>
        <w:ind w:left="720"/>
      </w:pPr>
      <w:r>
        <w:rPr>
          <w:lang w:val="fr_FR" w:bidi="fr_FR"/>
        </w:rPr>
      </w:r>
      <w:r>
        <w:rPr>
          <w:lang w:val="fr_FR" w:bidi="fr_FR"/>
        </w:rPr>
        <w:t>Hadad</w:t>
      </w:r>
    </w:p>
    <w:p>
      <w:pPr>
        <w:pStyle w:val="ListBullet"/>
        <w:spacing w:line="240" w:lineRule="auto"/>
        <w:ind w:left="720"/>
      </w:pPr>
      <w:r>
        <w:rPr>
          <w:lang w:val="fr_FR" w:bidi="fr_FR"/>
        </w:rPr>
      </w:r>
      <w:r>
        <w:rPr>
          <w:lang w:val="fr_FR" w:bidi="fr_FR"/>
        </w:rPr>
        <w:t>Tema</w:t>
      </w:r>
    </w:p>
    <w:p>
      <w:pPr>
        <w:pStyle w:val="ListBullet"/>
        <w:spacing w:line="240" w:lineRule="auto"/>
        <w:ind w:left="720"/>
      </w:pPr>
      <w:r>
        <w:rPr>
          <w:lang w:val="fr_FR" w:bidi="fr_FR"/>
        </w:rPr>
      </w:r>
      <w:r>
        <w:rPr>
          <w:lang w:val="fr_FR" w:bidi="fr_FR"/>
        </w:rPr>
        <w:t>Jetur</w:t>
      </w:r>
    </w:p>
    <w:p>
      <w:pPr>
        <w:pStyle w:val="ListBullet"/>
        <w:spacing w:line="240" w:lineRule="auto"/>
        <w:ind w:left="720"/>
      </w:pPr>
      <w:r>
        <w:rPr>
          <w:lang w:val="fr_FR" w:bidi="fr_FR"/>
        </w:rPr>
      </w:r>
      <w:r>
        <w:rPr>
          <w:lang w:val="fr_FR" w:bidi="fr_FR"/>
        </w:rPr>
        <w:t>Naphish</w:t>
      </w:r>
    </w:p>
    <w:p>
      <w:pPr>
        <w:pStyle w:val="ListBullet"/>
        <w:spacing w:line="240" w:lineRule="auto"/>
        <w:ind w:left="720"/>
      </w:pPr>
      <w:r>
        <w:rPr>
          <w:lang w:val="fr_FR" w:bidi="fr_FR"/>
        </w:rPr>
      </w:r>
      <w:r>
        <w:rPr>
          <w:lang w:val="fr_FR" w:bidi="fr_FR"/>
        </w:rPr>
        <w:t>Kedemah</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Dans la première scène, Ismaël se présente comme le fils d'Abraham. Sa mère est Hagar l'Égyptien, le serviteur de la femme d'Abraham, Sarah. Ensuite, Ismaël introduira ses fils du plus âgé au plus jeune, en commençant par Nebaïoth à Kedemah. Ismaël mentionnera aussi que ses fils auront leurs propres descendants et ils deviendront les chefs de leurs propres tribus. Les endroits où ils vivront seront nommés après eux.</w:t>
      </w:r>
    </w:p>
    <w:p>
      <w:pPr/>
      <w:r>
        <w:rPr>
          <w:lang w:val="fr_FR" w:bidi="fr_FR"/>
        </w:rPr>
      </w:r>
      <w:r>
        <w:rPr>
          <w:lang w:val="fr_FR" w:bidi="fr_FR"/>
        </w:rPr>
        <w:t>Arrêtez l'action : Demandez à l'acteur jouant Ismael, "Comment vous sentez-vous ? Vous pouvez entendre des choses comme : « Louange à Dieu car il a accompli sa promesse à ma mère, Hagar » ou « Mes fils et descendants montrent que Dieu est fidèle à sa promesse ». Reprenez l'action.</w:t>
      </w:r>
    </w:p>
    <w:p>
      <w:pPr/>
      <w:r>
        <w:rPr>
          <w:lang w:val="fr_FR" w:bidi="fr_FR"/>
        </w:rPr>
      </w:r>
      <w:r>
        <w:rPr>
          <w:lang w:val="fr_FR" w:bidi="fr_FR"/>
        </w:rPr>
        <w:t>Dans la deuxième scène, les fils d'Ismaël l'enterreront quelque part.</w:t>
      </w:r>
    </w:p>
    <w:p>
      <w:pPr/>
      <w:r>
        <w:rPr>
          <w:lang w:val="fr_FR" w:bidi="fr_FR"/>
        </w:rPr>
      </w:r>
      <w:r>
        <w:rPr>
          <w:lang w:val="fr_FR" w:bidi="fr_FR"/>
        </w:rPr>
        <w:t>Arrêtez l'action : Demandez à l'acteur jouant les fils Ismael, "Comment vous sentez-vous ? Vous pouvez entendre des choses comme : « Notre père Ismaël nous manquera » ou « Nous dirigerons nos propres familles et clans tout comme notre père Isamel. Reprenez l'action.</w:t>
      </w:r>
    </w:p>
    <w:p>
      <w:pPr/>
      <w:r>
        <w:rPr>
          <w:lang w:val="fr_FR" w:bidi="fr_FR"/>
        </w:rPr>
      </w:r>
      <w:r>
        <w:rPr>
          <w:lang w:val="fr_FR" w:bidi="fr_FR"/>
        </w:rPr>
        <w:t>Dans la troisième scène, les fils d'Ismaël dresseront leur tente de Havilah à Shur.</w:t>
      </w:r>
    </w:p>
    <w:p>
      <w:pPr/>
      <w:r>
        <w:rPr>
          <w:lang w:val="fr_FR" w:bidi="fr_FR"/>
        </w:rPr>
      </w:r>
      <w:r>
        <w:rPr>
          <w:lang w:val="fr_FR" w:bidi="fr_FR"/>
        </w:rPr>
        <w:t>Arrêtez l'action : Demandez à l'acteur jouant Nebaioth, "Comment vous sentez-vous ? Vous pouvez entendre des choses comme : « Nous devons vivre seulement de Havilah à Shur » ou « Nous devons vivre loin de nos parents, spécialement d'Isaac. C'est ce que notre grand-père, Abraham voulait ».</w:t>
      </w:r>
      <w:r>
        <w:rPr>
          <w:lang w:val="fr_FR" w:bidi="fr_FR"/>
        </w:rPr>
      </w:r>
    </w:p>
    <w:p>
      <w:pPr>
        <w:pStyle w:val="Heading3"/>
      </w:pPr>
      <w:r>
        <w:rPr>
          <w:lang w:val="fr_FR" w:bidi="fr_FR"/>
        </w:rPr>
        <w:t>Combler les Lacunes</w:t>
      </w:r>
    </w:p>
    <w:p>
      <w:pPr/>
      <w:r>
        <w:rPr>
          <w:lang w:val="fr_FR" w:bidi="fr_FR"/>
        </w:rPr>
      </w:r>
      <w:r>
        <w:rPr>
          <w:lang w:val="fr_FR" w:bidi="fr_FR"/>
        </w:rPr>
        <w:t xml:space="preserve">Cette histoire est sur la généalogie d'Ismaël. L'histoire commence par l'introduction : « Ce sont les </w:t>
      </w:r>
      <w:r>
        <w:rPr>
          <w:b/>
          <w:lang w:val="fr_FR" w:bidi="fr_FR"/>
        </w:rPr>
        <w:t>générations</w:t>
      </w:r>
      <w:r>
        <w:rPr>
          <w:lang w:val="fr_FR" w:bidi="fr_FR"/>
        </w:rPr>
        <w:t xml:space="preserve"> d'Ismaël ». Le mot hébreu pour « générations » se réfère à une histoire ou à une liste de l'ascendance d'une personne. Il est aussi traduit par généalogie ou histoire. L'ascendance d'une personne était importante parce que c'était la base du statut social, des droits et des obligations d'une personne. Traduisez ce mot de la même manière que vous avez traduit ce mot auparavant. Vous pouvez vous référer au glossaire principal pour plus d'informations sur les </w:t>
      </w:r>
      <w:r>
        <w:rPr>
          <w:b/>
          <w:lang w:val="fr_FR" w:bidi="fr_FR"/>
        </w:rPr>
        <w:t>généalogies</w:t>
      </w:r>
      <w:r>
        <w:rPr>
          <w:lang w:val="fr_FR" w:bidi="fr_FR"/>
        </w:rPr>
        <w:t xml:space="preserve"> et les </w:t>
      </w:r>
      <w:r>
        <w:rPr>
          <w:b/>
          <w:lang w:val="fr_FR" w:bidi="fr_FR"/>
        </w:rPr>
        <w:t>générations</w:t>
      </w:r>
      <w:r>
        <w:rPr>
          <w:lang w:val="fr_FR" w:bidi="fr_FR"/>
        </w:rPr>
        <w:t>.</w:t>
      </w:r>
    </w:p>
    <w:p>
      <w:pPr/>
      <w:r>
        <w:rPr>
          <w:lang w:val="fr_FR" w:bidi="fr_FR"/>
        </w:rPr>
      </w:r>
      <w:r>
        <w:rPr>
          <w:lang w:val="fr_FR" w:bidi="fr_FR"/>
        </w:rPr>
        <w:t xml:space="preserve">Ismaël était le fils d'Abraham. Sa mère était la concubine d'Abraham, Hagar l'Égyptienne. Hagar était le serviteur de la femme d'Abraham Sarah. Un serviteur était quelqu'un qui vit dans la même maison que son maître pour servir les besoins de la famille de son maître. Un </w:t>
      </w:r>
      <w:r>
        <w:rPr>
          <w:b/>
          <w:lang w:val="fr_FR" w:bidi="fr_FR"/>
        </w:rPr>
        <w:t>serviteur</w:t>
      </w:r>
      <w:r>
        <w:rPr>
          <w:lang w:val="fr_FR" w:bidi="fr_FR"/>
        </w:rPr>
        <w:t xml:space="preserve"> pourrait être un homme ou une femme. N'oubliez pas de traduire serviteur de la manière dont vous l'avez traduit auparavant. Vous pouvez aussi regarder ce mot dans le glossaire principal pour plus d'informations. </w:t>
      </w:r>
    </w:p>
    <w:p>
      <w:pPr/>
      <w:r>
        <w:rPr>
          <w:lang w:val="fr_FR" w:bidi="fr_FR"/>
        </w:rPr>
      </w:r>
      <w:r>
        <w:rPr>
          <w:lang w:val="fr_FR" w:bidi="fr_FR"/>
        </w:rPr>
        <w:t xml:space="preserve">Les fils d'Ismaël sont répertoriés </w:t>
      </w:r>
      <w:r>
        <w:rPr>
          <w:b/>
          <w:lang w:val="fr_FR" w:bidi="fr_FR"/>
        </w:rPr>
        <w:t>dans l'ordre de leur naissance</w:t>
      </w:r>
      <w:r>
        <w:rPr>
          <w:lang w:val="fr_FR" w:bidi="fr_FR"/>
        </w:rPr>
        <w:t xml:space="preserve">. Les expressions par ordre de naissance signifient du plus âgé au plus jeune . Ismaël avait douze fils. Son fils premier-né est Nebaioth. Son plus jeune fils était Kedemah. Les fils d'Ismaël auront leurs propres descendants. En conséquence, ils seront les chefs de leurs tribus. Leurs tribus porteront leur nom. Une tribu est un petit groupe de personnes qui ont généralement un ancêtre commun. Les membres de la tribu sont donc généralement des parents par le sang. Le chef d'une tribu était appelé un </w:t>
      </w:r>
      <w:r>
        <w:rPr>
          <w:b/>
          <w:lang w:val="fr_FR" w:bidi="fr_FR"/>
        </w:rPr>
        <w:t>prince</w:t>
      </w:r>
      <w:r>
        <w:rPr>
          <w:lang w:val="fr_FR" w:bidi="fr_FR"/>
        </w:rPr>
        <w:t xml:space="preserve"> ou un </w:t>
      </w:r>
      <w:r>
        <w:rPr>
          <w:b/>
          <w:lang w:val="fr_FR" w:bidi="fr_FR"/>
        </w:rPr>
        <w:t>dirigeant</w:t>
      </w:r>
      <w:r>
        <w:rPr>
          <w:lang w:val="fr_FR" w:bidi="fr_FR"/>
        </w:rPr>
        <w:t xml:space="preserve">. Leurs </w:t>
      </w:r>
      <w:r>
        <w:rPr>
          <w:b/>
          <w:lang w:val="fr_FR" w:bidi="fr_FR"/>
        </w:rPr>
        <w:t>villages</w:t>
      </w:r>
      <w:r>
        <w:rPr>
          <w:lang w:val="fr_FR" w:bidi="fr_FR"/>
        </w:rPr>
        <w:t xml:space="preserve"> et leurs </w:t>
      </w:r>
      <w:r>
        <w:rPr>
          <w:b/>
          <w:lang w:val="fr_FR" w:bidi="fr_FR"/>
        </w:rPr>
        <w:t>campements</w:t>
      </w:r>
      <w:r>
        <w:rPr>
          <w:lang w:val="fr_FR" w:bidi="fr_FR"/>
        </w:rPr>
        <w:t xml:space="preserve"> là où ils vivent seront aussi nommés d'après eux. Les villages et les campements désignent les lieux où ils vivaient. Quand les gens campaient, ils vivaient sous des tentes afin de pouvoir se déplacer d'un endroit à un autre. Les campements désignaient des groupes de tentes. En revanche, les villages désignaient des lieux que les gens construisaient quand ils voulaient s'installer de façon permanente dans un endroit donné. </w:t>
      </w:r>
    </w:p>
    <w:p>
      <w:pPr/>
      <w:r>
        <w:rPr>
          <w:lang w:val="fr_FR" w:bidi="fr_FR"/>
        </w:rPr>
      </w:r>
      <w:r>
        <w:rPr>
          <w:lang w:val="fr_FR" w:bidi="fr_FR"/>
        </w:rPr>
        <w:t xml:space="preserve">Les fils d'Ismaël vivront de </w:t>
      </w:r>
      <w:r>
        <w:rPr>
          <w:b/>
          <w:lang w:val="fr_FR" w:bidi="fr_FR"/>
        </w:rPr>
        <w:t>Havilah</w:t>
      </w:r>
      <w:r>
        <w:rPr>
          <w:lang w:val="fr_FR" w:bidi="fr_FR"/>
        </w:rPr>
        <w:t xml:space="preserve"> à </w:t>
      </w:r>
      <w:r>
        <w:rPr>
          <w:b/>
          <w:lang w:val="fr_FR" w:bidi="fr_FR"/>
        </w:rPr>
        <w:t>Shur</w:t>
      </w:r>
      <w:r>
        <w:rPr>
          <w:lang w:val="fr_FR" w:bidi="fr_FR"/>
        </w:rPr>
        <w:t xml:space="preserve">. Cette région se trouvait en face de l'Égypte et s'étendait en direction de l'Assyrie. L'emplacement exact de Havilah est incertain. Mais on dit qu'il se trouvait près de l'endroit où était le jardin d'Éden. L'emplacement exact de Shur est aussi incertain. Mais on dit qu'il est situé entre la partie sud de Canaan et la partie nord de l'Egypte . </w:t>
      </w:r>
      <w:r>
        <w:rPr>
          <w:b/>
          <w:lang w:val="fr_FR" w:bidi="fr_FR"/>
        </w:rPr>
        <w:t>L'Égypte</w:t>
      </w:r>
      <w:r>
        <w:rPr>
          <w:lang w:val="fr_FR" w:bidi="fr_FR"/>
        </w:rPr>
        <w:t xml:space="preserve"> était un pays au sud de Canaan Tout au long du livre de Genèse, l'Égypte sera un endroit de refuge pour les personnages principaux chaque fois qu'ils sont en danger. En hébreu, le mot </w:t>
      </w:r>
      <w:r>
        <w:rPr>
          <w:b/>
          <w:lang w:val="fr_FR" w:bidi="fr_FR"/>
        </w:rPr>
        <w:t>Assyrie</w:t>
      </w:r>
      <w:r>
        <w:rPr>
          <w:lang w:val="fr_FR" w:bidi="fr_FR"/>
        </w:rPr>
        <w:t xml:space="preserve"> était Asshur. Les spécialistes qui étudient ce récit ne sont pas d'accord pour savoir si Asshur était sur le fune ville d'Assyrie ou un autre nom désignant l'Assyrie . La plupart des traductions traduisent le mot par Assyrie au lieu d'Asshur.</w:t>
      </w:r>
    </w:p>
    <w:p>
      <w:pPr/>
      <w:r>
        <w:rPr>
          <w:lang w:val="fr_FR" w:bidi="fr_FR"/>
        </w:rPr>
      </w:r>
      <w:r>
        <w:rPr>
          <w:lang w:val="fr_FR" w:bidi="fr_FR"/>
        </w:rPr>
        <w:t xml:space="preserve">Arrêtez-vous et montrez où Havilah, Shur, l'Égypte et l'Assyrie sont situés sur la carte. </w:t>
      </w:r>
    </w:p>
    <w:p>
      <w:pPr/>
      <w:r>
        <w:rPr>
          <w:lang w:val="fr_FR" w:bidi="fr_FR"/>
        </w:rPr>
      </w:r>
      <w:r>
        <w:rPr>
          <w:lang w:val="fr_FR" w:bidi="fr_FR"/>
        </w:rPr>
        <w:t xml:space="preserve">Puis, </w:t>
      </w:r>
      <w:r>
        <w:rPr>
          <w:b/>
          <w:lang w:val="fr_FR" w:bidi="fr_FR"/>
        </w:rPr>
        <w:t>il</w:t>
      </w:r>
      <w:r>
        <w:rPr>
          <w:b/>
          <w:lang w:val="fr_FR" w:bidi="fr_FR"/>
        </w:rPr>
        <w:t>s'installa</w:t>
      </w:r>
      <w:r>
        <w:rPr>
          <w:lang w:val="fr_FR" w:bidi="fr_FR"/>
        </w:rPr>
        <w:t xml:space="preserve"> en face de tous ses </w:t>
      </w:r>
      <w:r>
        <w:rPr>
          <w:b/>
          <w:lang w:val="fr_FR" w:bidi="fr_FR"/>
        </w:rPr>
        <w:t>parents</w:t>
      </w:r>
      <w:r>
        <w:rPr>
          <w:lang w:val="fr_FR" w:bidi="fr_FR"/>
        </w:rPr>
        <w:t xml:space="preserve"> ». Le mot « il » dans certaines traductions de la Bible se réfère probablement à Ismaël. Ismaël était mort en ce moment Le mot Hebreu traduit par « s'installer » signifie littéralement « tomber ». La signification en hébreu est difficile à comprendre. Par conséquent, les personnes qui étudient cette histoire sont en désaccord sur sa signification. Mais la plupart des traductions Bibliques interprètent cela comme signifiant que les descendants d'Ismaël vivaient loin de leurs proches. En hébreu, le mot pour parent est le même mot pour frère. Il peut aussi être traduit par parents. Dans cette histoire, il fait référence aux autres descendants d'Abraham. Les fils d'Ismaël ont décidé de vivre loin de leurs proches </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étape, vous allez raconter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expressions, les émotions ou toute autre chose dont vous avez parlé.</w:t>
      </w:r>
    </w:p>
    <w:p>
      <w:pPr/>
      <w:r>
        <w:rPr>
          <w:lang w:val="fr_FR" w:bidi="fr_FR"/>
        </w:rPr>
      </w:r>
      <w:r>
        <w:rPr>
          <w:lang w:val="fr_FR" w:bidi="fr_FR"/>
        </w:rPr>
        <w:t xml:space="preserve">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Chaque membre du groupe va maintenant raconter tout le passage en entier sans s'arrêter. Chaque membre du groupe doit le faire au moins une fois. S'il le souhaite,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Le groupe peut maintenant décider de la meilleure version du passage. Vous pouvez décider que vous avez aimé la façon dont un membre du groupe a raconter une partie du passage, mais que vous avez aimé la façon dont un autre membre du groupe a formulé une autre partie du passage. </w:t>
      </w:r>
    </w:p>
    <w:p>
      <w:pPr/>
      <w:r>
        <w:rPr>
          <w:lang w:val="fr_FR" w:bidi="fr_FR"/>
        </w:rPr>
      </w:r>
      <w:r>
        <w:rPr>
          <w:lang w:val="fr_FR" w:bidi="fr_FR"/>
        </w:rPr>
        <w:t>Mettez cet audio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Genèse 25:19–34</w:t>
      </w:r>
      <w:r>
        <w:rPr>
          <w:lang w:val="fr_FR" w:bidi="fr_FR"/>
        </w:rPr>
      </w:r>
    </w:p>
    <w:p>
      <w:pPr>
        <w:pStyle w:val="Heading3"/>
      </w:pPr>
      <w:r>
        <w:rPr>
          <w:lang w:val="fr_FR" w:bidi="fr_FR"/>
        </w:rPr>
        <w:t>Écouter et Cœur</w:t>
      </w:r>
    </w:p>
    <w:p>
      <w:pPr/>
      <w:r>
        <w:rPr>
          <w:lang w:val="fr_FR" w:bidi="fr_FR"/>
        </w:rPr>
      </w:r>
      <w:r>
        <w:rPr>
          <w:lang w:val="fr_FR" w:bidi="fr_FR"/>
        </w:rPr>
        <w:t>Ecoutez Genèse 25.19–34 et gardez 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 xml:space="preserve">Qu'est-ce que vous n'aimez pas ou ne comprenez-vous pas ? </w:t>
      </w:r>
    </w:p>
    <w:p>
      <w:pPr>
        <w:pStyle w:val="ListBullet"/>
        <w:spacing w:line="240" w:lineRule="auto"/>
        <w:ind w:left="720"/>
      </w:pPr>
      <w:r>
        <w:rPr>
          <w:lang w:val="fr_FR" w:bidi="fr_FR"/>
        </w:rPr>
      </w:r>
      <w:r>
        <w:rPr>
          <w:lang w:val="fr_FR" w:bidi="fr_FR"/>
        </w:rPr>
        <w:t>Qu'est-ce que cette histoire nous apprend à propos de Dieu ?</w:t>
      </w:r>
    </w:p>
    <w:p>
      <w:pPr>
        <w:pStyle w:val="ListBullet"/>
        <w:spacing w:line="240" w:lineRule="auto"/>
        <w:ind w:left="720"/>
      </w:pPr>
      <w:r>
        <w:rPr>
          <w:lang w:val="fr_FR" w:bidi="fr_FR"/>
        </w:rPr>
      </w:r>
      <w:r>
        <w:rPr>
          <w:lang w:val="fr_FR" w:bidi="fr_FR"/>
        </w:rPr>
        <w:t>Qu'est-ce que cette histoire vous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 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L'histoire précédente portait sur la généalogie d'Ismaël et la mort d'Ismaël. La présente histoire est une autre généalogie, mais cette fois ci, elle concerne Isaac et ses deux fils, Esaü et Jacob. Dans cette histoire, nous commençons à voir leurs luttes et leurs désirs de devenir la personne la plus importante dans la vie d'Isaac. </w:t>
      </w:r>
    </w:p>
    <w:p>
      <w:pPr/>
      <w:r>
        <w:rPr>
          <w:lang w:val="fr_FR" w:bidi="fr_FR"/>
        </w:rPr>
      </w:r>
      <w:r>
        <w:rPr>
          <w:lang w:val="fr_FR" w:bidi="fr_FR"/>
        </w:rPr>
        <w:t>L'histoire commence par l'introduction : « Voici la généalogie d'Isaac fils d'Abraham. Le mot hébreu pour « générations » est un terme qui désigne généralement l'histoire ou la généalogie d'une personne. Il est aussi souvent traduit par généalogie</w:t>
      </w:r>
    </w:p>
    <w:p>
      <w:pPr/>
      <w:r>
        <w:rPr>
          <w:lang w:val="fr_FR" w:bidi="fr_FR"/>
        </w:rPr>
      </w:r>
      <w:r>
        <w:rPr>
          <w:lang w:val="fr_FR" w:bidi="fr_FR"/>
        </w:rPr>
        <w:t xml:space="preserve">Abraham était le père d'Isaac. Isaac a épousé Rébecca. Le père de Rébecca, Béthuel vivait dans la région de Paddan-aram. Son père et son frère Laban étaient tous issus du peuple araméen. Laban est mentionné ici parce qu'il jouera un rôle important dans les prochaines histoires. </w:t>
      </w:r>
    </w:p>
    <w:p>
      <w:pPr/>
      <w:r>
        <w:rPr>
          <w:lang w:val="fr_FR" w:bidi="fr_FR"/>
        </w:rPr>
      </w:r>
      <w:r>
        <w:rPr>
          <w:lang w:val="fr_FR" w:bidi="fr_FR"/>
        </w:rPr>
        <w:t>Arrêtez et montrez où Paddan-aram est situé sur la carte. La carte devrait également montrer les endroits environnants tels que la Mésopotamie, la Syrie, Haran et Canaan.</w:t>
      </w:r>
    </w:p>
    <w:p>
      <w:pPr/>
      <w:r>
        <w:rPr>
          <w:lang w:val="fr_FR" w:bidi="fr_FR"/>
        </w:rPr>
      </w:r>
      <w:r>
        <w:rPr>
          <w:lang w:val="fr_FR" w:bidi="fr_FR"/>
        </w:rPr>
        <w:t xml:space="preserve">Isaac parla avec Dieu et demanda de l'aide pour Rébecca parce qu'elle ne pouvait pas avoir d'enfants - elle était stérile. Isaac pria Dieu parce qu'à cette époque, on pensait que lorsqu'une femme était stérile, cela signifiait que Dieu l'avait maudite. Il n'est pas clair si Dieu était la raison pour laquelle Rébecca ne pouvait pas avoir des enfants. Néanmoins, Dieu a accordé ce pour quoi Isaac a prié. En conséquence, Rébecca est devenue enceinte. </w:t>
      </w:r>
    </w:p>
    <w:p>
      <w:pPr/>
      <w:r>
        <w:rPr>
          <w:lang w:val="fr_FR" w:bidi="fr_FR"/>
        </w:rPr>
      </w:r>
      <w:r>
        <w:rPr>
          <w:lang w:val="fr_FR" w:bidi="fr_FR"/>
        </w:rPr>
        <w:t>Les enfants luttaient dans le ventre de Rébecca. Cela signifie que les enfants se battaient les uns contre les autres à l'intérieur du ventre de leur mère. À cause de cela, Rébecca pensait à elle-même : « Pourquoi cela se produit-il en moi ? » La question de Rébecca peut avoir été due à la douleur intense causée par les enfants qui se battaient dans son ventre. Elle consulta donc Dieu.</w:t>
      </w:r>
    </w:p>
    <w:p>
      <w:pPr/>
      <w:r>
        <w:rPr>
          <w:lang w:val="fr_FR" w:bidi="fr_FR"/>
        </w:rPr>
      </w:r>
      <w:r>
        <w:rPr>
          <w:lang w:val="fr_FR" w:bidi="fr_FR"/>
        </w:rPr>
        <w:t xml:space="preserve">Dieu a dit deux choses à Rébecca. Tout d'abord, Dieu a dit : « Deux nations sont dans ton ventre et deux peuples issus de toi seront divisés ». Ensuite, Dieu a dit que « l'un sera plus fort que l'autre, le plus âgé servira le plus jeune ». </w:t>
      </w:r>
    </w:p>
    <w:p>
      <w:pPr/>
      <w:r>
        <w:rPr>
          <w:lang w:val="fr_FR" w:bidi="fr_FR"/>
        </w:rPr>
      </w:r>
      <w:r>
        <w:rPr>
          <w:lang w:val="fr_FR" w:bidi="fr_FR"/>
        </w:rPr>
        <w:t>Dieu disait qu'il y avait deux fils dans le ventre de Rébecca. Ces deux fils auront beaucoup de descendants qui deviendront leurs propres nations. Les deux nations s'opposeront les unes aux autres. Les descendants du frère aîné seront en fait plus faibles que les descendants du jeune frère. Les descendants du jeune frère seront plus forts, ce qui signifie qu'ils auront plus de personnes et deviendront plus puissants. Les descendants de l'un des plus âgés serviront les descendants du plus faible. Cela marque le début des luttes que nous verrons entre des peuples et des descendants dans les récits à venir.</w:t>
      </w:r>
    </w:p>
    <w:p>
      <w:pPr/>
      <w:r>
        <w:rPr>
          <w:lang w:val="fr_FR" w:bidi="fr_FR"/>
        </w:rPr>
      </w:r>
      <w:r>
        <w:rPr>
          <w:lang w:val="fr_FR" w:bidi="fr_FR"/>
        </w:rPr>
        <w:t xml:space="preserve">Quand il était finalement temps pour Rébecca d'avoir les enfants, elle eut effectivement deux fils ! C'étaient des jumeaux - deux bébés nés en même temps. Le premier et l'enfant plus âgé qui est sorti de Rébecca était décrit comme « roux » et « tout son corps ressemblait à un vêtement poilu ». Les mots « vêtement poilu » signifient que l'enfant avait des poils sur tout son corps. La couleur roux se réfère probablement à la couleur des cheveux qui couvrent son corps. À cause de cela, ses parents Isaac et Rébecca l'ont nommé Esaü. </w:t>
      </w:r>
    </w:p>
    <w:p>
      <w:pPr/>
      <w:r>
        <w:rPr>
          <w:lang w:val="fr_FR" w:bidi="fr_FR"/>
        </w:rPr>
      </w:r>
      <w:r>
        <w:rPr>
          <w:lang w:val="fr_FR" w:bidi="fr_FR"/>
        </w:rPr>
        <w:t xml:space="preserve">Ensuite, le plus jeune enfant était né. Il sorti « avec sa main tenant le talon d'Esaü ». Le talon désigne la partie inférieure du pied d'une personne. Ainsi, Isaac et Rébecca ont nommé le plus jeune enfant, Jacob. Le nom de Jacob en hébreu ressemble au mot hébreu pour un talon. Isaac avait soixante ans quand Rébecca a donné naissance à Esaü et Jacob. </w:t>
      </w:r>
    </w:p>
    <w:p>
      <w:pPr/>
      <w:r>
        <w:rPr>
          <w:lang w:val="fr_FR" w:bidi="fr_FR"/>
        </w:rPr>
      </w:r>
      <w:r>
        <w:rPr>
          <w:lang w:val="fr_FR" w:bidi="fr_FR"/>
        </w:rPr>
        <w:t>Les deux garçons ont grandi. Esaü devin habile pour chasser les animaux pour se nourrir. Esaü était aussi « un homme des champs ». Cela signifie qu'il aimait vivre dans les champs près de l'endroit où les animaux vivaient pour pouvoir les chasser facilement. En revanche, Jacob a préféré rester près de sa maison. Isaac aimait Esaü parce qu'il mangeait son gibier. Dans cette histoire, le mot amour signifie qu'Isaac a favorisé Esaü, il a donc donné plus d'attention à Esaü qu'à Jacob. Le gibier désigne la viande des animaux sauvages. Isaac aimait Esaü parce qu'il aimait manger la viande des animaux sauvages qu'Esaü chassait. Nous ne savons pas pourquoi, mais Rébecca aimait Jacob, elle a donc donné plus d'attention à Jacob qu'à Esaü. L'amour d'Isaac pour Esaü et l'amour de Rébecca pour Jacob seront des informations importantes pour des histoires à venir. Nous commençons à voir les luttes pour l'importance au sein de la famille au même moment.</w:t>
      </w:r>
    </w:p>
    <w:p>
      <w:pPr/>
      <w:r>
        <w:rPr>
          <w:lang w:val="fr_FR" w:bidi="fr_FR"/>
        </w:rPr>
      </w:r>
      <w:r>
        <w:rPr>
          <w:lang w:val="fr_FR" w:bidi="fr_FR"/>
        </w:rPr>
        <w:t>Un jour, Jacob faisait bouillir de la nourriture, appelée ragoût. Pendant que Jacob cuisinait, Esaü est rentré à la maison très fatigué et affamé après avoir chassé les animaux dans les champs. Esaü a demandé à Jacob s'il pouvait manger une partie du ragoût rouge qu'il cuisinait. Esaü a décrit le ragoût comme de couleur rouge peut-être parce que les ingrédients mélangés ont transformé le ragoût en couleur rouge. Parce qu'Esaü voulait manger le ragoût rouge et peut-être aussi parce que tout son corps était couvert de poils roux, les gens ont commencé à l'appeler Edom. En hébreu, Edom sonne ressemble au mot hébreu pour rouge Dans les histoires plus tard, les descendants d'Esaü seront appelés Édomites.</w:t>
      </w:r>
    </w:p>
    <w:p>
      <w:pPr/>
      <w:r>
        <w:rPr>
          <w:lang w:val="fr_FR" w:bidi="fr_FR"/>
        </w:rPr>
      </w:r>
      <w:r>
        <w:rPr>
          <w:lang w:val="fr_FR" w:bidi="fr_FR"/>
        </w:rPr>
        <w:t>En réponse à la demande d'Esaü, Jacob a dit : « Premièrement, vends-moi ton droit d'aînesse ». Ici, vendre signifie « donne moï quelque chose en échange de ce que tu veux ». Dans ce cas précis, Jacob demanda à Esaü son droit d'aînesse en échange du ragout rouge qu'Ésaü demandait Le droit d'aînesse se réfère aux droits d'Esaü comme premier-né. Le fils premier-né avait des droits spéciaux et des privilèges. Il hérite souvent de presque tout ce que son père laissera derrière lui comme un héritage quand son père meurt. Jacob a peut-être demandé à Ésaü de lui céder son droit d'aînesse afin d'être celui qui recevrait l'héritage de son père Isaac à la place de son frère.</w:t>
      </w:r>
    </w:p>
    <w:p>
      <w:pPr/>
      <w:r>
        <w:rPr>
          <w:lang w:val="fr_FR" w:bidi="fr_FR"/>
        </w:rPr>
      </w:r>
      <w:r>
        <w:rPr>
          <w:lang w:val="fr_FR" w:bidi="fr_FR"/>
        </w:rPr>
        <w:t xml:space="preserve">La réponse d'Esaü met en évidence sa faim. Puis, Esaü posa la question : « A quoi me sert le droit d'aînesse ? » Il ne s'attend pas à une réponse à cette question. Esaü dit que son statut d'aîné n'a pas de valeur. Car s'il meurt de faim, il ne recevra pas son héritage. </w:t>
      </w:r>
    </w:p>
    <w:p>
      <w:pPr/>
      <w:r>
        <w:rPr>
          <w:lang w:val="fr_FR" w:bidi="fr_FR"/>
        </w:rPr>
      </w:r>
      <w:r>
        <w:rPr>
          <w:lang w:val="fr_FR" w:bidi="fr_FR"/>
        </w:rPr>
        <w:t xml:space="preserve">Jacob demanda à Esaü de promettre devant Dieu qu'il lui donnerait son droit d'aînesse. </w:t>
      </w:r>
    </w:p>
    <w:p>
      <w:pPr/>
      <w:r>
        <w:rPr>
          <w:lang w:val="fr_FR" w:bidi="fr_FR"/>
        </w:rPr>
      </w:r>
      <w:r>
        <w:rPr>
          <w:lang w:val="fr_FR" w:bidi="fr_FR"/>
        </w:rPr>
        <w:t>Arrêtez-vous et discutez de la question suivante : Dans votre culture, comment une personne fait-elle une promesse à une autre personne ?</w:t>
      </w:r>
    </w:p>
    <w:p>
      <w:pPr/>
      <w:r>
        <w:rPr>
          <w:lang w:val="fr_FR" w:bidi="fr_FR"/>
        </w:rPr>
      </w:r>
      <w:r>
        <w:rPr>
          <w:lang w:val="fr_FR" w:bidi="fr_FR"/>
        </w:rPr>
        <w:t>Ainsi, Esaü a juré à Jacob. Ensuite, Jacob a donné à Esaü le pain et le ragoût de lentilles. Le pain désigne un pain fait sans levure ou levain. Le ragoût de lentilles est une soupe qui est mélangée aux haricots.</w:t>
      </w:r>
    </w:p>
    <w:p>
      <w:pPr/>
      <w:r>
        <w:rPr>
          <w:lang w:val="fr_FR" w:bidi="fr_FR"/>
        </w:rPr>
      </w:r>
      <w:r>
        <w:rPr>
          <w:lang w:val="fr_FR" w:bidi="fr_FR"/>
        </w:rPr>
        <w:t>Arrêtez-vous et montrez une image d'un pain et d'un ragoût de lentilles.</w:t>
      </w:r>
    </w:p>
    <w:p>
      <w:pPr/>
      <w:r>
        <w:rPr>
          <w:lang w:val="fr_FR" w:bidi="fr_FR"/>
        </w:rPr>
      </w:r>
      <w:r>
        <w:rPr>
          <w:lang w:val="fr_FR" w:bidi="fr_FR"/>
        </w:rPr>
        <w:t>Esaü mangea le pain et a bu la soupe aux lentilles et a continué son chemin. On y ignore où est allé Esaü , mais on sait qu' il s'est dépêché en mangeant Cette histoire nous montre qu'Esaü a méprisé son droit d'aînée ou n'a pas pensé que c'était une chose de valeur.</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Cette histoire comporte six scènes.</w:t>
      </w:r>
    </w:p>
    <w:p>
      <w:pPr/>
      <w:r>
        <w:rPr>
          <w:lang w:val="fr_FR" w:bidi="fr_FR"/>
        </w:rPr>
      </w:r>
      <w:r>
        <w:rPr>
          <w:b/>
          <w:lang w:val="fr_FR" w:bidi="fr_FR"/>
        </w:rPr>
        <w:t>Première scène :</w:t>
      </w:r>
      <w:r>
        <w:rPr>
          <w:lang w:val="fr_FR" w:bidi="fr_FR"/>
        </w:rPr>
        <w:t xml:space="preserve"> Isaac présente sa généalogie. Il mentionne son père, Abraham et sa femme, Rébecca. Il mentionne aussi le père de Rébecca, Béthuel et son frère, Laban.</w:t>
      </w:r>
    </w:p>
    <w:p>
      <w:pPr/>
      <w:r>
        <w:rPr>
          <w:lang w:val="fr_FR" w:bidi="fr_FR"/>
        </w:rPr>
      </w:r>
      <w:r>
        <w:rPr>
          <w:b/>
          <w:lang w:val="fr_FR" w:bidi="fr_FR"/>
        </w:rPr>
        <w:t>Deuxième scène :</w:t>
      </w:r>
      <w:r>
        <w:rPr>
          <w:lang w:val="fr_FR" w:bidi="fr_FR"/>
        </w:rPr>
        <w:t xml:space="preserve"> Isaac prie Dieu pour aider Rébecca à devenir enceinte parce qu'elle était stérile. Dieu exauce la demande d'Isaac. Après un certain temps, Rébecca devient enceinte.</w:t>
      </w:r>
    </w:p>
    <w:p>
      <w:pPr/>
      <w:r>
        <w:rPr>
          <w:lang w:val="fr_FR" w:bidi="fr_FR"/>
        </w:rPr>
      </w:r>
      <w:r>
        <w:rPr>
          <w:b/>
          <w:lang w:val="fr_FR" w:bidi="fr_FR"/>
        </w:rPr>
        <w:t>Troisième scène</w:t>
      </w:r>
      <w:r>
        <w:rPr>
          <w:lang w:val="fr_FR" w:bidi="fr_FR"/>
        </w:rPr>
        <w:t xml:space="preserve"> : Rébecca sent les enfants se battre dans son ventre . Ensuite, elle se demande pourquoi les enfants se battent. Rébecca demande à Dieu pourquoi cela se produit. Dieu répond à Rébecca et lui parle de deux enfants dans son ventre ainsi que de leur destinée. </w:t>
      </w:r>
    </w:p>
    <w:p>
      <w:pPr/>
      <w:r>
        <w:rPr>
          <w:lang w:val="fr_FR" w:bidi="fr_FR"/>
        </w:rPr>
      </w:r>
      <w:r>
        <w:rPr>
          <w:b/>
          <w:lang w:val="fr_FR" w:bidi="fr_FR"/>
        </w:rPr>
        <w:t>Quatrième scène :</w:t>
      </w:r>
      <w:r>
        <w:rPr>
          <w:lang w:val="fr_FR" w:bidi="fr_FR"/>
        </w:rPr>
        <w:t xml:space="preserve"> Jacob et Esaü sont nés. Esaü nait en premier avec tout le corps couvert de poils roux. Jacob nait immédiatement après qu'Esaü soit sorti du ventre de Rébecca. Jacob saisit le talon d'Esaü. Isaac et Rébecca ont nommé leurs fils.</w:t>
      </w:r>
    </w:p>
    <w:p>
      <w:pPr/>
      <w:r>
        <w:rPr>
          <w:lang w:val="fr_FR" w:bidi="fr_FR"/>
        </w:rPr>
      </w:r>
      <w:r>
        <w:rPr>
          <w:b/>
          <w:lang w:val="fr_FR" w:bidi="fr_FR"/>
        </w:rPr>
        <w:t>Cinquième scène :</w:t>
      </w:r>
      <w:r>
        <w:rPr>
          <w:lang w:val="fr_FR" w:bidi="fr_FR"/>
        </w:rPr>
        <w:t xml:space="preserve"> Jacob et Esaü grandissent. Esaü est dans les champs chassant pendant que Jacob est dans leur tente. Esaü rapportera du gibier à son père Isaac. Isaac appréciera le gibier qu'Esaü a apporté. Rébecca est avec Jacob à l'intérieur de leur tente.</w:t>
      </w:r>
    </w:p>
    <w:p>
      <w:pPr/>
      <w:r>
        <w:rPr>
          <w:lang w:val="fr_FR" w:bidi="fr_FR"/>
        </w:rPr>
      </w:r>
      <w:r>
        <w:rPr>
          <w:b/>
          <w:lang w:val="fr_FR" w:bidi="fr_FR"/>
        </w:rPr>
        <w:t>Sixième scène :</w:t>
      </w:r>
      <w:r>
        <w:rPr>
          <w:lang w:val="fr_FR" w:bidi="fr_FR"/>
        </w:rPr>
        <w:t xml:space="preserve"> Jacob cuisine le ragoût. Esaü revient des champs très fatigué et affamé. Esaü demande à Jacob le ragoût. Mais Jacob dit qu'Esaü devrait lui vendre d'abord son droit d'aînesse. Esaü dit à Jacob qu'il a très faim et son droit d'aînesse n'a pas de valeur s'il mourra de toute façon. Jacob demande à Esaü de jurer devant Dieu qu'il lui donne son droit d'aînesse. Esaü jure devant Dieu que Jacob prendra maintenant son droit d'aînesse. Alors, Jacob donna du pain et la soupe de lentilles à Esaü. Esaü mange, boit et s'en va immédiatement. Esaü méprisait aussi son droit d'aînesse. </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Rébecca</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Esaü</w:t>
      </w:r>
    </w:p>
    <w:p>
      <w:pPr>
        <w:pStyle w:val="ListBullet"/>
        <w:spacing w:line="240" w:lineRule="auto"/>
        <w:ind w:left="720"/>
      </w:pPr>
      <w:r>
        <w:rPr>
          <w:lang w:val="fr_FR" w:bidi="fr_FR"/>
        </w:rPr>
      </w:r>
      <w:r>
        <w:rPr>
          <w:lang w:val="fr_FR" w:bidi="fr_FR"/>
        </w:rPr>
        <w:t>Jacob</w:t>
      </w:r>
    </w:p>
    <w:p>
      <w:pPr/>
      <w:r>
        <w:rPr>
          <w:lang w:val="fr_FR" w:bidi="fr_FR"/>
        </w:rPr>
      </w:r>
      <w:r>
        <w:rPr>
          <w:lang w:val="fr_FR" w:bidi="fr_FR"/>
        </w:rPr>
        <w:t>Dans cette session, aidez le groupe à faire le tableau d'histoire, dessiner ou utiliser des objets aléatoires pour visualiser l'histoire et les actions.</w:t>
      </w:r>
    </w:p>
    <w:p>
      <w:pPr/>
      <w:r>
        <w:rPr>
          <w:lang w:val="fr_FR" w:bidi="fr_FR"/>
        </w:rPr>
      </w:r>
      <w:r>
        <w:rPr>
          <w:lang w:val="fr_FR" w:bidi="fr_FR"/>
        </w:rPr>
        <w:t>Dans la première scène, Ismaël se présente comme le fils d'Abraham. Ensuite, il mentionne son âge, puis introduit sa femme, Rébecca ainsi que son père et son frère.</w:t>
      </w:r>
    </w:p>
    <w:p>
      <w:pPr/>
      <w:r>
        <w:rPr>
          <w:lang w:val="fr_FR" w:bidi="fr_FR"/>
        </w:rPr>
      </w:r>
      <w:r>
        <w:rPr>
          <w:lang w:val="fr_FR" w:bidi="fr_FR"/>
        </w:rPr>
        <w:t>Arrêtez et montrez où Paddan-Aram est situé sur la carte. La carte devrait également montrer les endroits environnants tels que la Mésopotamie, la Syrie, Haran et Canaan.</w:t>
      </w:r>
    </w:p>
    <w:p>
      <w:pPr/>
      <w:r>
        <w:rPr>
          <w:lang w:val="fr_FR" w:bidi="fr_FR"/>
        </w:rPr>
      </w:r>
      <w:r>
        <w:rPr>
          <w:lang w:val="fr_FR" w:bidi="fr_FR"/>
        </w:rPr>
        <w:t xml:space="preserve">Dans la deuxième scène, Isaac prie Dieu parce que Rébecca était stérile. </w:t>
      </w:r>
    </w:p>
    <w:p>
      <w:pPr/>
      <w:r>
        <w:rPr>
          <w:lang w:val="fr_FR" w:bidi="fr_FR"/>
        </w:rPr>
      </w:r>
      <w:r>
        <w:rPr>
          <w:lang w:val="fr_FR" w:bidi="fr_FR"/>
        </w:rPr>
        <w:t xml:space="preserve">Arrêtez-vous et discutez de la question suivante : Comment les gens prient-ils dans votre culture ? Répondre à cette question vous aidera à réflechir à la manière d'incarner la prière d'Isaac. </w:t>
      </w:r>
    </w:p>
    <w:p>
      <w:pPr/>
      <w:r>
        <w:rPr>
          <w:lang w:val="fr_FR" w:bidi="fr_FR"/>
        </w:rPr>
      </w:r>
      <w:r>
        <w:rPr>
          <w:lang w:val="fr_FR" w:bidi="fr_FR"/>
        </w:rPr>
        <w:t>Il demande à Dieu d'aider Rébecca à devenir enceinte. Dieu accorde la prière d'Isaac et Rébecca devient enceinte. On ignore comment Dieu a aidé Rébecca. N'oubliez pas qu'il faut un certain temps avant que Rébecca ne conçoive. Lorsque Rébecca tombe enceinte, Isaac remercie Dieu d'avoir exaucé sa prière. On ignore où cette scène s'est déroulée.</w:t>
      </w:r>
    </w:p>
    <w:p>
      <w:pPr/>
      <w:r>
        <w:rPr>
          <w:lang w:val="fr_FR" w:bidi="fr_FR"/>
        </w:rPr>
      </w:r>
      <w:r>
        <w:rPr>
          <w:lang w:val="fr_FR" w:bidi="fr_FR"/>
        </w:rPr>
        <w:t>Dans la troisième scène, Rébecca peut avoir montré de la douleur et l'inconfort parce qu'elle sent que les enfants dans son ventre se débattent. Elle dit : « Pourquoi cela m'arrive-t-il ? » Puis, elle interroge Dieu. On ignore comment Rébecca a fait sa demande à Dieu.</w:t>
      </w:r>
    </w:p>
    <w:p>
      <w:pPr/>
      <w:r>
        <w:rPr>
          <w:lang w:val="fr_FR" w:bidi="fr_FR"/>
        </w:rPr>
      </w:r>
      <w:r>
        <w:rPr>
          <w:lang w:val="fr_FR" w:bidi="fr_FR"/>
        </w:rPr>
        <w:t>Dans la quatrième scène, le moment est venu pour Rébecca d'accoucher. Il a dit : « Voici, il y avait des jumeaux dans son ventre ». Voici une expression qui est généralement dite avant une déclaration très importante. Dans ce cas précis, la déclaration importante est que Rébecca avait des jumeaux dans son ventre. Le mot « Jumeaux » désignent deux enfants qui naissent en même temps. Isaac prend le jeune Esaü du ventre de Rébecca. Dès qu'il voit Esaü, Isaac le décrit comme plein de poils roux sur son corps. Ensuite, avant qu'Isaac ne prenne avec succès Esaü de Rébecca, le jeune Jacob attrape le talon d'Esaü. Ainsi, du ventre de Rébecca, Isaac prend Esaü, puis Jacob par la suite. Isaac et Rébecca nommèrent le premier-né Esaü parce qu'il était couvert de cheveux roux. Isaac nomma le plus jeune enfant Jacob parce qu'il avait attrapé le talon de son frère.</w:t>
      </w:r>
    </w:p>
    <w:p>
      <w:pPr/>
      <w:r>
        <w:rPr>
          <w:lang w:val="fr_FR" w:bidi="fr_FR"/>
        </w:rPr>
      </w:r>
      <w:r>
        <w:rPr>
          <w:lang w:val="fr_FR" w:bidi="fr_FR"/>
        </w:rPr>
        <w:t xml:space="preserve">Dans la cinquième scène, Esaü et Jacob grandissent et deviennent de jeunes adultes. On ignore quel âge les jumeaux avaient à ce moment là. Mais cette scène , il est important de montrer comment Esaü et Jacob sont différents les uns des autres. Esaü est dans les champs chassant un animal parce qu'il était « un chasseur habile, un homme des champs ». Pendant qu'Esaü chasse, Isaac est à l'intérieur de leur tente. Pendant ce temps Isaac décrit Jacob comme « quelqu'un qui se plaisait à rester à l'intérieur de la tente ». La scène se termine avec Esaü servant le gibier de l'animal qu'il a chassé et Isaac aime le manger. Isaac aimait Esaü. Pendant ce temps Rébecca aimait Jacob. </w:t>
      </w:r>
    </w:p>
    <w:p>
      <w:pPr/>
      <w:r>
        <w:rPr>
          <w:lang w:val="fr_FR" w:bidi="fr_FR"/>
        </w:rPr>
      </w:r>
      <w:r>
        <w:rPr>
          <w:lang w:val="fr_FR" w:bidi="fr_FR"/>
        </w:rPr>
        <w:t xml:space="preserve">Arrêtez-vous et discutez des questions suivantes : Comment les pères et les mères montrent-ils leur amour pour leurs enfants dans votre culture ? Répondre à cette question vous aidera à incarner l'amour d'Isaac pour Esaü et l'amour de Rébecca pour Jacob dans cette scène. </w:t>
      </w:r>
    </w:p>
    <w:p>
      <w:pPr/>
      <w:r>
        <w:rPr>
          <w:lang w:val="fr_FR" w:bidi="fr_FR"/>
        </w:rPr>
      </w:r>
      <w:r>
        <w:rPr>
          <w:lang w:val="fr_FR" w:bidi="fr_FR"/>
        </w:rPr>
        <w:t>Dans la sixième scène, Jacob cuisine le ragoût rouge. Ensuite, Esaü rentre chez lui après les champs. Il a l'air très fatigué et affamé, alors il demande un peu de ragoût rouge. Les mots hébreu pour le ragoût rouge se traduisent littéralement par « rouge, rouge ». Esaü répète le mot hébreu désignant la couleur rouge pour dire à Jacob qu'il veut manger le ragoût immédiatement. Il explique que c'est parce qu'il était épuisé.</w:t>
      </w:r>
    </w:p>
    <w:p>
      <w:pPr/>
      <w:r>
        <w:rPr>
          <w:lang w:val="fr_FR" w:bidi="fr_FR"/>
        </w:rPr>
      </w:r>
      <w:r>
        <w:rPr>
          <w:lang w:val="fr_FR" w:bidi="fr_FR"/>
        </w:rPr>
        <w:t xml:space="preserve">Arrêtez-vous et discutez de la question suivante : Comment une personne dit-elle qu'elle a extrêmement faim ? </w:t>
      </w:r>
    </w:p>
    <w:p>
      <w:pPr/>
      <w:r>
        <w:rPr>
          <w:lang w:val="fr_FR" w:bidi="fr_FR"/>
        </w:rPr>
      </w:r>
      <w:r>
        <w:rPr>
          <w:lang w:val="fr_FR" w:bidi="fr_FR"/>
        </w:rPr>
        <w:t xml:space="preserve">Comme Esaü voulait vraiment manger le ragoût rouge, les gens ont commencé à l'appeler Edom. Ensuite, Jacob demande à Esaü de lui vendre d'abord son droit d'aînesse. La réponse d'Esaü à Jacob a commencé par « Regarde », ce qui signifie qu'il voulait que Jacob écoute attentivement ce qu'il est sur le point de dire ensuite. Ce mot hébreu pour « Regarder » est le même mot hébreu pour « Voici ». Il a dit : « Voici , je suis sur le point de mourir ; à quoi me sert le droit d'aînesse ? » Ici, Esaü disait que satisfaire sa faim était plus important que ce droit d'aînesse. Jacob insiste pour qu'Esaü lui vende d'abord son droit d'aînesse. Ainsi, Esaü promit de donner son droit d'aînesse à Jacob. Ensuite, Jacob donna de la nourriture et de la boisson à Esaü. La scène se termine par Esaü sortant de la tente pour aller quelque part après avoir mangé le pain et bu la soupe de lentilles. En sortant, il méprise son droit d'aînesse. </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comporte six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Rébecca</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Esaü</w:t>
      </w:r>
    </w:p>
    <w:p>
      <w:pPr>
        <w:pStyle w:val="ListBullet"/>
        <w:spacing w:line="240" w:lineRule="auto"/>
        <w:ind w:left="720"/>
      </w:pPr>
      <w:r>
        <w:rPr>
          <w:lang w:val="fr_FR" w:bidi="fr_FR"/>
        </w:rPr>
      </w:r>
      <w:r>
        <w:rPr>
          <w:lang w:val="fr_FR" w:bidi="fr_FR"/>
        </w:rPr>
        <w:t>Jacob</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Dans la première scène, Isaac introduira sa famille en commençant par son père Abraham, puis Rébecca, sa femme. Isaac mentionnera son âge quand il a pris Rébecca comme sa femme. Il introduira aussi le père et le frère de Rébecca qui sont tous les deux Araméens.</w:t>
      </w:r>
    </w:p>
    <w:p>
      <w:pPr/>
      <w:r>
        <w:rPr>
          <w:lang w:val="fr_FR" w:bidi="fr_FR"/>
        </w:rPr>
      </w:r>
      <w:r>
        <w:rPr>
          <w:lang w:val="fr_FR" w:bidi="fr_FR"/>
        </w:rPr>
        <w:t>Dans la deuxième scène, Isaac prie pour que Dieu aide Rébecca à devenir enceinte parce qu'elle était stérile.</w:t>
      </w:r>
    </w:p>
    <w:p>
      <w:pPr/>
      <w:r>
        <w:rPr>
          <w:lang w:val="fr_FR" w:bidi="fr_FR"/>
        </w:rPr>
      </w:r>
      <w:r>
        <w:rPr>
          <w:lang w:val="fr_FR" w:bidi="fr_FR"/>
        </w:rPr>
        <w:t>Arrêtez l'action : Demandez à l'acteur jouant le rôle d'Isaac, "Comment vous sentez-vous ? Vous pouvez entendre des choses comme : « Dieu a promis à mon père Abraham que notre famille aura beaucoup de descendants. Dieu nous aidera sûrement à avoir des enfants » ou « Je ne sais pas pourquoi Rébecca est stérile, mais Dieu l'aidera sûrement à devenir enceinte ». Reprenez l'action.</w:t>
      </w:r>
    </w:p>
    <w:p>
      <w:pPr/>
      <w:r>
        <w:rPr>
          <w:lang w:val="fr_FR" w:bidi="fr_FR"/>
        </w:rPr>
      </w:r>
      <w:r>
        <w:rPr>
          <w:lang w:val="fr_FR" w:bidi="fr_FR"/>
        </w:rPr>
        <w:t>Dieu accorde la prière d'Isaac et Rébecca devient enceinte. Assurez-vous de montrer que Dieu fera quelque chose, peut-être une action pour montrer qu'il était celui qui a aidé Rébecca à devenir enceinte.</w:t>
      </w:r>
    </w:p>
    <w:p>
      <w:pPr/>
      <w:r>
        <w:rPr>
          <w:lang w:val="fr_FR" w:bidi="fr_FR"/>
        </w:rPr>
      </w:r>
      <w:r>
        <w:rPr>
          <w:lang w:val="fr_FR" w:bidi="fr_FR"/>
        </w:rPr>
        <w:t xml:space="preserve">Dans la troisième scène, Rébecca montre la douleur et l'inconfort parce que les enfants dans son ventre se débattent. À cause de sa douleur, elle dit : « Pourquoi cela m'arrive-t-il ? » </w:t>
      </w:r>
    </w:p>
    <w:p>
      <w:pPr/>
      <w:r>
        <w:rPr>
          <w:lang w:val="fr_FR" w:bidi="fr_FR"/>
        </w:rPr>
      </w:r>
      <w:r>
        <w:rPr>
          <w:lang w:val="fr_FR" w:bidi="fr_FR"/>
        </w:rPr>
        <w:t>Arrêtez l'action : Demandez à l'acteur jouant Rebecca, "Comment vous sentez-vous ? Vous entendrez des choses comme : « Porter ces enfants dans mon ventre est difficile. Maintenant, ils se battent même ! » ou « les enfants qui se battent dans mon ventre me causent tellement de douleur ! Pourquoi cela se produit-il ? » Reprenez l'action.</w:t>
      </w:r>
    </w:p>
    <w:p>
      <w:pPr/>
      <w:r>
        <w:rPr>
          <w:lang w:val="fr_FR" w:bidi="fr_FR"/>
        </w:rPr>
      </w:r>
      <w:r>
        <w:rPr>
          <w:lang w:val="fr_FR" w:bidi="fr_FR"/>
        </w:rPr>
        <w:t>Rébecca interroge Dieu peut-être à travers la prière. Ensuite, Dieu répondra à Rébecca. Assurez-vous de montrer que Dieu parle directement lorsqu'il dit à Rébecca quelle sera la destinée de ses enfants.</w:t>
      </w:r>
    </w:p>
    <w:p>
      <w:pPr/>
      <w:r>
        <w:rPr>
          <w:lang w:val="fr_FR" w:bidi="fr_FR"/>
        </w:rPr>
      </w:r>
      <w:r>
        <w:rPr>
          <w:lang w:val="fr_FR" w:bidi="fr_FR"/>
        </w:rPr>
        <w:t xml:space="preserve">Dans la quatrième scène, Esaü et Jacob sont nés. Le jeune Esaü sort en premier et Isaac le décrit comme plein de poils roux sur son corps. Alors que le jeune Esaü sort du ventre de Rébecca, le jeune Jacob attrape le talon de son frère. Après la naissance des jumeaux, Isaac et Rébecca nomment leurs enfants. Isaac avait soixante ans quand Esaü et Jacob étaient nés. Assurez-vous de montrer qu'Isaac à l'air vieux dans cette scène. </w:t>
      </w:r>
    </w:p>
    <w:p>
      <w:pPr/>
      <w:r>
        <w:rPr>
          <w:lang w:val="fr_FR" w:bidi="fr_FR"/>
        </w:rPr>
      </w:r>
      <w:r>
        <w:rPr>
          <w:lang w:val="fr_FR" w:bidi="fr_FR"/>
        </w:rPr>
        <w:t>Arrêtez l'action : Demandez à l'acteur jouant le rôle d'Isaac, "Comment vous sentez-vous ? Vous pouvez entendre des choses comme : « Loué soit Dieu parce qu'il tient sa promesse que nous aurons toujours des descendants dans notre famille ! » ou « Je remercie Dieu parce que même si je suis déjà vieux et Rébecca était stérile, Dieu nous a donné nos propres enfants ! » Reprenez l'action.</w:t>
      </w:r>
    </w:p>
    <w:p>
      <w:pPr/>
      <w:r>
        <w:rPr>
          <w:lang w:val="fr_FR" w:bidi="fr_FR"/>
        </w:rPr>
      </w:r>
      <w:r>
        <w:rPr>
          <w:lang w:val="fr_FR" w:bidi="fr_FR"/>
        </w:rPr>
        <w:t>Dans la cinquième scène, Esaü et Jacob grandissent passant de jeunes garçons à de jeunes hommes. Cette scène montre la différence entre Esaü et Jacob. Esaü aimait être dans les champs pour chasser les animaux. Il devient un chasseur habile. Pendant ce temps, Jacob aime rester à l'intérieur de la tente.</w:t>
      </w:r>
    </w:p>
    <w:p>
      <w:pPr/>
      <w:r>
        <w:rPr>
          <w:lang w:val="fr_FR" w:bidi="fr_FR"/>
        </w:rPr>
      </w:r>
      <w:r>
        <w:rPr>
          <w:lang w:val="fr_FR" w:bidi="fr_FR"/>
        </w:rPr>
        <w:t>Arrêtez l'action : Demandez à l'acteur jouant le rôle d'Isaac, "Comment vous sentez-vous ? Vous pouvez entendre des choses comme : « J'aimais Esaü parce qu'il chasse toujours des animaux et me prépare du gibier à manger ». Vous pouvez aussi demander à l'actrice jouant Rébecca : « Que ressentez-vous ? » Vous pouvez entendre des choses comme : « J'aimais Jacob parce qu'il est calme et préfère rester à l'intérieur de notre tente. Reprenez l'action.</w:t>
      </w:r>
    </w:p>
    <w:p>
      <w:pPr/>
      <w:r>
        <w:rPr>
          <w:lang w:val="fr_FR" w:bidi="fr_FR"/>
        </w:rPr>
      </w:r>
      <w:r>
        <w:rPr>
          <w:lang w:val="fr_FR" w:bidi="fr_FR"/>
        </w:rPr>
        <w:t xml:space="preserve">Dans la sixième scène, tandis que Jacob cuisine le ragoût, Esaü revient à la maison du champ. Il était fatigué et affamé . Il demande à Jacob un peu de ragoût rouge. À cause de cela, les gens l'appelleront aussi Edom. A partir de ce moment là, Jacob et Esaü ont une conversation au sujet du droit d'aînesse d'Esaü. Assurez-vous de décrire Esaü et Jacob parlant les discours directs qu'ils ont utilisés dans cette scène. Après que Jacob a demandé à Esaü de lui vendre son droit d'aînesse, </w:t>
      </w:r>
    </w:p>
    <w:p>
      <w:pPr/>
      <w:r>
        <w:rPr>
          <w:lang w:val="fr_FR" w:bidi="fr_FR"/>
        </w:rPr>
      </w:r>
      <w:r>
        <w:rPr>
          <w:lang w:val="fr_FR" w:bidi="fr_FR"/>
        </w:rPr>
        <w:t xml:space="preserve">Arrêtez l'action : Demandez à l'acteur jouant le rôle de Jacob, "Comment vous sentez-vous ? Vous pouvez entendre des choses comme : « Il est injuste qu'Esaü soit l'héritier de mon père juste parce qu'il est né en premier » ou « Je veux que le droit d'aînesse d'Esaü soit pour moi, que j'hérite de tout ce que mon père Isaac possédait ». </w:t>
      </w:r>
    </w:p>
    <w:p>
      <w:pPr/>
      <w:r>
        <w:rPr>
          <w:lang w:val="fr_FR" w:bidi="fr_FR"/>
        </w:rPr>
      </w:r>
      <w:r>
        <w:rPr>
          <w:lang w:val="fr_FR" w:bidi="fr_FR"/>
        </w:rPr>
        <w:t xml:space="preserve">Comme Jacob le demanda, Esaü vendit ou donna son droit d'aînesse à Jacob pour pourvoir avoir le ragoût. Jacob donna le pain et le ragoût de lentilles à Esaü à manger. Esaü mangea le pain, but le ragoût et s'en alla immédiatement. </w:t>
      </w:r>
    </w:p>
    <w:p>
      <w:pPr/>
      <w:r>
        <w:rPr>
          <w:lang w:val="fr_FR" w:bidi="fr_FR"/>
        </w:rPr>
      </w:r>
      <w:r>
        <w:rPr>
          <w:lang w:val="fr_FR" w:bidi="fr_FR"/>
        </w:rPr>
        <w:t xml:space="preserve">Arrêtez l'action : Demandez à l'acteur jouant le rôle d'Esau, "Comment vous sentez-vous ? Vous pouvez entendre des choses comme : « Je ne me soucie pas de mon droit d'aînesse parce qu'il est sans valeur si je meurs de faim de toute façon » ou « Jacob peut avoir mon droit d'aînesse. Ce qui importe est que je n'ai plus faim ». </w:t>
      </w:r>
      <w:r>
        <w:rPr>
          <w:lang w:val="fr_FR" w:bidi="fr_FR"/>
        </w:rPr>
      </w:r>
    </w:p>
    <w:p>
      <w:pPr>
        <w:pStyle w:val="Heading3"/>
      </w:pPr>
      <w:r>
        <w:rPr>
          <w:lang w:val="fr_FR" w:bidi="fr_FR"/>
        </w:rPr>
        <w:t>Combler les Lacunes</w:t>
      </w:r>
    </w:p>
    <w:p>
      <w:pPr/>
      <w:r>
        <w:rPr>
          <w:lang w:val="fr_FR" w:bidi="fr_FR"/>
        </w:rPr>
      </w:r>
      <w:r>
        <w:rPr>
          <w:lang w:val="fr_FR" w:bidi="fr_FR"/>
        </w:rPr>
        <w:t xml:space="preserve">Cette histoire est sur les </w:t>
      </w:r>
      <w:r>
        <w:rPr>
          <w:b/>
          <w:lang w:val="fr_FR" w:bidi="fr_FR"/>
        </w:rPr>
        <w:t>générations</w:t>
      </w:r>
      <w:r>
        <w:rPr>
          <w:lang w:val="fr_FR" w:bidi="fr_FR"/>
        </w:rPr>
        <w:t xml:space="preserve"> d'Isaac. Il s'agit des fils d'Isaac, Esaü et Jacob. Le mot hébreu pour « générations » est un terme qui se réfère généralement à une histoire ou à une liste de l'ascendance d'une personne. Il est aussi souvent traduit par </w:t>
      </w:r>
      <w:r>
        <w:rPr>
          <w:b/>
          <w:lang w:val="fr_FR" w:bidi="fr_FR"/>
        </w:rPr>
        <w:t>généalogie</w:t>
      </w:r>
      <w:r>
        <w:rPr>
          <w:lang w:val="fr_FR" w:bidi="fr_FR"/>
        </w:rPr>
        <w:t xml:space="preserve"> Dans le livre de Genèse, ce mot a deux fonctions principales. Tout d'abord, cela sert à signaler une nouvelle section ou une histoire. Deuxièmement, cela fonctionne pour montrer à quelle famille une personne appartient. Ces informations sont importantes parce que le statut social d'une personne, les droits et les obligations sont basés sur son ascendance. Veiller à utiliser le même mot pour générations que celui que vous avez utilisé dans les généalogies précédentes. Vous pouvez vous référer au glossaire principal pour plus d'informations sur les </w:t>
      </w:r>
      <w:r>
        <w:rPr>
          <w:lang w:val="fr_FR" w:bidi="fr_FR"/>
        </w:rPr>
        <w:t>générations</w:t>
      </w:r>
      <w:r>
        <w:rPr>
          <w:lang w:val="fr_FR" w:bidi="fr_FR"/>
        </w:rPr>
        <w:t xml:space="preserve"> et les </w:t>
      </w:r>
      <w:r>
        <w:rPr>
          <w:lang w:val="fr_FR" w:bidi="fr_FR"/>
        </w:rPr>
        <w:t>généalogies</w:t>
      </w:r>
      <w:r>
        <w:rPr>
          <w:lang w:val="fr_FR" w:bidi="fr_FR"/>
        </w:rPr>
        <w:t>.</w:t>
      </w:r>
    </w:p>
    <w:p>
      <w:pPr/>
      <w:r>
        <w:rPr>
          <w:lang w:val="fr_FR" w:bidi="fr_FR"/>
        </w:rPr>
      </w:r>
      <w:r>
        <w:rPr>
          <w:lang w:val="fr_FR" w:bidi="fr_FR"/>
        </w:rPr>
        <w:t xml:space="preserve">Comme Rébecca était stérile, elle ne pouvait pas être enceinte. </w:t>
      </w:r>
      <w:r>
        <w:rPr>
          <w:b/>
          <w:lang w:val="fr_FR" w:bidi="fr_FR"/>
        </w:rPr>
        <w:t>La stérilité</w:t>
      </w:r>
      <w:r>
        <w:rPr>
          <w:lang w:val="fr_FR" w:bidi="fr_FR"/>
        </w:rPr>
        <w:t xml:space="preserve"> se réfère à l'incapacité d'une femme de concevoir un enfant. Parce que Dieu a commandé aux humains de se multiplier et de remplir la terre, porter des enfants était considéré comme une grande bénédiction qui accomplit la volonté de Dieu. D'autre part, l'incapacité de porter un enfant était considérée comme un grand déshonneur. Les gens pensaient que les femmes qui étaient incapables d'avoir des enfants étaient maudites par Dieu Ainsi, les gens les traitaient souvent avec ridicule et déshonneur. La stérilité de Rébecca est particulièrement un problème parce que Dieu a promis à Abraham que ses descendants seront beaucoup. Comme Isaac est le fils d'Abraham, Isaac était censé avoir des enfants. Ainsi, Isaac a </w:t>
      </w:r>
      <w:r>
        <w:rPr>
          <w:b/>
          <w:lang w:val="fr_FR" w:bidi="fr_FR"/>
        </w:rPr>
        <w:t>prié</w:t>
      </w:r>
      <w:r>
        <w:rPr>
          <w:lang w:val="fr_FR" w:bidi="fr_FR"/>
        </w:rPr>
        <w:t xml:space="preserve"> Dieu pour aider Rébecca à devenir enceinte. Prier désigne l'acte de communiquer avec Dieu. Veiller à traduire le mot prier de la même manière que vous l'avez traduit dans les histoires précédentes. Vous pouvez vous référer au glossaire principal pour plus d'informations sur </w:t>
      </w:r>
      <w:r>
        <w:rPr>
          <w:lang w:val="fr_FR" w:bidi="fr_FR"/>
        </w:rPr>
        <w:t>Prière</w:t>
      </w:r>
      <w:r>
        <w:rPr>
          <w:lang w:val="fr_FR" w:bidi="fr_FR"/>
        </w:rPr>
        <w:t xml:space="preserve"> . Dieu exauce la prière d'Isaac et Rébecca devient enceinte après un certain temps. Rappelez-vous que le nom de Dieu utilisé dans cette histoire est </w:t>
      </w:r>
      <w:r>
        <w:rPr>
          <w:b/>
          <w:lang w:val="fr_FR" w:bidi="fr_FR"/>
        </w:rPr>
        <w:t>Yahvé</w:t>
      </w:r>
      <w:r>
        <w:rPr>
          <w:lang w:val="fr_FR" w:bidi="fr_FR"/>
        </w:rPr>
        <w:t xml:space="preserve"> le nom personnel pour Dieu Votre équipe doit traduire ce nom de la même manière que vous l'avez fait dans d'autres histoires et rappelez-vous que </w:t>
      </w:r>
      <w:r>
        <w:rPr>
          <w:lang w:val="fr_FR" w:bidi="fr_FR"/>
        </w:rPr>
        <w:t>Yahvé</w:t>
      </w:r>
      <w:r>
        <w:rPr>
          <w:lang w:val="fr_FR" w:bidi="fr_FR"/>
        </w:rPr>
        <w:t xml:space="preserve"> est dans le glossaire principal.</w:t>
      </w:r>
    </w:p>
    <w:p>
      <w:pPr/>
      <w:r>
        <w:rPr>
          <w:lang w:val="fr_FR" w:bidi="fr_FR"/>
        </w:rPr>
      </w:r>
      <w:r>
        <w:rPr>
          <w:lang w:val="fr_FR" w:bidi="fr_FR"/>
        </w:rPr>
        <w:t xml:space="preserve">Rébecca a demandé à Dieu pourquoi les bébés se débattaient ou se battaient à l'intérieur d'elle. Le mot que de nombreuses traductions rendent par enfants signifie en réalité fils. </w:t>
      </w:r>
    </w:p>
    <w:p>
      <w:pPr/>
      <w:r>
        <w:rPr>
          <w:lang w:val="fr_FR" w:bidi="fr_FR"/>
        </w:rPr>
      </w:r>
      <w:r>
        <w:rPr>
          <w:lang w:val="fr_FR" w:bidi="fr_FR"/>
        </w:rPr>
        <w:t xml:space="preserve">Dieu dit à Rébecca que « Deux </w:t>
      </w:r>
      <w:r>
        <w:rPr>
          <w:b/>
          <w:lang w:val="fr_FR" w:bidi="fr_FR"/>
        </w:rPr>
        <w:t>nations</w:t>
      </w:r>
      <w:r>
        <w:rPr>
          <w:lang w:val="fr_FR" w:bidi="fr_FR"/>
        </w:rPr>
        <w:t xml:space="preserve"> sont dans ton ventre et deux peuples issus de toi seront divisés ». Le mot nation se réfère à un endroit ou à un territoire qui est gouverné par un groupe de personnes. Veillez à utiliser le même mot pour nation que celui que vous avez utilisé dans les histoires précédentes. Vous pouvez vous référer au glossaire principal pour plus d'informations sur le mot </w:t>
      </w:r>
      <w:r>
        <w:rPr>
          <w:lang w:val="fr_FR" w:bidi="fr_FR"/>
        </w:rPr>
        <w:t>nation</w:t>
      </w:r>
      <w:r>
        <w:rPr>
          <w:lang w:val="fr_FR" w:bidi="fr_FR"/>
        </w:rPr>
        <w:t xml:space="preserve">. Le mot hébreu traduit par </w:t>
      </w:r>
      <w:r>
        <w:rPr>
          <w:b/>
          <w:lang w:val="fr_FR" w:bidi="fr_FR"/>
        </w:rPr>
        <w:t>diviser</w:t>
      </w:r>
      <w:r>
        <w:rPr>
          <w:lang w:val="fr_FR" w:bidi="fr_FR"/>
        </w:rPr>
        <w:t xml:space="preserve"> signifie séparer. Dans cette histoire, l'idée est que les deux enfants et leurs descendants vivront séparément parce qu'ils deviendront des ennemis. Alors Dieu dit : « L'un sera </w:t>
      </w:r>
      <w:r>
        <w:rPr>
          <w:b/>
          <w:lang w:val="fr_FR" w:bidi="fr_FR"/>
        </w:rPr>
        <w:t>plus fort</w:t>
      </w:r>
      <w:r>
        <w:rPr>
          <w:lang w:val="fr_FR" w:bidi="fr_FR"/>
        </w:rPr>
        <w:t xml:space="preserve"> que l'autre, le plus âgé </w:t>
      </w:r>
      <w:r>
        <w:rPr>
          <w:b/>
          <w:lang w:val="fr_FR" w:bidi="fr_FR"/>
        </w:rPr>
        <w:t>servira</w:t>
      </w:r>
      <w:r>
        <w:rPr>
          <w:lang w:val="fr_FR" w:bidi="fr_FR"/>
        </w:rPr>
        <w:t xml:space="preserve"> le plus jeune ». Le mot fort se réfère au pouvoir en termes de nombre et de force militaire. Cela signifie que les descendants d'un enfant domineront et vaincront les descendants de l'autre enfant. Le mot servir décrit le travail d'un serviteur. Cela implique différents types de travail. Par exemple, les serviteurs males peuvent servir comme bergers, en prenant soin du bétail de leur maître. Les servantes, comme Hagar, peuvent servir comme aide à la femme. Dans cette histoire, cela signifie que les descendants de l'enfant aîné serviront sous la domination des descendants de l'enfant cadet . Veillez à utiliser le même mot pour nation que celui que vous avez utilisé dans les histoires précédentes. </w:t>
      </w:r>
    </w:p>
    <w:p>
      <w:pPr/>
      <w:r>
        <w:rPr>
          <w:lang w:val="fr_FR" w:bidi="fr_FR"/>
        </w:rPr>
      </w:r>
      <w:r>
        <w:rPr>
          <w:lang w:val="fr_FR" w:bidi="fr_FR"/>
        </w:rPr>
        <w:t xml:space="preserve">L'affirmation importante dans ce contexte est que les enfants dans le ventre de Rebecca étaient des </w:t>
      </w:r>
      <w:r>
        <w:rPr>
          <w:b/>
          <w:lang w:val="fr_FR" w:bidi="fr_FR"/>
        </w:rPr>
        <w:t>jumeaux</w:t>
      </w:r>
      <w:r>
        <w:rPr>
          <w:lang w:val="fr_FR" w:bidi="fr_FR"/>
        </w:rPr>
        <w:t xml:space="preserve">. « Le mot « Jumeaux » désignent deux enfants qui naissent en même temps. Le premier-né est sorti avec des </w:t>
      </w:r>
      <w:r>
        <w:rPr>
          <w:b/>
          <w:lang w:val="fr_FR" w:bidi="fr_FR"/>
        </w:rPr>
        <w:t>poils roux comme un vêtement</w:t>
      </w:r>
      <w:r>
        <w:rPr>
          <w:lang w:val="fr_FR" w:bidi="fr_FR"/>
        </w:rPr>
        <w:t xml:space="preserve">. Vêtement poilu signifiait que les cheveux couvraient tout son corps. L'enfant cadet sortit en tenant le </w:t>
      </w:r>
      <w:r>
        <w:rPr>
          <w:b/>
          <w:lang w:val="fr_FR" w:bidi="fr_FR"/>
        </w:rPr>
        <w:t>talon</w:t>
      </w:r>
      <w:r>
        <w:rPr>
          <w:lang w:val="fr_FR" w:bidi="fr_FR"/>
        </w:rPr>
        <w:t xml:space="preserve"> de son frère. Le talon désigne la partie inférieure du pied d'une personne. Isaac et Rebecca donnèrent au premier né le nom d'Esau et au plus jeune le nom de </w:t>
      </w:r>
      <w:r>
        <w:rPr>
          <w:b/>
          <w:lang w:val="fr_FR" w:bidi="fr_FR"/>
        </w:rPr>
        <w:t>Jacob</w:t>
      </w:r>
      <w:r>
        <w:rPr>
          <w:lang w:val="fr_FR" w:bidi="fr_FR"/>
        </w:rPr>
        <w:t xml:space="preserve">. En hébreu le nom Jacob ressemble au mot hébreu qui signifie talon. </w:t>
      </w:r>
    </w:p>
    <w:p>
      <w:pPr/>
      <w:r>
        <w:rPr>
          <w:lang w:val="fr_FR" w:bidi="fr_FR"/>
        </w:rPr>
      </w:r>
      <w:r>
        <w:rPr>
          <w:lang w:val="fr_FR" w:bidi="fr_FR"/>
        </w:rPr>
        <w:t xml:space="preserve">Esaü était un chasseur et un </w:t>
      </w:r>
      <w:r>
        <w:rPr>
          <w:b/>
          <w:lang w:val="fr_FR" w:bidi="fr_FR"/>
        </w:rPr>
        <w:t>homme des champs</w:t>
      </w:r>
      <w:r>
        <w:rPr>
          <w:lang w:val="fr_FR" w:bidi="fr_FR"/>
        </w:rPr>
        <w:t xml:space="preserve">. Ici, l'expression homme des champs signifie qu'Esaü était toujours dehors, vivant parmi les animaux sauvages pour pouvoir les chasser et les nourrir. Jacob a grandi lui aussi. Mais il préférait rester à l'intérieur de leurs </w:t>
      </w:r>
      <w:r>
        <w:rPr>
          <w:b/>
          <w:lang w:val="fr_FR" w:bidi="fr_FR"/>
        </w:rPr>
        <w:t>tentes</w:t>
      </w:r>
      <w:r>
        <w:rPr>
          <w:lang w:val="fr_FR" w:bidi="fr_FR"/>
        </w:rPr>
        <w:t xml:space="preserve">. Une tente était un abri temporaire fait de tissu tissé ou de peau d'animal. Veillez à utiliser le même mot pour tente que celui que vous avez utilisé dans les histoires précédentes. Isaac </w:t>
      </w:r>
      <w:r>
        <w:rPr>
          <w:b/>
          <w:lang w:val="fr_FR" w:bidi="fr_FR"/>
        </w:rPr>
        <w:t>aimait</w:t>
      </w:r>
      <w:r>
        <w:rPr>
          <w:lang w:val="fr_FR" w:bidi="fr_FR"/>
        </w:rPr>
        <w:t xml:space="preserve"> Esaü parce qu'il aimait manger le gibier qu'il </w:t>
      </w:r>
      <w:r>
        <w:rPr>
          <w:b/>
          <w:lang w:val="fr_FR" w:bidi="fr_FR"/>
        </w:rPr>
        <w:t>chassait</w:t>
      </w:r>
      <w:r>
        <w:rPr>
          <w:lang w:val="fr_FR" w:bidi="fr_FR"/>
        </w:rPr>
        <w:t xml:space="preserve">. Le mot gibier d'Esaü désigne la viande des animaux sauvages qu'Esaü chassait puis cuisait. Pendant ce temps Rébecca aimait Jacob. Le mot aimer se réfère à l'acte volontaire de montrer une faveur à une personne. </w:t>
      </w:r>
    </w:p>
    <w:p>
      <w:pPr/>
      <w:r>
        <w:rPr>
          <w:lang w:val="fr_FR" w:bidi="fr_FR"/>
        </w:rPr>
      </w:r>
      <w:r>
        <w:rPr>
          <w:lang w:val="fr_FR" w:bidi="fr_FR"/>
        </w:rPr>
        <w:t xml:space="preserve">Un jour, alors que Jacob cuisinait le </w:t>
      </w:r>
      <w:r>
        <w:rPr>
          <w:b/>
          <w:lang w:val="fr_FR" w:bidi="fr_FR"/>
        </w:rPr>
        <w:t>ragoût</w:t>
      </w:r>
      <w:r>
        <w:rPr>
          <w:lang w:val="fr_FR" w:bidi="fr_FR"/>
        </w:rPr>
        <w:t xml:space="preserve">, Esaü revint des champs. Un ragoût est un plat qui est bouilli. Dans cette histoire, Jacob cuisinait un ragoût rouge aux lentilles. Comme Esaü était très fatigué et affamé en rentrant à la maison, Esaü a demandé à Jacob un peu de ragoût. Comme Esaü voulait manger le ragoût rouge que Jacob cuisinait et peut-être à cause des poils roux qui couvraient son corps, les gens l'appelaient aussi </w:t>
      </w:r>
      <w:r>
        <w:rPr>
          <w:b/>
          <w:lang w:val="fr_FR" w:bidi="fr_FR"/>
        </w:rPr>
        <w:t>Edom</w:t>
      </w:r>
      <w:r>
        <w:rPr>
          <w:lang w:val="fr_FR" w:bidi="fr_FR"/>
        </w:rPr>
        <w:t xml:space="preserve">. En hébreu, Edom sonne comme le mot qui désigne la couleur rouge. Mais Jacob dit qu'Esaü devrait lui </w:t>
      </w:r>
      <w:r>
        <w:rPr>
          <w:b/>
          <w:lang w:val="fr_FR" w:bidi="fr_FR"/>
        </w:rPr>
        <w:t>vendre</w:t>
      </w:r>
      <w:r>
        <w:rPr>
          <w:lang w:val="fr_FR" w:bidi="fr_FR"/>
        </w:rPr>
        <w:t xml:space="preserve"> d'abord son </w:t>
      </w:r>
      <w:r>
        <w:rPr>
          <w:b/>
          <w:lang w:val="fr_FR" w:bidi="fr_FR"/>
        </w:rPr>
        <w:t>droit d'aînesse</w:t>
      </w:r>
      <w:r>
        <w:rPr>
          <w:lang w:val="fr_FR" w:bidi="fr_FR"/>
        </w:rPr>
        <w:t xml:space="preserve"> avant qu'il ne lui donne un peu de ragoût. Le mot « Vendre » désigne l'acte de donner un objet de valeur à une personne en échange d'un autre objet de valeur. Le droit d'aînesse se réfère aux droits d'Esaü comme aîné. Le fils premier-né avait des droits spéciaux et des privilèges. Il hérite souvent de presque tout ce que son père laissera derrière lui comme un héritage quand son père meurt. Jacob demanda à Esaü de jurer ou de faire un serment ou de faire une promesse devant Dieu pour lui donner son droit d'aînesse. Dieu a le droit de punir une personne si elle ne respecte pas la promesse . Bien souvent les gens faisaient une cérémonie pour rendre la promesse contraignante ou ils faisaient simplement une déclaration. Ainsi, Esaü jura de donner son droit d'aînesse à Jacob . Dans cette histoire, on ne sait pas exactement comment Ésaü a juré devant Dieu. Ce qui est certain est que pour Esaü et Jacob, le serment qu'Esaü jura était contraignant. Ainsi, Esaü méprisa son droit </w:t>
      </w:r>
      <w:r>
        <w:rPr>
          <w:b/>
          <w:lang w:val="fr_FR" w:bidi="fr_FR"/>
        </w:rPr>
        <w:t>d'aînesse</w:t>
      </w:r>
      <w:r>
        <w:rPr>
          <w:lang w:val="fr_FR" w:bidi="fr_FR"/>
        </w:rPr>
        <w:t xml:space="preserve">. Ici, « mépriser » signifie qu'Esaü considéra son droit d'aînesse comme sans valeur. </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étape, vous allez raconter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expressions, les émotions ou toute autre chose dont vous avez parlé.</w:t>
      </w:r>
    </w:p>
    <w:p>
      <w:pPr/>
      <w:r>
        <w:rPr>
          <w:lang w:val="fr_FR" w:bidi="fr_FR"/>
        </w:rPr>
      </w:r>
      <w:r>
        <w:rPr>
          <w:lang w:val="fr_FR" w:bidi="fr_FR"/>
        </w:rPr>
        <w:t xml:space="preserve">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Chaque membre du groupe va maintenant raconter tout le passage en entier sans s'arrêter. Chaque membre du groupe doit le faire au moins une fois. S'il le souhaite,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Le groupe peut maintenant décider de la meilleure version du passage. Vous pouvez décider que vous avez aimé la façon dont un membre du groupe a raconter une partie du passage, mais que vous avez aimé la façon dont un autre membre du groupe a formulé une autre partie du passage. </w:t>
      </w:r>
    </w:p>
    <w:p>
      <w:pPr/>
      <w:r>
        <w:rPr>
          <w:lang w:val="fr_FR" w:bidi="fr_FR"/>
        </w:rPr>
      </w:r>
      <w:r>
        <w:rPr>
          <w:lang w:val="fr_FR" w:bidi="fr_FR"/>
        </w:rPr>
        <w:t>Mettez cet audio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Genèse 26:1–33</w:t>
      </w:r>
      <w:r>
        <w:rPr>
          <w:lang w:val="fr_FR" w:bidi="fr_FR"/>
        </w:rPr>
      </w:r>
    </w:p>
    <w:p>
      <w:pPr>
        <w:pStyle w:val="Heading3"/>
      </w:pPr>
      <w:r>
        <w:rPr>
          <w:lang w:val="fr_FR" w:bidi="fr_FR"/>
        </w:rPr>
        <w:t>Écouter et Cœur</w:t>
      </w:r>
    </w:p>
    <w:p>
      <w:pPr/>
      <w:r>
        <w:rPr>
          <w:lang w:val="fr_FR" w:bidi="fr_FR"/>
        </w:rPr>
      </w:r>
      <w:r>
        <w:rPr>
          <w:lang w:val="fr_FR" w:bidi="fr_FR"/>
        </w:rPr>
        <w:t>Ecoutez Genèse 26.1–33 gardez 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dit à propos de Dieu ?</w:t>
      </w:r>
    </w:p>
    <w:p>
      <w:pPr>
        <w:pStyle w:val="ListBullet"/>
        <w:spacing w:line="240" w:lineRule="auto"/>
        <w:ind w:left="720"/>
      </w:pPr>
      <w:r>
        <w:rPr>
          <w:lang w:val="fr_FR" w:bidi="fr_FR"/>
        </w:rPr>
      </w:r>
      <w:r>
        <w:rPr>
          <w:lang w:val="fr_FR" w:bidi="fr_FR"/>
        </w:rPr>
        <w:t>Qu'est-ce que cette histoire nous apprend sur les gens ?</w:t>
      </w:r>
    </w:p>
    <w:p>
      <w:pPr>
        <w:pStyle w:val="ListBullet"/>
        <w:spacing w:line="240" w:lineRule="auto"/>
        <w:ind w:left="720"/>
      </w:pPr>
      <w:r>
        <w:rPr>
          <w:lang w:val="fr_FR" w:bidi="fr_FR"/>
        </w:rPr>
      </w:r>
      <w:r>
        <w:rPr>
          <w:lang w:val="fr_FR" w:bidi="fr_FR"/>
        </w:rPr>
        <w:t>En quoi cette histoire affecte-t-elle notre vie quotidienne ?</w:t>
      </w:r>
    </w:p>
    <w:p>
      <w:pPr>
        <w:pStyle w:val="ListBullet"/>
        <w:spacing w:line="240" w:lineRule="auto"/>
        <w:ind w:left="720"/>
      </w:pPr>
      <w:r>
        <w:rPr>
          <w:lang w:val="fr_FR" w:bidi="fr_FR"/>
        </w:rPr>
      </w:r>
      <w:r>
        <w:rPr>
          <w:lang w:val="fr_FR" w:bidi="fr_FR"/>
        </w:rPr>
        <w:t>Qui connaissez-vous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 passage poursuit le récit de la vie d'Isaac et de sa famille. Isaac avait 60 ans quand ses fils jumeaux Esaü et Jacob étaient nés. Ils ne sont pas mentionnés dans ce passage. Parce qu'ils ne sont pas mentionnés, nous ne savons pas quand les événements de ce passage ont lieu. Ce passage pourrait se situer quelque temps après le mariage d'Isaac et de Rébecca, mais avant la naissance des jumeaux. Ce passage interrompt le récit de la vie de Jacob et nous donne des informations supplémentaires sur Isaac.</w:t>
      </w:r>
    </w:p>
    <w:p>
      <w:pPr/>
      <w:r>
        <w:rPr>
          <w:lang w:val="fr_FR" w:bidi="fr_FR"/>
        </w:rPr>
      </w:r>
      <w:r>
        <w:rPr>
          <w:lang w:val="fr_FR" w:bidi="fr_FR"/>
        </w:rPr>
        <w:t>Le passage présente trois différents événements dans la vie d'Isaac qui sont parallèles à la vie de son père, Abraham. Les trois évènements dans la vie d'Abraham se sont produits avant la naissance que Isaac ne soit né.</w:t>
      </w:r>
    </w:p>
    <w:p>
      <w:pPr/>
      <w:r>
        <w:rPr>
          <w:lang w:val="fr_FR" w:bidi="fr_FR"/>
        </w:rPr>
      </w:r>
      <w:r>
        <w:rPr>
          <w:lang w:val="fr_FR" w:bidi="fr_FR"/>
        </w:rPr>
        <w:t>Le premier événement qui se produit est une famine comme celle qui s'est produite pendant l'époque d'Abraham. Abraham est allé en Égypte pendant la famine. Une famine est une période où il n'y a pas assez de nourriture à mager pour les gens et les animaux. Cette famine était grave. Abraham est allé en Égypte pendant la famine, mais Isaac a déménagé sa famille dans une ville appelée Gérar dans le sud, près du désert du Néguev. Une tribu de personnes nommée les philistins vivaient dans cette région. Abraham avait aussi vécu dans cette ville avant que Isaac ne soit né. Au moment où Abraham est allé là, le nom du roi était Abimélec. Ce roi est mort. Il y a un autre roi avec le même nom au moment où Isaac va à Gérar.</w:t>
      </w:r>
    </w:p>
    <w:p>
      <w:pPr/>
      <w:r>
        <w:rPr>
          <w:lang w:val="fr_FR" w:bidi="fr_FR"/>
        </w:rPr>
      </w:r>
      <w:r>
        <w:rPr>
          <w:lang w:val="fr_FR" w:bidi="fr_FR"/>
        </w:rPr>
        <w:t>Montrez une carte indiquant l'emplacement des villes philistines, y compris Gérar. La carte doit inclure toute la terre promise pour que le voyage d'Isaac puisse être suivi.</w:t>
      </w:r>
    </w:p>
    <w:p>
      <w:pPr/>
      <w:r>
        <w:rPr>
          <w:lang w:val="fr_FR" w:bidi="fr_FR"/>
        </w:rPr>
      </w:r>
      <w:r>
        <w:rPr>
          <w:lang w:val="fr_FR" w:bidi="fr_FR"/>
        </w:rPr>
        <w:t>Dieu a parlé à Isaac. Dans ce passage le mot pour Dieu est l'Eternel Isaac était peut-être en route pour l'Égypte, tout comme son père Abraham l'avait fait pendant une famine. Cependant, Dieu dit à Isaac de ne pas aller en Égypte. Dieu dit à Isaac de rester à Gérar. Dieu dit expressément à Isaac de vivre comme un étranger ou un émigré dans le pays de Guérar. Dieu dit à Isaac de rester à part ou de ne pas se joindre à la culture de ceux qui vivaient dans la région. Dieu rappelle à Isaac qu'Abraham a obéi à Dieu. Isaac a obéi à Dieu et est resté à Gérar.</w:t>
      </w:r>
    </w:p>
    <w:p>
      <w:pPr/>
      <w:r>
        <w:rPr>
          <w:lang w:val="fr_FR" w:bidi="fr_FR"/>
        </w:rPr>
      </w:r>
      <w:r>
        <w:rPr>
          <w:lang w:val="fr_FR" w:bidi="fr_FR"/>
        </w:rPr>
        <w:t>Arrêtez-vous et discutez en groupe : Avez-vous déjà déménagé dans un autre village ou dans un autre pays ? Comment as-tu réussi à vivre avec tes nouveaux voisins ? Pourquoi pensez-vous que Dieu dit à Isaac de rester séparé de ses voisins ?</w:t>
      </w:r>
    </w:p>
    <w:p>
      <w:pPr/>
      <w:r>
        <w:rPr>
          <w:lang w:val="fr_FR" w:bidi="fr_FR"/>
        </w:rPr>
      </w:r>
      <w:r>
        <w:rPr>
          <w:lang w:val="fr_FR" w:bidi="fr_FR"/>
        </w:rPr>
        <w:t>Dieu répète aussi à Isaac la promesse qu'il a faite à Abraham. Cela signifie que Dieu confirme l'alliance avec Isaac l'alliance qu'il a conclue avec Abraham. Dieu dit à Isaac qu'il renouvelle cet accord parce qu'Abraham a écouté et a obéi à tout ce qu'il avait dit. Dieu veut qu'Isaac comprenne que l'alliance est pour sa famille aussi.</w:t>
      </w:r>
    </w:p>
    <w:p>
      <w:pPr/>
      <w:r>
        <w:rPr>
          <w:lang w:val="fr_FR" w:bidi="fr_FR"/>
        </w:rPr>
      </w:r>
      <w:r>
        <w:rPr>
          <w:lang w:val="fr_FR" w:bidi="fr_FR"/>
        </w:rPr>
        <w:t>Discutez en groupe : Pourquoi Dieu répète-t-il à Isaac l'alliance qu'il a conclue avec Abraham ? Que fait votre peuple avec les accords importants après que quelqu'un est mort ?</w:t>
      </w:r>
    </w:p>
    <w:p>
      <w:pPr/>
      <w:r>
        <w:rPr>
          <w:lang w:val="fr_FR" w:bidi="fr_FR"/>
        </w:rPr>
      </w:r>
      <w:r>
        <w:rPr>
          <w:lang w:val="fr_FR" w:bidi="fr_FR"/>
        </w:rPr>
        <w:t>Quand Isaac a déménagé à Gérar, il avait peur que les hommes de la région puissent le tuer s'ils savaient que Rébecca était sa femme. Rébecca était belle, Isaac a donc dit à tout le monde qu'elle était sa sœur. Vous vous rappellerez qu'Abraham a fait la même chose avec Sarah quand ils sont allés à Gérar. Ensuite, un jour, le roi a regardé par sa fenêtre et a vu Isaac caresser Rébecca. Cela signifie qu'Isaac embrassait Rébecca ou montrait vraiment son affection envers elle. Ce n'était pas un acte sexuel.</w:t>
      </w:r>
    </w:p>
    <w:p>
      <w:pPr/>
      <w:r>
        <w:rPr>
          <w:lang w:val="fr_FR" w:bidi="fr_FR"/>
        </w:rPr>
      </w:r>
      <w:r>
        <w:rPr>
          <w:lang w:val="fr_FR" w:bidi="fr_FR"/>
        </w:rPr>
        <w:t>Arrêtez-vous et discutez en équipe : Que ressentiraient les hommes dans votre culture si un homme en visite mentait sur sa femme comme Isaac l'a fait ? Quels sont les mots poli ou les expressions que vous utiliseriez pour décrire ce qu'Isaac et Rébecca faisaient ?</w:t>
      </w:r>
    </w:p>
    <w:p>
      <w:pPr/>
      <w:r>
        <w:rPr>
          <w:lang w:val="fr_FR" w:bidi="fr_FR"/>
        </w:rPr>
      </w:r>
      <w:r>
        <w:rPr>
          <w:lang w:val="fr_FR" w:bidi="fr_FR"/>
        </w:rPr>
        <w:t>Le roi a réalisé que Rébecca était la femme d'Isaac et était en colère contre Isaac. Le roi a dit qu'Isaac avait trompé les gens. À cause de cela, il y avait le danger que l'un des hommes de la région ait pu essayer de dormir avec Rébecca. Cela aurait été un péché grave. Ainsi, le roi a dit à toutes les personnes que personne ne devait faire de mal à Isaac ou Rébecca.</w:t>
      </w:r>
    </w:p>
    <w:p>
      <w:pPr/>
      <w:r>
        <w:rPr>
          <w:lang w:val="fr_FR" w:bidi="fr_FR"/>
        </w:rPr>
      </w:r>
      <w:r>
        <w:rPr>
          <w:lang w:val="fr_FR" w:bidi="fr_FR"/>
        </w:rPr>
        <w:t>Le passage déplace vers le deuxième événement dans la vie d'Isaac. C'est un conflit concernant les droits à l'eau. Abraham avait aussi un conflit sur les droits à l'eau avec les philistins de Gérar. Tout en vivant à Gérar, Isaac sema une culture et obtint une récolte de céréales abondante. Cela signifie qu'Isaac est resté à Gérar assez longtemps pour préparer le sol et planter la graine. Dieu bénit Isaac. Isaac a récolté cent fois plus qu'il a planté. Il devient de plus en plus riche avec beaucoup de serviteurs et beaucoup d'animaux. Les philistins deviennent jaloux d'Isaac et de sa richesse.</w:t>
      </w:r>
    </w:p>
    <w:p>
      <w:pPr/>
      <w:r>
        <w:rPr>
          <w:lang w:val="fr_FR" w:bidi="fr_FR"/>
        </w:rPr>
      </w:r>
      <w:r>
        <w:rPr>
          <w:lang w:val="fr_FR" w:bidi="fr_FR"/>
        </w:rPr>
        <w:t>Discutez en groupe : Comment mesure-t-on la richesse dans votre culture ? Racontez une histoire sur une période où la jalousie sur la richesse affectait les relations dans votre communauté.</w:t>
      </w:r>
    </w:p>
    <w:p>
      <w:pPr/>
      <w:r>
        <w:rPr>
          <w:lang w:val="fr_FR" w:bidi="fr_FR"/>
        </w:rPr>
      </w:r>
      <w:r>
        <w:rPr>
          <w:lang w:val="fr_FR" w:bidi="fr_FR"/>
        </w:rPr>
        <w:t>Vous pouvez faire cette activité en groupe pour illustrer à quoi 100 fois ressemble. Demandez au groupe de mettre une cuillère pleine de grain dans un petit bol. Ensuite, en utilisant la même cuillère, mettez 100 cuillères dans un seau ou un grand bol. Vous pouvez aussi utiliser la saleté, les pierres ou même des bâtons pour le même visuel.</w:t>
      </w:r>
    </w:p>
    <w:p>
      <w:pPr/>
      <w:r>
        <w:rPr>
          <w:lang w:val="fr_FR" w:bidi="fr_FR"/>
        </w:rPr>
      </w:r>
      <w:r>
        <w:rPr>
          <w:lang w:val="fr_FR" w:bidi="fr_FR"/>
        </w:rPr>
        <w:t>Isaac utilisait les puits comme une source d'eau pour les troupeaux et les troupeaux parce qu'il pleut rarement dans la région de Gérar. Les philistins utilisaient la saleté pour remplir les puits que les troupeaux d'Isaac utilisaient, mais Isaac avait besoin de l'eau pour prendre soin de sa famille, des serviteurs et des animaux.</w:t>
      </w:r>
    </w:p>
    <w:p>
      <w:pPr/>
      <w:r>
        <w:rPr>
          <w:lang w:val="fr_FR" w:bidi="fr_FR"/>
        </w:rPr>
      </w:r>
      <w:r>
        <w:rPr>
          <w:lang w:val="fr_FR" w:bidi="fr_FR"/>
        </w:rPr>
        <w:t>Montrez une image d'un puits creusé. Cela pourrait être un dessin pour montrer l'ancien puits.</w:t>
      </w:r>
    </w:p>
    <w:p>
      <w:pPr/>
      <w:r>
        <w:rPr>
          <w:lang w:val="fr_FR" w:bidi="fr_FR"/>
        </w:rPr>
      </w:r>
      <w:r>
        <w:rPr>
          <w:lang w:val="fr_FR" w:bidi="fr_FR"/>
        </w:rPr>
        <w:t>Discutez en groupe : que ferait votre peuple si quelqu'un enlevait la source d'eau ou endommagait les puits ?</w:t>
      </w:r>
    </w:p>
    <w:p>
      <w:pPr/>
      <w:r>
        <w:rPr>
          <w:lang w:val="fr_FR" w:bidi="fr_FR"/>
        </w:rPr>
      </w:r>
      <w:r>
        <w:rPr>
          <w:lang w:val="fr_FR" w:bidi="fr_FR"/>
        </w:rPr>
        <w:t>Le roi a remarqué le conflit qui se développait. Le roi a ordonné à Isaac de quitter Gérar. Une chose similaire s'est produite avec Abraham. Isaac a accepté de déménager. Isaac a quitté la ville pour la vallée de Gérar. Ce serait la région où l'eau coulerait dans un ruisseau après une pluie ou s'il pleuvait plus loin dans le désert. Après une pluie, l'eau imbibe dans le sol. Il est plus facile de creuser un puits dans une région telle que celle-ci. Isaac a trouvé les puits qu'Abraham avait creusé et les a rouverts. Isaac a aussi utilisé les mêmes noms pour les puits qu'Abraham avait utilisés. Isaac a creusé de nouveaux puits dans la vallée de Gérar et a donné à chacun un nom. L'un des puits était nommé Esek, ce qui signifie « argument » et l'autre puits était nommé Sitna, ce qui signifie « hostilité ». Après qu'Isaac ait creusé les puits, les philistins ont ensuite affirmé que chaque puit leur appartenait. Le premier puit était précieux parce qu'il avait une source dedans. Cela signifie que le puits continuerait à couler avec de l'eau.</w:t>
      </w:r>
    </w:p>
    <w:p>
      <w:pPr/>
      <w:r>
        <w:rPr>
          <w:lang w:val="fr_FR" w:bidi="fr_FR"/>
        </w:rPr>
      </w:r>
      <w:r>
        <w:rPr>
          <w:lang w:val="fr_FR" w:bidi="fr_FR"/>
        </w:rPr>
        <w:t>Arrêtez et discutez en groupe : Pourquoi pensez-vous qu'Isaac a nommé les puits ? Comment identifieriez-vous les sources d'eau publiques ?</w:t>
      </w:r>
    </w:p>
    <w:p>
      <w:pPr/>
      <w:r>
        <w:rPr>
          <w:lang w:val="fr_FR" w:bidi="fr_FR"/>
        </w:rPr>
      </w:r>
      <w:r>
        <w:rPr>
          <w:lang w:val="fr_FR" w:bidi="fr_FR"/>
        </w:rPr>
        <w:t>Quand Isaac a déménagé dans la vallée de Gérar, Isaac a installé ses tentes. Nous ne savons pas en quoi il vivait pendant qu'il était dans la ville. Les tentes étaient généralement faites de tissu fabriqué à partir de poils de chèvre ou d'autres animaux. Vivre dans une tente permettait à Isaac de déménager facilement sa famille d'un endroit à un autre. Isaac a déménagé d'un endroit à un autre dans la vallée de Gérar. Il a finalement creusé un puits que personne ne contestait ou ne revendiqua.</w:t>
      </w:r>
    </w:p>
    <w:p>
      <w:pPr/>
      <w:r>
        <w:rPr>
          <w:lang w:val="fr_FR" w:bidi="fr_FR"/>
        </w:rPr>
      </w:r>
      <w:r>
        <w:rPr>
          <w:lang w:val="fr_FR" w:bidi="fr_FR"/>
        </w:rPr>
        <w:t xml:space="preserve">Montrer une image d'une tente </w:t>
      </w:r>
    </w:p>
    <w:p>
      <w:pPr/>
      <w:r>
        <w:rPr>
          <w:lang w:val="fr_FR" w:bidi="fr_FR"/>
        </w:rPr>
      </w:r>
      <w:r>
        <w:rPr>
          <w:lang w:val="fr_FR" w:bidi="fr_FR"/>
        </w:rPr>
        <w:t>Discutez en groupe : Isaac ne s'est pas battu les philistins pour les puits. Comment les gens dans votre région résolvent-ils les problèmes d'eau ?</w:t>
      </w:r>
    </w:p>
    <w:p>
      <w:pPr/>
      <w:r>
        <w:rPr>
          <w:lang w:val="fr_FR" w:bidi="fr_FR"/>
        </w:rPr>
      </w:r>
      <w:r>
        <w:rPr>
          <w:lang w:val="fr_FR" w:bidi="fr_FR"/>
        </w:rPr>
        <w:t>Isaac a nommé ce puits Rehoboth ce qui signifie espace ouvert. Finalement, Isaac a déménagé dans la ville de Beer-Shéba, une ville dans le sud d'Israël qui est près du désert du Néguev. Beer-Shéba est aussi une ville dans laquelle Abraham avait vécu. La nuit où Isaac est arrivé là, Dieu lui a parlé. Dieu répète les promesses que Dieu a déjà faites à Abraham et à Isaac. Ce n'est pas une nouvelle promesse. Dieu a dit : « Je suis le Dieu de ton père Abraham N'aie pas peur. Dieu a dit qu'il était « Dieu » ou le Dieu créateur qui a fait l'alliance avec Abraham pour le bénir et faire de ses descendants une grande nation. Dieu n'utilise pas son nom l'Eternel ici. Isaac entend cette promesse à nouveau et construit un autel pour adorer Dieu. Isaac est resté à Beer-Shéba. Ses serviteurs ont creusé un autre puits.</w:t>
      </w:r>
    </w:p>
    <w:p>
      <w:pPr/>
      <w:r>
        <w:rPr>
          <w:lang w:val="fr_FR" w:bidi="fr_FR"/>
        </w:rPr>
      </w:r>
      <w:r>
        <w:rPr>
          <w:lang w:val="fr_FR" w:bidi="fr_FR"/>
        </w:rPr>
        <w:t>Montrez une image d'un autel.</w:t>
      </w:r>
    </w:p>
    <w:p>
      <w:pPr/>
      <w:r>
        <w:rPr>
          <w:lang w:val="fr_FR" w:bidi="fr_FR"/>
        </w:rPr>
      </w:r>
      <w:r>
        <w:rPr>
          <w:lang w:val="fr_FR" w:bidi="fr_FR"/>
        </w:rPr>
        <w:t>Arrêtez et discutez en groupe : Pourquoi pensez-vous que Dieu répète les promesses autant de fois ? Pourquoi cette répétition est-elle importante ? Isaac adorait Dieu en brûlant un animal sur un autel comme sa réponse à la promesse. Comment votre peuple répondrait-il à une promesse de Dieu ?</w:t>
      </w:r>
    </w:p>
    <w:p>
      <w:pPr/>
      <w:r>
        <w:rPr>
          <w:lang w:val="fr_FR" w:bidi="fr_FR"/>
        </w:rPr>
      </w:r>
      <w:r>
        <w:rPr>
          <w:lang w:val="fr_FR" w:bidi="fr_FR"/>
        </w:rPr>
        <w:t>Pendant que Isaac est à Beer-Shéba, le troisième événement a lieu. Le roi Abimélec vient de Gérar pour voir Isaac. Cela est aussi parallèle à ce qui s'est passé avec Abraham. Le premier roi Abimélec est venu à Beer-Shéba pour faire un traité avec Abraham. Dans ce passage, le roi apporte son conseiller et le commandant de l'armée avec lui. Le conseiller et le commandant de l'armée ont les mêmes noms que le commandant de l'armée et le conseiller qui est venu avec le premier roi Abimélec. Cependant, ce ne sont pas les mêmes hommes. Le roi veut faire une alliance ou un traité avec Isaac. Le roi Abimélec n'est pas exigeant. Le roi ne veut pas de problèmes entre Isaac et les philistins. Le roi dit : « Nous avons vu que le Seigneur ou l'Eternel est avec toi ».</w:t>
      </w:r>
    </w:p>
    <w:p>
      <w:pPr/>
      <w:r>
        <w:rPr>
          <w:lang w:val="fr_FR" w:bidi="fr_FR"/>
        </w:rPr>
      </w:r>
      <w:r>
        <w:rPr>
          <w:lang w:val="fr_FR" w:bidi="fr_FR"/>
        </w:rPr>
        <w:t>Arrêtez et discutez : Dans votre culture, comment les gens savent-ils que Dieu est avec quelqu'un ?</w:t>
      </w:r>
    </w:p>
    <w:p>
      <w:pPr/>
      <w:r>
        <w:rPr>
          <w:lang w:val="fr_FR" w:bidi="fr_FR"/>
        </w:rPr>
      </w:r>
      <w:r>
        <w:rPr>
          <w:lang w:val="fr_FR" w:bidi="fr_FR"/>
        </w:rPr>
        <w:t>Au début, Isaac répond par une hostilité envers le roi. Le roi rappelle à Isaac à quel point ils le traitaient quand il était à Gérar. Après avoir écouté le roi, Isaac accepte un traité de paix et prépare un festin spécial pour célébrer le traité. Ensuite, le lendemain, le roi et Isaac font une promesse solennelle de garder le traité ou l'alliance. Le festin et la promesse solennelle sont des événements culturels qui montrent qu'un traité est important et officiel.</w:t>
      </w:r>
    </w:p>
    <w:p>
      <w:pPr/>
      <w:r>
        <w:rPr>
          <w:lang w:val="fr_FR" w:bidi="fr_FR"/>
        </w:rPr>
      </w:r>
      <w:r>
        <w:rPr>
          <w:lang w:val="fr_FR" w:bidi="fr_FR"/>
        </w:rPr>
        <w:t>Arrêtez et discutez : Que ferait votre peuple pour rendre un traité officiel ?</w:t>
      </w:r>
    </w:p>
    <w:p>
      <w:pPr/>
      <w:r>
        <w:rPr>
          <w:lang w:val="fr_FR" w:bidi="fr_FR"/>
        </w:rPr>
      </w:r>
      <w:r>
        <w:rPr>
          <w:lang w:val="fr_FR" w:bidi="fr_FR"/>
        </w:rPr>
        <w:t>Les serviteurs d'Isaac ont creusé un nouveau puits à Beer-Shéba et étaient excités de trouver de l'eau. Isaac a nommé le puits Shibah ce qui signifie « promesse solennelle » à cause du traité qu'il avait fait avec le roi Abimélec de Gérar. La ville de Beer-Shéba a grandi autour du puits. Le nom Beer-Shéba signifie « puits de la promesse solennelle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Ce passage a six scènes.</w:t>
      </w:r>
    </w:p>
    <w:p>
      <w:pPr/>
      <w:r>
        <w:rPr>
          <w:lang w:val="fr_FR" w:bidi="fr_FR"/>
        </w:rPr>
      </w:r>
      <w:r>
        <w:rPr>
          <w:b/>
          <w:lang w:val="fr_FR" w:bidi="fr_FR"/>
        </w:rPr>
        <w:t>Première scène :</w:t>
      </w:r>
      <w:r>
        <w:rPr>
          <w:lang w:val="fr_FR" w:bidi="fr_FR"/>
        </w:rPr>
        <w:t xml:space="preserve"> Pendant une famine, Isaac déménage à Gérar. Dieu répète l'alliance quil a faite avec Abraham.</w:t>
      </w:r>
    </w:p>
    <w:p>
      <w:pPr/>
      <w:r>
        <w:rPr>
          <w:lang w:val="fr_FR" w:bidi="fr_FR"/>
        </w:rPr>
      </w:r>
      <w:r>
        <w:rPr>
          <w:b/>
          <w:lang w:val="fr_FR" w:bidi="fr_FR"/>
        </w:rPr>
        <w:t>Deuxième scène :</w:t>
      </w:r>
      <w:r>
        <w:rPr>
          <w:lang w:val="fr_FR" w:bidi="fr_FR"/>
        </w:rPr>
        <w:t xml:space="preserve"> Comme Isaac a peur des philistins, il dit que Rébecca est sa sœur. Le roi découvre le mensonge.</w:t>
      </w:r>
    </w:p>
    <w:p>
      <w:pPr/>
      <w:r>
        <w:rPr>
          <w:lang w:val="fr_FR" w:bidi="fr_FR"/>
        </w:rPr>
      </w:r>
      <w:r>
        <w:rPr>
          <w:b/>
          <w:lang w:val="fr_FR" w:bidi="fr_FR"/>
        </w:rPr>
        <w:t>Troisième scène :</w:t>
      </w:r>
      <w:r>
        <w:rPr>
          <w:lang w:val="fr_FR" w:bidi="fr_FR"/>
        </w:rPr>
        <w:t xml:space="preserve"> Isaac devient si riche et puissant que le roi lui demande de quitter Gérar.</w:t>
      </w:r>
    </w:p>
    <w:p>
      <w:pPr/>
      <w:r>
        <w:rPr>
          <w:lang w:val="fr_FR" w:bidi="fr_FR"/>
        </w:rPr>
      </w:r>
      <w:r>
        <w:rPr>
          <w:b/>
          <w:lang w:val="fr_FR" w:bidi="fr_FR"/>
        </w:rPr>
        <w:t>Quatrième scène :</w:t>
      </w:r>
      <w:r>
        <w:rPr>
          <w:lang w:val="fr_FR" w:bidi="fr_FR"/>
        </w:rPr>
        <w:t xml:space="preserve"> Il y a un conflit entre les serviteurs d'Isaac et les philistins sur l'eau.</w:t>
      </w:r>
    </w:p>
    <w:p>
      <w:pPr/>
      <w:r>
        <w:rPr>
          <w:lang w:val="fr_FR" w:bidi="fr_FR"/>
        </w:rPr>
      </w:r>
      <w:r>
        <w:rPr>
          <w:b/>
          <w:lang w:val="fr_FR" w:bidi="fr_FR"/>
        </w:rPr>
        <w:t>Cinquième scène :</w:t>
      </w:r>
      <w:r>
        <w:rPr>
          <w:lang w:val="fr_FR" w:bidi="fr_FR"/>
        </w:rPr>
        <w:t xml:space="preserve"> Isaac déménage à Beer-Shéba où Dieu répète à nouveau les promesses faites à Abraham.</w:t>
      </w:r>
    </w:p>
    <w:p>
      <w:pPr/>
      <w:r>
        <w:rPr>
          <w:lang w:val="fr_FR" w:bidi="fr_FR"/>
        </w:rPr>
      </w:r>
      <w:r>
        <w:rPr>
          <w:b/>
          <w:lang w:val="fr_FR" w:bidi="fr_FR"/>
        </w:rPr>
        <w:t>Sixième scène :</w:t>
      </w:r>
      <w:r>
        <w:rPr>
          <w:lang w:val="fr_FR" w:bidi="fr_FR"/>
        </w:rPr>
        <w:t xml:space="preserve"> Le roi de Gérar vient à Isaac et demande un traité. Après la cérémonie du traité, les hommes d'Isaac creusent un nouveau puits à Beer-Shéba.</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Rébecca</w:t>
      </w:r>
    </w:p>
    <w:p>
      <w:pPr>
        <w:pStyle w:val="ListBullet"/>
        <w:spacing w:line="240" w:lineRule="auto"/>
        <w:ind w:left="720"/>
      </w:pPr>
      <w:r>
        <w:rPr>
          <w:lang w:val="fr_FR" w:bidi="fr_FR"/>
        </w:rPr>
      </w:r>
      <w:r>
        <w:rPr>
          <w:lang w:val="fr_FR" w:bidi="fr_FR"/>
        </w:rPr>
        <w:t>Roi Abimélec</w:t>
      </w:r>
    </w:p>
    <w:p>
      <w:pPr>
        <w:pStyle w:val="ListBullet"/>
        <w:spacing w:line="240" w:lineRule="auto"/>
        <w:ind w:left="720"/>
      </w:pPr>
      <w:r>
        <w:rPr>
          <w:lang w:val="fr_FR" w:bidi="fr_FR"/>
        </w:rPr>
      </w:r>
      <w:r>
        <w:rPr>
          <w:lang w:val="fr_FR" w:bidi="fr_FR"/>
        </w:rPr>
        <w:t>Les serviteurs d'Isaac</w:t>
      </w:r>
    </w:p>
    <w:p>
      <w:pPr>
        <w:pStyle w:val="ListBullet"/>
        <w:spacing w:line="240" w:lineRule="auto"/>
        <w:ind w:left="720"/>
      </w:pPr>
      <w:r>
        <w:rPr>
          <w:lang w:val="fr_FR" w:bidi="fr_FR"/>
        </w:rPr>
      </w:r>
      <w:r>
        <w:rPr>
          <w:lang w:val="fr_FR" w:bidi="fr_FR"/>
        </w:rPr>
        <w:t>Philistins</w:t>
      </w:r>
    </w:p>
    <w:p>
      <w:pPr>
        <w:pStyle w:val="ListBullet"/>
        <w:spacing w:line="240" w:lineRule="auto"/>
        <w:ind w:left="720"/>
      </w:pPr>
      <w:r>
        <w:rPr>
          <w:lang w:val="fr_FR" w:bidi="fr_FR"/>
        </w:rPr>
      </w:r>
      <w:r>
        <w:rPr>
          <w:lang w:val="fr_FR" w:bidi="fr_FR"/>
        </w:rPr>
        <w:t>Le conseiller du roi</w:t>
      </w:r>
    </w:p>
    <w:p>
      <w:pPr>
        <w:pStyle w:val="ListBullet"/>
        <w:spacing w:line="240" w:lineRule="auto"/>
        <w:ind w:left="720"/>
      </w:pPr>
      <w:r>
        <w:rPr>
          <w:lang w:val="fr_FR" w:bidi="fr_FR"/>
        </w:rPr>
      </w:r>
      <w:r>
        <w:rPr>
          <w:lang w:val="fr_FR" w:bidi="fr_FR"/>
        </w:rPr>
        <w:t>Le commandant de l'armée du roi</w:t>
      </w:r>
    </w:p>
    <w:p>
      <w:pPr>
        <w:pStyle w:val="ListBullet"/>
        <w:spacing w:line="240" w:lineRule="auto"/>
        <w:ind w:left="720"/>
      </w:pPr>
      <w:r>
        <w:rPr>
          <w:lang w:val="fr_FR" w:bidi="fr_FR"/>
        </w:rPr>
      </w:r>
      <w:r>
        <w:rPr>
          <w:lang w:val="fr_FR" w:bidi="fr_FR"/>
        </w:rPr>
        <w:t>Abraham est mentionné plusieurs fois</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Dans la première scène, une grave famine commence dans le pays. Isaac déménage à Gérar qui une ville philistine dans la région sud du pays. Il est important de se rappeler qu'il semble qu'Isaac est sur son chemin vers l'Égypte tout comme son père Abraham est allé en Égypte pendant une famine. Cependant, pendant qu'il est à Gérar, Dieu apparaît à Isaac et lui dit de ne pas aller en Égypte. Dieu dit à Isaac de rester à Gérar, mais de vivre comme un étranger parmi les gens. Ensuite, Dieu répète les mêmes promesses qu'il avait faites à Abraham Dieu dit à Isaac que les promesses sont aussi pour Isaac parce qu'Abraham a écouté Dieu et a obéi à tout ce que Dieu a dit de faire. Isaac est resté à Gérar.</w:t>
      </w:r>
    </w:p>
    <w:p>
      <w:pPr/>
      <w:r>
        <w:rPr>
          <w:lang w:val="fr_FR" w:bidi="fr_FR"/>
        </w:rPr>
      </w:r>
      <w:r>
        <w:rPr>
          <w:lang w:val="fr_FR" w:bidi="fr_FR"/>
        </w:rPr>
        <w:t>La promesse que Dieu fait à Isaac a plusieurs parties.</w:t>
      </w:r>
    </w:p>
    <w:p>
      <w:pPr>
        <w:pStyle w:val="ListBullet"/>
        <w:spacing w:line="240" w:lineRule="auto"/>
        <w:ind w:left="720"/>
      </w:pPr>
      <w:r>
        <w:rPr>
          <w:lang w:val="fr_FR" w:bidi="fr_FR"/>
        </w:rPr>
      </w:r>
      <w:r>
        <w:rPr>
          <w:lang w:val="fr_FR" w:bidi="fr_FR"/>
        </w:rPr>
        <w:t>Isaac doit vivre comme un étranger à Gérar.</w:t>
      </w:r>
    </w:p>
    <w:p>
      <w:pPr>
        <w:pStyle w:val="ListBullet"/>
        <w:spacing w:line="240" w:lineRule="auto"/>
        <w:ind w:left="720"/>
      </w:pPr>
      <w:r>
        <w:rPr>
          <w:lang w:val="fr_FR" w:bidi="fr_FR"/>
        </w:rPr>
      </w:r>
      <w:r>
        <w:rPr>
          <w:lang w:val="fr_FR" w:bidi="fr_FR"/>
        </w:rPr>
        <w:t>Je serai avec toi et je te bénirai.</w:t>
      </w:r>
    </w:p>
    <w:p>
      <w:pPr>
        <w:pStyle w:val="ListBullet"/>
        <w:spacing w:line="240" w:lineRule="auto"/>
        <w:ind w:left="720"/>
      </w:pPr>
      <w:r>
        <w:rPr>
          <w:lang w:val="fr_FR" w:bidi="fr_FR"/>
        </w:rPr>
      </w:r>
      <w:r>
        <w:rPr>
          <w:lang w:val="fr_FR" w:bidi="fr_FR"/>
        </w:rPr>
        <w:t>Je donnerai toutes ces terres, à toi et à tes descendants, tout comme j'ai promis à Abraham.</w:t>
      </w:r>
    </w:p>
    <w:p>
      <w:pPr>
        <w:pStyle w:val="ListBullet"/>
        <w:spacing w:line="240" w:lineRule="auto"/>
        <w:ind w:left="720"/>
      </w:pPr>
      <w:r>
        <w:rPr>
          <w:lang w:val="fr_FR" w:bidi="fr_FR"/>
        </w:rPr>
      </w:r>
      <w:r>
        <w:rPr>
          <w:lang w:val="fr_FR" w:bidi="fr_FR"/>
        </w:rPr>
        <w:t>Je ferai que tes descendants seront aussi nombreux que les étoiles et je leur donnerai ces terres.</w:t>
      </w:r>
    </w:p>
    <w:p>
      <w:pPr>
        <w:pStyle w:val="ListBullet"/>
        <w:spacing w:line="240" w:lineRule="auto"/>
        <w:ind w:left="720"/>
      </w:pPr>
      <w:r>
        <w:rPr>
          <w:lang w:val="fr_FR" w:bidi="fr_FR"/>
        </w:rPr>
      </w:r>
      <w:r>
        <w:rPr>
          <w:lang w:val="fr_FR" w:bidi="fr_FR"/>
        </w:rPr>
        <w:t>À travers tes descendants, toutes les nations ou les peuples de la terre seront bénis.</w:t>
      </w:r>
    </w:p>
    <w:p>
      <w:pPr>
        <w:pStyle w:val="ListBullet"/>
        <w:spacing w:line="240" w:lineRule="auto"/>
        <w:ind w:left="720"/>
      </w:pPr>
      <w:r>
        <w:rPr>
          <w:lang w:val="fr_FR" w:bidi="fr_FR"/>
        </w:rPr>
      </w:r>
      <w:r>
        <w:rPr>
          <w:lang w:val="fr_FR" w:bidi="fr_FR"/>
        </w:rPr>
        <w:t>Je ferai cela parce qu'Abraham m'a écouté et m'a obéi.</w:t>
      </w:r>
    </w:p>
    <w:p>
      <w:pPr/>
      <w:r>
        <w:rPr>
          <w:lang w:val="fr_FR" w:bidi="fr_FR"/>
        </w:rPr>
      </w:r>
      <w:r>
        <w:rPr>
          <w:lang w:val="fr_FR" w:bidi="fr_FR"/>
        </w:rPr>
        <w:t>Dans la deuxième scène, Isaac ment sur Rébecca parce qu'il avait peur que les hommes le tuent parce que Rébecca était très belle. Cette tromperie durait pendant un certain temps. Ensuite, le roi Abimélec regarda par la fenêtre et voit Isaac caresser Rébecca. Le roi était en colère contre Isaac. Le roi a appelé Isaac à venir en sa présence Il est important de se rappeler que le roi Abimélec était en colère. Il a posé une question pour montrer sa colère : « Pourquoi nous as-tu fait cela ? » Abimélec ne voulait pas que son peuple dorme avec Rébecca et pèche grandement. Le roi Abimélec a ensuite émis un ordre que personne ne devait faire du mal à Isaac ou Rébecca.</w:t>
      </w:r>
    </w:p>
    <w:p>
      <w:pPr/>
      <w:r>
        <w:rPr>
          <w:lang w:val="fr_FR" w:bidi="fr_FR"/>
        </w:rPr>
      </w:r>
      <w:r>
        <w:rPr>
          <w:lang w:val="fr_FR" w:bidi="fr_FR"/>
        </w:rPr>
        <w:t>Dans la troisième scène, Isaac plante des récoltes pendant qu'il est toujours à Gérar. Dieu a béni Isaac. Les troupeaux de moutons et de chèvres d'Isaac et les troupeaux de vaches ont augmenté encore et encore. Les philistins sont jaloux et ont rempli les puits de saleté. La jalousie et les problèmes viennent entre les philistins et Isaac jusqu'à ce que le roi dise à Isaac de partir.</w:t>
      </w:r>
    </w:p>
    <w:p>
      <w:pPr/>
      <w:r>
        <w:rPr>
          <w:lang w:val="fr_FR" w:bidi="fr_FR"/>
        </w:rPr>
      </w:r>
      <w:r>
        <w:rPr>
          <w:lang w:val="fr_FR" w:bidi="fr_FR"/>
        </w:rPr>
        <w:t xml:space="preserve">Dans la quatrième scène, Isaac déménage dans une vallée près de la ville. Isaac a rouvert certains des puits de son père Abraham. Isaac a donné aux puits les mêmes noms qu'Abraham leur avait donné. Les serviteurs d'Isaac creusèrent un nouveau puits et trouvèrent une source ce qui signifie que l'eau coulera continuellement. Les philistins ont affirmé que ce puits leur appartenait. Isaac a nommé ce puits Esek qui signifie « argument ». Les serviteurs d'Isaac ont creusé un autre puits et à nouveau les philistins l'ont revendiqué. Isaac a nommé ce puits Sitnah qui signifie « hostilité ». Isaac a déménagé vers un autre endroit et a creusé à nouveau un puits. Cette fois, il n'y avait pas de différend sur le puits. Isaac a nommé ce puits Rehoboth ce qui signifie "espace ouvert." </w:t>
      </w:r>
    </w:p>
    <w:p>
      <w:pPr/>
      <w:r>
        <w:rPr>
          <w:lang w:val="fr_FR" w:bidi="fr_FR"/>
        </w:rPr>
      </w:r>
      <w:r>
        <w:rPr>
          <w:lang w:val="fr_FR" w:bidi="fr_FR"/>
        </w:rPr>
        <w:t>Dans la cinquième scène, Isaac déménage à Beer-Shéba. C'est une ville dans le sud d'Israël et c'est près du désert. Abraham avait vécu à Beer-Shéba. Dieu est apparu à Isaac à nouveau à Beer-Shéba et a répété les promesses qu'il a faites à Abraham. Après avoir entendu les promesses, Isaac construisit un autel et adora Dieu en brûlant probablement un animal sur l'autel. Isaac est resté à Beer-Shéba et ses serviteurs ont creusé un autre puits.</w:t>
      </w:r>
    </w:p>
    <w:p>
      <w:pPr/>
      <w:r>
        <w:rPr>
          <w:lang w:val="fr_FR" w:bidi="fr_FR"/>
        </w:rPr>
      </w:r>
      <w:r>
        <w:rPr>
          <w:lang w:val="fr_FR" w:bidi="fr_FR"/>
        </w:rPr>
        <w:t>Dans la sixième scène, le roi Abimélec vient à Beer-Shéba pour rencontrer Isaac. Le roi apporte son commandant de l'armée et son conseiller avec lui. Il est important de se rappeler qu'ils veulent faire un traité avec Isaac parce qu'ils réalisent qu'il est plus puissant qu'eux. Au début Isaac réagit avec hostilité. Ensuite, Isaac les écoute et accepte le traité. Isaac prépare un festin pour célébrer le traité. Ils promettent chacun solennellement de garder le traité. Le roi et ses conseillers partent et laissent Isaac en paix. Le même jour, les serviteurs d'Isaac creusent un nouveau puits et Isaac le nomme Shibah signifie "serment" Cela a donné la signification du nom Beer-Shéba qui signifie puits de la promesse solennelle.</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 passage a six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Rébecca</w:t>
      </w:r>
    </w:p>
    <w:p>
      <w:pPr>
        <w:pStyle w:val="ListBullet"/>
        <w:spacing w:line="240" w:lineRule="auto"/>
        <w:ind w:left="720"/>
      </w:pPr>
      <w:r>
        <w:rPr>
          <w:lang w:val="fr_FR" w:bidi="fr_FR"/>
        </w:rPr>
      </w:r>
      <w:r>
        <w:rPr>
          <w:lang w:val="fr_FR" w:bidi="fr_FR"/>
        </w:rPr>
        <w:t>Roi Abimélec</w:t>
      </w:r>
    </w:p>
    <w:p>
      <w:pPr>
        <w:pStyle w:val="ListBullet"/>
        <w:spacing w:line="240" w:lineRule="auto"/>
        <w:ind w:left="720"/>
      </w:pPr>
      <w:r>
        <w:rPr>
          <w:lang w:val="fr_FR" w:bidi="fr_FR"/>
        </w:rPr>
      </w:r>
      <w:r>
        <w:rPr>
          <w:lang w:val="fr_FR" w:bidi="fr_FR"/>
        </w:rPr>
        <w:t>Les serviteurs d'Isaac</w:t>
      </w:r>
    </w:p>
    <w:p>
      <w:pPr>
        <w:pStyle w:val="ListBullet"/>
        <w:spacing w:line="240" w:lineRule="auto"/>
        <w:ind w:left="720"/>
      </w:pPr>
      <w:r>
        <w:rPr>
          <w:lang w:val="fr_FR" w:bidi="fr_FR"/>
        </w:rPr>
      </w:r>
      <w:r>
        <w:rPr>
          <w:lang w:val="fr_FR" w:bidi="fr_FR"/>
        </w:rPr>
        <w:t>Philistins</w:t>
      </w:r>
    </w:p>
    <w:p>
      <w:pPr>
        <w:pStyle w:val="ListBullet"/>
        <w:spacing w:line="240" w:lineRule="auto"/>
        <w:ind w:left="720"/>
      </w:pPr>
      <w:r>
        <w:rPr>
          <w:lang w:val="fr_FR" w:bidi="fr_FR"/>
        </w:rPr>
      </w:r>
      <w:r>
        <w:rPr>
          <w:lang w:val="fr_FR" w:bidi="fr_FR"/>
        </w:rPr>
        <w:t>Le conseiller du roi</w:t>
      </w:r>
    </w:p>
    <w:p>
      <w:pPr>
        <w:pStyle w:val="ListBullet"/>
        <w:spacing w:line="240" w:lineRule="auto"/>
        <w:ind w:left="720"/>
      </w:pPr>
      <w:r>
        <w:rPr>
          <w:lang w:val="fr_FR" w:bidi="fr_FR"/>
        </w:rPr>
      </w:r>
      <w:r>
        <w:rPr>
          <w:lang w:val="fr_FR" w:bidi="fr_FR"/>
        </w:rPr>
        <w:t>Le commandant de l'armée du roi</w:t>
      </w:r>
    </w:p>
    <w:p>
      <w:pPr>
        <w:pStyle w:val="ListBullet"/>
        <w:spacing w:line="240" w:lineRule="auto"/>
        <w:ind w:left="720"/>
      </w:pPr>
      <w:r>
        <w:rPr>
          <w:lang w:val="fr_FR" w:bidi="fr_FR"/>
        </w:rPr>
      </w:r>
      <w:r>
        <w:rPr>
          <w:lang w:val="fr_FR" w:bidi="fr_FR"/>
        </w:rPr>
        <w:t>Abraham est mentionné plusieurs fois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cette histoire en scène, arrêtez-les à certains points. Vous entendrez "arrêtez l'action" suivi de quelques questions avec des suggestions de ce que vous pourriez entendre comme réponses. Il vous sera ensuite demandé de redémarrer la mise en scène.</w:t>
      </w:r>
    </w:p>
    <w:p>
      <w:pPr/>
      <w:r>
        <w:rPr>
          <w:lang w:val="fr_FR" w:bidi="fr_FR"/>
        </w:rPr>
      </w:r>
      <w:r>
        <w:rPr>
          <w:lang w:val="fr_FR" w:bidi="fr_FR"/>
        </w:rPr>
        <w:t>Dans la première scène, une grave famine se produit. Isaac déménage sa famille dans la ville de Gérar. Dieu apparaît à Isaac et dit à Isaac de rester à Gérar comme un étranger. Ensuite, Dieu répète les mêmes promesses qu'il avait faites à Abraham</w:t>
      </w:r>
    </w:p>
    <w:p>
      <w:pPr/>
      <w:r>
        <w:rPr>
          <w:lang w:val="fr_FR" w:bidi="fr_FR"/>
        </w:rPr>
      </w:r>
      <w:r>
        <w:rPr>
          <w:lang w:val="fr_FR" w:bidi="fr_FR"/>
        </w:rPr>
        <w:t>Arrêtez l'action : Demandez à Dieu : "Pourquoi veux-tu qu'Isaac vive comme un étranger à Gérar ?" Vous pouvez entendre : "Je ne veux pas qu'Isaac adopte les coutumes locales et commence à adorer leurs dieux". Demandez à Isaac : "Que signifie pour toi que tu dois vivre comme un étranger ?" Vous pouvez entendre : "Cela signifie que je dois rester séparé des philistins". Ou "Cela signifie que je ne dois pas manger leur nourriture ou adorer leurs dieux". Demandez à Isaac : "Que ressens-tu quand tu entends Dieu répéter les mêmes promesses que celles qui ont été faites à ton père, Abraham ?" Vous pouvez entendre : "Cela me rend heureux de savoir avec certitude que ces promesses sont pour moi aussi". Ou "Je me sens humble d'avoir la relation avec Dieu". Ou "Mon père Abraham a obéi à Dieu. J'espère pouvoir obéir à Dieu aussi. Reprenez l'action.</w:t>
      </w:r>
    </w:p>
    <w:p>
      <w:pPr/>
      <w:r>
        <w:rPr>
          <w:lang w:val="fr_FR" w:bidi="fr_FR"/>
        </w:rPr>
      </w:r>
      <w:r>
        <w:rPr>
          <w:lang w:val="fr_FR" w:bidi="fr_FR"/>
        </w:rPr>
        <w:t>Dans la deuxième scène, Isaac a peur des hommes philistins. Isaac ment sur sa femme Rébecca et dit que Rébecca est sa sœur. Le roi découvre qu'Isaac et Rébecca sont mariés. Le roi est vraiment en colère contre Isaac.</w:t>
      </w:r>
    </w:p>
    <w:p>
      <w:pPr/>
      <w:r>
        <w:rPr>
          <w:lang w:val="fr_FR" w:bidi="fr_FR"/>
        </w:rPr>
      </w:r>
      <w:r>
        <w:rPr>
          <w:lang w:val="fr_FR" w:bidi="fr_FR"/>
        </w:rPr>
        <w:t>Arrêtez l'action : Demandez à Isaac : "Pourquoi as-tu menti sur Rébecca ?" Vous pouvez entendre : « J'avais peur que les hommes ici me tuent ». Ou "Je n'ai pas fait confiance à Dieu pour me protéger". Demandez à Rébecca : "Qu'as-tu ressenti quand tu as entendu qu'Isaac avait menti sur votre relation ?" Vous pouvez entendre : « J'étais triste ». Ou "J'étais inquiet pour lui et pour moi". Ou "J'avais peur des hommes philistins". Demandez au roi : "Qu'as-tu ressenti quand tu as réalisé qu'Isaac avait menti sur Rébecca ?" Vous pouvez entendre : "J'étais vraiment en colère contre lui. Il aurait pu faire commettre un péché. Ou "J'étais vraiment déçu de lui. Il aurait dû me faire confiance pour prendre soin de lui. Reprenez l'action.</w:t>
      </w:r>
    </w:p>
    <w:p>
      <w:pPr/>
      <w:r>
        <w:rPr>
          <w:lang w:val="fr_FR" w:bidi="fr_FR"/>
        </w:rPr>
      </w:r>
      <w:r>
        <w:rPr>
          <w:lang w:val="fr_FR" w:bidi="fr_FR"/>
        </w:rPr>
        <w:t>Dans la troisième scène, Isaac devient un homme très riche tout en vivant à Gérar. Les philistins sont jaloux de sa richesse. Ils remplissent les puits de saleté. Enfin, le roi dit à Isaac de quitter la ville.</w:t>
      </w:r>
    </w:p>
    <w:p>
      <w:pPr/>
      <w:r>
        <w:rPr>
          <w:lang w:val="fr_FR" w:bidi="fr_FR"/>
        </w:rPr>
      </w:r>
      <w:r>
        <w:rPr>
          <w:lang w:val="fr_FR" w:bidi="fr_FR"/>
        </w:rPr>
        <w:t>Arrêtez l'action : Demandez aux hommes philistins : "Pourquoi as-tu rempli les puits de saleté ?" Vous pouvez entendre : "Nous voulions qu'Isaac quitte notre région". Ou "Il prend toute notre richesse pour lui-même". Ou "Il devient trop riche et puissant pour nous". Demandez au roi : "Pourquoi as-tu dit à Isaac de partir ?" Vous pouvez entendre : "Je ne voulais pas la guerre entre ses serviteurs et mon peuple". Demandez à Isaac : "Qu'as-tu ressenti quand les problèmes se sont produits ?" Vous pouvez entendre : "J'ai essayé de vivre en paix avec eux. Je ne comprends pas pourquoi ils étaient si en colère contre moi. Reprenez l'action.</w:t>
      </w:r>
    </w:p>
    <w:p>
      <w:pPr/>
      <w:r>
        <w:rPr>
          <w:lang w:val="fr_FR" w:bidi="fr_FR"/>
        </w:rPr>
      </w:r>
      <w:r>
        <w:rPr>
          <w:lang w:val="fr_FR" w:bidi="fr_FR"/>
        </w:rPr>
        <w:t>Dans la quatrième scène, le conflit continue. Isaac déménage dans une vallée à proximité et creuse des puits. Les philistins revendiquent ces puits comme les leurs. Isaac continue à bouger et est finalement capable de creuser un puits que les philistins ne revendiquent pas comme le leur.</w:t>
      </w:r>
    </w:p>
    <w:p>
      <w:pPr/>
      <w:r>
        <w:rPr>
          <w:lang w:val="fr_FR" w:bidi="fr_FR"/>
        </w:rPr>
      </w:r>
      <w:r>
        <w:rPr>
          <w:lang w:val="fr_FR" w:bidi="fr_FR"/>
        </w:rPr>
        <w:t>Dans la cinquième scène, Isaac déménage à Beer-Shéba. La nuit même où il arrive à Beer-Shéba, Dieu lui apparaît. Dieu s'identifie comme le Dieu d'Abraham. Ensuite, Dieu répète les promesses qui étaient faites à Abraham Après avoir entendu ces promesses, Isaac a construit un autel et a adoré Dieu.</w:t>
      </w:r>
    </w:p>
    <w:p>
      <w:pPr/>
      <w:r>
        <w:rPr>
          <w:lang w:val="fr_FR" w:bidi="fr_FR"/>
        </w:rPr>
      </w:r>
      <w:r>
        <w:rPr>
          <w:lang w:val="fr_FR" w:bidi="fr_FR"/>
        </w:rPr>
        <w:t>Arrêtez l'action : Demandez à Isaac : "Dieu a juste répété ces promesses à nouveau. Que ressens-tu à l'idée de les entendre maintenant ? » Vous pouvez entendre : « Je suis si heureux que Dieu continue les promesses à travers moi et ma famille ». Ou "Cela me fait sentir humble. Je ne mérite pas tout cela. Demandez à Isaac : "Pourquoi as-tu construit un autel et adoré Dieu ?" Vous pouvez entendre : « Je dois adorer Dieu. Dieu m'a juste fait une promesse incroyable. Ma seule réponse peut être l'adoration et l'action de grâce. Reprenez l'action.</w:t>
      </w:r>
    </w:p>
    <w:p>
      <w:pPr/>
      <w:r>
        <w:rPr>
          <w:lang w:val="fr_FR" w:bidi="fr_FR"/>
        </w:rPr>
      </w:r>
      <w:r>
        <w:rPr>
          <w:lang w:val="fr_FR" w:bidi="fr_FR"/>
        </w:rPr>
        <w:t>Dans la sixième scène, le roi Abimélec avec 2 conseillers vient à Beer-Shéba pour faire une alliance ou un traité avec Isaac. Au début Isaac est hostile. Mais le roi explique ce qu'ils veulent et Isaac accepte le traité. Isaac prépare un festin pour célébrer le traité. Ensuite, le lendemain, ils font des promesses solennelles de garder le traité. Le roi et ses conseillers partent. Isaac a un autre puits creusé et reste à Beer-Shéba.</w:t>
      </w:r>
    </w:p>
    <w:p>
      <w:pPr/>
      <w:r>
        <w:rPr>
          <w:lang w:val="fr_FR" w:bidi="fr_FR"/>
        </w:rPr>
      </w:r>
      <w:r>
        <w:rPr>
          <w:lang w:val="fr_FR" w:bidi="fr_FR"/>
        </w:rPr>
        <w:t>Arrêtez l'action : Demandez au roi : "Pourquoi est-il important pour toi de faire cet accord avec Isaac ?" Vous pouvez entendre : "Il devient plus riche et puissant chaque jour. Je veux être sûr qu'il ne nous attaque Ou « J'ai vu comment Dieu est avec lui. Je dois m'assurer qu'il reste amical pour nous. Demandez à Isaac : "Qu'as-tu ressenti quand le roi a dit qu'il avait vu que Dieu est avec toi ?" Vous pouvez entendre : "Je suis heureux que les autres puissent voir que j'ai une relation spéciale avec Dieu" ou "Je suis humilié par cela".</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Quand une grave </w:t>
      </w:r>
      <w:r>
        <w:rPr>
          <w:b/>
          <w:lang w:val="fr_FR" w:bidi="fr_FR"/>
        </w:rPr>
        <w:t>famine</w:t>
      </w:r>
      <w:r>
        <w:rPr>
          <w:lang w:val="fr_FR" w:bidi="fr_FR"/>
        </w:rPr>
        <w:t xml:space="preserve"> s'est produite dans le pays, Isaac a déménagé sa famille au sud. Une famine est une période où il n'y a pas assez de nourriture pour les personnes et les animaux. La cause peut être naturelle comme pas assez d'eau ou trop d'eau. La cause peut être liée à l'action humaine, comme la guerre. Nous ne savons pas la cause de cette famine. Cependant, il était assez grave qu'Isaac ait déménagé sa famille et ses animaux vers un autre endroit.</w:t>
      </w:r>
    </w:p>
    <w:p>
      <w:pPr/>
      <w:r>
        <w:rPr>
          <w:lang w:val="fr_FR" w:bidi="fr_FR"/>
        </w:rPr>
      </w:r>
      <w:r>
        <w:rPr>
          <w:lang w:val="fr_FR" w:bidi="fr_FR"/>
        </w:rPr>
        <w:t xml:space="preserve">La ville de Gérar était une ville </w:t>
      </w:r>
      <w:r>
        <w:rPr>
          <w:b/>
          <w:lang w:val="fr_FR" w:bidi="fr_FR"/>
        </w:rPr>
        <w:t>philistine</w:t>
      </w:r>
      <w:r>
        <w:rPr>
          <w:lang w:val="fr_FR" w:bidi="fr_FR"/>
        </w:rPr>
        <w:t>. Les philistins étaient un peuple qui venait d'au-delà de la mer Ils se sont installés dans les villes côtières dans le sud d'Israël et aussi dans certaines villes à l'intérieur des terres. En ce moment, ils étaient amicaux à Isaac et à sa famille. Le roi Abimélec est le roi de Gérar. Bien que ce soit un roi Abimélec différent, utilisez le même nom. Utilisez le même nom que celui que vous avez utilisé pour le premier roi Abimélec.</w:t>
      </w:r>
    </w:p>
    <w:p>
      <w:pPr/>
      <w:r>
        <w:rPr>
          <w:lang w:val="fr_FR" w:bidi="fr_FR"/>
        </w:rPr>
      </w:r>
      <w:r>
        <w:rPr>
          <w:lang w:val="fr_FR" w:bidi="fr_FR"/>
        </w:rPr>
        <w:t>Dieu apparut à Isaac. Le mot pour Dieu dans tout ce passage entier, sauf une fois, est l'</w:t>
      </w:r>
      <w:r>
        <w:rPr>
          <w:b/>
          <w:lang w:val="fr_FR" w:bidi="fr_FR"/>
        </w:rPr>
        <w:t>Eternel</w:t>
      </w:r>
      <w:r>
        <w:rPr>
          <w:lang w:val="fr_FR" w:bidi="fr_FR"/>
        </w:rPr>
        <w:t xml:space="preserve"> Utilisez le même mot pour l'Eternel que celui que vous avez utilisé dans d'autres histoires et rappelez-vous que l'</w:t>
      </w:r>
      <w:r>
        <w:rPr>
          <w:lang w:val="fr_FR" w:bidi="fr_FR"/>
        </w:rPr>
        <w:t>Eternel</w:t>
      </w:r>
      <w:r>
        <w:rPr>
          <w:lang w:val="fr_FR" w:bidi="fr_FR"/>
        </w:rPr>
        <w:t xml:space="preserve"> est dans le glossaire principal. Dieu dit à Isaac de vivre comme un </w:t>
      </w:r>
      <w:r>
        <w:rPr>
          <w:b/>
          <w:lang w:val="fr_FR" w:bidi="fr_FR"/>
        </w:rPr>
        <w:t>étranger</w:t>
      </w:r>
      <w:r>
        <w:rPr>
          <w:lang w:val="fr_FR" w:bidi="fr_FR"/>
        </w:rPr>
        <w:t xml:space="preserve"> sur la terre. Un étranger est quelqu'un qui n'est pas d'un territoire - il ne suit pas pleinement la culture. Dieu a répété l'</w:t>
      </w:r>
      <w:r>
        <w:rPr>
          <w:b/>
          <w:lang w:val="fr_FR" w:bidi="fr_FR"/>
        </w:rPr>
        <w:t>alliance</w:t>
      </w:r>
      <w:r>
        <w:rPr>
          <w:lang w:val="fr_FR" w:bidi="fr_FR"/>
        </w:rPr>
        <w:t xml:space="preserve"> que Dieu avait faite avec Abraham, le père d'Isaac. Le glossaire principal explique aussi ce que signifie le mot « </w:t>
      </w:r>
      <w:r>
        <w:rPr>
          <w:lang w:val="fr_FR" w:bidi="fr_FR"/>
        </w:rPr>
        <w:t>alliance</w:t>
      </w:r>
      <w:r>
        <w:rPr>
          <w:lang w:val="fr_FR" w:bidi="fr_FR"/>
        </w:rPr>
        <w:t xml:space="preserve"> ». Utilisez le même mot pour alliance que celui que vous avez utilisé avec Abraham Dieu a promis que tous les peuples ou les </w:t>
      </w:r>
      <w:r>
        <w:rPr>
          <w:b/>
          <w:lang w:val="fr_FR" w:bidi="fr_FR"/>
        </w:rPr>
        <w:t>nations</w:t>
      </w:r>
      <w:r>
        <w:rPr>
          <w:lang w:val="fr_FR" w:bidi="fr_FR"/>
        </w:rPr>
        <w:t xml:space="preserve"> de la terre seront </w:t>
      </w:r>
      <w:r>
        <w:rPr>
          <w:b/>
          <w:lang w:val="fr_FR" w:bidi="fr_FR"/>
        </w:rPr>
        <w:t>bénis</w:t>
      </w:r>
      <w:r>
        <w:rPr>
          <w:lang w:val="fr_FR" w:bidi="fr_FR"/>
        </w:rPr>
        <w:t xml:space="preserve"> à travers les descendants d'Isaac. Les mots </w:t>
      </w:r>
      <w:r>
        <w:rPr>
          <w:lang w:val="fr_FR" w:bidi="fr_FR"/>
        </w:rPr>
        <w:t>bénir</w:t>
      </w:r>
      <w:r>
        <w:rPr>
          <w:lang w:val="fr_FR" w:bidi="fr_FR"/>
        </w:rPr>
        <w:t xml:space="preserve"> et </w:t>
      </w:r>
      <w:r>
        <w:rPr>
          <w:lang w:val="fr_FR" w:bidi="fr_FR"/>
        </w:rPr>
        <w:t>nations</w:t>
      </w:r>
      <w:r>
        <w:rPr>
          <w:lang w:val="fr_FR" w:bidi="fr_FR"/>
        </w:rPr>
        <w:t xml:space="preserve"> sont discutés dans le glossaire principal. Utilisez le même mot pour bénir et nation que celui que vous avez utilisé dans les passages précédents.</w:t>
      </w:r>
    </w:p>
    <w:p>
      <w:pPr/>
      <w:r>
        <w:rPr>
          <w:lang w:val="fr_FR" w:bidi="fr_FR"/>
        </w:rPr>
      </w:r>
      <w:r>
        <w:rPr>
          <w:lang w:val="fr_FR" w:bidi="fr_FR"/>
        </w:rPr>
        <w:t>Dieu a dit à Isaac qu'il le bénirait et que toutes les nations de la terre seraient bénies parce que le père d'Isaac, Abraham a obéi à toutes les exigences de Dieu, aux commandements, aux décrets et aux instructions. Ces quatre types de règles, quand ils sont utilisés ensemble, signifient qu'Abraham a complètement obéi à Dieu. Les exigences se réfèrent à tout ce que Dieu lui a dit de faire. Les commandements se réfèrent aux enseignements de Dieu. Les décrets se réfèrent aux choses que Dieu a parlé et a dit à Abraham de faire. Et les instructions se réfèrent à l'enseignement réel et à la loi que Dieu a donné aux gens. Vous pouvez utiliser une façon plus active de dire cela. Vous pouvez dire quelque chose comme : « Dieu a dit : Abraham a fait ce que je lui ai dit de faire. Il a suivi mes instructions, les mots que j'ai dits et ce que je lui ai enseigné ». Ces quatre types de règles sont très similaires en signification. Si vous n'avez pas différents mots pour chacune de ces règles, vous pouvez juste expliquer qu'Abraham a complètement suivi tout ce que Dieu lui a commandé.</w:t>
      </w:r>
    </w:p>
    <w:p>
      <w:pPr/>
      <w:r>
        <w:rPr>
          <w:lang w:val="fr_FR" w:bidi="fr_FR"/>
        </w:rPr>
      </w:r>
      <w:r>
        <w:rPr>
          <w:lang w:val="fr_FR" w:bidi="fr_FR"/>
        </w:rPr>
        <w:t xml:space="preserve">Quand Isaac était à Gérar, un jour, le roi a vu Isaac </w:t>
      </w:r>
      <w:r>
        <w:rPr>
          <w:b/>
          <w:lang w:val="fr_FR" w:bidi="fr_FR"/>
        </w:rPr>
        <w:t>caresser</w:t>
      </w:r>
      <w:r>
        <w:rPr>
          <w:lang w:val="fr_FR" w:bidi="fr_FR"/>
        </w:rPr>
        <w:t xml:space="preserve"> Rébecca. C'était un type d'étreinte ou d'étreinte qui se produirait entre les couples mariés. Ce n'était pas un acte sexuel. Quand le roi les a vus ensemble, le roi a réalisé qu'Isaac avait menti au roi sur Rébecca étant sa sœur. Le roi était en colère Le roi a dit que ce mensonge aurait pu faire commettre un grand </w:t>
      </w:r>
      <w:r>
        <w:rPr>
          <w:b/>
          <w:lang w:val="fr_FR" w:bidi="fr_FR"/>
        </w:rPr>
        <w:t>péché</w:t>
      </w:r>
      <w:r>
        <w:rPr>
          <w:lang w:val="fr_FR" w:bidi="fr_FR"/>
        </w:rPr>
        <w:t xml:space="preserve">. Le glossaire principal explique aussi ce que signifie le mot « </w:t>
      </w:r>
      <w:r>
        <w:rPr>
          <w:lang w:val="fr_FR" w:bidi="fr_FR"/>
        </w:rPr>
        <w:t>péché</w:t>
      </w:r>
      <w:r>
        <w:rPr>
          <w:lang w:val="fr_FR" w:bidi="fr_FR"/>
        </w:rPr>
        <w:t xml:space="preserve"> ». Utilisez le même mot pour péché que celui que vous avez utilisé dans d'autres passages.</w:t>
      </w:r>
    </w:p>
    <w:p>
      <w:pPr/>
      <w:r>
        <w:rPr>
          <w:lang w:val="fr_FR" w:bidi="fr_FR"/>
        </w:rPr>
      </w:r>
      <w:r>
        <w:rPr>
          <w:lang w:val="fr_FR" w:bidi="fr_FR"/>
        </w:rPr>
        <w:t xml:space="preserve">Isaac a déménagé sa famille dans la vallée de Gérar après un conflit sur les puits. Ils ont creusé un puits et ont découvert une </w:t>
      </w:r>
      <w:r>
        <w:rPr>
          <w:b/>
          <w:lang w:val="fr_FR" w:bidi="fr_FR"/>
        </w:rPr>
        <w:t>source couchant</w:t>
      </w:r>
      <w:r>
        <w:rPr>
          <w:lang w:val="fr_FR" w:bidi="fr_FR"/>
        </w:rPr>
        <w:t xml:space="preserve">. Ce genre de puits signifie que l'eau coulerait tout le temps. Il ne s'assécherait pas pendant la saison sèche. Cela a rendu le puits précieux. Les philistins ont affirmé que le puits était le leur. Isaac a nommé ce puits </w:t>
      </w:r>
      <w:r>
        <w:rPr>
          <w:b/>
          <w:lang w:val="fr_FR" w:bidi="fr_FR"/>
        </w:rPr>
        <w:t>Esek</w:t>
      </w:r>
      <w:r>
        <w:rPr>
          <w:lang w:val="fr_FR" w:bidi="fr_FR"/>
        </w:rPr>
        <w:t xml:space="preserve"> qui signifie « argument ». Le puits suivant était aussi contesté. Isaac a nommé ce puits </w:t>
      </w:r>
      <w:r>
        <w:rPr>
          <w:b/>
          <w:lang w:val="fr_FR" w:bidi="fr_FR"/>
        </w:rPr>
        <w:t>Sitnah</w:t>
      </w:r>
      <w:r>
        <w:rPr>
          <w:lang w:val="fr_FR" w:bidi="fr_FR"/>
        </w:rPr>
        <w:t xml:space="preserve"> qui signifie « hostilité ». Isaac a continué à bouger jusqu'à ce qu'il creuse un puits que personne ne contestait. Isaac a nommé ce puits </w:t>
      </w:r>
      <w:r>
        <w:rPr>
          <w:b/>
          <w:lang w:val="fr_FR" w:bidi="fr_FR"/>
        </w:rPr>
        <w:t>Rehoboth</w:t>
      </w:r>
      <w:r>
        <w:rPr>
          <w:lang w:val="fr_FR" w:bidi="fr_FR"/>
        </w:rPr>
        <w:t xml:space="preserve"> ce qui signifie espace ouvert. </w:t>
      </w:r>
    </w:p>
    <w:p>
      <w:pPr/>
      <w:r>
        <w:rPr>
          <w:lang w:val="fr_FR" w:bidi="fr_FR"/>
        </w:rPr>
      </w:r>
      <w:r>
        <w:rPr>
          <w:lang w:val="fr_FR" w:bidi="fr_FR"/>
        </w:rPr>
        <w:t xml:space="preserve">Ensuite, Isaac a déménagé à Beer-Shéba et Dieu a répété les promesses à Isaac. Ensuite, Noé a construit un </w:t>
      </w:r>
      <w:r>
        <w:rPr>
          <w:b/>
          <w:lang w:val="fr_FR" w:bidi="fr_FR"/>
        </w:rPr>
        <w:t>autel</w:t>
      </w:r>
      <w:r>
        <w:rPr>
          <w:lang w:val="fr_FR" w:bidi="fr_FR"/>
        </w:rPr>
        <w:t xml:space="preserve"> et a adoré Dieu. Le glossaire principal explique aussi ce que veut dire le mot </w:t>
      </w:r>
      <w:r>
        <w:rPr>
          <w:lang w:val="fr_FR" w:bidi="fr_FR"/>
        </w:rPr>
        <w:t>« autel »</w:t>
      </w:r>
      <w:r>
        <w:rPr>
          <w:lang w:val="fr_FR" w:bidi="fr_FR"/>
        </w:rPr>
        <w:t>. Utilisez le même mot que celui que vous avez utilisé auparavant pour autel</w:t>
      </w:r>
    </w:p>
    <w:p>
      <w:pPr/>
      <w:r>
        <w:rPr>
          <w:lang w:val="fr_FR" w:bidi="fr_FR"/>
        </w:rPr>
      </w:r>
      <w:r>
        <w:rPr>
          <w:lang w:val="fr_FR" w:bidi="fr_FR"/>
        </w:rPr>
        <w:t xml:space="preserve">Le roi Abimélec avec deux de ses conseillers est venu à Beer-Shéba pour faire une </w:t>
      </w:r>
      <w:r>
        <w:rPr>
          <w:b/>
          <w:lang w:val="fr_FR" w:bidi="fr_FR"/>
        </w:rPr>
        <w:t>alliance</w:t>
      </w:r>
      <w:r>
        <w:rPr>
          <w:lang w:val="fr_FR" w:bidi="fr_FR"/>
        </w:rPr>
        <w:t xml:space="preserve"> ou un traité avec Isaac. Le mot </w:t>
      </w:r>
      <w:r>
        <w:rPr>
          <w:lang w:val="fr_FR" w:bidi="fr_FR"/>
        </w:rPr>
        <w:t>alliance</w:t>
      </w:r>
      <w:r>
        <w:rPr>
          <w:lang w:val="fr_FR" w:bidi="fr_FR"/>
        </w:rPr>
        <w:t xml:space="preserve"> est discuté dans le glossaire principal. Ici, l'alliance est entre deux personnes. Plus tôt dans ce passage, Dieu rappelle à Isaac de l'alliance entre Dieu et Isaac. Le même mot est utilisé pour les deux types d'alliances. Quand deux personnes établissent une alliance, il y a généralement une sorte de festin à célébrer. Isaac a préparé un festin pour le roi et ses conseillers. Ensuite, le lendemain, ils ont juré un serment solennel </w:t>
      </w:r>
      <w:r>
        <w:rPr>
          <w:b/>
          <w:lang w:val="fr_FR" w:bidi="fr_FR"/>
        </w:rPr>
        <w:t>ou</w:t>
      </w:r>
      <w:r>
        <w:rPr>
          <w:lang w:val="fr_FR" w:bidi="fr_FR"/>
        </w:rPr>
        <w:t xml:space="preserve"> une promesse solennelle. Le glossaire principal explique aussi ce que signifie le mot « </w:t>
      </w:r>
      <w:r>
        <w:rPr>
          <w:lang w:val="fr_FR" w:bidi="fr_FR"/>
        </w:rPr>
        <w:t>serment</w:t>
      </w:r>
      <w:r>
        <w:rPr>
          <w:lang w:val="fr_FR" w:bidi="fr_FR"/>
        </w:rPr>
        <w:t xml:space="preserve"> ». Utilisez le m̂eme mot que vous avez utilisé auparavant pour serment. Après que l'alliance est terminée, le roi et ses conseillers sont retournés à Gérar. Il y avait la paix entre Isaac et les philistins.</w:t>
      </w:r>
    </w:p>
    <w:p>
      <w:pPr/>
      <w:r>
        <w:rPr>
          <w:lang w:val="fr_FR" w:bidi="fr_FR"/>
        </w:rPr>
      </w:r>
      <w:r>
        <w:rPr>
          <w:lang w:val="fr_FR" w:bidi="fr_FR"/>
        </w:rPr>
        <w:t xml:space="preserve">Les serviteurs d'Isaac ont creusé un puits à Beer-Shéba. Isaac a nommé le puits </w:t>
      </w:r>
      <w:r>
        <w:rPr>
          <w:b/>
          <w:lang w:val="fr_FR" w:bidi="fr_FR"/>
        </w:rPr>
        <w:t>Shibah</w:t>
      </w:r>
      <w:r>
        <w:rPr>
          <w:lang w:val="fr_FR" w:bidi="fr_FR"/>
        </w:rPr>
        <w:t xml:space="preserve"> qui signifie « serment ». Ainsi, Beer-Shéba est devenue connue comme le puits du serment. Le mot Beer signifie « bien ».</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étape, vous allez raconter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expressions, les émotions ou toute autre chose dont vous avez parlé.</w:t>
      </w:r>
    </w:p>
    <w:p>
      <w:pPr/>
      <w:r>
        <w:rPr>
          <w:lang w:val="fr_FR" w:bidi="fr_FR"/>
        </w:rPr>
      </w:r>
      <w:r>
        <w:rPr>
          <w:lang w:val="fr_FR" w:bidi="fr_FR"/>
        </w:rPr>
        <w:t xml:space="preserve">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Chaque membre du groupe va maintenant raconter tout le passage en entier sans s'arrêter. Chaque membre du groupe doit le faire au moins une fois. S'il le souhaite,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Le groupe peut maintenant décider de la meilleure version du passage. Vous pouvez décider que vous avez aimé la façon dont un membre du groupe a raconter une partie du passage, mais que vous avez aimé la façon dont un autre membre du groupe a formulé une autre partie du passage. </w:t>
      </w:r>
    </w:p>
    <w:p>
      <w:pPr/>
      <w:r>
        <w:rPr>
          <w:lang w:val="fr_FR" w:bidi="fr_FR"/>
        </w:rPr>
      </w:r>
      <w:r>
        <w:rPr>
          <w:lang w:val="fr_FR" w:bidi="fr_FR"/>
        </w:rPr>
        <w:t>Mettez cet audio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Genèse 26:34–27:17</w:t>
      </w:r>
      <w:r>
        <w:rPr>
          <w:lang w:val="fr_FR" w:bidi="fr_FR"/>
        </w:rPr>
      </w:r>
    </w:p>
    <w:p>
      <w:pPr>
        <w:pStyle w:val="Heading3"/>
      </w:pPr>
      <w:r>
        <w:rPr>
          <w:lang w:val="fr_FR" w:bidi="fr_FR"/>
        </w:rPr>
        <w:t>Écouter et Cœur</w:t>
      </w:r>
    </w:p>
    <w:p>
      <w:pPr/>
      <w:r>
        <w:rPr>
          <w:lang w:val="fr_FR" w:bidi="fr_FR"/>
        </w:rPr>
      </w:r>
      <w:r>
        <w:rPr>
          <w:lang w:val="fr_FR" w:bidi="fr_FR"/>
        </w:rPr>
        <w:t>Ecoutez Genèse 26:34–27:17 et gardez 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 xml:space="preserve">Qu'est-ce que vous n'aimez pas ou ne comprenez-vous pas ? </w:t>
      </w:r>
    </w:p>
    <w:p>
      <w:pPr>
        <w:pStyle w:val="ListBullet"/>
        <w:spacing w:line="240" w:lineRule="auto"/>
        <w:ind w:left="720"/>
      </w:pPr>
      <w:r>
        <w:rPr>
          <w:lang w:val="fr_FR" w:bidi="fr_FR"/>
        </w:rPr>
      </w:r>
      <w:r>
        <w:rPr>
          <w:lang w:val="fr_FR" w:bidi="fr_FR"/>
        </w:rPr>
        <w:t>Qu'est-ce que cette histoire nous apprend à propos de Dieu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En quoi cette histoire affecte-t-elle notre vie quotidienne ?</w:t>
      </w:r>
    </w:p>
    <w:p>
      <w:pPr>
        <w:pStyle w:val="ListBullet"/>
        <w:spacing w:line="240" w:lineRule="auto"/>
        <w:ind w:left="720"/>
      </w:pPr>
      <w:r>
        <w:rPr>
          <w:lang w:val="fr_FR" w:bidi="fr_FR"/>
        </w:rPr>
      </w:r>
      <w:r>
        <w:rPr>
          <w:lang w:val="fr_FR" w:bidi="fr_FR"/>
        </w:rPr>
        <w:t>Qui connaissez vous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L'histoire d'Isaac et Rébecca a interrompu l'histoire des deux fils d'Isaac. Maintenant, nous commençons l'histoire de la famille d'Isaac à nouveau. C'est un récit d'Isaac, Rébecca et leurs fils jumeaux, Esaü et Jacob. Isaac avait 60 ans quand ses fils sont nés. Maintenant, à l'âge de 40 ans, Esaü se marie. Cela signifie qu'Isaac a maintenant plus de 100 ans pendant que cette histoire commence.</w:t>
      </w:r>
    </w:p>
    <w:p>
      <w:pPr/>
      <w:r>
        <w:rPr>
          <w:lang w:val="fr_FR" w:bidi="fr_FR"/>
        </w:rPr>
      </w:r>
      <w:r>
        <w:rPr>
          <w:lang w:val="fr_FR" w:bidi="fr_FR"/>
        </w:rPr>
        <w:t>Auparavant, nous avons appris qu'Esaü est le plus âgé des jumeaux. Comme le fils premier-né, il doit devenir le chef de famille quand Isaac meurt. En tant que le fils premier-né, il a les droits et les responsabilités, appelé le droit d'aînesse. Cependant, Esaü a déjà vendu ce droit d'aînesse à son frère Jacob. Esaü n'a pas valorisé ce droit d'aînesse.</w:t>
      </w:r>
    </w:p>
    <w:p>
      <w:pPr/>
      <w:r>
        <w:rPr>
          <w:lang w:val="fr_FR" w:bidi="fr_FR"/>
        </w:rPr>
      </w:r>
      <w:r>
        <w:rPr>
          <w:lang w:val="fr_FR" w:bidi="fr_FR"/>
        </w:rPr>
        <w:t>Arrêtez-vous et discutez : Quelles sont les responsabilités du fils le plus âgé dans votre culture ? Quels sont les droits du fils le plus âgé dans votre culture ? Que se passe-t-il quand le fils le plus âgé n'accepte pas ses responsabilités ou ne valorise pas ses droits ?</w:t>
      </w:r>
    </w:p>
    <w:p>
      <w:pPr/>
      <w:r>
        <w:rPr>
          <w:lang w:val="fr_FR" w:bidi="fr_FR"/>
        </w:rPr>
      </w:r>
      <w:r>
        <w:rPr>
          <w:lang w:val="fr_FR" w:bidi="fr_FR"/>
        </w:rPr>
        <w:t>Maintenant, Esaü a épousé 2 femmes étrangères. Ces deux femmes étaient des femmes hittites. Les Hittites étaient les descendants de Canaan qui était le fils de Cham. Noé avait maudit Canaan et ses descendants. Les Hittites adoraient des idoles pendant qu'Isaac et sa famille adoraient Dieu. Abraham avait si peur qu'Isaac épouse une femme étrangère qu'il a envoyé son serviteur trouver une femme pour Isaac de leurs parents. Abraham n'aurait pas été satisfait du choix des femmes par Esaü. Esaü a probablement épousé ces deux femmes sans la permission de ses parents. Selon la culture, ses parents auraient dû être impliqués dans le choix de la femme d'Esaü. Les actions d'Esaü ont apporté la honte à la famille. D'autres descriptions de ces mariages disent que les mariages ont apporté la douleur ou ont rendu la vie amère pour Isaac et Rébecca.</w:t>
      </w:r>
    </w:p>
    <w:p>
      <w:pPr/>
      <w:r>
        <w:rPr>
          <w:lang w:val="fr_FR" w:bidi="fr_FR"/>
        </w:rPr>
      </w:r>
      <w:r>
        <w:rPr>
          <w:lang w:val="fr_FR" w:bidi="fr_FR"/>
        </w:rPr>
        <w:t>Arrêtez-vous et discutez de : Qui arrange le mariage dans votre culture ? Que se passe-t-il si un fils épouse quelqu'un qui apporte la douleur aux parents du fils ? Comment un mariage d'un fils pourrait-il causer la douleur à ses parents dans votre culture ?</w:t>
      </w:r>
    </w:p>
    <w:p>
      <w:pPr/>
      <w:r>
        <w:rPr>
          <w:lang w:val="fr_FR" w:bidi="fr_FR"/>
        </w:rPr>
      </w:r>
      <w:r>
        <w:rPr>
          <w:lang w:val="fr_FR" w:bidi="fr_FR"/>
        </w:rPr>
        <w:t>Cette histoire est la troisième fois qu'il y a eu un conflit entre Esaü et Jacob. Le premier était dans le ventre - ils ont lutté pour voir qui naîtrait en premier. Le deuxième était sur le droit d'aînesse pour le fils le plus âgé - Esaü a vendu son droit d'aînesse à Jacob. Maintenant, nous avons la troisième bataille sur la bénédiction que les pères ont donné au fils le plus âgé.</w:t>
      </w:r>
    </w:p>
    <w:p>
      <w:pPr/>
      <w:r>
        <w:rPr>
          <w:lang w:val="fr_FR" w:bidi="fr_FR"/>
        </w:rPr>
      </w:r>
      <w:r>
        <w:rPr>
          <w:lang w:val="fr_FR" w:bidi="fr_FR"/>
        </w:rPr>
        <w:t>Isaac avait au moins plus de 100 ans. Nous ne savons pas pourquoi, mais Isaac était presque aveugle. Cela signifie qu'Isaac ne pouvait pas voir assez bien pour reconnaître le visage d'une personne qu'il connaît.</w:t>
      </w:r>
    </w:p>
    <w:p>
      <w:pPr/>
      <w:r>
        <w:rPr>
          <w:lang w:val="fr_FR" w:bidi="fr_FR"/>
        </w:rPr>
      </w:r>
      <w:r>
        <w:rPr>
          <w:lang w:val="fr_FR" w:bidi="fr_FR"/>
        </w:rPr>
        <w:t>Isaac savait qu'il approchait de la fin de sa vie. C'était la coutume pour un père vers la fin de sa vie de donner une bénédiction à son fils. Cette bénédiction était un événement sérieux. Des bénédictions comme celle-ci ont donné les droits de propriété du père et l'autorité au fils. Cette bénédiction a aussi donné au fils d'Isaac la promesse de Dieu que Dieu donnerait, à lui et à ses descendants, cette terre. Une fois qu'Isaac donne cette bénédiction, elle est contraignante ce qui signifie que personne ne peut la changer.</w:t>
      </w:r>
    </w:p>
    <w:p>
      <w:pPr/>
      <w:r>
        <w:rPr>
          <w:lang w:val="fr_FR" w:bidi="fr_FR"/>
        </w:rPr>
      </w:r>
      <w:r>
        <w:rPr>
          <w:lang w:val="fr_FR" w:bidi="fr_FR"/>
        </w:rPr>
        <w:t>Quand nous avons appris pour la première fois sur Esaü et Jacob, nous avons découvert que chaque parent avait un enfant préféré. Isaac a favorisé Esaü pendant que Rébecca aimait Jacob. Maintenant, dans ce passage, nous voyons les conséquences de ce favoritisme. Isaac planifie de donner la bénédiction au fils aîné ou au fils premier-né. Cette bénédiction fait partie de son droit d'aînesse ou des droits comme le fils le plus âgé. Esaü a vendu ce droit d'aînesse à Jacob. Nous ne savons pas si Isaac savait qu'il avait vendu son droit d'aînesse à Esaü. Rébecca aide à tromper Isaac pour donner la bénédiction pour le fils le plus âgé à Jacob.</w:t>
      </w:r>
    </w:p>
    <w:p>
      <w:pPr/>
      <w:r>
        <w:rPr>
          <w:lang w:val="fr_FR" w:bidi="fr_FR"/>
        </w:rPr>
      </w:r>
      <w:r>
        <w:rPr>
          <w:lang w:val="fr_FR" w:bidi="fr_FR"/>
        </w:rPr>
        <w:t>Arrêtez-vous et discutez en groupe : Que se passe-t-il à une famille quand un parent a des préférés parmi les enfants ? Discutez aussi : Dans votre culture, les pères donnent-ils une bénédiction du droit d'aînesse au fils le plus âgé ?</w:t>
      </w:r>
    </w:p>
    <w:p>
      <w:pPr/>
      <w:r>
        <w:rPr>
          <w:lang w:val="fr_FR" w:bidi="fr_FR"/>
        </w:rPr>
      </w:r>
      <w:r>
        <w:rPr>
          <w:lang w:val="fr_FR" w:bidi="fr_FR"/>
        </w:rPr>
        <w:t>Isaac demande à Esaü d'aller chasser et de préparer un délicieux ragoût avec une partie du gibier qu'il tue. Isaac veut avoir un repas spécial en premier et prononcer la bénédiction pour le fils le plus âgé après le repas. Avoir un repas n'était pas une partie essentielle de la bénédiction. Cependant, dans la culture, manger ensemble était une partie importante d'un moment heureux ensemble. Esaü prend son arc et ses flèches et va pour chasser le gibier sauvage.</w:t>
      </w:r>
    </w:p>
    <w:p>
      <w:pPr/>
      <w:r>
        <w:rPr>
          <w:lang w:val="fr_FR" w:bidi="fr_FR"/>
        </w:rPr>
      </w:r>
      <w:r>
        <w:rPr>
          <w:lang w:val="fr_FR" w:bidi="fr_FR"/>
        </w:rPr>
        <w:t>Montrez une image d'un arc et d'un fossé de flèches.</w:t>
      </w:r>
    </w:p>
    <w:p>
      <w:pPr/>
      <w:r>
        <w:rPr>
          <w:lang w:val="fr_FR" w:bidi="fr_FR"/>
        </w:rPr>
      </w:r>
      <w:r>
        <w:rPr>
          <w:lang w:val="fr_FR" w:bidi="fr_FR"/>
        </w:rPr>
        <w:t>Rébecca a entendu ce qu'Isaac a dit à Esaü. Avant que les jumeaux ne soient nés, Dieu avait dit à Rébecca que le fils aîné servirait le plus jeune fils. Maintenant, Rébecca fait un plan pour s'assurer que Jacob reçoit la bénédiction. Il n'y a pas d'indication que Rébecca demande à Dieu quoi faire. Rébecca dit à Jacob tout ce qu'Isaac avait dit à Esaü. Ensuite, Rébecca dit à Jacob de l'écouter et de faire ce qu'elle dit. Elle planifie de cuisiner un repas en utilisant de jeunes chèvres et faire servir à Isaac puis recevoir la bénédiction. Jacob sait qu'il n'est pas comme Esaü. Jacob sait que son père reconnaîtra que Jacob n'est pas Esaü. Jacob interroge le plan de Rébecca. Cependant, Rébecca a un plan pour prendre soin de ce problème. Rébecca habille Jacob dans les vêtements d'Esaü et met des poils de chèvre sur ses bras et son cou. Ensuite, Rébecca donne à Jacob le repas pour prendre à son père, Isaac.</w:t>
      </w:r>
    </w:p>
    <w:p>
      <w:pPr/>
      <w:r>
        <w:rPr>
          <w:lang w:val="fr_FR" w:bidi="fr_FR"/>
        </w:rPr>
      </w:r>
      <w:r>
        <w:rPr>
          <w:lang w:val="fr_FR" w:bidi="fr_FR"/>
        </w:rPr>
        <w:t>Montrer une image d'une tente Montrez une image de peau de chèvre avec les cheveux dessus. Montrez une image de bébés chèvres.</w:t>
      </w:r>
    </w:p>
    <w:p>
      <w:pPr/>
      <w:r>
        <w:rPr>
          <w:lang w:val="fr_FR" w:bidi="fr_FR"/>
        </w:rPr>
      </w:r>
      <w:r>
        <w:rPr>
          <w:lang w:val="fr_FR" w:bidi="fr_FR"/>
        </w:rPr>
        <w:t>Discutez en groupe : Jacob a accepté de faire tout ce que sa mère a dit de faire. Jacob est entré dans la complot pour prendre la bénédiction. Que arriverait à quelqu'un dans votre famille qui a essayé de tromper son père pour gagner quelque chose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Il y a trois parties dans ce passage.</w:t>
      </w:r>
    </w:p>
    <w:p>
      <w:pPr/>
      <w:r>
        <w:rPr>
          <w:lang w:val="fr_FR" w:bidi="fr_FR"/>
        </w:rPr>
      </w:r>
      <w:r>
        <w:rPr>
          <w:b/>
          <w:lang w:val="fr_FR" w:bidi="fr_FR"/>
        </w:rPr>
        <w:t>Première scène :</w:t>
      </w:r>
      <w:r>
        <w:rPr>
          <w:lang w:val="fr_FR" w:bidi="fr_FR"/>
        </w:rPr>
        <w:t xml:space="preserve"> Esaü épouse des femmes étrangères.</w:t>
      </w:r>
    </w:p>
    <w:p>
      <w:pPr/>
      <w:r>
        <w:rPr>
          <w:lang w:val="fr_FR" w:bidi="fr_FR"/>
        </w:rPr>
      </w:r>
      <w:r>
        <w:rPr>
          <w:b/>
          <w:lang w:val="fr_FR" w:bidi="fr_FR"/>
        </w:rPr>
        <w:t>Deuxième scène :</w:t>
      </w:r>
      <w:r>
        <w:rPr>
          <w:lang w:val="fr_FR" w:bidi="fr_FR"/>
        </w:rPr>
        <w:t xml:space="preserve"> Isaac dit à Esaü qu'il est temps pour lui d'avoir sa bénédiction comme son fils premier-né.</w:t>
      </w:r>
    </w:p>
    <w:p>
      <w:pPr/>
      <w:r>
        <w:rPr>
          <w:lang w:val="fr_FR" w:bidi="fr_FR"/>
        </w:rPr>
      </w:r>
      <w:r>
        <w:rPr>
          <w:b/>
          <w:lang w:val="fr_FR" w:bidi="fr_FR"/>
        </w:rPr>
        <w:t>Troisième scène :</w:t>
      </w:r>
      <w:r>
        <w:rPr>
          <w:lang w:val="fr_FR" w:bidi="fr_FR"/>
        </w:rPr>
        <w:t xml:space="preserve"> Rébecca prépare une façon pour Jacob de recevoir la bénédiction pour le fils premier-né.</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Rébecca</w:t>
      </w:r>
    </w:p>
    <w:p>
      <w:pPr>
        <w:pStyle w:val="ListBullet"/>
        <w:spacing w:line="240" w:lineRule="auto"/>
        <w:ind w:left="720"/>
      </w:pPr>
      <w:r>
        <w:rPr>
          <w:lang w:val="fr_FR" w:bidi="fr_FR"/>
        </w:rPr>
      </w:r>
      <w:r>
        <w:rPr>
          <w:lang w:val="fr_FR" w:bidi="fr_FR"/>
        </w:rPr>
        <w:t>Esaü</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Judith, la femme d'Esaü</w:t>
      </w:r>
    </w:p>
    <w:p>
      <w:pPr>
        <w:pStyle w:val="ListBullet"/>
        <w:spacing w:line="240" w:lineRule="auto"/>
        <w:ind w:left="720"/>
      </w:pPr>
      <w:r>
        <w:rPr>
          <w:lang w:val="fr_FR" w:bidi="fr_FR"/>
        </w:rPr>
      </w:r>
      <w:r>
        <w:rPr>
          <w:lang w:val="fr_FR" w:bidi="fr_FR"/>
        </w:rPr>
        <w:t>Basemath, la femme d'Esaü</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Dans la première scène, Esaü qui a 40 ans, le même âge qu'Isaac avait quand il s'est marié, décide de prendre des femmes. Esaü épouse Judith et Basemath. Elles sont les deux femmes hittites. Ces deux femmes rendent la vie misérable pour Isaac et Rébecca.</w:t>
      </w:r>
    </w:p>
    <w:p>
      <w:pPr/>
      <w:r>
        <w:rPr>
          <w:lang w:val="fr_FR" w:bidi="fr_FR"/>
        </w:rPr>
      </w:r>
      <w:r>
        <w:rPr>
          <w:lang w:val="fr_FR" w:bidi="fr_FR"/>
        </w:rPr>
        <w:t>Dans la deuxième scène, Isaac est vieux et perd sa vue. Nous savons qu'Isaac a plus de 100 ans parce qu'il avait 60 ans quand Esaü et Jacob étaient nés. Puisque Esaü avait 40 ans quand il s'est marié, Isaac a maintenant plus de 100 ans. Nous ne savons pas l'âge exact d'Isaac. Isaac ne sait pas quand il mourra, mais il sait qu'il est maintenant vieux et presque aveugle. Isaac appelle Esaü à venir à lui. Esaü répond en disant : « Ici, je suis ». C'est une façon normale de répondre à quelqu'un qui est près de vous. Isaac dit à Esaü d'aller chercher du gibier sauvage et de préparer un repas spécial. C'est en fait le repas préféré d'Isaac. Isaac dit qu'après qu'ils ont mangé ce repas spécial, Isaac donnera à Esaü la bénédiction pour le fils premier-né. Esaü fait comme son père dit et va pour chasser le gibier sauvage.</w:t>
      </w:r>
    </w:p>
    <w:p>
      <w:pPr/>
      <w:r>
        <w:rPr>
          <w:lang w:val="fr_FR" w:bidi="fr_FR"/>
        </w:rPr>
      </w:r>
      <w:r>
        <w:rPr>
          <w:lang w:val="fr_FR" w:bidi="fr_FR"/>
        </w:rPr>
        <w:t>Dans la troisième scène, Rébecca écoutait Isaac et Esaü. Rébecca a un plan pour que la bénédiction revienne à Jacob. Tout d'abord, Rébecca répète les instructions d'Isaac qu'il a donné à Esaü. Jacob sait maintenant ce qu'Esaü devait préparer. Le plan de Rébecca a plusieurs étapes et Jacob doit faire chacune.</w:t>
      </w:r>
    </w:p>
    <w:p>
      <w:pPr>
        <w:pStyle w:val="ListBullet"/>
        <w:spacing w:line="240" w:lineRule="auto"/>
        <w:ind w:left="720"/>
      </w:pPr>
      <w:r>
        <w:rPr>
          <w:lang w:val="fr_FR" w:bidi="fr_FR"/>
        </w:rPr>
      </w:r>
      <w:r>
        <w:rPr>
          <w:lang w:val="fr_FR" w:bidi="fr_FR"/>
        </w:rPr>
        <w:t>Obtenez 2 jeunes chèvres des troupeaux.</w:t>
      </w:r>
    </w:p>
    <w:p>
      <w:pPr>
        <w:pStyle w:val="ListBullet"/>
        <w:spacing w:line="240" w:lineRule="auto"/>
        <w:ind w:left="720"/>
      </w:pPr>
      <w:r>
        <w:rPr>
          <w:lang w:val="fr_FR" w:bidi="fr_FR"/>
        </w:rPr>
      </w:r>
      <w:r>
        <w:rPr>
          <w:lang w:val="fr_FR" w:bidi="fr_FR"/>
        </w:rPr>
        <w:t>Rébecca préparera un repas spécial qu'Isaac aime.</w:t>
      </w:r>
    </w:p>
    <w:p>
      <w:pPr>
        <w:pStyle w:val="ListBullet"/>
        <w:spacing w:line="240" w:lineRule="auto"/>
        <w:ind w:left="720"/>
      </w:pPr>
      <w:r>
        <w:rPr>
          <w:lang w:val="fr_FR" w:bidi="fr_FR"/>
        </w:rPr>
      </w:r>
      <w:r>
        <w:rPr>
          <w:lang w:val="fr_FR" w:bidi="fr_FR"/>
        </w:rPr>
        <w:t>Jacob doit prendre le repas à Isaac puis recevoir la bénédiction.</w:t>
      </w:r>
    </w:p>
    <w:p>
      <w:pPr/>
      <w:r>
        <w:rPr>
          <w:lang w:val="fr_FR" w:bidi="fr_FR"/>
        </w:rPr>
      </w:r>
      <w:r>
        <w:rPr>
          <w:lang w:val="fr_FR" w:bidi="fr_FR"/>
        </w:rPr>
        <w:t>Il y a une urgence dans la façon dont elle parle. Elle doit faire cela avant qu'Esaü ne revienne.</w:t>
      </w:r>
    </w:p>
    <w:p>
      <w:pPr/>
      <w:r>
        <w:rPr>
          <w:lang w:val="fr_FR" w:bidi="fr_FR"/>
        </w:rPr>
      </w:r>
      <w:r>
        <w:rPr>
          <w:lang w:val="fr_FR" w:bidi="fr_FR"/>
        </w:rPr>
        <w:t>Jacob sait qu'il n'est pas comme Esaü en apparence physique. Jacob interroge Rébecca sur ce plan. Jacob a peur qu'il soit maudit, mais Rébecca dit que la malédiction doit lui être donnée.</w:t>
      </w:r>
    </w:p>
    <w:p>
      <w:pPr/>
      <w:r>
        <w:rPr>
          <w:lang w:val="fr_FR" w:bidi="fr_FR"/>
        </w:rPr>
      </w:r>
      <w:r>
        <w:rPr>
          <w:lang w:val="fr_FR" w:bidi="fr_FR"/>
        </w:rPr>
        <w:t>Ensuite, Rébecca a continué son plan.</w:t>
      </w:r>
    </w:p>
    <w:p>
      <w:pPr>
        <w:pStyle w:val="ListBullet"/>
        <w:spacing w:line="240" w:lineRule="auto"/>
        <w:ind w:left="720"/>
      </w:pPr>
      <w:r>
        <w:rPr>
          <w:lang w:val="fr_FR" w:bidi="fr_FR"/>
        </w:rPr>
      </w:r>
      <w:r>
        <w:rPr>
          <w:lang w:val="fr_FR" w:bidi="fr_FR"/>
        </w:rPr>
        <w:t>Rébecca a préparé un délicieux repas juste de la manière dont Isaac l'aimait.</w:t>
      </w:r>
    </w:p>
    <w:p>
      <w:pPr>
        <w:pStyle w:val="ListBullet"/>
        <w:spacing w:line="240" w:lineRule="auto"/>
        <w:ind w:left="720"/>
      </w:pPr>
      <w:r>
        <w:rPr>
          <w:lang w:val="fr_FR" w:bidi="fr_FR"/>
        </w:rPr>
      </w:r>
      <w:r>
        <w:rPr>
          <w:lang w:val="fr_FR" w:bidi="fr_FR"/>
        </w:rPr>
        <w:t>Rébecca a obtenu les vêtements préférés d'Esaü et a fait mettre Jacob</w:t>
      </w:r>
    </w:p>
    <w:p>
      <w:pPr>
        <w:pStyle w:val="ListBullet"/>
        <w:spacing w:line="240" w:lineRule="auto"/>
        <w:ind w:left="720"/>
      </w:pPr>
      <w:r>
        <w:rPr>
          <w:lang w:val="fr_FR" w:bidi="fr_FR"/>
        </w:rPr>
      </w:r>
      <w:r>
        <w:rPr>
          <w:lang w:val="fr_FR" w:bidi="fr_FR"/>
        </w:rPr>
        <w:t>Rébecca a utilisé la peau des jeunes chèvres pour couvrir les bras de Jacob, les mains et l'dos de son cou.</w:t>
      </w:r>
    </w:p>
    <w:p>
      <w:pPr>
        <w:pStyle w:val="ListBullet"/>
        <w:spacing w:line="240" w:lineRule="auto"/>
        <w:ind w:left="720"/>
      </w:pPr>
      <w:r>
        <w:rPr>
          <w:lang w:val="fr_FR" w:bidi="fr_FR"/>
        </w:rPr>
      </w:r>
      <w:r>
        <w:rPr>
          <w:lang w:val="fr_FR" w:bidi="fr_FR"/>
        </w:rPr>
        <w:t>Ensuite, elle a donné à Jacob le repas avec du pain fraîchement cuit à prendre à Isaac.</w:t>
      </w:r>
    </w:p>
    <w:p>
      <w:pPr/>
      <w:r>
        <w:rPr>
          <w:lang w:val="fr_FR" w:bidi="fr_FR"/>
        </w:rPr>
      </w:r>
      <w:r>
        <w:rPr>
          <w:lang w:val="fr_FR" w:bidi="fr_FR"/>
        </w:rPr>
        <w:t>Jacob est allé vers Isaac portant les vêtements d'Esaü, avec ses mains et ses bras couverts de poils de chèvre pour qu'il soit poilu comme Esaü et Jacob portait le repas préféré d'Isaac pour qu'Isaac mange.</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Rébecca</w:t>
      </w:r>
    </w:p>
    <w:p>
      <w:pPr>
        <w:pStyle w:val="ListBullet"/>
        <w:spacing w:line="240" w:lineRule="auto"/>
        <w:ind w:left="720"/>
      </w:pPr>
      <w:r>
        <w:rPr>
          <w:lang w:val="fr_FR" w:bidi="fr_FR"/>
        </w:rPr>
      </w:r>
      <w:r>
        <w:rPr>
          <w:lang w:val="fr_FR" w:bidi="fr_FR"/>
        </w:rPr>
        <w:t>Esaü</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Judith, la femme d'Esaü</w:t>
      </w:r>
    </w:p>
    <w:p>
      <w:pPr>
        <w:pStyle w:val="ListBullet"/>
        <w:spacing w:line="240" w:lineRule="auto"/>
        <w:ind w:left="720"/>
      </w:pPr>
      <w:r>
        <w:rPr>
          <w:lang w:val="fr_FR" w:bidi="fr_FR"/>
        </w:rPr>
      </w:r>
      <w:r>
        <w:rPr>
          <w:lang w:val="fr_FR" w:bidi="fr_FR"/>
        </w:rPr>
        <w:t>Basemath, la femme d'Esaü</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Arrêtez l'action. Demandez à l'acteur qui joue l'un des rôles : « Que ressens-tu Vous pouvez entendre différentes réponses. Reprenez l'action.</w:t>
      </w:r>
    </w:p>
    <w:p>
      <w:pPr/>
      <w:r>
        <w:rPr>
          <w:lang w:val="fr_FR" w:bidi="fr_FR"/>
        </w:rPr>
      </w:r>
      <w:r>
        <w:rPr>
          <w:lang w:val="fr_FR" w:bidi="fr_FR"/>
        </w:rPr>
        <w:t>Dans la première scène, personne ne parle. Nous apprenons qu'Esaü a maintenant 40 ans et a épousé 2 femmes. Ces femmes sont des femmes étrangères ou des femmes d'une autre tribu. Ils sont les Hittites qui sont descendus de Canaan qui était le fils maudit de Cham, le fils de Noé. Ils rendent la vie misérable pour Isaac et Rébecca.</w:t>
      </w:r>
    </w:p>
    <w:p>
      <w:pPr/>
      <w:r>
        <w:rPr>
          <w:lang w:val="fr_FR" w:bidi="fr_FR"/>
        </w:rPr>
      </w:r>
      <w:r>
        <w:rPr>
          <w:lang w:val="fr_FR" w:bidi="fr_FR"/>
        </w:rPr>
        <w:t>Arrêtez l'action : Demandez à Esaü : « Pourquoi as-tu épousé ces femmes étrangères ? » Vous pouvez entendre : « Parce que je voulais » ou « elles sont belles et je voulais me marier » ou « Je peux épouser qui je veux ». Demandez à Isaac et Rébecca : « Que pensez-vous à propos de ce mariage ? » Vous pouvez entendre : « Je déteste cela. Ils ont apporté l'adoration de l'idole à notre famille » ou « Ils ont des coutumes si différentes et ils ne me respectent pas du tout » ou « Ils ont causé la honte parce qu'Esaü ne respectait pas nos coutumes ». Reprenez l'action.</w:t>
      </w:r>
    </w:p>
    <w:p>
      <w:pPr/>
      <w:r>
        <w:rPr>
          <w:lang w:val="fr_FR" w:bidi="fr_FR"/>
        </w:rPr>
      </w:r>
      <w:r>
        <w:rPr>
          <w:lang w:val="fr_FR" w:bidi="fr_FR"/>
        </w:rPr>
        <w:t>Dans la deuxième scène, Isaac a plus de 100 ans et presque aveugle. Isaac décide qu'il est temps de donner à Esaü sa bénédiction. Isaac appelle Esaü. Quand Esaü arrive, Isaac dit : « Mon fils ». Esaü dit : « Ici, je suis ». Ensuite, Isaac dit à Esaü : « Va et chasse le gibier sauvage et prépare mon plat préféré et apporte-le moi ici pour que je puisse le manger. Ensuite, je te donnerai la bénédiction qui t'appartient, le fils premier-né ». Ainsi, Esaü prend son arc et ses flèches et il sort dans le pays ouvert pour chasser un animal sauvage.</w:t>
      </w:r>
    </w:p>
    <w:p>
      <w:pPr/>
      <w:r>
        <w:rPr>
          <w:lang w:val="fr_FR" w:bidi="fr_FR"/>
        </w:rPr>
      </w:r>
      <w:r>
        <w:rPr>
          <w:lang w:val="fr_FR" w:bidi="fr_FR"/>
        </w:rPr>
        <w:t>Dans la troisième scène, Rébecca entend Isaac dire à Esaü de préparer un repas et d'être prêt à recevoir la bénédiction du premier-né. Rébecca va à Jacob et répète la plupart de ce qu'elle a entendu. Rébecca change une partie de la formulation. Rébecca ajoute qu'Isaac veut donner la bénédiction en présence de Dieu. Ensuite, Rébecca commence à donner à Jacob des instructions sur quoi faire. Rébecca explique que Jacob doit tuer 2 bébés chèvres. Rébecca les préparera tout comme Isaac les aime. Jacob servira le repas à Isaac et recevra la bénédiction d'Isaac.</w:t>
      </w:r>
    </w:p>
    <w:p>
      <w:pPr/>
      <w:r>
        <w:rPr>
          <w:lang w:val="fr_FR" w:bidi="fr_FR"/>
        </w:rPr>
      </w:r>
      <w:r>
        <w:rPr>
          <w:lang w:val="fr_FR" w:bidi="fr_FR"/>
        </w:rPr>
        <w:t>Arrêtez l'action : Demandez à Rébecca : « Que ressens-tu à propos d'avoir trompé Isaac comme cela ? » Vous pouvez entendre : « Je sais que la bénédiction va à Jacob. Je veux juste m'assurer que cela fonctionne » ou « Je ne suis pas satisfait d'Esaü et comment il vit. Je préférerais que Jacob ait cette bénédiction ». Demandez à Jacob : « Que ressens-tu à propos d'avoir trompé ton père comme cela ? » Vous pouvez entendre : « J'ai peur qu'il découvre cette tromperie et me maudisse » ou « Je suis prêt à faire cela parce que le droit d'aînesse est le mien. Esaü me l'a vendu » ou « Je n'ai pas peur. Ma mère sait comment gérer cela ». Reprenez l'action.</w:t>
      </w:r>
    </w:p>
    <w:p>
      <w:pPr/>
      <w:r>
        <w:rPr>
          <w:lang w:val="fr_FR" w:bidi="fr_FR"/>
        </w:rPr>
      </w:r>
      <w:r>
        <w:rPr>
          <w:lang w:val="fr_FR" w:bidi="fr_FR"/>
        </w:rPr>
        <w:t>Jacob voit les problèmes avec ce plan. Esaü est poilu. Jacob a une peau lisse. Quand Isaac comprend la tromperie, il maudira Jacob au lieu de le bénir. Rébecca dit que la malédiction sera sur elle au lieu de Jacob.</w:t>
      </w:r>
    </w:p>
    <w:p>
      <w:pPr/>
      <w:r>
        <w:rPr>
          <w:lang w:val="fr_FR" w:bidi="fr_FR"/>
        </w:rPr>
      </w:r>
      <w:r>
        <w:rPr>
          <w:lang w:val="fr_FR" w:bidi="fr_FR"/>
        </w:rPr>
        <w:t>Arrêtez l'action : Demandez à Rébecca : « As-tu peur d'être maudite ? » Vous pouvez entendre : « Non, Isaac ne me maudirait jamais ». Reprenez l'action.</w:t>
      </w:r>
    </w:p>
    <w:p>
      <w:pPr/>
      <w:r>
        <w:rPr>
          <w:lang w:val="fr_FR" w:bidi="fr_FR"/>
        </w:rPr>
      </w:r>
      <w:r>
        <w:rPr>
          <w:lang w:val="fr_FR" w:bidi="fr_FR"/>
        </w:rPr>
        <w:t>Rébecca donne à nouveau des instructions à Jacob. Jacob doit obtenir 2 bébés chèvres et les tuer. Rébecca prépare la nourriture. Rébecca obtient les vêtements préférés d'Esaü et les met sur Jacob. Rébecca couvre les bras et les mains de Jacob d'une peau de chèvre poilue. Rébecca met aussi la peau de chèvre poilue sur le cou de Jacob. Ensuite, Rébecca donne à Jacob le repas préparé, y compris du pain fraîchement cuit. Jacob doit prendre cela à son père.</w:t>
      </w:r>
    </w:p>
    <w:p>
      <w:pPr/>
      <w:r>
        <w:rPr>
          <w:lang w:val="fr_FR" w:bidi="fr_FR"/>
        </w:rPr>
      </w:r>
      <w:r>
        <w:rPr>
          <w:lang w:val="fr_FR" w:bidi="fr_FR"/>
        </w:rPr>
        <w:t>Arrêtez la scène et demandez à la personne qui joue le rôle de Dieu : « Que ressentez-vous en ce moment ? » ou « Que pensez-vous en ce moment ? » Vous pouvez entendre : « Je suis étonné. Je sais que ma mère m'a dit de faire cela, mais j'ai peur que cela ne fonctionne pas » ou « Je vais bien. Aucun Mère pensait à tout » ou « Esaü mérite cela. Il m'a vendu son droit d'aînesse. Il sait que la bénédiction revient à moi. Il essayait de l'obtenir de toute façon ».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Esaü épouse 2 femmes </w:t>
      </w:r>
      <w:r>
        <w:rPr>
          <w:b/>
          <w:lang w:val="fr_FR" w:bidi="fr_FR"/>
        </w:rPr>
        <w:t>Hittites</w:t>
      </w:r>
      <w:r>
        <w:rPr>
          <w:lang w:val="fr_FR" w:bidi="fr_FR"/>
        </w:rPr>
        <w:t>. Vous avez utilisé le nom Hittites auparavant. Utilisez le même mot pour cette traduction.</w:t>
      </w:r>
    </w:p>
    <w:p>
      <w:pPr/>
      <w:r>
        <w:rPr>
          <w:lang w:val="fr_FR" w:bidi="fr_FR"/>
        </w:rPr>
      </w:r>
      <w:r>
        <w:rPr>
          <w:lang w:val="fr_FR" w:bidi="fr_FR"/>
        </w:rPr>
        <w:t xml:space="preserve">Isaac devenait </w:t>
      </w:r>
      <w:r>
        <w:rPr>
          <w:b/>
          <w:lang w:val="fr_FR" w:bidi="fr_FR"/>
        </w:rPr>
        <w:t>aveugle</w:t>
      </w:r>
      <w:r>
        <w:rPr>
          <w:lang w:val="fr_FR" w:bidi="fr_FR"/>
        </w:rPr>
        <w:t>. Il n'est pas encore complètement aveugle, mais sa vision a diminué au point où il ne peut pas reconnaître les visages. Le texte implique que cette diminution de la vue était une partie normale du vieillissement à ce moment-là.</w:t>
      </w:r>
    </w:p>
    <w:p>
      <w:pPr/>
      <w:r>
        <w:rPr>
          <w:lang w:val="fr_FR" w:bidi="fr_FR"/>
        </w:rPr>
      </w:r>
      <w:r>
        <w:rPr>
          <w:lang w:val="fr_FR" w:bidi="fr_FR"/>
        </w:rPr>
        <w:t xml:space="preserve">Jacob a dit à Esaü de prendre son </w:t>
      </w:r>
      <w:r>
        <w:rPr>
          <w:b/>
          <w:lang w:val="fr_FR" w:bidi="fr_FR"/>
        </w:rPr>
        <w:t>arc</w:t>
      </w:r>
      <w:r>
        <w:rPr>
          <w:lang w:val="fr_FR" w:bidi="fr_FR"/>
        </w:rPr>
        <w:t xml:space="preserve"> et de se </w:t>
      </w:r>
      <w:r>
        <w:rPr>
          <w:b/>
          <w:lang w:val="fr_FR" w:bidi="fr_FR"/>
        </w:rPr>
        <w:t>prosterner</w:t>
      </w:r>
      <w:r>
        <w:rPr>
          <w:lang w:val="fr_FR" w:bidi="fr_FR"/>
        </w:rPr>
        <w:t xml:space="preserve"> pour chasser les animaux sauvages dans un endroit ouvert ou non cultivé. Un carquois est le récipient dans lequel le chasseur range les flèches qu'il emporte avec lui. Le </w:t>
      </w:r>
      <w:r>
        <w:rPr>
          <w:b/>
          <w:lang w:val="fr_FR" w:bidi="fr_FR"/>
        </w:rPr>
        <w:t>gibier</w:t>
      </w:r>
      <w:r>
        <w:rPr>
          <w:lang w:val="fr_FR" w:bidi="fr_FR"/>
        </w:rPr>
        <w:t xml:space="preserve"> ou le gibier sauvage désigne des animaux sauvages et non des animaux domestiques.</w:t>
      </w:r>
    </w:p>
    <w:p>
      <w:pPr/>
      <w:r>
        <w:rPr>
          <w:lang w:val="fr_FR" w:bidi="fr_FR"/>
        </w:rPr>
      </w:r>
      <w:r>
        <w:rPr>
          <w:lang w:val="fr_FR" w:bidi="fr_FR"/>
        </w:rPr>
        <w:t>Montrez l'image de l'arc et du carquois rempli de flèches.</w:t>
      </w:r>
    </w:p>
    <w:p>
      <w:pPr/>
      <w:r>
        <w:rPr>
          <w:lang w:val="fr_FR" w:bidi="fr_FR"/>
        </w:rPr>
      </w:r>
      <w:r>
        <w:rPr>
          <w:lang w:val="fr_FR" w:bidi="fr_FR"/>
        </w:rPr>
        <w:t xml:space="preserve">Isaac dit à Esaü qu'il veut lui donner la </w:t>
      </w:r>
      <w:r>
        <w:rPr>
          <w:b/>
          <w:lang w:val="fr_FR" w:bidi="fr_FR"/>
        </w:rPr>
        <w:t>bénédiction</w:t>
      </w:r>
      <w:r>
        <w:rPr>
          <w:lang w:val="fr_FR" w:bidi="fr_FR"/>
        </w:rPr>
        <w:t xml:space="preserve"> due au fils premier-né. La bénédiction était considérée comme contraignante. Personne d'autre ne pouvait l'avoir et il ne pouvait être modifié ou retiré. Le mot </w:t>
      </w:r>
      <w:r>
        <w:rPr>
          <w:b/>
          <w:lang w:val="fr_FR" w:bidi="fr_FR"/>
        </w:rPr>
        <w:t>« bénédiction »</w:t>
      </w:r>
      <w:r>
        <w:rPr>
          <w:lang w:val="fr_FR" w:bidi="fr_FR"/>
        </w:rPr>
        <w:t xml:space="preserve"> est discuté dans le glossaire principal Utilisez le m̂eme mot quevous avez utilisé auparavant pour bénédiction. </w:t>
      </w:r>
    </w:p>
    <w:p>
      <w:pPr/>
      <w:r>
        <w:rPr>
          <w:lang w:val="fr_FR" w:bidi="fr_FR"/>
        </w:rPr>
      </w:r>
      <w:r>
        <w:rPr>
          <w:lang w:val="fr_FR" w:bidi="fr_FR"/>
        </w:rPr>
        <w:t xml:space="preserve">Rébecca entend et dit à Jacob qu'Isaac veut bénir Esaü en présence de </w:t>
      </w:r>
      <w:r>
        <w:rPr>
          <w:b/>
          <w:lang w:val="fr_FR" w:bidi="fr_FR"/>
        </w:rPr>
        <w:t>l'Eternel</w:t>
      </w:r>
      <w:r>
        <w:rPr>
          <w:lang w:val="fr_FR" w:bidi="fr_FR"/>
        </w:rPr>
        <w:t>. Utilisez le même nom pour Eternel que celui que vous avez utilisé dans d'autres passages. Rébecca ne cite pas exactement ce qu'Isaac a dit. Rebecca dit à Jacob d'aller chercher deux chevreaux de choix, bons ou fins. Ceux-ci seraient parmi les plus beaux. Ils ne seraient pas faibles ou malades. Ils auraient un goût délicieux quand ils étaient cuits de la bonne manière.</w:t>
      </w:r>
    </w:p>
    <w:p>
      <w:pPr/>
      <w:r>
        <w:rPr>
          <w:lang w:val="fr_FR" w:bidi="fr_FR"/>
        </w:rPr>
      </w:r>
      <w:r>
        <w:rPr>
          <w:lang w:val="fr_FR" w:bidi="fr_FR"/>
        </w:rPr>
        <w:t xml:space="preserve">Jacob a peur qu'Isaac découvre le complot et le </w:t>
      </w:r>
      <w:r>
        <w:rPr>
          <w:b/>
          <w:lang w:val="fr_FR" w:bidi="fr_FR"/>
        </w:rPr>
        <w:t>maudisse</w:t>
      </w:r>
      <w:r>
        <w:rPr>
          <w:lang w:val="fr_FR" w:bidi="fr_FR"/>
        </w:rPr>
        <w:t xml:space="preserve">. Rébecca dit Jacob de laisser la malédiction tomber sur elle. Le mot « </w:t>
      </w:r>
      <w:r>
        <w:rPr>
          <w:b/>
          <w:lang w:val="fr_FR" w:bidi="fr_FR"/>
        </w:rPr>
        <w:t>malédiction</w:t>
      </w:r>
      <w:r>
        <w:rPr>
          <w:lang w:val="fr_FR" w:bidi="fr_FR"/>
        </w:rPr>
        <w:t xml:space="preserve"> » est discuté dans le glossaire principal Utilisez le même mot pour malédiction que celui que vous avez utilisé dans les histoires précédentes. </w:t>
      </w:r>
    </w:p>
    <w:p>
      <w:pPr/>
      <w:r>
        <w:rPr>
          <w:lang w:val="fr_FR" w:bidi="fr_FR"/>
        </w:rPr>
      </w:r>
      <w:r>
        <w:rPr>
          <w:lang w:val="fr_FR" w:bidi="fr_FR"/>
        </w:rPr>
        <w:t>Rébecca utilise la peau des chèvres qu'elle a juste cuite pour couvrir les bras, les mains et le cou de Jacob. Les cheveux de chèvre ont été laissés sur la peau de chèvre.</w:t>
      </w:r>
    </w:p>
    <w:p>
      <w:pPr/>
      <w:r>
        <w:rPr>
          <w:lang w:val="fr_FR" w:bidi="fr_FR"/>
        </w:rPr>
      </w:r>
      <w:r>
        <w:rPr>
          <w:lang w:val="fr_FR" w:bidi="fr_FR"/>
        </w:rPr>
        <w:t>Montrez l'image de la peau de chèvre.</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étape, vous allez raconter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expressions, les émotions ou toute autre chose dont vous avez parlé.</w:t>
      </w:r>
    </w:p>
    <w:p>
      <w:pPr/>
      <w:r>
        <w:rPr>
          <w:lang w:val="fr_FR" w:bidi="fr_FR"/>
        </w:rPr>
      </w:r>
      <w:r>
        <w:rPr>
          <w:lang w:val="fr_FR" w:bidi="fr_FR"/>
        </w:rPr>
        <w:t xml:space="preserve">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Chaque membre du groupe va maintenant raconter tout le passage en entier sans s'arrêter. Chaque membre du groupe doit le faire au moins une fois. S'il le souhaite,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Le groupe peut maintenant décider de la meilleure version du passage. Vous pouvez décider que vous avez aimé la façon dont un membre du groupe a raconter une partie du passage, mais que vous avez aimé la façon dont un autre membre du groupe a formulé une autre partie du passage. </w:t>
      </w:r>
    </w:p>
    <w:p>
      <w:pPr/>
      <w:r>
        <w:rPr>
          <w:lang w:val="fr_FR" w:bidi="fr_FR"/>
        </w:rPr>
      </w:r>
      <w:r>
        <w:rPr>
          <w:lang w:val="fr_FR" w:bidi="fr_FR"/>
        </w:rPr>
        <w:t>Mettez cet audio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Genèse 27:18–29</w:t>
      </w:r>
      <w:r>
        <w:rPr>
          <w:lang w:val="fr_FR" w:bidi="fr_FR"/>
        </w:rPr>
      </w:r>
    </w:p>
    <w:p>
      <w:pPr>
        <w:pStyle w:val="Heading3"/>
      </w:pPr>
      <w:r>
        <w:rPr>
          <w:lang w:val="fr_FR" w:bidi="fr_FR"/>
        </w:rPr>
        <w:t>Écouter et Cœur</w:t>
      </w:r>
      <w:r>
        <w:rPr>
          <w:lang w:val="fr_FR" w:bidi="fr_FR"/>
        </w:rPr>
      </w:r>
    </w:p>
    <w:p>
      <w:pPr/>
      <w:r>
        <w:rPr>
          <w:lang w:val="fr_FR" w:bidi="fr_FR"/>
        </w:rPr>
      </w:r>
      <w:r>
        <w:rPr>
          <w:lang w:val="fr_FR" w:bidi="fr_FR"/>
        </w:rPr>
        <w:t>Ecoutez Genèse 27:18–29 gardez le dans votre cœur. Écoutez le texte trois fois (dans trois versions différentes si possible). Ensuite, discutez des questions suivantes en équipe :</w:t>
      </w:r>
    </w:p>
    <w:p>
      <w:pPr>
        <w:pStyle w:val="ListNumber"/>
        <w:numPr>
          <w:ilvl w:val="0"/>
          <w:numId w:val="14"/>
        </w:numPr>
        <w:spacing w:line="240" w:lineRule="auto"/>
        <w:ind w:left="720"/>
      </w:pPr>
      <w:r>
        <w:rPr>
          <w:lang w:val="fr_FR" w:bidi="fr_FR"/>
        </w:rPr>
      </w:r>
      <w:r>
        <w:rPr>
          <w:lang w:val="fr_FR" w:bidi="fr_FR"/>
        </w:rPr>
        <w:t>Qu'est-ce que vous aimez dans cette histoire ?</w:t>
      </w:r>
    </w:p>
    <w:p>
      <w:pPr>
        <w:pStyle w:val="ListNumber"/>
        <w:spacing w:line="240" w:lineRule="auto"/>
        <w:ind w:left="720"/>
      </w:pPr>
      <w:r>
        <w:rPr>
          <w:lang w:val="fr_FR" w:bidi="fr_FR"/>
        </w:rPr>
      </w:r>
      <w:r>
        <w:rPr>
          <w:lang w:val="fr_FR" w:bidi="fr_FR"/>
        </w:rPr>
        <w:t xml:space="preserve">Qu'est-ce que vous n'aimez pas ou ne comprenez-vous pas ? </w:t>
      </w:r>
    </w:p>
    <w:p>
      <w:pPr>
        <w:pStyle w:val="ListNumber"/>
        <w:spacing w:line="240" w:lineRule="auto"/>
        <w:ind w:left="720"/>
      </w:pPr>
      <w:r>
        <w:rPr>
          <w:lang w:val="fr_FR" w:bidi="fr_FR"/>
        </w:rPr>
      </w:r>
      <w:r>
        <w:rPr>
          <w:lang w:val="fr_FR" w:bidi="fr_FR"/>
        </w:rPr>
        <w:t>Qu'est-ce que cette histoire nous apprend à propos de Dieu ?</w:t>
      </w:r>
    </w:p>
    <w:p>
      <w:pPr>
        <w:pStyle w:val="ListNumber"/>
        <w:spacing w:line="240" w:lineRule="auto"/>
        <w:ind w:left="720"/>
      </w:pPr>
      <w:r>
        <w:rPr>
          <w:lang w:val="fr_FR" w:bidi="fr_FR"/>
        </w:rPr>
      </w:r>
      <w:r>
        <w:rPr>
          <w:lang w:val="fr_FR" w:bidi="fr_FR"/>
        </w:rPr>
        <w:t>Qu'est-ce que ce passage nous apprend à propos des gens ?</w:t>
      </w:r>
    </w:p>
    <w:p>
      <w:pPr>
        <w:pStyle w:val="ListNumber"/>
        <w:spacing w:line="240" w:lineRule="auto"/>
        <w:ind w:left="720"/>
      </w:pPr>
      <w:r>
        <w:rPr>
          <w:lang w:val="fr_FR" w:bidi="fr_FR"/>
        </w:rPr>
      </w:r>
      <w:r>
        <w:rPr>
          <w:lang w:val="fr_FR" w:bidi="fr_FR"/>
        </w:rPr>
        <w:t>En quoi cette histoire affecte-t-elle notre vie quotidienne ?</w:t>
      </w:r>
    </w:p>
    <w:p>
      <w:pPr>
        <w:pStyle w:val="ListNumber"/>
        <w:spacing w:line="240" w:lineRule="auto"/>
        <w:ind w:left="720"/>
      </w:pPr>
      <w:r>
        <w:rPr>
          <w:lang w:val="fr_FR" w:bidi="fr_FR"/>
        </w:rPr>
      </w:r>
      <w:r>
        <w:rPr>
          <w:lang w:val="fr_FR" w:bidi="fr_FR"/>
        </w:rPr>
        <w:t>Qui connaissez vous qui a besoin d'écouter cette histoire ?</w:t>
      </w:r>
      <w:r>
        <w:rPr>
          <w:lang w:val="fr_FR" w:bidi="fr_FR"/>
        </w:rPr>
      </w:r>
    </w:p>
    <w:p>
      <w:pPr>
        <w:pStyle w:val="Heading3"/>
      </w:pPr>
      <w:r>
        <w:rPr>
          <w:lang w:val="fr_FR" w:bidi="fr_FR"/>
        </w:rPr>
        <w:t>Planter le Décor</w:t>
      </w:r>
      <w:r>
        <w:rPr>
          <w:lang w:val="fr_FR" w:bidi="fr_FR"/>
        </w:rPr>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Le récit de comment Jacob vole la bénédiction d'Esaü continue. Dans le passage précédent, Isaac dit à Esaü de préparer un repas de gibier sauvage. Après avoir mangé le repas, Isaac donnera à Esaü la bénédiction pour le fils premier-né. Cependant, Rébecca entend ce plan puis complote pour faire recevoir la bénédiction à la place. Avant que les jumeaux ne soient nés, il était dit à Rébecca que le plus jeune gouvernerait sur l'ainé. Aussi, avant que cette histoire ne se produise, Esaü a vendu son droit d'ainesse comme fils le plus âgé à Jacob pour un bol de ragoût.</w:t>
      </w:r>
    </w:p>
    <w:p>
      <w:pPr/>
      <w:r>
        <w:rPr>
          <w:lang w:val="fr_FR" w:bidi="fr_FR"/>
        </w:rPr>
      </w:r>
      <w:r>
        <w:rPr>
          <w:lang w:val="fr_FR" w:bidi="fr_FR"/>
        </w:rPr>
        <w:t>Arrêtez-vous et revisez : Qu'est-ce que Jacob a fait jusqu'à maintenant pour montrer qu'il est d'accord avec sa mère et veut voler la bénédiction pour lui-même ?</w:t>
      </w:r>
    </w:p>
    <w:p>
      <w:pPr/>
      <w:r>
        <w:rPr>
          <w:lang w:val="fr_FR" w:bidi="fr_FR"/>
        </w:rPr>
      </w:r>
      <w:r>
        <w:rPr>
          <w:lang w:val="fr_FR" w:bidi="fr_FR"/>
        </w:rPr>
        <w:t>Rébecca a préparé un repas qu'elle croit fera penser à Isaac qu'il a été préparé par Esaü. Rébecca a aidé Jacob pour mettre les vêtements d'Esaü. Rébecca a mis la peau de chèvre couverte de cheveux sur les mains de Jacob, les bras et le cou. Rébecca envoie Jacob avec le repas vers Isaac. Isaac est presque aveugle. Isaac ne peut pas voir assez bien pour reconnaître le visage de son fils.</w:t>
      </w:r>
    </w:p>
    <w:p>
      <w:pPr/>
      <w:r>
        <w:rPr>
          <w:lang w:val="fr_FR" w:bidi="fr_FR"/>
        </w:rPr>
      </w:r>
      <w:r>
        <w:rPr>
          <w:lang w:val="fr_FR" w:bidi="fr_FR"/>
        </w:rPr>
        <w:t xml:space="preserve">Jacob a porté les vêtements d'Esaü et a la peau de chèvre sur ses mains, les bras et le cou. Il va pour servir le repas à Isaac. D'abord, Isaac se méfie. Jacob parle et Isaac entend la voix de Jacob. Isaac demande qui est dans la pièce. Isaac demande cela parce qu'il n'est pas sùr quel fils est dans la pièce. Jacob ment et dit qu'il est Esaü. </w:t>
      </w:r>
    </w:p>
    <w:p>
      <w:pPr/>
      <w:r>
        <w:rPr>
          <w:lang w:val="fr_FR" w:bidi="fr_FR"/>
        </w:rPr>
      </w:r>
      <w:r>
        <w:rPr>
          <w:lang w:val="fr_FR" w:bidi="fr_FR"/>
        </w:rPr>
        <w:t>Arrêtez-vous et discutez : Que pensent les gens dans votre culture sur le mensonge ? Comment verraient-ils les mensonges de Jacob ?</w:t>
      </w:r>
    </w:p>
    <w:p>
      <w:pPr/>
      <w:r>
        <w:rPr>
          <w:lang w:val="fr_FR" w:bidi="fr_FR"/>
        </w:rPr>
      </w:r>
      <w:r>
        <w:rPr>
          <w:lang w:val="fr_FR" w:bidi="fr_FR"/>
        </w:rPr>
        <w:t>Jacob donne à Isaac le repas que Rébecca a préparé. Isaac est surpris parce que le repas a été préparé si rapidement. Normalement, il faudrait beaucoup plus longtemps pour trouver le gibier sauvage et préparer le repas. Isaac demande à nouveau. Continuant dans son mensonge, Jacob ment et dit : « L'Eternel, ton Dieu m'a aidé ».</w:t>
      </w:r>
    </w:p>
    <w:p>
      <w:pPr/>
      <w:r>
        <w:rPr>
          <w:lang w:val="fr_FR" w:bidi="fr_FR"/>
        </w:rPr>
      </w:r>
      <w:r>
        <w:rPr>
          <w:lang w:val="fr_FR" w:bidi="fr_FR"/>
        </w:rPr>
        <w:t>Arrêtez-vous et discutez : Pourquoi Jacob mentionne-t-il Dieu à ce stade ? Jacob ment à Isaac sur comment il a préparé le ragoût si rapidement.</w:t>
      </w:r>
    </w:p>
    <w:p>
      <w:pPr/>
      <w:r>
        <w:rPr>
          <w:lang w:val="fr_FR" w:bidi="fr_FR"/>
        </w:rPr>
      </w:r>
      <w:r>
        <w:rPr>
          <w:lang w:val="fr_FR" w:bidi="fr_FR"/>
        </w:rPr>
        <w:t>Isaac a toujours des doutes et demande à Jacob de se approcher. Isaac touche les mains de Jacob qui sont poilues à cause de la peau de chèvre Isaac est confus. La voix est celle de Jacob, mais les mains se sentent comme les mains d'Esaü. Isaac demande qui est dans la pièce. Jacob ment à nouveau et dit qu'il est Esaü. Isaac mange le repas que Jacob lui a donné. Ensuite, Isaac demande à Jacob de s'approcher et de l'embrasser. Embrasser est une forme normale de salutation entre parents proches dans cette culture. Quand Jacob se penche pour embrasser Isaac, Isaac sent les vêtements. Les vêtements sentent comme Esaü Isaac est finalement convaincu que c'est Esaü.</w:t>
      </w:r>
    </w:p>
    <w:p>
      <w:pPr/>
      <w:r>
        <w:rPr>
          <w:lang w:val="fr_FR" w:bidi="fr_FR"/>
        </w:rPr>
      </w:r>
      <w:r>
        <w:rPr>
          <w:lang w:val="fr_FR" w:bidi="fr_FR"/>
        </w:rPr>
        <w:t>Arrêtez-vous et revisez : Regardez tout ce que Jacob et Rébecca ont fait pour obtenir la bénédiction pour Jacob. Pourquoi ont-ils fait tout cela ? Discutez de l'importance dans votre culture d'avoir la bénédiction de votre père ? Comment votre culture voit-elle le rôle du fils ainé ? Que ferait une famille à un fils qui trompe son père dans une bénédiction comme Jacob l'a fait ?</w:t>
      </w:r>
    </w:p>
    <w:p>
      <w:pPr/>
      <w:r>
        <w:rPr>
          <w:lang w:val="fr_FR" w:bidi="fr_FR"/>
        </w:rPr>
      </w:r>
      <w:r>
        <w:rPr>
          <w:lang w:val="fr_FR" w:bidi="fr_FR"/>
        </w:rPr>
        <w:t>Isaac donne à Jacob la bénédiction que le fils ainé recevrait. La bénédiction est large et complète. La bénédiction sonne comme une poésie et comme une prière. La bénédiction comprend déclarer qui Esaü est, ce que Esaü doit recevoir et la relation d'Esaü avec les autres. La bénédiction couvre ce qui est nécessaire pour la survie et la prospérité : beaucoup d'eau, récoltes abondantes et leadership sur les autres, y compris la famille. Enfin, Isaac demande que ceux qui bénissent Esaü seront bénis et ceux qui maudisent Esaü seront maudits. C'est un père bénissant le fils ainé. Ceci n'est pas la promesse de l'alliance que Dieu a faite. Isaac pensait qu'il bénissait Esaü, mais au lieu de cela, il a béni Jacob.</w:t>
      </w:r>
    </w:p>
    <w:p>
      <w:pPr/>
      <w:r>
        <w:rPr>
          <w:lang w:val="fr_FR" w:bidi="fr_FR"/>
        </w:rPr>
      </w:r>
      <w:r>
        <w:rPr>
          <w:lang w:val="fr_FR" w:bidi="fr_FR"/>
        </w:rPr>
        <w:t>Arrêtez-vous et discutez : Comment cette bénédiction est-elle différente d'une promesse d'alliance ?</w:t>
      </w:r>
    </w:p>
    <w:p>
      <w:pPr/>
      <w:r>
        <w:rPr>
          <w:lang w:val="fr_FR" w:bidi="fr_FR"/>
        </w:rPr>
      </w:r>
      <w:r>
        <w:rPr>
          <w:lang w:val="fr_FR" w:bidi="fr_FR"/>
        </w:rPr>
        <w:t>Selon la culture, une fois qu'Isaac prononce cette bénédiction, il ne peut pas la reprendre elle a été donné. Isaac ne peut pas donner la même bénédiction à un autre fils ou à quelqu'un d'autre. La bénédiction est considérée comme permanente et ne peut pas être changée ou prise</w:t>
      </w:r>
      <w:r>
        <w:rPr>
          <w:lang w:val="fr_FR" w:bidi="fr_FR"/>
        </w:rPr>
      </w:r>
    </w:p>
    <w:p>
      <w:pPr>
        <w:pStyle w:val="Heading3"/>
      </w:pPr>
      <w:r>
        <w:rPr>
          <w:lang w:val="fr_FR" w:bidi="fr_FR"/>
        </w:rPr>
        <w:t>Définir les Scènes</w:t>
      </w:r>
      <w:r>
        <w:rPr>
          <w:lang w:val="fr_FR" w:bidi="fr_FR"/>
        </w:rPr>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une seule scène dans cette histoire.</w:t>
      </w:r>
    </w:p>
    <w:p>
      <w:pPr/>
      <w:r>
        <w:rPr>
          <w:lang w:val="fr_FR" w:bidi="fr_FR"/>
        </w:rPr>
      </w:r>
      <w:r>
        <w:rPr>
          <w:b/>
          <w:lang w:val="fr_FR" w:bidi="fr_FR"/>
        </w:rPr>
        <w:t>Première scène :</w:t>
      </w:r>
      <w:r>
        <w:rPr>
          <w:lang w:val="fr_FR" w:bidi="fr_FR"/>
        </w:rPr>
        <w:t xml:space="preserve"> Jacob prend le repas que Rébecca a préparé à Isaac. Jacob dit à Isaac qu'il est Esaü. Après avoir mangé le repas, Isaac bénit Jacob en pensant qu'il bénit Esaü</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Esaü est mentionné</w:t>
      </w:r>
    </w:p>
    <w:p>
      <w:pPr/>
      <w:r>
        <w:rPr>
          <w:lang w:val="fr_FR" w:bidi="fr_FR"/>
        </w:rPr>
      </w:r>
      <w:r>
        <w:rPr>
          <w:lang w:val="fr_FR" w:bidi="fr_FR"/>
        </w:rPr>
        <w:t>Dans cette session, demandez au groupe de créer un tableau d'histoire ou d'utiliser des objets aléatoires (objets que vous pouvez déplacer comme des cailloux, des bâtons, des jouets d'enfants) pour visualiser l'histoire et l'action dans le passage.</w:t>
      </w:r>
    </w:p>
    <w:p>
      <w:pPr/>
      <w:r>
        <w:rPr>
          <w:lang w:val="fr_FR" w:bidi="fr_FR"/>
        </w:rPr>
      </w:r>
      <w:r>
        <w:rPr>
          <w:lang w:val="fr_FR" w:bidi="fr_FR"/>
        </w:rPr>
        <w:t>C'est une longue scène. Esaü n'est pas présent dans cette histoire. Esaü est loin de la maison à la recherche de gibier sauvage à tuer. Il y a urgence dans la rencontre de Jacob avec Isaac. Jacob sait qu'Esaü pourrait revenir à tout moment. Jacob veut la bénédiction avant qu'Esaü ne revienne.</w:t>
      </w:r>
    </w:p>
    <w:p>
      <w:pPr/>
      <w:r>
        <w:rPr>
          <w:lang w:val="fr_FR" w:bidi="fr_FR"/>
        </w:rPr>
      </w:r>
      <w:r>
        <w:rPr>
          <w:lang w:val="fr_FR" w:bidi="fr_FR"/>
        </w:rPr>
        <w:t>Jacob a porté des vêtements d'Esaü. Jacob a la peau de chèvre sur ses mains, ses bras et son cou pour que si Isaac le touche, il ressentira la peau poilue comme Esaü. Rébecca a préparé un repas en utilisant 2 petites chèvres. Elle l'a préparé pour qu'il ait goût tout comme le plat de gibier sauvage qu'Esaü faisait généralement. Rébecca et Jacob ont fait tout ce qu'ils peuvent pour convaincre Isaac, qui ne peut pas bien voir que c'est Esaü debout devant lui.</w:t>
      </w:r>
    </w:p>
    <w:p>
      <w:pPr/>
      <w:r>
        <w:rPr>
          <w:lang w:val="fr_FR" w:bidi="fr_FR"/>
        </w:rPr>
      </w:r>
      <w:r>
        <w:rPr>
          <w:lang w:val="fr_FR" w:bidi="fr_FR"/>
        </w:rPr>
        <w:t>Isaac ne peut pas voir assez bien pour reconnaître le visage de Jacob. Jacob dit : « Mon père » comme une salutation respectueuse. Isaac est confus par la voix. Isaac dit « Qui es-tu - Esaü ou Jacob ? » Jacob ment et dit : « C'est Esaü. Voici est le plat. Lève-toi, s'il te plait et mange pour me donner ta bénédiction ». Isaac est toujours confus. Isaac demande : « Comment l'as-tu trouvé si rapidement ? » Jacob ment et dit que Dieu l'a aidé à trouver le gibier sauvage si rapidement. Jacob ment à nouveau et dit qu'il est Esaü. Isaac n'est pas convaincu jusqu'à ce qu'il sente les vêtements d'Esaü que Jacob porte.</w:t>
      </w:r>
    </w:p>
    <w:p>
      <w:pPr/>
      <w:r>
        <w:rPr>
          <w:lang w:val="fr_FR" w:bidi="fr_FR"/>
        </w:rPr>
      </w:r>
      <w:r>
        <w:rPr>
          <w:lang w:val="fr_FR" w:bidi="fr_FR"/>
        </w:rPr>
        <w:t>Il y a un sens d'urgence dans la conversation que Jacob a avec Isaac. Jacob sait qu'Esaü est à la recherche de gibier. Esaü ne va pas tarder à revenir. Jacob veut la bénédiction avant qu'Esaü ne revienne. Jacob ne dit pas cela, mais nous voyons l'urgence dans la façon dont Jacob parle à Isaac.</w:t>
      </w:r>
    </w:p>
    <w:p>
      <w:pPr/>
      <w:r>
        <w:rPr>
          <w:lang w:val="fr_FR" w:bidi="fr_FR"/>
        </w:rPr>
      </w:r>
      <w:r>
        <w:rPr>
          <w:lang w:val="fr_FR" w:bidi="fr_FR"/>
        </w:rPr>
        <w:t>Arrêtez-vous et discutez : où voyez-vous l'urgence dans ce que Jacob dit et fait pendant qu'il est avec Isaac ?</w:t>
      </w:r>
    </w:p>
    <w:p>
      <w:pPr/>
      <w:r>
        <w:rPr>
          <w:lang w:val="fr_FR" w:bidi="fr_FR"/>
        </w:rPr>
      </w:r>
      <w:r>
        <w:rPr>
          <w:lang w:val="fr_FR" w:bidi="fr_FR"/>
        </w:rPr>
        <w:t>Puisque Isaac ne peut pas voir, il doit se fier à ses autres sens pour déterminer qui est avec lui. Isaac a posé des questions et à chaque fois Jacob a menti avec sa réponse. Isaac a utilisé son sens de l'odorat et a découvert que les vêtements sentaient comme l'extérieur ou comme les vêtements qu'Esaü portaient généralement. Isaac a utilisé son sens du toucher et a touché les mains de Jacob. Ces mains étaient poilues comme les mains d'Esaü. Isaac a utilisé son sens du goût et a mangé le délicieux plat qui avait le goût du plat de gibier sauvage que Esaü faisait généralement. Isaac ne pouvait pas utiliser son sens de la vue. Son sens de l'audition l'a dérouté parce qu'il a entendu la voix de Jacob pendant que son goût, son odeur et son toucher lui disaient qu'Esaü était avec lui.</w:t>
      </w:r>
    </w:p>
    <w:p>
      <w:pPr/>
      <w:r>
        <w:rPr>
          <w:lang w:val="fr_FR" w:bidi="fr_FR"/>
        </w:rPr>
      </w:r>
      <w:r>
        <w:rPr>
          <w:lang w:val="fr_FR" w:bidi="fr_FR"/>
        </w:rPr>
        <w:t>Avec 3 des sens confirmant que c'était Esaü, Isaac a continué et a béni son fils pensant qu'il bénissait Esaü.</w:t>
      </w:r>
    </w:p>
    <w:p>
      <w:pPr/>
      <w:r>
        <w:rPr>
          <w:lang w:val="fr_FR" w:bidi="fr_FR"/>
        </w:rPr>
      </w:r>
      <w:r>
        <w:rPr>
          <w:lang w:val="fr_FR" w:bidi="fr_FR"/>
        </w:rPr>
        <w:t>La bénédiction a 3 parties.</w:t>
      </w:r>
    </w:p>
    <w:p>
      <w:pPr>
        <w:pStyle w:val="ListNumber"/>
        <w:numPr>
          <w:ilvl w:val="0"/>
          <w:numId w:val="15"/>
        </w:numPr>
        <w:spacing w:line="240" w:lineRule="auto"/>
        <w:ind w:left="720"/>
      </w:pPr>
      <w:r>
        <w:rPr>
          <w:lang w:val="fr_FR" w:bidi="fr_FR"/>
        </w:rPr>
      </w:r>
      <w:r>
        <w:rPr>
          <w:lang w:val="fr_FR" w:bidi="fr_FR"/>
        </w:rPr>
        <w:t>Isaac sent les vêtements d'Esaü et parle de qui est Esaü. Isaac dit que "l'odeur de mon fils est comme l'odeur d'un champ que l'Eternel a béni".</w:t>
      </w:r>
    </w:p>
    <w:p>
      <w:pPr>
        <w:pStyle w:val="ListNumber"/>
        <w:spacing w:line="240" w:lineRule="auto"/>
        <w:ind w:left="720"/>
      </w:pPr>
      <w:r>
        <w:rPr>
          <w:lang w:val="fr_FR" w:bidi="fr_FR"/>
        </w:rPr>
      </w:r>
      <w:r>
        <w:rPr>
          <w:lang w:val="fr_FR" w:bidi="fr_FR"/>
        </w:rPr>
        <w:t>Ensuite, Isaac demande des choses pour Esaü. Il demande beaucoup d'eau ou que Dieu enverrait de la rosée sur le sol pour fournir de l'eau pour les plantes. Isaac demande à Dieu de donner une récolte abondante pour le grain et le vin.</w:t>
      </w:r>
    </w:p>
    <w:p>
      <w:pPr/>
      <w:r>
        <w:rPr>
          <w:lang w:val="fr_FR" w:bidi="fr_FR"/>
        </w:rPr>
      </w:r>
      <w:r>
        <w:rPr>
          <w:lang w:val="fr_FR" w:bidi="fr_FR"/>
        </w:rPr>
        <w:t>Isaac demande à Dieu que les groupes de personnes du monde servent son fils et que son fils soit maître de ses frères.</w:t>
      </w:r>
    </w:p>
    <w:p>
      <w:pPr>
        <w:pStyle w:val="ListNumber"/>
        <w:numPr>
          <w:ilvl w:val="0"/>
          <w:numId w:val="16"/>
        </w:numPr>
        <w:spacing w:line="240" w:lineRule="auto"/>
        <w:ind w:left="720"/>
      </w:pPr>
      <w:r>
        <w:rPr>
          <w:lang w:val="fr_FR" w:bidi="fr_FR"/>
        </w:rPr>
      </w:r>
      <w:r>
        <w:rPr>
          <w:lang w:val="fr_FR" w:bidi="fr_FR"/>
        </w:rPr>
        <w:t>Isaac demande à Dieu de maudire quiconque maudit son fils. Ensuite, il demande à Dieu de bénir quiconque bénit son fils.</w:t>
      </w:r>
    </w:p>
    <w:p>
      <w:pPr/>
      <w:r>
        <w:rPr>
          <w:lang w:val="fr_FR" w:bidi="fr_FR"/>
        </w:rPr>
      </w:r>
      <w:r>
        <w:rPr>
          <w:lang w:val="fr_FR" w:bidi="fr_FR"/>
        </w:rPr>
        <w:t>Cette bénédiction est exprimée sous une forme poétique.</w:t>
      </w:r>
    </w:p>
    <w:p>
      <w:pPr/>
      <w:r>
        <w:rPr>
          <w:lang w:val="fr_FR" w:bidi="fr_FR"/>
        </w:rPr>
      </w:r>
      <w:r>
        <w:rPr>
          <w:lang w:val="fr_FR" w:bidi="fr_FR"/>
        </w:rPr>
        <w:t>La bénédiction était considérée comme contraignante. Une fois qu'Isaac l'a donné, il ne pouvait plus la reprendre et il ne pouvait pas donner la même bénédiction à quelqu'un d'autre.</w:t>
      </w:r>
      <w:r>
        <w:rPr>
          <w:lang w:val="fr_FR" w:bidi="fr_FR"/>
        </w:rPr>
      </w:r>
    </w:p>
    <w:p>
      <w:pPr>
        <w:pStyle w:val="Heading3"/>
      </w:pPr>
      <w:r>
        <w:rPr>
          <w:lang w:val="fr_FR" w:bidi="fr_FR"/>
        </w:rPr>
        <w:t>Intégration du Texte</w:t>
      </w:r>
      <w:r>
        <w:rPr>
          <w:lang w:val="fr_FR" w:bidi="fr_FR"/>
        </w:rPr>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une seule scène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Esaü est mentionné</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Pendant que l'histoire commence, Jacob entre dans la tente d'Isaac portant le ragoût que Rébecca a fait. Jacob a porté les vêtements d'Esaü et a la peau de chèvre sur ses mains, les bras et le cou.</w:t>
      </w:r>
    </w:p>
    <w:p>
      <w:pPr/>
      <w:r>
        <w:rPr>
          <w:lang w:val="fr_FR" w:bidi="fr_FR"/>
        </w:rPr>
      </w:r>
      <w:r>
        <w:rPr>
          <w:lang w:val="fr_FR" w:bidi="fr_FR"/>
        </w:rPr>
        <w:t>Arrêtez la scène et demandez à Jacob : « Que ressentez-vous en ce moment ? » ou « Que pensez-vous en ce moment ? » Vous pouvez entendre : "Je suis vraiment nerveux. Et si mon père me reconnaît" ou "J'ai peur qu'Esaü ne revienne avant la bénédiction" ou "J'ai peur que tout ça ne trompe pas mon père". Reprenez l'action.</w:t>
      </w:r>
    </w:p>
    <w:p>
      <w:pPr/>
      <w:r>
        <w:rPr>
          <w:lang w:val="fr_FR" w:bidi="fr_FR"/>
        </w:rPr>
      </w:r>
      <w:r>
        <w:rPr>
          <w:lang w:val="fr_FR" w:bidi="fr_FR"/>
        </w:rPr>
        <w:t>Quand Jacob parle, Isaac est confus. Isaac ne peut pas voir quel fils est dans la pièce. Isaac demande qui est présent. Jacob ment. Jacob dit qu'il est Esaü. Jacob dit qu'il a fait tout ce qu'Isaac a demandé. Jacob encourage Isaac à manger puis donner la bénédiction.</w:t>
      </w:r>
    </w:p>
    <w:p>
      <w:pPr/>
      <w:r>
        <w:rPr>
          <w:lang w:val="fr_FR" w:bidi="fr_FR"/>
        </w:rPr>
      </w:r>
      <w:r>
        <w:rPr>
          <w:lang w:val="fr_FR" w:bidi="fr_FR"/>
        </w:rPr>
        <w:t>Arrêtez l'action : Demandez à Jacob : "Que ressens tu pendant que tu mens à ton père ?" Vous pouvez entendre : "Je dois lui mentir pour obtenir la bénédiction. Esaü ne mérite pas cette bénédiction. C'est pour moi. Mentir est bon si c'est ce que je dois faire pour obtenir la bénédiction. Reprenez l'action.</w:t>
      </w:r>
    </w:p>
    <w:p>
      <w:pPr/>
      <w:r>
        <w:rPr>
          <w:lang w:val="fr_FR" w:bidi="fr_FR"/>
        </w:rPr>
      </w:r>
      <w:r>
        <w:rPr>
          <w:lang w:val="fr_FR" w:bidi="fr_FR"/>
        </w:rPr>
        <w:t>Isaac n'est par sùr de quel fils est dans la pièce. Isaac dit « Qui es-tu - Esaü ou Jacob ? » Jacob répond et dit : "Je suis Esaü, ton fils premier-né". Ensuite, Esaü demande : "Comment as-tu trouvé le gibier si rapidement ?" Jacob dit : "Le Seigneur ton Dieu l'a mis sur mon chemin".</w:t>
      </w:r>
    </w:p>
    <w:p>
      <w:pPr/>
      <w:r>
        <w:rPr>
          <w:lang w:val="fr_FR" w:bidi="fr_FR"/>
        </w:rPr>
      </w:r>
      <w:r>
        <w:rPr>
          <w:lang w:val="fr_FR" w:bidi="fr_FR"/>
        </w:rPr>
        <w:t>Arrêtez l'action : Demandez à Jacob : "Pourquoi as-tu prononcé le nom de Dieu dans cette conversation ?" Vous pouvez entendre : "Je veux l'arrêter de parler et le faire manger pour me donner la bénédiction" ou "Mon père croit que Dieu l'aide de cette manière donc facile à dire". Demandez à Isaac : "Qu'avez-vous ressenti quand votre fils a dit que Dieu l'avait aidé ?" Vous pouvez entendre : "Cela semble juste. Dieu m'aide toujours. Je suis heureux que mon fils reconnaisse que Dieu est prêt à l'aider. Reprenez l'action.</w:t>
      </w:r>
    </w:p>
    <w:p>
      <w:pPr/>
      <w:r>
        <w:rPr>
          <w:lang w:val="fr_FR" w:bidi="fr_FR"/>
        </w:rPr>
      </w:r>
      <w:r>
        <w:rPr>
          <w:lang w:val="fr_FR" w:bidi="fr_FR"/>
        </w:rPr>
        <w:t xml:space="preserve">Isaac est confus. Il ne peut pas voir. Il entend la voix de Jacob. Il touche les mains de Jacob et elles sont poilues comme les mains d'Esaü. Isaac demande à nouveau. "Es-tu mon fils, Esaü ?" Jacob ment et dit qu'il est Esaü. </w:t>
      </w:r>
    </w:p>
    <w:p>
      <w:pPr/>
      <w:r>
        <w:rPr>
          <w:lang w:val="fr_FR" w:bidi="fr_FR"/>
        </w:rPr>
      </w:r>
      <w:r>
        <w:rPr>
          <w:lang w:val="fr_FR" w:bidi="fr_FR"/>
        </w:rPr>
        <w:t>Arrêtez l'action : Dites à Jacob : "C'est le troisième mensonge que tu as dit à ton père. Comment te sens-tu en ce moment ? » Vous pouvez entendre : "Je trouve que c'est honteux de mentir, mais je dois faire cela pour obtenir la bénédiction qui devrait être la mienne" ou "C'est bon de mentir pour obtenir ce qui est à moi de toute façon. Il m'a vendu son droit d'aînesse. Cela signifie que j'obtiens la bénédiction. Reprenez l'action.</w:t>
      </w:r>
    </w:p>
    <w:p>
      <w:pPr/>
      <w:r>
        <w:rPr>
          <w:lang w:val="fr_FR" w:bidi="fr_FR"/>
        </w:rPr>
      </w:r>
      <w:r>
        <w:rPr>
          <w:lang w:val="fr_FR" w:bidi="fr_FR"/>
        </w:rPr>
        <w:t>Isaac est prêt à manger. Après avoir mangé le ragoût, Isaac demande à Jacob de s'approcher pour que Jacob puisse embrasser Isaac. Quand Jacob se penche pour embrasser Isaac, Isaac sent les vêtements. Ils ont l'odeur d'Esaü sur eux. Isaac est finalement convaincu que c'est Esaü et prononce la bénédiction. La bénédiction est une expression poétique et une sorte de prière demandant à Dieu de donner de bonnes choses à Jacob. Isaac demande beaucoup de pluie, des récoltes abondantes pour que les nations servent Jacob et que Jacob gouverne sur la famille. Isaac termine en maudissant ceux qui maudissent son fils et en bénissant ceux qui bénissent son fils.</w:t>
      </w:r>
    </w:p>
    <w:p>
      <w:pPr/>
      <w:r>
        <w:rPr>
          <w:lang w:val="fr_FR" w:bidi="fr_FR"/>
        </w:rPr>
      </w:r>
      <w:r>
        <w:rPr>
          <w:lang w:val="fr_FR" w:bidi="fr_FR"/>
        </w:rPr>
        <w:t>Arrêtez l'action : Demandez à Jacob : "Qu'as-tu ressenti quand Isaac t'a donné cette bonne bénédiction ?" Vous pouvez entendre : « Je me suis senti bien. En fin de compte, j'ai ce qui est déjà à moi" ou "Je regrette d'avoir trompé mon père, mais j'ai dû le faire pour obtenir cette bénédiction". Reprenez l'action.</w:t>
      </w:r>
      <w:r>
        <w:rPr>
          <w:lang w:val="fr_FR" w:bidi="fr_FR"/>
        </w:rPr>
      </w:r>
    </w:p>
    <w:p>
      <w:pPr>
        <w:pStyle w:val="Heading3"/>
      </w:pPr>
      <w:r>
        <w:rPr>
          <w:lang w:val="fr_FR" w:bidi="fr_FR"/>
        </w:rPr>
        <w:t>Combler les Lacunes</w:t>
      </w:r>
      <w:r>
        <w:rPr>
          <w:lang w:val="fr_FR" w:bidi="fr_FR"/>
        </w:rPr>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Jacob va vers Esaü pour obtenir la </w:t>
      </w:r>
      <w:r>
        <w:rPr>
          <w:b/>
          <w:lang w:val="fr_FR" w:bidi="fr_FR"/>
        </w:rPr>
        <w:t>bénédiction</w:t>
      </w:r>
      <w:r>
        <w:rPr>
          <w:lang w:val="fr_FR" w:bidi="fr_FR"/>
        </w:rPr>
        <w:t xml:space="preserve"> du fils </w:t>
      </w:r>
      <w:r>
        <w:rPr>
          <w:b/>
          <w:lang w:val="fr_FR" w:bidi="fr_FR"/>
        </w:rPr>
        <w:t>ainé</w:t>
      </w:r>
      <w:r>
        <w:rPr>
          <w:lang w:val="fr_FR" w:bidi="fr_FR"/>
        </w:rPr>
        <w:t xml:space="preserve">. Le mot </w:t>
      </w:r>
      <w:hyperlink r:id="rId13">
        <w:r>
          <w:rPr>
            <w:lang w:val="fr_FR" w:bidi="fr_FR"/>
          </w:rPr>
          <w:rPr>
            <w:color w:val="0000EE"/>
            <w:u w:val="single"/>
          </w:rPr>
          <w:t>« bénédiction »</w:t>
        </w:r>
      </w:hyperlink>
      <w:r>
        <w:rPr>
          <w:lang w:val="fr_FR" w:bidi="fr_FR"/>
        </w:rPr>
        <w:t xml:space="preserve"> est discuté dans le glossaire principal Utilisez le même mot pour bénédiction que celui que vous avez utilisé dans les histoires précédentes. Le fils ainé avait des droits et des responsabilités que les autres fils n'avaient pas Dans ce cas, le fils ainé était censé prendre la relève et gouverner la famille après la mort d'Isaac. Toute la famille devrait accepter le leadership du fils premier-né.</w:t>
      </w:r>
    </w:p>
    <w:p>
      <w:pPr/>
      <w:r>
        <w:rPr>
          <w:lang w:val="fr_FR" w:bidi="fr_FR"/>
        </w:rPr>
      </w:r>
      <w:r>
        <w:rPr>
          <w:lang w:val="fr_FR" w:bidi="fr_FR"/>
        </w:rPr>
        <w:t xml:space="preserve">Jacob porte un plat qu'Isaac pense être fait à partir de </w:t>
      </w:r>
      <w:r>
        <w:rPr>
          <w:b/>
          <w:lang w:val="fr_FR" w:bidi="fr_FR"/>
        </w:rPr>
        <w:t xml:space="preserve"> gibier sauvage</w:t>
      </w:r>
      <w:r>
        <w:rPr>
          <w:lang w:val="fr_FR" w:bidi="fr_FR"/>
        </w:rPr>
        <w:t>. Le gibier sauvage serait n'importe quel animal ou oiseau qui vit dans le désert ou des endroits non habités. Ce n'est pas un animal domestique. Dans ce cas, Rébecca l'a fait avec 2 bébés chèvres, mais il a le goût du ragoût qu'Esaü faisait généralement à partir d'animaux sauvages.</w:t>
      </w:r>
    </w:p>
    <w:p>
      <w:pPr/>
      <w:r>
        <w:rPr>
          <w:lang w:val="fr_FR" w:bidi="fr_FR"/>
        </w:rPr>
      </w:r>
      <w:r>
        <w:rPr>
          <w:lang w:val="fr_FR" w:bidi="fr_FR"/>
        </w:rPr>
        <w:t xml:space="preserve">Isaac demande comment Esaü a été capable de préparer le ragoût si rapidement. Jacob repond en disant : "Le </w:t>
      </w:r>
      <w:r>
        <w:rPr>
          <w:b/>
          <w:lang w:val="fr_FR" w:bidi="fr_FR"/>
        </w:rPr>
        <w:t>Seigneur</w:t>
      </w:r>
      <w:r>
        <w:rPr>
          <w:lang w:val="fr_FR" w:bidi="fr_FR"/>
        </w:rPr>
        <w:t xml:space="preserve"> ton </w:t>
      </w:r>
      <w:r>
        <w:rPr>
          <w:b/>
          <w:lang w:val="fr_FR" w:bidi="fr_FR"/>
        </w:rPr>
        <w:t>Dieu</w:t>
      </w:r>
      <w:r>
        <w:rPr>
          <w:lang w:val="fr_FR" w:bidi="fr_FR"/>
        </w:rPr>
        <w:t xml:space="preserve"> l'a mis sur mon chemin". Ces deux noms pour Dieu sont les mêmes que ceux que vous avez utilisés dans les passages précédents. Le Seigneur se réfère à l'</w:t>
      </w:r>
      <w:r>
        <w:rPr>
          <w:b/>
          <w:lang w:val="fr_FR" w:bidi="fr_FR"/>
        </w:rPr>
        <w:t>Yahweh</w:t>
      </w:r>
      <w:r>
        <w:rPr>
          <w:lang w:val="fr_FR" w:bidi="fr_FR"/>
        </w:rPr>
        <w:t xml:space="preserve"> et Dieu est le nom général pour Dieu que vous avez l'habitude d'utiliser. Le nom </w:t>
      </w:r>
      <w:hyperlink r:id="rId14">
        <w:r>
          <w:rPr>
            <w:lang w:val="fr_FR" w:bidi="fr_FR"/>
          </w:rPr>
          <w:rPr>
            <w:color w:val="0000EE"/>
            <w:u w:val="single"/>
          </w:rPr>
          <w:t>Yahweh</w:t>
        </w:r>
      </w:hyperlink>
      <w:r>
        <w:rPr>
          <w:lang w:val="fr_FR" w:bidi="fr_FR"/>
        </w:rPr>
        <w:t xml:space="preserve"> et le nom </w:t>
      </w:r>
      <w:hyperlink r:id="rId15">
        <w:r>
          <w:rPr>
            <w:lang w:val="fr_FR" w:bidi="fr_FR"/>
          </w:rPr>
          <w:rPr>
            <w:color w:val="0000EE"/>
            <w:u w:val="single"/>
          </w:rPr>
          <w:t>Dieu</w:t>
        </w:r>
      </w:hyperlink>
      <w:r>
        <w:rPr>
          <w:lang w:val="fr_FR" w:bidi="fr_FR"/>
        </w:rPr>
        <w:t xml:space="preserve"> apparaissent plusieurs fois dans ce passage. Utilisez toujours les mêmes noms que ceux que vous avez utilisés dans d'autres passages.</w:t>
      </w:r>
    </w:p>
    <w:p>
      <w:pPr/>
      <w:r>
        <w:rPr>
          <w:lang w:val="fr_FR" w:bidi="fr_FR"/>
        </w:rPr>
      </w:r>
      <w:r>
        <w:rPr>
          <w:lang w:val="fr_FR" w:bidi="fr_FR"/>
        </w:rPr>
        <w:t xml:space="preserve">Jacob a aussi donné du </w:t>
      </w:r>
      <w:r>
        <w:rPr>
          <w:b/>
          <w:lang w:val="fr_FR" w:bidi="fr_FR"/>
        </w:rPr>
        <w:t>vin</w:t>
      </w:r>
      <w:r>
        <w:rPr>
          <w:lang w:val="fr_FR" w:bidi="fr_FR"/>
        </w:rPr>
        <w:t xml:space="preserve"> à Isaac pour qu'il boive avec le ragoût. Le vin est fait à partir de jus de raisin fermenté. Utilisez le même mot pour malédiction que celui que vous avez utilisé dans les histoires précédentes. </w:t>
      </w:r>
    </w:p>
    <w:p>
      <w:pPr/>
      <w:r>
        <w:rPr>
          <w:lang w:val="fr_FR" w:bidi="fr_FR"/>
        </w:rPr>
      </w:r>
      <w:r>
        <w:rPr>
          <w:lang w:val="fr_FR" w:bidi="fr_FR"/>
        </w:rPr>
        <w:t xml:space="preserve">Isaac prononce la bénédiction. Comme une partie de la bénédiction, Isaac demande qu'il y ait de la rosée du </w:t>
      </w:r>
      <w:r>
        <w:rPr>
          <w:b/>
          <w:lang w:val="fr_FR" w:bidi="fr_FR"/>
        </w:rPr>
        <w:t>ciel</w:t>
      </w:r>
      <w:r>
        <w:rPr>
          <w:lang w:val="fr_FR" w:bidi="fr_FR"/>
        </w:rPr>
        <w:t xml:space="preserve">. Le mot </w:t>
      </w:r>
      <w:hyperlink r:id="rId16">
        <w:r>
          <w:rPr>
            <w:lang w:val="fr_FR" w:bidi="fr_FR"/>
          </w:rPr>
          <w:rPr>
            <w:color w:val="0000EE"/>
            <w:u w:val="single"/>
          </w:rPr>
          <w:t>ciel</w:t>
        </w:r>
      </w:hyperlink>
      <w:r>
        <w:rPr>
          <w:lang w:val="fr_FR" w:bidi="fr_FR"/>
        </w:rPr>
        <w:t xml:space="preserve"> est dans le glossaire principal. Vous utiliseriez le même mot que celui que vous avez utilisé auparavant pour le ciel. La rosée du ciel est l'eau que Dieu envoie sur le sol et sur les plantes chaque nuit.</w:t>
      </w:r>
    </w:p>
    <w:p>
      <w:pPr/>
      <w:r>
        <w:rPr>
          <w:lang w:val="fr_FR" w:bidi="fr_FR"/>
        </w:rPr>
      </w:r>
      <w:r>
        <w:rPr>
          <w:lang w:val="fr_FR" w:bidi="fr_FR"/>
        </w:rPr>
        <w:t xml:space="preserve">Ensuite Isaac termine sa bénédiction à son fils par maudire ceux qui </w:t>
      </w:r>
      <w:r>
        <w:rPr>
          <w:b/>
          <w:lang w:val="fr_FR" w:bidi="fr_FR"/>
        </w:rPr>
        <w:t>maudissent</w:t>
      </w:r>
      <w:r>
        <w:rPr>
          <w:lang w:val="fr_FR" w:bidi="fr_FR"/>
        </w:rPr>
        <w:t xml:space="preserve"> son fils et bénir ceux qui le </w:t>
      </w:r>
      <w:r>
        <w:rPr>
          <w:b/>
          <w:lang w:val="fr_FR" w:bidi="fr_FR"/>
        </w:rPr>
        <w:t>bénissent</w:t>
      </w:r>
      <w:r>
        <w:rPr>
          <w:lang w:val="fr_FR" w:bidi="fr_FR"/>
        </w:rPr>
        <w:t xml:space="preserve">. Utilisez le même mot pour maudir que celui que vous avez utilisé auparavant. Utilisez le meme mot pour bénir que celui que vous avez utilisé auparavant. </w:t>
      </w:r>
      <w:hyperlink r:id="rId17">
        <w:r>
          <w:rPr>
            <w:lang w:val="fr_FR" w:bidi="fr_FR"/>
          </w:rPr>
          <w:rPr>
            <w:color w:val="0000EE"/>
            <w:u w:val="single"/>
          </w:rPr>
          <w:t>Maudire</w:t>
        </w:r>
      </w:hyperlink>
      <w:r>
        <w:rPr>
          <w:lang w:val="fr_FR" w:bidi="fr_FR"/>
        </w:rPr>
        <w:t xml:space="preserve"> et </w:t>
      </w:r>
      <w:hyperlink r:id="rId18">
        <w:r>
          <w:rPr>
            <w:lang w:val="fr_FR" w:bidi="fr_FR"/>
          </w:rPr>
          <w:rPr>
            <w:color w:val="0000EE"/>
            <w:u w:val="single"/>
          </w:rPr>
          <w:t>bénir</w:t>
        </w:r>
      </w:hyperlink>
      <w:r>
        <w:rPr>
          <w:lang w:val="fr_FR" w:bidi="fr_FR"/>
        </w:rPr>
        <w:t xml:space="preserve"> sont dans le glossaire principal.</w:t>
      </w:r>
      <w:r>
        <w:rPr>
          <w:lang w:val="fr_FR" w:bidi="fr_FR"/>
        </w:rPr>
      </w:r>
    </w:p>
    <w:p>
      <w:pPr>
        <w:pStyle w:val="Heading3"/>
      </w:pPr>
      <w:r>
        <w:rPr>
          <w:lang w:val="fr_FR" w:bidi="fr_FR"/>
        </w:rPr>
        <w:t>Prêcher la Parole</w:t>
      </w:r>
      <w:r>
        <w:rPr>
          <w:lang w:val="fr_FR" w:bidi="fr_FR"/>
        </w:rPr>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étape, vous allez raconter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expressions, les émotions ou toute autre chose dont vous avez parlé.</w:t>
      </w:r>
    </w:p>
    <w:p>
      <w:pPr/>
      <w:r>
        <w:rPr>
          <w:lang w:val="fr_FR" w:bidi="fr_FR"/>
        </w:rPr>
      </w:r>
      <w:r>
        <w:rPr>
          <w:lang w:val="fr_FR" w:bidi="fr_FR"/>
        </w:rPr>
        <w:t xml:space="preserve">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Chaque membre du groupe va maintenant raconter tout le passage en entier sans s'arrêter. Chaque membre du groupe doit le faire au moins une fois. S'il le souhaite,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Le groupe peut maintenant décider de la meilleure version du passage. Vous pouvez décider que vous avez aimé la façon dont un membre du groupe a raconter une partie du passage, mais que vous avez aimé la façon dont un autre membre du groupe a formulé une autre partie du passage. </w:t>
      </w:r>
    </w:p>
    <w:p>
      <w:pPr/>
      <w:r>
        <w:rPr>
          <w:lang w:val="fr_FR" w:bidi="fr_FR"/>
        </w:rPr>
      </w:r>
      <w:r>
        <w:rPr>
          <w:lang w:val="fr_FR" w:bidi="fr_FR"/>
        </w:rPr>
        <w:t>Mettez cet audio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Genèse 27:30–40</w:t>
      </w:r>
      <w:r>
        <w:rPr>
          <w:lang w:val="fr_FR" w:bidi="fr_FR"/>
        </w:rPr>
      </w:r>
    </w:p>
    <w:p>
      <w:pPr>
        <w:pStyle w:val="Heading3"/>
      </w:pPr>
      <w:r>
        <w:rPr>
          <w:lang w:val="fr_FR" w:bidi="fr_FR"/>
        </w:rPr>
        <w:t>Écouter et Cœur</w:t>
      </w:r>
    </w:p>
    <w:p>
      <w:pPr/>
      <w:r>
        <w:rPr>
          <w:lang w:val="fr_FR" w:bidi="fr_FR"/>
        </w:rPr>
      </w:r>
      <w:r>
        <w:rPr>
          <w:lang w:val="fr_FR" w:bidi="fr_FR"/>
        </w:rPr>
        <w:t>Ecoutez Genèse 27:30–40 et mettez-le dans votre coeur.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 passage est l'événement suivant dans l'histoire de Jacob et d'Esaü et la bénédiction qu'Isaac a donné pour le fils premier-né. Dans les passages précédents, Isaac a dit à Esaü qu'il voulait donner à Esaü la bénédiction. Ensuite, Rébecca a travaillé rapidement et avec urgence pour préparer un repas et le donner à Jacob pour le remettre à Isaac. Rébecca voulait que Jacob reçoive la bénédiction du premier-né. Pendant que Jacob était avec Isaac, Jacob a montré l'urgence de faire manger à Isaac et pour qu'il prononce la bénédiction. Même avec cette urgence, Jacob a à peine fini d'obtenir la bénédiction avant qu'Esaü ne revienne. C'est un récit de la réaction d'Esaü à la perte de sa bénédiction.</w:t>
      </w:r>
    </w:p>
    <w:p>
      <w:pPr/>
      <w:r>
        <w:rPr>
          <w:lang w:val="fr_FR" w:bidi="fr_FR"/>
        </w:rPr>
      </w:r>
      <w:r>
        <w:rPr>
          <w:lang w:val="fr_FR" w:bidi="fr_FR"/>
        </w:rPr>
        <w:t>Esaü est arrivé au camp juste après que Jacob a quitté Isaac. Esaü n'avait pas de connaissance de ce que Rébecca et Jacob ont fait pendant qu'Esaü chassait. Esaü a préparé son gibier sauvage dans un délicieux plat et l'a apporté à son père, Isaac. Quand Esaü est entré dans la tente et a dit à Isaac de s'asseoir et de manger le repas, Isaac était étonné. Il a même demandé : « Qui es-tu ? » Esaü a répondu : "C'est ton fils, Esaü". Quand Isaac a entendu cela, il a commencé à trembler ou à secouer violemment. La réaction d'Isaac pourrait être due au choc qu'il vient de recevoir ou même la peur à la nouvelle qu'il vient de recevoir. Isaac réalise qu'il a été trompé en donnant la bénédiction à Jacob. Isaac a dit à Esaü qu'il avait déjà mangé un repas et avait béni la personne qui le lui a apporté. Isaac dit que la bénédiction doit rester comme elle a été donnée. Isaac ne peut pas reprendre la bénédiction.</w:t>
      </w:r>
    </w:p>
    <w:p>
      <w:pPr/>
      <w:r>
        <w:rPr>
          <w:lang w:val="fr_FR" w:bidi="fr_FR"/>
        </w:rPr>
      </w:r>
      <w:r>
        <w:rPr>
          <w:lang w:val="fr_FR" w:bidi="fr_FR"/>
        </w:rPr>
        <w:t>Montrez une image d'un camp avec plusieurs tentes, des feux pour cuisiner et des animaux autour.</w:t>
      </w:r>
    </w:p>
    <w:p>
      <w:pPr/>
      <w:r>
        <w:rPr>
          <w:lang w:val="fr_FR" w:bidi="fr_FR"/>
        </w:rPr>
      </w:r>
      <w:r>
        <w:rPr>
          <w:lang w:val="fr_FR" w:bidi="fr_FR"/>
        </w:rPr>
        <w:t>Quand Esaü entend cette nouvelle, Esaü laisse sortir un cri fort et amer. Cela exprime des émotions fortes comme l'angoisse et pourrait même être comme des gémissements. Esaü est en colère et amer. Ensuite, Esaü demande à Isaac une bénédiction pour lui aussi. Mais Isaac dit que même s'il a été trompé pour bénir Jacob, Isaac ne peut pas reprendre la bénédiction. Jacob a la bénédiction.</w:t>
      </w:r>
    </w:p>
    <w:p>
      <w:pPr/>
      <w:r>
        <w:rPr>
          <w:lang w:val="fr_FR" w:bidi="fr_FR"/>
        </w:rPr>
      </w:r>
      <w:r>
        <w:rPr>
          <w:lang w:val="fr_FR" w:bidi="fr_FR"/>
        </w:rPr>
        <w:t>Arrêtez-vous et discutez : Comment un homme adulte réagirait-il à une grande déception ou à une perte dans votre culture ?</w:t>
      </w:r>
    </w:p>
    <w:p>
      <w:pPr/>
      <w:r>
        <w:rPr>
          <w:lang w:val="fr_FR" w:bidi="fr_FR"/>
        </w:rPr>
      </w:r>
      <w:r>
        <w:rPr>
          <w:lang w:val="fr_FR" w:bidi="fr_FR"/>
        </w:rPr>
        <w:t>Esaü se plaint de Jacob. Esaü pose une question rhétorique. "Est-ce parce qu'on l'appelle Jacob?" C'est une déclaration sous la forme d'une question. Ce type de question ne nécessite pas une réponse. Vous pouvez déclarer au lieu de demander : "Il est à juste titre nommé Jacob".</w:t>
      </w:r>
    </w:p>
    <w:p>
      <w:pPr/>
      <w:r>
        <w:rPr>
          <w:lang w:val="fr_FR" w:bidi="fr_FR"/>
        </w:rPr>
      </w:r>
      <w:r>
        <w:rPr>
          <w:lang w:val="fr_FR" w:bidi="fr_FR"/>
        </w:rPr>
        <w:t>Arrêtez-vous et discutez : Comment votre langue exprime-t-elle des idées comme cette question ? Racontez une brève histoire sur quelqu'un qui fait quelque chose de malhonnête. Demandez aux gens de dire qu'il est malhonnête à cause de son nom. Comment ont-ils dit cette idée ?</w:t>
      </w:r>
    </w:p>
    <w:p>
      <w:pPr/>
      <w:r>
        <w:rPr>
          <w:lang w:val="fr_FR" w:bidi="fr_FR"/>
        </w:rPr>
      </w:r>
      <w:r>
        <w:rPr>
          <w:lang w:val="fr_FR" w:bidi="fr_FR"/>
        </w:rPr>
        <w:t>Esaü parle de la signification du nom de Jacob. Quand les jumeaux sont nés, Jacob est né en saisissant le talon d'Esaü. Esaü est né en premier. Le nom Jacob ressemble à 2 mots différents en hébreu. Un mot signifie "le talon du pied" et l'autre mot signifie "tromper". Il y a une expression en hébreu qui signifie "saisir le talon" et c'est une expression utilisée pour décrire quelqu'un qui triche ou trompe quelqu'un. Cette expression sonne beaucoup comme le nom Jacob.</w:t>
      </w:r>
    </w:p>
    <w:p>
      <w:pPr/>
      <w:r>
        <w:rPr>
          <w:lang w:val="fr_FR" w:bidi="fr_FR"/>
        </w:rPr>
      </w:r>
      <w:r>
        <w:rPr>
          <w:lang w:val="fr_FR" w:bidi="fr_FR"/>
        </w:rPr>
        <w:t>Arrêtez-vous et discutez : Racontez une courte histoire sur quelqu'un qui a trompé ou commis une fraude. Faites attention aux noms ou aux mots utilisés pour décrire la personne qui a trompé. L'un de ces mots sonne-t-il comme des noms de personnes dans votre langue ?</w:t>
      </w:r>
    </w:p>
    <w:p>
      <w:pPr/>
      <w:r>
        <w:rPr>
          <w:lang w:val="fr_FR" w:bidi="fr_FR"/>
        </w:rPr>
      </w:r>
      <w:r>
        <w:rPr>
          <w:lang w:val="fr_FR" w:bidi="fr_FR"/>
        </w:rPr>
        <w:t>Esaü continue pour dire que Jacob avait trompé Esaü pour voler son droit d'aînesse. En fait, Esaü a vendu son droit d'aînesse à Jacob pour un bol de ragoût de lentilles. Esaü dit que Jacob a volé son droit d'aînesse et a maintenant volé sa bénédiction. Il ne semble pas qu'Isaac savait qu'Esaü avait vendu son droit d'aînesse pour un bol de ragoût. Cela peut être la première fois qu'il entend parler de cet événement. Esaü supplie Isaac pour une bénédiction aussi.</w:t>
      </w:r>
    </w:p>
    <w:p>
      <w:pPr/>
      <w:r>
        <w:rPr>
          <w:lang w:val="fr_FR" w:bidi="fr_FR"/>
        </w:rPr>
      </w:r>
      <w:r>
        <w:rPr>
          <w:lang w:val="fr_FR" w:bidi="fr_FR"/>
        </w:rPr>
        <w:t>Arrêtez-vous et discutez : Quels rituels importants dispose votre culture concernant le passage du pouvoir et de l'autorité du père au fils ?</w:t>
      </w:r>
    </w:p>
    <w:p>
      <w:pPr/>
      <w:r>
        <w:rPr>
          <w:lang w:val="fr_FR" w:bidi="fr_FR"/>
        </w:rPr>
      </w:r>
      <w:r>
        <w:rPr>
          <w:lang w:val="fr_FR" w:bidi="fr_FR"/>
        </w:rPr>
        <w:t>Isaac dit à Esaü que Jacob a la bénédiction. Isaac a même dit dans la bénédiction que tous les parents d'Esaü seront maintenant les serviteurs de Jacob. Isaac a aussi donné à Jacob une abondance de grain et de vin. Jacob sera riche. Jacob sera puissant. Il n'y a plus rien à donner à Esaü.</w:t>
      </w:r>
    </w:p>
    <w:p>
      <w:pPr/>
      <w:r>
        <w:rPr>
          <w:lang w:val="fr_FR" w:bidi="fr_FR"/>
        </w:rPr>
      </w:r>
      <w:r>
        <w:rPr>
          <w:lang w:val="fr_FR" w:bidi="fr_FR"/>
        </w:rPr>
        <w:t>Esaü supplie à nouveau pour une bénédiction. Esaü commence à se larmenter ou à pleurer. Enfin, Isaac bénit Esaü. La bénédiction est exprimée comme poésie. La bénédiction pour Esaü présente une vie difficile pour lui et ses descendants. Esaü n'aura pas de rosée du ciel, ce qui signifie une bonne pluie et des récoltes abondantes. Cela signifie qu'Esaü ne sera pas riche. Esaü "vivra par l'épée", ce qui signifie qu'Esaü sera un guerrier. Esaü servira aussi Jacob. Esaü va éventuellement "se libérer du joug sur son cou". Un joug est le collier de bois utilisé pour mettre deux bœufs ensemble pour qu'ils tirent une charrue ou un véhicule ensemble. Ici, Isaac utilise cette image comme une image de mot pour aider Esaü à comprendre qu'il servira Jacob jusqu'à ce qu'il puisse se libérer.</w:t>
      </w:r>
    </w:p>
    <w:p>
      <w:pPr/>
      <w:r>
        <w:rPr>
          <w:lang w:val="fr_FR" w:bidi="fr_FR"/>
        </w:rPr>
      </w:r>
      <w:r>
        <w:rPr>
          <w:lang w:val="fr_FR" w:bidi="fr_FR"/>
        </w:rPr>
        <w:t>Arrêtez-vous et discutez en groupe : Comparez les deux bénédictions. Que reçoit Jacob ? Que reçoit Esaü ? Dans votre culture, comment le fils premier-né réagirait-il après avoir reçu cette bénédiction ?</w:t>
      </w:r>
    </w:p>
    <w:p>
      <w:pPr/>
      <w:r>
        <w:rPr>
          <w:lang w:val="fr_FR" w:bidi="fr_FR"/>
        </w:rPr>
      </w:r>
      <w:r>
        <w:rPr>
          <w:lang w:val="fr_FR" w:bidi="fr_FR"/>
        </w:rPr>
        <w:t xml:space="preserve">Montrez une image de bœufs avec un joug tirant une charrue ou un chariot.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deux scènes dans ce passage.</w:t>
      </w:r>
    </w:p>
    <w:p>
      <w:pPr/>
      <w:r>
        <w:rPr>
          <w:lang w:val="fr_FR" w:bidi="fr_FR"/>
        </w:rPr>
      </w:r>
      <w:r>
        <w:rPr>
          <w:b/>
          <w:lang w:val="fr_FR" w:bidi="fr_FR"/>
        </w:rPr>
        <w:t>Première scène :</w:t>
      </w:r>
      <w:r>
        <w:rPr>
          <w:lang w:val="fr_FR" w:bidi="fr_FR"/>
        </w:rPr>
        <w:t xml:space="preserve"> Esaü revient à la tente et prépare le ragoût pour son père.</w:t>
      </w:r>
    </w:p>
    <w:p>
      <w:pPr/>
      <w:r>
        <w:rPr>
          <w:lang w:val="fr_FR" w:bidi="fr_FR"/>
        </w:rPr>
      </w:r>
      <w:r>
        <w:rPr>
          <w:b/>
          <w:lang w:val="fr_FR" w:bidi="fr_FR"/>
        </w:rPr>
        <w:t>Deuxième scène :</w:t>
      </w:r>
      <w:r>
        <w:rPr>
          <w:lang w:val="fr_FR" w:bidi="fr_FR"/>
        </w:rPr>
        <w:t xml:space="preserve"> Esaü apporte le gibier à son père et les deux se rendent compte que Jacob a trompé Isaac et a pris la bénédiction. Esaü est en colère. Enfin, Isaac trouve une courte bénédiction pour Esaü.</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Esaü</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Jacob</w:t>
      </w:r>
    </w:p>
    <w:p>
      <w:pPr/>
      <w:r>
        <w:rPr>
          <w:lang w:val="fr_FR" w:bidi="fr_FR"/>
        </w:rPr>
      </w:r>
      <w:r>
        <w:rPr>
          <w:lang w:val="fr_FR" w:bidi="fr_FR"/>
        </w:rPr>
        <w:t>Dans cette session, demandez au groupe de créer un tableau d'histoire ou d'utiliser des objets aléatoires (objets que vous pouvez déplacer comme des cailloux, des bâtons, des jouets d'enfants) pour visualiser l'histoire et l'action dans le passage.</w:t>
      </w:r>
    </w:p>
    <w:p>
      <w:pPr/>
      <w:r>
        <w:rPr>
          <w:lang w:val="fr_FR" w:bidi="fr_FR"/>
        </w:rPr>
      </w:r>
      <w:r>
        <w:rPr>
          <w:lang w:val="fr_FR" w:bidi="fr_FR"/>
        </w:rPr>
        <w:t>Dans la première scène, Isaac a juste donné à Jacob la bénédiction et Jacob a quitté la chambre de son père Isaac. Esaü revient au camp au même moment que Jacob quitte Isaac. Les frères ne se rencontrent pas. Cependant, le temps est proche. Ils se sont presque rencontrés. Assurez-vous de montrer par action comment Jacob quitte la tente d'Isaac et Esaü vient dans le camp sans qu'ils ne se rencontrent, mais raté de très peu. Esaü ne sait pas ce que Jacob a fait. Esaü prépare le gibier sauvage et fait un délicieux roti. Esaü prend ce plat à son père, Isaac.</w:t>
      </w:r>
    </w:p>
    <w:p>
      <w:pPr/>
      <w:r>
        <w:rPr>
          <w:lang w:val="fr_FR" w:bidi="fr_FR"/>
        </w:rPr>
      </w:r>
      <w:r>
        <w:rPr>
          <w:lang w:val="fr_FR" w:bidi="fr_FR"/>
        </w:rPr>
        <w:t>Dans la deuxième scène, Esaü entre dans la tente avec le plat et parle à Isaac. Esaü dit : "Mon père, lève-toi je te prie, et mange le gibier de ton fils". Esaü parle très poliment à son père. Isaac entend la voix et dit : "Qui es-tu ?" Esaü répond en disant : "Je suis ton fils premier-né, Esaü".</w:t>
      </w:r>
    </w:p>
    <w:p>
      <w:pPr/>
      <w:r>
        <w:rPr>
          <w:lang w:val="fr_FR" w:bidi="fr_FR"/>
        </w:rPr>
      </w:r>
      <w:r>
        <w:rPr>
          <w:lang w:val="fr_FR" w:bidi="fr_FR"/>
        </w:rPr>
        <w:t>En entendant cela, Isaac commence à trembler ou à secouer violemment. C'est une réaction de quelqu'un qui entend une très mauvaise nouvelle ou une surprise désagréable. La nouvelle est si mauvaise qu'une personne peut ressentir la terreur ou la panique quand elle entend cette nouvelle. Cette réaction peut aussi être de la colère. Isaac réalise qu'il a été trompé pour donner la bénédiction du fils premier-né à Jacob. Isaac dit : "Jacob était ici et il a pris ta bénédiction".</w:t>
      </w:r>
    </w:p>
    <w:p>
      <w:pPr/>
      <w:r>
        <w:rPr>
          <w:lang w:val="fr_FR" w:bidi="fr_FR"/>
        </w:rPr>
      </w:r>
      <w:r>
        <w:rPr>
          <w:lang w:val="fr_FR" w:bidi="fr_FR"/>
        </w:rPr>
        <w:t>Quand Esaü entend cette nouvelle, il poussa un grand cri plein d'amertume. C'est un bruit fort. Ce n'est pas pleurer avec des larmes. C'est une expression d'angoisse. Une autre façon de le dire pourrait être qu'Esaü a laissé sortir de forts gémissements d'angoisse.</w:t>
      </w:r>
    </w:p>
    <w:p>
      <w:pPr/>
      <w:r>
        <w:rPr>
          <w:lang w:val="fr_FR" w:bidi="fr_FR"/>
        </w:rPr>
      </w:r>
      <w:r>
        <w:rPr>
          <w:lang w:val="fr_FR" w:bidi="fr_FR"/>
        </w:rPr>
        <w:t>Esaü accuse ensuite Jacob de plus de tromperie. Esaü dit que Jacob l'avait trompé pour son droit d'aînesse. Ce n'est pas une vraie déclaration. Dans un passage précédent, vous avez vu qu'Esaü a vendu son droit d'aînesse à Jacob parce qu'il avait faim et voulait manger un plat que Jacob avait fait. Il est vrai que Jacob a volé la bénédiction d'Esaü. Esaü utilise le nom de Jacob qui sonne comme un mot signifiant tromper pour expliquer plus ce qui s'est passé. Esaü dit vraiment que Jacob est un trompeur tout comme son nom parce qu'il a pris quelque chose de moi deux fois. Le nom de Jacob ne signifie pas tromper. Cela sonne comme un mot qui signifie tromper.</w:t>
      </w:r>
    </w:p>
    <w:p>
      <w:pPr/>
      <w:r>
        <w:rPr>
          <w:lang w:val="fr_FR" w:bidi="fr_FR"/>
        </w:rPr>
      </w:r>
      <w:r>
        <w:rPr>
          <w:lang w:val="fr_FR" w:bidi="fr_FR"/>
        </w:rPr>
        <w:t>Esaü supplie Isaac pour une bénédiction. Enfin, Esaü se mit à pleurer à grand cri. Il pleure avec des larmes. Ensuite, Isaac donne à Esaü une bénédiction. Cette bénédiction qui est exprimée dans la poésie dit qu'Esaü sera un guerrier. Esaü ne sera pas riche. Esaü servira Jacob, mais sera éventuellement capable de se libérer. Isaac utilise l'image de bœufs attachés avec un joug pour montrer comment Esaü sera attaché à Jacob jusqu'à ce qu'Esaü soit capable de briser le joug de son cou.</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deux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Esaü</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Jacob</w:t>
      </w:r>
    </w:p>
    <w:p>
      <w:pPr/>
      <w:r>
        <w:rPr>
          <w:lang w:val="fr_FR" w:bidi="fr_FR"/>
        </w:rPr>
      </w:r>
      <w:r>
        <w:rPr>
          <w:lang w:val="fr_FR" w:bidi="fr_FR"/>
        </w:rPr>
        <w:t>Demandez à l'équipe de mettre en scène l'histoire deux fois. Ils doivent le faire dans la langue dans laquelle ils traduisent. Premièrement, demandez à l'équipe de mettre en scène l'histoire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Arrêtez l'action : Demandez à l'acteur qui joue l'un des rôles : « Que ressens-tu ? Vous pouvez entendre des choses comme différentes réponses. Reprenez l'action.</w:t>
      </w:r>
    </w:p>
    <w:p>
      <w:pPr/>
      <w:r>
        <w:rPr>
          <w:lang w:val="fr_FR" w:bidi="fr_FR"/>
        </w:rPr>
      </w:r>
      <w:r>
        <w:rPr>
          <w:lang w:val="fr_FR" w:bidi="fr_FR"/>
        </w:rPr>
        <w:t>Dans la première scène, personne ne parle. Jacob a reçu la bénédiction de l'ainé et quitte Isaac. Il sort à peine de la tente d'Isaac avant qu'Esaü n'arrive. Montrez par l'action que les frères se voient presque les uns les autres, mais ne se voient pas. Esaü a le gibier sauvage qu'il a tué. Esaü prépare cela dans un délicieux ragoût et l'amène à Isaac.</w:t>
      </w:r>
    </w:p>
    <w:p>
      <w:pPr/>
      <w:r>
        <w:rPr>
          <w:lang w:val="fr_FR" w:bidi="fr_FR"/>
        </w:rPr>
      </w:r>
      <w:r>
        <w:rPr>
          <w:lang w:val="fr_FR" w:bidi="fr_FR"/>
        </w:rPr>
        <w:t>Dans la deuxième scène, Esaü arrive dans la tente d'Isaac. Esaü dit "lève-toi et mange ce gibier pour me donner ma bénédiction". Quand Isaac entend cette voix, Isaac demande : "Qui es-tu ?" Esaü répond : "Je suis ton fils ainé, Esaü". Quand Isaac entend cette réponse, il réalise qu'il a été trompé et il commence à trembler ou à secouer violemment. Ensuite, Isaac dit à Esaü que quelqu'un d'autre a été avec un gibier qu'Isaac a mangé, puis a donné à cette personne la bénédiction du fils ainé. Isaac ne mentionne pas le nom de Jacob. Isaac dit : "Cette bénédiction doit se tenir". Cela signifie qu'Isaac ne peut pas reprendre la bénédiction qu'il a donnée.</w:t>
      </w:r>
    </w:p>
    <w:p>
      <w:pPr/>
      <w:r>
        <w:rPr>
          <w:lang w:val="fr_FR" w:bidi="fr_FR"/>
        </w:rPr>
      </w:r>
      <w:r>
        <w:rPr>
          <w:lang w:val="fr_FR" w:bidi="fr_FR"/>
        </w:rPr>
        <w:t>Arrêtez l'action : Demandez à Isaac : « Pourquoi tu trembles ? » Vous pouvez entendre : "Je sais maintenant que j'ai été trompé" ou "Je suis vraiment en colère contre ce que Jacob a fait" ou "Je ne sais pas ce que je peux faire maintenant. La bénédiction était donnée et je ne peux pas la reprendre. Reprenez l'action.</w:t>
      </w:r>
    </w:p>
    <w:p>
      <w:pPr/>
      <w:r>
        <w:rPr>
          <w:lang w:val="fr_FR" w:bidi="fr_FR"/>
        </w:rPr>
      </w:r>
      <w:r>
        <w:rPr>
          <w:lang w:val="fr_FR" w:bidi="fr_FR"/>
        </w:rPr>
        <w:t>Quand Esaü entend que la bénédiction a été donnée, il laisse sortir un cri fort et amer. Esaü supplie Isaac de lui donner une bénédiction aussi.</w:t>
      </w:r>
    </w:p>
    <w:p>
      <w:pPr/>
      <w:r>
        <w:rPr>
          <w:lang w:val="fr_FR" w:bidi="fr_FR"/>
        </w:rPr>
      </w:r>
      <w:r>
        <w:rPr>
          <w:lang w:val="fr_FR" w:bidi="fr_FR"/>
        </w:rPr>
        <w:t>Arrêtez la scène et demandez à Esau: « Que ressentez-vous en ce moment ? » Vous pouvez entendre : « Je ne peux pas croire qu'il n'y a pas de bénédiction pour moi » ou « Qu'ai-je fait pour mériter cela ? » ou "Je suis si en colère en ce moment, je ne peux pas penser" ou "Comment Jacob ose-t-il me faire cela !" Reprenez l'action.</w:t>
      </w:r>
    </w:p>
    <w:p>
      <w:pPr/>
      <w:r>
        <w:rPr>
          <w:lang w:val="fr_FR" w:bidi="fr_FR"/>
        </w:rPr>
      </w:r>
      <w:r>
        <w:rPr>
          <w:lang w:val="fr_FR" w:bidi="fr_FR"/>
        </w:rPr>
        <w:t>Isaac explique à Esaü que Jacob a reçu la bénédiction. Jacob a trompé Isaac. Jacob a pris la bénédiction qui était pour Esaü.</w:t>
      </w:r>
    </w:p>
    <w:p>
      <w:pPr/>
      <w:r>
        <w:rPr>
          <w:lang w:val="fr_FR" w:bidi="fr_FR"/>
        </w:rPr>
      </w:r>
      <w:r>
        <w:rPr>
          <w:lang w:val="fr_FR" w:bidi="fr_FR"/>
        </w:rPr>
        <w:t xml:space="preserve">Esaü commence à se plaindre de Jacob. Esaü accuse Jacob d'avoir volé son droit d'aînesse. Ce n'est pas une vraie déclaration. </w:t>
      </w:r>
    </w:p>
    <w:p>
      <w:pPr/>
      <w:r>
        <w:rPr>
          <w:lang w:val="fr_FR" w:bidi="fr_FR"/>
        </w:rPr>
      </w:r>
      <w:r>
        <w:rPr>
          <w:lang w:val="fr_FR" w:bidi="fr_FR"/>
        </w:rPr>
        <w:t>Arrêtez l'action : Demandez à Esaü « Pourquoi accuses-tu faussement Jacob d'avoir volé ton droit d'aînesse ? » Vous pouvez entendre : « Eh bien, il m'a trompé. Il savait que j'avais si faim que je ferais n'importe quoi pour la nourriture. Ce n'est pas ma faute. Il m'a trompé. Reprenez l'action.</w:t>
      </w:r>
    </w:p>
    <w:p>
      <w:pPr/>
      <w:r>
        <w:rPr>
          <w:lang w:val="fr_FR" w:bidi="fr_FR"/>
        </w:rPr>
      </w:r>
      <w:r>
        <w:rPr>
          <w:lang w:val="fr_FR" w:bidi="fr_FR"/>
        </w:rPr>
        <w:t>Ensuite, Esaü accuse Jacob d'avoir volé sa bénédiction. Esaü dit que le nom Jacob signifie "tromper" ou "quelqu'un qui triche". Esaü termine en suppliant Isaac à nouveau pour une bénédiction. Il dit : "N'as-tu même pas une bénédiction pour moi ?"</w:t>
      </w:r>
    </w:p>
    <w:p>
      <w:pPr/>
      <w:r>
        <w:rPr>
          <w:lang w:val="fr_FR" w:bidi="fr_FR"/>
        </w:rPr>
      </w:r>
      <w:r>
        <w:rPr>
          <w:lang w:val="fr_FR" w:bidi="fr_FR"/>
        </w:rPr>
        <w:t>Arrêtez l'action : demandez à Isaac « Comment tu t'es senti quand tu entends ton premier-né mendier une bénédiction ? » Vous pouvez entendre : "Je me sens vraiment triste que je ne peux pas lui donner la bénédiction. Je peux seulement la donner une fois. Je suis en colère que Jacob m'a trompé comme cela. Reprenez l'action.</w:t>
      </w:r>
    </w:p>
    <w:p>
      <w:pPr/>
      <w:r>
        <w:rPr>
          <w:lang w:val="fr_FR" w:bidi="fr_FR"/>
        </w:rPr>
      </w:r>
      <w:r>
        <w:rPr>
          <w:lang w:val="fr_FR" w:bidi="fr_FR"/>
        </w:rPr>
        <w:t>Isaac dit à Esaü ce qu'il a donné à Jacob comme une bénédiction. Jacob sera maître sur la famille. Jacob sera riche. Ensuite, Isaac dit : "Il n'y a plus rien pour toi". Esaü supplie pour une bénédiction. Esaü commence à gémir.</w:t>
      </w:r>
    </w:p>
    <w:p>
      <w:pPr/>
      <w:r>
        <w:rPr>
          <w:lang w:val="fr_FR" w:bidi="fr_FR"/>
        </w:rPr>
      </w:r>
      <w:r>
        <w:rPr>
          <w:lang w:val="fr_FR" w:bidi="fr_FR"/>
        </w:rPr>
        <w:t>Arrêtez la scène: Demandez à Isaac: « Que ressens-tu en ce moment ? » Vous pouvez entendre : « Je me sens si triste, mais il n'y a rien que je puisse faire ». Demandez à Esau : « Que ressens-tu en ce moment ? » Vous pouvez entendre : « Je ne peux pas croire qu'il n'y a pas de bénédiction pour moi. Je pensais que mon père m'aimait. Ou "Je suis si en colère contre Jacob et tout ce désordre que je ne peux même pas penser". Reprenez l'action.</w:t>
      </w:r>
    </w:p>
    <w:p>
      <w:pPr/>
      <w:r>
        <w:rPr>
          <w:lang w:val="fr_FR" w:bidi="fr_FR"/>
        </w:rPr>
      </w:r>
      <w:r>
        <w:rPr>
          <w:lang w:val="fr_FR" w:bidi="fr_FR"/>
        </w:rPr>
        <w:t>En fin, Isaac donne à Esaü une bénédiction. Cette bénédiction est presque l'opposée de la bénédiction destinée à l'ainé. Isaac dit à Esaü qu'il vivra dans une région pauvre qui ne reçoit pas la rosée du ciel. Esaü vivra par l'épée. Esaü servira aussi Jacob. Quand Esaü décide de se libérer, il brisera le joug qui l'attache à son frère.</w:t>
      </w:r>
    </w:p>
    <w:p>
      <w:pPr/>
      <w:r>
        <w:rPr>
          <w:lang w:val="fr_FR" w:bidi="fr_FR"/>
        </w:rPr>
      </w:r>
      <w:r>
        <w:rPr>
          <w:lang w:val="fr_FR" w:bidi="fr_FR"/>
        </w:rPr>
        <w:t>Montrez l'image du joug.</w:t>
      </w:r>
    </w:p>
    <w:p>
      <w:pPr/>
      <w:r>
        <w:rPr>
          <w:lang w:val="fr_FR" w:bidi="fr_FR"/>
        </w:rPr>
      </w:r>
      <w:r>
        <w:rPr>
          <w:lang w:val="fr_FR" w:bidi="fr_FR"/>
        </w:rPr>
        <w:t>Arrêtez l'action : Demandez à Isaac : « Que ressens-tu à propos de cette bénédiction pour ton fils ainé ? » Vous pouvez entendre : "Je me sens vraiment mal pour cela. Je voudrais pouvoir lui donner quelque chose de bon aussi » ou « Je ne comprends pas pourquoi tout cela se produit comme cela. C'est très énervant. Demandez à Esaü : "Que ressens-tu à propos de cette bénédiction ?" Vous pouvez entendre : « Je ne comprends pas pourquoi mon père ne peut pas me donner une bonne bénédiction. Celui-ci est terrible. C'est toute la faute de Jacob. Je déteste Jacob.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Isaac a fini de </w:t>
      </w:r>
      <w:r>
        <w:rPr>
          <w:b/>
          <w:lang w:val="fr_FR" w:bidi="fr_FR"/>
        </w:rPr>
        <w:t>bénir</w:t>
      </w:r>
      <w:r>
        <w:rPr>
          <w:lang w:val="fr_FR" w:bidi="fr_FR"/>
        </w:rPr>
        <w:t xml:space="preserve"> Jacob. Le mot </w:t>
      </w:r>
      <w:r>
        <w:rPr>
          <w:b/>
          <w:lang w:val="fr_FR" w:bidi="fr_FR"/>
        </w:rPr>
        <w:t>« bénédiction »</w:t>
      </w:r>
      <w:r>
        <w:rPr>
          <w:lang w:val="fr_FR" w:bidi="fr_FR"/>
        </w:rPr>
        <w:t xml:space="preserve"> est discuté dans le glossaire principal Utilisez le même mot que vous avez utilisé auparavant pour bénédiction. </w:t>
      </w:r>
    </w:p>
    <w:p>
      <w:pPr/>
      <w:r>
        <w:rPr>
          <w:lang w:val="fr_FR" w:bidi="fr_FR"/>
        </w:rPr>
      </w:r>
      <w:r>
        <w:rPr>
          <w:lang w:val="fr_FR" w:bidi="fr_FR"/>
        </w:rPr>
        <w:t xml:space="preserve">Quand Isaac a réalisé qu'il était trompé, il commence à </w:t>
      </w:r>
      <w:r>
        <w:rPr>
          <w:b/>
          <w:lang w:val="fr_FR" w:bidi="fr_FR"/>
        </w:rPr>
        <w:t>trembler</w:t>
      </w:r>
      <w:r>
        <w:rPr>
          <w:lang w:val="fr_FR" w:bidi="fr_FR"/>
        </w:rPr>
        <w:t xml:space="preserve"> ou à secouer violemment. Cela exprime une panique ou une peur comme quand vous entendez une mauvaise nouvelle ou avez une vraiment mauvaise surprise. Trembler ou secouer sont des réactions physiques au sentiment de panique ou de peur.</w:t>
      </w:r>
    </w:p>
    <w:p>
      <w:pPr/>
      <w:r>
        <w:rPr>
          <w:lang w:val="fr_FR" w:bidi="fr_FR"/>
        </w:rPr>
      </w:r>
      <w:r>
        <w:rPr>
          <w:lang w:val="fr_FR" w:bidi="fr_FR"/>
        </w:rPr>
        <w:t xml:space="preserve">Esaü a réagi à la nouvelle avec un </w:t>
      </w:r>
      <w:r>
        <w:rPr>
          <w:b/>
          <w:lang w:val="fr_FR" w:bidi="fr_FR"/>
        </w:rPr>
        <w:t>cri fort et amer</w:t>
      </w:r>
      <w:r>
        <w:rPr>
          <w:lang w:val="fr_FR" w:bidi="fr_FR"/>
        </w:rPr>
        <w:t>. Cela pourrait même être comme un gémissement. Il exprime une émotion profonde d'angoisse d'Esaü.</w:t>
      </w:r>
    </w:p>
    <w:p>
      <w:pPr/>
      <w:r>
        <w:rPr>
          <w:lang w:val="fr_FR" w:bidi="fr_FR"/>
        </w:rPr>
      </w:r>
      <w:r>
        <w:rPr>
          <w:lang w:val="fr_FR" w:bidi="fr_FR"/>
        </w:rPr>
        <w:t>Esaü parle du nom de Jacob. Esaü dit : "N'a-t-il pas à juste titre nommé Jacob ? Pour maintenant, il m'a trompé deux fois. Esaü dit que le nom de Jacob signifie tromper. Le nom Jacob ne signifie pas cela. Jacob sonne comme le mot hébreu pour tromper. La façon dont Esaü parle de cela est sous la forme d'une question qui ne nécessite pas une réponse. Cela peut aussi être exprimé comme une déclaration directe. "N'a-t-il pas à juste titre été nommé Jacob ?" Ou "Il est à juste titre nommé Jacob".</w:t>
      </w:r>
    </w:p>
    <w:p>
      <w:pPr/>
      <w:r>
        <w:rPr>
          <w:lang w:val="fr_FR" w:bidi="fr_FR"/>
        </w:rPr>
      </w:r>
      <w:r>
        <w:rPr>
          <w:lang w:val="fr_FR" w:bidi="fr_FR"/>
        </w:rPr>
        <w:t xml:space="preserve">Le fils premier-né avait des droits, des responsabilités et des privilèges appelés un </w:t>
      </w:r>
      <w:r>
        <w:rPr>
          <w:b/>
          <w:lang w:val="fr_FR" w:bidi="fr_FR"/>
        </w:rPr>
        <w:t>droit d'aînesse</w:t>
      </w:r>
      <w:r>
        <w:rPr>
          <w:lang w:val="fr_FR" w:bidi="fr_FR"/>
        </w:rPr>
        <w:t>. La bénédiction qu'Isaac a donné était la bénédiction pour le fils premier-né. Cette bénédiction a donné des choses au fils premier-né qui ne pouvaient être données à personne d'autre.</w:t>
      </w:r>
    </w:p>
    <w:p>
      <w:pPr/>
      <w:r>
        <w:rPr>
          <w:lang w:val="fr_FR" w:bidi="fr_FR"/>
        </w:rPr>
      </w:r>
      <w:r>
        <w:rPr>
          <w:lang w:val="fr_FR" w:bidi="fr_FR"/>
        </w:rPr>
        <w:t xml:space="preserve"> Isaac donne à Esaü une bénédiction. Cette bénédiction est presque l'opposé de la bénédiction donnée à Jacob.</w:t>
      </w:r>
    </w:p>
    <w:p>
      <w:pPr/>
      <w:r>
        <w:rPr>
          <w:lang w:val="fr_FR" w:bidi="fr_FR"/>
        </w:rPr>
      </w:r>
      <w:r>
        <w:rPr>
          <w:lang w:val="fr_FR" w:bidi="fr_FR"/>
        </w:rPr>
        <w:t xml:space="preserve">"Vivre loin des richesses de la terre" signifie que vous vivrez dans une région avec un sol pauvre qui ne fera pas pousser de bonnes récoltes ou d'herbe pour les animaux. "Loin de la rosée du ciel" signifie qu'il n'y aura pas beaucoup d'eau. Ici, le mot "ciel" signifie ciel et "rosée" est l'eau qui couvre le sol chaque nuit. Pour Esaü, la rosée ne couvrira pas le sol la nuit. Esaü "vivra par l'épée", ce qui signifie qu'Esaü sera un guerrier. Esaü servira aussi Jacob jusqu'à ce qu'Esaü décide de briser le </w:t>
      </w:r>
      <w:r>
        <w:rPr>
          <w:b/>
          <w:lang w:val="fr_FR" w:bidi="fr_FR"/>
        </w:rPr>
        <w:t>joug</w:t>
      </w:r>
      <w:r>
        <w:rPr>
          <w:lang w:val="fr_FR" w:bidi="fr_FR"/>
        </w:rPr>
        <w:t xml:space="preserve"> de son cou. Un joug est le collier de bois qui lie deux bœufs ensemble pour qu'ils marchent ensemble pour tirer une charrue ou un véhicule. Voir le glossaire principal pour une discussion du mot </w:t>
      </w:r>
      <w:r>
        <w:rPr>
          <w:b/>
          <w:lang w:val="fr_FR" w:bidi="fr_FR"/>
        </w:rPr>
        <w:t>joug</w:t>
      </w:r>
      <w:r>
        <w:rPr>
          <w:lang w:val="fr_FR" w:bidi="fr_FR"/>
        </w:rPr>
        <w:t>.</w:t>
      </w:r>
    </w:p>
    <w:p>
      <w:pPr/>
      <w:r>
        <w:rPr>
          <w:lang w:val="fr_FR" w:bidi="fr_FR"/>
        </w:rPr>
      </w:r>
      <w:r>
        <w:rPr>
          <w:lang w:val="fr_FR" w:bidi="fr_FR"/>
        </w:rPr>
        <w:t>Montrez l'image du joug.</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de ce passage. Écoutez-le dans la traduction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Genèse 27:41–28:9</w:t>
      </w:r>
      <w:r>
        <w:rPr>
          <w:lang w:val="fr_FR" w:bidi="fr_FR"/>
        </w:rPr>
      </w:r>
    </w:p>
    <w:p>
      <w:pPr>
        <w:pStyle w:val="Heading3"/>
      </w:pPr>
      <w:r>
        <w:rPr>
          <w:lang w:val="fr_FR" w:bidi="fr_FR"/>
        </w:rPr>
        <w:t>Écouter et Cœur</w:t>
      </w:r>
    </w:p>
    <w:p>
      <w:pPr/>
      <w:r>
        <w:rPr>
          <w:lang w:val="fr_FR" w:bidi="fr_FR"/>
        </w:rPr>
      </w:r>
      <w:r>
        <w:rPr>
          <w:lang w:val="fr_FR" w:bidi="fr_FR"/>
        </w:rPr>
        <w:t>Ecoutez Genèse 27:41–28:9 Laissez le entrer dans votre cœur. Écoutez ce texte trois fois. Si c'est possible, écoutez-le dans trois traductions différentes. Ensuite, discutez des questions suivantes en groupe :</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cette histoire nous dit à propos de Dieu ?</w:t>
      </w:r>
    </w:p>
    <w:p>
      <w:pPr>
        <w:pStyle w:val="ListBullet"/>
        <w:spacing w:line="240" w:lineRule="auto"/>
        <w:ind w:left="720"/>
      </w:pPr>
      <w:r>
        <w:rPr>
          <w:lang w:val="fr_FR" w:bidi="fr_FR"/>
        </w:rPr>
      </w:r>
      <w:r>
        <w:rPr>
          <w:lang w:val="fr_FR" w:bidi="fr_FR"/>
        </w:rPr>
        <w:t>Qu'est-ce que cette histoire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 passage continue l'histoire de quand Jacob vole la bénédiction destinée au fils premier-né. Ce passage dit ce qui se passe après que Isaac et Esaü ont réalisé qu'ils ont été trompés. L'histoire de Jacob volant la bénédiction d'Ésaü comme le fils premier-né a des conséquences. Ce passage est une description de ce qui s'est passé après qu'Isaac a donné à Esaü une bénédiction qui promet à Esaü la pauvreté, la guerre et de servir son frère Jacob.</w:t>
      </w:r>
    </w:p>
    <w:p>
      <w:pPr/>
      <w:r>
        <w:rPr>
          <w:lang w:val="fr_FR" w:bidi="fr_FR"/>
        </w:rPr>
      </w:r>
      <w:r>
        <w:rPr>
          <w:lang w:val="fr_FR" w:bidi="fr_FR"/>
        </w:rPr>
        <w:t>Ésaü haïssait Jacob depuis le moment où Jacob a volé la bénédiction. Ésaü a comploté comment tuer Jacob, mais a décidé qu'il attendrait jusqu'après la mort d'Isaac. Esaü pensait qu'Isaac mourrait bientôt. Esaü dit : « J'attendrai jusqu'à la fin des jours de deuil pour mon père quand il mourra. Esaü disait ces choses à lui-même. Il ne disait pas aux autres ses plans.</w:t>
      </w:r>
    </w:p>
    <w:p>
      <w:pPr/>
      <w:r>
        <w:rPr>
          <w:lang w:val="fr_FR" w:bidi="fr_FR"/>
        </w:rPr>
      </w:r>
      <w:r>
        <w:rPr>
          <w:lang w:val="fr_FR" w:bidi="fr_FR"/>
        </w:rPr>
        <w:t>Arrêtez-vous et discutez en groupe : Comment et quand les gens cherchent-ils la vengeance dans votre culture ? Racontez l'histoire de quelqu'un qui planifie sa vengeance, mais n'en parle pas aux autres. Comment décrivez-vous ce que cette personne pense faire ?</w:t>
      </w:r>
    </w:p>
    <w:p>
      <w:pPr/>
      <w:r>
        <w:rPr>
          <w:lang w:val="fr_FR" w:bidi="fr_FR"/>
        </w:rPr>
      </w:r>
      <w:r>
        <w:rPr>
          <w:lang w:val="fr_FR" w:bidi="fr_FR"/>
        </w:rPr>
        <w:t>Arrêtez-vous et discutez en groupe : Quelles sont les coutumes de deuil dans votre culture ? Que faites-vous quand un père meurt ?</w:t>
      </w:r>
    </w:p>
    <w:p>
      <w:pPr/>
      <w:r>
        <w:rPr>
          <w:lang w:val="fr_FR" w:bidi="fr_FR"/>
        </w:rPr>
      </w:r>
      <w:r>
        <w:rPr>
          <w:lang w:val="fr_FR" w:bidi="fr_FR"/>
        </w:rPr>
        <w:t>D'une manière ou d'une autre, Rébecca a entendu parler du plan d'Ésaü. Nous ne savons pas comment elle l'a découvert. Rébecca a envoyé chercher Jacob et a dit à Jacob qu'Esaü complotait pour le tuer. Rébecca a dit à Jacob de se préparer et de fuir ou de s'enfuir. Les mots que Rébecca utilise sonnent comme Rébecca veut que Jacob parte immédiatement. Jacob ne part pas immédiatement.</w:t>
      </w:r>
    </w:p>
    <w:p>
      <w:pPr/>
      <w:r>
        <w:rPr>
          <w:lang w:val="fr_FR" w:bidi="fr_FR"/>
        </w:rPr>
      </w:r>
      <w:r>
        <w:rPr>
          <w:lang w:val="fr_FR" w:bidi="fr_FR"/>
        </w:rPr>
        <w:t>Rébecca veut que Jacob aille vers son frère. Le frère de Rébecca vit à Haran. Haran est la ville située dans le sud de la Turquie où Abraham vivait quand Dieu a dit à Abraham d'aller vers la terre que Dieu lui montrera. C'est aussi la ville où Rébecca vivait avec sa famille avant d'épouser Isaac. Le frère de Rébecca vit toujours dans cette ville.</w:t>
      </w:r>
    </w:p>
    <w:p>
      <w:pPr/>
      <w:r>
        <w:rPr>
          <w:lang w:val="fr_FR" w:bidi="fr_FR"/>
        </w:rPr>
      </w:r>
      <w:r>
        <w:rPr>
          <w:lang w:val="fr_FR" w:bidi="fr_FR"/>
        </w:rPr>
        <w:t>Montrez une carte qui comprend tout Israël jusqu'au sud de la Turquie où Haran est situé. Haran doit être marqué sur la carte. Utilisez cette carte pour suivre le voyage de Jacob.</w:t>
      </w:r>
    </w:p>
    <w:p>
      <w:pPr/>
      <w:r>
        <w:rPr>
          <w:lang w:val="fr_FR" w:bidi="fr_FR"/>
        </w:rPr>
      </w:r>
      <w:r>
        <w:rPr>
          <w:lang w:val="fr_FR" w:bidi="fr_FR"/>
        </w:rPr>
        <w:t>Rébecca dit à Jacob de rester avec son frère à Haran jusqu'à ce qu'Esaü se calme. Elle dit : « Pourquoi devrais-je vous perdre les deux en un jour ? » C'est une question qui ne nécessite pas une réponse. Il peut être déclaré d'une manière différente comme : « Je ne veux pas vous perdre les deux en un jour ».</w:t>
      </w:r>
    </w:p>
    <w:p>
      <w:pPr/>
      <w:r>
        <w:rPr>
          <w:lang w:val="fr_FR" w:bidi="fr_FR"/>
        </w:rPr>
      </w:r>
      <w:r>
        <w:rPr>
          <w:lang w:val="fr_FR" w:bidi="fr_FR"/>
        </w:rPr>
        <w:t>Arrêtez-vous et discutez : Racontez une brève histoire sur une mère qui est préoccupée de ses enfants. Elle a peur de les perdre en quelque sorte. Comment parle-t-elle de sa peur et de la préoccupation que ses enfants mourront ? Ici, Rébecca pose une question. Comment la mère dans votre histoire parle-t-elle de sa peur ?</w:t>
      </w:r>
    </w:p>
    <w:p>
      <w:pPr/>
      <w:r>
        <w:rPr>
          <w:lang w:val="fr_FR" w:bidi="fr_FR"/>
        </w:rPr>
      </w:r>
      <w:r>
        <w:rPr>
          <w:lang w:val="fr_FR" w:bidi="fr_FR"/>
        </w:rPr>
        <w:t>Racontez une brève histoire d'un fils qui est extrêmement en colère contre un frère. Faites attention aux mots utilisés pour exprimer à la fois la colère et quand la personne arrête d'être en colère. Utilisent-ils des images de mots comme « chaud de colère » et « refroidir ».</w:t>
      </w:r>
    </w:p>
    <w:p>
      <w:pPr/>
      <w:r>
        <w:rPr>
          <w:lang w:val="fr_FR" w:bidi="fr_FR"/>
        </w:rPr>
      </w:r>
      <w:r>
        <w:rPr>
          <w:lang w:val="fr_FR" w:bidi="fr_FR"/>
        </w:rPr>
        <w:t>Si Esaü tuait Jacob, alors Rébecca perdrait les deux fils. Jacob serait mort. Les gens tueraient Esaü parce qu'il a assassiné son frère, selon la loi que Dieu a donné à Noé après l'inondation. Rébecca est prête à envoyer Jacob, son fils préféré pour sauver la vie de ses deux fils.</w:t>
      </w:r>
    </w:p>
    <w:p>
      <w:pPr/>
      <w:r>
        <w:rPr>
          <w:lang w:val="fr_FR" w:bidi="fr_FR"/>
        </w:rPr>
      </w:r>
      <w:r>
        <w:rPr>
          <w:lang w:val="fr_FR" w:bidi="fr_FR"/>
        </w:rPr>
        <w:t>Rébecca va ensuite vers Isaac. Rébecca ne mentionne pas qu'Esaü veut tuer Jacob. Au lieu de cela, Rébecca se plaint des femmes d'Esaü. Esaü a épousé 2 femmes hittites. Elles seraient considérées comme des femmes étrangères bien qu'elles vivaient dans la même région. Les Hittites étaient les descendants de Canaan le petit-fils que Noé a maudit. Leurs coutumes seraient différentes de celles de Rébecca. Rébecca et Isaac n'aiment pas leurs belles-filles. En parlant des belles-filles, Rébecca convainc Isaac que Jacob doit aller vers le frère de Rébecca pour chercher une bonne femme pour ne pas épouser des étrangers comme Esaü l'a fait.</w:t>
      </w:r>
    </w:p>
    <w:p>
      <w:pPr/>
      <w:r>
        <w:rPr>
          <w:lang w:val="fr_FR" w:bidi="fr_FR"/>
        </w:rPr>
      </w:r>
      <w:r>
        <w:rPr>
          <w:lang w:val="fr_FR" w:bidi="fr_FR"/>
        </w:rPr>
        <w:t>Discutez en groupe : Décrivez la relation habituelle ou normale entre la belle-mère et la belle-fille dans votre culture. Que se passe-t-il s'il y a conflit entre eux ?</w:t>
      </w:r>
    </w:p>
    <w:p>
      <w:pPr/>
      <w:r>
        <w:rPr>
          <w:lang w:val="fr_FR" w:bidi="fr_FR"/>
        </w:rPr>
      </w:r>
      <w:r>
        <w:rPr>
          <w:lang w:val="fr_FR" w:bidi="fr_FR"/>
        </w:rPr>
        <w:t>Isaac est d'accord avec Rébecca que Jacob ne doit pas épouser une femme étrangère Le père de Rébecca, Béthuel vit toujours. Isaac dit à Jacob d'aller à la maison de son grand-père Béthuel. Le frère de Rébecca, Laban vit avec son père. Isaac dit à Jacob d'épouser l'une des filles de son oncle Laban. L'oncle de Jacob est son oncle maternel ou le frère de sa mère. La fille de Laban serait la première cousine maternelle de Jacob. Haran est le nom de la ville où ils vivent. Paddan-aram est le nom de la région environnante.</w:t>
      </w:r>
    </w:p>
    <w:p>
      <w:pPr/>
      <w:r>
        <w:rPr>
          <w:lang w:val="fr_FR" w:bidi="fr_FR"/>
        </w:rPr>
      </w:r>
      <w:r>
        <w:rPr>
          <w:lang w:val="fr_FR" w:bidi="fr_FR"/>
        </w:rPr>
        <w:t>Montrez la carte avec Paddan-Aram et Haran marqué.</w:t>
      </w:r>
    </w:p>
    <w:p>
      <w:pPr/>
      <w:r>
        <w:rPr>
          <w:lang w:val="fr_FR" w:bidi="fr_FR"/>
        </w:rPr>
      </w:r>
      <w:r>
        <w:rPr>
          <w:lang w:val="fr_FR" w:bidi="fr_FR"/>
        </w:rPr>
        <w:t>Discutez en équipe : Demandez à quelqu'un de raconter une histoire sur sa famille, y compris les parents du côté de sa mère et les parents du côté de son père - oncles, tantes, cousins, grands-parents. Faites attention à la façon dont chaque parent est décrit et qui vous pouvez épouser dans cette famille.</w:t>
      </w:r>
    </w:p>
    <w:p>
      <w:pPr/>
      <w:r>
        <w:rPr>
          <w:lang w:val="fr_FR" w:bidi="fr_FR"/>
        </w:rPr>
      </w:r>
      <w:r>
        <w:rPr>
          <w:lang w:val="fr_FR" w:bidi="fr_FR"/>
        </w:rPr>
        <w:t>Ensuite, Isaac donne à Jacob une autre bénédiction. Cette bénédiction a utilisé beaucoup des mêmes bénédictions que Dieu avait promise à Abraham. Isaac demande beaucoup d'enfants pour Jacob. Isaac demande que les descendants de Jacob forment beaucoup de différentes nations. Isaac demande à Dieu de donner à Jacob les mêmes bénédictions que celles qui étaient données à Abraham. Enfin, Isaac demande à Jacob de posséder la terre qui avait été promise à Abraham qui est où Isaac et sa famille vivent toujours en étrangers.</w:t>
      </w:r>
    </w:p>
    <w:p>
      <w:pPr/>
      <w:r>
        <w:rPr>
          <w:lang w:val="fr_FR" w:bidi="fr_FR"/>
        </w:rPr>
      </w:r>
      <w:r>
        <w:rPr>
          <w:lang w:val="fr_FR" w:bidi="fr_FR"/>
        </w:rPr>
        <w:t>Arrêtez-vous et discutez en groupe : Que se passe-t-il entre un père et un fils quand le fils quitte la maison pour une longue période ? Quels types de choses le père dit-il au fils avant de partir ?</w:t>
      </w:r>
    </w:p>
    <w:p>
      <w:pPr/>
      <w:r>
        <w:rPr>
          <w:lang w:val="fr_FR" w:bidi="fr_FR"/>
        </w:rPr>
      </w:r>
      <w:r>
        <w:rPr>
          <w:lang w:val="fr_FR" w:bidi="fr_FR"/>
        </w:rPr>
        <w:t>Jacob est parti pour Paddan-aram après avoir reçu cette bénédiction.</w:t>
      </w:r>
    </w:p>
    <w:p>
      <w:pPr/>
      <w:r>
        <w:rPr>
          <w:lang w:val="fr_FR" w:bidi="fr_FR"/>
        </w:rPr>
      </w:r>
      <w:r>
        <w:rPr>
          <w:lang w:val="fr_FR" w:bidi="fr_FR"/>
        </w:rPr>
        <w:t>Esaü savait qu'Isaac avait donné à Jacob une autre bénédiction et qu'Isaac avait envoyé Jacob à Paddan-aram pour trouver une femme. Esaü savait qu'Isaac avait dit à Jacob : « N'épouse pas une femme cananéenne ». Esaü savait que Jacob avait obéi à Isaac et était allé à Paddan-aram. Esaü a finalement compris qu'Isaac et Rébecca n'aimaient pas ses femmes Ainsi, Esaü est allé vers la famille de son oncle Ismaël et a choisi une femme. Ismaël est le fils aîné d'Abraham et sa mère était la servante de Sarah. Esaü a épousé sa cousine. Esaü a maintenant 3 femmes. Il n'y a pas d'indication qu'Esaü a demandé à Isaac ou Rébecca avant d'épouser sa cousine.</w:t>
      </w:r>
    </w:p>
    <w:p>
      <w:pPr/>
      <w:r>
        <w:rPr>
          <w:lang w:val="fr_FR" w:bidi="fr_FR"/>
        </w:rPr>
      </w:r>
      <w:r>
        <w:rPr>
          <w:lang w:val="fr_FR" w:bidi="fr_FR"/>
        </w:rPr>
        <w:t>Montrez un dessin d'arbre généalogique. Commencez l'arbre généalogique avec le père d'Abraham, Terah. Cet arbre montrerait les descendants de Terah. L'équipe doit être capable de voir la relation d'Abraham et Sarah, la relation d'Isaac et Rébecca, la relation d'Esaü et la fille d'Ismaël et la relation de Jacob et ses femmes. Si un dessin ne fonctionne pas, vous pouvez utiliser des objets pour représenter les gens ou faire tenir les membres de l'équipe pour représenter chacune des personnes. Arrêtez-vous et dessinez ou jouez un arbre généalogique montrant tous les descendants de Terah, le père d'Abraham jusqu'à Jacob et Esaü. Utilisez soit des objets pour représenter les gens ou demandez aux membres de l'équipe de se tenir à la place de des personnes. Vous pouvez ensuite voir comment Abraham et Sarah étaient liés, comment Isaac et Rébecca étaient liés, comment Jacob sera lié à sa femme et la relation d'Esaü à la fille d'Ismaël. Utilisez les titres appropriés dans votre langue pour grand-père, oncle et cousin ou cousine.</w:t>
      </w:r>
    </w:p>
    <w:p>
      <w:pPr/>
      <w:r>
        <w:rPr>
          <w:lang w:val="fr_FR" w:bidi="fr_FR"/>
        </w:rPr>
      </w:r>
      <w:r>
        <w:rPr>
          <w:lang w:val="fr_FR" w:bidi="fr_FR"/>
        </w:rPr>
        <w:t>Discutez en équipe : Comment enseignez-vous à vos enfants les relations familiales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Cette histoire comporte 5 scènes.</w:t>
      </w:r>
    </w:p>
    <w:p>
      <w:pPr/>
      <w:r>
        <w:rPr>
          <w:lang w:val="fr_FR" w:bidi="fr_FR"/>
        </w:rPr>
      </w:r>
      <w:r>
        <w:rPr>
          <w:b/>
          <w:lang w:val="fr_FR" w:bidi="fr_FR"/>
        </w:rPr>
        <w:t>Première scène :</w:t>
      </w:r>
      <w:r>
        <w:rPr>
          <w:lang w:val="fr_FR" w:bidi="fr_FR"/>
        </w:rPr>
        <w:t xml:space="preserve"> Esaü complote sur le moment propice pour tuer Jacob.</w:t>
      </w:r>
    </w:p>
    <w:p>
      <w:pPr/>
      <w:r>
        <w:rPr>
          <w:lang w:val="fr_FR" w:bidi="fr_FR"/>
        </w:rPr>
      </w:r>
      <w:r>
        <w:rPr>
          <w:b/>
          <w:lang w:val="fr_FR" w:bidi="fr_FR"/>
        </w:rPr>
        <w:t>Deuxième scène :</w:t>
      </w:r>
      <w:r>
        <w:rPr>
          <w:lang w:val="fr_FR" w:bidi="fr_FR"/>
        </w:rPr>
        <w:t xml:space="preserve"> Rébecca apprend le complot d'Esaü et dit à Jacob de fuir vers la maison de son frère.</w:t>
      </w:r>
    </w:p>
    <w:p>
      <w:pPr/>
      <w:r>
        <w:rPr>
          <w:lang w:val="fr_FR" w:bidi="fr_FR"/>
        </w:rPr>
      </w:r>
      <w:r>
        <w:rPr>
          <w:b/>
          <w:lang w:val="fr_FR" w:bidi="fr_FR"/>
        </w:rPr>
        <w:t>Troisième scène :</w:t>
      </w:r>
      <w:r>
        <w:rPr>
          <w:lang w:val="fr_FR" w:bidi="fr_FR"/>
        </w:rPr>
        <w:t xml:space="preserve"> Rébecca parle à Isaac d'avoir envoyé Jacob pour trouver une femme dans sa famille.</w:t>
      </w:r>
    </w:p>
    <w:p>
      <w:pPr/>
      <w:r>
        <w:rPr>
          <w:lang w:val="fr_FR" w:bidi="fr_FR"/>
        </w:rPr>
      </w:r>
      <w:r>
        <w:rPr>
          <w:b/>
          <w:lang w:val="fr_FR" w:bidi="fr_FR"/>
        </w:rPr>
        <w:t>Quatrième scène :</w:t>
      </w:r>
      <w:r>
        <w:rPr>
          <w:lang w:val="fr_FR" w:bidi="fr_FR"/>
        </w:rPr>
        <w:t xml:space="preserve"> Isaac appelle Jacob de venir. Isaac bénit Jacob et l'envoie au nord dans la famille de Rébecca pour trouver une femme</w:t>
      </w:r>
    </w:p>
    <w:p>
      <w:pPr/>
      <w:r>
        <w:rPr>
          <w:lang w:val="fr_FR" w:bidi="fr_FR"/>
        </w:rPr>
      </w:r>
      <w:r>
        <w:rPr>
          <w:b/>
          <w:lang w:val="fr_FR" w:bidi="fr_FR"/>
        </w:rPr>
        <w:t>Cinquième scène :</w:t>
      </w:r>
      <w:r>
        <w:rPr>
          <w:lang w:val="fr_FR" w:bidi="fr_FR"/>
        </w:rPr>
        <w:t xml:space="preserve"> Esaü entend parler d'Isaac disant à Jacob d'aller vers son oncle pour trouver une femme. Esaü réalise finalement que ses parents n'aiment pas ses femmes. Esaü va vers son oncle Ismaël et prend l'une de ses cousines comme femme.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Rébecca</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Esaü</w:t>
      </w:r>
    </w:p>
    <w:p>
      <w:pPr>
        <w:pStyle w:val="ListBullet"/>
        <w:spacing w:line="240" w:lineRule="auto"/>
        <w:ind w:left="720"/>
      </w:pPr>
      <w:r>
        <w:rPr>
          <w:lang w:val="fr_FR" w:bidi="fr_FR"/>
        </w:rPr>
      </w:r>
      <w:r>
        <w:rPr>
          <w:lang w:val="fr_FR" w:bidi="fr_FR"/>
        </w:rPr>
        <w:t>Les femmes hittites d'Esaü</w:t>
      </w:r>
    </w:p>
    <w:p>
      <w:pPr>
        <w:pStyle w:val="ListBullet"/>
        <w:spacing w:line="240" w:lineRule="auto"/>
        <w:ind w:left="720"/>
      </w:pPr>
      <w:r>
        <w:rPr>
          <w:lang w:val="fr_FR" w:bidi="fr_FR"/>
        </w:rPr>
      </w:r>
      <w:r>
        <w:rPr>
          <w:lang w:val="fr_FR" w:bidi="fr_FR"/>
        </w:rPr>
        <w:t>Le père de Rébecca, Béthuel et le frère de Rébecca, Laban sont mentionnés.</w:t>
      </w:r>
    </w:p>
    <w:p>
      <w:pPr>
        <w:pStyle w:val="ListBullet"/>
        <w:spacing w:line="240" w:lineRule="auto"/>
        <w:ind w:left="720"/>
      </w:pPr>
      <w:r>
        <w:rPr>
          <w:lang w:val="fr_FR" w:bidi="fr_FR"/>
        </w:rPr>
      </w:r>
      <w:r>
        <w:rPr>
          <w:lang w:val="fr_FR" w:bidi="fr_FR"/>
        </w:rPr>
        <w:t>La nouvelle femme d'Esaü, Mahalath, fille d'Ismaël.</w:t>
      </w:r>
    </w:p>
    <w:p>
      <w:pPr/>
      <w:r>
        <w:rPr>
          <w:lang w:val="fr_FR" w:bidi="fr_FR"/>
        </w:rPr>
      </w:r>
      <w:r>
        <w:rPr>
          <w:lang w:val="fr_FR" w:bidi="fr_FR"/>
        </w:rPr>
        <w:t>Dans cette session, demandez au groupe de créer un tableau d'histoire, de dessiner ou utiliser des objets aléatoires (objets que vous pouvez déplacer comme des cailloux, des bâtons, des jouets d'enfants) pour visualiser l'histoire et l'action dans le passage.</w:t>
      </w:r>
    </w:p>
    <w:p>
      <w:pPr/>
      <w:r>
        <w:rPr>
          <w:lang w:val="fr_FR" w:bidi="fr_FR"/>
        </w:rPr>
      </w:r>
      <w:r>
        <w:rPr>
          <w:lang w:val="fr_FR" w:bidi="fr_FR"/>
        </w:rPr>
        <w:t>Avant de commencer à jouer l'histoire, assurez-vous que vous avez le bon ordre des événements.</w:t>
      </w:r>
    </w:p>
    <w:p>
      <w:pPr/>
      <w:r>
        <w:rPr>
          <w:lang w:val="fr_FR" w:bidi="fr_FR"/>
        </w:rPr>
      </w:r>
      <w:r>
        <w:rPr>
          <w:lang w:val="fr_FR" w:bidi="fr_FR"/>
        </w:rPr>
        <w:t>Esaü déteste Jacob et planifie de tuer Jacob. Rébecca découvre ce que Esaü planifie de faire et dit à Jacob de se lever et de fuir immédiatement vers la famille de Rébecca à Haran. Jacob ne part pas immédiatement. Jacob reste pendant que Rébecca va et parle avec Isaac. Ensuite, Isaac appelle Jacob et dit à Jacob d'aller dans la famille de Rébecca et d'épouser une cousine. Isaac bénit Jacob et Jacob part. Esaü apprend que Jacob est parti. Esaü réalise finalement que Rébecca et Isaac n'aiment pas ses femmes hittites. Esaü va vers son oncle Ismaël et épouse l'une des filles d'Ismaël.</w:t>
      </w:r>
    </w:p>
    <w:p>
      <w:pPr/>
      <w:r>
        <w:rPr>
          <w:lang w:val="fr_FR" w:bidi="fr_FR"/>
        </w:rPr>
      </w:r>
      <w:r>
        <w:rPr>
          <w:lang w:val="fr_FR" w:bidi="fr_FR"/>
        </w:rPr>
        <w:t>Dans la première scène, Esaü haïssait Jacob parce que Jacob a volé la bénédiction du fils ainé. Esaü complote pour tuer Jacob après la mort d'Isaac et la période de deuil est terminée. Esaü ne parle à personne de ces plans. Esaü pense à faire cela ou parle à lui-même. Personne ne parle dans cette scène.</w:t>
      </w:r>
    </w:p>
    <w:p>
      <w:pPr/>
      <w:r>
        <w:rPr>
          <w:lang w:val="fr_FR" w:bidi="fr_FR"/>
        </w:rPr>
      </w:r>
      <w:r>
        <w:rPr>
          <w:lang w:val="fr_FR" w:bidi="fr_FR"/>
        </w:rPr>
        <w:t>Dans la deuxième scène, Rébecca apprend en quelque sorte ce que Esaü prévoit de faire. Nous ne savons pas comment elle a appris ce complot. Rébecca envoie chercher Jacob et lui dit le complot. Rébecca dit à Jacob de se préparer et de fuir vers la ville de Haran. Le frère de Rébecca vit à Haran. Rébecca veut que Jacob reste avec Laban jusqu'à ce qu'Esaü se calme ou ne soit plus assez en colère pour tuer. Rébecca n'a pas l'intention de laisser Jacob partir pendant une longue période. Rébecca planifie d'envoyer chercher Jacob quand il sera sans danger pour Jacob de revenir. Rébecca envoie Jacob pour sauver la vie de ses deux fils. Si Esaü tue Jacob, Esaü doit aussi mourir.</w:t>
      </w:r>
    </w:p>
    <w:p>
      <w:pPr/>
      <w:r>
        <w:rPr>
          <w:lang w:val="fr_FR" w:bidi="fr_FR"/>
        </w:rPr>
      </w:r>
      <w:r>
        <w:rPr>
          <w:lang w:val="fr_FR" w:bidi="fr_FR"/>
        </w:rPr>
        <w:t>Dans la troisième scène, Rébecca va chez Isaac. Rébecca ne parle pas à Isaac des plans d'Esaü pour tuer Jacob. Au lieu de cela, Rébecca se plaint des femmes d'Esaü. Rébecca dit : « Je préférerais mourir que de voir Jacob épouser l'une de ces filles. Rébecca parle des femmes locales ou hittites. Rébecca semble convaincre Isaac de faire quelque chose sur le mariage de Jacob.</w:t>
      </w:r>
    </w:p>
    <w:p>
      <w:pPr/>
      <w:r>
        <w:rPr>
          <w:lang w:val="fr_FR" w:bidi="fr_FR"/>
        </w:rPr>
      </w:r>
      <w:r>
        <w:rPr>
          <w:lang w:val="fr_FR" w:bidi="fr_FR"/>
        </w:rPr>
        <w:t>Dans la quatrième scène, Isaac appelle Jacob. Quand Jacob vient dans la tente, Isaac donne à Jacob une autre bénédiction. Isaac dit à Jacob de ne pas épouser une femme cananéenne locale. Au lieu de cela, Isaac dit à Jacob d'aller dans la famille de Rébecca. Le père de Rébecca, Béthuel vit toujours. Jacob doit vivre avec Béthuel. Laban, le frère de Rébecca vit là et a des filles. Isaac veut que Jacob épouse l'une de ces filles. Ce serait sa première cousine maternelle - la fille du frère de sa mère. Béthuel est le grand-père maternel de Jacob et Laban est l'oncle maternel de Jacob. Après ces instructions sur le mariage, Isaac bénit à nouveau Jacob. Cette fois, la bénédiction comprend une grande partie de la bénédiction que Dieu avait donnée à Abraham. Ensuite, Isaac renvoie Jacob et Jacob part.</w:t>
      </w:r>
    </w:p>
    <w:p>
      <w:pPr/>
      <w:r>
        <w:rPr>
          <w:lang w:val="fr_FR" w:bidi="fr_FR"/>
        </w:rPr>
      </w:r>
      <w:r>
        <w:rPr>
          <w:lang w:val="fr_FR" w:bidi="fr_FR"/>
        </w:rPr>
        <w:t>Passez en revue l'image de l'arbre généalogique. Parlez des parents et du titre correct pour chaque oncle et chaque grand-parent. Cela doit vous aider à décider des termes familiaux corrects pour Béthuel, Laban et les filles de Laban ainsi que pour Ismaël et la fille d'Ismaël.</w:t>
      </w:r>
    </w:p>
    <w:p>
      <w:pPr/>
      <w:r>
        <w:rPr>
          <w:lang w:val="fr_FR" w:bidi="fr_FR"/>
        </w:rPr>
      </w:r>
      <w:r>
        <w:rPr>
          <w:lang w:val="fr_FR" w:bidi="fr_FR"/>
        </w:rPr>
        <w:t>Dans la cinquième scène, Esaü sait qu'Isaac a envoyé Jacob pour trouver une femme dans la famille de Rébecca. Esaü sait qu'Isaac a donné à Jacob une autre bénédiction. Esaü sait qu'Isaac a spécifiquement dit à Jacob de ne pas épouser une femme cananéenne. Les femmes hittites d'Esaü étaient cananéennes Esaü comprend finalement qu'Isaac et Rébecca ne sont pas satisfaits des femmes d'Esaü. Esaü se rend chez son oncle Ismaël et épouse l'une des filles d'Ismaël. Ismaël est le premier fils d'Abraham et la mère d'Ismaël est Hagar, le serviteur de Sarah, la mère d'Isaac. Esaü ne dit pas à Isaac et Rébecca qu'il va épouser cette cousine. Esaü a maintenant 3 femmes. Deux d'entre elles sont des femmes hittites et la troisième est la fille d'Ismaël.</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comporte 5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Rébecca</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Esaü</w:t>
      </w:r>
    </w:p>
    <w:p>
      <w:pPr>
        <w:pStyle w:val="ListBullet"/>
        <w:spacing w:line="240" w:lineRule="auto"/>
        <w:ind w:left="720"/>
      </w:pPr>
      <w:r>
        <w:rPr>
          <w:lang w:val="fr_FR" w:bidi="fr_FR"/>
        </w:rPr>
      </w:r>
      <w:r>
        <w:rPr>
          <w:lang w:val="fr_FR" w:bidi="fr_FR"/>
        </w:rPr>
        <w:t>Les femmes hittites d'Esaü</w:t>
      </w:r>
    </w:p>
    <w:p>
      <w:pPr>
        <w:pStyle w:val="ListBullet"/>
        <w:spacing w:line="240" w:lineRule="auto"/>
        <w:ind w:left="720"/>
      </w:pPr>
      <w:r>
        <w:rPr>
          <w:lang w:val="fr_FR" w:bidi="fr_FR"/>
        </w:rPr>
      </w:r>
      <w:r>
        <w:rPr>
          <w:lang w:val="fr_FR" w:bidi="fr_FR"/>
        </w:rPr>
        <w:t>Le père de Rébecca, Béthuel et le frère de Rébecca, Laban sont mentionnés.</w:t>
      </w:r>
    </w:p>
    <w:p>
      <w:pPr>
        <w:pStyle w:val="ListBullet"/>
        <w:spacing w:line="240" w:lineRule="auto"/>
        <w:ind w:left="720"/>
      </w:pPr>
      <w:r>
        <w:rPr>
          <w:lang w:val="fr_FR" w:bidi="fr_FR"/>
        </w:rPr>
      </w:r>
      <w:r>
        <w:rPr>
          <w:lang w:val="fr_FR" w:bidi="fr_FR"/>
        </w:rPr>
        <w:t>La nouvelle femme d'Esaü, Mahalath, fille d'Ismaël.</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Arrêtez l'action : Demandez à l'acteur qui joue l'un des rôles : « Que ressens-tu ? Vous pouvez entendre différentes réponses. Reprenez l'action.</w:t>
      </w:r>
    </w:p>
    <w:p>
      <w:pPr/>
      <w:r>
        <w:rPr>
          <w:lang w:val="fr_FR" w:bidi="fr_FR"/>
        </w:rPr>
      </w:r>
      <w:r>
        <w:rPr>
          <w:lang w:val="fr_FR" w:bidi="fr_FR"/>
        </w:rPr>
        <w:t>Dans la première scène, Esaü haïssait Jacob parce que Jacob a volé la bénédiction pour le fils premier-né. Esaü complote pour tuer Jacob. Cependant, Esaü planifie d'attendre jusqu'après la mort d'Isaac et que la période de deuil soit terminée.</w:t>
      </w:r>
    </w:p>
    <w:p>
      <w:pPr/>
      <w:r>
        <w:rPr>
          <w:lang w:val="fr_FR" w:bidi="fr_FR"/>
        </w:rPr>
      </w:r>
      <w:r>
        <w:rPr>
          <w:lang w:val="fr_FR" w:bidi="fr_FR"/>
        </w:rPr>
        <w:t>Arrêtez l'action : Demandez à Esaü : « Pourquoi veux-tu tuer Jacob ? Vous pouvez entendre : « Parce qu'il est un tricheur. Il a volé mon droit d'ainesse et maintenant, il a volé ma bénédiction. Il ne mérite pas de vivre ». Demandez à Esaü : « Comment tuer Jacob te fera te sentir mieux ? » Vous pouvez entendre « Je n'aurai pas à le voir tous les jours et me rappeller qu'il a ce qui est à moi. S'il est mort, je récupère mon droit d'ainesse et ma bénédiction. Ils devront me respecter alors ». Reprenez l'action.</w:t>
      </w:r>
    </w:p>
    <w:p>
      <w:pPr/>
      <w:r>
        <w:rPr>
          <w:lang w:val="fr_FR" w:bidi="fr_FR"/>
        </w:rPr>
      </w:r>
      <w:r>
        <w:rPr>
          <w:lang w:val="fr_FR" w:bidi="fr_FR"/>
        </w:rPr>
        <w:t>Dans la deuxième scène, Rébecca apprend en quelque sorte ce que Esaü prévoit de faire. Rébecca va vers Jacob et lui dit. Rébecca dit à Jacob de se lever et de partir immédiatement et d'aller chez le frère de Rébecca à Haran. Jacob doit rester là jusqu'à ce qu'Esaü ne veuille plus tuer Jacob. Rébecca enverra chercher Jacob quand il est sûr de revenir. Rébecca dit que c'est pour sauver la vie de ses deux fils.</w:t>
      </w:r>
    </w:p>
    <w:p>
      <w:pPr/>
      <w:r>
        <w:rPr>
          <w:lang w:val="fr_FR" w:bidi="fr_FR"/>
        </w:rPr>
      </w:r>
      <w:r>
        <w:rPr>
          <w:lang w:val="fr_FR" w:bidi="fr_FR"/>
        </w:rPr>
        <w:t>Arrêtez l'action : Demandez à Rébecca : « Que ressens-tu à propos de Jacob étant si loin ? » Vous pouvez entendre : « Je ne veux pas qu'il aille si loin, mais c'est mieux que de le perdre. Je ne veux pas que mon fils Esaü le tue, puis Esaü devrait mourir aussi. C'est mieux ». Demandez à Jacob : « Comment ressens-tu maintenant que tu as la bénédiction, mais tu dois quitter ta famille ? » Vous pouvez entendre : « Il est préférable d'avoir la bénédiction. Esaü ne mérite pas la bénédiction ou le droit de naissance. Je dois les avoir. Si c'est ce que je dois faire pour avoir la bénédiction, alors je le ferai ». Reprenez l'action.</w:t>
      </w:r>
    </w:p>
    <w:p>
      <w:pPr/>
      <w:r>
        <w:rPr>
          <w:lang w:val="fr_FR" w:bidi="fr_FR"/>
        </w:rPr>
      </w:r>
      <w:r>
        <w:rPr>
          <w:lang w:val="fr_FR" w:bidi="fr_FR"/>
        </w:rPr>
        <w:t>Dans la troisième scène, Rébecca va vers Isaac et se plaint des femmes d'Esaü. Elle évoque la possibilité de Jacob d'épouser l'une des femmes hittites.</w:t>
      </w:r>
    </w:p>
    <w:p>
      <w:pPr/>
      <w:r>
        <w:rPr>
          <w:lang w:val="fr_FR" w:bidi="fr_FR"/>
        </w:rPr>
      </w:r>
      <w:r>
        <w:rPr>
          <w:lang w:val="fr_FR" w:bidi="fr_FR"/>
        </w:rPr>
        <w:t>Arrêtez l'action : Demandez à Rébecca : « Pourquoi parles-tu de femmes maintenant ? » Vous pouvez entendre : « C'est la meilleure façon de convaincre Isaac de renvoyer Jacob. Je veux qu'Isaac envoie Jacob plutôt que de faire fuir Jacob ». Demandez à Isaac : « Qu'as-tu ressenti quand Rébecca a mentionné la possibilité de Jacob d'épouser une femme hittite ? » Vous pouvez entendre : « J'ai eu peur pour mon fils. Je ne veux pas qu'il épouse l'une de ces femmes étrangères et apportera l'adoration de l'idole et d'autres façons étrangères dans la famille. Je veux que Jacob conduise cette famille comme mon père Abraham voudrait ». Reprenez l'action.</w:t>
      </w:r>
    </w:p>
    <w:p>
      <w:pPr/>
      <w:r>
        <w:rPr>
          <w:lang w:val="fr_FR" w:bidi="fr_FR"/>
        </w:rPr>
      </w:r>
      <w:r>
        <w:rPr>
          <w:lang w:val="fr_FR" w:bidi="fr_FR"/>
        </w:rPr>
        <w:t>Dans la quatrième scène, Isaac envoie chercher Jacob. Quand Jacob arrive, Isaac le bénit, puis dit à Jacob de ne pas épouser une femme cananéenne. Au lieu de cela, Jacob doit aller à Haran pour vivre avec Béthuel, le père de Rébecca. Le frère de Rébecca, Laban a des filles. Jacob doit épouser parmi ces filles. Ensuite, Isaac bénit Jacob nouveau. Cette fois, la bénédiction contient beaucoup d'éléments que Dieu a utilisés quand Dieu a béni Abraham. Après la bénédiction, Jacob est parti pour aller chez la famille de Rébecca.</w:t>
      </w:r>
    </w:p>
    <w:p>
      <w:pPr/>
      <w:r>
        <w:rPr>
          <w:lang w:val="fr_FR" w:bidi="fr_FR"/>
        </w:rPr>
      </w:r>
      <w:r>
        <w:rPr>
          <w:lang w:val="fr_FR" w:bidi="fr_FR"/>
        </w:rPr>
        <w:t>Arrêtez l'action : Demandez à Isaac : « Qu'as-tu ressenti quand tu as béni Jacob ? » Vous pouvez entendre : « Je me suis senti bien. Je savais que je bénissais Jacob et je savais que Jacob conduirait la famille après que je suis parti. Je suis heureux d'avoir été capable de bénir Jacob comme cela ». Demandez à Jacob : « Qu'as-tu ressenti en recevant cette bénédiction qui était destinée à toi, Jacob ? » Vous pouvez entendre : « C'était vraiment merveilleux. Je sais que cette bénédiction était destinée à moi. Je connais la bénédiction que mon grand-père, Abraham a reçu de Dieu. Je suis si heureux que mon père ait dit la même chose à moi ». Reprenez l'action.</w:t>
      </w:r>
    </w:p>
    <w:p>
      <w:pPr/>
      <w:r>
        <w:rPr>
          <w:lang w:val="fr_FR" w:bidi="fr_FR"/>
        </w:rPr>
      </w:r>
      <w:r>
        <w:rPr>
          <w:lang w:val="fr_FR" w:bidi="fr_FR"/>
        </w:rPr>
        <w:t>Dans la cinquième scène, Esaü sait qu'Isaac a béni Jacob et l'a envoyé pour trouver une femme parmi la famille de Rébecca.</w:t>
      </w:r>
    </w:p>
    <w:p>
      <w:pPr/>
      <w:r>
        <w:rPr>
          <w:lang w:val="fr_FR" w:bidi="fr_FR"/>
        </w:rPr>
      </w:r>
      <w:r>
        <w:rPr>
          <w:lang w:val="fr_FR" w:bidi="fr_FR"/>
        </w:rPr>
        <w:t>Arrêtez la scène et demandez à Esaü : « Que ressentez-vous en ce moment ? » ou « Que pensez-vous en ce moment ? » Vous pouvez entendre : « Je suis toujours si en colère ! Comment Jacob ose t-il me voler comme cela. Maintenant, il a été béni à nouveau et a été envoyé pour trouver une femme. Pourquoi l'aiment-ils plus que moi ? » Reprenez l'action.</w:t>
      </w:r>
    </w:p>
    <w:p>
      <w:pPr/>
      <w:r>
        <w:rPr>
          <w:lang w:val="fr_FR" w:bidi="fr_FR"/>
        </w:rPr>
      </w:r>
      <w:r>
        <w:rPr>
          <w:lang w:val="fr_FR" w:bidi="fr_FR"/>
        </w:rPr>
        <w:t>Esaü réalise finalement que Rébecca et Isaac n'aiment pas ses femmes hittites. Esaü va chez Ismaël, le fils aîné d'Abraham et épouse l'une de ses filles. Esaü ne dit pas à Rébecca et Isaac qu'il va épouser l'une de ses cousines.</w:t>
      </w:r>
    </w:p>
    <w:p>
      <w:pPr/>
      <w:r>
        <w:rPr>
          <w:lang w:val="fr_FR" w:bidi="fr_FR"/>
        </w:rPr>
      </w:r>
      <w:r>
        <w:rPr>
          <w:lang w:val="fr_FR" w:bidi="fr_FR"/>
        </w:rPr>
        <w:t>Arrêtez l'action : Demandez à Esaü : « Pourquoi as-tu épousé l'une des filles d'Ismaël ? » Vous pouvez entendre : « Mes parents n'aiment pas mes femmes. Je voulais leur faire plaisir en choisissant un parent. Ils seront satisfaits parce que son grand-père est Abraham ». Demandez à Rébecca : « Que ressens-tu à propos de ta nouvelle belle-fille ? Vous pouvez entendre : « Je sais que Esaü essayait de nous plaire. Pourquoi n'a-t-il pas demandé mon opinion ? » Ou « Au moins, elle croit en Dieu. C'est quelque chose pour lequel il faut être reconnaissant ».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Esaü déteste Jacob parce que Jacob a volé la </w:t>
      </w:r>
      <w:r>
        <w:rPr>
          <w:b/>
          <w:lang w:val="fr_FR" w:bidi="fr_FR"/>
        </w:rPr>
        <w:t>bénédiction</w:t>
      </w:r>
      <w:r>
        <w:rPr>
          <w:lang w:val="fr_FR" w:bidi="fr_FR"/>
        </w:rPr>
        <w:t xml:space="preserve">. Utilisez le même mot pour la bénédiction que celui que vous avez utilisé dans d'autres passages. Le mot </w:t>
      </w:r>
      <w:r>
        <w:rPr>
          <w:lang w:val="fr_FR" w:bidi="fr_FR"/>
        </w:rPr>
        <w:t>« bénédiction »</w:t>
      </w:r>
      <w:r>
        <w:rPr>
          <w:lang w:val="fr_FR" w:bidi="fr_FR"/>
        </w:rPr>
        <w:t xml:space="preserve"> est discuté dans le glossaire principal Esaü planifie d'attendre jusqu'à ce qu'Isaac meure, puis après la période de </w:t>
      </w:r>
      <w:r>
        <w:rPr>
          <w:b/>
          <w:lang w:val="fr_FR" w:bidi="fr_FR"/>
        </w:rPr>
        <w:t>deuil</w:t>
      </w:r>
      <w:r>
        <w:rPr>
          <w:lang w:val="fr_FR" w:bidi="fr_FR"/>
        </w:rPr>
        <w:t>, Esaü tuera Jacob. Le deuil se réfère à une période spécifique après la mort de quelqu'un et aux activités que ceux qui pleurent la mort font généralement. Une culture a des coutumes spécifiques et, dans les temps anciens, celles-ci comprenaient pleurer, déchirer les vêtements et mettre un matériau spécial appelé un sac. Le deuil durait pendant une période spécifique, par exemple 7 jours. Esaü planifie d'attendre jusqu'à ce que cette période soit terminée avant de tuer Jacob.</w:t>
      </w:r>
    </w:p>
    <w:p>
      <w:pPr/>
      <w:r>
        <w:rPr>
          <w:lang w:val="fr_FR" w:bidi="fr_FR"/>
        </w:rPr>
      </w:r>
      <w:r>
        <w:rPr>
          <w:lang w:val="fr_FR" w:bidi="fr_FR"/>
        </w:rPr>
        <w:t>Esaü complotait tout cela pour lui-même ou dans son esprit. Il y pensait. Il n'en parlait pas aux autres. Ce n'est pas quelque chose d'impulsif ou fait sans penser. Esaü fait un plan pour quelque chose à faire dans le futur.</w:t>
      </w:r>
    </w:p>
    <w:p>
      <w:pPr/>
      <w:r>
        <w:rPr>
          <w:lang w:val="fr_FR" w:bidi="fr_FR"/>
        </w:rPr>
      </w:r>
      <w:r>
        <w:rPr>
          <w:lang w:val="fr_FR" w:bidi="fr_FR"/>
        </w:rPr>
        <w:t>Rébecca dit à Jacob de rester là jusqu'à ce qu'Esaü s'</w:t>
      </w:r>
      <w:r>
        <w:rPr>
          <w:b/>
          <w:lang w:val="fr_FR" w:bidi="fr_FR"/>
        </w:rPr>
        <w:t>apaise</w:t>
      </w:r>
      <w:r>
        <w:rPr>
          <w:lang w:val="fr_FR" w:bidi="fr_FR"/>
        </w:rPr>
        <w:t xml:space="preserve">. Esaü est très en colère ou </w:t>
      </w:r>
      <w:r>
        <w:rPr>
          <w:b/>
          <w:lang w:val="fr_FR" w:bidi="fr_FR"/>
        </w:rPr>
        <w:t>chaud de colère</w:t>
      </w:r>
      <w:r>
        <w:rPr>
          <w:lang w:val="fr_FR" w:bidi="fr_FR"/>
        </w:rPr>
        <w:t>. « S'apaiser » signifie qu'Esaü ne serait plus si en colère. Esaü serait dans un état d'esprit raisonnable. Esaü se calmerait. Esaü pourrait toujours être en colère ou haïr Jacob, mais Esaü ne planifierait plus de chercher à se venger ou de tuer Jacob. À ce moment-là, il serait sûr pour Jacob de revenir.</w:t>
      </w:r>
    </w:p>
    <w:p>
      <w:pPr/>
      <w:r>
        <w:rPr>
          <w:lang w:val="fr_FR" w:bidi="fr_FR"/>
        </w:rPr>
      </w:r>
      <w:r>
        <w:rPr>
          <w:lang w:val="fr_FR" w:bidi="fr_FR"/>
        </w:rPr>
        <w:t xml:space="preserve">Les femmes d'Esaü étaient des femmes </w:t>
      </w:r>
      <w:r>
        <w:rPr>
          <w:b/>
          <w:lang w:val="fr_FR" w:bidi="fr_FR"/>
        </w:rPr>
        <w:t>hittites</w:t>
      </w:r>
      <w:r>
        <w:rPr>
          <w:lang w:val="fr_FR" w:bidi="fr_FR"/>
        </w:rPr>
        <w:t xml:space="preserve">. Les Hittites faisaient partie des </w:t>
      </w:r>
      <w:r>
        <w:rPr>
          <w:b/>
          <w:lang w:val="fr_FR" w:bidi="fr_FR"/>
        </w:rPr>
        <w:t>Cananéens</w:t>
      </w:r>
      <w:r>
        <w:rPr>
          <w:lang w:val="fr_FR" w:bidi="fr_FR"/>
        </w:rPr>
        <w:t>. Utilisez les mêmes mots que ceux que vous avez utilisés dans les passages précédents pour ces groupes de personnes.</w:t>
      </w:r>
    </w:p>
    <w:p>
      <w:pPr/>
      <w:r>
        <w:rPr>
          <w:lang w:val="fr_FR" w:bidi="fr_FR"/>
        </w:rPr>
      </w:r>
      <w:r>
        <w:rPr>
          <w:lang w:val="fr_FR" w:bidi="fr_FR"/>
        </w:rPr>
        <w:t>Jacob va vers son grand-père maternel et son oncle maternel. Jacob doit épouser une cousine maternelle proche. Certaines langues ont des termes spécifiques pour les parents du côté de la mère de la famille ou du côté du père de la famille. Utilisez les titres appropriés pour ces parents.</w:t>
      </w:r>
    </w:p>
    <w:p>
      <w:pPr/>
      <w:r>
        <w:rPr>
          <w:lang w:val="fr_FR" w:bidi="fr_FR"/>
        </w:rPr>
      </w:r>
      <w:r>
        <w:rPr>
          <w:lang w:val="fr_FR" w:bidi="fr_FR"/>
        </w:rPr>
        <w:t>Révisez l'image de l'arbre généalogique.</w:t>
      </w:r>
    </w:p>
    <w:p>
      <w:pPr/>
      <w:r>
        <w:rPr>
          <w:lang w:val="fr_FR" w:bidi="fr_FR"/>
        </w:rPr>
      </w:r>
      <w:r>
        <w:rPr>
          <w:lang w:val="fr_FR" w:bidi="fr_FR"/>
        </w:rPr>
        <w:t xml:space="preserve">Isaac bénit Jacob en utilisant certaines des mêmes bénédictions que celles que Dieu a dites en bénissant Abraham. Isaac dit : « Que </w:t>
      </w:r>
      <w:r>
        <w:rPr>
          <w:b/>
          <w:lang w:val="fr_FR" w:bidi="fr_FR"/>
        </w:rPr>
        <w:t>Dieu Tout-Puissant</w:t>
      </w:r>
      <w:r>
        <w:rPr>
          <w:lang w:val="fr_FR" w:bidi="fr_FR"/>
        </w:rPr>
        <w:t xml:space="preserve"> te bénisse ». Dieu le Tout-Puissant est l'un des noms de Dieu. Le mot hébreu est </w:t>
      </w:r>
      <w:r>
        <w:rPr>
          <w:b/>
          <w:lang w:val="fr_FR" w:bidi="fr_FR"/>
        </w:rPr>
        <w:t>El-Shaddaï</w:t>
      </w:r>
      <w:r>
        <w:rPr>
          <w:lang w:val="fr_FR" w:bidi="fr_FR"/>
        </w:rPr>
        <w:t>. El se réfère à Dieu. Shaddaï signifie probablement tout-puissant ou plus puissant que quiconque En mettant les deux mots ensemble, vous avez un nom pour Dieu. El-Shaddaï est le nom que Dieu a utilisé quand Dieu a parlé à Abraham. Dieu a dit : « Je suis El-Shaddaï, Dieu Tout-Puissant. Utilisez le même nom ici. El-Shaddaï est le nom hébreu. Vous n'avez pas besoin d'utiliser aussi le nom hébreu.</w:t>
      </w:r>
    </w:p>
    <w:p>
      <w:pPr/>
      <w:r>
        <w:rPr>
          <w:lang w:val="fr_FR" w:bidi="fr_FR"/>
        </w:rPr>
      </w:r>
      <w:r>
        <w:rPr>
          <w:lang w:val="fr_FR" w:bidi="fr_FR"/>
        </w:rPr>
        <w:t xml:space="preserve">Une partie de la bénédiction demandait que Jacob ait beaucoup d'enfants qui se multiplieraient et deviendraient des </w:t>
      </w:r>
      <w:r>
        <w:rPr>
          <w:b/>
          <w:lang w:val="fr_FR" w:bidi="fr_FR"/>
        </w:rPr>
        <w:t>nations</w:t>
      </w:r>
      <w:r>
        <w:rPr>
          <w:lang w:val="fr_FR" w:bidi="fr_FR"/>
        </w:rPr>
        <w:t xml:space="preserve"> ou des </w:t>
      </w:r>
      <w:r>
        <w:rPr>
          <w:b/>
          <w:lang w:val="fr_FR" w:bidi="fr_FR"/>
        </w:rPr>
        <w:t>groupes de personnes</w:t>
      </w:r>
      <w:r>
        <w:rPr>
          <w:lang w:val="fr_FR" w:bidi="fr_FR"/>
        </w:rPr>
        <w:t xml:space="preserve">. </w:t>
      </w:r>
      <w:r>
        <w:rPr>
          <w:lang w:val="fr_FR" w:bidi="fr_FR"/>
        </w:rPr>
        <w:t>Nations</w:t>
      </w:r>
      <w:r>
        <w:rPr>
          <w:lang w:val="fr_FR" w:bidi="fr_FR"/>
        </w:rPr>
        <w:t xml:space="preserve"> est dans le glossaire principal. Utilisez le même mot que celui que vous avez utilisé dans les passages précédents. Isaac prie pour que Jacob possède la terre où il vit maintenant en tant qu'</w:t>
      </w:r>
      <w:r>
        <w:rPr>
          <w:b/>
          <w:lang w:val="fr_FR" w:bidi="fr_FR"/>
        </w:rPr>
        <w:t>étranger</w:t>
      </w:r>
      <w:r>
        <w:rPr>
          <w:lang w:val="fr_FR" w:bidi="fr_FR"/>
        </w:rPr>
        <w:t>. En ce moment, Isaac ne possède pas la terre. Cette terre était promise à Abraham Isaac prie pour qu'un jour, la famille possédera cette terre et ne soit plus les étrangers sur cette terre.</w:t>
      </w:r>
    </w:p>
    <w:p>
      <w:pPr/>
      <w:r>
        <w:rPr>
          <w:lang w:val="fr_FR" w:bidi="fr_FR"/>
        </w:rPr>
      </w:r>
      <w:r>
        <w:rPr>
          <w:lang w:val="fr_FR" w:bidi="fr_FR"/>
        </w:rPr>
        <w:t>Après que Jacob est parti, Esaü va vers son oncle Ismaël et épouse sa proche cousine, la fille d'Ismaël. Ismaël est le demi-frère d'Isaac. Certaines langues utilisent des mots spécifiques pour les parents d'un père. Utilisez les titres appropriés pour exprimer la relation.</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étape, vous allez raconter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expressions, les émotions ou toute autre chose dont vous avez parlé.</w:t>
      </w:r>
    </w:p>
    <w:p>
      <w:pPr/>
      <w:r>
        <w:rPr>
          <w:lang w:val="fr_FR" w:bidi="fr_FR"/>
        </w:rPr>
      </w:r>
      <w:r>
        <w:rPr>
          <w:lang w:val="fr_FR" w:bidi="fr_FR"/>
        </w:rPr>
        <w:t xml:space="preserve">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Chaque membre du groupe va maintenant raconter tout le passage en entier sans s'arrêter. Chaque membre du groupe doit le faire au moins une fois. S'il le souhaite,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Le groupe peut maintenant décider de la meilleure version du passage. Vous pouvez décider que vous avez aimé la façon dont un membre du groupe a raconter une partie du passage, mais que vous avez aimé la façon dont un autre membre du groupe a formulé une autre partie du passage. </w:t>
      </w:r>
    </w:p>
    <w:p>
      <w:pPr/>
      <w:r>
        <w:rPr>
          <w:lang w:val="fr_FR" w:bidi="fr_FR"/>
        </w:rPr>
      </w:r>
      <w:r>
        <w:rPr>
          <w:lang w:val="fr_FR" w:bidi="fr_FR"/>
        </w:rPr>
        <w:t>Mettez cet audio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Genèse 28:10–22</w:t>
      </w:r>
      <w:r>
        <w:rPr>
          <w:lang w:val="fr_FR" w:bidi="fr_FR"/>
        </w:rPr>
      </w:r>
    </w:p>
    <w:p>
      <w:pPr>
        <w:pStyle w:val="Heading3"/>
      </w:pPr>
      <w:r>
        <w:rPr>
          <w:lang w:val="fr_FR" w:bidi="fr_FR"/>
        </w:rPr>
        <w:t>Écouter et Cœur</w:t>
      </w:r>
    </w:p>
    <w:p>
      <w:pPr/>
      <w:r>
        <w:rPr>
          <w:lang w:val="fr_FR" w:bidi="fr_FR"/>
        </w:rPr>
      </w:r>
      <w:r>
        <w:rPr>
          <w:lang w:val="fr_FR" w:bidi="fr_FR"/>
        </w:rPr>
        <w:t>Ecoutez Genèse 28:10–22 et mettez-le dans votre coeur.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 xml:space="preserve">Qu'est-ce que vous n'aimez pas ou ne comprenez-vous pas ? </w:t>
      </w:r>
    </w:p>
    <w:p>
      <w:pPr>
        <w:pStyle w:val="ListBullet"/>
        <w:spacing w:line="240" w:lineRule="auto"/>
        <w:ind w:left="720"/>
      </w:pPr>
      <w:r>
        <w:rPr>
          <w:lang w:val="fr_FR" w:bidi="fr_FR"/>
        </w:rPr>
      </w:r>
      <w:r>
        <w:rPr>
          <w:lang w:val="fr_FR" w:bidi="fr_FR"/>
        </w:rPr>
        <w:t>Qu'est-ce que cette histoire nous apprend à propos de Dieu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En quoi cette histoire affecte-t-elle notre vie quotidienne ?</w:t>
      </w:r>
    </w:p>
    <w:p>
      <w:pPr>
        <w:pStyle w:val="ListBullet"/>
        <w:spacing w:line="240" w:lineRule="auto"/>
        <w:ind w:left="720"/>
      </w:pPr>
      <w:r>
        <w:rPr>
          <w:lang w:val="fr_FR" w:bidi="fr_FR"/>
        </w:rPr>
      </w:r>
      <w:r>
        <w:rPr>
          <w:lang w:val="fr_FR" w:bidi="fr_FR"/>
        </w:rPr>
        <w:t>Qui connaissez vous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Après qu'Isaac a béni Jacob, Isaac a dit à Jacob d'aller à Haran et de rester avec l'oncle de Jacob Laban, le frère de Rébecca. Rébecca et Isaac sont cousins et se sont mariés. Maintenant, Isaac veut que Jacob épouse l'une de ses cousines. Isaac vivait avec sa famille à Beer-Shéba qui est dans le sud d'Israël. C'est environ 550 miles ou 885 kilomètres de Beer-Shéba à Haran. Il faudrait au moins un mois pour faire ce voyage. C'est un récit du début de ce voyage.</w:t>
      </w:r>
    </w:p>
    <w:p>
      <w:pPr/>
      <w:r>
        <w:rPr>
          <w:lang w:val="fr_FR" w:bidi="fr_FR"/>
        </w:rPr>
      </w:r>
      <w:r>
        <w:rPr>
          <w:lang w:val="fr_FR" w:bidi="fr_FR"/>
        </w:rPr>
        <w:t>Après qu'Isaac a dit à Jacob d'aller à Haran, Jacob a commencé son voyage. Nous n'avons pas les détails de la façon dont Jacob a voyagé. À cause de l'endroit où Jacob a passé la nuit, il semble que Jacob a pris une route à travers les montagnes en allant au nord de Beer-Shéba vers Haran.</w:t>
      </w:r>
    </w:p>
    <w:p>
      <w:pPr/>
      <w:r>
        <w:rPr>
          <w:lang w:val="fr_FR" w:bidi="fr_FR"/>
        </w:rPr>
      </w:r>
      <w:r>
        <w:rPr>
          <w:lang w:val="fr_FR" w:bidi="fr_FR"/>
        </w:rPr>
        <w:t>Montrez la carte d'Israël avec les points de Beersheba jusqu'à Haran indiqués dessus La carte doit avoir l'emplacement de Béthel qui est au nord de Jérusalem</w:t>
      </w:r>
    </w:p>
    <w:p>
      <w:pPr/>
      <w:r>
        <w:rPr>
          <w:lang w:val="fr_FR" w:bidi="fr_FR"/>
        </w:rPr>
      </w:r>
      <w:r>
        <w:rPr>
          <w:lang w:val="fr_FR" w:bidi="fr_FR"/>
        </w:rPr>
        <w:t>Le passage dit qu'au coucher du soleil, Jacob s'est arrêté pour la nuit. L'endroit où Jacob s'est arrêté pour la nuit était à environ 60 miles ou 96 kilomètres de Beer-Shéba. C'est trop loin pour voyager en un jour. Par conséquent, ce n'est pas le premier jour du voyage. Au coucher du soleil, il devient sombre rapidement. Il y a une courte période de crépuscule dans cette partie du monde. Jacob s'est arrêté et a installé son camp ou l'endroit il allait dormir avant qu'il ne devienne trop sombre pour voir. L'endroit où Jacob s'est arrêté pour passer la nuit n'a pas un nom. Cependant, il est mentionné comme « cet endroit » plusieurs fois. Cela donne l'air que cet endroit est important même sans nom. Pour Jacob, c'est juste un endroit pour s'arrêter et faire un camp puisqu'il devient sombre.</w:t>
      </w:r>
    </w:p>
    <w:p>
      <w:pPr/>
      <w:r>
        <w:rPr>
          <w:lang w:val="fr_FR" w:bidi="fr_FR"/>
        </w:rPr>
      </w:r>
      <w:r>
        <w:rPr>
          <w:lang w:val="fr_FR" w:bidi="fr_FR"/>
        </w:rPr>
        <w:t>Arrêtez et discutez : Décrivez la façon dont le soleil se couche et il devient sombre dans votre région. Combien de temps reste-t-il la lumière après que le soleil se couche ?</w:t>
      </w:r>
    </w:p>
    <w:p>
      <w:pPr/>
      <w:r>
        <w:rPr>
          <w:lang w:val="fr_FR" w:bidi="fr_FR"/>
        </w:rPr>
      </w:r>
      <w:r>
        <w:rPr>
          <w:lang w:val="fr_FR" w:bidi="fr_FR"/>
        </w:rPr>
        <w:t>Discutez : Décrivez ce que quelqu'un dans votre région ferait pour installer un camp pour la nuit.</w:t>
      </w:r>
    </w:p>
    <w:p>
      <w:pPr/>
      <w:r>
        <w:rPr>
          <w:lang w:val="fr_FR" w:bidi="fr_FR"/>
        </w:rPr>
      </w:r>
      <w:r>
        <w:rPr>
          <w:lang w:val="fr_FR" w:bidi="fr_FR"/>
        </w:rPr>
        <w:t>Quand Jacob était prêt à dormir, il a trouvé une pierre et l'a utilisée comme un oreiller. Cela signifie que Jacob se coucha et s'endormit avec sa tête sur un rocher ou un rocher sous sa tête. Un certain temps après que Jacob est allé dormir, il a eu un rêve. C'était un rêve parce que Jacob dormait.</w:t>
      </w:r>
    </w:p>
    <w:p>
      <w:pPr/>
      <w:r>
        <w:rPr>
          <w:lang w:val="fr_FR" w:bidi="fr_FR"/>
        </w:rPr>
      </w:r>
      <w:r>
        <w:rPr>
          <w:lang w:val="fr_FR" w:bidi="fr_FR"/>
        </w:rPr>
        <w:t>Arrêtez et discutez en équipe : Chaque personne doit parler d'un rêve qu'il ou elle a eu. Écoutez la façon dont la personne parle de ce qu'elle a vu dans le rêve. Y a-t-il une façon différente de parler des rêves naturels et des rêves causés par les drogues ou les esprits ? Le rêve de Jacob n'était pas causé par des drogues ou des esprits.</w:t>
      </w:r>
    </w:p>
    <w:p>
      <w:pPr/>
      <w:r>
        <w:rPr>
          <w:lang w:val="fr_FR" w:bidi="fr_FR"/>
        </w:rPr>
      </w:r>
      <w:r>
        <w:rPr>
          <w:lang w:val="fr_FR" w:bidi="fr_FR"/>
        </w:rPr>
        <w:t>Jacob rêvait qu'il voyait un large escalier venant du ciel à la terre. Cela signifie qu'une extrémité de l'escalier était sur la terre et l'autre extrémité atteignait l'endroit où Dieu vit. Les anges de Dieu montaient et descendaient l'escalier. Les anges sont les bons êtres spirituels qui portent des messages pour Dieu. Jacob a vu Dieu. Nous ne savons pas si Dieu était debout à côté de Jacob lui-même ou s'il était debout à côté du sommet de l'escalier.</w:t>
      </w:r>
    </w:p>
    <w:p>
      <w:pPr/>
      <w:r>
        <w:rPr>
          <w:lang w:val="fr_FR" w:bidi="fr_FR"/>
        </w:rPr>
      </w:r>
      <w:r>
        <w:rPr>
          <w:lang w:val="fr_FR" w:bidi="fr_FR"/>
        </w:rPr>
        <w:t>Montrez une image d'un escalier.</w:t>
      </w:r>
    </w:p>
    <w:p>
      <w:pPr/>
      <w:r>
        <w:rPr>
          <w:lang w:val="fr_FR" w:bidi="fr_FR"/>
        </w:rPr>
      </w:r>
      <w:r>
        <w:rPr>
          <w:lang w:val="fr_FR" w:bidi="fr_FR"/>
        </w:rPr>
        <w:t>Dieu a parlé à Jacob. Dieu a dit : « Je suis le Seigneur, ton Dieu, le Dieu d'Abraham et le Dieu d'Isaac ». Dieu se présentait à Jacob pour que Jacob comprenne exactement qui Dieu est. Jacob savait que Dieu était apparu auparavant à Abraham et Isaac. Dieu répète les mêmes promesses à Jacob que celles qu'il a données à Abraham et Isaac. Dieu donne la terre où Jacob dort à Jacob et à ses descendants. Dieu dit que les descendants de Jacob seront nombreux comme la poussière de la terre. Dieu a dit à Jacob que tes descendants se répandront dans toutes les directions à partir d'ici. Tout le monde sur terre sera béni à travers toi et tes descendants. Ensuite, Dieu a dit : Je serai avec toi et te protégerai et te ramènerai sur cette terre.</w:t>
      </w:r>
    </w:p>
    <w:p>
      <w:pPr/>
      <w:r>
        <w:rPr>
          <w:lang w:val="fr_FR" w:bidi="fr_FR"/>
        </w:rPr>
      </w:r>
      <w:r>
        <w:rPr>
          <w:lang w:val="fr_FR" w:bidi="fr_FR"/>
        </w:rPr>
        <w:t>Arrêtez et discutez en groupe : Que ressentiriez-vous si vous aviez reçu une telle promesse ? Pourquoi pensez-vous que Dieu s'est identifié à Jacob comme le Dieu d'Abraham et le Dieu d'Isaac ?</w:t>
      </w:r>
    </w:p>
    <w:p>
      <w:pPr/>
      <w:r>
        <w:rPr>
          <w:lang w:val="fr_FR" w:bidi="fr_FR"/>
        </w:rPr>
      </w:r>
      <w:r>
        <w:rPr>
          <w:lang w:val="fr_FR" w:bidi="fr_FR"/>
        </w:rPr>
        <w:t>Discutez : Parlez de votre famille élargie. Écoutez comment chacun décrit le grand nombre de parents ou un grand nombre de personnes dans la tribu ou le clan. Cela pourrait être la description que vous utiliseriez pour nombreuse comme la poussière de la terre.</w:t>
      </w:r>
    </w:p>
    <w:p>
      <w:pPr/>
      <w:r>
        <w:rPr>
          <w:lang w:val="fr_FR" w:bidi="fr_FR"/>
        </w:rPr>
      </w:r>
      <w:r>
        <w:rPr>
          <w:lang w:val="fr_FR" w:bidi="fr_FR"/>
        </w:rPr>
        <w:t>Jacob s'est réveillé de son rêve. Jacob a réalisé que l'Eternel était à l'endroit où Jacob dormait. Jacob n'avait pas réalisé avant que Dieu était là aussi. Jacob avait peur. Il s'agit d'une crainte respectueuse de Dieu Jacob a réalisé qu'il était en présence de Dieu. Ensuite, Jacob dit que « C'est un endroit impressionnant ». Jacob veut dire que cet endroit est digne de merveille et de révérence. Jacob appelle cet endroit la maison de Dieu, la porte du ciel. Jacob dit que Dieu vit ici et c'est la façon d'entrer dans la maison de Dieu. Le ciel est où Dieu vit. L'escalier représente les connexions entre Dieu et la terre. Les anges sont les messagers pour Dieu.</w:t>
      </w:r>
    </w:p>
    <w:p>
      <w:pPr/>
      <w:r>
        <w:rPr>
          <w:lang w:val="fr_FR" w:bidi="fr_FR"/>
        </w:rPr>
      </w:r>
      <w:r>
        <w:rPr>
          <w:lang w:val="fr_FR" w:bidi="fr_FR"/>
        </w:rPr>
        <w:t>Le matin ou quand il y a assez de lumière pour voir, Jacob a pris le rocher qu'il avait utilisé comme oreiller et l'a tenu à une extrémité. Jacob voulait que ce rocher soit un pilier commémoratif. Cela signifie que quand Jacob verrait le rocher, Jacob se rappellerait ce qui s'était passé là. Jacob a versé de l'huile d'olive sur le sommet de la pierre comme un moyen de dédier cette pierre à Dieu. Jacob adorait Dieu là.</w:t>
      </w:r>
    </w:p>
    <w:p>
      <w:pPr/>
      <w:r>
        <w:rPr>
          <w:lang w:val="fr_FR" w:bidi="fr_FR"/>
        </w:rPr>
      </w:r>
      <w:r>
        <w:rPr>
          <w:lang w:val="fr_FR" w:bidi="fr_FR"/>
        </w:rPr>
        <w:t>Arrêtez et discutez en équipe : Comment vous rappelez-vous des rencontres significatives avec Dieu ?</w:t>
      </w:r>
    </w:p>
    <w:p>
      <w:pPr/>
      <w:r>
        <w:rPr>
          <w:lang w:val="fr_FR" w:bidi="fr_FR"/>
        </w:rPr>
      </w:r>
      <w:r>
        <w:rPr>
          <w:lang w:val="fr_FR" w:bidi="fr_FR"/>
        </w:rPr>
        <w:t>Montrez une image d'huile d'olive.</w:t>
      </w:r>
    </w:p>
    <w:p>
      <w:pPr/>
      <w:r>
        <w:rPr>
          <w:lang w:val="fr_FR" w:bidi="fr_FR"/>
        </w:rPr>
      </w:r>
      <w:r>
        <w:rPr>
          <w:lang w:val="fr_FR" w:bidi="fr_FR"/>
        </w:rPr>
        <w:t>Jacob a nommé l'endroit où Jacob a eu le rêve « Béthel » ce qui signifie « maison de Dieu ». Il y avait une ville à proximité appelée Luz. Cependant, après cette période, la ville est devenue connue comme Béthel aussi.</w:t>
      </w:r>
    </w:p>
    <w:p>
      <w:pPr/>
      <w:r>
        <w:rPr>
          <w:lang w:val="fr_FR" w:bidi="fr_FR"/>
        </w:rPr>
      </w:r>
      <w:r>
        <w:rPr>
          <w:lang w:val="fr_FR" w:bidi="fr_FR"/>
        </w:rPr>
        <w:t>Après avoir adoré Dieu de cette manière, Jacob a fait un vœu. Un vœu est une promesse solennelle que quelqu'un fait à Dieu, mais il veut généralement quelque chose de Dieu. Jacob exprime trois choses que Jacob veut de Dieu :</w:t>
      </w:r>
    </w:p>
    <w:p>
      <w:pPr>
        <w:pStyle w:val="ListBullet"/>
        <w:spacing w:line="240" w:lineRule="auto"/>
        <w:ind w:left="720"/>
      </w:pPr>
      <w:r>
        <w:rPr>
          <w:lang w:val="fr_FR" w:bidi="fr_FR"/>
        </w:rPr>
      </w:r>
      <w:r>
        <w:rPr>
          <w:lang w:val="fr_FR" w:bidi="fr_FR"/>
        </w:rPr>
        <w:t>Sois avec moi et protège-moi en ce voyage.</w:t>
      </w:r>
    </w:p>
    <w:p>
      <w:pPr>
        <w:pStyle w:val="ListBullet"/>
        <w:spacing w:line="240" w:lineRule="auto"/>
        <w:ind w:left="720"/>
      </w:pPr>
      <w:r>
        <w:rPr>
          <w:lang w:val="fr_FR" w:bidi="fr_FR"/>
        </w:rPr>
      </w:r>
      <w:r>
        <w:rPr>
          <w:lang w:val="fr_FR" w:bidi="fr_FR"/>
        </w:rPr>
        <w:t>Fournis-moi de la nourriture et des vêtements.</w:t>
      </w:r>
    </w:p>
    <w:p>
      <w:pPr>
        <w:pStyle w:val="ListBullet"/>
        <w:spacing w:line="240" w:lineRule="auto"/>
        <w:ind w:left="720"/>
      </w:pPr>
      <w:r>
        <w:rPr>
          <w:lang w:val="fr_FR" w:bidi="fr_FR"/>
        </w:rPr>
      </w:r>
      <w:r>
        <w:rPr>
          <w:lang w:val="fr_FR" w:bidi="fr_FR"/>
        </w:rPr>
        <w:t>Ramène-moi en toute sécurité à la maison de mon père Isaac.</w:t>
      </w:r>
    </w:p>
    <w:p>
      <w:pPr/>
      <w:r>
        <w:rPr>
          <w:lang w:val="fr_FR" w:bidi="fr_FR"/>
        </w:rPr>
      </w:r>
      <w:r>
        <w:rPr>
          <w:lang w:val="fr_FR" w:bidi="fr_FR"/>
        </w:rPr>
        <w:t>Ensuite, Jacob promet trois choses :</w:t>
      </w:r>
    </w:p>
    <w:p>
      <w:pPr>
        <w:pStyle w:val="ListBullet"/>
        <w:spacing w:line="240" w:lineRule="auto"/>
        <w:ind w:left="720"/>
      </w:pPr>
      <w:r>
        <w:rPr>
          <w:lang w:val="fr_FR" w:bidi="fr_FR"/>
        </w:rPr>
      </w:r>
      <w:r>
        <w:rPr>
          <w:lang w:val="fr_FR" w:bidi="fr_FR"/>
        </w:rPr>
        <w:t>L'Eternel sera mon Dieu Jacob est sérieux à propos de suivre Dieu.</w:t>
      </w:r>
    </w:p>
    <w:p>
      <w:pPr>
        <w:pStyle w:val="ListBullet"/>
        <w:spacing w:line="240" w:lineRule="auto"/>
        <w:ind w:left="720"/>
      </w:pPr>
      <w:r>
        <w:rPr>
          <w:lang w:val="fr_FR" w:bidi="fr_FR"/>
        </w:rPr>
      </w:r>
      <w:r>
        <w:rPr>
          <w:lang w:val="fr_FR" w:bidi="fr_FR"/>
        </w:rPr>
        <w:t>Ce pilier commémoratif deviendra un endroit pour adorer Dieu.</w:t>
      </w:r>
    </w:p>
    <w:p>
      <w:pPr>
        <w:pStyle w:val="ListBullet"/>
        <w:spacing w:line="240" w:lineRule="auto"/>
        <w:ind w:left="720"/>
      </w:pPr>
      <w:r>
        <w:rPr>
          <w:lang w:val="fr_FR" w:bidi="fr_FR"/>
        </w:rPr>
      </w:r>
      <w:r>
        <w:rPr>
          <w:lang w:val="fr_FR" w:bidi="fr_FR"/>
        </w:rPr>
        <w:t>Je donnerai à Dieu l'un de tous les dix animaux que Dieu me donne. Cela montre que Jacob sait que tout vient de Dieu.</w:t>
      </w:r>
    </w:p>
    <w:p>
      <w:pPr/>
      <w:r>
        <w:rPr>
          <w:lang w:val="fr_FR" w:bidi="fr_FR"/>
        </w:rPr>
      </w:r>
      <w:r>
        <w:rPr>
          <w:lang w:val="fr_FR" w:bidi="fr_FR"/>
        </w:rPr>
        <w:t xml:space="preserve">Discutez en groupe : Comment nommez-vous les villes dans votre culture ?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quatre scènes dans ce passage.</w:t>
      </w:r>
    </w:p>
    <w:p>
      <w:pPr/>
      <w:r>
        <w:rPr>
          <w:lang w:val="fr_FR" w:bidi="fr_FR"/>
        </w:rPr>
      </w:r>
      <w:r>
        <w:rPr>
          <w:b/>
          <w:lang w:val="fr_FR" w:bidi="fr_FR"/>
        </w:rPr>
        <w:t>Première scène:</w:t>
      </w:r>
      <w:r>
        <w:rPr>
          <w:lang w:val="fr_FR" w:bidi="fr_FR"/>
        </w:rPr>
        <w:t xml:space="preserve"> Jacob commence son voyage vers Haran. Jacob s'arrête et fait un camp quand devient sombre.</w:t>
      </w:r>
    </w:p>
    <w:p>
      <w:pPr/>
      <w:r>
        <w:rPr>
          <w:lang w:val="fr_FR" w:bidi="fr_FR"/>
        </w:rPr>
      </w:r>
      <w:r>
        <w:rPr>
          <w:b/>
          <w:lang w:val="fr_FR" w:bidi="fr_FR"/>
        </w:rPr>
        <w:t>Deuxième scène :</w:t>
      </w:r>
      <w:r>
        <w:rPr>
          <w:lang w:val="fr_FR" w:bidi="fr_FR"/>
        </w:rPr>
        <w:t xml:space="preserve"> Jacob fait un rêve.</w:t>
      </w:r>
    </w:p>
    <w:p>
      <w:pPr/>
      <w:r>
        <w:rPr>
          <w:lang w:val="fr_FR" w:bidi="fr_FR"/>
        </w:rPr>
      </w:r>
      <w:r>
        <w:rPr>
          <w:b/>
          <w:lang w:val="fr_FR" w:bidi="fr_FR"/>
        </w:rPr>
        <w:t>Troisième scène :</w:t>
      </w:r>
      <w:r>
        <w:rPr>
          <w:lang w:val="fr_FR" w:bidi="fr_FR"/>
        </w:rPr>
        <w:t xml:space="preserve"> Jacob se réveille de son rêve. Jacob réalise que Dieu est à cet endroit.</w:t>
      </w:r>
    </w:p>
    <w:p>
      <w:pPr/>
      <w:r>
        <w:rPr>
          <w:lang w:val="fr_FR" w:bidi="fr_FR"/>
        </w:rPr>
      </w:r>
      <w:r>
        <w:rPr>
          <w:b/>
          <w:lang w:val="fr_FR" w:bidi="fr_FR"/>
        </w:rPr>
        <w:t>Quatrième scène :</w:t>
      </w:r>
      <w:r>
        <w:rPr>
          <w:lang w:val="fr_FR" w:bidi="fr_FR"/>
        </w:rPr>
        <w:t xml:space="preserve"> Le lendemain matin, Jacob dédie une pierre comme un mémorial Jacob fait un vœu à Dieu.</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anges</w:t>
      </w:r>
    </w:p>
    <w:p>
      <w:pPr/>
      <w:r>
        <w:rPr>
          <w:lang w:val="fr_FR" w:bidi="fr_FR"/>
        </w:rPr>
      </w:r>
      <w:r>
        <w:rPr>
          <w:lang w:val="fr_FR" w:bidi="fr_FR"/>
        </w:rPr>
        <w:t>Dans cette session, faites sortir le scénario de groupe ou utilisez une sorte de manipulateurs (objets que vous pouvez déplacer autour comme des cailloux, des bâtons, des jouets d'enfants) pour visualiser l'histoire et l'action dans le passage.</w:t>
      </w:r>
    </w:p>
    <w:p>
      <w:pPr/>
      <w:r>
        <w:rPr>
          <w:lang w:val="fr_FR" w:bidi="fr_FR"/>
        </w:rPr>
      </w:r>
      <w:r>
        <w:rPr>
          <w:lang w:val="fr_FR" w:bidi="fr_FR"/>
        </w:rPr>
        <w:t>Dans la première scène, après qu'Isaac a dit à Jacob d'aller à Harran, Jacob a quitté Beer-Shéba et a commencé vers Harran. Au coucher du soleil, Jacob s'est arrêté pour la nuit. Ce n'est pas la première nuit ou le premier coucher du soleil depuis que Jacob a quitté la maison. Jacob est maintenant à au moins 60 miles ou 96 kilomètres de Beer-Shéba. Jacob a probablement pris une route qui passe sur les montagnes pour aller de Beer-Shéba à cet endroit. Jacob a voyagé pendant plus d'un jour.</w:t>
      </w:r>
    </w:p>
    <w:p>
      <w:pPr/>
      <w:r>
        <w:rPr>
          <w:lang w:val="fr_FR" w:bidi="fr_FR"/>
        </w:rPr>
      </w:r>
      <w:r>
        <w:rPr>
          <w:lang w:val="fr_FR" w:bidi="fr_FR"/>
        </w:rPr>
        <w:t>Montrez la carte.</w:t>
      </w:r>
    </w:p>
    <w:p>
      <w:pPr/>
      <w:r>
        <w:rPr>
          <w:lang w:val="fr_FR" w:bidi="fr_FR"/>
        </w:rPr>
      </w:r>
      <w:r>
        <w:rPr>
          <w:lang w:val="fr_FR" w:bidi="fr_FR"/>
        </w:rPr>
        <w:t>Jacob s'est arrêté à un certain endroit. L'endroit n'a pas de nom en ce moment, mais l'endroit est près d'une ville appelée Luz. Jacob ne sait rien de significatif sur cet endroit. Parce que le soleil se couchait, Jacob devait arrêter de voyager et installer son camp avant qu'il ne devienne trop sombre pour voir. Il y a une courte période de crépuscule dans cette partie du monde. Jacob ne pouvait pas continuer à voyager après le coucher du soleil.</w:t>
      </w:r>
    </w:p>
    <w:p>
      <w:pPr/>
      <w:r>
        <w:rPr>
          <w:lang w:val="fr_FR" w:bidi="fr_FR"/>
        </w:rPr>
      </w:r>
      <w:r>
        <w:rPr>
          <w:lang w:val="fr_FR" w:bidi="fr_FR"/>
        </w:rPr>
        <w:t xml:space="preserve">Dans la deuxième scène, Jacob se coucha avec sa tête sur une pierre. Jacob a utilisé cette pierre comme un oreiller. Après être allé dormir, Jacob a fait un rêve. Dans son rêve, Jacob a vu un large escalier descendre du ciel à la terre. Jacob a vu les anges monter et descendre l'escalier. Jacob a vu Dieu debout au sommet de l'escalier. Dieu n'était pas sur l'escalier. Dieu était au-dessus ou à côté de l'escalier. Dieu a parlé à Jacob. </w:t>
      </w:r>
    </w:p>
    <w:p>
      <w:pPr/>
      <w:r>
        <w:rPr>
          <w:lang w:val="fr_FR" w:bidi="fr_FR"/>
        </w:rPr>
      </w:r>
      <w:r>
        <w:rPr>
          <w:lang w:val="fr_FR" w:bidi="fr_FR"/>
        </w:rPr>
        <w:t>Montrez l'image de l'escalier.</w:t>
      </w:r>
    </w:p>
    <w:p>
      <w:pPr/>
      <w:r>
        <w:rPr>
          <w:lang w:val="fr_FR" w:bidi="fr_FR"/>
        </w:rPr>
      </w:r>
      <w:r>
        <w:rPr>
          <w:lang w:val="fr_FR" w:bidi="fr_FR"/>
        </w:rPr>
        <w:t>Dieu dit à Jacob : « Je suis le Dieu d'Abraham et le Dieu d'Isaac ». Ensuite, Dieu fait les mêmes promesses à Jacob que celles qu'il a précédemment faites à Abraham et à Isaac. Dieu ajoute une promesse pour Jacob. Dieu dit : « Je suis avec toi et je te protégerai partout où tu iras. Je te ramènerai sur cette terre ; Je ne te quitterai pas jusqu'à ce que je t'ai donné tout ce que je t'ai promis ».</w:t>
      </w:r>
    </w:p>
    <w:p>
      <w:pPr/>
      <w:r>
        <w:rPr>
          <w:lang w:val="fr_FR" w:bidi="fr_FR"/>
        </w:rPr>
      </w:r>
      <w:r>
        <w:rPr>
          <w:lang w:val="fr_FR" w:bidi="fr_FR"/>
        </w:rPr>
        <w:t>Dans la troisième scène, Jacob se réveille et réalise que Dieu est à cet endroit même où Jacob dort. Jacob ne savait pas que Dieu était présent là. Le rêve est ce qui a fait réaliser à Jacob que Dieu était à cet endroit. Jacob avait peur. C'est un type particulier de peur. Jacob ressentait une révérence ou une crainte ou un respect pour Dieu. Jacob a appelé l'endroit la « maison de Dieu », la porte du ciel.</w:t>
      </w:r>
    </w:p>
    <w:p>
      <w:pPr/>
      <w:r>
        <w:rPr>
          <w:lang w:val="fr_FR" w:bidi="fr_FR"/>
        </w:rPr>
      </w:r>
      <w:r>
        <w:rPr>
          <w:lang w:val="fr_FR" w:bidi="fr_FR"/>
        </w:rPr>
        <w:t>Dans la quatrième scène qui se produit le lendemain matin, Jacob se réveille Jacob a pris la pierre qui lui avait servi d'oreiller et l'a érigé en stèle. Cela implique que c'était un longue pierre ou rocher En érigeant le rocher en stèle, Jacob crée un pilier commémoratif. Jacob verse ensuite de l'huile d'olive sur l'extrémité supérieure du rocher. C'est une façon de dédier le rocher. Jacob donne ensuite à l'endroit un nom. Jacob l'appelle Béthel, ce qui signifie « maison de Dieu ».</w:t>
      </w:r>
    </w:p>
    <w:p>
      <w:pPr/>
      <w:r>
        <w:rPr>
          <w:lang w:val="fr_FR" w:bidi="fr_FR"/>
        </w:rPr>
      </w:r>
      <w:r>
        <w:rPr>
          <w:lang w:val="fr_FR" w:bidi="fr_FR"/>
        </w:rPr>
        <w:t>Ensuite, Jacob fait un vœu à Dieu. Ce vœu est une promesse solennelle. Dans une partie du vœu, Jacob demande à Dieu trois choses : protection pendant le voyage, la nourriture et les vêtements et de revenir à la maison en toute sécurité. Ensuite, Jacob promet de faire trois choses : accepter le Seigneur Dieu comme son Dieu, adorer Dieu à Béthel et donner à Dieu 10 % de tout ce que Dieu a donné à Jacob.</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quatre scènes dans cette histoire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anges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Arrêtez l'action. Demandez à l'acteur qui joue l'un des rôles : « Que ressens-tu Vous pouvez entendre des choses comme différentes réponses. Reprenez l'action.</w:t>
      </w:r>
    </w:p>
    <w:p>
      <w:pPr/>
      <w:r>
        <w:rPr>
          <w:lang w:val="fr_FR" w:bidi="fr_FR"/>
        </w:rPr>
      </w:r>
      <w:r>
        <w:rPr>
          <w:lang w:val="fr_FR" w:bidi="fr_FR"/>
        </w:rPr>
        <w:t>Dans la première scène, personne ne parle. Jacob quitte Beer-Shéba et sa famille. Jacob voyage vers Haran. Jacob voyage environ 60 miles ou 96 kilomètres. Au coucher du soleil, Jacob s'arrête pour la nuit. Jacob prépare son camp. Jacob trouve un rocher sur lequel reposer sa tête. Jacob se couche et s'endort.</w:t>
      </w:r>
    </w:p>
    <w:p>
      <w:pPr/>
      <w:r>
        <w:rPr>
          <w:lang w:val="fr_FR" w:bidi="fr_FR"/>
        </w:rPr>
      </w:r>
      <w:r>
        <w:rPr>
          <w:lang w:val="fr_FR" w:bidi="fr_FR"/>
        </w:rPr>
        <w:t>Arrêtez la scène et demandez à Jacob : « Que ressentez-vous en ce moment ? » ou « Que pensez-vous en ce moment ? » Vous pouvez entendre : « Je suis seul. Ma famille me manque » ou « Je suis très content. Le ciel nocturne est beau » ou « C'est une aventure. Je n'ai jamais été ici auparavant ». Reprenez l'action.</w:t>
      </w:r>
    </w:p>
    <w:p>
      <w:pPr/>
      <w:r>
        <w:rPr>
          <w:lang w:val="fr_FR" w:bidi="fr_FR"/>
        </w:rPr>
      </w:r>
      <w:r>
        <w:rPr>
          <w:lang w:val="fr_FR" w:bidi="fr_FR"/>
        </w:rPr>
        <w:t xml:space="preserve">Dans la deuxième scène, pendant qu'il dort, Jacob fait un rêve. Jacob voit un escalier aller de la terre au ciel. Jacob voit les anges monter et descendre l'escalier. Jacob voit Dieu au sommet de l'escalier. Jacob entend Dieu dire : « Je suis le Dieu d'Abraham et le Dieu d'Isaac ». Jacob entend Dieu répéter les mêmes promesses que celles qui étaient données à Abraham et Isaac. Jacob entend Dieu dire : « Je serai avec toi et te protégerai et te ramènerai sur cette terre. Je ne te quitterai pas jusqu'à ce que je t'ai donné tout ce que j'ai promis </w:t>
      </w:r>
    </w:p>
    <w:p>
      <w:pPr/>
      <w:r>
        <w:rPr>
          <w:lang w:val="fr_FR" w:bidi="fr_FR"/>
        </w:rPr>
      </w:r>
      <w:r>
        <w:rPr>
          <w:lang w:val="fr_FR" w:bidi="fr_FR"/>
        </w:rPr>
        <w:t>Arrêtez l'action : Demandez à Jacob : « Que ressent-on quand on rencontre Dieu à cet endroit ? » Vous pouvez entendre « J'ai peur. Je n'ai jamais rencontré Dieu auparavant. Dieu est impressionnant », ce qui signifie que Dieu est digne de révérence ou d'émerveillement. Demandez à Dieu : « Pourquoi parles-tu à Jacob ici ? » Vous pouvez entendre : « Je veux que Jacob sache qui je suis avant qu'il n'aille à Haran. Je veux que Jacob sache que ce que j'ai promis à Abraham et à Isaac est aussi pour Jacob et ses descendants ». Reprenez l'action.</w:t>
      </w:r>
    </w:p>
    <w:p>
      <w:pPr/>
      <w:r>
        <w:rPr>
          <w:lang w:val="fr_FR" w:bidi="fr_FR"/>
        </w:rPr>
      </w:r>
      <w:r>
        <w:rPr>
          <w:lang w:val="fr_FR" w:bidi="fr_FR"/>
        </w:rPr>
        <w:t>Dans la troisième scène, Jacob se réveille. Jacob dit : « L'Eternel était ici et je ne le savais même pas ». Jacob a peur. Jacob dit que cet endroit est la « maison de Dieu » et la « porte du ciel » où Dieu vit.</w:t>
      </w:r>
    </w:p>
    <w:p>
      <w:pPr/>
      <w:r>
        <w:rPr>
          <w:lang w:val="fr_FR" w:bidi="fr_FR"/>
        </w:rPr>
      </w:r>
      <w:r>
        <w:rPr>
          <w:lang w:val="fr_FR" w:bidi="fr_FR"/>
        </w:rPr>
        <w:t>Arrêtez l'action : Demandez à Jacob : « Pourquoi as-tu peur ? » Vous pouvez entendre : « Je n'ai jamais rencontré Dieu auparavant. C'est impressionnant ! » ou « Je suis si honoré que Dieu ait choisi de me parler et de me faire ces promesses » ou « Je ressens un tel sens de crainte et de respect pour Dieu. Je ne savais pas que je pouvais me sentir comme cela ». Reprenez l'action.</w:t>
      </w:r>
    </w:p>
    <w:p>
      <w:pPr/>
      <w:r>
        <w:rPr>
          <w:lang w:val="fr_FR" w:bidi="fr_FR"/>
        </w:rPr>
      </w:r>
      <w:r>
        <w:rPr>
          <w:lang w:val="fr_FR" w:bidi="fr_FR"/>
        </w:rPr>
        <w:t>Dans la quatrième scène, Jacob se réveille très tôt le matin. La première chose que Jacob a faite était de prendre la pierre qu'il avait utilisée comme un oreiller et l'a tenu à la fin. Jacob devait fixer la pierre pour qu'elle reste debout. Ensuite, Jacob a versé de l'huile d'olive sur le sommet de la pierre debout. Jacob voulait que cette pierre soit une pierre commémorative. Jacob a nommé l'endroit Béthel, ce qui signifie « maison de Dieu ».</w:t>
      </w:r>
    </w:p>
    <w:p>
      <w:pPr/>
      <w:r>
        <w:rPr>
          <w:lang w:val="fr_FR" w:bidi="fr_FR"/>
        </w:rPr>
      </w:r>
      <w:r>
        <w:rPr>
          <w:lang w:val="fr_FR" w:bidi="fr_FR"/>
        </w:rPr>
        <w:t>Arrêtez la scène et demandez à Jacob : « Que ressentez-vous en ce moment ? » ou « Que pensez-vous en ce moment ? » Vous pouvez entendre : « Je suis toujours dans la crainte avec ce que j'ai vu la nuit dernière dans mon rêve. Je ne veux pas oublier ce qui s'est passé ici. C'est pourquoi j'installe cette pierre pour que quand je la vois, je me rappellerai de ce qui s'est passé. Je veux me rappeler comment Dieu m'est apparu et m'a parlé ». Reprenez l'action.</w:t>
      </w:r>
    </w:p>
    <w:p>
      <w:pPr/>
      <w:r>
        <w:rPr>
          <w:lang w:val="fr_FR" w:bidi="fr_FR"/>
        </w:rPr>
      </w:r>
      <w:r>
        <w:rPr>
          <w:lang w:val="fr_FR" w:bidi="fr_FR"/>
        </w:rPr>
        <w:t>Après avoir dédié la pierre, Jacob a fait un vœu à Dieu. Jacob a demandé à Dieu de faire trois choses pour Jacob : être avec Jacob et le protéger, donner à Jacob de la nourriture et des vêtements et ramener Jacob en toute sécurité dans la maison d'Isaac. Ensuite, Jacob a promis trois choses : Dieu sera le Dieu de Jacob, Jacob adorera Dieu à Béthel et Jacob donnera à Dieu 10 % de tout ce que Dieu a donné à Jacob.</w:t>
      </w:r>
    </w:p>
    <w:p>
      <w:pPr/>
      <w:r>
        <w:rPr>
          <w:lang w:val="fr_FR" w:bidi="fr_FR"/>
        </w:rPr>
      </w:r>
      <w:r>
        <w:rPr>
          <w:lang w:val="fr_FR" w:bidi="fr_FR"/>
        </w:rPr>
        <w:t>Arrêtez l'action : Demandez à Jacob : « Pourquoi as-tu fait ce vœu ? » Vous pouvez entendre : « Dieu m'a béni Je veux m'assurer que je remercie Dieu et adore Dieu comme je devrais. Je veux redonner à Dieu parce que Dieu m'a tellement donné ».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Pendant que Jacob a voyagé, il est venu à un </w:t>
      </w:r>
      <w:r>
        <w:rPr>
          <w:b/>
          <w:lang w:val="fr_FR" w:bidi="fr_FR"/>
        </w:rPr>
        <w:t>certain endroit</w:t>
      </w:r>
      <w:r>
        <w:rPr>
          <w:lang w:val="fr_FR" w:bidi="fr_FR"/>
        </w:rPr>
        <w:t xml:space="preserve"> pour s'arrêter pour la nuit. Ce certain endroit n'avait pas un nom ou Jacob ne onnaissait pas un nom pour cet endroit. Cependant, l'endroit a un article défini qui semble signifier qu'il est important. L'appeler un certain endroit est une façon d'indiquer que cet endroit est important.</w:t>
      </w:r>
    </w:p>
    <w:p>
      <w:pPr/>
      <w:r>
        <w:rPr>
          <w:lang w:val="fr_FR" w:bidi="fr_FR"/>
        </w:rPr>
      </w:r>
      <w:r>
        <w:rPr>
          <w:lang w:val="fr_FR" w:bidi="fr_FR"/>
        </w:rPr>
        <w:t xml:space="preserve">Pendant que Jacob dormait, il a fait un </w:t>
      </w:r>
      <w:r>
        <w:rPr>
          <w:b/>
          <w:lang w:val="fr_FR" w:bidi="fr_FR"/>
        </w:rPr>
        <w:t>rêve</w:t>
      </w:r>
      <w:r>
        <w:rPr>
          <w:lang w:val="fr_FR" w:bidi="fr_FR"/>
        </w:rPr>
        <w:t xml:space="preserve">. Les rêves se produisent pendant le sommeil. Les visions se produisent quand une personne est éveillée. Les </w:t>
      </w:r>
      <w:r>
        <w:rPr>
          <w:lang w:val="fr_FR" w:bidi="fr_FR"/>
        </w:rPr>
        <w:t>rêves</w:t>
      </w:r>
      <w:r>
        <w:rPr>
          <w:lang w:val="fr_FR" w:bidi="fr_FR"/>
        </w:rPr>
        <w:t xml:space="preserve"> sont discutés dans le glossaire principal. Ce rêve était un rêve naturel. Le rêve de Jacob n'était pas causé par des drogues ou des esprits.</w:t>
      </w:r>
    </w:p>
    <w:p>
      <w:pPr/>
      <w:r>
        <w:rPr>
          <w:lang w:val="fr_FR" w:bidi="fr_FR"/>
        </w:rPr>
      </w:r>
      <w:r>
        <w:rPr>
          <w:lang w:val="fr_FR" w:bidi="fr_FR"/>
        </w:rPr>
        <w:t xml:space="preserve">Jacob a vu un large </w:t>
      </w:r>
      <w:r>
        <w:rPr>
          <w:b/>
          <w:lang w:val="fr_FR" w:bidi="fr_FR"/>
        </w:rPr>
        <w:t>escalier</w:t>
      </w:r>
      <w:r>
        <w:rPr>
          <w:lang w:val="fr_FR" w:bidi="fr_FR"/>
        </w:rPr>
        <w:t xml:space="preserve">. C'était un ensemble d'escaliers allant de la </w:t>
      </w:r>
      <w:r>
        <w:rPr>
          <w:b/>
          <w:lang w:val="fr_FR" w:bidi="fr_FR"/>
        </w:rPr>
        <w:t>terre</w:t>
      </w:r>
      <w:r>
        <w:rPr>
          <w:lang w:val="fr_FR" w:bidi="fr_FR"/>
        </w:rPr>
        <w:t xml:space="preserve"> au </w:t>
      </w:r>
      <w:r>
        <w:rPr>
          <w:b/>
          <w:lang w:val="fr_FR" w:bidi="fr_FR"/>
        </w:rPr>
        <w:t>ciel</w:t>
      </w:r>
      <w:r>
        <w:rPr>
          <w:lang w:val="fr_FR" w:bidi="fr_FR"/>
        </w:rPr>
        <w:t xml:space="preserve"> « Ciel » signifie l'endroit où Dieu vit. Utilisez le même mot pour terre et ciel que celui que vous avez utilisé auparavant. L'escalier était assez large pour que les </w:t>
      </w:r>
      <w:r>
        <w:rPr>
          <w:b/>
          <w:lang w:val="fr_FR" w:bidi="fr_FR"/>
        </w:rPr>
        <w:t>anges</w:t>
      </w:r>
      <w:r>
        <w:rPr>
          <w:lang w:val="fr_FR" w:bidi="fr_FR"/>
        </w:rPr>
        <w:t xml:space="preserve"> montent et descendent en même temps Les anges sont des êtres spirituels créés par Dieu pour porter des messages pour Dieu. </w:t>
      </w:r>
      <w:r>
        <w:rPr>
          <w:lang w:val="fr_FR" w:bidi="fr_FR"/>
        </w:rPr>
        <w:t>Les anges</w:t>
      </w:r>
      <w:r>
        <w:rPr>
          <w:lang w:val="fr_FR" w:bidi="fr_FR"/>
        </w:rPr>
        <w:t xml:space="preserve"> sont discutés dans le glossaire principal. Utilisez le même mot pour ange que celui que vous avez utilisé auparavant.</w:t>
      </w:r>
    </w:p>
    <w:p>
      <w:pPr/>
      <w:r>
        <w:rPr>
          <w:lang w:val="fr_FR" w:bidi="fr_FR"/>
        </w:rPr>
      </w:r>
      <w:r>
        <w:rPr>
          <w:b/>
          <w:lang w:val="fr_FR" w:bidi="fr_FR"/>
        </w:rPr>
        <w:t>Yahweh</w:t>
      </w:r>
      <w:r>
        <w:rPr>
          <w:lang w:val="fr_FR" w:bidi="fr_FR"/>
        </w:rPr>
        <w:t xml:space="preserve"> était debout au sommet de l'escalier. Ce passage utilise les deux noms pour Dieu tout au long du passage. Utilisez le même mot pour Yahweh (Eternel) et le même mot pour Dieu que celui que vous avez utilisé auparavant. Dieu dit : « Je suis le Dieu d'Abraham et le Dieu d'Isaac ». Dieu répète les promesses données à Abraham et Isaac et dit que ce sont des promesses pour Jacob. Dieu promet aussi de ramener Jacob sur cette terre. Cette terre est la terre que Dieu a promis à Abraham et à Isaac. Maintenant, Dieu dit que Jacob est le propriétaire de la terre.</w:t>
      </w:r>
    </w:p>
    <w:p>
      <w:pPr/>
      <w:r>
        <w:rPr>
          <w:lang w:val="fr_FR" w:bidi="fr_FR"/>
        </w:rPr>
      </w:r>
      <w:r>
        <w:rPr>
          <w:lang w:val="fr_FR" w:bidi="fr_FR"/>
        </w:rPr>
        <w:t xml:space="preserve">Quand Jacob s'est réveillé de son rêve, Jacob avait </w:t>
      </w:r>
      <w:r>
        <w:rPr>
          <w:b/>
          <w:lang w:val="fr_FR" w:bidi="fr_FR"/>
        </w:rPr>
        <w:t>peur</w:t>
      </w:r>
      <w:r>
        <w:rPr>
          <w:lang w:val="fr_FR" w:bidi="fr_FR"/>
        </w:rPr>
        <w:t xml:space="preserve">. La </w:t>
      </w:r>
      <w:r>
        <w:rPr>
          <w:lang w:val="fr_FR" w:bidi="fr_FR"/>
        </w:rPr>
        <w:t>crainte de Dieu</w:t>
      </w:r>
      <w:r>
        <w:rPr>
          <w:lang w:val="fr_FR" w:bidi="fr_FR"/>
        </w:rPr>
        <w:t xml:space="preserve"> est expliquée dans le glossaire principal. Jacob ressentait de la révérence, l'honneur et le respect pour Dieu. Jacob appelle cet endroit la maison de Dieu, la porte du </w:t>
      </w:r>
      <w:r>
        <w:rPr>
          <w:b/>
          <w:lang w:val="fr_FR" w:bidi="fr_FR"/>
        </w:rPr>
        <w:t>ciel</w:t>
      </w:r>
      <w:r>
        <w:rPr>
          <w:lang w:val="fr_FR" w:bidi="fr_FR"/>
        </w:rPr>
        <w:t>. Le ciel est où Dieu vit. La « maison de Dieu » signifie où Dieu vit ou habite. Ce n'est pas une maison physique.</w:t>
      </w:r>
    </w:p>
    <w:p>
      <w:pPr/>
      <w:r>
        <w:rPr>
          <w:lang w:val="fr_FR" w:bidi="fr_FR"/>
        </w:rPr>
      </w:r>
      <w:r>
        <w:rPr>
          <w:lang w:val="fr_FR" w:bidi="fr_FR"/>
        </w:rPr>
        <w:t xml:space="preserve">Le matin, Jacob a érigé en stèle le rocher qu'il avait utilisé comme un oreiller à son extrémité. Jacob a versé de l'huile d'olive sur l'extrémité supérieure du rocher. C'était pour dédier le rocher. Le rocher devait être un pilier commémoratif, ce qui signifie qu'il était pour rappeler à quiconque le voyait que quelque chose de spécial s'était produit à cet endroit. Jacob a nommé l'endroit </w:t>
      </w:r>
      <w:r>
        <w:rPr>
          <w:b/>
          <w:lang w:val="fr_FR" w:bidi="fr_FR"/>
        </w:rPr>
        <w:t>Béthel</w:t>
      </w:r>
      <w:r>
        <w:rPr>
          <w:lang w:val="fr_FR" w:bidi="fr_FR"/>
        </w:rPr>
        <w:t>, ce qui signifie « maison de Dieu ». Jacob n'a pas changé le nom de la ville de Luz. Il a seulement changé le nom de l'endroit. Cependant, plus tard, les gens ont commencé à appeler la ville voisine de Luz par le nom de Béthel aussi.</w:t>
      </w:r>
    </w:p>
    <w:p>
      <w:pPr/>
      <w:r>
        <w:rPr>
          <w:lang w:val="fr_FR" w:bidi="fr_FR"/>
        </w:rPr>
      </w:r>
      <w:r>
        <w:rPr>
          <w:lang w:val="fr_FR" w:bidi="fr_FR"/>
        </w:rPr>
        <w:t xml:space="preserve">Jacob a fait </w:t>
      </w:r>
      <w:r>
        <w:rPr>
          <w:b/>
          <w:lang w:val="fr_FR" w:bidi="fr_FR"/>
        </w:rPr>
        <w:t>un vœu</w:t>
      </w:r>
      <w:r>
        <w:rPr>
          <w:lang w:val="fr_FR" w:bidi="fr_FR"/>
        </w:rPr>
        <w:t xml:space="preserve">. Un vœu se réfère à une promesse solennelle de donner à Dieu un certain service en échange de certaines prières ou de certains souhaits étant accordés. Le glossaire principal a une discussion du </w:t>
      </w:r>
      <w:r>
        <w:rPr>
          <w:lang w:val="fr_FR" w:bidi="fr_FR"/>
        </w:rPr>
        <w:t>vœu</w:t>
      </w:r>
      <w:r>
        <w:rPr>
          <w:lang w:val="fr_FR" w:bidi="fr_FR"/>
        </w:rPr>
        <w:t>.</w:t>
      </w:r>
    </w:p>
    <w:p>
      <w:pPr/>
      <w:r>
        <w:rPr>
          <w:lang w:val="fr_FR" w:bidi="fr_FR"/>
        </w:rPr>
      </w:r>
      <w:r>
        <w:rPr>
          <w:lang w:val="fr_FR" w:bidi="fr_FR"/>
        </w:rPr>
        <w:t xml:space="preserve">Dans une partie du vœu, Jacob a promis de donner une </w:t>
      </w:r>
      <w:r>
        <w:rPr>
          <w:b/>
          <w:lang w:val="fr_FR" w:bidi="fr_FR"/>
        </w:rPr>
        <w:t>dîme</w:t>
      </w:r>
      <w:r>
        <w:rPr>
          <w:lang w:val="fr_FR" w:bidi="fr_FR"/>
        </w:rPr>
        <w:t xml:space="preserve"> de tout ce qu'il a. Une dîme est 10 %. Cela signifie que Jacob promet de donner à Dieu 1 animal sur 10 que Dieu donne à Jacob.</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étape, vous allez raconter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expressions, les émotions ou toute autre chose dont vous avez parlé.</w:t>
      </w:r>
    </w:p>
    <w:p>
      <w:pPr/>
      <w:r>
        <w:rPr>
          <w:lang w:val="fr_FR" w:bidi="fr_FR"/>
        </w:rPr>
      </w:r>
      <w:r>
        <w:rPr>
          <w:lang w:val="fr_FR" w:bidi="fr_FR"/>
        </w:rPr>
        <w:t xml:space="preserve">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Chaque membre du groupe va maintenant raconter tout le passage en entier sans s'arrêter. Chaque membre du groupe doit le faire au moins une fois. S'il le souhaite,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Le groupe peut maintenant décider de la meilleure version du passage. Vous pouvez décider que vous avez aimé la façon dont un membre du groupe a raconter une partie du passage, mais que vous avez aimé la façon dont un autre membre du groupe a formulé une autre partie du passage. </w:t>
      </w:r>
    </w:p>
    <w:p>
      <w:pPr/>
      <w:r>
        <w:rPr>
          <w:lang w:val="fr_FR" w:bidi="fr_FR"/>
        </w:rPr>
      </w:r>
      <w:r>
        <w:rPr>
          <w:lang w:val="fr_FR" w:bidi="fr_FR"/>
        </w:rPr>
        <w:t>Mettez cet audio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Genèse 29:1–14</w:t>
      </w:r>
      <w:r>
        <w:rPr>
          <w:lang w:val="fr_FR" w:bidi="fr_FR"/>
        </w:rPr>
      </w:r>
    </w:p>
    <w:p>
      <w:pPr>
        <w:pStyle w:val="Heading3"/>
      </w:pPr>
      <w:r>
        <w:rPr>
          <w:lang w:val="fr_FR" w:bidi="fr_FR"/>
        </w:rPr>
        <w:t>Écouter et Cœur</w:t>
      </w:r>
    </w:p>
    <w:p>
      <w:pPr/>
      <w:r>
        <w:rPr>
          <w:lang w:val="fr_FR" w:bidi="fr_FR"/>
        </w:rPr>
      </w:r>
      <w:r>
        <w:rPr>
          <w:lang w:val="fr_FR" w:bidi="fr_FR"/>
        </w:rPr>
        <w:t xml:space="preserve"> Ecoutez Genèse 29:1–14 et gardez le dans votre cœur. Écoutez ce texte trois fois. Si possible, écoutez-le dans trois traductions différentes. Ensuite, discutez des questions suivantes en groupe :</w:t>
      </w:r>
    </w:p>
    <w:p>
      <w:pPr>
        <w:pStyle w:val="ListBullet"/>
        <w:spacing w:line="240" w:lineRule="auto"/>
        <w:ind w:left="720"/>
      </w:pPr>
      <w:r>
        <w:rPr>
          <w:lang w:val="fr_FR" w:bidi="fr_FR"/>
        </w:rPr>
      </w:r>
      <w:r>
        <w:rPr>
          <w:lang w:val="fr_FR" w:bidi="fr_FR"/>
        </w:rPr>
        <w:t>Qu'est-ce que vous aimez dans ce passage ?</w:t>
      </w:r>
    </w:p>
    <w:p>
      <w:pPr>
        <w:pStyle w:val="ListBullet"/>
        <w:spacing w:line="240" w:lineRule="auto"/>
        <w:ind w:left="720"/>
      </w:pPr>
      <w:r>
        <w:rPr>
          <w:lang w:val="fr_FR" w:bidi="fr_FR"/>
        </w:rPr>
      </w:r>
      <w:r>
        <w:rPr>
          <w:lang w:val="fr_FR" w:bidi="fr_FR"/>
        </w:rPr>
        <w:t>Qu'est-ce que vous n'aimez pas ou ne comprenez vous pas ?</w:t>
      </w:r>
    </w:p>
    <w:p>
      <w:pPr>
        <w:pStyle w:val="ListBullet"/>
        <w:spacing w:line="240" w:lineRule="auto"/>
        <w:ind w:left="720"/>
      </w:pPr>
      <w:r>
        <w:rPr>
          <w:lang w:val="fr_FR" w:bidi="fr_FR"/>
        </w:rPr>
      </w:r>
      <w:r>
        <w:rPr>
          <w:lang w:val="fr_FR" w:bidi="fr_FR"/>
        </w:rPr>
        <w:t>Qu'est-ce que cette histoire nous dit à propos de Dieu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pouvez-vous mettre ce passage en pratique dans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Jacob a continué son voyage à Haran. Le passage commence par l'arrivée de Jacob. Jacob a oyagé pendant au moins un mois et peut-être plus longtemps. C'est plus de 500 miles ou 885 kilomètres entre Beer-Shéba où Isaac vit à Haran. Cette histoire est un récit de l'arrivée de Jacob à Haran.</w:t>
      </w:r>
    </w:p>
    <w:p>
      <w:pPr/>
      <w:r>
        <w:rPr>
          <w:lang w:val="fr_FR" w:bidi="fr_FR"/>
        </w:rPr>
      </w:r>
      <w:r>
        <w:rPr>
          <w:lang w:val="fr_FR" w:bidi="fr_FR"/>
        </w:rPr>
        <w:t>Le passage commence par un mot de temps qui dit qu'après avoir dédié la pierre commémorative à Béthel et fait un vœu, Jacob s'est dépêché vers Haran. Jacob n'a pas tardé le long de la route. Jacob est arrivé dans la terre de l'est. C'est la terre qui est à l'est ou au nord-est d'Israël. D'Israël il est dans la direction du soleil levant.</w:t>
      </w:r>
    </w:p>
    <w:p>
      <w:pPr/>
      <w:r>
        <w:rPr>
          <w:lang w:val="fr_FR" w:bidi="fr_FR"/>
        </w:rPr>
      </w:r>
      <w:r>
        <w:rPr>
          <w:lang w:val="fr_FR" w:bidi="fr_FR"/>
        </w:rPr>
        <w:t>Quand Jacob est arrivé à Haran, Jacob ne savait pas juste où il était. Jacob a vu un puits avec 3 troupeaux de moutons autour du puits. C'était encore tôt dans la journée. Ces moutons avaient été amenés tôt pour être abreuvés. «Abreuver un mouton » signifie puiser de l'eau d'une source comme un puits et la mettre là où le mouton peut la boire. Les moutons ne peuvent pas accéder à l'eau à moins que quelqu'un ne puise l'eau pour eux.</w:t>
      </w:r>
    </w:p>
    <w:p>
      <w:pPr/>
      <w:r>
        <w:rPr>
          <w:lang w:val="fr_FR" w:bidi="fr_FR"/>
        </w:rPr>
      </w:r>
      <w:r>
        <w:rPr>
          <w:lang w:val="fr_FR" w:bidi="fr_FR"/>
        </w:rPr>
        <w:t>Arrêtez-vous et discutez : Décrivez le processus pour fournir de l'eau pour un troupeau de moutons.</w:t>
      </w:r>
    </w:p>
    <w:p>
      <w:pPr/>
      <w:r>
        <w:rPr>
          <w:lang w:val="fr_FR" w:bidi="fr_FR"/>
        </w:rPr>
      </w:r>
      <w:r>
        <w:rPr>
          <w:lang w:val="fr_FR" w:bidi="fr_FR"/>
        </w:rPr>
        <w:t>Chaque troupeau de moutons avait un berger. Le berger garderait son troupeau séparé des autres troupeaux.</w:t>
      </w:r>
    </w:p>
    <w:p>
      <w:pPr/>
      <w:r>
        <w:rPr>
          <w:lang w:val="fr_FR" w:bidi="fr_FR"/>
        </w:rPr>
      </w:r>
      <w:r>
        <w:rPr>
          <w:lang w:val="fr_FR" w:bidi="fr_FR"/>
        </w:rPr>
        <w:t>Le passage dit qu'il était la coutume à cet endroit d'attendre jusqu'à ce que tous les troupeaux se soient rassemblés avant d'abreuver les animaux. Cela aiderait à assurer que chaque troupeau avait de l'eau et qu'aucun berger n'a pris plus d'eau que ce qui était permis. Les bergers ont couvert le puits d'une grande pierre. Cette pierre empêchait les objets de tomber dans les puits. La pierre était aussi assez grande et assez lourde qu'un berger normal ne pouvait pas la déplacer seul. Il faudrait plusieurs bergers pour déplacer la pierre pour que l'eau puisse être puisée du puits. Après avoir abreuver tous les animaux, les bergers mettraient la pierre sur l'ouverture du puits.</w:t>
      </w:r>
    </w:p>
    <w:p>
      <w:pPr/>
      <w:r>
        <w:rPr>
          <w:lang w:val="fr_FR" w:bidi="fr_FR"/>
        </w:rPr>
      </w:r>
      <w:r>
        <w:rPr>
          <w:lang w:val="fr_FR" w:bidi="fr_FR"/>
        </w:rPr>
        <w:t>Montrez une image d'un puits qui est couvert d'une grande pierre plate. Montrez une image d'un troupeau de moutons avec un berger.</w:t>
      </w:r>
    </w:p>
    <w:p>
      <w:pPr/>
      <w:r>
        <w:rPr>
          <w:lang w:val="fr_FR" w:bidi="fr_FR"/>
        </w:rPr>
      </w:r>
      <w:r>
        <w:rPr>
          <w:lang w:val="fr_FR" w:bidi="fr_FR"/>
        </w:rPr>
        <w:t>Jacob s'est approché des troupeaux et des bergers et les a salués en les appelant frères. Ils ne sont pas les frères de Jacob. C'était une salutation amicale appropriée entre les étrangers.</w:t>
      </w:r>
    </w:p>
    <w:p>
      <w:pPr/>
      <w:r>
        <w:rPr>
          <w:lang w:val="fr_FR" w:bidi="fr_FR"/>
        </w:rPr>
      </w:r>
      <w:r>
        <w:rPr>
          <w:lang w:val="fr_FR" w:bidi="fr_FR"/>
        </w:rPr>
        <w:t>Arrêtez-vous et discutez : Racontez une histoire d'un homme qui va à un nouvel endroit qu'il n'a jamais été auparavant. Il voit des hommes qu'il n'a jamais rencontrés là. Comment cet homme salue t-il poliment ces autres hommes ?</w:t>
      </w:r>
    </w:p>
    <w:p>
      <w:pPr/>
      <w:r>
        <w:rPr>
          <w:lang w:val="fr_FR" w:bidi="fr_FR"/>
        </w:rPr>
      </w:r>
      <w:r>
        <w:rPr>
          <w:lang w:val="fr_FR" w:bidi="fr_FR"/>
        </w:rPr>
        <w:t>Jacob demande aux bergers d'où ils viennent. Jacob ne sait pas le nom de cette région. Jacob ne sait pas où il est à ce moment de son voyage. Les bergers disent à Jacob que c'est Haran. Jacob demande ensuite aux bergers s'ils connaissent Laban, le fils de Nahor. Dans ce contexte, le mot fils signifie descendant. Laban est le petit-fils de Nahor. Nahor était le frère d'Abraham. Laban est le frère de Rébecca, la mère de Jacob.</w:t>
      </w:r>
    </w:p>
    <w:p>
      <w:pPr/>
      <w:r>
        <w:rPr>
          <w:lang w:val="fr_FR" w:bidi="fr_FR"/>
        </w:rPr>
      </w:r>
      <w:r>
        <w:rPr>
          <w:lang w:val="fr_FR" w:bidi="fr_FR"/>
        </w:rPr>
        <w:t>Jacob commence à parler avec les bergers sur le moment pour abreuver les moutons. Jacob veut savoir pourquoi ils ont rassemblé les moutons si tôt dans la journée. « Plein jour » est une figure de discours qui signifie qu'il est toujours tôt dans la journée. Le soleil ne se couchera pas encore pendant plusieurs heures. Jacob pense qu'ils ont encore plusieurs heures pour paître les moutons ou brouter avant de les amener pour l'eau et la nuit. Les bergers ne répondent pas à la question de Jacob sur le temps. Les bergers expliquent que tous les troupeaux de moutons doivent être apportés au puits avant que la pierre puisse être enlevée et les moutons abreuvés.</w:t>
      </w:r>
    </w:p>
    <w:p>
      <w:pPr/>
      <w:r>
        <w:rPr>
          <w:lang w:val="fr_FR" w:bidi="fr_FR"/>
        </w:rPr>
      </w:r>
      <w:r>
        <w:rPr>
          <w:lang w:val="fr_FR" w:bidi="fr_FR"/>
        </w:rPr>
        <w:t>Pendant que Jacob parle avec les bergers, une jeune femme vient avec un troupeau de moutons. Elle est Rachel, une fille de Laban. Rachel travaille comme un berger. Habituellement, une fille prendrait soin des troupeaux seulement s'il n'y avait pas de fils. Laban a des fils. Nous ne savons pas pourquoi Rachel faisait ce travail. Travailler comme un berger aurait mis Rachel à risque d'être attaquée parce qu'elle est une fille.</w:t>
      </w:r>
    </w:p>
    <w:p>
      <w:pPr/>
      <w:r>
        <w:rPr>
          <w:lang w:val="fr_FR" w:bidi="fr_FR"/>
        </w:rPr>
      </w:r>
      <w:r>
        <w:rPr>
          <w:lang w:val="fr_FR" w:bidi="fr_FR"/>
        </w:rPr>
        <w:t>Arrêtez-vous et discutez : Quel est le rôle des filles dans votre culture ? Quel travail une jeune femme non mariée serait-elle assigné à faire pour la famille ?</w:t>
      </w:r>
    </w:p>
    <w:p>
      <w:pPr/>
      <w:r>
        <w:rPr>
          <w:lang w:val="fr_FR" w:bidi="fr_FR"/>
        </w:rPr>
      </w:r>
      <w:r>
        <w:rPr>
          <w:lang w:val="fr_FR" w:bidi="fr_FR"/>
        </w:rPr>
        <w:t>Jacob comprend que Rachel est sa cousine. Rachel est la fille de Laban. Laban est le frère de Rébecca. Rachel est la cousine directe de Jacob du côté maternel de la famille. Jacob va au puits et enlève la pierre qui couvre le sommet du puits. Cela nécessite une grande force. Il fallait normalement plusieurs bergers pour déplacer cette pierre. Jacob abreuve le troupeau pour Rachel. Ensuite, Jacob embrasse Rachel. Le baiser normal de salutation est d'embrasser quelqu'un sur chaque joue. Jacob commence à pleurer de joie. C'est une façon normale d'exprimer la joie dans la culture de Jacob.</w:t>
      </w:r>
    </w:p>
    <w:p>
      <w:pPr/>
      <w:r>
        <w:rPr>
          <w:lang w:val="fr_FR" w:bidi="fr_FR"/>
        </w:rPr>
      </w:r>
      <w:r>
        <w:rPr>
          <w:lang w:val="fr_FR" w:bidi="fr_FR"/>
        </w:rPr>
        <w:t>Arrêtez-vous et discutez : Quelle est la façon normale de saluer un visiteur dans votre culture ? Racontez une histoire d'un visiteur venant dans votre village. Comment les gens saluent-ils cet homme ? Quelles émotions montre-t-il ?</w:t>
      </w:r>
    </w:p>
    <w:p>
      <w:pPr/>
      <w:r>
        <w:rPr>
          <w:lang w:val="fr_FR" w:bidi="fr_FR"/>
        </w:rPr>
      </w:r>
      <w:r>
        <w:rPr>
          <w:lang w:val="fr_FR" w:bidi="fr_FR"/>
        </w:rPr>
        <w:t>Jacob dit à Rachel qu'il est le fils de Rébecca, sa tante. Rachel quitta le troupeau de moutons au puits et courut pour dire à son père Laban que Jacob était arrivé.</w:t>
      </w:r>
    </w:p>
    <w:p>
      <w:pPr/>
      <w:r>
        <w:rPr>
          <w:lang w:val="fr_FR" w:bidi="fr_FR"/>
        </w:rPr>
      </w:r>
      <w:r>
        <w:rPr>
          <w:lang w:val="fr_FR" w:bidi="fr_FR"/>
        </w:rPr>
        <w:t>Laban se lève immédiatement et court pour rencontrer Jacob. Laban salue Jacob avec un baiser sur la joue et serre Jacob contre lui. Laban conduit ensuite Jacob dans la maison de Laban. Jacob dit à Laban pourquoi Jacob est venu à Haran. Ensuite, Laban dit : « Tu es ma chair et mon sang ». Cela signifie que Laban accepte que Jacob est le neveu de Laban, le fils de Rébecca, la sœur de Laban. Jacob est resté avec Laban pendant un mois.</w:t>
      </w:r>
    </w:p>
    <w:p>
      <w:pPr/>
      <w:r>
        <w:rPr>
          <w:lang w:val="fr_FR" w:bidi="fr_FR"/>
        </w:rPr>
      </w:r>
      <w:r>
        <w:rPr>
          <w:lang w:val="fr_FR" w:bidi="fr_FR"/>
        </w:rPr>
        <w:t>Arrêtez-vous et discutez en équipe : Racontez une histoire sur un parent inconnu qui vient rendre visite. Comment les gens saluent-ils cet homme ? Que fait la famille pour que ce parent se sente le bienvenu ? Quels mots dites-vous qui indiquent que cette personne est vraiment un membre de la famille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quatre scènes dans ce passage.</w:t>
      </w:r>
    </w:p>
    <w:p>
      <w:pPr/>
      <w:r>
        <w:rPr>
          <w:lang w:val="fr_FR" w:bidi="fr_FR"/>
        </w:rPr>
      </w:r>
      <w:r>
        <w:rPr>
          <w:b/>
          <w:lang w:val="fr_FR" w:bidi="fr_FR"/>
        </w:rPr>
        <w:t>Première scène :</w:t>
      </w:r>
      <w:r>
        <w:rPr>
          <w:lang w:val="fr_FR" w:bidi="fr_FR"/>
        </w:rPr>
        <w:t xml:space="preserve"> Jacob continue son voyage à Haran.</w:t>
      </w:r>
    </w:p>
    <w:p>
      <w:pPr/>
      <w:r>
        <w:rPr>
          <w:lang w:val="fr_FR" w:bidi="fr_FR"/>
        </w:rPr>
      </w:r>
      <w:r>
        <w:rPr>
          <w:b/>
          <w:lang w:val="fr_FR" w:bidi="fr_FR"/>
        </w:rPr>
        <w:t>Deuxième scène :</w:t>
      </w:r>
      <w:r>
        <w:rPr>
          <w:lang w:val="fr_FR" w:bidi="fr_FR"/>
        </w:rPr>
        <w:t xml:space="preserve"> Jacob voit un puits avec des troupeaux de moutons autour de lui. Jacob salue les bergers et découvre qu'il est à Haran. Les bergers connaissent Laban.</w:t>
      </w:r>
    </w:p>
    <w:p>
      <w:pPr/>
      <w:r>
        <w:rPr>
          <w:lang w:val="fr_FR" w:bidi="fr_FR"/>
        </w:rPr>
      </w:r>
      <w:r>
        <w:rPr>
          <w:b/>
          <w:lang w:val="fr_FR" w:bidi="fr_FR"/>
        </w:rPr>
        <w:t>Troisième scène :</w:t>
      </w:r>
      <w:r>
        <w:rPr>
          <w:lang w:val="fr_FR" w:bidi="fr_FR"/>
        </w:rPr>
        <w:t xml:space="preserve"> Rachel arrive avec un troupeau de moutons. Jacob lui dit qu'il est Jacob, son cousin. Rachel va chez Laban.</w:t>
      </w:r>
    </w:p>
    <w:p>
      <w:pPr/>
      <w:r>
        <w:rPr>
          <w:lang w:val="fr_FR" w:bidi="fr_FR"/>
        </w:rPr>
      </w:r>
      <w:r>
        <w:rPr>
          <w:b/>
          <w:lang w:val="fr_FR" w:bidi="fr_FR"/>
        </w:rPr>
        <w:t>Quatrième scène :</w:t>
      </w:r>
      <w:r>
        <w:rPr>
          <w:lang w:val="fr_FR" w:bidi="fr_FR"/>
        </w:rPr>
        <w:t xml:space="preserve"> Laban sort pour saluer Jacob et amène Jacob dans sa maison. Jacob reste là pendant un mois.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Les bergers</w:t>
      </w:r>
    </w:p>
    <w:p>
      <w:pPr>
        <w:pStyle w:val="ListBullet"/>
        <w:spacing w:line="240" w:lineRule="auto"/>
        <w:ind w:left="720"/>
      </w:pPr>
      <w:r>
        <w:rPr>
          <w:lang w:val="fr_FR" w:bidi="fr_FR"/>
        </w:rPr>
      </w:r>
      <w:r>
        <w:rPr>
          <w:lang w:val="fr_FR" w:bidi="fr_FR"/>
        </w:rPr>
        <w:t>Rachel</w:t>
      </w:r>
    </w:p>
    <w:p>
      <w:pPr>
        <w:pStyle w:val="ListBullet"/>
        <w:spacing w:line="240" w:lineRule="auto"/>
        <w:ind w:left="720"/>
      </w:pPr>
      <w:r>
        <w:rPr>
          <w:lang w:val="fr_FR" w:bidi="fr_FR"/>
        </w:rPr>
      </w:r>
      <w:r>
        <w:rPr>
          <w:lang w:val="fr_FR" w:bidi="fr_FR"/>
        </w:rPr>
        <w:t>Laban</w:t>
      </w:r>
    </w:p>
    <w:p>
      <w:pPr/>
      <w:r>
        <w:rPr>
          <w:lang w:val="fr_FR" w:bidi="fr_FR"/>
        </w:rPr>
      </w:r>
      <w:r>
        <w:rPr>
          <w:lang w:val="fr_FR" w:bidi="fr_FR"/>
        </w:rPr>
        <w:t>Dans cette session, demandez au groupe de créer un tableau d'histoire ou d'utiliser des d'objets aléatoires (objets que vous pouvez déplacer comme des cailloux, des bâtons, des jouets d'enfants) pour visualiser l'histoire et l'action dans le passage.</w:t>
      </w:r>
    </w:p>
    <w:p>
      <w:pPr/>
      <w:r>
        <w:rPr>
          <w:lang w:val="fr_FR" w:bidi="fr_FR"/>
        </w:rPr>
      </w:r>
      <w:r>
        <w:rPr>
          <w:lang w:val="fr_FR" w:bidi="fr_FR"/>
        </w:rPr>
        <w:t>Ce passage a un certain nombre de salutations entre Jacob et les étrangers. Il est important de noter les différences entre les salutations.</w:t>
      </w:r>
    </w:p>
    <w:p>
      <w:pPr>
        <w:pStyle w:val="ListBullet"/>
        <w:spacing w:line="240" w:lineRule="auto"/>
        <w:ind w:left="720"/>
      </w:pPr>
      <w:r>
        <w:rPr>
          <w:lang w:val="fr_FR" w:bidi="fr_FR"/>
        </w:rPr>
      </w:r>
      <w:r>
        <w:rPr>
          <w:lang w:val="fr_FR" w:bidi="fr_FR"/>
        </w:rPr>
        <w:t>Jacob rencontre les autres bergers et les appelle frères.</w:t>
      </w:r>
    </w:p>
    <w:p>
      <w:pPr>
        <w:pStyle w:val="ListBullet"/>
        <w:spacing w:line="240" w:lineRule="auto"/>
        <w:ind w:left="720"/>
      </w:pPr>
      <w:r>
        <w:rPr>
          <w:lang w:val="fr_FR" w:bidi="fr_FR"/>
        </w:rPr>
      </w:r>
      <w:r>
        <w:rPr>
          <w:lang w:val="fr_FR" w:bidi="fr_FR"/>
        </w:rPr>
        <w:t>Jacob rencontre Rachel, sa cousine et embrasse Rachel sur chaque joue et pleure de joie.</w:t>
      </w:r>
    </w:p>
    <w:p>
      <w:pPr>
        <w:pStyle w:val="ListBullet"/>
        <w:spacing w:line="240" w:lineRule="auto"/>
        <w:ind w:left="720"/>
      </w:pPr>
      <w:r>
        <w:rPr>
          <w:lang w:val="fr_FR" w:bidi="fr_FR"/>
        </w:rPr>
      </w:r>
      <w:r>
        <w:rPr>
          <w:lang w:val="fr_FR" w:bidi="fr_FR"/>
        </w:rPr>
        <w:t>Jacob rencontre Laban, son oncle. Laban embrasse Jacob et serre Jacob dans ses bras et emmène Jacob dans la maison de Laban.</w:t>
      </w:r>
    </w:p>
    <w:p>
      <w:pPr/>
      <w:r>
        <w:rPr>
          <w:lang w:val="fr_FR" w:bidi="fr_FR"/>
        </w:rPr>
      </w:r>
      <w:r>
        <w:rPr>
          <w:lang w:val="fr_FR" w:bidi="fr_FR"/>
        </w:rPr>
        <w:t>Arrêtez-vous et discutez en groupe : Les salutations sont similaires, mais différentes. Comment chaque salutation explique-t-elle une relation ? Dans votre culture, comment salueriez-vous chacune de ces personnes ?</w:t>
      </w:r>
    </w:p>
    <w:p>
      <w:pPr/>
      <w:r>
        <w:rPr>
          <w:lang w:val="fr_FR" w:bidi="fr_FR"/>
        </w:rPr>
      </w:r>
      <w:r>
        <w:rPr>
          <w:lang w:val="fr_FR" w:bidi="fr_FR"/>
        </w:rPr>
        <w:t>Dans la première scène, Jacob termine son vœu à Béthel et continue à voyager à Haran. Il lui faut environ un mois pour faire ce voyage. Le passage commence par un mot de liaison qui indique que voyager était la chose suivante que Jacob faisait après avoir terminé son vœu à Béthel.</w:t>
      </w:r>
    </w:p>
    <w:p>
      <w:pPr/>
      <w:r>
        <w:rPr>
          <w:lang w:val="fr_FR" w:bidi="fr_FR"/>
        </w:rPr>
      </w:r>
      <w:r>
        <w:rPr>
          <w:lang w:val="fr_FR" w:bidi="fr_FR"/>
        </w:rPr>
        <w:t>Montrez la carte et passez en revue la route de Jacob.</w:t>
      </w:r>
    </w:p>
    <w:p>
      <w:pPr/>
      <w:r>
        <w:rPr>
          <w:lang w:val="fr_FR" w:bidi="fr_FR"/>
        </w:rPr>
      </w:r>
      <w:r>
        <w:rPr>
          <w:lang w:val="fr_FR" w:bidi="fr_FR"/>
        </w:rPr>
        <w:t>Arrêtez-vous et discutez : Racontez une histoire dans laquelle une séquence d'événements ont lieu. Notez les mots que vous utilisez pour dire ce qui se passe ensuite.</w:t>
      </w:r>
    </w:p>
    <w:p>
      <w:pPr/>
      <w:r>
        <w:rPr>
          <w:lang w:val="fr_FR" w:bidi="fr_FR"/>
        </w:rPr>
      </w:r>
      <w:r>
        <w:rPr>
          <w:lang w:val="fr_FR" w:bidi="fr_FR"/>
        </w:rPr>
        <w:t>Dans la deuxième scène, Jacob arrive à Haran. Jacob a voyagé environ un mois. Jacob voit un puits à distance. L'ouverture du puits est couverte d'une grande pierre lourde. Même si le soleil est toujours haut dans le ciel, trois troupeaux de moutons sont venus au puits pour être abreuvés. Jacob salue les bergers. Jacob demande aux bergers d'où ils sont. Les bergers disent qu'ils sont de Haran. Jacob demande ensuite s'ils connaissent un homme nommé Laban. Les bergers connaissent Laban. Jacob demande comment se porte Laban Pendant que Jacob parle avec les bergers, ils voient Rachel, la fille de Laban venir vers le puits avec un troupeau de moutons. Ensuite, Jacob demande pourquoi ils ont les moutons qui attendent l'eau si tôt dans la journée. Jacob est un berger aussi. Jacob sait que la coutume est de garder les moutons paître toute la journée et de les abreuver dans la soirée près du coucher du soleil.</w:t>
      </w:r>
    </w:p>
    <w:p>
      <w:pPr/>
      <w:r>
        <w:rPr>
          <w:lang w:val="fr_FR" w:bidi="fr_FR"/>
        </w:rPr>
      </w:r>
      <w:r>
        <w:rPr>
          <w:lang w:val="fr_FR" w:bidi="fr_FR"/>
        </w:rPr>
        <w:t>Ce passage est sur l'abreuvage les troupeaux. Tout le monde comprendrait que toutes les actions suivantes étaient nécessaires :</w:t>
      </w:r>
    </w:p>
    <w:p>
      <w:pPr>
        <w:pStyle w:val="ListBullet"/>
        <w:spacing w:line="240" w:lineRule="auto"/>
        <w:ind w:left="720"/>
      </w:pPr>
      <w:r>
        <w:rPr>
          <w:lang w:val="fr_FR" w:bidi="fr_FR"/>
        </w:rPr>
      </w:r>
      <w:r>
        <w:rPr>
          <w:lang w:val="fr_FR" w:bidi="fr_FR"/>
        </w:rPr>
        <w:t>Amener les troupeaux de moutons au puits ou à la source d'eau.</w:t>
      </w:r>
    </w:p>
    <w:p>
      <w:pPr>
        <w:pStyle w:val="ListBullet"/>
        <w:spacing w:line="240" w:lineRule="auto"/>
        <w:ind w:left="720"/>
      </w:pPr>
      <w:r>
        <w:rPr>
          <w:lang w:val="fr_FR" w:bidi="fr_FR"/>
        </w:rPr>
      </w:r>
      <w:r>
        <w:rPr>
          <w:lang w:val="fr_FR" w:bidi="fr_FR"/>
        </w:rPr>
        <w:t>Retirer la pierre de l'ouverture du puits.</w:t>
      </w:r>
    </w:p>
    <w:p>
      <w:pPr>
        <w:pStyle w:val="ListBullet"/>
        <w:spacing w:line="240" w:lineRule="auto"/>
        <w:ind w:left="720"/>
      </w:pPr>
      <w:r>
        <w:rPr>
          <w:lang w:val="fr_FR" w:bidi="fr_FR"/>
        </w:rPr>
      </w:r>
      <w:r>
        <w:rPr>
          <w:lang w:val="fr_FR" w:bidi="fr_FR"/>
        </w:rPr>
        <w:t>Puiser de l'eau du puits.</w:t>
      </w:r>
    </w:p>
    <w:p>
      <w:pPr>
        <w:pStyle w:val="ListBullet"/>
        <w:spacing w:line="240" w:lineRule="auto"/>
        <w:ind w:left="720"/>
      </w:pPr>
      <w:r>
        <w:rPr>
          <w:lang w:val="fr_FR" w:bidi="fr_FR"/>
        </w:rPr>
      </w:r>
      <w:r>
        <w:rPr>
          <w:lang w:val="fr_FR" w:bidi="fr_FR"/>
        </w:rPr>
        <w:t>Le mettre dans un récipient dont les moutons boiraient.</w:t>
      </w:r>
    </w:p>
    <w:p>
      <w:pPr>
        <w:pStyle w:val="ListBullet"/>
        <w:spacing w:line="240" w:lineRule="auto"/>
        <w:ind w:left="720"/>
      </w:pPr>
      <w:r>
        <w:rPr>
          <w:lang w:val="fr_FR" w:bidi="fr_FR"/>
        </w:rPr>
      </w:r>
      <w:r>
        <w:rPr>
          <w:lang w:val="fr_FR" w:bidi="fr_FR"/>
        </w:rPr>
        <w:t>Permettre aux moutons de boire l'eau.</w:t>
      </w:r>
    </w:p>
    <w:p>
      <w:pPr>
        <w:pStyle w:val="ListBullet"/>
        <w:spacing w:line="240" w:lineRule="auto"/>
        <w:ind w:left="720"/>
      </w:pPr>
      <w:r>
        <w:rPr>
          <w:lang w:val="fr_FR" w:bidi="fr_FR"/>
        </w:rPr>
      </w:r>
      <w:r>
        <w:rPr>
          <w:lang w:val="fr_FR" w:bidi="fr_FR"/>
        </w:rPr>
        <w:t>Replacer la couverture de pierre sur l'ouverture du puits.</w:t>
      </w:r>
    </w:p>
    <w:p>
      <w:pPr/>
      <w:r>
        <w:rPr>
          <w:lang w:val="fr_FR" w:bidi="fr_FR"/>
        </w:rPr>
      </w:r>
      <w:r>
        <w:rPr>
          <w:lang w:val="fr_FR" w:bidi="fr_FR"/>
        </w:rPr>
        <w:t>Arrêtez-vous et discutez : Quels mots d'action devriez-vous utiliser pour que les gens comprennent comment abreuver les moutons ?</w:t>
      </w:r>
    </w:p>
    <w:p>
      <w:pPr/>
      <w:r>
        <w:rPr>
          <w:lang w:val="fr_FR" w:bidi="fr_FR"/>
        </w:rPr>
      </w:r>
      <w:r>
        <w:rPr>
          <w:lang w:val="fr_FR" w:bidi="fr_FR"/>
        </w:rPr>
        <w:t>Dans la troisième scène, Rachel arrive avec un troupeau de moutons. Rachel est l'une des filles de Laban. Cela signifie que Rachel est la première cousine de Jacob. Parce que Rachel est sa cousine et le troupeau appartient à son père Laban, Jacob va au puits et prend la pierre. Il faut une force étonnante pour enlever la pierre seule. Normalement, les bergers travaillent ensemble pour déplacer la pierre. Ici, Jacob l'enlève seul. La coutume est d'attendre jusqu'à ce que tous les troupeaux soient au puits, puis d'abreuver tous les troupeaux en même temps. Jacob ne suit pas la coutume. Jacob abreuve le troupeau qui appartient à Laban. Ensuite, Jacob salue Rachel avec un baiser sur la joue et pleure de joie. Jacob explique qu'il est le cousin de Rachel. Rachel quitte les moutons au puits et court à la maison pour dire à son père Laban que Jacob est venu. Nous ne savons pas la distance entre le puits et la maison de Laban.</w:t>
      </w:r>
    </w:p>
    <w:p>
      <w:pPr/>
      <w:r>
        <w:rPr>
          <w:lang w:val="fr_FR" w:bidi="fr_FR"/>
        </w:rPr>
      </w:r>
      <w:r>
        <w:rPr>
          <w:lang w:val="fr_FR" w:bidi="fr_FR"/>
        </w:rPr>
        <w:t>Dans la quatrième scène, Laban court vers le puits et salue Jacob en serrant et embrassant Jacob sur sa joue. Ensuite, Laban prend Jacob dans sa maison. Jacob explique à Laban pourquoi il est venu à Haran. Laban déclare que Jacob est vraiment un membre de la famille. Jacob est resté avec Laban pendant un mois.</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comprend 4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Bergers</w:t>
      </w:r>
    </w:p>
    <w:p>
      <w:pPr>
        <w:pStyle w:val="ListBullet"/>
        <w:spacing w:line="240" w:lineRule="auto"/>
        <w:ind w:left="720"/>
      </w:pPr>
      <w:r>
        <w:rPr>
          <w:lang w:val="fr_FR" w:bidi="fr_FR"/>
        </w:rPr>
      </w:r>
      <w:r>
        <w:rPr>
          <w:lang w:val="fr_FR" w:bidi="fr_FR"/>
        </w:rPr>
        <w:t>Rachel</w:t>
      </w:r>
    </w:p>
    <w:p>
      <w:pPr>
        <w:pStyle w:val="ListBullet"/>
        <w:spacing w:line="240" w:lineRule="auto"/>
        <w:ind w:left="720"/>
      </w:pPr>
      <w:r>
        <w:rPr>
          <w:lang w:val="fr_FR" w:bidi="fr_FR"/>
        </w:rPr>
      </w:r>
      <w:r>
        <w:rPr>
          <w:lang w:val="fr_FR" w:bidi="fr_FR"/>
        </w:rPr>
        <w:t>Laban</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Arrêtez l'action. Demandez à l'acteur qui joue l'un des rôles : « Que ressens-tu Vous pouvez entendre des choses comme différentes réponses. Reprenez l'action.</w:t>
      </w:r>
    </w:p>
    <w:p>
      <w:pPr/>
      <w:r>
        <w:rPr>
          <w:lang w:val="fr_FR" w:bidi="fr_FR"/>
        </w:rPr>
      </w:r>
      <w:r>
        <w:rPr>
          <w:lang w:val="fr_FR" w:bidi="fr_FR"/>
        </w:rPr>
        <w:t>Dans la première scène, Jacob continue son voyage de Béthel vers Haran. Jacob a voyagé environ un mois.</w:t>
      </w:r>
    </w:p>
    <w:p>
      <w:pPr/>
      <w:r>
        <w:rPr>
          <w:lang w:val="fr_FR" w:bidi="fr_FR"/>
        </w:rPr>
      </w:r>
      <w:r>
        <w:rPr>
          <w:lang w:val="fr_FR" w:bidi="fr_FR"/>
        </w:rPr>
        <w:t>Arrêtez l'action : Demandez à Jacob "Comment ce voyage s'est passé ? Vous pouvez entendre dire que c'était long. Je suis très fatigué et prêt à être à Haran" ou "C'était incroyable ! J'ai vu des choses merveilleuses en chemin ou c'est bon, mais mes parents me manquent. Reprenez l'action.</w:t>
      </w:r>
    </w:p>
    <w:p>
      <w:pPr/>
      <w:r>
        <w:rPr>
          <w:lang w:val="fr_FR" w:bidi="fr_FR"/>
        </w:rPr>
      </w:r>
      <w:r>
        <w:rPr>
          <w:lang w:val="fr_FR" w:bidi="fr_FR"/>
        </w:rPr>
        <w:t>Dans la deuxième scène, Jacob voit un puits et s'en approche. Il y a des bergers avec 3 troupeaux de moutons près du puits. Le soleil est encore haut dans le ciel, mais ils sont venus au puits pour abreuver les moutons. Jacob s'approche des bergers et les salue poliment. Jacob demande d'où sont les bergers. Ils répondent qu'ils sont de Haran. Jacob apprend qu'ils connaissent Laban. Ils voient tous une jeune femme s'approcher. Les bergers disent que cette femme est Rachel, une fille de Laban. Jacob demande aux bergers pourquoi ils sont au puits si tôt dans la journée.</w:t>
      </w:r>
    </w:p>
    <w:p>
      <w:pPr/>
      <w:r>
        <w:rPr>
          <w:lang w:val="fr_FR" w:bidi="fr_FR"/>
        </w:rPr>
      </w:r>
      <w:r>
        <w:rPr>
          <w:lang w:val="fr_FR" w:bidi="fr_FR"/>
        </w:rPr>
        <w:t>Arrêtez la scène et demandez à Jacob : « Que ressentez-vous en ce moment ? » ou « Que pensez-vous en ce moment ? » Vous pouvez entendre dire que je suis si soulagé et heureux d'être finalement à Haran. Je suis si heureux de savoir que mon oncle Laban est ici et que tout va bien" ou "Je ne comprends pas pourquoi ils abreuvent les moutons si tôt dans la journée, mais je suis heureux d'être ici. Je suis heureux d'avoir trouvé la famille de ma mère. Reprenez l'action.</w:t>
      </w:r>
    </w:p>
    <w:p>
      <w:pPr/>
      <w:r>
        <w:rPr>
          <w:lang w:val="fr_FR" w:bidi="fr_FR"/>
        </w:rPr>
      </w:r>
      <w:r>
        <w:rPr>
          <w:lang w:val="fr_FR" w:bidi="fr_FR"/>
        </w:rPr>
        <w:t>Dans la troisième scène, Rachel arrive au puits avec un troupeau de moutons. Jacob enlève la pierre de l'ouverture du puits et donne à boire au troupeau de moutons de Rachel. Ensuite, Jacob salue Rachel avec un baiser sur la joue. Jacob commence à pleurer de joie. Quand Rachel apprend que cet homme est son cousin Jacob, elle court à la maison pour le dire à Laban.</w:t>
      </w:r>
    </w:p>
    <w:p>
      <w:pPr/>
      <w:r>
        <w:rPr>
          <w:lang w:val="fr_FR" w:bidi="fr_FR"/>
        </w:rPr>
      </w:r>
      <w:r>
        <w:rPr>
          <w:lang w:val="fr_FR" w:bidi="fr_FR"/>
        </w:rPr>
        <w:t>Arrêtez l'action : Demandez à Jacob : « Pourquoi pleures-tu ? » Vous pouvez entendre : « Je suis si heureux. J'ai trouvé la famille de ma mère. Rachel est belle. Rachel sera une femme merveilleuse pour moi. Demandez à Rachel : « Que ressentez-vous en ce moment ? » ou « À quoi pensez-vous en ce moment ? » Vous pouvez entendre : « Je suis heureux de rencontrer ma cousine. Je me demande pourquoi il est venu à Haran. Il est vraiment fort. Il a déplacé cette pierre tout seul. Demandez à Laban : « Comment vous êtes-vous ressenti quand Rachel vous a dit que Jacob est arrivé à Haran ? Vous pouvez entendre : « Je suis heureux d'avoir mon neveu ici. Il est le fils de ma sœur Rébecca. Je suis heureux de le rencontrer. Il est le bienvenu pour me visiter. Reprenez l'action.</w:t>
      </w:r>
    </w:p>
    <w:p>
      <w:pPr/>
      <w:r>
        <w:rPr>
          <w:lang w:val="fr_FR" w:bidi="fr_FR"/>
        </w:rPr>
      </w:r>
      <w:r>
        <w:rPr>
          <w:lang w:val="fr_FR" w:bidi="fr_FR"/>
        </w:rPr>
        <w:t>Dans la quatrième scène, Laban court vers le puits et salue Jacob avec un baiser sur la joue et embrasse Jacob. Laban emmène ensuite Jacob dans sa maison. Jacob raconte son histoire à Laban. Quand il termine de raconter l'histoire, Laban s'exclame : « Tu es vraiment ma propre chair et mon sang. C'est une expression qui signifie : « tu es vraiment un parent à moi » ou « tu es vraiment le fils de ma sœur.</w:t>
      </w:r>
    </w:p>
    <w:p>
      <w:pPr/>
      <w:r>
        <w:rPr>
          <w:lang w:val="fr_FR" w:bidi="fr_FR"/>
        </w:rPr>
      </w:r>
      <w:r>
        <w:rPr>
          <w:lang w:val="fr_FR" w:bidi="fr_FR"/>
        </w:rPr>
        <w:t>Arrêtez l'action : Demandez à Laban : « Pourquoi êtes-vous si heureux d'avoir Jacob avec vous ? Vous pouvez entendre : « Jacob est le fils de ma sœur. Je ne l'ai pas vue depuis qu'elle est partie il y a plus de 40 ans. C'est merveilleux d'avoir son fils ici pour me parler d'elle. Demandez à Jacob : « Qu'est-ce que cela fait d'avoir un tel accueil de votre oncle ? Vous pouvez entendre : « C'est merveilleux. Il est tellement gentil envers moi. Il me fait sentir vraiment le bienvenu comme il me veut vraiment ici Je suis heureux de choisir une femme ici.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Commencez ce passage par un mot ou une expression qui indique que Jacob a continué son voyage comme la chose suivante après avoir terminé le vœu à Béthel.</w:t>
      </w:r>
    </w:p>
    <w:p>
      <w:pPr/>
      <w:r>
        <w:rPr>
          <w:lang w:val="fr_FR" w:bidi="fr_FR"/>
        </w:rPr>
      </w:r>
      <w:r>
        <w:rPr>
          <w:lang w:val="fr_FR" w:bidi="fr_FR"/>
        </w:rPr>
        <w:t xml:space="preserve">Une </w:t>
      </w:r>
      <w:r>
        <w:rPr>
          <w:b/>
          <w:lang w:val="fr_FR" w:bidi="fr_FR"/>
        </w:rPr>
        <w:t>pierre</w:t>
      </w:r>
      <w:r>
        <w:rPr>
          <w:lang w:val="fr_FR" w:bidi="fr_FR"/>
        </w:rPr>
        <w:t xml:space="preserve"> lourde couvrait la </w:t>
      </w:r>
      <w:r>
        <w:rPr>
          <w:b/>
          <w:lang w:val="fr_FR" w:bidi="fr_FR"/>
        </w:rPr>
        <w:t>l'ouverture</w:t>
      </w:r>
      <w:r>
        <w:rPr>
          <w:lang w:val="fr_FR" w:bidi="fr_FR"/>
        </w:rPr>
        <w:t xml:space="preserve"> du puits. L'ouverture du puits est l'ouverture au sommet du puits. La pierre serait une grande pierre plate qui couvrait la bouche ou l'ouverture du puits. Cette pierre servait à plusieurs fins. Il protégeait le puits et l'eau des objets qui tombent dans le puits et le rendent sale. Il empêchait les gens d'y tomber accidentellement. Comme la pierre était si grande et lourde, il fallait généralement plusieurs hommes pour l'enlever. Ainsi, tous les bergers se sont rassemblés avec leurs troupeaux avant d'enlever la pierre. Cela assurait que chaque troupeau recevait la bonne quantité d'eau.</w:t>
      </w:r>
    </w:p>
    <w:p>
      <w:pPr/>
      <w:r>
        <w:rPr>
          <w:lang w:val="fr_FR" w:bidi="fr_FR"/>
        </w:rPr>
      </w:r>
      <w:r>
        <w:rPr>
          <w:lang w:val="fr_FR" w:bidi="fr_FR"/>
        </w:rPr>
        <w:t>Montrez la photo du puits.</w:t>
      </w:r>
    </w:p>
    <w:p>
      <w:pPr/>
      <w:r>
        <w:rPr>
          <w:lang w:val="fr_FR" w:bidi="fr_FR"/>
        </w:rPr>
      </w:r>
      <w:r>
        <w:rPr>
          <w:lang w:val="fr_FR" w:bidi="fr_FR"/>
        </w:rPr>
        <w:t xml:space="preserve">Ils ont </w:t>
      </w:r>
      <w:r>
        <w:rPr>
          <w:b/>
          <w:lang w:val="fr_FR" w:bidi="fr_FR"/>
        </w:rPr>
        <w:t>abreuvé</w:t>
      </w:r>
      <w:r>
        <w:rPr>
          <w:lang w:val="fr_FR" w:bidi="fr_FR"/>
        </w:rPr>
        <w:t xml:space="preserve"> les troupeaux Abreuver les troupeaux est une expression qui comprend un certain nombre d'actions. Si vous n'avez pas un mot que tout le monde comprendra, vous pouvez expliquer ce processus.</w:t>
      </w:r>
    </w:p>
    <w:p>
      <w:pPr/>
      <w:r>
        <w:rPr>
          <w:lang w:val="fr_FR" w:bidi="fr_FR"/>
        </w:rPr>
      </w:r>
      <w:r>
        <w:rPr>
          <w:lang w:val="fr_FR" w:bidi="fr_FR"/>
        </w:rPr>
        <w:t xml:space="preserve">Jacob a salué les bergers comme des </w:t>
      </w:r>
      <w:r>
        <w:rPr>
          <w:b/>
          <w:lang w:val="fr_FR" w:bidi="fr_FR"/>
        </w:rPr>
        <w:t>frères</w:t>
      </w:r>
      <w:r>
        <w:rPr>
          <w:lang w:val="fr_FR" w:bidi="fr_FR"/>
        </w:rPr>
        <w:t>. Frères seraient une forme polie de salutation. Jacob aurait pu dire les amis. Ces hommes étaient des étrangers. Utiliser ces termes serait poli avec les étrangers.</w:t>
      </w:r>
    </w:p>
    <w:p>
      <w:pPr/>
      <w:r>
        <w:rPr>
          <w:lang w:val="fr_FR" w:bidi="fr_FR"/>
        </w:rPr>
      </w:r>
      <w:r>
        <w:rPr>
          <w:lang w:val="fr_FR" w:bidi="fr_FR"/>
        </w:rPr>
        <w:t xml:space="preserve">Laban est le </w:t>
      </w:r>
      <w:r>
        <w:rPr>
          <w:b/>
          <w:lang w:val="fr_FR" w:bidi="fr_FR"/>
        </w:rPr>
        <w:t>fils</w:t>
      </w:r>
      <w:r>
        <w:rPr>
          <w:lang w:val="fr_FR" w:bidi="fr_FR"/>
        </w:rPr>
        <w:t xml:space="preserve"> de Nahor. Ici, le mot fils signifie descendant de Nahor. Nahor était le frère d'Abraham. Laban est le petit-fils de Nahor. Vous pouvez utiliser le terme petit-fils.</w:t>
      </w:r>
    </w:p>
    <w:p>
      <w:pPr/>
      <w:r>
        <w:rPr>
          <w:lang w:val="fr_FR" w:bidi="fr_FR"/>
        </w:rPr>
      </w:r>
      <w:r>
        <w:rPr>
          <w:lang w:val="fr_FR" w:bidi="fr_FR"/>
        </w:rPr>
        <w:t xml:space="preserve">C'est le </w:t>
      </w:r>
      <w:r>
        <w:rPr>
          <w:b/>
          <w:lang w:val="fr_FR" w:bidi="fr_FR"/>
        </w:rPr>
        <w:t>plein jour</w:t>
      </w:r>
      <w:r>
        <w:rPr>
          <w:lang w:val="fr_FR" w:bidi="fr_FR"/>
        </w:rPr>
        <w:t>. C'est une figure de discours qui signifie que le soleil est toujours haut dans le ciel. Cela peut être n'importe quel moment de midi jusqu'à la fin d'après-midi. Jacob se demande pourquoi les bergers ont apporté les moutons pour être abreuvés quand il y a toujours autant de temps pour le pâturage. La coutume habituelle est d'abreuver les moutons près du coucher du soleil, mais avec assez de lumière pour ramener tout le monde à la maison avant la tombée de la nuit.</w:t>
      </w:r>
    </w:p>
    <w:p>
      <w:pPr/>
      <w:r>
        <w:rPr>
          <w:lang w:val="fr_FR" w:bidi="fr_FR"/>
        </w:rPr>
      </w:r>
      <w:r>
        <w:rPr>
          <w:lang w:val="fr_FR" w:bidi="fr_FR"/>
        </w:rPr>
        <w:t>Rachel est la cousine de Jacob. Rachel est la fille de Laban qui est le frère de Rébecca. Utilisez les mots de parenté appropriés pour décrire Rachel. Utilisez les termes de parenté appropriés pour toutes les relations. Par exemple, Rébecca est la tante paternelle de Rachel pendant que Laban est l'oncle maternel de Jacob. Référez vous à l'arbre généalogique utilisé dans le dernier passage si nécessaire pour comprendre les relations familiales.</w:t>
      </w:r>
    </w:p>
    <w:p>
      <w:pPr/>
      <w:r>
        <w:rPr>
          <w:lang w:val="fr_FR" w:bidi="fr_FR"/>
        </w:rPr>
      </w:r>
      <w:r>
        <w:rPr>
          <w:lang w:val="fr_FR" w:bidi="fr_FR"/>
        </w:rPr>
        <w:t>Jacob a salué Rachel avec un baiser sur la joue. C'est une salutation normale entre les parents, même ceux qui sont des étrangers.</w:t>
      </w:r>
    </w:p>
    <w:p>
      <w:pPr/>
      <w:r>
        <w:rPr>
          <w:lang w:val="fr_FR" w:bidi="fr_FR"/>
        </w:rPr>
      </w:r>
      <w:r>
        <w:rPr>
          <w:lang w:val="fr_FR" w:bidi="fr_FR"/>
        </w:rPr>
        <w:t>Jacob a pleuré. Ce sont des larmes de joie. Il était normal pour un homme à ce moment de pleurer ou de verser des larmes de joie.</w:t>
      </w:r>
    </w:p>
    <w:p>
      <w:pPr/>
      <w:r>
        <w:rPr>
          <w:lang w:val="fr_FR" w:bidi="fr_FR"/>
        </w:rPr>
      </w:r>
      <w:r>
        <w:rPr>
          <w:lang w:val="fr_FR" w:bidi="fr_FR"/>
        </w:rPr>
        <w:t>Laban a couru pour rencontrer Jacob. Laban a embrassé ou a serré Jacob. Cela signifie que Laban a mis ses bras autour de Jacob. Laban a embrassé Jacob sur la joue. Ce sont des salutations normales pour un parent, même celui qui est un étranger. Ces mots d'action - courir, embrasser, serrer - montrent comment Laban était impatient d'accueillir Jacob comme un visiteur.</w:t>
      </w:r>
    </w:p>
    <w:p>
      <w:pPr/>
      <w:r>
        <w:rPr>
          <w:lang w:val="fr_FR" w:bidi="fr_FR"/>
        </w:rPr>
      </w:r>
      <w:r>
        <w:rPr>
          <w:lang w:val="fr_FR" w:bidi="fr_FR"/>
        </w:rPr>
        <w:t xml:space="preserve">Laban a dit à Jacob : « Tu es ma </w:t>
      </w:r>
      <w:r>
        <w:rPr>
          <w:b/>
          <w:lang w:val="fr_FR" w:bidi="fr_FR"/>
        </w:rPr>
        <w:t>chair et mon sang</w:t>
      </w:r>
      <w:r>
        <w:rPr>
          <w:lang w:val="fr_FR" w:bidi="fr_FR"/>
        </w:rPr>
        <w:t>. Une autre façon de dire cela est : « Tu es mon os et ma chair." Ce sont des figures de style qui disent la même chose. Laban dit que Jacob fait partie de la famille de Laban. Ils partagent le même sang. Ils ont les mêmes ancêtres. Laban accepte Jacob dans la famille de Laban.</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étape, vous allez raconter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expressions, les émotions ou toute autre chose dont vous avez parlé.</w:t>
      </w:r>
    </w:p>
    <w:p>
      <w:pPr/>
      <w:r>
        <w:rPr>
          <w:lang w:val="fr_FR" w:bidi="fr_FR"/>
        </w:rPr>
      </w:r>
      <w:r>
        <w:rPr>
          <w:lang w:val="fr_FR" w:bidi="fr_FR"/>
        </w:rPr>
        <w:t xml:space="preserve">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Chaque membre du groupe va maintenant raconter tout le passage en entier sans s'arrêter. Chaque membre du groupe doit le faire au moins une fois. S'il le souhaite,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Le groupe peut maintenant décider de la meilleure version du passage. Vous pouvez décider que vous avez aimé la façon dont un membre du groupe a raconter une partie du passage, mais que vous avez aimé la façon dont un autre membre du groupe a formulé une autre partie du passage. </w:t>
      </w:r>
    </w:p>
    <w:p>
      <w:pPr/>
      <w:r>
        <w:rPr>
          <w:lang w:val="fr_FR" w:bidi="fr_FR"/>
        </w:rPr>
      </w:r>
      <w:r>
        <w:rPr>
          <w:lang w:val="fr_FR" w:bidi="fr_FR"/>
        </w:rPr>
        <w:t>Mettez cet audio en pause ici.</w:t>
      </w:r>
    </w:p>
    <w:p>
      <w:pPr/>
      <w:r>
        <w:rPr>
          <w:lang w:val="fr_FR" w:bidi="fr_FR"/>
        </w:rPr>
      </w:r>
      <w:r>
        <w:rPr>
          <w:lang w:val="fr_FR" w:bidi="fr_FR"/>
        </w:rPr>
        <w:t>Maintenant,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Genèse 29:15–30</w:t>
      </w:r>
      <w:r>
        <w:rPr>
          <w:lang w:val="fr_FR" w:bidi="fr_FR"/>
        </w:rPr>
      </w:r>
    </w:p>
    <w:p>
      <w:pPr>
        <w:pStyle w:val="Heading3"/>
      </w:pPr>
      <w:r>
        <w:rPr>
          <w:lang w:val="fr_FR" w:bidi="fr_FR"/>
        </w:rPr>
        <w:t>Écouter et Cœur</w:t>
      </w:r>
    </w:p>
    <w:p>
      <w:pPr/>
      <w:r>
        <w:rPr>
          <w:lang w:val="fr_FR" w:bidi="fr_FR"/>
        </w:rPr>
      </w:r>
      <w:r>
        <w:rPr>
          <w:lang w:val="fr_FR" w:bidi="fr_FR"/>
        </w:rPr>
        <w:t>Ecoutez Genèse 29:15–30 et mettez-le dans votre coeur. Écoutez ce texte trois fois. Si possible, écoutez-le dans trois traductions différentes. Ensuite, discutez des questions suivantes en groupe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qu'est-ce que vous ne comprenez pas ?</w:t>
      </w:r>
    </w:p>
    <w:p>
      <w:pPr>
        <w:pStyle w:val="ListBullet"/>
        <w:spacing w:line="240" w:lineRule="auto"/>
        <w:ind w:left="720"/>
      </w:pPr>
      <w:r>
        <w:rPr>
          <w:lang w:val="fr_FR" w:bidi="fr_FR"/>
        </w:rPr>
      </w:r>
      <w:r>
        <w:rPr>
          <w:lang w:val="fr_FR" w:bidi="fr_FR"/>
        </w:rPr>
        <w:t>Qu'est-ce que cette histoire nous dit à propos de Dieu ?</w:t>
      </w:r>
    </w:p>
    <w:p>
      <w:pPr>
        <w:pStyle w:val="ListBullet"/>
        <w:spacing w:line="240" w:lineRule="auto"/>
        <w:ind w:left="720"/>
      </w:pPr>
      <w:r>
        <w:rPr>
          <w:lang w:val="fr_FR" w:bidi="fr_FR"/>
        </w:rPr>
      </w:r>
      <w:r>
        <w:rPr>
          <w:lang w:val="fr_FR" w:bidi="fr_FR"/>
        </w:rPr>
        <w:t>Qu'est-ce que cette histoire nous dit à propos des hommes ?</w:t>
      </w:r>
    </w:p>
    <w:p>
      <w:pPr>
        <w:pStyle w:val="ListBullet"/>
        <w:spacing w:line="240" w:lineRule="auto"/>
        <w:ind w:left="720"/>
      </w:pPr>
      <w:r>
        <w:rPr>
          <w:lang w:val="fr_FR" w:bidi="fr_FR"/>
        </w:rPr>
      </w:r>
      <w:r>
        <w:rPr>
          <w:lang w:val="fr_FR" w:bidi="fr_FR"/>
        </w:rPr>
        <w:t>Comment cette histoire affecte-t-elle votre vie quotidienne ?</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Après que Jacob est arrivé à Haran, Jacob est allé vivre avec son oncle Laban. Laban est le frère de Rébecca, la mère de Jacob. Jacob reste avec Laban environ un mois. Ensuite, Jacob demande d'épouser Rachel. C'est un récit de Jacob et celle qui Jacob épouse et comment les mariages se produisent.</w:t>
      </w:r>
    </w:p>
    <w:p>
      <w:pPr/>
      <w:r>
        <w:rPr>
          <w:lang w:val="fr_FR" w:bidi="fr_FR"/>
        </w:rPr>
      </w:r>
      <w:r>
        <w:rPr>
          <w:lang w:val="fr_FR" w:bidi="fr_FR"/>
        </w:rPr>
        <w:t>Apparemment, Jacob a commencé à travailler pour Laban un certain temps après que Jacob est arrivé à Haran. Laban n'a pas payé à Jacob d'argent pour ce travail. Nous ne savons pas quel travail Jacob aurait pu faire pour Laban pendant ce mois. À la fin du mois, Laban dit à Jacob : « Tu es mon neveu ou un membre de ma famille. Dois-tu travailler sans être payer ?</w:t>
      </w:r>
    </w:p>
    <w:p>
      <w:pPr/>
      <w:r>
        <w:rPr>
          <w:lang w:val="fr_FR" w:bidi="fr_FR"/>
        </w:rPr>
      </w:r>
      <w:r>
        <w:rPr>
          <w:lang w:val="fr_FR" w:bidi="fr_FR"/>
        </w:rPr>
        <w:t>Arrêtez-vous et discutez : Racontez une histoire sur un parent qui vient de loin et reste pendant une longue période avec des membres de la famille. Quelles sont les attentes pour ce parent ? Devrait-il travailler ? Devrait-il recevoir un salaire pour son travail ? Quels types de choses le parent ferait en restant avec la famille ?</w:t>
      </w:r>
    </w:p>
    <w:p>
      <w:pPr/>
      <w:r>
        <w:rPr>
          <w:lang w:val="fr_FR" w:bidi="fr_FR"/>
        </w:rPr>
      </w:r>
      <w:r>
        <w:rPr>
          <w:lang w:val="fr_FR" w:bidi="fr_FR"/>
        </w:rPr>
        <w:t>Laban demande à Jacob ce que Jacob veut pour un salaire ou une rémunération. Laban dit qu'il n'est pas bon pour Jacob de travailler pour rien. Laban doit payer à Jacob quelque chose pour le travail que Jacob fait. Laban donne à Jacob l'occasion de dire ce que Jacob veut comme un salaire.</w:t>
      </w:r>
    </w:p>
    <w:p>
      <w:pPr/>
      <w:r>
        <w:rPr>
          <w:lang w:val="fr_FR" w:bidi="fr_FR"/>
        </w:rPr>
      </w:r>
      <w:r>
        <w:rPr>
          <w:lang w:val="fr_FR" w:bidi="fr_FR"/>
        </w:rPr>
        <w:t>Arrêtez-vous et discutez : Que demanderiez - vous comme salaire ?</w:t>
      </w:r>
    </w:p>
    <w:p>
      <w:pPr/>
      <w:r>
        <w:rPr>
          <w:lang w:val="fr_FR" w:bidi="fr_FR"/>
        </w:rPr>
      </w:r>
      <w:r>
        <w:rPr>
          <w:lang w:val="fr_FR" w:bidi="fr_FR"/>
        </w:rPr>
        <w:t>Ensuite, le passage introduit les filles de Laban. Léa est la fille la plus âgée. Le passage donne seulement une description des yeux de Léa. Les yeux de Léa étaient ternes ou sans intérêt. Les yeux de Léa ont donné à Léa une expression terne. Le passage décrit Rachel comme belle à regarder. Rachel a un beau visage et une belle figure. Jacob était amoureux de Rachel. Jacob a dit à Laban : « Je travaillerai pour toi pendant 7 ans si tu me donne Rachel en mariage. Laban accepte ce marché. Jacob commence à travailler pour Laban. Les 7 années passent rapidement pour Jacob. L'amour de Jacob pour Rachel est si fort que les 7 années semblent comme quelques jours.</w:t>
      </w:r>
    </w:p>
    <w:p>
      <w:pPr/>
      <w:r>
        <w:rPr>
          <w:lang w:val="fr_FR" w:bidi="fr_FR"/>
        </w:rPr>
      </w:r>
      <w:r>
        <w:rPr>
          <w:lang w:val="fr_FR" w:bidi="fr_FR"/>
        </w:rPr>
        <w:t>Jacob a accepté de travailler pendant 7 ans pour avoir Rachel comme sa femme. Le dot de la mariée est la quantité d'argent ou de biens, comme des animaux que le mari paye à la famille de la mariée. Sept ans est une dot de mariée plus élevée que la normale. Sur la base de la dot moyenne de la mariée et du salaire d'un berger, Jacob doit travailler 3 ou 4 ans pour Rachel. Jacob accepte de travailler beaucoup plus longtemps. Dans certaines cultures, le marié paye un prix convenu à la famille de la mariée. Dans certaines cultures, la famille de la mariée donne un prix convenu au marié. Certaines cultures ne font ni l'une ni l'autre. La dot peut être de l'argent ou des animaux ou la terre ou une combinaison de ces choses.</w:t>
      </w:r>
    </w:p>
    <w:p>
      <w:pPr/>
      <w:r>
        <w:rPr>
          <w:lang w:val="fr_FR" w:bidi="fr_FR"/>
        </w:rPr>
      </w:r>
      <w:r>
        <w:rPr>
          <w:lang w:val="fr_FR" w:bidi="fr_FR"/>
        </w:rPr>
        <w:t>Arrêtez-vous et discutez : Dans votre culture, expliquez les coutumes du mariage. A qui vous est-il permis de vous marier ? Qui choisit le mari pour une fille ? Quels types de négociations sont nécessaires avant que le couple puisse se marier ?</w:t>
      </w:r>
    </w:p>
    <w:p>
      <w:pPr/>
      <w:r>
        <w:rPr>
          <w:lang w:val="fr_FR" w:bidi="fr_FR"/>
        </w:rPr>
      </w:r>
      <w:r>
        <w:rPr>
          <w:lang w:val="fr_FR" w:bidi="fr_FR"/>
        </w:rPr>
        <w:t xml:space="preserve">Discutez : décrivez une belle femme. Parlez d'une femme qui n'est pas belle. Comment les décrivez-vous ? </w:t>
      </w:r>
    </w:p>
    <w:p>
      <w:pPr/>
      <w:r>
        <w:rPr>
          <w:lang w:val="fr_FR" w:bidi="fr_FR"/>
        </w:rPr>
      </w:r>
      <w:r>
        <w:rPr>
          <w:lang w:val="fr_FR" w:bidi="fr_FR"/>
        </w:rPr>
        <w:t>À la fin des 7 années, Jacob exige sa femme. Jacob dit à Laban : « Donne-moi ma femme pour que je puisse l'épouser. Jacob et Rachel sont déjà légalement mariés selon la culture. Dès le moment où Laban a accepté le mariage, Jacob et Rachel étaient mariés ou liés ensemble comme mari et femme. Cependant, Jacob n'a pas encore couché avec Rachel. Le mariage commence en fait dans l'esprit de la plupart des gens quand le couple couche ensemble. Ensuite, Jacob et Rachel seraient capables de vivre ensemble comme mari et femme. La famille décide quand le couple peut commencer à coucher ensemble et célèbre généralement cette occasion avec un festin de mariage. Jusqu'à ce moment-là, la mariée reste une vierge et vit avec sa famille.</w:t>
      </w:r>
    </w:p>
    <w:p>
      <w:pPr/>
      <w:r>
        <w:rPr>
          <w:lang w:val="fr_FR" w:bidi="fr_FR"/>
        </w:rPr>
      </w:r>
      <w:r>
        <w:rPr>
          <w:lang w:val="fr_FR" w:bidi="fr_FR"/>
        </w:rPr>
        <w:t>Arrêtez-vous et discutez : Décrivez un moment de fiançailles dans votre culture. Quels mots l'homme et la femme utilisent-ils quand ils parlent l'un à l'autre ? Dans cette histoire, Jacob s'est référée à Rachel comme sa femme même s'ils n'avaient pas encore couché ensemble. Comment votre culture est-elle similaire ou différente de la culture de Jacob et Rachel ?</w:t>
      </w:r>
    </w:p>
    <w:p>
      <w:pPr/>
      <w:r>
        <w:rPr>
          <w:lang w:val="fr_FR" w:bidi="fr_FR"/>
        </w:rPr>
      </w:r>
      <w:r>
        <w:rPr>
          <w:lang w:val="fr_FR" w:bidi="fr_FR"/>
        </w:rPr>
        <w:t>Laban organise le festin de mariage. Laban a invité tout le monde dans le quartier - c'est tout le monde qui vivait près de Laban. Laban a préparé un festin de mariage. Le festin inclurait du vin comme boisson.</w:t>
      </w:r>
    </w:p>
    <w:p>
      <w:pPr/>
      <w:r>
        <w:rPr>
          <w:lang w:val="fr_FR" w:bidi="fr_FR"/>
        </w:rPr>
      </w:r>
      <w:r>
        <w:rPr>
          <w:lang w:val="fr_FR" w:bidi="fr_FR"/>
        </w:rPr>
        <w:t>Arrêtez-vous et discutez : décrivez un mariage dans votre culture. Comment votre histoire de mariage diffère-t-elle de cette histoire de mariage ? Qui prépare le festin ? Où va la mariée ? Quel est le rôle des parents de la mariée ? Quel est le rôle des parents du marié ?</w:t>
      </w:r>
    </w:p>
    <w:p>
      <w:pPr/>
      <w:r>
        <w:rPr>
          <w:lang w:val="fr_FR" w:bidi="fr_FR"/>
        </w:rPr>
      </w:r>
      <w:r>
        <w:rPr>
          <w:lang w:val="fr_FR" w:bidi="fr_FR"/>
        </w:rPr>
        <w:t>Le jour du festin de mariage quand il était sombre, Laban a emmené Léa à Jacob dans la tente où Jacob était et Jacob a couché avec Léa. La mariée porterait normalement un voile lourd tout au long du festin. Jacob n'aurait pas vu le visage de Léa pendant le festin de mariage. Laban a aussi donné à Léa, Zilpah comme servante. Donner une servante à la fille au moment de son mariage était une pratique commune à cette époque. Le matin, Jacob s'est réveillé et a découvert que Léa dormait à côté de lui. Jacob était très en colère. Jacob a dit à Laban : "Qu'as-tu fait ? J'ai travaillé pendant 7 ans pour Rachel. Pourquoi m'as-tu trompé ? »</w:t>
      </w:r>
    </w:p>
    <w:p>
      <w:pPr/>
      <w:r>
        <w:rPr>
          <w:lang w:val="fr_FR" w:bidi="fr_FR"/>
        </w:rPr>
      </w:r>
      <w:r>
        <w:rPr>
          <w:lang w:val="fr_FR" w:bidi="fr_FR"/>
        </w:rPr>
        <w:t>Arrêtez-vous et discutez : Que se passerait-il dans votre culture si le père de la mariée a trompé le marié comme Laban a trompé Jacob ?</w:t>
      </w:r>
    </w:p>
    <w:p>
      <w:pPr/>
      <w:r>
        <w:rPr>
          <w:lang w:val="fr_FR" w:bidi="fr_FR"/>
        </w:rPr>
      </w:r>
      <w:r>
        <w:rPr>
          <w:lang w:val="fr_FR" w:bidi="fr_FR"/>
        </w:rPr>
        <w:t>Discutez : Comment Jacob pourrait-il coucher avec la mauvaise femme ? Pourquoi Jacob n'a-t-il pas reconnu que la mariée n'était pas Rachel ?</w:t>
      </w:r>
    </w:p>
    <w:p>
      <w:pPr/>
      <w:r>
        <w:rPr>
          <w:lang w:val="fr_FR" w:bidi="fr_FR"/>
        </w:rPr>
      </w:r>
      <w:r>
        <w:rPr>
          <w:lang w:val="fr_FR" w:bidi="fr_FR"/>
        </w:rPr>
        <w:t>Laban a dit à Jacob que la coutume dans cette région était donner en mariage la fille la plus âgée en premier. Léa est la fille la plus âgée. Laban fait une suggestion. Jacob doit terminer la semaine de noces avec Léa. Ensuite, à la fin des 7 jours, Laban permettra à Jacob de prendre Rachel comme femme aussi. Mais Jacob doit accepter de travailler 7 autres années pour Rachel.</w:t>
      </w:r>
    </w:p>
    <w:p>
      <w:pPr/>
      <w:r>
        <w:rPr>
          <w:lang w:val="fr_FR" w:bidi="fr_FR"/>
        </w:rPr>
      </w:r>
      <w:r>
        <w:rPr>
          <w:lang w:val="fr_FR" w:bidi="fr_FR"/>
        </w:rPr>
        <w:t>Arrêtez-vous et discutez : Jacob négocie sa femme préférée pendant qu'il est fâché et en colère. Comment les émotions affectent-elles votre jugement à prendre des décisions sur votre vie ?</w:t>
      </w:r>
    </w:p>
    <w:p>
      <w:pPr/>
      <w:r>
        <w:rPr>
          <w:lang w:val="fr_FR" w:bidi="fr_FR"/>
        </w:rPr>
      </w:r>
      <w:r>
        <w:rPr>
          <w:lang w:val="fr_FR" w:bidi="fr_FR"/>
        </w:rPr>
        <w:t>Discutez de : Dans votre culture, expliquez les règles à propos de laquelle des filles se marie en premier. Que se passe-t-il dans la famille si ces règles ne sont pas suivies ?</w:t>
      </w:r>
    </w:p>
    <w:p>
      <w:pPr/>
      <w:r>
        <w:rPr>
          <w:lang w:val="fr_FR" w:bidi="fr_FR"/>
        </w:rPr>
      </w:r>
      <w:r>
        <w:rPr>
          <w:lang w:val="fr_FR" w:bidi="fr_FR"/>
        </w:rPr>
        <w:t>Jacob accepte de travailler 7 ans de plus. À la fin de la semaine de noces avec Léa, Jacob consomme un mariage avec Rachel. Cela signifie que Jacob prend Rachel comme sa femme et couche avec Rachel. Laban a donné à Rachel une servante nommée Bilhah pour être la servante de Rachel. Jacob aimait Rachel plus que Jacob aimait Léa. Jacob est resté 7 ans de plus avec Laban et Jacob a travaillé pour Laban comme paiement pour Rachel.</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Jacob demande d'épouser Rachel. Jacob accepte de travailler 7 ans pour Laban pour épouser Rachel.</w:t>
      </w:r>
    </w:p>
    <w:p>
      <w:pPr/>
      <w:r>
        <w:rPr>
          <w:lang w:val="fr_FR" w:bidi="fr_FR"/>
        </w:rPr>
      </w:r>
      <w:r>
        <w:rPr>
          <w:b/>
          <w:lang w:val="fr_FR" w:bidi="fr_FR"/>
        </w:rPr>
        <w:t>Deuxième scène :</w:t>
      </w:r>
      <w:r>
        <w:rPr>
          <w:lang w:val="fr_FR" w:bidi="fr_FR"/>
        </w:rPr>
        <w:t xml:space="preserve"> Laban trompe Jacob et lui donne Léa comme la mariée. Jacob accepte de travailler 7 autres ans pour épouser Rachel.</w:t>
      </w:r>
    </w:p>
    <w:p>
      <w:pPr/>
      <w:r>
        <w:rPr>
          <w:lang w:val="fr_FR" w:bidi="fr_FR"/>
        </w:rPr>
      </w:r>
      <w:r>
        <w:rPr>
          <w:b/>
          <w:lang w:val="fr_FR" w:bidi="fr_FR"/>
        </w:rPr>
        <w:t>Troisième scène :</w:t>
      </w:r>
      <w:r>
        <w:rPr>
          <w:lang w:val="fr_FR" w:bidi="fr_FR"/>
        </w:rPr>
        <w:t xml:space="preserve"> Une semaine après que Jacob épouse Léa, Jacob prend Rachel comme sa femme aussi.</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Laban</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Léa</w:t>
      </w:r>
    </w:p>
    <w:p>
      <w:pPr>
        <w:pStyle w:val="ListBullet"/>
        <w:spacing w:line="240" w:lineRule="auto"/>
        <w:ind w:left="720"/>
      </w:pPr>
      <w:r>
        <w:rPr>
          <w:lang w:val="fr_FR" w:bidi="fr_FR"/>
        </w:rPr>
      </w:r>
      <w:r>
        <w:rPr>
          <w:lang w:val="fr_FR" w:bidi="fr_FR"/>
        </w:rPr>
        <w:t>Rachel</w:t>
      </w:r>
    </w:p>
    <w:p>
      <w:pPr>
        <w:pStyle w:val="ListBullet"/>
        <w:spacing w:line="240" w:lineRule="auto"/>
        <w:ind w:left="720"/>
      </w:pPr>
      <w:r>
        <w:rPr>
          <w:lang w:val="fr_FR" w:bidi="fr_FR"/>
        </w:rPr>
      </w:r>
      <w:r>
        <w:rPr>
          <w:lang w:val="fr_FR" w:bidi="fr_FR"/>
        </w:rPr>
        <w:t>Zilpah, la servante de Léa</w:t>
      </w:r>
    </w:p>
    <w:p>
      <w:pPr>
        <w:pStyle w:val="ListBullet"/>
        <w:spacing w:line="240" w:lineRule="auto"/>
        <w:ind w:left="720"/>
      </w:pPr>
      <w:r>
        <w:rPr>
          <w:lang w:val="fr_FR" w:bidi="fr_FR"/>
        </w:rPr>
      </w:r>
      <w:r>
        <w:rPr>
          <w:lang w:val="fr_FR" w:bidi="fr_FR"/>
        </w:rPr>
        <w:t>Bilhah, la servante de Rachel</w:t>
      </w:r>
    </w:p>
    <w:p>
      <w:pPr>
        <w:pStyle w:val="ListBullet"/>
        <w:spacing w:line="240" w:lineRule="auto"/>
        <w:ind w:left="720"/>
      </w:pPr>
      <w:r>
        <w:rPr>
          <w:lang w:val="fr_FR" w:bidi="fr_FR"/>
        </w:rPr>
      </w:r>
      <w:r>
        <w:rPr>
          <w:lang w:val="fr_FR" w:bidi="fr_FR"/>
        </w:rPr>
        <w:t>Les invités au festin de mariage</w:t>
      </w:r>
    </w:p>
    <w:p>
      <w:pPr/>
      <w:r>
        <w:rPr>
          <w:lang w:val="fr_FR" w:bidi="fr_FR"/>
        </w:rPr>
      </w:r>
      <w:r>
        <w:rPr>
          <w:lang w:val="fr_FR" w:bidi="fr_FR"/>
        </w:rPr>
        <w:t>Dans cette session, demandez au groupe de créer un tableau d'histoire ou utiliser des objets aléatoires (objets que vous pouvez déplacer comme des cailloux, des bâtons, des jouets d'enfants) pour visualiser l'histoire et l'action dans le passage.</w:t>
      </w:r>
    </w:p>
    <w:p>
      <w:pPr/>
      <w:r>
        <w:rPr>
          <w:lang w:val="fr_FR" w:bidi="fr_FR"/>
        </w:rPr>
      </w:r>
      <w:r>
        <w:rPr>
          <w:lang w:val="fr_FR" w:bidi="fr_FR"/>
        </w:rPr>
        <w:t>Dans la première scène, Jacob reste avec Laban à Haran pendant un mois. Jacob commence à travailler pour Laban pendant ce mois. Laban offre de payer Jacob pour le travail de Jacob.</w:t>
      </w:r>
    </w:p>
    <w:p>
      <w:pPr/>
      <w:r>
        <w:rPr>
          <w:lang w:val="fr_FR" w:bidi="fr_FR"/>
        </w:rPr>
      </w:r>
      <w:r>
        <w:rPr>
          <w:lang w:val="fr_FR" w:bidi="fr_FR"/>
        </w:rPr>
        <w:t xml:space="preserve">Ensuite, le passage introduit les filles de Laban. Le passage utilise le mot </w:t>
      </w:r>
      <w:r>
        <w:rPr>
          <w:b/>
          <w:lang w:val="fr_FR" w:bidi="fr_FR"/>
        </w:rPr>
        <w:t>or</w:t>
      </w:r>
      <w:r>
        <w:rPr>
          <w:lang w:val="fr_FR" w:bidi="fr_FR"/>
        </w:rPr>
        <w:t xml:space="preserve"> comme le premier mot de cette introduction. </w:t>
      </w:r>
      <w:r>
        <w:rPr>
          <w:b/>
          <w:lang w:val="fr_FR" w:bidi="fr_FR"/>
        </w:rPr>
        <w:t>Or</w:t>
      </w:r>
      <w:r>
        <w:rPr>
          <w:lang w:val="fr_FR" w:bidi="fr_FR"/>
        </w:rPr>
        <w:t xml:space="preserve">, est généralement un mot de liaison indiquant un changement d'idée ou de sujet. Dans ce passage, </w:t>
      </w:r>
      <w:r>
        <w:rPr>
          <w:b/>
          <w:lang w:val="fr_FR" w:bidi="fr_FR"/>
        </w:rPr>
        <w:t>or</w:t>
      </w:r>
      <w:r>
        <w:rPr>
          <w:lang w:val="fr_FR" w:bidi="fr_FR"/>
        </w:rPr>
        <w:t xml:space="preserve"> est un mot qui introduit un changement de sujet.</w:t>
      </w:r>
    </w:p>
    <w:p>
      <w:pPr/>
      <w:r>
        <w:rPr>
          <w:lang w:val="fr_FR" w:bidi="fr_FR"/>
        </w:rPr>
      </w:r>
      <w:r>
        <w:rPr>
          <w:lang w:val="fr_FR" w:bidi="fr_FR"/>
        </w:rPr>
        <w:t>Arrêtez-vous et discutez : Racontez une courte histoire qui change de sujet ou introduit un nouveau sujet au milieu de l'histoire. Quels mots utilisez-vous quand vous introduisez le changement de sujet ?</w:t>
      </w:r>
    </w:p>
    <w:p>
      <w:pPr/>
      <w:r>
        <w:rPr>
          <w:lang w:val="fr_FR" w:bidi="fr_FR"/>
        </w:rPr>
      </w:r>
      <w:r>
        <w:rPr>
          <w:lang w:val="fr_FR" w:bidi="fr_FR"/>
        </w:rPr>
        <w:t>Les informations sur les filles de Laban peuvent venir avant que Laban demande à Jacob ce que Jacob veut comme un salaire. Ces informations sont nécessaires pour comprendre pourquoi Jacob demande le salaire de cette manière.</w:t>
      </w:r>
    </w:p>
    <w:p>
      <w:pPr/>
      <w:r>
        <w:rPr>
          <w:lang w:val="fr_FR" w:bidi="fr_FR"/>
        </w:rPr>
      </w:r>
      <w:r>
        <w:rPr>
          <w:lang w:val="fr_FR" w:bidi="fr_FR"/>
        </w:rPr>
        <w:t>Laban a 2 filles. Léa est la fille la plus âgée. Léa n'est pas jolie. Les yeux de Léa sont ternes. Rachel est la plus jeune fille. Rachel a un beau visage et une belle apparence. Ensuite, Jacob demande d'épouser Rachel. Jacob offre de travailler pour Laban pendant 7 ans si Laban permettra à Jacob d'épouser Rachel. Laban accepte ce marché. Jacob travaille pendant 7 ans. 7 ans est un prix élevé pour une femme. Normalement, un berger travaillerait 3 ou 4 ans pour une femme. Jacob paye plus que la plupart des gens pour sa femme. Parce que Jacob aime Rachel, le temps passe rapidement.</w:t>
      </w:r>
    </w:p>
    <w:p>
      <w:pPr/>
      <w:r>
        <w:rPr>
          <w:lang w:val="fr_FR" w:bidi="fr_FR"/>
        </w:rPr>
      </w:r>
      <w:r>
        <w:rPr>
          <w:lang w:val="fr_FR" w:bidi="fr_FR"/>
        </w:rPr>
        <w:t>Dans la deuxième scène, Jacob va voir Laban et dit que les 7 ans sont terminés. Jacob demande sa femme. Jacob veut coucher avec sa femme. Jacob ne mentionne pas son nom. Bien que Jacob et Rachel aient été légalement liés depuis que Laban a accepté le mariage, le mariage commence quand le couple couche ensemble. Laban accepte et prépare un festin de mariage. Laban invite tout le monde qui vit à proximité à venir aux célébrations de mariage.</w:t>
      </w:r>
    </w:p>
    <w:p>
      <w:pPr/>
      <w:r>
        <w:rPr>
          <w:lang w:val="fr_FR" w:bidi="fr_FR"/>
        </w:rPr>
      </w:r>
      <w:r>
        <w:rPr>
          <w:lang w:val="fr_FR" w:bidi="fr_FR"/>
        </w:rPr>
        <w:t>Le festin de mariage serait une grande fête. Il y aurait beaucoup de nourriture et de vin servi. Les gens célébreraient pendant quelques heures. Les festivités dureraient normalement la plupart de la journée. La mariée porterait normalement un voile lourd pendant la période du festin. Jacob ne pourra pas voir le visage de la mariée. Ainsi, après l'obscurité, quand Jacob est allé à la tente pour recevoir sa mariée, il était probablement plein de bonne nourriture et de vin. Jacob s'attendait à ce que Rachel arrive.</w:t>
      </w:r>
    </w:p>
    <w:p>
      <w:pPr/>
      <w:r>
        <w:rPr>
          <w:lang w:val="fr_FR" w:bidi="fr_FR"/>
        </w:rPr>
      </w:r>
      <w:r>
        <w:rPr>
          <w:lang w:val="fr_FR" w:bidi="fr_FR"/>
        </w:rPr>
        <w:t>C'est après l'obscurité quand Laban prend Léa, la fille la plus âgée dans la tente pour coucher avec Jacob. Laban a changé la mariée sans le dire à Jacob. Jacob pensait qu'il épousait Rachel ou allait coucher avec Rachel. Léa n'a jamais été mentionnée comme une mariée pour Jacob. Jacob ne réalise pas que la mariée a été changée. Jacob couche avec Léa. Le matin, Jacob se réveille et découvre que Laban l'a trompé. Laban a donné à Jacob Léa comme une femme au lieu de Rachel. Jacob va à Laban et exige une réponse. Jacob exige : « Pourquoi m'as-tu fait cela ? » Laban explique que la coutume dans Haran est pour la fille la plus âgée d'être mariée en premier. En fait, sauter la fille ainée ferait que la fille la plus âgée soit honte. Laban demande à Jacob de terminer la semaine de la mariée avec Léa. Ensuite, si Jacob travaille encore 7 ans, Laban donnera à Jacob Rachel comme une femme aussi.</w:t>
      </w:r>
    </w:p>
    <w:p>
      <w:pPr/>
      <w:r>
        <w:rPr>
          <w:lang w:val="fr_FR" w:bidi="fr_FR"/>
        </w:rPr>
      </w:r>
      <w:r>
        <w:rPr>
          <w:lang w:val="fr_FR" w:bidi="fr_FR"/>
        </w:rPr>
        <w:t>Dans la quatrième scène, Jacob est d'accord avec cette proposition. Après avoir passé une semaine avec Léa, Jacob a épousé Rachel. Jacob aimait Rachel plus que Jacob aimait Léa. Le passage ne mentionne pas un autre festin de mariage pour Rachel.</w:t>
      </w:r>
    </w:p>
    <w:p>
      <w:pPr/>
      <w:r>
        <w:rPr>
          <w:lang w:val="fr_FR" w:bidi="fr_FR"/>
        </w:rPr>
      </w:r>
      <w:r>
        <w:rPr>
          <w:lang w:val="fr_FR" w:bidi="fr_FR"/>
        </w:rPr>
        <w:t>Arrêtez-vous et discutez : Coucher avec sa femme est une façon polie de dire que Jacob avait eu des relations sexuelles avec sa femme. Parlez d'un mariage dans votre culture. Comment décrivez-vous poliment ce qui s'est passé entre le mari et la femme quand ils vont au lit ensemble ?</w:t>
      </w:r>
    </w:p>
    <w:p>
      <w:pPr/>
      <w:r>
        <w:rPr>
          <w:lang w:val="fr_FR" w:bidi="fr_FR"/>
        </w:rPr>
      </w:r>
      <w:r>
        <w:rPr>
          <w:lang w:val="fr_FR" w:bidi="fr_FR"/>
        </w:rPr>
        <w:t>Laban a donné à chaque fille une servante Le serviteur de Léa est nommé Zilpah. Le serviteur de Rachel est nommé Bilhah. En donnant à chaque fille un serviteur, Laban aide la fille à installer sa propre maison. Il était normal pour un père de donner à sa fille un serviteur quand elle s'est mariée. La mention du cadeau d'une servante pour chaque fille est une façon de ralentir l'action et d'installer un suspense dans l'histoire.</w:t>
      </w:r>
    </w:p>
    <w:p>
      <w:pPr/>
      <w:r>
        <w:rPr>
          <w:lang w:val="fr_FR" w:bidi="fr_FR"/>
        </w:rPr>
      </w:r>
      <w:r>
        <w:rPr>
          <w:lang w:val="fr_FR" w:bidi="fr_FR"/>
        </w:rPr>
        <w:t>Arrêtez-vous et discutez : Pourquoi le nom de la servante de chaque fille est-il été donné ? Pourquoi l'auteur mentionnerait-il la servante et son nom dans ce passage ? Selon vous qu'arriverait-il dans la suite de l'histoire ?</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Laban</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Léa</w:t>
      </w:r>
    </w:p>
    <w:p>
      <w:pPr>
        <w:pStyle w:val="ListBullet"/>
        <w:spacing w:line="240" w:lineRule="auto"/>
        <w:ind w:left="720"/>
      </w:pPr>
      <w:r>
        <w:rPr>
          <w:lang w:val="fr_FR" w:bidi="fr_FR"/>
        </w:rPr>
      </w:r>
      <w:r>
        <w:rPr>
          <w:lang w:val="fr_FR" w:bidi="fr_FR"/>
        </w:rPr>
        <w:t>Rachel</w:t>
      </w:r>
    </w:p>
    <w:p>
      <w:pPr>
        <w:pStyle w:val="ListBullet"/>
        <w:spacing w:line="240" w:lineRule="auto"/>
        <w:ind w:left="720"/>
      </w:pPr>
      <w:r>
        <w:rPr>
          <w:lang w:val="fr_FR" w:bidi="fr_FR"/>
        </w:rPr>
      </w:r>
      <w:r>
        <w:rPr>
          <w:lang w:val="fr_FR" w:bidi="fr_FR"/>
        </w:rPr>
        <w:t>Zilpah, la servante de Leah</w:t>
      </w:r>
    </w:p>
    <w:p>
      <w:pPr>
        <w:pStyle w:val="ListBullet"/>
        <w:spacing w:line="240" w:lineRule="auto"/>
        <w:ind w:left="720"/>
      </w:pPr>
      <w:r>
        <w:rPr>
          <w:lang w:val="fr_FR" w:bidi="fr_FR"/>
        </w:rPr>
      </w:r>
      <w:r>
        <w:rPr>
          <w:lang w:val="fr_FR" w:bidi="fr_FR"/>
        </w:rPr>
        <w:t>Bilha, la servante de Rachel</w:t>
      </w:r>
    </w:p>
    <w:p>
      <w:pPr>
        <w:pStyle w:val="ListBullet"/>
        <w:spacing w:line="240" w:lineRule="auto"/>
        <w:ind w:left="720"/>
      </w:pPr>
      <w:r>
        <w:rPr>
          <w:lang w:val="fr_FR" w:bidi="fr_FR"/>
        </w:rPr>
      </w:r>
      <w:r>
        <w:rPr>
          <w:lang w:val="fr_FR" w:bidi="fr_FR"/>
        </w:rPr>
        <w:t>Les invités au festin de mariage</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Arrêtez l'action. Demandez à l'acteur qui joue l'un des rôles : « Que ressens-tu Vous pouvez entendre des choses comme différentes réponses. Reprenez l'action.</w:t>
      </w:r>
    </w:p>
    <w:p>
      <w:pPr/>
      <w:r>
        <w:rPr>
          <w:lang w:val="fr_FR" w:bidi="fr_FR"/>
        </w:rPr>
      </w:r>
      <w:r>
        <w:rPr>
          <w:lang w:val="fr_FR" w:bidi="fr_FR"/>
        </w:rPr>
        <w:t>Dans la première scène, Jacob reste avec Laban environ un mois. Jacob commence à travailler pour Laban. Laban ne paye pas Jacob pour ce travail. À la fin du mois, Laban appelle Jacob et dit : "Tu dois recevoir un salaire pour ton travail. Tu ne dois pas travailler gratuitement comme mon parent. Combien veux-tu ? »</w:t>
      </w:r>
    </w:p>
    <w:p>
      <w:pPr/>
      <w:r>
        <w:rPr>
          <w:lang w:val="fr_FR" w:bidi="fr_FR"/>
        </w:rPr>
      </w:r>
      <w:r>
        <w:rPr>
          <w:lang w:val="fr_FR" w:bidi="fr_FR"/>
        </w:rPr>
        <w:t>Arrêtez l'action : Demandez à Jacob : "Que ressens-tu quand Laban offre de te payer pour ton travail ?" Vous pouvez entendre : "Cela n'a pas d'importance. Je ne me soucie pas du travail pour ma nourriture et un endroit pour rester. Ou « Je suis si heureux qu'il m'ait demandé. Maintenant, je peux demander à Rachel d'être ma femme. Reprenez l'action.</w:t>
      </w:r>
    </w:p>
    <w:p>
      <w:pPr/>
      <w:r>
        <w:rPr>
          <w:lang w:val="fr_FR" w:bidi="fr_FR"/>
        </w:rPr>
      </w:r>
      <w:r>
        <w:rPr>
          <w:lang w:val="fr_FR" w:bidi="fr_FR"/>
        </w:rPr>
        <w:t>Laban a 2 filles. Léa est la fille la plus âgée. Léa n'est pas jolie, mais les gens remarquent les yeux de Léa. Rachel est la plus jeune fille. Rachel est belle. Jacob dit à Laban : "Je veux épouser Rachel". Jacob offre de travailler pour Laban pendant 7 ans pour avoir Rachel comme une femme.</w:t>
      </w:r>
    </w:p>
    <w:p>
      <w:pPr/>
      <w:r>
        <w:rPr>
          <w:lang w:val="fr_FR" w:bidi="fr_FR"/>
        </w:rPr>
      </w:r>
      <w:r>
        <w:rPr>
          <w:lang w:val="fr_FR" w:bidi="fr_FR"/>
        </w:rPr>
        <w:t>Arrêtez l'action : Demandez à Léa : "Que ressens-tu quand tu entends que Rachel doit être mariée avant que tu sois mariée ?" Vous pouvez entendre : "Je ne suis pas surprise. Elle est belle. Ou "Je voudrais que Jacob me voie. Je ne suis pas belle, mais je serais une bonne femme. Demandez à Rachel : "Que ressens-tu à l'idée d'épouser Jacob ?" Vous pouvez entendre : "Je suis si excitée. Jacob est beau et si fort. As-tu vu comment Jacob a déplacé la pierre sur le puits pour que mes moutons puissent avoir de l'eau ? Je suis heureux d'être marié à quelqu'un comme mon cousin Jacob. Reprenez l'action.</w:t>
      </w:r>
    </w:p>
    <w:p>
      <w:pPr/>
      <w:r>
        <w:rPr>
          <w:lang w:val="fr_FR" w:bidi="fr_FR"/>
        </w:rPr>
      </w:r>
      <w:r>
        <w:rPr>
          <w:lang w:val="fr_FR" w:bidi="fr_FR"/>
        </w:rPr>
        <w:t>Laban accepte que Rachel peut épouser Jacob. Laban dit : "Je préfère te la donner à toi plutôt qu’à un autre." Jacob travaille pendant 7 ans. Pour Jacob, le temps semble passer rapidement. L'amour de Jacob pour Rachel est très fort.</w:t>
      </w:r>
    </w:p>
    <w:p>
      <w:pPr/>
      <w:r>
        <w:rPr>
          <w:lang w:val="fr_FR" w:bidi="fr_FR"/>
        </w:rPr>
      </w:r>
      <w:r>
        <w:rPr>
          <w:lang w:val="fr_FR" w:bidi="fr_FR"/>
        </w:rPr>
        <w:t>Arrêtez l'action : Demandez à Jacob : "Qu'as-tu ressenti pendant ces 7 ans ?" Vous pouvez entendre : "Les années sont passées très vite Rachel est si belle que cela valait la peine pour l'épouser. Ou "Peu importe. Rachel vaut tout cet effort. Reprenez l'action.</w:t>
      </w:r>
    </w:p>
    <w:p>
      <w:pPr/>
      <w:r>
        <w:rPr>
          <w:lang w:val="fr_FR" w:bidi="fr_FR"/>
        </w:rPr>
      </w:r>
      <w:r>
        <w:rPr>
          <w:lang w:val="fr_FR" w:bidi="fr_FR"/>
        </w:rPr>
        <w:t>Dans la deuxième scène, Jacob va à Laban et dit : « Je veux épouser ma femme ». Jacob dit : "J'ai accompli ma part du contrat. Laban accepte le mariage. Laban invite tous les voisins ou tout le monde qui vit dans cette région. Laban a préparé un festin de mariage. Le festin de mariage inclurait une bonne nourriture et du vin. Quand il était sombre, Laban a pris la mariée à la tente et l'a donnée à Jacob. Cependant, Leah, la sœur aînée était la mariée. Laban a donné à Léa un cadeau de mariage - un servante nommé Zilpa comme le serviteur spécial de Léa. Jacob ne savait pas que Laban avait changé la mariée. Jacob pensait que la mariée était Rachel. Jacob a couché avec sa mariée. Le matin, Jacob a vu que Léa dormait à côté de Jacob. Jacob avait couché avec Léa</w:t>
      </w:r>
    </w:p>
    <w:p>
      <w:pPr/>
      <w:r>
        <w:rPr>
          <w:lang w:val="fr_FR" w:bidi="fr_FR"/>
        </w:rPr>
      </w:r>
      <w:r>
        <w:rPr>
          <w:lang w:val="fr_FR" w:bidi="fr_FR"/>
        </w:rPr>
        <w:t>Arrêtez la scène et demandez à Jacob : « Que ressentez-vous en ce moment ? » ou « Que pensez-vous en ce moment ? » Vous pouvez entendre : "Je suis si en colère que je ne peux pas penser correctement ! Comment Laban a-t-il oser me tromper comme cela ? J'ai travaillé pendant 7 ans pour Rachel. Cela est faux. Demandez à Léa : « Que ressentez-vous en ce moment ? » ou « À quoi pensez-vous en ce moment ? » Vous pouvez entendre : "Je me sens bien pour moi parce que c'est mon droit d'être marié en premier. Maintenant, j'ai un mari. Je n'ai pas de honte. Ou "Je suis désolé que Jacob soit en colère et déçu, mais je suis censé me marier en premier". Demandez à Rachel : « Que ressentez-vous en ce moment ? » ou « À quoi pensez-vous en ce moment ? » Vous pouvez entendre : "Je suis si en colère contre mon père et ma sœur. J'étais censé être la femme de Jacob. Jacob a travaillé pour moi. C'est moi qui devait être la mariée. Pourquoi mon père m'a-t-il traité comme cela ? Demandez à Laban : « Que ressentez-vous en ce moment ? » ou « À quoi pensez-vous en ce moment ? » Vous pouvez entendre : « Je suis si heureux. J'ai ma première fille mariée et Jacob travaillera probablement pour Rachel aussi. Jacob est en colère, mais il le surmontera. Léa est une bonne fille et sera une bonne femme. Reprenez l'action.</w:t>
      </w:r>
    </w:p>
    <w:p>
      <w:pPr/>
      <w:r>
        <w:rPr>
          <w:lang w:val="fr_FR" w:bidi="fr_FR"/>
        </w:rPr>
      </w:r>
      <w:r>
        <w:rPr>
          <w:lang w:val="fr_FR" w:bidi="fr_FR"/>
        </w:rPr>
        <w:t>Jacob va vers Laban et exige de savoir pourquoi Laban a trompé Jacob comme cela. Laban explique que c'est la coutume pour la fille la plus âgée de se marier en premier. Laban demande à Jacob de terminer la semaine de la mariée avec Léa Ensuite, Laban promet de donner Rachel à Jacob comme épouse aussi. Cependant, Jacob doit travailler 7 autres années pour Rachel. Jacob accepte de travailler 7 autres années.</w:t>
      </w:r>
    </w:p>
    <w:p>
      <w:pPr/>
      <w:r>
        <w:rPr>
          <w:lang w:val="fr_FR" w:bidi="fr_FR"/>
        </w:rPr>
      </w:r>
      <w:r>
        <w:rPr>
          <w:lang w:val="fr_FR" w:bidi="fr_FR"/>
        </w:rPr>
        <w:t>Dans la troisième scène, après avoir passé la semaine de la mariée avec Léa, Jacob prend aussi Rachel comme une femme. Laban donne à Rachel un cadeau de mariage - une servante nommée Bilha comme la servante spéciale de Rachel. Jacob couche avec Rachel. Jacob aimait Rachel plus que Léa.</w:t>
      </w:r>
    </w:p>
    <w:p>
      <w:pPr/>
      <w:r>
        <w:rPr>
          <w:lang w:val="fr_FR" w:bidi="fr_FR"/>
        </w:rPr>
      </w:r>
      <w:r>
        <w:rPr>
          <w:lang w:val="fr_FR" w:bidi="fr_FR"/>
        </w:rPr>
        <w:t>Arrêtez la scène et demandez à Jacob : « Que ressentez-vous en ce moment ? » ou « Que pensez-vous en ce moment ? » Vous pouvez entendre : "Je suis toujours très en colère. Laban n'aurait pas dû me tromper comme cela. Rachel est la femme que je voulais épouser. Je travaillerai les 7 ans pour Rachel. Rachel vaut le travail supplémentaire. Rachel est belle. Demandez à Léa : « Que ressentez-vous en ce moment ? » ou « À quoi pensez-vous en ce moment ? » Vous pouvez entendre : « Je suis si heureuse. J'ai un mari. Je suis la première femme. Demandez à Rachel : « Que ressentez-vous en ce moment ? » ou « À quoi pensez-vous en ce moment ? » Vous pouvez entendre : "Je suis heureuse d'être mariée à Jacob. Mais je devais être la première femme, et non Léa. Jacob m'aime.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Jacob reste avec Laban environ un mois. Certaines traductions choisissent de mettre ces informations au début de ce passage. D'autres traductions choisissent de le mettre à la fin du passage précédent. Vous pouvez choisir où mettre ces informations.</w:t>
      </w:r>
    </w:p>
    <w:p>
      <w:pPr/>
      <w:r>
        <w:rPr>
          <w:lang w:val="fr_FR" w:bidi="fr_FR"/>
        </w:rPr>
      </w:r>
      <w:r>
        <w:rPr>
          <w:lang w:val="fr_FR" w:bidi="fr_FR"/>
        </w:rPr>
        <w:t xml:space="preserve">Laban commence à parler de payer Jacob pour le travail que Jacob a fait. Laban parle d'un </w:t>
      </w:r>
      <w:r>
        <w:rPr>
          <w:b/>
          <w:lang w:val="fr_FR" w:bidi="fr_FR"/>
        </w:rPr>
        <w:t>salaire</w:t>
      </w:r>
      <w:r>
        <w:rPr>
          <w:lang w:val="fr_FR" w:bidi="fr_FR"/>
        </w:rPr>
        <w:t xml:space="preserve"> ou .d'une </w:t>
      </w:r>
      <w:r>
        <w:rPr>
          <w:b/>
          <w:lang w:val="fr_FR" w:bidi="fr_FR"/>
        </w:rPr>
        <w:t>rémunération</w:t>
      </w:r>
      <w:r>
        <w:rPr>
          <w:lang w:val="fr_FR" w:bidi="fr_FR"/>
        </w:rPr>
        <w:t>. Un salaire ou une rémunération est l'argent qui est payé quand quelqu'un fait un travail pour quelqu'un d'autre. Laban pose à Jacob une question, mais c'est le type de question qui ne nécessite pas une réponse. Vous pouvez déclarer cela sans utiliser une question. "Tu es mon neveu. Tu doit être payé pour ton travail. Ou vous pouvez le poser comme une question qui ne nécessite pas une réponse.</w:t>
      </w:r>
    </w:p>
    <w:p>
      <w:pPr/>
      <w:r>
        <w:rPr>
          <w:lang w:val="fr_FR" w:bidi="fr_FR"/>
        </w:rPr>
      </w:r>
      <w:r>
        <w:rPr>
          <w:lang w:val="fr_FR" w:bidi="fr_FR"/>
        </w:rPr>
        <w:t xml:space="preserve">Le passage utilise le mot </w:t>
      </w:r>
      <w:r>
        <w:rPr>
          <w:b/>
          <w:lang w:val="fr_FR" w:bidi="fr_FR"/>
        </w:rPr>
        <w:t>parent</w:t>
      </w:r>
      <w:r>
        <w:rPr>
          <w:lang w:val="fr_FR" w:bidi="fr_FR"/>
        </w:rPr>
        <w:t xml:space="preserve"> ou </w:t>
      </w:r>
      <w:r>
        <w:rPr>
          <w:b/>
          <w:lang w:val="fr_FR" w:bidi="fr_FR"/>
        </w:rPr>
        <w:t>parenté</w:t>
      </w:r>
      <w:r>
        <w:rPr>
          <w:lang w:val="fr_FR" w:bidi="fr_FR"/>
        </w:rPr>
        <w:t>. Jacob est le neveu de Laban, le fils de la sœur de Laban. Un parent ou un parenté est quelqu'un qui partage un ancêtre commun avec vous. Ainsi, vous partagez l'histoire de la famille. Dans ce cas, Laban est le frère de la mère de Jacob. Le grand-père de Jacob est le père de Laban. Laban est l'oncle de Jacob. Ils sont liés.</w:t>
      </w:r>
    </w:p>
    <w:p>
      <w:pPr/>
      <w:r>
        <w:rPr>
          <w:lang w:val="fr_FR" w:bidi="fr_FR"/>
        </w:rPr>
      </w:r>
      <w:r>
        <w:rPr>
          <w:lang w:val="fr_FR" w:bidi="fr_FR"/>
        </w:rPr>
        <w:t>Léa est la fille la plus âgée. La seule description de Léa se réfère aux yeux de Léa. La signification du mot utilisé pour décrire les yeux de Léa n'est pas claire. Beaucoup pensent que la description de Léa est que Léa n'est pas jolie, mais a de beaux yeux ou de jolis yeux. Certains pensent que la description est que les yeux de Léa sont faibles ou ternes ou manquent de scintillement. Indépendamment, tout le monde remarque les yeux de Léa. Les gens parlent des yeux de Léa, mais parlent de combien Rachel est belle. Rachel est décrite comme belle dans la face et la figure.</w:t>
      </w:r>
    </w:p>
    <w:p>
      <w:pPr/>
      <w:r>
        <w:rPr>
          <w:lang w:val="fr_FR" w:bidi="fr_FR"/>
        </w:rPr>
      </w:r>
      <w:r>
        <w:rPr>
          <w:lang w:val="fr_FR" w:bidi="fr_FR"/>
        </w:rPr>
        <w:t>Laban a préparé le festin et a invité les voisins. Laban a invité tout le monde qui vivait près de lui ou assez près pour être appelé un voisin.</w:t>
      </w:r>
    </w:p>
    <w:p>
      <w:pPr/>
      <w:r>
        <w:rPr>
          <w:lang w:val="fr_FR" w:bidi="fr_FR"/>
        </w:rPr>
      </w:r>
      <w:r>
        <w:rPr>
          <w:lang w:val="fr_FR" w:bidi="fr_FR"/>
        </w:rPr>
        <w:t xml:space="preserve">Laban explique que c'est la </w:t>
      </w:r>
      <w:r>
        <w:rPr>
          <w:b/>
          <w:lang w:val="fr_FR" w:bidi="fr_FR"/>
        </w:rPr>
        <w:t>coutume</w:t>
      </w:r>
      <w:r>
        <w:rPr>
          <w:lang w:val="fr_FR" w:bidi="fr_FR"/>
        </w:rPr>
        <w:t xml:space="preserve"> pour la fille la plus âgée de se marier en premier. Coutume signifie pratique habituelle. Ou c'est ce que nous faisons toujours ici. Parce que c'est la coutume, Laban ne peut pas permettre à la plus jeune fille de se marier en premier. Cela causerait une honte pour la fille la plus âgée.</w:t>
      </w:r>
    </w:p>
    <w:p>
      <w:pPr/>
      <w:r>
        <w:rPr>
          <w:lang w:val="fr_FR" w:bidi="fr_FR"/>
        </w:rPr>
      </w:r>
      <w:r>
        <w:rPr>
          <w:lang w:val="fr_FR" w:bidi="fr_FR"/>
        </w:rPr>
        <w:t xml:space="preserve">Laban demande à Jacob de terminer la </w:t>
      </w:r>
      <w:r>
        <w:rPr>
          <w:b/>
          <w:lang w:val="fr_FR" w:bidi="fr_FR"/>
        </w:rPr>
        <w:t>semaine de la mariée</w:t>
      </w:r>
      <w:r>
        <w:rPr>
          <w:lang w:val="fr_FR" w:bidi="fr_FR"/>
        </w:rPr>
        <w:t xml:space="preserve"> avec Léa La semaine de la mariée serait un ensemble de fêtes et de festivités qui dureraient pendant 7 jours. La mariée recevrait des visiteurs pendant la semaine. Aussi, la mariée et le groupe passeraient un grand temps ensemble pendant cette semaine. Le marié n'allait pas vaquer à ses occupations habituelles.</w:t>
      </w:r>
    </w:p>
    <w:p>
      <w:pPr/>
      <w:r>
        <w:rPr>
          <w:lang w:val="fr_FR" w:bidi="fr_FR"/>
        </w:rPr>
      </w:r>
      <w:r>
        <w:rPr>
          <w:lang w:val="fr_FR" w:bidi="fr_FR"/>
        </w:rPr>
        <w:t>Laban suggère que Jacob travaille 7 années supplémentaires pour Rachel. Cependant, Laban permettra à Jacob de commencer le mariage avec Rachel juste après que Jacob termine la semaine de la mariée avec Léa. Jacob est d'accord avec cet arrangement. Après les 7 jours, Jacob prend Rachel comme une mariée aussi.</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de ce passage. Écoutez-le dans la traduction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29:31–30:24</w:t>
      </w:r>
      <w:r>
        <w:rPr>
          <w:lang w:val="fr_FR" w:bidi="fr_FR"/>
        </w:rPr>
      </w:r>
    </w:p>
    <w:p>
      <w:pPr>
        <w:pStyle w:val="Heading3"/>
      </w:pPr>
      <w:r>
        <w:rPr>
          <w:lang w:val="fr_FR" w:bidi="fr_FR"/>
        </w:rPr>
        <w:t>Écouter et Cœur</w:t>
      </w:r>
    </w:p>
    <w:p>
      <w:pPr/>
      <w:r>
        <w:rPr>
          <w:lang w:val="fr_FR" w:bidi="fr_FR"/>
        </w:rPr>
      </w:r>
      <w:r>
        <w:rPr>
          <w:lang w:val="fr_FR" w:bidi="fr_FR"/>
        </w:rPr>
        <w:t>Ecoutez Genèse 29:31–30:24 gardez 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 xml:space="preserve">Qu'est-ce que vous n'aimez pas ou ne comprenez-vous pas ? </w:t>
      </w:r>
    </w:p>
    <w:p>
      <w:pPr>
        <w:pStyle w:val="ListBullet"/>
        <w:spacing w:line="240" w:lineRule="auto"/>
        <w:ind w:left="720"/>
      </w:pPr>
      <w:r>
        <w:rPr>
          <w:lang w:val="fr_FR" w:bidi="fr_FR"/>
        </w:rPr>
      </w:r>
      <w:r>
        <w:rPr>
          <w:lang w:val="fr_FR" w:bidi="fr_FR"/>
        </w:rPr>
        <w:t>Qu'est-ce que cette histoire nous apprend à propos de Dieu ?</w:t>
      </w:r>
    </w:p>
    <w:p>
      <w:pPr>
        <w:pStyle w:val="ListBullet"/>
        <w:spacing w:line="240" w:lineRule="auto"/>
        <w:ind w:left="720"/>
      </w:pPr>
      <w:r>
        <w:rPr>
          <w:lang w:val="fr_FR" w:bidi="fr_FR"/>
        </w:rPr>
      </w:r>
      <w:r>
        <w:rPr>
          <w:lang w:val="fr_FR" w:bidi="fr_FR"/>
        </w:rPr>
        <w:t>Qu'est-ce que ce passage nous apprend à propos des gens ?</w:t>
      </w:r>
    </w:p>
    <w:p>
      <w:pPr>
        <w:pStyle w:val="ListBullet"/>
        <w:spacing w:line="240" w:lineRule="auto"/>
        <w:ind w:left="720"/>
      </w:pPr>
      <w:r>
        <w:rPr>
          <w:lang w:val="fr_FR" w:bidi="fr_FR"/>
        </w:rPr>
      </w:r>
      <w:r>
        <w:rPr>
          <w:lang w:val="fr_FR" w:bidi="fr_FR"/>
        </w:rPr>
        <w:t>En quoi cette histoire affecte-t-elle notre vie quotidienne ?</w:t>
      </w:r>
    </w:p>
    <w:p>
      <w:pPr>
        <w:pStyle w:val="ListBullet"/>
        <w:spacing w:line="240" w:lineRule="auto"/>
        <w:ind w:left="720"/>
      </w:pPr>
      <w:r>
        <w:rPr>
          <w:lang w:val="fr_FR" w:bidi="fr_FR"/>
        </w:rPr>
      </w:r>
      <w:r>
        <w:rPr>
          <w:lang w:val="fr_FR" w:bidi="fr_FR"/>
        </w:rPr>
        <w:t>Qui connaissez vous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Après que Laban ait trompé Jacob en changeant la mariée et en donnant Léa à Jacob comme sa mariée, Jacob a épousé à la fois Léa et Rachel. Ensuite, Jacob a commencé les deuxièmes 7 années de travail pour Laban comme un prix de mariée pour Rachel. C'est un récit des premières années de mariage et de la naissance des enfants.</w:t>
      </w:r>
    </w:p>
    <w:p>
      <w:pPr/>
      <w:r>
        <w:rPr>
          <w:lang w:val="fr_FR" w:bidi="fr_FR"/>
        </w:rPr>
      </w:r>
      <w:r>
        <w:rPr>
          <w:lang w:val="fr_FR" w:bidi="fr_FR"/>
        </w:rPr>
        <w:t>L'Eternel voit ce qui se passe avec la famille de Jacob. L'Eternel que Jacob n'aime pas Léa. L'Eternel intervient et permet à Leah d'avoir des enfants. L'Eternel ouvre le ventre de Leah ou permet à Leah de concevoir un enfant ou de devenir enceinte. Ouvrir l'utérus pour que la femme puisse concevoir un enfant est une figure de discours. Cela signifie que l'Eternel a permis à Leah d'avoir un enfant, mais n'a pas permis à Rachel d'avoir un enfant. L'Eternel n'ouvre pas le ventre de Rachel. Rachel n'est pas capable d'avoir des enfants. Leah a conçu ou est devenue enceinte et a donné naissance à un fils. Leah a nommé ce fils Ruben. Leah dit : « L'Eternel a observé ma misère. Maintenant, mon mari m'aimera ». Le nom Reuben sonnait comme un mot qui signifie « Il a vu ma misère ».</w:t>
      </w:r>
    </w:p>
    <w:p>
      <w:pPr/>
      <w:r>
        <w:rPr>
          <w:lang w:val="fr_FR" w:bidi="fr_FR"/>
        </w:rPr>
      </w:r>
      <w:r>
        <w:rPr>
          <w:lang w:val="fr_FR" w:bidi="fr_FR"/>
        </w:rPr>
        <w:t xml:space="preserve">Arrêtez-vous et discutez : Chaque membre de l'équipe raconte une histoire sur quelqu'un qui est devenue enceinte et a donné naissance à un enfant. Notez les termes poli utilisés pour décrire ce qui se passe </w:t>
      </w:r>
    </w:p>
    <w:p>
      <w:pPr/>
      <w:r>
        <w:rPr>
          <w:lang w:val="fr_FR" w:bidi="fr_FR"/>
        </w:rPr>
      </w:r>
      <w:r>
        <w:rPr>
          <w:lang w:val="fr_FR" w:bidi="fr_FR"/>
        </w:rPr>
        <w:t>Arrêtez-vous et discutez : Décrivez le processus de nommer les bébés dans votre culture. Comment le nom est-il décidé ? Qui décide du nom ? Quand le nom est-il donné ? Quelle est l'importance du nom ?</w:t>
      </w:r>
    </w:p>
    <w:p>
      <w:pPr/>
      <w:r>
        <w:rPr>
          <w:lang w:val="fr_FR" w:bidi="fr_FR"/>
        </w:rPr>
      </w:r>
      <w:r>
        <w:rPr>
          <w:lang w:val="fr_FR" w:bidi="fr_FR"/>
        </w:rPr>
        <w:t>Léa a continué à avoir des enfants. Le deuxième fils était nommé Siméon qui sonne comme un mot qui signifie « Celui qui entend ». Le troisième fils était nommé Lévi, ce qui ressemble à un mot qui signifie avoir de l'affection. Le quatrième fils était nommé Juda qui ressemble à un mot qui signifie louange. Chaque nom sonnait comme un mot qui a signification dans la langue que Leah a parlé. Après avoir eu quatre fils, Léa a cessé d'avoir des enfants. En donnant leur nom à trois de ses enfants, Léa a rendu hommage à Dieu. Léa a dit : « L'Eternel a remarqué ma misère, l'Eternel a entendu que j'étais non aimé » et pour le quatrième enfant, Léa a dit : « Maintenant, je louerai l'Eternel</w:t>
      </w:r>
    </w:p>
    <w:p>
      <w:pPr/>
      <w:r>
        <w:rPr>
          <w:lang w:val="fr_FR" w:bidi="fr_FR"/>
        </w:rPr>
      </w:r>
      <w:r>
        <w:rPr>
          <w:lang w:val="fr_FR" w:bidi="fr_FR"/>
        </w:rPr>
        <w:t>Pendant toute cette période, Rachel n'a pas eu un enfant. Rachel est devenue jalouse de Léa. Rachel a supplié Jacob de lui donner un enfant. Jacob est devenu très en colère avec Rachel. Jacob a dit : « Suis-je Dieu ? Dieu est celui qui vous empêche d'avoir des enfants ». Rachel avait une solution. Rachel demande à Jacob de prendre le serviteur de Rachel Bilhah comme une femme. Ensuite, tous les enfants que Bilhah a seront les enfants de Rachel.</w:t>
      </w:r>
    </w:p>
    <w:p>
      <w:pPr/>
      <w:r>
        <w:rPr>
          <w:lang w:val="fr_FR" w:bidi="fr_FR"/>
        </w:rPr>
      </w:r>
      <w:r>
        <w:rPr>
          <w:lang w:val="fr_FR" w:bidi="fr_FR"/>
        </w:rPr>
        <w:t>C'était une pratique commune. Une femme donnerait sa servante au mari de la femme pour que la servante ait un enfant pour la femme. Le serviteur a l'enfant, mais tout le monde dit que la femme stérile est la mère. La femme revendique l'enfant comme le sien. Sarah a fait cela avec Hagar quand Sarah était incapable d'avoir un enfant.</w:t>
      </w:r>
    </w:p>
    <w:p>
      <w:pPr/>
      <w:r>
        <w:rPr>
          <w:lang w:val="fr_FR" w:bidi="fr_FR"/>
        </w:rPr>
      </w:r>
      <w:r>
        <w:rPr>
          <w:lang w:val="fr_FR" w:bidi="fr_FR"/>
        </w:rPr>
        <w:t>Arrêtez-vous et discutez : Que se passe-t-il dans votre culture quand une femme est incapable d'avoir un enfant ? Quelles sont certaines des façons dont une femme peut avoir un enfant de sa propre famille si elle est incapable de concevoir un enfant ?</w:t>
      </w:r>
    </w:p>
    <w:p>
      <w:pPr/>
      <w:r>
        <w:rPr>
          <w:lang w:val="fr_FR" w:bidi="fr_FR"/>
        </w:rPr>
      </w:r>
      <w:r>
        <w:rPr>
          <w:lang w:val="fr_FR" w:bidi="fr_FR"/>
        </w:rPr>
        <w:t xml:space="preserve">Bilhah avait des fils et Rachel a nommé les fils. Le premier fils était nommé Dan qui sonne comme un mot signifiant justifié. </w:t>
      </w:r>
      <w:r>
        <w:rPr>
          <w:b/>
          <w:lang w:val="fr_FR" w:bidi="fr_FR"/>
        </w:rPr>
        <w:t>Justifié</w:t>
      </w:r>
      <w:r>
        <w:rPr>
          <w:lang w:val="fr_FR" w:bidi="fr_FR"/>
        </w:rPr>
        <w:t xml:space="preserve"> est un mot qui signifie qu'une personne est maintenant purifiée de la critique ou du blâme ou de la culpabilité ou soupçon. Rachel a dit que Dieu l'avait justifiée ou l'avait jugée et a trouvé qu'elle était libre de blâme ou de culpabilité pour ne pas avoir un enfant de sa propre famille. Rachel a nommé le deuxième fils de Bilhah, Nephtali. Nephtali sonne comme un mot qui signifie lutte.</w:t>
      </w:r>
    </w:p>
    <w:p>
      <w:pPr/>
      <w:r>
        <w:rPr>
          <w:lang w:val="fr_FR" w:bidi="fr_FR"/>
        </w:rPr>
      </w:r>
      <w:r>
        <w:rPr>
          <w:lang w:val="fr_FR" w:bidi="fr_FR"/>
        </w:rPr>
        <w:t>Léa a réalisé que Rachel a maintenant des fils à travers la servante de Rachel Bilhah pendant que Léa a arrêté d'avoir des enfants. Léa demande à Jacob de prendre la servante de Léa Zilpah comme une femme et d'avoir des enfants avec Zilpah. Tous les enfants de Zilpah seront les enfants de Léa. Jacob a pris Zilpah comme une femme et bientôt Zilpah avait un fils. Léa a nommé ce fils Gad qui ressemble à un mot qui signifie bonne fortune. Ensuite, Zilpah avait un autre fils et Léa a nommé ce fils Asher qui ressemble à un mot qui signifie récompense.</w:t>
      </w:r>
    </w:p>
    <w:p>
      <w:pPr/>
      <w:r>
        <w:rPr>
          <w:lang w:val="fr_FR" w:bidi="fr_FR"/>
        </w:rPr>
      </w:r>
      <w:r>
        <w:rPr>
          <w:lang w:val="fr_FR" w:bidi="fr_FR"/>
        </w:rPr>
        <w:t>Arrêtez-vous et discutez : Bilha et Zilpa n'avaient pas le choix de devenir les épouses de Jacob. Ils n'avaient pas un choix sur avoir des enfants pour Rachel et Léa. Dans votre culture, qu'est-ce qui arrive aux femmes comme Bilhah et Zilpah ?</w:t>
      </w:r>
    </w:p>
    <w:p>
      <w:pPr/>
      <w:r>
        <w:rPr>
          <w:lang w:val="fr_FR" w:bidi="fr_FR"/>
        </w:rPr>
      </w:r>
      <w:r>
        <w:rPr>
          <w:lang w:val="fr_FR" w:bidi="fr_FR"/>
        </w:rPr>
        <w:t>Toutes les femmes arrêtent d'avoir des enfants pendant un certain temps. Un jour, Ruben, le fils le plus âgé de Léa trouve une plante dans le champ. Cette plante est appelée une mandragore ou une fleur d'amour. Les gens utilisaient des mandragores ou des fleurs d'amour pour augmenter la fertilité ou la capacité de concevoir des enfants. La mandragore est un légume racine de la famille de la pomme de terre. Le fruit était une petite baie jaune environ de la taille d'une petite tomate et les gens pouvaient manger ce fruit. Les gens croyaient que manger ce fruit rendrait les femmes fertiles ou capables de concevoir. Les mandragores ne sont généralement pas trouvées dans la région d'Harran. Ruben a rassemblé ces mandragore et les a prises à Léa. Rachel a vu Ruben avec les mandragores et a demandé à Léa de lui donner quelque chose. Léa et Rachel se sont disputées, puis Rachel a proposé à Jacob de coucher avec Léa si celle-ci lui donnait quelques mandragores.</w:t>
      </w:r>
    </w:p>
    <w:p>
      <w:pPr/>
      <w:r>
        <w:rPr>
          <w:lang w:val="fr_FR" w:bidi="fr_FR"/>
        </w:rPr>
      </w:r>
      <w:r>
        <w:rPr>
          <w:lang w:val="fr_FR" w:bidi="fr_FR"/>
        </w:rPr>
        <w:t>Arrêtez-vous et discutez : Que font les femmes dans votre culture quand il y a une difficulté à devenir enceinte ou avoir un enfant ? Que croient les gens à propos de ces pratiques ?</w:t>
      </w:r>
    </w:p>
    <w:p>
      <w:pPr/>
      <w:r>
        <w:rPr>
          <w:lang w:val="fr_FR" w:bidi="fr_FR"/>
        </w:rPr>
      </w:r>
      <w:r>
        <w:rPr>
          <w:lang w:val="fr_FR" w:bidi="fr_FR"/>
        </w:rPr>
        <w:t>Montrez une image de mandragores.</w:t>
      </w:r>
    </w:p>
    <w:p>
      <w:pPr/>
      <w:r>
        <w:rPr>
          <w:lang w:val="fr_FR" w:bidi="fr_FR"/>
        </w:rPr>
      </w:r>
      <w:r>
        <w:rPr>
          <w:lang w:val="fr_FR" w:bidi="fr_FR"/>
        </w:rPr>
        <w:t>Dans la soirée, Leah a rencontré Jacob pendant que Jacob est revenu des champs. Léa a dit à Jacob que Jacob devait dormir avec Léa cette nuit-là. Léa a dit : « Je t'ai acheté avec des mandragores que mon fils a trouvé ». Jacob est allé dans la tente de Léa et a couché avec elle. Dieu a permis à Léa de concevoir ou de devenir enceinte à nouveau. Léa avait un cinquième fils et l'a nommé Issaacar qui ressemble à un mot qui signifie récompense. Ensuite, Léa avait un sixième fils. Léa a nommé fils Zabulon qui ressemble à un mot qui signifie honneur. Plus tard, Léa avait aussi une fille. Léa a nommé sa fille, Dinah.</w:t>
      </w:r>
    </w:p>
    <w:p>
      <w:pPr/>
      <w:r>
        <w:rPr>
          <w:lang w:val="fr_FR" w:bidi="fr_FR"/>
        </w:rPr>
      </w:r>
      <w:r>
        <w:rPr>
          <w:lang w:val="fr_FR" w:bidi="fr_FR"/>
        </w:rPr>
        <w:t>Enfin, après la naissance de tous ces enfants, Dieu s'est souvenu de Rachel. Dieu ouvrit le sein de Rachel, qui conçut et enfanta un fils. Rachel a nommé son fils Joseph. Joseph sonne comme un mot qui signifie que Dieu ajoute plus d'enfants. Rachel demandait à Dieu de lui donner un autre fils. Joseph était le onzième fils de Jacob. À la fin de ce passage, Jacob a 11 fils et une fille.</w:t>
      </w:r>
    </w:p>
    <w:p>
      <w:pPr/>
      <w:r>
        <w:rPr>
          <w:lang w:val="fr_FR" w:bidi="fr_FR"/>
        </w:rPr>
      </w:r>
      <w:r>
        <w:rPr>
          <w:lang w:val="fr_FR" w:bidi="fr_FR"/>
        </w:rPr>
        <w:t>Arrêtez-vous et discutez : Demandez aux personnes représentant Léa, Rachel, Zilpah et Bilhah se lever. Comme chaque enfant est né, faites rejoindre la mère par cet enfant. Zilpah doit se tenir à côté de Léa. Bilhah doit se tenir à côté de Rachel. Si l'équipe n'est pas assez grande, utilisez des pierres, des bâtons ou des jouets pour représenter les enfants.</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Ce passage a six scènes.</w:t>
      </w:r>
    </w:p>
    <w:p>
      <w:pPr/>
      <w:r>
        <w:rPr>
          <w:lang w:val="fr_FR" w:bidi="fr_FR"/>
        </w:rPr>
      </w:r>
      <w:r>
        <w:rPr>
          <w:b/>
          <w:lang w:val="fr_FR" w:bidi="fr_FR"/>
        </w:rPr>
        <w:t>Première scène :</w:t>
      </w:r>
      <w:r>
        <w:rPr>
          <w:lang w:val="fr_FR" w:bidi="fr_FR"/>
        </w:rPr>
        <w:t xml:space="preserve"> L'Eternel aide Léa qui a 4 fils.</w:t>
      </w:r>
    </w:p>
    <w:p>
      <w:pPr/>
      <w:r>
        <w:rPr>
          <w:lang w:val="fr_FR" w:bidi="fr_FR"/>
        </w:rPr>
      </w:r>
      <w:r>
        <w:rPr>
          <w:b/>
          <w:lang w:val="fr_FR" w:bidi="fr_FR"/>
        </w:rPr>
        <w:t>Deuxième scène :</w:t>
      </w:r>
      <w:r>
        <w:rPr>
          <w:lang w:val="fr_FR" w:bidi="fr_FR"/>
        </w:rPr>
        <w:t xml:space="preserve"> Rachel n'a pas d'enfants. Rachel donne sa servante Bilhah à Jacob comme femme. Bilhah a 2 fils qui deviennent les fils de Rachel.</w:t>
      </w:r>
    </w:p>
    <w:p>
      <w:pPr/>
      <w:r>
        <w:rPr>
          <w:lang w:val="fr_FR" w:bidi="fr_FR"/>
        </w:rPr>
      </w:r>
      <w:r>
        <w:rPr>
          <w:b/>
          <w:lang w:val="fr_FR" w:bidi="fr_FR"/>
        </w:rPr>
        <w:t>Troisième scène :</w:t>
      </w:r>
      <w:r>
        <w:rPr>
          <w:lang w:val="fr_FR" w:bidi="fr_FR"/>
        </w:rPr>
        <w:t xml:space="preserve"> Léa a arrêté d'avoir des enfants. Léa donne sa servante Zilpah à Jacob comme une femme et Zilpah a 2 fils. Ces fils deviennent les fils de Léa.</w:t>
      </w:r>
    </w:p>
    <w:p>
      <w:pPr/>
      <w:r>
        <w:rPr>
          <w:lang w:val="fr_FR" w:bidi="fr_FR"/>
        </w:rPr>
      </w:r>
      <w:r>
        <w:rPr>
          <w:b/>
          <w:lang w:val="fr_FR" w:bidi="fr_FR"/>
        </w:rPr>
        <w:t>Quatrième scène :</w:t>
      </w:r>
      <w:r>
        <w:rPr>
          <w:lang w:val="fr_FR" w:bidi="fr_FR"/>
        </w:rPr>
        <w:t xml:space="preserve"> Ruben trouve des mandragores ou des fleurs d'amour. Léa et Rachel se querellent sur Jacob. Léa accepte de donner à Rachel certaines des mandromes et Rachel accepte que Jacob peut dormir avec Léa.</w:t>
      </w:r>
    </w:p>
    <w:p>
      <w:pPr/>
      <w:r>
        <w:rPr>
          <w:lang w:val="fr_FR" w:bidi="fr_FR"/>
        </w:rPr>
      </w:r>
      <w:r>
        <w:rPr>
          <w:b/>
          <w:lang w:val="fr_FR" w:bidi="fr_FR"/>
        </w:rPr>
        <w:t>Cinquième scène :</w:t>
      </w:r>
      <w:r>
        <w:rPr>
          <w:lang w:val="fr_FR" w:bidi="fr_FR"/>
        </w:rPr>
        <w:t xml:space="preserve"> Léa dit à Jacob qu'il doit coucher avec elle. Leah a 2 autres fils et une fille.</w:t>
      </w:r>
    </w:p>
    <w:p>
      <w:pPr/>
      <w:r>
        <w:rPr>
          <w:lang w:val="fr_FR" w:bidi="fr_FR"/>
        </w:rPr>
      </w:r>
      <w:r>
        <w:rPr>
          <w:b/>
          <w:lang w:val="fr_FR" w:bidi="fr_FR"/>
        </w:rPr>
        <w:t>Sixième scène :</w:t>
      </w:r>
      <w:r>
        <w:rPr>
          <w:lang w:val="fr_FR" w:bidi="fr_FR"/>
        </w:rPr>
        <w:t xml:space="preserve"> Dieu se souvient de Rachel. Rachel a un fils.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Eternel / Dieu</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Léa</w:t>
      </w:r>
    </w:p>
    <w:p>
      <w:pPr>
        <w:pStyle w:val="ListBullet"/>
        <w:spacing w:line="240" w:lineRule="auto"/>
        <w:ind w:left="720"/>
      </w:pPr>
      <w:r>
        <w:rPr>
          <w:lang w:val="fr_FR" w:bidi="fr_FR"/>
        </w:rPr>
      </w:r>
      <w:r>
        <w:rPr>
          <w:lang w:val="fr_FR" w:bidi="fr_FR"/>
        </w:rPr>
        <w:t>Rachel</w:t>
      </w:r>
    </w:p>
    <w:p>
      <w:pPr>
        <w:pStyle w:val="ListBullet"/>
        <w:spacing w:line="240" w:lineRule="auto"/>
        <w:ind w:left="720"/>
      </w:pPr>
      <w:r>
        <w:rPr>
          <w:lang w:val="fr_FR" w:bidi="fr_FR"/>
        </w:rPr>
      </w:r>
      <w:r>
        <w:rPr>
          <w:lang w:val="fr_FR" w:bidi="fr_FR"/>
        </w:rPr>
        <w:t>Zilpah</w:t>
      </w:r>
    </w:p>
    <w:p>
      <w:pPr>
        <w:pStyle w:val="ListBullet"/>
        <w:spacing w:line="240" w:lineRule="auto"/>
        <w:ind w:left="720"/>
      </w:pPr>
      <w:r>
        <w:rPr>
          <w:lang w:val="fr_FR" w:bidi="fr_FR"/>
        </w:rPr>
      </w:r>
      <w:r>
        <w:rPr>
          <w:lang w:val="fr_FR" w:bidi="fr_FR"/>
        </w:rPr>
        <w:t>Bilhah</w:t>
      </w:r>
    </w:p>
    <w:p>
      <w:pPr>
        <w:pStyle w:val="ListBullet"/>
        <w:spacing w:line="240" w:lineRule="auto"/>
        <w:ind w:left="720"/>
      </w:pPr>
      <w:r>
        <w:rPr>
          <w:lang w:val="fr_FR" w:bidi="fr_FR"/>
        </w:rPr>
      </w:r>
      <w:r>
        <w:rPr>
          <w:lang w:val="fr_FR" w:bidi="fr_FR"/>
        </w:rPr>
        <w:t>Reuben, le fils le plus âgé de Léa</w:t>
      </w:r>
    </w:p>
    <w:p>
      <w:pPr>
        <w:pStyle w:val="ListBullet"/>
        <w:spacing w:line="240" w:lineRule="auto"/>
        <w:ind w:left="720"/>
      </w:pPr>
      <w:r>
        <w:rPr>
          <w:lang w:val="fr_FR" w:bidi="fr_FR"/>
        </w:rPr>
      </w:r>
      <w:r>
        <w:rPr>
          <w:lang w:val="fr_FR" w:bidi="fr_FR"/>
        </w:rPr>
        <w:t>Simeon</w:t>
      </w:r>
    </w:p>
    <w:p>
      <w:pPr>
        <w:pStyle w:val="ListBullet"/>
        <w:spacing w:line="240" w:lineRule="auto"/>
        <w:ind w:left="720"/>
      </w:pPr>
      <w:r>
        <w:rPr>
          <w:lang w:val="fr_FR" w:bidi="fr_FR"/>
        </w:rPr>
      </w:r>
      <w:r>
        <w:rPr>
          <w:lang w:val="fr_FR" w:bidi="fr_FR"/>
        </w:rPr>
        <w:t>Levi</w:t>
      </w:r>
    </w:p>
    <w:p>
      <w:pPr>
        <w:pStyle w:val="ListBullet"/>
        <w:spacing w:line="240" w:lineRule="auto"/>
        <w:ind w:left="720"/>
      </w:pPr>
      <w:r>
        <w:rPr>
          <w:lang w:val="fr_FR" w:bidi="fr_FR"/>
        </w:rPr>
      </w:r>
      <w:r>
        <w:rPr>
          <w:lang w:val="fr_FR" w:bidi="fr_FR"/>
        </w:rPr>
        <w:t>Judah</w:t>
      </w:r>
    </w:p>
    <w:p>
      <w:pPr>
        <w:pStyle w:val="ListBullet"/>
        <w:spacing w:line="240" w:lineRule="auto"/>
        <w:ind w:left="720"/>
      </w:pPr>
      <w:r>
        <w:rPr>
          <w:lang w:val="fr_FR" w:bidi="fr_FR"/>
        </w:rPr>
      </w:r>
      <w:r>
        <w:rPr>
          <w:lang w:val="fr_FR" w:bidi="fr_FR"/>
        </w:rPr>
        <w:t>Dan</w:t>
      </w:r>
    </w:p>
    <w:p>
      <w:pPr>
        <w:pStyle w:val="ListBullet"/>
        <w:spacing w:line="240" w:lineRule="auto"/>
        <w:ind w:left="720"/>
      </w:pPr>
      <w:r>
        <w:rPr>
          <w:lang w:val="fr_FR" w:bidi="fr_FR"/>
        </w:rPr>
      </w:r>
      <w:r>
        <w:rPr>
          <w:lang w:val="fr_FR" w:bidi="fr_FR"/>
        </w:rPr>
        <w:t>Nephtali</w:t>
      </w:r>
    </w:p>
    <w:p>
      <w:pPr>
        <w:pStyle w:val="ListBullet"/>
        <w:spacing w:line="240" w:lineRule="auto"/>
        <w:ind w:left="720"/>
      </w:pPr>
      <w:r>
        <w:rPr>
          <w:lang w:val="fr_FR" w:bidi="fr_FR"/>
        </w:rPr>
      </w:r>
      <w:r>
        <w:rPr>
          <w:lang w:val="fr_FR" w:bidi="fr_FR"/>
        </w:rPr>
        <w:t>Gad</w:t>
      </w:r>
    </w:p>
    <w:p>
      <w:pPr>
        <w:pStyle w:val="ListBullet"/>
        <w:spacing w:line="240" w:lineRule="auto"/>
        <w:ind w:left="720"/>
      </w:pPr>
      <w:r>
        <w:rPr>
          <w:lang w:val="fr_FR" w:bidi="fr_FR"/>
        </w:rPr>
      </w:r>
      <w:r>
        <w:rPr>
          <w:lang w:val="fr_FR" w:bidi="fr_FR"/>
        </w:rPr>
        <w:t>Asher</w:t>
      </w:r>
    </w:p>
    <w:p>
      <w:pPr>
        <w:pStyle w:val="ListBullet"/>
        <w:spacing w:line="240" w:lineRule="auto"/>
        <w:ind w:left="720"/>
      </w:pPr>
      <w:r>
        <w:rPr>
          <w:lang w:val="fr_FR" w:bidi="fr_FR"/>
        </w:rPr>
      </w:r>
      <w:r>
        <w:rPr>
          <w:lang w:val="fr_FR" w:bidi="fr_FR"/>
        </w:rPr>
        <w:t>Issacar</w:t>
      </w:r>
    </w:p>
    <w:p>
      <w:pPr>
        <w:pStyle w:val="ListBullet"/>
        <w:spacing w:line="240" w:lineRule="auto"/>
        <w:ind w:left="720"/>
      </w:pPr>
      <w:r>
        <w:rPr>
          <w:lang w:val="fr_FR" w:bidi="fr_FR"/>
        </w:rPr>
      </w:r>
      <w:r>
        <w:rPr>
          <w:lang w:val="fr_FR" w:bidi="fr_FR"/>
        </w:rPr>
        <w:t>Zabulon</w:t>
      </w:r>
    </w:p>
    <w:p>
      <w:pPr>
        <w:pStyle w:val="ListBullet"/>
        <w:spacing w:line="240" w:lineRule="auto"/>
        <w:ind w:left="720"/>
      </w:pPr>
      <w:r>
        <w:rPr>
          <w:lang w:val="fr_FR" w:bidi="fr_FR"/>
        </w:rPr>
      </w:r>
      <w:r>
        <w:rPr>
          <w:lang w:val="fr_FR" w:bidi="fr_FR"/>
        </w:rPr>
        <w:t>Dinah</w:t>
      </w:r>
    </w:p>
    <w:p>
      <w:pPr>
        <w:pStyle w:val="ListBullet"/>
        <w:spacing w:line="240" w:lineRule="auto"/>
        <w:ind w:left="720"/>
      </w:pPr>
      <w:r>
        <w:rPr>
          <w:lang w:val="fr_FR" w:bidi="fr_FR"/>
        </w:rPr>
      </w:r>
      <w:r>
        <w:rPr>
          <w:lang w:val="fr_FR" w:bidi="fr_FR"/>
        </w:rPr>
        <w:t>Joseph</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Dans la première scène, Jacob a épousé à la fois Lea et Rachel. Jacob aime Rachel. Jacob n'aime pas Léa. L'Eternel que Jacob n'aime pas Léa. L'Eternel permet à Lea d'avoir un enfant. Lea a un garçon et le nomme Ruben. Rapidement, Lea a 3 autres fils. Pendant cette période, Rachel n'a pas d'enfant.</w:t>
      </w:r>
    </w:p>
    <w:p>
      <w:pPr/>
      <w:r>
        <w:rPr>
          <w:lang w:val="fr_FR" w:bidi="fr_FR"/>
        </w:rPr>
      </w:r>
      <w:r>
        <w:rPr>
          <w:lang w:val="fr_FR" w:bidi="fr_FR"/>
        </w:rPr>
        <w:t>Dans la deuxième scène, Rachel devient jalouse de Lea parce que Lea a des fils et Rachel n'a pas un bébé. Rachel supplie avec Jacob. Rachel dit : « Donne-moi des enfants ou je mourrai. » Jacob est devenu très en colère avec Rachel. Jacob sait que Jacob ne contrôle pas avoir des enfants Dieu est celui qui contrôle quand une femme devient enceinte. Jacob dit : « Je ne suis pas Dieu ». Rachel demande à Jacob de prendre la servitante de Rachel Bilhah comme une femme. Ensuite, tous les enfants que Bilhah a seront les enfants de Rachel. Jacob est d'accord. Bilhah a deux fils. Rachel prend les fils comme si c'étaient les siens. Rachel nomme les fils.</w:t>
      </w:r>
    </w:p>
    <w:p>
      <w:pPr/>
      <w:r>
        <w:rPr>
          <w:lang w:val="fr_FR" w:bidi="fr_FR"/>
        </w:rPr>
      </w:r>
      <w:r>
        <w:rPr>
          <w:lang w:val="fr_FR" w:bidi="fr_FR"/>
        </w:rPr>
        <w:t>Dans la troisième scène, Lea réalise qu'elle n'a pas plus d'enfants. Rachel a des enfants à travers son serviteur Bilhah. Lea décide d'utiliser son serviteur Zilpah de la même manière. Lea demande à Jacob d'épouser Zilpah. Zilpah a 2 fils. Lea nomme deux fils. Ce sont les fils de Lea.</w:t>
      </w:r>
    </w:p>
    <w:p>
      <w:pPr/>
      <w:r>
        <w:rPr>
          <w:lang w:val="fr_FR" w:bidi="fr_FR"/>
        </w:rPr>
      </w:r>
      <w:r>
        <w:rPr>
          <w:lang w:val="fr_FR" w:bidi="fr_FR"/>
        </w:rPr>
        <w:t>Dans la quatrième scène, Ruben, le fils le plus âgé de Lea est assez vieux pour sortir dans les champs. Ruben trouve des mandragores ou des fleurs d'amour et en rassemble pour prendre à Lea. Cela se produit pendant la récolte du blé qui est à la fin du printemps. Rachel a vu Ruben avec les mandragores. Rachel demande à Lea certains des mandragores. Lea se querelle avec Rachel. Ensuite, Rachel offre de laisser Jacob dormir avec Lea, à condition que Lea donne à Rachel certains des mandromes. Lea est d'accord.</w:t>
      </w:r>
    </w:p>
    <w:p>
      <w:pPr/>
      <w:r>
        <w:rPr>
          <w:lang w:val="fr_FR" w:bidi="fr_FR"/>
        </w:rPr>
      </w:r>
      <w:r>
        <w:rPr>
          <w:lang w:val="fr_FR" w:bidi="fr_FR"/>
        </w:rPr>
        <w:t>Dans la cinquième scène, quand Jacob revient des champs, Lea dit à Jacob que Jacob doit dormir avec Lea cette nuit-là. Leah dit : « Je t'ai acheté avec des mandromes que Reuben a trouvé pour moi ». Lea a 2 autres fils et une fille.</w:t>
      </w:r>
    </w:p>
    <w:p>
      <w:pPr/>
      <w:r>
        <w:rPr>
          <w:lang w:val="fr_FR" w:bidi="fr_FR"/>
        </w:rPr>
      </w:r>
      <w:r>
        <w:rPr>
          <w:lang w:val="fr_FR" w:bidi="fr_FR"/>
        </w:rPr>
        <w:t>Dans sixième scène, Dieu se souvient de Rachel. Dieu permet à Rachel de devenir enceinte. Rachel a un fils.</w:t>
      </w:r>
    </w:p>
    <w:p>
      <w:pPr/>
      <w:r>
        <w:rPr>
          <w:lang w:val="fr_FR" w:bidi="fr_FR"/>
        </w:rPr>
      </w:r>
      <w:r>
        <w:rPr>
          <w:lang w:val="fr_FR" w:bidi="fr_FR"/>
        </w:rPr>
        <w:t>Il est important d'obtenir l'ordre de naissance des enfants.</w:t>
      </w:r>
    </w:p>
    <w:p>
      <w:pPr/>
      <w:r>
        <w:rPr>
          <w:lang w:val="fr_FR" w:bidi="fr_FR"/>
        </w:rPr>
      </w:r>
      <w:r>
        <w:rPr>
          <w:lang w:val="fr_FR" w:bidi="fr_FR"/>
        </w:rPr>
        <w:t>Tout d'abord, Lea avait Ruben, Simeon, Levi et Judah. Ensuite, la servante de Rachel Bilhah avait Dan et Naphtali. Ensuite, le servante de Lea Zilpah avait Gad et Asher. Ensuite, Leah avait Issacar, Zabulon et Dinah. enfin, Rachel eut Joseph.</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 passage a six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Yahweh / Dieu</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Léa</w:t>
      </w:r>
    </w:p>
    <w:p>
      <w:pPr>
        <w:pStyle w:val="ListBullet"/>
        <w:spacing w:line="240" w:lineRule="auto"/>
        <w:ind w:left="720"/>
      </w:pPr>
      <w:r>
        <w:rPr>
          <w:lang w:val="fr_FR" w:bidi="fr_FR"/>
        </w:rPr>
      </w:r>
      <w:r>
        <w:rPr>
          <w:lang w:val="fr_FR" w:bidi="fr_FR"/>
        </w:rPr>
        <w:t>Rachel</w:t>
      </w:r>
    </w:p>
    <w:p>
      <w:pPr>
        <w:pStyle w:val="ListBullet"/>
        <w:spacing w:line="240" w:lineRule="auto"/>
        <w:ind w:left="720"/>
      </w:pPr>
      <w:r>
        <w:rPr>
          <w:lang w:val="fr_FR" w:bidi="fr_FR"/>
        </w:rPr>
      </w:r>
      <w:r>
        <w:rPr>
          <w:lang w:val="fr_FR" w:bidi="fr_FR"/>
        </w:rPr>
        <w:t>Zilpah</w:t>
      </w:r>
    </w:p>
    <w:p>
      <w:pPr>
        <w:pStyle w:val="ListBullet"/>
        <w:spacing w:line="240" w:lineRule="auto"/>
        <w:ind w:left="720"/>
      </w:pPr>
      <w:r>
        <w:rPr>
          <w:lang w:val="fr_FR" w:bidi="fr_FR"/>
        </w:rPr>
      </w:r>
      <w:r>
        <w:rPr>
          <w:lang w:val="fr_FR" w:bidi="fr_FR"/>
        </w:rPr>
        <w:t>Bilhah</w:t>
      </w:r>
    </w:p>
    <w:p>
      <w:pPr>
        <w:pStyle w:val="ListBullet"/>
        <w:spacing w:line="240" w:lineRule="auto"/>
        <w:ind w:left="720"/>
      </w:pPr>
      <w:r>
        <w:rPr>
          <w:lang w:val="fr_FR" w:bidi="fr_FR"/>
        </w:rPr>
      </w:r>
      <w:r>
        <w:rPr>
          <w:lang w:val="fr_FR" w:bidi="fr_FR"/>
        </w:rPr>
        <w:t>Reuben, le fils le plus âgé de Léa</w:t>
      </w:r>
    </w:p>
    <w:p>
      <w:pPr>
        <w:pStyle w:val="ListBullet"/>
        <w:spacing w:line="240" w:lineRule="auto"/>
        <w:ind w:left="720"/>
      </w:pPr>
      <w:r>
        <w:rPr>
          <w:lang w:val="fr_FR" w:bidi="fr_FR"/>
        </w:rPr>
      </w:r>
      <w:r>
        <w:rPr>
          <w:lang w:val="fr_FR" w:bidi="fr_FR"/>
        </w:rPr>
        <w:t>Simeon</w:t>
      </w:r>
    </w:p>
    <w:p>
      <w:pPr>
        <w:pStyle w:val="ListBullet"/>
        <w:spacing w:line="240" w:lineRule="auto"/>
        <w:ind w:left="720"/>
      </w:pPr>
      <w:r>
        <w:rPr>
          <w:lang w:val="fr_FR" w:bidi="fr_FR"/>
        </w:rPr>
      </w:r>
      <w:r>
        <w:rPr>
          <w:lang w:val="fr_FR" w:bidi="fr_FR"/>
        </w:rPr>
        <w:t>Levi</w:t>
      </w:r>
    </w:p>
    <w:p>
      <w:pPr>
        <w:pStyle w:val="ListBullet"/>
        <w:spacing w:line="240" w:lineRule="auto"/>
        <w:ind w:left="720"/>
      </w:pPr>
      <w:r>
        <w:rPr>
          <w:lang w:val="fr_FR" w:bidi="fr_FR"/>
        </w:rPr>
      </w:r>
      <w:r>
        <w:rPr>
          <w:lang w:val="fr_FR" w:bidi="fr_FR"/>
        </w:rPr>
        <w:t>Judah</w:t>
      </w:r>
    </w:p>
    <w:p>
      <w:pPr>
        <w:pStyle w:val="ListBullet"/>
        <w:spacing w:line="240" w:lineRule="auto"/>
        <w:ind w:left="720"/>
      </w:pPr>
      <w:r>
        <w:rPr>
          <w:lang w:val="fr_FR" w:bidi="fr_FR"/>
        </w:rPr>
      </w:r>
      <w:r>
        <w:rPr>
          <w:lang w:val="fr_FR" w:bidi="fr_FR"/>
        </w:rPr>
        <w:t>Dan</w:t>
      </w:r>
    </w:p>
    <w:p>
      <w:pPr>
        <w:pStyle w:val="ListBullet"/>
        <w:spacing w:line="240" w:lineRule="auto"/>
        <w:ind w:left="720"/>
      </w:pPr>
      <w:r>
        <w:rPr>
          <w:lang w:val="fr_FR" w:bidi="fr_FR"/>
        </w:rPr>
      </w:r>
      <w:r>
        <w:rPr>
          <w:lang w:val="fr_FR" w:bidi="fr_FR"/>
        </w:rPr>
        <w:t>Naphtali</w:t>
      </w:r>
    </w:p>
    <w:p>
      <w:pPr>
        <w:pStyle w:val="ListBullet"/>
        <w:spacing w:line="240" w:lineRule="auto"/>
        <w:ind w:left="720"/>
      </w:pPr>
      <w:r>
        <w:rPr>
          <w:lang w:val="fr_FR" w:bidi="fr_FR"/>
        </w:rPr>
      </w:r>
      <w:r>
        <w:rPr>
          <w:lang w:val="fr_FR" w:bidi="fr_FR"/>
        </w:rPr>
        <w:t>Gad</w:t>
      </w:r>
    </w:p>
    <w:p>
      <w:pPr>
        <w:pStyle w:val="ListBullet"/>
        <w:spacing w:line="240" w:lineRule="auto"/>
        <w:ind w:left="720"/>
      </w:pPr>
      <w:r>
        <w:rPr>
          <w:lang w:val="fr_FR" w:bidi="fr_FR"/>
        </w:rPr>
      </w:r>
      <w:r>
        <w:rPr>
          <w:lang w:val="fr_FR" w:bidi="fr_FR"/>
        </w:rPr>
        <w:t>Asher</w:t>
      </w:r>
    </w:p>
    <w:p>
      <w:pPr>
        <w:pStyle w:val="ListBullet"/>
        <w:spacing w:line="240" w:lineRule="auto"/>
        <w:ind w:left="720"/>
      </w:pPr>
      <w:r>
        <w:rPr>
          <w:lang w:val="fr_FR" w:bidi="fr_FR"/>
        </w:rPr>
      </w:r>
      <w:r>
        <w:rPr>
          <w:lang w:val="fr_FR" w:bidi="fr_FR"/>
        </w:rPr>
        <w:t>Issachar</w:t>
      </w:r>
    </w:p>
    <w:p>
      <w:pPr>
        <w:pStyle w:val="ListBullet"/>
        <w:spacing w:line="240" w:lineRule="auto"/>
        <w:ind w:left="720"/>
      </w:pPr>
      <w:r>
        <w:rPr>
          <w:lang w:val="fr_FR" w:bidi="fr_FR"/>
        </w:rPr>
      </w:r>
      <w:r>
        <w:rPr>
          <w:lang w:val="fr_FR" w:bidi="fr_FR"/>
        </w:rPr>
        <w:t>Zabulon</w:t>
      </w:r>
    </w:p>
    <w:p>
      <w:pPr>
        <w:pStyle w:val="ListBullet"/>
        <w:spacing w:line="240" w:lineRule="auto"/>
        <w:ind w:left="720"/>
      </w:pPr>
      <w:r>
        <w:rPr>
          <w:lang w:val="fr_FR" w:bidi="fr_FR"/>
        </w:rPr>
      </w:r>
      <w:r>
        <w:rPr>
          <w:lang w:val="fr_FR" w:bidi="fr_FR"/>
        </w:rPr>
        <w:t>Dina</w:t>
      </w:r>
    </w:p>
    <w:p>
      <w:pPr>
        <w:pStyle w:val="ListBullet"/>
        <w:spacing w:line="240" w:lineRule="auto"/>
        <w:ind w:left="720"/>
      </w:pPr>
      <w:r>
        <w:rPr>
          <w:lang w:val="fr_FR" w:bidi="fr_FR"/>
        </w:rPr>
      </w:r>
      <w:r>
        <w:rPr>
          <w:lang w:val="fr_FR" w:bidi="fr_FR"/>
        </w:rPr>
        <w:t>Joseph</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Arrêtez l'action : Demandez à l'acteur qui joue l'un des rôles : « Que ressens-tu ? Vous pouvez entendre des choses comme différentes réponses. Reprenez l'action.</w:t>
      </w:r>
    </w:p>
    <w:p>
      <w:pPr/>
      <w:r>
        <w:rPr>
          <w:lang w:val="fr_FR" w:bidi="fr_FR"/>
        </w:rPr>
      </w:r>
      <w:r>
        <w:rPr>
          <w:lang w:val="fr_FR" w:bidi="fr_FR"/>
        </w:rPr>
        <w:t xml:space="preserve">Dans la première scène, Jacob a épousé Leah et Rachel. L'Eternel que Jacob n'aime pas Léa. Yahweh ouvre le ventre de Léa. Leah a 4 garçons l'un après l'autre. Léa nomme chaque fils. Ce nom ressemble à un mot de leur langue qui a une signification particulière. Le nom de Ruben signifie Dieu a vu ma misère ». Simeon signifie « celui qui entend ». Levi signifie « avoir de l'affection pour quelqu'un ». Judah signifie « louange ». Après 4 fils, Leah a cessée d'avoir des enfants. </w:t>
      </w:r>
    </w:p>
    <w:p>
      <w:pPr/>
      <w:r>
        <w:rPr>
          <w:lang w:val="fr_FR" w:bidi="fr_FR"/>
        </w:rPr>
      </w:r>
      <w:r>
        <w:rPr>
          <w:lang w:val="fr_FR" w:bidi="fr_FR"/>
        </w:rPr>
        <w:t>Arrêtez l'action : Demandez à Jacob : « Que ressentez-vous à propos de Léa maintenant qu'elle vous a donné 4 fils ? » Vous pouvez entendre : « Elle a bien fait. Ils sont de bons garçons. Je suis reconnaissant, mais je ne l'aime pas. J'aime Rachel ». Demandez à Léa : « Que ressentez-vous maintenant que vous avez 4 fils ? » Vous pouvez entendre : « J'aime mes fils. Je suis reconnaissant que Dieu me les a donnés. Je sais que Jacob ne m'aime pas, mais Jacob aime mes fils ». Demandez à Rachel : « Que ressentez-vous en ce moment ? » ou « À quoi pensez-vous en ce moment ? » Vous pouvez entendre : « Je suis si déçu. Pourquoi Léa a-t-elle des enfants et pas moi ? Ce n'est pas juste. Je veux être une mère ! » Reprenez l'action.</w:t>
      </w:r>
    </w:p>
    <w:p>
      <w:pPr/>
      <w:r>
        <w:rPr>
          <w:lang w:val="fr_FR" w:bidi="fr_FR"/>
        </w:rPr>
      </w:r>
      <w:r>
        <w:rPr>
          <w:lang w:val="fr_FR" w:bidi="fr_FR"/>
        </w:rPr>
        <w:t>Dans la deuxième scène, Rachel ne peut pas concevoir et avoir des enfants. Rachel devient jalouse de Léa. Rachel dit à Jacob de prendre la servante de Rachel comme femme. Ensuite, tous les enfants que Bilhah a seront les enfants de Rachel. Bilhah a deux fils. Rachel nomme les fils et les revendique comme sa propre famille.</w:t>
      </w:r>
    </w:p>
    <w:p>
      <w:pPr/>
      <w:r>
        <w:rPr>
          <w:lang w:val="fr_FR" w:bidi="fr_FR"/>
        </w:rPr>
      </w:r>
      <w:r>
        <w:rPr>
          <w:lang w:val="fr_FR" w:bidi="fr_FR"/>
        </w:rPr>
        <w:t>Arrêtez l'action : Demandez à Bilhah : « Que ressentez-vous à propos d'être marié à Jacob et d'avoir des enfants pour Rachel ? » Vous pouvez entendre : « J'aime Rachel et je suis heureux de faire cela pour elle. Tout le monde sait qu'ils sont mes fils ». Ou « Je n'ai pas le choix ». Reprenez l'action.</w:t>
      </w:r>
    </w:p>
    <w:p>
      <w:pPr/>
      <w:r>
        <w:rPr>
          <w:lang w:val="fr_FR" w:bidi="fr_FR"/>
        </w:rPr>
      </w:r>
      <w:r>
        <w:rPr>
          <w:lang w:val="fr_FR" w:bidi="fr_FR"/>
        </w:rPr>
        <w:t>Dans la troisième scène, Léa arrêté d'avoir des enfants. Léa dit à Jacob d'épouser Zilpah, la servante de Léa Léa dit que les enfants seront les enfants de Léa. Zilpah a 2 fils. Léa nomme les fils et les revendique comme les fils de Léa.</w:t>
      </w:r>
    </w:p>
    <w:p>
      <w:pPr/>
      <w:r>
        <w:rPr>
          <w:lang w:val="fr_FR" w:bidi="fr_FR"/>
        </w:rPr>
      </w:r>
      <w:r>
        <w:rPr>
          <w:lang w:val="fr_FR" w:bidi="fr_FR"/>
        </w:rPr>
        <w:t>Arrêtez l'action : Demandez à Zilpah : Que ressentez-vous à propos d'avoir des enfants pour Léa? » Vous pouvez entendre : « Je suis heureux d'aider Léa. Elle est ma maîtresse et est gentile à mon égard. Je veux qu'elle soit la première dans les yeux de Jacob ». Ou « Je n'ai pas le choix ». Reprenez l'action.</w:t>
      </w:r>
    </w:p>
    <w:p>
      <w:pPr/>
      <w:r>
        <w:rPr>
          <w:lang w:val="fr_FR" w:bidi="fr_FR"/>
        </w:rPr>
      </w:r>
      <w:r>
        <w:rPr>
          <w:lang w:val="fr_FR" w:bidi="fr_FR"/>
        </w:rPr>
        <w:t>Dans la quatrième scène, pendant la récolte du blé, Ruben, le fils le plus âgé de Léa trouve des mandrores ou des fleurs d'amour. Ruben a rassemblé ces mandragores et les a donné à Léa. Rachel supplie Léa : « Donne-moi quelques mandragores. » Léa devient en colère. Leah accuse Rachel d'avoir volé le mari de Leah et de vouloir maintenant voler les mandromes de Reuben. Rachel propose à Jacob de coucher avec Léa cette nuit-là, à condition que Léa lui donne quelques mandragores.</w:t>
      </w:r>
    </w:p>
    <w:p>
      <w:pPr/>
      <w:r>
        <w:rPr>
          <w:lang w:val="fr_FR" w:bidi="fr_FR"/>
        </w:rPr>
      </w:r>
      <w:r>
        <w:rPr>
          <w:lang w:val="fr_FR" w:bidi="fr_FR"/>
        </w:rPr>
        <w:t>Arrêtez l'action : Demandez à Rachel : « Pourquoi veux-tu ces mandragores ? » Vous pouvez entendre : « Je veux avoir un enfant. Peut-être que ces mandragores rendront fertile. Je dois garder l'amour de Jacob pour moi. Demandez à Léa : « Pourquoi es-tu devenue si en colère contre Rachel ? » Vous pouvez entendre : « Elle a tout ce dont elle a besoin. Elle a l'amour de Jacob. Elle a 2 fils de sa servante. Elle n'a pas besoin de mes mandragores. Reprenez l'action.</w:t>
      </w:r>
    </w:p>
    <w:p>
      <w:pPr/>
      <w:r>
        <w:rPr>
          <w:lang w:val="fr_FR" w:bidi="fr_FR"/>
        </w:rPr>
      </w:r>
      <w:r>
        <w:rPr>
          <w:lang w:val="fr_FR" w:bidi="fr_FR"/>
        </w:rPr>
        <w:t>Dans la cinquième scène quand Jacob revient des champs, Léa rencontre Jacob et dit Jacob qu'il doit dormir avec elle cette nuit-là. Jacob couche avec Léa. Leah a 2 autres fils et une fille.</w:t>
      </w:r>
    </w:p>
    <w:p>
      <w:pPr/>
      <w:r>
        <w:rPr>
          <w:lang w:val="fr_FR" w:bidi="fr_FR"/>
        </w:rPr>
      </w:r>
      <w:r>
        <w:rPr>
          <w:lang w:val="fr_FR" w:bidi="fr_FR"/>
        </w:rPr>
        <w:t xml:space="preserve">Dans la sixième scène, Dieu se rappelle Rachel et Rachel devient enceinte et a un fils. Son nom est Joseph. Joseph est le onzième fils pour Jacob. Rachel demandait à Dieu de lui donner un autre fils. </w:t>
      </w:r>
    </w:p>
    <w:p>
      <w:pPr/>
      <w:r>
        <w:rPr>
          <w:lang w:val="fr_FR" w:bidi="fr_FR"/>
        </w:rPr>
      </w:r>
      <w:r>
        <w:rPr>
          <w:lang w:val="fr_FR" w:bidi="fr_FR"/>
        </w:rPr>
        <w:t>Arrêtez l'action : Demandez à Rachel : « Pourquoi demandez-vous à Dieu un autre fils juste au moment où ce fils est né ? Un fils n'est-il pas assez pour vous ? » Vous pourriez entendre : « Je dois avoir plus de fils. Léa a 6 fils et une fille plus les 2 fils de Zilpah. J'ai seulement ce fils et les deux de Bilhah. Je dois avoir plus de fils pour que Jacob continue à m'aimer. Demandez à Jacob : Comment vous sentez-vous maintenant que Rachel a un fils ? Vous pouvez entendre : « Je suis très heureux pour elle. Il est un bon garçon. Il sera un bon fils. Dieu m'a béni avec 11 fils. J'espère que les femmes arrêteront de se quereller maintenant. Demandez à Léa : « Comment vous sentez-vous maintenant que Rachel a un fils ? Vous pouvez entendre : « Je suis heureux pour elle. Peut-être que maintenant elle ne sera pas si jalouse. J'ai 6 fils et une fille plus mes 2 fils de Zillpah. Je ne suis pas jaloux de Rachel. Dieu a été bon pour moi.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Les noms des fils de Jacob deviennent les noms des 12 tribus Israël à l'avenir. Ces noms seront référés tout au long du reste des Écritures. Pendant que vous prononcez les noms, assurez-vous qu'ils n'ont pas une signification particulière dans votre culture. Les noms doivent être faciles à prononcer dans votre langue. Le nom de chaque fils avait une signification spécifique. Le nom sonne comme un mot dans la langue qui a une signification particulière. </w:t>
      </w:r>
    </w:p>
    <w:p>
      <w:pPr/>
      <w:r>
        <w:rPr>
          <w:lang w:val="fr_FR" w:bidi="fr_FR"/>
        </w:rPr>
      </w:r>
      <w:r>
        <w:rPr>
          <w:lang w:val="fr_FR" w:bidi="fr_FR"/>
        </w:rPr>
        <w:t>Dans cette histoire, Léa nomme ses enfants et Rachel nomme ses enfants. Jacob ne semble pas participer au choix du prénom de l'enfant.</w:t>
      </w:r>
    </w:p>
    <w:p>
      <w:pPr/>
      <w:r>
        <w:rPr>
          <w:lang w:val="fr_FR" w:bidi="fr_FR"/>
        </w:rPr>
      </w:r>
      <w:r>
        <w:rPr>
          <w:lang w:val="fr_FR" w:bidi="fr_FR"/>
        </w:rPr>
        <w:t xml:space="preserve">Léa parle de </w:t>
      </w:r>
      <w:r>
        <w:rPr>
          <w:b/>
          <w:lang w:val="fr_FR" w:bidi="fr_FR"/>
        </w:rPr>
        <w:t>l'Eternel</w:t>
      </w:r>
      <w:r>
        <w:rPr>
          <w:lang w:val="fr_FR" w:bidi="fr_FR"/>
        </w:rPr>
        <w:t xml:space="preserve">. L'Eternel a entendu les prières de Léa. L'Eternel a remarqué la misère de Léa. Utilisez le même mot pour Eternel que celui que vous avez utilisé dans les histoires précédentes. </w:t>
      </w:r>
      <w:r>
        <w:rPr>
          <w:b/>
          <w:lang w:val="fr_FR" w:bidi="fr_FR"/>
        </w:rPr>
        <w:t>Eternel</w:t>
      </w:r>
      <w:r>
        <w:rPr>
          <w:lang w:val="fr_FR" w:bidi="fr_FR"/>
        </w:rPr>
        <w:t xml:space="preserve"> » est abordé dans le glossaire principal.</w:t>
      </w:r>
    </w:p>
    <w:p>
      <w:pPr/>
      <w:r>
        <w:rPr>
          <w:lang w:val="fr_FR" w:bidi="fr_FR"/>
        </w:rPr>
      </w:r>
      <w:r>
        <w:rPr>
          <w:lang w:val="fr_FR" w:bidi="fr_FR"/>
        </w:rPr>
        <w:t xml:space="preserve">Ce passage parle du </w:t>
      </w:r>
      <w:r>
        <w:rPr>
          <w:b/>
          <w:lang w:val="fr_FR" w:bidi="fr_FR"/>
        </w:rPr>
        <w:t>ventre</w:t>
      </w:r>
      <w:r>
        <w:rPr>
          <w:lang w:val="fr_FR" w:bidi="fr_FR"/>
        </w:rPr>
        <w:t xml:space="preserve"> d'une femme, de </w:t>
      </w:r>
      <w:r>
        <w:rPr>
          <w:b/>
          <w:lang w:val="fr_FR" w:bidi="fr_FR"/>
        </w:rPr>
        <w:t>concevoir</w:t>
      </w:r>
      <w:r>
        <w:rPr>
          <w:lang w:val="fr_FR" w:bidi="fr_FR"/>
        </w:rPr>
        <w:t xml:space="preserve"> un enfant, d'être </w:t>
      </w:r>
      <w:r>
        <w:rPr>
          <w:b/>
          <w:lang w:val="fr_FR" w:bidi="fr_FR"/>
        </w:rPr>
        <w:t>enceinte</w:t>
      </w:r>
      <w:r>
        <w:rPr>
          <w:lang w:val="fr_FR" w:bidi="fr_FR"/>
        </w:rPr>
        <w:t xml:space="preserve">, de </w:t>
      </w:r>
      <w:r>
        <w:rPr>
          <w:b/>
          <w:lang w:val="fr_FR" w:bidi="fr_FR"/>
        </w:rPr>
        <w:t>porter</w:t>
      </w:r>
      <w:r>
        <w:rPr>
          <w:lang w:val="fr_FR" w:bidi="fr_FR"/>
        </w:rPr>
        <w:t xml:space="preserve"> un enfant, de </w:t>
      </w:r>
      <w:r>
        <w:rPr>
          <w:b/>
          <w:lang w:val="fr_FR" w:bidi="fr_FR"/>
        </w:rPr>
        <w:t>donner naissance</w:t>
      </w:r>
      <w:r>
        <w:rPr>
          <w:lang w:val="fr_FR" w:bidi="fr_FR"/>
        </w:rPr>
        <w:t xml:space="preserve"> à un enfant. Une façon que le passage décrit avoir un enfant est de se référer à l'enfant comme le fruit du ventre. Le ventre est l'endroit dans le corps de la femme où vit l'enfant à naître. Vous avez déjà raconté des histoires sur des femmes ayant des enfants. Choisissez des mots qui décrivent ce processus qui sont bons pour un usage public et dans des groupes avec des hommes et des femmes présents.</w:t>
      </w:r>
    </w:p>
    <w:p>
      <w:pPr/>
      <w:r>
        <w:rPr>
          <w:lang w:val="fr_FR" w:bidi="fr_FR"/>
        </w:rPr>
      </w:r>
      <w:r>
        <w:rPr>
          <w:lang w:val="fr_FR" w:bidi="fr_FR"/>
        </w:rPr>
        <w:t xml:space="preserve">Jacob demande "Suis-je </w:t>
      </w:r>
      <w:r>
        <w:rPr>
          <w:b/>
          <w:lang w:val="fr_FR" w:bidi="fr_FR"/>
        </w:rPr>
        <w:t>Dieu</w:t>
      </w:r>
      <w:r>
        <w:rPr>
          <w:lang w:val="fr_FR" w:bidi="fr_FR"/>
        </w:rPr>
        <w:t xml:space="preserve"> ?" Utilisez le même mot pour Dieu que celui que vous avez utilisé dans les passages précédents. Le nom Dieu est utilisé plusieurs fois plus dans le passage. Le glossaire principal explique aussi ce que veut dire « </w:t>
      </w:r>
      <w:r>
        <w:rPr>
          <w:b/>
          <w:lang w:val="fr_FR" w:bidi="fr_FR"/>
        </w:rPr>
        <w:t>Dieu</w:t>
      </w:r>
      <w:r>
        <w:rPr>
          <w:lang w:val="fr_FR" w:bidi="fr_FR"/>
        </w:rPr>
        <w:t xml:space="preserve"> ».</w:t>
      </w:r>
    </w:p>
    <w:p>
      <w:pPr/>
      <w:r>
        <w:rPr>
          <w:lang w:val="fr_FR" w:bidi="fr_FR"/>
        </w:rPr>
      </w:r>
      <w:r>
        <w:rPr>
          <w:lang w:val="fr_FR" w:bidi="fr_FR"/>
        </w:rPr>
        <w:t xml:space="preserve">Ruben trouve des </w:t>
      </w:r>
      <w:r>
        <w:rPr>
          <w:b/>
          <w:lang w:val="fr_FR" w:bidi="fr_FR"/>
        </w:rPr>
        <w:t>mandragores</w:t>
      </w:r>
      <w:r>
        <w:rPr>
          <w:lang w:val="fr_FR" w:bidi="fr_FR"/>
        </w:rPr>
        <w:t xml:space="preserve"> qui poussent pendant la récolte du blé. Les mandragores sont parfois référées comme une fleur d'amour. Le fruit est une baie jaune environ de la taille d'une petite tomate. Les femmes qui voulaient avoir un bébé mangeraient le fruit de la mandragore. Ils croyaient que le fruit de la mandragore augmentait la fertilité chez la femme. Parfois, le fruit est appelé pomme d'amour. Rachel semble penser que la mandragore lui permettra d'avoir un enfant. Cependant, le passage est clair. Les mandragores n'avaient rien à voir avec Rachel ayant un enfant. Dieu s'est souvenu de la situation de Rachel et Dieu a répondu aux prières de Rachel. Dieu a permis à Rachel de devenir enceinte et d'avoir un fils. Rachel reconnaît cela quand Rachel dit : Dieu a enlevé ma déshonneur. Rachel demande à l'Eternel de lui donner un autre fils.</w:t>
      </w:r>
    </w:p>
    <w:p>
      <w:pPr/>
      <w:r>
        <w:rPr>
          <w:lang w:val="fr_FR" w:bidi="fr_FR"/>
        </w:rPr>
      </w:r>
      <w:r>
        <w:rPr>
          <w:lang w:val="fr_FR" w:bidi="fr_FR"/>
        </w:rPr>
        <w:t>Montrez l'image de la mandragore à nouveau.</w:t>
      </w:r>
    </w:p>
    <w:p>
      <w:pPr/>
      <w:r>
        <w:rPr>
          <w:lang w:val="fr_FR" w:bidi="fr_FR"/>
        </w:rPr>
      </w:r>
      <w:r>
        <w:rPr>
          <w:lang w:val="fr_FR" w:bidi="fr_FR"/>
        </w:rPr>
        <w:t>Jacob a épousé Bilhah et avait 2 fils avec elle. Ces deux fils sont devenus les fils de Rachel. Jacob a épousé Zilpah et avait 2 fils avec elle. Ces 2 fils sont devenus les fils de Léa. Les deux servantes étaient mariés à Jacob. Ces deux femmes étaient des épouses. Jacob avait 4 épouses au total : Léa, Rachel, Bilhah et Zilpah.</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Écoutez la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Arrêtez cet audio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Arrêtez cet audio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30:25–43</w:t>
      </w:r>
      <w:r>
        <w:rPr>
          <w:lang w:val="fr_FR" w:bidi="fr_FR"/>
        </w:rPr>
      </w:r>
    </w:p>
    <w:p>
      <w:pPr>
        <w:pStyle w:val="Heading3"/>
      </w:pPr>
      <w:r>
        <w:rPr>
          <w:lang w:val="fr_FR" w:bidi="fr_FR"/>
        </w:rPr>
        <w:t>Écouter et Cœur</w:t>
      </w:r>
    </w:p>
    <w:p>
      <w:pPr/>
      <w:r>
        <w:rPr>
          <w:lang w:val="fr_FR" w:bidi="fr_FR"/>
        </w:rPr>
      </w:r>
      <w:r>
        <w:rPr>
          <w:lang w:val="fr_FR" w:bidi="fr_FR"/>
        </w:rPr>
        <w:t>Ecoutez Genèse 30:25–43 et mettez-le dans votre coeur.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Ce passage poursuit l'histoire de Jacob et de sa famille. Jacob a travaillé pour Laban, le père de Rachel pendant 14 ans. Jacob a travaillé pendant 7 ans, puis a épousé les filles de Laban. Comme Laban avait trompé Jacob et lui avait d'abord donné Léa pour épouse, Jacob dut travailler sept années supplémentaires pour payer la dot supplémentaire de Rachel. Jacob a maintenant 4 femmes - Léa, Rachel et leurs servantes Zilpah et Bilhah - et 11 fils plus une fille. C'est un récit de ce qui s'est passé après que Rachel a donné naissance à Joseph. Joseph est le onzième fils pour Jacob. </w:t>
      </w:r>
    </w:p>
    <w:p>
      <w:pPr/>
      <w:r>
        <w:rPr>
          <w:lang w:val="fr_FR" w:bidi="fr_FR"/>
        </w:rPr>
      </w:r>
      <w:r>
        <w:rPr>
          <w:lang w:val="fr_FR" w:bidi="fr_FR"/>
        </w:rPr>
        <w:t>Pendant ces 14 ans de travail pour Laban, Jacob a pris soin des troupeaux de Laban. Jacob décide qu'il est temps de quitter Harran et de retourner à la maison. Jacob se rend chez Laban et lui demande de le libérer de son obligation de travailler pour lui. Jacob veut retourner dans son propre pays. Cela signifie que Jacob veut retourner à Beersheba et dans les terres environnantes. C'est la terre que Dieu a donnée à Abraham et Isaac. Dieu a aussi dit à Jacob à Béthel que cette terre serait celle de Jacob. À Béthel, Dieu avait dit à Jacob : "Un jour, je te rappellerai sur cette terre".</w:t>
      </w:r>
    </w:p>
    <w:p>
      <w:pPr/>
      <w:r>
        <w:rPr>
          <w:lang w:val="fr_FR" w:bidi="fr_FR"/>
        </w:rPr>
      </w:r>
      <w:r>
        <w:rPr>
          <w:lang w:val="fr_FR" w:bidi="fr_FR"/>
        </w:rPr>
        <w:t>Arrêtez-vous et discutez : Parlez de quelqu'un qui a été loin de sa famille pendant un certain nombre d'années. Que ressent cette personne de sa propre maison, l'endroit où ses parents et d'autres membres de la famille vivent ?</w:t>
      </w:r>
    </w:p>
    <w:p>
      <w:pPr/>
      <w:r>
        <w:rPr>
          <w:lang w:val="fr_FR" w:bidi="fr_FR"/>
        </w:rPr>
      </w:r>
      <w:r>
        <w:rPr>
          <w:lang w:val="fr_FR" w:bidi="fr_FR"/>
        </w:rPr>
        <w:t>Laban reconnaît qu'il est devenu riche grâce au travail de Jacob. Les gens étaient riches quand ils avaient de grands troupeaux de moutons et de chèvres. Avant que Jacob ne commence à travailler pour Laban, Laban avait juste quelques troupeaux de moutons et de chèvres. Jacob a travaillé avec les troupeaux et la richesse de Laban a grandement augmenté. L'Eternel a révélé à Laban que la richesse est venue du travail de Jacob. Le passage ne déclare pas clairement comment l'Eternel a révélé cela à Laban. Certains traducteurs disent que Laban a découvert que Jacob l'avait rendu riche par la divination. Les gens apprennent des faits par divination quand ils lisent certains signes dans des objets quotidiens pour découvrir ce qu'ils signifient. D'autres traductions disent que l'Eternel a révélé cette vérité à Laban.</w:t>
      </w:r>
    </w:p>
    <w:p>
      <w:pPr/>
      <w:r>
        <w:rPr>
          <w:lang w:val="fr_FR" w:bidi="fr_FR"/>
        </w:rPr>
      </w:r>
      <w:r>
        <w:rPr>
          <w:lang w:val="fr_FR" w:bidi="fr_FR"/>
        </w:rPr>
        <w:t xml:space="preserve">Jacob sait aussi que l'Eternel a béni Laban et a augmenté sa richesse à travers le bon travail de Jacob. Cependant, Jacob souhaite subvenir aux besoins de sa propre famille à ce stade. </w:t>
      </w:r>
    </w:p>
    <w:p>
      <w:pPr/>
      <w:r>
        <w:rPr>
          <w:lang w:val="fr_FR" w:bidi="fr_FR"/>
        </w:rPr>
      </w:r>
      <w:r>
        <w:rPr>
          <w:lang w:val="fr_FR" w:bidi="fr_FR"/>
        </w:rPr>
        <w:t>Laban parle poliment à Jacob. Laban dit : "Si j'ai trouvé grâce à tes yeux" ou "Si tu es vraiment mon ami". Cela ne serait pas une façon normale pour Laban de parler à Jacob. Laban possède les moutons et les chèvres. En parlant comme cela, Laban flatte Jacob. Jacob doit utiliser ce type de langue pour parler avec Laban. Laban a trompé Jacob lorsqu'il lui a donné Léa pour épouse. En parlant de cette manière, Laban commence à tromper Jacob à nouveau.</w:t>
      </w:r>
    </w:p>
    <w:p>
      <w:pPr/>
      <w:r>
        <w:rPr>
          <w:lang w:val="fr_FR" w:bidi="fr_FR"/>
        </w:rPr>
      </w:r>
      <w:r>
        <w:rPr>
          <w:lang w:val="fr_FR" w:bidi="fr_FR"/>
        </w:rPr>
        <w:t>Arrêtez-vous et discutez : racontez une histoire sur quelqu'un qui essaie de convaincre quelqu'un d'autre de faire quelque chose. Faites attention aux types de beaux mots ou d'expressions que la première personne utilise.</w:t>
      </w:r>
    </w:p>
    <w:p>
      <w:pPr/>
      <w:r>
        <w:rPr>
          <w:lang w:val="fr_FR" w:bidi="fr_FR"/>
        </w:rPr>
      </w:r>
      <w:r>
        <w:rPr>
          <w:lang w:val="fr_FR" w:bidi="fr_FR"/>
        </w:rPr>
        <w:t>Laban propose de payer à Jacob un salaire pour que celui-ci continue à travailler pour lui. Jacob suggère un plan différent. Jacob veut des troupeaux de moutons et de chèvres pour sa propre famille . Ces animaux appartiendraient à Jacob non à Laban. La plupart des moutons à ce moment étaient blancs. La plupart des chèvres à ce moment étaient de couleur noire. Jacob a suggéré de prendre tous les moutons et les chèvres qui avaient plus d'une couleur sur eux et tous les moutons de couleur noire. Cela représentait environ 10 animaux sur les 100 que possédait Laban. Le troupeau de Laban contiendrait tous les animaux de couleur normale - blanc pour les moutons et noire pour les chèvres. Tous les animaux de Laban seraient une couleur unie. Cela permettrait de regarder facilement le troupeau à tout moment et de voir à quel animal appartenait chaque bête. Laban pouvait regarder les troupeaux de Jacob et voir si Jacob volait des animaux. Jacob a proposé de séparer les animaux ce même jour avec Jacob prenant ses troupeaux. Jacob a promis de continuer à prendre soin des troupeaux de Laban aussi. Laban a accepté le plan. Mais ce jour-là, Laban sépara tous les animaux multicolores et les moutons foncés et les envoya avec ses fils dans une région située à trois jours de marche de l'endroit où Jacob travaillait. Laban a gardé seulement les animaux de couleur unie pour que Jacob puisse prendre soin.</w:t>
      </w:r>
    </w:p>
    <w:p>
      <w:pPr/>
      <w:r>
        <w:rPr>
          <w:lang w:val="fr_FR" w:bidi="fr_FR"/>
        </w:rPr>
      </w:r>
      <w:r>
        <w:rPr>
          <w:lang w:val="fr_FR" w:bidi="fr_FR"/>
        </w:rPr>
        <w:t>Montrez une image de moutons blancs. Montrez une image d'un mouton noir. Montrez une image d'une chèvre avec juste une couleur. Montrez une image d'une chèvre multicolore. Montrez une image d'un mouton multicolore.</w:t>
      </w:r>
    </w:p>
    <w:p>
      <w:pPr/>
      <w:r>
        <w:rPr>
          <w:lang w:val="fr_FR" w:bidi="fr_FR"/>
        </w:rPr>
      </w:r>
      <w:r>
        <w:rPr>
          <w:lang w:val="fr_FR" w:bidi="fr_FR"/>
        </w:rPr>
        <w:t>Arrêtez-vous et discutez : Racontez une histoire sur quelqu'un dans votre culture qui triche comme Laban l'a fait.</w:t>
      </w:r>
    </w:p>
    <w:p>
      <w:pPr/>
      <w:r>
        <w:rPr>
          <w:lang w:val="fr_FR" w:bidi="fr_FR"/>
        </w:rPr>
      </w:r>
      <w:r>
        <w:rPr>
          <w:lang w:val="fr_FR" w:bidi="fr_FR"/>
        </w:rPr>
        <w:t>Jacob veillait sur les troupeaux de Laban. Tous les moutons étaient blancs et toutes les chèvres étaient de couleur noire. Jacob a travaillé comme un berger toute sa vie. Jacob sait quand les moutons et les chèvres seraient prêts pour l'accouplement. Jacob n'aurait pas su la base scientifique pour l'accouplement des animaux pour que les couleurs unies soient devenues multicolores. Jacob a pris des branches de 3 différents types d'arbres et a pelé l'écorce pour que des bandes de blanc apparaissent dans la branche. Ces arbres étaient des peupliers, des amandiers et des platanes. Ces trois arbres ont du bois blanc sous l'écorce. Jacob plaça ces branches dans les abreuvoirs où les animaux pouvaient les voir lorsqu'ils venaient boire à la source.</w:t>
      </w:r>
    </w:p>
    <w:p>
      <w:pPr/>
      <w:r>
        <w:rPr>
          <w:lang w:val="fr_FR" w:bidi="fr_FR"/>
        </w:rPr>
      </w:r>
      <w:r>
        <w:rPr>
          <w:lang w:val="fr_FR" w:bidi="fr_FR"/>
        </w:rPr>
        <w:t xml:space="preserve">Montrez une photo d'une branche d'amandier, d'un platane et d'un peuplier. Ceux-ci doivent avoir des bandes pelées pour qu'il y ait des lignes blanches </w:t>
      </w:r>
    </w:p>
    <w:p>
      <w:pPr/>
      <w:r>
        <w:rPr>
          <w:lang w:val="fr_FR" w:bidi="fr_FR"/>
        </w:rPr>
      </w:r>
      <w:r>
        <w:rPr>
          <w:lang w:val="fr_FR" w:bidi="fr_FR"/>
        </w:rPr>
        <w:t>Arrêtez-vous et discutez : Parlez de comment les bergers ou les agriculteurs dans votre région élèvent leurs animaux. Remarquez les mots utilisés pour désigner la période de chaleur chez la femelle ou la période de gestation après l'accouplement avec un mâle. Comment les agriculteurs s'assurent-ils que femelle s'accouple avec un mâle approprié ?</w:t>
      </w:r>
    </w:p>
    <w:p>
      <w:pPr/>
      <w:r>
        <w:rPr>
          <w:lang w:val="fr_FR" w:bidi="fr_FR"/>
        </w:rPr>
      </w:r>
      <w:r>
        <w:rPr>
          <w:lang w:val="fr_FR" w:bidi="fr_FR"/>
        </w:rPr>
        <w:t>Pendant la période fertile pour les femelles, les animaux s'accoupleraient pendant qu'ils étaient au puits pour boire. Jacob s'est assuré que les animaux pouvaient voir les branches de l'arbre pendant la période d'accouplement. Les femelles ont donné naissance à des animaux qui avaient des taches ou des rayes. Chaque fois qu'un animal tacheté ou rayé était né, Jacob le séparait des animaux solides de couleur. Jacob s'est assuré que les animaux tachetés ou rayés se sont accouplés avec les animaux de couleur unie, produisant plus d'animaux tachetés. Jacob s'est assuré que les mâles forts se sont accouplés avec les femelles fortes. Pendant la période d'accouplement, Jacob s'est assuré que les branches de l'arbre étaient devant les animaux forts. Jacob n'a pas placé les branches d'arbre devant les animaux faibles. De cette manière, Jacob a rapidement augmenté le nombre de chèvres multicolores fortes et de moutons de couleur sombre. Les troupeaux de Jacob ont grandi en nombre rapidement. Jacob est devenu très riche avec beaucoup de troupeaux de moutons, de chèvres, de chameaux et d'ânes. Jacob avait beaucoup de serviteurs, homme et femme.</w:t>
      </w:r>
    </w:p>
    <w:p>
      <w:pPr/>
      <w:r>
        <w:rPr>
          <w:lang w:val="fr_FR" w:bidi="fr_FR"/>
        </w:rPr>
      </w:r>
      <w:r>
        <w:rPr>
          <w:lang w:val="fr_FR" w:bidi="fr_FR"/>
        </w:rPr>
        <w:t>Arrêtez-vous et discutez Que pensez-vous que Laban les fils de Laban et les fils de Laban ressentaient pendant qu'ils ont vu richesse de Jacob augmenter ? Que ferait un homme dans votre culture s'il a vu son gendre devenir si riche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Jacob veut prendre sa famille et retourner dans son pays d'origine. Laban offre de payer à Jacob pour rester et continuer à travailler avec les troupeaux. Jacob fait un marché avec Laban.</w:t>
      </w:r>
    </w:p>
    <w:p>
      <w:pPr/>
      <w:r>
        <w:rPr>
          <w:lang w:val="fr_FR" w:bidi="fr_FR"/>
        </w:rPr>
      </w:r>
      <w:r>
        <w:rPr>
          <w:b/>
          <w:lang w:val="fr_FR" w:bidi="fr_FR"/>
        </w:rPr>
        <w:t>Deuxième scène :</w:t>
      </w:r>
      <w:r>
        <w:rPr>
          <w:lang w:val="fr_FR" w:bidi="fr_FR"/>
        </w:rPr>
        <w:t xml:space="preserve"> Laban prend les animaux qui doivent appartenir à Jacob et les déménage dans un autre endroit à 3 jours de marche Laban envoie ses fils là pour prendre soin de ces troupeaux.</w:t>
      </w:r>
    </w:p>
    <w:p>
      <w:pPr/>
      <w:r>
        <w:rPr>
          <w:lang w:val="fr_FR" w:bidi="fr_FR"/>
        </w:rPr>
      </w:r>
      <w:r>
        <w:rPr>
          <w:b/>
          <w:lang w:val="fr_FR" w:bidi="fr_FR"/>
        </w:rPr>
        <w:t>Troisième scène :</w:t>
      </w:r>
      <w:r>
        <w:rPr>
          <w:lang w:val="fr_FR" w:bidi="fr_FR"/>
        </w:rPr>
        <w:t xml:space="preserve"> Jacob travaille avec les troupeaux pour obtenir des moutons et des chèvres multicolores. La richesse de Jacob augmente rapidement.</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Laban</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Les fils de Laban</w:t>
      </w:r>
    </w:p>
    <w:p>
      <w:pPr>
        <w:pStyle w:val="ListBullet"/>
        <w:spacing w:line="240" w:lineRule="auto"/>
        <w:ind w:left="720"/>
      </w:pPr>
      <w:r>
        <w:rPr>
          <w:lang w:val="fr_FR" w:bidi="fr_FR"/>
        </w:rPr>
      </w:r>
      <w:r>
        <w:rPr>
          <w:lang w:val="fr_FR" w:bidi="fr_FR"/>
        </w:rPr>
        <w:t>Rachel est mentionnée.</w:t>
      </w:r>
    </w:p>
    <w:p>
      <w:pPr>
        <w:pStyle w:val="ListBullet"/>
        <w:spacing w:line="240" w:lineRule="auto"/>
        <w:ind w:left="720"/>
      </w:pPr>
      <w:r>
        <w:rPr>
          <w:lang w:val="fr_FR" w:bidi="fr_FR"/>
        </w:rPr>
      </w:r>
      <w:r>
        <w:rPr>
          <w:lang w:val="fr_FR" w:bidi="fr_FR"/>
        </w:rPr>
        <w:t>Les femmes et les enfants de Jacob sont mentionnés.</w:t>
      </w:r>
    </w:p>
    <w:p>
      <w:pPr>
        <w:pStyle w:val="ListBullet"/>
        <w:spacing w:line="240" w:lineRule="auto"/>
        <w:ind w:left="720"/>
      </w:pPr>
      <w:r>
        <w:rPr>
          <w:lang w:val="fr_FR" w:bidi="fr_FR"/>
        </w:rPr>
      </w:r>
      <w:r>
        <w:rPr>
          <w:lang w:val="fr_FR" w:bidi="fr_FR"/>
        </w:rPr>
        <w:t>Des serviteurs masculins et féminins sont mentionnés.</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Dans la première scène, après que Rachel a un fils nommé Joseph, Jacob demande à Laban de le libérer pour que Jacob puisse prendre sa famille dans son pays d'origine. Jacob dit : "J'ai gagné mes femmes et mes enfants à travers le travail que j'ai fait pour toi pendant 14 ans". Laban parle de comment Jacob a travaillé et a aidé Laban à devenir riche. Laban dit : "L'Eternel m'a béni à cause de toi". Ou Laban dit : "J'ai appris à travers la divination comment l'Eternel m'a béni ". Laban offre de payer à Jacob un salaire. Jacob ne veut pas un salaire. Laban ne répond pas à la demande de Jacob de liberté de partir avec les femmes et les enfants de Jacob. Laban semble penser que s'il paye à Jacob un salaire, Jacob restera avec Lui. Laban utilise une langue flatteur qu'un beau-père n'utiliserait pas normalement quand il parle avec un gendre. Laban dit : "Si tu me permettras de le dire" ou "Si cela te plaît" ou "Si j'ai trouvé une faveur à tes yeux". Ce n'est pas une façon normale pour un beau-père de parler avec un gendre. Laban essaie de flatter Jacob. Vous pourriez avoir des figures de discours qui illustrent cela. Laban ne voulait pas que Jacob quitte Harran. En parlant de cette manière, Laban flatte Jacob et essayait de convaincre Jacob de rester à Harran.</w:t>
      </w:r>
    </w:p>
    <w:p>
      <w:pPr/>
      <w:r>
        <w:rPr>
          <w:lang w:val="fr_FR" w:bidi="fr_FR"/>
        </w:rPr>
      </w:r>
      <w:r>
        <w:rPr>
          <w:lang w:val="fr_FR" w:bidi="fr_FR"/>
        </w:rPr>
        <w:t>Jacob n'accepte pas un gage ou un salaire. Jacob veut des troupeaux de moutons et de chèvres de sa propre famille. Jacob veut construire ou augmenter sa propre richesse à travers des troupeaux. Jacob propose que Laban lui donne tous les animaux qui ont plus d'une couleur ou ne sont pas la couleur habituelle. De cette manière, Laban peut juste regarder les troupeaux et voir si Jacob a pris un animal qu'il n'a pas dû avoir. Jacob demande de séparer les animaux ce même jour.</w:t>
      </w:r>
    </w:p>
    <w:p>
      <w:pPr/>
      <w:r>
        <w:rPr>
          <w:lang w:val="fr_FR" w:bidi="fr_FR"/>
        </w:rPr>
      </w:r>
      <w:r>
        <w:rPr>
          <w:lang w:val="fr_FR" w:bidi="fr_FR"/>
        </w:rPr>
        <w:t>Dans la deuxième scène, Laban accepte de donner les animaux multicolores et des moutons de couleur sombre à Jacob. Mais Laban va immédiatement et prend ces animaux de ses troupeaux et les envoie avec ses fils dans un autre endroit à 3 jours de marche Laban garde les moutons blancs et les chèvres d'une couleur à Harran. Laban donne ces troupeaux à Jacob pour prendre soin. De cette manière, Laban trompe Jacob à nouveau. Laban semble penser que Jacob ne sera pas capable d'utiliser ces animaux de couleur solide pour construire des troupeaux pour la famille de Jacob.</w:t>
      </w:r>
    </w:p>
    <w:p>
      <w:pPr/>
      <w:r>
        <w:rPr>
          <w:lang w:val="fr_FR" w:bidi="fr_FR"/>
        </w:rPr>
      </w:r>
      <w:r>
        <w:rPr>
          <w:lang w:val="fr_FR" w:bidi="fr_FR"/>
        </w:rPr>
        <w:t>Dans la troisième scène, Jacob commence à prendre soin des troupeaux de Laban. Les fils de Laban sont loin avec les autres troupeaux. Les fils de Laban ne voient pas ce que Jacob fait avec les moutons et les chèvres pendant la saison d'accouplement. Jacob sait quand c'est la saison d'accouplement pour les moutons et les chèvres. Jacob prend une branche de 3 différents types d'arbres : un peupler, un amande et un plan. Jacob pelle l'écorce de la branche pour révéler des strais blanches sur la branche. Quand les animaux viennent pour boire de l'eau au puits, Jacob met l'une des branches dans l'abreuvoir où les animaux forts boivent et s'accouplent. Les animaux qui se sont accouplés devant les branches ont donné naissance à de jeunes animaux qui étaient rayés ou tachetés ou tachetés. Ils étaient multicolores. Jacob a séparé les animaux multicolores de ceux d'une couleur. Jacob avait aussi les animaux d'accouplement qui faisaient face à l'un des animaux de Laban qui étaient striés ou noirs en couleur. De cette manière, Jacob a fait pousser ses propres troupeaux de moutons et de chèvres. Les troupeaux de Laban n'ont pas augmenté en nombre. Jacob a laissé les animaux faibles s'accoupler sans voir les branches d'arbre. Jacob gardé les animaux faibles pour Laban, mais les animaux forts produits tachetés ou rayés ou tachetés jeunes et Jacob a mis ceux-ci dans ses propres troupeaux. Jacob a grandi très riche avec beaucoup de troupeaux de moutons et de chèvres. Jacob avait aussi des ânes et des chameaux. Jacob avait beaucoup d'hommes et de femmes travaillant pour lui.</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Laban</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Les fils de Laban</w:t>
      </w:r>
    </w:p>
    <w:p>
      <w:pPr>
        <w:pStyle w:val="ListBullet"/>
        <w:spacing w:line="240" w:lineRule="auto"/>
        <w:ind w:left="720"/>
      </w:pPr>
      <w:r>
        <w:rPr>
          <w:lang w:val="fr_FR" w:bidi="fr_FR"/>
        </w:rPr>
      </w:r>
      <w:r>
        <w:rPr>
          <w:lang w:val="fr_FR" w:bidi="fr_FR"/>
        </w:rPr>
        <w:t>Rachel est mentionnée.</w:t>
      </w:r>
    </w:p>
    <w:p>
      <w:pPr>
        <w:pStyle w:val="ListBullet"/>
        <w:spacing w:line="240" w:lineRule="auto"/>
        <w:ind w:left="720"/>
      </w:pPr>
      <w:r>
        <w:rPr>
          <w:lang w:val="fr_FR" w:bidi="fr_FR"/>
        </w:rPr>
      </w:r>
      <w:r>
        <w:rPr>
          <w:lang w:val="fr_FR" w:bidi="fr_FR"/>
        </w:rPr>
        <w:t>Les femmes et les enfants de Jacob sont mentionnés.</w:t>
      </w:r>
    </w:p>
    <w:p>
      <w:pPr>
        <w:pStyle w:val="ListBullet"/>
        <w:spacing w:line="240" w:lineRule="auto"/>
        <w:ind w:left="720"/>
      </w:pPr>
      <w:r>
        <w:rPr>
          <w:lang w:val="fr_FR" w:bidi="fr_FR"/>
        </w:rPr>
      </w:r>
      <w:r>
        <w:rPr>
          <w:lang w:val="fr_FR" w:bidi="fr_FR"/>
        </w:rPr>
        <w:t>Des serviteurs masculins et féminins sont mentionnés.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Arrêtez l'action. Demandez à l'acteur qui joue l'un des rôles : « Que ressens-tu ? Vous pouvez entendre des choses comme différentes réponses. Reprenez l'action.</w:t>
      </w:r>
    </w:p>
    <w:p>
      <w:pPr/>
      <w:r>
        <w:rPr>
          <w:lang w:val="fr_FR" w:bidi="fr_FR"/>
        </w:rPr>
      </w:r>
      <w:r>
        <w:rPr>
          <w:lang w:val="fr_FR" w:bidi="fr_FR"/>
        </w:rPr>
        <w:t>Dans la première scène, après que Rachel ait donné naissance à Joseph, Jacob s'adresse à Laban pour lui demander la liberté pour ses femmes et ses enfants. Jacob veut retourner à Beer-Shéba. Jacob rappelle à Laban combien il a travaillé dur pour Lui.</w:t>
      </w:r>
    </w:p>
    <w:p>
      <w:pPr/>
      <w:r>
        <w:rPr>
          <w:lang w:val="fr_FR" w:bidi="fr_FR"/>
        </w:rPr>
      </w:r>
      <w:r>
        <w:rPr>
          <w:lang w:val="fr_FR" w:bidi="fr_FR"/>
        </w:rPr>
        <w:t>Arrêtez la scène et demandez à la personne qui joue le rôle de laban : « Que ressentez-vous en ce moment ? Veux-tu que Jacob retourne à Beer-Shéba ? » Vous pouvez entendre : "Je veux que Jacob reste ici et travaille pour moi. Jacob m'a rendu riche. Ou « Je ne veux pas voir mes filles et petits-enfants partir ici. Je ne les verrai plus jamais. Demandez Jacob : "Pourquoi veux-tu retourner à Beer-Shéba ?" Vous pouvez entendre : "J'ai été loin 14 ans. C'est assez long. Je dois retourner pour voir mon père et ma mère. C'est la terre que Dieu a donné à mon grand-père et à mon père. Il m'appartient. Je dois être indépendant de Laban. Reprenez l'action.</w:t>
      </w:r>
    </w:p>
    <w:p>
      <w:pPr/>
      <w:r>
        <w:rPr>
          <w:lang w:val="fr_FR" w:bidi="fr_FR"/>
        </w:rPr>
      </w:r>
      <w:r>
        <w:rPr>
          <w:lang w:val="fr_FR" w:bidi="fr_FR"/>
        </w:rPr>
        <w:t>Laban accepte que Jacob a travaillé dur. Laban dit : "Je suis devenu riche à cause de toi. L'Eternel m'a béni ou j'ai appris à travers la divination que l'Eternel m'a béni ". Laban propose de verser un salaire ou une rémunération à Jacob. Laban dit "Dis-moi combien tu veux". Jacob ne veut pas un salaire. Jacob veut constituer ses propres troupeaux d'animaux. Laban offre à nouveau de payer à Jacob un salaire.</w:t>
      </w:r>
    </w:p>
    <w:p>
      <w:pPr/>
      <w:r>
        <w:rPr>
          <w:lang w:val="fr_FR" w:bidi="fr_FR"/>
        </w:rPr>
      </w:r>
      <w:r>
        <w:rPr>
          <w:lang w:val="fr_FR" w:bidi="fr_FR"/>
        </w:rPr>
        <w:t>Arrêtez l'action : Demandez à Laban "Pourquoi veux-tu payer à Jacob un salaire ?" Vous pouvez entendre : "Avec un salaire, je peux le garder ici. Il ne deviendra pas riche sur un salaire. Demandez à Jacob : "Pourquoi n'acceptes-tu pas un salaire de Laban ?" Vous pouvez entendre : "La seule façon d'avoir l'indépendance et de construire la richesse est de posséder les troupeaux et les troupeaux moi-même. Je veux prendre mes troupeaux à la maison avec moi. Reprenez l'action.</w:t>
      </w:r>
    </w:p>
    <w:p>
      <w:pPr/>
      <w:r>
        <w:rPr>
          <w:lang w:val="fr_FR" w:bidi="fr_FR"/>
        </w:rPr>
      </w:r>
      <w:r>
        <w:rPr>
          <w:lang w:val="fr_FR" w:bidi="fr_FR"/>
        </w:rPr>
        <w:t>Jacob a un plan. Jacob suggère que Laban lui permet d'avoir tous les moutons noirs ou de couleur sombre et toutes les chèvres tachetées. Cela serait environ 1 animal sur 10. Jacob obtiendrait 10 animaux sur 100 pour commencer ses propres troupeaux. Jacob dit qu'en ne mettant avec lui que les moutons noirs et les chèvres tachetées ou multicolores, Laban peut voir à tout moment si Jacob possède un animal qui appartient à Laban. Jacob demande de séparer les animaux ce même jour.</w:t>
      </w:r>
    </w:p>
    <w:p>
      <w:pPr/>
      <w:r>
        <w:rPr>
          <w:lang w:val="fr_FR" w:bidi="fr_FR"/>
        </w:rPr>
      </w:r>
      <w:r>
        <w:rPr>
          <w:lang w:val="fr_FR" w:bidi="fr_FR"/>
        </w:rPr>
        <w:t>Arrêtez l'action : Demandez à Jacob : « Pourquoi veux-tu séparer les troupeaux aujourd'hui ? » Vous pouvez entendre : "Je dois faire cela rapidement ou Laban trouvera un moyen de me tromper". Reprenez l'action.</w:t>
      </w:r>
    </w:p>
    <w:p>
      <w:pPr/>
      <w:r>
        <w:rPr>
          <w:lang w:val="fr_FR" w:bidi="fr_FR"/>
        </w:rPr>
      </w:r>
      <w:r>
        <w:rPr>
          <w:lang w:val="fr_FR" w:bidi="fr_FR"/>
        </w:rPr>
        <w:t xml:space="preserve">Dans la deuxième scène, Laban accepte la proposition de Jacob. Mais Laban va instantanément et prend tous les moutons noirs ou de couleur sombre et toutes les chèvres tachetées et les sépare des autres animaux. Laban renvoie immédiatement ces animaux et envoie les deux fils de Laban pour prendre soin de ces troupeaux. Ils partent à 3 jours de marche loin de Harran. Laban a donné le reste des troupeaux à Jacob pour prendre soin. Jacob travaillait toujours pour Lui. Jacob n'avait pas des animaux à lui. </w:t>
      </w:r>
    </w:p>
    <w:p>
      <w:pPr/>
      <w:r>
        <w:rPr>
          <w:lang w:val="fr_FR" w:bidi="fr_FR"/>
        </w:rPr>
      </w:r>
      <w:r>
        <w:rPr>
          <w:lang w:val="fr_FR" w:bidi="fr_FR"/>
        </w:rPr>
        <w:t>Arrêtez la scène et demandez à l'homme : « Que ressens-tu maintenant ?» Vous pouvez entendre : "Je suis en colère contre Laban pour m'avoir trompé à nouveau". Ou "Je savais que Laban me tromperait. J'ai un plan pour contourner cela. Ou "C'est pourquoi je dois partir. Je ne peux plus jamais faire confiance à Laban. Demandez à Laban : "Pourquoi as-tu trompé Jacob ?" Vous pouvez entendre : "Je ne veux pas que Jacob parte. Son travail m'a rendu riche au-delà de mes rêves. Je veux que Jacob reste à Harran avec mes filles et petits-enfants. Reprenez l'action.</w:t>
      </w:r>
    </w:p>
    <w:p>
      <w:pPr/>
      <w:r>
        <w:rPr>
          <w:lang w:val="fr_FR" w:bidi="fr_FR"/>
        </w:rPr>
      </w:r>
      <w:r>
        <w:rPr>
          <w:lang w:val="fr_FR" w:bidi="fr_FR"/>
        </w:rPr>
        <w:t xml:space="preserve">Dans la troisième scène, Jacob prend des branches de 3 arbres différents. Ce sont le plan, le peuplier et l'amandier. Jacob enlève l’écorce des branches afin de faire apparaître des lignes blanches. Jacob sait quand il est temps pour les animaux de s'accoupler. Jacob met ces branches dans les abreuvoirs devant les animaux pendant la saison d'accouplement et les animaux s'accouplent tout en regardant ces branches. Puis les femelles ont donné naissance à des petits qui étaient rayés, tachetés ou mouchetés. Jacob a séparé ces animaux rayés, tachetés et mouchetés du reste du troupeau. Ceux-ci sont devenus les animaux de Jacob. Jacob a aussi remarqué quels animaux étaient forts et a placé les branches dans l'abreuvoir quand les animaux forts s'accouplaient. Si les animaux étaient faibles, Jacob ne plaçait pas les branches devant eux. De cette manière, Jacob a construit des troupeaux de moutons forts et de chèvres qui étaient tous multicolores. Jacob est devenu très riche. La richesse de Laban n'a pas augmenté pendant cette période. Jacob avait beaucoup de troupeaux de moutons et de chèvres. Jacob avait beaucoup d'hommes et de femmes. Jacob avait aussi des ânes et des chameaux. </w:t>
      </w:r>
    </w:p>
    <w:p>
      <w:pPr/>
      <w:r>
        <w:rPr>
          <w:lang w:val="fr_FR" w:bidi="fr_FR"/>
        </w:rPr>
      </w:r>
      <w:r>
        <w:rPr>
          <w:lang w:val="fr_FR" w:bidi="fr_FR"/>
        </w:rPr>
        <w:t>Arrêtez la scène et demandez à la personne qui joue le rôle de Laban : « Que ressentez-vous a propos de Jacob en ce moment ? Vous pouvez entendre : "Il a gagné. Je ne sais pas comment il l'a fait, mais il a d'énormes troupeaux et est devenu très riche. Je n'aurais jamais dû accepter ce marché. Je suis sûr qu'il partira maintenant. Demandez aux fils de Laban « Que ressentez-vous a propos de Jacob en ce moment ? Vous pouvez entendre "En quelque sorte, Jacob nous a trompés. Comment se fait-il que Jacob soit désormais si riche ? Jacob doit avoir volé notre père, Laban. Nous devons le punir.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Laban apprit par </w:t>
      </w:r>
      <w:r>
        <w:rPr>
          <w:b/>
          <w:lang w:val="fr_FR" w:bidi="fr_FR"/>
        </w:rPr>
        <w:t>divination</w:t>
      </w:r>
      <w:r>
        <w:rPr>
          <w:lang w:val="fr_FR" w:bidi="fr_FR"/>
        </w:rPr>
        <w:t xml:space="preserve"> que l'</w:t>
      </w:r>
      <w:r>
        <w:rPr>
          <w:b/>
          <w:lang w:val="fr_FR" w:bidi="fr_FR"/>
        </w:rPr>
        <w:t>Eternel</w:t>
      </w:r>
      <w:r>
        <w:rPr>
          <w:lang w:val="fr_FR" w:bidi="fr_FR"/>
        </w:rPr>
        <w:t xml:space="preserve"> avait fait de lui un homme riche grâce au travail de Jacob. Cela signifie que Laban avait lu les signes ou que l'Eternel lui avait révélé cela. Les gens apprennent des faits par divination quand ils lisent certains signes dans des objets quotidiens pour découvrir ce qu'ils signifient. La </w:t>
      </w:r>
      <w:r>
        <w:rPr>
          <w:lang w:val="fr_FR" w:bidi="fr_FR"/>
        </w:rPr>
        <w:t>divination</w:t>
      </w:r>
      <w:r>
        <w:rPr>
          <w:lang w:val="fr_FR" w:bidi="fr_FR"/>
        </w:rPr>
        <w:t xml:space="preserve"> est abordée dans le glossaire principal. La divination n'est pas de la magie. L'Eternel est le nom pour Dieu dans ce passage. Utilisez le même nom que celui que vous avez utilisé dans les passages précédents pour l'Eternel </w:t>
      </w:r>
      <w:r>
        <w:rPr>
          <w:lang w:val="fr_FR" w:bidi="fr_FR"/>
        </w:rPr>
        <w:t>Eternel</w:t>
      </w:r>
      <w:r>
        <w:rPr>
          <w:lang w:val="fr_FR" w:bidi="fr_FR"/>
        </w:rPr>
        <w:t xml:space="preserve"> est abordé dans le glossaire principal. </w:t>
      </w:r>
    </w:p>
    <w:p>
      <w:pPr/>
      <w:r>
        <w:rPr>
          <w:lang w:val="fr_FR" w:bidi="fr_FR"/>
        </w:rPr>
      </w:r>
      <w:r>
        <w:rPr>
          <w:lang w:val="fr_FR" w:bidi="fr_FR"/>
        </w:rPr>
        <w:t xml:space="preserve">Jacob dit que l' </w:t>
      </w:r>
      <w:r>
        <w:rPr>
          <w:b/>
          <w:lang w:val="fr_FR" w:bidi="fr_FR"/>
        </w:rPr>
        <w:t>Eternel</w:t>
      </w:r>
      <w:r>
        <w:rPr>
          <w:lang w:val="fr_FR" w:bidi="fr_FR"/>
        </w:rPr>
        <w:t xml:space="preserve"> a béni Laban à travers tout le travail de Jacob. Utilisez le même nom pour Eternel que celui que vous avez utilisé dans d'autres passages. </w:t>
      </w:r>
      <w:r>
        <w:rPr>
          <w:lang w:val="fr_FR" w:bidi="fr_FR"/>
        </w:rPr>
        <w:t>Eternel</w:t>
      </w:r>
      <w:r>
        <w:rPr>
          <w:lang w:val="fr_FR" w:bidi="fr_FR"/>
        </w:rPr>
        <w:t xml:space="preserve"> est abordé dans le glossaire principal. Utilisez le même mot pour bénir que celui que vous avez utilisé dans les passages précédents. Le terme </w:t>
      </w:r>
      <w:r>
        <w:rPr>
          <w:lang w:val="fr_FR" w:bidi="fr_FR"/>
        </w:rPr>
        <w:t>bénir</w:t>
      </w:r>
      <w:r>
        <w:rPr>
          <w:lang w:val="fr_FR" w:bidi="fr_FR"/>
        </w:rPr>
        <w:t xml:space="preserve"> est abordé dans le glossaire principal.</w:t>
      </w:r>
    </w:p>
    <w:p>
      <w:pPr/>
      <w:r>
        <w:rPr>
          <w:lang w:val="fr_FR" w:bidi="fr_FR"/>
        </w:rPr>
      </w:r>
      <w:r>
        <w:rPr>
          <w:lang w:val="fr_FR" w:bidi="fr_FR"/>
        </w:rPr>
        <w:t xml:space="preserve">Laban offre de payer à Jacob un </w:t>
      </w:r>
      <w:r>
        <w:rPr>
          <w:b/>
          <w:lang w:val="fr_FR" w:bidi="fr_FR"/>
        </w:rPr>
        <w:t>salaire</w:t>
      </w:r>
      <w:r>
        <w:rPr>
          <w:lang w:val="fr_FR" w:bidi="fr_FR"/>
        </w:rPr>
        <w:t xml:space="preserve"> . Un salaire est l'argent ou les biens donnés à quelqu'un pour des services ou le travail que cette personne a fait. Il peut s'agir d'un paiement unique ou d'un paiement régulier.</w:t>
      </w:r>
    </w:p>
    <w:p>
      <w:pPr/>
      <w:r>
        <w:rPr>
          <w:lang w:val="fr_FR" w:bidi="fr_FR"/>
        </w:rPr>
      </w:r>
      <w:r>
        <w:rPr>
          <w:lang w:val="fr_FR" w:bidi="fr_FR"/>
        </w:rPr>
        <w:t xml:space="preserve">À l'époque où se déroule cette histoire, les moutons étaient généralement blancs. Les chèvres étaient généralement noires. Les animaux n'avaient généralement qu'une seule couleur. En général, dans un troupeau, un animal sur dix peut avoir une couleur différente ou être multicolore. Jacob demande à avoir 1 animal dans 10 pour lui. Cela laisserait 9 sur 10 pour Laban. Un mouton noir se distinguerait dans un troupeau de moutons blancs. Une chèvre multicolore se distinguerait dans un troupeau de chèvres noires. Jacob permet de déterminer facilement si quelqu'un vole un animal. </w:t>
      </w:r>
    </w:p>
    <w:p>
      <w:pPr/>
      <w:r>
        <w:rPr>
          <w:lang w:val="fr_FR" w:bidi="fr_FR"/>
        </w:rPr>
      </w:r>
      <w:r>
        <w:rPr>
          <w:lang w:val="fr_FR" w:bidi="fr_FR"/>
        </w:rPr>
        <w:t>Jacob utilise trois types d'arbres différents dans le cadre de son plan pour obtenir des animaux multicolores. Ces arbres étaient un peuplier, un amandier et un platane. Ces arbres peuvent ne pas exister dans votre région. Le point important est que, lorsque l'écorce de ces branches est retirée, la zone exposée est blanche. Jacob croyait que montrer ces branches aux animaux en période d'accouplement les incitait à produire des petits avec des rayures ou des couleurs différentes sur le corps. Une façon d'expliquer cela est de dire que Jacob a utilisé "des branches de trois types d'arbres qui avaient du bois blanc". Jacob a pelé l'écorce pour qu'une partie du bois blanc soit exposée.</w:t>
      </w:r>
    </w:p>
    <w:p>
      <w:pPr/>
      <w:r>
        <w:rPr>
          <w:lang w:val="fr_FR" w:bidi="fr_FR"/>
        </w:rPr>
      </w:r>
      <w:r>
        <w:rPr>
          <w:lang w:val="fr_FR" w:bidi="fr_FR"/>
        </w:rPr>
        <w:t>Jacob devient très riche. La richesse de Laban n'a pas augmenté pendant cette période. L'histoire nous dit comment Jacob a augmenté les troupeaux de moutons et de chèvres. Jacob obtient aussi des chameaux et des ânes. Jacob acquiert également de nombreux serviteurs et servantes.</w:t>
      </w:r>
      <w:r>
        <w:rPr>
          <w:lang w:val="fr_FR" w:bidi="fr_FR"/>
        </w:rPr>
      </w:r>
    </w:p>
    <w:p>
      <w:pPr>
        <w:pStyle w:val="Heading3"/>
      </w:pPr>
      <w:r>
        <w:rPr>
          <w:lang w:val="fr_FR" w:bidi="fr_FR"/>
        </w:rPr>
        <w:t>Prêcher la Parole</w:t>
      </w:r>
    </w:p>
    <w:p>
      <w:pPr/>
      <w:r>
        <w:rPr>
          <w:lang w:val="fr_FR" w:bidi="fr_FR"/>
        </w:rPr>
      </w:r>
      <w:r>
        <w:rPr>
          <w:lang w:val="fr_FR" w:bidi="fr_FR"/>
        </w:rPr>
        <w:t>Écoutez une version audio de ce passage dans la version la plus facile à comprendre.</w:t>
      </w:r>
    </w:p>
    <w:p>
      <w:pPr/>
      <w:r>
        <w:rPr>
          <w:lang w:val="fr_FR" w:bidi="fr_FR"/>
        </w:rPr>
      </w:r>
      <w:r>
        <w:rPr>
          <w:lang w:val="fr_FR" w:bidi="fr_FR"/>
        </w:rPr>
        <w:t>Dans cette étape, vous allez raconter le passage en groupe, dans votre propre langue.</w:t>
      </w:r>
    </w:p>
    <w:p>
      <w:pPr/>
      <w:r>
        <w:rPr>
          <w:lang w:val="fr_FR" w:bidi="fr_FR"/>
        </w:rPr>
      </w:r>
      <w:r>
        <w:rPr>
          <w:lang w:val="fr_FR" w:bidi="fr_FR"/>
        </w:rPr>
        <w:t>Tout d'abord, le groupe entier devrait s'entraîner à raconter le passage dans votre langue. N'oubliez pas d'inclure les choses dont vous avez parlé lors des étapes précédentes, comme la chronologie, les mots, les expressions, les émotions ou toute autre chose dont vous avez parlé.</w:t>
      </w:r>
    </w:p>
    <w:p>
      <w:pPr/>
      <w:r>
        <w:rPr>
          <w:lang w:val="fr_FR" w:bidi="fr_FR"/>
        </w:rPr>
      </w:r>
      <w:r>
        <w:rPr>
          <w:lang w:val="fr_FR" w:bidi="fr_FR"/>
        </w:rPr>
        <w:t xml:space="preserve">Un membre du groupe devrait raconter quelques phrases du passage et s'arrêter. Un autre membre du groupe devrait raconter la partie suivante du passage et s'arrêter. Continuez jusqu'à la fin de tout le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Chaque membre du groupe va maintenant raconter tout le passage en entier sans s'arrêter. Chaque membre du groupe doit le faire au moins une fois. S'il le souhaite,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Le groupe peut maintenant décider de la meilleure version du passage. Vous pouvez décider que vous avez aimé la façon dont un membre du groupe a raconter une partie du passage, mais que vous avez aimé la façon dont un autre membre du groupe a formulé une autre partie du passage. </w:t>
      </w:r>
    </w:p>
    <w:p>
      <w:pPr/>
      <w:r>
        <w:rPr>
          <w:lang w:val="fr_FR" w:bidi="fr_FR"/>
        </w:rPr>
      </w:r>
      <w:r>
        <w:rPr>
          <w:lang w:val="fr_FR" w:bidi="fr_FR"/>
        </w:rPr>
        <w:t>Mettez cet audio en pause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Genèse 31:1–21</w:t>
      </w:r>
      <w:r>
        <w:rPr>
          <w:lang w:val="fr_FR" w:bidi="fr_FR"/>
        </w:rPr>
      </w:r>
    </w:p>
    <w:p>
      <w:pPr>
        <w:pStyle w:val="Heading3"/>
      </w:pPr>
      <w:r>
        <w:rPr>
          <w:lang w:val="fr_FR" w:bidi="fr_FR"/>
        </w:rPr>
        <w:t>Écouter et Cœur</w:t>
      </w:r>
    </w:p>
    <w:p>
      <w:pPr/>
      <w:r>
        <w:rPr>
          <w:lang w:val="fr_FR" w:bidi="fr_FR"/>
        </w:rPr>
      </w:r>
      <w:r>
        <w:rPr>
          <w:lang w:val="fr_FR" w:bidi="fr_FR"/>
        </w:rPr>
        <w:t>Écoutez Genèse 31:1–21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 passage est une description narrative de ce qui se passe entre Jacob et Laban après que Jacob travaille pour Laban pendant un certain nombre d'années et devient riche. Jacob a travaillé 14 ans pour payer la dot de Rachel et Léa. Maintenant, Jacob a travaillé pour gagner de l'argent pour la famille de Jacob. Dans le passage précédent, Jacob a fait un accord avec Laban que Jacob prendrait tous les moutons sombres et tous les moutons et les chèvres multicolores comme paiement pour le travail que Jacob a fait pour Laban. Les animaux multicolores se sont multipliés pour que Jacob soit devenu très riche avec le nombre de troupeaux de moutons et de chèvres qui étaient multicolores.</w:t>
      </w:r>
    </w:p>
    <w:p>
      <w:pPr/>
      <w:r>
        <w:rPr>
          <w:lang w:val="fr_FR" w:bidi="fr_FR"/>
        </w:rPr>
      </w:r>
      <w:r>
        <w:rPr>
          <w:lang w:val="fr_FR" w:bidi="fr_FR"/>
        </w:rPr>
        <w:t>Les fils de Laban remarquent à quel point Jacob est devenu riche. Les fils de Laban commencent à se plaindre de Jacob. Les fils de Laban commencent à dire que Jacob a volé les troupeaux de Laban. Jacob a appris que les fils de Laban pensaient ces choses. Jacob a aussi remarqué un changement d'attitude de Laban envers Jacob.</w:t>
      </w:r>
    </w:p>
    <w:p>
      <w:pPr/>
      <w:r>
        <w:rPr>
          <w:lang w:val="fr_FR" w:bidi="fr_FR"/>
        </w:rPr>
      </w:r>
      <w:r>
        <w:rPr>
          <w:lang w:val="fr_FR" w:bidi="fr_FR"/>
        </w:rPr>
        <w:t>Arrêtez-vous et discutez : Racontez une histoire d'un homme qui devient riche pendant que ceux qui sont autour ne le font pas. Comment les gens locaux se sentent à propos de cet homme ? Quelles sont certaines des choses qu'ils pourraient dire sur cet homme ? Quelle serait leur attitude envers cet homme ?</w:t>
      </w:r>
    </w:p>
    <w:p>
      <w:pPr/>
      <w:r>
        <w:rPr>
          <w:lang w:val="fr_FR" w:bidi="fr_FR"/>
        </w:rPr>
      </w:r>
      <w:r>
        <w:rPr>
          <w:lang w:val="fr_FR" w:bidi="fr_FR"/>
        </w:rPr>
        <w:t>Ensuite, l'Eternel a dit à Jacob : « Retourne sur la terre de ton père et de ton grand-père et je serai avec toi ». Jacob a appelé Rachel et Léa pour sortir du champ ou loin d'autres personnes qui pourraient entendre. Jacob a expliqué comment l'attitude de Laban avait changé envers Jacob. Jacob rappelle à Rachel et Léa à quel point Jacob a travaillé dur pour Laban. Selon l'explication de Jacob, Laban a changé l'accord pour le salaire de Jacob 10 fois. Une fois, Laban a dit que Jacob aurait tous les animaux tachetés. Mais quand tous les jeunes en train de naître étaient tachetés, alors Laban a dit que Jacob aurait les animaux rayés. Ensuite, tous les jeunes animaux en train de naître étaient rayés. Laban a essayé de tromper Jacob beaucoup de fois. Chaque fois, Dieu a protégé la richesse de Jacob. Dieu n'a pas permis à Laban de nuire à Jacob de quelque manière que ce soit.</w:t>
      </w:r>
    </w:p>
    <w:p>
      <w:pPr/>
      <w:r>
        <w:rPr>
          <w:lang w:val="fr_FR" w:bidi="fr_FR"/>
        </w:rPr>
      </w:r>
      <w:r>
        <w:rPr>
          <w:lang w:val="fr_FR" w:bidi="fr_FR"/>
        </w:rPr>
        <w:t>Jacob a dit à Rachel et Léa un rêve que Jacob a eu. Dans ce rêve, Jacob a vu que les chèvres s'accouplant avec les chèvres féminines de Jacob étaient toutes mouchetées ou rayées ou tachetées. L'ange de Dieu était là dans le rêve et a parlé à Jacob. L'ange de Dieu explique que Dieu a fait que les mâles tachetés et rayés s'accouplent avec les animaux féminins de Jacob. L'ange de Dieu a rappelé à Jacob qu'il voit ce que Laban fait. Dieu dit à Jacob qu'il est le Dieu qui est apparu à Jacob il y a des années à Béthel. Vous vous rappellerez que Béthel est l'endroit où vous avez oint la pierre commémorative et fait votre vœu. Préparez-vous et quittez ici et retournez sur la terre où vous êtes né.</w:t>
      </w:r>
    </w:p>
    <w:p>
      <w:pPr/>
      <w:r>
        <w:rPr>
          <w:lang w:val="fr_FR" w:bidi="fr_FR"/>
        </w:rPr>
      </w:r>
      <w:r>
        <w:rPr>
          <w:lang w:val="fr_FR" w:bidi="fr_FR"/>
        </w:rPr>
        <w:t>Arrêtez-vous et discutez : Demandez aux membres de l'équipe de parler des rêves qu'ils ont eus. Quels mots utilisent-ils pour décrire le rêve ? Y a-t-il une différence dans les mots utilisés pour décrire les rêves d'avertissement ou de donner des instructions ?</w:t>
      </w:r>
    </w:p>
    <w:p>
      <w:pPr/>
      <w:r>
        <w:rPr>
          <w:lang w:val="fr_FR" w:bidi="fr_FR"/>
        </w:rPr>
      </w:r>
      <w:r>
        <w:rPr>
          <w:lang w:val="fr_FR" w:bidi="fr_FR"/>
        </w:rPr>
        <w:t>Dans ce passage, l'ange de Dieu parle comme si cet ange est Dieu lui-même. Cet ange est le représentant de Dieu et envoyé par Dieu pour traiter avec quelqu'un comme le porte-parole personnel de Dieu. Parfois, cet ange parle dans la première personne comme si Dieu lui-même parle. L'ange n'est pas Dieu, mais représente Dieu.</w:t>
      </w:r>
    </w:p>
    <w:p>
      <w:pPr/>
      <w:r>
        <w:rPr>
          <w:lang w:val="fr_FR" w:bidi="fr_FR"/>
        </w:rPr>
      </w:r>
      <w:r>
        <w:rPr>
          <w:lang w:val="fr_FR" w:bidi="fr_FR"/>
        </w:rPr>
        <w:t>Rachel et Léa ont accepté d'aller dans la patrie de Jacob avec Jacob. Rachel et Léa ont expliqué que Laban ne fournirait pas d'héritage pour elles et leurs enfants. Normalement, un père mettrait une partie du prix de la mariée et la garderait pour la fille au cas où le mari serait mort ou aurait divorcé d'elle. Apparemment, Laban n'a pas fait cela pour Rachel et Léa. Si Jacob devait mourir, les femmes n'auraient rien. Rachel et Léa disent qu'elles sont traitées comme des femmes étrangères plutôt que comme des filles de Laban. La seule richesse que Rachel et Léa auront est la richesse que Jacob a gagnée en travaillant pour Laban. À cause de cela, Rachel et Léa sont prêtes à aller avec Jacob.</w:t>
      </w:r>
    </w:p>
    <w:p>
      <w:pPr/>
      <w:r>
        <w:rPr>
          <w:lang w:val="fr_FR" w:bidi="fr_FR"/>
        </w:rPr>
      </w:r>
      <w:r>
        <w:rPr>
          <w:lang w:val="fr_FR" w:bidi="fr_FR"/>
        </w:rPr>
        <w:t>Arrêtez-vous et discutez : Comment les pères fournissent-ils des filles mariées dans votre culture ? Quelle est la pratique habituelle avec le prix de la mariée ?</w:t>
      </w:r>
    </w:p>
    <w:p>
      <w:pPr/>
      <w:r>
        <w:rPr>
          <w:lang w:val="fr_FR" w:bidi="fr_FR"/>
        </w:rPr>
      </w:r>
      <w:r>
        <w:rPr>
          <w:lang w:val="fr_FR" w:bidi="fr_FR"/>
        </w:rPr>
        <w:t>Après que Rachel et Léa ont accepté d'aller avec Jacob, Jacob a agi rapidement. Laban était loin à un autre endroit parce qu'il était temps de tondre les moutons ou de couper la laine des moutons. Cet événement se produit chaque année et est important pour le bien-être des moutons. Le rasage se produisait généralement au printemps avant le moment pour les agneaux de naître. Si les troupeaux étaient grands, alors la cissure prendrait plusieurs jours. Après que le cisaillement est terminé, il y aurait généralement une célébration ou une grande fête pour tous les travailleurs. Jacob sait que Laban sera loin pendant plusieurs jours. Jacob a plusieurs jours pour se préparer et quitter Harran.</w:t>
      </w:r>
    </w:p>
    <w:p>
      <w:pPr/>
      <w:r>
        <w:rPr>
          <w:lang w:val="fr_FR" w:bidi="fr_FR"/>
        </w:rPr>
      </w:r>
      <w:r>
        <w:rPr>
          <w:lang w:val="fr_FR" w:bidi="fr_FR"/>
        </w:rPr>
        <w:t>Montrez une image d'un mouton lourd de laine avant la tonte. Montrez une image de la cissure ayant lieu. Montrez une image d'un mouton après avoir été tondu.</w:t>
      </w:r>
    </w:p>
    <w:p>
      <w:pPr/>
      <w:r>
        <w:rPr>
          <w:lang w:val="fr_FR" w:bidi="fr_FR"/>
        </w:rPr>
      </w:r>
      <w:r>
        <w:rPr>
          <w:lang w:val="fr_FR" w:bidi="fr_FR"/>
        </w:rPr>
        <w:t>Jacob a mis Rachel, Léa, Zilpah et Bilhah et tous les enfants, 11 fils et une fille sur des chameaux. Jacob a conduit tout le bétail devant lui. Cela signifie que Jacob a envoyé les gros et les petits troupeaux en premier. Jacob a emballé tout ce qu'il avait obtenu pendant qu'il était à Paddan-aram. Paddan-aram est le nom de la région autour d'Harran. Après avoir préparé toutes ces choses, Jacob est parti pour la terre de Canaan. Le père de Jacob, Isaac vit à Canaan Beer-Shéba est dans la partie sud de Canaan. Avant de partir, Rachel a volé les dieux de la maison de Laban et les a pris avec elle. Jacob ne sait pas que Rachel a pris ces dieux de maison ou ces idoles qui appartiennent à Laban. Ces idoles étaient faites par des mains humaines et pourraient représenter des ancêtres. Ils étaient assez petits pour se cacher dans le coussin de selle de Rachel.</w:t>
      </w:r>
    </w:p>
    <w:p>
      <w:pPr/>
      <w:r>
        <w:rPr>
          <w:lang w:val="fr_FR" w:bidi="fr_FR"/>
        </w:rPr>
      </w:r>
      <w:r>
        <w:rPr>
          <w:lang w:val="fr_FR" w:bidi="fr_FR"/>
        </w:rPr>
        <w:t>Montrez une image de certains petits dieux de la maison.</w:t>
      </w:r>
    </w:p>
    <w:p>
      <w:pPr/>
      <w:r>
        <w:rPr>
          <w:lang w:val="fr_FR" w:bidi="fr_FR"/>
        </w:rPr>
      </w:r>
      <w:r>
        <w:rPr>
          <w:lang w:val="fr_FR" w:bidi="fr_FR"/>
        </w:rPr>
        <w:t>Jacob est parti secrètement. Cela signifie que Jacob a trompé ou a déçu Laban. Laban ne savait pas que Jacob partait. Jacob n'a pas dit à Laban que Jacob prenait sa famille et ses possessions et retournait à Canaan Jacob a traversé la rivière Euphrate et s'est dirigé vers le pays montagneux de Gilead.</w:t>
      </w:r>
    </w:p>
    <w:p>
      <w:pPr/>
      <w:r>
        <w:rPr>
          <w:lang w:val="fr_FR" w:bidi="fr_FR"/>
        </w:rPr>
      </w:r>
      <w:r>
        <w:rPr>
          <w:lang w:val="fr_FR" w:bidi="fr_FR"/>
        </w:rPr>
        <w:t>Montrez une carte qui comprend Harran à Beer-Shéba.</w:t>
      </w:r>
    </w:p>
    <w:p>
      <w:pPr/>
      <w:r>
        <w:rPr>
          <w:lang w:val="fr_FR" w:bidi="fr_FR"/>
        </w:rPr>
      </w:r>
      <w:r>
        <w:rPr>
          <w:lang w:val="fr_FR" w:bidi="fr_FR"/>
        </w:rPr>
        <w:t>Arrêtez-vous et discutez en groupe : Quelle serait la réaction et les actions d'un père ou de membres de la famille dans votre culture si quelqu'un est parti secrètement comme Jacob l'a fait</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quatre scènes dans ce passage.</w:t>
      </w:r>
    </w:p>
    <w:p>
      <w:pPr/>
      <w:r>
        <w:rPr>
          <w:lang w:val="fr_FR" w:bidi="fr_FR"/>
        </w:rPr>
      </w:r>
      <w:r>
        <w:rPr>
          <w:b/>
          <w:lang w:val="fr_FR" w:bidi="fr_FR"/>
        </w:rPr>
        <w:t>Première scène :</w:t>
      </w:r>
      <w:r>
        <w:rPr>
          <w:lang w:val="fr_FR" w:bidi="fr_FR"/>
        </w:rPr>
        <w:t xml:space="preserve"> Jacob entend que les fils de Laban se plaignent de la richesse de Jacob. Jacob a aussi remarqué un changement d'attitude de Laban envers Jacob.</w:t>
      </w:r>
    </w:p>
    <w:p>
      <w:pPr/>
      <w:r>
        <w:rPr>
          <w:lang w:val="fr_FR" w:bidi="fr_FR"/>
        </w:rPr>
      </w:r>
      <w:r>
        <w:rPr>
          <w:b/>
          <w:lang w:val="fr_FR" w:bidi="fr_FR"/>
        </w:rPr>
        <w:t>Deuxième scène :</w:t>
      </w:r>
      <w:r>
        <w:rPr>
          <w:lang w:val="fr_FR" w:bidi="fr_FR"/>
        </w:rPr>
        <w:t xml:space="preserve"> L'Eternel dit à Jacob de retourner sur la terre du père et du grand-père de Jacob.</w:t>
      </w:r>
    </w:p>
    <w:p>
      <w:pPr/>
      <w:r>
        <w:rPr>
          <w:lang w:val="fr_FR" w:bidi="fr_FR"/>
        </w:rPr>
      </w:r>
      <w:r>
        <w:rPr>
          <w:b/>
          <w:lang w:val="fr_FR" w:bidi="fr_FR"/>
        </w:rPr>
        <w:t>Troisième scène :</w:t>
      </w:r>
      <w:r>
        <w:rPr>
          <w:lang w:val="fr_FR" w:bidi="fr_FR"/>
        </w:rPr>
        <w:t xml:space="preserve"> Jacob appelle Rachel et Léa pour sortir du champ. Jacob explique ce qui s'est passé avec Laban et les fils de Laban. Jacob décrit un rêve dans lequel Dieu a dit à Jacob de retourner à Canaan Rachel et Léa expliquent que Laban ne les a pas traitées comme des filles, mais comme des étrangers. Rachel et Léa acceptent d'aller à Canaan avec Jacob.</w:t>
      </w:r>
    </w:p>
    <w:p>
      <w:pPr/>
      <w:r>
        <w:rPr>
          <w:lang w:val="fr_FR" w:bidi="fr_FR"/>
        </w:rPr>
      </w:r>
      <w:r>
        <w:rPr>
          <w:b/>
          <w:lang w:val="fr_FR" w:bidi="fr_FR"/>
        </w:rPr>
        <w:t>Quatrième scène :</w:t>
      </w:r>
      <w:r>
        <w:rPr>
          <w:lang w:val="fr_FR" w:bidi="fr_FR"/>
        </w:rPr>
        <w:t xml:space="preserve"> Jacob prépare tout et part pendant que Laban est loin en tondant des moutons. Laban ne sait pas que Jacob a quitté Harran.</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l'ange de Dieu</w:t>
      </w:r>
    </w:p>
    <w:p>
      <w:pPr>
        <w:pStyle w:val="ListBullet"/>
        <w:spacing w:line="240" w:lineRule="auto"/>
        <w:ind w:left="720"/>
      </w:pPr>
      <w:r>
        <w:rPr>
          <w:lang w:val="fr_FR" w:bidi="fr_FR"/>
        </w:rPr>
      </w:r>
      <w:r>
        <w:rPr>
          <w:lang w:val="fr_FR" w:bidi="fr_FR"/>
        </w:rPr>
        <w:t>Laban</w:t>
      </w:r>
    </w:p>
    <w:p>
      <w:pPr>
        <w:pStyle w:val="ListBullet"/>
        <w:spacing w:line="240" w:lineRule="auto"/>
        <w:ind w:left="720"/>
      </w:pPr>
      <w:r>
        <w:rPr>
          <w:lang w:val="fr_FR" w:bidi="fr_FR"/>
        </w:rPr>
      </w:r>
      <w:r>
        <w:rPr>
          <w:lang w:val="fr_FR" w:bidi="fr_FR"/>
        </w:rPr>
        <w:t>Les fils de Laban</w:t>
      </w:r>
    </w:p>
    <w:p>
      <w:pPr>
        <w:pStyle w:val="ListBullet"/>
        <w:spacing w:line="240" w:lineRule="auto"/>
        <w:ind w:left="720"/>
      </w:pPr>
      <w:r>
        <w:rPr>
          <w:lang w:val="fr_FR" w:bidi="fr_FR"/>
        </w:rPr>
      </w:r>
      <w:r>
        <w:rPr>
          <w:lang w:val="fr_FR" w:bidi="fr_FR"/>
        </w:rPr>
        <w:t>Rachel</w:t>
      </w:r>
    </w:p>
    <w:p>
      <w:pPr>
        <w:pStyle w:val="ListBullet"/>
        <w:spacing w:line="240" w:lineRule="auto"/>
        <w:ind w:left="720"/>
      </w:pPr>
      <w:r>
        <w:rPr>
          <w:lang w:val="fr_FR" w:bidi="fr_FR"/>
        </w:rPr>
      </w:r>
      <w:r>
        <w:rPr>
          <w:lang w:val="fr_FR" w:bidi="fr_FR"/>
        </w:rPr>
        <w:t>Léa</w:t>
      </w:r>
    </w:p>
    <w:p>
      <w:pPr>
        <w:pStyle w:val="ListBullet"/>
        <w:spacing w:line="240" w:lineRule="auto"/>
        <w:ind w:left="720"/>
      </w:pPr>
      <w:r>
        <w:rPr>
          <w:lang w:val="fr_FR" w:bidi="fr_FR"/>
        </w:rPr>
      </w:r>
      <w:r>
        <w:rPr>
          <w:lang w:val="fr_FR" w:bidi="fr_FR"/>
        </w:rPr>
        <w:t>Les enfants de Jacob sont mentionnés.</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Première scène : Jacob entend que les fils de Laban se plaignent de la richesse de Jacob. Nous ne savons pas comment Jacob a entendu ces informations. Les fils de Laban disent que Jacob a volé à Laban. Jacob a aussi remarqué que l'attitude de Laban envers Jacob a changé.</w:t>
      </w:r>
    </w:p>
    <w:p>
      <w:pPr/>
      <w:r>
        <w:rPr>
          <w:lang w:val="fr_FR" w:bidi="fr_FR"/>
        </w:rPr>
      </w:r>
      <w:r>
        <w:rPr>
          <w:lang w:val="fr_FR" w:bidi="fr_FR"/>
        </w:rPr>
        <w:t>Dans la deuxième scène, l'Eternel dit à Jacob de retourner sur la terre du grand-père et du père de Jacob. L'Eternel dit à Jacob : « Je serai avec toi ».</w:t>
      </w:r>
    </w:p>
    <w:p>
      <w:pPr/>
      <w:r>
        <w:rPr>
          <w:lang w:val="fr_FR" w:bidi="fr_FR"/>
        </w:rPr>
      </w:r>
      <w:r>
        <w:rPr>
          <w:lang w:val="fr_FR" w:bidi="fr_FR"/>
        </w:rPr>
        <w:t>Dans la troisième scène, Jacob appelle Rachel et Léa pour sortir du champs où Jacob veille sur les moutons. Personne ne peut les entendre parler pendant qu'ils sont dans le champ. Jacob leur explique comment l'attitude de Laban a commencé à changer envers Jacob. Jacob explique comment Laban a changé l'accord concernant le salaire de Jacob beaucoup de fois. Jacob dit à Rachel et Léa comment Dieu a protégé Jacob de Laban.</w:t>
      </w:r>
    </w:p>
    <w:p>
      <w:pPr/>
      <w:r>
        <w:rPr>
          <w:lang w:val="fr_FR" w:bidi="fr_FR"/>
        </w:rPr>
      </w:r>
      <w:r>
        <w:rPr>
          <w:lang w:val="fr_FR" w:bidi="fr_FR"/>
        </w:rPr>
        <w:t>Le passage utilise les noms Rachel et Léa plusieurs fois. Normalement, le plus âgé est mentionné en premier. Cependant, ici à chaque fois, Rachel est mentionnée en premier. Rachel est la plus jeune fille et la deuxième fille à être mariée. Jacob aimait Rachel.</w:t>
      </w:r>
    </w:p>
    <w:p>
      <w:pPr/>
      <w:r>
        <w:rPr>
          <w:lang w:val="fr_FR" w:bidi="fr_FR"/>
        </w:rPr>
      </w:r>
      <w:r>
        <w:rPr>
          <w:lang w:val="fr_FR" w:bidi="fr_FR"/>
        </w:rPr>
        <w:t>Ensuite, Jacob dit à Rachel et Léa un rêve que Jacob a eu dans le passé. Jacob décrit ce rêve à Rachel et Léa. Dans ce rêve, l'ange de Dieu est apparu à Jacob. L'ange de Dieu a expliqué comment Dieu a protégé Jacob et a fait que le nombre d'animaux tachetés, rayés et tachetés augmente. L'ange de Dieu a dit à Jacob : « Je suis le Dieu qui t'est apparu à Béthel ».</w:t>
      </w:r>
    </w:p>
    <w:p>
      <w:pPr/>
      <w:r>
        <w:rPr>
          <w:lang w:val="fr_FR" w:bidi="fr_FR"/>
        </w:rPr>
      </w:r>
      <w:r>
        <w:rPr>
          <w:lang w:val="fr_FR" w:bidi="fr_FR"/>
        </w:rPr>
        <w:t>Arrêtez-vous et discutez : Passez en revue le rêve que Jacob a eu à Béthel.</w:t>
      </w:r>
    </w:p>
    <w:p>
      <w:pPr/>
      <w:r>
        <w:rPr>
          <w:lang w:val="fr_FR" w:bidi="fr_FR"/>
        </w:rPr>
      </w:r>
      <w:r>
        <w:rPr>
          <w:lang w:val="fr_FR" w:bidi="fr_FR"/>
        </w:rPr>
        <w:t>Béthel est l'endroit où Jacob a vu l'escalier aller entre la terre et le ciel. Jacob a oint une pierre à Béthel et a fait un vœu à Dieu là. L'ange de Dieu a dit à Jacob de se préparer et de quitter Harran et de retourner à Canaan</w:t>
      </w:r>
    </w:p>
    <w:p>
      <w:pPr/>
      <w:r>
        <w:rPr>
          <w:lang w:val="fr_FR" w:bidi="fr_FR"/>
        </w:rPr>
      </w:r>
      <w:r>
        <w:rPr>
          <w:lang w:val="fr_FR" w:bidi="fr_FR"/>
        </w:rPr>
        <w:t>Ensuite, Rachel et Léa expliquent à Jacob comment Laban les a traitées comme des femmes étrangères et non comme des filles. Laban a dépensé l'argent que Jacob a gagné pour Laban. Laban était censé mettre une partie de cet argent de côté pour que Rachel et Léa soient pris en charge si Jacob meurt ou divorce d'eux. Laban n'a pas fait cela. Rachel et Léa n'auront pas d'héritage de Laban. Par conséquent, Rachel et Léa iront avec Jacob.</w:t>
      </w:r>
    </w:p>
    <w:p>
      <w:pPr/>
      <w:r>
        <w:rPr>
          <w:lang w:val="fr_FR" w:bidi="fr_FR"/>
        </w:rPr>
      </w:r>
      <w:r>
        <w:rPr>
          <w:lang w:val="fr_FR" w:bidi="fr_FR"/>
        </w:rPr>
        <w:t>Dans la quatrième scène, Jacob prépare tout rapidement et part d'Harran pendant que Laban est loin en tondant les moutons. Jacob fait des choses dans cet ordre :</w:t>
      </w:r>
    </w:p>
    <w:p>
      <w:pPr>
        <w:pStyle w:val="ListBullet"/>
        <w:spacing w:line="240" w:lineRule="auto"/>
        <w:ind w:left="720"/>
      </w:pPr>
      <w:r>
        <w:rPr>
          <w:lang w:val="fr_FR" w:bidi="fr_FR"/>
        </w:rPr>
      </w:r>
      <w:r>
        <w:rPr>
          <w:lang w:val="fr_FR" w:bidi="fr_FR"/>
        </w:rPr>
        <w:t>Laban est loin en tondant des moutons.</w:t>
      </w:r>
    </w:p>
    <w:p>
      <w:pPr>
        <w:pStyle w:val="ListBullet"/>
        <w:spacing w:line="240" w:lineRule="auto"/>
        <w:ind w:left="720"/>
      </w:pPr>
      <w:r>
        <w:rPr>
          <w:lang w:val="fr_FR" w:bidi="fr_FR"/>
        </w:rPr>
      </w:r>
      <w:r>
        <w:rPr>
          <w:lang w:val="fr_FR" w:bidi="fr_FR"/>
        </w:rPr>
        <w:t>Jacob décide de quitter Harran.</w:t>
      </w:r>
    </w:p>
    <w:p>
      <w:pPr>
        <w:pStyle w:val="ListBullet"/>
        <w:spacing w:line="240" w:lineRule="auto"/>
        <w:ind w:left="720"/>
      </w:pPr>
      <w:r>
        <w:rPr>
          <w:lang w:val="fr_FR" w:bidi="fr_FR"/>
        </w:rPr>
      </w:r>
      <w:r>
        <w:rPr>
          <w:lang w:val="fr_FR" w:bidi="fr_FR"/>
        </w:rPr>
        <w:t>Jacob ne dit pas à Laban que Jacob et sa famille quittent Harran.</w:t>
      </w:r>
    </w:p>
    <w:p>
      <w:pPr>
        <w:pStyle w:val="ListBullet"/>
        <w:spacing w:line="240" w:lineRule="auto"/>
        <w:ind w:left="720"/>
      </w:pPr>
      <w:r>
        <w:rPr>
          <w:lang w:val="fr_FR" w:bidi="fr_FR"/>
        </w:rPr>
      </w:r>
      <w:r>
        <w:rPr>
          <w:lang w:val="fr_FR" w:bidi="fr_FR"/>
        </w:rPr>
        <w:t>Jacob emballe tout ce qu'il a acquis à Paddan-aram, la région autour d'Harran.</w:t>
      </w:r>
    </w:p>
    <w:p>
      <w:pPr>
        <w:pStyle w:val="ListBullet"/>
        <w:spacing w:line="240" w:lineRule="auto"/>
        <w:ind w:left="720"/>
      </w:pPr>
      <w:r>
        <w:rPr>
          <w:lang w:val="fr_FR" w:bidi="fr_FR"/>
        </w:rPr>
      </w:r>
      <w:r>
        <w:rPr>
          <w:lang w:val="fr_FR" w:bidi="fr_FR"/>
        </w:rPr>
        <w:t>Rachel vole les dieux de la maison de Laban.</w:t>
      </w:r>
    </w:p>
    <w:p>
      <w:pPr>
        <w:pStyle w:val="ListBullet"/>
        <w:spacing w:line="240" w:lineRule="auto"/>
        <w:ind w:left="720"/>
      </w:pPr>
      <w:r>
        <w:rPr>
          <w:lang w:val="fr_FR" w:bidi="fr_FR"/>
        </w:rPr>
      </w:r>
      <w:r>
        <w:rPr>
          <w:lang w:val="fr_FR" w:bidi="fr_FR"/>
        </w:rPr>
        <w:t>Jacob envoie les troupeaux et les petits troupeaux devant.</w:t>
      </w:r>
    </w:p>
    <w:p>
      <w:pPr>
        <w:pStyle w:val="ListBullet"/>
        <w:spacing w:line="240" w:lineRule="auto"/>
        <w:ind w:left="720"/>
      </w:pPr>
      <w:r>
        <w:rPr>
          <w:lang w:val="fr_FR" w:bidi="fr_FR"/>
        </w:rPr>
      </w:r>
      <w:r>
        <w:rPr>
          <w:lang w:val="fr_FR" w:bidi="fr_FR"/>
        </w:rPr>
        <w:t>Jacob a mis Rachel, Léa, Zilpah et Bilhah et tous les enfants, 11 fils et une fille sur des chameaux.</w:t>
      </w:r>
    </w:p>
    <w:p>
      <w:pPr>
        <w:pStyle w:val="ListBullet"/>
        <w:spacing w:line="240" w:lineRule="auto"/>
        <w:ind w:left="720"/>
      </w:pPr>
      <w:r>
        <w:rPr>
          <w:lang w:val="fr_FR" w:bidi="fr_FR"/>
        </w:rPr>
      </w:r>
      <w:r>
        <w:rPr>
          <w:lang w:val="fr_FR" w:bidi="fr_FR"/>
        </w:rPr>
        <w:t>Jacob avec sa famille quitte Harran et se dirige vers Canaan</w:t>
      </w:r>
    </w:p>
    <w:p>
      <w:pPr>
        <w:pStyle w:val="ListBullet"/>
        <w:spacing w:line="240" w:lineRule="auto"/>
        <w:ind w:left="720"/>
      </w:pPr>
      <w:r>
        <w:rPr>
          <w:lang w:val="fr_FR" w:bidi="fr_FR"/>
        </w:rPr>
      </w:r>
      <w:r>
        <w:rPr>
          <w:lang w:val="fr_FR" w:bidi="fr_FR"/>
        </w:rPr>
        <w:t>Jacob a traversé la rivière Euphrate et s'est dirigé vers le pays montagneux de Gilead.</w:t>
      </w:r>
    </w:p>
    <w:p>
      <w:pPr/>
      <w:r>
        <w:rPr>
          <w:lang w:val="fr_FR" w:bidi="fr_FR"/>
        </w:rPr>
      </w:r>
      <w:r>
        <w:rPr>
          <w:lang w:val="fr_FR" w:bidi="fr_FR"/>
        </w:rPr>
        <w:t>En quittant Harran de cette manière, Jacob trompe Laban. Jacob prend toutes ses possessions, tout ce que Jacob a et part. Laban ne sait pas que Jacob a pris sa famille et ses possessions, y compris tous les animaux et a quitté Harran.</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comprend 4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l'ange de Dieu</w:t>
      </w:r>
    </w:p>
    <w:p>
      <w:pPr>
        <w:pStyle w:val="ListBullet"/>
        <w:spacing w:line="240" w:lineRule="auto"/>
        <w:ind w:left="720"/>
      </w:pPr>
      <w:r>
        <w:rPr>
          <w:lang w:val="fr_FR" w:bidi="fr_FR"/>
        </w:rPr>
      </w:r>
      <w:r>
        <w:rPr>
          <w:lang w:val="fr_FR" w:bidi="fr_FR"/>
        </w:rPr>
        <w:t>Laban</w:t>
      </w:r>
    </w:p>
    <w:p>
      <w:pPr>
        <w:pStyle w:val="ListBullet"/>
        <w:spacing w:line="240" w:lineRule="auto"/>
        <w:ind w:left="720"/>
      </w:pPr>
      <w:r>
        <w:rPr>
          <w:lang w:val="fr_FR" w:bidi="fr_FR"/>
        </w:rPr>
      </w:r>
      <w:r>
        <w:rPr>
          <w:lang w:val="fr_FR" w:bidi="fr_FR"/>
        </w:rPr>
        <w:t>Les fils de Laban</w:t>
      </w:r>
    </w:p>
    <w:p>
      <w:pPr>
        <w:pStyle w:val="ListBullet"/>
        <w:spacing w:line="240" w:lineRule="auto"/>
        <w:ind w:left="720"/>
      </w:pPr>
      <w:r>
        <w:rPr>
          <w:lang w:val="fr_FR" w:bidi="fr_FR"/>
        </w:rPr>
      </w:r>
      <w:r>
        <w:rPr>
          <w:lang w:val="fr_FR" w:bidi="fr_FR"/>
        </w:rPr>
        <w:t>Rachel</w:t>
      </w:r>
    </w:p>
    <w:p>
      <w:pPr>
        <w:pStyle w:val="ListBullet"/>
        <w:spacing w:line="240" w:lineRule="auto"/>
        <w:ind w:left="720"/>
      </w:pPr>
      <w:r>
        <w:rPr>
          <w:lang w:val="fr_FR" w:bidi="fr_FR"/>
        </w:rPr>
      </w:r>
      <w:r>
        <w:rPr>
          <w:lang w:val="fr_FR" w:bidi="fr_FR"/>
        </w:rPr>
        <w:t>Léa</w:t>
      </w:r>
    </w:p>
    <w:p>
      <w:pPr>
        <w:pStyle w:val="ListBullet"/>
        <w:spacing w:line="240" w:lineRule="auto"/>
        <w:ind w:left="720"/>
      </w:pPr>
      <w:r>
        <w:rPr>
          <w:lang w:val="fr_FR" w:bidi="fr_FR"/>
        </w:rPr>
      </w:r>
      <w:r>
        <w:rPr>
          <w:lang w:val="fr_FR" w:bidi="fr_FR"/>
        </w:rPr>
        <w:t>Les enfants de Jacob sont mentionnés.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Arrêtez l'action : Demandez à l'acteur qui joue l'un des rôles : « Que ressens-tu ? Vous pouvez entendre des choses comme différentes réponses. Reprenez l'action.</w:t>
      </w:r>
    </w:p>
    <w:p>
      <w:pPr/>
      <w:r>
        <w:rPr>
          <w:lang w:val="fr_FR" w:bidi="fr_FR"/>
        </w:rPr>
      </w:r>
      <w:r>
        <w:rPr>
          <w:lang w:val="fr_FR" w:bidi="fr_FR"/>
        </w:rPr>
        <w:t>Dans la première scène, les fils de Laban se plaignent de Jacob. Ils disent que Jacob est devenu riche parce que Jacob a volé à Laban La seule raison pour laquelle Jacob a de la richesse est parce que Jacob a pris ce qui appartient à Laban. Jacob a appris ou a découvert ce que les fils de Laban disaient. Ensuite, Jacob a remarqué que l'attitude de Laban envers Jacob changeait.</w:t>
      </w:r>
    </w:p>
    <w:p>
      <w:pPr/>
      <w:r>
        <w:rPr>
          <w:lang w:val="fr_FR" w:bidi="fr_FR"/>
        </w:rPr>
      </w:r>
      <w:r>
        <w:rPr>
          <w:lang w:val="fr_FR" w:bidi="fr_FR"/>
        </w:rPr>
        <w:t>Arrêtez l'action : Demandez aux fils : « Pourquoi dites-vous que Jacob a volé à votre père ? » Vous pouvez entendre : « Il n'y a pas d'autre façon que Jacob pourrait être si riche. Tout ce que nous avons appartient à notre père. Jacob a trompé notre père. Demandez à Jacob : « Comment vous sentez-vous quand vous entendez leurs accusations ? » Vous pouvez entendre : « Je me sens triste qu'ils comprennent mal ce qui s'est passé. Ils ne savent pas comment Laban a essayé de me tromper. Ils aiment leur père qui a raison. Reprenez l'action.</w:t>
      </w:r>
    </w:p>
    <w:p>
      <w:pPr/>
      <w:r>
        <w:rPr>
          <w:lang w:val="fr_FR" w:bidi="fr_FR"/>
        </w:rPr>
      </w:r>
      <w:r>
        <w:rPr>
          <w:lang w:val="fr_FR" w:bidi="fr_FR"/>
        </w:rPr>
        <w:t>Dans la deuxième scène, l'Eternel dit à Jacob de retourner sur la terre du grand-père et du père de Jacob.</w:t>
      </w:r>
    </w:p>
    <w:p>
      <w:pPr/>
      <w:r>
        <w:rPr>
          <w:lang w:val="fr_FR" w:bidi="fr_FR"/>
        </w:rPr>
      </w:r>
      <w:r>
        <w:rPr>
          <w:lang w:val="fr_FR" w:bidi="fr_FR"/>
        </w:rPr>
        <w:t>Arrêtez l'action : Demandez à Jacob : « Qu'avez-vous ressenti quand vous avez entendu Dieu vous dire de rentrer à la maison ? » Vous pouvez entendre : « Je suis si heureux. Je veux aller à la maison. Je suis parti pendant une longue période. Je veux voir mon père à nouveau. Je suis heureux que Dieu n'ait pas oublié que je suis ici à Harran. Reprenez l'action.</w:t>
      </w:r>
    </w:p>
    <w:p>
      <w:pPr/>
      <w:r>
        <w:rPr>
          <w:lang w:val="fr_FR" w:bidi="fr_FR"/>
        </w:rPr>
      </w:r>
      <w:r>
        <w:rPr>
          <w:lang w:val="fr_FR" w:bidi="fr_FR"/>
        </w:rPr>
        <w:t>Dans la troisième scène, Jacob appelle Rachel et Léa pour sortir dans un champ où Jacob veille sur les moutons. Jacob commence à expliquer à Rachel et Léa comment Laban a essayé de tromper Jacob en changeant les conditions de son salaire de Jacob 10 différentes fois Jacob explique que Dieu a protégé Jacob. Dieu a fait que les animaux produisent de jeunes animaux exactement comme Laban a dit que Jacob aurait pu avoir. Si Laban a dit que les animaux pour Jacob seraient rayés, alors le troupeau produit rayé jeune. Dieu a fait que cela se produise.</w:t>
      </w:r>
    </w:p>
    <w:p>
      <w:pPr/>
      <w:r>
        <w:rPr>
          <w:lang w:val="fr_FR" w:bidi="fr_FR"/>
        </w:rPr>
      </w:r>
      <w:r>
        <w:rPr>
          <w:lang w:val="fr_FR" w:bidi="fr_FR"/>
        </w:rPr>
        <w:t>Arrêtez l'action : Demandez à Jacob : « Comment vous sentez-vous à devoir expliquer comment Laban a essayé de vous tromper aux filles de Laban ? » Vous pouvez entendre : « Je regrette d'avoir à leur dire, mais avec le changement d'attitude de Laban et les fils m'accusant, ils doivent savoir. Il est difficile de leur dire quel genre d'homme est leur père. Demandez à Rachel et Léa : « Comment vous sentez-vous pendant que vous entendez ce que Jacob vous dit sur votre père et vos frères ? » Vous pouvez entendre : "Je ne suis pas surprise. Papa a toujours été comme cela. Il nous a trompés aussi. Reprenez l'action.</w:t>
      </w:r>
    </w:p>
    <w:p>
      <w:pPr/>
      <w:r>
        <w:rPr>
          <w:lang w:val="fr_FR" w:bidi="fr_FR"/>
        </w:rPr>
      </w:r>
      <w:r>
        <w:rPr>
          <w:lang w:val="fr_FR" w:bidi="fr_FR"/>
        </w:rPr>
        <w:t>Ensuite, Jacob a dit à Rachel et Léa un rêve dans lequel l'ange de Dieu est venu à Jacob et a parlé avec Jacob. L' ange a dit à Jacob que Dieu est celui qui a fait que les chèvres et les moutons se reproduisent seulement rayés, tachetés ou tachetés jeunes. L'ange a dit : « Je suis le Dieu qui t'a parlé à Béthel, l'endroit où tu as oint le pilier de pierre et a fait ton vœu à moi. Préparez-vous et quittez ce pays et retournez où vous êtes né.</w:t>
      </w:r>
    </w:p>
    <w:p>
      <w:pPr/>
      <w:r>
        <w:rPr>
          <w:lang w:val="fr_FR" w:bidi="fr_FR"/>
        </w:rPr>
      </w:r>
      <w:r>
        <w:rPr>
          <w:lang w:val="fr_FR" w:bidi="fr_FR"/>
        </w:rPr>
        <w:t>Arrêtez l'action : Demandez à Jacob : « Comment vous es-tu ressenti quand vous avez réalisé que l'ange de Dieu vous parlait ? » Vous pouvez entendre : « J'étais si heureux. J'ai pensé que Dieu avait oublié que j'étais ici. Je suis si heureux de savoir que Dieu est celui qui m'a rendu riche. Je suis heureux que Dieu veuille que je rentre à la maison maintenant. Reprenez l'action.</w:t>
      </w:r>
    </w:p>
    <w:p>
      <w:pPr/>
      <w:r>
        <w:rPr>
          <w:lang w:val="fr_FR" w:bidi="fr_FR"/>
        </w:rPr>
      </w:r>
      <w:r>
        <w:rPr>
          <w:lang w:val="fr_FR" w:bidi="fr_FR"/>
        </w:rPr>
        <w:t>Après que Jacob eut expliqué ces choses, Rachel et Léa se mirent à parler. Ils ont expliqué à Jacob comment Laban les maltraitait aussi. Laban n'avait pas mis de côté une partie de l'argent du prix de la mariée pour qu'ils soient pris en charge. Ils ne recevraient pas d'héritage de Laban. Laban les traitait comme des femmes étrangères plutôt que comme des filles. Ensuite, Rachel et Léa ont dit à Jacob : « Va de l'avant et fais ce que Dieu t'a dit ».</w:t>
      </w:r>
    </w:p>
    <w:p>
      <w:pPr/>
      <w:r>
        <w:rPr>
          <w:lang w:val="fr_FR" w:bidi="fr_FR"/>
        </w:rPr>
      </w:r>
      <w:r>
        <w:rPr>
          <w:lang w:val="fr_FR" w:bidi="fr_FR"/>
        </w:rPr>
        <w:t>Dans la quatrième scène, Jacob sait que Laban est loin en tondant les moutons. Il faudra quelques jours pour que cela soit fait. Pendant que Laban est parti, Jacob se prépare à partir. Jacob rassemble toutes ses possessions. Pendant que cela se produit, Rachel vole les idoles de la famille de Laban. Jacob envoie les troupeaux et les petits troupeaux devant. Jacob a mis les chameaux prête et a mis Rachel, Léa, Zilpah et Bilhah sur les chameaux avec les 11 fils et une fille. Ensuite, Jacob quitte Harran sans dire à Laban qu'ils partent. Jacob et sa famille ont traversé la rivière Euphrate et se s'ont dirigés vers le pays montagneux de Gilead.</w:t>
      </w:r>
    </w:p>
    <w:p>
      <w:pPr/>
      <w:r>
        <w:rPr>
          <w:lang w:val="fr_FR" w:bidi="fr_FR"/>
        </w:rPr>
      </w:r>
      <w:r>
        <w:rPr>
          <w:lang w:val="fr_FR" w:bidi="fr_FR"/>
        </w:rPr>
        <w:t>Arrêtez l'action : Demandez à Jacob : « Pourquoi pars-tu sans le dire à Laban ? » Vous pouvez entendre : « Je pense que Laban essaiera de m'empêcher d'aller » ou « Laban essaiera de garder certains de mes animaux. Laban peut essayer de garder une partie de ma famille. Nous devons nous échapper pendant que Laban est loin. Demandez à Rachel : « Pourquoi as-tu pris les idoles de la famille de ton père ? » Vous pouvez entendre : « Je veux que nous soyons en sécurité et protégés. Je sais que Jacob croit en Dieu, mais j'ai besoin de nos idoles de famille avec moi aussi. Jacob sera en colère s'il découvre ce que j'ai fait.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 passage parle de la saison d'accouplement pour les moutons et les chèvres. Utilisez la même terminologie que celle que vous avez utilisée dans le passage précédent pour décrire ce processus. Dans ce passage, Jacob reconnaît que Dieu est celui qui a fait que les moutons et les chèvres produisent des moutons et des chèvres rayés ou tachetés jeunes.</w:t>
      </w:r>
    </w:p>
    <w:p>
      <w:pPr/>
      <w:r>
        <w:rPr>
          <w:lang w:val="fr_FR" w:bidi="fr_FR"/>
        </w:rPr>
      </w:r>
      <w:r>
        <w:rPr>
          <w:lang w:val="fr_FR" w:bidi="fr_FR"/>
        </w:rPr>
        <w:t>Rachel et Léa disent à Jacob que Laban les traite comme des femmes étrangères et non comme des filles. Une femme étrangère n'aurait pas de droits d'héritage Un père était censé mettre de côté une partie de l'argent payé pour la mariée comme un prix de la mariée et la garderait pour la fille à l'avenir. Laban n'a pas fait cela. Laban a dépensé tout l'argent.</w:t>
      </w:r>
    </w:p>
    <w:p>
      <w:pPr/>
      <w:r>
        <w:rPr>
          <w:lang w:val="fr_FR" w:bidi="fr_FR"/>
        </w:rPr>
      </w:r>
      <w:r>
        <w:rPr>
          <w:lang w:val="fr_FR" w:bidi="fr_FR"/>
        </w:rPr>
        <w:t xml:space="preserve">L'ange du Seigneur est apparu à Jacob dans un </w:t>
      </w:r>
      <w:r>
        <w:rPr>
          <w:b/>
          <w:lang w:val="fr_FR" w:bidi="fr_FR"/>
        </w:rPr>
        <w:t>rêve</w:t>
      </w:r>
      <w:r>
        <w:rPr>
          <w:lang w:val="fr_FR" w:bidi="fr_FR"/>
        </w:rPr>
        <w:t xml:space="preserve">. Parce que c'était un rêve, Jacob dormait quand il s'est produit Utilisez le même mot pour rêve que celui que vous avez utilisé précédemment Le terme </w:t>
      </w:r>
      <w:r>
        <w:rPr>
          <w:lang w:val="fr_FR" w:bidi="fr_FR"/>
        </w:rPr>
        <w:t>ange de l'Eternel</w:t>
      </w:r>
      <w:r>
        <w:rPr>
          <w:lang w:val="fr_FR" w:bidi="fr_FR"/>
        </w:rPr>
        <w:t xml:space="preserve"> est décrit dans le glossaire principal. Parfois, cet ange est désigné comme l'ange de Dieu Cet ange est un être céleste envoyé par Dieu pour traiter avec les hommes comme son agent personnel et son porte-parole. Dans beaucoup de passages, l'ange de Dieu est virtuellement identifié avec Dieu L'ange de Dieu parle parfois non seulement au nom de Dieu, mais comme Dieu dans la première personne au singulier. L'ange de Dieu est apparu à Abraham quand Abraham était prêt à sacrifier Isaac. Utilisez le même mot que celui que vous avez utilisé dans ce passage. </w:t>
      </w:r>
    </w:p>
    <w:p>
      <w:pPr/>
      <w:r>
        <w:rPr>
          <w:lang w:val="fr_FR" w:bidi="fr_FR"/>
        </w:rPr>
      </w:r>
      <w:r>
        <w:rPr>
          <w:lang w:val="fr_FR" w:bidi="fr_FR"/>
        </w:rPr>
        <w:t>L'ange de Dieu rappelle à Jacob qu'à Béthel, la pierre ointe debout et le vœu de Jacob. Utilisez les mêmes mots pour décrire cet événement que ceux que vous avez utilisés pour le passage quand vous l'avez traduit.</w:t>
      </w:r>
    </w:p>
    <w:p>
      <w:pPr/>
      <w:r>
        <w:rPr>
          <w:lang w:val="fr_FR" w:bidi="fr_FR"/>
        </w:rPr>
      </w:r>
      <w:r>
        <w:rPr>
          <w:lang w:val="fr_FR" w:bidi="fr_FR"/>
        </w:rPr>
        <w:t>Le passage se réfère à Dieu comme l'</w:t>
      </w:r>
      <w:r>
        <w:rPr>
          <w:b/>
          <w:lang w:val="fr_FR" w:bidi="fr_FR"/>
        </w:rPr>
        <w:t>Eternel</w:t>
      </w:r>
      <w:r>
        <w:rPr>
          <w:lang w:val="fr_FR" w:bidi="fr_FR"/>
        </w:rPr>
        <w:t xml:space="preserve"> et comme </w:t>
      </w:r>
      <w:r>
        <w:rPr>
          <w:b/>
          <w:lang w:val="fr_FR" w:bidi="fr_FR"/>
        </w:rPr>
        <w:t>Dieu</w:t>
      </w:r>
      <w:r>
        <w:rPr>
          <w:lang w:val="fr_FR" w:bidi="fr_FR"/>
        </w:rPr>
        <w:t xml:space="preserve"> Utilisez les mêmes noms que ceux que vous avez utilisé dans les passages précédents.</w:t>
      </w:r>
    </w:p>
    <w:p>
      <w:pPr/>
      <w:r>
        <w:rPr>
          <w:lang w:val="fr_FR" w:bidi="fr_FR"/>
        </w:rPr>
      </w:r>
      <w:r>
        <w:rPr>
          <w:lang w:val="fr_FR" w:bidi="fr_FR"/>
        </w:rPr>
        <w:t xml:space="preserve">Rachel a volé les </w:t>
      </w:r>
      <w:r>
        <w:rPr>
          <w:b/>
          <w:lang w:val="fr_FR" w:bidi="fr_FR"/>
        </w:rPr>
        <w:t>idoles</w:t>
      </w:r>
      <w:r>
        <w:rPr>
          <w:lang w:val="fr_FR" w:bidi="fr_FR"/>
        </w:rPr>
        <w:t xml:space="preserve"> de la maison de son père ou les dieux Le </w:t>
      </w:r>
      <w:r>
        <w:rPr>
          <w:lang w:val="fr_FR" w:bidi="fr_FR"/>
        </w:rPr>
        <w:t>glossaire principal</w:t>
      </w:r>
      <w:r>
        <w:rPr>
          <w:lang w:val="fr_FR" w:bidi="fr_FR"/>
        </w:rPr>
        <w:t xml:space="preserve"> explique aussi ce que signifie le mot « idole ». Les idoles sont des images faites par des mains humaines, puis adorées comme un dieu Les dieux de la maison seraient de petites figures qui pourraient ressembler à des humains et pourraient représenter des ancêtres Dans cette histoire, ils sont assez petits pour se cacher dans le coussin de Rachel sur lequel Rachel était assise.</w:t>
      </w:r>
    </w:p>
    <w:p>
      <w:pPr/>
      <w:r>
        <w:rPr>
          <w:lang w:val="fr_FR" w:bidi="fr_FR"/>
        </w:rPr>
      </w:r>
      <w:r>
        <w:rPr>
          <w:lang w:val="fr_FR" w:bidi="fr_FR"/>
        </w:rPr>
        <w:t>Ce passage utilise plusieurs noms pour se référer au même endroit. La terre de ton grand-père et de ton père, la terre de ta naissance, la terre de Canaan se réfèrent tous au même endroit. C'est la terre que Dieu a promis à Abraham, Isaac, puis Jacob. Quand Jacob a eu le rêve de l'escalier à Béthel, Dieu a confirmé avec Jacob que Jacob devait hériter de cette terre.</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Arrêtez cet audio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Arrêtez cet audio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31:22–35</w:t>
      </w:r>
      <w:r>
        <w:rPr>
          <w:lang w:val="fr_FR" w:bidi="fr_FR"/>
        </w:rPr>
      </w:r>
    </w:p>
    <w:p>
      <w:pPr>
        <w:pStyle w:val="Heading3"/>
      </w:pPr>
      <w:r>
        <w:rPr>
          <w:lang w:val="fr_FR" w:bidi="fr_FR"/>
        </w:rPr>
        <w:t>Écouter et Cœur</w:t>
      </w:r>
    </w:p>
    <w:p>
      <w:pPr/>
      <w:r>
        <w:rPr>
          <w:lang w:val="fr_FR" w:bidi="fr_FR"/>
        </w:rPr>
      </w:r>
      <w:r>
        <w:rPr>
          <w:lang w:val="fr_FR" w:bidi="fr_FR"/>
        </w:rPr>
        <w:t>Ecoutez Genèse 31:22–35 et gardez-le dans votre coeur.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C'est un récit du voyage de Jacob à Canaan et de son père, Isaac. Dans le passage précédent, Jacob a appris que les fils de Laban pensaient que Jacob volait à leur père, Laban. L'attitude de Laban avait changé envers Jacob. Jacob a décidé qu'il était temps de rentrer à la maison. En outre, Dieu a parlé à Jacob dans un rêve disant à Jacob de retourner vers son père, Isaac. Jacob a secrètement tout emballé et est parti sans le dire à Laban. Jacob a pris tous ses animaux, tous ses biens et toute sa famille - femmes et enfants - et a quitté Harran pour retourner à Canaan et son père, Isaac.</w:t>
      </w:r>
    </w:p>
    <w:p>
      <w:pPr/>
      <w:r>
        <w:rPr>
          <w:lang w:val="fr_FR" w:bidi="fr_FR"/>
        </w:rPr>
      </w:r>
      <w:r>
        <w:rPr>
          <w:lang w:val="fr_FR" w:bidi="fr_FR"/>
        </w:rPr>
        <w:t>Laban était à une certaine distance de la maison tondant les moutons quand Jacob est parti. Trois jours après le départ de Jacob, quelqu'un a dit à Laban que Jacob était parti. Jacob voyageait avec des troupeaux et des chameaux ainsi que les femmes de Jacob et les enfants Dès que Laban a appris que Jacob était parti, Laban a rassemblé un groupe de parents et est parti à sa poursuite Une poursuite chaude signifie que Laban a voyagé aussi vite que Laban et ses parents pouvaient voyager. Pourtant, il leur a fallu 7 jours pour rattraper Jacob. Cela signifie que Jacob avait voyagé 10 jours et Laban était capable de couvrir la même distance en 7 jours. Laban n'avait pas de troupeaux ni de femmes et d'enfants avec lui pour le ralentir. Jacob avait atteint le pays montagneux de Gilead. C'est la partie la plus septentrionale de Gilead. Cet endroit est à environ 350 miles ou 560 kilomètres d'Harran.</w:t>
      </w:r>
    </w:p>
    <w:p>
      <w:pPr/>
      <w:r>
        <w:rPr>
          <w:lang w:val="fr_FR" w:bidi="fr_FR"/>
        </w:rPr>
      </w:r>
      <w:r>
        <w:rPr>
          <w:lang w:val="fr_FR" w:bidi="fr_FR"/>
        </w:rPr>
        <w:t>Montrez une carte de Canaan de Beer-Shéba à Harran. Marquez où le pays montagneux de Gilead serait situé.</w:t>
      </w:r>
    </w:p>
    <w:p>
      <w:pPr/>
      <w:r>
        <w:rPr>
          <w:lang w:val="fr_FR" w:bidi="fr_FR"/>
        </w:rPr>
      </w:r>
      <w:r>
        <w:rPr>
          <w:lang w:val="fr_FR" w:bidi="fr_FR"/>
        </w:rPr>
        <w:t>Arrêtez-vous et discutez : Jacob voyageait environ 50 kilomètres par jour. Avec les animaux et les enfants, c'était un rythme rapide. Pourquoi pensez-vous que Jacob voyageait si vite ?</w:t>
      </w:r>
    </w:p>
    <w:p>
      <w:pPr/>
      <w:r>
        <w:rPr>
          <w:lang w:val="fr_FR" w:bidi="fr_FR"/>
        </w:rPr>
      </w:r>
      <w:r>
        <w:rPr>
          <w:lang w:val="fr_FR" w:bidi="fr_FR"/>
        </w:rPr>
        <w:t>Avant que Laban n'atteigne Jacob, Laban avait un rêve. Dieu est apparu à Laban dans un rêve et a dit : « Laisse Jacob seul. Parce que c'était un rêve, il s'est produit la nuit. Laban a rattrapé Jacob et a fait son camp près du camp de Jacob. Ensuite, Laban est allé chez Jacob et a commencé à attaquer verbalement Jacob. Les mots utilisés suggèrent que Laban est très en colère et crie sur Jacob. Laban parle à Jacob en utilisant une série de questions qui ne nécessitent pas une réponse. Laban ne demandait pas les informations. Laban exprimait sa colère. Laban a accusé Jacob de le fuir, de traîner Rachel et Léa comme les prisonniers de la guerre et de partir secrètement. Laban assure à Jacob qu'il aurait donné à Jacob un festin d'adieu avec la musique et la danse.</w:t>
      </w:r>
    </w:p>
    <w:p>
      <w:pPr/>
      <w:r>
        <w:rPr>
          <w:lang w:val="fr_FR" w:bidi="fr_FR"/>
        </w:rPr>
      </w:r>
      <w:r>
        <w:rPr>
          <w:lang w:val="fr_FR" w:bidi="fr_FR"/>
        </w:rPr>
        <w:t>Arrêtez-vous et discutez : Racontez une histoire d'un père poursuivant après ses enfants qui ont fui de la maison. Quelles seraient les réactions du père quand il rattrape les enfants ? Comment le père parlerait-il à ses enfants ? Écoutez attentivement la façon dont le père exprime sa colère contre ses enfants.</w:t>
      </w:r>
    </w:p>
    <w:p>
      <w:pPr/>
      <w:r>
        <w:rPr>
          <w:lang w:val="fr_FR" w:bidi="fr_FR"/>
        </w:rPr>
      </w:r>
      <w:r>
        <w:rPr>
          <w:lang w:val="fr_FR" w:bidi="fr_FR"/>
        </w:rPr>
        <w:t>Laban mentionne spécifiquement l'utilisation des instruments le tambourin et la harpe. Ce sont deux instruments communs utilisés pour la musique. Un tambourin est une sorte de petit tambour à la main. Une harpe aurait des cordes qui seraient tirées ou portées. Ceux-ci seraient des instruments de musique communs à ce moment et utilisés dans les situations festives.</w:t>
      </w:r>
    </w:p>
    <w:p>
      <w:pPr/>
      <w:r>
        <w:rPr>
          <w:lang w:val="fr_FR" w:bidi="fr_FR"/>
        </w:rPr>
      </w:r>
      <w:r>
        <w:rPr>
          <w:lang w:val="fr_FR" w:bidi="fr_FR"/>
        </w:rPr>
        <w:t>Arrêtez-vous et montrez une image d'un tambourin et d'une harpe. Le tambourin est un type de tambour à la main et n'a pas les anneaux de métal que les tambourins ont aujourd'hui.</w:t>
      </w:r>
    </w:p>
    <w:p>
      <w:pPr/>
      <w:r>
        <w:rPr>
          <w:lang w:val="fr_FR" w:bidi="fr_FR"/>
        </w:rPr>
      </w:r>
      <w:r>
        <w:rPr>
          <w:lang w:val="fr_FR" w:bidi="fr_FR"/>
        </w:rPr>
        <w:t>Laban dit à Jacob qu'il pourrait détruire Jacob. Laban dit cela d'une manière qui signifie : « Je pourrais faire cela, mais je ne le ferai pas. Ensuite, Laban dit à Jacob du rêve dans lequel Dieu est apparu à Laban et a dit à Laban : « Laisse Jacob seul. Laban dit : « Le Dieu de ton père m'a parlé. Cela implique que Laban ne sait pas ou adore Dieu comme Isaac et Jacob le font. Ce rêve pourrait expliquer pourquoi Laban ne touche pas physiquement Jacob. Laban dit qu'il comprend le désir de Jacob de retourner chez Isaac. Ensuite, Laban accuse Jacob de voler les dieux de la maison de Laban.</w:t>
      </w:r>
    </w:p>
    <w:p>
      <w:pPr/>
      <w:r>
        <w:rPr>
          <w:lang w:val="fr_FR" w:bidi="fr_FR"/>
        </w:rPr>
      </w:r>
      <w:r>
        <w:rPr>
          <w:lang w:val="fr_FR" w:bidi="fr_FR"/>
        </w:rPr>
        <w:t>Montrez une image de certains petits dieux de la maison.</w:t>
      </w:r>
    </w:p>
    <w:p>
      <w:pPr/>
      <w:r>
        <w:rPr>
          <w:lang w:val="fr_FR" w:bidi="fr_FR"/>
        </w:rPr>
      </w:r>
      <w:r>
        <w:rPr>
          <w:lang w:val="fr_FR" w:bidi="fr_FR"/>
        </w:rPr>
        <w:t>Jacob explique qu'il avait peur que Laban ait gardé Rachel et Léa avec Laban par la force. Ensuite, Jacob dit : « Je n'ai rien volé. Regardez les dieux Si quelqu'un les a, cette personne doit mourir. Si tu trouves quelque chose de toi, je te le donnerai. Jacob ne savait pas que Rachel avait volé les dieux de la maison de Laban. Jacob veut que les parents soient les témoins pendant la recherche du camp. Jacob se réfère à eux comme « nos parents.</w:t>
      </w:r>
    </w:p>
    <w:p>
      <w:pPr/>
      <w:r>
        <w:rPr>
          <w:lang w:val="fr_FR" w:bidi="fr_FR"/>
        </w:rPr>
      </w:r>
      <w:r>
        <w:rPr>
          <w:lang w:val="fr_FR" w:bidi="fr_FR"/>
        </w:rPr>
        <w:t>Laban commence ensuite une recherche du camp de Jacob. Laban cherche la tente de Jacob. Ensuite, Laban cherche les tentes de Léa, Zilpah et Bilhah. Enfin, Laban va à la tente de Rachel. Rachel était dans sa tente. Rachel avait mis les dieux de la maison dans le coussin qu'elle a utilisé pour sa selle de chameau. Rachel était assise sur le coussin de la selle de son chameau.</w:t>
      </w:r>
    </w:p>
    <w:p>
      <w:pPr/>
      <w:r>
        <w:rPr>
          <w:lang w:val="fr_FR" w:bidi="fr_FR"/>
        </w:rPr>
      </w:r>
      <w:r>
        <w:rPr>
          <w:lang w:val="fr_FR" w:bidi="fr_FR"/>
        </w:rPr>
        <w:t>Montrez une image d'une femme assise sur un chameau. Vous devez avoir le coussin montrant dans l'image.</w:t>
      </w:r>
    </w:p>
    <w:p>
      <w:pPr/>
      <w:r>
        <w:rPr>
          <w:lang w:val="fr_FR" w:bidi="fr_FR"/>
        </w:rPr>
      </w:r>
      <w:r>
        <w:rPr>
          <w:lang w:val="fr_FR" w:bidi="fr_FR"/>
        </w:rPr>
        <w:t>Montrez une image d'un camp de tentes.</w:t>
      </w:r>
    </w:p>
    <w:p>
      <w:pPr/>
      <w:r>
        <w:rPr>
          <w:lang w:val="fr_FR" w:bidi="fr_FR"/>
        </w:rPr>
      </w:r>
      <w:r>
        <w:rPr>
          <w:lang w:val="fr_FR" w:bidi="fr_FR"/>
        </w:rPr>
        <w:t xml:space="preserve">Rachel ne s'est pas levée quand Laban est venu dans la tente. Normalement, une fille se tiendrait debout pour montrer du respect à son père. Rachel a utilisé une forme d'adresse très polie pour parler à son père. Rachel a dit : « Mon Seigneur » ou « Monsieur » Le mot </w:t>
      </w:r>
      <w:r>
        <w:rPr>
          <w:b/>
          <w:lang w:val="fr_FR" w:bidi="fr_FR"/>
        </w:rPr>
        <w:t>seigneur</w:t>
      </w:r>
      <w:r>
        <w:rPr>
          <w:lang w:val="fr_FR" w:bidi="fr_FR"/>
        </w:rPr>
        <w:t xml:space="preserve"> n'est pas le même que le mot </w:t>
      </w:r>
      <w:r>
        <w:rPr>
          <w:b/>
          <w:lang w:val="fr_FR" w:bidi="fr_FR"/>
        </w:rPr>
        <w:t>SEIGNEUR</w:t>
      </w:r>
      <w:r>
        <w:rPr>
          <w:lang w:val="fr_FR" w:bidi="fr_FR"/>
        </w:rPr>
        <w:t xml:space="preserve"> qui signifie Yahvé. C'est un terme de respect utilisé pour parler avec les hommes plus âgés. Rachel a dit : « Je ne peux pas me lever parce que c'est le moment de ma période mensuelle. Dans le monde antique, le sang menstruel était considéré comme une très mauvaise chose. Les gens croyaient que les démons ou les mauvais esprits vivaient dans le sang menstruel. En s'asseyant sur les dieux de la maison, Rachel les rend impurs. Laban n'a pas fait que Rachel se lève. Laban n'a pas examiné le coussin sur lequel Rachel était assise. Laban a continué à chercher les tentes et le camp, mais Laban n'a pas trouvé les dieux de sa maison </w:t>
      </w:r>
    </w:p>
    <w:p>
      <w:pPr/>
      <w:r>
        <w:rPr>
          <w:lang w:val="fr_FR" w:bidi="fr_FR"/>
        </w:rPr>
      </w:r>
      <w:r>
        <w:rPr>
          <w:lang w:val="fr_FR" w:bidi="fr_FR"/>
        </w:rPr>
        <w:t>Arrêtez-vous et discutez : Parlez d'une femme qui a sa période menstruelle mensuelle. Quels mots utilisez-vous pour décrire cette personne ? Comment les gens dans votre culture parlent-ils de cela poliment en groupes mixtes ? Comment diriez-vous à votre grand-mère ou à votre grand-père ce qui se passait à Rachel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Laban apprend que Jacob a fui en prenant toutes ses possessions et sa famille. Laban rassemble ses parents et va après Jacob. Sur le chemin, Laban a un rêve dans lequel Dieu dit à Laban de ne pas nuire à Jacob.</w:t>
      </w:r>
    </w:p>
    <w:p>
      <w:pPr/>
      <w:r>
        <w:rPr>
          <w:lang w:val="fr_FR" w:bidi="fr_FR"/>
        </w:rPr>
      </w:r>
      <w:r>
        <w:rPr>
          <w:b/>
          <w:lang w:val="fr_FR" w:bidi="fr_FR"/>
        </w:rPr>
        <w:t>Deuxième scène :</w:t>
      </w:r>
      <w:r>
        <w:rPr>
          <w:lang w:val="fr_FR" w:bidi="fr_FR"/>
        </w:rPr>
        <w:t xml:space="preserve"> Laban rattrape Jacob. Laban vient à Jacob et devient très en colère, faisant toutes sortes d'accusations. Laban accuse Jacob d'avoir volé les dieux de la famille. Jacob nie avoir volé quelque chose et dit à Laban de chercher dans le camp tout ce qui pourrait appartenir à Laban.</w:t>
      </w:r>
    </w:p>
    <w:p>
      <w:pPr/>
      <w:r>
        <w:rPr>
          <w:lang w:val="fr_FR" w:bidi="fr_FR"/>
        </w:rPr>
      </w:r>
      <w:r>
        <w:rPr>
          <w:b/>
          <w:lang w:val="fr_FR" w:bidi="fr_FR"/>
        </w:rPr>
        <w:t>Troisième scène :</w:t>
      </w:r>
      <w:r>
        <w:rPr>
          <w:lang w:val="fr_FR" w:bidi="fr_FR"/>
        </w:rPr>
        <w:t xml:space="preserve"> Laban cherche les tentes et vient à la tente de Rachel. Rachel a caché les dieux de la maison dans son coussin de chameau. Rachel est assise sur le coussin et dit à Laban que c'est son moment mensuel, ce qui signifie qu'elle ne peut pas se lever. Laban ne trouve pas les dieux</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Laban</w:t>
      </w:r>
    </w:p>
    <w:p>
      <w:pPr>
        <w:pStyle w:val="ListBullet"/>
        <w:spacing w:line="240" w:lineRule="auto"/>
        <w:ind w:left="720"/>
      </w:pPr>
      <w:r>
        <w:rPr>
          <w:lang w:val="fr_FR" w:bidi="fr_FR"/>
        </w:rPr>
      </w:r>
      <w:r>
        <w:rPr>
          <w:lang w:val="fr_FR" w:bidi="fr_FR"/>
        </w:rPr>
        <w:t>Messager qui a parlé à Laban de Jacob</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Rachel</w:t>
      </w:r>
    </w:p>
    <w:p>
      <w:pPr>
        <w:pStyle w:val="ListBullet"/>
        <w:spacing w:line="240" w:lineRule="auto"/>
        <w:ind w:left="720"/>
      </w:pPr>
      <w:r>
        <w:rPr>
          <w:lang w:val="fr_FR" w:bidi="fr_FR"/>
        </w:rPr>
      </w:r>
      <w:r>
        <w:rPr>
          <w:lang w:val="fr_FR" w:bidi="fr_FR"/>
        </w:rPr>
        <w:t>Léa</w:t>
      </w:r>
    </w:p>
    <w:p>
      <w:pPr>
        <w:pStyle w:val="ListBullet"/>
        <w:spacing w:line="240" w:lineRule="auto"/>
        <w:ind w:left="720"/>
      </w:pPr>
      <w:r>
        <w:rPr>
          <w:lang w:val="fr_FR" w:bidi="fr_FR"/>
        </w:rPr>
      </w:r>
      <w:r>
        <w:rPr>
          <w:lang w:val="fr_FR" w:bidi="fr_FR"/>
        </w:rPr>
        <w:t>Zilpah</w:t>
      </w:r>
    </w:p>
    <w:p>
      <w:pPr>
        <w:pStyle w:val="ListBullet"/>
        <w:spacing w:line="240" w:lineRule="auto"/>
        <w:ind w:left="720"/>
      </w:pPr>
      <w:r>
        <w:rPr>
          <w:lang w:val="fr_FR" w:bidi="fr_FR"/>
        </w:rPr>
      </w:r>
      <w:r>
        <w:rPr>
          <w:lang w:val="fr_FR" w:bidi="fr_FR"/>
        </w:rPr>
        <w:t>Bilhah</w:t>
      </w:r>
    </w:p>
    <w:p>
      <w:pPr>
        <w:pStyle w:val="ListBullet"/>
        <w:spacing w:line="240" w:lineRule="auto"/>
        <w:ind w:left="720"/>
      </w:pPr>
      <w:r>
        <w:rPr>
          <w:lang w:val="fr_FR" w:bidi="fr_FR"/>
        </w:rPr>
      </w:r>
      <w:r>
        <w:rPr>
          <w:lang w:val="fr_FR" w:bidi="fr_FR"/>
        </w:rPr>
        <w:t>Les parents de Laban</w:t>
      </w:r>
    </w:p>
    <w:p>
      <w:pPr>
        <w:pStyle w:val="ListBullet"/>
        <w:spacing w:line="240" w:lineRule="auto"/>
        <w:ind w:left="720"/>
      </w:pPr>
      <w:r>
        <w:rPr>
          <w:lang w:val="fr_FR" w:bidi="fr_FR"/>
        </w:rPr>
      </w:r>
      <w:r>
        <w:rPr>
          <w:lang w:val="fr_FR" w:bidi="fr_FR"/>
        </w:rPr>
        <w:t>Les enfants de Jacob et les serviteurs sont mentionnés.</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Dans la première scène, trois jours après que Jacob quitte Harran, quelqu'un dit à Laban que Jacob est parti en prenant toute sa famille et ses biens avec lui. Laban était dans un endroit distant d'Harran travaillant avec la tonte des moutons. Immédiatement, Laban rassemble un groupe de parents et suit Jacob dans la poursuite chaude. Cela signifie que Laban voyageait aussi vite qu'il pouvait aller. Jacob et sa famille ont voyagé environ 560 kilomètres ou 350 miles en 10 jours. C'est environ 50 kilomètres par jour. Avec tous les animaux et les enfants, cela aurait été un rythme très rapide. Laban voyage plus rapidement parce qu'il rattrape Jacob après 7 jours. Laban voyage environ 80 kilomètres par jour. La nuit avant que Laban n'atteigne Jacob, Laban a un rêve. Dieu apparaît à Laban dans le rêve et dit à Laban de ne pas nuire à Jacob.</w:t>
      </w:r>
    </w:p>
    <w:p>
      <w:pPr/>
      <w:r>
        <w:rPr>
          <w:lang w:val="fr_FR" w:bidi="fr_FR"/>
        </w:rPr>
      </w:r>
      <w:r>
        <w:rPr>
          <w:lang w:val="fr_FR" w:bidi="fr_FR"/>
        </w:rPr>
        <w:t>Dans la deuxième scène, Laban va au camp de Jacob et commence à attaquer verbalement Jacob. Les mots utilisés font sembler que Laban crie sur Jacob. Laban pose des questions qui ne nécessitent pas une réponse. Laban exprime juste la colère de Laban et la frustration en utilisant cette forme de discours. Laban fait un certain nombre d'accusations. Certaines des accusations sont fausses. Laban assure à Jacob que si Jacob avait dit qu'il partait, Laban aurait donné un festin de célébration avec le chant et la danse. Laban dit à Jacob du rêve dans lequel Dieu a dit à Laban de ne pas nuire à Jacob. Laban dit : « Je pourrais te détruire, mais le Dieu de ton père m'est apparu et m'a dit de ne pas te nuire. Enfin, Laban termine de crier et dit qu'il comprend pourquoi Jacob voudrait retourner auprès du père de Jacob, Isaac. Ensuite, Laban demande pourquoi Jacob a volé les dieux de la famille.</w:t>
      </w:r>
    </w:p>
    <w:p>
      <w:pPr/>
      <w:r>
        <w:rPr>
          <w:lang w:val="fr_FR" w:bidi="fr_FR"/>
        </w:rPr>
      </w:r>
      <w:r>
        <w:rPr>
          <w:lang w:val="fr_FR" w:bidi="fr_FR"/>
        </w:rPr>
        <w:t>Jacob répond en donnant une explication sur ce pourquoi Jacob est parti secrètement en prenant sa famille et les animaux avec lui. Jacob avait peur que Laban ne permette pas aux femmes de quitter Harran. Jacob nie de voler les dieux de la famille. Jacob dit à Laban de chercher dans le camp et de garder tout ce que Laban trouve qui appartient à Laban. Jacob veut que les parents soient les témoins de la recherche. Ces parents verront si Laban trouve quelque chose qui appartient à Laban. Jacob se réfère à ces parents comme nos parents, ce qui signifie qu'ils sont les parents de Jacob aussi. Jacob dit même que la personne qui a volé les dieux doit être mise à la mort. Jacob ne sait pas que Rachel a volé les dieux de la famille de Laban.</w:t>
      </w:r>
    </w:p>
    <w:p>
      <w:pPr/>
      <w:r>
        <w:rPr>
          <w:lang w:val="fr_FR" w:bidi="fr_FR"/>
        </w:rPr>
      </w:r>
      <w:r>
        <w:rPr>
          <w:lang w:val="fr_FR" w:bidi="fr_FR"/>
        </w:rPr>
        <w:t>Dans la troisième scène, Laban commence à chercher dans les tentes. Laban commence par la tente de Jacob, puis déménage dans la tente de Léa. Ensuite, Laban cherche les tentes de Zilpah et Bilhah. Laban n'a rien trouvé dans aucune de ces tentes. Laban se sentait ou fouinait à travers tout dans la tente. Enfin, Laban va à la tente de Rachel. Rachel était dans sa tente. Rachel avait pris les dieux de la famille et les avait mis dans son coussin de selle de chameau. Rachel était assise sur ce coussin. Rachel a parlé très poliment à Laban en disant : « Mon seigneur » ou « Monsieur. Rachel ne s'est pas mise debout quand Laban est entré dans la tente. Rachel a dit : « Je ne peux pas me tenir debout parce que j'ai ma période mensuelle. Laban n'a pas fait que Rachel se tienne debout ou déménage. Laban n'a pas cherché où Rachel était assise. Laban est allé à travers tout le reste dans la tente. Laban n'a rien trouvé qui lui appartenait. Laban n'a pas trouvé les dieux de la maison.</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Laban</w:t>
      </w:r>
    </w:p>
    <w:p>
      <w:pPr>
        <w:pStyle w:val="ListBullet"/>
        <w:spacing w:line="240" w:lineRule="auto"/>
        <w:ind w:left="720"/>
      </w:pPr>
      <w:r>
        <w:rPr>
          <w:lang w:val="fr_FR" w:bidi="fr_FR"/>
        </w:rPr>
      </w:r>
      <w:r>
        <w:rPr>
          <w:lang w:val="fr_FR" w:bidi="fr_FR"/>
        </w:rPr>
        <w:t>Messager qui a parlé à Laban de Jacob</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Rachel</w:t>
      </w:r>
    </w:p>
    <w:p>
      <w:pPr>
        <w:pStyle w:val="ListBullet"/>
        <w:spacing w:line="240" w:lineRule="auto"/>
        <w:ind w:left="720"/>
      </w:pPr>
      <w:r>
        <w:rPr>
          <w:lang w:val="fr_FR" w:bidi="fr_FR"/>
        </w:rPr>
      </w:r>
      <w:r>
        <w:rPr>
          <w:lang w:val="fr_FR" w:bidi="fr_FR"/>
        </w:rPr>
        <w:t>Léa</w:t>
      </w:r>
    </w:p>
    <w:p>
      <w:pPr>
        <w:pStyle w:val="ListBullet"/>
        <w:spacing w:line="240" w:lineRule="auto"/>
        <w:ind w:left="720"/>
      </w:pPr>
      <w:r>
        <w:rPr>
          <w:lang w:val="fr_FR" w:bidi="fr_FR"/>
        </w:rPr>
      </w:r>
      <w:r>
        <w:rPr>
          <w:lang w:val="fr_FR" w:bidi="fr_FR"/>
        </w:rPr>
        <w:t>Zilpah</w:t>
      </w:r>
    </w:p>
    <w:p>
      <w:pPr>
        <w:pStyle w:val="ListBullet"/>
        <w:spacing w:line="240" w:lineRule="auto"/>
        <w:ind w:left="720"/>
      </w:pPr>
      <w:r>
        <w:rPr>
          <w:lang w:val="fr_FR" w:bidi="fr_FR"/>
        </w:rPr>
      </w:r>
      <w:r>
        <w:rPr>
          <w:lang w:val="fr_FR" w:bidi="fr_FR"/>
        </w:rPr>
        <w:t>Bilhah</w:t>
      </w:r>
    </w:p>
    <w:p>
      <w:pPr>
        <w:pStyle w:val="ListBullet"/>
        <w:spacing w:line="240" w:lineRule="auto"/>
        <w:ind w:left="720"/>
      </w:pPr>
      <w:r>
        <w:rPr>
          <w:lang w:val="fr_FR" w:bidi="fr_FR"/>
        </w:rPr>
      </w:r>
      <w:r>
        <w:rPr>
          <w:lang w:val="fr_FR" w:bidi="fr_FR"/>
        </w:rPr>
        <w:t>Les parents de Laban</w:t>
      </w:r>
    </w:p>
    <w:p>
      <w:pPr>
        <w:pStyle w:val="ListBullet"/>
        <w:spacing w:line="240" w:lineRule="auto"/>
        <w:ind w:left="720"/>
      </w:pPr>
      <w:r>
        <w:rPr>
          <w:lang w:val="fr_FR" w:bidi="fr_FR"/>
        </w:rPr>
      </w:r>
      <w:r>
        <w:rPr>
          <w:lang w:val="fr_FR" w:bidi="fr_FR"/>
        </w:rPr>
        <w:t>Les enfants de Jacob et les serviteurs sont mentionnés.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Arrêtez l'action : Demandez à l'acteur qui joue l'un des rôles : « Que ressens-tu ? Vous pouvez entendre des choses comme différentes réponses. Reprenez l'action.</w:t>
      </w:r>
    </w:p>
    <w:p>
      <w:pPr/>
      <w:r>
        <w:rPr>
          <w:lang w:val="fr_FR" w:bidi="fr_FR"/>
        </w:rPr>
      </w:r>
      <w:r>
        <w:rPr>
          <w:lang w:val="fr_FR" w:bidi="fr_FR"/>
        </w:rPr>
        <w:t>Dans la première scène, 3 jours après que Jacob ait quitté Harran, quelqu'un dit à Laban que Jacob est parti en prenant les femmes de Jacob, les enfants et les animaux avec lui. Laban rassemble certains de ses parents et part après Jacob. Ils voyagent rapidement en essayant d'attraper Jacob. Il faut 7 jours pour attraper Jacob. La nuit avant que Laban n'atteigne Jacob, Laban a fait un rêve. Dieu dit à Laban dans le rêve : « Ne fais pas de mal à Jacob</w:t>
      </w:r>
    </w:p>
    <w:p>
      <w:pPr/>
      <w:r>
        <w:rPr>
          <w:lang w:val="fr_FR" w:bidi="fr_FR"/>
        </w:rPr>
      </w:r>
      <w:r>
        <w:rPr>
          <w:lang w:val="fr_FR" w:bidi="fr_FR"/>
        </w:rPr>
        <w:t>Arrêtez l'action : Demandez à Laban : « Pourquoi essayez-vous d'attraper Jacob ? » Vous pouvez entendre : « Comment Jacob ose partir en secret comme cela ! Jacob a pris mes filles et mes petits-enfants loin de moi ! Jacob doit payer pour cela Ces animaux m'appartiennent. Jacob est un voleur ! Reprenez l'action.</w:t>
      </w:r>
    </w:p>
    <w:p>
      <w:pPr/>
      <w:r>
        <w:rPr>
          <w:lang w:val="fr_FR" w:bidi="fr_FR"/>
        </w:rPr>
      </w:r>
      <w:r>
        <w:rPr>
          <w:lang w:val="fr_FR" w:bidi="fr_FR"/>
        </w:rPr>
        <w:t>Deuxième scène : Laban rattrape Jacob. Laban campe près du camp de Jacob. Laban parle à Jacob en utilisant une série de questions qui ne nécessitent pas une réponse. Laban dit : « Que signifiez-vous en volant comme cela ? Comment osez-vous traîner mes filles comme les prisonniers de la guerre ? » Laban assure à Jacob qu'il aurait eu un festin avec la musique et la danse avant que Jacob ne quitte Harran. Laban dit à Jacob le rêve qu'il a eu la soirée précédente. Laban dit : « Le Dieu de ton père m'est apparu et m'a dit de laisser Jacob aller. Laban termine en disant à Jacob : « Je comprends pourquoi tu veux aller vers ton père, mais pourquoi as-tu dû voler mes dieux de la maison ? »</w:t>
      </w:r>
    </w:p>
    <w:p>
      <w:pPr/>
      <w:r>
        <w:rPr>
          <w:lang w:val="fr_FR" w:bidi="fr_FR"/>
        </w:rPr>
      </w:r>
      <w:r>
        <w:rPr>
          <w:lang w:val="fr_FR" w:bidi="fr_FR"/>
        </w:rPr>
        <w:t>Arrêtez l'action : Demandez à Jacob : « Comment vous sentez-vous pendant que vous écoutez Laban vous accuser comme cela ? » Vous pouvez entendre : « Il est en colère. Il courra à court de colère bientôt et cela sera bon. Il dit qu'il nous aurait donné un festin avant que nous soyons partis, mais je ne lui fais pas confiance. Il essaie toujours de duper et de me tromper. Demandez à Rachel et Léa : « Comment vous sentez-vous en entendant votre père parler à Jacob comme cela ? » Vous pouvez entendre : « Le père est en colère. Mais le père ne nous a pas traités comme un père devrait le faire. Je ne le crois pas quand il dit qu'il nous aurait donné un festin. Un festin coûte de l'argent. Le père ne dépensera pas d'argent pour nous. Reprenez l'action.</w:t>
      </w:r>
    </w:p>
    <w:p>
      <w:pPr/>
      <w:r>
        <w:rPr>
          <w:lang w:val="fr_FR" w:bidi="fr_FR"/>
        </w:rPr>
      </w:r>
      <w:r>
        <w:rPr>
          <w:lang w:val="fr_FR" w:bidi="fr_FR"/>
        </w:rPr>
        <w:t>Jacob attend que Laban finisse de parler. Ensuite, Jacob explique que Jacob avait peur que Laban ne permette pas à Rachel et Léa de quitter Harran. Jacob avait peur que Laban prenne Rachel et Léa par la force. Ensuite, Jacob a nié avoir les dieux de la maison. Jacob insiste pour que Laban cherche dans le camp. Jacob veut que les parents soient les témoins de tout ce qu'ils ont trouvé dans le camp. Jacob rappelle à Laban que ces parents sont aussi les parents de Jacob. Jacob dit même que si quelqu'un a volé les dieux, cette personne doit mourir. Jacob ne sait pas que Rachel a volé les dieux.</w:t>
      </w:r>
    </w:p>
    <w:p>
      <w:pPr/>
      <w:r>
        <w:rPr>
          <w:lang w:val="fr_FR" w:bidi="fr_FR"/>
        </w:rPr>
      </w:r>
      <w:r>
        <w:rPr>
          <w:lang w:val="fr_FR" w:bidi="fr_FR"/>
        </w:rPr>
        <w:t>Arrêtez l'action : Demandez à Laban : « Comment vous êtes-vous ressenti quand vous avez entendu Jacob dire qu'il avait peur de prendre vos filles par la force ? » Vous pouvez entendre : « Je ne ferais jamais une telle chose. Jacob est comme un fils pour moi. Mes filles appartiennent à Jacob maintenant. Je ne peux pas les prendre. Demandez aux parents : « Comment vous sentez-vous à l'idée d'être les témoins de cela ? » Vous pouvez entendre : « Je ne veux pas prendre partie de cette querelle. Je pense que Laban s'est comporté d'une mauvaise manière. Jacob a le droit de retourner vers son père. Demandez à Rachel : « Comment vous sentez-vous quand vous entendez Jacob dire que la personne qui a volé les dieux doit mourir ? » Vous pouvez entendre : "Je ne suis pas surprise. Mon père ne les trouvera pas. Personne ne saura que je les ai. Reprenez l'action.</w:t>
      </w:r>
    </w:p>
    <w:p>
      <w:pPr/>
      <w:r>
        <w:rPr>
          <w:lang w:val="fr_FR" w:bidi="fr_FR"/>
        </w:rPr>
      </w:r>
      <w:r>
        <w:rPr>
          <w:lang w:val="fr_FR" w:bidi="fr_FR"/>
        </w:rPr>
        <w:t>Dans la troisième scène, Laban commence à chercher dans le camp. Laban commence dans la tente de Jacob. Ensuite, Laban va à la tente de Léa, la tente de Zillpah et la tente de Bilhah. Laban fouille tout, mais ne trouve pas les dieux Ensuite, Laban va dans la tente de Rachel. Rachel est dans la tente assise sur le coussin qui va avec la selle de chameau. Rachel ne se lève pas. Rachel parle poliment à Laban et dit : « Je ne peux pas me tenir debout parce que c'est mon moment mensuel. Laban cherche la tente, mais ne touche pas Rachel ni le coussin où Rachel est assise. Laban ne trouve pas les dieux</w:t>
      </w:r>
    </w:p>
    <w:p>
      <w:pPr/>
      <w:r>
        <w:rPr>
          <w:lang w:val="fr_FR" w:bidi="fr_FR"/>
        </w:rPr>
      </w:r>
      <w:r>
        <w:rPr>
          <w:lang w:val="fr_FR" w:bidi="fr_FR"/>
        </w:rPr>
        <w:t>Arrêtez l'action : Demandez à Rachel : « Comment vous êtes-vous ressenti quand vous avez menti à votre père ? » Vous pouvez entendre : « J'ai dû mentir, mais je ne me soucie pas. J'ai besoin de ces dieux avec moi. Je sais que Jacob adore Dieu, mais j'ai besoin de nos dieux de famille aussi. Demandez à Laban : « Maintenant que vous avez cherché partout, comment vous sentez-vous à propos de Jacob et les dieux de la maison ? » Vous pouvez entendre : « Je ne comprends pas. Il doit les avoir cachés quelque part. Quelqu'un les a pris quand Jacob a quitté Harran. Jacob m'a trompé. Demandez à Jacob : « Comment vous sentez-vous maintenant que Laban n'a pas trouvé les dieux ? Vous pouvez entendre : « Bien sûr, il ne les a pas trouvés. J'adore Dieu Je n'ai pas besoin d'idoles. Cette famille adore Dieu.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Il a fallu 3 jours pour que les nouvelles disant que Jacob a quitté puissent atteindre Laban. Quelqu'un a dit à Laban que Jacob était parti.</w:t>
      </w:r>
    </w:p>
    <w:p>
      <w:pPr/>
      <w:r>
        <w:rPr>
          <w:lang w:val="fr_FR" w:bidi="fr_FR"/>
        </w:rPr>
      </w:r>
      <w:r>
        <w:rPr>
          <w:lang w:val="fr_FR" w:bidi="fr_FR"/>
        </w:rPr>
        <w:t>Laban a rassemblé certains de ses parents et ensemble, ils sont partis après Jacob. Les mots utilisés pour décrire ce voyage indiquent que Laban et les parents voyageaient aussi vite que possible. Ils poursuivaient ou chassaient Jacob en essayant d'attraper Jacob.</w:t>
      </w:r>
    </w:p>
    <w:p>
      <w:pPr/>
      <w:r>
        <w:rPr>
          <w:lang w:val="fr_FR" w:bidi="fr_FR"/>
        </w:rPr>
      </w:r>
      <w:r>
        <w:rPr>
          <w:lang w:val="fr_FR" w:bidi="fr_FR"/>
        </w:rPr>
        <w:t xml:space="preserve">Avant que Laban ne rattrape Jacob, Laban avait un </w:t>
      </w:r>
      <w:r>
        <w:rPr>
          <w:b/>
          <w:lang w:val="fr_FR" w:bidi="fr_FR"/>
        </w:rPr>
        <w:t>rêve</w:t>
      </w:r>
      <w:r>
        <w:rPr>
          <w:lang w:val="fr_FR" w:bidi="fr_FR"/>
        </w:rPr>
        <w:t xml:space="preserve">. Cela s'est produit la nuit. Utilisez le même mot pour péché que celui que vous avez utilisé dans les passages précédents. </w:t>
      </w:r>
      <w:r>
        <w:rPr>
          <w:b/>
          <w:lang w:val="fr_FR" w:bidi="fr_FR"/>
        </w:rPr>
        <w:t>Dieu</w:t>
      </w:r>
      <w:r>
        <w:rPr>
          <w:lang w:val="fr_FR" w:bidi="fr_FR"/>
        </w:rPr>
        <w:t xml:space="preserve"> est apparu à Laban dans le rêve. Quand Laban dit à Jacob le rêve, Laban dit : « le Dieu de ton père m'est apparu. Utilisez le même mot pour Dieu que celui que vous avez utilisé dans les passages précédents. </w:t>
      </w:r>
      <w:r>
        <w:rPr>
          <w:b/>
          <w:lang w:val="fr_FR" w:bidi="fr_FR"/>
        </w:rPr>
        <w:t>Père</w:t>
      </w:r>
      <w:r>
        <w:rPr>
          <w:lang w:val="fr_FR" w:bidi="fr_FR"/>
        </w:rPr>
        <w:t xml:space="preserve"> dans ce rêve signifie le père de Jacob, Isaac.</w:t>
      </w:r>
    </w:p>
    <w:p>
      <w:pPr/>
      <w:r>
        <w:rPr>
          <w:lang w:val="fr_FR" w:bidi="fr_FR"/>
        </w:rPr>
      </w:r>
      <w:r>
        <w:rPr>
          <w:lang w:val="fr_FR" w:bidi="fr_FR"/>
        </w:rPr>
        <w:t>Quand Laban a rencontré Jacob, il a commencé à poser une série de questions. Laban a dit : « Qu'as-tu fait ? » C'est une question qui ne nécessite pas une réponse. Laban pose une série de ces types de questions. Laban ne demandait pas les informations. Laban ne s'attendait pas à ce que Jacob réponde. Laban exprimait sa colère. Si votre langue n'utilise pas les questions de cette manière, vous pouvez faire de chaque question comme une déclaration positive comme « Vous n'auriez pas dû faire cela. En posant des questions de cette manière, Laban exprimait la colère. Les mots utilisés sonnent comme si Laban criait même sur Jacob. Pendant cette période d'expression de la colère, Laban fait même de fausses accusations. Laban accuse Jacob de choses que Jacob n'a pas faites. Jacob ne répond à aucune de ces accusations ou questions.</w:t>
      </w:r>
    </w:p>
    <w:p>
      <w:pPr/>
      <w:r>
        <w:rPr>
          <w:lang w:val="fr_FR" w:bidi="fr_FR"/>
        </w:rPr>
      </w:r>
      <w:r>
        <w:rPr>
          <w:lang w:val="fr_FR" w:bidi="fr_FR"/>
        </w:rPr>
        <w:t>Laban parle de donner un festin de célébration avec la musique et la danse. Laban se réfère à deux instruments de musique : le tambourin et la harpe. Les tambourins étaient un type de petit tambour à la main. La harpe serait petite, tenue dans les mains et aurait des cordes pour attraper ou tirer. Si personne ne connaît ces instruments, vous pouvez dire qu'il y aurait des instruments de musique pour accompagner le chant et la danse.</w:t>
      </w:r>
    </w:p>
    <w:p>
      <w:pPr/>
      <w:r>
        <w:rPr>
          <w:lang w:val="fr_FR" w:bidi="fr_FR"/>
        </w:rPr>
      </w:r>
      <w:r>
        <w:rPr>
          <w:lang w:val="fr_FR" w:bidi="fr_FR"/>
        </w:rPr>
        <w:t>Montrez à nouveau l'image du tambourin et de la harpe.</w:t>
      </w:r>
    </w:p>
    <w:p>
      <w:pPr/>
      <w:r>
        <w:rPr>
          <w:lang w:val="fr_FR" w:bidi="fr_FR"/>
        </w:rPr>
      </w:r>
      <w:r>
        <w:rPr>
          <w:lang w:val="fr_FR" w:bidi="fr_FR"/>
        </w:rPr>
        <w:t xml:space="preserve">Quand Laban termine de parler, Jacob ne répond pas aux accusations. Jacob donne une explication simple pour avoir quitté Harran secrètement. Jacob nie avoir les </w:t>
      </w:r>
      <w:r>
        <w:rPr>
          <w:b/>
          <w:lang w:val="fr_FR" w:bidi="fr_FR"/>
        </w:rPr>
        <w:t>dieux de la maison</w:t>
      </w:r>
      <w:r>
        <w:rPr>
          <w:lang w:val="fr_FR" w:bidi="fr_FR"/>
        </w:rPr>
        <w:t xml:space="preserve">. Utilisez les mêmes mots pour décrire les dieux de la maison que vous avez utilisés dans le passage précédent. Le mot </w:t>
      </w:r>
      <w:r>
        <w:rPr>
          <w:b/>
          <w:lang w:val="fr_FR" w:bidi="fr_FR"/>
        </w:rPr>
        <w:t>"idoles"</w:t>
      </w:r>
      <w:r>
        <w:rPr>
          <w:lang w:val="fr_FR" w:bidi="fr_FR"/>
        </w:rPr>
        <w:t xml:space="preserve"> est dans le glossaire principal.</w:t>
      </w:r>
    </w:p>
    <w:p>
      <w:pPr/>
      <w:r>
        <w:rPr>
          <w:lang w:val="fr_FR" w:bidi="fr_FR"/>
        </w:rPr>
      </w:r>
      <w:r>
        <w:rPr>
          <w:lang w:val="fr_FR" w:bidi="fr_FR"/>
        </w:rPr>
        <w:t>Quand Laban va pour chercher dans les tentes, Jacob veut que les parents servent comme témoins. Jacob se réfère à eux comme « nos parents. Les parents étaient liés à Jacob aussi.</w:t>
      </w:r>
    </w:p>
    <w:p>
      <w:pPr/>
      <w:r>
        <w:rPr>
          <w:lang w:val="fr_FR" w:bidi="fr_FR"/>
        </w:rPr>
      </w:r>
      <w:r>
        <w:rPr>
          <w:lang w:val="fr_FR" w:bidi="fr_FR"/>
        </w:rPr>
        <w:t xml:space="preserve">Rachel est assise sur un coussin dans sa tente. Quand Rachel parle à Laban, Rachel dit : « Mon Seigneur » ou « Monsieur ». Ici, le mot </w:t>
      </w:r>
      <w:r>
        <w:rPr>
          <w:b/>
          <w:lang w:val="fr_FR" w:bidi="fr_FR"/>
        </w:rPr>
        <w:t>seigneur</w:t>
      </w:r>
      <w:r>
        <w:rPr>
          <w:lang w:val="fr_FR" w:bidi="fr_FR"/>
        </w:rPr>
        <w:t xml:space="preserve"> est un terme de respect qu'une fille utiliserait pour parler à son père ou quelqu'un utiliserait quand il parlait à une personne plus âgée. Ce mot ne se réfère pas à l'Eternel.</w:t>
      </w:r>
    </w:p>
    <w:p>
      <w:pPr/>
      <w:r>
        <w:rPr>
          <w:lang w:val="fr_FR" w:bidi="fr_FR"/>
        </w:rPr>
      </w:r>
      <w:r>
        <w:rPr>
          <w:lang w:val="fr_FR" w:bidi="fr_FR"/>
        </w:rPr>
        <w:t>Rachel s'excuse de ne pas s'être mise debout. Rachel dit : « C'est la façon des femmes avec moi. Rachel dit qu'elle a sa période mensuelle. Laban ne toucherait pas Rachel ni le coussin où Rachel était assise pendant la période mensuelle de Rachel. Les gens pensaient que les démons vivaient dans le sang menstruel. Utilisez une forme polie de parler de la période mensuelle de la femme.</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Arrêtez cet audio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Arrêtez cet audio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31:36–55</w:t>
      </w:r>
      <w:r>
        <w:rPr>
          <w:lang w:val="fr_FR" w:bidi="fr_FR"/>
        </w:rPr>
      </w:r>
    </w:p>
    <w:p>
      <w:pPr>
        <w:pStyle w:val="Heading3"/>
      </w:pPr>
      <w:r>
        <w:rPr>
          <w:lang w:val="fr_FR" w:bidi="fr_FR"/>
        </w:rPr>
        <w:t>Écouter et Cœur</w:t>
      </w:r>
    </w:p>
    <w:p>
      <w:pPr/>
      <w:r>
        <w:rPr>
          <w:lang w:val="fr_FR" w:bidi="fr_FR"/>
        </w:rPr>
      </w:r>
      <w:r>
        <w:rPr>
          <w:lang w:val="fr_FR" w:bidi="fr_FR"/>
        </w:rPr>
        <w:t>Ecoutez Genèse 31:36–55 et gardez-le dans votre coeur.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 passage est une description narrative qui continue la rencontre entre Jacob et Laban dans le pays montagneux de Galaad après que Laban eut rattrapé Jacob. Laban est tellement en colère contre Jacob qu'il semble crier de colère quand il le rattrape. Jacob répond à Laban avec colère. Jacob pose aussi des questions qui ne nécessitent pas de réponse. Jacob demande : « Qu'ai-je fait pour t'offenser ? » Jacob aurait pu l'exprimer de manière positive en disant : « Je n'ai rien fait pour t'offenser. Ces questions sont la façon de Jacob d'exprimer sa colère.</w:t>
      </w:r>
    </w:p>
    <w:p>
      <w:pPr/>
      <w:r>
        <w:rPr>
          <w:lang w:val="fr_FR" w:bidi="fr_FR"/>
        </w:rPr>
      </w:r>
      <w:r>
        <w:rPr>
          <w:lang w:val="fr_FR" w:bidi="fr_FR"/>
        </w:rPr>
        <w:t xml:space="preserve">Arrêtez-vous et discutez : Racontez une histoire d'une querelle entre deux hommes. Faites attention à la façon dont chaque homme parle. Comment chaque homme exprime-t-il sa colère ? Quels mots utilise t-il ? </w:t>
      </w:r>
    </w:p>
    <w:p>
      <w:pPr/>
      <w:r>
        <w:rPr>
          <w:lang w:val="fr_FR" w:bidi="fr_FR"/>
        </w:rPr>
      </w:r>
      <w:r>
        <w:rPr>
          <w:lang w:val="fr_FR" w:bidi="fr_FR"/>
        </w:rPr>
        <w:t>Montrez la carte du voyage entre Harran et Beer-Shéba. C'est pour rappeler à l'équipe où Jacob et Laban se réunissent.</w:t>
      </w:r>
    </w:p>
    <w:p>
      <w:pPr/>
      <w:r>
        <w:rPr>
          <w:lang w:val="fr_FR" w:bidi="fr_FR"/>
        </w:rPr>
      </w:r>
      <w:r>
        <w:rPr>
          <w:lang w:val="fr_FR" w:bidi="fr_FR"/>
        </w:rPr>
        <w:t xml:space="preserve">Jacob rappelle à Laban qu'il a travaillé pour lui pendant 20 ans. Jacob travailla 14 ans pour gagner Rachel et Léa comme femmes. Puis, Jacob travailla 6 ans pour gagner un salaire sous forme de troupeaux de moutons et de chèvres. Jacob décrit les soins qu'il a donnés aux troupeaux de Laban. Jacob dit qu'aucune brebis ou de chèvre n'a fait de fausse couche Faire une fausse couche signifie que la mère perd le petit avant le moment de la naissance. Ce terme signifie toute grossesse interrompue qu'elle soit humaine ou animale. </w:t>
      </w:r>
    </w:p>
    <w:p>
      <w:pPr/>
      <w:r>
        <w:rPr>
          <w:lang w:val="fr_FR" w:bidi="fr_FR"/>
        </w:rPr>
      </w:r>
      <w:r>
        <w:rPr>
          <w:lang w:val="fr_FR" w:bidi="fr_FR"/>
        </w:rPr>
        <w:t xml:space="preserve">Arrêtez-vous et discutez : Comment parlez-vous de la perte de bébés qui naissent avant le moment de leur accouchement ? </w:t>
      </w:r>
    </w:p>
    <w:p>
      <w:pPr/>
      <w:r>
        <w:rPr>
          <w:lang w:val="fr_FR" w:bidi="fr_FR"/>
        </w:rPr>
      </w:r>
      <w:r>
        <w:rPr>
          <w:lang w:val="fr_FR" w:bidi="fr_FR"/>
        </w:rPr>
        <w:t xml:space="preserve">Jacob décrit ce qu'il a fait pour Laban, ce qui est le travail habituel d'un berger à cette époque. Le berger devrait payer sur son salaire si un animal sauvage tuait l'une des brebis. Le berger devait protéger les troupeaux des animaux sauvages. Le berger ne pouvait manger que les brebis ou les chèvres qui sont morts. Les bergers n'étaient pas autorisés à tuer des brebis ou des chèvres pour se nourrir. Le berger était responsable de toutes pertes dans le troupeau, même pour les animaux qui étaient volés. Jacob dit à Laban qu'il a suivi ces règles et qu'il n'a jamais demandé à Laban de rembourser la perte. </w:t>
      </w:r>
    </w:p>
    <w:p>
      <w:pPr/>
      <w:r>
        <w:rPr>
          <w:lang w:val="fr_FR" w:bidi="fr_FR"/>
        </w:rPr>
      </w:r>
      <w:r>
        <w:rPr>
          <w:lang w:val="fr_FR" w:bidi="fr_FR"/>
        </w:rPr>
        <w:t xml:space="preserve">Jacob continue à parler et la façon dont il parle montre qu'il est toujours très en colère. Jacob travaillait quand il faisait chaud le jour et quand il faisait froid la nuit. Dans une région désertique, la température change normalement beaucoup entre le jour et la nuit. Dans la plupart des endroits, il fait plus chaud pendant la journée quand le soleil brille et plus froid la nuit lorsque la chaleur du soleil disparait. </w:t>
      </w:r>
    </w:p>
    <w:p>
      <w:pPr/>
      <w:r>
        <w:rPr>
          <w:lang w:val="fr_FR" w:bidi="fr_FR"/>
        </w:rPr>
      </w:r>
      <w:r>
        <w:rPr>
          <w:lang w:val="fr_FR" w:bidi="fr_FR"/>
        </w:rPr>
        <w:t xml:space="preserve">Jacob rappelle à Laban qu'il a travaillé pour lui pendant 20 ans. Jacob dit que Laban a changé le salaire , c'est à dire ce qu'il avait accepté de donner à Jacob, 10 fois au cours de ces années. Jacob dit alors que c'est Dieu qui a veillé sur lui et l'a protégé. Jacob se réfère à Dieu trois fois, mais il parle du même Dieu. Puis Jacob dit que Dieu est même apparu à Laban la nuit précédant cette rencontre et l'a averti de ne pas faire du mal à Jacob. </w:t>
      </w:r>
    </w:p>
    <w:p>
      <w:pPr/>
      <w:r>
        <w:rPr>
          <w:lang w:val="fr_FR" w:bidi="fr_FR"/>
        </w:rPr>
      </w:r>
      <w:r>
        <w:rPr>
          <w:lang w:val="fr_FR" w:bidi="fr_FR"/>
        </w:rPr>
        <w:t xml:space="preserve">Laban recommence à parler à nouveau, mais le ton de sa voix est différent. Laban affirme que tout ce que Jacob possède lui appartient toujours. Laban fait une fausse affirmation Jacob a gagné les troupeaux à travers son travail et le salaire que Laban a accepté de payer. Laban pose de nouveau une question qui ne nécessite pas une réponse. Laban semble chercher un compromis ou un moyen de mettre fin à la dispute Laban propose une alliance. Une alliance est un accord permanent fait entre deux personnes ou groupes qui établit la paix ou l'amitié. Les deux personnes conviennent d'être fidèles à cet accord et de rester dans une bonne relation les unes avec les autres. Les deux parties font un sacrifice ou une célébration rituelle pour sceller l'accord. </w:t>
      </w:r>
    </w:p>
    <w:p>
      <w:pPr/>
      <w:r>
        <w:rPr>
          <w:lang w:val="fr_FR" w:bidi="fr_FR"/>
        </w:rPr>
      </w:r>
      <w:r>
        <w:rPr>
          <w:lang w:val="fr_FR" w:bidi="fr_FR"/>
        </w:rPr>
        <w:t>Jacob semble être d'accord avec Laban car il érige une pierre comme monument. Jacob demande également à ses proches de rassembler des pierres et de les empiler Ce sont 2 choses différentes. Il y a la colonne commémorative et le tas de pierres. Après avoir fait le tas de pierres, Jacob et Laban s'assirent pour partager un repas d'alliance Laban nomma le tas Jegar-sahadutha dans la langue de Laban l'araméen Jacob nomma le tas Galaad en hébreu. Dans les deux langues, le nom du tas signifie tas témoin. Ensuite, ils ont donné au tas de pierres un autre nom. Le nouveau nom Mizpah signifie tour de garde Laban invoqua l'Eternel pour qu'il veille sur Laban et Jacob pour s'assurer que tous les deux respectent l'alliance même si l'un ne voit pas l'autre Laban dit aussi à Jacob que Dieu verra s'il maltraite ses femmes de quelque manière que ce soit Laban déclare que Dieu est le témoin de l'alliance.</w:t>
      </w:r>
    </w:p>
    <w:p>
      <w:pPr/>
      <w:r>
        <w:rPr>
          <w:lang w:val="fr_FR" w:bidi="fr_FR"/>
        </w:rPr>
      </w:r>
      <w:r>
        <w:rPr>
          <w:lang w:val="fr_FR" w:bidi="fr_FR"/>
        </w:rPr>
        <w:t xml:space="preserve">Ensuite, Laban déclara que le tas de pierres serait la frontière entre Laban et Jacob. Laban déclara qu'il était celui qui éleva la colonne et le tas de pierres. Jacob est celui qui a fait cela. Laban ne franchira jamais la frontière pour faire du mal à Jacob. Jacob ne franchira jamais la frontière pour faire du mal à Laban. Laban dit que le tas de pierres et la stèle seront des témoins de l'alliance et des serments que Laban et Jacob ont faits. Laban appelle ensuite Dieu à être le juge entre Laban et Jacob. Laban invoque le Dieu du grand-père de Jacob Abraham et le Dieu du grand-père de Laban, Nahor. Laban a aussi invoqué le Dieu d'Abraham et l'ancêtre de Nahor qui serait Terah, le père d'Abraham et de Nahor. Laban veut que Dieu soit juge entre eux. Nahor est le frère d'Abraham. Laban adorait plusieurs Dieu Laban pensait que le Dieu d'Abraham et le Dieu de Nahor étaient différents dieux. </w:t>
      </w:r>
    </w:p>
    <w:p>
      <w:pPr/>
      <w:r>
        <w:rPr>
          <w:lang w:val="fr_FR" w:bidi="fr_FR"/>
        </w:rPr>
      </w:r>
      <w:r>
        <w:rPr>
          <w:lang w:val="fr_FR" w:bidi="fr_FR"/>
        </w:rPr>
        <w:t>Arrêtez-vous et discutez : Passez en revue l'arbre généalogique montrant les descendants de Terah. Vous pouvez faire cela en demandant aux membres de l'équipe de montrer les descendants ou en utilisant des pierres ou des bâtons pour représenter les descendants.</w:t>
      </w:r>
    </w:p>
    <w:p>
      <w:pPr/>
      <w:r>
        <w:rPr>
          <w:lang w:val="fr_FR" w:bidi="fr_FR"/>
        </w:rPr>
      </w:r>
      <w:r>
        <w:rPr>
          <w:lang w:val="fr_FR" w:bidi="fr_FR"/>
        </w:rPr>
        <w:t xml:space="preserve">Jacob prêta serment devant le redoutable Dieu d'Isaac de respecter la ligne de frontière. On peut aussi dire que Jacob fit un serment devant le Dieu d'Isaac qui inspire la crainte ou la peur. Un serment est comme une promesse ou un vœu, mais il est plus fort. Un serment ne peut pas être changé. La personne qui fait le serment demande à Dieu de la punir si elle viole le serment. Jacob fit le serment uniquement devant le Dieu d'Isaac. Jacob ne mentionna pas le Dieu de Nahor lorsqu'il fit le serment Après avoir fait le serment , Jacob offrit un sacrifice, puis invita tout le monde à un festin de l'alliance. C'est la première fois que le mot sacrifice est utilisé dans la Genèse. Dans un sacrifice, l'animal est tué rituellement. Un sacrifice est différent d'un holocauste L'holocauste consiste à brûler complètement l'animal. Dans un sacrifice on brûle une partie de l'animal et le reste de l'animal est mangé. Jacob servit une partie de l'animal sacrifié pour le repas de l'alliance Après avoir mangé le repas , ils restèrent sur la montagne toute la nuit. </w:t>
      </w:r>
    </w:p>
    <w:p>
      <w:pPr/>
      <w:r>
        <w:rPr>
          <w:lang w:val="fr_FR" w:bidi="fr_FR"/>
        </w:rPr>
      </w:r>
      <w:r>
        <w:rPr>
          <w:lang w:val="fr_FR" w:bidi="fr_FR"/>
        </w:rPr>
        <w:t xml:space="preserve">Le lendemain, Laban embrassa et bénit ses filles, Rachel et Léa et tous ses petits-enfants. Ensuite, Laban est rentré chez lui.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Jacob répond aux accusations de Laban. Jacob est vraiment en colère et exprime sa colère en répondant à Laban. </w:t>
      </w:r>
    </w:p>
    <w:p>
      <w:pPr/>
      <w:r>
        <w:rPr>
          <w:lang w:val="fr_FR" w:bidi="fr_FR"/>
        </w:rPr>
      </w:r>
      <w:r>
        <w:rPr>
          <w:b/>
          <w:lang w:val="fr_FR" w:bidi="fr_FR"/>
        </w:rPr>
        <w:t>Deuxième scène :</w:t>
      </w:r>
      <w:r>
        <w:rPr>
          <w:lang w:val="fr_FR" w:bidi="fr_FR"/>
        </w:rPr>
        <w:t xml:space="preserve"> Laban propose une alliance. Jacob est d'accord. Jacob érige une colonne et un tas de pierres. Ils prennent un repas pour sceller l'alliance. Laban et Jacob continuent à se faire des promesses les uns aux autres et à célébrer un deuxième repas. </w:t>
      </w:r>
    </w:p>
    <w:p>
      <w:pPr/>
      <w:r>
        <w:rPr>
          <w:lang w:val="fr_FR" w:bidi="fr_FR"/>
        </w:rPr>
      </w:r>
      <w:r>
        <w:rPr>
          <w:b/>
          <w:lang w:val="fr_FR" w:bidi="fr_FR"/>
        </w:rPr>
        <w:t>Troisième scène :</w:t>
      </w:r>
      <w:r>
        <w:rPr>
          <w:lang w:val="fr_FR" w:bidi="fr_FR"/>
        </w:rPr>
        <w:t xml:space="preserve"> Laban bénit ses filles et ses petits-enfants et retourne à Harran. </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Laban</w:t>
      </w:r>
    </w:p>
    <w:p>
      <w:pPr>
        <w:pStyle w:val="ListBullet"/>
        <w:spacing w:line="240" w:lineRule="auto"/>
        <w:ind w:left="720"/>
      </w:pPr>
      <w:r>
        <w:rPr>
          <w:lang w:val="fr_FR" w:bidi="fr_FR"/>
        </w:rPr>
      </w:r>
      <w:r>
        <w:rPr>
          <w:lang w:val="fr_FR" w:bidi="fr_FR"/>
        </w:rPr>
        <w:t xml:space="preserve">Les parents de Laban et de Jacob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femmes et les enfants de Jacob sont mentionnés.</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Dans la première scène, la rencontre entre Laban et Jacob dans la région montagneuse de Galaad continue. Laban a porté ses accusations dans le passage précédent. Maintenant, Jacob répond à Laban. Jacob est vraiment en colère. Les mots que Jacob utilise donnent l'impression qu'il crie sur Laban. Jacob pose une série de questions, mais il ne s'attend pas à une réponse à ces questions. Ces questions peuvent être exprimées dans des déclarations positives si cela semble meilleur dans la langue. Par exemple, Jacob dit : « Qu'ai-je fait pour que tu me poursuives comme un criminel ? » Vous pouvez transformer la question en une déclaration comme : « Jacob dit : « Je n'ai rien fait pour que tu me poursuives comme un criminel. Jacob dit à Laban comment il a travaillé de manière honnête pendant 20 ans pour lui. Jacob a travaillé 14 ans pour payer Rachel et Léa. Ensuite, Jacob a travaillé 6 ans pour gagner les troupeaux de moutons et de chèvres. Jacob a fait le travail habituel d'un berger à cette époque. Laban a modifié l'accord salarial 10 fois Mais Dieu était avec Jacob et il a protégé Jacob et Jacob a réussi.</w:t>
      </w:r>
    </w:p>
    <w:p>
      <w:pPr/>
      <w:r>
        <w:rPr>
          <w:lang w:val="fr_FR" w:bidi="fr_FR"/>
        </w:rPr>
      </w:r>
      <w:r>
        <w:rPr>
          <w:lang w:val="fr_FR" w:bidi="fr_FR"/>
        </w:rPr>
        <w:t xml:space="preserve">Dans la deuxième scène, Laban commence à parler et déclare à nouveau faussement que tout ce que Jacob possède lui appartient. Jacob a gagné tout ce qu'il possède grâce au salaire convenu payé par Laban. Après avoir fait cette fausse déclaration, Laban semble vouloir se réconcilier avec Jacob. Laban propose une alliance entre Jacob et lui. Jacob est d'accord. Jacob érige une pierre comme une stèle commémorative. Les gens verraient cette stèle et sauraient que quelque chose de particulier s'était produit à cet endroit. Jacob demanda aussi à ses proches d' apporter des pierres et construire un tas de pierres près de la stèle. Ensuite, pour célébrer ou sceller cette alliance, Laban et Jacob mangèrent un repas spécial. Après avoir mangé, Jacob et Laban ont donné à l'endroit un nom. Laban le nomma en araméen. Jacob le nomma en hébreu. Le mot dans chaque langue signifie « tas de témoins. Ensuite, Laban a ajouté que ce tas de pierres serait une tour de garde ou Mizpah pour veiller et s'assurer que ni Laban ni Jacob ne romprait l'alliance. Laban demande à l'Eternel de veiller sur eux deux pour s'assurer que chacun respecte l'accord. Laban a dit que Dieu serait le témoin du respect de l'alliance. </w:t>
      </w:r>
    </w:p>
    <w:p>
      <w:pPr/>
      <w:r>
        <w:rPr>
          <w:lang w:val="fr_FR" w:bidi="fr_FR"/>
        </w:rPr>
      </w:r>
      <w:r>
        <w:rPr>
          <w:lang w:val="fr_FR" w:bidi="fr_FR"/>
        </w:rPr>
        <w:t xml:space="preserve">Puis Laban proposa un autre type d'alliance. Il s'agit plutôt d'un traité. Laban voulait que le tas de pierres serve de limite entre Jacob et lui. Ni Laban ni Jacob ne doivent jamais passer le tas de pierres et aller sur le territoire de l'autre pour lui faire du mal. C'est un accord pour maintenir la paix entre les personnes et qui ressemble plus à un traité qu'à une alliance. Laban invoqua Dieu pour qu'il serve de juge entre lui et Jacob. Laban croit en plusieurs dieux. Laban parle du Dieu d'Abraham et du Dieu de Nahor. Abraham et Nahor étaient frères, mais Laban semble croire qu'ils adoraient différents dieux. Abraham est le grand-père de Jacob et Nahor est le grand-père de Laban. Laban est l'oncle de Jacob. </w:t>
      </w:r>
    </w:p>
    <w:p>
      <w:pPr/>
      <w:r>
        <w:rPr>
          <w:lang w:val="fr_FR" w:bidi="fr_FR"/>
        </w:rPr>
      </w:r>
      <w:r>
        <w:rPr>
          <w:lang w:val="fr_FR" w:bidi="fr_FR"/>
        </w:rPr>
        <w:t xml:space="preserve">Jacob fit un serment pour respecter cette ligne de frontière ou ce traité avec Laban. Jacob n'utilisa que le nom du redoutable Dieu d'Isaac en faisant son serment. La </w:t>
      </w:r>
      <w:r>
        <w:rPr>
          <w:b/>
          <w:lang w:val="fr_FR" w:bidi="fr_FR"/>
        </w:rPr>
        <w:t>crainte</w:t>
      </w:r>
      <w:r>
        <w:rPr>
          <w:lang w:val="fr_FR" w:bidi="fr_FR"/>
        </w:rPr>
        <w:t xml:space="preserve"> est un nom pour Dieu qui est utilisé dans ce passage. Jacob fit le serment au nom de la </w:t>
      </w:r>
      <w:r>
        <w:rPr>
          <w:b/>
          <w:lang w:val="fr_FR" w:bidi="fr_FR"/>
        </w:rPr>
        <w:t>crainte d'Isaac</w:t>
      </w:r>
      <w:r>
        <w:rPr>
          <w:lang w:val="fr_FR" w:bidi="fr_FR"/>
        </w:rPr>
        <w:t xml:space="preserve"> ou au nom du redoutable Dieu d'Isaac. Jacob adorait Dieu seulement et non plusieurs dieux.</w:t>
      </w:r>
    </w:p>
    <w:p>
      <w:pPr/>
      <w:r>
        <w:rPr>
          <w:lang w:val="fr_FR" w:bidi="fr_FR"/>
        </w:rPr>
      </w:r>
      <w:r>
        <w:rPr>
          <w:lang w:val="fr_FR" w:bidi="fr_FR"/>
        </w:rPr>
        <w:t xml:space="preserve">Après avoir terminé ces serments, Jacob fit un sacrifice. Jacob tua un animal selon le rituel et offrit une partie de l'animal à Dieu comme action de grâces pour la paix entre lui et Laban. Ensuite, Jacob cuisina le reste de l'animal et le servit à tous ses proches rassemblés à cet endroit C'était un festin de l'alliance pour que tous puissent célébrer. Ils restèrent sur la montagne toute la nuit. </w:t>
      </w:r>
    </w:p>
    <w:p>
      <w:pPr/>
      <w:r>
        <w:rPr>
          <w:lang w:val="fr_FR" w:bidi="fr_FR"/>
        </w:rPr>
      </w:r>
      <w:r>
        <w:rPr>
          <w:lang w:val="fr_FR" w:bidi="fr_FR"/>
        </w:rPr>
        <w:t xml:space="preserve">Dans la troisième scène, Laban se lève tôt le lendemain matin. Laban va vers ses filles, Rachel et Léa et les embrasse. Laban rassemble tous ses petits enfants et embrasse chacun d'eux. Ensuite, Laban part pour retourner à Harran </w:t>
      </w:r>
    </w:p>
    <w:p>
      <w:pPr/>
      <w:r>
        <w:rPr>
          <w:lang w:val="fr_FR" w:bidi="fr_FR"/>
        </w:rPr>
      </w:r>
      <w:r>
        <w:rPr>
          <w:lang w:val="fr_FR" w:bidi="fr_FR"/>
        </w:rPr>
        <w:t xml:space="preserve">Comme ce passage comporte deux festins d'alliance , il est utile de réfléchir à leur enchainement. </w:t>
      </w:r>
    </w:p>
    <w:p>
      <w:pPr>
        <w:pStyle w:val="ListBullet"/>
        <w:spacing w:line="240" w:lineRule="auto"/>
        <w:ind w:left="720"/>
      </w:pPr>
      <w:r>
        <w:rPr>
          <w:lang w:val="fr_FR" w:bidi="fr_FR"/>
        </w:rPr>
      </w:r>
      <w:r>
        <w:rPr>
          <w:lang w:val="fr_FR" w:bidi="fr_FR"/>
        </w:rPr>
        <w:t xml:space="preserve">Jacob érige la stèle commémorative et le tas de pierres. </w:t>
      </w:r>
    </w:p>
    <w:p>
      <w:pPr>
        <w:pStyle w:val="ListBullet"/>
        <w:spacing w:line="240" w:lineRule="auto"/>
        <w:ind w:left="720"/>
      </w:pPr>
      <w:r>
        <w:rPr>
          <w:lang w:val="fr_FR" w:bidi="fr_FR"/>
        </w:rPr>
      </w:r>
      <w:r>
        <w:rPr>
          <w:lang w:val="fr_FR" w:bidi="fr_FR"/>
        </w:rPr>
        <w:t xml:space="preserve">Jacob et Laban partage un repas dans le cadre de l'alliance. </w:t>
      </w:r>
    </w:p>
    <w:p>
      <w:pPr>
        <w:pStyle w:val="ListBullet"/>
        <w:spacing w:line="240" w:lineRule="auto"/>
        <w:ind w:left="720"/>
      </w:pPr>
      <w:r>
        <w:rPr>
          <w:lang w:val="fr_FR" w:bidi="fr_FR"/>
        </w:rPr>
      </w:r>
      <w:r>
        <w:rPr>
          <w:lang w:val="fr_FR" w:bidi="fr_FR"/>
        </w:rPr>
        <w:t xml:space="preserve">Laban proposa une deuxième alliance ou un traité de paix. Le tas de pierres serait aussi une frontière entre Laban et Jacob. Jacob accepta. </w:t>
      </w:r>
    </w:p>
    <w:p>
      <w:pPr>
        <w:pStyle w:val="ListBullet"/>
        <w:spacing w:line="240" w:lineRule="auto"/>
        <w:ind w:left="720"/>
      </w:pPr>
      <w:r>
        <w:rPr>
          <w:lang w:val="fr_FR" w:bidi="fr_FR"/>
        </w:rPr>
      </w:r>
      <w:r>
        <w:rPr>
          <w:lang w:val="fr_FR" w:bidi="fr_FR"/>
        </w:rPr>
        <w:t>Laban fait un serment au nom du Dieu d'Abraham et du Dieu de Nahor. Jacob fait un serment au nom du Dieu redoutable d'Isaac.</w:t>
      </w:r>
    </w:p>
    <w:p>
      <w:pPr>
        <w:pStyle w:val="ListBullet"/>
        <w:spacing w:line="240" w:lineRule="auto"/>
        <w:ind w:left="720"/>
      </w:pPr>
      <w:r>
        <w:rPr>
          <w:lang w:val="fr_FR" w:bidi="fr_FR"/>
        </w:rPr>
      </w:r>
      <w:r>
        <w:rPr>
          <w:lang w:val="fr_FR" w:bidi="fr_FR"/>
        </w:rPr>
        <w:t xml:space="preserve">Jacob offre un sacrifice d'action de grâces à Dieu. </w:t>
      </w:r>
    </w:p>
    <w:p>
      <w:pPr>
        <w:pStyle w:val="ListBullet"/>
        <w:spacing w:line="240" w:lineRule="auto"/>
        <w:ind w:left="720"/>
      </w:pPr>
      <w:r>
        <w:rPr>
          <w:lang w:val="fr_FR" w:bidi="fr_FR"/>
        </w:rPr>
      </w:r>
      <w:r>
        <w:rPr>
          <w:lang w:val="fr_FR" w:bidi="fr_FR"/>
        </w:rPr>
        <w:t xml:space="preserve">Ils prennent un festin d'alliance et tous les proches y participent. </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Laban</w:t>
      </w:r>
    </w:p>
    <w:p>
      <w:pPr>
        <w:pStyle w:val="ListBullet"/>
        <w:spacing w:line="240" w:lineRule="auto"/>
        <w:ind w:left="720"/>
      </w:pPr>
      <w:r>
        <w:rPr>
          <w:lang w:val="fr_FR" w:bidi="fr_FR"/>
        </w:rPr>
      </w:r>
      <w:r>
        <w:rPr>
          <w:lang w:val="fr_FR" w:bidi="fr_FR"/>
        </w:rPr>
        <w:t xml:space="preserve">Les parents de Laban et de Jacob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femmes et les enfants de Jacob sont mentionnés.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Arrêtez l'action : Demandez à l'acteur qui joue l'un des rôles : « Que ressens-tu ? Vous pouvez entendre des choses comme différentes réponses. Reprenez l'action.</w:t>
      </w:r>
    </w:p>
    <w:p>
      <w:pPr/>
      <w:r>
        <w:rPr>
          <w:lang w:val="fr_FR" w:bidi="fr_FR"/>
        </w:rPr>
      </w:r>
      <w:r>
        <w:rPr>
          <w:lang w:val="fr_FR" w:bidi="fr_FR"/>
        </w:rPr>
        <w:t xml:space="preserve">Dans la première scène, Jacob répond aux accusations de Laban. Jacob est en colère. Jacob exige que Laban lui montre les preuves de son méfait. Jacob raconte comment il a travaillé pour Laban comme un berger pendant 20 ans. Jacob a travaillé 14 ans pour payer Rachel et Léa. Jacob travailla 6 ans pour obtenir les troupeaux de moutons et de chèvres comme salaire pour son travail. Laban changea dix fois les conditions du salaire de Jacob mais Jacob dit que le Seigneur l'a protégé de Laban. </w:t>
      </w:r>
    </w:p>
    <w:p>
      <w:pPr/>
      <w:r>
        <w:rPr>
          <w:lang w:val="fr_FR" w:bidi="fr_FR"/>
        </w:rPr>
      </w:r>
      <w:r>
        <w:rPr>
          <w:lang w:val="fr_FR" w:bidi="fr_FR"/>
        </w:rPr>
        <w:t>Arrêtez l'action : Demandez à Laban : « Que ressentez-vous pendant que vous écoutez Jacob ? » Vous pouvez entendre : « Jacob a tort. J'ai été juste. J'ai payé Jacob ce qu'il mérite. Ou « ce sont mes animaux et mes enfants. Peu importe ce que Jacob dit , il n'a pas le droit de me les prendre. Demandez à Jacob : « Comment vous sentez-vous maintenant que vous avez dit à Laban ce que vous avez fait ? » Vous pouvez entendre : « Cela m'a fait du bien de dire tout cela - de lui dire comment il m'a fait du tort. Ou « je n'aime pas parler à mon oncle de cette manière mais il ne veut pas m'écouter. Ou « il a essayé de me tromper Il doit savoir que je ne le permettrai plus Reprenez l'action.</w:t>
      </w:r>
    </w:p>
    <w:p>
      <w:pPr/>
      <w:r>
        <w:rPr>
          <w:lang w:val="fr_FR" w:bidi="fr_FR"/>
        </w:rPr>
      </w:r>
      <w:r>
        <w:rPr>
          <w:lang w:val="fr_FR" w:bidi="fr_FR"/>
        </w:rPr>
        <w:t xml:space="preserve">Dans la deuxième scène, Laban fait une autre fausse déclaration concernant ses filles et ses petits-enfants. Ensuite, Laban propose une alliance entre Jacob et lui Jacob est d'accord. Jacob érige une pierre comme poteau commémoratif. Ensuite, Jacob fait apporter des pierres par les membres de la famille et les empile Après cela, Laban et Jacob se sont assis ensemble pour manger un repas d'alliance. </w:t>
      </w:r>
    </w:p>
    <w:p>
      <w:pPr/>
      <w:r>
        <w:rPr>
          <w:lang w:val="fr_FR" w:bidi="fr_FR"/>
        </w:rPr>
      </w:r>
      <w:r>
        <w:rPr>
          <w:lang w:val="fr_FR" w:bidi="fr_FR"/>
        </w:rPr>
        <w:t>Arrêtez l'action: Demandez à Laban : « Pourquoi prétendez-vous toujours que tous les animaux et les enfants vous appartiennent ? » Vous pouvez entendre : Ils m'appartiennent Jacob n'a pas le droit de me les prendre. Mais je devrais vivre en paix avec le mari de mes filles et le père de mes petits-enfants , alors je vais oublier cela. Demandez à Jacob : « Comment vous sentez-vous en mangeant ce repas d'alliance avec Laban. Vous pouvez entendre : « Je veux la paix entre nous et je veux aller à la maison. Je ne fais pas confiance à Laban, mais je vais accomplir cet acte avec lui comme si je lui faisais confiance. Peut-être que de cette façon ; nous pourrons avancer en paix pour l'instant et je pourrai nous mettre en route en toute sécurité Reprenez l'action.</w:t>
      </w:r>
    </w:p>
    <w:p>
      <w:pPr/>
      <w:r>
        <w:rPr>
          <w:lang w:val="fr_FR" w:bidi="fr_FR"/>
        </w:rPr>
      </w:r>
      <w:r>
        <w:rPr>
          <w:lang w:val="fr_FR" w:bidi="fr_FR"/>
        </w:rPr>
        <w:t xml:space="preserve">Après avoir mangé le repas d'alliance, Laban et Jacob donnent au tas de pierres commémoratives le même nom en araméen et en hébreu. Le nom signifie tas de témoignage Ensuite, Laban demanda que l'Eternel veille sur Laban et Jacob pendant qu'ils sont séparés l'un de l'autre. C'est pourquoi le tas fut aussi appelé Mizpah, ce qui signifie tour de garde. </w:t>
      </w:r>
    </w:p>
    <w:p>
      <w:pPr/>
      <w:r>
        <w:rPr>
          <w:lang w:val="fr_FR" w:bidi="fr_FR"/>
        </w:rPr>
      </w:r>
      <w:r>
        <w:rPr>
          <w:lang w:val="fr_FR" w:bidi="fr_FR"/>
        </w:rPr>
        <w:t xml:space="preserve"> Arrêtez l'action : Demandez à Jacob : « Comment vous sentez-vous à propos de cette idée de tour de garde ? Vous entendrez peut être : Je pense que c'est bon. Je ne fais pas confiance à Laban, alors demander à Dieu de veiller sur nous deux est une excellente idée. Je ne maltraiterai ni mes femmes ni mes enfants ce n'est donc pas un problème pour moi. Reprenez l'action.</w:t>
      </w:r>
    </w:p>
    <w:p>
      <w:pPr/>
      <w:r>
        <w:rPr>
          <w:lang w:val="fr_FR" w:bidi="fr_FR"/>
        </w:rPr>
      </w:r>
      <w:r>
        <w:rPr>
          <w:lang w:val="fr_FR" w:bidi="fr_FR"/>
        </w:rPr>
        <w:t xml:space="preserve">Laban a une autre proposition. Laban veut que Jacob accepte que le tas de pierres servira aussi de frontière entre Laban et Jacob. Laban veut que Jacob accepte que ni Jacob ni Laban ne franchiront le tas de pierres sur le territoire de l'autre afin de lui faire du mal. Jacob est d'accord. Cela est aussi appelé une alliance mais cela ressemble plus à un traité de paix. Laban invoque le Dieu d'Abraham et le Dieu de Nahor pour servir de juge entre Laban et Jacob. Jacob jure uniquement par le nom du Dieu d'Isaac. Jacob utilise le terme </w:t>
      </w:r>
      <w:r>
        <w:rPr>
          <w:b/>
          <w:lang w:val="fr_FR" w:bidi="fr_FR"/>
        </w:rPr>
        <w:t>crainte d'Isaac</w:t>
      </w:r>
      <w:r>
        <w:rPr>
          <w:lang w:val="fr_FR" w:bidi="fr_FR"/>
        </w:rPr>
        <w:t xml:space="preserve"> comme un nom de Dieu. Ensuite, Jacob offre un sacrifice pour remercier Dieu et tout le monde s'assoit pour manger le festin de l'alliance. </w:t>
      </w:r>
    </w:p>
    <w:p>
      <w:pPr/>
      <w:r>
        <w:rPr>
          <w:lang w:val="fr_FR" w:bidi="fr_FR"/>
        </w:rPr>
      </w:r>
      <w:r>
        <w:rPr>
          <w:lang w:val="fr_FR" w:bidi="fr_FR"/>
        </w:rPr>
        <w:t>Arrêtez l'action : Demandez à Laban : Comment vous sentez vous maintenant que vous avez conclu cet accord de paix avec Jacob ? Vous entendrez peut être je suis content de cela Je voudrais avoir mes filles et mes petits enfants avec moi Je déteste perdre tous ces animaux. Mais au moins de cette manière, je peux être sûr que Jacob ne viendra pas m'attaquer, moi et mes fils pour en prendre davantage . Demandez à Jacob , comment vous sentez vous maintenant que vous avez conclu un accord de paix avec Laban? Vous pouvez entendre : « Je suis content. Maintenant je peux aller de l'avant en paix. Laban ne viendra plus me poursuivre pour essayer de m'enlever mes troupeaux et mes enfants Je préférerais être en paix avec lui Reprenez l'action.</w:t>
      </w:r>
    </w:p>
    <w:p>
      <w:pPr/>
      <w:r>
        <w:rPr>
          <w:lang w:val="fr_FR" w:bidi="fr_FR"/>
        </w:rPr>
      </w:r>
      <w:r>
        <w:rPr>
          <w:lang w:val="fr_FR" w:bidi="fr_FR"/>
        </w:rPr>
        <w:t xml:space="preserve">Dans la scène trois après la fin du festin, le lendemain, Laban décide de retourner à Harran. Laban embrasse ses filles et les bénit Laban embrasse ses petits fils et les bénit Puis Laban part pour Harran </w:t>
      </w:r>
    </w:p>
    <w:p>
      <w:pPr/>
      <w:r>
        <w:rPr>
          <w:lang w:val="fr_FR" w:bidi="fr_FR"/>
        </w:rPr>
      </w:r>
      <w:r>
        <w:rPr>
          <w:lang w:val="fr_FR" w:bidi="fr_FR"/>
        </w:rPr>
        <w:t>Arrêtez l'action : Demandez à Rachel et Léa : « Comment vous sentez-vous maintenant que vous voyez votre père partir et retourner à Harran ? Vous pouvez entendre : Cela me rend triste d'une certaine manière parce que je ne le verrai probablement plus jamais Mais il ne nous a pas bien traité Il ne nous a pas aimé comme un père devrait le faire Je suis heureuse de partir avec Jacob pour une nouvelle vie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Le passage nous apprend que Jacob était en colère. Les mots utilisés donnent l'impression que Jacob criait. Jacob demande quelle est mon offense ou quel est mon crime ? Quel est mon péché ? Le péché ne se réfère pas à la désobéissance à Dieu ;ici, Jacob demande à Laban de lui dire comment ou de quelle manière il l'a offensé. Qu'est-ce que Jacob a fait pour offenser ou nuire à Laban ? Jacob ne s'attend pas à une réponse à ces questions Ensuite, Jacob commence à dresser la liste de tout le travail qu'il a accompli pour Laban pendant 20 ans. </w:t>
      </w:r>
    </w:p>
    <w:p>
      <w:pPr/>
      <w:r>
        <w:rPr>
          <w:lang w:val="fr_FR" w:bidi="fr_FR"/>
        </w:rPr>
      </w:r>
      <w:r>
        <w:rPr>
          <w:lang w:val="fr_FR" w:bidi="fr_FR"/>
        </w:rPr>
        <w:t xml:space="preserve">Arrêtez-vous et discutez : Racontez l' histoire de deux hommes qui se disputent. Un homme a accusé le deuxième homme d'avoir mal agi. Comment le deuxième homme répondit-il ? </w:t>
      </w:r>
    </w:p>
    <w:p>
      <w:pPr/>
      <w:r>
        <w:rPr>
          <w:lang w:val="fr_FR" w:bidi="fr_FR"/>
        </w:rPr>
      </w:r>
      <w:r>
        <w:rPr>
          <w:lang w:val="fr_FR" w:bidi="fr_FR"/>
        </w:rPr>
        <w:t>Jacob parle des parents qui sont avec eux. Ce sont les proches que Laban a rassemblés et qui ont voyagé avec lui. Laban est l'oncle de Jacob. Par conséquent, ce sont aussi les parents de Jacob.</w:t>
      </w:r>
    </w:p>
    <w:p>
      <w:pPr/>
      <w:r>
        <w:rPr>
          <w:lang w:val="fr_FR" w:bidi="fr_FR"/>
        </w:rPr>
      </w:r>
      <w:r>
        <w:rPr>
          <w:lang w:val="fr_FR" w:bidi="fr_FR"/>
        </w:rPr>
        <w:t xml:space="preserve">Laban a dit que les animaux que Jacob a pris lui appartiennent. Jacob dit que les animaux lui appartiennent parce qu'il a travaillé 6 ans pour les obtenir. Ils sont le salaire de Jacob pour avoir pris soin de tous les troupeaux de Laban. Laban a modifié l'accord ou le salaire 10 fois. Nous avions eu des exemples dans le passage précédent de Laban changeant le salaire de Jacob. Jacob fait référence à Dieu trois fois. Jacob explique à Laban comment Dieu l'a protégé et aidé. Jacob dit le Dieu de mon père ce qui signifie le Dieu d'Isaac. Ensuite, Jacob dit le Dieu d'Abraham. Abraham est le grand-père de Jacob. Puis, Jacob dit la </w:t>
      </w:r>
      <w:r>
        <w:rPr>
          <w:b/>
          <w:lang w:val="fr_FR" w:bidi="fr_FR"/>
        </w:rPr>
        <w:t>crainte d'Isaac</w:t>
      </w:r>
      <w:r>
        <w:rPr>
          <w:lang w:val="fr_FR" w:bidi="fr_FR"/>
        </w:rPr>
        <w:t xml:space="preserve">. C'est un titre pour Dieu qui n'apparaît que dans ce passage. Cela signifie qu'Isaac a ressenti de la crainte ou de la reverance pour Dieu. Avec ces différents titres pour Dieu, Jacob se réfère à un seul Dieu. Jacob adore un Dieu, le même Dieu qu'Isaac et Abraham ont adoré. </w:t>
      </w:r>
    </w:p>
    <w:p>
      <w:pPr/>
      <w:r>
        <w:rPr>
          <w:lang w:val="fr_FR" w:bidi="fr_FR"/>
        </w:rPr>
      </w:r>
      <w:r>
        <w:rPr>
          <w:lang w:val="fr_FR" w:bidi="fr_FR"/>
        </w:rPr>
        <w:t xml:space="preserve">Laban propose une solution au problème. Laban prpose qu'ils fassent une </w:t>
      </w:r>
      <w:r>
        <w:rPr>
          <w:b/>
          <w:lang w:val="fr_FR" w:bidi="fr_FR"/>
        </w:rPr>
        <w:t>alliance</w:t>
      </w:r>
      <w:r>
        <w:rPr>
          <w:lang w:val="fr_FR" w:bidi="fr_FR"/>
        </w:rPr>
        <w:t xml:space="preserve">. Une alliance est un accord permanent fait entre deux personnes ou groupes qui établit la paix ou l'amitié. Les deux personnes conviennent d'être fidèles à cet accord et de rester dans une bonne relation les unes avec les autres. Les deux parties font un sacrifice ou une célébration rituelle pour sceller l'accord. Utilisez le même mot pour alliance que celui que vous avez utilisé dans les passages précédents. Le mot </w:t>
      </w:r>
      <w:r>
        <w:rPr>
          <w:lang w:val="fr_FR" w:bidi="fr_FR"/>
        </w:rPr>
        <w:t>« alliance »</w:t>
      </w:r>
      <w:r>
        <w:rPr>
          <w:lang w:val="fr_FR" w:bidi="fr_FR"/>
        </w:rPr>
        <w:t xml:space="preserve"> est expliquée dans le glossaire principal. </w:t>
      </w:r>
    </w:p>
    <w:p>
      <w:pPr/>
      <w:r>
        <w:rPr>
          <w:lang w:val="fr_FR" w:bidi="fr_FR"/>
        </w:rPr>
      </w:r>
      <w:r>
        <w:rPr>
          <w:lang w:val="fr_FR" w:bidi="fr_FR"/>
        </w:rPr>
        <w:t>Jacob accepte l'alliance. Jacob érige une pierre comme une stèle commémorative. Ensuite, Jacob fait rassembler des pierres par les membres de sa famille et construit un tas de pierres. Ce sont deux choses distinctes. La stèle et le tas de pierres sont proche l'un de autre. Laban et Jacob ont partagé un repas d'alliance ensemble. Ce rituel consistant à manger un repas ensemble aide à sceller l'alliance.</w:t>
      </w:r>
    </w:p>
    <w:p>
      <w:pPr/>
      <w:r>
        <w:rPr>
          <w:lang w:val="fr_FR" w:bidi="fr_FR"/>
        </w:rPr>
      </w:r>
      <w:r>
        <w:rPr>
          <w:lang w:val="fr_FR" w:bidi="fr_FR"/>
        </w:rPr>
        <w:t xml:space="preserve">Laban a donné un nom aux tas de pierre dans sa langue araméenne Jacob a aussi donné au tas de pierres un nom en hébreu. Les deux noms ont la même signification qui est « tas de témoins. Puis , Laban dit "Que Dieu </w:t>
      </w:r>
      <w:r>
        <w:rPr>
          <w:b/>
          <w:lang w:val="fr_FR" w:bidi="fr_FR"/>
        </w:rPr>
        <w:t>veille</w:t>
      </w:r>
      <w:r>
        <w:rPr>
          <w:lang w:val="fr_FR" w:bidi="fr_FR"/>
        </w:rPr>
        <w:t xml:space="preserve"> sur nous pendant que nous sommes éloignés l' un de autre". À cause de cette déclaration, ils ont aussi nommé le tas de pierres ou l'endroit où ils étaient Mizpah, ce qui signifie tour de garde. Une tour de garde serait une grande structure où quelqu'un se tiendrait pour regarder et voir si un étranger ou un ennemi s'approche.</w:t>
      </w:r>
    </w:p>
    <w:p>
      <w:pPr/>
      <w:r>
        <w:rPr>
          <w:lang w:val="fr_FR" w:bidi="fr_FR"/>
        </w:rPr>
      </w:r>
      <w:r>
        <w:rPr>
          <w:lang w:val="fr_FR" w:bidi="fr_FR"/>
        </w:rPr>
        <w:t xml:space="preserve">Laban dit faussement qu'il a érigé la stèle et le tas de pierres. Puis , Laban propose une autre alliance. Cette alliance est comme un traité entre deux personnes pour maintenir la paix. Laban suggère d'utiliser le tas de pierres comme ligne de frontière. Ni Laban ni Jacob ne franchiront cette ligne pour attaquer l'autre. Jacob a accepté et a </w:t>
      </w:r>
      <w:r>
        <w:rPr>
          <w:b/>
          <w:lang w:val="fr_FR" w:bidi="fr_FR"/>
        </w:rPr>
        <w:t>prêté</w:t>
      </w:r>
      <w:r>
        <w:rPr>
          <w:lang w:val="fr_FR" w:bidi="fr_FR"/>
        </w:rPr>
        <w:t xml:space="preserve"> serment de respecter cet accord. Le serment est plus fort qu'un vœu ou une promesse. En faisant un serment, l'accord devient inviolable. Utilisez le même mot pour serment que celui que vous avez utilisé dans les passages précédents. </w:t>
      </w:r>
      <w:r>
        <w:rPr>
          <w:lang w:val="fr_FR" w:bidi="fr_FR"/>
        </w:rPr>
        <w:t>Le glossaire</w:t>
      </w:r>
      <w:r>
        <w:rPr>
          <w:lang w:val="fr_FR" w:bidi="fr_FR"/>
        </w:rPr>
        <w:t xml:space="preserve"> principal explique ce que signifie le mot « serment ».</w:t>
      </w:r>
    </w:p>
    <w:p>
      <w:pPr/>
      <w:r>
        <w:rPr>
          <w:lang w:val="fr_FR" w:bidi="fr_FR"/>
        </w:rPr>
      </w:r>
      <w:r>
        <w:rPr>
          <w:lang w:val="fr_FR" w:bidi="fr_FR"/>
        </w:rPr>
        <w:t xml:space="preserve">Laban invoque le </w:t>
      </w:r>
      <w:r>
        <w:rPr>
          <w:b/>
          <w:lang w:val="fr_FR" w:bidi="fr_FR"/>
        </w:rPr>
        <w:t>Dieu</w:t>
      </w:r>
      <w:r>
        <w:rPr>
          <w:lang w:val="fr_FR" w:bidi="fr_FR"/>
        </w:rPr>
        <w:t xml:space="preserve"> de leurs ancêtres, le Dieu d'Abraham et le Dieu de Nahor pour juger entre Laban et Jacob. Laban adorait plusieurs Dieu En utilisant les noms de cette manière, Laban invoque deux dieux différents. Lorsque Jacob prête serment, il n'utilise que le nom du Dieu d'Isaac. Le Dieu d'Isaac et le Dieu d'Abraham sont le même Dieu. Jacob utilise le nom , </w:t>
      </w:r>
      <w:r>
        <w:rPr>
          <w:b/>
          <w:lang w:val="fr_FR" w:bidi="fr_FR"/>
        </w:rPr>
        <w:t>la crainte d'Isaac</w:t>
      </w:r>
      <w:r>
        <w:rPr>
          <w:lang w:val="fr_FR" w:bidi="fr_FR"/>
        </w:rPr>
        <w:t xml:space="preserve"> ou le Dieu redoutable d'Isaac. C'est un nom de Dieu que l'on ne trouve qu'ici. Jacob était rempli de crainte ou d'admiration pour le Dieu d'Isaac. Jacob respectait le Dieu d'Isaac.</w:t>
      </w:r>
    </w:p>
    <w:p>
      <w:pPr/>
      <w:r>
        <w:rPr>
          <w:lang w:val="fr_FR" w:bidi="fr_FR"/>
        </w:rPr>
      </w:r>
      <w:r>
        <w:rPr>
          <w:lang w:val="fr_FR" w:bidi="fr_FR"/>
        </w:rPr>
        <w:t xml:space="preserve">Après avoir conclu cette deuxième alliance ou ce traité avec Laban , Jacob fit un </w:t>
      </w:r>
      <w:r>
        <w:rPr>
          <w:b/>
          <w:lang w:val="fr_FR" w:bidi="fr_FR"/>
        </w:rPr>
        <w:t>sacrifice</w:t>
      </w:r>
      <w:r>
        <w:rPr>
          <w:lang w:val="fr_FR" w:bidi="fr_FR"/>
        </w:rPr>
        <w:t xml:space="preserve"> à Dieu . C'est la première fois que le mot sacrifice est utilisé dans la Genèse. Un sacrifice est quelque chose qui est offert à Dieu pour le remercier ou pour lui demander pardon. Le </w:t>
      </w:r>
      <w:r>
        <w:rPr>
          <w:lang w:val="fr_FR" w:bidi="fr_FR"/>
        </w:rPr>
        <w:t>mot sacrifice</w:t>
      </w:r>
      <w:r>
        <w:rPr>
          <w:lang w:val="fr_FR" w:bidi="fr_FR"/>
        </w:rPr>
        <w:t xml:space="preserve"> est expliqué dans le glossaire principal. Jacob offrit le sacrifice pour remercier Dieu Jacob aurait tué un animal d'une manière rituelle. Une partie de l'animal serait brulé comme offrande à Dieu. Jacob utilisa le reste de l'animal pour le festin de l'alliance que tous mangèrent. </w:t>
      </w:r>
    </w:p>
    <w:p>
      <w:pPr/>
      <w:r>
        <w:rPr>
          <w:lang w:val="fr_FR" w:bidi="fr_FR"/>
        </w:rPr>
      </w:r>
      <w:r>
        <w:rPr>
          <w:lang w:val="fr_FR" w:bidi="fr_FR"/>
        </w:rPr>
        <w:t xml:space="preserve">Avant de partir le matin, Laban a embrassé, puis </w:t>
      </w:r>
      <w:r>
        <w:rPr>
          <w:b/>
          <w:lang w:val="fr_FR" w:bidi="fr_FR"/>
        </w:rPr>
        <w:t>béni</w:t>
      </w:r>
      <w:r>
        <w:rPr>
          <w:lang w:val="fr_FR" w:bidi="fr_FR"/>
        </w:rPr>
        <w:t xml:space="preserve"> ses filles et ses petits-enfants. Le glossaire principal explique aussi ce que veut dire le mot « </w:t>
      </w:r>
      <w:r>
        <w:rPr>
          <w:lang w:val="fr_FR" w:bidi="fr_FR"/>
        </w:rPr>
        <w:t>bénir</w:t>
      </w:r>
      <w:r>
        <w:rPr>
          <w:lang w:val="fr_FR" w:bidi="fr_FR"/>
        </w:rPr>
        <w:t xml:space="preserve"> ». Utilisez le même mot que celui que vous avez utilisé dans les passages précédents.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Arrêtez cet audio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Arrêtez cet audio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32:1–21</w:t>
      </w:r>
      <w:r>
        <w:rPr>
          <w:lang w:val="fr_FR" w:bidi="fr_FR"/>
        </w:rPr>
      </w:r>
    </w:p>
    <w:p>
      <w:pPr>
        <w:pStyle w:val="Heading3"/>
      </w:pPr>
      <w:r>
        <w:rPr>
          <w:lang w:val="fr_FR" w:bidi="fr_FR"/>
        </w:rPr>
        <w:t>Écouter et Cœur</w:t>
      </w:r>
    </w:p>
    <w:p>
      <w:pPr/>
      <w:r>
        <w:rPr>
          <w:lang w:val="fr_FR" w:bidi="fr_FR"/>
        </w:rPr>
      </w:r>
      <w:r>
        <w:rPr>
          <w:lang w:val="fr_FR" w:bidi="fr_FR"/>
        </w:rPr>
        <w:t>Ecoutez Genèse 32:1–21 et gardez-le dans votre coeur.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le passage précédent après avoir conclu 2 alliances avec Jacob, Laban est retourné à Harran. Maintenant, Jacob a repris la voie pour retourner à Canaan ou à Beer-Shéba où vivait Isaac. Voici le recit de ce voyage.</w:t>
      </w:r>
    </w:p>
    <w:p>
      <w:pPr/>
      <w:r>
        <w:rPr>
          <w:lang w:val="fr_FR" w:bidi="fr_FR"/>
        </w:rPr>
      </w:r>
      <w:r>
        <w:rPr>
          <w:lang w:val="fr_FR" w:bidi="fr_FR"/>
        </w:rPr>
        <w:t xml:space="preserve"> Au début de son voyage , Jacob a rencontré des anges de Dieu . Les anges agissent généralement comme messagers de Dieu, mais il n'y a pas d'indication ici que les anges ont donné à Jacob un message. Le mot pour anges est au pluriel. Il y avait suffisament d'anges pour former un camps militaire Jacob déclara que l'endroit où il a vu les anges était le camp de Dieu. Jacob nomma l'endroit Mahanaïm. Quand Jacob a quitté Beer-Shéba pour aller à Harran, il vit les anges monter et descendre d'une échelle A son retour Jacob revoit des anges envoyés par Dieu. Ainsi, il y a des anges au début et à la fin du voyage de Jacob. </w:t>
      </w:r>
    </w:p>
    <w:p>
      <w:pPr/>
      <w:r>
        <w:rPr>
          <w:lang w:val="fr_FR" w:bidi="fr_FR"/>
        </w:rPr>
      </w:r>
      <w:r>
        <w:rPr>
          <w:lang w:val="fr_FR" w:bidi="fr_FR"/>
        </w:rPr>
        <w:t xml:space="preserve">Arrêtez-vous et discutez : Racontez des histoires sur différents types de personnes ou de groupes qui voyagent et installent leur camp pour la nuit. Quel mot est utilisé pour désigner le camp dans chacune des histoires ? </w:t>
      </w:r>
    </w:p>
    <w:p>
      <w:pPr/>
      <w:r>
        <w:rPr>
          <w:lang w:val="fr_FR" w:bidi="fr_FR"/>
        </w:rPr>
      </w:r>
      <w:r>
        <w:rPr>
          <w:lang w:val="fr_FR" w:bidi="fr_FR"/>
        </w:rPr>
        <w:t xml:space="preserve">Cela fait 20 ans depuis que Jacob a quitté la maison et est allé à Harran pour échapper à son frère jumeau Esaü. Esaü avait vendu son droit d'aînesse à Jacob pour un bol de ragoût. Jacob avait trompé Isaac, leur père, pour que la bénédiction destinée à Esaü, le fils aîné soit à lui. Jacob avait volé la bénédiction d'Esaü. Esaü était si en colère qu'il a menacé de tuer Jacob. Rébecca, leur mère, a dit à Jacob d'aller vers Laban à Harran. Jacob est parti depuis 20 ans. </w:t>
      </w:r>
    </w:p>
    <w:p>
      <w:pPr/>
      <w:r>
        <w:rPr>
          <w:lang w:val="fr_FR" w:bidi="fr_FR"/>
        </w:rPr>
      </w:r>
      <w:r>
        <w:rPr>
          <w:lang w:val="fr_FR" w:bidi="fr_FR"/>
        </w:rPr>
        <w:t xml:space="preserve">Maintenant, Jacob rerourne. Jacob ne sait pas comment Esaü se sent à propos de lui après 20 ans. Jacob a appris qu'Esaü avait déménagé dans la région de Seir sur la terre d'Edom. Cette région est à une certaine distance de Beer-Shéba. </w:t>
      </w:r>
    </w:p>
    <w:p>
      <w:pPr/>
      <w:r>
        <w:rPr>
          <w:lang w:val="fr_FR" w:bidi="fr_FR"/>
        </w:rPr>
      </w:r>
      <w:r>
        <w:rPr>
          <w:lang w:val="fr_FR" w:bidi="fr_FR"/>
        </w:rPr>
        <w:t xml:space="preserve">Arrêtez-vous et montrez une carte de la terre d'Israël, y compris la terre d'Edom. Seir doit être marqué sur la carte ainsi que d'autres endroits dans le voyage de Jacob. </w:t>
      </w:r>
    </w:p>
    <w:p>
      <w:pPr/>
      <w:r>
        <w:rPr>
          <w:lang w:val="fr_FR" w:bidi="fr_FR"/>
        </w:rPr>
      </w:r>
      <w:r>
        <w:rPr>
          <w:lang w:val="fr_FR" w:bidi="fr_FR"/>
        </w:rPr>
        <w:t xml:space="preserve">Nous ne savons pas pourquoi Esaü a déménagé si loin d'Isaac. Esaü avait épousé 2 femmes hittites et Isaac et Rébecca n' aimaient pas les femmes d'Esaü. Après le départ de Jacob pour Beer-Shéba, Esaü a épousé une fille d'Ismaël. L'histoire ne nous dit pas ce qu'Isaac et Rébecca pensaient sur cette femme. </w:t>
      </w:r>
    </w:p>
    <w:p>
      <w:pPr/>
      <w:r>
        <w:rPr>
          <w:lang w:val="fr_FR" w:bidi="fr_FR"/>
        </w:rPr>
      </w:r>
      <w:r>
        <w:rPr>
          <w:lang w:val="fr_FR" w:bidi="fr_FR"/>
        </w:rPr>
        <w:t>Jacob a envoyé des messagers à Esaü avec un message de lui Jacob s'est appelé un serviteur d'Esaü. En utilisant le mot serviteur, Jacob essaie d'honorer Esaü. Jacob a dit à Esaü qu'il a été avec Laban tout le temps depuis qu'il a quitté Beer-Shéba. Jacob possède désormais beaucoup d'animaux et de serviteurs. Jacob espère qu'Esaü sera amical. Les messagers allèrent vers Esaü, puis sont retournés pour dire à Jacob qu'Esaü venait à sa rencontre . Esaü s'est déjà mis en route vers Jacob. Esaü a une armée de 400 hommes voyageant avec lui. Quand Jacob entendit cette nouvelle, il est terrifié. Jacob décida de diviser toutes ses possessions en 2 camps. De cette manière, si Esaü attaque un camp, l'autre camp pourrait éventuellement s'échapper. Jacob pourrait perdre la moitié de ses biens mais pas tout.</w:t>
      </w:r>
    </w:p>
    <w:p>
      <w:pPr/>
      <w:r>
        <w:rPr>
          <w:lang w:val="fr_FR" w:bidi="fr_FR"/>
        </w:rPr>
      </w:r>
      <w:r>
        <w:rPr>
          <w:lang w:val="fr_FR" w:bidi="fr_FR"/>
        </w:rPr>
        <w:t xml:space="preserve">Arrêtez-vous et discutez : Racontez une histoire sur un homme qui a trompé un parent pour lui prendre quelque chose d'important, puis a quitté la région. Cet homme revient après une longue absence. Que ferait l'homme pour s'assurer un bon accueil de la part de sa famille ? Comment l'homme trompé accueillerait-il la personne qui revient ? Que ressentirait chaque personne ? </w:t>
      </w:r>
    </w:p>
    <w:p>
      <w:pPr/>
      <w:r>
        <w:rPr>
          <w:lang w:val="fr_FR" w:bidi="fr_FR"/>
        </w:rPr>
      </w:r>
      <w:r>
        <w:rPr>
          <w:lang w:val="fr_FR" w:bidi="fr_FR"/>
        </w:rPr>
        <w:t xml:space="preserve">Après avoir répartit ses biens en deux parties , Jacob a commencé à prier. Jacob pria le Dieu d'Abraham et le Dieu d'Isaac. Jacob appelle Dieu par le nom de l'Eternel. Tous ces noms désignent le même Dieu. Jacob rappela à Dieu qu'il lui avait dit de rentrer chez lui. Dieu avait promis de traiter Jacob avec bonté. Jacob a rappelé à Dieu les bénédictions qu'il lui avait données. Une bénédiction que Dieu a donnée à Jacob était de dire qu'il aurait une descendance trop importante comme le sable sur le rivage . Jacob demanda à Dieu de le protéger d'une attaque d'Esaü Jacob rappela à Dieu les promesses qu'il lui avait faites sur ses futurs descendants. </w:t>
      </w:r>
    </w:p>
    <w:p>
      <w:pPr/>
      <w:r>
        <w:rPr>
          <w:lang w:val="fr_FR" w:bidi="fr_FR"/>
        </w:rPr>
      </w:r>
      <w:r>
        <w:rPr>
          <w:lang w:val="fr_FR" w:bidi="fr_FR"/>
        </w:rPr>
        <w:t xml:space="preserve">Arrêtez-vous et discutez : Écoutez la prière de Jacob à nouveau. Que dirait quelqu'un de votre village dans une prière si cette personne avait peur comme Jacob avait peur ? En quoi cette prière différerait-elle de la prière que Jacob a faite ? </w:t>
      </w:r>
    </w:p>
    <w:p>
      <w:pPr/>
      <w:r>
        <w:rPr>
          <w:lang w:val="fr_FR" w:bidi="fr_FR"/>
        </w:rPr>
      </w:r>
      <w:r>
        <w:rPr>
          <w:lang w:val="fr_FR" w:bidi="fr_FR"/>
        </w:rPr>
        <w:t xml:space="preserve">Jacob resta où il était toute la nuit. Le lendemain matin, Jacob décida d'envoyer des cadeaux à Esaü. </w:t>
      </w:r>
    </w:p>
    <w:p>
      <w:pPr/>
      <w:r>
        <w:rPr>
          <w:lang w:val="fr_FR" w:bidi="fr_FR"/>
        </w:rPr>
      </w:r>
      <w:r>
        <w:rPr>
          <w:lang w:val="fr_FR" w:bidi="fr_FR"/>
        </w:rPr>
        <w:t>Jacob choisit des chèvres, des moutons, des chameaux, des vaches et des ânes. Pour chaque groupe d'animaux Jacob sélectionnait des animaux mâles et femelles pour que les animaux se reproduisent. Jacob répartit ces animaux en troupeaux et assigna des serviteurs pour être avec chaque troupeau. Jacob a envoyé chaque troupeau dans la direction d'Esaü. Jacob dit aux serviteurs de garder les troupeaux séparés tout en maintenant une certaine distance entre les troupeaux.</w:t>
      </w:r>
    </w:p>
    <w:p>
      <w:pPr/>
      <w:r>
        <w:rPr>
          <w:lang w:val="fr_FR" w:bidi="fr_FR"/>
        </w:rPr>
      </w:r>
      <w:r>
        <w:rPr>
          <w:lang w:val="fr_FR" w:bidi="fr_FR"/>
        </w:rPr>
        <w:t>Montrez une image de chaque type d'animal que Jacob envoya comme cadeau. Montrez le mâle et la femelle : mouton, chèvre, chameau, vache, taureau, âne.</w:t>
      </w:r>
    </w:p>
    <w:p>
      <w:pPr/>
      <w:r>
        <w:rPr>
          <w:lang w:val="fr_FR" w:bidi="fr_FR"/>
        </w:rPr>
      </w:r>
      <w:r>
        <w:rPr>
          <w:lang w:val="fr_FR" w:bidi="fr_FR"/>
        </w:rPr>
        <w:t>Jacob donna des instructions à chaque groupe de serviteurs. Lorsque les serviteurs rencontrèrent Esaü, ils devaient lui dire que les animaux appartenaient à Jacob. Jacob envoie ces animaux comme cadeau à son maître, Esaü. Jacob dit aux serviteurs de dire qu'il est le serviteur d'Esaü Jacob éssaie de démontrer qu'il a un statut inférieur à celui d'Esaü. Jacob est obligé d'obéir à Esaü. Jacob montre du respect et de l'honneur à Esaü. En donnant les cadeaux, Jacob essaie d'apaiser la colère d'Esaü.</w:t>
      </w:r>
    </w:p>
    <w:p>
      <w:pPr/>
      <w:r>
        <w:rPr>
          <w:lang w:val="fr_FR" w:bidi="fr_FR"/>
        </w:rPr>
      </w:r>
      <w:r>
        <w:rPr>
          <w:lang w:val="fr_FR" w:bidi="fr_FR"/>
        </w:rPr>
        <w:t>Arrêtez-vous et discutez : Parlez de quelqu'un qui a trompé quelqu'un d'autre. Dans votre culture, que ferait la personne pour faire la paix avec une autre personne qu'elle a trompée ? Que dirait cette personne ? Quels types de choses cette personne ferait-elle ?</w:t>
      </w:r>
    </w:p>
    <w:p>
      <w:pPr/>
      <w:r>
        <w:rPr>
          <w:lang w:val="fr_FR" w:bidi="fr_FR"/>
        </w:rPr>
      </w:r>
      <w:r>
        <w:rPr>
          <w:lang w:val="fr_FR" w:bidi="fr_FR"/>
        </w:rPr>
        <w:t>Les serviteurs devaient dire à Esaü que les animaux étaient un cadeau de Jacob. Ils devaient dire que Jacob venait pour rencontrer Esaü. Chaque groupe de serviteurs reçut les mêmes instructions. Jacob essayait de calmer Esaü ou de le satisfaire d'une manière qui l'empêcherait d'attaquer Jacob. Jacob espérait que les cadeaux apaiseraient Esaü envers lui. Après avoir envoyé les cadeaux, Jacob resta où il était campé pour la nuit.</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Cette histoire comporte 5 scènes.</w:t>
      </w:r>
    </w:p>
    <w:p>
      <w:pPr/>
      <w:r>
        <w:rPr>
          <w:lang w:val="fr_FR" w:bidi="fr_FR"/>
        </w:rPr>
      </w:r>
      <w:r>
        <w:rPr>
          <w:b/>
          <w:lang w:val="fr_FR" w:bidi="fr_FR"/>
        </w:rPr>
        <w:t>Première scène :</w:t>
      </w:r>
      <w:r>
        <w:rPr>
          <w:lang w:val="fr_FR" w:bidi="fr_FR"/>
        </w:rPr>
        <w:t xml:space="preserve"> Laban est rentré chez lui et les anges de Dieu viennent visiter Jacob. Jacob continue sur son chemin vers Beer-Shéba. </w:t>
      </w:r>
    </w:p>
    <w:p>
      <w:pPr/>
      <w:r>
        <w:rPr>
          <w:lang w:val="fr_FR" w:bidi="fr_FR"/>
        </w:rPr>
      </w:r>
      <w:r>
        <w:rPr>
          <w:b/>
          <w:lang w:val="fr_FR" w:bidi="fr_FR"/>
        </w:rPr>
        <w:t>Deuxième scène :</w:t>
      </w:r>
      <w:r>
        <w:rPr>
          <w:lang w:val="fr_FR" w:bidi="fr_FR"/>
        </w:rPr>
        <w:t xml:space="preserve"> Jacob envoie des messagers à Esaü pour lui dire qu'il vient. </w:t>
      </w:r>
    </w:p>
    <w:p>
      <w:pPr/>
      <w:r>
        <w:rPr>
          <w:lang w:val="fr_FR" w:bidi="fr_FR"/>
        </w:rPr>
      </w:r>
      <w:r>
        <w:rPr>
          <w:b/>
          <w:lang w:val="fr_FR" w:bidi="fr_FR"/>
        </w:rPr>
        <w:t>Troisième scène :</w:t>
      </w:r>
      <w:r>
        <w:rPr>
          <w:lang w:val="fr_FR" w:bidi="fr_FR"/>
        </w:rPr>
        <w:t xml:space="preserve"> Les messagers reviennent en disant à Jacob qu'Esaü arrive avec une armée de 400 hommes. Jacob divise son camp en 2 camps.</w:t>
      </w:r>
    </w:p>
    <w:p>
      <w:pPr/>
      <w:r>
        <w:rPr>
          <w:lang w:val="fr_FR" w:bidi="fr_FR"/>
        </w:rPr>
      </w:r>
      <w:r>
        <w:rPr>
          <w:b/>
          <w:lang w:val="fr_FR" w:bidi="fr_FR"/>
        </w:rPr>
        <w:t>Quatrième scène :</w:t>
      </w:r>
      <w:r>
        <w:rPr>
          <w:lang w:val="fr_FR" w:bidi="fr_FR"/>
        </w:rPr>
        <w:t xml:space="preserve"> Jacob prie.</w:t>
      </w:r>
    </w:p>
    <w:p>
      <w:pPr/>
      <w:r>
        <w:rPr>
          <w:lang w:val="fr_FR" w:bidi="fr_FR"/>
        </w:rPr>
      </w:r>
      <w:r>
        <w:rPr>
          <w:b/>
          <w:lang w:val="fr_FR" w:bidi="fr_FR"/>
        </w:rPr>
        <w:t>Cinquième scène :</w:t>
      </w:r>
      <w:r>
        <w:rPr>
          <w:lang w:val="fr_FR" w:bidi="fr_FR"/>
        </w:rPr>
        <w:t xml:space="preserve"> Jacob décide d'envoyer des cadeaux à Esaü. Jacob envoie les cadeaux avec des instructions spécifiques que les serviteurs doivent suivre. Jacob espérait que ces cadeaux apaiseraient la colère d'Esaü.</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 xml:space="preserve">Les anges de Dieu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 xml:space="preserve">Serviteurs </w:t>
      </w:r>
    </w:p>
    <w:p>
      <w:pPr>
        <w:pStyle w:val="ListBullet"/>
        <w:spacing w:line="240" w:lineRule="auto"/>
        <w:ind w:left="720"/>
      </w:pPr>
      <w:r>
        <w:rPr>
          <w:lang w:val="fr_FR" w:bidi="fr_FR"/>
        </w:rPr>
      </w:r>
      <w:r>
        <w:rPr>
          <w:lang w:val="fr_FR" w:bidi="fr_FR"/>
        </w:rPr>
        <w:t xml:space="preserve">Esaü et son armée de 400 hommes </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 xml:space="preserve">Dans la première scène, Laban est parti pour retourner à Harran Jacob se met en route vers Beer-Shéba. Les anges de Dieu viennent à la rencontre de Jacob Jacob déclare que cet endroit est le camp de Dieu. Jacob nomme l'endroit Mahanaïm. </w:t>
      </w:r>
    </w:p>
    <w:p>
      <w:pPr/>
      <w:r>
        <w:rPr>
          <w:lang w:val="fr_FR" w:bidi="fr_FR"/>
        </w:rPr>
      </w:r>
      <w:r>
        <w:rPr>
          <w:lang w:val="fr_FR" w:bidi="fr_FR"/>
        </w:rPr>
        <w:t xml:space="preserve">Dans la deuxième scène, Jacob apprend qu'Esaü habite dans la région de Seir qui est à Edom. C'est dans les montagnes et beaucoup plus au sud que Beer-Shéba. Jacob décide d'envoyer des messagers pour dire à Esaü qu'il arrive. Jacob envoie une salutation amicale qui devrait faire comprendre à Esau que Jacob souhaite avoir une bonne relation avec lui. Jacob utilise des expression comme salutations humbles et ton serviteur Jacob. Jacob dit à Esaü ce qu'il a fait pendant 20 ans à Harran avec leur oncle Laban. Jacob espère qu'Esaü sera amical avec lui. </w:t>
      </w:r>
    </w:p>
    <w:p>
      <w:pPr/>
      <w:r>
        <w:rPr>
          <w:lang w:val="fr_FR" w:bidi="fr_FR"/>
        </w:rPr>
      </w:r>
      <w:r>
        <w:rPr>
          <w:lang w:val="fr_FR" w:bidi="fr_FR"/>
        </w:rPr>
        <w:t xml:space="preserve">Dans la troisième scène, les messagers reviennent de leur visite chez Esaü. Les messagers disent à Jacob qu'Esaü vient à sa rencontre et est déjà sur le chemin. Esaü a une armée de 400 hommes voyageant avec lui. Cette nouvelle terrifie Jacob. Jacob divise tout ce qu'il a dans 2 camps. Jacob pense qu'en faisant cela, il pourra garder la moitié de ses possessions si Esaü attaque. </w:t>
      </w:r>
    </w:p>
    <w:p>
      <w:pPr/>
      <w:r>
        <w:rPr>
          <w:lang w:val="fr_FR" w:bidi="fr_FR"/>
        </w:rPr>
      </w:r>
      <w:r>
        <w:rPr>
          <w:lang w:val="fr_FR" w:bidi="fr_FR"/>
        </w:rPr>
        <w:t xml:space="preserve">Dans la quatrième scène, Jacob prie. Jacob rappelle à Dieu qu'il lui avait dit de rentrer chez lui. Jacob rappelle à Dieu sa promesse de le traiter avec bonté. Jacob se rappelle les bénédictions que Dieu lui a données quand bien même il n'était pas méritant . Jacob demande à Dieu de le sauver d'Esaü. Jacob rappelle à Dieu à nouveau les promesses qu'il lui avait faites. Ensuite, Jacob reste là toute la nuit. </w:t>
      </w:r>
    </w:p>
    <w:p>
      <w:pPr/>
      <w:r>
        <w:rPr>
          <w:lang w:val="fr_FR" w:bidi="fr_FR"/>
        </w:rPr>
      </w:r>
      <w:r>
        <w:rPr>
          <w:lang w:val="fr_FR" w:bidi="fr_FR"/>
        </w:rPr>
        <w:t xml:space="preserve">Dans la cinquième scène, Jacob choisit des animaux à envoyer comme cadeaux à Esaü. Jacob sépare ces animaux en troupeaux et assigne des serviteurs à chaque troupeau. Jacob dit aux serviteurs de garder une distance entre chaque troupeau. Quand les serviteurs rencontreront Esaü, ils devront dire que le troupeau appartient à Jacob qui l'envoie comme cadeau à Esaü. Les serviteurs doivent dire que Jacob est le serviteur d'Esaü et qu'Esaü est le maître de Jacob. En utilisant la langue comme cela, Jacob essaie d'honorer Esaü. Jacob essaie d'apaiser toute colère qu'Esaü pourrait toujours avoir envers lui. Jacob espère qu'Esaü sera amical avec lui. Jacob a envoyé les troupeaux en avant pendant qu'il resta dans le camp une nuit de plus . </w:t>
      </w:r>
    </w:p>
    <w:p>
      <w:pPr/>
      <w:r>
        <w:rPr>
          <w:lang w:val="fr_FR" w:bidi="fr_FR"/>
        </w:rPr>
      </w:r>
      <w:r>
        <w:rPr>
          <w:lang w:val="fr_FR" w:bidi="fr_FR"/>
        </w:rPr>
        <w:t xml:space="preserve">Jacob n'a pas envoyé le même nombre d'animaux de chaque espèce. Jacob a envoyé 5 troupeaux différents : </w:t>
      </w:r>
    </w:p>
    <w:p>
      <w:pPr>
        <w:pStyle w:val="ListBullet"/>
        <w:spacing w:line="240" w:lineRule="auto"/>
        <w:ind w:left="720"/>
      </w:pPr>
      <w:r>
        <w:rPr>
          <w:lang w:val="fr_FR" w:bidi="fr_FR"/>
        </w:rPr>
      </w:r>
      <w:r>
        <w:rPr>
          <w:lang w:val="fr_FR" w:bidi="fr_FR"/>
        </w:rPr>
        <w:t xml:space="preserve">200 chèvres femelles et 20 chèvres mâles </w:t>
      </w:r>
    </w:p>
    <w:p>
      <w:pPr>
        <w:pStyle w:val="ListBullet"/>
        <w:spacing w:line="240" w:lineRule="auto"/>
        <w:ind w:left="720"/>
      </w:pPr>
      <w:r>
        <w:rPr>
          <w:lang w:val="fr_FR" w:bidi="fr_FR"/>
        </w:rPr>
      </w:r>
      <w:r>
        <w:rPr>
          <w:lang w:val="fr_FR" w:bidi="fr_FR"/>
        </w:rPr>
        <w:t xml:space="preserve">200 brebis et 20 moutons males </w:t>
      </w:r>
    </w:p>
    <w:p>
      <w:pPr>
        <w:pStyle w:val="ListBullet"/>
        <w:spacing w:line="240" w:lineRule="auto"/>
        <w:ind w:left="720"/>
      </w:pPr>
      <w:r>
        <w:rPr>
          <w:lang w:val="fr_FR" w:bidi="fr_FR"/>
        </w:rPr>
      </w:r>
      <w:r>
        <w:rPr>
          <w:lang w:val="fr_FR" w:bidi="fr_FR"/>
        </w:rPr>
        <w:t>30 chameaux femelles avec leurs jeunes</w:t>
      </w:r>
    </w:p>
    <w:p>
      <w:pPr>
        <w:pStyle w:val="ListBullet"/>
        <w:spacing w:line="240" w:lineRule="auto"/>
        <w:ind w:left="720"/>
      </w:pPr>
      <w:r>
        <w:rPr>
          <w:lang w:val="fr_FR" w:bidi="fr_FR"/>
        </w:rPr>
      </w:r>
      <w:r>
        <w:rPr>
          <w:lang w:val="fr_FR" w:bidi="fr_FR"/>
        </w:rPr>
        <w:t>40 vaches et 10 taureaux</w:t>
      </w:r>
    </w:p>
    <w:p>
      <w:pPr>
        <w:pStyle w:val="ListBullet"/>
        <w:spacing w:line="240" w:lineRule="auto"/>
        <w:ind w:left="720"/>
      </w:pPr>
      <w:r>
        <w:rPr>
          <w:lang w:val="fr_FR" w:bidi="fr_FR"/>
        </w:rPr>
      </w:r>
      <w:r>
        <w:rPr>
          <w:lang w:val="fr_FR" w:bidi="fr_FR"/>
        </w:rPr>
        <w:t>20 ânesses et 10 ânes.</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comporte 5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 xml:space="preserve">Les anges de Dieu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 xml:space="preserve">Serviteurs </w:t>
      </w:r>
    </w:p>
    <w:p>
      <w:pPr>
        <w:pStyle w:val="ListBullet"/>
        <w:spacing w:line="240" w:lineRule="auto"/>
        <w:ind w:left="720"/>
      </w:pPr>
      <w:r>
        <w:rPr>
          <w:lang w:val="fr_FR" w:bidi="fr_FR"/>
        </w:rPr>
      </w:r>
      <w:r>
        <w:rPr>
          <w:lang w:val="fr_FR" w:bidi="fr_FR"/>
        </w:rPr>
        <w:t xml:space="preserve">Esaü et son armée de 400 hommes </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Arrêtez l'action : Demandez à l'acteur qui joue l'un des rôles : « Que ressens-tu ? Vous pouvez entendre des choses comme différentes réponses. Reprenez l'action.</w:t>
      </w:r>
    </w:p>
    <w:p>
      <w:pPr/>
      <w:r>
        <w:rPr>
          <w:lang w:val="fr_FR" w:bidi="fr_FR"/>
        </w:rPr>
      </w:r>
      <w:r>
        <w:rPr>
          <w:lang w:val="fr_FR" w:bidi="fr_FR"/>
        </w:rPr>
        <w:t xml:space="preserve">Dans la première scène, Laban est déjà parti pour retourner à Harran Jacob se met en route pour retourner à Beer-Shéba. Les anges de Dieu viennent à la rencontre de Jacob Quand Jacob voit ces anges, Jacob déclare que c'est le camp de Dieu. Jacob nomme l'endroit Mahanaïm. </w:t>
      </w:r>
    </w:p>
    <w:p>
      <w:pPr/>
      <w:r>
        <w:rPr>
          <w:lang w:val="fr_FR" w:bidi="fr_FR"/>
        </w:rPr>
      </w:r>
      <w:r>
        <w:rPr>
          <w:lang w:val="fr_FR" w:bidi="fr_FR"/>
        </w:rPr>
        <w:t>Dans la deuxième scène, Jacob envoie des messagers au devant d'Esaü, le frère jumeau aîné de Jacob. Jacob dit aux messagers de dire qu'il vient. Jacob utilise un langage qui honorerait Esaü et ferait en sorte qu'Esaü se sente à l'aise avec Jacob. Jacob raconte à Esaü ce qu'il a fait ces 20 dernières années.</w:t>
      </w:r>
    </w:p>
    <w:p>
      <w:pPr/>
      <w:r>
        <w:rPr>
          <w:lang w:val="fr_FR" w:bidi="fr_FR"/>
        </w:rPr>
      </w:r>
      <w:r>
        <w:rPr>
          <w:lang w:val="fr_FR" w:bidi="fr_FR"/>
        </w:rPr>
        <w:t>Arrêtez l'action : Demandez à Jacob : « Comment vous sentez-vous à l'idée de rencontrer Esaü à nouveau ? » Vous pourriez entendre : « J'ai hâte de voir mon frère après une si longue période. Ou « J'ai peur. Je ne sais pas comment Esaü se sent maintenant. Esaü voulait me tuer quand j'ai quitté la maison. Demandez à Esaü : « Comment vous êtes-vous ressenti lorsque les messagers vous ont dit que Jacob vient à la maison ? Vous pouvez entendre : « Je suis heureux de le voir à nouveau. ça fait longtemps. Je ne le hais plus mais je ne sais pas si nous pouvons vivre en paix ensemble. Je ne sais pas si je peux lui faire confiance. Reprenez l'action.</w:t>
      </w:r>
    </w:p>
    <w:p>
      <w:pPr/>
      <w:r>
        <w:rPr>
          <w:lang w:val="fr_FR" w:bidi="fr_FR"/>
        </w:rPr>
      </w:r>
      <w:r>
        <w:rPr>
          <w:lang w:val="fr_FR" w:bidi="fr_FR"/>
        </w:rPr>
        <w:t xml:space="preserve">Dans la troisième scène, les messagers reviennent et disent à Jacob qu'Esaü vient à sa rencontre . Esaü a une armée de 400 hommes voyageant avec lui. Quand Jacob entend cette nouvelle, il est terrifié. Jacob prend tout ce qu'il possède et le répartit entre deux camps . Jacob pense que si Esaü attaque, peut-être qu'un camp s'échappera et qu'il ne perdra pas tout. </w:t>
      </w:r>
    </w:p>
    <w:p>
      <w:pPr/>
      <w:r>
        <w:rPr>
          <w:lang w:val="fr_FR" w:bidi="fr_FR"/>
        </w:rPr>
      </w:r>
      <w:r>
        <w:rPr>
          <w:lang w:val="fr_FR" w:bidi="fr_FR"/>
        </w:rPr>
        <w:t>Arrêtez l'action : Demandez à Jacob : « Pourquoi as-tu peur ? » Vous entendrez peut être : « Esaü voulait me tuer il y a 20 ans. Peut-être qu'Esaü veut toujours me tuer. Pourquoi Esaü aurait-il amener une telle armée ? » Reprenez l'action.</w:t>
      </w:r>
    </w:p>
    <w:p>
      <w:pPr/>
      <w:r>
        <w:rPr>
          <w:lang w:val="fr_FR" w:bidi="fr_FR"/>
        </w:rPr>
      </w:r>
      <w:r>
        <w:rPr>
          <w:lang w:val="fr_FR" w:bidi="fr_FR"/>
        </w:rPr>
        <w:t xml:space="preserve">Dans la quatrième scène, Jacob prie. Jacob utilise les deux noms pour Dieu - Dieu et l'Eternel. Jacob dit à Dieu : « Tu m'as dit de rentrer chez moi. Tu as promis de me traiter avec bonté. Jacob rappelle à Dieu combien de fois il est indigne de recevoir ses bénédictions . Jacob sait que tout ce qu'il a maintenant est de Dieu. Ensuite, Jacob demande à Dieu : « Délivre moi de mon frère, Esaü. Jacob rappelle à Dieu qu'il lui a promis une descendance inombrable . Ensuite, Jacob reste là toute la nuit </w:t>
      </w:r>
    </w:p>
    <w:p>
      <w:pPr/>
      <w:r>
        <w:rPr>
          <w:lang w:val="fr_FR" w:bidi="fr_FR"/>
        </w:rPr>
      </w:r>
      <w:r>
        <w:rPr>
          <w:lang w:val="fr_FR" w:bidi="fr_FR"/>
        </w:rPr>
        <w:t>Arrêtez l'action : Demandez à Jacob : « Comment vous sentez-vous maintenant que vous avez prié ? » Vous pouvez entendre : « Je suis en paix. Je sens que Dieu m'a entendu. Je sens que Dieu veillera sur cette situation. Je ne suis plus inquiet. Reprenez l'action.</w:t>
      </w:r>
    </w:p>
    <w:p>
      <w:pPr/>
      <w:r>
        <w:rPr>
          <w:lang w:val="fr_FR" w:bidi="fr_FR"/>
        </w:rPr>
      </w:r>
      <w:r>
        <w:rPr>
          <w:lang w:val="fr_FR" w:bidi="fr_FR"/>
        </w:rPr>
        <w:t>Dans la cinquième scène, Jacob décide d'envoyer des cadeaux à Esaü. Jacob prend quelques animaux de chaque espèce qu'il possède et les répartit en troupeaux. Puis Jacob choisit quelques serviteurs pour accompagner les troupeaux. Jacob dit aux serviteurs de garder une distance entre chaque troupeau. Ils doivent précéder Jacob. Quand le troupeau atteindra Esaü, les serviteurs devront lui dire que les animaux sont un cadeau de la part du serviteur d'Esaü et qu'ils sont pour le maitre de Jacob ,Esaü En utilisant la langue comme cela, Jacob essaie de calmer Esaü ou d'apaiser une colère persistante qu'Esaü pourrait avoir. Jacob essaie aussi d'honorer Esaü. Chaque groupe de serviteurs avait le même message à transmettre à Esaü. Jacob a envoyé tous les troupeaux cadeaux en avant. Jacob resta une nuit de plus au camp.</w:t>
      </w:r>
    </w:p>
    <w:p>
      <w:pPr/>
      <w:r>
        <w:rPr>
          <w:lang w:val="fr_FR" w:bidi="fr_FR"/>
        </w:rPr>
      </w:r>
      <w:r>
        <w:rPr>
          <w:lang w:val="fr_FR" w:bidi="fr_FR"/>
        </w:rPr>
        <w:t>Arrêtez l'action : Demandez à Jacob : « Comment vous sentez-vous maintenant que vous avez envoyé ces cadeaux en avant ? » Vous pouvez entendre : « Je pense que c'est une bonne idée. Esaü réagira bien à ma flatterie - j'utilise ces mots polis et l'appelle maître. J'ai fait tout ce que je peux faire pour faire la paix. Maintenant , c'est à Esaü de décider Demandez aux serviteurs : « Comment vous sentez-vous à l'idée d'aller de l'avant avec les troupeaux et ce message ? » Vous pouvez entendre : « J'ai peur, mais je dois obéir à mon maître. Esaü a une armée de 400 hommes. Il n'acceptera pas peut être ces cadeaux ou nos messages.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b/>
          <w:lang w:val="fr_FR" w:bidi="fr_FR"/>
        </w:rPr>
        <w:t>Les anges</w:t>
      </w:r>
      <w:r>
        <w:rPr>
          <w:lang w:val="fr_FR" w:bidi="fr_FR"/>
        </w:rPr>
        <w:t xml:space="preserve"> de Dieu viennent à la rencontre de Jacob Le mot pour anges est au pluriel. Les anges sont des êtres spirituels surnaturels qui portent généralement des messages de Dieu. Cependant, ici les anges ne donnent pas à Jacob un message Utilisez le même mot pour ange que celui que vous avez utilisé auparavant. </w:t>
      </w:r>
      <w:r>
        <w:rPr>
          <w:b/>
          <w:lang w:val="fr_FR" w:bidi="fr_FR"/>
        </w:rPr>
        <w:t>Les anges</w:t>
      </w:r>
      <w:r>
        <w:rPr>
          <w:lang w:val="fr_FR" w:bidi="fr_FR"/>
        </w:rPr>
        <w:t xml:space="preserve"> sont abordés dans le glossaire principal. </w:t>
      </w:r>
    </w:p>
    <w:p>
      <w:pPr/>
      <w:r>
        <w:rPr>
          <w:lang w:val="fr_FR" w:bidi="fr_FR"/>
        </w:rPr>
      </w:r>
      <w:r>
        <w:rPr>
          <w:lang w:val="fr_FR" w:bidi="fr_FR"/>
        </w:rPr>
        <w:t xml:space="preserve">Jacob dit qu'il y a suffisamment d'anges pour être le </w:t>
      </w:r>
      <w:r>
        <w:rPr>
          <w:b/>
          <w:lang w:val="fr_FR" w:bidi="fr_FR"/>
        </w:rPr>
        <w:t>camps</w:t>
      </w:r>
      <w:r>
        <w:rPr>
          <w:lang w:val="fr_FR" w:bidi="fr_FR"/>
        </w:rPr>
        <w:t xml:space="preserve"> de Dieu. Ici, le mot camp est utilisé comme pour un camp militaire Jacob voit ces anges comme l'armée de Dieu.</w:t>
      </w:r>
    </w:p>
    <w:p>
      <w:pPr/>
      <w:r>
        <w:rPr>
          <w:lang w:val="fr_FR" w:bidi="fr_FR"/>
        </w:rPr>
      </w:r>
      <w:r>
        <w:rPr>
          <w:lang w:val="fr_FR" w:bidi="fr_FR"/>
        </w:rPr>
        <w:t>La famille de Jacob occupe deux grands camps Ce ne sont pas des camps militaires. Ce camp est un endroit où une personne ou un groupe de personnes s'arrêtait pour un temps limité. La famille de Jacob installait son camp chaque nuit pendant le voyage.</w:t>
      </w:r>
    </w:p>
    <w:p>
      <w:pPr/>
      <w:r>
        <w:rPr>
          <w:lang w:val="fr_FR" w:bidi="fr_FR"/>
        </w:rPr>
      </w:r>
      <w:r>
        <w:rPr>
          <w:lang w:val="fr_FR" w:bidi="fr_FR"/>
        </w:rPr>
        <w:t xml:space="preserve">Jacob apprend qu'Esaü vit dans la région de </w:t>
      </w:r>
      <w:r>
        <w:rPr>
          <w:b/>
          <w:lang w:val="fr_FR" w:bidi="fr_FR"/>
        </w:rPr>
        <w:t>Seir</w:t>
      </w:r>
      <w:r>
        <w:rPr>
          <w:lang w:val="fr_FR" w:bidi="fr_FR"/>
        </w:rPr>
        <w:t xml:space="preserve"> sur la terre d'</w:t>
      </w:r>
      <w:r>
        <w:rPr>
          <w:b/>
          <w:lang w:val="fr_FR" w:bidi="fr_FR"/>
        </w:rPr>
        <w:t>Edom</w:t>
      </w:r>
      <w:r>
        <w:rPr>
          <w:lang w:val="fr_FR" w:bidi="fr_FR"/>
        </w:rPr>
        <w:t xml:space="preserve">. Ces noms de lieux seront utilisés à plusieurs reprises dans les écritures Référez-vous à la carte pour connaitre l'emplacement de cette région </w:t>
      </w:r>
    </w:p>
    <w:p>
      <w:pPr/>
      <w:r>
        <w:rPr>
          <w:lang w:val="fr_FR" w:bidi="fr_FR"/>
        </w:rPr>
      </w:r>
      <w:r>
        <w:rPr>
          <w:lang w:val="fr_FR" w:bidi="fr_FR"/>
        </w:rPr>
        <w:t xml:space="preserve">Montrez la carte d'Israël sur laquelle est marquée Edom et Seir. </w:t>
      </w:r>
    </w:p>
    <w:p>
      <w:pPr/>
      <w:r>
        <w:rPr>
          <w:lang w:val="fr_FR" w:bidi="fr_FR"/>
        </w:rPr>
      </w:r>
      <w:r>
        <w:rPr>
          <w:lang w:val="fr_FR" w:bidi="fr_FR"/>
        </w:rPr>
        <w:t xml:space="preserve">Jacob prie. Dans la prière, Jacob utilise à la fois </w:t>
      </w:r>
      <w:r>
        <w:rPr>
          <w:b/>
          <w:lang w:val="fr_FR" w:bidi="fr_FR"/>
        </w:rPr>
        <w:t>Dieu</w:t>
      </w:r>
      <w:r>
        <w:rPr>
          <w:lang w:val="fr_FR" w:bidi="fr_FR"/>
        </w:rPr>
        <w:t xml:space="preserve"> et </w:t>
      </w:r>
      <w:r>
        <w:rPr>
          <w:b/>
          <w:lang w:val="fr_FR" w:bidi="fr_FR"/>
        </w:rPr>
        <w:t>Eternel</w:t>
      </w:r>
      <w:r>
        <w:rPr>
          <w:lang w:val="fr_FR" w:bidi="fr_FR"/>
        </w:rPr>
        <w:t xml:space="preserve"> pour parler avec Dieu. Utilisez les même mots pour Dieu et Eternel que vous avez employez dans les autres passages. Les mots </w:t>
      </w:r>
      <w:r>
        <w:rPr>
          <w:b/>
          <w:lang w:val="fr_FR" w:bidi="fr_FR"/>
        </w:rPr>
        <w:t>Eternel</w:t>
      </w:r>
      <w:r>
        <w:rPr>
          <w:lang w:val="fr_FR" w:bidi="fr_FR"/>
        </w:rPr>
        <w:t xml:space="preserve"> et </w:t>
      </w:r>
      <w:r>
        <w:rPr>
          <w:b/>
          <w:lang w:val="fr_FR" w:bidi="fr_FR"/>
        </w:rPr>
        <w:t>Dieu</w:t>
      </w:r>
      <w:r>
        <w:rPr>
          <w:lang w:val="fr_FR" w:bidi="fr_FR"/>
        </w:rPr>
        <w:t xml:space="preserve"> sont tous les deux mentionnés dans le glossaire princial. Dans la prière Jacob dit : Dieu de mon grand-père Abraham et Dieu de mon père Isaac. Ces noms se réfèrent au même Dieu que Jacob adore et auquel il prie à ce moment. </w:t>
      </w:r>
    </w:p>
    <w:p>
      <w:pPr/>
      <w:r>
        <w:rPr>
          <w:lang w:val="fr_FR" w:bidi="fr_FR"/>
        </w:rPr>
      </w:r>
      <w:r>
        <w:rPr>
          <w:lang w:val="fr_FR" w:bidi="fr_FR"/>
        </w:rPr>
        <w:t xml:space="preserve">Jacob se désigne lui même comme un </w:t>
      </w:r>
      <w:r>
        <w:rPr>
          <w:b/>
          <w:lang w:val="fr_FR" w:bidi="fr_FR"/>
        </w:rPr>
        <w:t>serviteur</w:t>
      </w:r>
      <w:r>
        <w:rPr>
          <w:lang w:val="fr_FR" w:bidi="fr_FR"/>
        </w:rPr>
        <w:t xml:space="preserve"> d'Esaü Jacob se désigne lui même comme serviteur de Dieu. Jacob a un certain nombre de serviteurs. Le terme </w:t>
      </w:r>
      <w:r>
        <w:rPr>
          <w:b/>
          <w:lang w:val="fr_FR" w:bidi="fr_FR"/>
        </w:rPr>
        <w:t>serviteur</w:t>
      </w:r>
      <w:r>
        <w:rPr>
          <w:lang w:val="fr_FR" w:bidi="fr_FR"/>
        </w:rPr>
        <w:t xml:space="preserve"> est expliqué dans le glossaire principal Dans chaque cas, le mot serviteur signifie que la personne obéira et servira son maître. Utilisez le même mot pour serviteur que celui que vous avez utilisé auparavant. </w:t>
      </w:r>
    </w:p>
    <w:p>
      <w:pPr/>
      <w:r>
        <w:rPr>
          <w:lang w:val="fr_FR" w:bidi="fr_FR"/>
        </w:rPr>
      </w:r>
      <w:r>
        <w:rPr>
          <w:lang w:val="fr_FR" w:bidi="fr_FR"/>
        </w:rPr>
        <w:t>En envoyant des cadeaux à Esaü, Jacob essayait de l'</w:t>
      </w:r>
      <w:r>
        <w:rPr>
          <w:b/>
          <w:lang w:val="fr_FR" w:bidi="fr_FR"/>
        </w:rPr>
        <w:t>apaiser</w:t>
      </w:r>
      <w:r>
        <w:rPr>
          <w:lang w:val="fr_FR" w:bidi="fr_FR"/>
        </w:rPr>
        <w:t xml:space="preserve">. Apaiser signifie calmer ou satisfaire une personne en fournissant ce dont elle a besoin. En envoyant les cadeaux, Jacob espérait que la colère d'Esaü disparaitrait et que lui et Esaü pourrait se rencontrer dans la paix.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Arrêtez cet audio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Arrêtez cet audio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32:22–32</w:t>
      </w:r>
      <w:r>
        <w:rPr>
          <w:lang w:val="fr_FR" w:bidi="fr_FR"/>
        </w:rPr>
      </w:r>
    </w:p>
    <w:p>
      <w:pPr>
        <w:pStyle w:val="Heading3"/>
      </w:pPr>
      <w:r>
        <w:rPr>
          <w:lang w:val="fr_FR" w:bidi="fr_FR"/>
        </w:rPr>
        <w:t>Écouter et Cœur</w:t>
      </w:r>
    </w:p>
    <w:p>
      <w:pPr/>
      <w:r>
        <w:rPr>
          <w:lang w:val="fr_FR" w:bidi="fr_FR"/>
        </w:rPr>
      </w:r>
      <w:r>
        <w:rPr>
          <w:lang w:val="fr_FR" w:bidi="fr_FR"/>
        </w:rPr>
        <w:t>Ecoutez Genèse 32:22–32 et gardez-le dans votre coeur.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le passage précédent, Jacob a appris qu'Esaü est sur son chemin pour rencontrer Jacob. Esaü apporte armée de 400 hommes. Jacob a envoyé à Esaü des cadeaux de troupeaux d'animaux. Ce passage est une description narrative de ce qui s'est passé pendant que Jacob s'est préparé à rencontrer Esaü quand Esaü arrive.</w:t>
      </w:r>
    </w:p>
    <w:p>
      <w:pPr/>
      <w:r>
        <w:rPr>
          <w:lang w:val="fr_FR" w:bidi="fr_FR"/>
        </w:rPr>
      </w:r>
      <w:r>
        <w:rPr>
          <w:lang w:val="fr_FR" w:bidi="fr_FR"/>
        </w:rPr>
        <w:t>Jacob a envoyé les troupeaux d'animaux comme cadeaux pour Esaü. Jacob a ensuite passé la nuit dans le camp. Pendant la nuit, Jacob s'est levé. Jacob prit les quatre femmes : Leah et sa servante Zilpah, Rachel et sa servante Bilhah, et les fit passer le gué du fleuve Jabbok River. Jacob a aussi pris ses 11 fils à travers la rivière. Ils étaient tous maintenant sur le côté sud de la rivière. La rivière Jabbok est dans le pays de la Jordanie. La rivière Jabbok a des endroits où l'eau est peu profonde ce qui rend facile de traverser la rivière. Cela est appelé un gué. Jacob était campé à côté d'un gué dans la rivière Jabbok. Après avoir pris les femmes et les enfants à travers le Jabbok dans un nouveau camp, Jacob a aussi envoyé sur tout ce que Jacob avait - toutes ses possessions. Tout le monde et tout était à travers la rivière sauf Jacob. L'histoire ne nous dit pas pourquoi Jacob a pris tout le monde à travers la rivière pendant la nuit. Il est plus dangereux de traverser la nuit. Il y deux interprétations quant à l'endroit où Jacob était pendant la nuit. Une interprétation dit que Jacob est resté dans le camp original sur le côté nord de la rivière. Une autre interprétation dit que Jacob était sur le même côté de la rivière que sa famille, mais pas dans le camp avec eux.</w:t>
      </w:r>
    </w:p>
    <w:p>
      <w:pPr/>
      <w:r>
        <w:rPr>
          <w:lang w:val="fr_FR" w:bidi="fr_FR"/>
        </w:rPr>
      </w:r>
      <w:r>
        <w:rPr>
          <w:lang w:val="fr_FR" w:bidi="fr_FR"/>
        </w:rPr>
        <w:t>Montrez la carte du voyage de Jacob avec la rivière Jabbok marquée sur la carte.</w:t>
      </w:r>
    </w:p>
    <w:p>
      <w:pPr/>
      <w:r>
        <w:rPr>
          <w:lang w:val="fr_FR" w:bidi="fr_FR"/>
        </w:rPr>
      </w:r>
      <w:r>
        <w:rPr>
          <w:lang w:val="fr_FR" w:bidi="fr_FR"/>
        </w:rPr>
        <w:t>Montrez une image de gens marchant à travers une partie peu profonde d'une rivière.</w:t>
      </w:r>
    </w:p>
    <w:p>
      <w:pPr/>
      <w:r>
        <w:rPr>
          <w:lang w:val="fr_FR" w:bidi="fr_FR"/>
        </w:rPr>
      </w:r>
      <w:r>
        <w:rPr>
          <w:lang w:val="fr_FR" w:bidi="fr_FR"/>
        </w:rPr>
        <w:t>Discutez en groupe : Imaginez que quelqu'un vient à la maison comme Jacob qui est parti après avoir volé la bénédiction d'Esaü. Les membres de la famille sortent pour rencontrer la personne et sa famille. Comment la personne venant à la maison se sentirait-elle ? Quels types d'actions cette personne pourrait-elle prendre pour se préparer à rencontrer la fête de salutation ?</w:t>
      </w:r>
    </w:p>
    <w:p>
      <w:pPr/>
      <w:r>
        <w:rPr>
          <w:lang w:val="fr_FR" w:bidi="fr_FR"/>
        </w:rPr>
      </w:r>
      <w:r>
        <w:rPr>
          <w:lang w:val="fr_FR" w:bidi="fr_FR"/>
        </w:rPr>
        <w:t>Jacob était seul dans le camp. C'était toujours la nuit. Un homme est venu et a commencé à lutter avec Jacob. La lutte est un combat au corps à corps avec un adversaire dans le but de le projeter au sol. Aucune des deux personnes ne frappe ni ne touche l'autre. Jacob ne connait pas cet homme. L'homme ne s'identifie pas et ne parle pas à Jacob.</w:t>
      </w:r>
    </w:p>
    <w:p>
      <w:pPr/>
      <w:r>
        <w:rPr>
          <w:lang w:val="fr_FR" w:bidi="fr_FR"/>
        </w:rPr>
      </w:r>
      <w:r>
        <w:rPr>
          <w:lang w:val="fr_FR" w:bidi="fr_FR"/>
        </w:rPr>
        <w:t>Montrez une courte vidéo de 2 hommes ou de garçons en train de lutter.</w:t>
      </w:r>
    </w:p>
    <w:p>
      <w:pPr/>
      <w:r>
        <w:rPr>
          <w:lang w:val="fr_FR" w:bidi="fr_FR"/>
        </w:rPr>
      </w:r>
      <w:r>
        <w:rPr>
          <w:lang w:val="fr_FR" w:bidi="fr_FR"/>
        </w:rPr>
        <w:t>Arrêtez-vous et discutez : décrivez ce que les deux garçons font dans la vidéo. Qu'appelez-vous ce type d'activité dans votre culture ?</w:t>
      </w:r>
    </w:p>
    <w:p>
      <w:pPr/>
      <w:r>
        <w:rPr>
          <w:lang w:val="fr_FR" w:bidi="fr_FR"/>
        </w:rPr>
      </w:r>
      <w:r>
        <w:rPr>
          <w:lang w:val="fr_FR" w:bidi="fr_FR"/>
        </w:rPr>
        <w:t>Jacob et l'homme ont lutté ou se sont battus jusqu'à l'aube. L'aube est le moment où la lumière commence à apparaître dans le ciel. Un autre mot pour l'aube est l'aurore. Le soleil ne s'est pas encore levé. Avec le début de la lumière, les gens peuvent commencer à voir les choses plus clairement.</w:t>
      </w:r>
    </w:p>
    <w:p>
      <w:pPr/>
      <w:r>
        <w:rPr>
          <w:lang w:val="fr_FR" w:bidi="fr_FR"/>
        </w:rPr>
      </w:r>
      <w:r>
        <w:rPr>
          <w:lang w:val="fr_FR" w:bidi="fr_FR"/>
        </w:rPr>
        <w:t>L'homme a réalisé qu'il ne pouvait pas jeter Jacob au sol. L'homme ne pouvait pas gagner le combat ou la lutte. À l'aube, l'homme toucha la hanche de Jacob et la déboîta. Cela signifie que l'homme a déboîté la hanche de Jacob. Une fois que la hanche est déboîtéé, une personne ne peut pas marcher normalement. Parce que la hanche de Jacob était déboîtée, Jacob a marché avec en boîtant.</w:t>
      </w:r>
    </w:p>
    <w:p>
      <w:pPr/>
      <w:r>
        <w:rPr>
          <w:lang w:val="fr_FR" w:bidi="fr_FR"/>
        </w:rPr>
      </w:r>
      <w:r>
        <w:rPr>
          <w:lang w:val="fr_FR" w:bidi="fr_FR"/>
        </w:rPr>
        <w:t>Quand Jacob et l'homme ont commencé à lutter ou à combattre ensemble, Jacob ne savait pas qui était l'homme. Jacob réalise finalement que cet homme est quelqu'un de spécial.</w:t>
      </w:r>
    </w:p>
    <w:p>
      <w:pPr/>
      <w:r>
        <w:rPr>
          <w:lang w:val="fr_FR" w:bidi="fr_FR"/>
        </w:rPr>
      </w:r>
      <w:r>
        <w:rPr>
          <w:lang w:val="fr_FR" w:bidi="fr_FR"/>
        </w:rPr>
        <w:t>Après avoir déboîtée la hanche de Jacob, l'homme parle pour la première fois. L'homme a dit : « Laissez-moi partir parce que la lumière du jour commence à apparaître. Il ferait bientôt assez clair pour voir les gens clairement. Cela signifie que Jacob doit arrêter de s'accrocher à l'homme et arrêter d'essayer de jeter l'homme au sol. Jacob a refusé de laisser l'homme partir. Jacob a exigé que l'homme le bénisse avant qu'il ne libère l'homme ou arrête de s'accrocher à l'homme.</w:t>
      </w:r>
    </w:p>
    <w:p>
      <w:pPr/>
      <w:r>
        <w:rPr>
          <w:lang w:val="fr_FR" w:bidi="fr_FR"/>
        </w:rPr>
      </w:r>
      <w:r>
        <w:rPr>
          <w:lang w:val="fr_FR" w:bidi="fr_FR"/>
        </w:rPr>
        <w:t>L'homme a demandé à Jacob : « Quel est ton nom ? » L'homme savait déjà le nom de Jacob. En répondant, Jacob parlait à l'homme le personnage de Jacob. Jacob a dit : « Mon nom est Jacob. Le nom de Jacob signifie trompeur ou tricheur. L'homme dit à Jacob qu'il s'appellerait désormais Israël. L'homme a dit à Jacob : « Tu as combattu avec Dieu et avec l'homme et tu n'as pas abandonné. Lorsque Dieu changeait le nom d'un homme, cela signifiait généralement qu'il y avait un changement dans le caractère de cette personne. Jacob n'est plus le trompeur, mais celui qui a lutté avec Dieu et avec les hommes et n'a pas abandonné. Dans les passages précédents, Dieu a changé le nom d'Abram en Abraham et le nom de Saraï en Sarah.</w:t>
      </w:r>
    </w:p>
    <w:p>
      <w:pPr/>
      <w:r>
        <w:rPr>
          <w:lang w:val="fr_FR" w:bidi="fr_FR"/>
        </w:rPr>
      </w:r>
      <w:r>
        <w:rPr>
          <w:lang w:val="fr_FR" w:bidi="fr_FR"/>
        </w:rPr>
        <w:t>Arrêtez-vous et discutez : Quand et pourquoi quelqu'un changerait-il le nom d'une personne dans votre culture ?</w:t>
      </w:r>
    </w:p>
    <w:p>
      <w:pPr/>
      <w:r>
        <w:rPr>
          <w:lang w:val="fr_FR" w:bidi="fr_FR"/>
        </w:rPr>
      </w:r>
      <w:r>
        <w:rPr>
          <w:lang w:val="fr_FR" w:bidi="fr_FR"/>
        </w:rPr>
        <w:t>Jacob a demandé à l'homme son nom. L'homme a demandé à Jacob : « Pourquoi veux-tu savoir mon nom ? » Quand Jacob demande le nom de l'homme, cela signifie que Jacob ne sait toujours pas qui est cet homme. Ensuite, l'homme a béni Jacob et est parti. Jacob réalise finalement que Jacob a été avec Dieu. Jacob a eu une rencontre directe avec Dieu.</w:t>
      </w:r>
    </w:p>
    <w:p>
      <w:pPr/>
      <w:r>
        <w:rPr>
          <w:lang w:val="fr_FR" w:bidi="fr_FR"/>
        </w:rPr>
      </w:r>
      <w:r>
        <w:rPr>
          <w:lang w:val="fr_FR" w:bidi="fr_FR"/>
        </w:rPr>
        <w:t xml:space="preserve">Jacob a nommé l'endroit où cette rencontre a eu lieu Peniel. Péniel signifie </w:t>
      </w:r>
      <w:r>
        <w:rPr>
          <w:b/>
          <w:lang w:val="fr_FR" w:bidi="fr_FR"/>
        </w:rPr>
        <w:t>le visage de Dieu</w:t>
      </w:r>
      <w:r>
        <w:rPr>
          <w:lang w:val="fr_FR" w:bidi="fr_FR"/>
        </w:rPr>
        <w:t>. Jacob a dit : « J'ai vu le visage de Dieu et j'ai survécu. Au moment où Jacob a quitté Peniel, le soleil se levait. Jacob boitait à cause de la blessure à la hanche de Jacob.</w:t>
      </w:r>
    </w:p>
    <w:p>
      <w:pPr/>
      <w:r>
        <w:rPr>
          <w:lang w:val="fr_FR" w:bidi="fr_FR"/>
        </w:rPr>
      </w:r>
      <w:r>
        <w:rPr>
          <w:lang w:val="fr_FR" w:bidi="fr_FR"/>
        </w:rPr>
        <w:t>Arrêtez-vous et discutez : Normalement, ce type de blessure serait très douloureux. Il serait aussi difficile de marcher. Jacob ne se plaint pas de la douleur. Il boite quand il marche. Comment votre culture traiterait-elle quelqu'un qui devient boiteux après une blessure à sa jambe ou à sa hanche ?</w:t>
      </w:r>
    </w:p>
    <w:p>
      <w:pPr/>
      <w:r>
        <w:rPr>
          <w:lang w:val="fr_FR" w:bidi="fr_FR"/>
        </w:rPr>
      </w:r>
      <w:r>
        <w:rPr>
          <w:lang w:val="fr_FR" w:bidi="fr_FR"/>
        </w:rPr>
        <w:t>Ensuite, l'auteur interrompt l'histoire pour donner une explication de comment cet événement a influencé les gens plus tard. Parce que Dieu a délocalisé la hanche de Jacob, les descendants de Jacob n'ont pas mangé de la viande de la hanche d'un animal. Le texte se réfère aux descendants de Jacob comme les fils d'Israël ou les Israélites. Israël est le nouveau nom de Jacob. Plutôt que de dire les descendants de Jacob, ils commencent à se référer à ces descendants comme les fils d' Israël ou les descendants d'Israël. À partir de maintenant dans les Écritures, ils seront appelés descendants d'Israël. Le nouveau nom de Jacob, Israël est le même que le nom du pays d'Israël.</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Jacob envoie sa famille et ses possessions à travers la rivière Jabbok.</w:t>
      </w:r>
    </w:p>
    <w:p>
      <w:pPr/>
      <w:r>
        <w:rPr>
          <w:lang w:val="fr_FR" w:bidi="fr_FR"/>
        </w:rPr>
      </w:r>
      <w:r>
        <w:rPr>
          <w:b/>
          <w:lang w:val="fr_FR" w:bidi="fr_FR"/>
        </w:rPr>
        <w:t>Deuxième scène :</w:t>
      </w:r>
      <w:r>
        <w:rPr>
          <w:lang w:val="fr_FR" w:bidi="fr_FR"/>
        </w:rPr>
        <w:t xml:space="preserve"> Jacob lutte avec un homme.</w:t>
      </w:r>
    </w:p>
    <w:p>
      <w:pPr/>
      <w:r>
        <w:rPr>
          <w:lang w:val="fr_FR" w:bidi="fr_FR"/>
        </w:rPr>
      </w:r>
      <w:r>
        <w:rPr>
          <w:b/>
          <w:lang w:val="fr_FR" w:bidi="fr_FR"/>
        </w:rPr>
        <w:t>Troisième scène :</w:t>
      </w:r>
      <w:r>
        <w:rPr>
          <w:lang w:val="fr_FR" w:bidi="fr_FR"/>
        </w:rPr>
        <w:t xml:space="preserve"> Jacob nomme l'endroit Peniel</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L'homme</w:t>
      </w:r>
    </w:p>
    <w:p>
      <w:pPr>
        <w:pStyle w:val="ListBullet"/>
        <w:spacing w:line="240" w:lineRule="auto"/>
        <w:ind w:left="720"/>
      </w:pPr>
      <w:r>
        <w:rPr>
          <w:lang w:val="fr_FR" w:bidi="fr_FR"/>
        </w:rPr>
      </w:r>
      <w:r>
        <w:rPr>
          <w:lang w:val="fr_FR" w:bidi="fr_FR"/>
        </w:rPr>
        <w:t>Les 2 femmes de Jacob, 2 servantes et les enfants sont mentionnés. Le texe mentionne spéciiquemen 11 ils. La fille n'est pas mentionnée par son nom dans cette histoire, mais elle est là.</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Dans la première scène, c'est la nuit apès que Jacob a envoyé les cadeaux à Esaü. Jacob et sa famille vont au lit. Ensuite, à un moment donné pendant la nuit, Jacob se lève et prend ses deux femmes, Rachel et Léa, ses deux servantes, Zilpah et Bilhah et tous ses enfants et les déplace à travers la rivière Jabbok du côté nord au côté sud de la rivière. Jacob est campé près d'un gué de la rivière. Après avoir déménagé sa famille, Jacob envoie ensuite tous ses biens à travers le gué de la rivière. Nous ne savons pas où Jacob a passé la nuit. L'histoire n'est pas claire. Jacob aurait pu rester sur le côté nord de la rivière. Ou Jacob aurait pu traverser la rivière vers le côté sud, mais est allé dans un endroit séparé de sa famille. Quel que soit le côté de la rivière sur lequel il était, il était seul pendant la nuit.</w:t>
      </w:r>
    </w:p>
    <w:p>
      <w:pPr/>
      <w:r>
        <w:rPr>
          <w:lang w:val="fr_FR" w:bidi="fr_FR"/>
        </w:rPr>
      </w:r>
      <w:r>
        <w:rPr>
          <w:lang w:val="fr_FR" w:bidi="fr_FR"/>
        </w:rPr>
        <w:t>Nous ne savons pas pourquoi Jacob choisit de traverser le gué de la rivière pendant la nuit. Comme il fait nuit, traverser le gué de la rivière est plus dangereux pour les personnes et les animaux. Ils ne peuvent pas voir les rochers dans la rivière ou les pierres au fond. Quelqu'un est plus susceptible de glisser et de tomber pendant une traversée de nuit. Apparemment, tout le monde faisait la traversée sans se blesser.</w:t>
      </w:r>
    </w:p>
    <w:p>
      <w:pPr/>
      <w:r>
        <w:rPr>
          <w:lang w:val="fr_FR" w:bidi="fr_FR"/>
        </w:rPr>
      </w:r>
      <w:r>
        <w:rPr>
          <w:lang w:val="fr_FR" w:bidi="fr_FR"/>
        </w:rPr>
        <w:t>Dans la deuxième scène dans certaines traductions de la Bible, il n'est pas clair qui a fait quelle action. Voici ce qui s'est passé : un homme vient et commence à lutter avec Jacob. Le passage ne donne pas une description de cet homme. Il apparut juste et commença à lutter avec Jacob. Jacob ne semble pas être effrayé par l'homme ni par son apparence. Jacob ne demande pas à l'homme pourquoi il veut lutter avec lui. Ni Jacob ni l'homme ne parlent pendant qu'ils luttent.</w:t>
      </w:r>
    </w:p>
    <w:p>
      <w:pPr/>
      <w:r>
        <w:rPr>
          <w:lang w:val="fr_FR" w:bidi="fr_FR"/>
        </w:rPr>
      </w:r>
      <w:r>
        <w:rPr>
          <w:lang w:val="fr_FR" w:bidi="fr_FR"/>
        </w:rPr>
        <w:t xml:space="preserve">Ils luttaient le reste de la nuit. Quand la lumière du jour commença à apparaître, l'homme vit qu'il ne pouvait pas gagner le match de lutte et il toucha la hanche de Jacob et elle tomba de l'articulation. l'articulation utilise des mots forts pour décrire cette action : arracher la hanche de l'articulation ou jeter la hanche hors de l'articulation. L'homme dit à Jacob : « Laisse-moi partir. Même avec sa hanche hors de l'articulation, Jacob ne lâcha pas l'homme. Jacob exigea une bénédiction avant de laisser l'homme partir. À ce stade, l'homme dit à Jacob : « Quel est ton nom ? » L'homme pose cette question à Jacob d'une manière qui montre clairement qu'il occupe une position plus élevée que Jacob. Jacob dit à l'homme qu'il était nommé Jacob. L'homme dit ensuite à Jacob qu'à partir de ce moment-là Jacob serait connu comme Israël. L'homme dit à Jacob : « Tu as combattu avec Dieu et avec les hommes et tu as gagné. Jacob dit : « S'il te plaît dis-moi ton nom. Jacob parlait poliment parce qu'il réalise que l'homme est d'un statut plus élevé que lui. L'homme ne dit pas à Jacob son nom. L'homme a béni Jacob. </w:t>
      </w:r>
    </w:p>
    <w:p>
      <w:pPr/>
      <w:r>
        <w:rPr>
          <w:lang w:val="fr_FR" w:bidi="fr_FR"/>
        </w:rPr>
      </w:r>
      <w:r>
        <w:rPr>
          <w:lang w:val="fr_FR" w:bidi="fr_FR"/>
        </w:rPr>
        <w:t>Dans la troisième scène, Jacob nomma l'endroit Peniel. Jacob dit : « J'ai vu le visage de Dieu et ma vie a été épargnée. Jacob boitait à cause de la blessure à la hanche de Jacob. Quand le soleil commença à se lever, Jacob quitta Peniel et commença à aller vers la direction d'où Esaü venait.</w:t>
      </w:r>
    </w:p>
    <w:p>
      <w:pPr/>
      <w:r>
        <w:rPr>
          <w:lang w:val="fr_FR" w:bidi="fr_FR"/>
        </w:rPr>
      </w:r>
      <w:r>
        <w:rPr>
          <w:lang w:val="fr_FR" w:bidi="fr_FR"/>
        </w:rPr>
        <w:t>Le passage se termine par une explication sur pourquoi les descendants de Jacob ont refusé de manger de la viande de l'articulation de la hanche d'un animal. Ce refus était une façon de se rappeler quand Jacob a lutté avec l'homme et l'homme a démis la hanche de Jacob.</w:t>
      </w:r>
    </w:p>
    <w:p>
      <w:pPr/>
      <w:r>
        <w:rPr>
          <w:lang w:val="fr_FR" w:bidi="fr_FR"/>
        </w:rPr>
      </w:r>
      <w:r>
        <w:rPr>
          <w:lang w:val="fr_FR" w:bidi="fr_FR"/>
        </w:rPr>
        <w:t>Arrêtez-vous et discutez : Racontez une histoire du passé qui explique l'une de vos coutumes que vous suivez aujourd'hui. Notez comment vous mettez fin à l'histoire.</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L'homme</w:t>
      </w:r>
    </w:p>
    <w:p>
      <w:pPr>
        <w:pStyle w:val="ListBullet"/>
        <w:spacing w:line="240" w:lineRule="auto"/>
        <w:ind w:left="720"/>
      </w:pPr>
      <w:r>
        <w:rPr>
          <w:lang w:val="fr_FR" w:bidi="fr_FR"/>
        </w:rPr>
      </w:r>
      <w:r>
        <w:rPr>
          <w:lang w:val="fr_FR" w:bidi="fr_FR"/>
        </w:rPr>
        <w:t xml:space="preserve">Les 2 femmes de Jacob, 2 servantes et les enfants sont mentionnés. </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en scène l’histoire,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Arrêtez l'action : Demandez à l'acteur qui joue l'un des rôles : « Que ressens-tu ? Vous pouvez entendre des choses comme différentes réponses. Reprenez l'action.</w:t>
      </w:r>
    </w:p>
    <w:p>
      <w:pPr/>
      <w:r>
        <w:rPr>
          <w:lang w:val="fr_FR" w:bidi="fr_FR"/>
        </w:rPr>
      </w:r>
      <w:r>
        <w:rPr>
          <w:lang w:val="fr_FR" w:bidi="fr_FR"/>
        </w:rPr>
        <w:t>Dans la première scène, après s’être couché, Jacob se lève pendant la nuit et déplace ses femmes et ses enfants à travers la rivière Jabbok. Il envoie aussi toutes ses possessions à travers la rivière. Jacob est seul dans son camp.</w:t>
      </w:r>
    </w:p>
    <w:p>
      <w:pPr/>
      <w:r>
        <w:rPr>
          <w:lang w:val="fr_FR" w:bidi="fr_FR"/>
        </w:rPr>
      </w:r>
      <w:r>
        <w:rPr>
          <w:lang w:val="fr_FR" w:bidi="fr_FR"/>
        </w:rPr>
        <w:t>Arrêtez l’action : Demandez à Rachel et Leah, « Comment vous sentez-vous à l’idée de traverser la rivière pendant la nuit et que Jacob reste de l’autre côté ? » Vous pouvez entendre : « Je ne comprends pas pourquoi nous devions faire cela la nuit. Pourquoi avons-nous dû réveiller les enfants et les déplacer pendant la nuit ? Je ne sais pas pourquoi Jacob n'est pas avec nous. Cela me met vraiment mal à l’aise et j’ai un peu peur de demain. Jacob va-t-il fuir Esaü ? » Reprenez l'action.</w:t>
      </w:r>
    </w:p>
    <w:p>
      <w:pPr/>
      <w:r>
        <w:rPr>
          <w:lang w:val="fr_FR" w:bidi="fr_FR"/>
        </w:rPr>
      </w:r>
      <w:r>
        <w:rPr>
          <w:lang w:val="fr_FR" w:bidi="fr_FR"/>
        </w:rPr>
        <w:t>Dans la deuxième scène, un homme vient et commence à se battre avec Jacob.</w:t>
      </w:r>
    </w:p>
    <w:p>
      <w:pPr/>
      <w:r>
        <w:rPr>
          <w:lang w:val="fr_FR" w:bidi="fr_FR"/>
        </w:rPr>
      </w:r>
      <w:r>
        <w:rPr>
          <w:lang w:val="fr_FR" w:bidi="fr_FR"/>
        </w:rPr>
        <w:t xml:space="preserve"> Arrêtez l'action : Demandez à Jacob : « Comment vous sentez-vous à propos de cette idée de tour de garde ? Qui est cet homme » Vous pouvez entendre : « Je ne sais pas qui est cet homme. Je ne l'ai jamais vu auparavant. Mais il veut lutter alors je lutterai. Je ne vais pas le laisser gagner ce match. Je lui montrerai à quel point je suis fort. Reprenez l'action.</w:t>
      </w:r>
    </w:p>
    <w:p>
      <w:pPr/>
      <w:r>
        <w:rPr>
          <w:lang w:val="fr_FR" w:bidi="fr_FR"/>
        </w:rPr>
      </w:r>
      <w:r>
        <w:rPr>
          <w:lang w:val="fr_FR" w:bidi="fr_FR"/>
        </w:rPr>
        <w:t>Jacob et l'homme luttent le reste de la nuit jusqu'à ce que l'aube commence L’homme voit qu’il ne peut pas gagner, alors il arrache la hanche de Jacob. Ensuite, l'homme a dit à Jacob : « Laisse-moi partir parce que l'aube se termine. Jacob, même avec sa hanche déboîtée, a refusé de lâcher l’homme jusqu’à ce que l’homme bénisse Jacob.</w:t>
      </w:r>
    </w:p>
    <w:p>
      <w:pPr/>
      <w:r>
        <w:rPr>
          <w:lang w:val="fr_FR" w:bidi="fr_FR"/>
        </w:rPr>
      </w:r>
      <w:r>
        <w:rPr>
          <w:lang w:val="fr_FR" w:bidi="fr_FR"/>
        </w:rPr>
        <w:t>Arrêtez la scène et demandez à Jacob : « Que ressentez-vous en ce moment pour Joseph ? » ou « Que pensez-vous en ce moment ? » Vous pouvez entendre : « Je suis bon à cela. Voyez il ne peut pas gagner. Il a disloqué ma hanche et il ne peut toujours pas gagner. Ma hanche fait mal, mais je me sens bien à propos de ce que je suis capable de faire cette nuit. Demandez à Jacob « Pourquoi veux-tu une bénédiction ? » Vous pouvez entendre : « Esaü vient avec une armée. J'ai besoin d'une bénédiction pour me dire que tout sera ok. Je ne sais pas comment Esaü se sent maintenant. J'ai essayé d'envoyer des cadeaux et de parler d'une certaine manière, mais je ne sais pas Esaü me ressenti. J'ai besoin de plus de bénédiction pour m'assurer que tout se passe bien. Reprenez l'action.</w:t>
      </w:r>
    </w:p>
    <w:p>
      <w:pPr/>
      <w:r>
        <w:rPr>
          <w:lang w:val="fr_FR" w:bidi="fr_FR"/>
        </w:rPr>
      </w:r>
      <w:r>
        <w:rPr>
          <w:lang w:val="fr_FR" w:bidi="fr_FR"/>
        </w:rPr>
        <w:t>Jacob demande une bénédiction, l'homme change son nom en Israël.</w:t>
      </w:r>
    </w:p>
    <w:p>
      <w:pPr/>
      <w:r>
        <w:rPr>
          <w:lang w:val="fr_FR" w:bidi="fr_FR"/>
        </w:rPr>
      </w:r>
      <w:r>
        <w:rPr>
          <w:lang w:val="fr_FR" w:bidi="fr_FR"/>
        </w:rPr>
        <w:t xml:space="preserve"> Arrêtez l'action : Demandez à Jacob : « Comment vous sentez-vous à propos de cette idée de tour de garde ? Vous pouvez entendre, « Cela signifie que j’ai été avec Dieu ce soir. J'ai vu Dieu. J'ai lutté avec Dieu. Je suis toujours vivant. C'est étonnant ! Je me sens vraiment bien en ce moment. Rien de mauvais ne va se produire. Dieu est avec moi. Dieu était ici et m'a parlé et suis toujours vivant. Reprenez l'action.</w:t>
      </w:r>
    </w:p>
    <w:p>
      <w:pPr/>
      <w:r>
        <w:rPr>
          <w:lang w:val="fr_FR" w:bidi="fr_FR"/>
        </w:rPr>
      </w:r>
      <w:r>
        <w:rPr>
          <w:lang w:val="fr_FR" w:bidi="fr_FR"/>
        </w:rPr>
        <w:t>Jacob demande à l'homme son nom. L'homme ne répond pas à Jacob. L’homme bénit Jacob et part.</w:t>
      </w:r>
    </w:p>
    <w:p>
      <w:pPr/>
      <w:r>
        <w:rPr>
          <w:lang w:val="fr_FR" w:bidi="fr_FR"/>
        </w:rPr>
      </w:r>
      <w:r>
        <w:rPr>
          <w:lang w:val="fr_FR" w:bidi="fr_FR"/>
        </w:rPr>
        <w:t xml:space="preserve">Dans troisième scène, après l'homme, change le nom de l'endroit. Jacob le nomme Peniel parce qu'il a vu le visage de Dieu et a vécu. Le mot </w:t>
      </w:r>
      <w:r>
        <w:rPr>
          <w:b/>
          <w:lang w:val="fr_FR" w:bidi="fr_FR"/>
        </w:rPr>
        <w:t>Peniel</w:t>
      </w:r>
      <w:r>
        <w:rPr>
          <w:lang w:val="fr_FR" w:bidi="fr_FR"/>
        </w:rPr>
        <w:t xml:space="preserve"> signifie </w:t>
      </w:r>
      <w:r>
        <w:rPr>
          <w:b/>
          <w:lang w:val="fr_FR" w:bidi="fr_FR"/>
        </w:rPr>
        <w:t>visage de Dieu</w:t>
      </w:r>
      <w:r>
        <w:rPr>
          <w:lang w:val="fr_FR" w:bidi="fr_FR"/>
        </w:rPr>
        <w:t>. Le soleil se levait et Jacob a quitté cet endroit où il boitait.</w:t>
      </w:r>
    </w:p>
    <w:p>
      <w:pPr/>
      <w:r>
        <w:rPr>
          <w:lang w:val="fr_FR" w:bidi="fr_FR"/>
        </w:rPr>
      </w:r>
      <w:r>
        <w:rPr>
          <w:lang w:val="fr_FR" w:bidi="fr_FR"/>
        </w:rPr>
        <w:t xml:space="preserve"> Arrêtez l'action : Demandez à Jacob : « Comment vous sentez-vous à propos de cette idée de tour de garde ? Vous pouvez entendre : « Je n'ai pas dormi toute la nuit. J'ai lutté avec cet homme. My leg hurts. Je ne peux pas marcher normalement. Je boite. Mais j'étais avec Dieu la nuit dernière et je suis si prêt pour aujourd'hui. Je sais que Dieu est avec moi Demandez à Rachel et Leah, "Comment vous sentez-vous quand vous voyez Jacob venir ?" Vous pouvez entendre : « Je suis si soulagé de voir Jacob. Je ne savais pas ce qui se passait hier soir. Pourquoi Jacob boite ? Qu’est-ce que Jacob s’est fait ? J’espère que Jacob va bien. Que se passera-t-il si Esau attaque et que Jacob est blessé ? J’ai un peu peur ce matin. Reprenez l'action.</w:t>
      </w:r>
    </w:p>
    <w:p>
      <w:pPr/>
      <w:r>
        <w:rPr>
          <w:lang w:val="fr_FR" w:bidi="fr_FR"/>
        </w:rPr>
      </w:r>
      <w:r>
        <w:rPr>
          <w:lang w:val="fr_FR" w:bidi="fr_FR"/>
        </w:rPr>
        <w:t>L’écrivain explique ensuite que les descendants de Jacob, le peuple ou les fils d’Israël, refusent de manger de la viande de l’articulation de la hanche de tout animal à cause de ce qui s’est passé la nuit où Jacob a lutté avec l’homme.</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Jacob </w:t>
      </w:r>
      <w:r>
        <w:rPr>
          <w:b/>
          <w:lang w:val="fr_FR" w:bidi="fr_FR"/>
        </w:rPr>
        <w:t>a lutté</w:t>
      </w:r>
      <w:r>
        <w:rPr>
          <w:lang w:val="fr_FR" w:bidi="fr_FR"/>
        </w:rPr>
        <w:t xml:space="preserve"> toute la nuit avec un homme. La lutte est une lutte entre deux personnes. Chaque personne essaie de jeter l'autre au sol. Aucune des deux personnes ne frappe l'autre. Si la lutte n'est pas un sport ou n'est pas connue dans la culture, il est possible de dire que Jacob s'est avec un homme pendant la nuit. Une autre façon de décrire la lutte est de dire que les deux hommes ont chacun essayé de jeter l'autre sur le sol. Les deux hommes se sont battus ainsi toute la nuit.</w:t>
      </w:r>
    </w:p>
    <w:p>
      <w:pPr/>
      <w:r>
        <w:rPr>
          <w:lang w:val="fr_FR" w:bidi="fr_FR"/>
        </w:rPr>
      </w:r>
      <w:r>
        <w:rPr>
          <w:lang w:val="fr_FR" w:bidi="fr_FR"/>
        </w:rPr>
        <w:t>L'homme a démis la hanche de Jacob. Cela signifie que l'os de la jambe est sorti de l'os de la hanche de sorte que l'articulation ne fonctionne plus comme cela se doit. Jacob marchait en boitant après ce déboitement. Boiter veut dire que Jacob ne pouvait pas marcher normalement.</w:t>
      </w:r>
    </w:p>
    <w:p>
      <w:pPr/>
      <w:r>
        <w:rPr>
          <w:lang w:val="fr_FR" w:bidi="fr_FR"/>
        </w:rPr>
      </w:r>
      <w:r>
        <w:rPr>
          <w:lang w:val="fr_FR" w:bidi="fr_FR"/>
        </w:rPr>
        <w:t xml:space="preserve">L'homme a </w:t>
      </w:r>
      <w:r>
        <w:rPr>
          <w:b/>
          <w:lang w:val="fr_FR" w:bidi="fr_FR"/>
        </w:rPr>
        <w:t>béni</w:t>
      </w:r>
      <w:r>
        <w:rPr>
          <w:lang w:val="fr_FR" w:bidi="fr_FR"/>
        </w:rPr>
        <w:t xml:space="preserve"> Jacob. Utilisez le même mot pour bénir que celui que vous avez utilisé dans les passages précédents. Le terme </w:t>
      </w:r>
      <w:r>
        <w:rPr>
          <w:lang w:val="fr_FR" w:bidi="fr_FR"/>
        </w:rPr>
        <w:t>bénir</w:t>
      </w:r>
      <w:r>
        <w:rPr>
          <w:lang w:val="fr_FR" w:bidi="fr_FR"/>
        </w:rPr>
        <w:t xml:space="preserve"> est abordé dans le glossaire principal.</w:t>
      </w:r>
    </w:p>
    <w:p>
      <w:pPr/>
      <w:r>
        <w:rPr>
          <w:lang w:val="fr_FR" w:bidi="fr_FR"/>
        </w:rPr>
      </w:r>
      <w:r>
        <w:rPr>
          <w:lang w:val="fr_FR" w:bidi="fr_FR"/>
        </w:rPr>
        <w:t xml:space="preserve">Le nom de Jacob a été changé plus tard en </w:t>
      </w:r>
      <w:r>
        <w:rPr>
          <w:b/>
          <w:lang w:val="fr_FR" w:bidi="fr_FR"/>
        </w:rPr>
        <w:t>Israël</w:t>
      </w:r>
      <w:r>
        <w:rPr>
          <w:lang w:val="fr_FR" w:bidi="fr_FR"/>
        </w:rPr>
        <w:t>. Voir la discussion d'</w:t>
      </w:r>
      <w:r>
        <w:rPr>
          <w:lang w:val="fr_FR" w:bidi="fr_FR"/>
        </w:rPr>
        <w:t>Israël</w:t>
      </w:r>
      <w:r>
        <w:rPr>
          <w:lang w:val="fr_FR" w:bidi="fr_FR"/>
        </w:rPr>
        <w:t xml:space="preser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Arrêtez cet audio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Arrêtez cet audio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33:1–20</w:t>
      </w:r>
      <w:r>
        <w:rPr>
          <w:lang w:val="fr_FR" w:bidi="fr_FR"/>
        </w:rPr>
      </w:r>
    </w:p>
    <w:p>
      <w:pPr>
        <w:pStyle w:val="Heading3"/>
      </w:pPr>
      <w:r>
        <w:rPr>
          <w:lang w:val="fr_FR" w:bidi="fr_FR"/>
        </w:rPr>
        <w:t>Écouter et Cœur</w:t>
      </w:r>
    </w:p>
    <w:p>
      <w:pPr/>
      <w:r>
        <w:rPr>
          <w:lang w:val="fr_FR" w:bidi="fr_FR"/>
        </w:rPr>
      </w:r>
      <w:r>
        <w:rPr>
          <w:lang w:val="fr_FR" w:bidi="fr_FR"/>
        </w:rPr>
        <w:t>Ecoutez Genèse 33:1–20 et gardez-le dans votre coeur.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Après avoir lutté toute la nuit, Jacob a quitté Peniel, l'endroit où il a lutté l'homme et a rejoint sa famille. Le soleil se lève. Jacob a levé les yeux et a vu Esaü venir avec une armée de 400 hommes. Esaü est le frère jumeau de Jacob. Esaü avait vendu son droit d'aînesse à Jacob. Jacob a volé la bénédiction d'Esaü comme le fils le plus âgé. Parce qu'Esaü a menacé de tuer Jacob, Jacob est allé à Haran. Ils ne se sont pas vus les uns les autres pendant 20 ans. Maintenant, Esaü s'approche de Jacob. Ce passage est un récit de la réunion de Jacob avec Esaü.</w:t>
      </w:r>
    </w:p>
    <w:p>
      <w:pPr/>
      <w:r>
        <w:rPr>
          <w:lang w:val="fr_FR" w:bidi="fr_FR"/>
        </w:rPr>
      </w:r>
      <w:r>
        <w:rPr>
          <w:lang w:val="fr_FR" w:bidi="fr_FR"/>
        </w:rPr>
        <w:t>Jacob a arrangé les femmes et les enfants avant qu'Esaü n'arrive. Jacob met Bilhah avec ses 2 fils et Zilpah avec ses 2 fils devant. Ensuite, Jacob met Léa avec ses 6 fils et sa fille derrière Zilpah et Bilhah. Ensuite, tout à l'arrière, Jacob met Rachel et son fils. Jacob a arrangé la famille en fonction de leur importance pour Jacob. Jacob a placé Rachel et son fils comme le dernier à être présenté à Esaü. Jacob est allé devant les femmes et les enfants. C'est la première fois que nous voyons Jacob prendre la position de leader. Pendant que Jacob s'est approché d'Esaü, il s'est incliné au sol 7 fois pour montrer du respect à Esaü. Cela signifie que Jacob met son visage tout le chemin au sol. S'incliner 7 fois était une façon d'augmenter l'honneur étant montré à la personne qui s'approche. Esaü a couru vers Jacob et a étreint et embrassé Jacob sur la joue. Jacob et Esaü ont pleuré.</w:t>
      </w:r>
    </w:p>
    <w:p>
      <w:pPr/>
      <w:r>
        <w:rPr>
          <w:lang w:val="fr_FR" w:bidi="fr_FR"/>
        </w:rPr>
      </w:r>
      <w:r>
        <w:rPr>
          <w:lang w:val="fr_FR" w:bidi="fr_FR"/>
        </w:rPr>
        <w:t>Arrêtez-vous et discutez : Racontez une histoire sur quelqu'un qui est parti une longue période pour retourner à la maison. Comment la famille à la maison reçoit-elle cette personne ? Quel est le comportement de la personne qui revient à la maison ?</w:t>
      </w:r>
    </w:p>
    <w:p>
      <w:pPr/>
      <w:r>
        <w:rPr>
          <w:lang w:val="fr_FR" w:bidi="fr_FR"/>
        </w:rPr>
      </w:r>
      <w:r>
        <w:rPr>
          <w:lang w:val="fr_FR" w:bidi="fr_FR"/>
        </w:rPr>
        <w:t>Esaü et son armée de 400 sont venus de Seir. Jacob est venu d'Harran. Ils se réunissent à la rivière Jabbok.</w:t>
      </w:r>
    </w:p>
    <w:p>
      <w:pPr/>
      <w:r>
        <w:rPr>
          <w:lang w:val="fr_FR" w:bidi="fr_FR"/>
        </w:rPr>
      </w:r>
      <w:r>
        <w:rPr>
          <w:lang w:val="fr_FR" w:bidi="fr_FR"/>
        </w:rPr>
        <w:t>Montrez une carte qui a Harran, Seir, la rivière Jabbok et Beer-Shéba marqués.</w:t>
      </w:r>
    </w:p>
    <w:p>
      <w:pPr/>
      <w:r>
        <w:rPr>
          <w:lang w:val="fr_FR" w:bidi="fr_FR"/>
        </w:rPr>
      </w:r>
      <w:r>
        <w:rPr>
          <w:lang w:val="fr_FR" w:bidi="fr_FR"/>
        </w:rPr>
        <w:t>Esaü a levé les yeux et a remarqué les femmes et les enfants derrière Jacob. Esaü a demandé qui ces personnes étaient. Jacob a introduit sa famille en disant : « Ce sont les enfants que Dieu m'a gracieusement donnés. Chaque femme avec ses enfants est venue de l'avant et s'est inclinée devant Esaü. Zilpah et Bilhah ont marché ensemble suivis de Léa et finalement Rachel.</w:t>
      </w:r>
    </w:p>
    <w:p>
      <w:pPr/>
      <w:r>
        <w:rPr>
          <w:lang w:val="fr_FR" w:bidi="fr_FR"/>
        </w:rPr>
      </w:r>
      <w:r>
        <w:rPr>
          <w:lang w:val="fr_FR" w:bidi="fr_FR"/>
        </w:rPr>
        <w:t xml:space="preserve">Esaü a demandé sur les troupeaux et les troupeaux qu'il avait rencontrés sur le chemin. Jacob a expliqué que ce étaient des cadeaux de Jacob à Esaü. Jacob veut l'amitié d'Esaü. Jacob parle manière très flatteuse à Esaü. Jacob dit que voir le visage d'Esaü est comme voir le visage de Dieu. Une autre façon de dire cela est de dire : « Te rencontrer est comme rencontrer Dieu » ou « Te voir est comme voir Dieu. Au début, Esaü fait la chose culturellement acceptable et refuse les cadeaux, mais Jacob continue à insister et finalement Esaü accepte les cadeaux des troupeaux et des troupeaux d'animaux que Jacob </w:t>
      </w:r>
    </w:p>
    <w:p>
      <w:pPr/>
      <w:r>
        <w:rPr>
          <w:lang w:val="fr_FR" w:bidi="fr_FR"/>
        </w:rPr>
      </w:r>
      <w:r>
        <w:rPr>
          <w:lang w:val="fr_FR" w:bidi="fr_FR"/>
        </w:rPr>
        <w:t>Arrêtez-vous et discutez : Racontez une histoire sur un homme qui a fait quelque chose contre un autre homme. Quand ils se rencontrent, le premier homme utilise une langue très flatteuse à l'autre homme. Le premier homme ne dit pas : « Je suis désolé pour ce que j'ai fait. Mais l'homme continue à dire des choses très flatteuses au deuxième homme. Notez la langue étant utilisée. Comment le deuxième homme réagit-il à ce type de mots flatteurs ? Parlez de pourquoi le premier homme utilise ces mots flatteurs pour le deuxième homme.</w:t>
      </w:r>
    </w:p>
    <w:p>
      <w:pPr/>
      <w:r>
        <w:rPr>
          <w:lang w:val="fr_FR" w:bidi="fr_FR"/>
        </w:rPr>
      </w:r>
      <w:r>
        <w:rPr>
          <w:lang w:val="fr_FR" w:bidi="fr_FR"/>
        </w:rPr>
        <w:t>Esaü invite Jacob à venir à Seir avec Esaü. Esaü demande à Jacob de voyager ce jour avec Esaü. Jacob parle manière très flatteuse à Esaü. Pendant que Jacob et Esaü parlent ensemble, Esaü appelle Jacob « frère » pendant que Jacob s'appelle un serviteur d'Esaü. Jacob utilise des termes comme serviteur ou appelle Esaü « Mon Seigneur » ou « maître » chaque fois que Jacob parle à Esaü. Jacob dit que les animaux et les enfants doivent voyager lentement. Jacob insiste pour qu'Esaü revient à la maison et Jacob suivra à un rythme lent. Jacob promet d'aller à Esaü à Seir.</w:t>
      </w:r>
    </w:p>
    <w:p>
      <w:pPr/>
      <w:r>
        <w:rPr>
          <w:lang w:val="fr_FR" w:bidi="fr_FR"/>
        </w:rPr>
      </w:r>
      <w:r>
        <w:rPr>
          <w:lang w:val="fr_FR" w:bidi="fr_FR"/>
        </w:rPr>
        <w:t>Esaü accepte que Jacob doit suivre à un rythme plus lent. Esaü offre de laisser une partie de l'armée avec Jacob pour la protection et pour guider Jacob à Seir. Jacob continue à parler d'une manière très flatteuse en appelant Esaü : « Mon Seigneur. Dire « Mon Seigneur » ou « Maître » de cette manière est montrer du respect et dire qu'Esaü doit recevoir cet honneur et le respect de Jacob. Jacob refuse l'offre des hommes pour accompagner Jacob et sa famille.</w:t>
      </w:r>
    </w:p>
    <w:p>
      <w:pPr/>
      <w:r>
        <w:rPr>
          <w:lang w:val="fr_FR" w:bidi="fr_FR"/>
        </w:rPr>
      </w:r>
      <w:r>
        <w:rPr>
          <w:lang w:val="fr_FR" w:bidi="fr_FR"/>
        </w:rPr>
        <w:t>Esaü quitte ce même jour pour retourner à Seir. Esaü prend l'armée de 400 hommes avec lui pour Seir. Le passage ne dit pas que Jacob et Esaü ont partagé un repas ensemble.</w:t>
      </w:r>
    </w:p>
    <w:p>
      <w:pPr/>
      <w:r>
        <w:rPr>
          <w:lang w:val="fr_FR" w:bidi="fr_FR"/>
        </w:rPr>
      </w:r>
      <w:r>
        <w:rPr>
          <w:lang w:val="fr_FR" w:bidi="fr_FR"/>
        </w:rPr>
        <w:t>Arrêtez-vous et discutez : Pensez-vous que Jacob fait confiance à Esaü ? Que voyez-vous dans cette histoire qui montre la méfiance ? Que voyez-vous qui montre la confiance ?</w:t>
      </w:r>
    </w:p>
    <w:p>
      <w:pPr/>
      <w:r>
        <w:rPr>
          <w:lang w:val="fr_FR" w:bidi="fr_FR"/>
        </w:rPr>
      </w:r>
      <w:r>
        <w:rPr>
          <w:lang w:val="fr_FR" w:bidi="fr_FR"/>
        </w:rPr>
        <w:t>Jacob n'est pas allé à Seir. Jacob est allé dans un endroit appelé Succoth. This is located in the Jordan Valley near where the Jabbok River enters the Jordan River. Le nom Succoth signifie abris. Pendant qu'il était à Succoth, construisit une maison et fit des abris pour les animaux. Jacob remained there for a time and then crossed the Jordan River.</w:t>
      </w:r>
    </w:p>
    <w:p>
      <w:pPr/>
      <w:r>
        <w:rPr>
          <w:lang w:val="fr_FR" w:bidi="fr_FR"/>
        </w:rPr>
      </w:r>
      <w:r>
        <w:rPr>
          <w:lang w:val="fr_FR" w:bidi="fr_FR"/>
        </w:rPr>
        <w:t>Montrez la carte avec Peniel et Succoth marqués.</w:t>
      </w:r>
    </w:p>
    <w:p>
      <w:pPr/>
      <w:r>
        <w:rPr>
          <w:lang w:val="fr_FR" w:bidi="fr_FR"/>
        </w:rPr>
      </w:r>
      <w:r>
        <w:rPr>
          <w:lang w:val="fr_FR" w:bidi="fr_FR"/>
        </w:rPr>
        <w:t>Jacob est arrivé à Sichem sur terre de Canaan Sichem est situé dans les montagnes au nord de Jérusalem. Le premier arrêt d'Abraham à Canaan était à Sichem. Sichem est où Dieu a parlé à Abraham et a dit : « Je donnerai cette terre à tes descendants. Abraham a construit un autel le et le dédia à Dieu Jacob est venu à Sichem et a installé son camp à l'extérieur de la ville. Jacob était propriétaire d'une terre qu'il a achacheté à la famille d'un homme nommé Hamor qui était le père d'un homme nommé Sichem. Jacob a payé 100 pièces pour parcelle de terre. Personne ne sait la valeur des pièces d'argent.</w:t>
      </w:r>
    </w:p>
    <w:p>
      <w:pPr/>
      <w:r>
        <w:rPr>
          <w:lang w:val="fr_FR" w:bidi="fr_FR"/>
        </w:rPr>
      </w:r>
      <w:r>
        <w:rPr>
          <w:lang w:val="fr_FR" w:bidi="fr_FR"/>
        </w:rPr>
        <w:t>Montrez la carte à nouveau. Il devrait avoir l’emplacement de Shechem marqué. Notez que Sichem est en Succoth et au nord de Beer-Shéba.</w:t>
      </w:r>
    </w:p>
    <w:p>
      <w:pPr/>
      <w:r>
        <w:rPr>
          <w:lang w:val="fr_FR" w:bidi="fr_FR"/>
        </w:rPr>
      </w:r>
      <w:r>
        <w:rPr>
          <w:lang w:val="fr_FR" w:bidi="fr_FR"/>
        </w:rPr>
        <w:t>Jacob a construit un autel sur le morceau de terre qu'il avait acheté. Jacob a nommé cet autel</w:t>
      </w:r>
      <w:r>
        <w:rPr>
          <w:b/>
          <w:lang w:val="fr_FR" w:bidi="fr_FR"/>
        </w:rPr>
        <w:t>El-Elohe-Israël</w:t>
      </w:r>
      <w:r>
        <w:rPr>
          <w:lang w:val="fr_FR" w:bidi="fr_FR"/>
        </w:rPr>
        <w:t xml:space="preserve"> , ce qui signifie que Dieu est le Dieu d’Israël. Le nom de Jacob était changé en Israël quand il lutta avec l'homme toute la nuit à Peniel au bord de la rivière Jabbok.</w:t>
      </w:r>
    </w:p>
    <w:p>
      <w:pPr/>
      <w:r>
        <w:rPr>
          <w:lang w:val="fr_FR" w:bidi="fr_FR"/>
        </w:rPr>
      </w:r>
      <w:r>
        <w:rPr>
          <w:lang w:val="fr_FR" w:bidi="fr_FR"/>
        </w:rPr>
        <w:t>Montrez la carte à nouveau avec Peniel marquée ainsi que Sichem où Jacob est maintenant situé.</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Jacob et Esaü se rencontrent.</w:t>
      </w:r>
      <w:r>
        <w:rPr>
          <w:lang w:val="fr_FR" w:bidi="fr_FR"/>
        </w:rPr>
        <w:t xml:space="preserve"> Esaü invite Jacob à venir à Seir. Jacob promet de venir plus tard. Esaü accepte les cadeaux de Jacob et s'en va.</w:t>
      </w:r>
    </w:p>
    <w:p>
      <w:pPr/>
      <w:r>
        <w:rPr>
          <w:lang w:val="fr_FR" w:bidi="fr_FR"/>
        </w:rPr>
      </w:r>
      <w:r>
        <w:rPr>
          <w:b/>
          <w:lang w:val="fr_FR" w:bidi="fr_FR"/>
        </w:rPr>
        <w:t>Deuxième scène :</w:t>
      </w:r>
      <w:r>
        <w:rPr>
          <w:lang w:val="fr_FR" w:bidi="fr_FR"/>
        </w:rPr>
        <w:t xml:space="preserve"> Jacob va à Succoth et reste pendant un certain temps.</w:t>
      </w:r>
    </w:p>
    <w:p>
      <w:pPr/>
      <w:r>
        <w:rPr>
          <w:lang w:val="fr_FR" w:bidi="fr_FR"/>
        </w:rPr>
      </w:r>
      <w:r>
        <w:rPr>
          <w:b/>
          <w:lang w:val="fr_FR" w:bidi="fr_FR"/>
        </w:rPr>
        <w:t>Troisième scène :</w:t>
      </w:r>
      <w:r>
        <w:rPr>
          <w:lang w:val="fr_FR" w:bidi="fr_FR"/>
        </w:rPr>
        <w:t xml:space="preserve"> Jacob déménage à Sichem, achète la terre et construit un autel</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Bilhah</w:t>
      </w:r>
    </w:p>
    <w:p>
      <w:pPr>
        <w:pStyle w:val="ListBullet"/>
        <w:spacing w:line="240" w:lineRule="auto"/>
        <w:ind w:left="720"/>
      </w:pPr>
      <w:r>
        <w:rPr>
          <w:lang w:val="fr_FR" w:bidi="fr_FR"/>
        </w:rPr>
      </w:r>
      <w:r>
        <w:rPr>
          <w:lang w:val="fr_FR" w:bidi="fr_FR"/>
        </w:rPr>
        <w:t>Zilpah</w:t>
      </w:r>
    </w:p>
    <w:p>
      <w:pPr>
        <w:pStyle w:val="ListBullet"/>
        <w:spacing w:line="240" w:lineRule="auto"/>
        <w:ind w:left="720"/>
      </w:pPr>
      <w:r>
        <w:rPr>
          <w:lang w:val="fr_FR" w:bidi="fr_FR"/>
        </w:rPr>
      </w:r>
      <w:r>
        <w:rPr>
          <w:lang w:val="fr_FR" w:bidi="fr_FR"/>
        </w:rPr>
        <w:t>Léa</w:t>
      </w:r>
    </w:p>
    <w:p>
      <w:pPr>
        <w:pStyle w:val="ListBullet"/>
        <w:spacing w:line="240" w:lineRule="auto"/>
        <w:ind w:left="720"/>
      </w:pPr>
      <w:r>
        <w:rPr>
          <w:lang w:val="fr_FR" w:bidi="fr_FR"/>
        </w:rPr>
      </w:r>
      <w:r>
        <w:rPr>
          <w:lang w:val="fr_FR" w:bidi="fr_FR"/>
        </w:rPr>
        <w:t>Rachel</w:t>
      </w:r>
    </w:p>
    <w:p>
      <w:pPr>
        <w:pStyle w:val="ListBullet"/>
        <w:spacing w:line="240" w:lineRule="auto"/>
        <w:ind w:left="720"/>
      </w:pPr>
      <w:r>
        <w:rPr>
          <w:lang w:val="fr_FR" w:bidi="fr_FR"/>
        </w:rPr>
      </w:r>
      <w:r>
        <w:rPr>
          <w:lang w:val="fr_FR" w:bidi="fr_FR"/>
        </w:rPr>
        <w:t>enfants de Jacob</w:t>
      </w:r>
    </w:p>
    <w:p>
      <w:pPr>
        <w:pStyle w:val="ListBullet"/>
        <w:spacing w:line="240" w:lineRule="auto"/>
        <w:ind w:left="720"/>
      </w:pPr>
      <w:r>
        <w:rPr>
          <w:lang w:val="fr_FR" w:bidi="fr_FR"/>
        </w:rPr>
      </w:r>
      <w:r>
        <w:rPr>
          <w:lang w:val="fr_FR" w:bidi="fr_FR"/>
        </w:rPr>
        <w:t>Esaü</w:t>
      </w:r>
    </w:p>
    <w:p>
      <w:pPr>
        <w:pStyle w:val="ListBullet"/>
        <w:spacing w:line="240" w:lineRule="auto"/>
        <w:ind w:left="720"/>
      </w:pPr>
      <w:r>
        <w:rPr>
          <w:lang w:val="fr_FR" w:bidi="fr_FR"/>
        </w:rPr>
      </w:r>
      <w:r>
        <w:rPr>
          <w:lang w:val="fr_FR" w:bidi="fr_FR"/>
        </w:rPr>
        <w:t>L'armée d'Esaü de 400 hommes</w:t>
      </w:r>
    </w:p>
    <w:p>
      <w:pPr>
        <w:pStyle w:val="ListBullet"/>
        <w:spacing w:line="240" w:lineRule="auto"/>
        <w:ind w:left="720"/>
      </w:pPr>
      <w:r>
        <w:rPr>
          <w:lang w:val="fr_FR" w:bidi="fr_FR"/>
        </w:rPr>
      </w:r>
      <w:r>
        <w:rPr>
          <w:lang w:val="fr_FR" w:bidi="fr_FR"/>
        </w:rPr>
        <w:t>La famille de Hamor</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Dans la première scène, la nuit de la lutte est terminée. Jacob boitait à cause de la blessure à la hanche de Jacob. Le soleil s'est levé. Jacob a levé les yeux et voit qu'Esaü avec une armée de 400 hommes s'approche. Jacob met les deux servantes, Zilpah et Bilhah à l'avant et chaque femme avait ses 2 fils avec elle. Ensuite, Jacob met Léa avec ses 6 fils et sa fille. Enfin, derrière les autres, Jacob plaça Rachel avec son fils. Ensuite, Jacob alla vers Esaü. Jacob s'est arrêté pour s'incliner le visage au sol 7 fois en s'approchant d'Esaü. Après la septième fois où Jacob incliné le visage contre le sol, Esaü courut à sa rencontre. Esaü étreint Jacob ou jeta ses bras autour de son cou. Esaü embrassa Jacob. Les deux hommes ont commencé à pleurer des larmes de joie. Jacob et Esaü ne se sont pas vus l'un l'autre pendant 20 ans. Quand Jacob est parti pour Harran, Esaü était si en colère qu'il voulait le tuer.</w:t>
      </w:r>
    </w:p>
    <w:p>
      <w:pPr/>
      <w:r>
        <w:rPr>
          <w:lang w:val="fr_FR" w:bidi="fr_FR"/>
        </w:rPr>
      </w:r>
      <w:r>
        <w:rPr>
          <w:lang w:val="fr_FR" w:bidi="fr_FR"/>
        </w:rPr>
        <w:t>Tout d'abord, Esaü voit les femmes et les enfants et demande à Jacob qui sont ces personnes. Jacob explique qu'ils sont ses femmes et ses enfants. Chaque femme vient en avant pour se prosterner devant Esaü. Zilpah et Bilhah ont marché ensemble. Chaque femme avait ses 2 fils avec elle. Ensuite, Léa vint en avant pour se prosterner Léa a ses 6 fils et une fille. Ensuite, Rachel avec son fils vient en avant.</w:t>
      </w:r>
    </w:p>
    <w:p>
      <w:pPr/>
      <w:r>
        <w:rPr>
          <w:lang w:val="fr_FR" w:bidi="fr_FR"/>
        </w:rPr>
      </w:r>
      <w:r>
        <w:rPr>
          <w:lang w:val="fr_FR" w:bidi="fr_FR"/>
        </w:rPr>
        <w:t>Ensuite, Esaü demande sur les troupeaux et les troupeaux qu'il a vus sur le chemin. Jacob explique qu'ils sont des cadeaux. Jacob utilise une langue très flatteuse quand il parle à Esaü. Jacob appelle Esaü « Mon Seigneur » ou « Maître » et dit d'autres expressions flatteuses comme : « Voir ton visage est comme voir le visage de Dieu. Jacob demande à Esaü d'accepter les cadeaux. Au début, Esaü refuse, mais Jacob continue à insister et finalement Esaü accepte les cadeaux. Les gens dans cette culture ont normalement refusé les cadeaux les premières fois qu'ils étaient offerts.</w:t>
      </w:r>
    </w:p>
    <w:p>
      <w:pPr/>
      <w:r>
        <w:rPr>
          <w:lang w:val="fr_FR" w:bidi="fr_FR"/>
        </w:rPr>
      </w:r>
      <w:r>
        <w:rPr>
          <w:lang w:val="fr_FR" w:bidi="fr_FR"/>
        </w:rPr>
        <w:t>Esaü invite Jacob à venir à Seir avec Esaü. Jacob dit qu'il viendra, mais doit voyager plus lentement qu'Esaü. Jacob explique que le voyage doit être lent à cause des jeunes enfants et des jeunes animaux. Esaü accepte cette explication.</w:t>
      </w:r>
    </w:p>
    <w:p>
      <w:pPr/>
      <w:r>
        <w:rPr>
          <w:lang w:val="fr_FR" w:bidi="fr_FR"/>
        </w:rPr>
      </w:r>
      <w:r>
        <w:rPr>
          <w:lang w:val="fr_FR" w:bidi="fr_FR"/>
        </w:rPr>
        <w:t>Esaü offre de laisser certains des hommes de l'armée pour protéger Jacob et pour servir comme guides. Jacob refuse à nouveau. Enfin, Esaü prend son armée et part pour retourner à Seir. Esaü quitte le même jour où il est arrivé.</w:t>
      </w:r>
    </w:p>
    <w:p>
      <w:pPr/>
      <w:r>
        <w:rPr>
          <w:lang w:val="fr_FR" w:bidi="fr_FR"/>
        </w:rPr>
      </w:r>
      <w:r>
        <w:rPr>
          <w:lang w:val="fr_FR" w:bidi="fr_FR"/>
        </w:rPr>
        <w:t>Dans la deuxième scène, Esaü va à Seir, mais Jacob va à Succoth qui est Jacob avait promis de suivre Esaü, mais il se tourne vers l'ouest et descend dans la vallée du Jourdain près de l'endroit où la rivière Jabbok entre dans le Jourdain. Jacob se construit une maison là. les animaux L'endroit où Jacob reste est nommé Succoth ce qui signifie abris.</w:t>
      </w:r>
    </w:p>
    <w:p>
      <w:pPr/>
      <w:r>
        <w:rPr>
          <w:lang w:val="fr_FR" w:bidi="fr_FR"/>
        </w:rPr>
      </w:r>
      <w:r>
        <w:rPr>
          <w:lang w:val="fr_FR" w:bidi="fr_FR"/>
        </w:rPr>
        <w:t>Montrez la carte avec Paddan-Aram et Haran marqué.</w:t>
      </w:r>
    </w:p>
    <w:p>
      <w:pPr/>
      <w:r>
        <w:rPr>
          <w:lang w:val="fr_FR" w:bidi="fr_FR"/>
        </w:rPr>
      </w:r>
      <w:r>
        <w:rPr>
          <w:lang w:val="fr_FR" w:bidi="fr_FR"/>
        </w:rPr>
        <w:t>Dans la troisième scène, Jacob quitte Succoth et traverse le Jourdain. Jacob voyage vers l'ouest dans les montagnes et vient à un endroit nommé Sichem. Sichem est où Abraham a fait son premier arrêt sur son chemin de Canaan Abraham a construit un autel là et a adoré Dieu Quand Jacob est arrivé à Sichem, il a installé son camp l'extérieur de la ville. Jacob était propriétaire d'une terre qu'il a acheté à un homme nommé Hamor qui est le père d'un homme nommé Sichem. Jacob a payé 100 pièces pour parcelle de terre. Jacob a construit un autel et a nommé l'autel « El-Elohe-Israël. Ce nom signifie Dieu, le Dieu d'Israël. L'autre nom de Jacob est Israël.</w:t>
      </w:r>
    </w:p>
    <w:p>
      <w:pPr/>
      <w:r>
        <w:rPr>
          <w:lang w:val="fr_FR" w:bidi="fr_FR"/>
        </w:rPr>
      </w:r>
      <w:r>
        <w:rPr>
          <w:lang w:val="fr_FR" w:bidi="fr_FR"/>
        </w:rPr>
        <w:t>Montrez la carte avec le voyage de Jacob marqué qui comprend Peniel, Succoth et Sichem. Cette carte doit montrer toute la région d'Harran à Beer-Shéba et inclure Seir.</w:t>
      </w:r>
    </w:p>
    <w:p>
      <w:pPr/>
      <w:r>
        <w:rPr>
          <w:lang w:val="fr_FR" w:bidi="fr_FR"/>
        </w:rPr>
      </w:r>
      <w:r>
        <w:rPr>
          <w:lang w:val="fr_FR" w:bidi="fr_FR"/>
        </w:rPr>
        <w:t>Montrez une image d'un autel.</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Bilhah</w:t>
      </w:r>
    </w:p>
    <w:p>
      <w:pPr>
        <w:pStyle w:val="ListBullet"/>
        <w:spacing w:line="240" w:lineRule="auto"/>
        <w:ind w:left="720"/>
      </w:pPr>
      <w:r>
        <w:rPr>
          <w:lang w:val="fr_FR" w:bidi="fr_FR"/>
        </w:rPr>
      </w:r>
      <w:r>
        <w:rPr>
          <w:lang w:val="fr_FR" w:bidi="fr_FR"/>
        </w:rPr>
        <w:t>Zilpah</w:t>
      </w:r>
    </w:p>
    <w:p>
      <w:pPr>
        <w:pStyle w:val="ListBullet"/>
        <w:spacing w:line="240" w:lineRule="auto"/>
        <w:ind w:left="720"/>
      </w:pPr>
      <w:r>
        <w:rPr>
          <w:lang w:val="fr_FR" w:bidi="fr_FR"/>
        </w:rPr>
      </w:r>
      <w:r>
        <w:rPr>
          <w:lang w:val="fr_FR" w:bidi="fr_FR"/>
        </w:rPr>
        <w:t>Léa</w:t>
      </w:r>
    </w:p>
    <w:p>
      <w:pPr>
        <w:pStyle w:val="ListBullet"/>
        <w:spacing w:line="240" w:lineRule="auto"/>
        <w:ind w:left="720"/>
      </w:pPr>
      <w:r>
        <w:rPr>
          <w:lang w:val="fr_FR" w:bidi="fr_FR"/>
        </w:rPr>
      </w:r>
      <w:r>
        <w:rPr>
          <w:lang w:val="fr_FR" w:bidi="fr_FR"/>
        </w:rPr>
        <w:t>Rachel</w:t>
      </w:r>
    </w:p>
    <w:p>
      <w:pPr>
        <w:pStyle w:val="ListBullet"/>
        <w:spacing w:line="240" w:lineRule="auto"/>
        <w:ind w:left="720"/>
      </w:pPr>
      <w:r>
        <w:rPr>
          <w:lang w:val="fr_FR" w:bidi="fr_FR"/>
        </w:rPr>
      </w:r>
      <w:r>
        <w:rPr>
          <w:lang w:val="fr_FR" w:bidi="fr_FR"/>
        </w:rPr>
        <w:t>enfants de Jacob</w:t>
      </w:r>
    </w:p>
    <w:p>
      <w:pPr>
        <w:pStyle w:val="ListBullet"/>
        <w:spacing w:line="240" w:lineRule="auto"/>
        <w:ind w:left="720"/>
      </w:pPr>
      <w:r>
        <w:rPr>
          <w:lang w:val="fr_FR" w:bidi="fr_FR"/>
        </w:rPr>
      </w:r>
      <w:r>
        <w:rPr>
          <w:lang w:val="fr_FR" w:bidi="fr_FR"/>
        </w:rPr>
        <w:t>Esaü</w:t>
      </w:r>
    </w:p>
    <w:p>
      <w:pPr>
        <w:pStyle w:val="ListBullet"/>
        <w:spacing w:line="240" w:lineRule="auto"/>
        <w:ind w:left="720"/>
      </w:pPr>
      <w:r>
        <w:rPr>
          <w:lang w:val="fr_FR" w:bidi="fr_FR"/>
        </w:rPr>
      </w:r>
      <w:r>
        <w:rPr>
          <w:lang w:val="fr_FR" w:bidi="fr_FR"/>
        </w:rPr>
        <w:t>L'armée d'Esaü de 400 hommes</w:t>
      </w:r>
    </w:p>
    <w:p>
      <w:pPr>
        <w:pStyle w:val="ListBullet"/>
        <w:spacing w:line="240" w:lineRule="auto"/>
        <w:ind w:left="720"/>
      </w:pPr>
      <w:r>
        <w:rPr>
          <w:lang w:val="fr_FR" w:bidi="fr_FR"/>
        </w:rPr>
      </w:r>
      <w:r>
        <w:rPr>
          <w:lang w:val="fr_FR" w:bidi="fr_FR"/>
        </w:rPr>
        <w:t>La famille de Hamor</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Arrêtez l'action : Demandez à l'acteur qui joue l'un des rôles : « Que ressens-tu ? Vous pouvez entendre des choses comme différentes réponses. Reprenez l'action.</w:t>
      </w:r>
    </w:p>
    <w:p>
      <w:pPr/>
      <w:r>
        <w:rPr>
          <w:lang w:val="fr_FR" w:bidi="fr_FR"/>
        </w:rPr>
      </w:r>
      <w:r>
        <w:rPr>
          <w:lang w:val="fr_FR" w:bidi="fr_FR"/>
        </w:rPr>
        <w:t>Dans la première scène, Jacob voit Esaü s'approcher. Jacob organise sa famille pour rencontrer Esaü. Bilhah et Zilpah sont devant avec leurs fils. Léa avec ses fils et sa fille est la suivante. Puis Rachel avec son fils. Jacob marche en boitant après sa nuit de lutte. Jacob va à la rencontre d’Ésaü en se baissant pour s’incliner face au sol 7 fois.</w:t>
      </w:r>
    </w:p>
    <w:p>
      <w:pPr/>
      <w:r>
        <w:rPr>
          <w:lang w:val="fr_FR" w:bidi="fr_FR"/>
        </w:rPr>
      </w:r>
      <w:r>
        <w:rPr>
          <w:lang w:val="fr_FR" w:bidi="fr_FR"/>
        </w:rPr>
        <w:t>Arrêtez l’action : Demandez à Jacob, « Pourquoi t’inclines-tu devant Ésaü comme ça ? Vous pouvez entendre, « C’est mon frère aîné que je n’ai pas vu depuis 20 ans. Je veux montrer mon respect. Ou, « J’ai besoin de flatter mon frère. Il voulait me tuer parce que j’ai pris sa bénédiction. J’espère lui faire oublier cela. Ou, « Je ne sais pas à quoi pense Ésaü maintenant. J’espère qu’il ne sera pas violent envers moi. Reprenez l'action.</w:t>
      </w:r>
    </w:p>
    <w:p>
      <w:pPr/>
      <w:r>
        <w:rPr>
          <w:lang w:val="fr_FR" w:bidi="fr_FR"/>
        </w:rPr>
      </w:r>
      <w:r>
        <w:rPr>
          <w:lang w:val="fr_FR" w:bidi="fr_FR"/>
        </w:rPr>
        <w:t>Après que Jacob s’incline 7 fois, Esaü court en avant et jette ses bras autour du cou de Jacob et embrasse Jacob. Les deux hommes commencent à pleurer.</w:t>
      </w:r>
    </w:p>
    <w:p>
      <w:pPr/>
      <w:r>
        <w:rPr>
          <w:lang w:val="fr_FR" w:bidi="fr_FR"/>
        </w:rPr>
      </w:r>
      <w:r>
        <w:rPr>
          <w:lang w:val="fr_FR" w:bidi="fr_FR"/>
        </w:rPr>
        <w:t>Arrêtez l’action : Demandez à Ésaü, « Pourquoi pleures-tu ? » Vous pouvez entendre : « Je suis heureux de le voir à nouveau. Ça fait 20 ans. Nous nous sommes séparés dans la colère. Je ne suis pas en colère maintenant parce que je vais bien. J’ai beaucoup de richesse. Jacob ne m’a pas vraiment fait du mal quand Jacob a pris ma bénédiction. Demande à Jacob, « Pourquoi pleures-tu ? » Vous pouvez entendre, « Je suis tellement soulagé qu’Ésaü ne m’attaque pas. Je ne savais pas comment il me recevrait. Je suis heureux de voir mon frère. Même si nous sommes différents, il me manquera. Reprenez l'action.</w:t>
      </w:r>
    </w:p>
    <w:p>
      <w:pPr/>
      <w:r>
        <w:rPr>
          <w:lang w:val="fr_FR" w:bidi="fr_FR"/>
        </w:rPr>
      </w:r>
      <w:r>
        <w:rPr>
          <w:lang w:val="fr_FR" w:bidi="fr_FR"/>
        </w:rPr>
        <w:t xml:space="preserve">Esaü remarque les femmes et les enfants et demande qui ils sont. Jacob dit qu'ils sont sa famille et fait venir chacun d'eux. Bilhah et Zilpah viennent en avant ensemble avec leurs fils et se prosterner Léa vient en avant avec ses enfants et s'incline. Léa vient en avant avec ses enfants et s'incline. </w:t>
      </w:r>
    </w:p>
    <w:p>
      <w:pPr/>
      <w:r>
        <w:rPr>
          <w:lang w:val="fr_FR" w:bidi="fr_FR"/>
        </w:rPr>
      </w:r>
      <w:r>
        <w:rPr>
          <w:lang w:val="fr_FR" w:bidi="fr_FR"/>
        </w:rPr>
        <w:t>Arrêtez la scène et demandez à Joseph: « Que ressens-tuen ce moment ? » ou « Que penses-tu ce moment ? » Vous pouvez entendre, « J'avais peur quand j'ai vu l'armée, mais Esaü semble être un homme gentil. C'est bon de rencontrer quelqu'un de la famille de Jacob. Esaü était amical envers nous. Je suis heureux parce qu'avec Jacob boitant, il ne pouvait pas nous protéger si Ésaü attaquait. Reprenez l'action.</w:t>
      </w:r>
    </w:p>
    <w:p>
      <w:pPr/>
      <w:r>
        <w:rPr>
          <w:lang w:val="fr_FR" w:bidi="fr_FR"/>
        </w:rPr>
      </w:r>
      <w:r>
        <w:rPr>
          <w:lang w:val="fr_FR" w:bidi="fr_FR"/>
        </w:rPr>
        <w:t xml:space="preserve"> Esaü demande sur les troupeaux et les troupeaux qu'il a vus sur le chemin. Jacob dit que ce sont des cadeaux pour Ésaü. Jacob utilise une langue très flatteuse quand il parle à Esaü. Jacob utilise des mots comme « Mon Seigneur » ou « Maître » ou « Ton serviteur ». Jacob dit que voir le visage d'Esaü est comme voir le visage de Dieu. Esau accepte finalement les cadeaux.</w:t>
      </w:r>
    </w:p>
    <w:p>
      <w:pPr/>
      <w:r>
        <w:rPr>
          <w:lang w:val="fr_FR" w:bidi="fr_FR"/>
        </w:rPr>
      </w:r>
      <w:r>
        <w:rPr>
          <w:lang w:val="fr_FR" w:bidi="fr_FR"/>
        </w:rPr>
        <w:t>Arrêtez l’action : Demandez à Jacob, « Pourquoi t’inclines-tu devant Ésaü comme ça ? Vous pouvez entendre : « Je dois m'assurer que mon frère pense que je le vois comme mon supérieur. Je dois m'assurer qu'il ne se met pas en colère et nous attaque. Je veux qu'il aille en paix à partir d'ici. Demandez à Esaü, « Que ressentez-vous à propos de Jacob en ce moment ? » Vous pouvez entendre : « Cette période d'éloignement a été bonne pour Jacob. Il me voit puisqu'il doit me voir maintenant. Je suis le plus âgé et je dois être respecté. Reprenez l'action.</w:t>
      </w:r>
    </w:p>
    <w:p>
      <w:pPr/>
      <w:r>
        <w:rPr>
          <w:lang w:val="fr_FR" w:bidi="fr_FR"/>
        </w:rPr>
      </w:r>
      <w:r>
        <w:rPr>
          <w:lang w:val="fr_FR" w:bidi="fr_FR"/>
        </w:rPr>
        <w:t>Esaü invite Jacob à voyager avec Esaü à Seir. Jacob refuse, mais promet de venir plus tard. Esaü quitte ce même jour pour retourner à Seir.</w:t>
      </w:r>
    </w:p>
    <w:p>
      <w:pPr/>
      <w:r>
        <w:rPr>
          <w:lang w:val="fr_FR" w:bidi="fr_FR"/>
        </w:rPr>
      </w:r>
      <w:r>
        <w:rPr>
          <w:lang w:val="fr_FR" w:bidi="fr_FR"/>
        </w:rPr>
        <w:t>Arrêtez l'action : Demandez à Jacob, « Pourquoi n'es-tu pas allé avec Esaü ? » Vous pouvez entendre, « Esaü semble amical, mais je ne lui fais pas confiance. Je dois protéger ma famille et cela signifie que je reste loin de lui. Demandez à Esau : « Que ressens-tu en ce moment ? » Vous pouvez entendre, « Je voudrais que Jacob soit venu avec moi. Mais je le verrai plus tard. Il verra que j'ai bien fait. Ou, « Je ne sais pas pourquoi il n'a pas préparé un repas pour moi. Ou, « C'est mieux que je parte maintenant parce que si je reste, nous pourrions nous quereller à nouveau. Reprenez l'action.</w:t>
      </w:r>
    </w:p>
    <w:p>
      <w:pPr/>
      <w:r>
        <w:rPr>
          <w:lang w:val="fr_FR" w:bidi="fr_FR"/>
        </w:rPr>
      </w:r>
      <w:r>
        <w:rPr>
          <w:lang w:val="fr_FR" w:bidi="fr_FR"/>
        </w:rPr>
        <w:t xml:space="preserve">Dans la deuxième scène, Jacob va à Succoth et reste pendant un certain temps. Jacob se construit une maison et des abris pour les animaux </w:t>
      </w:r>
    </w:p>
    <w:p>
      <w:pPr/>
      <w:r>
        <w:rPr>
          <w:lang w:val="fr_FR" w:bidi="fr_FR"/>
        </w:rPr>
      </w:r>
      <w:r>
        <w:rPr>
          <w:lang w:val="fr_FR" w:bidi="fr_FR"/>
        </w:rPr>
        <w:t>Dans la troisième scène, Jacob va à Sichem. Jacob a achèté à un homme nommé Hamor qui est le père d'un homme nommé Sichem. une terre à 100 pièces Jacob construit un autel sur sa terre. Jacob a nommé cet autel El-Elohe-Israël , ce qui signifie que Dieu est le Dieu d’Israël.</w:t>
      </w:r>
    </w:p>
    <w:p>
      <w:pPr/>
      <w:r>
        <w:rPr>
          <w:lang w:val="fr_FR" w:bidi="fr_FR"/>
        </w:rPr>
      </w:r>
      <w:r>
        <w:rPr>
          <w:lang w:val="fr_FR" w:bidi="fr_FR"/>
        </w:rPr>
        <w:t>Arrêtez l'action à ; demandez à Jacob, « Comment vous sentez-vous en étant ici où votre grand-père Abraham s'est arrêté sur son voyage ». Vous pouvez entendre, « Je veux être ici pendant un certain temps. Cela me fait sentir proche de mon grand-père. Je veux adorer Dieu ici. Dieu m'a donné cette terre. Maintenant j'ai un morceau de ça personne ne peut me renvoyer. Dieu est présent ici.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Quand Jacob approché d'Esaü, il s'est arrêté 7 fois et s'est incliné au sol. Cela signifie que Jacob s'est arrêté sur le sol avec les deux genoux, puis met son front au sol. Ce n'était pas juste la tête ou la flexion de la taille. Jacob a fait cela 7 fois pour augmenter grandement l'honneur qu'il donnait à Esaü.</w:t>
      </w:r>
    </w:p>
    <w:p>
      <w:pPr/>
      <w:r>
        <w:rPr>
          <w:lang w:val="fr_FR" w:bidi="fr_FR"/>
        </w:rPr>
      </w:r>
      <w:r>
        <w:rPr>
          <w:lang w:val="fr_FR" w:bidi="fr_FR"/>
        </w:rPr>
        <w:t>Montrez l'image de l'homme s'inclinant avec son visage au sol.</w:t>
      </w:r>
    </w:p>
    <w:p>
      <w:pPr/>
      <w:r>
        <w:rPr>
          <w:lang w:val="fr_FR" w:bidi="fr_FR"/>
        </w:rPr>
      </w:r>
      <w:r>
        <w:rPr>
          <w:lang w:val="fr_FR" w:bidi="fr_FR"/>
        </w:rPr>
        <w:t>Esaü a jeté ses bras autour de son cou, et l'a étreint. Esaü embrassa Jacob sur les joues de Jacob. Les deux hommes pleuraient de bonheur ou pleuraient des larmes de joie. C'était une façon appropriée de montrer l'émotion entre deux hommes dans cette culture.</w:t>
      </w:r>
    </w:p>
    <w:p>
      <w:pPr/>
      <w:r>
        <w:rPr>
          <w:lang w:val="fr_FR" w:bidi="fr_FR"/>
        </w:rPr>
      </w:r>
      <w:r>
        <w:rPr>
          <w:lang w:val="fr_FR" w:bidi="fr_FR"/>
        </w:rPr>
        <w:t xml:space="preserve">Jacob utilise une langue très flatteuse quand il parle à Esaü. Chaque fois que Jacob parle à Esaü, Jacob commence en appelant Esaü par un titre qui indique qu'Esaü est supérieur à Jacob. Jacob utilise des titres comme « Maître » ou « Mon Seigneur ». Il demande à Esaü d'accepter son cadeau ou sa </w:t>
      </w:r>
      <w:r>
        <w:rPr>
          <w:b/>
          <w:lang w:val="fr_FR" w:bidi="fr_FR"/>
        </w:rPr>
        <w:t>bénédiction</w:t>
      </w:r>
      <w:r>
        <w:rPr>
          <w:lang w:val="fr_FR" w:bidi="fr_FR"/>
        </w:rPr>
        <w:t xml:space="preserve">. Rappelez-vous que le mot </w:t>
      </w:r>
      <w:r>
        <w:rPr>
          <w:b/>
          <w:lang w:val="fr_FR" w:bidi="fr_FR"/>
        </w:rPr>
        <w:t>bénir</w:t>
      </w:r>
      <w:r>
        <w:rPr>
          <w:lang w:val="fr_FR" w:bidi="fr_FR"/>
        </w:rPr>
        <w:t xml:space="preserve"> est ajouté au glossaire principal. Ces titres seraient normalement utilisés par un serviteur parlant à son maître. Jacob se réfère au sourire amical d'Esaü et dit que c'est comme voir le visage de Dieu. En utilisant des mots comme cela, Jacob essaie de faire en sorte qu'Esaü se sente bien à propos de Jacob.</w:t>
      </w:r>
    </w:p>
    <w:p>
      <w:pPr/>
      <w:r>
        <w:rPr>
          <w:lang w:val="fr_FR" w:bidi="fr_FR"/>
        </w:rPr>
      </w:r>
      <w:r>
        <w:rPr>
          <w:lang w:val="fr_FR" w:bidi="fr_FR"/>
        </w:rPr>
        <w:t>Esaü quitte pour retourner à Seir le même jour où il est arrivé. Jacob promet de venir plus tard. Cependant, Jacob ne suit pas Esaü.</w:t>
      </w:r>
    </w:p>
    <w:p>
      <w:pPr/>
      <w:r>
        <w:rPr>
          <w:lang w:val="fr_FR" w:bidi="fr_FR"/>
        </w:rPr>
      </w:r>
      <w:r>
        <w:rPr>
          <w:lang w:val="fr_FR" w:bidi="fr_FR"/>
        </w:rPr>
        <w:t>Jacob se tourne vers l'ouest et va à un endroit sur le côté est du Jourdain. C'est la où le Jabbok s'écoule dans la Jordanie. Jacob reste là pendant un certain temps. Jacob se construit une maison et des abris pour les animaux Les abris auraient été faits de rameaux tissés ou de brindilles d'arbres. Les abris sont temporaires, mais fourniraient l'ombre du soleil et un abri de la pluie. À de ces abris, le nom de l'endroit est Succoth ce qui signifie abris en hébreu.</w:t>
      </w:r>
    </w:p>
    <w:p>
      <w:pPr/>
      <w:r>
        <w:rPr>
          <w:lang w:val="fr_FR" w:bidi="fr_FR"/>
        </w:rPr>
      </w:r>
      <w:r>
        <w:rPr>
          <w:lang w:val="fr_FR" w:bidi="fr_FR"/>
        </w:rPr>
        <w:t>Montrez la carte marquant l'endroit de Succoth.</w:t>
      </w:r>
    </w:p>
    <w:p>
      <w:pPr/>
      <w:r>
        <w:rPr>
          <w:lang w:val="fr_FR" w:bidi="fr_FR"/>
        </w:rPr>
      </w:r>
      <w:r>
        <w:rPr>
          <w:lang w:val="fr_FR" w:bidi="fr_FR"/>
        </w:rPr>
        <w:t xml:space="preserve">Ensuite, Jacob décide de traverser le Jourdain et d'aller dans les montagnes à un endroit nommé Sichem. C'est le même endroit où Abraham s'est arrêté sur son voyage à Canaan Jacob a fait un </w:t>
      </w:r>
      <w:r>
        <w:rPr>
          <w:b/>
          <w:lang w:val="fr_FR" w:bidi="fr_FR"/>
        </w:rPr>
        <w:t>camp</w:t>
      </w:r>
      <w:r>
        <w:rPr>
          <w:lang w:val="fr_FR" w:bidi="fr_FR"/>
        </w:rPr>
        <w:t xml:space="preserve"> à l'extérieur de la ville. Utilisez le même mot pour bénir que celui que vous avez utilisé dans les histoires précédentes. </w:t>
      </w:r>
    </w:p>
    <w:p>
      <w:pPr/>
      <w:r>
        <w:rPr>
          <w:lang w:val="fr_FR" w:bidi="fr_FR"/>
        </w:rPr>
      </w:r>
      <w:r>
        <w:rPr>
          <w:lang w:val="fr_FR" w:bidi="fr_FR"/>
        </w:rPr>
        <w:t>Montrez la carte marquant l'endroit de Sichem.</w:t>
      </w:r>
    </w:p>
    <w:p>
      <w:pPr/>
      <w:r>
        <w:rPr>
          <w:lang w:val="fr_FR" w:bidi="fr_FR"/>
        </w:rPr>
      </w:r>
      <w:r>
        <w:rPr>
          <w:lang w:val="fr_FR" w:bidi="fr_FR"/>
        </w:rPr>
        <w:t>Jacob a acheté une parcelle de terre pour 100 pièces d'argent. Pessone ne sait la valeur exacte de ces pièces d'argent. Jacob était propriétaire d'une terre qu'il a acheté à un homme nommé Hamor qui est le père d'un homme nommé Sichem. Le fils est nommé Sichem. Le fils est nommé Sichem. Le mot est le même mot.</w:t>
      </w:r>
    </w:p>
    <w:p>
      <w:pPr/>
      <w:r>
        <w:rPr>
          <w:lang w:val="fr_FR" w:bidi="fr_FR"/>
        </w:rPr>
      </w:r>
      <w:r>
        <w:rPr>
          <w:lang w:val="fr_FR" w:bidi="fr_FR"/>
        </w:rPr>
        <w:t xml:space="preserve">Jacob construit un </w:t>
      </w:r>
      <w:r>
        <w:rPr>
          <w:b/>
          <w:lang w:val="fr_FR" w:bidi="fr_FR"/>
        </w:rPr>
        <w:t>autel</w:t>
      </w:r>
      <w:r>
        <w:rPr>
          <w:lang w:val="fr_FR" w:bidi="fr_FR"/>
        </w:rPr>
        <w:t xml:space="preserve">. Un autel est une structure ou une plate-forme généralement construite de pierres où un animal serait rituellement tué et offert à Dieu comme un sacrifice. Le mot </w:t>
      </w:r>
      <w:r>
        <w:rPr>
          <w:b/>
          <w:lang w:val="fr_FR" w:bidi="fr_FR"/>
        </w:rPr>
        <w:t>"autel"</w:t>
      </w:r>
      <w:r>
        <w:rPr>
          <w:lang w:val="fr_FR" w:bidi="fr_FR"/>
        </w:rPr>
        <w:t xml:space="preserve"> est dans le glossaire principal. Utilisez le même nom que celui que vous avez utilisé dans les passages précédents pour autel</w:t>
      </w:r>
    </w:p>
    <w:p>
      <w:pPr/>
      <w:r>
        <w:rPr>
          <w:lang w:val="fr_FR" w:bidi="fr_FR"/>
        </w:rPr>
      </w:r>
      <w:r>
        <w:rPr>
          <w:lang w:val="fr_FR" w:bidi="fr_FR"/>
        </w:rPr>
        <w:t>Montrez une image d'un autel.</w:t>
      </w:r>
    </w:p>
    <w:p>
      <w:pPr/>
      <w:r>
        <w:rPr>
          <w:lang w:val="fr_FR" w:bidi="fr_FR"/>
        </w:rPr>
      </w:r>
      <w:r>
        <w:rPr>
          <w:lang w:val="fr_FR" w:bidi="fr_FR"/>
        </w:rPr>
        <w:t xml:space="preserve">Jacob a donné à l'autel un nom : El-Elohe-Israël. Ce nom signifie </w:t>
      </w:r>
      <w:r>
        <w:rPr>
          <w:b/>
          <w:lang w:val="fr_FR" w:bidi="fr_FR"/>
        </w:rPr>
        <w:t>Dieu</w:t>
      </w:r>
      <w:r>
        <w:rPr>
          <w:lang w:val="fr_FR" w:bidi="fr_FR"/>
        </w:rPr>
        <w:t xml:space="preserve">, le Dieu d'Israël. Dieu est le même mot que celui que vous avez utilisé auparavant pour Dieu Le glossaire principal explique aussi ce que veut dire « </w:t>
      </w:r>
      <w:r>
        <w:rPr>
          <w:b/>
          <w:lang w:val="fr_FR" w:bidi="fr_FR"/>
        </w:rPr>
        <w:t>Dieu</w:t>
      </w:r>
      <w:r>
        <w:rPr>
          <w:lang w:val="fr_FR" w:bidi="fr_FR"/>
        </w:rPr>
        <w:t xml:space="preserve"> ». </w:t>
      </w:r>
      <w:r>
        <w:rPr>
          <w:b/>
          <w:lang w:val="fr_FR" w:bidi="fr_FR"/>
        </w:rPr>
        <w:t>Israël</w:t>
      </w:r>
      <w:r>
        <w:rPr>
          <w:lang w:val="fr_FR" w:bidi="fr_FR"/>
        </w:rPr>
        <w:t xml:space="preserve"> est le nom du pays Israël. C'est aussi le nom donné à Jacob quand son nom était changé après avoir lutté toute la nuit. Ici, le mot Israël se réfère à Jacob et non au pays d'Israël.</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Arrêtez cet audio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Arrêtez cet audio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34:1–17</w:t>
      </w:r>
      <w:r>
        <w:rPr>
          <w:lang w:val="fr_FR" w:bidi="fr_FR"/>
        </w:rPr>
      </w:r>
    </w:p>
    <w:p>
      <w:pPr>
        <w:pStyle w:val="Heading3"/>
      </w:pPr>
      <w:r>
        <w:rPr>
          <w:lang w:val="fr_FR" w:bidi="fr_FR"/>
        </w:rPr>
        <w:t>Écouter et Cœur</w:t>
      </w:r>
    </w:p>
    <w:p>
      <w:pPr/>
      <w:r>
        <w:rPr>
          <w:lang w:val="fr_FR" w:bidi="fr_FR"/>
        </w:rPr>
      </w:r>
      <w:r>
        <w:rPr>
          <w:lang w:val="fr_FR" w:bidi="fr_FR"/>
        </w:rPr>
        <w:t>Ecoutez Genèse 34:1–17 gardez le dans votre cœur.</w:t>
      </w:r>
    </w:p>
    <w:p>
      <w:pPr/>
      <w:r>
        <w:rPr>
          <w:lang w:val="fr_FR" w:bidi="fr_FR"/>
        </w:rPr>
      </w:r>
      <w:r>
        <w:rPr>
          <w:lang w:val="fr_FR" w:bidi="fr_FR"/>
        </w:rPr>
        <w:t>Cette histoire en deux parties contient de nombreux détails sur la violence sexuelle, qui peuvent être difficiles à entendre si vous ou quelqu'un de votre entourage avez été victime de violence sexuelle ou de viol.</w:t>
      </w:r>
    </w:p>
    <w:p>
      <w:pPr/>
      <w:r>
        <w:rPr>
          <w:lang w:val="fr_FR" w:bidi="fr_FR"/>
        </w:rPr>
      </w:r>
      <w:r>
        <w:rPr>
          <w:lang w:val="fr_FR" w:bidi="fr_FR"/>
        </w:rPr>
        <w:t>Avant de commencer à discuter de ce passage, arrêtez-vous et décidez en groupe comment vous préférez en parler. Dans votre culture, quelle est la meilleure façon de parler de ces choses ? Serait-il bon de se diviser en groupes d'hommes et de femmes pour cette conversation ? Voulez-vous travailler d'une manière différente que vous ne faites dans d'autres sections ? Mettez cet audio en pause ici.</w:t>
      </w:r>
    </w:p>
    <w:p>
      <w:pPr/>
      <w:r>
        <w:rPr>
          <w:lang w:val="fr_FR" w:bidi="fr_FR"/>
        </w:rPr>
      </w:r>
      <w:r>
        <w:rPr>
          <w:lang w:val="fr_FR" w:bidi="fr_FR"/>
        </w:rPr>
        <w:t>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 Mettez cet audio en pause ici.</w:t>
      </w:r>
    </w:p>
    <w:p>
      <w:pPr>
        <w:pStyle w:val="ListBullet"/>
        <w:spacing w:line="240" w:lineRule="auto"/>
        <w:ind w:left="720"/>
      </w:pPr>
      <w:r>
        <w:rPr>
          <w:lang w:val="fr_FR" w:bidi="fr_FR"/>
        </w:rPr>
      </w:r>
      <w:r>
        <w:rPr>
          <w:lang w:val="fr_FR" w:bidi="fr_FR"/>
        </w:rPr>
        <w:t>Qu'est-ce que vous n'aimez pas ou ne comprenez pas ? Mettez cet audio en pause ici.</w:t>
      </w:r>
    </w:p>
    <w:p>
      <w:pPr>
        <w:pStyle w:val="ListBullet"/>
        <w:spacing w:line="240" w:lineRule="auto"/>
        <w:ind w:left="720"/>
      </w:pPr>
      <w:r>
        <w:rPr>
          <w:lang w:val="fr_FR" w:bidi="fr_FR"/>
        </w:rPr>
      </w:r>
      <w:r>
        <w:rPr>
          <w:lang w:val="fr_FR" w:bidi="fr_FR"/>
        </w:rPr>
        <w:t>Qu'est-ce que cette histoire nous apprend sur Dieu ? Mettez cet audio en pause ici.</w:t>
      </w:r>
    </w:p>
    <w:p>
      <w:pPr>
        <w:pStyle w:val="ListBullet"/>
        <w:spacing w:line="240" w:lineRule="auto"/>
        <w:ind w:left="720"/>
      </w:pPr>
      <w:r>
        <w:rPr>
          <w:lang w:val="fr_FR" w:bidi="fr_FR"/>
        </w:rPr>
      </w:r>
      <w:r>
        <w:rPr>
          <w:lang w:val="fr_FR" w:bidi="fr_FR"/>
        </w:rPr>
        <w:t>Qu'est-ce que cette histoire nous apprend sur les gens ? Mettez cet audio en pause ici.</w:t>
      </w:r>
    </w:p>
    <w:p>
      <w:pPr>
        <w:pStyle w:val="ListBullet"/>
        <w:spacing w:line="240" w:lineRule="auto"/>
        <w:ind w:left="720"/>
      </w:pPr>
      <w:r>
        <w:rPr>
          <w:lang w:val="fr_FR" w:bidi="fr_FR"/>
        </w:rPr>
      </w:r>
      <w:r>
        <w:rPr>
          <w:lang w:val="fr_FR" w:bidi="fr_FR"/>
        </w:rPr>
        <w:t>Comment cette histoire affecte-t-elle notre vie quotidienne ? Mettez cet audio en pause ici.</w:t>
      </w:r>
    </w:p>
    <w:p>
      <w:pPr>
        <w:pStyle w:val="ListBullet"/>
        <w:spacing w:line="240" w:lineRule="auto"/>
        <w:ind w:left="720"/>
      </w:pPr>
      <w:r>
        <w:rPr>
          <w:lang w:val="fr_FR" w:bidi="fr_FR"/>
        </w:rPr>
      </w:r>
      <w:r>
        <w:rPr>
          <w:lang w:val="fr_FR" w:bidi="fr_FR"/>
        </w:rPr>
        <w:t>Connaissez-vous quelqu'un qui a besoin d'écouter cette histoire ?</w:t>
      </w:r>
    </w:p>
    <w:p>
      <w:pPr/>
      <w:r>
        <w:rPr>
          <w:lang w:val="fr_FR" w:bidi="fr_FR"/>
        </w:rPr>
      </w:r>
      <w:r>
        <w:rPr>
          <w:lang w:val="fr_FR" w:bidi="fr_FR"/>
        </w:rPr>
        <w:t>C'est la fin de l'enregistrement.</w:t>
      </w:r>
      <w:r>
        <w:rPr>
          <w:lang w:val="fr_FR" w:bidi="fr_FR"/>
        </w:rPr>
      </w:r>
    </w:p>
    <w:p>
      <w:pPr>
        <w:pStyle w:val="Heading3"/>
      </w:pPr>
      <w:r>
        <w:rPr>
          <w:lang w:val="fr_FR" w:bidi="fr_FR"/>
        </w:rPr>
        <w:t>Planter le Décor</w:t>
      </w:r>
    </w:p>
    <w:p>
      <w:pPr/>
      <w:r>
        <w:rPr>
          <w:lang w:val="fr_FR" w:bidi="fr_FR"/>
        </w:rPr>
      </w:r>
      <w:r>
        <w:rPr>
          <w:lang w:val="fr_FR" w:bidi="fr_FR"/>
        </w:rPr>
        <w:t>PRÉPARER LA SCÈNE</w:t>
      </w:r>
    </w:p>
    <w:p>
      <w:pPr/>
      <w:r>
        <w:rPr>
          <w:lang w:val="fr_FR" w:bidi="fr_FR"/>
        </w:rPr>
      </w:r>
      <w:r>
        <w:rPr>
          <w:lang w:val="fr_FR" w:bidi="fr_FR"/>
        </w:rPr>
        <w:t>Genèse 34:1–17</w:t>
      </w:r>
    </w:p>
    <w:p>
      <w:pPr/>
      <w:r>
        <w:rPr>
          <w:lang w:val="fr_FR" w:bidi="fr_FR"/>
        </w:rPr>
      </w:r>
      <w:r>
        <w:rPr>
          <w:lang w:val="fr_FR" w:bidi="fr_FR"/>
        </w:rPr>
        <w:t>Écoutez le texte une fois dans la version la plus facile à comprendre.</w:t>
      </w:r>
    </w:p>
    <w:p>
      <w:pPr/>
      <w:r>
        <w:rPr>
          <w:lang w:val="fr_FR" w:bidi="fr_FR"/>
        </w:rPr>
      </w:r>
      <w:r>
        <w:rPr>
          <w:lang w:val="fr_FR" w:bidi="fr_FR"/>
        </w:rPr>
        <w:t>Cette histoire en deux parties contient beaucoup de détails sur la violence sexuelle qui peuvent être difficile à entendre si vous ou quelqu'un que vous connaissez a été victime d'une violence sexuelle ou d'un viol.</w:t>
      </w:r>
    </w:p>
    <w:p>
      <w:pPr/>
      <w:r>
        <w:rPr>
          <w:lang w:val="fr_FR" w:bidi="fr_FR"/>
        </w:rPr>
      </w:r>
      <w:r>
        <w:rPr>
          <w:lang w:val="fr_FR" w:bidi="fr_FR"/>
        </w:rPr>
        <w:t>Avant de commencer à discuter de ce passage, arrêtez-vous et décidez en groupe comment vous préférez en parler. Dans votre culture, quelle est la meilleure façon de parler de ces choses ? Serait-il bon de se diviser en groupes d'hommes et de femmes pour cette conversation ? Voulez-vous travailler d'une manière différente que vous ne faites dans d'autres sections ? Mettez cet audio en pause ici.</w:t>
      </w:r>
    </w:p>
    <w:p>
      <w:pPr/>
      <w:r>
        <w:rPr>
          <w:lang w:val="fr_FR" w:bidi="fr_FR"/>
        </w:rPr>
      </w:r>
      <w:r>
        <w:rPr>
          <w:lang w:val="fr_FR" w:bidi="fr_FR"/>
        </w:rPr>
        <w:t>Ce passage est un récit d'un événement avec Dina qui est la fille de Jacob et Léa. Jacob vit sur le morceau de terre près de la ville de Sichem qu'il a acheté à Hamor, l'Hivite. Les Hivites sont les descendants de Canaan, le fils de Cham, le fils de Noé. Noé a maudit Canaan. Les descendants de Canaan se sont développés en grands groupes de personnes qui vivent dans différentes régions de la terre que Dieu a donnée à Abraham. Les Hivites occupent la terre autour de la ville de Sichem. Assez de temps s'est écoulé depuis que Jacob et Esaü se sont séparés pour que Dina soit assez vieille pour se marier. Les fils de Jacob sont assez vieux pour travailler dans les champs avec les animaux. Dans cette histoire, Sichem est le nom d'un jeune homme, le fils d'Hamor et aussi le nom de la ville. Montrez la carte sur laquelle la ville de Sichem est marquée dessus.</w:t>
      </w:r>
    </w:p>
    <w:p>
      <w:pPr/>
      <w:r>
        <w:rPr>
          <w:lang w:val="fr_FR" w:bidi="fr_FR"/>
        </w:rPr>
      </w:r>
      <w:r>
        <w:rPr>
          <w:lang w:val="fr_FR" w:bidi="fr_FR"/>
        </w:rPr>
        <w:t>Normalement, les mères ne sont pas mentionnées quand ils donnent la lignée de quelqu'un. Dans cette histoire, nous savons que Léa est la mère de Dina. Dina a apparemment la liberté de quitter la maison et d'aller visiter d'autres maisons. Dina va visiter certaines des jeunes femmes qui vivent dans la région. Sichem, le fils d'Hamor, l'Hivite semble être un jeune homme important dans la ville qui est respecté comme un chef. Sichem est désigné comme un prince bien que son père Hamor ne soit pas un roi. Hamor semble être un chef dans la ville. Sichem voit Dina, il l'attrape et la force à coucher avec lui d'une manière violente contre sa volonté. Sichem n'a pas épousé Dina. Cet acte sexuel violent est appelé viol. Après que Sichem a forcé Dina à coucher avec elle ou à avoir des relations sexuelles avec elle, Dina est tombé amoureux de lui Sichem a essayé de parler des mots tendres ou des mots aimants à Dina pour que Dina l'accepte comme un mari. Sichem voulait épouser Dina et a dit à son père d'obtenir Dina comme femme pour lui</w:t>
      </w:r>
    </w:p>
    <w:p>
      <w:pPr/>
      <w:r>
        <w:rPr>
          <w:lang w:val="fr_FR" w:bidi="fr_FR"/>
        </w:rPr>
      </w:r>
      <w:r>
        <w:rPr>
          <w:lang w:val="fr_FR" w:bidi="fr_FR"/>
        </w:rPr>
        <w:t>Arrêtez-vous et discutez : Racontez une histoire de quelqu'un dans votre culture qui a été violé. Quels mots utilisez-vous pour décrire ce qui s'est passé ? Quand vous racontez cette histoire dans un groupe mixte, utilisez-vous les mêmes mots ? Que fait le père de la fille ? Que font les frères ? Qu'est-ce qui arrive à l'homme qui a fait cela ? Qu'est-ce qui arrive à la fille ?</w:t>
      </w:r>
    </w:p>
    <w:p>
      <w:pPr/>
      <w:r>
        <w:rPr>
          <w:lang w:val="fr_FR" w:bidi="fr_FR"/>
        </w:rPr>
      </w:r>
      <w:r>
        <w:rPr>
          <w:lang w:val="fr_FR" w:bidi="fr_FR"/>
        </w:rPr>
        <w:t>Jacob a appris ce qui est arrivé à Dina, mais n'a pas agi jusqu'à ce que ses fils viennent des champs où ils avaient travaillé avec le bétail ou les troupeaux d'animaux. Les fils qui sont les frères de Dina ont entendu ce qui s'était passé et sont venus à la maison dès qu'ils sont informés. Les fils de Jacob étaient choqués et très en colère que Sichem ait violé leur sœur Dina. Le texte utilise des mots forts de colère pour décrire les réactions des frères de Dina, mais n'enregistre aucune réaction de Jacob.</w:t>
      </w:r>
    </w:p>
    <w:p>
      <w:pPr/>
      <w:r>
        <w:rPr>
          <w:lang w:val="fr_FR" w:bidi="fr_FR"/>
        </w:rPr>
      </w:r>
      <w:r>
        <w:rPr>
          <w:lang w:val="fr_FR" w:bidi="fr_FR"/>
        </w:rPr>
        <w:t>Racontez une histoire de quelqu'un dans votre culture. Que font les hommes de la famille de la femme ? Comment agissent-ils ? Quels mots ont-t-ils utilisés pour décrire leurs sentiments ?</w:t>
      </w:r>
    </w:p>
    <w:p>
      <w:pPr/>
      <w:r>
        <w:rPr>
          <w:lang w:val="fr_FR" w:bidi="fr_FR"/>
        </w:rPr>
      </w:r>
      <w:r>
        <w:rPr>
          <w:lang w:val="fr_FR" w:bidi="fr_FR"/>
        </w:rPr>
        <w:t>L'histoire répète l'expression que Sichem avait souillé Dina plusieurs fois. Souille signifie rendre quelque chose d'impur pour qu'il soit inacceptable pour Dieu. En forçant Dina à coucher avec lui, Sichem a souillé Dina ou a rendu Dina impure.</w:t>
      </w:r>
    </w:p>
    <w:p>
      <w:pPr/>
      <w:r>
        <w:rPr>
          <w:lang w:val="fr_FR" w:bidi="fr_FR"/>
        </w:rPr>
      </w:r>
      <w:r>
        <w:rPr>
          <w:lang w:val="fr_FR" w:bidi="fr_FR"/>
        </w:rPr>
        <w:t>Tout d'abord, Jacob entend que Sichem avait profané sa fille. Jacob ne fait rien.</w:t>
      </w:r>
    </w:p>
    <w:p>
      <w:pPr/>
      <w:r>
        <w:rPr>
          <w:lang w:val="fr_FR" w:bidi="fr_FR"/>
        </w:rPr>
      </w:r>
      <w:r>
        <w:rPr>
          <w:lang w:val="fr_FR" w:bidi="fr_FR"/>
        </w:rPr>
        <w:t>Hamor, le père de Sichem vient pour parler à Jacob et aux fils de Jacob. Hamor essaie de passer un accord avec Jacob. Hamor suggère que Jacob permette à Sichem d'épouser Dina. En outre, Hamor suggère que les fils de Jacob épousent les filles de Hamor et que les fils de Hamor épousent les filles de Jacob. Cela est appelé mariage mixte ce qui signifie que les gens d'une culture ou d'une tribu épousent quelqu'un d'une autre culture ou tribu. De cette manière, Jacob et sa famille seraient acceptés dans la région, ils feraient du commerce ensemble et tous prospéreraient. Cette proposition de mariage mixte était contre les souhaits d'Abraham et d'Isaac. Abraham avait envoyé quelqu'un à Harran pour trouver une épouse pour Isaac afin d'éviter un mariage avec les Cananéens. Isaac envoya Jacob à Harran pour trouver une épouse plutôt que de le marier à une Cananéenne. Isaac et Rébecca haïssaient les femmes hittites d'Esaü parce qu'elles étaient cananéennes. Abraham et Isaac voulaient tous les deux garder les femmes étrangères comme les Cananéens en dehors leur famille.</w:t>
      </w:r>
    </w:p>
    <w:p>
      <w:pPr/>
      <w:r>
        <w:rPr>
          <w:lang w:val="fr_FR" w:bidi="fr_FR"/>
        </w:rPr>
      </w:r>
      <w:r>
        <w:rPr>
          <w:lang w:val="fr_FR" w:bidi="fr_FR"/>
        </w:rPr>
        <w:t>Sichem a aussi parlé à Jacob et aux fils de Jacob. Sichem voulait tellement épouser Dina qu'il suppliait tellement les frères d'accepter le mariage. Sichem proposa de payer la dot que Jacob demanderait. La dot est la somme d'argent qu'un homme verse à la famille d'une jeune fille afin de pouvoir l'épouser. Jacob avait payé un prix de mariée de 7 ans de travail pour Léa et 7 ans de travail pour Rachel.</w:t>
      </w:r>
    </w:p>
    <w:p>
      <w:pPr/>
      <w:r>
        <w:rPr>
          <w:lang w:val="fr_FR" w:bidi="fr_FR"/>
        </w:rPr>
      </w:r>
      <w:r>
        <w:rPr>
          <w:lang w:val="fr_FR" w:bidi="fr_FR"/>
        </w:rPr>
        <w:t>Les fils de Jacob ont répondu d'une manière trompeuse à Sichem et à Hamor. Les fils de Jacob étaient en colère parce que Sichem avait souillé ou déshonoré leur sœur. Les fils de Jacob ont exigé que Sichem et tous les hommes de la ville de Sichem soient circoncis. La circoncision consiste à couper le prépuce ou la peau lâche à l'extrémité du pénis d'un garçon. Habituellement, cela est fait 8 jours après la naissance d'un garçon. Cette procédure est très douloureuse pour un garçon plus âgé ou un homme et ferait que l'homme serait inactif qu'il serait impossible de se battre pendant plusieurs jours. Beaucoup de cultures anciennes circoncisent les hommes en préparation au mariage. Les hommes dans la ville savaient que la circoncision était normale et ont accepté la demande. Dieu a sélectionné la circoncision comme signe de l'alliance ou de la promesse entre Dieu et Abraham. Dieu avait dit à Abraham de se circoncire et tous les hommes de sa maison. Tous les descendants d'Abraham Ici, dans cette histoire, les fils de Jacob exigent que Sichem et les hommes de la ville soient circoncis. Ce n'est pas un signe de l'alliance. Les hommes de Sichem ne planifient pas d'abandonner leurs idoles et adorer Dieu. En suggérant la circoncision comme cela, les fils de Jacob planifient que les hommes soient incapables de se battre pendant quelques jours. Leur suggestion était trompeuse parce qu'ils n'avaient pas l'intention d'épouser les filles de Hamor ou de permettre à Sichem d'épouser Dina.</w:t>
      </w:r>
    </w:p>
    <w:p>
      <w:pPr/>
      <w:r>
        <w:rPr>
          <w:lang w:val="fr_FR" w:bidi="fr_FR"/>
        </w:rPr>
      </w:r>
      <w:r>
        <w:rPr>
          <w:lang w:val="fr_FR" w:bidi="fr_FR"/>
        </w:rPr>
        <w:t>Les fils promettent qu'ils se marieront entre eux et seront comme un seul peuple. Les fils promettent que Sichem sera capable d'épouser Dina. Ils font cette promesse pour que Sichem et Hamor convainquent tous les hommes de la ville d'accepter la circoncision. Les fils n'ont pas l'intention de tenir cette promesse.</w:t>
      </w:r>
    </w:p>
    <w:p>
      <w:pPr/>
      <w:r>
        <w:rPr>
          <w:lang w:val="fr_FR" w:bidi="fr_FR"/>
        </w:rPr>
      </w:r>
      <w:r>
        <w:rPr>
          <w:lang w:val="fr_FR" w:bidi="fr_FR"/>
        </w:rPr>
        <w:t>Arrêtez-vous et discutez : les frères étaient malhonnêtes. Quand est-il acceptable dans votre culture qu'une personne soit malhonnête ? Racontez des histoires sur quelqu'un qui a été trompeur ou a fait des promesses qu'il n'avait pas l'intention de tenir. Que s'est-il passé dans cette situation ?</w:t>
      </w:r>
      <w:r>
        <w:rPr>
          <w:lang w:val="fr_FR" w:bidi="fr_FR"/>
        </w:rPr>
      </w:r>
    </w:p>
    <w:p>
      <w:pPr>
        <w:pStyle w:val="Heading3"/>
      </w:pPr>
      <w:r>
        <w:rPr>
          <w:lang w:val="fr_FR" w:bidi="fr_FR"/>
        </w:rPr>
        <w:t>Définir les Scènes</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quatre scènes dans ce passage.</w:t>
      </w:r>
    </w:p>
    <w:p>
      <w:pPr/>
      <w:r>
        <w:rPr>
          <w:lang w:val="fr_FR" w:bidi="fr_FR"/>
        </w:rPr>
      </w:r>
      <w:r>
        <w:rPr>
          <w:b/>
          <w:lang w:val="fr_FR" w:bidi="fr_FR"/>
        </w:rPr>
        <w:t>Première scène :</w:t>
      </w:r>
      <w:r>
        <w:rPr>
          <w:lang w:val="fr_FR" w:bidi="fr_FR"/>
        </w:rPr>
        <w:t xml:space="preserve"> Sichem prend Dina par la force, puis veut épouser Dina.</w:t>
      </w:r>
    </w:p>
    <w:p>
      <w:pPr/>
      <w:r>
        <w:rPr>
          <w:lang w:val="fr_FR" w:bidi="fr_FR"/>
        </w:rPr>
      </w:r>
      <w:r>
        <w:rPr>
          <w:b/>
          <w:lang w:val="fr_FR" w:bidi="fr_FR"/>
        </w:rPr>
        <w:t>Deuxième scène :</w:t>
      </w:r>
      <w:r>
        <w:rPr>
          <w:lang w:val="fr_FR" w:bidi="fr_FR"/>
        </w:rPr>
        <w:t xml:space="preserve"> Jacob et ses fils apprennent ce qui est arrivé à Dina</w:t>
      </w:r>
    </w:p>
    <w:p>
      <w:pPr/>
      <w:r>
        <w:rPr>
          <w:lang w:val="fr_FR" w:bidi="fr_FR"/>
        </w:rPr>
      </w:r>
      <w:r>
        <w:rPr>
          <w:b/>
          <w:lang w:val="fr_FR" w:bidi="fr_FR"/>
        </w:rPr>
        <w:t>Troisième scène :</w:t>
      </w:r>
      <w:r>
        <w:rPr>
          <w:lang w:val="fr_FR" w:bidi="fr_FR"/>
        </w:rPr>
        <w:t xml:space="preserve"> Hamor demande à Jacob de permettre à Sichem d'épouser Dina, puis propose le mariage mixte pour tous leurs enfants.</w:t>
      </w:r>
    </w:p>
    <w:p>
      <w:pPr/>
      <w:r>
        <w:rPr>
          <w:lang w:val="fr_FR" w:bidi="fr_FR"/>
        </w:rPr>
      </w:r>
      <w:r>
        <w:rPr>
          <w:b/>
          <w:lang w:val="fr_FR" w:bidi="fr_FR"/>
        </w:rPr>
        <w:t>Quatrième scène :</w:t>
      </w:r>
      <w:r>
        <w:rPr>
          <w:lang w:val="fr_FR" w:bidi="fr_FR"/>
        </w:rPr>
        <w:t xml:space="preserve"> Sichem supplie d'épouser Dina. Les frères répondent trompeusement et disent à Sichem que tous les hommes doivent être circoncis.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Dinah</w:t>
      </w:r>
    </w:p>
    <w:p>
      <w:pPr>
        <w:pStyle w:val="ListBullet"/>
        <w:spacing w:line="240" w:lineRule="auto"/>
        <w:ind w:left="720"/>
      </w:pPr>
      <w:r>
        <w:rPr>
          <w:lang w:val="fr_FR" w:bidi="fr_FR"/>
        </w:rPr>
      </w:r>
      <w:r>
        <w:rPr>
          <w:lang w:val="fr_FR" w:bidi="fr_FR"/>
        </w:rPr>
        <w:t>Sichem</w:t>
      </w:r>
    </w:p>
    <w:p>
      <w:pPr>
        <w:pStyle w:val="ListBullet"/>
        <w:spacing w:line="240" w:lineRule="auto"/>
        <w:ind w:left="720"/>
      </w:pPr>
      <w:r>
        <w:rPr>
          <w:lang w:val="fr_FR" w:bidi="fr_FR"/>
        </w:rPr>
      </w:r>
      <w:r>
        <w:rPr>
          <w:lang w:val="fr_FR" w:bidi="fr_FR"/>
        </w:rPr>
        <w:t>Hamor</w:t>
      </w:r>
    </w:p>
    <w:p>
      <w:pPr>
        <w:pStyle w:val="ListBullet"/>
        <w:spacing w:line="240" w:lineRule="auto"/>
        <w:ind w:left="720"/>
      </w:pPr>
      <w:r>
        <w:rPr>
          <w:lang w:val="fr_FR" w:bidi="fr_FR"/>
        </w:rPr>
      </w:r>
      <w:r>
        <w:rPr>
          <w:lang w:val="fr_FR" w:bidi="fr_FR"/>
        </w:rPr>
        <w:t>Les fils de Jacob</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Rappelez-vous que cette histoire est violente et peut être difficile pour les gens qui ont subi une telle violence ou un viol. Rappelez-vous aussi que cette histoire est la première dans une histoire en deux parties.</w:t>
      </w:r>
    </w:p>
    <w:p>
      <w:pPr/>
      <w:r>
        <w:rPr>
          <w:lang w:val="fr_FR" w:bidi="fr_FR"/>
        </w:rPr>
      </w:r>
      <w:r>
        <w:rPr>
          <w:lang w:val="fr_FR" w:bidi="fr_FR"/>
        </w:rPr>
        <w:t>Cette histoire a lieu à la ville de Sichem. Sichem, le fils d'Hamor est l'un des personnages principaux de l'histoire. Le nom de la ville et le nom du jeune homme sont les mêmes. La plupart des traductions semblent éviter toute confusion en se référant à Sichem, la ville, comme « la ville » sans mentionner le nom.</w:t>
      </w:r>
    </w:p>
    <w:p>
      <w:pPr/>
      <w:r>
        <w:rPr>
          <w:lang w:val="fr_FR" w:bidi="fr_FR"/>
        </w:rPr>
      </w:r>
      <w:r>
        <w:rPr>
          <w:lang w:val="fr_FR" w:bidi="fr_FR"/>
        </w:rPr>
        <w:t>Dans la première scène, Dina visite des jeunes femmes dans la région. Sichem voit Dina, attaque Dina et couche avec elle par la force ou force Dina à avoir des relations sexuelles avec Sichem. Cela est appelé viol. Nous apprenons plus tard que Sichem garde Dina dans sa maison. Sichem ne permet pas à Dina de retourner dans sa famille. Sichem tombe amoureux de Dina et veut épouser Dina. Sichem essaie de gagner l'amour de Dina en parlant d'une manière aimante à Dina.</w:t>
      </w:r>
    </w:p>
    <w:p>
      <w:pPr/>
      <w:r>
        <w:rPr>
          <w:lang w:val="fr_FR" w:bidi="fr_FR"/>
        </w:rPr>
      </w:r>
      <w:r>
        <w:rPr>
          <w:lang w:val="fr_FR" w:bidi="fr_FR"/>
        </w:rPr>
        <w:t>Dans la deuxième scène, Jacob apprend que Dina a été souillée, mais ne fait rien à ce sujet jusqu'à ce que ses fils rentrent à la maison des champs. Hamor, le père de Sichem avec Sichem viennent visiter Jacob pour discuter de la situation. Les frères entendent ce qui est arrivé à Dina et rentrent à la maison pendant que Hamor parle à Jacob. Hamor visite Jacob et le retour des frères à la maison se produisent Simultanément Les frères sont en colère. L'histoire dit que Sichem avait fait une chose disgracieuse contre Dina, quelque chose qui n'aurait jamais dû être fait. Cette répétition de la honte de Dina et de la souillure montre à quel point la famille de Jacob a pris au sérieux le viol de Dina.</w:t>
      </w:r>
    </w:p>
    <w:p>
      <w:pPr/>
      <w:r>
        <w:rPr>
          <w:lang w:val="fr_FR" w:bidi="fr_FR"/>
        </w:rPr>
      </w:r>
      <w:r>
        <w:rPr>
          <w:lang w:val="fr_FR" w:bidi="fr_FR"/>
        </w:rPr>
        <w:t>Dans la troisième scène, Hamor parle à Jacob et aux fils de Jacob. Hamor leur dit que Sichem aime vraiment Dina et veut épouser Dina. Hamor propose que les familles se marient entre elles pour que Jacob puisse rester dans la région. L'histoire semble indiquer que les filles n'auraient pas un choix dans qui elles doivent épouser. Les pères les donneraient comme mariées à des hommes de l'autre groupe.</w:t>
      </w:r>
    </w:p>
    <w:p>
      <w:pPr/>
      <w:r>
        <w:rPr>
          <w:lang w:val="fr_FR" w:bidi="fr_FR"/>
        </w:rPr>
      </w:r>
      <w:r>
        <w:rPr>
          <w:lang w:val="fr_FR" w:bidi="fr_FR"/>
        </w:rPr>
        <w:t>Dans la troisième scène, Hamor parle à Jacob et aux fils de Jacob. Sichem est venu pour voir Jacob avec Hamor, mais n'a pas parlé jusqu'à maintenant. Sichem offre de payer n'importe quel prix qu'ils veulent pour que Sichem puisse épouser Dina. Parce que Sichem a souillé Dina, les frères répondent trompeusement. Ils disent à Sichem que Sichem et tous hommes de la ville doivent être circoncis avant qu'un mariage puisse avoir lieu. Cette circoncision ne fera pas de Sichem et les Hévites une partie de la promesse de l'alliance faite à Abraham. Ils n'ont pas décidé d'adorer Dieu et de se détourner de leur adoration d'idoles. Les fils promettent trompeusement que si les hommes de la ville seront tous circoncis, les fils de Jacob accepteront de se marier avec eux. Sichem sera autorisé à épouser Dina. Ensuite, ils donnent le scénario opposé : si les hommes n'acceptent pas d'être circoncis, ils reprendront Dina.</w:t>
      </w:r>
      <w:r>
        <w:rPr>
          <w:lang w:val="fr_FR" w:bidi="fr_FR"/>
        </w:rPr>
      </w:r>
    </w:p>
    <w:p>
      <w:pPr>
        <w:pStyle w:val="Heading3"/>
      </w:pPr>
      <w:r>
        <w:rPr>
          <w:lang w:val="fr_FR" w:bidi="fr_FR"/>
        </w:rPr>
        <w:t>Intégration du Texte</w:t>
      </w:r>
    </w:p>
    <w:p>
      <w:pPr/>
      <w:r>
        <w:rPr>
          <w:lang w:val="fr_FR" w:bidi="fr_FR"/>
        </w:rPr>
      </w:r>
      <w:r>
        <w:rPr>
          <w:lang w:val="fr_FR" w:bidi="fr_FR"/>
        </w:rPr>
        <w:t>Écoutez le texte une fois dans la version la plus facile à comprendre.</w:t>
      </w:r>
    </w:p>
    <w:p>
      <w:pPr/>
      <w:r>
        <w:rPr>
          <w:lang w:val="fr_FR" w:bidi="fr_FR"/>
        </w:rPr>
      </w:r>
      <w:r>
        <w:rPr>
          <w:lang w:val="fr_FR" w:bidi="fr_FR"/>
        </w:rPr>
        <w:t>L'histoire dans ce passage est très violente. Le groupe ne va donc pas mettre en scène le passage à cette étape. Le groupe se rappellera de l'histoire et discutera de ce que chaque personnage pourrait ressentir.</w:t>
      </w:r>
    </w:p>
    <w:p>
      <w:pPr/>
      <w:r>
        <w:rPr>
          <w:lang w:val="fr_FR" w:bidi="fr_FR"/>
        </w:rPr>
      </w:r>
      <w:r>
        <w:rPr>
          <w:lang w:val="fr_FR" w:bidi="fr_FR"/>
        </w:rPr>
        <w:t>Il y a quatre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Dinah</w:t>
      </w:r>
    </w:p>
    <w:p>
      <w:pPr>
        <w:pStyle w:val="ListBullet"/>
        <w:spacing w:line="240" w:lineRule="auto"/>
        <w:ind w:left="720"/>
      </w:pPr>
      <w:r>
        <w:rPr>
          <w:lang w:val="fr_FR" w:bidi="fr_FR"/>
        </w:rPr>
      </w:r>
      <w:r>
        <w:rPr>
          <w:lang w:val="fr_FR" w:bidi="fr_FR"/>
        </w:rPr>
        <w:t>Sichem</w:t>
      </w:r>
    </w:p>
    <w:p>
      <w:pPr>
        <w:pStyle w:val="ListBullet"/>
        <w:spacing w:line="240" w:lineRule="auto"/>
        <w:ind w:left="720"/>
      </w:pPr>
      <w:r>
        <w:rPr>
          <w:lang w:val="fr_FR" w:bidi="fr_FR"/>
        </w:rPr>
      </w:r>
      <w:r>
        <w:rPr>
          <w:lang w:val="fr_FR" w:bidi="fr_FR"/>
        </w:rPr>
        <w:t>Hamor</w:t>
      </w:r>
    </w:p>
    <w:p>
      <w:pPr>
        <w:pStyle w:val="ListBullet"/>
        <w:spacing w:line="240" w:lineRule="auto"/>
        <w:ind w:left="720"/>
      </w:pPr>
      <w:r>
        <w:rPr>
          <w:lang w:val="fr_FR" w:bidi="fr_FR"/>
        </w:rPr>
      </w:r>
      <w:r>
        <w:rPr>
          <w:lang w:val="fr_FR" w:bidi="fr_FR"/>
        </w:rPr>
        <w:t>Les fils de Jacob</w:t>
      </w:r>
    </w:p>
    <w:p>
      <w:pPr/>
      <w:r>
        <w:rPr>
          <w:lang w:val="fr_FR" w:bidi="fr_FR"/>
        </w:rPr>
      </w:r>
      <w:r>
        <w:rPr>
          <w:lang w:val="fr_FR" w:bidi="fr_FR"/>
        </w:rPr>
        <w:t xml:space="preserve">Dans la première scène, Dina, la fille de Léa va visiter certaines des jeunes femmes dans la région. Sichem, le fils de Hamor voit Dina, attaque Dina et force Dina à coucher avec lui. Sichem tombe amoureux de Dina et veut épouser Dina. </w:t>
      </w:r>
      <w:r>
        <w:rPr>
          <w:b/>
          <w:lang w:val="fr_FR" w:bidi="fr_FR"/>
        </w:rPr>
        <w:t>Arrêtez l'action :</w:t>
      </w:r>
      <w:r>
        <w:rPr>
          <w:lang w:val="fr_FR" w:bidi="fr_FR"/>
        </w:rPr>
        <w:t xml:space="preserve"> Demandez à Sichem : « Penses-tu que tu peux parler à Dina pour t'épouser ? » Vous pouvez entendre : « Bien sûr, je peux. Je suis un prince dans cette région. Ma famille est puissante. N'importe quelle femme serait heureuse de m'avoir comme mari. Demandez à Dina : « Que penses-tu de Sichem ? Vous pouvez entendre : « Il m'a attaqué et m'a pris par la force. Il m'a souillé ! Je n'accepterai jamais d'être sa femme. Reprenez l'action.</w:t>
      </w:r>
    </w:p>
    <w:p>
      <w:pPr/>
      <w:r>
        <w:rPr>
          <w:lang w:val="fr_FR" w:bidi="fr_FR"/>
        </w:rPr>
      </w:r>
      <w:r>
        <w:rPr>
          <w:lang w:val="fr_FR" w:bidi="fr_FR"/>
        </w:rPr>
        <w:t xml:space="preserve">Dans la deuxième scène, Jacob apprend que Sichem a souillé Dina, mais ne fait rien. Hamor vient pour discuter de la question avec Jacob. Les fils de Jacob entendent ce qui s'est passé et rentrent à la maison. Ils sont choqués et furieux qu'une telle chose se soit produite. </w:t>
      </w:r>
      <w:r>
        <w:rPr>
          <w:b/>
          <w:lang w:val="fr_FR" w:bidi="fr_FR"/>
        </w:rPr>
        <w:t>Arrêtez l'action :</w:t>
      </w:r>
      <w:r>
        <w:rPr>
          <w:lang w:val="fr_FR" w:bidi="fr_FR"/>
        </w:rPr>
        <w:t xml:space="preserve"> Demandez à Jacob : « Pourquoi ne fais-tu rien pour ta fille ? » Vous pouvez entendre : “Je dois attendre que mes fils arrivent. Je suis juste un homme. Ils peuvent me tuer si je vais et je demande que ma fille revienne ou si j'essaie de punir Sichem par moi-même. Demandez à Hamor : « Pourquoi essayez-vous de discuter de cela avec Jacob ? » Vous pouvez entendre : « Mon fils a agi bêtement, mais il aime vraiment la fille. Nous, pères, devons trouver un moyen de garder la paix sur cela. Je sais que mon fils a fait du mal, mais je ne veux pas qu'il soit puni ou que quelque chose de mauvais lui arrive. En outre, Jacob est vraiment riche et possède de nombreux troupeaux. Il serait bon de garder cette richesse ici pour les gens de la ville. Reprenez l'action.</w:t>
      </w:r>
    </w:p>
    <w:p>
      <w:pPr/>
      <w:r>
        <w:rPr>
          <w:lang w:val="fr_FR" w:bidi="fr_FR"/>
        </w:rPr>
      </w:r>
      <w:r>
        <w:rPr>
          <w:lang w:val="fr_FR" w:bidi="fr_FR"/>
        </w:rPr>
        <w:t xml:space="preserve">Dans la troisième scène, Hamor commence à parler avec Jacob et ses fils. Hamor leur dit que Sichem aime vraiment Dina. Ensuite, Hamor propose que les pères donnent leurs filles aux fils de l'autre pour le mariage. En se mariant entre elles, ils auront la paix et Jacob peut rester dans la région. </w:t>
      </w:r>
      <w:r>
        <w:rPr>
          <w:b/>
          <w:lang w:val="fr_FR" w:bidi="fr_FR"/>
        </w:rPr>
        <w:t>Arrêtez l'action :</w:t>
      </w:r>
      <w:r>
        <w:rPr>
          <w:lang w:val="fr_FR" w:bidi="fr_FR"/>
        </w:rPr>
        <w:t xml:space="preserve"> Demandez à Jacob : « Que penses-tu du mariage mixte comme celui-ci ? » Tu peux entendre: "Je m'oppose." Nous ne pouvons pas épouser les filles de ces étrangers. Mon grand-père Abraham et mon père Isaac ne permettraient pas cela. Je ne suis pas sûr de ce que nous allons faire, mais je ne permettrai pas à ces mariages d'avoir lieu. Reprenez l'action.</w:t>
      </w:r>
    </w:p>
    <w:p>
      <w:pPr/>
      <w:r>
        <w:rPr>
          <w:lang w:val="fr_FR" w:bidi="fr_FR"/>
        </w:rPr>
      </w:r>
      <w:r>
        <w:rPr>
          <w:lang w:val="fr_FR" w:bidi="fr_FR"/>
        </w:rPr>
        <w:t xml:space="preserve">Dans la quatrième scène, Sichem demande à Jacob et aux frères de le laisser épouser Dina. Sichem promet de payer n'importe quelle dot que les frères pourraient demander. Parce que Sichem a souillé Dina, les frères répondent de manière trompeuse. Ils exigent que tous les hommes adultes de la ville soient circoncis avant qu'un mariage puisse avoir lieu. </w:t>
      </w:r>
      <w:r>
        <w:rPr>
          <w:b/>
          <w:lang w:val="fr_FR" w:bidi="fr_FR"/>
        </w:rPr>
        <w:t>Arrêtez l'action :</w:t>
      </w:r>
      <w:r>
        <w:rPr>
          <w:lang w:val="fr_FR" w:bidi="fr_FR"/>
        </w:rPr>
        <w:t xml:space="preserve"> Demandez aux frères : « Pourquoi exigez-vous la circoncision ? Vas-tu vraiment donner ta sœur en mariage à Sichem ? » Vous pouvez entendre : « Nous ne permettrons jamais à Sichem d'épouser Dina. Nous avons un plan. Nous obtiendrons notre vengeance quand tous les hommes seront circoncis et souffriront. Demandez à Sichem : « Que penses-tu de cette proposition de la circoncision ? Vous pouvez entendre : « C'est un petit prix à payer pour avoir Dina comme femme. Je pensais qu'ils exigeraient beaucoup d'argent ou d'animaux. Ce n'est rien d'autre que quelques jours de douleur.</w:t>
      </w:r>
    </w:p>
    <w:p>
      <w:pPr/>
      <w:r>
        <w:rPr>
          <w:lang w:val="fr_FR" w:bidi="fr_FR"/>
        </w:rPr>
      </w:r>
      <w:r>
        <w:rPr>
          <w:lang w:val="fr_FR" w:bidi="fr_FR"/>
        </w:rPr>
        <w:t>Arrêtez-vous ici et discutez en groupe de la façon dont cette histoire vous fait ressentir et penser. Avez-vous besoin d'un peu de temps pour penser ou parler de cette histoire avec quelqu'un de votre équipe ou une autre personne ? Que pouvez-vous faire pour prendre soin de vous pendant que vous pensez à une histoire comme celle-ci ?</w:t>
      </w:r>
    </w:p>
    <w:p>
      <w:pPr/>
      <w:r>
        <w:rPr>
          <w:lang w:val="fr_FR" w:bidi="fr_FR"/>
        </w:rPr>
      </w:r>
      <w:r>
        <w:rPr>
          <w:lang w:val="fr_FR" w:bidi="fr_FR"/>
        </w:rPr>
        <w:t>C'est la fin de l'enregistrement.</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Jacob vit sur une propriété qu'il a achetée à l'extérieur de la ville de Sichem. Le fils de Hamor l'Hivite est nommé Sichem. Les mots sont les mêmes. Vous devez éviter la confusion entre la ville et l'homme. Dans ce passage, la plupart des traductions se réfèrent à l'homme par le nom de Sichem. La plupart des traductions se réfèrent juste à la ville comme la ville sans mentionner le nom.</w:t>
      </w:r>
    </w:p>
    <w:p>
      <w:pPr/>
      <w:r>
        <w:rPr>
          <w:lang w:val="fr_FR" w:bidi="fr_FR"/>
        </w:rPr>
      </w:r>
      <w:r>
        <w:rPr>
          <w:lang w:val="fr_FR" w:bidi="fr_FR"/>
        </w:rPr>
        <w:t>Voir la carte avec Sichem marquée.</w:t>
      </w:r>
    </w:p>
    <w:p>
      <w:pPr/>
      <w:r>
        <w:rPr>
          <w:lang w:val="fr_FR" w:bidi="fr_FR"/>
        </w:rPr>
      </w:r>
      <w:r>
        <w:rPr>
          <w:lang w:val="fr_FR" w:bidi="fr_FR"/>
        </w:rPr>
        <w:t xml:space="preserve">Sichem est décrit comme un </w:t>
      </w:r>
      <w:r>
        <w:rPr>
          <w:b/>
          <w:lang w:val="fr_FR" w:bidi="fr_FR"/>
        </w:rPr>
        <w:t>prince</w:t>
      </w:r>
      <w:r>
        <w:rPr>
          <w:lang w:val="fr_FR" w:bidi="fr_FR"/>
        </w:rPr>
        <w:t xml:space="preserve"> parmi les Hivites. Un prince serait un homme d'une certaine importance. Un prince est généralement le fils d'un roi. Hamor, le père de Sichem n'est jamais appelé roi. Sichem voit Dina qui visite certaines des femmes dans la région. Sichem </w:t>
      </w:r>
      <w:r>
        <w:rPr>
          <w:b/>
          <w:lang w:val="fr_FR" w:bidi="fr_FR"/>
        </w:rPr>
        <w:t>viole</w:t>
      </w:r>
      <w:r>
        <w:rPr>
          <w:lang w:val="fr_FR" w:bidi="fr_FR"/>
        </w:rPr>
        <w:t xml:space="preserve"> Dina. Le viol est un mot violent. Cela signifie qu'un homme prend une femme et couche avec elle par la force ou contre sa volonté. Trouvez une façon socialement acceptée de décrire ce qui est arrivé à Dina.</w:t>
      </w:r>
    </w:p>
    <w:p>
      <w:pPr/>
      <w:r>
        <w:rPr>
          <w:lang w:val="fr_FR" w:bidi="fr_FR"/>
        </w:rPr>
      </w:r>
      <w:r>
        <w:rPr>
          <w:lang w:val="fr_FR" w:bidi="fr_FR"/>
        </w:rPr>
        <w:t xml:space="preserve">Dina était </w:t>
      </w:r>
      <w:r>
        <w:rPr>
          <w:b/>
          <w:lang w:val="fr_FR" w:bidi="fr_FR"/>
        </w:rPr>
        <w:t>souillée</w:t>
      </w:r>
      <w:r>
        <w:rPr>
          <w:lang w:val="fr_FR" w:bidi="fr_FR"/>
        </w:rPr>
        <w:t>. Souiller quelque chose, c'est le rendre impur ou inacceptable pour Dieu. Dina était maintenant considérée comme rituellement impure ou socialement inacceptable. Dina est impure. Vous pouvez dire que Dina a été disgraciée ou déshonorée. De plus, Dinah se sentirait honteuse. Être prise par la force de cette manière et faire savoir aux autres que cela s'est produit ferait ressentir de la honte pour le reste de sa vie.</w:t>
      </w:r>
    </w:p>
    <w:p>
      <w:pPr/>
      <w:r>
        <w:rPr>
          <w:lang w:val="fr_FR" w:bidi="fr_FR"/>
        </w:rPr>
      </w:r>
      <w:r>
        <w:rPr>
          <w:lang w:val="fr_FR" w:bidi="fr_FR"/>
        </w:rPr>
        <w:t>Les frères de Dina étaient choqués et furieux quand ils ont entendu ce qui s'était passé. Ce sont des mots forts indiquant des émotions vraiment fortes. Ils étaient remplis de douleur et ils brûlaient de fureur. Ce sont des images de mots qui décrivent leur colère. Vous avez besoin de mots forts pour décrire leurs sentiments.</w:t>
      </w:r>
    </w:p>
    <w:p>
      <w:pPr/>
      <w:r>
        <w:rPr>
          <w:lang w:val="fr_FR" w:bidi="fr_FR"/>
        </w:rPr>
      </w:r>
      <w:r>
        <w:rPr>
          <w:lang w:val="fr_FR" w:bidi="fr_FR"/>
        </w:rPr>
        <w:t>Arrêtez-vous et discutez : Parlez d'une situation dans laquelle une femme était attaquée par un étranger. Comment les hommes de sa famille réagissent-ils ? Écoutez les mots utilisés. Sont-ce des mots figurés ? Quels verbes ou images sont utilisés pour décrire les forts sentiments de colère ?</w:t>
      </w:r>
    </w:p>
    <w:p>
      <w:pPr/>
      <w:r>
        <w:rPr>
          <w:lang w:val="fr_FR" w:bidi="fr_FR"/>
        </w:rPr>
      </w:r>
      <w:r>
        <w:rPr>
          <w:lang w:val="fr_FR" w:bidi="fr_FR"/>
        </w:rPr>
        <w:t>Hamor a proposé le mariage mixte. Les filles de chaque côté seraient données aux hommes de l'autre côté comme des mariées. Les filles n'auraient pas de choix dans la question. De cette manière, les familles seraient mélangées et éventuellement la famille de Jacob serait absorbée dans la culture Hivite.</w:t>
      </w:r>
    </w:p>
    <w:p>
      <w:pPr/>
      <w:r>
        <w:rPr>
          <w:lang w:val="fr_FR" w:bidi="fr_FR"/>
        </w:rPr>
      </w:r>
      <w:r>
        <w:rPr>
          <w:lang w:val="fr_FR" w:bidi="fr_FR"/>
        </w:rPr>
        <w:t xml:space="preserve">Les frères parlent </w:t>
      </w:r>
      <w:r>
        <w:rPr>
          <w:b/>
          <w:lang w:val="fr_FR" w:bidi="fr_FR"/>
        </w:rPr>
        <w:t>de manière trompeuse</w:t>
      </w:r>
      <w:r>
        <w:rPr>
          <w:lang w:val="fr_FR" w:bidi="fr_FR"/>
        </w:rPr>
        <w:t xml:space="preserve"> à Sichem quand ils exigent que tous les hommes soient circoncis. Trompeur signifie qu'ils ont parlé d'une manière, mais signifiaient quelque chose d'autre. Ils semblent indiquer à Sichem qu'il sera autorisé à épouser Dina. Les frères n'ont pas l'intention de permettre à Sichem d'épouser Dina. Pour convaincre Sichem et Hamor d'accepter la circoncision, les frères disent qu'ils seront disgraciés ou auront honte si Dina épouse un homme incirconcis. Dina sera disgraciée ou aura honte et toute la famille de Dina</w:t>
      </w:r>
    </w:p>
    <w:p>
      <w:pPr/>
      <w:r>
        <w:rPr>
          <w:lang w:val="fr_FR" w:bidi="fr_FR"/>
        </w:rPr>
      </w:r>
      <w:r>
        <w:rPr>
          <w:lang w:val="fr_FR" w:bidi="fr_FR"/>
        </w:rPr>
        <w:t xml:space="preserve">Jacob et ses fils auraient été </w:t>
      </w:r>
      <w:r>
        <w:rPr>
          <w:b/>
          <w:lang w:val="fr_FR" w:bidi="fr_FR"/>
        </w:rPr>
        <w:t>circoncis</w:t>
      </w:r>
      <w:r>
        <w:rPr>
          <w:lang w:val="fr_FR" w:bidi="fr_FR"/>
        </w:rPr>
        <w:t xml:space="preserve"> comme des bébés à naître selon les instructions que Dieu a données à Abraham quand Dieu a fait l'alliance avec Abraham. </w:t>
      </w:r>
      <w:r>
        <w:rPr>
          <w:b/>
          <w:lang w:val="fr_FR" w:bidi="fr_FR"/>
        </w:rPr>
        <w:t>Circoncision</w:t>
      </w:r>
      <w:r>
        <w:rPr>
          <w:lang w:val="fr_FR" w:bidi="fr_FR"/>
        </w:rPr>
        <w:t xml:space="preserve"> est discuté dans le glossaire principal Ici, les frères exigent que Sichem et tous les hommes de la ville soient circoncis.</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Arrêtez cet audio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Arrêtez cet audio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34:18–31</w:t>
      </w:r>
      <w:r>
        <w:rPr>
          <w:lang w:val="fr_FR" w:bidi="fr_FR"/>
        </w:rPr>
      </w:r>
    </w:p>
    <w:p>
      <w:pPr>
        <w:pStyle w:val="Heading3"/>
      </w:pPr>
      <w:r>
        <w:rPr>
          <w:lang w:val="fr_FR" w:bidi="fr_FR"/>
        </w:rPr>
        <w:t>Écouter et Cœur</w:t>
      </w:r>
    </w:p>
    <w:p>
      <w:pPr/>
      <w:r>
        <w:rPr>
          <w:lang w:val="fr_FR" w:bidi="fr_FR"/>
        </w:rPr>
      </w:r>
      <w:r>
        <w:rPr>
          <w:lang w:val="fr_FR" w:bidi="fr_FR"/>
        </w:rPr>
        <w:t xml:space="preserve">Ecoutez Genèse 34:18–31 et gardez-le dans votre coeur. </w:t>
      </w:r>
    </w:p>
    <w:p>
      <w:pPr/>
      <w:r>
        <w:rPr>
          <w:lang w:val="fr_FR" w:bidi="fr_FR"/>
        </w:rPr>
      </w:r>
      <w:r>
        <w:rPr>
          <w:lang w:val="fr_FR" w:bidi="fr_FR"/>
        </w:rPr>
        <w:t>Cette histoire en deux parties contient beaucoup de détails sur la violence sexuelle dont il peut être difficile à entendre si vous ou quelqu'un que vous connaissez a subi une telle violence ou un viol.</w:t>
      </w:r>
    </w:p>
    <w:p>
      <w:pPr/>
      <w:r>
        <w:rPr>
          <w:lang w:val="fr_FR" w:bidi="fr_FR"/>
        </w:rPr>
      </w:r>
      <w:r>
        <w:rPr>
          <w:lang w:val="fr_FR" w:bidi="fr_FR"/>
        </w:rPr>
        <w:t>Avant de commencer à discuter de ce passage, arrêtez-vous et décidez en groupe comment vous préférez en parler. Dans votre culture, quelle est la meilleure façon de parler de ces choses ? Serait-il bon de se diviser en groupes d'hommes et de femmes pour cette conversation ? Voulez-vous travailler d'une manière différente que vous ne faites dans d'autres sections ? Mettez cet audio en pause ici.</w:t>
      </w:r>
    </w:p>
    <w:p>
      <w:pPr/>
      <w:r>
        <w:rPr>
          <w:lang w:val="fr_FR" w:bidi="fr_FR"/>
        </w:rPr>
      </w:r>
      <w:r>
        <w:rPr>
          <w:lang w:val="fr_FR" w:bidi="fr_FR"/>
        </w:rPr>
        <w:t>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 Mettez cet audio en pause ici.</w:t>
      </w:r>
    </w:p>
    <w:p>
      <w:pPr>
        <w:pStyle w:val="ListBullet"/>
        <w:spacing w:line="240" w:lineRule="auto"/>
        <w:ind w:left="720"/>
      </w:pPr>
      <w:r>
        <w:rPr>
          <w:lang w:val="fr_FR" w:bidi="fr_FR"/>
        </w:rPr>
      </w:r>
      <w:r>
        <w:rPr>
          <w:lang w:val="fr_FR" w:bidi="fr_FR"/>
        </w:rPr>
        <w:t>Qu'est-ce que vous n'aimez pas ou ne comprenez pas ? Mettez cet audio en pause ici.</w:t>
      </w:r>
    </w:p>
    <w:p>
      <w:pPr>
        <w:pStyle w:val="ListBullet"/>
        <w:spacing w:line="240" w:lineRule="auto"/>
        <w:ind w:left="720"/>
      </w:pPr>
      <w:r>
        <w:rPr>
          <w:lang w:val="fr_FR" w:bidi="fr_FR"/>
        </w:rPr>
      </w:r>
      <w:r>
        <w:rPr>
          <w:lang w:val="fr_FR" w:bidi="fr_FR"/>
        </w:rPr>
        <w:t>Qu'est-ce que cette histoire nous apprend sur Dieu ? Mettez cet audio en pause ici.</w:t>
      </w:r>
    </w:p>
    <w:p>
      <w:pPr>
        <w:pStyle w:val="ListBullet"/>
        <w:spacing w:line="240" w:lineRule="auto"/>
        <w:ind w:left="720"/>
      </w:pPr>
      <w:r>
        <w:rPr>
          <w:lang w:val="fr_FR" w:bidi="fr_FR"/>
        </w:rPr>
      </w:r>
      <w:r>
        <w:rPr>
          <w:lang w:val="fr_FR" w:bidi="fr_FR"/>
        </w:rPr>
        <w:t>Qu'est-ce que cette histoire nous apprend sur les gens ? Mettez cet audio en pause ici.</w:t>
      </w:r>
    </w:p>
    <w:p>
      <w:pPr>
        <w:pStyle w:val="ListBullet"/>
        <w:spacing w:line="240" w:lineRule="auto"/>
        <w:ind w:left="720"/>
      </w:pPr>
      <w:r>
        <w:rPr>
          <w:lang w:val="fr_FR" w:bidi="fr_FR"/>
        </w:rPr>
      </w:r>
      <w:r>
        <w:rPr>
          <w:lang w:val="fr_FR" w:bidi="fr_FR"/>
        </w:rPr>
        <w:t>Comment cette histoire affecte-t-elle notre vie quotidienne ? Mettez cet audio en pause ici.</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N'oubliez pas que cette première partie du récit en deux volets contient également des détails sur les violences sexuelles, qui peuvent être difficiles à entendre si vous ou une personne de votre entourage avez été victime de violences sexuelles ou de viol.</w:t>
      </w:r>
    </w:p>
    <w:p>
      <w:pPr/>
      <w:r>
        <w:rPr>
          <w:lang w:val="fr_FR" w:bidi="fr_FR"/>
        </w:rPr>
      </w:r>
      <w:r>
        <w:rPr>
          <w:lang w:val="fr_FR" w:bidi="fr_FR"/>
        </w:rPr>
        <w:t>Ce passage continue le récit d'un événement avec Dina qui est la fille de Jacob et Léa. Jacob vit sur le morceau de terre près de la ville de Sichem qu'il a acheté à Hamor, l'Hivite. Jacob et ses fils vivent sur le morceau de terre que Jacob a acheté. Ce passage parle des frères de Dina. Certains de ses frères sont de la mère de Dina, Léa et d'autres frères sont de différentes mères.</w:t>
      </w:r>
    </w:p>
    <w:p>
      <w:pPr/>
      <w:r>
        <w:rPr>
          <w:lang w:val="fr_FR" w:bidi="fr_FR"/>
        </w:rPr>
      </w:r>
      <w:r>
        <w:rPr>
          <w:lang w:val="fr_FR" w:bidi="fr_FR"/>
        </w:rPr>
        <w:t xml:space="preserve">Montrez la carte sur laquelle la </w:t>
      </w:r>
      <w:r>
        <w:rPr>
          <w:b/>
          <w:lang w:val="fr_FR" w:bidi="fr_FR"/>
        </w:rPr>
        <w:t>ville de Sichem</w:t>
      </w:r>
      <w:r>
        <w:rPr>
          <w:lang w:val="fr_FR" w:bidi="fr_FR"/>
        </w:rPr>
        <w:t xml:space="preserve"> est marquée dessus.</w:t>
      </w:r>
    </w:p>
    <w:p>
      <w:pPr/>
      <w:r>
        <w:rPr>
          <w:lang w:val="fr_FR" w:bidi="fr_FR"/>
        </w:rPr>
      </w:r>
      <w:r>
        <w:rPr>
          <w:lang w:val="fr_FR" w:bidi="fr_FR"/>
        </w:rPr>
        <w:t>Arrêtez-vous et discutez : Racontez les événements du passage précédent.</w:t>
      </w:r>
    </w:p>
    <w:p>
      <w:pPr/>
      <w:r>
        <w:rPr>
          <w:lang w:val="fr_FR" w:bidi="fr_FR"/>
        </w:rPr>
      </w:r>
      <w:r>
        <w:rPr>
          <w:lang w:val="fr_FR" w:bidi="fr_FR"/>
        </w:rPr>
        <w:t>Arrêtez-vous et discutez : Parlez d'une famille avec plusieurs mères, mais un père. Quels mots utilisez-vous pour décrire tous les frères et sœurs d'une mère ? Quels mots utilisez-vous pour décrire les frères et sœurs des autres mères ?</w:t>
      </w:r>
    </w:p>
    <w:p>
      <w:pPr/>
      <w:r>
        <w:rPr>
          <w:lang w:val="fr_FR" w:bidi="fr_FR"/>
        </w:rPr>
      </w:r>
      <w:r>
        <w:rPr>
          <w:lang w:val="fr_FR" w:bidi="fr_FR"/>
        </w:rPr>
        <w:t>Dans le passage précédent, Sichem a violé Dina quand elle est sortie pour visiter certaines des jeunes femmes dans la région. Les fils de Jacob qui sont les frères de Dina sont très en colère. Sichem a décidé qu'il était amoureux de Dina et voulait l'épouser. Le père de Sichem, Hamor a suggéré qu'ils se marient entre la famille de Jacob et les gens de la ville. Les frères ont exigé que chaque homme dans la ville soit circoncis pour épouser n'importe qui de la famille de Jacob. Les frères étaient trompeurs. Les frères n'avaient pas l'intention de permettre à Dina d'épouser Sichem.</w:t>
      </w:r>
    </w:p>
    <w:p>
      <w:pPr/>
      <w:r>
        <w:rPr>
          <w:lang w:val="fr_FR" w:bidi="fr_FR"/>
        </w:rPr>
      </w:r>
      <w:r>
        <w:rPr>
          <w:lang w:val="fr_FR" w:bidi="fr_FR"/>
        </w:rPr>
        <w:t>Arrêtez-vous et discutez : Racontez une histoire sur une femme qui était attaquée et violée. Qu'est-ce qui est arrivé à la personne qui lui a fait cela ? Quelle était la réponse de la famille de la femme ?</w:t>
      </w:r>
    </w:p>
    <w:p>
      <w:pPr/>
      <w:r>
        <w:rPr>
          <w:lang w:val="fr_FR" w:bidi="fr_FR"/>
        </w:rPr>
      </w:r>
      <w:r>
        <w:rPr>
          <w:lang w:val="fr_FR" w:bidi="fr_FR"/>
        </w:rPr>
        <w:t>Sichem voulait très mal épouser Dina. Sichem est retourné à la ville et a convaincu tous les hommes d'accepter la circoncision. Sichem a parlé aux chefs à la porte de la ville. La porte de la ville est l'endroit où les affaire avaient généralement lieu ainsi que des discussions importantes avec les dirigeants. De nombreuses villes étaient entourées de hauts remparts pour se protéger en cas d'attaque. Dans les remparts se trouvait une grande porte par laquelle les gens entraient dans la ville. À l'intérieur de la porte se trouvait un endroit abrité où les dirigeants de la ville siégeaient et discutaient des questions importantes.</w:t>
      </w:r>
    </w:p>
    <w:p>
      <w:pPr/>
      <w:r>
        <w:rPr>
          <w:lang w:val="fr_FR" w:bidi="fr_FR"/>
        </w:rPr>
      </w:r>
      <w:r>
        <w:rPr>
          <w:lang w:val="fr_FR" w:bidi="fr_FR"/>
        </w:rPr>
        <w:t xml:space="preserve">Montre la photo de la porte d'une </w:t>
      </w:r>
      <w:r>
        <w:rPr>
          <w:b/>
          <w:lang w:val="fr_FR" w:bidi="fr_FR"/>
        </w:rPr>
        <w:t>ancienne ville</w:t>
      </w:r>
      <w:r>
        <w:rPr>
          <w:lang w:val="fr_FR" w:bidi="fr_FR"/>
        </w:rPr>
        <w:t>.</w:t>
      </w:r>
    </w:p>
    <w:p>
      <w:pPr/>
      <w:r>
        <w:rPr>
          <w:lang w:val="fr_FR" w:bidi="fr_FR"/>
        </w:rPr>
      </w:r>
      <w:r>
        <w:rPr>
          <w:lang w:val="fr_FR" w:bidi="fr_FR"/>
        </w:rPr>
        <w:t>Sichem annonça aux hommes de la ville que, grâce à l'alliance matrimoniale avec la famille de Jacob, tout ce que ce dernier possédait leur reviendrait finalement. Sichem n’a pas mentionné aux hommes que Sichem voulait épouser Dinah. Sichem n’a pas dit aux hommes que la circoncision de tous les hommes était le prix exigé pour que Sichem puisse épouser Dinah. Sichem a fait croire que la circoncision était le prix pour les hommes de se marier avec la famille de Jacob. Sur ce point, Sichem fut lui aussi trompeur. Tous les hommes adultes ont approuvé la suggestion de Sichem et ont subi la circoncision. Ils ont accepté parce qu'ils pensaient au gain économique.</w:t>
      </w:r>
    </w:p>
    <w:p>
      <w:pPr/>
      <w:r>
        <w:rPr>
          <w:lang w:val="fr_FR" w:bidi="fr_FR"/>
        </w:rPr>
      </w:r>
      <w:r>
        <w:rPr>
          <w:lang w:val="fr_FR" w:bidi="fr_FR"/>
        </w:rPr>
        <w:t>La douleur la plus intense surviendrait environ 3 jours après la circoncision. Les hommes seraient incapables de se battre C'est alors que deux des fils de Jacob, Siméon et Lévi, attaquèrent et tuèrent tous les hommes de la ville. Ces deux fils étaient les frères germains de Dina. Ils étaient aussi les fils de Léa Ils ont également emmené Dina de chez Sichem. Sichem avait gardé Dina chez lui depuis le jour où il l'avait violée. Puis les autres fils de Jacob vinrent et prirent tous les troupeaux de moutons et de bœufs. Ils ont pris toutes les richesses et tout le butin qu'ils ont pu trouver. Le butin désigne tout ce qui a de la valeur et qui est pris par les soldats lorsqu'ils remportent une bataille. Ici, les frères ont remporté la bataille contre la ville et ils emportent avec eux tout ce qui a de la valeur. Ils ont également emmené les femmes et les enfants comme captifs. Hamor et Sichem avaient prévu de s'emparer de la richesse de Jacob Maintenant, Jacob a toute la richesse de toute la ville.</w:t>
      </w:r>
    </w:p>
    <w:p>
      <w:pPr/>
      <w:r>
        <w:rPr>
          <w:lang w:val="fr_FR" w:bidi="fr_FR"/>
        </w:rPr>
      </w:r>
      <w:r>
        <w:rPr>
          <w:lang w:val="fr_FR" w:bidi="fr_FR"/>
        </w:rPr>
        <w:t>Quand Jacob apprit ce qui s'était passé, il se mit en colère contre Siméon et Lévi Jacob dit : « Maintenant, je pue parmi tous les habitants du pays. » « Puer » ou « avoir une mauvaise odeur » est une expression qui signifie que tout le monde détestera Jacob et tentera de l'éloigner de la région. Jacob pensait que tous les habitants des environs chercheraient à se venger et à écraser ou tuer sa famille. Jacob semble plus préoccupé par sa réputation auprès des autres que par ce qui est arrivé à sa fille, Dinah.</w:t>
      </w:r>
    </w:p>
    <w:p>
      <w:pPr/>
      <w:r>
        <w:rPr>
          <w:lang w:val="fr_FR" w:bidi="fr_FR"/>
        </w:rPr>
      </w:r>
      <w:r>
        <w:rPr>
          <w:lang w:val="fr_FR" w:bidi="fr_FR"/>
        </w:rPr>
        <w:t>Siméon et Lévi répondirent : « Pourquoi laisserions-nous cet homme traiter notre sœur comme une prostituée ? »</w:t>
      </w:r>
    </w:p>
    <w:p>
      <w:pPr/>
      <w:r>
        <w:rPr>
          <w:lang w:val="fr_FR" w:bidi="fr_FR"/>
        </w:rPr>
      </w:r>
      <w:r>
        <w:rPr>
          <w:lang w:val="fr_FR" w:bidi="fr_FR"/>
        </w:rPr>
        <w:t>Une prostituée est une femme qui offre des services sexuels contre de l'argent et qui a généralement mauvaise réputation. Cette dernière question est une question ouverte qui peut être formulée de manière positive, par exemple : « Nous ne pouvions pas laisser notre sœur être traitée comme une prostituée. » Siméon et Lévi dirent cela en colère à Jacob. Ces mots expriment la colère et non la politesse qu'un fils s'adresserait habituellement à son père. Ils témoignent d'une colère et non de la politesse qu'un fils aurait normalement envers son père.</w:t>
      </w:r>
    </w:p>
    <w:p>
      <w:pPr/>
      <w:r>
        <w:rPr>
          <w:lang w:val="fr_FR" w:bidi="fr_FR"/>
        </w:rPr>
      </w:r>
      <w:r>
        <w:rPr>
          <w:lang w:val="fr_FR" w:bidi="fr_FR"/>
        </w:rPr>
        <w:t>Arrêtons-nous un instant pour discuter : quand et pourquoi les gens cherchent-ils à se venger ? Quelles sortes de choses font-ils pour se venger ?</w:t>
      </w:r>
      <w:r>
        <w:rPr>
          <w:lang w:val="fr_FR" w:bidi="fr_FR"/>
        </w:rPr>
      </w:r>
    </w:p>
    <w:p>
      <w:pPr>
        <w:pStyle w:val="Heading3"/>
      </w:pPr>
      <w:r>
        <w:rPr>
          <w:lang w:val="fr_FR" w:bidi="fr_FR"/>
        </w:rPr>
        <w:t>Définir les Scènes</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quatre scènes dans ce passage.</w:t>
      </w:r>
    </w:p>
    <w:p>
      <w:pPr/>
      <w:r>
        <w:rPr>
          <w:lang w:val="fr_FR" w:bidi="fr_FR"/>
        </w:rPr>
      </w:r>
      <w:r>
        <w:rPr>
          <w:b/>
          <w:lang w:val="fr_FR" w:bidi="fr_FR"/>
        </w:rPr>
        <w:t>Première scène :</w:t>
      </w:r>
      <w:r>
        <w:rPr>
          <w:lang w:val="fr_FR" w:bidi="fr_FR"/>
        </w:rPr>
        <w:t xml:space="preserve"> Sichem présente l'idée de la circoncision et du mariage aux chefs de la ville à la porte de la ville. Shichem parle seulement des avantages économiques pour les hommes de Sichem.</w:t>
      </w:r>
    </w:p>
    <w:p>
      <w:pPr/>
      <w:r>
        <w:rPr>
          <w:lang w:val="fr_FR" w:bidi="fr_FR"/>
        </w:rPr>
      </w:r>
      <w:r>
        <w:rPr>
          <w:b/>
          <w:lang w:val="fr_FR" w:bidi="fr_FR"/>
        </w:rPr>
        <w:t>Deuxième scène :</w:t>
      </w:r>
      <w:r>
        <w:rPr>
          <w:lang w:val="fr_FR" w:bidi="fr_FR"/>
        </w:rPr>
        <w:t xml:space="preserve"> Les hommes de Sichem sont circoncis et le troisième jour quand ils étaient les plus douloureux, Siméon et Levi attaquent et tuent tous les hommes.</w:t>
      </w:r>
    </w:p>
    <w:p>
      <w:pPr/>
      <w:r>
        <w:rPr>
          <w:lang w:val="fr_FR" w:bidi="fr_FR"/>
        </w:rPr>
      </w:r>
      <w:r>
        <w:rPr>
          <w:b/>
          <w:lang w:val="fr_FR" w:bidi="fr_FR"/>
        </w:rPr>
        <w:t>Troisième scène :</w:t>
      </w:r>
      <w:r>
        <w:rPr>
          <w:lang w:val="fr_FR" w:bidi="fr_FR"/>
        </w:rPr>
        <w:t xml:space="preserve"> Les autres fils arrivent et pillent la ville. Ils prennent toutes les femmes et les enfants comme captifs.</w:t>
      </w:r>
    </w:p>
    <w:p>
      <w:pPr/>
      <w:r>
        <w:rPr>
          <w:lang w:val="fr_FR" w:bidi="fr_FR"/>
        </w:rPr>
      </w:r>
      <w:r>
        <w:rPr>
          <w:b/>
          <w:lang w:val="fr_FR" w:bidi="fr_FR"/>
        </w:rPr>
        <w:t>Quatrième scène :</w:t>
      </w:r>
      <w:r>
        <w:rPr>
          <w:lang w:val="fr_FR" w:bidi="fr_FR"/>
        </w:rPr>
        <w:t xml:space="preserve"> Jacob dit à Siméon et Levi qu'ils ont ruiné la famille.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Dinah</w:t>
      </w:r>
    </w:p>
    <w:p>
      <w:pPr>
        <w:pStyle w:val="ListBullet"/>
        <w:spacing w:line="240" w:lineRule="auto"/>
        <w:ind w:left="720"/>
      </w:pPr>
      <w:r>
        <w:rPr>
          <w:lang w:val="fr_FR" w:bidi="fr_FR"/>
        </w:rPr>
      </w:r>
      <w:r>
        <w:rPr>
          <w:lang w:val="fr_FR" w:bidi="fr_FR"/>
        </w:rPr>
        <w:t>Sichem</w:t>
      </w:r>
    </w:p>
    <w:p>
      <w:pPr>
        <w:pStyle w:val="ListBullet"/>
        <w:spacing w:line="240" w:lineRule="auto"/>
        <w:ind w:left="720"/>
      </w:pPr>
      <w:r>
        <w:rPr>
          <w:lang w:val="fr_FR" w:bidi="fr_FR"/>
        </w:rPr>
      </w:r>
      <w:r>
        <w:rPr>
          <w:lang w:val="fr_FR" w:bidi="fr_FR"/>
        </w:rPr>
        <w:t>Hamor</w:t>
      </w:r>
    </w:p>
    <w:p>
      <w:pPr>
        <w:pStyle w:val="ListBullet"/>
        <w:spacing w:line="240" w:lineRule="auto"/>
        <w:ind w:left="720"/>
      </w:pPr>
      <w:r>
        <w:rPr>
          <w:lang w:val="fr_FR" w:bidi="fr_FR"/>
        </w:rPr>
      </w:r>
      <w:r>
        <w:rPr>
          <w:lang w:val="fr_FR" w:bidi="fr_FR"/>
        </w:rPr>
        <w:t>Simeon</w:t>
      </w:r>
    </w:p>
    <w:p>
      <w:pPr>
        <w:pStyle w:val="ListBullet"/>
        <w:spacing w:line="240" w:lineRule="auto"/>
        <w:ind w:left="720"/>
      </w:pPr>
      <w:r>
        <w:rPr>
          <w:lang w:val="fr_FR" w:bidi="fr_FR"/>
        </w:rPr>
      </w:r>
      <w:r>
        <w:rPr>
          <w:lang w:val="fr_FR" w:bidi="fr_FR"/>
        </w:rPr>
        <w:t>Levi</w:t>
      </w:r>
    </w:p>
    <w:p>
      <w:pPr>
        <w:pStyle w:val="ListBullet"/>
        <w:spacing w:line="240" w:lineRule="auto"/>
        <w:ind w:left="720"/>
      </w:pPr>
      <w:r>
        <w:rPr>
          <w:lang w:val="fr_FR" w:bidi="fr_FR"/>
        </w:rPr>
      </w:r>
      <w:r>
        <w:rPr>
          <w:lang w:val="fr_FR" w:bidi="fr_FR"/>
        </w:rPr>
        <w:t>Le reste des fils de Jacob</w:t>
      </w:r>
    </w:p>
    <w:p>
      <w:pPr>
        <w:pStyle w:val="ListBullet"/>
        <w:spacing w:line="240" w:lineRule="auto"/>
        <w:ind w:left="720"/>
      </w:pPr>
      <w:r>
        <w:rPr>
          <w:lang w:val="fr_FR" w:bidi="fr_FR"/>
        </w:rPr>
      </w:r>
      <w:r>
        <w:rPr>
          <w:lang w:val="fr_FR" w:bidi="fr_FR"/>
        </w:rPr>
        <w:t>Les hommes de Sichem</w:t>
      </w:r>
    </w:p>
    <w:p>
      <w:pPr>
        <w:pStyle w:val="ListBullet"/>
        <w:spacing w:line="240" w:lineRule="auto"/>
        <w:ind w:left="720"/>
      </w:pPr>
      <w:r>
        <w:rPr>
          <w:lang w:val="fr_FR" w:bidi="fr_FR"/>
        </w:rPr>
      </w:r>
      <w:r>
        <w:rPr>
          <w:lang w:val="fr_FR" w:bidi="fr_FR"/>
        </w:rPr>
        <w:t>Les femmes et les enfants de Sichem</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Rappelez-vous que cette histoire est violente et peut être difficile pour les gens qui ont subi une telle violence ou un viol. Rappelez-vous aussi que cette histoire est la deuxième dans une histoire en deux parties.</w:t>
      </w:r>
    </w:p>
    <w:p>
      <w:pPr/>
      <w:r>
        <w:rPr>
          <w:lang w:val="fr_FR" w:bidi="fr_FR"/>
        </w:rPr>
      </w:r>
      <w:r>
        <w:rPr>
          <w:lang w:val="fr_FR" w:bidi="fr_FR"/>
        </w:rPr>
        <w:t>Cette histoire a lieu à la ville de Sichem. Sichem, le fils d'Hamor est l'un des personnages principaux de l'histoire. Le nom de la ville et le nom du jeune homme sont les mêmes. La plupart des traductions semblent éviter toute confusion en se référant à Sichem, la ville, comme « la ville » sans mentionner le nom.</w:t>
      </w:r>
    </w:p>
    <w:p>
      <w:pPr/>
      <w:r>
        <w:rPr>
          <w:lang w:val="fr_FR" w:bidi="fr_FR"/>
        </w:rPr>
      </w:r>
      <w:r>
        <w:rPr>
          <w:lang w:val="fr_FR" w:bidi="fr_FR"/>
        </w:rPr>
        <w:t>Dans le passage précédent, Sichem a violé Dinah. Le mot utilisé est Sichem « souilla ». Dans cette culture, c'était une chose très honteuse. Les frères de Dina étaient très en colère.</w:t>
      </w:r>
    </w:p>
    <w:p>
      <w:pPr/>
      <w:r>
        <w:rPr>
          <w:lang w:val="fr_FR" w:bidi="fr_FR"/>
        </w:rPr>
      </w:r>
      <w:r>
        <w:rPr>
          <w:lang w:val="fr_FR" w:bidi="fr_FR"/>
        </w:rPr>
        <w:t>Tout d'abord, Jacob entend que Sichem avait profané sa fille. Jacob ne fait rien.</w:t>
      </w:r>
    </w:p>
    <w:p>
      <w:pPr/>
      <w:r>
        <w:rPr>
          <w:lang w:val="fr_FR" w:bidi="fr_FR"/>
        </w:rPr>
      </w:r>
      <w:r>
        <w:rPr>
          <w:lang w:val="fr_FR" w:bidi="fr_FR"/>
        </w:rPr>
        <w:t>Ensuite, parce que Sichem avait profané leur sœur, Dina, les frères répondirent trompeusement.</w:t>
      </w:r>
    </w:p>
    <w:p>
      <w:pPr/>
      <w:r>
        <w:rPr>
          <w:lang w:val="fr_FR" w:bidi="fr_FR"/>
        </w:rPr>
      </w:r>
      <w:r>
        <w:rPr>
          <w:lang w:val="fr_FR" w:bidi="fr_FR"/>
        </w:rPr>
        <w:t>Ensuite, parce que Dina avait été souillée, les frères ont pillé la ville après avoir tué tous les hommes.</w:t>
      </w:r>
    </w:p>
    <w:p>
      <w:pPr/>
      <w:r>
        <w:rPr>
          <w:lang w:val="fr_FR" w:bidi="fr_FR"/>
        </w:rPr>
      </w:r>
      <w:r>
        <w:rPr>
          <w:lang w:val="fr_FR" w:bidi="fr_FR"/>
        </w:rPr>
        <w:t>Ce passage continue l'histoire de Dina. Hamor et Shechem ont été pour parler avec Jacob et les fils de Jacob. Les fils sont apparus pour accepter l'idée du mariage entre les deux groupes. Les fils ont exigé que tous les hommes soient circoncis avant qu'un mariage puisse avoir lieu.</w:t>
      </w:r>
    </w:p>
    <w:p>
      <w:pPr/>
      <w:r>
        <w:rPr>
          <w:lang w:val="fr_FR" w:bidi="fr_FR"/>
        </w:rPr>
      </w:r>
      <w:r>
        <w:rPr>
          <w:lang w:val="fr_FR" w:bidi="fr_FR"/>
        </w:rPr>
        <w:t>Dans la première scène, Sichem et Hamor acceptent la proposition que tous les hommes soient circoncis. Sichem et Hamor vont à la porte de la ville pour rencontrer les chefs de la ville. Sichem et Hamor présentent l'idée de la circoncision et du mariage purement en termes économiques. Si les hommes acceptent la circoncision, ils auront éventuellement la richesse de Jacob à travers le mariage mixte. Jacob et sa famille seront absorbés par la culture locale. Sichem ne mentionne pas qu'il veut épouser Dina.</w:t>
      </w:r>
    </w:p>
    <w:p>
      <w:pPr/>
      <w:r>
        <w:rPr>
          <w:lang w:val="fr_FR" w:bidi="fr_FR"/>
        </w:rPr>
      </w:r>
      <w:r>
        <w:rPr>
          <w:lang w:val="fr_FR" w:bidi="fr_FR"/>
        </w:rPr>
        <w:t>Dans la deuxième scène, les chefs de la ville sont d'accord avec la proposition et chaque homme de la ville est circoncis. Le troisième jour après la circoncision est le jour où les hommes ont plus de douleurs et ont probablement la fièvre. Ce jour-là, Siméon et Lévi, les frères de Dina attaquèrent la ville en utilisant des épées. Ils ont tué tous les hommes adultes dans la ville. C'est une scène violente. Les hommes de la ville n'auraient pas été capables de se défendre. Les deux frères prirent Dina qui était gardée dans la maison de Sichem et retournèrent vers Jacob.</w:t>
      </w:r>
    </w:p>
    <w:p>
      <w:pPr/>
      <w:r>
        <w:rPr>
          <w:lang w:val="fr_FR" w:bidi="fr_FR"/>
        </w:rPr>
      </w:r>
      <w:r>
        <w:rPr>
          <w:lang w:val="fr_FR" w:bidi="fr_FR"/>
        </w:rPr>
        <w:t>Dans la troisième scène, après que Siméon et Lévi aient tué tous les hommes, le reste des fils de Jacob vinrent à la ville. Les autres fils voient que tous les hommes sont morts. Les fils ont pillé la ville. Ils ont pris tout ce qui avait de la valeur, y compris tous les animaux dans les champs, puis ont pris les femmes et les enfants comme captifs. Ils ont fait cela parce que Dina avait été souillée dans la ville.</w:t>
      </w:r>
    </w:p>
    <w:p>
      <w:pPr/>
      <w:r>
        <w:rPr>
          <w:lang w:val="fr_FR" w:bidi="fr_FR"/>
        </w:rPr>
      </w:r>
      <w:r>
        <w:rPr>
          <w:lang w:val="fr_FR" w:bidi="fr_FR"/>
        </w:rPr>
        <w:t>Dans la quatrième scène, Jacob était en colère contre Siméon et Lévi. Jacob a dit à Siméon et à Lévi : « Tu m'as ruiné ! » Jacob a dit que les fils avaient fait que Jacob était une mauvaise odeur ou une mauvaise parfum pour ceux qui les entouraient. C'est une image de mot qui signifie que toutes les villes voisines et les gens haïraient Jacob. Jacob avait peur que leurs ennemis entendent et attaquent Jacob et tuent tout le monde. Jacob avait peur pour toute sa famille. Siméon et Lévi ont dit qu'ils ne permettraient pas à leur sœur d'être traitée comme une prostituée. Quand Siméon et Lévi ont parlé, ils ont répondu à Jacob d'une manière impolie.</w:t>
      </w:r>
      <w:r>
        <w:rPr>
          <w:lang w:val="fr_FR" w:bidi="fr_FR"/>
        </w:rPr>
      </w:r>
    </w:p>
    <w:p>
      <w:pPr>
        <w:pStyle w:val="Heading3"/>
      </w:pPr>
      <w:r>
        <w:rPr>
          <w:lang w:val="fr_FR" w:bidi="fr_FR"/>
        </w:rPr>
        <w:t>Intégration du Texte</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comprend 4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Dinah</w:t>
      </w:r>
    </w:p>
    <w:p>
      <w:pPr>
        <w:pStyle w:val="ListBullet"/>
        <w:spacing w:line="240" w:lineRule="auto"/>
        <w:ind w:left="720"/>
      </w:pPr>
      <w:r>
        <w:rPr>
          <w:lang w:val="fr_FR" w:bidi="fr_FR"/>
        </w:rPr>
      </w:r>
      <w:r>
        <w:rPr>
          <w:lang w:val="fr_FR" w:bidi="fr_FR"/>
        </w:rPr>
        <w:t>Sichem</w:t>
      </w:r>
    </w:p>
    <w:p>
      <w:pPr>
        <w:pStyle w:val="ListBullet"/>
        <w:spacing w:line="240" w:lineRule="auto"/>
        <w:ind w:left="720"/>
      </w:pPr>
      <w:r>
        <w:rPr>
          <w:lang w:val="fr_FR" w:bidi="fr_FR"/>
        </w:rPr>
      </w:r>
      <w:r>
        <w:rPr>
          <w:lang w:val="fr_FR" w:bidi="fr_FR"/>
        </w:rPr>
        <w:t>Hamor</w:t>
      </w:r>
    </w:p>
    <w:p>
      <w:pPr>
        <w:pStyle w:val="ListBullet"/>
        <w:spacing w:line="240" w:lineRule="auto"/>
        <w:ind w:left="720"/>
      </w:pPr>
      <w:r>
        <w:rPr>
          <w:lang w:val="fr_FR" w:bidi="fr_FR"/>
        </w:rPr>
      </w:r>
      <w:r>
        <w:rPr>
          <w:lang w:val="fr_FR" w:bidi="fr_FR"/>
        </w:rPr>
        <w:t>Simeon</w:t>
      </w:r>
    </w:p>
    <w:p>
      <w:pPr>
        <w:pStyle w:val="ListBullet"/>
        <w:spacing w:line="240" w:lineRule="auto"/>
        <w:ind w:left="720"/>
      </w:pPr>
      <w:r>
        <w:rPr>
          <w:lang w:val="fr_FR" w:bidi="fr_FR"/>
        </w:rPr>
      </w:r>
      <w:r>
        <w:rPr>
          <w:lang w:val="fr_FR" w:bidi="fr_FR"/>
        </w:rPr>
        <w:t>Levi</w:t>
      </w:r>
    </w:p>
    <w:p>
      <w:pPr>
        <w:pStyle w:val="ListBullet"/>
        <w:spacing w:line="240" w:lineRule="auto"/>
        <w:ind w:left="720"/>
      </w:pPr>
      <w:r>
        <w:rPr>
          <w:lang w:val="fr_FR" w:bidi="fr_FR"/>
        </w:rPr>
      </w:r>
      <w:r>
        <w:rPr>
          <w:lang w:val="fr_FR" w:bidi="fr_FR"/>
        </w:rPr>
        <w:t>Le reste des fils de Jacob</w:t>
      </w:r>
    </w:p>
    <w:p>
      <w:pPr>
        <w:pStyle w:val="ListBullet"/>
        <w:spacing w:line="240" w:lineRule="auto"/>
        <w:ind w:left="720"/>
      </w:pPr>
      <w:r>
        <w:rPr>
          <w:lang w:val="fr_FR" w:bidi="fr_FR"/>
        </w:rPr>
      </w:r>
      <w:r>
        <w:rPr>
          <w:lang w:val="fr_FR" w:bidi="fr_FR"/>
        </w:rPr>
        <w:t>Les hommes de Sichem</w:t>
      </w:r>
    </w:p>
    <w:p>
      <w:pPr>
        <w:pStyle w:val="ListBullet"/>
        <w:spacing w:line="240" w:lineRule="auto"/>
        <w:ind w:left="720"/>
      </w:pPr>
      <w:r>
        <w:rPr>
          <w:lang w:val="fr_FR" w:bidi="fr_FR"/>
        </w:rPr>
      </w:r>
      <w:r>
        <w:rPr>
          <w:lang w:val="fr_FR" w:bidi="fr_FR"/>
        </w:rPr>
        <w:t>Les femmes et les enfants de Sichem</w:t>
      </w:r>
    </w:p>
    <w:p>
      <w:pPr/>
      <w:r>
        <w:rPr>
          <w:lang w:val="fr_FR" w:bidi="fr_FR"/>
        </w:rPr>
      </w:r>
      <w:r>
        <w:rPr>
          <w:lang w:val="fr_FR" w:bidi="fr_FR"/>
        </w:rPr>
        <w:t xml:space="preserve">Demandez à l'équipe de mettre en scène l'histoire deux fois. Ils doivent le faire dans la langue dans laquelle ils traduisent. Premièrement, faites mettre en scène l'histoire par l'équipe sans s'arrêter. </w:t>
      </w:r>
    </w:p>
    <w:p>
      <w:pPr/>
      <w:r>
        <w:rPr>
          <w:lang w:val="fr_FR" w:bidi="fr_FR"/>
        </w:rPr>
      </w:r>
      <w:r>
        <w:rPr>
          <w:lang w:val="fr_FR" w:bidi="fr_FR"/>
        </w:rPr>
        <w:t>Rappelez-vous que cette histoire comprend de nombreux détails sur la violence sexuelle. Veuillez être sensible lorsque vous choisissez des membres de votre équipe de traduction pour interpréter les différents personnages dans cette histoire. Si vous ou quelqu’un que vous connaissez a subi des violences sexuelles ou des viols, vous pouvez observer l’équipe pendant qu’elle joue le passage au lieu d’être vous-même l’un des personnages.</w:t>
      </w:r>
    </w:p>
    <w:p>
      <w:pPr/>
      <w:r>
        <w:rPr>
          <w:lang w:val="fr_FR" w:bidi="fr_FR"/>
        </w:rPr>
      </w:r>
      <w:r>
        <w:rPr>
          <w:lang w:val="fr_FR" w:bidi="fr_FR"/>
        </w:rPr>
        <w:t>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 xml:space="preserve">Demandez à l'acteur qui joue l'un des rôles : « Que ressens-tu Vous pouvez entendre des choses comme différentes réponses.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Avant de commencer l’action pour ce passage, passez brièvement en revue ce qui s’est passé dans le passage précédent. Le passage précédent se termine par la proposition que chaque homme soit circoncis afin que le mariage mixte puisse avoir lieu. Ce passage commence avec Shechem et Hamor acceptant l’idée de la circoncision afin que tout le monde puisse se marier entre eux.</w:t>
      </w:r>
    </w:p>
    <w:p>
      <w:pPr/>
      <w:r>
        <w:rPr>
          <w:lang w:val="fr_FR" w:bidi="fr_FR"/>
        </w:rPr>
      </w:r>
      <w:r>
        <w:rPr>
          <w:lang w:val="fr_FR" w:bidi="fr_FR"/>
        </w:rPr>
        <w:t>Dans la scène 1, Sichem et Hamor vont à la porte de la ville et parlent avec les dirigeants de la ville. Ils présentent l’idée de mariage mixte uniquement en termes économiques. Ils promettent aux hommes qu’ils pourront obtenir la richesse de Jacob en se mariant comme ça. Ils ne disent pas aux dirigeants de la ville que Sichem veut épouser Dinah.</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 à Shechem, « Pourquoi ne dis-tu pas aux hommes que tu veux épouser Dinah et que la circoncision est le prix ? » Vous pourriez entendre : « Ils ne seront pas d’accord si je leur dis cela. Je dois les convaincre que c’est bon pour leur économie. Je dois les convaincre que c’est la façon de récupérer la richesse de Jacob pour nous et de devenir plus riches.</w:t>
      </w:r>
    </w:p>
    <w:p>
      <w:pPr>
        <w:pStyle w:val="ListBullet"/>
        <w:spacing w:line="240" w:lineRule="auto"/>
        <w:ind w:left="720"/>
      </w:pPr>
      <w:r>
        <w:rPr>
          <w:lang w:val="fr_FR" w:bidi="fr_FR"/>
        </w:rPr>
      </w:r>
      <w:r>
        <w:rPr>
          <w:lang w:val="fr_FR" w:bidi="fr_FR"/>
        </w:rPr>
        <w:t>Demande à Hamor, « Pourquoi soutiens-tu ton fils de cette manière ? You may hear, "My son has problems and faults but I love him. Il veut épouser Dinah. Je ferai tout ce que je peux pour m’assurer qu’il obtienne ce qu’il veut. Je veux éviter plus de problèmes.</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Dans la scène 2, les dirigeants de la ville acceptent la proposition et chaque homme de la ville est circoncis. Siméon et Lévi qui sont les frères de Dinah attendent jusqu’au troisième jour après la circoncision. C’est à ce moment que les hommes circoncis étaient le plus douloureux ou incapables de fonctionner ou de se battre. Ils ont probablement eu de la fièvre. Siméon et Levi sont allés avec des épées et ont attaqué les hommes, tuant tous les mâles adultes de la ville. C'est une scène violente. Ils sont allés chez Sichem et ont pris Dinah de la maison et l’ont ramenée à leur camp.</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Siméon et Levi : « Comment vous sentez-vous maintenant que vous avez eu une vengeance ? » Vous pouvez entendre, « Ça fait du bien. Ils ont souillé notre sœur. Ces hommes de la ville n’ont rien fait pour arrêter Shechem ou aider Dinah. Ils veulent prendre nos femmes pour elles-mêmes. Ils méritaient de mourir.</w:t>
      </w:r>
    </w:p>
    <w:p>
      <w:pPr>
        <w:pStyle w:val="ListBullet"/>
        <w:spacing w:line="240" w:lineRule="auto"/>
        <w:ind w:left="720"/>
      </w:pPr>
      <w:r>
        <w:rPr>
          <w:lang w:val="fr_FR" w:bidi="fr_FR"/>
        </w:rPr>
      </w:r>
      <w:r>
        <w:rPr>
          <w:lang w:val="fr_FR" w:bidi="fr_FR"/>
        </w:rPr>
        <w:t>Demande à Dinah, « Comment te sens-tu maintenant ? » Vous pouvez entendre : « Je suis tellement content que mes frères m’aient sauvé. J’avais peur d’être là pour toujours. Je me suis senti si sale. Il faudra beaucoup de temps avant que je me sente à nouveau normal. C’est bon de savoir que mes frères m’aiment et veulent que je rentre chez moi.</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Dans la scène 3, le reste des fils de Jacob vont en ville. Les fils apprennent ce que Siméon et Lévi ont fait. Les fils découvrent que tous les hommes de la ville sont morts. Les autres fils prennent alors tout de la ville. Ils prennent tous les animaux. Ils prennent tout ce qui a de la valeur dans les maisons. Et puis ils prennent toutes les femmes et les enfants comme captifs.</w:t>
      </w:r>
    </w:p>
    <w:p>
      <w:pPr/>
      <w:r>
        <w:rPr>
          <w:lang w:val="fr_FR" w:bidi="fr_FR"/>
        </w:rPr>
      </w:r>
      <w:r>
        <w:rPr>
          <w:lang w:val="fr_FR" w:bidi="fr_FR"/>
        </w:rPr>
        <w:t>Dans la scène 4, Jacob dit à Siméon et Lévi : « Vous m’avez ruiné ! Je suis maintenant comme une mauvaise odeur pour tout le monde dans cette région. Jacob avait peur que d’autres personnes se joignent pour venir attaquer Jacob et sa famille. Jacob avait peur que toute la famille soit tuée. Les frères répondirent en disant : « Nous ne pouvions pas le laisser traiter notre sœur comme une prostituée.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 aux frères, « Comment te sens-tu à propos de ton père en ce moment ? » Vous pouvez entendre, « Je ne comprends pas comment il peut être ainsi. Nous avons dû sauver et venger notre sœur. On dirait qu’il ne se soucie pas d’elle.</w:t>
      </w:r>
    </w:p>
    <w:p>
      <w:pPr>
        <w:pStyle w:val="ListBullet"/>
        <w:spacing w:line="240" w:lineRule="auto"/>
        <w:ind w:left="720"/>
      </w:pPr>
      <w:r>
        <w:rPr>
          <w:lang w:val="fr_FR" w:bidi="fr_FR"/>
        </w:rPr>
      </w:r>
      <w:r>
        <w:rPr>
          <w:lang w:val="fr_FR" w:bidi="fr_FR"/>
        </w:rPr>
        <w:t>Demandez à Esau : « Que ressens-tu en ce moment ? » Vous entendrez peut-être : « J’ai vraiment peur pour la vie de toute ma famille. Je sais qu’ils ont maltraité et souillé Dinah mais je dois penser à toute la famille.</w:t>
      </w:r>
    </w:p>
    <w:p>
      <w:pPr/>
      <w:r>
        <w:rPr>
          <w:lang w:val="fr_FR" w:bidi="fr_FR"/>
        </w:rPr>
      </w:r>
      <w:r>
        <w:rPr>
          <w:lang w:val="fr_FR" w:bidi="fr_FR"/>
        </w:rPr>
        <w:t>Arrêtez-vous ici et discutez en groupe de la façon dont cette histoire vous fait ressentir et penser. Avez-vous besoin d'un peu de temps pour penser ou parler de cette histoire avec quelqu'un de votre équipe ou une autre personne ? Que pouvez-vous faire pour prendre soin de vous pendant que vous pensez à une histoire comme celle-ci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Jacob vit sur une propriété qu'il a achetée à l'extérieur de la ville de Sichem. Le fils de Hamor l'Hivite est nommé Sichem. Les mots sont les mêmes. Dans ce passage, la plupart des traductions se réfèrent à Sichem comme étant la ville sans utiliser le nom, puis se réfèrent à l’homme sous le nom de Sichem. Les Hivites sont des descendants de Canaan, le fils de Cham. Noé a maudit Canaan, le fils de Ham. Les Hivites sont une tribu issue de Canaan qui vit dans la région autour de Sichem. Voir la carte avec Sichem marquée.</w:t>
      </w:r>
    </w:p>
    <w:p>
      <w:pPr/>
      <w:r>
        <w:rPr>
          <w:lang w:val="fr_FR" w:bidi="fr_FR"/>
        </w:rPr>
      </w:r>
      <w:r>
        <w:rPr>
          <w:lang w:val="fr_FR" w:bidi="fr_FR"/>
        </w:rPr>
        <w:t xml:space="preserve">Dina était </w:t>
      </w:r>
      <w:r>
        <w:rPr>
          <w:b/>
          <w:lang w:val="fr_FR" w:bidi="fr_FR"/>
        </w:rPr>
        <w:t>souillée</w:t>
      </w:r>
      <w:r>
        <w:rPr>
          <w:lang w:val="fr_FR" w:bidi="fr_FR"/>
        </w:rPr>
        <w:t>. Souiller quelque chose, c'est le rendre impur ou inacceptable pour Dieu. Dina était maintenant considérée comme rituellement impure ou socialement inacceptable. Dina est impure. Vous pouvez dire que Dina a été disgraciée ou déshonorée. Utilisez les mêmes expressions pour décrire comment Dinah a été souillée que celles que vous avez utilisées dans le passage précédent.</w:t>
      </w:r>
    </w:p>
    <w:p>
      <w:pPr/>
      <w:r>
        <w:rPr>
          <w:lang w:val="fr_FR" w:bidi="fr_FR"/>
        </w:rPr>
      </w:r>
      <w:r>
        <w:rPr>
          <w:lang w:val="fr_FR" w:bidi="fr_FR"/>
        </w:rPr>
        <w:t xml:space="preserve">Hamor et Sichem rencontrent les hommes de la ville à la </w:t>
      </w:r>
      <w:r>
        <w:rPr>
          <w:b/>
          <w:lang w:val="fr_FR" w:bidi="fr_FR"/>
        </w:rPr>
        <w:t>porte de la ville</w:t>
      </w:r>
      <w:r>
        <w:rPr>
          <w:lang w:val="fr_FR" w:bidi="fr_FR"/>
        </w:rPr>
        <w:t>. Tous les hommes qui sont sortis de la porte de la ville est une figure de style qui signifie tous les hommes adultes. La porte de la ville dans les temps anciens était l’endroit où les hommes se réunissaient pour discuter d’affaires importantes.</w:t>
      </w:r>
    </w:p>
    <w:p>
      <w:pPr/>
      <w:r>
        <w:rPr>
          <w:lang w:val="fr_FR" w:bidi="fr_FR"/>
        </w:rPr>
      </w:r>
      <w:r>
        <w:rPr>
          <w:lang w:val="fr_FR" w:bidi="fr_FR"/>
        </w:rPr>
        <w:t>Voir la photo de la porte de la ville.</w:t>
      </w:r>
    </w:p>
    <w:p>
      <w:pPr/>
      <w:r>
        <w:rPr>
          <w:lang w:val="fr_FR" w:bidi="fr_FR"/>
        </w:rPr>
      </w:r>
      <w:r>
        <w:rPr>
          <w:lang w:val="fr_FR" w:bidi="fr_FR"/>
        </w:rPr>
        <w:t xml:space="preserve">Utilisez les mêmes mots pour la </w:t>
      </w:r>
      <w:r>
        <w:rPr>
          <w:b/>
          <w:lang w:val="fr_FR" w:bidi="fr_FR"/>
        </w:rPr>
        <w:t>circoncision</w:t>
      </w:r>
      <w:r>
        <w:rPr>
          <w:lang w:val="fr_FR" w:bidi="fr_FR"/>
        </w:rPr>
        <w:t xml:space="preserve"> que vous avez utilisés dans le passage précédent.</w:t>
      </w:r>
    </w:p>
    <w:p>
      <w:pPr/>
      <w:r>
        <w:rPr>
          <w:lang w:val="fr_FR" w:bidi="fr_FR"/>
        </w:rPr>
      </w:r>
      <w:r>
        <w:rPr>
          <w:lang w:val="fr_FR" w:bidi="fr_FR"/>
        </w:rPr>
        <w:t>Leah est la mère de Dinah. Léa est aussi la mère de Siméon et Levi. Siméon et Lévi sont frères de Dinah. Dinah a 6 frères qui sont les fils de Leah. Dinah a 5 demi-frères ou frères avec des mères différentes mais le même père.</w:t>
      </w:r>
    </w:p>
    <w:p>
      <w:pPr/>
      <w:r>
        <w:rPr>
          <w:lang w:val="fr_FR" w:bidi="fr_FR"/>
        </w:rPr>
      </w:r>
      <w:r>
        <w:rPr>
          <w:lang w:val="fr_FR" w:bidi="fr_FR"/>
        </w:rPr>
        <w:t xml:space="preserve">Siméon et Levi ont utilisé des </w:t>
      </w:r>
      <w:r>
        <w:rPr>
          <w:b/>
          <w:lang w:val="fr_FR" w:bidi="fr_FR"/>
        </w:rPr>
        <w:t>épées</w:t>
      </w:r>
      <w:r>
        <w:rPr>
          <w:lang w:val="fr_FR" w:bidi="fr_FR"/>
        </w:rPr>
        <w:t xml:space="preserve">. L’épée avait une pointe et était très probablement tranchante de chaque côté. Il était porté dans une gaine ou un étui qui pendait de la taille. Les fils de Jacob ont </w:t>
      </w:r>
      <w:r>
        <w:rPr>
          <w:b/>
          <w:lang w:val="fr_FR" w:bidi="fr_FR"/>
        </w:rPr>
        <w:t>pillé</w:t>
      </w:r>
      <w:r>
        <w:rPr>
          <w:lang w:val="fr_FR" w:bidi="fr_FR"/>
        </w:rPr>
        <w:t xml:space="preserve"> la ville. Cela signifie qu’ils ont pris tout et n’importe quoi de valeur. Un autre mot est </w:t>
      </w:r>
      <w:r>
        <w:rPr>
          <w:b/>
          <w:lang w:val="fr_FR" w:bidi="fr_FR"/>
        </w:rPr>
        <w:t>pillage</w:t>
      </w:r>
      <w:r>
        <w:rPr>
          <w:lang w:val="fr_FR" w:bidi="fr_FR"/>
        </w:rPr>
        <w:t>. Piller quelque chose, c’est prendre quelque chose de valeur. Plunder se réfère généralement à la prise de choses de valeur pendant une situation de guerre. Les pillages et le butin sont des actions violentes.</w:t>
      </w:r>
    </w:p>
    <w:p>
      <w:pPr/>
      <w:r>
        <w:rPr>
          <w:lang w:val="fr_FR" w:bidi="fr_FR"/>
        </w:rPr>
      </w:r>
      <w:r>
        <w:rPr>
          <w:lang w:val="fr_FR" w:bidi="fr_FR"/>
        </w:rPr>
        <w:t xml:space="preserve">Jacob a dit que Siméon et Lévi avaient fait de Jacob une </w:t>
      </w:r>
      <w:r>
        <w:rPr>
          <w:b/>
          <w:lang w:val="fr_FR" w:bidi="fr_FR"/>
        </w:rPr>
        <w:t>odeur nocive</w:t>
      </w:r>
      <w:r>
        <w:rPr>
          <w:lang w:val="fr_FR" w:bidi="fr_FR"/>
        </w:rPr>
        <w:t xml:space="preserve"> parmi le peuple dans la région. Un autre mot est </w:t>
      </w:r>
      <w:r>
        <w:rPr>
          <w:b/>
          <w:lang w:val="fr_FR" w:bidi="fr_FR"/>
        </w:rPr>
        <w:t>puant</w:t>
      </w:r>
      <w:r>
        <w:rPr>
          <w:lang w:val="fr_FR" w:bidi="fr_FR"/>
        </w:rPr>
        <w:t>. Jacob dit, "Tu m’as fait puer." Sentir mauvais, avoir une odeur nocive ou puer sont des images de mots. Jacob dit que maintenant il a une mauvaise réputation parmi les gens.</w:t>
      </w:r>
    </w:p>
    <w:p>
      <w:pPr/>
      <w:r>
        <w:rPr>
          <w:lang w:val="fr_FR" w:bidi="fr_FR"/>
        </w:rPr>
      </w:r>
      <w:r>
        <w:rPr>
          <w:lang w:val="fr_FR" w:bidi="fr_FR"/>
        </w:rPr>
        <w:t>Arrêtez et discutez : Racontez une courte histoire où quelqu’un agit de manière trompeuse envers les autres. Comment décrivez-vous cette personne dans votre histoire ? Utilisez-vous des images de mots, ou parlez-vous d’une mauvaise réputation ?</w:t>
      </w:r>
    </w:p>
    <w:p>
      <w:pPr/>
      <w:r>
        <w:rPr>
          <w:lang w:val="fr_FR" w:bidi="fr_FR"/>
        </w:rPr>
      </w:r>
      <w:r>
        <w:rPr>
          <w:lang w:val="fr_FR" w:bidi="fr_FR"/>
        </w:rPr>
        <w:t xml:space="preserve">Les frères répondent à Jacob en posant une question qui ne nécessite pas de réponse. Ce type de question peut être exprimé de manière positive. Ils ont dit que Shechem traitait Dinah comme une </w:t>
      </w:r>
      <w:r>
        <w:rPr>
          <w:b/>
          <w:lang w:val="fr_FR" w:bidi="fr_FR"/>
        </w:rPr>
        <w:t>prostituée</w:t>
      </w:r>
      <w:r>
        <w:rPr>
          <w:lang w:val="fr_FR" w:bidi="fr_FR"/>
        </w:rPr>
        <w:t>. Une prostituée est une femme qui reçoit de l’argent pour des actes sexuels. Une prostituée a généralement une mauvaise réputation dans sa culture.</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Arrêtez cet audio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Arrêtez cet audio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35:1–15</w:t>
      </w:r>
      <w:r>
        <w:rPr>
          <w:lang w:val="fr_FR" w:bidi="fr_FR"/>
        </w:rPr>
      </w:r>
    </w:p>
    <w:p>
      <w:pPr>
        <w:pStyle w:val="Heading3"/>
      </w:pPr>
      <w:r>
        <w:rPr>
          <w:lang w:val="fr_FR" w:bidi="fr_FR"/>
        </w:rPr>
        <w:t>Écouter et Cœur</w:t>
      </w:r>
    </w:p>
    <w:p>
      <w:pPr/>
      <w:r>
        <w:rPr>
          <w:lang w:val="fr_FR" w:bidi="fr_FR"/>
        </w:rPr>
      </w:r>
      <w:r>
        <w:rPr>
          <w:lang w:val="fr_FR" w:bidi="fr_FR"/>
        </w:rPr>
        <w:t>Ecoutez Genèse 35:1–15 et gardez-le dans votre coeur.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Au debut de ce passage, Jacob et sa famille vivent toujours à Sichem. La maison de Jacob est beaucoup plus grande maintenant parce que toutes les femmes et les enfants qui étaient capturés dans la ville vivent désormais avec Jacob. C'est un récit de la façon dont Dieu déplace Jacob de Sichem à Béthel, l'endroit où Jacob s'est arrêté lors du voyage de Jacob vers Harran. Beaucoup d'années auparavant, Jacob est allé à Harran pour rester avec le frère de sa mère Rébecca. Sur le chemin, Jacob s'est arrêté à Béthel. Béthel est l'endroit où Jacob avait rêvé de l'escalier qui atteignait le ciel et Dieu a reconfirmé l'alliance que Dieu avait faite avec Abraham et Isaac. Béthel est là où Dieu a dit à Jacob que la terre appartiendrait à Jacob et aux descendants de Jacob. Dieu a dit à Jacob que toutes les familles sur terre seraient bénies à travers les descendants de Jacob.</w:t>
      </w:r>
    </w:p>
    <w:p>
      <w:pPr/>
      <w:r>
        <w:rPr>
          <w:lang w:val="fr_FR" w:bidi="fr_FR"/>
        </w:rPr>
      </w:r>
      <w:r>
        <w:rPr>
          <w:lang w:val="fr_FR" w:bidi="fr_FR"/>
        </w:rPr>
        <w:t>Maintenant, Dieu parle à Jacob et dit à Jacob de monter à Béthel. Béthel est à environ 30 kilomètres ou 20 miles au sud de Sichem, mais est à environ 300 mètres ou 1000 pieds, une altitude plus élevée. Le commandement « monte » peut aussi se référer à un pèlerinage à un endroit saint ou un endroit d'adoration même si cet endroit n'est pas à une altitude plus élevée. Un pèlerinage est un voyage spécial à un endroit d'adoration.</w:t>
      </w:r>
    </w:p>
    <w:p>
      <w:pPr/>
      <w:r>
        <w:rPr>
          <w:lang w:val="fr_FR" w:bidi="fr_FR"/>
        </w:rPr>
      </w:r>
      <w:r>
        <w:rPr>
          <w:lang w:val="fr_FR" w:bidi="fr_FR"/>
        </w:rPr>
        <w:t xml:space="preserve"> Montrez la carte sur laquelle Sichem et Béthel sont marqués.</w:t>
      </w:r>
    </w:p>
    <w:p>
      <w:pPr/>
      <w:r>
        <w:rPr>
          <w:lang w:val="fr_FR" w:bidi="fr_FR"/>
        </w:rPr>
      </w:r>
      <w:r>
        <w:rPr>
          <w:lang w:val="fr_FR" w:bidi="fr_FR"/>
        </w:rPr>
        <w:t>Dieu dit à Jacob de se rendre à Béthel et de s'installer là. Cela signifie que Dieu veut que Jacob reste à Béthel pendant un certain temps. Dieu dit à Jacob de construire un autel à Dieu à Béthel. Dieu dit à Jacob que Dieu est le même Dieu qui est apparu à Jacob quand Jacob s'est arrêté à Béthel sur le chemin de Harran.</w:t>
      </w:r>
    </w:p>
    <w:p>
      <w:pPr/>
      <w:r>
        <w:rPr>
          <w:lang w:val="fr_FR" w:bidi="fr_FR"/>
        </w:rPr>
      </w:r>
      <w:r>
        <w:rPr>
          <w:lang w:val="fr_FR" w:bidi="fr_FR"/>
        </w:rPr>
        <w:t>Montrez une image d'un autel.</w:t>
      </w:r>
    </w:p>
    <w:p>
      <w:pPr/>
      <w:r>
        <w:rPr>
          <w:lang w:val="fr_FR" w:bidi="fr_FR"/>
        </w:rPr>
      </w:r>
      <w:r>
        <w:rPr>
          <w:lang w:val="fr_FR" w:bidi="fr_FR"/>
        </w:rPr>
        <w:t>Avant de quitter Sichem, Jacob a dit à tout le monde dans sa maison de se débarrasser de toutes les idoles païennes qu'ils obtiennent d'autres endroits. Maison ou maisonnée signifie toute personne vivant avec Jacob qui inclurait la famille et les serviteurs. Toutes les femmes et les enfants de Sichem qui adoraient les idoles vivaient maintenant avec Jacob comme des captifs. Les passages précédents nous ont dit que Jacob a quitté Harran avec beaucoup de serviteurs. Même Rachel avait apporté les idoles de la famille avec elle. Tout le monde a apporté leurs idoles et leurs boucles d'oreilles à Jacob et Jacob les a enterrés sous un arbre. Nous ne savons pas exactement quel type d'arbre c'était. Certaines traductions disent un chêne. Nous ne savons pas pourquoi Jacob a pris leurs boucles d'oreilles. Certains pensent que ces boucles d'oreilles n'étaient pas des bijoux, mais des amulettes ou des charmes magiques.</w:t>
      </w:r>
    </w:p>
    <w:p>
      <w:pPr/>
      <w:r>
        <w:rPr>
          <w:lang w:val="fr_FR" w:bidi="fr_FR"/>
        </w:rPr>
      </w:r>
      <w:r>
        <w:rPr>
          <w:lang w:val="fr_FR" w:bidi="fr_FR"/>
        </w:rPr>
        <w:t>Montrez une image de petits dieux de la maison - petits objets qui pourraient représenter les gens ou les ancêtres.</w:t>
      </w:r>
    </w:p>
    <w:p>
      <w:pPr/>
      <w:r>
        <w:rPr>
          <w:lang w:val="fr_FR" w:bidi="fr_FR"/>
        </w:rPr>
      </w:r>
      <w:r>
        <w:rPr>
          <w:lang w:val="fr_FR" w:bidi="fr_FR"/>
        </w:rPr>
        <w:t>Jacob a dit à toutes les personnes de sa maison de se purifier. La purification impliquait généralement de prendre un bain ou de laver et de changer de vêtements pour enlever tout ce qui impur. La maison de Jacob a fait cela avant de quitter Sichem. Cela signifie qu'ils ne sont pas arrivés à Béthel avec des vêtements purs, mais sont partis pour aller sur ce voyage après s'être lavés et mis des vêtements purs avant de commencer. En purifiant et en se débarrassant des dieux étrangers, les gens se préparaient à adorer Dieu. Ces autres objets auraient interféré dans leur adoration de Dieu.</w:t>
      </w:r>
    </w:p>
    <w:p>
      <w:pPr/>
      <w:r>
        <w:rPr>
          <w:lang w:val="fr_FR" w:bidi="fr_FR"/>
        </w:rPr>
      </w:r>
      <w:r>
        <w:rPr>
          <w:lang w:val="fr_FR" w:bidi="fr_FR"/>
        </w:rPr>
        <w:t>Arrêtez-vous et discutez : Décrivez ce que les gens dans votre culture font pour se préparer à l'adoration.</w:t>
      </w:r>
    </w:p>
    <w:p>
      <w:pPr/>
      <w:r>
        <w:rPr>
          <w:lang w:val="fr_FR" w:bidi="fr_FR"/>
        </w:rPr>
      </w:r>
      <w:r>
        <w:rPr>
          <w:lang w:val="fr_FR" w:bidi="fr_FR"/>
        </w:rPr>
        <w:t>Pendant que Jacob et sa maison, y compris tous ses animaux ont voyagé à Béthel, une terreur de Dieu se répand sur les gens dans les villes environnantes. C'est une image de mot qui signifie que Dieu a fait que les gens sont très effrayés quand Jacob arrivait près d'eux. Personne n'a attaqué Jacob ou aucune de ses possessions. Jacob pouvait se déplacer vers Béthel dans la paix. Jacob avait eu peur que les gens locaux attaquent Jacob et sa famille après que Siméon et Lévi ont tué tous les hommes de Sichem. Dieu montre à Jacob que Dieu protégera la maison de Jacob.</w:t>
      </w:r>
    </w:p>
    <w:p>
      <w:pPr/>
      <w:r>
        <w:rPr>
          <w:lang w:val="fr_FR" w:bidi="fr_FR"/>
        </w:rPr>
      </w:r>
      <w:r>
        <w:rPr>
          <w:lang w:val="fr_FR" w:bidi="fr_FR"/>
        </w:rPr>
        <w:t>Jacob est arrivé à Luz qui est l'ancien nom de la ville de Béthel. Quand Jacob est arrivé à Béthel, Jacob a construit un autel et l'a nommé El-Béthel ce qui signifie Dieu de Béthel. Béthel signifie maison de Dieu Ainsi, le nouveau nom signifie Dieu de la maison de Dieu Jacob s'est rappelé que Dieu était apparu à Jacob à cet endroit quand Jacob fuyait Esaü et allait à Harran.</w:t>
      </w:r>
    </w:p>
    <w:p>
      <w:pPr/>
      <w:r>
        <w:rPr>
          <w:lang w:val="fr_FR" w:bidi="fr_FR"/>
        </w:rPr>
      </w:r>
      <w:r>
        <w:rPr>
          <w:lang w:val="fr_FR" w:bidi="fr_FR"/>
        </w:rPr>
        <w:t>Peu de temps après cela, la nourrice de Rébecca est morte. Quand Rébecca a quitté Harran pour épouser Isaac, Rébecca a pris sa nourrice ou la femme qui avait pris soin de Rébecca quand elle était un enfant avec elle. Elle n'était pas nommée dans ce passage. Dans ce passage, nous apprenons que son nom est Deborah. Deborah était enterrée sous un chêne dans la vallée près de Béthel. L'arbre était nommé le chêne des pleurs. Le passage ne nous dit rien sur Rébecca, la mère de Jacob.</w:t>
      </w:r>
    </w:p>
    <w:p>
      <w:pPr/>
      <w:r>
        <w:rPr>
          <w:lang w:val="fr_FR" w:bidi="fr_FR"/>
        </w:rPr>
      </w:r>
      <w:r>
        <w:rPr>
          <w:lang w:val="fr_FR" w:bidi="fr_FR"/>
        </w:rPr>
        <w:t>Le passage fait référence à Paddan-aram, le nom de la région autour d'Harran. Quand Jacob atteint Béthel, Jacob est arrivé de Paddan-aram. Ce voyage à partir du moment où Jacob a quitté Paddan-aram et son oncle Laban a pris beaucoup d'années. Enfin, le long voyage de Jacob est terminé. Dieu est encore apparu à Jacob à Béthel et a béni Jacob. Le discours de Dieu est une forme de poésie. Vous pouvez l'exprimer comme poésie ou garder le récit. Dieu a renommé Jacob. Dieu a dit : « Ton nom est Jacob, mais tu ne seras plus appelé Jacob. À partir de maintenant, ton nom sera Israël. C'est le même nom que l'homme qui a lutté avec Jacob à Peniel a donné à Jacob. Quand Dieu changeait le nom de quelqu'un, cela signifiait généralement que quelque chose d'important s'était produit. Le nom de Jacob signifie trompeur. Dieu dit que Jacob n'est plus un trompeur. Le nouveau nom signifie qu'il y a un changement dans le personnage de la personne ou de la destinée. Israël sera aussi le nom du peuple et de la nation descendante de Jacob.</w:t>
      </w:r>
    </w:p>
    <w:p>
      <w:pPr/>
      <w:r>
        <w:rPr>
          <w:lang w:val="fr_FR" w:bidi="fr_FR"/>
        </w:rPr>
      </w:r>
      <w:r>
        <w:rPr>
          <w:lang w:val="fr_FR" w:bidi="fr_FR"/>
        </w:rPr>
        <w:t>Montrez la carte du long voyage de Jacob sur plusieurs années de Paddan-aram à Béthel.</w:t>
      </w:r>
    </w:p>
    <w:p>
      <w:pPr/>
      <w:r>
        <w:rPr>
          <w:lang w:val="fr_FR" w:bidi="fr_FR"/>
        </w:rPr>
      </w:r>
      <w:r>
        <w:rPr>
          <w:lang w:val="fr_FR" w:bidi="fr_FR"/>
        </w:rPr>
        <w:t xml:space="preserve">Dieu a dit : « Je suis El-Shaddaï, Dieu Tout-Puissant. C'est un autre nom de Dieu </w:t>
      </w:r>
      <w:r>
        <w:rPr>
          <w:b/>
          <w:lang w:val="fr_FR" w:bidi="fr_FR"/>
        </w:rPr>
        <w:t>El</w:t>
      </w:r>
      <w:r>
        <w:rPr>
          <w:lang w:val="fr_FR" w:bidi="fr_FR"/>
        </w:rPr>
        <w:t xml:space="preserve"> est le nom pour Dieu. </w:t>
      </w:r>
      <w:r>
        <w:rPr>
          <w:b/>
          <w:lang w:val="fr_FR" w:bidi="fr_FR"/>
        </w:rPr>
        <w:t>Shaddaï</w:t>
      </w:r>
      <w:r>
        <w:rPr>
          <w:lang w:val="fr_FR" w:bidi="fr_FR"/>
        </w:rPr>
        <w:t xml:space="preserve"> est un mot qui signifie tout puissant. Mettre les deux mots ensemble donne la signification de Dieu tout-puissant. Dieu a utilisé ce nom quand il donne une promesse de bénédiction à Abraham, Isaac et Jacob.</w:t>
      </w:r>
    </w:p>
    <w:p>
      <w:pPr/>
      <w:r>
        <w:rPr>
          <w:lang w:val="fr_FR" w:bidi="fr_FR"/>
        </w:rPr>
      </w:r>
      <w:r>
        <w:rPr>
          <w:lang w:val="fr_FR" w:bidi="fr_FR"/>
        </w:rPr>
        <w:t>Dieu a dit à Jacob d'être fructueux et de se multiplier. C'est une expression poétique que Dieu a utilisée depuis qu'il a parlé avec Adam et Ève. Ici, cette déclaration est une bénédiction et non un commandement. Jacob a déjà beaucoup d'enfants. Les enfants de Jacob auront beaucoup plus d'enfants. Ensuite, Dieu continue la bénédiction pour Jacob. Dieu dit à Jacob que les descendants de Jacob deviendront une grande nation. Il y aura même des rois parmi les descendants. Dieu a aussi dit à Jacob que la terre qu'il a donnée à Abraham et Isaac lui appartient maintenant. Ensuite, Dieu a quitté cet endroit.</w:t>
      </w:r>
    </w:p>
    <w:p>
      <w:pPr/>
      <w:r>
        <w:rPr>
          <w:lang w:val="fr_FR" w:bidi="fr_FR"/>
        </w:rPr>
      </w:r>
      <w:r>
        <w:rPr>
          <w:lang w:val="fr_FR" w:bidi="fr_FR"/>
        </w:rPr>
        <w:t>Jacob a installé une stèle de pierre pour marquer l'endroit où Dieu lui avait parlé. Jacob avait aussi installé une stèle de pierre et avait versé de l'huile d'olive dessus la première fois que Dieu a parlé à Jacob beaucoup d'années auparavant. Cette fois, Jacob a versé du vin sur la stèle comme offrande à Dieu. Ensuite, Jacob a utilisé de l'huile d'olive pour oindre la stèle. Oindre ou verser de l'huile d'olive sur la stèle était une façon de montrer que quelque chose était saint ou mis à part pour Dieu. Jacob a nommé cet endroit Béthel ce qui signifie maison de Dieu Jacob a utilisé ce nom parce que Dieu lui a parlé à cet endroit.</w:t>
      </w:r>
    </w:p>
    <w:p>
      <w:pPr/>
      <w:r>
        <w:rPr>
          <w:lang w:val="fr_FR" w:bidi="fr_FR"/>
        </w:rPr>
      </w:r>
      <w:r>
        <w:rPr>
          <w:lang w:val="fr_FR" w:bidi="fr_FR"/>
        </w:rPr>
        <w:t>Arrêtez-vous et discutez : Comment votre culture se rappelle-t-elle d'un endroit spécial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Ce passage a six scènes.</w:t>
      </w:r>
    </w:p>
    <w:p>
      <w:pPr/>
      <w:r>
        <w:rPr>
          <w:lang w:val="fr_FR" w:bidi="fr_FR"/>
        </w:rPr>
      </w:r>
      <w:r>
        <w:rPr>
          <w:b/>
          <w:lang w:val="fr_FR" w:bidi="fr_FR"/>
        </w:rPr>
        <w:t>Première scène :</w:t>
      </w:r>
      <w:r>
        <w:rPr>
          <w:lang w:val="fr_FR" w:bidi="fr_FR"/>
        </w:rPr>
        <w:t xml:space="preserve"> Dieu dit à Jacob de quitter Sichem et d'aller à Béthel.</w:t>
      </w:r>
    </w:p>
    <w:p>
      <w:pPr/>
      <w:r>
        <w:rPr>
          <w:lang w:val="fr_FR" w:bidi="fr_FR"/>
        </w:rPr>
      </w:r>
      <w:r>
        <w:rPr>
          <w:b/>
          <w:lang w:val="fr_FR" w:bidi="fr_FR"/>
        </w:rPr>
        <w:t>Deuxième scène :</w:t>
      </w:r>
      <w:r>
        <w:rPr>
          <w:lang w:val="fr_FR" w:bidi="fr_FR"/>
        </w:rPr>
        <w:t xml:space="preserve"> Jacob dit à tout le monde dans la maison de Jacob de se purifier avant d'aller à Béthel. Jacob exige aussi qu'ils abandonnent tous les dieux étrangers et les boucles d'oreilles.</w:t>
      </w:r>
    </w:p>
    <w:p>
      <w:pPr/>
      <w:r>
        <w:rPr>
          <w:lang w:val="fr_FR" w:bidi="fr_FR"/>
        </w:rPr>
      </w:r>
      <w:r>
        <w:rPr>
          <w:b/>
          <w:lang w:val="fr_FR" w:bidi="fr_FR"/>
        </w:rPr>
        <w:t>Troisième scène :</w:t>
      </w:r>
      <w:r>
        <w:rPr>
          <w:lang w:val="fr_FR" w:bidi="fr_FR"/>
        </w:rPr>
        <w:t xml:space="preserve"> Jacob et sa famille arrivent à Béthel. Jacob construit un autel.</w:t>
      </w:r>
    </w:p>
    <w:p>
      <w:pPr/>
      <w:r>
        <w:rPr>
          <w:lang w:val="fr_FR" w:bidi="fr_FR"/>
        </w:rPr>
      </w:r>
      <w:r>
        <w:rPr>
          <w:b/>
          <w:lang w:val="fr_FR" w:bidi="fr_FR"/>
        </w:rPr>
        <w:t>Quatrième scène :</w:t>
      </w:r>
      <w:r>
        <w:rPr>
          <w:lang w:val="fr_FR" w:bidi="fr_FR"/>
        </w:rPr>
        <w:t xml:space="preserve"> Deborah, la nourrice de Rébecca meurt.</w:t>
      </w:r>
    </w:p>
    <w:p>
      <w:pPr/>
      <w:r>
        <w:rPr>
          <w:lang w:val="fr_FR" w:bidi="fr_FR"/>
        </w:rPr>
      </w:r>
      <w:r>
        <w:rPr>
          <w:b/>
          <w:lang w:val="fr_FR" w:bidi="fr_FR"/>
        </w:rPr>
        <w:t>Cinquième scène :</w:t>
      </w:r>
      <w:r>
        <w:rPr>
          <w:lang w:val="fr_FR" w:bidi="fr_FR"/>
        </w:rPr>
        <w:t xml:space="preserve"> Dieu apparaît à Jacob, bénit Jacob et renomme Jacob. L'autre nom de Jacob est Israël.</w:t>
      </w:r>
    </w:p>
    <w:p>
      <w:pPr/>
      <w:r>
        <w:rPr>
          <w:lang w:val="fr_FR" w:bidi="fr_FR"/>
        </w:rPr>
      </w:r>
      <w:r>
        <w:rPr>
          <w:b/>
          <w:lang w:val="fr_FR" w:bidi="fr_FR"/>
        </w:rPr>
        <w:t>Sixième scène :</w:t>
      </w:r>
      <w:r>
        <w:rPr>
          <w:lang w:val="fr_FR" w:bidi="fr_FR"/>
        </w:rPr>
        <w:t xml:space="preserve"> Jacob installe et oint une stèle de pierre.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La maison de Jacob</w:t>
      </w:r>
    </w:p>
    <w:p>
      <w:pPr>
        <w:pStyle w:val="ListBullet"/>
        <w:spacing w:line="240" w:lineRule="auto"/>
        <w:ind w:left="720"/>
      </w:pPr>
      <w:r>
        <w:rPr>
          <w:lang w:val="fr_FR" w:bidi="fr_FR"/>
        </w:rPr>
      </w:r>
      <w:r>
        <w:rPr>
          <w:lang w:val="fr_FR" w:bidi="fr_FR"/>
        </w:rPr>
        <w:t>Les gens dans les villes voisines</w:t>
      </w:r>
    </w:p>
    <w:p>
      <w:pPr>
        <w:pStyle w:val="ListBullet"/>
        <w:spacing w:line="240" w:lineRule="auto"/>
        <w:ind w:left="720"/>
      </w:pPr>
      <w:r>
        <w:rPr>
          <w:lang w:val="fr_FR" w:bidi="fr_FR"/>
        </w:rPr>
      </w:r>
      <w:r>
        <w:rPr>
          <w:lang w:val="fr_FR" w:bidi="fr_FR"/>
        </w:rPr>
        <w:t>Deborah, la nourrice de Rébecca</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Dans la première scène, Jacob vit toujours à Sichem. Dieu dit à Jacob de quitter là et d'aller à Béthel et de s'installer là. Dieu dit à Jacob de construire un autel à Dieu là. Cet autel est pour adorer Dieu. Dieu s'identifie à Jacob comme le Dieu qui est apparu à Jacob quand Jacob a fui Esaü.</w:t>
      </w:r>
    </w:p>
    <w:p>
      <w:pPr/>
      <w:r>
        <w:rPr>
          <w:lang w:val="fr_FR" w:bidi="fr_FR"/>
        </w:rPr>
      </w:r>
      <w:r>
        <w:rPr>
          <w:lang w:val="fr_FR" w:bidi="fr_FR"/>
        </w:rPr>
        <w:t>Dans la deuxième scène, Jacob dit à tout le monde dans sa maison de se préparer à ce déménagement à Béthel. Ce sera comme un pèlerinage ou un voyage spécial vers un endroit saint. Les gens dans la maison de Jacob sont les membres de la famille, les serviteurs et toutes les femmes et les enfants pris de Sichem. Jacob explique qu'ils vont à l'endroit où il a rencontré Dieu avant d'aller à Harran. Jacob leur dit que Dieu a été avec lui partout où il allait. Les gens doivent se débarrasser de tous les symboles de l'adoration païenne - idoles, dieux étrangers, tout ce qui les éloigne de l'adoration de Dieu. Ils doivent se purifier ce qui signifie qu'ils doivent se laver ou de prendre un bain. Cela les rendrait symboliquement purs ou purifiés de tout ce qui n'est pas saint parce que le bain enlève tout ce qui est sale. Ils doivent porter des vêtements purs. Ils doivent faire cela avant de quitter Sichem ce qui signifie qu'ils ne seront pas physiquement impurs quand ils arrivent à Béthel. Ce qu'ils font est laver ou se débarrasser de tout ce qui les éloigne de l'adoration de Dieu. En faisant cela avant le départ, tout le voyage de 30 kilomètres est comme un pèlerinage ou un voyage à un endroit saint. Les gens ont donné à Jacob leurs idoles et leurs boucles d'oreilles. Ces boucles d'oreilles étaient probablement des amulettes spéciales ou des choses utilisées dans l'adoration païenne. Jacob a enterré ces objets sous un grand arbre. Pendant qu'ils commencent le voyage, les villes environnantes ont peur et ne font rien pour empêcher Jacob de partir avec son énorme maisonnée et beaucoup d'animaux.</w:t>
      </w:r>
    </w:p>
    <w:p>
      <w:pPr/>
      <w:r>
        <w:rPr>
          <w:lang w:val="fr_FR" w:bidi="fr_FR"/>
        </w:rPr>
      </w:r>
      <w:r>
        <w:rPr>
          <w:lang w:val="fr_FR" w:bidi="fr_FR"/>
        </w:rPr>
        <w:t>Dans la troisième scène, après plusieurs jours de voyage, Jacob et sa maison arrivent à Béthel. Jacob a construit un autel là pour se rappeler que Dieu était apparu à Jacob quand il fuyait Esaü il y a longtemps.</w:t>
      </w:r>
    </w:p>
    <w:p>
      <w:pPr/>
      <w:r>
        <w:rPr>
          <w:lang w:val="fr_FR" w:bidi="fr_FR"/>
        </w:rPr>
      </w:r>
      <w:r>
        <w:rPr>
          <w:lang w:val="fr_FR" w:bidi="fr_FR"/>
        </w:rPr>
        <w:t>La quatrième scène est des informations supplémentaires. Nous ne savons pas quand cela se produit, mais l'auteur pense que c'est des informations importantes pour nous de savoir. Dans la quatrième scène, Deborah meurt. Deborah est la femme qui a pris soin de Rébecca, la mère de Jacob quand Rébecca était un enfant. Deborah est venue avec Rébecca quand Rébecca est venue pour épouser Isaac. Quelqu'un de la maison de Jacob a enterré Déborah sous un grand arbre hors de Béthel.</w:t>
      </w:r>
    </w:p>
    <w:p>
      <w:pPr/>
      <w:r>
        <w:rPr>
          <w:lang w:val="fr_FR" w:bidi="fr_FR"/>
        </w:rPr>
      </w:r>
      <w:r>
        <w:rPr>
          <w:lang w:val="fr_FR" w:bidi="fr_FR"/>
        </w:rPr>
        <w:t>Dans la cinquième scène, le passage dit que Jacob est retourné de Paddan-aram. Paddan-aram est le nom du pays autour d'Harran. C'est l'endroit où Jacob est allé et a vécu pendant 20 ans avec son oncle Laban. Jacob a épousé ses femmes là et avait ses enfants là. Jacob est en route pour rentrer chez lui depuis plusieurs années. Quand Jacob arrive à Béthel, Jacob est de retour à l'endroit où Jacob a rencontré Dieu pendant qu'il a commencé ce voyage il y a plus de 20 ans. Le passage dit que le voyage de Jacob est terminé. Jacob est retourné à la maison. Dieu apparaît à Jacob à Béthel. Dieu a béni Jacob. Dieu parle dans de courtes phrases qui sont poétiques. Dieu change le nom de Jacob en Israël. Dieu utilise une expression qu'il a utilisée avec Adam et Ève et avec Noé. Dieu a dit : « Sois féconds et multiplie-toi. C'est une image de mot dans laquelle Dieu dit à Jacob d'avoir beaucoup d'enfants qui auront eux aussi beaucoup d'enfants. Cela sonne comme un commandement, mais c'est une bénédiction. Dieu promet que les descendants de Jacob deviendront une grande nation et il y aura même des rois parmi leurs descendants. D'autres nations se formeront aussi. Dieu promet que la terre qu'il a donnée à Abraham et Isaac appartiendra maintenant à Jacob et aux descendants de Jacob. Après avoir parlé à Jacob, Dieu est monté de cet endroit. Cela signifie que Dieu a quitté Jacob, mais le passage ne nous dit pas comment Dieu est parti.</w:t>
      </w:r>
    </w:p>
    <w:p>
      <w:pPr/>
      <w:r>
        <w:rPr>
          <w:lang w:val="fr_FR" w:bidi="fr_FR"/>
        </w:rPr>
      </w:r>
      <w:r>
        <w:rPr>
          <w:lang w:val="fr_FR" w:bidi="fr_FR"/>
        </w:rPr>
        <w:t>Dans la sixième scène, Jacob installe une stèle de pierre pour marquer cet endroit. Jacob voulait se rappeler exactement où Dieu lui avait parlé. Cette fois, Jacob a versé du vin sur la stèle comme offrande à Dieu. Ensuite, Jacob a versé de l'huile d'olive sur la stèle pour oindre la stèle ou mettre la stèle à part comme sainte et dédiée à Dieu. Jacob nomme l'endroit Béthel C'est la deuxième fois que Jacob a nommé cet endroit Béthel. Béthel signifie maison de Dieu Le texte répète 3 fois que Dieu a parlé à Jacob à Béthel. Cette répétition de ce qui s'est passé est une façon de mettre en évidence à quel point l'événement était important pour Jacob.</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 passage a six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La maison de Jacob</w:t>
      </w:r>
    </w:p>
    <w:p>
      <w:pPr>
        <w:pStyle w:val="ListBullet"/>
        <w:spacing w:line="240" w:lineRule="auto"/>
        <w:ind w:left="720"/>
      </w:pPr>
      <w:r>
        <w:rPr>
          <w:lang w:val="fr_FR" w:bidi="fr_FR"/>
        </w:rPr>
      </w:r>
      <w:r>
        <w:rPr>
          <w:lang w:val="fr_FR" w:bidi="fr_FR"/>
        </w:rPr>
        <w:t>Les gens dans les villes voisines</w:t>
      </w:r>
    </w:p>
    <w:p>
      <w:pPr>
        <w:pStyle w:val="ListBullet"/>
        <w:spacing w:line="240" w:lineRule="auto"/>
        <w:ind w:left="720"/>
      </w:pPr>
      <w:r>
        <w:rPr>
          <w:lang w:val="fr_FR" w:bidi="fr_FR"/>
        </w:rPr>
      </w:r>
      <w:r>
        <w:rPr>
          <w:lang w:val="fr_FR" w:bidi="fr_FR"/>
        </w:rPr>
        <w:t>Deborah, la nourrice de Rébecca</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Arrêtez l'action : Demandez à l'acteur qui joue l'un des rôles : « Que ressens-tu ? Vous pouvez entendre des choses comme différentes réponses. Reprenez l'action.</w:t>
      </w:r>
    </w:p>
    <w:p>
      <w:pPr/>
      <w:r>
        <w:rPr>
          <w:lang w:val="fr_FR" w:bidi="fr_FR"/>
        </w:rPr>
      </w:r>
      <w:r>
        <w:rPr>
          <w:lang w:val="fr_FR" w:bidi="fr_FR"/>
        </w:rPr>
        <w:t>Dans la première scène, Dieu dit à Jacob de se rendre à Béthel et de construire un autel au Dieu qui est apparu à Jacob quand Jacob a fui Esaü.</w:t>
      </w:r>
    </w:p>
    <w:p>
      <w:pPr/>
      <w:r>
        <w:rPr>
          <w:lang w:val="fr_FR" w:bidi="fr_FR"/>
        </w:rPr>
      </w:r>
      <w:r>
        <w:rPr>
          <w:lang w:val="fr_FR" w:bidi="fr_FR"/>
        </w:rPr>
        <w:t>Arrêtez l'action : Demandez à Jacob : « Comment te sens-tu à l'idée de retourner à Béthel ? » Vous pouvez entendre : « Je suis excité d'aller à Béthel. Je me rappelle que j'ai rencontré Dieu là il y a plusieurs d'années sur mon chemin en allant à Harran. Il sera bon d'adorer Dieu là à nouveau.</w:t>
      </w:r>
    </w:p>
    <w:p>
      <w:pPr/>
      <w:r>
        <w:rPr>
          <w:lang w:val="fr_FR" w:bidi="fr_FR"/>
        </w:rPr>
      </w:r>
      <w:r>
        <w:rPr>
          <w:lang w:val="fr_FR" w:bidi="fr_FR"/>
        </w:rPr>
        <w:t>Dans la deuxième scène, Jacob dit à tout le monde dans sa maison de se préparer. Cela signifie qu'ils doivent se débarrasser de toutes les idoles ou les dieux étrangers. Ils doivent se purifier en lavant ou en prenant un bain. Ils doivent porter des vêtements propres. Jacob leur dit qu'ils vont à Béthel pour pouvoir construire un autel à Dieu. Jacob dit que Dieu est celui qui a répondu à ses prières quand il était en détresse. Dieu a été avec Jacob partout où Jacob est allé.</w:t>
      </w:r>
    </w:p>
    <w:p>
      <w:pPr/>
      <w:r>
        <w:rPr>
          <w:lang w:val="fr_FR" w:bidi="fr_FR"/>
        </w:rPr>
      </w:r>
      <w:r>
        <w:rPr>
          <w:lang w:val="fr_FR" w:bidi="fr_FR"/>
        </w:rPr>
        <w:t>Arrêtez l'action : Demandez aux gens comment ils se sentent à l'idée de se débarrasser de leurs idoles. Vous pouvez entendre : « Je ne comprends pas pourquoi je ne peux pas prendre mon dieu avec moi. Ou « Le Dieu de Jacob est puissant. Je pense que nous devons adorer le Dieu de Jacob. Ou « J'ai peur. J'ai toujours mes dieux de maison avec moi. Reprenez l'action.</w:t>
      </w:r>
    </w:p>
    <w:p>
      <w:pPr/>
      <w:r>
        <w:rPr>
          <w:lang w:val="fr_FR" w:bidi="fr_FR"/>
        </w:rPr>
      </w:r>
      <w:r>
        <w:rPr>
          <w:lang w:val="fr_FR" w:bidi="fr_FR"/>
        </w:rPr>
        <w:t>Les gens ont donné à Jacob leurs idoles et leurs boucles d'oreilles. Jacob a enterré ces objets sous un grand arbre. Ensuite, ils sont tous partis pour Béthel. Dieu a fait que les gens dans les villes environnantes ont peur de Jacob. Personne n'a attaqué Jacob et sa famille pendant leur voyage à Béthel.</w:t>
      </w:r>
    </w:p>
    <w:p>
      <w:pPr/>
      <w:r>
        <w:rPr>
          <w:lang w:val="fr_FR" w:bidi="fr_FR"/>
        </w:rPr>
      </w:r>
      <w:r>
        <w:rPr>
          <w:lang w:val="fr_FR" w:bidi="fr_FR"/>
        </w:rPr>
        <w:t>Dans la troisième scène, Jacob et sa famille arrivent à Luz, la ville à côté de Béthel. Jacob construit un autel et nomme l'endroit El-Béthel ce qui signifie Dieu, la maison de Dieu Cet endroit est le même endroit où Dieu est apparu à Jacob pendant que Jacob a fui Esaü.</w:t>
      </w:r>
    </w:p>
    <w:p>
      <w:pPr/>
      <w:r>
        <w:rPr>
          <w:lang w:val="fr_FR" w:bidi="fr_FR"/>
        </w:rPr>
      </w:r>
      <w:r>
        <w:rPr>
          <w:lang w:val="fr_FR" w:bidi="fr_FR"/>
        </w:rPr>
        <w:t>Arrêtez la scène et demandez à Jacob : « Que ressens-tu en ce moment ? » ou « Que penses-tu en ce moment ? » Vous pouvez entendre : « Je suis excité d'être ici à nouveau. Dieu m'a parlé ici et m'a promis beaucoup de choses. Il est bon de se rappeler de ces promesses. Demandez aux enfants de Jacob : « Comment vous sentez-vous à l'idée d'être à cet endroit ? Vous pouvez entendre : « Je suis heureux de voir cet endroit. Le père nous a dit comment Dieu lui est apparu ici. Reprenez l'action.</w:t>
      </w:r>
    </w:p>
    <w:p>
      <w:pPr/>
      <w:r>
        <w:rPr>
          <w:lang w:val="fr_FR" w:bidi="fr_FR"/>
        </w:rPr>
      </w:r>
      <w:r>
        <w:rPr>
          <w:lang w:val="fr_FR" w:bidi="fr_FR"/>
        </w:rPr>
        <w:t xml:space="preserve">Quatrième scène, Deborah, la nourrice de Rébecca, la femme qui a pris soin de Rébecca pendant son enfance est morte et était enterrée près de Béthel. Deborah est venue avec Rébecca quand Rébecca est venue pour épouser Isaac. </w:t>
      </w:r>
    </w:p>
    <w:p>
      <w:pPr/>
      <w:r>
        <w:rPr>
          <w:lang w:val="fr_FR" w:bidi="fr_FR"/>
        </w:rPr>
      </w:r>
      <w:r>
        <w:rPr>
          <w:lang w:val="fr_FR" w:bidi="fr_FR"/>
        </w:rPr>
        <w:t>Arrêtez l'action : Demandez à Jacob : « Comment te sens-tu à propos de la mort de Deborah ? » Vous pouvez entendre : « Je suis si triste. Deborah était toujours avec ma mère. Elle a pris bon soin d'Esaü et de moi. Elle était aimée par toute la famille. Elle nous manquera. Reprenez l'action.</w:t>
      </w:r>
    </w:p>
    <w:p>
      <w:pPr/>
      <w:r>
        <w:rPr>
          <w:lang w:val="fr_FR" w:bidi="fr_FR"/>
        </w:rPr>
      </w:r>
      <w:r>
        <w:rPr>
          <w:lang w:val="fr_FR" w:bidi="fr_FR"/>
        </w:rPr>
        <w:t>Dans la cinquième scène, Dieu parle à Jacob. Dieu a béni Jacob. Dieu a dit à Jacob : « Ton nom n'est plus Jacob. Ton nom est Israël.</w:t>
      </w:r>
    </w:p>
    <w:p>
      <w:pPr/>
      <w:r>
        <w:rPr>
          <w:lang w:val="fr_FR" w:bidi="fr_FR"/>
        </w:rPr>
      </w:r>
      <w:r>
        <w:rPr>
          <w:lang w:val="fr_FR" w:bidi="fr_FR"/>
        </w:rPr>
        <w:t>Arrêtez l'action : Demandez à Jacob : « Comment te sens-tu en entendant Dieu te dire que ton nom est maintenant Israël ? Tu ne seras plus appelé Jacob ce qui signifie trompeur. Vous pouvez entendre : « Je suis si honoré que Dieu me parle. Je sais que l'homme avec lequel j'ai lutté toute la nuit à Peniel m'a dit que mon nom était changé en Israël. Mais entendre Dieu le dit comme cela le rend réel. Je suis heureux de ne plus être connu comme le trompeur. Reprenez l'action.</w:t>
      </w:r>
    </w:p>
    <w:p>
      <w:pPr/>
      <w:r>
        <w:rPr>
          <w:lang w:val="fr_FR" w:bidi="fr_FR"/>
        </w:rPr>
      </w:r>
      <w:r>
        <w:rPr>
          <w:lang w:val="fr_FR" w:bidi="fr_FR"/>
        </w:rPr>
        <w:t>Dieu a dit : « Je suis El-Shaddaï - Dieu Tout-Puissant. Ensuite, Dieu a dit à Jacob d'avoir des enfants qui auraient des enfants. Dieu dit : « Tes descendants deviendront une grande nation avec des rois parmi tes descendants. Je te donnerai cette terre que j'ai donné à Abraham et Isaac. Cette terre est pour toi et pour tes descendants. Ensuite, Dieu a quitté cet endroit.</w:t>
      </w:r>
    </w:p>
    <w:p>
      <w:pPr/>
      <w:r>
        <w:rPr>
          <w:lang w:val="fr_FR" w:bidi="fr_FR"/>
        </w:rPr>
      </w:r>
      <w:r>
        <w:rPr>
          <w:lang w:val="fr_FR" w:bidi="fr_FR"/>
        </w:rPr>
        <w:t>Arrêtez la scène et demandez à Jacob : « Que ressens-tu en ce moment ? » ou « Que penses-tu en ce moment ? » Vous pouvez entendre : « Dieu est un Dieu impressionnant ! Dieu m'a dit à nouveau ce que Dieu m'a dit auparavant. Cette terre est pour moi et mes descendants. Je peux à peine tout prendre. Je me sens tellement humble face à cela. Reprenez l'action.</w:t>
      </w:r>
    </w:p>
    <w:p>
      <w:pPr/>
      <w:r>
        <w:rPr>
          <w:lang w:val="fr_FR" w:bidi="fr_FR"/>
        </w:rPr>
      </w:r>
      <w:r>
        <w:rPr>
          <w:lang w:val="fr_FR" w:bidi="fr_FR"/>
        </w:rPr>
        <w:t>Dans la sixième scène, Jacob érige une stèle de pierre comme mémorial ou pour lui rappeler ce qui a eu lieu là. Cette fois, Jacob a versé du vin sur la stèle comme offrande à Dieu. Jacob a oint de l'huile d'olive sur la stèle pour oindre la stèle. Cela signifie que Jacob mettait cette stèle à part et la déclarait consacré à Dieu. Jacob a nommé à nouveau l'endroit Béthel ce qui signifie maison de Dieu</w:t>
      </w:r>
    </w:p>
    <w:p>
      <w:pPr/>
      <w:r>
        <w:rPr>
          <w:lang w:val="fr_FR" w:bidi="fr_FR"/>
        </w:rPr>
      </w:r>
      <w:r>
        <w:rPr>
          <w:lang w:val="fr_FR" w:bidi="fr_FR"/>
        </w:rPr>
        <w:t>Arrêtez l'action : Demandez à Jacob : « Pourquoi as-tu érigé une stèle et l'as-tu oint ? » Vous pouvez entendre : « Je veux me rappeler de ce que Dieu a dit ici. Je veux que mes enfants et mes petits-enfants s'en souvienne Cette terre est pour eux tous Ils seront une grande nation. Je veux qu'ils se rappellent de ce que Dieu a promis ici.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Dieu a dit à Jacob de monter à Béthel et de construire un </w:t>
      </w:r>
      <w:r>
        <w:rPr>
          <w:b/>
          <w:lang w:val="fr_FR" w:bidi="fr_FR"/>
        </w:rPr>
        <w:t>autel</w:t>
      </w:r>
      <w:r>
        <w:rPr>
          <w:lang w:val="fr_FR" w:bidi="fr_FR"/>
        </w:rPr>
        <w:t xml:space="preserve"> là. Le glossaire principal explique aussi ce que veut dire le mot </w:t>
      </w:r>
      <w:r>
        <w:rPr>
          <w:lang w:val="fr_FR" w:bidi="fr_FR"/>
        </w:rPr>
        <w:t>« autel »</w:t>
      </w:r>
      <w:r>
        <w:rPr>
          <w:lang w:val="fr_FR" w:bidi="fr_FR"/>
        </w:rPr>
        <w:t xml:space="preserve">. Utilisez le même mot pour Béthel que celui que vous avez utilisé dans les passages précédents. Utilisez le même mot pour autel que celui que vous avez utilisé dans les passages précédents. L'expression </w:t>
      </w:r>
      <w:r>
        <w:rPr>
          <w:b/>
          <w:lang w:val="fr_FR" w:bidi="fr_FR"/>
        </w:rPr>
        <w:t>monter</w:t>
      </w:r>
      <w:r>
        <w:rPr>
          <w:lang w:val="fr_FR" w:bidi="fr_FR"/>
        </w:rPr>
        <w:t xml:space="preserve"> dans ce cas pourrait signifier que Béthel est une altitude plus élevée que Sichem. Cela pourrait aussi être l'expression utilisée quand on va à un endroit d'adoration. Les gens diraient </w:t>
      </w:r>
      <w:r>
        <w:rPr>
          <w:b/>
          <w:lang w:val="fr_FR" w:bidi="fr_FR"/>
        </w:rPr>
        <w:t>monter</w:t>
      </w:r>
      <w:r>
        <w:rPr>
          <w:lang w:val="fr_FR" w:bidi="fr_FR"/>
        </w:rPr>
        <w:t xml:space="preserve"> à un endroit même si l'endroit n'était pas plus élevé en altitude.</w:t>
      </w:r>
    </w:p>
    <w:p>
      <w:pPr/>
      <w:r>
        <w:rPr>
          <w:lang w:val="fr_FR" w:bidi="fr_FR"/>
        </w:rPr>
      </w:r>
      <w:r>
        <w:rPr>
          <w:lang w:val="fr_FR" w:bidi="fr_FR"/>
        </w:rPr>
        <w:t>Arrêtez-vous et discutez : Parlez d'aller à un endroit particulier pour l'adoration ou une célébration. Comment décrivez-vous le processus d'y aller ?</w:t>
      </w:r>
    </w:p>
    <w:p>
      <w:pPr/>
      <w:r>
        <w:rPr>
          <w:lang w:val="fr_FR" w:bidi="fr_FR"/>
        </w:rPr>
      </w:r>
      <w:r>
        <w:rPr>
          <w:lang w:val="fr_FR" w:bidi="fr_FR"/>
        </w:rPr>
        <w:t xml:space="preserve">Jacob a dit à tout le monde dans sa maison de se préparer. </w:t>
      </w:r>
      <w:r>
        <w:rPr>
          <w:b/>
          <w:lang w:val="fr_FR" w:bidi="fr_FR"/>
        </w:rPr>
        <w:t>Maison</w:t>
      </w:r>
      <w:r>
        <w:rPr>
          <w:lang w:val="fr_FR" w:bidi="fr_FR"/>
        </w:rPr>
        <w:t xml:space="preserve"> se réfère à chaque personne qui vit avec Jacob. Cela comprend les femmes et les enfants de Jacob. Ceci inclut aussi les serviteurs de Jacob et toutes les femmes et les enfants pris en captivité de Séchem. Le mot </w:t>
      </w:r>
      <w:r>
        <w:rPr>
          <w:lang w:val="fr_FR" w:bidi="fr_FR"/>
        </w:rPr>
        <w:t>maison</w:t>
      </w:r>
      <w:r>
        <w:rPr>
          <w:lang w:val="fr_FR" w:bidi="fr_FR"/>
        </w:rPr>
        <w:t xml:space="preserve"> est expliqué dans le glossaire principal.</w:t>
      </w:r>
    </w:p>
    <w:p>
      <w:pPr/>
      <w:r>
        <w:rPr>
          <w:lang w:val="fr_FR" w:bidi="fr_FR"/>
        </w:rPr>
      </w:r>
      <w:r>
        <w:rPr>
          <w:lang w:val="fr_FR" w:bidi="fr_FR"/>
        </w:rPr>
        <w:t xml:space="preserve">Jacob leur a dit de se débarrasser de toutes leurs </w:t>
      </w:r>
      <w:r>
        <w:rPr>
          <w:b/>
          <w:lang w:val="fr_FR" w:bidi="fr_FR"/>
        </w:rPr>
        <w:t>idoles</w:t>
      </w:r>
      <w:r>
        <w:rPr>
          <w:lang w:val="fr_FR" w:bidi="fr_FR"/>
        </w:rPr>
        <w:t xml:space="preserve"> étranger et de se purifier et de mettre des vêtements purs. Les idoles étrangers seraient tout ce qui est fait par l'homme, mais utilisé comme objet d'adoration. Cela inclurait les dieux de la maison de famille que Rachel a pris à Laban. Le glossaire principal explique aussi ce que signifie le mot « </w:t>
      </w:r>
      <w:r>
        <w:rPr>
          <w:lang w:val="fr_FR" w:bidi="fr_FR"/>
        </w:rPr>
        <w:t>idole</w:t>
      </w:r>
      <w:r>
        <w:rPr>
          <w:lang w:val="fr_FR" w:bidi="fr_FR"/>
        </w:rPr>
        <w:t xml:space="preserve"> ». Se </w:t>
      </w:r>
      <w:r>
        <w:rPr>
          <w:b/>
          <w:lang w:val="fr_FR" w:bidi="fr_FR"/>
        </w:rPr>
        <w:t>purifier</w:t>
      </w:r>
      <w:r>
        <w:rPr>
          <w:lang w:val="fr_FR" w:bidi="fr_FR"/>
        </w:rPr>
        <w:t xml:space="preserve"> signifie passer par un bain rituel ou un lavage qui serait un symbole d'enlever tout ce qui les rend impurs ou impropres à adorer Dieu. Ils devaient mettre des vêtements purs pour la même raison : une préparation rituelle pour adorer Dieu. </w:t>
      </w:r>
      <w:r>
        <w:rPr>
          <w:lang w:val="fr_FR" w:bidi="fr_FR"/>
        </w:rPr>
        <w:t>se purifier</w:t>
      </w:r>
      <w:r>
        <w:rPr>
          <w:lang w:val="fr_FR" w:bidi="fr_FR"/>
        </w:rPr>
        <w:t xml:space="preserve"> est dans le glossaire principal. En se préparant avant le départ, tout le voyage était un pèlerinage ou une partie de l'expérience d'adoration.</w:t>
      </w:r>
    </w:p>
    <w:p>
      <w:pPr/>
      <w:r>
        <w:rPr>
          <w:lang w:val="fr_FR" w:bidi="fr_FR"/>
        </w:rPr>
      </w:r>
      <w:r>
        <w:rPr>
          <w:lang w:val="fr_FR" w:bidi="fr_FR"/>
        </w:rPr>
        <w:t>Les gens ont donné à Jacob leurs idoles et leurs boucles d'oreilles. Les boucles d'oreilles étaient probablement des amulettes ou des objets utilisés dans l'adoration des idoles ou utilisés comme protection contre le mal. Ces choses éloignent de l'adoration de Dieu. Ils devaient se débarrasser de tout comme cela.</w:t>
      </w:r>
    </w:p>
    <w:p>
      <w:pPr/>
      <w:r>
        <w:rPr>
          <w:lang w:val="fr_FR" w:bidi="fr_FR"/>
        </w:rPr>
      </w:r>
      <w:r>
        <w:rPr>
          <w:lang w:val="fr_FR" w:bidi="fr_FR"/>
        </w:rPr>
        <w:t xml:space="preserve">Dieu </w:t>
      </w:r>
      <w:r>
        <w:rPr>
          <w:b/>
          <w:lang w:val="fr_FR" w:bidi="fr_FR"/>
        </w:rPr>
        <w:t>a béni</w:t>
      </w:r>
      <w:r>
        <w:rPr>
          <w:lang w:val="fr_FR" w:bidi="fr_FR"/>
        </w:rPr>
        <w:t xml:space="preserve"> Jacob. Utilisez le même mot pour bénir que celui que vous avez utilisé dans les passages précédents. Le mot </w:t>
      </w:r>
      <w:r>
        <w:rPr>
          <w:lang w:val="fr_FR" w:bidi="fr_FR"/>
        </w:rPr>
        <w:t>« bénédiction »</w:t>
      </w:r>
      <w:r>
        <w:rPr>
          <w:lang w:val="fr_FR" w:bidi="fr_FR"/>
        </w:rPr>
        <w:t xml:space="preserve"> est discuté dans le glossaire principal</w:t>
      </w:r>
    </w:p>
    <w:p>
      <w:pPr/>
      <w:r>
        <w:rPr>
          <w:lang w:val="fr_FR" w:bidi="fr_FR"/>
        </w:rPr>
      </w:r>
      <w:r>
        <w:rPr>
          <w:lang w:val="fr_FR" w:bidi="fr_FR"/>
        </w:rPr>
        <w:t xml:space="preserve">L'Eternel a dit : « Je suis </w:t>
      </w:r>
      <w:r>
        <w:rPr>
          <w:b/>
          <w:lang w:val="fr_FR" w:bidi="fr_FR"/>
        </w:rPr>
        <w:t>El-Shaddaï</w:t>
      </w:r>
      <w:r>
        <w:rPr>
          <w:lang w:val="fr_FR" w:bidi="fr_FR"/>
        </w:rPr>
        <w:t xml:space="preserve"> ». El-Shaddaï est un autre nom pour Dieu </w:t>
      </w:r>
      <w:r>
        <w:rPr>
          <w:b/>
          <w:lang w:val="fr_FR" w:bidi="fr_FR"/>
        </w:rPr>
        <w:t>El</w:t>
      </w:r>
      <w:r>
        <w:rPr>
          <w:lang w:val="fr_FR" w:bidi="fr_FR"/>
        </w:rPr>
        <w:t xml:space="preserve"> signifie Dieu. </w:t>
      </w:r>
      <w:r>
        <w:rPr>
          <w:b/>
          <w:lang w:val="fr_FR" w:bidi="fr_FR"/>
        </w:rPr>
        <w:t>Shaddaï</w:t>
      </w:r>
      <w:r>
        <w:rPr>
          <w:lang w:val="fr_FR" w:bidi="fr_FR"/>
        </w:rPr>
        <w:t xml:space="preserve"> signifie tout puissant ou le Tout-puissant. Dieu a utilisé ce nom à plusieurs autres occasions. </w:t>
      </w:r>
      <w:r>
        <w:rPr>
          <w:lang w:val="fr_FR" w:bidi="fr_FR"/>
        </w:rPr>
        <w:t>El-Shaddaï</w:t>
      </w:r>
      <w:r>
        <w:rPr>
          <w:lang w:val="fr_FR" w:bidi="fr_FR"/>
        </w:rPr>
        <w:t xml:space="preserve"> est dans le glossaire principal.</w:t>
      </w:r>
    </w:p>
    <w:p>
      <w:pPr/>
      <w:r>
        <w:rPr>
          <w:lang w:val="fr_FR" w:bidi="fr_FR"/>
        </w:rPr>
      </w:r>
      <w:r>
        <w:rPr>
          <w:lang w:val="fr_FR" w:bidi="fr_FR"/>
        </w:rPr>
        <w:t xml:space="preserve">Jacob érige une pierre C'est généralement une stèle commémorative ou quelque chose qui rappelle à tous ceux qui le voient que quelque chose d'important s'est produit là. Jacob a versé du vin sur la stèle. Ce vin était une offrande ou un cadeau à Dieu. Ensuite, Jacob a </w:t>
      </w:r>
      <w:r>
        <w:rPr>
          <w:b/>
          <w:lang w:val="fr_FR" w:bidi="fr_FR"/>
        </w:rPr>
        <w:t>oint</w:t>
      </w:r>
      <w:r>
        <w:rPr>
          <w:lang w:val="fr_FR" w:bidi="fr_FR"/>
        </w:rPr>
        <w:t xml:space="preserve"> la stèle en versant de l'huile d'olive dessus. Le glossaire principal explique le mot « </w:t>
      </w:r>
      <w:r>
        <w:rPr>
          <w:lang w:val="fr_FR" w:bidi="fr_FR"/>
        </w:rPr>
        <w:t>ciel</w:t>
      </w:r>
      <w:r>
        <w:rPr>
          <w:lang w:val="fr_FR" w:bidi="fr_FR"/>
        </w:rPr>
        <w:t xml:space="preserve"> ». Oindre la stèle signifie mettre la stèle à part comme un lieu saint. Jacob a utilisé à la fois le vin et l'huile pour dédier la pierre. Cela met la pierre à part comme endroit pour adorer Dieu.</w:t>
      </w:r>
    </w:p>
    <w:p>
      <w:pPr/>
      <w:r>
        <w:rPr>
          <w:lang w:val="fr_FR" w:bidi="fr_FR"/>
        </w:rPr>
      </w:r>
      <w:r>
        <w:rPr>
          <w:lang w:val="fr_FR" w:bidi="fr_FR"/>
        </w:rPr>
        <w:t>Jacob a à nouveau donné à l'endroit le même nom qu'il avait utilisé auparavant : Béthel ou maison de Dieu</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35:16–20</w:t>
      </w:r>
      <w:r>
        <w:rPr>
          <w:lang w:val="fr_FR" w:bidi="fr_FR"/>
        </w:rPr>
      </w:r>
    </w:p>
    <w:p>
      <w:pPr>
        <w:pStyle w:val="Heading3"/>
      </w:pPr>
      <w:r>
        <w:rPr>
          <w:lang w:val="fr_FR" w:bidi="fr_FR"/>
        </w:rPr>
        <w:t>Écouter et Cœur</w:t>
      </w:r>
    </w:p>
    <w:p>
      <w:pPr/>
      <w:r>
        <w:rPr>
          <w:lang w:val="fr_FR" w:bidi="fr_FR"/>
        </w:rPr>
      </w:r>
      <w:r>
        <w:rPr>
          <w:lang w:val="fr_FR" w:bidi="fr_FR"/>
        </w:rPr>
        <w:t>Ecoutez Genèse 35:16–20 et gardez-le dans votre coeur.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Après la rencontre de Jacob avec Dieu à Béthel, Jacob a quitté Béthel et s'est dirigé vers le sud vers Ephrata. C'était un voyage d'environ 17 miles ou 27 kilomètres. C'est une région montagneuse. Béthel est au sommet d'une montagne et Ephrata est au sommet d'une montagne. Ephrata est l'ancien nom de Bethléhem. Ainsi, le voyage, quoi qu'il n'est pas long, serait difficile spécialement pour quelqu'un de très jeune ou quelqu'un enceinte. Voici le recit de ce voyage.</w:t>
      </w:r>
    </w:p>
    <w:p>
      <w:pPr/>
      <w:r>
        <w:rPr>
          <w:lang w:val="fr_FR" w:bidi="fr_FR"/>
        </w:rPr>
      </w:r>
      <w:r>
        <w:rPr>
          <w:lang w:val="fr_FR" w:bidi="fr_FR"/>
        </w:rPr>
        <w:t>Nous ne savons pas combien de temps Jacob est resté à Béthel. Cependant, quand Jacob et sa famille ont quitté Béthel, la femme de Jacob était enceinte et il était presque temps pour elle d'accoucher. Pendant qu'ils ont voyagé vers Ephrata qui est au sud de Béthel, Rachel est entrée en travail.</w:t>
      </w:r>
    </w:p>
    <w:p>
      <w:pPr/>
      <w:r>
        <w:rPr>
          <w:lang w:val="fr_FR" w:bidi="fr_FR"/>
        </w:rPr>
      </w:r>
      <w:r>
        <w:rPr>
          <w:lang w:val="fr_FR" w:bidi="fr_FR"/>
        </w:rPr>
        <w:t xml:space="preserve">Montrez une carte qui a Béthel et Ephrata marqués. Ephrata est l'ancien nom de Bethléhem. </w:t>
      </w:r>
    </w:p>
    <w:p>
      <w:pPr/>
      <w:r>
        <w:rPr>
          <w:lang w:val="fr_FR" w:bidi="fr_FR"/>
        </w:rPr>
      </w:r>
      <w:r>
        <w:rPr>
          <w:lang w:val="fr_FR" w:bidi="fr_FR"/>
        </w:rPr>
        <w:t>Arrêtez-vous et discutez : Racontez des histoires de femmes en travail et l'accouchement d'un enfant dans votre culture. Notez les mots et les expressions que vous utilisez pour décrire ce processus. Qui aide la mère ? Vous recherchez les termes que vous utiliseriez pour parler de cela avec n'importe qui.</w:t>
      </w:r>
    </w:p>
    <w:p>
      <w:pPr/>
      <w:r>
        <w:rPr>
          <w:lang w:val="fr_FR" w:bidi="fr_FR"/>
        </w:rPr>
      </w:r>
      <w:r>
        <w:rPr>
          <w:lang w:val="fr_FR" w:bidi="fr_FR"/>
        </w:rPr>
        <w:t>Le passage dit que le travail de Rachel était difficile. Les descriptions varient. Certains disent qu'elle avait un travail difficile. D'autres disent que la douleur était intense. D'autres disent qu'elle a eu un moment difficile ou dur. De toute façon, ce travail semble avoir été très difficile ou pas normal. Rachel avait un fils. La sage-femme a dit à Rachel qu'elle accouché d'un fils. La sage-femme est la personne qui aide la mère qui est en travail à accoucher. La sage-femme assiste la mère pendant le processus de naissance de l'enfant. Le travail avait été si difficile qu'après la naissance, Rachel était sur le point de mourir.</w:t>
      </w:r>
    </w:p>
    <w:p>
      <w:pPr/>
      <w:r>
        <w:rPr>
          <w:lang w:val="fr_FR" w:bidi="fr_FR"/>
        </w:rPr>
      </w:r>
      <w:r>
        <w:rPr>
          <w:lang w:val="fr_FR" w:bidi="fr_FR"/>
        </w:rPr>
        <w:t>Arrêtez-vous et discutez : Parlez de quelqu'un qui est en train de mourir. Notez comment vous décrivez ce qui se passe à la personne.</w:t>
      </w:r>
    </w:p>
    <w:p>
      <w:pPr/>
      <w:r>
        <w:rPr>
          <w:lang w:val="fr_FR" w:bidi="fr_FR"/>
        </w:rPr>
      </w:r>
      <w:r>
        <w:rPr>
          <w:lang w:val="fr_FR" w:bidi="fr_FR"/>
        </w:rPr>
        <w:t>Après la naissance du bébé, Rachel était sur le point de mourir. Certaines traductions disent que son âme partait. D'autres disent qu'elle respirait son dernier souffle ou prenait son dernier souffle. D'autres disent qu'elle était sur le point de mourir. Rachel a utilisé son dernier souffle pour nommer son fils. Rachel nomme son fils Ben-oni ce qui signifie fils de ma douleur. Après avoir nommé son fils, Rachel est morte.</w:t>
      </w:r>
    </w:p>
    <w:p>
      <w:pPr/>
      <w:r>
        <w:rPr>
          <w:lang w:val="fr_FR" w:bidi="fr_FR"/>
        </w:rPr>
      </w:r>
      <w:r>
        <w:rPr>
          <w:lang w:val="fr_FR" w:bidi="fr_FR"/>
        </w:rPr>
        <w:t>Arrêtez-vous et discutez : parlez d'une femme qui meurt en donnant naissance. Qu'arrive-t-il au bébé ? Qui nomme l'enfant ?</w:t>
      </w:r>
    </w:p>
    <w:p>
      <w:pPr/>
      <w:r>
        <w:rPr>
          <w:lang w:val="fr_FR" w:bidi="fr_FR"/>
        </w:rPr>
      </w:r>
      <w:r>
        <w:rPr>
          <w:lang w:val="fr_FR" w:bidi="fr_FR"/>
        </w:rPr>
        <w:t>Jacob a changé le nom du garçon en Benjamin ce qui signifie fils de ma main droite. Dans cette culture ancienne, la main droite était la bonne main ou la main favoris. La main droite était aussi une place de protection. En le nommant Benjamin, Jacob apporte des images de fortune, de bonté et de force. C'est le seul fils des 12 que Jacob a nommé. Les mères ont donné de noms aux autres fils.</w:t>
      </w:r>
    </w:p>
    <w:p>
      <w:pPr/>
      <w:r>
        <w:rPr>
          <w:lang w:val="fr_FR" w:bidi="fr_FR"/>
        </w:rPr>
      </w:r>
      <w:r>
        <w:rPr>
          <w:lang w:val="fr_FR" w:bidi="fr_FR"/>
        </w:rPr>
        <w:t>Rachel est morte avant qu'ils n'arrivent à Ephrata. Jacob a enterré Rachel sur le chemin d'Ephrata, la ville de Béthléhem de nos jours. Jacob a érigé un monument de pierre sur la tombe. Le but de cette stèle de pierre est de se rappeler où se trouve la tombe ou le site d'enterrement de Rachel. Ce n'est pas un endroit d'adoration comme la stèle de pierre que Jacob a érigé à Béthel. Cette stèle de pierre peut être vue aujourd'hui. Cela signifie que quand ce passage était écrit, le marqueur pouvait toujours être vu.</w:t>
      </w:r>
    </w:p>
    <w:p>
      <w:pPr/>
      <w:r>
        <w:rPr>
          <w:lang w:val="fr_FR" w:bidi="fr_FR"/>
        </w:rPr>
      </w:r>
      <w:r>
        <w:rPr>
          <w:lang w:val="fr_FR" w:bidi="fr_FR"/>
        </w:rPr>
        <w:t>Montrez une image d'une stèle de pierre qui serait utilisée pour marquer un endroit important.</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Dans la première scène,</w:t>
      </w:r>
      <w:r>
        <w:rPr>
          <w:lang w:val="fr_FR" w:bidi="fr_FR"/>
        </w:rPr>
        <w:t xml:space="preserve"> Jacob et sa maison voyagent de Béthel à Ephrata. Rachel a un fils et meurt.</w:t>
      </w:r>
    </w:p>
    <w:p>
      <w:pPr/>
      <w:r>
        <w:rPr>
          <w:lang w:val="fr_FR" w:bidi="fr_FR"/>
        </w:rPr>
      </w:r>
      <w:r>
        <w:rPr>
          <w:b/>
          <w:lang w:val="fr_FR" w:bidi="fr_FR"/>
        </w:rPr>
        <w:t>Deuxième scène :</w:t>
      </w:r>
      <w:r>
        <w:rPr>
          <w:lang w:val="fr_FR" w:bidi="fr_FR"/>
        </w:rPr>
        <w:t xml:space="preserve"> Jacob nomme le fils.</w:t>
      </w:r>
    </w:p>
    <w:p>
      <w:pPr/>
      <w:r>
        <w:rPr>
          <w:lang w:val="fr_FR" w:bidi="fr_FR"/>
        </w:rPr>
      </w:r>
      <w:r>
        <w:rPr>
          <w:b/>
          <w:lang w:val="fr_FR" w:bidi="fr_FR"/>
        </w:rPr>
        <w:t>Troisième scène :</w:t>
      </w:r>
      <w:r>
        <w:rPr>
          <w:lang w:val="fr_FR" w:bidi="fr_FR"/>
        </w:rPr>
        <w:t xml:space="preserve"> Jacob a enterré Rachel et a installé une stèle de pierre sur la tombe.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Rachel</w:t>
      </w:r>
    </w:p>
    <w:p>
      <w:pPr>
        <w:pStyle w:val="ListBullet"/>
        <w:spacing w:line="240" w:lineRule="auto"/>
        <w:ind w:left="720"/>
      </w:pPr>
      <w:r>
        <w:rPr>
          <w:lang w:val="fr_FR" w:bidi="fr_FR"/>
        </w:rPr>
      </w:r>
      <w:r>
        <w:rPr>
          <w:lang w:val="fr_FR" w:bidi="fr_FR"/>
        </w:rPr>
        <w:t>Sage-femme</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Benjamin</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Dans la première scène, Jacob et sa maison quittent Béthel et se dirigent vers le sud sur les montagnes vers Ephrata. Ephrata est une ville qui est aussi dans les montagnes. Ephrata est l'ancien nom de Bethléhem. La distance entre Béthel et Ephrata est d'environ 27 kilomètres.</w:t>
      </w:r>
    </w:p>
    <w:p>
      <w:pPr/>
      <w:r>
        <w:rPr>
          <w:lang w:val="fr_FR" w:bidi="fr_FR"/>
        </w:rPr>
      </w:r>
      <w:r>
        <w:rPr>
          <w:lang w:val="fr_FR" w:bidi="fr_FR"/>
        </w:rPr>
        <w:t>Rachel, la femme la plus aimée de Jacob entre en travail pendant ce voyage. Le travail de Rachel est inhabituellement difficile. Enfin, après un travail très difficile, Rachel a eu un fils. La sage-femme essaie d'encourager Rachel en annonçant qu'un fils est né. Mais Rachel est mourante. Avec son dernier souffle, Rachel nomme son fils Ben-oni ce qui signifie fils de ma douleur.</w:t>
      </w:r>
    </w:p>
    <w:p>
      <w:pPr/>
      <w:r>
        <w:rPr>
          <w:lang w:val="fr_FR" w:bidi="fr_FR"/>
        </w:rPr>
      </w:r>
      <w:r>
        <w:rPr>
          <w:lang w:val="fr_FR" w:bidi="fr_FR"/>
        </w:rPr>
        <w:t>Arrêtez-vous et discutez : parlez de la façon dont vous décrirez le processus de naissance pour que ce passage soit acceptable dans votre culture. Travaillez de la meilleure façon de décrire le travail. Ensuite, travaillez de la meilleure façon de dire que Rachel a nommé son fils juste au moment où elle est morte.</w:t>
      </w:r>
    </w:p>
    <w:p>
      <w:pPr/>
      <w:r>
        <w:rPr>
          <w:lang w:val="fr_FR" w:bidi="fr_FR"/>
        </w:rPr>
      </w:r>
      <w:r>
        <w:rPr>
          <w:lang w:val="fr_FR" w:bidi="fr_FR"/>
        </w:rPr>
        <w:t>Dans la deuxième scène, Jacob change le nom du bébé garçon. Jacob nomme le bébé Benjamin ce qui signifie fils de ma main droite.</w:t>
      </w:r>
    </w:p>
    <w:p>
      <w:pPr/>
      <w:r>
        <w:rPr>
          <w:lang w:val="fr_FR" w:bidi="fr_FR"/>
        </w:rPr>
      </w:r>
      <w:r>
        <w:rPr>
          <w:lang w:val="fr_FR" w:bidi="fr_FR"/>
        </w:rPr>
        <w:t>Dans la troisième scène, Jacob enterre Rachel près de la route sur le chemin d'Ephrata (qui est aussi nommé Béthléhem). Cela signifie que tous ces événements se sont produits pendant qu'ils étaient toujours sur le chemin avant qu'ils n'arrivent à la ville. Jacob a mis une stèle de pierre pour marquer la tombe de Rachel. Cette stèle n'était pas destinée à être un endroit d'adoration. La stèle était plutôt pour marquer le site de la tombe de Rachel.</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Rachel</w:t>
      </w:r>
    </w:p>
    <w:p>
      <w:pPr>
        <w:pStyle w:val="ListBullet"/>
        <w:spacing w:line="240" w:lineRule="auto"/>
        <w:ind w:left="720"/>
      </w:pPr>
      <w:r>
        <w:rPr>
          <w:lang w:val="fr_FR" w:bidi="fr_FR"/>
        </w:rPr>
      </w:r>
      <w:r>
        <w:rPr>
          <w:lang w:val="fr_FR" w:bidi="fr_FR"/>
        </w:rPr>
        <w:t>Sage-femme</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Benjamin</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Dans la première scène, Jacob et sa maison voyagent de Béthel à Ephrata. La route est sur les montagnes rendant la marche difficile pour les jeunes ou les personnes âgées ou ceux qui pourraient être enceintes. Le voyage est d'environ 27 kilomètres.</w:t>
      </w:r>
    </w:p>
    <w:p>
      <w:pPr/>
      <w:r>
        <w:rPr>
          <w:lang w:val="fr_FR" w:bidi="fr_FR"/>
        </w:rPr>
      </w:r>
      <w:r>
        <w:rPr>
          <w:lang w:val="fr_FR" w:bidi="fr_FR"/>
        </w:rPr>
        <w:t>Sur le chemin d'Ephrata, Rachel entre en travail. Le travail de Rachel est très difficile - il semble qu'il soit particulièrement difficile. Une traduction dit que la douleur était intense. D'autres utilisent des mots comme difficile ou rugueux ou sévère. L'accouchement du bébé était difficile. Rachel a eu un garçon. La sage-femme a essayé d'encourager Rachel en lui disant que le bébé est un garçon.</w:t>
      </w:r>
    </w:p>
    <w:p>
      <w:pPr/>
      <w:r>
        <w:rPr>
          <w:lang w:val="fr_FR" w:bidi="fr_FR"/>
        </w:rPr>
      </w:r>
      <w:r>
        <w:rPr>
          <w:lang w:val="fr_FR" w:bidi="fr_FR"/>
        </w:rPr>
        <w:t>Arrêtez l'action : Demandez à Jacob : « Pourquoi as-tu commencé ce voyage alors que la grossesse de Rachel est presque à terme ? » Vous pouvez entendre : « C'est l'affaire des femmes. Je ne sais rien à ce sujet. Ou « Je ne savais pas que l'accouchement était si proche. Ou « Les femmes ont généralement les bébés sans difficulté. Je n'avais pas d'idée que cela se produirait. Demandez à Rachel : « Que ressens-tu en ce moment ? » ou « À quoi penses-tu en ce moment ? » Vous pourriez entendre : « Je suis si fatiguée. Je suis heureux de pouvoir donner à Jacob un autre fils, mais je suis si fatigué. C'était vraiment difficile. Demandez à la sage-femme : « Que ressens-tu en ce moment ? » Vous pourriez entendre : « J'ai peur pour Rachel. C'était un travail difficile et une naissance difficile. Elle est en danger ici. Reprenez l'action.</w:t>
      </w:r>
    </w:p>
    <w:p>
      <w:pPr/>
      <w:r>
        <w:rPr>
          <w:lang w:val="fr_FR" w:bidi="fr_FR"/>
        </w:rPr>
      </w:r>
      <w:r>
        <w:rPr>
          <w:lang w:val="fr_FR" w:bidi="fr_FR"/>
        </w:rPr>
        <w:t>Après l'accouchement, Rachel est mourante. Elle nomme son fils avec son dernier souffle. Rachel nomme son fils Ben-oni ce qui signifie fils de ma douleur. Après avoir nommé le bébé, Rachel meurt.</w:t>
      </w:r>
    </w:p>
    <w:p>
      <w:pPr/>
      <w:r>
        <w:rPr>
          <w:lang w:val="fr_FR" w:bidi="fr_FR"/>
        </w:rPr>
      </w:r>
      <w:r>
        <w:rPr>
          <w:lang w:val="fr_FR" w:bidi="fr_FR"/>
        </w:rPr>
        <w:t>Arrêtez la scène et demandez à Jacob : « Que ressens-tu en ce moment ? » ou « Que penses-tu en ce moment ? » Vous pouvez entendre : « Je suis si triste. J'aimais tellement Rachel. J'ai voulu épouser Rachel dès la première fois que je l'ai vue. Rachel est très belle. Je ne peux pas croire que j'ai perdu Rachel. Reprenez l'action.</w:t>
      </w:r>
    </w:p>
    <w:p>
      <w:pPr/>
      <w:r>
        <w:rPr>
          <w:lang w:val="fr_FR" w:bidi="fr_FR"/>
        </w:rPr>
      </w:r>
      <w:r>
        <w:rPr>
          <w:lang w:val="fr_FR" w:bidi="fr_FR"/>
        </w:rPr>
        <w:t>Dans la deuxième scène, Jacob renomme le bébé. Jacob nomme le bébé Benjamin ce qui signifie fils de ma main droite</w:t>
      </w:r>
    </w:p>
    <w:p>
      <w:pPr/>
      <w:r>
        <w:rPr>
          <w:lang w:val="fr_FR" w:bidi="fr_FR"/>
        </w:rPr>
      </w:r>
      <w:r>
        <w:rPr>
          <w:lang w:val="fr_FR" w:bidi="fr_FR"/>
        </w:rPr>
        <w:t>Arrêtez l'action : Demandez à Jacob : « Pourquoi as-tu renommé le bébé ? » Vous pouvez entendre : Voici mon plus jeune fils Je veux qu'il ait un bon nom. J'aimais Rachel, mais je ne veux pas que le nom de ce bébé soit un nom de la tristesse. Reprenez l'action.</w:t>
      </w:r>
    </w:p>
    <w:p>
      <w:pPr/>
      <w:r>
        <w:rPr>
          <w:lang w:val="fr_FR" w:bidi="fr_FR"/>
        </w:rPr>
      </w:r>
      <w:r>
        <w:rPr>
          <w:lang w:val="fr_FR" w:bidi="fr_FR"/>
        </w:rPr>
        <w:t>Dans la troisième scène, Jacob enterre Rachel près de la route. C'est la route entre Béthel et Ephrata ou Béthléhem. Après l'enterrement, Jacob a érigé une stèle de pierre sur la tombe. Cette stèle est restée sur la tombe comme marqueur pour dire à quiconque est passé que quelqu'un était enterré là. Quand le narrateur a écrit cette histoire, la stèle était toujours debout.</w:t>
      </w:r>
    </w:p>
    <w:p>
      <w:pPr/>
      <w:r>
        <w:rPr>
          <w:lang w:val="fr_FR" w:bidi="fr_FR"/>
        </w:rPr>
      </w:r>
      <w:r>
        <w:rPr>
          <w:lang w:val="fr_FR" w:bidi="fr_FR"/>
        </w:rPr>
        <w:t>Arrêtez l'action : Demandez à Jacob : « Pourquoi as-tu mis une stèle de pierre là ? Quel est son but ? » Vous pouvez entendre : « Je veux me rappeler où est sa tombe. Je veux que ses fils sachent où elle est enterrée. J'aimais Rachel. Je ne veux pas que quelqu'un oublie. Cette stèle de pierre est une marque de l'endroit où la tombe est. Nous nous rappellerons que ce n'est pas un lieu d'adoration.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b/>
          <w:lang w:val="fr_FR" w:bidi="fr_FR"/>
        </w:rPr>
        <w:t>Ephrata</w:t>
      </w:r>
      <w:r>
        <w:rPr>
          <w:lang w:val="fr_FR" w:bidi="fr_FR"/>
        </w:rPr>
        <w:t xml:space="preserve"> est l'ancien nom de </w:t>
      </w:r>
      <w:r>
        <w:rPr>
          <w:b/>
          <w:lang w:val="fr_FR" w:bidi="fr_FR"/>
        </w:rPr>
        <w:t>Bethléhem</w:t>
      </w:r>
      <w:r>
        <w:rPr>
          <w:lang w:val="fr_FR" w:bidi="fr_FR"/>
        </w:rPr>
        <w:t>. Ephrata sera utilisé à l'avenir comme le nom pour la tribu des personnes qui vivent à Bethléhem.</w:t>
      </w:r>
    </w:p>
    <w:p>
      <w:pPr/>
      <w:r>
        <w:rPr>
          <w:lang w:val="fr_FR" w:bidi="fr_FR"/>
        </w:rPr>
      </w:r>
      <w:r>
        <w:rPr>
          <w:lang w:val="fr_FR" w:bidi="fr_FR"/>
        </w:rPr>
        <w:t xml:space="preserve">Pendant le voyage, Rachel est entrée en </w:t>
      </w:r>
      <w:r>
        <w:rPr>
          <w:b/>
          <w:lang w:val="fr_FR" w:bidi="fr_FR"/>
        </w:rPr>
        <w:t>travail</w:t>
      </w:r>
      <w:r>
        <w:rPr>
          <w:lang w:val="fr_FR" w:bidi="fr_FR"/>
        </w:rPr>
        <w:t xml:space="preserve"> et donna naissance à un bébé. Travail est le mot utilisé pour décrire le travail qu'une mère fait pour expulser le bébé de son corps. Une </w:t>
      </w:r>
      <w:r>
        <w:rPr>
          <w:b/>
          <w:lang w:val="fr_FR" w:bidi="fr_FR"/>
        </w:rPr>
        <w:t>sage-femme</w:t>
      </w:r>
      <w:r>
        <w:rPr>
          <w:lang w:val="fr_FR" w:bidi="fr_FR"/>
        </w:rPr>
        <w:t xml:space="preserve"> est la femme qui soutient et aide la mère à travers le processus d'accouchement. Vous pouvez avoir des figures de style que vous utilisez normalement pour décrire le processus du travail et de l'accouchement ainsi que le rôle de la sage-femme.</w:t>
      </w:r>
    </w:p>
    <w:p>
      <w:pPr/>
      <w:r>
        <w:rPr>
          <w:lang w:val="fr_FR" w:bidi="fr_FR"/>
        </w:rPr>
      </w:r>
      <w:r>
        <w:rPr>
          <w:lang w:val="fr_FR" w:bidi="fr_FR"/>
        </w:rPr>
        <w:t>Le travail de Rachel était difficile. La naissance du bébé était difficile. En conséquence, Rachel était mourante. Il y a différentes façons d'exprimer le moment où elle mourait. Une traduction dit : « Comme elle allait rendre l'âme". Une autre traduction dit : « dans son dernier souffle » ou « au moment de rendre le dernier soupir. Au moment de mourir, Rachel a nommé son bébé. Rachel a nommé le bébé Ben-oni ce qui signifie fils de ma douleur. Après la mort de Rachel, Jacob a donné au bébé un autre nom. Jacob a nommé le bébé Benjamin ce qui signifie fils de ma main droite.</w:t>
      </w:r>
    </w:p>
    <w:p>
      <w:pPr/>
      <w:r>
        <w:rPr>
          <w:lang w:val="fr_FR" w:bidi="fr_FR"/>
        </w:rPr>
      </w:r>
      <w:r>
        <w:rPr>
          <w:lang w:val="fr_FR" w:bidi="fr_FR"/>
        </w:rPr>
        <w:t>Jacob a enterré Rachel sur la route avant qu'ils n'arrivent à Ephrata ou Béthléhem. C'était la coutume d'enterrer la personne morte immédiatement après la mort. Jacob a érigé une stèle de pierre sur la tombe comme marqueur. Cette stèle de pierre serait similaire à la stèle que Jacob érigée à Béthel. La stèle à Béthel était pour l'adoration. Ici, la stèle est pour marquer la tombe de Rachel pour qu'elle puisse être trouvée à l'avenir. Cette stèle n'était pas pour l'adoration.</w:t>
      </w:r>
    </w:p>
    <w:p>
      <w:pPr/>
      <w:r>
        <w:rPr>
          <w:lang w:val="fr_FR" w:bidi="fr_FR"/>
        </w:rPr>
      </w:r>
      <w:r>
        <w:rPr>
          <w:lang w:val="fr_FR" w:bidi="fr_FR"/>
        </w:rPr>
        <w:t>La stèle de pierre subsiste encore aujourd'hui. Cela signifie qu'au moment où le narrateur a écrit cette histoire, la stèle de pierre était toujours visible. Il ne parle pas d'aujourd'hui.</w:t>
      </w:r>
    </w:p>
    <w:p>
      <w:pPr/>
      <w:r>
        <w:rPr>
          <w:lang w:val="fr_FR" w:bidi="fr_FR"/>
        </w:rPr>
      </w:r>
      <w:r>
        <w:rPr>
          <w:lang w:val="fr_FR" w:bidi="fr_FR"/>
        </w:rPr>
        <w:t xml:space="preserve">Montrez une carte sur laquelle sont marqués Béthel et Ephrata. La carte doit montrer que c'est une région montagneuse. Ephrata est l'ancien nom pour Bethléhem. </w:t>
      </w:r>
    </w:p>
    <w:p>
      <w:pPr/>
      <w:r>
        <w:rPr>
          <w:lang w:val="fr_FR" w:bidi="fr_FR"/>
        </w:rPr>
      </w:r>
      <w:r>
        <w:rPr>
          <w:lang w:val="fr_FR" w:bidi="fr_FR"/>
        </w:rPr>
        <w:t>Montrez une image d'une stèle de pierre qui serait utilisée pour marquer un endroit important.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35:21–29</w:t>
      </w:r>
      <w:r>
        <w:rPr>
          <w:lang w:val="fr_FR" w:bidi="fr_FR"/>
        </w:rPr>
      </w:r>
    </w:p>
    <w:p>
      <w:pPr>
        <w:pStyle w:val="Heading3"/>
      </w:pPr>
      <w:r>
        <w:rPr>
          <w:lang w:val="fr_FR" w:bidi="fr_FR"/>
        </w:rPr>
        <w:t>Écouter et Cœur</w:t>
      </w:r>
    </w:p>
    <w:p>
      <w:pPr/>
      <w:r>
        <w:rPr>
          <w:lang w:val="fr_FR" w:bidi="fr_FR"/>
        </w:rPr>
      </w:r>
      <w:r>
        <w:rPr>
          <w:lang w:val="fr_FR" w:bidi="fr_FR"/>
        </w:rPr>
        <w:t>Ecoutez Genèse 35:21–29 et gardez-le dans votre coeur.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Après la mort de Rachel, Jacob a continué son voyage vers le sud à travers les montagnes. C'est un récit du retour de Jacob vers Isaac.</w:t>
      </w:r>
    </w:p>
    <w:p>
      <w:pPr/>
      <w:r>
        <w:rPr>
          <w:lang w:val="fr_FR" w:bidi="fr_FR"/>
        </w:rPr>
      </w:r>
      <w:r>
        <w:rPr>
          <w:lang w:val="fr_FR" w:bidi="fr_FR"/>
        </w:rPr>
        <w:t>Jacob qui est maintenant appelé Israël continua. Certaines traductions utilisent juste le nom d'Israël. D'autres utilisent Jacob qui est maintenant appelé Israël. Dieu a changé le nom de Jacob en Israël dans un passage précédent. Ce passage commute entre Israël et Jacob pour les noms de Jacob.</w:t>
      </w:r>
    </w:p>
    <w:p>
      <w:pPr/>
      <w:r>
        <w:rPr>
          <w:lang w:val="fr_FR" w:bidi="fr_FR"/>
        </w:rPr>
      </w:r>
      <w:r>
        <w:rPr>
          <w:lang w:val="fr_FR" w:bidi="fr_FR"/>
        </w:rPr>
        <w:t>Israël s'est arrêté pour camper juste au-delà d'un endroit appelé Migdal-eder. Personne ne sait l'emplacement exact de cet endroit, mais il est entre Béthléem et Hebron.</w:t>
      </w:r>
    </w:p>
    <w:p>
      <w:pPr/>
      <w:r>
        <w:rPr>
          <w:lang w:val="fr_FR" w:bidi="fr_FR"/>
        </w:rPr>
      </w:r>
      <w:r>
        <w:rPr>
          <w:lang w:val="fr_FR" w:bidi="fr_FR"/>
        </w:rPr>
        <w:t>Montrez la carte avec Béthlehem et Hebron marquée.</w:t>
      </w:r>
    </w:p>
    <w:p>
      <w:pPr/>
      <w:r>
        <w:rPr>
          <w:lang w:val="fr_FR" w:bidi="fr_FR"/>
        </w:rPr>
      </w:r>
      <w:r>
        <w:rPr>
          <w:lang w:val="fr_FR" w:bidi="fr_FR"/>
        </w:rPr>
        <w:t>Migdal-eder signifie Tour du troupeau. Ce serait une tour de guet, construite pour que le berger puisse grimper pour regarder sur la terre pour s'assurer qu'aucune personne et aucun animal sauvage ne venait pour nuire aux troupeaux de moutons.</w:t>
      </w:r>
    </w:p>
    <w:p>
      <w:pPr/>
      <w:r>
        <w:rPr>
          <w:lang w:val="fr_FR" w:bidi="fr_FR"/>
        </w:rPr>
      </w:r>
      <w:r>
        <w:rPr>
          <w:lang w:val="fr_FR" w:bidi="fr_FR"/>
        </w:rPr>
        <w:t>Montrez une image d'une tour de garde.</w:t>
      </w:r>
    </w:p>
    <w:p>
      <w:pPr/>
      <w:r>
        <w:rPr>
          <w:lang w:val="fr_FR" w:bidi="fr_FR"/>
        </w:rPr>
      </w:r>
      <w:r>
        <w:rPr>
          <w:lang w:val="fr_FR" w:bidi="fr_FR"/>
        </w:rPr>
        <w:t>Israël et sa maison sont restés à ce camp pendant un certain temps. Lorsqu'il était là, Ruben qui est le fils le plus âgé est allé vers Bilhah, la servante de Rachel et a eu des relations sexuelles avec elle. Bilhah est la mère de 2 des demi-frères de Ruben. Bilhah était l'une des femmes servantes de Jacob. Il n'y a pas d'indication que c'était un viol ou un acte violent. Dans beaucoup de cultures, quand le fils le plus âgé va coucher avec une femme de son père, le fils fait une déclaration que le fils veut prendre la direction de la famille du père. Jacob a entendu parler de ce que Ruben avait fait. Jacob ne fait rien contre Ruben ou Bilhah.</w:t>
      </w:r>
    </w:p>
    <w:p>
      <w:pPr/>
      <w:r>
        <w:rPr>
          <w:lang w:val="fr_FR" w:bidi="fr_FR"/>
        </w:rPr>
      </w:r>
      <w:r>
        <w:rPr>
          <w:lang w:val="fr_FR" w:bidi="fr_FR"/>
        </w:rPr>
        <w:t>Arrêtez-vous et discutez : Parlez d'une situation similaire dans votre culture. Pourquoi l'ainé essaierait-il d'avoir des relations sexuelles avec une autre femme de son père ? Qu'arriverait-il à ce fils ? Comment le père ressentirait-il à propos de ce que son fils avait fait ?</w:t>
      </w:r>
    </w:p>
    <w:p>
      <w:pPr/>
      <w:r>
        <w:rPr>
          <w:lang w:val="fr_FR" w:bidi="fr_FR"/>
        </w:rPr>
      </w:r>
      <w:r>
        <w:rPr>
          <w:lang w:val="fr_FR" w:bidi="fr_FR"/>
        </w:rPr>
        <w:t>Le passage répertorie les 12 fils de Jacob avec leurs mères. Le passage ne mentionne pas Dina qui était la fille de Léa. Le passage dit que tous ces fils sont nés de Jacob à Paddan-aram, la région autour d'Harran. Du passage précédent, nous savons que Benjamin est né près de Béthléem. Le narrateur de l'histoire inclut Benjamin dans la liste comme étant né à Paddan-aram. Le narrateur de l'histoire fournit la liste des noms des fils et de leurs mères. Le narrateur ne les présente pas dans l'ordre de naissance. Au lieu de cela, le narrateur les présente selon leurs mères, en commençant par Léa, la première femme de Jacob. Montrez la carte du voyage de Jacob avec Paddan-aram marquée sur la carte.</w:t>
      </w:r>
    </w:p>
    <w:p>
      <w:pPr/>
      <w:r>
        <w:rPr>
          <w:lang w:val="fr_FR" w:bidi="fr_FR"/>
        </w:rPr>
      </w:r>
      <w:r>
        <w:rPr>
          <w:lang w:val="fr_FR" w:bidi="fr_FR"/>
        </w:rPr>
        <w:t>Les fils de Léa sont Ruben, le fils ainé de Jacob, Siméon, Lévi, Juda, Issacar et Zabulon.</w:t>
      </w:r>
    </w:p>
    <w:p>
      <w:pPr/>
      <w:r>
        <w:rPr>
          <w:lang w:val="fr_FR" w:bidi="fr_FR"/>
        </w:rPr>
      </w:r>
      <w:r>
        <w:rPr>
          <w:lang w:val="fr_FR" w:bidi="fr_FR"/>
        </w:rPr>
        <w:t>Les fils de Rachel sont Joseph et Benjamin.</w:t>
      </w:r>
    </w:p>
    <w:p>
      <w:pPr/>
      <w:r>
        <w:rPr>
          <w:lang w:val="fr_FR" w:bidi="fr_FR"/>
        </w:rPr>
      </w:r>
      <w:r>
        <w:rPr>
          <w:lang w:val="fr_FR" w:bidi="fr_FR"/>
        </w:rPr>
        <w:t>Bilhah, la servante de Rachel a eu 2 fils, Dan et Nephtali.</w:t>
      </w:r>
    </w:p>
    <w:p>
      <w:pPr/>
      <w:r>
        <w:rPr>
          <w:lang w:val="fr_FR" w:bidi="fr_FR"/>
        </w:rPr>
      </w:r>
      <w:r>
        <w:rPr>
          <w:lang w:val="fr_FR" w:bidi="fr_FR"/>
        </w:rPr>
        <w:t>Zilpah, la servante de Léa a 2 fils, Gad et Asher.</w:t>
      </w:r>
    </w:p>
    <w:p>
      <w:pPr/>
      <w:r>
        <w:rPr>
          <w:lang w:val="fr_FR" w:bidi="fr_FR"/>
        </w:rPr>
      </w:r>
      <w:r>
        <w:rPr>
          <w:lang w:val="fr_FR" w:bidi="fr_FR"/>
        </w:rPr>
        <w:t>Jacob déplace sa maison plus vers le sud et arrive à Hebron. Hebron est à 24 kilomètres au sud de Béthléem.</w:t>
      </w:r>
    </w:p>
    <w:p>
      <w:pPr/>
      <w:r>
        <w:rPr>
          <w:lang w:val="fr_FR" w:bidi="fr_FR"/>
        </w:rPr>
      </w:r>
      <w:r>
        <w:rPr>
          <w:lang w:val="fr_FR" w:bidi="fr_FR"/>
        </w:rPr>
        <w:t>Montrez la carte avec Béthlehem et Hebron marquée.</w:t>
      </w:r>
    </w:p>
    <w:p>
      <w:pPr/>
      <w:r>
        <w:rPr>
          <w:lang w:val="fr_FR" w:bidi="fr_FR"/>
        </w:rPr>
      </w:r>
      <w:r>
        <w:rPr>
          <w:lang w:val="fr_FR" w:bidi="fr_FR"/>
        </w:rPr>
        <w:t>À un moment donné, Isaac a déménagé de Beer-Shéba à Hebron. Hebron est où Abraham a acheté un champ et a utilisé une grotte qui était dans le champ pour enterrer Sarah. Hebron a 2 autres noms. Hebron peut être appelée Mamre ou Kiriath-arba. Les trois noms se réfèrent au même endroit. Abraham et Isaac ont tous les deux vécu à Hebron comme des étrangers ou des résidents étrangers. Cela signifie qu'ils ne se sont pas intégrés à la culture locale. Quand Jacob est arrivé à Hebron, Jacob a vu son père Isaac à nouveau. Jacob est retourné à la maison. L'histoire ne nous dit pas quel âge Isaac a quand Jacob arrive à Hebron.</w:t>
      </w:r>
    </w:p>
    <w:p>
      <w:pPr/>
      <w:r>
        <w:rPr>
          <w:lang w:val="fr_FR" w:bidi="fr_FR"/>
        </w:rPr>
      </w:r>
      <w:r>
        <w:rPr>
          <w:lang w:val="fr_FR" w:bidi="fr_FR"/>
        </w:rPr>
        <w:t>Isaac a vécu et a atteint l'âge de 180 ans. Isaac avait 100 ans quand Esaü a épousé les femmes hittites. Isaac pensait qu'il était vieux et pourrait mourir à tout moment quand Isaac a donné la bénédiction à Jacob. Isaac a vécu une période beaucoup plus longue.</w:t>
      </w:r>
    </w:p>
    <w:p>
      <w:pPr/>
      <w:r>
        <w:rPr>
          <w:lang w:val="fr_FR" w:bidi="fr_FR"/>
        </w:rPr>
      </w:r>
      <w:r>
        <w:rPr>
          <w:lang w:val="fr_FR" w:bidi="fr_FR"/>
        </w:rPr>
        <w:t>Le passage utilise des images de mots poétiques pour décrire la mort d'Isaac. Certaines traductions disent qu'Isaac a rendu son dernier souffle. D'autres traductions disent qu'Isaac est mort. D'autres traductions mettent les deux expressions ensemble et disent qu'Isaac a rendu son dernier souffle et est mort. Isaac a rejoint ses ancêtres à la mort ou Isaac rejoignit ses ancêtres. Isaac était âgé et rassasié de jours ou Isaac a eu une longue vieillesse. Ces images de mots signifient toutes qu'Isaac était un vieil homme et Isaac est mort. L'utilisation d'images de mots aide l'auditeur à comprendre qu'Isaac avait vécu pendant une très longue période.</w:t>
      </w:r>
    </w:p>
    <w:p>
      <w:pPr/>
      <w:r>
        <w:rPr>
          <w:lang w:val="fr_FR" w:bidi="fr_FR"/>
        </w:rPr>
      </w:r>
      <w:r>
        <w:rPr>
          <w:lang w:val="fr_FR" w:bidi="fr_FR"/>
        </w:rPr>
        <w:t>Arrêtez-vous et discutez : Racontez l'histoire d'une très vieille personne qui meurt. Comment décrivez-vous sa vie et sa mort ? Quels mots ou expressions utilisez-vous pour décrire cela ?</w:t>
      </w:r>
    </w:p>
    <w:p>
      <w:pPr/>
      <w:r>
        <w:rPr>
          <w:lang w:val="fr_FR" w:bidi="fr_FR"/>
        </w:rPr>
      </w:r>
      <w:r>
        <w:rPr>
          <w:lang w:val="fr_FR" w:bidi="fr_FR"/>
        </w:rPr>
        <w:t>Quand Isaac est mort, Esaü est venu et Jacob et Esaü ont enterré leur père C'est similaire à quand Abraham est mort et Isaac et Ismaël se sont réunis pour enterrer Abraham.</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Jacob se rend à Migdal-eder. Ruben couche avec Bilhah</w:t>
      </w:r>
    </w:p>
    <w:p>
      <w:pPr/>
      <w:r>
        <w:rPr>
          <w:lang w:val="fr_FR" w:bidi="fr_FR"/>
        </w:rPr>
      </w:r>
      <w:r>
        <w:rPr>
          <w:b/>
          <w:lang w:val="fr_FR" w:bidi="fr_FR"/>
        </w:rPr>
        <w:t>Deuxième scène :</w:t>
      </w:r>
      <w:r>
        <w:rPr>
          <w:lang w:val="fr_FR" w:bidi="fr_FR"/>
        </w:rPr>
        <w:t xml:space="preserve"> Les femmes de Jacob sont répertoriées par leur nom avec les fils de chaque mère.</w:t>
      </w:r>
    </w:p>
    <w:p>
      <w:pPr/>
      <w:r>
        <w:rPr>
          <w:lang w:val="fr_FR" w:bidi="fr_FR"/>
        </w:rPr>
      </w:r>
      <w:r>
        <w:rPr>
          <w:b/>
          <w:lang w:val="fr_FR" w:bidi="fr_FR"/>
        </w:rPr>
        <w:t>Troisième scène :</w:t>
      </w:r>
      <w:r>
        <w:rPr>
          <w:lang w:val="fr_FR" w:bidi="fr_FR"/>
        </w:rPr>
        <w:t xml:space="preserve"> Jacob déménage à Hebron et rencontre Isaac à nouveau. Isaac meurt à l'âge de 180 ans. Jacob et Esaü se réunissent pour enterrer Isaac.</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Israël ou Jacob</w:t>
      </w:r>
    </w:p>
    <w:p>
      <w:pPr>
        <w:pStyle w:val="ListBullet"/>
        <w:spacing w:line="240" w:lineRule="auto"/>
        <w:ind w:left="720"/>
      </w:pPr>
      <w:r>
        <w:rPr>
          <w:lang w:val="fr_FR" w:bidi="fr_FR"/>
        </w:rPr>
      </w:r>
      <w:r>
        <w:rPr>
          <w:lang w:val="fr_FR" w:bidi="fr_FR"/>
        </w:rPr>
        <w:t>Ruben</w:t>
      </w:r>
    </w:p>
    <w:p>
      <w:pPr>
        <w:pStyle w:val="ListBullet"/>
        <w:spacing w:line="240" w:lineRule="auto"/>
        <w:ind w:left="720"/>
      </w:pPr>
      <w:r>
        <w:rPr>
          <w:lang w:val="fr_FR" w:bidi="fr_FR"/>
        </w:rPr>
      </w:r>
      <w:r>
        <w:rPr>
          <w:lang w:val="fr_FR" w:bidi="fr_FR"/>
        </w:rPr>
        <w:t>Bilhah</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Léa et ses fils : Ruben, Siméon, Lévi, Juda, Issacar, Zabulon</w:t>
      </w:r>
    </w:p>
    <w:p>
      <w:pPr>
        <w:pStyle w:val="ListBullet"/>
        <w:spacing w:line="240" w:lineRule="auto"/>
        <w:ind w:left="720"/>
      </w:pPr>
      <w:r>
        <w:rPr>
          <w:lang w:val="fr_FR" w:bidi="fr_FR"/>
        </w:rPr>
      </w:r>
      <w:r>
        <w:rPr>
          <w:lang w:val="fr_FR" w:bidi="fr_FR"/>
        </w:rPr>
        <w:t>Rachel et ses fils : Joseph et Benjamin</w:t>
      </w:r>
    </w:p>
    <w:p>
      <w:pPr>
        <w:pStyle w:val="ListBullet"/>
        <w:spacing w:line="240" w:lineRule="auto"/>
        <w:ind w:left="720"/>
      </w:pPr>
      <w:r>
        <w:rPr>
          <w:lang w:val="fr_FR" w:bidi="fr_FR"/>
        </w:rPr>
      </w:r>
      <w:r>
        <w:rPr>
          <w:lang w:val="fr_FR" w:bidi="fr_FR"/>
        </w:rPr>
        <w:t>Bilhah et ses fils : Dan et Nephtali</w:t>
      </w:r>
    </w:p>
    <w:p>
      <w:pPr>
        <w:pStyle w:val="ListBullet"/>
        <w:spacing w:line="240" w:lineRule="auto"/>
        <w:ind w:left="720"/>
      </w:pPr>
      <w:r>
        <w:rPr>
          <w:lang w:val="fr_FR" w:bidi="fr_FR"/>
        </w:rPr>
      </w:r>
      <w:r>
        <w:rPr>
          <w:lang w:val="fr_FR" w:bidi="fr_FR"/>
        </w:rPr>
        <w:t>Zilpah et ses fils : Gad et Asher</w:t>
      </w:r>
    </w:p>
    <w:p>
      <w:pPr>
        <w:pStyle w:val="ListBullet"/>
        <w:spacing w:line="240" w:lineRule="auto"/>
        <w:ind w:left="720"/>
      </w:pPr>
      <w:r>
        <w:rPr>
          <w:lang w:val="fr_FR" w:bidi="fr_FR"/>
        </w:rPr>
      </w:r>
      <w:r>
        <w:rPr>
          <w:lang w:val="fr_FR" w:bidi="fr_FR"/>
        </w:rPr>
        <w:t>Esaü</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Dans la première scène, Israël conduit sa maisonnée plus au sud et s'arrête pour camper juste au-delà de Migdal-eder. Cela fait référence à la direction dans laquelle ils voyagent. Jacob a quitté Ephrata ou Béthléem et s'est dirigé vers le sud vers Hebron en passant par Migdal-eder. Ensuite, juste après avoir dépassé cette tour, Jacob s'arrête pour camper. Jacob est resté vivre à cet endroit pendant un certain temps. La tour était un point de repère connu quand Jacob l'a dépassé. Nous ne savons pas où cette tour était située.</w:t>
      </w:r>
    </w:p>
    <w:p>
      <w:pPr/>
      <w:r>
        <w:rPr>
          <w:lang w:val="fr_FR" w:bidi="fr_FR"/>
        </w:rPr>
      </w:r>
      <w:r>
        <w:rPr>
          <w:lang w:val="fr_FR" w:bidi="fr_FR"/>
        </w:rPr>
        <w:t>Tout en vivant au camp près de Migdal-eder, Ruben, qui est le fils premier-né de Jacob a couché avec Bilhah qui était la servante de Rachel et la femme de Jacob. Bilhah était la mère de 2 des fils de Jacob. Ces fils sont des demi-frères de Ruben. Les mots utilisés n'indiquent pas qu'il l'a forcé ou faire violence sur elle. Jacob a appris ce que Ruben avait fait, mais Jacob n'a pas puni Ruben ou Bilha.</w:t>
      </w:r>
    </w:p>
    <w:p>
      <w:pPr/>
      <w:r>
        <w:rPr>
          <w:lang w:val="fr_FR" w:bidi="fr_FR"/>
        </w:rPr>
      </w:r>
      <w:r>
        <w:rPr>
          <w:lang w:val="fr_FR" w:bidi="fr_FR"/>
        </w:rPr>
        <w:t>Dans la deuxième scène, les femmes de Jacob et les 12 fils sont répertoriés. Dans cette scène, vous voudrez peut-être utiliser des objets pour représenter chaque fils pour que vous puissiez voir quel fils appartient à quelle mère.</w:t>
      </w:r>
    </w:p>
    <w:p>
      <w:pPr/>
      <w:r>
        <w:rPr>
          <w:lang w:val="fr_FR" w:bidi="fr_FR"/>
        </w:rPr>
      </w:r>
      <w:r>
        <w:rPr>
          <w:lang w:val="fr_FR" w:bidi="fr_FR"/>
        </w:rPr>
        <w:t>Les fils de Léa étaient Ruben, Siméon, Lévi, Juda, Issacar et Zabulon.</w:t>
      </w:r>
    </w:p>
    <w:p>
      <w:pPr/>
      <w:r>
        <w:rPr>
          <w:lang w:val="fr_FR" w:bidi="fr_FR"/>
        </w:rPr>
      </w:r>
      <w:r>
        <w:rPr>
          <w:lang w:val="fr_FR" w:bidi="fr_FR"/>
        </w:rPr>
        <w:t>Les fils de Rachel étaient Joseph et Benjamin.</w:t>
      </w:r>
    </w:p>
    <w:p>
      <w:pPr/>
      <w:r>
        <w:rPr>
          <w:lang w:val="fr_FR" w:bidi="fr_FR"/>
        </w:rPr>
      </w:r>
      <w:r>
        <w:rPr>
          <w:lang w:val="fr_FR" w:bidi="fr_FR"/>
        </w:rPr>
        <w:t>Bilhah, la servante de Rachel a 2 fils, Dan et Naphtali.</w:t>
      </w:r>
    </w:p>
    <w:p>
      <w:pPr/>
      <w:r>
        <w:rPr>
          <w:lang w:val="fr_FR" w:bidi="fr_FR"/>
        </w:rPr>
      </w:r>
      <w:r>
        <w:rPr>
          <w:lang w:val="fr_FR" w:bidi="fr_FR"/>
        </w:rPr>
        <w:t>Zilpah, la servante de Léa a 2 fils, Gad et Asher.</w:t>
      </w:r>
    </w:p>
    <w:p>
      <w:pPr/>
      <w:r>
        <w:rPr>
          <w:lang w:val="fr_FR" w:bidi="fr_FR"/>
        </w:rPr>
      </w:r>
      <w:r>
        <w:rPr>
          <w:lang w:val="fr_FR" w:bidi="fr_FR"/>
        </w:rPr>
        <w:t xml:space="preserve">Les fils ne sont pas répertoriés dans l'ordre de naissance. </w:t>
      </w:r>
    </w:p>
    <w:p>
      <w:pPr/>
      <w:r>
        <w:rPr>
          <w:lang w:val="fr_FR" w:bidi="fr_FR"/>
        </w:rPr>
      </w:r>
      <w:r>
        <w:rPr>
          <w:lang w:val="fr_FR" w:bidi="fr_FR"/>
        </w:rPr>
        <w:t>Dans la troisième scène, Jacob conduit sa maisonnée à Hebron. D'autres noms pour Hebron sont Mamre et Kiriath-arba. Quand Jacob arrive à Hebron, Jacob revint auprès d'Isaac. Isaac est maintenant très vieux. À l'âge de 180 ans, Isaac est mort.</w:t>
      </w:r>
    </w:p>
    <w:p>
      <w:pPr/>
      <w:r>
        <w:rPr>
          <w:lang w:val="fr_FR" w:bidi="fr_FR"/>
        </w:rPr>
      </w:r>
      <w:r>
        <w:rPr>
          <w:lang w:val="fr_FR" w:bidi="fr_FR"/>
        </w:rPr>
        <w:t>Entraînez-vous à utiliser des images de mots pour décrire ce qui suit : Isaac a rendu son dernier souffle. Isaac est mort rassasié de jours. Isaac eut une longue vieillesse. Isaac a rejoint ses ancêtres à la mort. Isaac fut réuni aux siens. Isaac était âgé et comblé de jours.</w:t>
      </w:r>
    </w:p>
    <w:p>
      <w:pPr/>
      <w:r>
        <w:rPr>
          <w:lang w:val="fr_FR" w:bidi="fr_FR"/>
        </w:rPr>
      </w:r>
      <w:r>
        <w:rPr>
          <w:lang w:val="fr_FR" w:bidi="fr_FR"/>
        </w:rPr>
        <w:t>Racontez votre histoire culturelle à propos d'un vieil homme qui est mort.</w:t>
      </w:r>
    </w:p>
    <w:p>
      <w:pPr/>
      <w:r>
        <w:rPr>
          <w:lang w:val="fr_FR" w:bidi="fr_FR"/>
        </w:rPr>
      </w:r>
      <w:r>
        <w:rPr>
          <w:lang w:val="fr_FR" w:bidi="fr_FR"/>
        </w:rPr>
        <w:t>Décidez laquelle de ces images de mots utiliser avec votre langue pour aider les gens à comprendre qu'Isaac est mort.</w:t>
      </w:r>
    </w:p>
    <w:p>
      <w:pPr/>
      <w:r>
        <w:rPr>
          <w:lang w:val="fr_FR" w:bidi="fr_FR"/>
        </w:rPr>
      </w:r>
      <w:r>
        <w:rPr>
          <w:lang w:val="fr_FR" w:bidi="fr_FR"/>
        </w:rPr>
        <w:t>Esaü est venu à Hebron et Jacob et Esaü ont enterré Isaac ensemble.</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Israël ou Jacob</w:t>
      </w:r>
    </w:p>
    <w:p>
      <w:pPr>
        <w:pStyle w:val="ListBullet"/>
        <w:spacing w:line="240" w:lineRule="auto"/>
        <w:ind w:left="720"/>
      </w:pPr>
      <w:r>
        <w:rPr>
          <w:lang w:val="fr_FR" w:bidi="fr_FR"/>
        </w:rPr>
      </w:r>
      <w:r>
        <w:rPr>
          <w:lang w:val="fr_FR" w:bidi="fr_FR"/>
        </w:rPr>
        <w:t>Ruben</w:t>
      </w:r>
    </w:p>
    <w:p>
      <w:pPr>
        <w:pStyle w:val="ListBullet"/>
        <w:spacing w:line="240" w:lineRule="auto"/>
        <w:ind w:left="720"/>
      </w:pPr>
      <w:r>
        <w:rPr>
          <w:lang w:val="fr_FR" w:bidi="fr_FR"/>
        </w:rPr>
      </w:r>
      <w:r>
        <w:rPr>
          <w:lang w:val="fr_FR" w:bidi="fr_FR"/>
        </w:rPr>
        <w:t>Bilhah</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Léa et ses fils : Ruben, Siméon, Lévi, Juda, Issacar, Zabulon</w:t>
      </w:r>
    </w:p>
    <w:p>
      <w:pPr>
        <w:pStyle w:val="ListBullet"/>
        <w:spacing w:line="240" w:lineRule="auto"/>
        <w:ind w:left="720"/>
      </w:pPr>
      <w:r>
        <w:rPr>
          <w:lang w:val="fr_FR" w:bidi="fr_FR"/>
        </w:rPr>
      </w:r>
      <w:r>
        <w:rPr>
          <w:lang w:val="fr_FR" w:bidi="fr_FR"/>
        </w:rPr>
        <w:t>Rachel et ses fils : Joseph et Benjamin</w:t>
      </w:r>
    </w:p>
    <w:p>
      <w:pPr>
        <w:pStyle w:val="ListBullet"/>
        <w:spacing w:line="240" w:lineRule="auto"/>
        <w:ind w:left="720"/>
      </w:pPr>
      <w:r>
        <w:rPr>
          <w:lang w:val="fr_FR" w:bidi="fr_FR"/>
        </w:rPr>
      </w:r>
      <w:r>
        <w:rPr>
          <w:lang w:val="fr_FR" w:bidi="fr_FR"/>
        </w:rPr>
        <w:t>Bilhah et ses fils : Dan et Nephtali</w:t>
      </w:r>
    </w:p>
    <w:p>
      <w:pPr>
        <w:pStyle w:val="ListBullet"/>
        <w:spacing w:line="240" w:lineRule="auto"/>
        <w:ind w:left="720"/>
      </w:pPr>
      <w:r>
        <w:rPr>
          <w:lang w:val="fr_FR" w:bidi="fr_FR"/>
        </w:rPr>
      </w:r>
      <w:r>
        <w:rPr>
          <w:lang w:val="fr_FR" w:bidi="fr_FR"/>
        </w:rPr>
        <w:t>Zilpah et ses fils : Gad et Asher</w:t>
      </w:r>
    </w:p>
    <w:p>
      <w:pPr>
        <w:pStyle w:val="ListBullet"/>
        <w:spacing w:line="240" w:lineRule="auto"/>
        <w:ind w:left="720"/>
      </w:pPr>
      <w:r>
        <w:rPr>
          <w:lang w:val="fr_FR" w:bidi="fr_FR"/>
        </w:rPr>
      </w:r>
      <w:r>
        <w:rPr>
          <w:lang w:val="fr_FR" w:bidi="fr_FR"/>
        </w:rPr>
        <w:t>Esaü</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Dans la première scène, Israël conduit sa famille vers le sud et s'arrête pour camper juste après avoir dépassé une tour nommée Midgal-eder. Ils restent à ce camp pendant un certain temps. Ensuite, Ruben qui est le fils ainé de Jacob couche avec Bilhah, l'une des femmes servantes de Jacob. Jacob apprend cela un certain temps plus tard.</w:t>
      </w:r>
    </w:p>
    <w:p>
      <w:pPr/>
      <w:r>
        <w:rPr>
          <w:lang w:val="fr_FR" w:bidi="fr_FR"/>
        </w:rPr>
      </w:r>
      <w:r>
        <w:rPr>
          <w:lang w:val="fr_FR" w:bidi="fr_FR"/>
        </w:rPr>
        <w:t>Arrêtez l'action : Demandez à Ruben : « Pourquoi as-tu fait une telle chose ? » Vous pouvez entendre : « Mon père devient vieux et incapable de diriger la famille. Il n'a rien fait par rapport à Dina quand elle était attaquée. Nous avons besoin d'un leadership plus jeune. Il est temps pour moi de prendre la relève comme chef de la famille. Mon père doit me donner le leadership. C'est ma façon de prendre le relais. Demandez à Bilhah : « Comment te sens-tu à propos du fait de coucher avec Ruben ? » Vous pouvez entendre : « Je n'avais le choix. Je sais que je n'aurais pas dû faire cela, mais comment puis-je refuser Ruben. Il est le fils ainé de Jacob. Je suis juste une concubine. Demandez à Jacob : « Que ressens-tu en ce moment ? » Vous pouvez entendre : « Je suis en colère et déçu. Ruben n'aurait pas dû faire cela. Je ne blâme pas Bilhah. Ruben a tort. Mais j'attendrai jusqu'à plus tard pour punir Ruben. Je ne veux pas contrarier toute la famille maintenant. Reprenez l'action.</w:t>
      </w:r>
    </w:p>
    <w:p>
      <w:pPr/>
      <w:r>
        <w:rPr>
          <w:lang w:val="fr_FR" w:bidi="fr_FR"/>
        </w:rPr>
      </w:r>
      <w:r>
        <w:rPr>
          <w:lang w:val="fr_FR" w:bidi="fr_FR"/>
        </w:rPr>
        <w:t>Dans la deuxième scène, les 12 fils de Jacob sont répertoriés avec leurs mères. La liste ne garde pas l'ordre de naissance.</w:t>
      </w:r>
    </w:p>
    <w:p>
      <w:pPr>
        <w:pStyle w:val="ListBullet"/>
        <w:spacing w:line="240" w:lineRule="auto"/>
        <w:ind w:left="720"/>
      </w:pPr>
      <w:r>
        <w:rPr>
          <w:lang w:val="fr_FR" w:bidi="fr_FR"/>
        </w:rPr>
      </w:r>
      <w:r>
        <w:rPr>
          <w:lang w:val="fr_FR" w:bidi="fr_FR"/>
        </w:rPr>
        <w:t>Les fils de Léa : Ruben, Siméon, Lévi, Juda, Issacar, Zabulon</w:t>
      </w:r>
    </w:p>
    <w:p>
      <w:pPr>
        <w:pStyle w:val="ListBullet"/>
        <w:spacing w:line="240" w:lineRule="auto"/>
        <w:ind w:left="720"/>
      </w:pPr>
      <w:r>
        <w:rPr>
          <w:lang w:val="fr_FR" w:bidi="fr_FR"/>
        </w:rPr>
      </w:r>
      <w:r>
        <w:rPr>
          <w:lang w:val="fr_FR" w:bidi="fr_FR"/>
        </w:rPr>
        <w:t>Les fils de Rachel : Joseph, Benjamin</w:t>
      </w:r>
    </w:p>
    <w:p>
      <w:pPr>
        <w:pStyle w:val="ListBullet"/>
        <w:spacing w:line="240" w:lineRule="auto"/>
        <w:ind w:left="720"/>
      </w:pPr>
      <w:r>
        <w:rPr>
          <w:lang w:val="fr_FR" w:bidi="fr_FR"/>
        </w:rPr>
      </w:r>
      <w:r>
        <w:rPr>
          <w:lang w:val="fr_FR" w:bidi="fr_FR"/>
        </w:rPr>
        <w:t>Les fils de Bilhah : Dan, Nephtali</w:t>
      </w:r>
    </w:p>
    <w:p>
      <w:pPr>
        <w:pStyle w:val="ListBullet"/>
        <w:spacing w:line="240" w:lineRule="auto"/>
        <w:ind w:left="720"/>
      </w:pPr>
      <w:r>
        <w:rPr>
          <w:lang w:val="fr_FR" w:bidi="fr_FR"/>
        </w:rPr>
      </w:r>
      <w:r>
        <w:rPr>
          <w:lang w:val="fr_FR" w:bidi="fr_FR"/>
        </w:rPr>
        <w:t>Les fils de Zilpah, Gad, Asher</w:t>
      </w:r>
    </w:p>
    <w:p>
      <w:pPr/>
      <w:r>
        <w:rPr>
          <w:lang w:val="fr_FR" w:bidi="fr_FR"/>
        </w:rPr>
      </w:r>
      <w:r>
        <w:rPr>
          <w:lang w:val="fr_FR" w:bidi="fr_FR"/>
        </w:rPr>
        <w:t>Dans la troisième scène, Jacob arrive à Hebron. Isaac a déménagé à Hebron. Jacob et Isaac sont réunis.</w:t>
      </w:r>
    </w:p>
    <w:p>
      <w:pPr/>
      <w:r>
        <w:rPr>
          <w:lang w:val="fr_FR" w:bidi="fr_FR"/>
        </w:rPr>
      </w:r>
      <w:r>
        <w:rPr>
          <w:lang w:val="fr_FR" w:bidi="fr_FR"/>
        </w:rPr>
        <w:t>Ensuite, Isaac rend son dernier soupir et ayant vécu jusqu'à un très vieux âge et rejoint donc ses ancêtres. Isaac est mort.</w:t>
      </w:r>
    </w:p>
    <w:p>
      <w:pPr/>
      <w:r>
        <w:rPr>
          <w:lang w:val="fr_FR" w:bidi="fr_FR"/>
        </w:rPr>
      </w:r>
      <w:r>
        <w:rPr>
          <w:lang w:val="fr_FR" w:bidi="fr_FR"/>
        </w:rPr>
        <w:t>Esaü vient à Hebron et Jacob et Esaü enterrent leur père Isaac.</w:t>
      </w:r>
    </w:p>
    <w:p>
      <w:pPr/>
      <w:r>
        <w:rPr>
          <w:lang w:val="fr_FR" w:bidi="fr_FR"/>
        </w:rPr>
      </w:r>
      <w:r>
        <w:rPr>
          <w:lang w:val="fr_FR" w:bidi="fr_FR"/>
        </w:rPr>
        <w:t>Arrêtez la scène et demandez à Jacob : « Que ressens-tu en ce moment ? » ou « Que pensez-vous en ce moment ? » Vous pouvez entendre : « Je suis si triste. J'ai raté beaucoup d'années avec mon père. Mon père était un bon homme. Il va beaucoup me manquer. Mon père m'a enseigné sur Dieu et je suis si heureux. J'aurais aimé avoir plus de temps avec lui. Demandez à Esau : « Que ressens-tu en ce moment ? » Vous pouvez entendre : « Je suis si triste. Mon père me manquera. J'ai vécu loin de lui pendant beaucoup d'années, mais je savais toujours qu'il était ici. Maintenant qu'il est mort, il laisse un trou dans mon coeur. Je suis heureux que Jacob et moi puissions être ensemble pour son enterrement. Nous pouvons pleurer ensemble.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b/>
          <w:lang w:val="fr_FR" w:bidi="fr_FR"/>
        </w:rPr>
        <w:t>Israël</w:t>
      </w:r>
      <w:r>
        <w:rPr>
          <w:lang w:val="fr_FR" w:bidi="fr_FR"/>
        </w:rPr>
        <w:t xml:space="preserve"> et </w:t>
      </w:r>
      <w:r>
        <w:rPr>
          <w:b/>
          <w:lang w:val="fr_FR" w:bidi="fr_FR"/>
        </w:rPr>
        <w:t>Jacob</w:t>
      </w:r>
      <w:r>
        <w:rPr>
          <w:lang w:val="fr_FR" w:bidi="fr_FR"/>
        </w:rPr>
        <w:t xml:space="preserve"> sont tous deux utilisés dans ce passage. Assurez-vous que vos auditeurs savent qu'Israël et Jacob désignent la même personne.</w:t>
      </w:r>
    </w:p>
    <w:p>
      <w:pPr/>
      <w:r>
        <w:rPr>
          <w:lang w:val="fr_FR" w:bidi="fr_FR"/>
        </w:rPr>
      </w:r>
      <w:r>
        <w:rPr>
          <w:lang w:val="fr_FR" w:bidi="fr_FR"/>
        </w:rPr>
        <w:t xml:space="preserve">Jacob a campé après </w:t>
      </w:r>
      <w:r>
        <w:rPr>
          <w:b/>
          <w:lang w:val="fr_FR" w:bidi="fr_FR"/>
        </w:rPr>
        <w:t>Migdal-eder</w:t>
      </w:r>
      <w:r>
        <w:rPr>
          <w:lang w:val="fr_FR" w:bidi="fr_FR"/>
        </w:rPr>
        <w:t xml:space="preserve">. C'était une tour de garde. Le nom signifie </w:t>
      </w:r>
      <w:r>
        <w:rPr>
          <w:b/>
          <w:lang w:val="fr_FR" w:bidi="fr_FR"/>
        </w:rPr>
        <w:t>Tour de garde du troupeau</w:t>
      </w:r>
      <w:r>
        <w:rPr>
          <w:lang w:val="fr_FR" w:bidi="fr_FR"/>
        </w:rPr>
        <w:t>. Certaines traductions utilisent le nom complet de Migdal-eder. D'autres traductions l'appellent la tour d'Eder. Vous pouvez choisir de quelle façon vous voulez traduire cela.</w:t>
      </w:r>
    </w:p>
    <w:p>
      <w:pPr/>
      <w:r>
        <w:rPr>
          <w:lang w:val="fr_FR" w:bidi="fr_FR"/>
        </w:rPr>
      </w:r>
      <w:r>
        <w:rPr>
          <w:lang w:val="fr_FR" w:bidi="fr_FR"/>
        </w:rPr>
        <w:t xml:space="preserve">Ruben a eu des relations sexuelles avec Bilhah qui était la </w:t>
      </w:r>
      <w:r>
        <w:rPr>
          <w:b/>
          <w:lang w:val="fr_FR" w:bidi="fr_FR"/>
        </w:rPr>
        <w:t>concubine</w:t>
      </w:r>
      <w:r>
        <w:rPr>
          <w:lang w:val="fr_FR" w:bidi="fr_FR"/>
        </w:rPr>
        <w:t xml:space="preserve"> de Jacob. Une concubine est une femme secondaire. La concubine était mariée, mais n'avait pas de la même position que la femme. Bilhah était la servante de Rachel et Rachel a donné Bilhah à Jacob comme femme, mais elle était une concubine. Certaines cultures diraient que Ruben a couché avec Bilhah. D'autres pourraient dire que Ruben est allé au lit avec Bilhah. Ruben avait des relations sexuelles avec Bilhah. Choisissez des mots ou expressions pour cet acte sexuel de manière qu'ils soient appropriés pour que tout le monde dans votre culture puisse l'entendre.</w:t>
      </w:r>
    </w:p>
    <w:p>
      <w:pPr/>
      <w:r>
        <w:rPr>
          <w:lang w:val="fr_FR" w:bidi="fr_FR"/>
        </w:rPr>
      </w:r>
      <w:r>
        <w:rPr>
          <w:lang w:val="fr_FR" w:bidi="fr_FR"/>
        </w:rPr>
        <w:t>Isaac avait 180 ans quand il est mort. Le passage utilise des images de mots poétiques pour décrire la mort d'Isaac. Quelles images de mots avez-vous dans votre langue que vous utiliseriez pour décrire quelqu'un qui a vécu une longue vie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Arrêtez cet audio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Arrêtez cet audio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36:1–19</w:t>
      </w:r>
      <w:r>
        <w:rPr>
          <w:lang w:val="fr_FR" w:bidi="fr_FR"/>
        </w:rPr>
      </w:r>
    </w:p>
    <w:p>
      <w:pPr>
        <w:pStyle w:val="Heading3"/>
      </w:pPr>
      <w:r>
        <w:rPr>
          <w:lang w:val="fr_FR" w:bidi="fr_FR"/>
        </w:rPr>
        <w:t>Écouter et Cœur</w:t>
      </w:r>
    </w:p>
    <w:p>
      <w:pPr/>
      <w:r>
        <w:rPr>
          <w:lang w:val="fr_FR" w:bidi="fr_FR"/>
        </w:rPr>
      </w:r>
      <w:r>
        <w:rPr>
          <w:lang w:val="fr_FR" w:bidi="fr_FR"/>
        </w:rPr>
        <w:t>Ecoutez Genèse 36:1–19 et gardez-le dans votre coeur.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 passage nous parle de la généalogie d'Esaü. Comme dans les passages précédents, le mot généalogie se réfère aux descendants d'Esaü. Ce récit des descendants d'Esaü se produit juste après la mort d'Isaac. Tout comme le récit des descendants d'Ismaël se produit juste après la mort de son père Abraham, ce récit des descendants d'Esaü se produit juste après la mort de son père Isaac.</w:t>
      </w:r>
    </w:p>
    <w:p>
      <w:pPr/>
      <w:r>
        <w:rPr>
          <w:lang w:val="fr_FR" w:bidi="fr_FR"/>
        </w:rPr>
      </w:r>
      <w:r>
        <w:rPr>
          <w:lang w:val="fr_FR" w:bidi="fr_FR"/>
        </w:rPr>
        <w:t>Quand Rébecca était enceinte de jumeaux, Esaü et Jacob, Dieu a dit à Rébecca que chaque fils deviendrait une nation. La promesse de Dieu à Abraham a été transférée à Jacob et aux descendants de Jacob. Cependant, Dieu fait aussi de la descendance d'Esaü une grande nation comme Dieu l'avait promis à Rébecca, la mère d'Esaü. Ce passage répertorie les noms des descendants d'Esaü qui sont devenus chefs de clan.</w:t>
      </w:r>
    </w:p>
    <w:p>
      <w:pPr/>
      <w:r>
        <w:rPr>
          <w:lang w:val="fr_FR" w:bidi="fr_FR"/>
        </w:rPr>
      </w:r>
      <w:r>
        <w:rPr>
          <w:lang w:val="fr_FR" w:bidi="fr_FR"/>
        </w:rPr>
        <w:t>On avait donné à Esaü, le nom d'Edom comme un deuxième nom. Edom signifie roux. Il y a deux raisons pour lesquelles Esaü pourrait aussi être nommé Edom. À la naissance, Esaü était très roux. Aussi, Esaü a vendu son droit d'aînesse à Jacob pour un bol de lentille rouge. Edom est aussi le nom d'une région qui a beaucoup de pierre rouge. Les descendants d'Esaü seront appelés Édomites.</w:t>
      </w:r>
    </w:p>
    <w:p>
      <w:pPr/>
      <w:r>
        <w:rPr>
          <w:lang w:val="fr_FR" w:bidi="fr_FR"/>
        </w:rPr>
      </w:r>
      <w:r>
        <w:rPr>
          <w:lang w:val="fr_FR" w:bidi="fr_FR"/>
        </w:rPr>
        <w:t>Montrez une carte qui a la partie sud d'Israël, y compris la région du Sinaï et de la Jordanie. Edom et Séir, les Amalécites et Beer-Shéba doivent être marqués sur la carte.</w:t>
      </w:r>
    </w:p>
    <w:p>
      <w:pPr/>
      <w:r>
        <w:rPr>
          <w:lang w:val="fr_FR" w:bidi="fr_FR"/>
        </w:rPr>
      </w:r>
      <w:r>
        <w:rPr>
          <w:lang w:val="fr_FR" w:bidi="fr_FR"/>
        </w:rPr>
        <w:t>Esaü a épousé deux femmes cananéennes. Rébecca et Isaac haïssaient les femmes d'Esaü. Ensuite, Esaü a épousé une fille d'Ismaël, le premier fils d'Abraham. Les noms des femmes d'Esaü dans ce passage sont différents de ceux du passage précédent où elles sont mentionnées. Nous ne savons pas pourquoi les noms sont différents. Pendant qu'Esaü vivait toujours à Beer-Shéba, ses femmes ont commencé à avoir des enfants. Chaque femme a ses fils répertoriés. Les fils étaient tous nés avant qu'Esaü ne déménage sa famille loin de Beer-Shéba. À un moment donné, Esaü a pris ses femmes et ses enfants avec tout son bétail ou des troupeaux et des troupeaux et est allé s'installer à Seir. Le passage dit qu'Esaü a déménagé parce que la terre ne supporterait pas tous les animaux d'Esaü et tous les animaux de Jacob. Dans un passage précédent, Esaü s'est installé à Seir pendant que Jacob était à Harran. Nous ne savons pas exactement quand Esaü a déménagé à Seir.</w:t>
      </w:r>
    </w:p>
    <w:p>
      <w:pPr/>
      <w:r>
        <w:rPr>
          <w:lang w:val="fr_FR" w:bidi="fr_FR"/>
        </w:rPr>
      </w:r>
      <w:r>
        <w:rPr>
          <w:lang w:val="fr_FR" w:bidi="fr_FR"/>
        </w:rPr>
        <w:t>Référez-vous à la carte. Esaü vivait à Beer-Shéba avec Isaac. Esaü a déménagé à Seir.</w:t>
      </w:r>
    </w:p>
    <w:p>
      <w:pPr/>
      <w:r>
        <w:rPr>
          <w:lang w:val="fr_FR" w:bidi="fr_FR"/>
        </w:rPr>
      </w:r>
      <w:r>
        <w:rPr>
          <w:lang w:val="fr_FR" w:bidi="fr_FR"/>
        </w:rPr>
        <w:t>Le passage utilise à nouveau l'expression : « voici la généalogie d'Esaü ». Certaines traductions disent voici les descendants d'Esaü. Une traduction dit voici la lignée familiale d'Esaü.</w:t>
      </w:r>
    </w:p>
    <w:p>
      <w:pPr/>
      <w:r>
        <w:rPr>
          <w:lang w:val="fr_FR" w:bidi="fr_FR"/>
        </w:rPr>
      </w:r>
      <w:r>
        <w:rPr>
          <w:lang w:val="fr_FR" w:bidi="fr_FR"/>
        </w:rPr>
        <w:t>Arrêtez-vous et discutez : Racontez une histoire sur les ancêtres ou les origines de votre famille. Notez les mots que vous utilisez pour décrire la relation avec la première personne dont vous pouvez vous rappeler.</w:t>
      </w:r>
    </w:p>
    <w:p>
      <w:pPr/>
      <w:r>
        <w:rPr>
          <w:lang w:val="fr_FR" w:bidi="fr_FR"/>
        </w:rPr>
      </w:r>
      <w:r>
        <w:rPr>
          <w:lang w:val="fr_FR" w:bidi="fr_FR"/>
        </w:rPr>
        <w:t>Chaque femme a ses fils répertoriés. Deux des femmes ont leurs petits-fils répertoriés. Selon le passage, chaque fils et chaque petit-fils est devenu un chef de clan. Un clan est une division au sein d'une tribu. Le clan aurait plusieurs familles avec un ancêtre commun. Les membres d'un clan suivraient le même chef ou responsable.</w:t>
      </w:r>
    </w:p>
    <w:p>
      <w:pPr/>
      <w:r>
        <w:rPr>
          <w:lang w:val="fr_FR" w:bidi="fr_FR"/>
        </w:rPr>
      </w:r>
      <w:r>
        <w:rPr>
          <w:lang w:val="fr_FR" w:bidi="fr_FR"/>
        </w:rPr>
        <w:t>Arrêtez-vous et discutez : Racontez une histoire sur vos origines tribales. Quelle est l'importance des noms de vos ancêtres dans cette histoire ? Combien de générations d'ancêtres pouvez-vous nommer ? Quel est le rôle de vos ancêtres dans votre culture aujourd'hui ?</w:t>
      </w:r>
    </w:p>
    <w:p>
      <w:pPr/>
      <w:r>
        <w:rPr>
          <w:lang w:val="fr_FR" w:bidi="fr_FR"/>
        </w:rPr>
      </w:r>
      <w:r>
        <w:rPr>
          <w:lang w:val="fr_FR" w:bidi="fr_FR"/>
        </w:rPr>
        <w:t>Le fils d'Esaü, Eliphaz a pris une concubine dont le nom était Timna. Une concubine est inférieure de statut ou moins importante qu'une femme. Timna avait un fils nommé Amalec. Les descendants d'Amalec ont formé un grand clan qui s'est battu contre les descendants de Jacob pendant des générations Le nom d'Amalec sera utilisé dans beaucoup d'autres passages. Montrez la carte avec le territoire des Amalecs marqué.</w:t>
      </w:r>
    </w:p>
    <w:p>
      <w:pPr/>
      <w:r>
        <w:rPr>
          <w:lang w:val="fr_FR" w:bidi="fr_FR"/>
        </w:rPr>
      </w:r>
      <w:r>
        <w:rPr>
          <w:lang w:val="fr_FR" w:bidi="fr_FR"/>
        </w:rPr>
        <w:t>Tous les fils et les petits-fils d'Esaü formaient des clans, mais faisaient partie de la même tribu. Ils vivaient tous sur la terre appelée Edom. Edom est le territoire juste au nord de Seir. Ils sont connus comme Édomites. Amalec est le seul descendant avec un territoire spécifique avec le nom Amalec. Référez-vous à la carte avec Séir, Edom et Amalec marqués.</w:t>
      </w:r>
    </w:p>
    <w:p>
      <w:pPr/>
      <w:r>
        <w:rPr>
          <w:lang w:val="fr_FR" w:bidi="fr_FR"/>
        </w:rPr>
      </w:r>
      <w:r>
        <w:rPr>
          <w:lang w:val="fr_FR" w:bidi="fr_FR"/>
        </w:rPr>
        <w:t>Certaines traductions se réfèrent à chaque descendant comme un chef. Le chef serait un chef de clan. Certaines traductions disent voici les fils d'Esaü. Ils n'étaient pas tous fils d'Esaü. Certains étaient petits-fils. Ici, le mot fils signifierait descendant de quelqu'un.</w:t>
      </w:r>
    </w:p>
    <w:p>
      <w:pPr/>
      <w:r>
        <w:rPr>
          <w:lang w:val="fr_FR" w:bidi="fr_FR"/>
        </w:rPr>
      </w:r>
      <w:r>
        <w:rPr>
          <w:lang w:val="fr_FR" w:bidi="fr_FR"/>
        </w:rPr>
        <w:t>Arrêtez-vous et discutez : Racontez encore l'histoire de votre famille, en commençant par l'ancêtre le plus ancien dont vous pouvez vous rappeler. Pendant que vous passez à travers les générations, faites attention aux mots que vous utilisez pour décrire les relations avec ce premier ancêtre.</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deux scènes dans ce passage.</w:t>
      </w:r>
    </w:p>
    <w:p>
      <w:pPr/>
      <w:r>
        <w:rPr>
          <w:lang w:val="fr_FR" w:bidi="fr_FR"/>
        </w:rPr>
      </w:r>
      <w:r>
        <w:rPr>
          <w:b/>
          <w:lang w:val="fr_FR" w:bidi="fr_FR"/>
        </w:rPr>
        <w:t>Première scène :</w:t>
      </w:r>
      <w:r>
        <w:rPr>
          <w:lang w:val="fr_FR" w:bidi="fr_FR"/>
        </w:rPr>
        <w:t xml:space="preserve"> Esaü épouse 3 femmes et a des fils. Esaü déménage de Beer-Shéba à Seir.</w:t>
      </w:r>
    </w:p>
    <w:p>
      <w:pPr/>
      <w:r>
        <w:rPr>
          <w:lang w:val="fr_FR" w:bidi="fr_FR"/>
        </w:rPr>
      </w:r>
      <w:r>
        <w:rPr>
          <w:b/>
          <w:lang w:val="fr_FR" w:bidi="fr_FR"/>
        </w:rPr>
        <w:t>Deuxième scène :</w:t>
      </w:r>
      <w:r>
        <w:rPr>
          <w:lang w:val="fr_FR" w:bidi="fr_FR"/>
        </w:rPr>
        <w:t xml:space="preserve"> C'est une liste de toutes les femmes d'Esaü et les enfants de chaque femme.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Esaü</w:t>
      </w:r>
    </w:p>
    <w:p>
      <w:pPr>
        <w:pStyle w:val="ListBullet"/>
        <w:spacing w:line="240" w:lineRule="auto"/>
        <w:ind w:left="720"/>
      </w:pPr>
      <w:r>
        <w:rPr>
          <w:lang w:val="fr_FR" w:bidi="fr_FR"/>
        </w:rPr>
      </w:r>
      <w:r>
        <w:rPr>
          <w:lang w:val="fr_FR" w:bidi="fr_FR"/>
        </w:rPr>
        <w:t>Adah, fille d'Elon le hittite</w:t>
      </w:r>
    </w:p>
    <w:p>
      <w:pPr>
        <w:pStyle w:val="ListBullet"/>
        <w:spacing w:line="240" w:lineRule="auto"/>
        <w:ind w:left="720"/>
      </w:pPr>
      <w:r>
        <w:rPr>
          <w:lang w:val="fr_FR" w:bidi="fr_FR"/>
        </w:rPr>
      </w:r>
      <w:r>
        <w:rPr>
          <w:lang w:val="fr_FR" w:bidi="fr_FR"/>
        </w:rPr>
        <w:t>Oholibamah, fille d'Anah, petite-fille de Zibeon, le hivvite.</w:t>
      </w:r>
    </w:p>
    <w:p>
      <w:pPr>
        <w:pStyle w:val="ListBullet"/>
        <w:spacing w:line="240" w:lineRule="auto"/>
        <w:ind w:left="720"/>
      </w:pPr>
      <w:r>
        <w:rPr>
          <w:lang w:val="fr_FR" w:bidi="fr_FR"/>
        </w:rPr>
      </w:r>
      <w:r>
        <w:rPr>
          <w:lang w:val="fr_FR" w:bidi="fr_FR"/>
        </w:rPr>
        <w:t>Basmath, fille d'Ismaël et sœur de Nebaioth</w:t>
      </w:r>
    </w:p>
    <w:p>
      <w:pPr>
        <w:pStyle w:val="ListBullet"/>
        <w:spacing w:line="240" w:lineRule="auto"/>
        <w:ind w:left="720"/>
      </w:pPr>
      <w:r>
        <w:rPr>
          <w:lang w:val="fr_FR" w:bidi="fr_FR"/>
        </w:rPr>
      </w:r>
      <w:r>
        <w:rPr>
          <w:lang w:val="fr_FR" w:bidi="fr_FR"/>
        </w:rPr>
        <w:t>Le fils d'Adah, Eliphaz</w:t>
      </w:r>
    </w:p>
    <w:p>
      <w:pPr>
        <w:pStyle w:val="ListBullet"/>
        <w:spacing w:line="240" w:lineRule="auto"/>
        <w:ind w:left="720"/>
      </w:pPr>
      <w:r>
        <w:rPr>
          <w:lang w:val="fr_FR" w:bidi="fr_FR"/>
        </w:rPr>
      </w:r>
      <w:r>
        <w:rPr>
          <w:lang w:val="fr_FR" w:bidi="fr_FR"/>
        </w:rPr>
        <w:t>Le fils de Basmath, Réouel</w:t>
      </w:r>
    </w:p>
    <w:p>
      <w:pPr>
        <w:pStyle w:val="ListBullet"/>
        <w:spacing w:line="240" w:lineRule="auto"/>
        <w:ind w:left="720"/>
      </w:pPr>
      <w:r>
        <w:rPr>
          <w:lang w:val="fr_FR" w:bidi="fr_FR"/>
        </w:rPr>
      </w:r>
      <w:r>
        <w:rPr>
          <w:lang w:val="fr_FR" w:bidi="fr_FR"/>
        </w:rPr>
        <w:t>Les fils d'Oholibamah, Yéoush, Yalam et Korah</w:t>
      </w:r>
    </w:p>
    <w:p>
      <w:pPr>
        <w:pStyle w:val="ListBullet"/>
        <w:spacing w:line="240" w:lineRule="auto"/>
        <w:ind w:left="720"/>
      </w:pPr>
      <w:r>
        <w:rPr>
          <w:lang w:val="fr_FR" w:bidi="fr_FR"/>
        </w:rPr>
      </w:r>
      <w:r>
        <w:rPr>
          <w:lang w:val="fr_FR" w:bidi="fr_FR"/>
        </w:rPr>
        <w:t>Eliphaz a des fils nommés Teman, Omar, Zepho, Gatam et Kenaz. Eliphaz prend une concubine nommée Timna et a un fils nommé Amalec.</w:t>
      </w:r>
    </w:p>
    <w:p>
      <w:pPr>
        <w:pStyle w:val="ListBullet"/>
        <w:spacing w:line="240" w:lineRule="auto"/>
        <w:ind w:left="720"/>
      </w:pPr>
      <w:r>
        <w:rPr>
          <w:lang w:val="fr_FR" w:bidi="fr_FR"/>
        </w:rPr>
      </w:r>
      <w:r>
        <w:rPr>
          <w:lang w:val="fr_FR" w:bidi="fr_FR"/>
        </w:rPr>
        <w:t>Réouel a des fils nommés Nahath, Zera, Shammah et Mizzah.</w:t>
      </w:r>
    </w:p>
    <w:p>
      <w:pPr>
        <w:pStyle w:val="ListBullet"/>
        <w:spacing w:line="240" w:lineRule="auto"/>
        <w:ind w:left="720"/>
      </w:pPr>
      <w:r>
        <w:rPr>
          <w:lang w:val="fr_FR" w:bidi="fr_FR"/>
        </w:rPr>
      </w:r>
      <w:r>
        <w:rPr>
          <w:lang w:val="fr_FR" w:bidi="fr_FR"/>
        </w:rPr>
        <w:t>Les petits-fils d'Oholibamah ne sont pas mentionnés.</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Dans la première scène, Esaü épouse les deux femmes cananéennes et a des fils avec elles. Ensuite, Esaü épouse Basmath qui est la fille d'Ismaël, le premier fils d'Abraham. Dans un passage précédent, nous savons qu'Esaü épouse Basmath parce que Isaac et Rébecca détestent ses deux femmes cananéennes. Après la naissance des fils d'Esaü, Esaü déménage avec sa famille pour Séir Jacob était loin à Harran quand Esaü a déménagé avec sa famille. Le passage dit qu'Esaü a déménagé parce qu'il n'y avait pas assez de terre pour supporter tout le bétail ou les troupeaux et les troupeaux qu'Esaü et Jacob avaient.</w:t>
      </w:r>
    </w:p>
    <w:p>
      <w:pPr/>
      <w:r>
        <w:rPr>
          <w:lang w:val="fr_FR" w:bidi="fr_FR"/>
        </w:rPr>
      </w:r>
      <w:r>
        <w:rPr>
          <w:lang w:val="fr_FR" w:bidi="fr_FR"/>
        </w:rPr>
        <w:t>Dans la deuxième scène, chaque femme est répertoriée avec ses fils. Deux des femmes ont leurs petits-fils répertoriés. Pour énumérer les noms de ces personnes, vous pouvez jouer à des jeux ou utiliser des gens ou des objets pour représenter chaque nom.</w:t>
      </w:r>
    </w:p>
    <w:p>
      <w:pPr/>
      <w:r>
        <w:rPr>
          <w:lang w:val="fr_FR" w:bidi="fr_FR"/>
        </w:rPr>
      </w:r>
      <w:r>
        <w:rPr>
          <w:lang w:val="fr_FR" w:bidi="fr_FR"/>
        </w:rPr>
        <w:t>Adah, fille d'Elon le hittite a un fils nommé Eliphaz. Eliphaz a des fils nommés Teman, Omar, Zepho, Gatam et Kenaz. Eliphaz prend une concubine nommée Timna et a un fils nommé Amalec.</w:t>
      </w:r>
    </w:p>
    <w:p>
      <w:pPr/>
      <w:r>
        <w:rPr>
          <w:lang w:val="fr_FR" w:bidi="fr_FR"/>
        </w:rPr>
      </w:r>
      <w:r>
        <w:rPr>
          <w:lang w:val="fr_FR" w:bidi="fr_FR"/>
        </w:rPr>
        <w:t>Oholibamah, fille d'Anah et petite-fille de Zibeon, le Hivvite a des fils nommés Yeoush, Yalam et Korah. Le passage ne répertorie pas les petits-fils d'Oholibamah.</w:t>
      </w:r>
    </w:p>
    <w:p>
      <w:pPr/>
      <w:r>
        <w:rPr>
          <w:lang w:val="fr_FR" w:bidi="fr_FR"/>
        </w:rPr>
      </w:r>
      <w:r>
        <w:rPr>
          <w:lang w:val="fr_FR" w:bidi="fr_FR"/>
        </w:rPr>
        <w:t>Basmath, fille d'Ismaël et la sœur de Nebaioth a un fils nommé Réouel. Réouel a des fils nommés Nahath, Zera, Shammah et Mizzah.</w:t>
      </w:r>
    </w:p>
    <w:p>
      <w:pPr/>
      <w:r>
        <w:rPr>
          <w:lang w:val="fr_FR" w:bidi="fr_FR"/>
        </w:rPr>
      </w:r>
      <w:r>
        <w:rPr>
          <w:lang w:val="fr_FR" w:bidi="fr_FR"/>
        </w:rPr>
        <w:t>Le passage continue en nommant les clans qui viennent de chacun des fils. À ce stade, un descendant supplémentaire est nommé pour Eliphaz. Le nom Korah est mis dans la liste. La liste de clan dit que tous les 7 sont les descendants de Adah, la femme d'Esaü. Cependant, Amalec est descendant de la concubine.</w:t>
      </w:r>
    </w:p>
    <w:p>
      <w:pPr/>
      <w:r>
        <w:rPr>
          <w:lang w:val="fr_FR" w:bidi="fr_FR"/>
        </w:rPr>
      </w:r>
      <w:r>
        <w:rPr>
          <w:lang w:val="fr_FR" w:bidi="fr_FR"/>
        </w:rPr>
        <w:t>Korah est aussi le nom de l'un des fils d'Oholibama. C'est un homme différent nommé Korah.</w:t>
      </w:r>
    </w:p>
    <w:p>
      <w:pPr/>
      <w:r>
        <w:rPr>
          <w:lang w:val="fr_FR" w:bidi="fr_FR"/>
        </w:rPr>
      </w:r>
      <w:r>
        <w:rPr>
          <w:lang w:val="fr_FR" w:bidi="fr_FR"/>
        </w:rPr>
        <w:t>Arrêtez-vous et aidez le groupe à déterminer quelle mère a quels fils. Demandez à une personne de se tenir debout pour représenter chaque femme. Ensuite, pendant que chaque fils est nommé, faites lever et rejoindre sa mère. Si vous n'avez pas assez de personnes, utilisez des objets comme des jouets ou des rochers ou des bâtons pour représenter chaque fils. Vous auriez aussi quelqu'un qui représente Timna, la concubine d'Eliphaz qui est la mère d'Amalec. Chaque personne peut apprendre son nom. Répétez cela jusqu'à ce que chaque personne puisse venir pour se tenir à côté de sa mère.</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deux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Esaü</w:t>
      </w:r>
    </w:p>
    <w:p>
      <w:pPr>
        <w:pStyle w:val="ListBullet"/>
        <w:spacing w:line="240" w:lineRule="auto"/>
        <w:ind w:left="720"/>
      </w:pPr>
      <w:r>
        <w:rPr>
          <w:lang w:val="fr_FR" w:bidi="fr_FR"/>
        </w:rPr>
      </w:r>
      <w:r>
        <w:rPr>
          <w:lang w:val="fr_FR" w:bidi="fr_FR"/>
        </w:rPr>
        <w:t>Adah, fille d'Elon le hittite</w:t>
      </w:r>
    </w:p>
    <w:p>
      <w:pPr>
        <w:pStyle w:val="ListBullet"/>
        <w:spacing w:line="240" w:lineRule="auto"/>
        <w:ind w:left="720"/>
      </w:pPr>
      <w:r>
        <w:rPr>
          <w:lang w:val="fr_FR" w:bidi="fr_FR"/>
        </w:rPr>
      </w:r>
      <w:r>
        <w:rPr>
          <w:lang w:val="fr_FR" w:bidi="fr_FR"/>
        </w:rPr>
        <w:t>Oholibamah, fille d'Anah, petite-fille de Zibeon, le hivvite.</w:t>
      </w:r>
    </w:p>
    <w:p>
      <w:pPr>
        <w:pStyle w:val="ListBullet"/>
        <w:spacing w:line="240" w:lineRule="auto"/>
        <w:ind w:left="720"/>
      </w:pPr>
      <w:r>
        <w:rPr>
          <w:lang w:val="fr_FR" w:bidi="fr_FR"/>
        </w:rPr>
      </w:r>
      <w:r>
        <w:rPr>
          <w:lang w:val="fr_FR" w:bidi="fr_FR"/>
        </w:rPr>
        <w:t>Basmath, fille d'Ismaël et sœur de Nebaioth</w:t>
      </w:r>
    </w:p>
    <w:p>
      <w:pPr>
        <w:pStyle w:val="ListBullet"/>
        <w:spacing w:line="240" w:lineRule="auto"/>
        <w:ind w:left="720"/>
      </w:pPr>
      <w:r>
        <w:rPr>
          <w:lang w:val="fr_FR" w:bidi="fr_FR"/>
        </w:rPr>
      </w:r>
      <w:r>
        <w:rPr>
          <w:lang w:val="fr_FR" w:bidi="fr_FR"/>
        </w:rPr>
        <w:t>Le fils d'Adah, Eliphaz</w:t>
      </w:r>
    </w:p>
    <w:p>
      <w:pPr>
        <w:pStyle w:val="ListBullet"/>
        <w:spacing w:line="240" w:lineRule="auto"/>
        <w:ind w:left="720"/>
      </w:pPr>
      <w:r>
        <w:rPr>
          <w:lang w:val="fr_FR" w:bidi="fr_FR"/>
        </w:rPr>
      </w:r>
      <w:r>
        <w:rPr>
          <w:lang w:val="fr_FR" w:bidi="fr_FR"/>
        </w:rPr>
        <w:t>Le fils de Basmath, Réouel</w:t>
      </w:r>
    </w:p>
    <w:p>
      <w:pPr>
        <w:pStyle w:val="ListBullet"/>
        <w:spacing w:line="240" w:lineRule="auto"/>
        <w:ind w:left="720"/>
      </w:pPr>
      <w:r>
        <w:rPr>
          <w:lang w:val="fr_FR" w:bidi="fr_FR"/>
        </w:rPr>
      </w:r>
      <w:r>
        <w:rPr>
          <w:lang w:val="fr_FR" w:bidi="fr_FR"/>
        </w:rPr>
        <w:t>Les fils d'Oholibamah, Yéoush, Yalam et Korah</w:t>
      </w:r>
    </w:p>
    <w:p>
      <w:pPr>
        <w:pStyle w:val="ListBullet"/>
        <w:spacing w:line="240" w:lineRule="auto"/>
        <w:ind w:left="720"/>
      </w:pPr>
      <w:r>
        <w:rPr>
          <w:lang w:val="fr_FR" w:bidi="fr_FR"/>
        </w:rPr>
      </w:r>
      <w:r>
        <w:rPr>
          <w:lang w:val="fr_FR" w:bidi="fr_FR"/>
        </w:rPr>
        <w:t>Eliphaz a des fils nommés Teman, Omar, Zepho, Gatam et Kenaz. Eliphaz prend une concubine nommée Timna et a un fils nommé Amalec.</w:t>
      </w:r>
    </w:p>
    <w:p>
      <w:pPr>
        <w:pStyle w:val="ListBullet"/>
        <w:spacing w:line="240" w:lineRule="auto"/>
        <w:ind w:left="720"/>
      </w:pPr>
      <w:r>
        <w:rPr>
          <w:lang w:val="fr_FR" w:bidi="fr_FR"/>
        </w:rPr>
      </w:r>
      <w:r>
        <w:rPr>
          <w:lang w:val="fr_FR" w:bidi="fr_FR"/>
        </w:rPr>
        <w:t>Réouel a des fils nommés Nahath, Zera, Shammah et Mizzah.</w:t>
      </w:r>
    </w:p>
    <w:p>
      <w:pPr>
        <w:pStyle w:val="ListBullet"/>
        <w:spacing w:line="240" w:lineRule="auto"/>
        <w:ind w:left="720"/>
      </w:pPr>
      <w:r>
        <w:rPr>
          <w:lang w:val="fr_FR" w:bidi="fr_FR"/>
        </w:rPr>
      </w:r>
      <w:r>
        <w:rPr>
          <w:lang w:val="fr_FR" w:bidi="fr_FR"/>
        </w:rPr>
        <w:t>Les petits-fils d'Oholibamah ne sont pas mentionnés.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Dans la première scène, Esaü épouse les deux femmes cananéennes et a eu des fils avec elles. Ensuite, Esaü épouse Basmath qui était la fille d'Ismaël et la sœur de Nebaioth. Basmath a eu un fils.</w:t>
      </w:r>
    </w:p>
    <w:p>
      <w:pPr/>
      <w:r>
        <w:rPr>
          <w:lang w:val="fr_FR" w:bidi="fr_FR"/>
        </w:rPr>
      </w:r>
      <w:r>
        <w:rPr>
          <w:lang w:val="fr_FR" w:bidi="fr_FR"/>
        </w:rPr>
        <w:t>Arrêtez l'action et demandez à Esaü : « Que ressentez-vous en ce moment ? » ou « Que pensez-vous en ce moment ? » Vous pouvez entendre : « J'ai des garçons en bonne santé. Je suis heureux. Ou « Je ne sais pas pourquoi mes parents sont mécontents de ma famille. Les femmes sont de bonnes femmes et mes fils sont en bonne santé. Demandez à Esaü : « Pourquoi as-tu épousé Basmath ? » Vous pouvez entendre : « Mes parents n'aiment pas mes femmes. Je pensais qu'ils aimeraient ma cousine qui est la fille de mon oncle Ismaël, mais ils ne l'aiment pas non plus. Je ne peux pas leur plaire. Reprenez l'action.</w:t>
      </w:r>
    </w:p>
    <w:p>
      <w:pPr/>
      <w:r>
        <w:rPr>
          <w:lang w:val="fr_FR" w:bidi="fr_FR"/>
        </w:rPr>
      </w:r>
      <w:r>
        <w:rPr>
          <w:lang w:val="fr_FR" w:bidi="fr_FR"/>
        </w:rPr>
        <w:t>Esaü prend ses 3 femmes et ses enfants et déménage loin de Beer-Shéba dans un endroit appelé Seir. Seir est dans le pays montagneux et certains jours de voyage de Beer-Shéba où Isaac et Rébecca vivent.</w:t>
      </w:r>
    </w:p>
    <w:p>
      <w:pPr/>
      <w:r>
        <w:rPr>
          <w:lang w:val="fr_FR" w:bidi="fr_FR"/>
        </w:rPr>
      </w:r>
      <w:r>
        <w:rPr>
          <w:lang w:val="fr_FR" w:bidi="fr_FR"/>
        </w:rPr>
        <w:t>Arrêtez l'action : Demandez à Esaü : « Pourquoi as-tu déménagé à Seir ? » Vous pouvez entendre : « Ma famille est trop grande et j'ai trop de troupeaux de moutons et de chèvres pour rester ici à Beer-Shéba. Il n'y a pas assez d'eau et d'herbe pour soutenir ma famille et la famille de Jacob. Il est préférable pour moi de déménager pour qu'il n'y ait pas de conflit entre nous. Mon grand-père est séparé de son neveu Lot comme cela et je sais donc que c'est une bonne chose à faire. Reprenez l'action.</w:t>
      </w:r>
    </w:p>
    <w:p>
      <w:pPr/>
      <w:r>
        <w:rPr>
          <w:lang w:val="fr_FR" w:bidi="fr_FR"/>
        </w:rPr>
      </w:r>
      <w:r>
        <w:rPr>
          <w:lang w:val="fr_FR" w:bidi="fr_FR"/>
        </w:rPr>
        <w:t>La deuxième scène donne la liste des femmes et de leurs descendants. Pour cette scène, continuez à avoir des personnes ou des objets qui représentent chaque fils et petit-fils. Pendant que chaque nom est répertorié, faites déplacer la personne ou l'objet représentant ce nom à côté de sa mère ou de sa grand-mère. Continuez à faire cela jusqu'à ce que l'équipe ait les relations claires.</w:t>
      </w:r>
    </w:p>
    <w:p>
      <w:pPr/>
      <w:r>
        <w:rPr>
          <w:lang w:val="fr_FR" w:bidi="fr_FR"/>
        </w:rPr>
      </w:r>
      <w:r>
        <w:rPr>
          <w:lang w:val="fr_FR" w:bidi="fr_FR"/>
        </w:rPr>
        <w:t>Adah a un fils nommé Eliphaz Eliphaz a des fils nommés Teman, Omar, Zepho, Gatam et Kenaz. Eliphaz a pris une concubine nommée Timna et avait un fils nommé Amalec.</w:t>
      </w:r>
    </w:p>
    <w:p>
      <w:pPr/>
      <w:r>
        <w:rPr>
          <w:lang w:val="fr_FR" w:bidi="fr_FR"/>
        </w:rPr>
      </w:r>
      <w:r>
        <w:rPr>
          <w:lang w:val="fr_FR" w:bidi="fr_FR"/>
        </w:rPr>
        <w:t>Basmath avait un fils nommé Reuel. Ruel avait des fils nommés Nahath, Zerah, Shammah et Mizzah.</w:t>
      </w:r>
    </w:p>
    <w:p>
      <w:pPr/>
      <w:r>
        <w:rPr>
          <w:lang w:val="fr_FR" w:bidi="fr_FR"/>
        </w:rPr>
      </w:r>
      <w:r>
        <w:rPr>
          <w:lang w:val="fr_FR" w:bidi="fr_FR"/>
        </w:rPr>
        <w:t>Oholibamah avait des fils nommés Yeoush, Yalam et Korah. Les petits-fils d'Oholibamah ne sont pas mentionnés.</w:t>
      </w:r>
    </w:p>
    <w:p>
      <w:pPr/>
      <w:r>
        <w:rPr>
          <w:lang w:val="fr_FR" w:bidi="fr_FR"/>
        </w:rPr>
      </w:r>
      <w:r>
        <w:rPr>
          <w:lang w:val="fr_FR" w:bidi="fr_FR"/>
        </w:rPr>
        <w:t>Le passage répertorie les clans qui se sont formés à partir des descendants d'Esaü.</w:t>
      </w:r>
    </w:p>
    <w:p>
      <w:pPr/>
      <w:r>
        <w:rPr>
          <w:lang w:val="fr_FR" w:bidi="fr_FR"/>
        </w:rPr>
      </w:r>
      <w:r>
        <w:rPr>
          <w:lang w:val="fr_FR" w:bidi="fr_FR"/>
        </w:rPr>
        <w:t>Les descendants de la femme d'Esaü, Adah sont : Eliphaz qui a ces descendants : Teman, Omar, Zepho, Kenaz, Korah, Gatam et Amalec. Dans cette deuxième liste, Korah est ajouté et la mère d'Amalec n'est pas mentionnée.</w:t>
      </w:r>
    </w:p>
    <w:p>
      <w:pPr/>
      <w:r>
        <w:rPr>
          <w:lang w:val="fr_FR" w:bidi="fr_FR"/>
        </w:rPr>
      </w:r>
      <w:r>
        <w:rPr>
          <w:lang w:val="fr_FR" w:bidi="fr_FR"/>
        </w:rPr>
        <w:t>Arrêtez l'action : Demandez à Amalec : « Comment vous sentez-vous en entendant que le nom de votre mère a été laissé hors de la liste ? » Vous pouvez entendre : « Cela ne me dérange pas du tout. Ce sont mes frères. Nous sommes tous du même père. Je dois être leur égal et cette liste me rend leur égal aux yeux de tout le monde.</w:t>
      </w:r>
    </w:p>
    <w:p>
      <w:pPr/>
      <w:r>
        <w:rPr>
          <w:lang w:val="fr_FR" w:bidi="fr_FR"/>
        </w:rPr>
      </w:r>
      <w:r>
        <w:rPr>
          <w:lang w:val="fr_FR" w:bidi="fr_FR"/>
        </w:rPr>
        <w:t>Les descendants de Basmath sont : Réouel qui avait ces fils : Nahath, Zerah, Shammah et Mizzah.</w:t>
      </w:r>
    </w:p>
    <w:p>
      <w:pPr/>
      <w:r>
        <w:rPr>
          <w:lang w:val="fr_FR" w:bidi="fr_FR"/>
        </w:rPr>
      </w:r>
      <w:r>
        <w:rPr>
          <w:lang w:val="fr_FR" w:bidi="fr_FR"/>
        </w:rPr>
        <w:t>Les descendants d'Oholibamah sont Yéoush, Yalam et Korah.</w:t>
      </w:r>
    </w:p>
    <w:p>
      <w:pPr/>
      <w:r>
        <w:rPr>
          <w:lang w:val="fr_FR" w:bidi="fr_FR"/>
        </w:rPr>
      </w:r>
      <w:r>
        <w:rPr>
          <w:lang w:val="fr_FR" w:bidi="fr_FR"/>
        </w:rPr>
        <w:t>Tous ces descendants ont formé des clans qui ont utilisé ce nom ancestral comme le nom de leur clan.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Utilisez les noms des femmes d'Esaü comme ils sont utilisés dans cette histoire. Adah, la fille d'Elon le hittite, Oholibamah, la fille d'Anah et Basmath, la fille d'Ismaël. Les noms ne sont pas les mêmes que dans un passage précédent. Cependant, les commentateurs croient que ce sont les mêmes femmes.</w:t>
      </w:r>
    </w:p>
    <w:p>
      <w:pPr/>
      <w:r>
        <w:rPr>
          <w:lang w:val="fr_FR" w:bidi="fr_FR"/>
        </w:rPr>
      </w:r>
      <w:r>
        <w:rPr>
          <w:lang w:val="fr_FR" w:bidi="fr_FR"/>
        </w:rPr>
        <w:t xml:space="preserve">Le passage parle des </w:t>
      </w:r>
      <w:r>
        <w:rPr>
          <w:b/>
          <w:lang w:val="fr_FR" w:bidi="fr_FR"/>
        </w:rPr>
        <w:t>générations</w:t>
      </w:r>
      <w:r>
        <w:rPr>
          <w:lang w:val="fr_FR" w:bidi="fr_FR"/>
        </w:rPr>
        <w:t xml:space="preserve"> d'Esaü. Le mot "</w:t>
      </w:r>
      <w:r>
        <w:rPr>
          <w:lang w:val="fr_FR" w:bidi="fr_FR"/>
        </w:rPr>
        <w:t>générations</w:t>
      </w:r>
      <w:r>
        <w:rPr>
          <w:lang w:val="fr_FR" w:bidi="fr_FR"/>
        </w:rPr>
        <w:t xml:space="preserve">" est dans le glossaire principal. Ici, le mot parle des descendants d'Esaü. Utilisez le même mot que celui que vous avez utilisé dans les passages précédents. </w:t>
      </w:r>
    </w:p>
    <w:p>
      <w:pPr/>
      <w:r>
        <w:rPr>
          <w:lang w:val="fr_FR" w:bidi="fr_FR"/>
        </w:rPr>
      </w:r>
      <w:r>
        <w:rPr>
          <w:lang w:val="fr_FR" w:bidi="fr_FR"/>
        </w:rPr>
        <w:t>Esaü a maintenant un deuxième nom. Ce nom n'était pas donné à Esaü par Dieu Cela semble être un surnom ou un deuxième nom ou un nom familier. Le nom Edom signifie rouge. La région d'Edom a beaucoup de pierre rouge. Quand Esaü est né, ils ont remarqué qu'il est roux. Esaü a vendu son droit d'ainesse pour un bol de soupe roux. Appeler Esaü « Edom » ou « roux » pourrait être une façon de se rappeler de ces événements précédents. Les descendants d'Esaü sont éventuellement devenus Édomites.</w:t>
      </w:r>
    </w:p>
    <w:p>
      <w:pPr/>
      <w:r>
        <w:rPr>
          <w:lang w:val="fr_FR" w:bidi="fr_FR"/>
        </w:rPr>
      </w:r>
      <w:r>
        <w:rPr>
          <w:lang w:val="fr_FR" w:bidi="fr_FR"/>
        </w:rPr>
        <w:t xml:space="preserve">La liste des descendants d'Esaü mentionne chaque fils et petit-fils un chef de </w:t>
      </w:r>
      <w:r>
        <w:rPr>
          <w:b/>
          <w:lang w:val="fr_FR" w:bidi="fr_FR"/>
        </w:rPr>
        <w:t>clan</w:t>
      </w:r>
      <w:r>
        <w:rPr>
          <w:lang w:val="fr_FR" w:bidi="fr_FR"/>
        </w:rPr>
        <w:t xml:space="preserve">. Certaines traductions utilisent l'expression </w:t>
      </w:r>
      <w:r>
        <w:rPr>
          <w:b/>
          <w:lang w:val="fr_FR" w:bidi="fr_FR"/>
        </w:rPr>
        <w:t>chef de clan</w:t>
      </w:r>
      <w:r>
        <w:rPr>
          <w:lang w:val="fr_FR" w:bidi="fr_FR"/>
        </w:rPr>
        <w:t>. Cela signifie que chaque fils ou petit-fils avait des descendants et ces descendants ont formé des clans ou des groupes familiaux qui se référaient à un ancêtre comme leur fondateur. Les clans ont formé une tribu appelée les Édomites.</w:t>
      </w:r>
    </w:p>
    <w:p>
      <w:pPr/>
      <w:r>
        <w:rPr>
          <w:lang w:val="fr_FR" w:bidi="fr_FR"/>
        </w:rPr>
      </w:r>
      <w:r>
        <w:rPr>
          <w:lang w:val="fr_FR" w:bidi="fr_FR"/>
        </w:rPr>
        <w:t>Le nom Korah est répertorié parmi les descendants de deux personnes. Cela signifie qu'il y avait deux hommes différents nommés Korah qui sont descendants d'Esaü.</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Genèse 36:20–30</w:t>
      </w:r>
      <w:r>
        <w:rPr>
          <w:lang w:val="fr_FR" w:bidi="fr_FR"/>
        </w:rPr>
      </w:r>
    </w:p>
    <w:p>
      <w:pPr>
        <w:pStyle w:val="Heading3"/>
      </w:pPr>
      <w:r>
        <w:rPr>
          <w:lang w:val="fr_FR" w:bidi="fr_FR"/>
        </w:rPr>
        <w:t>Écouter et Cœur</w:t>
      </w:r>
    </w:p>
    <w:p>
      <w:pPr/>
      <w:r>
        <w:rPr>
          <w:lang w:val="fr_FR" w:bidi="fr_FR"/>
        </w:rPr>
      </w:r>
      <w:r>
        <w:rPr>
          <w:lang w:val="fr_FR" w:bidi="fr_FR"/>
        </w:rPr>
        <w:t>Ecoutez Genèse 36:20–30 et gardez-le dans votre coeur.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le passage précédent, nous avons appris sur les descendants d'Esaü. L'histoire continue avec une liste de personnes qui vivaient à Seir avant qu'Esaü ne déménage sa famille dans cette région. Seir est la partie montagneuse d'Edom.</w:t>
      </w:r>
    </w:p>
    <w:p>
      <w:pPr/>
      <w:r>
        <w:rPr>
          <w:lang w:val="fr_FR" w:bidi="fr_FR"/>
        </w:rPr>
      </w:r>
      <w:r>
        <w:rPr>
          <w:lang w:val="fr_FR" w:bidi="fr_FR"/>
        </w:rPr>
        <w:t>Référez-vous à la carte qui montre Edom et Seir marqués.</w:t>
      </w:r>
    </w:p>
    <w:p>
      <w:pPr/>
      <w:r>
        <w:rPr>
          <w:lang w:val="fr_FR" w:bidi="fr_FR"/>
        </w:rPr>
      </w:r>
      <w:r>
        <w:rPr>
          <w:lang w:val="fr_FR" w:bidi="fr_FR"/>
        </w:rPr>
        <w:t>La première personne à vivre dans la région était nommée Seir. La région a pris son nom et est devenue la région de Seir. L'homme nommé Seir était de la tribu Horite. Seir avait des descendants qui ont formé des clans. Certaines traductions utilisent le mot maison. Ici, le mot fils ne signifie pas que chaque personne nommée était le fils de Seir. Cela signifie que ce sont des descendants de Seir. Un clan est un groupe de personnes avec un ancêtre commun. Plusieurs clans se réuniront pour devenir une tribu. Plusieurs tribus deviendront une nation.</w:t>
      </w:r>
    </w:p>
    <w:p>
      <w:pPr/>
      <w:r>
        <w:rPr>
          <w:lang w:val="fr_FR" w:bidi="fr_FR"/>
        </w:rPr>
      </w:r>
      <w:r>
        <w:rPr>
          <w:lang w:val="fr_FR" w:bidi="fr_FR"/>
        </w:rPr>
        <w:t>Lotan a une sœur nommée Timna. Certains pensent que c'est la femme qui est devenue la concubine d'Eliphaz et la mère d'Amalek. D'autres personnes pensent que cette Timna était une personne différente.</w:t>
      </w:r>
    </w:p>
    <w:p>
      <w:pPr/>
      <w:r>
        <w:rPr>
          <w:lang w:val="fr_FR" w:bidi="fr_FR"/>
        </w:rPr>
      </w:r>
      <w:r>
        <w:rPr>
          <w:lang w:val="fr_FR" w:bidi="fr_FR"/>
        </w:rPr>
        <w:t>La première liste de noms fait sembler comme si ce sont des frères. Le passage dit qu'ils sont les fils de Seir. Cela signifie qu'ils étaient tous descendants de Seir, mais nous ne savons pas s'ils étaient de vrais frères ou de la même génération. Ils étaient chefs de clan, mais pourraient même être différentes générations.</w:t>
      </w:r>
    </w:p>
    <w:p>
      <w:pPr/>
      <w:r>
        <w:rPr>
          <w:lang w:val="fr_FR" w:bidi="fr_FR"/>
        </w:rPr>
      </w:r>
      <w:r>
        <w:rPr>
          <w:lang w:val="fr_FR" w:bidi="fr_FR"/>
        </w:rPr>
        <w:t>Certains noms dans la liste de descendants sont répétés. Par exemple, il y a deux hommes nommés Anah. Zibeon et Anah sont tous les deux dans la première liste de chefs de clan qui sont des descendants de Seir. Nous ne savons pas leur relation exacte. Ils étaient tous descendants de Seir. Zibeon a aussi un fils ou un descendant nommé Anah. Cette deuxième Anah, la descendante directe de Zibeon est celle qui a découvert les sources chaudes dans le désert. Cette deuxième Anah est aussi le père ou l'ancêtre d'Oholibamah. Certains traducteurs pensent que cette Oholibamah est la femme d'Esaü, mais d'autres pensent qu'elle est quelqu'un d'autre. Nous ne pouvons pas savoir avec certitude.</w:t>
      </w:r>
    </w:p>
    <w:p>
      <w:pPr/>
      <w:r>
        <w:rPr>
          <w:lang w:val="fr_FR" w:bidi="fr_FR"/>
        </w:rPr>
      </w:r>
      <w:r>
        <w:rPr>
          <w:lang w:val="fr_FR" w:bidi="fr_FR"/>
        </w:rPr>
        <w:t>Arrêtez-vous et discutez : Racontez une histoire sur les ancêtres ou les origines de votre famille. Écoutez quand les noms sont répétés. Comment distinguez-vous entre les personnes avec le même nom ? Quelles informations supplémentaires ajoutez-vous pour éviter la confusion entre les personnes avec le même nom ?</w:t>
      </w:r>
    </w:p>
    <w:p>
      <w:pPr/>
      <w:r>
        <w:rPr>
          <w:lang w:val="fr_FR" w:bidi="fr_FR"/>
        </w:rPr>
      </w:r>
      <w:r>
        <w:rPr>
          <w:lang w:val="fr_FR" w:bidi="fr_FR"/>
        </w:rPr>
        <w:t>Le nom Dishon apparaît aussi deux fois. Dishon est l'un des descendants directs de Seir ou un chef de clan. Dishon est le nom d'un descendant d'Anah et d'un frère d'Oholibamah.</w:t>
      </w:r>
    </w:p>
    <w:p>
      <w:pPr/>
      <w:r>
        <w:rPr>
          <w:lang w:val="fr_FR" w:bidi="fr_FR"/>
        </w:rPr>
      </w:r>
      <w:r>
        <w:rPr>
          <w:lang w:val="fr_FR" w:bidi="fr_FR"/>
        </w:rPr>
        <w:t>Quand Esaü a déménagé sa famille à Seir, tous ces clans vivaient là. Finalement, la famille d'Esaü a pris la terre des descendants de Seir ou de la tribu Horite. La région est devenue une partie d'Edom et la tribu vivant là est devenue les Édomites nommés d'après Esaü.</w:t>
      </w:r>
    </w:p>
    <w:p>
      <w:pPr/>
      <w:r>
        <w:rPr>
          <w:lang w:val="fr_FR" w:bidi="fr_FR"/>
        </w:rPr>
      </w:r>
      <w:r>
        <w:rPr>
          <w:lang w:val="fr_FR" w:bidi="fr_FR"/>
        </w:rPr>
        <w:t>Ce passage commence par la liste de chefs de clan et se termine par la même liste de chefs de clan. La première liste dit qu'ils vivaient sur la terre d'Edom. La deuxième liste à la fin du passage dit qu'ils vivaient sur la terre de Seir. Seir est une partie d'Edom.</w:t>
      </w:r>
    </w:p>
    <w:p>
      <w:pPr/>
      <w:r>
        <w:rPr>
          <w:lang w:val="fr_FR" w:bidi="fr_FR"/>
        </w:rPr>
      </w:r>
      <w:r>
        <w:rPr>
          <w:lang w:val="fr_FR" w:bidi="fr_FR"/>
        </w:rPr>
        <w:t>Regardez la carte à nouveau.</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une seule scène dans cette histoire.</w:t>
      </w:r>
    </w:p>
    <w:p>
      <w:pPr/>
      <w:r>
        <w:rPr>
          <w:lang w:val="fr_FR" w:bidi="fr_FR"/>
        </w:rPr>
      </w:r>
      <w:r>
        <w:rPr>
          <w:b/>
          <w:lang w:val="fr_FR" w:bidi="fr_FR"/>
        </w:rPr>
        <w:t>Première scène :</w:t>
      </w:r>
      <w:r>
        <w:rPr>
          <w:lang w:val="fr_FR" w:bidi="fr_FR"/>
        </w:rPr>
        <w:t xml:space="preserve"> C'est une liste des clans et de leurs descendants qui vivaient à Seir.</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Seir, premier ancêtre</w:t>
      </w:r>
    </w:p>
    <w:p>
      <w:pPr>
        <w:pStyle w:val="ListBullet"/>
        <w:spacing w:line="240" w:lineRule="auto"/>
        <w:ind w:left="720"/>
      </w:pPr>
      <w:r>
        <w:rPr>
          <w:lang w:val="fr_FR" w:bidi="fr_FR"/>
        </w:rPr>
      </w:r>
      <w:r>
        <w:rPr>
          <w:lang w:val="fr_FR" w:bidi="fr_FR"/>
        </w:rPr>
        <w:t>Lotan</w:t>
      </w:r>
    </w:p>
    <w:p>
      <w:pPr>
        <w:pStyle w:val="ListBullet"/>
        <w:spacing w:line="240" w:lineRule="auto"/>
        <w:ind w:left="720"/>
      </w:pPr>
      <w:r>
        <w:rPr>
          <w:lang w:val="fr_FR" w:bidi="fr_FR"/>
        </w:rPr>
      </w:r>
      <w:r>
        <w:rPr>
          <w:lang w:val="fr_FR" w:bidi="fr_FR"/>
        </w:rPr>
        <w:t>Shobal</w:t>
      </w:r>
    </w:p>
    <w:p>
      <w:pPr>
        <w:pStyle w:val="ListBullet"/>
        <w:spacing w:line="240" w:lineRule="auto"/>
        <w:ind w:left="720"/>
      </w:pPr>
      <w:r>
        <w:rPr>
          <w:lang w:val="fr_FR" w:bidi="fr_FR"/>
        </w:rPr>
      </w:r>
      <w:r>
        <w:rPr>
          <w:lang w:val="fr_FR" w:bidi="fr_FR"/>
        </w:rPr>
        <w:t>Zibeon</w:t>
      </w:r>
    </w:p>
    <w:p>
      <w:pPr>
        <w:pStyle w:val="ListBullet"/>
        <w:spacing w:line="240" w:lineRule="auto"/>
        <w:ind w:left="720"/>
      </w:pPr>
      <w:r>
        <w:rPr>
          <w:lang w:val="fr_FR" w:bidi="fr_FR"/>
        </w:rPr>
      </w:r>
      <w:r>
        <w:rPr>
          <w:lang w:val="fr_FR" w:bidi="fr_FR"/>
        </w:rPr>
        <w:t>Anah</w:t>
      </w:r>
    </w:p>
    <w:p>
      <w:pPr>
        <w:pStyle w:val="ListBullet"/>
        <w:spacing w:line="240" w:lineRule="auto"/>
        <w:ind w:left="720"/>
      </w:pPr>
      <w:r>
        <w:rPr>
          <w:lang w:val="fr_FR" w:bidi="fr_FR"/>
        </w:rPr>
      </w:r>
      <w:r>
        <w:rPr>
          <w:lang w:val="fr_FR" w:bidi="fr_FR"/>
        </w:rPr>
        <w:t>Dishon</w:t>
      </w:r>
    </w:p>
    <w:p>
      <w:pPr>
        <w:pStyle w:val="ListBullet"/>
        <w:spacing w:line="240" w:lineRule="auto"/>
        <w:ind w:left="720"/>
      </w:pPr>
      <w:r>
        <w:rPr>
          <w:lang w:val="fr_FR" w:bidi="fr_FR"/>
        </w:rPr>
      </w:r>
      <w:r>
        <w:rPr>
          <w:lang w:val="fr_FR" w:bidi="fr_FR"/>
        </w:rPr>
        <w:t>Ezer</w:t>
      </w:r>
    </w:p>
    <w:p>
      <w:pPr>
        <w:pStyle w:val="ListBullet"/>
        <w:spacing w:line="240" w:lineRule="auto"/>
        <w:ind w:left="720"/>
      </w:pPr>
      <w:r>
        <w:rPr>
          <w:lang w:val="fr_FR" w:bidi="fr_FR"/>
        </w:rPr>
      </w:r>
      <w:r>
        <w:rPr>
          <w:lang w:val="fr_FR" w:bidi="fr_FR"/>
        </w:rPr>
        <w:t>Dishan</w:t>
      </w:r>
    </w:p>
    <w:p>
      <w:pPr>
        <w:pStyle w:val="ListBullet"/>
        <w:spacing w:line="240" w:lineRule="auto"/>
        <w:ind w:left="720"/>
      </w:pPr>
      <w:r>
        <w:rPr>
          <w:lang w:val="fr_FR" w:bidi="fr_FR"/>
        </w:rPr>
      </w:r>
      <w:r>
        <w:rPr>
          <w:lang w:val="fr_FR" w:bidi="fr_FR"/>
        </w:rPr>
        <w:t>Descendants de chaque personne répertoriée.</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Ce passage est une liste de noms de personnes qui ont formé des clans. Ils sont tous descendants de Seir, l'Horite. Jouez à un jeu en utilisant des gens ou des objets pour représenter chaque nom. Pendant que chaque chef de clan est mentionné, faites venir les gens représentant ses descendants et se tenir avec l'ancêtre du clan. Vous pourriez faire cela comme un arbre. Mettez Seir à la partie inférieure pour devenir la racine ou le tronc de l'arbre. Les plus grandes branches sont les 7 personnes répertoriées comme chefs de clan. Ensuite, de petites branches ou des feuilles deviennent les prochains descendants de chaque chef. Utilisez ce visuel pour montrer comment une grande tribu vient d'un homme. Si vous utilisez des rochers, le grand rocher serait Seir. Sept rochers de taille moyenne seraient placés dans une ligne pour que chaque rocher soit d'importance égale, mais directement lié à Seir. Ensuite, utilisez de petits rochers venant de chaque rocher de taille moyenne pour représenter chacun des chefs de clan qui viennent de leur ancêtre. De cette manière, le groupe peut voir que tout le monde est descendu de Seir comme l'ancêtre commun.</w:t>
      </w:r>
    </w:p>
    <w:p>
      <w:pPr/>
      <w:r>
        <w:rPr>
          <w:lang w:val="fr_FR" w:bidi="fr_FR"/>
        </w:rPr>
      </w:r>
      <w:r>
        <w:rPr>
          <w:lang w:val="fr_FR" w:bidi="fr_FR"/>
        </w:rPr>
        <w:t>Répétez cela aussi souvent que nécessaire pour que les relations s'établissent.</w:t>
      </w:r>
    </w:p>
    <w:p>
      <w:pPr/>
      <w:r>
        <w:rPr>
          <w:lang w:val="fr_FR" w:bidi="fr_FR"/>
        </w:rPr>
      </w:r>
      <w:r>
        <w:rPr>
          <w:lang w:val="fr_FR" w:bidi="fr_FR"/>
        </w:rPr>
        <w:t>Deux femmes sont mentionnées spécifiquement. Certains pensent que Timna était la concubine d'Eliphaz, fils d'Esaü. Elle était la mère d'Amalek. Certains pensent qu'Oholibamah est devenue l'une des femmes d'Esaü. Nous ne savons pas si ce sont les mêmes femmes ou différentes femmes avec le même nom.</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une seule scène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Seir, premier ancêtre</w:t>
      </w:r>
    </w:p>
    <w:p>
      <w:pPr>
        <w:pStyle w:val="ListBullet"/>
        <w:spacing w:line="240" w:lineRule="auto"/>
        <w:ind w:left="720"/>
      </w:pPr>
      <w:r>
        <w:rPr>
          <w:lang w:val="fr_FR" w:bidi="fr_FR"/>
        </w:rPr>
      </w:r>
      <w:r>
        <w:rPr>
          <w:lang w:val="fr_FR" w:bidi="fr_FR"/>
        </w:rPr>
        <w:t>Lotan</w:t>
      </w:r>
    </w:p>
    <w:p>
      <w:pPr>
        <w:pStyle w:val="ListBullet"/>
        <w:spacing w:line="240" w:lineRule="auto"/>
        <w:ind w:left="720"/>
      </w:pPr>
      <w:r>
        <w:rPr>
          <w:lang w:val="fr_FR" w:bidi="fr_FR"/>
        </w:rPr>
      </w:r>
      <w:r>
        <w:rPr>
          <w:lang w:val="fr_FR" w:bidi="fr_FR"/>
        </w:rPr>
        <w:t>Shobal</w:t>
      </w:r>
    </w:p>
    <w:p>
      <w:pPr>
        <w:pStyle w:val="ListBullet"/>
        <w:spacing w:line="240" w:lineRule="auto"/>
        <w:ind w:left="720"/>
      </w:pPr>
      <w:r>
        <w:rPr>
          <w:lang w:val="fr_FR" w:bidi="fr_FR"/>
        </w:rPr>
      </w:r>
      <w:r>
        <w:rPr>
          <w:lang w:val="fr_FR" w:bidi="fr_FR"/>
        </w:rPr>
        <w:t>Zibeon</w:t>
      </w:r>
    </w:p>
    <w:p>
      <w:pPr>
        <w:pStyle w:val="ListBullet"/>
        <w:spacing w:line="240" w:lineRule="auto"/>
        <w:ind w:left="720"/>
      </w:pPr>
      <w:r>
        <w:rPr>
          <w:lang w:val="fr_FR" w:bidi="fr_FR"/>
        </w:rPr>
      </w:r>
      <w:r>
        <w:rPr>
          <w:lang w:val="fr_FR" w:bidi="fr_FR"/>
        </w:rPr>
        <w:t>Anah</w:t>
      </w:r>
    </w:p>
    <w:p>
      <w:pPr>
        <w:pStyle w:val="ListBullet"/>
        <w:spacing w:line="240" w:lineRule="auto"/>
        <w:ind w:left="720"/>
      </w:pPr>
      <w:r>
        <w:rPr>
          <w:lang w:val="fr_FR" w:bidi="fr_FR"/>
        </w:rPr>
      </w:r>
      <w:r>
        <w:rPr>
          <w:lang w:val="fr_FR" w:bidi="fr_FR"/>
        </w:rPr>
        <w:t>Dishon</w:t>
      </w:r>
    </w:p>
    <w:p>
      <w:pPr>
        <w:pStyle w:val="ListBullet"/>
        <w:spacing w:line="240" w:lineRule="auto"/>
        <w:ind w:left="720"/>
      </w:pPr>
      <w:r>
        <w:rPr>
          <w:lang w:val="fr_FR" w:bidi="fr_FR"/>
        </w:rPr>
      </w:r>
      <w:r>
        <w:rPr>
          <w:lang w:val="fr_FR" w:bidi="fr_FR"/>
        </w:rPr>
        <w:t>Ezer</w:t>
      </w:r>
    </w:p>
    <w:p>
      <w:pPr>
        <w:pStyle w:val="ListBullet"/>
        <w:spacing w:line="240" w:lineRule="auto"/>
        <w:ind w:left="720"/>
      </w:pPr>
      <w:r>
        <w:rPr>
          <w:lang w:val="fr_FR" w:bidi="fr_FR"/>
        </w:rPr>
      </w:r>
      <w:r>
        <w:rPr>
          <w:lang w:val="fr_FR" w:bidi="fr_FR"/>
        </w:rPr>
        <w:t>Dishan</w:t>
      </w:r>
    </w:p>
    <w:p>
      <w:pPr>
        <w:pStyle w:val="ListBullet"/>
        <w:spacing w:line="240" w:lineRule="auto"/>
        <w:ind w:left="720"/>
      </w:pPr>
      <w:r>
        <w:rPr>
          <w:lang w:val="fr_FR" w:bidi="fr_FR"/>
        </w:rPr>
      </w:r>
      <w:r>
        <w:rPr>
          <w:lang w:val="fr_FR" w:bidi="fr_FR"/>
        </w:rPr>
        <w:t>Descendants de chaque personne répertoriée.</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Arrêtez l'action. Demandez à la personne qui joue le rôle de Laban "Que ressens tu ? " Vous pouvez entendre des choses comme différentes réponses. Reprenez l'action.</w:t>
      </w:r>
    </w:p>
    <w:p>
      <w:pPr/>
      <w:r>
        <w:rPr>
          <w:lang w:val="fr_FR" w:bidi="fr_FR"/>
        </w:rPr>
      </w:r>
      <w:r>
        <w:rPr>
          <w:lang w:val="fr_FR" w:bidi="fr_FR"/>
        </w:rPr>
        <w:t>Dans ce passage Seir, l'Horite a 7 descendants qui deviennent chefs de clan.</w:t>
      </w:r>
    </w:p>
    <w:p>
      <w:pPr/>
      <w:r>
        <w:rPr>
          <w:lang w:val="fr_FR" w:bidi="fr_FR"/>
        </w:rPr>
      </w:r>
      <w:r>
        <w:rPr>
          <w:lang w:val="fr_FR" w:bidi="fr_FR"/>
        </w:rPr>
        <w:t>Arrêtez la scène et demandez à Seir : « Comment vous sentez-vous en voyant beaucoup d'hommes adultes qui sont devenus chefs de clan ? » Vous pouvez entendre : « Je suis fier d'eux. Ils sont tous de bons hommes et de bons chefs. C'est bon de savoir que ma famille est devenue si forte et un si grand groupe. Reprenez l'action.</w:t>
      </w:r>
    </w:p>
    <w:p>
      <w:pPr/>
      <w:r>
        <w:rPr>
          <w:lang w:val="fr_FR" w:bidi="fr_FR"/>
        </w:rPr>
      </w:r>
      <w:r>
        <w:rPr>
          <w:lang w:val="fr_FR" w:bidi="fr_FR"/>
        </w:rPr>
        <w:t>Pendant que chaque descendant est nommé, cette personne se joint à son ancêtre direct.</w:t>
      </w:r>
    </w:p>
    <w:p>
      <w:pPr/>
      <w:r>
        <w:rPr>
          <w:lang w:val="fr_FR" w:bidi="fr_FR"/>
        </w:rPr>
      </w:r>
      <w:r>
        <w:rPr>
          <w:lang w:val="fr_FR" w:bidi="fr_FR"/>
        </w:rPr>
        <w:t>Arrêtez l'action : Demandez à différents descendants : « Comment te sens-tu maintenant que tu as un clan nommé après toi ? » Vous pouvez entendre : « Je suis fier de ma famille. Mes fils ont bien fait. Nous devenons forts et riches. Reprenez l'action. Supposez que Timna et Oholibamah sont les mêmes femmes qui se marient dans la famille d'Esaü. Demandez à Timna et Oholibamah : « Comment vous sentez-vous maintenant que vous avez épousé un étranger ? » Vous pouvez entendre : « Mon mari est un bon homme. Il apporte beaucoup de richesse à notre famille. Ou « Mon mari adore un autre Dieu. Je ne peux pas voir le Dieu qu'il adore. Je dois en savoir plus sur ce Dieu Ou « Mon mari se tient à part de ma famille. Il semble vouloir être séparé.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Le passage commence en disant que ce sont les </w:t>
      </w:r>
      <w:r>
        <w:rPr>
          <w:b/>
          <w:lang w:val="fr_FR" w:bidi="fr_FR"/>
        </w:rPr>
        <w:t>fils</w:t>
      </w:r>
      <w:r>
        <w:rPr>
          <w:lang w:val="fr_FR" w:bidi="fr_FR"/>
        </w:rPr>
        <w:t xml:space="preserve"> de Seir, l'Horite. Horite se réfère à la tribu dont Seir, l'homme était un membre avant d'aller vivre à Seir, la région. Le mot fils peut avoir différentes significations en fonction du contexte. Ici, le mot fils signifie descendant ou chef de clan dont l'ancêtre est Seir. Le mot fils ne signifie pas que les hommes répertoriés sont tous les fils de Seir et donc les frères. Ils pourraient être des cousins ou une autre relation. Certaines traductions utilisent le mot fils . Certaines traductions utilisent le mot chefs de clan.</w:t>
      </w:r>
    </w:p>
    <w:p>
      <w:pPr/>
      <w:r>
        <w:rPr>
          <w:lang w:val="fr_FR" w:bidi="fr_FR"/>
        </w:rPr>
      </w:r>
      <w:r>
        <w:rPr>
          <w:lang w:val="fr_FR" w:bidi="fr_FR"/>
        </w:rPr>
        <w:t>Seir est le nom du premier homme qui vivait dans la région. Il est devenu le nom de la région. Seir est éventuellement devenu une partie d'Edom. Esaü est allé pour vivre à Edom. Toutes les personnes dans ce passage vivaient à Edom avant qu'Esaü n'aille là pour vivre.</w:t>
      </w:r>
    </w:p>
    <w:p>
      <w:pPr/>
      <w:r>
        <w:rPr>
          <w:lang w:val="fr_FR" w:bidi="fr_FR"/>
        </w:rPr>
      </w:r>
      <w:r>
        <w:rPr>
          <w:lang w:val="fr_FR" w:bidi="fr_FR"/>
        </w:rPr>
        <w:t>Certains noms sont répétés. Notez que l'auteur fournit des informations sur l'une de ces personnes pour qu'elles puissent être distinguées les unes des autres et ne pas être confus comme étant la même personne.</w:t>
      </w:r>
    </w:p>
    <w:p>
      <w:pPr/>
      <w:r>
        <w:rPr>
          <w:lang w:val="fr_FR" w:bidi="fr_FR"/>
        </w:rPr>
      </w:r>
      <w:r>
        <w:rPr>
          <w:lang w:val="fr_FR" w:bidi="fr_FR"/>
        </w:rPr>
        <w:t xml:space="preserve">Un homme nommé Anah est celui qui a découvert les </w:t>
      </w:r>
      <w:r>
        <w:rPr>
          <w:b/>
          <w:lang w:val="fr_FR" w:bidi="fr_FR"/>
        </w:rPr>
        <w:t>sources chaudes</w:t>
      </w:r>
      <w:r>
        <w:rPr>
          <w:lang w:val="fr_FR" w:bidi="fr_FR"/>
        </w:rPr>
        <w:t xml:space="preserve"> dans le désert pendant qu'il faisait paître ses ânes. Beaucoup de traductions disent les sources chaudes. Cela signifie que l'eau qui vient la est chaude, non froide. Certaines traductions disent juste les sources et une traduction utilise le mot oasis. Une </w:t>
      </w:r>
      <w:r>
        <w:rPr>
          <w:b/>
          <w:lang w:val="fr_FR" w:bidi="fr_FR"/>
        </w:rPr>
        <w:t>oasis</w:t>
      </w:r>
      <w:r>
        <w:rPr>
          <w:lang w:val="fr_FR" w:bidi="fr_FR"/>
        </w:rPr>
        <w:t xml:space="preserve"> est un endroit où vous pouvez trouver de l'eau dans le désert Le désert est généralement un endroit sec sans eau, mais de temps en temps, il y aura une oasis où il y a des sources naturelles d'eau.</w:t>
      </w:r>
    </w:p>
    <w:p>
      <w:pPr/>
      <w:r>
        <w:rPr>
          <w:lang w:val="fr_FR" w:bidi="fr_FR"/>
        </w:rPr>
      </w:r>
      <w:r>
        <w:rPr>
          <w:lang w:val="fr_FR" w:bidi="fr_FR"/>
        </w:rPr>
        <w:t>Timna et Oholibamah sont les mêmes noms que les femmes dans la famille d'Esaü. Ceux-ci peuvent être les mêmes femmes, mais ils peuvent être différentes femmes.</w:t>
      </w:r>
    </w:p>
    <w:p>
      <w:pPr/>
      <w:r>
        <w:rPr>
          <w:lang w:val="fr_FR" w:bidi="fr_FR"/>
        </w:rPr>
      </w:r>
      <w:r>
        <w:rPr>
          <w:lang w:val="fr_FR" w:bidi="fr_FR"/>
        </w:rPr>
        <w:t xml:space="preserve">Chaque homme répertorié est devenu un chef de </w:t>
      </w:r>
      <w:r>
        <w:rPr>
          <w:b/>
          <w:lang w:val="fr_FR" w:bidi="fr_FR"/>
        </w:rPr>
        <w:t>clan</w:t>
      </w:r>
      <w:r>
        <w:rPr>
          <w:lang w:val="fr_FR" w:bidi="fr_FR"/>
        </w:rPr>
        <w:t xml:space="preserve">. Cela signifie que ses descendants se sont regardés vers lui comme leur </w:t>
      </w:r>
      <w:r>
        <w:rPr>
          <w:b/>
          <w:lang w:val="fr_FR" w:bidi="fr_FR"/>
        </w:rPr>
        <w:t>ancêtre</w:t>
      </w:r>
      <w:r>
        <w:rPr>
          <w:lang w:val="fr_FR" w:bidi="fr_FR"/>
        </w:rPr>
        <w:t xml:space="preserve"> fondateur. Tous ces clans ont formé la tribu Horite des personnes qui vivaient dans la région de Seir.</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Arrêtez cet audio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Arrêtez cet audio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36:31–43</w:t>
      </w:r>
      <w:r>
        <w:rPr>
          <w:lang w:val="fr_FR" w:bidi="fr_FR"/>
        </w:rPr>
      </w:r>
    </w:p>
    <w:p>
      <w:pPr>
        <w:pStyle w:val="Heading3"/>
      </w:pPr>
      <w:r>
        <w:rPr>
          <w:lang w:val="fr_FR" w:bidi="fr_FR"/>
        </w:rPr>
        <w:t>Écouter et Cœur</w:t>
      </w:r>
    </w:p>
    <w:p>
      <w:pPr/>
      <w:r>
        <w:rPr>
          <w:lang w:val="fr_FR" w:bidi="fr_FR"/>
        </w:rPr>
      </w:r>
      <w:r>
        <w:rPr>
          <w:lang w:val="fr_FR" w:bidi="fr_FR"/>
        </w:rPr>
        <w:t>Ecoutez Genèse 36:31–43 et gardez-le dans votre coeur.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 passage termine la section sur Edom et les descendants d'Esaü. Ce passage répertorie les rois ou les chefs d'Edom. Les rois ont gouverné sur Edom avant que les descendants de Jacob qui sont appelés les Israélites avaient des rois pour gouverner sur eux.</w:t>
      </w:r>
    </w:p>
    <w:p>
      <w:pPr/>
      <w:r>
        <w:rPr>
          <w:lang w:val="fr_FR" w:bidi="fr_FR"/>
        </w:rPr>
      </w:r>
      <w:r>
        <w:rPr>
          <w:lang w:val="fr_FR" w:bidi="fr_FR"/>
        </w:rPr>
        <w:t>C'est une liste de huit rois d'Edom. Chaque roi a suivi le roi précédent dans une succession ordonnée.</w:t>
      </w:r>
    </w:p>
    <w:p>
      <w:pPr/>
      <w:r>
        <w:rPr>
          <w:lang w:val="fr_FR" w:bidi="fr_FR"/>
        </w:rPr>
      </w:r>
      <w:r>
        <w:rPr>
          <w:lang w:val="fr_FR" w:bidi="fr_FR"/>
        </w:rPr>
        <w:t>Apparemment, les rois d'Edom étaient élus. Chaque roi est répertorié, son père est répertorié et son endroit de naissance ou d'où il est venu est répertorié. Le roi n'est pas le fils du roi précédent. Habituellement, quand il y a des rois, la royauté passe du père au fils. Dans ce passage, chaque roi est d'un endroit différent avec un père différent. Cela implique que les rois étaient choisis ou élus. Une fois qu'un roi était choisi, il régnerait généralement jusqu'à ce qu'il meure. Il semble que chaque roi a gouverné à partir de la région où ce roi est né.</w:t>
      </w:r>
    </w:p>
    <w:p>
      <w:pPr/>
      <w:r>
        <w:rPr>
          <w:lang w:val="fr_FR" w:bidi="fr_FR"/>
        </w:rPr>
      </w:r>
      <w:r>
        <w:rPr>
          <w:lang w:val="fr_FR" w:bidi="fr_FR"/>
        </w:rPr>
        <w:t>Arrêtez-vous et discutez : Quand un chef meurt dans votre culture, comment le prochain chef est-il sélectionné ? Comment le leadership passe-t-il à la génération suivante ?</w:t>
      </w:r>
    </w:p>
    <w:p>
      <w:pPr/>
      <w:r>
        <w:rPr>
          <w:lang w:val="fr_FR" w:bidi="fr_FR"/>
        </w:rPr>
      </w:r>
      <w:r>
        <w:rPr>
          <w:lang w:val="fr_FR" w:bidi="fr_FR"/>
        </w:rPr>
        <w:t>Le roi Jobab était de Bozrah. Bozrah était une ville importante à Edom.</w:t>
      </w:r>
    </w:p>
    <w:p>
      <w:pPr/>
      <w:r>
        <w:rPr>
          <w:lang w:val="fr_FR" w:bidi="fr_FR"/>
        </w:rPr>
      </w:r>
      <w:r>
        <w:rPr>
          <w:lang w:val="fr_FR" w:bidi="fr_FR"/>
        </w:rPr>
        <w:t>Montrez la carte avec la ville de Bozrah marquée. Vous vous référerez à cette carte plusieurs fois pour localiser les noms d'endroits mentionnés pendant que vous travaillez à travers le passage.</w:t>
      </w:r>
    </w:p>
    <w:p>
      <w:pPr/>
      <w:r>
        <w:rPr>
          <w:lang w:val="fr_FR" w:bidi="fr_FR"/>
        </w:rPr>
      </w:r>
      <w:r>
        <w:rPr>
          <w:lang w:val="fr_FR" w:bidi="fr_FR"/>
        </w:rPr>
        <w:t>Le roi Husham était de la terre des Timanites. Les Temanites vivaient dans le sud d'Edom.</w:t>
      </w:r>
    </w:p>
    <w:p>
      <w:pPr/>
      <w:r>
        <w:rPr>
          <w:lang w:val="fr_FR" w:bidi="fr_FR"/>
        </w:rPr>
      </w:r>
      <w:r>
        <w:rPr>
          <w:lang w:val="fr_FR" w:bidi="fr_FR"/>
        </w:rPr>
        <w:t>Montrez la carte avec Béthlehem et Hebron marquée.</w:t>
      </w:r>
    </w:p>
    <w:p>
      <w:pPr/>
      <w:r>
        <w:rPr>
          <w:lang w:val="fr_FR" w:bidi="fr_FR"/>
        </w:rPr>
      </w:r>
      <w:r>
        <w:rPr>
          <w:lang w:val="fr_FR" w:bidi="fr_FR"/>
        </w:rPr>
        <w:t>Il y a deux rois nommés Hadad. Ce sont différents hommes de différentes villes, mais avec le même nom.</w:t>
      </w:r>
    </w:p>
    <w:p>
      <w:pPr/>
      <w:r>
        <w:rPr>
          <w:lang w:val="fr_FR" w:bidi="fr_FR"/>
        </w:rPr>
      </w:r>
      <w:r>
        <w:rPr>
          <w:lang w:val="fr_FR" w:bidi="fr_FR"/>
        </w:rPr>
        <w:t>Le premier roi Hadad était le roi qui a vaincu les Madianites sur la terre de Moab. Madian était l'un des fils d'Abraham, né après la mort de Sarah et qu'Abraham a épousé Keturah. Cela signifie que les Madianites et les Edomites étaient des cousins. De ce passage, il semblerait que les Madianites sont allés à Moab pour attaquer les gens là. Le roi Hadad a voyagé d'Edom pour combattre les Madianites sur la terre de Moab.</w:t>
      </w:r>
    </w:p>
    <w:p>
      <w:pPr/>
      <w:r>
        <w:rPr>
          <w:lang w:val="fr_FR" w:bidi="fr_FR"/>
        </w:rPr>
      </w:r>
      <w:r>
        <w:rPr>
          <w:lang w:val="fr_FR" w:bidi="fr_FR"/>
        </w:rPr>
        <w:t>Montrez la carte avec les régions de Moab, Edom et Madian marquées.</w:t>
      </w:r>
    </w:p>
    <w:p>
      <w:pPr/>
      <w:r>
        <w:rPr>
          <w:lang w:val="fr_FR" w:bidi="fr_FR"/>
        </w:rPr>
      </w:r>
      <w:r>
        <w:rPr>
          <w:lang w:val="fr_FR" w:bidi="fr_FR"/>
        </w:rPr>
        <w:t>Le roi Shaul était de la ville de Rehoboth-sur-la-rivière. Nous ne savons pas quelle rivière c'était. Certains ont pensé que cela pourrait être la rivière Euphrate qui est dans le pays actuel d'Irak. C'est trop loin d'Edom pour que le roi gouverne sur Edom. Par conséquent, cette ville et cette rivière sont situés quelque part sur la terre d'Edom.</w:t>
      </w:r>
    </w:p>
    <w:p>
      <w:pPr/>
      <w:r>
        <w:rPr>
          <w:lang w:val="fr_FR" w:bidi="fr_FR"/>
        </w:rPr>
      </w:r>
      <w:r>
        <w:rPr>
          <w:lang w:val="fr_FR" w:bidi="fr_FR"/>
        </w:rPr>
        <w:t>Seule une femme ou une reine est mentionnée. Elle est la femme du deuxième roi Hadad. Son père et son grand-père sont répertoriés avec elle.</w:t>
      </w:r>
    </w:p>
    <w:p>
      <w:pPr/>
      <w:r>
        <w:rPr>
          <w:lang w:val="fr_FR" w:bidi="fr_FR"/>
        </w:rPr>
      </w:r>
      <w:r>
        <w:rPr>
          <w:lang w:val="fr_FR" w:bidi="fr_FR"/>
        </w:rPr>
        <w:t>Arrêtez-vous et discutez : Quand le père et le grand-père d'une femme seraient-ils répertoriés avec son nom dans votre culture ? Quelle serait la signification ?</w:t>
      </w:r>
    </w:p>
    <w:p>
      <w:pPr/>
      <w:r>
        <w:rPr>
          <w:lang w:val="fr_FR" w:bidi="fr_FR"/>
        </w:rPr>
      </w:r>
      <w:r>
        <w:rPr>
          <w:lang w:val="fr_FR" w:bidi="fr_FR"/>
        </w:rPr>
        <w:t>Les autres rois ont gouverné depuis leurs villes. Nous ne savons pas l'emplacement exact de ces villes</w:t>
      </w:r>
    </w:p>
    <w:p>
      <w:pPr/>
      <w:r>
        <w:rPr>
          <w:lang w:val="fr_FR" w:bidi="fr_FR"/>
        </w:rPr>
      </w:r>
      <w:r>
        <w:rPr>
          <w:lang w:val="fr_FR" w:bidi="fr_FR"/>
        </w:rPr>
        <w:t>À la fin de ce passage, l'auteur revient à Esaü et répertorie les chefs de clan qui sont descendus d'Esaü. Ils vivaient dans des endroits qui étaient nommés pour eux. Le clan était aussi nommé d'après le premier chef. Certaines traductions utilisent le chef et certains utilisent le chef de clan. C'est la même personne. Il est intéressant que la liste comprenne les noms de Timna qui était une concubine du fils d'Esaü, Eliphaz et Oholibama qui était la femme d'Esaü. Seulement 4 des noms sur cette liste étaient sur la liste précédente des descendants d'Esaü. Ces noms pourraient se référer aux chefs de clan qui sont venus après ceux dans la première liste.</w:t>
      </w:r>
    </w:p>
    <w:p>
      <w:pPr/>
      <w:r>
        <w:rPr>
          <w:lang w:val="fr_FR" w:bidi="fr_FR"/>
        </w:rPr>
      </w:r>
      <w:r>
        <w:rPr>
          <w:lang w:val="fr_FR" w:bidi="fr_FR"/>
        </w:rPr>
        <w:t>Arrêtez-vous et discutez : Parlez de la façon dont votre région était installée par votre tribu. Retournez vers votre ancêtre commun. Comment les gens ont-ils développé des clans ? D'où viennent les noms des villages et des districts dans votre région ?</w:t>
      </w:r>
    </w:p>
    <w:p>
      <w:pPr/>
      <w:r>
        <w:rPr>
          <w:lang w:val="fr_FR" w:bidi="fr_FR"/>
        </w:rPr>
      </w:r>
      <w:r>
        <w:rPr>
          <w:lang w:val="fr_FR" w:bidi="fr_FR"/>
        </w:rPr>
        <w:t>La première partie de ce passage parle des rois. Cette dernière partie parle des chefs de clan. Les rois gouverneraient sur toute la région. Le chef de clan gouvernerait sur son clan. Un clan est un groupe de familles avec un ancêtre commun. Les chefs de clan étaient tous descendus d'Esaü. Nous ne savons pas si les rois étaient aussi les descendants d'Esaü.</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deux scènes dans ce passage.</w:t>
      </w:r>
    </w:p>
    <w:p>
      <w:pPr/>
      <w:r>
        <w:rPr>
          <w:lang w:val="fr_FR" w:bidi="fr_FR"/>
        </w:rPr>
      </w:r>
      <w:r>
        <w:rPr>
          <w:b/>
          <w:lang w:val="fr_FR" w:bidi="fr_FR"/>
        </w:rPr>
        <w:t>Première scène :</w:t>
      </w:r>
      <w:r>
        <w:rPr>
          <w:lang w:val="fr_FR" w:bidi="fr_FR"/>
        </w:rPr>
        <w:t xml:space="preserve"> La liste des 8 rois d'Edom.</w:t>
      </w:r>
    </w:p>
    <w:p>
      <w:pPr/>
      <w:r>
        <w:rPr>
          <w:lang w:val="fr_FR" w:bidi="fr_FR"/>
        </w:rPr>
      </w:r>
      <w:r>
        <w:rPr>
          <w:b/>
          <w:lang w:val="fr_FR" w:bidi="fr_FR"/>
        </w:rPr>
        <w:t>Deuxième scène :</w:t>
      </w:r>
      <w:r>
        <w:rPr>
          <w:lang w:val="fr_FR" w:bidi="fr_FR"/>
        </w:rPr>
        <w:t xml:space="preserve"> La liste finale des clans et de leurs chefs qui sont descendus d'Esaü.</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Esaü</w:t>
      </w:r>
    </w:p>
    <w:p>
      <w:pPr>
        <w:pStyle w:val="ListBullet"/>
        <w:spacing w:line="240" w:lineRule="auto"/>
        <w:ind w:left="720"/>
      </w:pPr>
      <w:r>
        <w:rPr>
          <w:lang w:val="fr_FR" w:bidi="fr_FR"/>
        </w:rPr>
      </w:r>
      <w:r>
        <w:rPr>
          <w:lang w:val="fr_FR" w:bidi="fr_FR"/>
        </w:rPr>
        <w:t>La liste de 8 rois</w:t>
      </w:r>
    </w:p>
    <w:p>
      <w:pPr>
        <w:pStyle w:val="ListBullet"/>
        <w:spacing w:line="240" w:lineRule="auto"/>
        <w:ind w:left="720"/>
      </w:pPr>
      <w:r>
        <w:rPr>
          <w:lang w:val="fr_FR" w:bidi="fr_FR"/>
        </w:rPr>
      </w:r>
      <w:r>
        <w:rPr>
          <w:lang w:val="fr_FR" w:bidi="fr_FR"/>
        </w:rPr>
        <w:t>La liste de 11 chefs de clan des Édomites Les Edomites sont descendus d'Esaü.</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Dans la première scène, vous avez le transfert ordonné du pouvoir d'un roi au roi suivant. Il y a 8 rois dans la liste.</w:t>
      </w:r>
    </w:p>
    <w:p>
      <w:pPr/>
      <w:r>
        <w:rPr>
          <w:lang w:val="fr_FR" w:bidi="fr_FR"/>
        </w:rPr>
      </w:r>
      <w:r>
        <w:rPr>
          <w:lang w:val="fr_FR" w:bidi="fr_FR"/>
        </w:rPr>
        <w:t>Le premier roi Hadad a vaincu les Madianites à Moab</w:t>
      </w:r>
    </w:p>
    <w:p>
      <w:pPr/>
      <w:r>
        <w:rPr>
          <w:lang w:val="fr_FR" w:bidi="fr_FR"/>
        </w:rPr>
      </w:r>
      <w:r>
        <w:rPr>
          <w:lang w:val="fr_FR" w:bidi="fr_FR"/>
        </w:rPr>
        <w:t>Le deuxième roi Hadad comprend aussi sa femme et le nom de son père et de son grand-père.</w:t>
      </w:r>
    </w:p>
    <w:p>
      <w:pPr/>
      <w:r>
        <w:rPr>
          <w:lang w:val="fr_FR" w:bidi="fr_FR"/>
        </w:rPr>
      </w:r>
      <w:r>
        <w:rPr>
          <w:lang w:val="fr_FR" w:bidi="fr_FR"/>
        </w:rPr>
        <w:t>La chronologie pour ces rois n'est pas fournie. Nous ne savons pas quand le premier roi a commencé à gouverner. Nous savons que ces rois roiont sur Edom avant que les Israélites n'aient un roi. Les rois étaient élus ou choisis plutôt que d'hériter du trône de leur père.</w:t>
      </w:r>
    </w:p>
    <w:p>
      <w:pPr/>
      <w:r>
        <w:rPr>
          <w:lang w:val="fr_FR" w:bidi="fr_FR"/>
        </w:rPr>
      </w:r>
      <w:r>
        <w:rPr>
          <w:lang w:val="fr_FR" w:bidi="fr_FR"/>
        </w:rPr>
        <w:t>Dans la deuxième scène, les descendants d'Esaü qui sont devenus chefs de clan sont répertoriés. Nous avons 11 noms y compris deux femmes.</w:t>
      </w:r>
    </w:p>
    <w:p>
      <w:pPr/>
      <w:r>
        <w:rPr>
          <w:lang w:val="fr_FR" w:bidi="fr_FR"/>
        </w:rPr>
      </w:r>
      <w:r>
        <w:rPr>
          <w:lang w:val="fr_FR" w:bidi="fr_FR"/>
        </w:rPr>
        <w:t>Les chefs de clan ou les descendants d'Esaü sont répertoriés. Ce ne sont pas les mêmes noms que dans la première liste. Sur les 11 noms, 4 sont de la première liste. Deux femmes sont incluses dans la liste. La région où ces personnes vivaient était nommée d'après eux. Le clan a pris leur nom. Tous ces clans ont formé la tribu des Edomites.</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deux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Esaü</w:t>
      </w:r>
    </w:p>
    <w:p>
      <w:pPr>
        <w:pStyle w:val="ListBullet"/>
        <w:spacing w:line="240" w:lineRule="auto"/>
        <w:ind w:left="720"/>
      </w:pPr>
      <w:r>
        <w:rPr>
          <w:lang w:val="fr_FR" w:bidi="fr_FR"/>
        </w:rPr>
      </w:r>
      <w:r>
        <w:rPr>
          <w:lang w:val="fr_FR" w:bidi="fr_FR"/>
        </w:rPr>
        <w:t>La liste de 8 rois</w:t>
      </w:r>
    </w:p>
    <w:p>
      <w:pPr>
        <w:pStyle w:val="ListBullet"/>
        <w:spacing w:line="240" w:lineRule="auto"/>
        <w:ind w:left="720"/>
      </w:pPr>
      <w:r>
        <w:rPr>
          <w:lang w:val="fr_FR" w:bidi="fr_FR"/>
        </w:rPr>
      </w:r>
      <w:r>
        <w:rPr>
          <w:lang w:val="fr_FR" w:bidi="fr_FR"/>
        </w:rPr>
        <w:t>La liste de 11 chefs de clan des Édomites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 xml:space="preserve">Dans la première scène, chaque roi est sélectionné et gouverne depuis sa ville. </w:t>
      </w:r>
    </w:p>
    <w:p>
      <w:pPr/>
      <w:r>
        <w:rPr>
          <w:lang w:val="fr_FR" w:bidi="fr_FR"/>
        </w:rPr>
      </w:r>
      <w:r>
        <w:rPr>
          <w:lang w:val="fr_FR" w:bidi="fr_FR"/>
        </w:rPr>
        <w:t>Arrêtez l'action : demandez à chaque roi : « Comment vous sentez-vous à l'idée d'être le roi des Édomites ? Vous pouvez entendre : « Je suis honoré d'être choisi. J'essaierai de gouverner sagement. Ou « c'est au tour de mon village d'avoir un roi. Je pense que nous ferons bien. Ou « Je voudrais que mon fils puisse me suivre. Mais notre façon est d'élire un nouveau roi d'un autre village. Reprenez l'action.</w:t>
      </w:r>
    </w:p>
    <w:p>
      <w:pPr/>
      <w:r>
        <w:rPr>
          <w:lang w:val="fr_FR" w:bidi="fr_FR"/>
        </w:rPr>
      </w:r>
      <w:r>
        <w:rPr>
          <w:lang w:val="fr_FR" w:bidi="fr_FR"/>
        </w:rPr>
        <w:t>Le premier roi Hadad va à Moab pour combattre les Madianites.</w:t>
      </w:r>
    </w:p>
    <w:p>
      <w:pPr/>
      <w:r>
        <w:rPr>
          <w:lang w:val="fr_FR" w:bidi="fr_FR"/>
        </w:rPr>
      </w:r>
      <w:r>
        <w:rPr>
          <w:lang w:val="fr_FR" w:bidi="fr_FR"/>
        </w:rPr>
        <w:t>Arrêtez l'action : Demandez au roi Hadad : « Pourquoi es-tu à Moab ? Pourquoi avez-vous quitté Edom pour combattre les Madianites ? Comment vous sentez-vous à l'idée de combattre vos cousins ? » Vous pouvez entendre : « Les Madianites sont mes ennemis aussi. Ils ont voyagé à travers ma terre pour se rendre à Moab. Je dois les arrêter ici ou ils nous attaqueront aussi. Ils n'agissent pas comme des cousins. Ils nous attaqueront. Nous devons nous défendre. Reprenez l'action.</w:t>
      </w:r>
    </w:p>
    <w:p>
      <w:pPr/>
      <w:r>
        <w:rPr>
          <w:lang w:val="fr_FR" w:bidi="fr_FR"/>
        </w:rPr>
      </w:r>
      <w:r>
        <w:rPr>
          <w:lang w:val="fr_FR" w:bidi="fr_FR"/>
        </w:rPr>
        <w:t>Le deuxième roi Hadad vient pour gouverner avec sa femme Mehetabel.</w:t>
      </w:r>
    </w:p>
    <w:p>
      <w:pPr/>
      <w:r>
        <w:rPr>
          <w:lang w:val="fr_FR" w:bidi="fr_FR"/>
        </w:rPr>
      </w:r>
      <w:r>
        <w:rPr>
          <w:lang w:val="fr_FR" w:bidi="fr_FR"/>
        </w:rPr>
        <w:t>Arrêtez l'action : Demandez à Mehetabel : « Comment ton père et ton grand-père se sentent-ils maintenant que tu es la reine ? » Vous pouvez entendre : « Ils sont heureux. Je serai une bonne reine. J'aiderai mon mari à gouverner sur cette région. Reprenez l'action.</w:t>
      </w:r>
    </w:p>
    <w:p>
      <w:pPr/>
      <w:r>
        <w:rPr>
          <w:lang w:val="fr_FR" w:bidi="fr_FR"/>
        </w:rPr>
      </w:r>
      <w:r>
        <w:rPr>
          <w:lang w:val="fr_FR" w:bidi="fr_FR"/>
        </w:rPr>
        <w:t>La deuxième scène répertorie les 11 chefs de clan descendus d'Esaü. Demandez à quelqu'un pour se tenir pour représenter chaque chef de clan. Ou vous pouvez utiliser des jouets ou des objets pour représenter chaque chef. Dessinez une carte d'Edom et placez chaque chef dans un endroit différent. C'est pour démontrer comment les clans ont grandi et ont occupé la terre d'Edom.</w:t>
      </w:r>
    </w:p>
    <w:p>
      <w:pPr/>
      <w:r>
        <w:rPr>
          <w:lang w:val="fr_FR" w:bidi="fr_FR"/>
        </w:rPr>
      </w:r>
      <w:r>
        <w:rPr>
          <w:lang w:val="fr_FR" w:bidi="fr_FR"/>
        </w:rPr>
        <w:t>Arrêtez l'action : Demandez à différents chefs de clan : « Comment vous sentez-vous à propos de cette région pour votre clan ? » Vous pouvez entendre : « J'aime cette région. Il y a assez d'herbe pour les animaux et assez d'eau. Nous pouvons prospérer ici. Je suis content que nous ayons cette région. Ou « C'est bon et mes parents sont assez proches pour nous aider si quelqu'un nous attaque. Demandez aux chefs de clan : « Que pensez-vous de votre ancêtre, Esaü ? » Vous pouvez entendre : « Esaü était un grand homme. Il est venu ici et a pris cette terre pour nous. Esaü nous a enseigné beaucoup de choses. Esaü était un bon homme.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C'est la liste des rois d'Edom. Un </w:t>
      </w:r>
      <w:r>
        <w:rPr>
          <w:b/>
          <w:lang w:val="fr_FR" w:bidi="fr_FR"/>
        </w:rPr>
        <w:t>roi</w:t>
      </w:r>
      <w:r>
        <w:rPr>
          <w:lang w:val="fr_FR" w:bidi="fr_FR"/>
        </w:rPr>
        <w:t xml:space="preserve"> a gouverné sur toute la terre. Il semble que ces rois étaient choisis et n'ont pas hérité du père comme se produit dans la plupart des endroits avec les rois. Chaque roi a son père nommé et le nom de la ville où il a gouverné. Le roi vivait dans cette ville, mais a gouverné tout d'Edom.</w:t>
      </w:r>
    </w:p>
    <w:p>
      <w:pPr/>
      <w:r>
        <w:rPr>
          <w:lang w:val="fr_FR" w:bidi="fr_FR"/>
        </w:rPr>
      </w:r>
      <w:r>
        <w:rPr>
          <w:lang w:val="fr_FR" w:bidi="fr_FR"/>
        </w:rPr>
        <w:t>Le premier roi Hadad a combattu et a vaincu les Madianites sur la terre de Moab. Les Madianites sont les descendants d'Abraham et donc les parents des Edomites. Le passage ne mentionne pas cette relation. Les Madianites apparaîtront à nouveau dans les Écritures. Moab est le nom d'une région comme Edom est le nom d'une région. Moab apparaîtra à nouveau beaucoup de fois dans les Écritures.</w:t>
      </w:r>
    </w:p>
    <w:p>
      <w:pPr/>
      <w:r>
        <w:rPr>
          <w:lang w:val="fr_FR" w:bidi="fr_FR"/>
        </w:rPr>
      </w:r>
      <w:r>
        <w:rPr>
          <w:lang w:val="fr_FR" w:bidi="fr_FR"/>
        </w:rPr>
        <w:t>La femme du deuxième roi Hadad, Mehetabel a son père et son grand-père répertoriés. Le grand-père serait probablement le père de son père. Utilisez les titres de parenté appropriés pour décrire cette relation.</w:t>
      </w:r>
    </w:p>
    <w:p>
      <w:pPr/>
      <w:r>
        <w:rPr>
          <w:lang w:val="fr_FR" w:bidi="fr_FR"/>
        </w:rPr>
      </w:r>
      <w:r>
        <w:rPr>
          <w:lang w:val="fr_FR" w:bidi="fr_FR"/>
        </w:rPr>
        <w:t xml:space="preserve">Les descendants d'Esaü qui sont devenus chefs de </w:t>
      </w:r>
      <w:r>
        <w:rPr>
          <w:b/>
          <w:lang w:val="fr_FR" w:bidi="fr_FR"/>
        </w:rPr>
        <w:t>clan</w:t>
      </w:r>
      <w:r>
        <w:rPr>
          <w:lang w:val="fr_FR" w:bidi="fr_FR"/>
        </w:rPr>
        <w:t xml:space="preserve"> sont répertoriés. Le passage n'explique pas pourquoi les noms sont différents de la première liste. 4 des noms sont répétés. Timna est la concubine d'Eliphaz, fils d'Esaü. Oholibama est l'une des femmes d'Esaü. Les noms de ces chefs de clan sont aussi devenus le nom de la région où le clan était situé. Un clan est une collection de familles avec un ancêtre commun. Plusieurs clans formeraient une tribu. Plusieurs tribus formeraient une nation.</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Arrêtez cet audio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Arrêtez cet audio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37:1–11</w:t>
      </w:r>
      <w:r>
        <w:rPr>
          <w:lang w:val="fr_FR" w:bidi="fr_FR"/>
        </w:rPr>
      </w:r>
    </w:p>
    <w:p>
      <w:pPr>
        <w:pStyle w:val="Heading3"/>
      </w:pPr>
      <w:r>
        <w:rPr>
          <w:lang w:val="fr_FR" w:bidi="fr_FR"/>
        </w:rPr>
        <w:t>Écouter et Cœur</w:t>
      </w:r>
    </w:p>
    <w:p>
      <w:pPr/>
      <w:r>
        <w:rPr>
          <w:lang w:val="fr_FR" w:bidi="fr_FR"/>
        </w:rPr>
      </w:r>
      <w:r>
        <w:rPr>
          <w:lang w:val="fr_FR" w:bidi="fr_FR"/>
        </w:rPr>
        <w:t>Ecoutez Genèse 37:1–11 et mettez-le dans votre coeur.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 passage commence le récit des générations de Jacob. Comme nous l'avons vu auparavant, le mot générations a différentes significations. Ici, le mot générations signifie l'histoire de la famille de Jacob. Le mot générations dans ce passage ne se réfère pas aux ancêtres ou aux listes de descendants.</w:t>
      </w:r>
    </w:p>
    <w:p>
      <w:pPr/>
      <w:r>
        <w:rPr>
          <w:lang w:val="fr_FR" w:bidi="fr_FR"/>
        </w:rPr>
      </w:r>
      <w:r>
        <w:rPr>
          <w:lang w:val="fr_FR" w:bidi="fr_FR"/>
        </w:rPr>
        <w:t>Le passage de l'Écriture change l'histoire d'Esaü à Jacob. Ce passage commence une histoire de Jacob et de ses fils. Jacob s'est installé sur la terre de Canaan Cela signifie que Jacob n'avait pas l'intention de déménager à nouveau vers un autre endroit. Isaac, le père de Jacob avait séjourné sur la terre de Canaan Cela signifie qu'Isaac ne s'est pas installé là, mais a déménagé et vivait comme un étranger sur la terre. L'histoire commence en contrastant Jacob et Isaac.</w:t>
      </w:r>
    </w:p>
    <w:p>
      <w:pPr/>
      <w:r>
        <w:rPr>
          <w:lang w:val="fr_FR" w:bidi="fr_FR"/>
        </w:rPr>
      </w:r>
      <w:r>
        <w:rPr>
          <w:lang w:val="fr_FR" w:bidi="fr_FR"/>
        </w:rPr>
        <w:t>Le passage utilise deux noms pour Jacob. Parfois, le passage l'appelle Jacob. D'autres fois, le passage l'appelle Israël. Les deux noms, Jacob et Israël se réfèrent au même homme.</w:t>
      </w:r>
    </w:p>
    <w:p>
      <w:pPr/>
      <w:r>
        <w:rPr>
          <w:lang w:val="fr_FR" w:bidi="fr_FR"/>
        </w:rPr>
      </w:r>
      <w:r>
        <w:rPr>
          <w:lang w:val="fr_FR" w:bidi="fr_FR"/>
        </w:rPr>
        <w:t>Pendant que l'histoire commence, nous apprenons que Joseph, le fils de Rachel, la femme que Jacob aimait a 17 ans. Joseph est le onzième fils de Jacob. Il est à côté du plus jeune fils. Cela signifie que les 10 autres fils de Jacob sont tous adultes pendant que cette histoire commence. Seul Benjamin, le plus jeune fils est plus jeune que Joseph. Joseph travaillait comme un berger. Cela signifie que Joseph était dans les champs en prenant soin des troupeaux de moutons et de chèvres. Joseph a travaillé avec ses quatre demi-frères, les fils de Bilhah, la servante de Rachel et Zilpah, la servante de Léa. Les fils de Bilhah étaient Dan et Naphtali. Les fils de Zilpah étaient Gad et Asher. Ces fils faisaient aussi des choses qui étaient considérées comme mauvaises et Joseph a rapporté ces choses à son père, Jacob.</w:t>
      </w:r>
    </w:p>
    <w:p>
      <w:pPr/>
      <w:r>
        <w:rPr>
          <w:lang w:val="fr_FR" w:bidi="fr_FR"/>
        </w:rPr>
      </w:r>
      <w:r>
        <w:rPr>
          <w:lang w:val="fr_FR" w:bidi="fr_FR"/>
        </w:rPr>
        <w:t>Arrêtez-vous et discutez : Racontez une histoire sur les enfants se comportant mal ou faisant quelque chose qui pourrait causer de la honte à la famille s'il est découvert. Un enfant va voir les parents et dit ce que les autres enfants font. En conséquence, les parents punissent les autres enfants pour leur mauvais comportement. Comment ces enfants se sentent-ils à propos de l'un des enfants qui est allé et a dit aux parents ce qui s'est passé ?</w:t>
      </w:r>
    </w:p>
    <w:p>
      <w:pPr/>
      <w:r>
        <w:rPr>
          <w:lang w:val="fr_FR" w:bidi="fr_FR"/>
        </w:rPr>
      </w:r>
      <w:r>
        <w:rPr>
          <w:lang w:val="fr_FR" w:bidi="fr_FR"/>
        </w:rPr>
        <w:t>Jacob, aussi nommé Israël, aimait Joseph plus que les autres fils. Joseph est né dans la vieillesse de Jacob. Nous ne savons pas exactement quel âge Jacob avait quand Joseph est né, mais Joseph était le onzième fils né. Joseph est né pendant que Jacob vivait à Harran. Jacob aimait Rachel qui était la mère de Joseph. C'était longtemps après la naissance de Joseph avant que Rachel n'ait son deuxième enfant, Benjamin. Cela signifie que Joseph était le plus jeune enfant ou le bébé de la famille pendant un certain nombre d'années.</w:t>
      </w:r>
    </w:p>
    <w:p>
      <w:pPr/>
      <w:r>
        <w:rPr>
          <w:lang w:val="fr_FR" w:bidi="fr_FR"/>
        </w:rPr>
      </w:r>
      <w:r>
        <w:rPr>
          <w:lang w:val="fr_FR" w:bidi="fr_FR"/>
        </w:rPr>
        <w:t>Arrêtez-vous et discutez : Dans votre culture, comment le bébé de la famille ou le plus jeune enfant est-il traité ? Que pensent les frères et les sœurs aînés à propos de ce plus jeune enfant ?</w:t>
      </w:r>
    </w:p>
    <w:p>
      <w:pPr/>
      <w:r>
        <w:rPr>
          <w:lang w:val="fr_FR" w:bidi="fr_FR"/>
        </w:rPr>
      </w:r>
      <w:r>
        <w:rPr>
          <w:lang w:val="fr_FR" w:bidi="fr_FR"/>
        </w:rPr>
        <w:t>Arrêtez-vous et discutez : Quand un couple a un enfant après une longue période d'attente, que se passe-t-il à cet enfant ? Comment cet enfant est-il traité ?</w:t>
      </w:r>
    </w:p>
    <w:p>
      <w:pPr/>
      <w:r>
        <w:rPr>
          <w:lang w:val="fr_FR" w:bidi="fr_FR"/>
        </w:rPr>
      </w:r>
      <w:r>
        <w:rPr>
          <w:lang w:val="fr_FR" w:bidi="fr_FR"/>
        </w:rPr>
        <w:t>Arrêtez-vous et discutez : Que se passe-t-il dans une famille quand les parents aiment un enfant plus que les autres enfants ?</w:t>
      </w:r>
    </w:p>
    <w:p>
      <w:pPr/>
      <w:r>
        <w:rPr>
          <w:lang w:val="fr_FR" w:bidi="fr_FR"/>
        </w:rPr>
      </w:r>
      <w:r>
        <w:rPr>
          <w:lang w:val="fr_FR" w:bidi="fr_FR"/>
        </w:rPr>
        <w:t>Jacob a donné à Joseph une robe spéciale ou une tunique qui avait probablement de longues manches. C'était probablement comme une tunique qui est venue aux genoux. Il avait probablement une broderie spéciale ou des décorations sur la robe. Cette robe pourrait être décrite comme ornée ou fantaisiste ou belle ou magnifique. La robe aurait pu avoir différentes couleurs tissées dans le matériau. Certains pensent que cela pourrait être une robe qu' un roi porterait. Porter cette robe mettrait Joseph à part comme quelqu'un de spécial. Aucun autre fils n'avait une robe comme celle-ci. Les frères haïssaient ou très fortement détestaient Joseph parce que Jacob aimait Joseph plus que le reste d'eux. Les frères ne pouvaient pas parler un mot gentil à Joseph. Ils ne pouvaient pas parler gentiment à Joseph. Cela signifie qu'ils parlaient à Joseph d'une manière peu aimable ou amicale.</w:t>
      </w:r>
    </w:p>
    <w:p>
      <w:pPr/>
      <w:r>
        <w:rPr>
          <w:lang w:val="fr_FR" w:bidi="fr_FR"/>
        </w:rPr>
      </w:r>
      <w:r>
        <w:rPr>
          <w:lang w:val="fr_FR" w:bidi="fr_FR"/>
        </w:rPr>
        <w:t>Arrêtez-vous et discutez : Racontez une histoire sur une famille où les parents aiment un enfant plus que les autres. Comment les autres enfants parlent-ils à celui qui est le favori du père ?</w:t>
      </w:r>
    </w:p>
    <w:p>
      <w:pPr/>
      <w:r>
        <w:rPr>
          <w:lang w:val="fr_FR" w:bidi="fr_FR"/>
        </w:rPr>
      </w:r>
      <w:r>
        <w:rPr>
          <w:lang w:val="fr_FR" w:bidi="fr_FR"/>
        </w:rPr>
        <w:t>Montrez une image d'une tunique brodée ou décorée ou d'un manteau comme un chef ou un dirigeant aurait pu porter dans l'Antiquité.</w:t>
      </w:r>
    </w:p>
    <w:p>
      <w:pPr/>
      <w:r>
        <w:rPr>
          <w:lang w:val="fr_FR" w:bidi="fr_FR"/>
        </w:rPr>
      </w:r>
      <w:r>
        <w:rPr>
          <w:lang w:val="fr_FR" w:bidi="fr_FR"/>
        </w:rPr>
        <w:t>Joseph avait un rêve et a parlé du rêve à ses frères. Joseph dormait quand il a eu le rêve. C'est la première fois qu'un rêve est mentionné sans que Dieu parle. Dans l'Antiquité, la plupart des gens croyaient que les rêves étaient des informations de Dieu et devaient être pris très au sérieux même si Dieu ne parlait pas . Les rêves étaient souvent remplis de symbolisme et nécessitaient quelqu'un pour interpréter ou expliquer ce que le rêve signifie. Joseph n'a pas demandé l'interprétation, mais a simplement dit à ses frères son rêve. Les symboles dans le rêve étaient les paquets de blé. Quand ils récoltaient le blé, les gens coupaient les tiges et mettaient beaucoup de tiges ensemble pour faire un paquet qui pourrait être porté. Dans ce rêve, dix paquets de blé se prosternent devant un paquet de blé. Les frères ont immédiatement interprété le rêve comme la signification que Joseph gouvernerait un jour sur la famille. Les frères ont haï Joseph encore plus ou avec une haine plus forte après avoir entendu parler des rêves.</w:t>
      </w:r>
    </w:p>
    <w:p>
      <w:pPr/>
      <w:r>
        <w:rPr>
          <w:lang w:val="fr_FR" w:bidi="fr_FR"/>
        </w:rPr>
      </w:r>
      <w:r>
        <w:rPr>
          <w:lang w:val="fr_FR" w:bidi="fr_FR"/>
        </w:rPr>
        <w:t>Arrêtez-vous et discutez : racontez une histoire sur un fils qui est l'enfant préféré. Écoutez comment les autres décrivent ce fils et son comportement. Que veulent-ils faire avec ce fils préféré ? Comment veulent-ils le traiter ?</w:t>
      </w:r>
    </w:p>
    <w:p>
      <w:pPr/>
      <w:r>
        <w:rPr>
          <w:lang w:val="fr_FR" w:bidi="fr_FR"/>
        </w:rPr>
      </w:r>
      <w:r>
        <w:rPr>
          <w:lang w:val="fr_FR" w:bidi="fr_FR"/>
        </w:rPr>
        <w:t>Montrez une image de gerbes de blé ou de blé en paquets.</w:t>
      </w:r>
    </w:p>
    <w:p>
      <w:pPr/>
      <w:r>
        <w:rPr>
          <w:lang w:val="fr_FR" w:bidi="fr_FR"/>
        </w:rPr>
      </w:r>
      <w:r>
        <w:rPr>
          <w:lang w:val="fr_FR" w:bidi="fr_FR"/>
        </w:rPr>
        <w:t>Joseph avait un deuxième rêve et cette fois, Joseph a dit à Jacob le rêve ainsi que à ses frères. Même Jacob était en colère contre Joseph à propos du rêve. Jacob a parlé durement à Joseph quand il lui a dit le rêve. Jacob a supposé que le soleil et la lune représentaient Jacob et Rachel pendant que les 11 étoiles représentaient les autres fils. Jacob a pensé que le deuxième rêve signifiait que Joseph gouvernerait un jour sur toute la famille, y compris lui-même. Les frères étaient jaloux quand ils ont entendu parler du deuxième rêve. Ensuite, Jacob n'était pas sûr de la signification parce qu'il se demandait ce que les rêves signifiaient.</w:t>
      </w:r>
    </w:p>
    <w:p>
      <w:pPr/>
      <w:r>
        <w:rPr>
          <w:lang w:val="fr_FR" w:bidi="fr_FR"/>
        </w:rPr>
      </w:r>
      <w:r>
        <w:rPr>
          <w:lang w:val="fr_FR" w:bidi="fr_FR"/>
        </w:rPr>
        <w:t>Arrêtez-vous et discutez : Parlez des rêves dans votre culture. Comment les gens se sentent-ils à propos des rêves ? Que disent-ils sur leurs rêves ? Qui interprète les rêves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quatre scènes dans ce passage.</w:t>
      </w:r>
    </w:p>
    <w:p>
      <w:pPr/>
      <w:r>
        <w:rPr>
          <w:lang w:val="fr_FR" w:bidi="fr_FR"/>
        </w:rPr>
      </w:r>
      <w:r>
        <w:rPr>
          <w:b/>
          <w:lang w:val="fr_FR" w:bidi="fr_FR"/>
        </w:rPr>
        <w:t>Première scène :</w:t>
      </w:r>
      <w:r>
        <w:rPr>
          <w:lang w:val="fr_FR" w:bidi="fr_FR"/>
        </w:rPr>
        <w:t xml:space="preserve"> Cette scène commence l'histoire de Joseph. Joseph a 17 ans et travaille pour ses demi-frères qui sont les fils de Bilhah et Zilpah. Joseph rapporte leurs activités à Jacob.</w:t>
      </w:r>
    </w:p>
    <w:p>
      <w:pPr/>
      <w:r>
        <w:rPr>
          <w:lang w:val="fr_FR" w:bidi="fr_FR"/>
        </w:rPr>
      </w:r>
      <w:r>
        <w:rPr>
          <w:b/>
          <w:lang w:val="fr_FR" w:bidi="fr_FR"/>
        </w:rPr>
        <w:t>Deuxième scène :</w:t>
      </w:r>
      <w:r>
        <w:rPr>
          <w:lang w:val="fr_FR" w:bidi="fr_FR"/>
        </w:rPr>
        <w:t xml:space="preserve"> Jacob donne à Joseph une tunique spéciale ou un manteau qui dit à tout le monde que Joseph est le favori. Les frères sont jaloux.</w:t>
      </w:r>
    </w:p>
    <w:p>
      <w:pPr/>
      <w:r>
        <w:rPr>
          <w:lang w:val="fr_FR" w:bidi="fr_FR"/>
        </w:rPr>
      </w:r>
      <w:r>
        <w:rPr>
          <w:b/>
          <w:lang w:val="fr_FR" w:bidi="fr_FR"/>
        </w:rPr>
        <w:t>Troisième scène :</w:t>
      </w:r>
      <w:r>
        <w:rPr>
          <w:lang w:val="fr_FR" w:bidi="fr_FR"/>
        </w:rPr>
        <w:t xml:space="preserve"> Joseph a un rêve dans lequel il semble que Joseph gouvernera sur ses frères. Joseph leur dit le rêve. Ils sont en colère.</w:t>
      </w:r>
    </w:p>
    <w:p>
      <w:pPr/>
      <w:r>
        <w:rPr>
          <w:lang w:val="fr_FR" w:bidi="fr_FR"/>
        </w:rPr>
      </w:r>
      <w:r>
        <w:rPr>
          <w:b/>
          <w:lang w:val="fr_FR" w:bidi="fr_FR"/>
        </w:rPr>
        <w:t>Quatrième scène :</w:t>
      </w:r>
      <w:r>
        <w:rPr>
          <w:lang w:val="fr_FR" w:bidi="fr_FR"/>
        </w:rPr>
        <w:t xml:space="preserve"> Joseph a un autre rêve que ce moment fait sembler que Joseph gouvernera sur ses parents ainsi que sur ses frères. Tout le monde, y compris Jacob est en colère.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 est aussi appelé Israël</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Les fils de Bilhah et Zilpah</w:t>
      </w:r>
    </w:p>
    <w:p>
      <w:pPr>
        <w:pStyle w:val="ListBullet"/>
        <w:spacing w:line="240" w:lineRule="auto"/>
        <w:ind w:left="720"/>
      </w:pPr>
      <w:r>
        <w:rPr>
          <w:lang w:val="fr_FR" w:bidi="fr_FR"/>
        </w:rPr>
      </w:r>
      <w:r>
        <w:rPr>
          <w:lang w:val="fr_FR" w:bidi="fr_FR"/>
        </w:rPr>
        <w:t>Les autres frères ou les fils de Léa</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Pendant que vous travaillez à travers les scènes dans cette histoire, notez que les sentiments de haine et de jalousie que les frères ressentent envers Joseph semblent augmenter en intensité avec chaque incident. Les frères ont haï Joseph. Les frères étaient jaloux de Joseph. Les frères ont haï Joseph encore plus. Les frères étaient jaloux de Joseph. Jacob ne semble pas être conscient de la façon dont les frères se sentaient envers Joseph. Jacob ne fait rien pour diminuer la haine ou les sentiments de jalousie. N'oubliez pas que les 10 demi-frères plus âgés sont tous adultes. Joseph a 17 ans au début de l'histoire ce qui signifie que ses demi-frères ont plus que tous 17 ans ou les adultes.</w:t>
      </w:r>
    </w:p>
    <w:p>
      <w:pPr/>
      <w:r>
        <w:rPr>
          <w:lang w:val="fr_FR" w:bidi="fr_FR"/>
        </w:rPr>
      </w:r>
      <w:r>
        <w:rPr>
          <w:lang w:val="fr_FR" w:bidi="fr_FR"/>
        </w:rPr>
        <w:t xml:space="preserve">Dans la première scène, Jacob s'installe sur la terre de Canaan C'est par contraste avec son père Isaac qui ne s'est jamais installé à Canaan Isaac est resté un étranger ou un allié tout le temps où il a vécu à Canaan Le passage dit que c'est un récit de Jacob et de sa famille, mais se tourne rapidement vers l'histoire de Joseph. Joseph est le personnage principal dans ce passage. </w:t>
      </w:r>
    </w:p>
    <w:p>
      <w:pPr/>
      <w:r>
        <w:rPr>
          <w:lang w:val="fr_FR" w:bidi="fr_FR"/>
        </w:rPr>
      </w:r>
      <w:r>
        <w:rPr>
          <w:lang w:val="fr_FR" w:bidi="fr_FR"/>
        </w:rPr>
        <w:t>Joseph avait 17 ans au début de cette histoire. Cela signifie que Joseph est assez mature pour travailler comme un berger ou s'occuper des troupeaux. Joseph travaillait principalement avec les fils de Bilhah et Zilpah. Bilhah et Zilpah étaient des concubines. Chacune avait 2 fils. Joseph a travaillé avec ces enfants qui sont les demi-frères de Joseph et a rapporté ce qu'ils faisaient à Jacob. Apparemment, ces enfants faisaient de mauvaises choses ou des choses qui pourraient apporter la honte à Jacob et au reste de la famille. Nous ne savons pas si les rapports que Joseph donnait à Jacob étaient vrais ou non. Nous ne savons pas pourquoi Joseph a travaillé avec ces fils particuliers. Nous ne savons pas ce que Jacob a fait avec les informations que Joseph a rapportées sur ses 4 demi-frères.</w:t>
      </w:r>
    </w:p>
    <w:p>
      <w:pPr/>
      <w:r>
        <w:rPr>
          <w:lang w:val="fr_FR" w:bidi="fr_FR"/>
        </w:rPr>
      </w:r>
      <w:r>
        <w:rPr>
          <w:lang w:val="fr_FR" w:bidi="fr_FR"/>
        </w:rPr>
        <w:t>Dans la deuxième scène, Jacob aime Joseph plus que les autres fils. Joseph est le fils préféré. Joseph est né dans la vieillesse de Jacob. Nous ne sommes pas sûrs de l'âge de Jacob quand Joseph est né. Joseph est le fils numéro 11 et le premier fils de Rachel. Jacob aimait Rachel. Joseph est né pendant que Jacob vivait encore à Harran. Jacob avait fait une robe spéciale ou une tunique pour Joseph. Quand Joseph a porté cette robe, tout le monde savait que Joseph était spécial et que Jacob l'aimait le plus. Aucun des autres fils n'avait quelque chose comme cette robe à porter. Les frères étaient tous jaloux. Les frères ne pouvaient pas parler à Joseph d'une manière agréable ou gentille.</w:t>
      </w:r>
    </w:p>
    <w:p>
      <w:pPr/>
      <w:r>
        <w:rPr>
          <w:lang w:val="fr_FR" w:bidi="fr_FR"/>
        </w:rPr>
      </w:r>
      <w:r>
        <w:rPr>
          <w:lang w:val="fr_FR" w:bidi="fr_FR"/>
        </w:rPr>
        <w:t>Dans la troisième scène, Joseph a un rêve. C'est un rêve dans lequel Dieu ne parle pas. L'ancien peuple croyait que les rêves étaient des messages de Dieu et devaient être pris très au sérieux. Habituellement, quelqu'un devrait interpréter le symbolisme d'un rêve. Joseph a parlé de son rêve à ses frères et ils ont compris sa signification immédiatement. Ils n'avaient pas besoin de quelqu'un pour interpréter le rêve. Les frères pensaient que Joseph disait qu'un jour il serait le chef de la famille. Joseph était le fils numéro 11. Habituellement, le premier-né prenait le leadership de la famille quand le père est mort. Les frères sont devenus très coléreux quand ils ont entendu parler de ce rêve. Les frères ont commencé à poser des questions qui ne nécessitent pas une réponse. Si votre langue n'utilise pas ces types de questions, vous pouvez poser leurs questions comme des déclarations positives. Les frères ont haï Joseph. La haine est une forte émotion. L'histoire dit que les frères haïssaient Joseph encore plus à cause de la façon dont Joseph a parlé des rêves.</w:t>
      </w:r>
    </w:p>
    <w:p>
      <w:pPr/>
      <w:r>
        <w:rPr>
          <w:lang w:val="fr_FR" w:bidi="fr_FR"/>
        </w:rPr>
      </w:r>
      <w:r>
        <w:rPr>
          <w:lang w:val="fr_FR" w:bidi="fr_FR"/>
        </w:rPr>
        <w:t>Dans la quatrième scène, Joseph a un autre rêve. Le rêve impliquait des objets supplémentaires qui semblaient représenter les parents de Joseph ainsi que ses frères. Cette fois, Joseph a dit le rêve à Jacob ainsi qu'aux frères. Quand Joseph leur a parlé du rêve, il a commencé en disant « Écoute » ou « voici ». Utiliser un mot comme cela signifie que Joseph planifie de dire quelque chose de surprenant ou d'inattendu. Joseph veut leur attention avant de parler. Encore une fois, les frères et Jacob étaient capables d'interpréter la signification des symboles sans avoir quelqu'un pour interpréter le rêve. Jacob et les frères croyaient que Joseph disait qu'un jour il gouvernerait sur la famille. Même Jacob était en colère contre Joseph à propos du rêve. Les frères étaient jaloux de Joseph. Jacob se demandait sur la signification des rêves.</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comprend 4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 est aussi appelé Israël</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Les fils de Bilhah et Zilpah</w:t>
      </w:r>
    </w:p>
    <w:p>
      <w:pPr>
        <w:pStyle w:val="ListBullet"/>
        <w:spacing w:line="240" w:lineRule="auto"/>
        <w:ind w:left="720"/>
      </w:pPr>
      <w:r>
        <w:rPr>
          <w:lang w:val="fr_FR" w:bidi="fr_FR"/>
        </w:rPr>
      </w:r>
      <w:r>
        <w:rPr>
          <w:lang w:val="fr_FR" w:bidi="fr_FR"/>
        </w:rPr>
        <w:t>Les autres frères ou les fils de Léa</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Dans la première scène, Jacob s'est installé à Canaan Joseph a 17 ans et a commencé à travailler comme berger s'occupant de troupeaux de moutons et de chèvres. Joseph travaille pour ses demi-frères qui sont les fils de Bilhah et Zilpah. Joseph voit ses frères faire de mauvaises choses et les rapporte à Jacob.</w:t>
      </w:r>
    </w:p>
    <w:p>
      <w:pPr/>
      <w:r>
        <w:rPr>
          <w:lang w:val="fr_FR" w:bidi="fr_FR"/>
        </w:rPr>
      </w:r>
      <w:r>
        <w:rPr>
          <w:lang w:val="fr_FR" w:bidi="fr_FR"/>
        </w:rPr>
        <w:t>Arrêtez l'action : Demandez aux frères : « Comment vous sentez-vous à propos de Joseph quand il dit à votre père ce que vous faites ? » Vous pouvez entendre : « Il est un conteur d'histoires. Il ne doit pas rendre compte de nous comme cela. Il est une brute gâtée. Il fait cela pour que le père l'aime plus. Demandez à Jacob : « Comment vous sentez-vous quand Joseph vous dit ce que vos fils font ? » Vous pouvez entendre : « Je suis heureux qu'il me dise ce qu'ils font. Je dois savoir pour que je puisse les empêcher d'apporter la honte sur la famille avec leurs actions. Ils ne sont pas de bons garçons. Demandez à Joseph : « Pourquoi rapportes tu tes frères à votre père ? » Vous pouvez entendre : « Je dois dire à mon père ce qu'ils font. Il doit savoir. Ils doivent mieux se comporter. Ils vont nous faire honte à tous. Reprenez l'action.</w:t>
      </w:r>
    </w:p>
    <w:p>
      <w:pPr/>
      <w:r>
        <w:rPr>
          <w:lang w:val="fr_FR" w:bidi="fr_FR"/>
        </w:rPr>
      </w:r>
      <w:r>
        <w:rPr>
          <w:lang w:val="fr_FR" w:bidi="fr_FR"/>
        </w:rPr>
        <w:t>Dans la deuxième scène, Jacob a confectionné une robe spéciale ou une tunique et la donne à Joseph. C'est le type de robe qu'un chef ou un dirigeant porterait et elle met Joseph à part des autres. Les frères haïssent Joseph quand ils le voient. Ils haïssent Joseph parce que Jacob l'aime le plus. Ils ne peuvent pas parler d'une belle manière à Joseph.</w:t>
      </w:r>
    </w:p>
    <w:p>
      <w:pPr/>
      <w:r>
        <w:rPr>
          <w:lang w:val="fr_FR" w:bidi="fr_FR"/>
        </w:rPr>
      </w:r>
      <w:r>
        <w:rPr>
          <w:lang w:val="fr_FR" w:bidi="fr_FR"/>
        </w:rPr>
        <w:t>Arrêtez l'action : Demandez à Jacob : « Pourquoi avez-vous donné à Joseph cette robe spéciale ? » Vous pouvez entendre : « Joseph est un bon garçon. Il me dit ce qui se passe. Je voulais lui donner quelque chose de spécial. Demandez à certains des frères : « Comment vous sentez-vous quand vous voyez Joseph porter cette robe spéciale ? » Vous pouvez entendre : « Cela me rend si fou ! Il est une brute gâtée, c'est le fils de père. Pourquoi notre père l'aime-t-il le plus ? Il ne mérite pas cela. Il n'est pas meilleur que nous. Il cache juste ce qu'il fait au père. Reprenez l'action.</w:t>
      </w:r>
    </w:p>
    <w:p>
      <w:pPr/>
      <w:r>
        <w:rPr>
          <w:lang w:val="fr_FR" w:bidi="fr_FR"/>
        </w:rPr>
      </w:r>
      <w:r>
        <w:rPr>
          <w:lang w:val="fr_FR" w:bidi="fr_FR"/>
        </w:rPr>
        <w:t>Dans la troisième scène, Joseph a un rêve spécial. Joseph parle du rêve à ses frères et ils le haïssent pour cela. Les frères haïssent Joseph à cause du rêve et à cause de la façon dont Joseph a parlé du rêve.</w:t>
      </w:r>
    </w:p>
    <w:p>
      <w:pPr/>
      <w:r>
        <w:rPr>
          <w:lang w:val="fr_FR" w:bidi="fr_FR"/>
        </w:rPr>
      </w:r>
      <w:r>
        <w:rPr>
          <w:lang w:val="fr_FR" w:bidi="fr_FR"/>
        </w:rPr>
        <w:t>Arrêtez l'action : Demandez aux frères : « Pourquoi haïssez-vous tellement Joseph ? » Vous pouvez entendre : « Il pense qu'il va être chef de la famille un jour. Cela ne se produira jamais. Il n'est pas le fils le plus âgé. Il doit me servir sans s'attendre à ce que je le serve. Il est impossible ! Je ne peux même pas me tenir debout pour le regarder. Reprenez l'action.</w:t>
      </w:r>
    </w:p>
    <w:p>
      <w:pPr/>
      <w:r>
        <w:rPr>
          <w:lang w:val="fr_FR" w:bidi="fr_FR"/>
        </w:rPr>
      </w:r>
      <w:r>
        <w:rPr>
          <w:lang w:val="fr_FR" w:bidi="fr_FR"/>
        </w:rPr>
        <w:t>Dans la quatrième scène, Jacob a un autre rêve. Cette fois, les symboles semblent indiquer que Joseph gouvernera aussi sur ses parents à un moment donné à l'avenir. Joseph parle du rêve à Jacob et à ses frères. Même Jacob est en colère contre Joseph.</w:t>
      </w:r>
    </w:p>
    <w:p>
      <w:pPr/>
      <w:r>
        <w:rPr>
          <w:lang w:val="fr_FR" w:bidi="fr_FR"/>
        </w:rPr>
      </w:r>
      <w:r>
        <w:rPr>
          <w:lang w:val="fr_FR" w:bidi="fr_FR"/>
        </w:rPr>
        <w:t>Arrêtez la scène et demandez à Jacob : « Que ressentez-vous en ce moment pour Joseph ? » ou « Que pensez-vous en ce moment ? » Vous pouvez entendre : « J'aime Joseph, mais je n'aime pas ce rêve et la façon dont il en parle. Cela n'est pas juste. Joseph doit être plus prudent dans la façon dont il me parle et à ses frères. Demandez à Joseph : « Que ressens-tu en ce moment ? » Vous pouvez entendre : « Pourquoi tout le monde est-il en colère contre moi ? Je leur dis juste mon rêve. Je ne peux pas contrôler mes rêves. Il semble que c'est un message et je dois le leur parler. C'est trop mauvais qu'ils soient si haineux. Demandez aux frères : « Comment vous sentez-vous à propos de Joseph en ce moment ? » Vous pouvez entendre : « c'est trop. Même notre père voit que c'est trop. Nous devons faire quelque chose à propos de Joseph pour le remettre à sa dernière place. Il n'y a pas de façon dont nous lui permettrons de gouverner sur nous autres. Je voudrais que le père le discipline.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 passage utilise Jacob et Israël quand on parle de Jacob. Assurez-vous qu'il est clair que c'est la même personne.</w:t>
      </w:r>
    </w:p>
    <w:p>
      <w:pPr/>
      <w:r>
        <w:rPr>
          <w:lang w:val="fr_FR" w:bidi="fr_FR"/>
        </w:rPr>
      </w:r>
      <w:r>
        <w:rPr>
          <w:lang w:val="fr_FR" w:bidi="fr_FR"/>
        </w:rPr>
        <w:t xml:space="preserve">Jacob s'installe à Canaan Isaac, qui est le père de Jacob, a séjourné sur la terre ou vivait sur la terre de Canaan comme un </w:t>
      </w:r>
      <w:r>
        <w:rPr>
          <w:b/>
          <w:lang w:val="fr_FR" w:bidi="fr_FR"/>
        </w:rPr>
        <w:t>étranger</w:t>
      </w:r>
      <w:r>
        <w:rPr>
          <w:lang w:val="fr_FR" w:bidi="fr_FR"/>
        </w:rPr>
        <w:t xml:space="preserve"> ou un </w:t>
      </w:r>
      <w:r>
        <w:rPr>
          <w:b/>
          <w:lang w:val="fr_FR" w:bidi="fr_FR"/>
        </w:rPr>
        <w:t>aliéné</w:t>
      </w:r>
      <w:r>
        <w:rPr>
          <w:lang w:val="fr_FR" w:bidi="fr_FR"/>
        </w:rPr>
        <w:t xml:space="preserve">. Utilisez les mêmes mots pour étranger ou aliéné que ceux que vous avez utilisés dans les passages précédents. Le mot </w:t>
      </w:r>
      <w:r>
        <w:rPr>
          <w:b/>
          <w:lang w:val="fr_FR" w:bidi="fr_FR"/>
        </w:rPr>
        <w:t>Etranger</w:t>
      </w:r>
      <w:r>
        <w:rPr>
          <w:lang w:val="fr_FR" w:bidi="fr_FR"/>
        </w:rPr>
        <w:t xml:space="preserve"> est discuté dans le glossaire principal </w:t>
      </w:r>
    </w:p>
    <w:p>
      <w:pPr/>
      <w:r>
        <w:rPr>
          <w:lang w:val="fr_FR" w:bidi="fr_FR"/>
        </w:rPr>
      </w:r>
      <w:r>
        <w:rPr>
          <w:lang w:val="fr_FR" w:bidi="fr_FR"/>
        </w:rPr>
        <w:t xml:space="preserve">Ce sont les </w:t>
      </w:r>
      <w:r>
        <w:rPr>
          <w:b/>
          <w:lang w:val="fr_FR" w:bidi="fr_FR"/>
        </w:rPr>
        <w:t>générations</w:t>
      </w:r>
      <w:r>
        <w:rPr>
          <w:lang w:val="fr_FR" w:bidi="fr_FR"/>
        </w:rPr>
        <w:t xml:space="preserve"> de Jacob. Le </w:t>
      </w:r>
      <w:r>
        <w:rPr>
          <w:b/>
          <w:lang w:val="fr_FR" w:bidi="fr_FR"/>
        </w:rPr>
        <w:t>glossaire principal</w:t>
      </w:r>
      <w:r>
        <w:rPr>
          <w:lang w:val="fr_FR" w:bidi="fr_FR"/>
        </w:rPr>
        <w:t xml:space="preserve"> explique aussi ce que veut dire le mot « générations ». Ici, le mot générations signifie récit ou l'histoire de la famille de Jacob. Ce n'est pas une liste de la généalogie.</w:t>
      </w:r>
    </w:p>
    <w:p>
      <w:pPr/>
      <w:r>
        <w:rPr>
          <w:lang w:val="fr_FR" w:bidi="fr_FR"/>
        </w:rPr>
      </w:r>
      <w:r>
        <w:rPr>
          <w:lang w:val="fr_FR" w:bidi="fr_FR"/>
        </w:rPr>
        <w:t xml:space="preserve">Joseph s'occupait des troupeaux ou travaillait comme berger. Joseph prend la responsabilité des animaux tout comme Jacob le fit et comme ses frères l'ont fait. Joseph travaille pour ses </w:t>
      </w:r>
      <w:r>
        <w:rPr>
          <w:b/>
          <w:lang w:val="fr_FR" w:bidi="fr_FR"/>
        </w:rPr>
        <w:t>demi-frères</w:t>
      </w:r>
      <w:r>
        <w:rPr>
          <w:lang w:val="fr_FR" w:bidi="fr_FR"/>
        </w:rPr>
        <w:t>. Utilisez les mêmes mots que ceux que vous avez utilisés dans les passages précédents pour décrire ces relations familiales. Demi-frères signifie que les frères ont le même père, mais des mères différentes.</w:t>
      </w:r>
    </w:p>
    <w:p>
      <w:pPr/>
      <w:r>
        <w:rPr>
          <w:lang w:val="fr_FR" w:bidi="fr_FR"/>
        </w:rPr>
      </w:r>
      <w:r>
        <w:rPr>
          <w:lang w:val="fr_FR" w:bidi="fr_FR"/>
        </w:rPr>
        <w:t>Jacob donna à Joseph un beau manteau ou une tunique. La description du vêtement n'est pas claire. Cela pourrait être une robe ou une tunique qui tomba aux genoux. Il peut avoir eu de longues manches. Il aurait pu être brodé ou avoir des décorations cousues. Cela aurait pu être plus d'une couleur. La robe était ornée ou magnifique ou belle. Un chef ou un dirigeant aurait porté un tel vêtement. Ce vêtement mettait Joseph à part des autres. Quand les frères virent ce vêtement sur Joseph, ils réagirent avec de la haine envers Joseph.</w:t>
      </w:r>
    </w:p>
    <w:p>
      <w:pPr/>
      <w:r>
        <w:rPr>
          <w:lang w:val="fr_FR" w:bidi="fr_FR"/>
        </w:rPr>
      </w:r>
      <w:r>
        <w:rPr>
          <w:lang w:val="fr_FR" w:bidi="fr_FR"/>
        </w:rPr>
        <w:t>Montrez l'image du manteau à nouveau.</w:t>
      </w:r>
    </w:p>
    <w:p>
      <w:pPr/>
      <w:r>
        <w:rPr>
          <w:lang w:val="fr_FR" w:bidi="fr_FR"/>
        </w:rPr>
      </w:r>
      <w:r>
        <w:rPr>
          <w:lang w:val="fr_FR" w:bidi="fr_FR"/>
        </w:rPr>
        <w:t xml:space="preserve">Les frères ont </w:t>
      </w:r>
      <w:r>
        <w:rPr>
          <w:b/>
          <w:lang w:val="fr_FR" w:bidi="fr_FR"/>
        </w:rPr>
        <w:t>haï</w:t>
      </w:r>
      <w:r>
        <w:rPr>
          <w:lang w:val="fr_FR" w:bidi="fr_FR"/>
        </w:rPr>
        <w:t xml:space="preserve"> Joseph et étaient jaloux de lui. La haine est une forte émotion. D'autres mots qui pourraient exprimer l'émotion sont le mépris ou la détestation. Les émotions semblent augmenter en intensité à travers ce passage. Les frères ont haï Joseph. Ils ne peuvent pas parler avec de mots doux ou gentils à Joseph. Ils ont haï Joseph encore plus. Ils étaient jaloux de Joseph. Vous pouvez avoir des mots dans votre langue qui montrent des sentiments croissants. Ou vous pouvez avoir des façons de parler de la haine qui montre comment cette haine augmentait en intensité.</w:t>
      </w:r>
    </w:p>
    <w:p>
      <w:pPr/>
      <w:r>
        <w:rPr>
          <w:lang w:val="fr_FR" w:bidi="fr_FR"/>
        </w:rPr>
      </w:r>
      <w:r>
        <w:rPr>
          <w:lang w:val="fr_FR" w:bidi="fr_FR"/>
        </w:rPr>
        <w:t xml:space="preserve">Joseph a des </w:t>
      </w:r>
      <w:r>
        <w:rPr>
          <w:b/>
          <w:lang w:val="fr_FR" w:bidi="fr_FR"/>
        </w:rPr>
        <w:t>rêves</w:t>
      </w:r>
      <w:r>
        <w:rPr>
          <w:lang w:val="fr_FR" w:bidi="fr_FR"/>
        </w:rPr>
        <w:t xml:space="preserve">. Cela signifie que Joseph était endormi quand il avait le rêve. Le rêve avait des symboles qui représentaient les gens. Personne n'a interprété le rêve pour Joseph et sa famille. Quand ils ont entendu parler du rêve, ils savaient que les symboles représentaient les frères et les parents. Dieu n'a pas parlé dans ce rêve. Les anciens peuples croyaient que les rêves étaient des messages de Dieu Ils ont pris les rêves au sérieux. Utilisez le même mot pour rêve que celui que vous avez utilisé dans les passages précédents. Les </w:t>
      </w:r>
      <w:r>
        <w:rPr>
          <w:b/>
          <w:lang w:val="fr_FR" w:bidi="fr_FR"/>
        </w:rPr>
        <w:t>rêves</w:t>
      </w:r>
      <w:r>
        <w:rPr>
          <w:lang w:val="fr_FR" w:bidi="fr_FR"/>
        </w:rPr>
        <w:t xml:space="preserve"> sont discutés dans le glossaire principal. </w:t>
      </w:r>
    </w:p>
    <w:p>
      <w:pPr/>
      <w:r>
        <w:rPr>
          <w:lang w:val="fr_FR" w:bidi="fr_FR"/>
        </w:rPr>
      </w:r>
      <w:r>
        <w:rPr>
          <w:lang w:val="fr_FR" w:bidi="fr_FR"/>
        </w:rPr>
        <w:t>Le premier rêve de Joseph impliquait des paquets ou des gerbes de blé. Les gens coupaient les tiges de blé et les liaient ensemble pour faire un grand paquet qui pourrait être porté à un endroit où le blé serait pris de la tige. Joseph a dit que dans le rêve 10 paquets s'étaient inclinés à un paquet. Les frères ont interprété ce rêve comme chaque paquet représentant l'un des frères avec le seul paquet qui était seul représentant Joseph.</w:t>
      </w:r>
    </w:p>
    <w:p>
      <w:pPr/>
      <w:r>
        <w:rPr>
          <w:lang w:val="fr_FR" w:bidi="fr_FR"/>
        </w:rPr>
      </w:r>
      <w:r>
        <w:rPr>
          <w:lang w:val="fr_FR" w:bidi="fr_FR"/>
        </w:rPr>
        <w:t>Montrez l'image du paquet de blé à nouveau.</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Arrêtez cet audio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Arrêtez cet audio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37:12–36</w:t>
      </w:r>
      <w:r>
        <w:rPr>
          <w:lang w:val="fr_FR" w:bidi="fr_FR"/>
        </w:rPr>
      </w:r>
    </w:p>
    <w:p>
      <w:pPr>
        <w:pStyle w:val="Heading3"/>
      </w:pPr>
      <w:r>
        <w:rPr>
          <w:lang w:val="fr_FR" w:bidi="fr_FR"/>
        </w:rPr>
        <w:t>Écouter et Cœur</w:t>
      </w:r>
    </w:p>
    <w:p>
      <w:pPr/>
      <w:r>
        <w:rPr>
          <w:lang w:val="fr_FR" w:bidi="fr_FR"/>
        </w:rPr>
      </w:r>
      <w:r>
        <w:rPr>
          <w:lang w:val="fr_FR" w:bidi="fr_FR"/>
        </w:rPr>
        <w:t>Ecoutez Genèse 37:12–36 et gardez-le dans votre coeur.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Le passage précédent a commencé l'histoire de Joseph qui était le fils préféré de Jacob. Joseph avait des rêves spéciaux qui faisaient sembler comme s'il gouvernerait sur la famille à l'avenir. Jacob a donné à Joseph un manteau spécial à porter. Les 10 frères plus âgés de Joseph sont devenus de plus en plus coléreux et jaloux tout au long de l'histoire. Ce passage est une histoire narrative qui continue l'histoire de Joseph.</w:t>
      </w:r>
    </w:p>
    <w:p>
      <w:pPr/>
      <w:r>
        <w:rPr>
          <w:lang w:val="fr_FR" w:bidi="fr_FR"/>
        </w:rPr>
      </w:r>
      <w:r>
        <w:rPr>
          <w:lang w:val="fr_FR" w:bidi="fr_FR"/>
        </w:rPr>
        <w:t>Jacob vivait toujours dans la région d'Hebron. Les frères plus âgés ont pris les troupeaux et sont allés à Sichem pour trouver de l'herbe et de l'eau. Après un certain temps s'est écoulé, Jacob voulait des nouvelles des troupeaux et de ses fils. Jacob a dit à Joseph d'aller à Sichem pour trouver ses frères et lui apporter leurs nouvelles. Joseph est apparemment allé dans ce voyage par lui-même. Sichem est à environ 50 miles ou 80 kilomètres d'Hébron. Joseph est arrivé à Sichem pour apprendre que ses frères avaient déménagé à Dothan. Dothan est à environ 15 miles ou 24 kilomètres plus au nord. Joseph a continué sur son chemin pour chercher ses frères. Les frères mettaient leurs troupeaux de moutons et de chèvres dans les prairies ouvertes à l'extérieur de ces villes.</w:t>
      </w:r>
    </w:p>
    <w:p>
      <w:pPr/>
      <w:r>
        <w:rPr>
          <w:lang w:val="fr_FR" w:bidi="fr_FR"/>
        </w:rPr>
      </w:r>
      <w:r>
        <w:rPr>
          <w:lang w:val="fr_FR" w:bidi="fr_FR"/>
        </w:rPr>
        <w:t>Montrez une carte d'Israël qui a Hébron, Sichem et Dothan marqués.</w:t>
      </w:r>
    </w:p>
    <w:p>
      <w:pPr/>
      <w:r>
        <w:rPr>
          <w:lang w:val="fr_FR" w:bidi="fr_FR"/>
        </w:rPr>
      </w:r>
      <w:r>
        <w:rPr>
          <w:lang w:val="fr_FR" w:bidi="fr_FR"/>
        </w:rPr>
        <w:t>Quand les frères ont vu Joseph venir, ils ont pensé à le tuer. Ils ont appelé Joseph le rêveur à cause des rêves que Joseph avait eus pour gouverner sur sa famille. Ruben qui est le fils premier-né de Jacob ne voulait pas qu'ils tuent Joseph. Ruben a suggéré que Joseph soit mis dans une citerne vide. Une citerne est un récipient souterrain utilisé pour collecter et stocker l'eau de pluie. Une citerne est façonnée comme une bouteille ronde avec un cou étroit ou le sommet au niveau du sol. Habituellement, une pierre serait mise sur l'ouverture. D'autres traductions appellent la citerne un puits sec ou une fosse.</w:t>
      </w:r>
    </w:p>
    <w:p>
      <w:pPr/>
      <w:r>
        <w:rPr>
          <w:lang w:val="fr_FR" w:bidi="fr_FR"/>
        </w:rPr>
      </w:r>
      <w:r>
        <w:rPr>
          <w:lang w:val="fr_FR" w:bidi="fr_FR"/>
        </w:rPr>
        <w:t>Montrez une image d'une citerne.</w:t>
      </w:r>
    </w:p>
    <w:p>
      <w:pPr/>
      <w:r>
        <w:rPr>
          <w:lang w:val="fr_FR" w:bidi="fr_FR"/>
        </w:rPr>
      </w:r>
      <w:r>
        <w:rPr>
          <w:lang w:val="fr_FR" w:bidi="fr_FR"/>
        </w:rPr>
        <w:t>Joseph n'aurait pas été capable de sortir de la citerne ou du puits sec par lui-même. Si les frères le laissaient là, il mourrait. La citerne ou le puits était sec ce qui signifie que Joseph n'aurait pas d'eau à boire. Ruben planifie de sauver Joseph et de le renvoyer vers Jacob.</w:t>
      </w:r>
    </w:p>
    <w:p>
      <w:pPr/>
      <w:r>
        <w:rPr>
          <w:lang w:val="fr_FR" w:bidi="fr_FR"/>
        </w:rPr>
      </w:r>
      <w:r>
        <w:rPr>
          <w:lang w:val="fr_FR" w:bidi="fr_FR"/>
        </w:rPr>
        <w:t>Les frères mangeaient le repas de midi quand ils virent une caravane de marchands ismaélites. Une caravane est un groupe de personnes voyageant ensemble. Les marchands ismaélites signifient que ces marchands étaient descendus d'Ismaël qui était le premier fils d'Abraham. Ismaélite est aussi un nom général pour tous les marchands dans cette région. Ce groupe de marchands avait été à Gilead qui est sur le côté Est du Jourdain. Jacob avait rencontré Laban à Gilead.</w:t>
      </w:r>
    </w:p>
    <w:p>
      <w:pPr/>
      <w:r>
        <w:rPr>
          <w:lang w:val="fr_FR" w:bidi="fr_FR"/>
        </w:rPr>
      </w:r>
      <w:r>
        <w:rPr>
          <w:lang w:val="fr_FR" w:bidi="fr_FR"/>
        </w:rPr>
        <w:t>Montrez la carte avec Gilead marquée dessus. C'est la même carte que vous avez utilisée pour ce passage.</w:t>
      </w:r>
    </w:p>
    <w:p>
      <w:pPr/>
      <w:r>
        <w:rPr>
          <w:lang w:val="fr_FR" w:bidi="fr_FR"/>
        </w:rPr>
      </w:r>
      <w:r>
        <w:rPr>
          <w:lang w:val="fr_FR" w:bidi="fr_FR"/>
        </w:rPr>
        <w:t>L'une des routes de caravane normales entre l'Égypte et les pays ou les régions orientales est venue près de Dothan et de Sichem. Les marchands étaient chargés de gomme, de baume et de résine aromatique qui donnent des odeurs agréables. Le peuple égyptien aimait ces odeurs. Les Égyptiens utiliseraient ces produits pour faire des parfums et comme médicaments. Tous les trois produits viennent d'arbres.</w:t>
      </w:r>
    </w:p>
    <w:p>
      <w:pPr/>
      <w:r>
        <w:rPr>
          <w:lang w:val="fr_FR" w:bidi="fr_FR"/>
        </w:rPr>
      </w:r>
      <w:r>
        <w:rPr>
          <w:lang w:val="fr_FR" w:bidi="fr_FR"/>
        </w:rPr>
        <w:t>Montrez une image d'un arbre avec de la résine venant de lui.</w:t>
      </w:r>
    </w:p>
    <w:p>
      <w:pPr/>
      <w:r>
        <w:rPr>
          <w:lang w:val="fr_FR" w:bidi="fr_FR"/>
        </w:rPr>
      </w:r>
      <w:r>
        <w:rPr>
          <w:lang w:val="fr_FR" w:bidi="fr_FR"/>
        </w:rPr>
        <w:t>Judah a proposé de vendre Joseph comme un esclave aux marchands. Judah était le plus jeune frère de Ruben et leur mère était Léa. Judah a posé une question qui ne nécessite pas une réponse. Judah demanda : « Que gagnerons-nous si nous tuons notre frère et couvrons son sang ? » Judah ne veut pas tuer Joseph. Judah croit qu'il serait difficile de cacher leur culpabilité en tuant Joseph. Ensuite, Judah donne une image de mot pour culpabilité. Judah a dit que s'ils ont tué Joseph, son sang serait sur leur conscience. Judah signifie qu'ils auraient une conscience coupable.</w:t>
      </w:r>
    </w:p>
    <w:p>
      <w:pPr/>
      <w:r>
        <w:rPr>
          <w:lang w:val="fr_FR" w:bidi="fr_FR"/>
        </w:rPr>
      </w:r>
      <w:r>
        <w:rPr>
          <w:lang w:val="fr_FR" w:bidi="fr_FR"/>
        </w:rPr>
        <w:t>Arrêtez-vous et discutez : Racontez une histoire de quelqu'un qui tue un homme. Écoutez les mots et les expressions utilisés pour décrire comment le tueur se sent après Quels mots ou images sont utilisés pour décrire ses sentiments de remords ou de culpabilité ?</w:t>
      </w:r>
    </w:p>
    <w:p>
      <w:pPr/>
      <w:r>
        <w:rPr>
          <w:lang w:val="fr_FR" w:bidi="fr_FR"/>
        </w:rPr>
      </w:r>
      <w:r>
        <w:rPr>
          <w:lang w:val="fr_FR" w:bidi="fr_FR"/>
        </w:rPr>
        <w:t>Judah dit aux frères que Joseph est leur propre chair et leur sang. C'est une image de mot qui signifie que Joseph partage le même père avec eux. Ils sont physiquement liés.</w:t>
      </w:r>
    </w:p>
    <w:p>
      <w:pPr/>
      <w:r>
        <w:rPr>
          <w:lang w:val="fr_FR" w:bidi="fr_FR"/>
        </w:rPr>
      </w:r>
      <w:r>
        <w:rPr>
          <w:lang w:val="fr_FR" w:bidi="fr_FR"/>
        </w:rPr>
        <w:t>Arrêtez-vous et discutez : Racontez une histoire sur votre famille. Quelles images de mots utilisez-vous pour décrire les relations dans cette histoire ?</w:t>
      </w:r>
    </w:p>
    <w:p>
      <w:pPr/>
      <w:r>
        <w:rPr>
          <w:lang w:val="fr_FR" w:bidi="fr_FR"/>
        </w:rPr>
      </w:r>
      <w:r>
        <w:rPr>
          <w:lang w:val="fr_FR" w:bidi="fr_FR"/>
        </w:rPr>
        <w:t>Les frères ont vendu Joseph pour 20 pièces d'argent. Ce serait environ une livre ou 230 grammes. C'était le prix normal pour un esclave à ce moment. Les marchands ont emmené Joseph en Égypte. Joseph était maintenant un esclave. Les marchands possédaient Joseph. Joseph n'avait pas la liberté de partir.</w:t>
      </w:r>
    </w:p>
    <w:p>
      <w:pPr/>
      <w:r>
        <w:rPr>
          <w:lang w:val="fr_FR" w:bidi="fr_FR"/>
        </w:rPr>
      </w:r>
      <w:r>
        <w:rPr>
          <w:lang w:val="fr_FR" w:bidi="fr_FR"/>
        </w:rPr>
        <w:t>Le passage utilise deux noms pour les marchands. Les Ismaélites étaient les descendants d'Ismaël. Les Madianites étaient les descendants d'Abraham de sa deuxième femme, Keturah. La plupart des gens croient que les Ismaélites étaient un nom plus général et les Madianites un nom plus spécifique pour les mêmes personnes. Il y avait juste une caravane de marchands qui est passée.</w:t>
      </w:r>
    </w:p>
    <w:p>
      <w:pPr/>
      <w:r>
        <w:rPr>
          <w:lang w:val="fr_FR" w:bidi="fr_FR"/>
        </w:rPr>
      </w:r>
      <w:r>
        <w:rPr>
          <w:lang w:val="fr_FR" w:bidi="fr_FR"/>
        </w:rPr>
        <w:t>Ruben n'était pas avec le groupe de frères quand ils ont vendu Joseph aux marchands madianites. Nous ne savons pas où Ruben était, mais il aurait pu être en train de vérifier les moutons dans les champs. Ruben avait planifié de sauver Joseph et de le renvoyer vers Jacob. Quand Ruben a trouvé Joseph parti, Ruben était très triste et a déchiré ses vêtements. À cette époque, les gens qui pleuraient la mort ou la perte de quelqu'un déchiraient généralement leurs vêtements pour symboliser leur douleur.</w:t>
      </w:r>
    </w:p>
    <w:p>
      <w:pPr/>
      <w:r>
        <w:rPr>
          <w:lang w:val="fr_FR" w:bidi="fr_FR"/>
        </w:rPr>
      </w:r>
      <w:r>
        <w:rPr>
          <w:lang w:val="fr_FR" w:bidi="fr_FR"/>
        </w:rPr>
        <w:t>Les frères ont décidé de tuer une jeune chèvre et de tremper le manteau spécial de Joseph dans le sang et d'envoyer le manteau à Jacob. Quand Jacob a vu le manteau, Jacob a reconnu instantanément que c'était le manteau spécial de Joseph, le manteau qu'il lui avait donné. Jacob a fait toutes les pratiques de deuil de cette époque. Jacob a déchiré ses vêtements. Jacob a pleuré. Jacob portait un sac. Le sac est un matériau fait à partir de poils de chèvre ou de chameau et était très inconfortable à porter. Les gens dans le deuil étaient généralement vêtus d'un sac pendant beaucoup de jours.</w:t>
      </w:r>
    </w:p>
    <w:p>
      <w:pPr/>
      <w:r>
        <w:rPr>
          <w:lang w:val="fr_FR" w:bidi="fr_FR"/>
        </w:rPr>
      </w:r>
      <w:r>
        <w:rPr>
          <w:lang w:val="fr_FR" w:bidi="fr_FR"/>
        </w:rPr>
        <w:t>Montrez une image de sac.</w:t>
      </w:r>
    </w:p>
    <w:p>
      <w:pPr/>
      <w:r>
        <w:rPr>
          <w:lang w:val="fr_FR" w:bidi="fr_FR"/>
        </w:rPr>
      </w:r>
      <w:r>
        <w:rPr>
          <w:lang w:val="fr_FR" w:bidi="fr_FR"/>
        </w:rPr>
        <w:t>Arrêtez-vous et discutez : Racontez une histoire sur quelqu'un qui est mort dans la famille. Dites ce que les divers membres de la famille ont fait pour montrer leur tristesse à cette mort. Combien de temps le deuil dure-t-il généralement ?</w:t>
      </w:r>
    </w:p>
    <w:p>
      <w:pPr/>
      <w:r>
        <w:rPr>
          <w:lang w:val="fr_FR" w:bidi="fr_FR"/>
        </w:rPr>
      </w:r>
      <w:r>
        <w:rPr>
          <w:lang w:val="fr_FR" w:bidi="fr_FR"/>
        </w:rPr>
        <w:t>Jacob croyait qu'un animal sauvage avait tué et mangé Joseph. Jacob a pleuré pendant une longue période. Tous les fils et les filles de Jacob ont essayé de le réconforter, mais il a refusé d'être réconforté. Cela signifie que les frères qui ont vendu Joseph ont essayé de réconforter Jacob. Jacob a dit : « J'irai au Schéol » ou « J'irai à ma tombe en train de pleurer Joseph. Cela signifie que Jacob pleurera pour le reste de sa vie. Le Schéol est le nom de l'endroit où les gens sont allés après la mort.</w:t>
      </w:r>
    </w:p>
    <w:p>
      <w:pPr/>
      <w:r>
        <w:rPr>
          <w:lang w:val="fr_FR" w:bidi="fr_FR"/>
        </w:rPr>
      </w:r>
      <w:r>
        <w:rPr>
          <w:lang w:val="fr_FR" w:bidi="fr_FR"/>
        </w:rPr>
        <w:t xml:space="preserve">Les marchands ont emmené Joseph en Égypte et l'ont vendu à un homme nommé Potiphar. Potiphar est un officier de Pharaon, le roi d'Égypte. Potiphar est le capitaine de la garde de palais.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Ce passage a six scènes.</w:t>
      </w:r>
    </w:p>
    <w:p>
      <w:pPr/>
      <w:r>
        <w:rPr>
          <w:lang w:val="fr_FR" w:bidi="fr_FR"/>
        </w:rPr>
      </w:r>
      <w:r>
        <w:rPr>
          <w:b/>
          <w:lang w:val="fr_FR" w:bidi="fr_FR"/>
        </w:rPr>
        <w:t>Première scène :</w:t>
      </w:r>
      <w:r>
        <w:rPr>
          <w:lang w:val="fr_FR" w:bidi="fr_FR"/>
        </w:rPr>
        <w:t xml:space="preserve"> Les frères prennent les troupeaux et vont pour trouver de l'herbe et de l'eau. Après un certain temps, Jacob envoie Joseph pour obtenir leurs nouvelles. Joseph voyage à Sichem, puis à Dothan pour trouver les frères.</w:t>
      </w:r>
    </w:p>
    <w:p>
      <w:pPr/>
      <w:r>
        <w:rPr>
          <w:lang w:val="fr_FR" w:bidi="fr_FR"/>
        </w:rPr>
      </w:r>
      <w:r>
        <w:rPr>
          <w:b/>
          <w:lang w:val="fr_FR" w:bidi="fr_FR"/>
        </w:rPr>
        <w:t>Deuxième scène :</w:t>
      </w:r>
      <w:r>
        <w:rPr>
          <w:lang w:val="fr_FR" w:bidi="fr_FR"/>
        </w:rPr>
        <w:t xml:space="preserve"> Les frères voient Joseph venir et planifient de le tuer. Ruben convainc les frères de mettre Joseph dans une citerne sèche à la place.</w:t>
      </w:r>
    </w:p>
    <w:p>
      <w:pPr/>
      <w:r>
        <w:rPr>
          <w:lang w:val="fr_FR" w:bidi="fr_FR"/>
        </w:rPr>
      </w:r>
      <w:r>
        <w:rPr>
          <w:b/>
          <w:lang w:val="fr_FR" w:bidi="fr_FR"/>
        </w:rPr>
        <w:t>Troisième scène :</w:t>
      </w:r>
      <w:r>
        <w:rPr>
          <w:lang w:val="fr_FR" w:bidi="fr_FR"/>
        </w:rPr>
        <w:t xml:space="preserve"> Joseph arrive, les frères enlèvent son manteau et le mettent dans la citerne sèche. Les frères s'assoient pour manger. Ils voient une caravane de marchands venir et décident de vendre Joseph aux marchands qui vont en Égypte. Joseph est emmené en Égypte.</w:t>
      </w:r>
    </w:p>
    <w:p>
      <w:pPr/>
      <w:r>
        <w:rPr>
          <w:lang w:val="fr_FR" w:bidi="fr_FR"/>
        </w:rPr>
      </w:r>
      <w:r>
        <w:rPr>
          <w:b/>
          <w:lang w:val="fr_FR" w:bidi="fr_FR"/>
        </w:rPr>
        <w:t>Quatrième scène :</w:t>
      </w:r>
      <w:r>
        <w:rPr>
          <w:lang w:val="fr_FR" w:bidi="fr_FR"/>
        </w:rPr>
        <w:t xml:space="preserve"> Ruben trouve que Joseph est parti et pleure. Ensuite, les frères tuent une jeune chèvre, trempent le manteau dans le sang et l'envoient à Jacob.</w:t>
      </w:r>
    </w:p>
    <w:p>
      <w:pPr/>
      <w:r>
        <w:rPr>
          <w:lang w:val="fr_FR" w:bidi="fr_FR"/>
        </w:rPr>
      </w:r>
      <w:r>
        <w:rPr>
          <w:b/>
          <w:lang w:val="fr_FR" w:bidi="fr_FR"/>
        </w:rPr>
        <w:t>Cinquième scène :</w:t>
      </w:r>
      <w:r>
        <w:rPr>
          <w:lang w:val="fr_FR" w:bidi="fr_FR"/>
        </w:rPr>
        <w:t xml:space="preserve"> Jacob reconnaît le manteau comme le manteau de Joseph. Jacob croit qu'un animal sauvage a tué et mangé Joseph. Jacob pleure une longue période.</w:t>
      </w:r>
    </w:p>
    <w:p>
      <w:pPr/>
      <w:r>
        <w:rPr>
          <w:lang w:val="fr_FR" w:bidi="fr_FR"/>
        </w:rPr>
      </w:r>
      <w:r>
        <w:rPr>
          <w:b/>
          <w:lang w:val="fr_FR" w:bidi="fr_FR"/>
        </w:rPr>
        <w:t>Sixième scène :</w:t>
      </w:r>
      <w:r>
        <w:rPr>
          <w:lang w:val="fr_FR" w:bidi="fr_FR"/>
        </w:rPr>
        <w:t xml:space="preserve"> Joseph arrive en Égypte. Un homme nommé Potiphar achète Joseph.</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Homme inconnu</w:t>
      </w:r>
    </w:p>
    <w:p>
      <w:pPr>
        <w:pStyle w:val="ListBullet"/>
        <w:spacing w:line="240" w:lineRule="auto"/>
        <w:ind w:left="720"/>
      </w:pPr>
      <w:r>
        <w:rPr>
          <w:lang w:val="fr_FR" w:bidi="fr_FR"/>
        </w:rPr>
      </w:r>
      <w:r>
        <w:rPr>
          <w:lang w:val="fr_FR" w:bidi="fr_FR"/>
        </w:rPr>
        <w:t>Ruben</w:t>
      </w:r>
    </w:p>
    <w:p>
      <w:pPr>
        <w:pStyle w:val="ListBullet"/>
        <w:spacing w:line="240" w:lineRule="auto"/>
        <w:ind w:left="720"/>
      </w:pPr>
      <w:r>
        <w:rPr>
          <w:lang w:val="fr_FR" w:bidi="fr_FR"/>
        </w:rPr>
      </w:r>
      <w:r>
        <w:rPr>
          <w:lang w:val="fr_FR" w:bidi="fr_FR"/>
        </w:rPr>
        <w:t>Judah</w:t>
      </w:r>
    </w:p>
    <w:p>
      <w:pPr>
        <w:pStyle w:val="ListBullet"/>
        <w:spacing w:line="240" w:lineRule="auto"/>
        <w:ind w:left="720"/>
      </w:pPr>
      <w:r>
        <w:rPr>
          <w:lang w:val="fr_FR" w:bidi="fr_FR"/>
        </w:rPr>
      </w:r>
      <w:r>
        <w:rPr>
          <w:lang w:val="fr_FR" w:bidi="fr_FR"/>
        </w:rPr>
        <w:t>Les 8 autres frères</w:t>
      </w:r>
    </w:p>
    <w:p>
      <w:pPr>
        <w:pStyle w:val="ListBullet"/>
        <w:spacing w:line="240" w:lineRule="auto"/>
        <w:ind w:left="720"/>
      </w:pPr>
      <w:r>
        <w:rPr>
          <w:lang w:val="fr_FR" w:bidi="fr_FR"/>
        </w:rPr>
      </w:r>
      <w:r>
        <w:rPr>
          <w:lang w:val="fr_FR" w:bidi="fr_FR"/>
        </w:rPr>
        <w:t>Marchands Ismaélites / midianites</w:t>
      </w:r>
    </w:p>
    <w:p>
      <w:pPr>
        <w:pStyle w:val="ListBullet"/>
        <w:spacing w:line="240" w:lineRule="auto"/>
        <w:ind w:left="720"/>
      </w:pPr>
      <w:r>
        <w:rPr>
          <w:lang w:val="fr_FR" w:bidi="fr_FR"/>
        </w:rPr>
      </w:r>
      <w:r>
        <w:rPr>
          <w:lang w:val="fr_FR" w:bidi="fr_FR"/>
        </w:rPr>
        <w:t>Potiphar</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Au début de l'histoire dans le passage précédent, Joseph a 17 ans. Nous ne savons pas son âge exact quand il arrive en Égypte. Dix des frères de Joseph sont plus âgés que Joseph. Cela signifie que tous les dix d'entre eux seraient des adultes. Ces hommes adultes ont comploté pour tuer leur frère. Ces hommes adultes ont envoyé le manteau de Joseph trempé dans le sang à Jacob. Ces hommes adultes ont regardé leur père, Jacob pleurer la mort de Joseph. Ces hommes adultes savaient que Joseph était probablement toujours vivant et en Égypte.</w:t>
      </w:r>
    </w:p>
    <w:p>
      <w:pPr/>
      <w:r>
        <w:rPr>
          <w:lang w:val="fr_FR" w:bidi="fr_FR"/>
        </w:rPr>
      </w:r>
      <w:r>
        <w:rPr>
          <w:lang w:val="fr_FR" w:bidi="fr_FR"/>
        </w:rPr>
        <w:t>Les frères sont allés à Sichem pour faire paître les moutons. Sichem est l'endroit où Abraham s'est arrêté pour la première fois quand il est arrivé à Canaan Sichem est où Jacob a campé et a acheté un champ. Dina était violée à Sichem. Après que les frères ont tué tous les hommes de Sichem et ont pris en captivité toutes les femmes et les enfants, Jacob a quitté Sichem et est allé éventuellement à Hebron. Nous ne savons pas combien d'années se sont écoulées entre l'événement du viol de Dina et les frères emmènent leurs moutons à Sichem pour trouver de l'herbe et de l'eau.</w:t>
      </w:r>
    </w:p>
    <w:p>
      <w:pPr/>
      <w:r>
        <w:rPr>
          <w:lang w:val="fr_FR" w:bidi="fr_FR"/>
        </w:rPr>
      </w:r>
      <w:r>
        <w:rPr>
          <w:lang w:val="fr_FR" w:bidi="fr_FR"/>
        </w:rPr>
        <w:t>Dans la première scène, les 10 fils les plus âgés de Jacob quittent Jacob et Joseph à Hebron. Benjamin n'est pas mentionné. Ils prennent les troupeaux et vont pour trouver de meilleurs pâturages ou de l'herbe et de l'eau. D'abord, ils vont à Sichem, puis à Dothan. Jacob envoie Joseph pour savoir comment ils font tous. Jacob veut leurs nouvelles. Apparemment, Joseph va dans ce voyage de 50 miles ou 80 kilomètres seul. Dothan est à environ 15 miles ou 24 kilomètres plus au nord. Nous ne savons pas combien de jours il a fallu à Joseph pour trouver ses frères. À Sichem, un homme a trouvé Joseph errant et lui a dit où les frères étaient allés. Joseph est allé à Dothan.</w:t>
      </w:r>
    </w:p>
    <w:p>
      <w:pPr/>
      <w:r>
        <w:rPr>
          <w:lang w:val="fr_FR" w:bidi="fr_FR"/>
        </w:rPr>
      </w:r>
      <w:r>
        <w:rPr>
          <w:lang w:val="fr_FR" w:bidi="fr_FR"/>
        </w:rPr>
        <w:t>Dans la deuxième scène, les frères voient Joseph venir et complotent pour le tuer. Ruben convainc les frères de mettre Joseph dans une citerne sèche à la place. Ruben planifie de sauver Joseph et de le renvoyer vers Jacob.</w:t>
      </w:r>
    </w:p>
    <w:p>
      <w:pPr/>
      <w:r>
        <w:rPr>
          <w:lang w:val="fr_FR" w:bidi="fr_FR"/>
        </w:rPr>
      </w:r>
      <w:r>
        <w:rPr>
          <w:lang w:val="fr_FR" w:bidi="fr_FR"/>
        </w:rPr>
        <w:t>Dans la troisième scène, Joseph arrive à leur camp. Les frères attrapent Joseph, lui enlèvent son beau manteau et le jettent dans la citerne sèche.</w:t>
      </w:r>
    </w:p>
    <w:p>
      <w:pPr/>
      <w:r>
        <w:rPr>
          <w:lang w:val="fr_FR" w:bidi="fr_FR"/>
        </w:rPr>
      </w:r>
      <w:r>
        <w:rPr>
          <w:lang w:val="fr_FR" w:bidi="fr_FR"/>
        </w:rPr>
        <w:t>Arrêtez-vous et discutez : Pendant que vous travaillez l'action pour cette partie de l'histoire, décrivez-la et notez les mots violents que vous utilisez. En français, nous pouvons mettre quelque chose, lancer quelque chose ou jeter quelque chose. Jeter est beaucoup plus fort que lancer et lancer est beaucoup plus fort que mettre.</w:t>
      </w:r>
    </w:p>
    <w:p>
      <w:pPr/>
      <w:r>
        <w:rPr>
          <w:lang w:val="fr_FR" w:bidi="fr_FR"/>
        </w:rPr>
      </w:r>
      <w:r>
        <w:rPr>
          <w:lang w:val="fr_FR" w:bidi="fr_FR"/>
        </w:rPr>
        <w:t>Les frères s'assoient pour manger. Apparemment, Ruben est à un autre endroit quand cela se produit. Les frères voient une caravane s'approcher. Judah convainc les frères qu'il est préférable de vendre Joseph à ces marchands que de le tuer. Ils vendent Joseph pour 20 pièces d'argent, le prix habituel pour un esclave. Les frères enlèvent Joseph de la citerne et les marchands l'emmènent en Égypte.</w:t>
      </w:r>
    </w:p>
    <w:p>
      <w:pPr/>
      <w:r>
        <w:rPr>
          <w:lang w:val="fr_FR" w:bidi="fr_FR"/>
        </w:rPr>
      </w:r>
      <w:r>
        <w:rPr>
          <w:lang w:val="fr_FR" w:bidi="fr_FR"/>
        </w:rPr>
        <w:t>Dans la quatrième scène, Ruben revient et ne trouve pas Joseph. Ruben déchire ses vêtements pour montrer sa douleur. Ensuite, les frères tuent une jeune chèvre et mettent la robe de Joseph dans le sang. Ils ont renvoyé ce manteau à Jacob. Ils ont envoyé un message avec le manteau : Regardez ce que nous avons trouvé. Ce manteau appartient à Joseph, n'est-ce pas ? Leur question est l'une de ces questions qui ne nécessitent pas une réponse. Vous pouvez le faire comme une déclaration positive sans la question.</w:t>
      </w:r>
    </w:p>
    <w:p>
      <w:pPr/>
      <w:r>
        <w:rPr>
          <w:lang w:val="fr_FR" w:bidi="fr_FR"/>
        </w:rPr>
      </w:r>
      <w:r>
        <w:rPr>
          <w:lang w:val="fr_FR" w:bidi="fr_FR"/>
        </w:rPr>
        <w:t>Dans la cinquième scène, Jacob croit qu'un animal sauvage a tué et mangé Joseph. Jacob fait le deuil. Jacob pleure. Jacob déchire ses vêtements. Jacob met un sac. Les fils et les filles de Jacob ont essayé de le réconforter, mais il a refusé d'être réconforté. La seule fille mentionnée par son nom était Dina dans un passage précédent, mais Jacob avait d'autres filles et des belles-filles. Les frères n'ont jamais dit à Jacob ce qu'ils avaient fait à Joseph. Jacob dit : « Je pleurerai jusqu'à ce que je meure. Jacob utilise une image de mot pour dire cela. Jacob dit : « Je pleurerai jusqu'à ce que j'aille dans ma tombe. Certaines traductions utilisent le mot Schéol qui est le nom pour l'endroit des morts.</w:t>
      </w:r>
    </w:p>
    <w:p>
      <w:pPr/>
      <w:r>
        <w:rPr>
          <w:lang w:val="fr_FR" w:bidi="fr_FR"/>
        </w:rPr>
      </w:r>
      <w:r>
        <w:rPr>
          <w:lang w:val="fr_FR" w:bidi="fr_FR"/>
        </w:rPr>
        <w:t>Dans la sixième scène, Joseph arrive en Égypte. Un homme nommé Potiphar achète Joseph. Potiphar est un homme important au service du roi d'Égypte. Potiphar est le commandant de la garde de palais.</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 passage a six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Homme inconnu</w:t>
      </w:r>
    </w:p>
    <w:p>
      <w:pPr>
        <w:pStyle w:val="ListBullet"/>
        <w:spacing w:line="240" w:lineRule="auto"/>
        <w:ind w:left="720"/>
      </w:pPr>
      <w:r>
        <w:rPr>
          <w:lang w:val="fr_FR" w:bidi="fr_FR"/>
        </w:rPr>
      </w:r>
      <w:r>
        <w:rPr>
          <w:lang w:val="fr_FR" w:bidi="fr_FR"/>
        </w:rPr>
        <w:t>Ruben</w:t>
      </w:r>
    </w:p>
    <w:p>
      <w:pPr>
        <w:pStyle w:val="ListBullet"/>
        <w:spacing w:line="240" w:lineRule="auto"/>
        <w:ind w:left="720"/>
      </w:pPr>
      <w:r>
        <w:rPr>
          <w:lang w:val="fr_FR" w:bidi="fr_FR"/>
        </w:rPr>
      </w:r>
      <w:r>
        <w:rPr>
          <w:lang w:val="fr_FR" w:bidi="fr_FR"/>
        </w:rPr>
        <w:t>Judah</w:t>
      </w:r>
    </w:p>
    <w:p>
      <w:pPr>
        <w:pStyle w:val="ListBullet"/>
        <w:spacing w:line="240" w:lineRule="auto"/>
        <w:ind w:left="720"/>
      </w:pPr>
      <w:r>
        <w:rPr>
          <w:lang w:val="fr_FR" w:bidi="fr_FR"/>
        </w:rPr>
      </w:r>
      <w:r>
        <w:rPr>
          <w:lang w:val="fr_FR" w:bidi="fr_FR"/>
        </w:rPr>
        <w:t>Les 8 autres frères</w:t>
      </w:r>
    </w:p>
    <w:p>
      <w:pPr>
        <w:pStyle w:val="ListBullet"/>
        <w:spacing w:line="240" w:lineRule="auto"/>
        <w:ind w:left="720"/>
      </w:pPr>
      <w:r>
        <w:rPr>
          <w:lang w:val="fr_FR" w:bidi="fr_FR"/>
        </w:rPr>
      </w:r>
      <w:r>
        <w:rPr>
          <w:lang w:val="fr_FR" w:bidi="fr_FR"/>
        </w:rPr>
        <w:t>Marchands Ismaélites / midianites</w:t>
      </w:r>
    </w:p>
    <w:p>
      <w:pPr>
        <w:pStyle w:val="ListBullet"/>
        <w:spacing w:line="240" w:lineRule="auto"/>
        <w:ind w:left="720"/>
      </w:pPr>
      <w:r>
        <w:rPr>
          <w:lang w:val="fr_FR" w:bidi="fr_FR"/>
        </w:rPr>
      </w:r>
      <w:r>
        <w:rPr>
          <w:lang w:val="fr_FR" w:bidi="fr_FR"/>
        </w:rPr>
        <w:t>Potiphar</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Arrêtez l'action. Demandez à la personne qui joue : "Que ressens tu ?" Vous pouvez entendre des choses comme différentes réponses. Reprenez l'action.</w:t>
      </w:r>
    </w:p>
    <w:p>
      <w:pPr/>
      <w:r>
        <w:rPr>
          <w:lang w:val="fr_FR" w:bidi="fr_FR"/>
        </w:rPr>
      </w:r>
      <w:r>
        <w:rPr>
          <w:lang w:val="fr_FR" w:bidi="fr_FR"/>
        </w:rPr>
        <w:t>Dans la première scène, les 10 fils les plus âgés de Jacob ont pris les moutons pour leur trouver des pâturages. Après un certain temps, Jacob envoie Joseph pour trouver les frères, obtenir leurs nouvelles et revenir pour le lui dire .</w:t>
      </w:r>
    </w:p>
    <w:p>
      <w:pPr/>
      <w:r>
        <w:rPr>
          <w:lang w:val="fr_FR" w:bidi="fr_FR"/>
        </w:rPr>
      </w:r>
      <w:r>
        <w:rPr>
          <w:lang w:val="fr_FR" w:bidi="fr_FR"/>
        </w:rPr>
        <w:t>Arrêtez la scène et demandez à Jacob : « Etes-vous préoccupé d'envoyer Joseph tout seul ? » Vous pouvez entendre : « Personne ne dérangera Joseph. Ils sauront tous que Joseph est mon fils. Ce manteau le protégera. Rien ne lui arrivera. Demandez à Joseph : « Comment vous sentez-vous à l'idée d'aller trouver vos frères ? » Vous pouvez entendre : « Je suis étonné. Je dois aller faire quelque chose pour mon père. Il me garde à la maison. Je veux avoir des responsabilités comme mes frères. Demandez aux frères : « Comment vous sentez-vous à l'idée de retourner à Sichem ? Vous pouvez entendre : « Je n'ai pas peur. Ils ne nous dérangeront pas. Les gens là savent nous laisser seuls. Reprenez l'action.</w:t>
      </w:r>
    </w:p>
    <w:p>
      <w:pPr/>
      <w:r>
        <w:rPr>
          <w:lang w:val="fr_FR" w:bidi="fr_FR"/>
        </w:rPr>
      </w:r>
      <w:r>
        <w:rPr>
          <w:lang w:val="fr_FR" w:bidi="fr_FR"/>
        </w:rPr>
        <w:t>Dans la deuxième scène, les frères voient Joseph venir et complotent pour le tuer. Ruben les convainc de mettre Joseph dans une citerne sèche à la place. Ruben planifie de revenir plus tard et de prendre Joseph de la citerne et de le renvoyer vers Jacob.</w:t>
      </w:r>
    </w:p>
    <w:p>
      <w:pPr/>
      <w:r>
        <w:rPr>
          <w:lang w:val="fr_FR" w:bidi="fr_FR"/>
        </w:rPr>
      </w:r>
      <w:r>
        <w:rPr>
          <w:lang w:val="fr_FR" w:bidi="fr_FR"/>
        </w:rPr>
        <w:t>Dans la troisième scène, les frères attrapent Joseph, lui enlèvent sa robe et le jettent dans la citerne sèche.</w:t>
      </w:r>
    </w:p>
    <w:p>
      <w:pPr/>
      <w:r>
        <w:rPr>
          <w:lang w:val="fr_FR" w:bidi="fr_FR"/>
        </w:rPr>
      </w:r>
      <w:r>
        <w:rPr>
          <w:lang w:val="fr_FR" w:bidi="fr_FR"/>
        </w:rPr>
        <w:t>Arrêtez la scène et demandez à Joseph: « Que ressens-tu en ce moment ? » ou « Que penses-tu en ce moment ? » Vous pouvez entendre : « J'ai peur. Pourquoi me traitent-ils comme cela ? Je suis leur frère. Je suis affamé et assoiffé. Ils n'ont pas le droit de faire cela. Je vais dire à mon père quand je rentre à la maison ce qu'ils ont fait. Demandez aux frères : « Que ressentez-vous en ce moment ? » Vous pouvez entendre : « C'est parfait ! Nous avons mis cet enfant gâté à sa place. Il apprendra à ne pas demander d'être roi sur nous. Reprenez l'action.</w:t>
      </w:r>
    </w:p>
    <w:p>
      <w:pPr/>
      <w:r>
        <w:rPr>
          <w:lang w:val="fr_FR" w:bidi="fr_FR"/>
        </w:rPr>
      </w:r>
      <w:r>
        <w:rPr>
          <w:lang w:val="fr_FR" w:bidi="fr_FR"/>
        </w:rPr>
        <w:t>Les marchands arrivent et Judah convainc les autres frères de vendre Joseph comme un esclave. Ils sortent Joseph de la citerne sèche et le vendent. Les marchands emmènent Joseph en Égypte.</w:t>
      </w:r>
    </w:p>
    <w:p>
      <w:pPr/>
      <w:r>
        <w:rPr>
          <w:lang w:val="fr_FR" w:bidi="fr_FR"/>
        </w:rPr>
      </w:r>
      <w:r>
        <w:rPr>
          <w:lang w:val="fr_FR" w:bidi="fr_FR"/>
        </w:rPr>
        <w:t>Arrêtez la présentation et demandez à Joseph : « Que ressens -tu maintenant? » Vous pouvez entendre : « Je suis étonné. Je ne sais pas où ils m'emmènent. Je veux aller à la maison. Je veux être avec mon père. Reprenez l'action.</w:t>
      </w:r>
    </w:p>
    <w:p>
      <w:pPr/>
      <w:r>
        <w:rPr>
          <w:lang w:val="fr_FR" w:bidi="fr_FR"/>
        </w:rPr>
      </w:r>
      <w:r>
        <w:rPr>
          <w:lang w:val="fr_FR" w:bidi="fr_FR"/>
        </w:rPr>
        <w:t>Dans la quatrième scène, Ruben arrive et trouve que Joseph a été vendu. Ruben déchire ses vêtements comme un signe de douleur.</w:t>
      </w:r>
    </w:p>
    <w:p>
      <w:pPr/>
      <w:r>
        <w:rPr>
          <w:lang w:val="fr_FR" w:bidi="fr_FR"/>
        </w:rPr>
      </w:r>
      <w:r>
        <w:rPr>
          <w:lang w:val="fr_FR" w:bidi="fr_FR"/>
        </w:rPr>
        <w:t>Arrêtez l'action : Demandez à Ruben : « Pourquoi es-tu dans la douleur à cause de cela ? » Vous pouvez entendre : « J'allais sauver Joseph de la citerne et l'envoyer à la maison. Maintenant, que ferons-nous de notre père ? Qu'est-ce qui va nous arriver ? C'est une chose terrible que nous avons faite. Joseph est notre frère. Ou « Je suis le fils le plus âgé. C'est ma responsabilité de prendre soin de la famille. Je dois aussi prendre soin de Joseph. Reprenez l'action.</w:t>
      </w:r>
    </w:p>
    <w:p>
      <w:pPr/>
      <w:r>
        <w:rPr>
          <w:lang w:val="fr_FR" w:bidi="fr_FR"/>
        </w:rPr>
      </w:r>
      <w:r>
        <w:rPr>
          <w:lang w:val="fr_FR" w:bidi="fr_FR"/>
        </w:rPr>
        <w:t>Dans la cinquième scène, les frères tuent une petite chèvre, trempent le manteau de Joseph dans le sang et envoient le manteau à Jacob. Jacob pense qu'un animal sauvage a mangé Joseph. Jacob Les fils et les filles de Jacob essaient de le réconforter. Personne n'est capable de réconforter Jacob.</w:t>
      </w:r>
    </w:p>
    <w:p>
      <w:pPr/>
      <w:r>
        <w:rPr>
          <w:lang w:val="fr_FR" w:bidi="fr_FR"/>
        </w:rPr>
      </w:r>
      <w:r>
        <w:rPr>
          <w:lang w:val="fr_FR" w:bidi="fr_FR"/>
        </w:rPr>
        <w:t>Arrêtez la scène et demandez à Jacob : « Que ressentez-vous en ce moment ? » ou « Que pensez-vous en ce moment ? » Vous pouvez entendre : « Je suis si triste. Mon fils, le fils de Rachel, mon fils préféré est mort. Pourquoi l'ai-je laissé partir dans ce voyage ? Pourquoi l'ai-je envoyé pour trouver ses frères ? Si je l'avais gardé à la maison, il serait toujours avec moi. Oh, mon fils ! Je n'arrêterai jamais de pleurer à cause de toi. Demandez aux frères : « Que ressentez-vous en ce moment ? » Vous pouvez entendre : « Cela me rend triste de voir mon père comme cela. Je voudrais que nous n'ayons pas fait cela à Joseph. Ou « Joseph obtint ce qu'il méritait. Le père doit réaliser qu'il nous a toujours tous et il est satisfait. Ou « Je voulais punir Joseph, mais je ne pensais pas à la façon dont cela ferait souffrir notre père. J'ai peur pour lui. Il pleure vraiment fort. Reprenez l'action.</w:t>
      </w:r>
    </w:p>
    <w:p>
      <w:pPr/>
      <w:r>
        <w:rPr>
          <w:lang w:val="fr_FR" w:bidi="fr_FR"/>
        </w:rPr>
      </w:r>
      <w:r>
        <w:rPr>
          <w:lang w:val="fr_FR" w:bidi="fr_FR"/>
        </w:rPr>
        <w:t>Dans la sixième scène, Joseph arrive en Égypte. Les marchands vendent Joseph. Un homme important nommé Potiphar achète Joseph.</w:t>
      </w:r>
    </w:p>
    <w:p>
      <w:pPr/>
      <w:r>
        <w:rPr>
          <w:lang w:val="fr_FR" w:bidi="fr_FR"/>
        </w:rPr>
      </w:r>
      <w:r>
        <w:rPr>
          <w:lang w:val="fr_FR" w:bidi="fr_FR"/>
        </w:rPr>
        <w:t>Arrêtez la scène et demandez à Joseph: « Que ressens-tu en ce moment ? » ou « Que penses-tu en ce moment ? » Vous pouvez entendre : « J'ai peur. Je ne sais pas quoi faire. Je suis dans cet endroit étranger. Je ne parle pas leur langue. Je n'ai jamais mangé de nourriture comme cela. Je n'aime pas vivre dans une maison. Il y a tellement de mauvaises odeurs autour. Il y a trop de bruit. Ma maison me manque. Ma famille me manque. Je veux aller à la maison.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Les fils de Jacob vont à Sichem pour </w:t>
      </w:r>
      <w:r>
        <w:rPr>
          <w:b/>
          <w:lang w:val="fr_FR" w:bidi="fr_FR"/>
        </w:rPr>
        <w:t>faire paître</w:t>
      </w:r>
      <w:r>
        <w:rPr>
          <w:lang w:val="fr_FR" w:bidi="fr_FR"/>
        </w:rPr>
        <w:t xml:space="preserve"> les </w:t>
      </w:r>
      <w:r>
        <w:rPr>
          <w:b/>
          <w:lang w:val="fr_FR" w:bidi="fr_FR"/>
        </w:rPr>
        <w:t>troupeaux</w:t>
      </w:r>
      <w:r>
        <w:rPr>
          <w:lang w:val="fr_FR" w:bidi="fr_FR"/>
        </w:rPr>
        <w:t>. Cela signifie qu'ils allèrent pour trouver assez d'herbe et d'eau pour les moutons. Un pâturage est un champ où les animaux peuvent manger l'herbe. Les troupeaux sont des groupes d'animaux comme les moutons et les chèvres.</w:t>
      </w:r>
    </w:p>
    <w:p>
      <w:pPr/>
      <w:r>
        <w:rPr>
          <w:lang w:val="fr_FR" w:bidi="fr_FR"/>
        </w:rPr>
      </w:r>
      <w:r>
        <w:rPr>
          <w:lang w:val="fr_FR" w:bidi="fr_FR"/>
        </w:rPr>
        <w:t>Arrêtez-vous et montrez une image de moutons dans un pâturage.</w:t>
      </w:r>
    </w:p>
    <w:p>
      <w:pPr/>
      <w:r>
        <w:rPr>
          <w:lang w:val="fr_FR" w:bidi="fr_FR"/>
        </w:rPr>
      </w:r>
      <w:r>
        <w:rPr>
          <w:lang w:val="fr_FR" w:bidi="fr_FR"/>
        </w:rPr>
        <w:t xml:space="preserve">Les frères prirent Joseph et enlèvent son manteau spécial que Jacob lui avait donné. Utilisez le même mot pour manteau que celui que vous avez utilisé dans l'histoire de la création. Ensuite, ils mettent Joseph dans une </w:t>
      </w:r>
      <w:r>
        <w:rPr>
          <w:b/>
          <w:lang w:val="fr_FR" w:bidi="fr_FR"/>
        </w:rPr>
        <w:t>citerne sèche</w:t>
      </w:r>
      <w:r>
        <w:rPr>
          <w:lang w:val="fr_FR" w:bidi="fr_FR"/>
        </w:rPr>
        <w:t xml:space="preserve"> ou un puits sec. Certaines traductions utilisent une citerne. Certaines traductions disent un puits sec. Certaines traductions disent une fosse. C'était sous terre ou dans le sol. Une citerne était faite pour collecter l'eau de pluie pour qu'il y ait de l'eau pour les moutons pendant la saison sèche. Cette citerne était sèche. Il n'y avait pas de moyen pour Joseph de sortir de la citerne par lui-même. Quelqu'un devait faire sortir Joseph. Il n'y avait pas d'eau dans le puits ou dans la citerne. Sans eau, Joseph serait mort en 3 jours. L'auteur décrit le processus consistant à attraper Joseph, à enlever son manteau et à le jeter dans le puits sec ou dans la citerne sèche. L'auteur utilise des mots violents et des mots forts. Ce n'était pas une action douce. Ils attrapèrent Joseph, le déshabillèrent et le jetèrent dans la citerne sèche. Choisissez des mots qui décrivent les actions violentes des frères.</w:t>
      </w:r>
    </w:p>
    <w:p>
      <w:pPr/>
      <w:r>
        <w:rPr>
          <w:lang w:val="fr_FR" w:bidi="fr_FR"/>
        </w:rPr>
      </w:r>
      <w:r>
        <w:rPr>
          <w:lang w:val="fr_FR" w:bidi="fr_FR"/>
        </w:rPr>
        <w:t>Arrêtez-vous et discutez : Décrivez la scène les uns aux autres. Écoutez les choix de mots que vous utilisez pour décrire la violence.</w:t>
      </w:r>
    </w:p>
    <w:p>
      <w:pPr/>
      <w:r>
        <w:rPr>
          <w:lang w:val="fr_FR" w:bidi="fr_FR"/>
        </w:rPr>
      </w:r>
      <w:r>
        <w:rPr>
          <w:lang w:val="fr_FR" w:bidi="fr_FR"/>
        </w:rPr>
        <w:t>Montrez l'image du manteau spécial de Joseph.</w:t>
      </w:r>
    </w:p>
    <w:p>
      <w:pPr/>
      <w:r>
        <w:rPr>
          <w:lang w:val="fr_FR" w:bidi="fr_FR"/>
        </w:rPr>
      </w:r>
      <w:r>
        <w:rPr>
          <w:lang w:val="fr_FR" w:bidi="fr_FR"/>
        </w:rPr>
        <w:t xml:space="preserve">La caravane apportait de la </w:t>
      </w:r>
      <w:r>
        <w:rPr>
          <w:b/>
          <w:lang w:val="fr_FR" w:bidi="fr_FR"/>
        </w:rPr>
        <w:t>gomme</w:t>
      </w:r>
      <w:r>
        <w:rPr>
          <w:lang w:val="fr_FR" w:bidi="fr_FR"/>
        </w:rPr>
        <w:t xml:space="preserve">, du </w:t>
      </w:r>
      <w:r>
        <w:rPr>
          <w:b/>
          <w:lang w:val="fr_FR" w:bidi="fr_FR"/>
        </w:rPr>
        <w:t>baume</w:t>
      </w:r>
      <w:r>
        <w:rPr>
          <w:lang w:val="fr_FR" w:bidi="fr_FR"/>
        </w:rPr>
        <w:t xml:space="preserve"> et de la </w:t>
      </w:r>
      <w:r>
        <w:rPr>
          <w:b/>
          <w:lang w:val="fr_FR" w:bidi="fr_FR"/>
        </w:rPr>
        <w:t>myrrhe</w:t>
      </w:r>
      <w:r>
        <w:rPr>
          <w:lang w:val="fr_FR" w:bidi="fr_FR"/>
        </w:rPr>
        <w:t xml:space="preserve"> en Égypte. Une gomme ou une résine est la substance collante qui vient d'un arbre ou d'un buisson. Certaines traductions répertorient ces produits. D'autres traductions disent que la caravane était chargée de différents types d'épices. Ces produits n'étaient pas le type d'épices que les gens ajoutent à la nourriture. Ils étaient plutôt utilisés dans l'encens, les parfums et les médicaments.</w:t>
      </w:r>
    </w:p>
    <w:p>
      <w:pPr/>
      <w:r>
        <w:rPr>
          <w:lang w:val="fr_FR" w:bidi="fr_FR"/>
        </w:rPr>
      </w:r>
      <w:r>
        <w:rPr>
          <w:lang w:val="fr_FR" w:bidi="fr_FR"/>
        </w:rPr>
        <w:t>Judah pose à ses frères une question qui ne nécessite pas une réponse. Judah demande : « Pourquoi devrions-nous verser du sang ? » Vous pourriez le déclarer de manière positive : « Nous n'avons pas besoin de verser du sang. Nous ne gagnerons rien à tuer notre frère.</w:t>
      </w:r>
    </w:p>
    <w:p>
      <w:pPr/>
      <w:r>
        <w:rPr>
          <w:lang w:val="fr_FR" w:bidi="fr_FR"/>
        </w:rPr>
      </w:r>
      <w:r>
        <w:rPr>
          <w:lang w:val="fr_FR" w:bidi="fr_FR"/>
        </w:rPr>
        <w:t>Quand les frères virent la caravane pour la première fois, ils dirent que c'étaient des marchands ismaélites. Ismaélite était un terme utilisé pour se référer à tous les marchands qui utilisaient des caravanes et qui allaient et parcouraient le long des routes commerciales. Les Madianites étaient un groupe de personnes qui travaillaient en tant que marchands comme cela. Ismaélites est un terme général et les Madianites seraient un nom de groupe spécifique. L'auteur utilise le mot Ismaélites jusqu'à ce que les marchands arrivent. Une façon de le dire est : « Ensuite, les frères voient les Ismaélites qui étaient des marchands madianites. Il y a seulement une caravane de marchands dans cette histoire.</w:t>
      </w:r>
    </w:p>
    <w:p>
      <w:pPr/>
      <w:r>
        <w:rPr>
          <w:lang w:val="fr_FR" w:bidi="fr_FR"/>
        </w:rPr>
      </w:r>
      <w:r>
        <w:rPr>
          <w:lang w:val="fr_FR" w:bidi="fr_FR"/>
        </w:rPr>
        <w:t>Quand Ruben découvre que Joseph a été vendu, il pose une question qui ne s'attend pas à une réponse. Vous pouvez le traduire par une question ou le changer en une déclaration positive. « Que ferai-je maintenant ? » Ou « Je ne sais pas quoi faire.</w:t>
      </w:r>
    </w:p>
    <w:p>
      <w:pPr/>
      <w:r>
        <w:rPr>
          <w:lang w:val="fr_FR" w:bidi="fr_FR"/>
        </w:rPr>
      </w:r>
      <w:r>
        <w:rPr>
          <w:lang w:val="fr_FR" w:bidi="fr_FR"/>
        </w:rPr>
        <w:t>Ruben déchire sa robe étant dans la douleur quand il ne trouve plus Joseph. Jacob déchire sa robe étant dans la douleur quand il pense que Joseph est mort. Les expressions communes de douleur à ce moment comprenaient déchirer les vêtements, porter un sac, pleurer et mettre de la poussière ou des cendres sur la tête. Le passage ne dit pas que Jacob jeta la poussière ou les cendres sur lui-même. Le sac est un type de matériau fait à partir de poils de chèvre et très inconfortable à porter.</w:t>
      </w:r>
    </w:p>
    <w:p>
      <w:pPr/>
      <w:r>
        <w:rPr>
          <w:lang w:val="fr_FR" w:bidi="fr_FR"/>
        </w:rPr>
      </w:r>
      <w:r>
        <w:rPr>
          <w:lang w:val="fr_FR" w:bidi="fr_FR"/>
        </w:rPr>
        <w:t xml:space="preserve">Le </w:t>
      </w:r>
      <w:r>
        <w:rPr>
          <w:b/>
          <w:lang w:val="fr_FR" w:bidi="fr_FR"/>
        </w:rPr>
        <w:t>Schéol</w:t>
      </w:r>
      <w:r>
        <w:rPr>
          <w:lang w:val="fr_FR" w:bidi="fr_FR"/>
        </w:rPr>
        <w:t xml:space="preserve"> est le nom de l'endroit où séjournent les morts. Jacob dit : « Je pleurerai jusqu'à ce que j'aille au séjour des morts. D'autres traductions disent : « Je pleurerai jusqu'à ce que je meure » ou « jusqu'à ce que j'aille à ma tombe. Le mot </w:t>
      </w:r>
      <w:r>
        <w:rPr>
          <w:b/>
          <w:lang w:val="fr_FR" w:bidi="fr_FR"/>
        </w:rPr>
        <w:t>Shéol</w:t>
      </w:r>
      <w:r>
        <w:rPr>
          <w:lang w:val="fr_FR" w:bidi="fr_FR"/>
        </w:rPr>
        <w:t xml:space="preserve"> est discuté dans le glossaire principal </w:t>
      </w:r>
    </w:p>
    <w:p>
      <w:pPr/>
      <w:r>
        <w:rPr>
          <w:lang w:val="fr_FR" w:bidi="fr_FR"/>
        </w:rPr>
      </w:r>
      <w:r>
        <w:rPr>
          <w:lang w:val="fr_FR" w:bidi="fr_FR"/>
        </w:rPr>
        <w:t xml:space="preserve">Potiphar est un officier de </w:t>
      </w:r>
      <w:r>
        <w:rPr>
          <w:b/>
          <w:lang w:val="fr_FR" w:bidi="fr_FR"/>
        </w:rPr>
        <w:t>Pharaon</w:t>
      </w:r>
      <w:r>
        <w:rPr>
          <w:lang w:val="fr_FR" w:bidi="fr_FR"/>
        </w:rPr>
        <w:t>, le roi d'Égypte. Pharaon est le titre donné aux rois égyptiens.</w:t>
      </w:r>
    </w:p>
    <w:p>
      <w:pPr/>
      <w:r>
        <w:rPr>
          <w:lang w:val="fr_FR" w:bidi="fr_FR"/>
        </w:rPr>
      </w:r>
      <w:r>
        <w:rPr>
          <w:lang w:val="fr_FR" w:bidi="fr_FR"/>
        </w:rPr>
        <w:t xml:space="preserve">Le </w:t>
      </w:r>
      <w:r>
        <w:rPr>
          <w:b/>
          <w:lang w:val="fr_FR" w:bidi="fr_FR"/>
        </w:rPr>
        <w:t>palais</w:t>
      </w:r>
      <w:r>
        <w:rPr>
          <w:lang w:val="fr_FR" w:bidi="fr_FR"/>
        </w:rPr>
        <w:t xml:space="preserve"> est l'endroit où vit le roi. La garde de palais serait un groupe de soldats avec la tâche de garder le roi et sa maison ou où il vit. Puisque Potiphar est le capitaine de cette garde, il est un homme très important.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Arrêtez cet audio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Arrêtez cet audio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38:1–30</w:t>
      </w:r>
      <w:r>
        <w:rPr>
          <w:lang w:val="fr_FR" w:bidi="fr_FR"/>
        </w:rPr>
      </w:r>
    </w:p>
    <w:p>
      <w:pPr>
        <w:pStyle w:val="Heading3"/>
      </w:pPr>
      <w:r>
        <w:rPr>
          <w:lang w:val="fr_FR" w:bidi="fr_FR"/>
        </w:rPr>
        <w:t>Écouter et Cœur</w:t>
      </w:r>
    </w:p>
    <w:p>
      <w:pPr/>
      <w:r>
        <w:rPr>
          <w:lang w:val="fr_FR" w:bidi="fr_FR"/>
        </w:rPr>
      </w:r>
      <w:r>
        <w:rPr>
          <w:lang w:val="fr_FR" w:bidi="fr_FR"/>
        </w:rPr>
        <w:t>Ecoutez Genèse 38:1–30 et gardez-le dans votre coeur.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 passage interrompt l'histoire de Joseph pour donner un récit de la famille de Judah. Judah est le quatrième fils de Jacob. Léa est la mère de Judah. Judah a sauvé la vie de Joseph en suggérant à ses frères qu'ils vendent Joseph comme un esclave aux marchands midianites qui passent. Cette histoire a lieu un certain temps après que Joseph est parti pour l'Égypte.</w:t>
      </w:r>
    </w:p>
    <w:p>
      <w:pPr/>
      <w:r>
        <w:rPr>
          <w:lang w:val="fr_FR" w:bidi="fr_FR"/>
        </w:rPr>
      </w:r>
      <w:r>
        <w:rPr>
          <w:lang w:val="fr_FR" w:bidi="fr_FR"/>
        </w:rPr>
        <w:t>Judah est descendu d'Hebron pour vivre à Abdullam. Abdullam est situé au nord-ouest d'Hebron à une altitude plus inférieure qu'Hebron. Jacob vivait à Hebron. Après que Judah a déménagé à Abdullam, Judah a épousé une femme cananéenne. Abraham, Isaac et Jacob avaient fait attention de ne pas épouser des femmes cananéennes. Les Cananéens se sont engagés dans l'adoration d'une idole. Judah et sa femme ont 3 fils. La femme a donné de noms aux trois fils. Le premier a été nommé Er. Le deuxième a été nommé Onan. Le troisième a été nommé Shelah.</w:t>
      </w:r>
    </w:p>
    <w:p>
      <w:pPr/>
      <w:r>
        <w:rPr>
          <w:lang w:val="fr_FR" w:bidi="fr_FR"/>
        </w:rPr>
      </w:r>
      <w:r>
        <w:rPr>
          <w:lang w:val="fr_FR" w:bidi="fr_FR"/>
        </w:rPr>
        <w:t>Arrêtez-vous et discutez : Qui donne les noms aux enfants dans votre famille ? Qui choisit la femme pour les fils ? Montrez une carte avec Hebron, Abdullam et Timnah marqués.</w:t>
      </w:r>
    </w:p>
    <w:p>
      <w:pPr/>
      <w:r>
        <w:rPr>
          <w:lang w:val="fr_FR" w:bidi="fr_FR"/>
        </w:rPr>
      </w:r>
      <w:r>
        <w:rPr>
          <w:lang w:val="fr_FR" w:bidi="fr_FR"/>
        </w:rPr>
        <w:t>Judah a pris des dispositions pour que son fils le plus âgé, Er, épouse une femme cananéenne nommée Tamar. Cela signifie que Judah a choisi la femme pour son fils. Er était un homme méchant. Parce qu'Er était mauvais, l'Eternel a fait mourir Er. Er est mort sans avoir d'enfants. Cela a fait de Tamar une veuve sans enfants qui était une position difficile pour une femme dans le Moyen-Orient antique. Les veuves n'héritaient de leurs maris. Elles n'avaient pas de moyen pour gagner de l'argent. La famille du mari de la veuve était censée trouver un autre mari pour la veuve dans la famille du mari. Le but était pour la veuve d'avoir un enfant qui appartiendrait au mari mort et hériterait de sa part. La veuve n'est pas normalement retournée à ses parents.</w:t>
      </w:r>
    </w:p>
    <w:p>
      <w:pPr/>
      <w:r>
        <w:rPr>
          <w:lang w:val="fr_FR" w:bidi="fr_FR"/>
        </w:rPr>
      </w:r>
      <w:r>
        <w:rPr>
          <w:lang w:val="fr_FR" w:bidi="fr_FR"/>
        </w:rPr>
        <w:t>Judah a dit à son deuxième fils, Onan d'épouser Tamar et d'avoir un fils avec elle Ce fils hériterait de la part d'Er. Cela est appelé un mariage à Levirat qui est un type particulier de mariage. Dans un mariage de lévirat, le frère du mari mort coucherait avec la veuve. Tout fils né serait déclaré le fils de l'homme mort et hériterait de la part de l'homme mort. Une fois que Tamar a eu un fils, la responsabilité d'Onan envers Tamar comme un mari serait terminée. Ce type de mariage était une pratique commune dans tout le Moyen-Orient antique. Onan ne voulait pas être père d'un fils qui ne serait pas son propre héritier. Si Er n'avait pas d'héritier, la part d'Onan de l'héritage de son père serait plus grande. Onan a pratiqué la forme de contrôle des naissances connue à ce moment-là. Onan est allé coucher avec Tamar, mais s'est retiré pendant le processus d'avoir des relations sexuelles pour que sa semence ou son sperme soit tombé sur le sol. ils ont rendu impossible à Tamar de devenir enceinte. Onan désobéissait à Judah. Onan a brisé ainsi la loi de Levirat de cette époque. L'Eternel a considéré la désobéissance d'Onan comme étant mauvaise et a fait mourir Onan.</w:t>
      </w:r>
    </w:p>
    <w:p>
      <w:pPr/>
      <w:r>
        <w:rPr>
          <w:lang w:val="fr_FR" w:bidi="fr_FR"/>
        </w:rPr>
      </w:r>
      <w:r>
        <w:rPr>
          <w:lang w:val="fr_FR" w:bidi="fr_FR"/>
        </w:rPr>
        <w:t>Arrêtez-vous et discutez : comment l'héritage est-il distribué dans votre famille ? Que se passe-t-il quand un fils meurt sans héritiers ?</w:t>
      </w:r>
    </w:p>
    <w:p>
      <w:pPr/>
      <w:r>
        <w:rPr>
          <w:lang w:val="fr_FR" w:bidi="fr_FR"/>
        </w:rPr>
      </w:r>
      <w:r>
        <w:rPr>
          <w:lang w:val="fr_FR" w:bidi="fr_FR"/>
        </w:rPr>
        <w:t>Le troisième fils de Judah, Shelah était trop jeune pour épouser Tamar. Judah a renvoyé Tamar vers ses parents. Judah a dit à Tamar de rester une veuve. Judah a promis à Tamar que quand Shelah sera majeur il l'enverrait chercher Tamar. Judah n'avait pas l'intention de tenir cette promesse. Judah avait peur que Shelah meure aussi. Ensuite, la femme de Judah est morte.</w:t>
      </w:r>
    </w:p>
    <w:p>
      <w:pPr/>
      <w:r>
        <w:rPr>
          <w:lang w:val="fr_FR" w:bidi="fr_FR"/>
        </w:rPr>
      </w:r>
      <w:r>
        <w:rPr>
          <w:lang w:val="fr_FR" w:bidi="fr_FR"/>
        </w:rPr>
        <w:t>Maintenant, Judah a dû passer par une période de deuil. C'est un moment spécifique où quelqu'un pleure la mort d'un membre de la famille. Judah a dû porter des vêtements spécifiques, pleurer, jeter de la poussière ou des cendres sur sa tête et déchirer ses vêtements pour montrer sa douleur. Quand la période de deuil de Judah était terminée, il est allé à Timnah pour tondre ses moutons.</w:t>
      </w:r>
    </w:p>
    <w:p>
      <w:pPr/>
      <w:r>
        <w:rPr>
          <w:lang w:val="fr_FR" w:bidi="fr_FR"/>
        </w:rPr>
      </w:r>
      <w:r>
        <w:rPr>
          <w:lang w:val="fr_FR" w:bidi="fr_FR"/>
        </w:rPr>
        <w:t>Montrez la carte avec Adullam et Timnah marqués.</w:t>
      </w:r>
    </w:p>
    <w:p>
      <w:pPr/>
      <w:r>
        <w:rPr>
          <w:lang w:val="fr_FR" w:bidi="fr_FR"/>
        </w:rPr>
      </w:r>
      <w:r>
        <w:rPr>
          <w:lang w:val="fr_FR" w:bidi="fr_FR"/>
        </w:rPr>
        <w:t>Tamar était consciente que Shelah était assez grand pour se marier et que Judah n'allait pas tenu sa promesse. Les veuves portaient des vêtements spéciaux qui montraient à tout le monde qu'elles étaient des veuves. Tamar a enlevé ses vêtements de veuve et s'est couverte d'un voile pour que Judah ne reconnaisse pas que c'était elle. Tamar est sortie sur le côté de la route et a attendu que Judah passe. Judah pensait que Tamar était une prostituée. Une prostituée est quelqu'un qui offre du sexe pour de l'argent. Dans le Moyen-Orient antique, les Cananéens avaient des prostituées du temple. Le temple ou le sanctuaire était un endroit d'adoration des dieux cananéens. Les hommes visiteraient ces prostituées de temple ou de sanctuaire avant des moments importants dans la saison agricole comme la plantation, la tonte et l'agneau. Ils croyaient qu'avoir des relations sexuelles avec la prostituée du temple assurerait des récoltes fertiles ou des moutons fertiles. Nous ne savons pas si Judah a croyait en cela ou voulait juste avoir des relations sexuelles avec une prostituée.</w:t>
      </w:r>
    </w:p>
    <w:p>
      <w:pPr/>
      <w:r>
        <w:rPr>
          <w:lang w:val="fr_FR" w:bidi="fr_FR"/>
        </w:rPr>
      </w:r>
      <w:r>
        <w:rPr>
          <w:lang w:val="fr_FR" w:bidi="fr_FR"/>
        </w:rPr>
        <w:t>Judah a offert de payer à Tamar une jeune chèvre si Tamar a des relations sexuelles avec lui. Tamar a exigé que Judah lui donne 3 choses personnelles qui appartiendraient seulement à lui Judah. Tamar a exigé le phoque, la corde et le bâton que Judah avait. Les hommes portaient un sceau cylindrique sur une corde autour de leur cou et utilisaient cela pour signer des documents en le pressant dans l'argile. Ce sceau était unique à chaque personne qui en avait un. Le bâton de Judah ou sa canne de marche aurait des marques sculptées pour l'identifier comme appartenant à Judah. Tamar a dit qu'elle garderait ces articles jusqu'à ce que Judah envoie la chèvre. Cependant, quand Judah a envoyé la chèvre, personne ne pouvait retrouver la prostituée. Judah ne savait pas que la prostituée était Tamar. Judah n'a pas cherché la prostituée une deuxième fois.</w:t>
      </w:r>
    </w:p>
    <w:p>
      <w:pPr/>
      <w:r>
        <w:rPr>
          <w:lang w:val="fr_FR" w:bidi="fr_FR"/>
        </w:rPr>
      </w:r>
      <w:r>
        <w:rPr>
          <w:lang w:val="fr_FR" w:bidi="fr_FR"/>
        </w:rPr>
        <w:t>Montrez une image d'un sceau cylindrique</w:t>
      </w:r>
    </w:p>
    <w:p>
      <w:pPr/>
      <w:r>
        <w:rPr>
          <w:lang w:val="fr_FR" w:bidi="fr_FR"/>
        </w:rPr>
      </w:r>
      <w:r>
        <w:rPr>
          <w:lang w:val="fr_FR" w:bidi="fr_FR"/>
        </w:rPr>
        <w:t>Trois mois plus tard, quelqu'un a dit à Judah que Tamar était enceinte. Judah a ordonné que Tamar soit tuée en la brûlant. Judah a pensé que Tamar avait agi comme une prostituée. Pendant qu'ils emmenaient Tamar pour la tuer, Tamar était capable de renvoyer le phoque, la corde et le bâton qui appartenaient à Judah à Judah. Tamar a dit à Judah que la personne qui possédait ces articles était le père de son bébé. Judah a reconnu que les articles étaient les siens. Judah a compris qu'il était le père du bébé de Tamar. Judah a dit : « Tamar est plus juste que moi ». Ici, juste signifie être sans reproche ou sans culpabilité ou être innocent. Judah disait que Tamar avait fait la bonne chose en obtenant un bébé pour l'héritier de Er. Judah avait fait la mauvaise chose parce que Judah n'avait pas donné à Tamar son fils Shelah pour pourvoir un bébé pour l'héritage d'Er.</w:t>
      </w:r>
    </w:p>
    <w:p>
      <w:pPr/>
      <w:r>
        <w:rPr>
          <w:lang w:val="fr_FR" w:bidi="fr_FR"/>
        </w:rPr>
      </w:r>
      <w:r>
        <w:rPr>
          <w:lang w:val="fr_FR" w:bidi="fr_FR"/>
        </w:rPr>
        <w:t>Tamar avait des jumeaux. La main d'un jumeau est sortie du canal de naissance. La sage-femme a attaché une ficelle rouge autour du poignet de l'un parce que la sage-femme a pensé que celui-ci était né en premier. Il était important de s'assurer de quel enfant est né en premier pour les lois sur l'héritage. Mais la main est remonte dans le canal de naissance et le deuxième bébé est en fait né en premier. Ce bébé a été nommé Perez parce qu'il a éclaté et est né en premier. Ils ont nommé le deuxième bébé Zerah.</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sept scènes dans cette histoire</w:t>
      </w:r>
    </w:p>
    <w:p>
      <w:pPr/>
      <w:r>
        <w:rPr>
          <w:lang w:val="fr_FR" w:bidi="fr_FR"/>
        </w:rPr>
      </w:r>
      <w:r>
        <w:rPr>
          <w:b/>
          <w:lang w:val="fr_FR" w:bidi="fr_FR"/>
        </w:rPr>
        <w:t>Première scène :</w:t>
      </w:r>
      <w:r>
        <w:rPr>
          <w:lang w:val="fr_FR" w:bidi="fr_FR"/>
        </w:rPr>
        <w:t xml:space="preserve"> Judah déménage d'Hebron à Adullam, épouse une femme cananéenne et a 3 fils.</w:t>
      </w:r>
    </w:p>
    <w:p>
      <w:pPr/>
      <w:r>
        <w:rPr>
          <w:lang w:val="fr_FR" w:bidi="fr_FR"/>
        </w:rPr>
      </w:r>
      <w:r>
        <w:rPr>
          <w:b/>
          <w:lang w:val="fr_FR" w:bidi="fr_FR"/>
        </w:rPr>
        <w:t>Deuxième scène :</w:t>
      </w:r>
      <w:r>
        <w:rPr>
          <w:lang w:val="fr_FR" w:bidi="fr_FR"/>
        </w:rPr>
        <w:t xml:space="preserve"> Judah organise le mariage de son premier fils avec Tamar. Le premier fils meurt. Judah dit au deuxième fils d'épouser Tamar. Il refuse d'être père d'un enfant avec Tamar et meurt. Judah a renvoyé Tamar vers ses parents. à elle </w:t>
      </w:r>
    </w:p>
    <w:p>
      <w:pPr/>
      <w:r>
        <w:rPr>
          <w:lang w:val="fr_FR" w:bidi="fr_FR"/>
        </w:rPr>
      </w:r>
      <w:r>
        <w:rPr>
          <w:b/>
          <w:lang w:val="fr_FR" w:bidi="fr_FR"/>
        </w:rPr>
        <w:t>Troisième scène :</w:t>
      </w:r>
      <w:r>
        <w:rPr>
          <w:lang w:val="fr_FR" w:bidi="fr_FR"/>
        </w:rPr>
        <w:t xml:space="preserve"> Quelques années plus tard, la femme de Judah meurt. Ensuite, Judah va superviser la tonte de ses moutons.</w:t>
      </w:r>
    </w:p>
    <w:p>
      <w:pPr/>
      <w:r>
        <w:rPr>
          <w:lang w:val="fr_FR" w:bidi="fr_FR"/>
        </w:rPr>
      </w:r>
      <w:r>
        <w:rPr>
          <w:b/>
          <w:lang w:val="fr_FR" w:bidi="fr_FR"/>
        </w:rPr>
        <w:t>Quatrième scène :</w:t>
      </w:r>
      <w:r>
        <w:rPr>
          <w:lang w:val="fr_FR" w:bidi="fr_FR"/>
        </w:rPr>
        <w:t xml:space="preserve"> Tamar sait que Judah n'a pas envoyé son troisième fils à elle Tamar enlève ses vêtements de veuve, se déguise en une prostituée et couche avec Judah.</w:t>
      </w:r>
    </w:p>
    <w:p>
      <w:pPr/>
      <w:r>
        <w:rPr>
          <w:lang w:val="fr_FR" w:bidi="fr_FR"/>
        </w:rPr>
      </w:r>
      <w:r>
        <w:rPr>
          <w:b/>
          <w:lang w:val="fr_FR" w:bidi="fr_FR"/>
        </w:rPr>
        <w:t>Cinquième scène :</w:t>
      </w:r>
      <w:r>
        <w:rPr>
          <w:lang w:val="fr_FR" w:bidi="fr_FR"/>
        </w:rPr>
        <w:t xml:space="preserve"> Judah essaie de payer la prostituée, mais personne ne peut la retrouver.</w:t>
      </w:r>
    </w:p>
    <w:p>
      <w:pPr/>
      <w:r>
        <w:rPr>
          <w:lang w:val="fr_FR" w:bidi="fr_FR"/>
        </w:rPr>
      </w:r>
      <w:r>
        <w:rPr>
          <w:b/>
          <w:lang w:val="fr_FR" w:bidi="fr_FR"/>
        </w:rPr>
        <w:t>Sixième scène :</w:t>
      </w:r>
      <w:r>
        <w:rPr>
          <w:lang w:val="fr_FR" w:bidi="fr_FR"/>
        </w:rPr>
        <w:t xml:space="preserve"> Judah apprend que Tamar est enceinte. Judah découvre qu'il est le père du bébé de Tamar.</w:t>
      </w:r>
    </w:p>
    <w:p>
      <w:pPr/>
      <w:r>
        <w:rPr>
          <w:lang w:val="fr_FR" w:bidi="fr_FR"/>
        </w:rPr>
      </w:r>
      <w:r>
        <w:rPr>
          <w:b/>
          <w:lang w:val="fr_FR" w:bidi="fr_FR"/>
        </w:rPr>
        <w:t>Septième scène :</w:t>
      </w:r>
      <w:r>
        <w:rPr>
          <w:lang w:val="fr_FR" w:bidi="fr_FR"/>
        </w:rPr>
        <w:t xml:space="preserve"> Tamar donne naissance à des jumeaux.</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Judah</w:t>
      </w:r>
    </w:p>
    <w:p>
      <w:pPr>
        <w:pStyle w:val="ListBullet"/>
        <w:spacing w:line="240" w:lineRule="auto"/>
        <w:ind w:left="720"/>
      </w:pPr>
      <w:r>
        <w:rPr>
          <w:lang w:val="fr_FR" w:bidi="fr_FR"/>
        </w:rPr>
      </w:r>
      <w:r>
        <w:rPr>
          <w:lang w:val="fr_FR" w:bidi="fr_FR"/>
        </w:rPr>
        <w:t>La femme de Judah, fille de Shua</w:t>
      </w:r>
    </w:p>
    <w:p>
      <w:pPr>
        <w:pStyle w:val="ListBullet"/>
        <w:spacing w:line="240" w:lineRule="auto"/>
        <w:ind w:left="720"/>
      </w:pPr>
      <w:r>
        <w:rPr>
          <w:lang w:val="fr_FR" w:bidi="fr_FR"/>
        </w:rPr>
      </w:r>
      <w:r>
        <w:rPr>
          <w:lang w:val="fr_FR" w:bidi="fr_FR"/>
        </w:rPr>
        <w:t>Er</w:t>
      </w:r>
    </w:p>
    <w:p>
      <w:pPr>
        <w:pStyle w:val="ListBullet"/>
        <w:spacing w:line="240" w:lineRule="auto"/>
        <w:ind w:left="720"/>
      </w:pPr>
      <w:r>
        <w:rPr>
          <w:lang w:val="fr_FR" w:bidi="fr_FR"/>
        </w:rPr>
      </w:r>
      <w:r>
        <w:rPr>
          <w:lang w:val="fr_FR" w:bidi="fr_FR"/>
        </w:rPr>
        <w:t>Onan</w:t>
      </w:r>
    </w:p>
    <w:p>
      <w:pPr>
        <w:pStyle w:val="ListBullet"/>
        <w:spacing w:line="240" w:lineRule="auto"/>
        <w:ind w:left="720"/>
      </w:pPr>
      <w:r>
        <w:rPr>
          <w:lang w:val="fr_FR" w:bidi="fr_FR"/>
        </w:rPr>
      </w:r>
      <w:r>
        <w:rPr>
          <w:lang w:val="fr_FR" w:bidi="fr_FR"/>
        </w:rPr>
        <w:t>Sélah</w:t>
      </w:r>
    </w:p>
    <w:p>
      <w:pPr>
        <w:pStyle w:val="ListBullet"/>
        <w:spacing w:line="240" w:lineRule="auto"/>
        <w:ind w:left="720"/>
      </w:pPr>
      <w:r>
        <w:rPr>
          <w:lang w:val="fr_FR" w:bidi="fr_FR"/>
        </w:rPr>
      </w:r>
      <w:r>
        <w:rPr>
          <w:lang w:val="fr_FR" w:bidi="fr_FR"/>
        </w:rPr>
        <w:t>Tamar</w:t>
      </w:r>
    </w:p>
    <w:p>
      <w:pPr>
        <w:pStyle w:val="ListBullet"/>
        <w:spacing w:line="240" w:lineRule="auto"/>
        <w:ind w:left="720"/>
      </w:pPr>
      <w:r>
        <w:rPr>
          <w:lang w:val="fr_FR" w:bidi="fr_FR"/>
        </w:rPr>
      </w:r>
      <w:r>
        <w:rPr>
          <w:lang w:val="fr_FR" w:bidi="fr_FR"/>
        </w:rPr>
        <w:t>Hirah, l'Adullamite</w:t>
      </w:r>
    </w:p>
    <w:p>
      <w:pPr>
        <w:pStyle w:val="ListBullet"/>
        <w:spacing w:line="240" w:lineRule="auto"/>
        <w:ind w:left="720"/>
      </w:pPr>
      <w:r>
        <w:rPr>
          <w:lang w:val="fr_FR" w:bidi="fr_FR"/>
        </w:rPr>
      </w:r>
      <w:r>
        <w:rPr>
          <w:lang w:val="fr_FR" w:bidi="fr_FR"/>
        </w:rPr>
        <w:t>Les hommes qui vivaient à Enaïm</w:t>
      </w:r>
    </w:p>
    <w:p>
      <w:pPr>
        <w:pStyle w:val="ListBullet"/>
        <w:spacing w:line="240" w:lineRule="auto"/>
        <w:ind w:left="720"/>
      </w:pPr>
      <w:r>
        <w:rPr>
          <w:lang w:val="fr_FR" w:bidi="fr_FR"/>
        </w:rPr>
      </w:r>
      <w:r>
        <w:rPr>
          <w:lang w:val="fr_FR" w:bidi="fr_FR"/>
        </w:rPr>
        <w:t>sage-femme</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Cette histoire a lieu après que Joseph a été vendu comme un esclave et emmené en Égypte. Nous ne savons pas quand exactement cette histoire s'est produite.</w:t>
      </w:r>
    </w:p>
    <w:p>
      <w:pPr/>
      <w:r>
        <w:rPr>
          <w:lang w:val="fr_FR" w:bidi="fr_FR"/>
        </w:rPr>
      </w:r>
      <w:r>
        <w:rPr>
          <w:lang w:val="fr_FR" w:bidi="fr_FR"/>
        </w:rPr>
        <w:t>Judah descend à Adullam et monte à Timnah. Cette direction se réfère à l'altitude de la montagne. Hebron était à une altitude plus élevée qu'Adullam Donc, Judah est descendu. C'est environ 15 miles ou 24 kilomètres qu'il y a entre Hebron et Adullam. Timnah serait plus haute qu'Adullam alors Judah est monté à Timnah. C'est environ 4 miles ou 7 kilomètres qu'il y a entre Adullam et Timnah. Shelah est née à Kezib. Kezib est à environ 3 miles ou 5 kilomètres d'Adullam.</w:t>
      </w:r>
    </w:p>
    <w:p>
      <w:pPr/>
      <w:r>
        <w:rPr>
          <w:lang w:val="fr_FR" w:bidi="fr_FR"/>
        </w:rPr>
      </w:r>
      <w:r>
        <w:rPr>
          <w:lang w:val="fr_FR" w:bidi="fr_FR"/>
        </w:rPr>
        <w:t>Regardez la carte montrant Hebron, Adullam et Timnah.</w:t>
      </w:r>
    </w:p>
    <w:p>
      <w:pPr/>
      <w:r>
        <w:rPr>
          <w:lang w:val="fr_FR" w:bidi="fr_FR"/>
        </w:rPr>
      </w:r>
      <w:r>
        <w:rPr>
          <w:lang w:val="fr_FR" w:bidi="fr_FR"/>
        </w:rPr>
        <w:t>Dans la première scène, Judah a déménagé dans une ville au nord-ouest d'Hebron, mais à une altitude basse. Judah est resté avec un homme nommé Hirah. Judah a vu la fille de Shua et l'a épousée. Elle était une femme cananéenne. Ils avaient 3 fils : Er, Onan et Shelah.</w:t>
      </w:r>
    </w:p>
    <w:p>
      <w:pPr/>
      <w:r>
        <w:rPr>
          <w:lang w:val="fr_FR" w:bidi="fr_FR"/>
        </w:rPr>
      </w:r>
      <w:r>
        <w:rPr>
          <w:lang w:val="fr_FR" w:bidi="fr_FR"/>
        </w:rPr>
        <w:t>Dans la deuxième scène, le fils de Judah, Er est assez grand pour se marier et Judah choisit Tamar, une femme cananéenne pour être sa femme. L'Eternel a vu qu'Er était méchant et a rétiré sa vie. Nous ne savons pas de quelle manière Er était méchant. Er n'avait pas de fils héritier Judah a dit à Onan d'épouser Tamar pour que Tamar ait un fils qui serait l'héritier d'Er. Onan a utilisé une méthode de contrôle des naissances pour s'assurer que Tamar n'est pas tombée enceinte. Onan a fait cela plusieurs fois. L'Eternel était mécontent de la désobéissance d'Onan et a rétiré la vie d'Onan. Judah a envoyé Tamar à la maison vers ses parents pour attendre jusqu'à ce que Shelah soit assez grand pour se marier. Mais Judah n'avait pas l'intention que Shelah épouse Tamar. Ce sont des informations supplémentaires pour le public. Personne n'a dit à Tamar des intentions de Judah concernant le fils de Judah, Shelah.</w:t>
      </w:r>
    </w:p>
    <w:p>
      <w:pPr/>
      <w:r>
        <w:rPr>
          <w:lang w:val="fr_FR" w:bidi="fr_FR"/>
        </w:rPr>
      </w:r>
      <w:r>
        <w:rPr>
          <w:lang w:val="fr_FR" w:bidi="fr_FR"/>
        </w:rPr>
        <w:t>Dans la troisième scène, la femme de Judah meurt. Cela se produit quelques années plus tard parce que Shelah est maintenant assez âgé pour se marier, mais Judah n'a pas envoyé chercher Tamar. Après une période de deuil, Judah et son ami Hirah vont à Timnah pour superviser la tonte de ses moutons.</w:t>
      </w:r>
    </w:p>
    <w:p>
      <w:pPr/>
      <w:r>
        <w:rPr>
          <w:lang w:val="fr_FR" w:bidi="fr_FR"/>
        </w:rPr>
      </w:r>
      <w:r>
        <w:rPr>
          <w:lang w:val="fr_FR" w:bidi="fr_FR"/>
        </w:rPr>
        <w:t>Dans la quatrième scène, Tamar sait que Shelah est assez grand pour se marier et que Judah ne l'a pas envoyé chercher Tamar. Tamar enlève ses vêtements de veuve, couvre son visage d'un voile et s'assoit à côté de la route où Judah la verra. Judah pense que Tamar est une prostituée et offre de payer une jeune chèvre si Tamar a des relations sexuelles avec lui. Tamar exige que Judah laisse son sceau, sa corde et son bâton de marche comme garantie avant que la chèvre ne vienne. Ensuite, Tamar couche avec Judah.</w:t>
      </w:r>
    </w:p>
    <w:p>
      <w:pPr/>
      <w:r>
        <w:rPr>
          <w:lang w:val="fr_FR" w:bidi="fr_FR"/>
        </w:rPr>
      </w:r>
      <w:r>
        <w:rPr>
          <w:lang w:val="fr_FR" w:bidi="fr_FR"/>
        </w:rPr>
        <w:t>Dans la cinquième scène, Judah envoie Hirah, l'Adullamite avec la petite chèvre pour payer la femme et regagner le sceau, la corde et le bâton de Judah. Hirah ne peut pas retrouver la prostituée. Les hommes d'Enaïm disent à Hirah qu'il n'y a pas de prostituée là. Judah a décidé de laisser la femme garder le sceau, la corde et le bâton. Judah a pensé que tout le monde rirait de lui s'il est allé à nouveau pour chercher la prostituée.</w:t>
      </w:r>
    </w:p>
    <w:p>
      <w:pPr/>
      <w:r>
        <w:rPr>
          <w:lang w:val="fr_FR" w:bidi="fr_FR"/>
        </w:rPr>
      </w:r>
      <w:r>
        <w:rPr>
          <w:lang w:val="fr_FR" w:bidi="fr_FR"/>
        </w:rPr>
        <w:t>Dans la sixième scène, trois mois plus tard, Judah entend que Tamar est enceinte. Judah exige que Tamar soit tuée en la brûlant. Tamar a envoyé le sceau, la corde et le bâton à Judah. Tamar a dit : « Le père de mon bébé est le propriétaire de ces articles. Judah réalise que Judah est le père du bébé de Tamar. Judah dit que Tamar a fait la bonne chose en tombant enceinte pour que son mari ait un héritier Judah avait fait la mauvaise chose en ne s'assurant pas que Tamar ait un bébé. Judah n'a pas couché avec Tamar à nouveau.</w:t>
      </w:r>
    </w:p>
    <w:p>
      <w:pPr/>
      <w:r>
        <w:rPr>
          <w:lang w:val="fr_FR" w:bidi="fr_FR"/>
        </w:rPr>
      </w:r>
      <w:r>
        <w:rPr>
          <w:lang w:val="fr_FR" w:bidi="fr_FR"/>
        </w:rPr>
        <w:t>Dans la septième scène, Tamar a eu des jumeaux. Le bras d'un bébé sort et la sage-femme pense que ce sera le premier-né et lie une ficelle rouge autour du poignet du bébé. Mais le bras remonte le canal de naissance et l'autre bébé est né en premier. Le premier-né est nommé Perez et le deuxième-né est nommé Zerah.</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sept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Judah</w:t>
      </w:r>
    </w:p>
    <w:p>
      <w:pPr>
        <w:pStyle w:val="ListBullet"/>
        <w:spacing w:line="240" w:lineRule="auto"/>
        <w:ind w:left="720"/>
      </w:pPr>
      <w:r>
        <w:rPr>
          <w:lang w:val="fr_FR" w:bidi="fr_FR"/>
        </w:rPr>
      </w:r>
      <w:r>
        <w:rPr>
          <w:lang w:val="fr_FR" w:bidi="fr_FR"/>
        </w:rPr>
        <w:t>La femme de Judah, fille de Shua</w:t>
      </w:r>
    </w:p>
    <w:p>
      <w:pPr>
        <w:pStyle w:val="ListBullet"/>
        <w:spacing w:line="240" w:lineRule="auto"/>
        <w:ind w:left="720"/>
      </w:pPr>
      <w:r>
        <w:rPr>
          <w:lang w:val="fr_FR" w:bidi="fr_FR"/>
        </w:rPr>
      </w:r>
      <w:r>
        <w:rPr>
          <w:lang w:val="fr_FR" w:bidi="fr_FR"/>
        </w:rPr>
        <w:t>Er</w:t>
      </w:r>
    </w:p>
    <w:p>
      <w:pPr>
        <w:pStyle w:val="ListBullet"/>
        <w:spacing w:line="240" w:lineRule="auto"/>
        <w:ind w:left="720"/>
      </w:pPr>
      <w:r>
        <w:rPr>
          <w:lang w:val="fr_FR" w:bidi="fr_FR"/>
        </w:rPr>
      </w:r>
      <w:r>
        <w:rPr>
          <w:lang w:val="fr_FR" w:bidi="fr_FR"/>
        </w:rPr>
        <w:t>Onan</w:t>
      </w:r>
    </w:p>
    <w:p>
      <w:pPr>
        <w:pStyle w:val="ListBullet"/>
        <w:spacing w:line="240" w:lineRule="auto"/>
        <w:ind w:left="720"/>
      </w:pPr>
      <w:r>
        <w:rPr>
          <w:lang w:val="fr_FR" w:bidi="fr_FR"/>
        </w:rPr>
      </w:r>
      <w:r>
        <w:rPr>
          <w:lang w:val="fr_FR" w:bidi="fr_FR"/>
        </w:rPr>
        <w:t>Sélah</w:t>
      </w:r>
    </w:p>
    <w:p>
      <w:pPr>
        <w:pStyle w:val="ListBullet"/>
        <w:spacing w:line="240" w:lineRule="auto"/>
        <w:ind w:left="720"/>
      </w:pPr>
      <w:r>
        <w:rPr>
          <w:lang w:val="fr_FR" w:bidi="fr_FR"/>
        </w:rPr>
      </w:r>
      <w:r>
        <w:rPr>
          <w:lang w:val="fr_FR" w:bidi="fr_FR"/>
        </w:rPr>
        <w:t>Tamar</w:t>
      </w:r>
    </w:p>
    <w:p>
      <w:pPr>
        <w:pStyle w:val="ListBullet"/>
        <w:spacing w:line="240" w:lineRule="auto"/>
        <w:ind w:left="720"/>
      </w:pPr>
      <w:r>
        <w:rPr>
          <w:lang w:val="fr_FR" w:bidi="fr_FR"/>
        </w:rPr>
      </w:r>
      <w:r>
        <w:rPr>
          <w:lang w:val="fr_FR" w:bidi="fr_FR"/>
        </w:rPr>
        <w:t>Hirah, l'Adullamite</w:t>
      </w:r>
    </w:p>
    <w:p>
      <w:pPr>
        <w:pStyle w:val="ListBullet"/>
        <w:spacing w:line="240" w:lineRule="auto"/>
        <w:ind w:left="720"/>
      </w:pPr>
      <w:r>
        <w:rPr>
          <w:lang w:val="fr_FR" w:bidi="fr_FR"/>
        </w:rPr>
      </w:r>
      <w:r>
        <w:rPr>
          <w:lang w:val="fr_FR" w:bidi="fr_FR"/>
        </w:rPr>
        <w:t>Les hommes qui vivaient à Enaïm</w:t>
      </w:r>
    </w:p>
    <w:p>
      <w:pPr>
        <w:pStyle w:val="ListBullet"/>
        <w:spacing w:line="240" w:lineRule="auto"/>
        <w:ind w:left="720"/>
      </w:pPr>
      <w:r>
        <w:rPr>
          <w:lang w:val="fr_FR" w:bidi="fr_FR"/>
        </w:rPr>
      </w:r>
      <w:r>
        <w:rPr>
          <w:lang w:val="fr_FR" w:bidi="fr_FR"/>
        </w:rPr>
        <w:t>sage-femme</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Dans la première scène, Judah déménage à Adullam et épouse une femme cananéenne.</w:t>
      </w:r>
    </w:p>
    <w:p>
      <w:pPr/>
      <w:r>
        <w:rPr>
          <w:lang w:val="fr_FR" w:bidi="fr_FR"/>
        </w:rPr>
      </w:r>
      <w:r>
        <w:rPr>
          <w:lang w:val="fr_FR" w:bidi="fr_FR"/>
        </w:rPr>
        <w:t>Arrêtez l'action : Demandez à Judah : « Comment penses-tu que ton père se sentira à propos de votre mariage avec une femme cananéenne ? » Vous pouvez entendre : « Il ne sera pas heureux. Mon père veut que nous restions séparés des Cananéens. Mais elle est belle et fera de moi une bonne femme. Reprenez l'action.</w:t>
      </w:r>
    </w:p>
    <w:p>
      <w:pPr/>
      <w:r>
        <w:rPr>
          <w:lang w:val="fr_FR" w:bidi="fr_FR"/>
        </w:rPr>
      </w:r>
      <w:r>
        <w:rPr>
          <w:lang w:val="fr_FR" w:bidi="fr_FR"/>
        </w:rPr>
        <w:t>Judah et sa femme ont 3 fils. La femme les nomme Er, Onan et Shelah.</w:t>
      </w:r>
    </w:p>
    <w:p>
      <w:pPr/>
      <w:r>
        <w:rPr>
          <w:lang w:val="fr_FR" w:bidi="fr_FR"/>
        </w:rPr>
      </w:r>
      <w:r>
        <w:rPr>
          <w:lang w:val="fr_FR" w:bidi="fr_FR"/>
        </w:rPr>
        <w:t>Dans la deuxième scène, Judah arrange pour qu'Er épouse une femme cananéenne nommée Tamar. L'Eternel a vu qu'Er était un homme méchant. L'Eternel a pris la vie d'Er. Tamar était une veuve sans enfant. Judah a dit à Onan, son deuxième fils de coucher avec Tamar et de donner à Tamar un fils.</w:t>
      </w:r>
    </w:p>
    <w:p>
      <w:pPr/>
      <w:r>
        <w:rPr>
          <w:lang w:val="fr_FR" w:bidi="fr_FR"/>
        </w:rPr>
      </w:r>
      <w:r>
        <w:rPr>
          <w:lang w:val="fr_FR" w:bidi="fr_FR"/>
        </w:rPr>
        <w:t>Arrêtez l'action : Demandez à Judah : « Pourquoi veux-tu un héritier pour Er ? » Vous pouvez entendre : « Er doit avoir un héritier. De cette façon, Tamar aura quelqu'un pour prendre soin d'elle. Nous devons pourvoir à la veuve. Reprenez l'action.</w:t>
      </w:r>
    </w:p>
    <w:p>
      <w:pPr/>
      <w:r>
        <w:rPr>
          <w:lang w:val="fr_FR" w:bidi="fr_FR"/>
        </w:rPr>
      </w:r>
      <w:r>
        <w:rPr>
          <w:lang w:val="fr_FR" w:bidi="fr_FR"/>
        </w:rPr>
        <w:t>Le fils serait considéré comme l'héritier d'Er. Onan a refusé de devenir père d'un enfant qui serait considéré comme l'enfant de son frère Er. Onan a pratiqué le contrôle des naissances pour éviter de donner à Tamar un enfant.</w:t>
      </w:r>
    </w:p>
    <w:p>
      <w:pPr/>
      <w:r>
        <w:rPr>
          <w:lang w:val="fr_FR" w:bidi="fr_FR"/>
        </w:rPr>
      </w:r>
      <w:r>
        <w:rPr>
          <w:lang w:val="fr_FR" w:bidi="fr_FR"/>
        </w:rPr>
        <w:t>Arrêtez l'action : Demandez à Onan : « Pourquoi ne veux-tu pas donner un fils pour ton frère, Er ? » Vous pouvez entendre : « Er est mort. Si je donne un fils à Tamar, ce fils héritera de la part d'Er. Ma partie sera moins. Je ne veux pas être père d'un enfant qui sera l'héritier de quelqu'un d'autre. Reprenez l'action.</w:t>
      </w:r>
    </w:p>
    <w:p>
      <w:pPr/>
      <w:r>
        <w:rPr>
          <w:lang w:val="fr_FR" w:bidi="fr_FR"/>
        </w:rPr>
      </w:r>
      <w:r>
        <w:rPr>
          <w:lang w:val="fr_FR" w:bidi="fr_FR"/>
        </w:rPr>
        <w:t>Parce qu'Onan était désobéissant, l'Eternel l'a fait mourir. Shelah, le troisième fils était trop jeune pour épouser Tamar. Judah a renvoyé Tamar vers ses parents. Judah a promis à Tamar que Shelah l'épouserait quand Shelah serait assez grand Judah n'avait pas l'intention de tenir cette promesse.</w:t>
      </w:r>
    </w:p>
    <w:p>
      <w:pPr/>
      <w:r>
        <w:rPr>
          <w:lang w:val="fr_FR" w:bidi="fr_FR"/>
        </w:rPr>
      </w:r>
      <w:r>
        <w:rPr>
          <w:lang w:val="fr_FR" w:bidi="fr_FR"/>
        </w:rPr>
        <w:t>Dans la troisième scène, la femme de Judah meurt. Judah a observé le moment habituel de deuil. Ensuite, Judah va superviser la tonte des moutons.</w:t>
      </w:r>
    </w:p>
    <w:p>
      <w:pPr/>
      <w:r>
        <w:rPr>
          <w:lang w:val="fr_FR" w:bidi="fr_FR"/>
        </w:rPr>
      </w:r>
      <w:r>
        <w:rPr>
          <w:lang w:val="fr_FR" w:bidi="fr_FR"/>
        </w:rPr>
        <w:t>Dans la quatrième scène, Tamar réalise que Judah n'a pas l'intention que Shelah épouse Tamar. Tamar sait que Judah va passer près de la maison de Tamar pour aller à la tonte des moutons. Tamar enlève les vêtements de sa veuve. Tamar se couvre d'un voile. Tamar s'assoit sur le côté de la route pour que Judah pense que Tamar est une prostituée.</w:t>
      </w:r>
    </w:p>
    <w:p>
      <w:pPr/>
      <w:r>
        <w:rPr>
          <w:lang w:val="fr_FR" w:bidi="fr_FR"/>
        </w:rPr>
      </w:r>
      <w:r>
        <w:rPr>
          <w:lang w:val="fr_FR" w:bidi="fr_FR"/>
        </w:rPr>
        <w:t>Arrêtez la scène et demandez à Tamar: « Que ressens-tu en ce moment ? » ou « Que penses-tu en ce moment ? » Vous pouvez entendre : « Je suis en colère et déçue. Mon beau-père m'a fait de promesse et il n'a pas tenu sa promesse. Je n'aime pas me comporter comme une prostituée, mais je n'ai pas de choix. Je dois avoir un fils. Reprenez l'action.</w:t>
      </w:r>
    </w:p>
    <w:p>
      <w:pPr/>
      <w:r>
        <w:rPr>
          <w:lang w:val="fr_FR" w:bidi="fr_FR"/>
        </w:rPr>
      </w:r>
      <w:r>
        <w:rPr>
          <w:lang w:val="fr_FR" w:bidi="fr_FR"/>
        </w:rPr>
        <w:t>Quand Judah s'arrête et propose d'avoir des relations sexuelles payantes avec la prostituée à côté de la route, Judah ne sait pas que cette femme est Tamar. Judah offre de payer une petite chèvre. Tamar exige un engagement ou des objets à garder jusqu'à ce que la petite chèvre arrive. Tamar exige des articles qui identifient Judah.</w:t>
      </w:r>
    </w:p>
    <w:p>
      <w:pPr/>
      <w:r>
        <w:rPr>
          <w:lang w:val="fr_FR" w:bidi="fr_FR"/>
        </w:rPr>
      </w:r>
      <w:r>
        <w:rPr>
          <w:lang w:val="fr_FR" w:bidi="fr_FR"/>
        </w:rPr>
        <w:t>Arrêtez l'action : Demandez à Tamar : « Pourquoi exiges-tu des articles qui identifient Judah ? » Vous pouvez entendre : « J'espère que je vais tomber enceinte de cette rencontre. Judah me jugera si je le fais. J'ai besoin de ces articles pour prouver qui est le père. Quand Judah réalise qu'il est le père, Judah ne me fera pas de mal. Reprenez l'action.</w:t>
      </w:r>
    </w:p>
    <w:p>
      <w:pPr/>
      <w:r>
        <w:rPr>
          <w:lang w:val="fr_FR" w:bidi="fr_FR"/>
        </w:rPr>
      </w:r>
      <w:r>
        <w:rPr>
          <w:lang w:val="fr_FR" w:bidi="fr_FR"/>
        </w:rPr>
        <w:t>Judah a accepté de donner à la femme les trois articles, puis a eu des relations sexuelles avec la prostituée. Judah est parti et est allé à la tonte des moutons. Tamar est allée à la maison et a mis ses vêtements de veuve. Judah ne savait pas qu'il avait eu des relations sexuelles avec Tamar.</w:t>
      </w:r>
    </w:p>
    <w:p>
      <w:pPr/>
      <w:r>
        <w:rPr>
          <w:lang w:val="fr_FR" w:bidi="fr_FR"/>
        </w:rPr>
      </w:r>
      <w:r>
        <w:rPr>
          <w:lang w:val="fr_FR" w:bidi="fr_FR"/>
        </w:rPr>
        <w:t>Dans la cinquième scène, Judah envoie Hirah pour donner à la prostituée la petite chèvre et obtenir les articles personnels de Judah. Les hommes de la ville disent à Hirah qu'il n'y a pas de prostituée dans cette région. Judah décide de laisser la femme garder Judah pense que les gens riront de lui s'il va à nouveau pour chercher la femme.</w:t>
      </w:r>
    </w:p>
    <w:p>
      <w:pPr/>
      <w:r>
        <w:rPr>
          <w:lang w:val="fr_FR" w:bidi="fr_FR"/>
        </w:rPr>
      </w:r>
      <w:r>
        <w:rPr>
          <w:lang w:val="fr_FR" w:bidi="fr_FR"/>
        </w:rPr>
        <w:t>Dans la sixième scène, Tamar devient enceinte et les gens savent sur qu'elle est enceinte. Quelqu'un dit à Judah que Tamar est enceinte. Judah pense que Tamar a agi comme une prostituée et dit que Tamar doit être brûlée. À ce stade, Tamar envoie les trois articles personnels qui appartiennent à Judah à Judah. Judah réalise que c'est lui le père du bébé de Tamar. Judah dit ensuite que Tamar est sans reproche. Judah est celui qui a fait du mal.</w:t>
      </w:r>
    </w:p>
    <w:p>
      <w:pPr/>
      <w:r>
        <w:rPr>
          <w:lang w:val="fr_FR" w:bidi="fr_FR"/>
        </w:rPr>
      </w:r>
      <w:r>
        <w:rPr>
          <w:lang w:val="fr_FR" w:bidi="fr_FR"/>
        </w:rPr>
        <w:t>Arrêtez la présentation et demandez à Juda : « Que ressens -tu maintenant? » Vous pouvez entendre : « Je regrette de ne pas avoir fait à Tamar ce que je devais Tamar a fait la bonne chose. J'avais tort dans mes actions. Reprenez l'action.</w:t>
      </w:r>
    </w:p>
    <w:p>
      <w:pPr/>
      <w:r>
        <w:rPr>
          <w:lang w:val="fr_FR" w:bidi="fr_FR"/>
        </w:rPr>
      </w:r>
      <w:r>
        <w:rPr>
          <w:lang w:val="fr_FR" w:bidi="fr_FR"/>
        </w:rPr>
        <w:t>Dans la septième scène, Tamar a eu des jumeaux. Le premier-né est nommé Perez.</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Le texte se réfère deux fois à l'</w:t>
      </w:r>
      <w:r>
        <w:rPr>
          <w:b/>
          <w:lang w:val="fr_FR" w:bidi="fr_FR"/>
        </w:rPr>
        <w:t>Eternel</w:t>
      </w:r>
      <w:r>
        <w:rPr>
          <w:lang w:val="fr_FR" w:bidi="fr_FR"/>
        </w:rPr>
        <w:t xml:space="preserve">. Utilisez le même mot pour Eternel que celui que vous avez utilisé dans les passages précédents. </w:t>
      </w:r>
      <w:r>
        <w:rPr>
          <w:b/>
          <w:lang w:val="fr_FR" w:bidi="fr_FR"/>
        </w:rPr>
        <w:t>L'Eternel</w:t>
      </w:r>
      <w:r>
        <w:rPr>
          <w:lang w:val="fr_FR" w:bidi="fr_FR"/>
        </w:rPr>
        <w:t xml:space="preserve"> est discuté dans le glossaire principal.</w:t>
      </w:r>
    </w:p>
    <w:p>
      <w:pPr/>
      <w:r>
        <w:rPr>
          <w:lang w:val="fr_FR" w:bidi="fr_FR"/>
        </w:rPr>
      </w:r>
      <w:r>
        <w:rPr>
          <w:lang w:val="fr_FR" w:bidi="fr_FR"/>
        </w:rPr>
        <w:t>Il y a un certain nombre de mots de relation sexuelle dans ce texte. Différentes traductions utilisent des expressions comme coucher avec ou avoir couché avec la signification qu'il a eu des relations sexuelles avec la femme. Vous devrez utiliser les mots socialement acceptés pour votre culture.</w:t>
      </w:r>
    </w:p>
    <w:p>
      <w:pPr/>
      <w:r>
        <w:rPr>
          <w:lang w:val="fr_FR" w:bidi="fr_FR"/>
        </w:rPr>
      </w:r>
      <w:r>
        <w:rPr>
          <w:lang w:val="fr_FR" w:bidi="fr_FR"/>
        </w:rPr>
        <w:t>Arrêtez-vous et discutez : Racontez des histoires de rencontres sexuelles comme celles-ci dans l'histoire. Écoutez les mots et les expressions que vous utilisez pour permettre de parler de ces choses en public.</w:t>
      </w:r>
    </w:p>
    <w:p>
      <w:pPr/>
      <w:r>
        <w:rPr>
          <w:lang w:val="fr_FR" w:bidi="fr_FR"/>
        </w:rPr>
      </w:r>
      <w:r>
        <w:rPr>
          <w:lang w:val="fr_FR" w:bidi="fr_FR"/>
        </w:rPr>
        <w:t xml:space="preserve">Juda se réfère à une loi qui exige qu'un frère couche avec une veuve de son frère pour fournir un héritier Le bébé né serait l'héritier du frère mort et non l'héritier de l'homme qui a engendré le bébé. Juda ne donne pas le nom de cette loi. C'était la loi de Lévirat et était une pratique commune dans le Moyen-Orient </w:t>
      </w:r>
    </w:p>
    <w:p>
      <w:pPr/>
      <w:r>
        <w:rPr>
          <w:lang w:val="fr_FR" w:bidi="fr_FR"/>
        </w:rPr>
      </w:r>
      <w:r>
        <w:rPr>
          <w:lang w:val="fr_FR" w:bidi="fr_FR"/>
        </w:rPr>
        <w:t>Onan ne veut pas avoir un bébé avec Tamar qui serait considéré comme l'héritier d'Er. Onan pratique une forme de contrôle des naissances. Cela signifie qu'Onan s'est retiré pendant le processus des rapports sexuels et a renversé sa semence ou son sperme sur le sol. ils ont rendu impossible à Tamar de devenir enceinte. Pour qu'un bébé soit formé, le sperme de l'homme doit entrer dans le corps de la femme. La plupart des cultures trouvent des façons de décrire ce processus qui sont acceptables dans chaque groupe.</w:t>
      </w:r>
    </w:p>
    <w:p>
      <w:pPr/>
      <w:r>
        <w:rPr>
          <w:lang w:val="fr_FR" w:bidi="fr_FR"/>
        </w:rPr>
      </w:r>
      <w:r>
        <w:rPr>
          <w:lang w:val="fr_FR" w:bidi="fr_FR"/>
        </w:rPr>
        <w:t>Arrêtez-vous et discutez : Parlez d'une situation similaire dans votre culture. Notez les mots que vous utilisez pour décrire l'action. Comment dites-vous cela pour que votre grand-mère accepte de l'entendre ?</w:t>
      </w:r>
    </w:p>
    <w:p>
      <w:pPr/>
      <w:r>
        <w:rPr>
          <w:lang w:val="fr_FR" w:bidi="fr_FR"/>
        </w:rPr>
      </w:r>
      <w:r>
        <w:rPr>
          <w:lang w:val="fr_FR" w:bidi="fr_FR"/>
        </w:rPr>
        <w:t xml:space="preserve">Le péché d'Onan était qu'Onan a refusé de fournir un héritier à son frère mort. Onan a désobéi à son père. L'Eternel a pris la vie d'Onan parce qu'Onan a refusé de fournir un héritier à son frère. L'Eternel a dit que ce qu'Onan a fait était méchant ou </w:t>
      </w:r>
      <w:r>
        <w:rPr>
          <w:b/>
          <w:lang w:val="fr_FR" w:bidi="fr_FR"/>
        </w:rPr>
        <w:t>mal</w:t>
      </w:r>
      <w:r>
        <w:rPr>
          <w:lang w:val="fr_FR" w:bidi="fr_FR"/>
        </w:rPr>
        <w:t xml:space="preserve">. Le </w:t>
      </w:r>
      <w:r>
        <w:rPr>
          <w:b/>
          <w:lang w:val="fr_FR" w:bidi="fr_FR"/>
        </w:rPr>
        <w:t>mot mal</w:t>
      </w:r>
      <w:r>
        <w:rPr>
          <w:lang w:val="fr_FR" w:bidi="fr_FR"/>
        </w:rPr>
        <w:t xml:space="preserve"> est discuté dans le glossaire principal </w:t>
      </w:r>
    </w:p>
    <w:p>
      <w:pPr/>
      <w:r>
        <w:rPr>
          <w:lang w:val="fr_FR" w:bidi="fr_FR"/>
        </w:rPr>
      </w:r>
      <w:r>
        <w:rPr>
          <w:lang w:val="fr_FR" w:bidi="fr_FR"/>
        </w:rPr>
        <w:t xml:space="preserve">Quand Judah a rencontré Tamar à côté de la route, Judah n'a pas reconnu Tamar. Tamar avait enlevé les vêtements de sa veuve et avait porté d'autres vêtements pour attirer Judah d'avoir des relations sexuelles avec elle. Tamar a aussi couvert son visage d'un voile. Judah pensait que Tamar était une </w:t>
      </w:r>
      <w:r>
        <w:rPr>
          <w:b/>
          <w:lang w:val="fr_FR" w:bidi="fr_FR"/>
        </w:rPr>
        <w:t>prostituée</w:t>
      </w:r>
      <w:r>
        <w:rPr>
          <w:lang w:val="fr_FR" w:bidi="fr_FR"/>
        </w:rPr>
        <w:t xml:space="preserve">. Une prostituée est une personne qui vend son corps pour le sexe. Certaines traductions utilisent le mot prostituée Une </w:t>
      </w:r>
      <w:r>
        <w:rPr>
          <w:b/>
          <w:lang w:val="fr_FR" w:bidi="fr_FR"/>
        </w:rPr>
        <w:t>prostituée</w:t>
      </w:r>
      <w:r>
        <w:rPr>
          <w:lang w:val="fr_FR" w:bidi="fr_FR"/>
        </w:rPr>
        <w:t xml:space="preserve"> était une femme qui était dévouée à la prostitution comme une partie de l'adoration dans un sanctuaire de fertilité ou un temple. Les Cananéens ont beaucoup de ces temples ou de ces sanctuaires. Une prostituée serait n'importe quelle femme se vendant pour le sexe. le mot avait une extension de sens, c'est utilisé la prostitution pour servir un païen spécifique ou un faux dieu. Vous devez trouver des mots à utiliser que vous pouvez utiliser avec toutes les personnes. Judah pensait que la prostituée travaillait pour un temple païen local de fertilité.</w:t>
      </w:r>
    </w:p>
    <w:p>
      <w:pPr/>
      <w:r>
        <w:rPr>
          <w:lang w:val="fr_FR" w:bidi="fr_FR"/>
        </w:rPr>
      </w:r>
      <w:r>
        <w:rPr>
          <w:lang w:val="fr_FR" w:bidi="fr_FR"/>
        </w:rPr>
        <w:t xml:space="preserve">Quand Tamar a rencontré Judah à côté de la route, Judah a pensé que Tamar était une prostituée et a proposé de payer pour le sexe avec elle. Tamar a exigé une garantie ou un </w:t>
      </w:r>
      <w:r>
        <w:rPr>
          <w:b/>
          <w:lang w:val="fr_FR" w:bidi="fr_FR"/>
        </w:rPr>
        <w:t>promesse</w:t>
      </w:r>
      <w:r>
        <w:rPr>
          <w:lang w:val="fr_FR" w:bidi="fr_FR"/>
        </w:rPr>
        <w:t xml:space="preserve">. Une garantie ou un engagement serait un article de valeur laissé pour s'assurer que le paiement promis était en fait payé. Judah a promis de payer une jeune chèvre comme le prix. Tamar voulait que Judah laisse quelque chose après d'elle qui serait de valeur. De cette manière, si Judah n'a pas envoyé la chèvre, Tamar aurait toujours quelque chose de valeur. Tamar a demandé le sceau, la corde et le bâton de Judah. Le </w:t>
      </w:r>
      <w:r>
        <w:rPr>
          <w:b/>
          <w:lang w:val="fr_FR" w:bidi="fr_FR"/>
        </w:rPr>
        <w:t>sceau</w:t>
      </w:r>
      <w:r>
        <w:rPr>
          <w:lang w:val="fr_FR" w:bidi="fr_FR"/>
        </w:rPr>
        <w:t xml:space="preserve"> était un cylindre qui avait une gravure dessus qui représentait Judah. Judah a porté cela sur une corde autour de son cou. Quand Judah avait besoin de signer quelque chose, il presserait ce cylindre dans l'argile. Tout le monde reconnaîtrait que cette signature appartenait à Judah. Le bâton de marche aurait des sculptures sur le bâton que tout le monde reconnaîtrait. En demandant ces articles, Tamar était capable d'identifier la personne qui est venue et a eu des relations sexuelles avec elle.</w:t>
      </w:r>
    </w:p>
    <w:p>
      <w:pPr/>
      <w:r>
        <w:rPr>
          <w:lang w:val="fr_FR" w:bidi="fr_FR"/>
        </w:rPr>
      </w:r>
      <w:r>
        <w:rPr>
          <w:lang w:val="fr_FR" w:bidi="fr_FR"/>
        </w:rPr>
        <w:t>Montrez l'image du sceau cylindre à nouveau.</w:t>
      </w:r>
    </w:p>
    <w:p>
      <w:pPr/>
      <w:r>
        <w:rPr>
          <w:lang w:val="fr_FR" w:bidi="fr_FR"/>
        </w:rPr>
      </w:r>
      <w:r>
        <w:rPr>
          <w:lang w:val="fr_FR" w:bidi="fr_FR"/>
        </w:rPr>
        <w:t xml:space="preserve">Judah apprend que Tamar a couché avec lui pour avoir un bébé comme un héritier pour Er. Judah dit que les actions de Tamar sont </w:t>
      </w:r>
      <w:r>
        <w:rPr>
          <w:b/>
          <w:lang w:val="fr_FR" w:bidi="fr_FR"/>
        </w:rPr>
        <w:t>justes</w:t>
      </w:r>
      <w:r>
        <w:rPr>
          <w:lang w:val="fr_FR" w:bidi="fr_FR"/>
        </w:rPr>
        <w:t xml:space="preserve"> Le mot </w:t>
      </w:r>
      <w:r>
        <w:rPr>
          <w:b/>
          <w:lang w:val="fr_FR" w:bidi="fr_FR"/>
        </w:rPr>
        <w:t>justice</w:t>
      </w:r>
      <w:r>
        <w:rPr>
          <w:lang w:val="fr_FR" w:bidi="fr_FR"/>
        </w:rPr>
        <w:t xml:space="preserve"> est discutée dans le glossaire principale. Dans ce cas, Judah dit que Tamar était sans reproche dans ses actions. Tamar était innocente. Tamar a agi pour de bonnes raisons. Judah dit que Tamar est plus juste, ce qui signifie plus innocente ou plus sans reproche que Judah. Judah a échoué dans sa tâche de fournir un mari pour Tamar et un héritier pour Er. Tamar avait agi toute seule pour que cela se produise.</w:t>
      </w:r>
    </w:p>
    <w:p>
      <w:pPr/>
      <w:r>
        <w:rPr>
          <w:lang w:val="fr_FR" w:bidi="fr_FR"/>
        </w:rPr>
      </w:r>
      <w:r>
        <w:rPr>
          <w:lang w:val="fr_FR" w:bidi="fr_FR"/>
        </w:rPr>
        <w:t>Quand le bébé de Tamar est né, ils ont découvert qu'elle avait des jumeaux. Quand une main est sortie du canal de naissance, la sage-femme a pensé que c'était le premier bébé et a attaché une ficelle rouge autour du poignet pour identifier le premier-né. Dans cette culture, les fils premier-nés avaient des droits et des privilèges ainsi que des responsabilités. Il était important de savoir quel jumeau était le premier-né pour les droits d'héritage. L'autre bébé était en fait le premier né. La ficelle rouge a aidé à s'assurer de quel enfant était le premier-né.</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Arrêtez cet audio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Arrêtez cet audio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39:1–23</w:t>
      </w:r>
      <w:r>
        <w:rPr>
          <w:lang w:val="fr_FR" w:bidi="fr_FR"/>
        </w:rPr>
      </w:r>
    </w:p>
    <w:p>
      <w:pPr>
        <w:pStyle w:val="Heading3"/>
      </w:pPr>
      <w:r>
        <w:rPr>
          <w:lang w:val="fr_FR" w:bidi="fr_FR"/>
        </w:rPr>
        <w:t>Écouter et Cœur</w:t>
      </w:r>
    </w:p>
    <w:p>
      <w:pPr/>
      <w:r>
        <w:rPr>
          <w:lang w:val="fr_FR" w:bidi="fr_FR"/>
        </w:rPr>
      </w:r>
      <w:r>
        <w:rPr>
          <w:lang w:val="fr_FR" w:bidi="fr_FR"/>
        </w:rPr>
        <w:t>Ecoutez Genèse 39:1–23 et gardez-le dans votre coeur.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 passage revient à l'histoire de Joseph. C'est un récit de ce qui est arrivé à Joseph quand il est arrivé en Égypte et les premières années où Joseph a vécu en Égypte.</w:t>
      </w:r>
    </w:p>
    <w:p>
      <w:pPr/>
      <w:r>
        <w:rPr>
          <w:lang w:val="fr_FR" w:bidi="fr_FR"/>
        </w:rPr>
      </w:r>
      <w:r>
        <w:rPr>
          <w:lang w:val="fr_FR" w:bidi="fr_FR"/>
        </w:rPr>
        <w:t>Montrez une carte de Canaan et d'Égypte.</w:t>
      </w:r>
    </w:p>
    <w:p>
      <w:pPr/>
      <w:r>
        <w:rPr>
          <w:lang w:val="fr_FR" w:bidi="fr_FR"/>
        </w:rPr>
      </w:r>
      <w:r>
        <w:rPr>
          <w:lang w:val="fr_FR" w:bidi="fr_FR"/>
        </w:rPr>
        <w:t>Le passage utilise le nom général pour les marchands, Ismaélites. Dans le passage précédent de Joseph, l'auteur a appelé les marchands Ismaélites et Midianites. Ismaélites est un terme général pour tous les marchands. Quand ils sont arrivés en Égypte, les Ismaélites ont vendu Joseph à un homme nommé Potiphar qui était le capitaine de la garde pour pharaon, le roi d'Égypte. Cela signifie que Potiphar était responsable de la sécurité du palais et de tous ceux qui vivaient dans le palais. Les rois d'Égypte utilisait le titre de pharaon.</w:t>
      </w:r>
    </w:p>
    <w:p>
      <w:pPr/>
      <w:r>
        <w:rPr>
          <w:lang w:val="fr_FR" w:bidi="fr_FR"/>
        </w:rPr>
      </w:r>
      <w:r>
        <w:rPr>
          <w:lang w:val="fr_FR" w:bidi="fr_FR"/>
        </w:rPr>
        <w:t>L'Eternel était avec Joseph. Cette expression est répétée 4 fois dans le passage. Chaque fois, l'expression nous dit que l'Eternel a fait que quelque chose de bon se produise à Joseph. L'Eternel a fait que Joseph réussit ou a réussi dans tout ce qu'il a fait. Joseph a commencé en tant qu'un esclave général. Ensuite, Potiphar a fait de lui son assistant personnel. Ensuite, Potiphar a mis Joseph en charge de sa maison et de tout ce qu'il possédait. Dès que Potiphar a mis Joseph en charge de sa maison, l'Eternel a aussi fait que Potiphar prospère. L'Eternel a béni la maison de Potiphar à cause de Joseph. Cela signifie que tout dans la maison de Potiphar et dans ses affaires s'est déroulé en douceur et a fleuri. Potiphar a reconnu que l'Eternel le bénissait à cause de Joseph. Potiphar a responsabilisé Joseph sur tout ce qu'il possédait. Joseph prenait soin de tout pour Potiphar pour que Potiphar n'ait seulement qu'à se soucier de ce qu'il voulait manger. Les Égyptiens ne permettraient pas aux étrangers de cuisiner leur nourriture.</w:t>
      </w:r>
    </w:p>
    <w:p>
      <w:pPr/>
      <w:r>
        <w:rPr>
          <w:lang w:val="fr_FR" w:bidi="fr_FR"/>
        </w:rPr>
      </w:r>
      <w:r>
        <w:rPr>
          <w:lang w:val="fr_FR" w:bidi="fr_FR"/>
        </w:rPr>
        <w:t>Joseph était un bel homme et bien en forme. La femme de Potiphar a regardé Joseph et voulait coucher avec lui. La femme de Potiphar a dit : « Viens et couche avec moi ». Ou « Viens et couche-toi avec moi ».</w:t>
      </w:r>
    </w:p>
    <w:p>
      <w:pPr/>
      <w:r>
        <w:rPr>
          <w:lang w:val="fr_FR" w:bidi="fr_FR"/>
        </w:rPr>
      </w:r>
      <w:r>
        <w:rPr>
          <w:lang w:val="fr_FR" w:bidi="fr_FR"/>
        </w:rPr>
        <w:t>Arrêtez-vous et discutez : Racontez une histoire sur une femme qui essaie de convaincre un jeune homme de venir et pour avoir des relations sexuelles avec elle. Quels mots et expressions utilisez-vous pour décrire ce qu'elle veut ? Comment parlez-vous de cela poliment pour que tous comprennent mais personne n'est en colère par le language utilisée ?</w:t>
      </w:r>
    </w:p>
    <w:p>
      <w:pPr/>
      <w:r>
        <w:rPr>
          <w:lang w:val="fr_FR" w:bidi="fr_FR"/>
        </w:rPr>
      </w:r>
      <w:r>
        <w:rPr>
          <w:lang w:val="fr_FR" w:bidi="fr_FR"/>
        </w:rPr>
        <w:t>Joseph refuse de coucher avec la femme de Potiphar. Joseph a expliqué comment Potiphar avait fait confiance à lui avec toute la maison. Potiphar a donné à Joseph le contrôle de tout, sauf sa femme. Joseph dit que coucher avec la femme de Potiphar serait un grand péché contre Dieu. Le péché est un acte de désobéissance à Dieu. Selon le passage, la femme de Potiphar n'a pas accepté le refus de Joseph. La femme de Potiphar a persisté jour après jour en essayant de convaincre Joseph de coucher avec elle. Joseph a refusé chaque fois que la femme de Potiphar le lui a demandé.</w:t>
      </w:r>
    </w:p>
    <w:p>
      <w:pPr/>
      <w:r>
        <w:rPr>
          <w:lang w:val="fr_FR" w:bidi="fr_FR"/>
        </w:rPr>
      </w:r>
      <w:r>
        <w:rPr>
          <w:lang w:val="fr_FR" w:bidi="fr_FR"/>
        </w:rPr>
        <w:t>Ensuite, un jour, Joseph était seul dans la maison en faisant un travail. La femme de Potiphar a attrapé Joseph par la chemise ou la tunique. C'était un vêtement dessus ample porté par des hommes. La tunique était assez grande et assez lâche pour que Joseph soit capable de s'en débarrasser et de s'enfuir, la laissant entre les mains de la femme de Potiphar. La tunique serait un vêtement simple porté par des esclaves. La tunique n'était pas spéciale comme le manteau de Joseph que Jacob a donné à Joseph. La femme de Potiphar a dit à ses serviteurs que Joseph avait essayé de la violer et avait utilisé la tunique comme preuve. La femme de Potiphar a gardé la tunique et l'a montrée à Potiphar et a répété l'accusation de tentative de viol. La femme de Potiphar a aussi accusé ou a blâmé Potiphar dans la façon dont elle a parlé. La femme de Potiphar a dit : « Cet esclave hébreu que tu as amené dans la maison… » Hébreu est un autre mot pour désigner les Israélites ou les descendants de Jacob. La femme de Potiphar dit que Potiphar est responsable parce que Potiphar est celui qui a amené Joseph pour travailler dans la maison.</w:t>
      </w:r>
    </w:p>
    <w:p>
      <w:pPr/>
      <w:r>
        <w:rPr>
          <w:lang w:val="fr_FR" w:bidi="fr_FR"/>
        </w:rPr>
      </w:r>
      <w:r>
        <w:rPr>
          <w:lang w:val="fr_FR" w:bidi="fr_FR"/>
        </w:rPr>
        <w:t>Quand la femme de Potiphar a parlé de Joseph étant un esclave hébreu, elle est négative ou parle de Joseph d'une très mauvaise manière ou d'une manière négative. La femme de Potiphar dit que Joseph est un étranger, une personne de classe basse. Joseph est non civilisé.</w:t>
      </w:r>
    </w:p>
    <w:p>
      <w:pPr/>
      <w:r>
        <w:rPr>
          <w:lang w:val="fr_FR" w:bidi="fr_FR"/>
        </w:rPr>
      </w:r>
      <w:r>
        <w:rPr>
          <w:lang w:val="fr_FR" w:bidi="fr_FR"/>
        </w:rPr>
        <w:t>Arrêtez-vous et discutez : Racontez une histoire sur un immigrant ou un étranger qui est venu au village. Quels mots utilisez-vous pour décrire cette personne ? Si vous voulez que les gens pensent qu'il est une mauvaise personne, comment le décrivez-vous ?</w:t>
      </w:r>
    </w:p>
    <w:p>
      <w:pPr/>
      <w:r>
        <w:rPr>
          <w:lang w:val="fr_FR" w:bidi="fr_FR"/>
        </w:rPr>
      </w:r>
      <w:r>
        <w:rPr>
          <w:lang w:val="fr_FR" w:bidi="fr_FR"/>
        </w:rPr>
        <w:t>La femme de Potiphar a menti aux serviteurs et à Potiphar. La femme de Potiphar a dit que Joseph a laissé sa chemise ou son vêtement à côté d'elle quand Joseph a couru hors de la pièce. Ce n'est pas une vraie déclaration. La femme de Potiphar avait gardé la chemise ou le vêtement et Joseph s'en est débarrassé et a couru en laissant le vêtement entre ses mains. Laisser le vêtement à côté de la femme de Potiphar signifierait que Joseph a enlevé le vêtement et l'a mis d'un côté avant d'attaquer la femme de Potiphar. Joseph n'a pas enlevé sa tunique ou son vêtement. La femme de Potiphar l'a enlevée pendant que Joseph a essayé de se libérer d'elle et de s'enfuir.</w:t>
      </w:r>
    </w:p>
    <w:p>
      <w:pPr/>
      <w:r>
        <w:rPr>
          <w:lang w:val="fr_FR" w:bidi="fr_FR"/>
        </w:rPr>
      </w:r>
      <w:r>
        <w:rPr>
          <w:lang w:val="fr_FR" w:bidi="fr_FR"/>
        </w:rPr>
        <w:t>Potiphar a entendu l'histoire racontée par sa femme et était furieux. Furieux est un mot fort pour une émotion forte.</w:t>
      </w:r>
    </w:p>
    <w:p>
      <w:pPr/>
      <w:r>
        <w:rPr>
          <w:lang w:val="fr_FR" w:bidi="fr_FR"/>
        </w:rPr>
      </w:r>
      <w:r>
        <w:rPr>
          <w:lang w:val="fr_FR" w:bidi="fr_FR"/>
        </w:rPr>
        <w:t>Arrêtez-vous ici et discutez : Racontez l'histoire de quelqu'un qui est en colère Utilisez différents mots pour décrire la colère que l'individu ressent. Pouvez-vous classer, dans l'ordre, de juste insensé très en colère à une extrême colère ? Vous voudrez utiliser votre mot le plus fort pour colère quand vous parlez de la façon dont Potiphar réagit.</w:t>
      </w:r>
    </w:p>
    <w:p>
      <w:pPr/>
      <w:r>
        <w:rPr>
          <w:lang w:val="fr_FR" w:bidi="fr_FR"/>
        </w:rPr>
      </w:r>
      <w:r>
        <w:rPr>
          <w:lang w:val="fr_FR" w:bidi="fr_FR"/>
        </w:rPr>
        <w:t>Potiphar a jeté Joseph en prison. Notez que Potiphar n'a pas donné à Joseph une chance de se défendre. Potiphar n'a pas demandé à Joseph ce qui s'est passé. Joseph n'était pas donné en procès. Joseph était mis en prison même quand il n'avait rien fait de mal. Certaines personnes pensent que Potiphar n'a pas totalement cru sa femme. Si Potiphar avait cru sa femme complètement, Potiphar aurait exécuté Joseph. L'exécution était la punition habituelle pour le viol ou la tentative de viol. Au lieu de cela, Potiphar a mis Joseph en prison.</w:t>
      </w:r>
    </w:p>
    <w:p>
      <w:pPr/>
      <w:r>
        <w:rPr>
          <w:lang w:val="fr_FR" w:bidi="fr_FR"/>
        </w:rPr>
      </w:r>
      <w:r>
        <w:rPr>
          <w:lang w:val="fr_FR" w:bidi="fr_FR"/>
        </w:rPr>
        <w:t>Potiphar a mis Joseph dans la prison où les prisonniers du roi étaient placés. Potiphar a jeté Joseph en prison. Jeter quelqu'un est une action forte ou violente. Potiphar ressentait des émotions fortes quand il a mis Joseph en prison. Potiphar a mis Joseph dans une prison où les conditions seraient légèrement meilleures qu'une prison régulière. Pendant ce temps, dans cette prison, Joseph a rencontré des gens qui ont servi le roi.</w:t>
      </w:r>
    </w:p>
    <w:p>
      <w:pPr/>
      <w:r>
        <w:rPr>
          <w:lang w:val="fr_FR" w:bidi="fr_FR"/>
        </w:rPr>
      </w:r>
      <w:r>
        <w:rPr>
          <w:lang w:val="fr_FR" w:bidi="fr_FR"/>
        </w:rPr>
        <w:t xml:space="preserve">L'Eternel était avec Joseph en prison. C'est une répétition de cette expression. L'Eternel était avec Joseph et a fait que Joseph réussissait. Dans ce passage, il y a la phrase ajoutée qui dit que l'Eternel a montré à Joseph son amour infaillible L'Eternel a fait que Joseph devient un favori du geôlier. Le geôlier ou le directeur de prison a mis Joseph en tant que responsable des autres prisonniers. Le geôlier a mis Joseph en charge de tout dans la prison. Joseph prenait soin de tout. L'Eternel était avec Joseph et a fait que Joseph réussissait dans tout ce que qu'ila faisait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Ce passage a six scènes.</w:t>
      </w:r>
    </w:p>
    <w:p>
      <w:pPr/>
      <w:r>
        <w:rPr>
          <w:lang w:val="fr_FR" w:bidi="fr_FR"/>
        </w:rPr>
      </w:r>
      <w:r>
        <w:rPr>
          <w:b/>
          <w:lang w:val="fr_FR" w:bidi="fr_FR"/>
        </w:rPr>
        <w:t>Première scène :</w:t>
      </w:r>
      <w:r>
        <w:rPr>
          <w:lang w:val="fr_FR" w:bidi="fr_FR"/>
        </w:rPr>
        <w:t xml:space="preserve"> Joseph arrive en Égypte. Potiphar achète Joseph.</w:t>
      </w:r>
    </w:p>
    <w:p>
      <w:pPr/>
      <w:r>
        <w:rPr>
          <w:lang w:val="fr_FR" w:bidi="fr_FR"/>
        </w:rPr>
      </w:r>
      <w:r>
        <w:rPr>
          <w:b/>
          <w:lang w:val="fr_FR" w:bidi="fr_FR"/>
        </w:rPr>
        <w:t>Deuxième scène :</w:t>
      </w:r>
      <w:r>
        <w:rPr>
          <w:lang w:val="fr_FR" w:bidi="fr_FR"/>
        </w:rPr>
        <w:t xml:space="preserve"> Joseph travaille dans la maison de Potiphar. L'Eternel est avec Joseph. Potiphar met Joseph en charge de toute la maison et de tout ce que Potiphar possède.</w:t>
      </w:r>
    </w:p>
    <w:p>
      <w:pPr/>
      <w:r>
        <w:rPr>
          <w:lang w:val="fr_FR" w:bidi="fr_FR"/>
        </w:rPr>
      </w:r>
      <w:r>
        <w:rPr>
          <w:b/>
          <w:lang w:val="fr_FR" w:bidi="fr_FR"/>
        </w:rPr>
        <w:t>Troisième scène :</w:t>
      </w:r>
      <w:r>
        <w:rPr>
          <w:lang w:val="fr_FR" w:bidi="fr_FR"/>
        </w:rPr>
        <w:t xml:space="preserve"> La femme de Potiphar voit que Joseph est beau et veut coucher avec lui. Joseph refuse.</w:t>
      </w:r>
    </w:p>
    <w:p>
      <w:pPr/>
      <w:r>
        <w:rPr>
          <w:lang w:val="fr_FR" w:bidi="fr_FR"/>
        </w:rPr>
      </w:r>
      <w:r>
        <w:rPr>
          <w:b/>
          <w:lang w:val="fr_FR" w:bidi="fr_FR"/>
        </w:rPr>
        <w:t>Quatrième scène :</w:t>
      </w:r>
      <w:r>
        <w:rPr>
          <w:lang w:val="fr_FR" w:bidi="fr_FR"/>
        </w:rPr>
        <w:t xml:space="preserve"> La femme de Potiphar attrape Joseph. Joseph court en laissant sa tunique entre ses mains. La femme de Potiphar dit aux serviteurs que Joseph a essayé de la violer.</w:t>
      </w:r>
    </w:p>
    <w:p>
      <w:pPr/>
      <w:r>
        <w:rPr>
          <w:lang w:val="fr_FR" w:bidi="fr_FR"/>
        </w:rPr>
      </w:r>
      <w:r>
        <w:rPr>
          <w:b/>
          <w:lang w:val="fr_FR" w:bidi="fr_FR"/>
        </w:rPr>
        <w:t>Cinquième scène :</w:t>
      </w:r>
      <w:r>
        <w:rPr>
          <w:lang w:val="fr_FR" w:bidi="fr_FR"/>
        </w:rPr>
        <w:t xml:space="preserve"> Quand Potiphar arrive à la maison, la femme de Potiphar accuse Joseph de tentative de viol et montre la tunique comme preuve. Potiphar réagit en mettant Joseph en prison.</w:t>
      </w:r>
    </w:p>
    <w:p>
      <w:pPr/>
      <w:r>
        <w:rPr>
          <w:lang w:val="fr_FR" w:bidi="fr_FR"/>
        </w:rPr>
      </w:r>
      <w:r>
        <w:rPr>
          <w:b/>
          <w:lang w:val="fr_FR" w:bidi="fr_FR"/>
        </w:rPr>
        <w:t>Sixième scène :</w:t>
      </w:r>
      <w:r>
        <w:rPr>
          <w:lang w:val="fr_FR" w:bidi="fr_FR"/>
        </w:rPr>
        <w:t xml:space="preserve"> L'Eternel est avec Joseph en prison. Joseph réussit dans tout ce qu'il fait. Le geôlier a mis Joseph en tant que responsable des autres prisonniers et de tout dans la prison.</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Potiphar</w:t>
      </w:r>
    </w:p>
    <w:p>
      <w:pPr>
        <w:pStyle w:val="ListBullet"/>
        <w:spacing w:line="240" w:lineRule="auto"/>
        <w:ind w:left="720"/>
      </w:pPr>
      <w:r>
        <w:rPr>
          <w:lang w:val="fr_FR" w:bidi="fr_FR"/>
        </w:rPr>
      </w:r>
      <w:r>
        <w:rPr>
          <w:lang w:val="fr_FR" w:bidi="fr_FR"/>
        </w:rPr>
        <w:t>La femme de Potiphar</w:t>
      </w:r>
    </w:p>
    <w:p>
      <w:pPr>
        <w:pStyle w:val="ListBullet"/>
        <w:spacing w:line="240" w:lineRule="auto"/>
        <w:ind w:left="720"/>
      </w:pPr>
      <w:r>
        <w:rPr>
          <w:lang w:val="fr_FR" w:bidi="fr_FR"/>
        </w:rPr>
      </w:r>
      <w:r>
        <w:rPr>
          <w:lang w:val="fr_FR" w:bidi="fr_FR"/>
        </w:rPr>
        <w:t>D'autres serviteurs</w:t>
      </w:r>
    </w:p>
    <w:p>
      <w:pPr>
        <w:pStyle w:val="ListBullet"/>
        <w:spacing w:line="240" w:lineRule="auto"/>
        <w:ind w:left="720"/>
      </w:pPr>
      <w:r>
        <w:rPr>
          <w:lang w:val="fr_FR" w:bidi="fr_FR"/>
        </w:rPr>
      </w:r>
      <w:r>
        <w:rPr>
          <w:lang w:val="fr_FR" w:bidi="fr_FR"/>
        </w:rPr>
        <w:t>Le geôlier</w:t>
      </w:r>
    </w:p>
    <w:p>
      <w:pPr>
        <w:pStyle w:val="ListBullet"/>
        <w:spacing w:line="240" w:lineRule="auto"/>
        <w:ind w:left="720"/>
      </w:pPr>
      <w:r>
        <w:rPr>
          <w:lang w:val="fr_FR" w:bidi="fr_FR"/>
        </w:rPr>
      </w:r>
      <w:r>
        <w:rPr>
          <w:lang w:val="fr_FR" w:bidi="fr_FR"/>
        </w:rPr>
        <w:t>D'autres prisonniers</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Plusieurs traductions utilisent le mot « maintenant » comme le mot introductif de ce passage. Le mot « maintenant » est un mot de connexion qui se réfère à Joseph étant vendu comme un esclave. L'histoire de Judah et Tamar a interrompu l'histoire de Joseph. L'auteur utilise ce mot de connexion pour nous ramener à l'histoire de Joseph.</w:t>
      </w:r>
    </w:p>
    <w:p>
      <w:pPr/>
      <w:r>
        <w:rPr>
          <w:lang w:val="fr_FR" w:bidi="fr_FR"/>
        </w:rPr>
      </w:r>
      <w:r>
        <w:rPr>
          <w:lang w:val="fr_FR" w:bidi="fr_FR"/>
        </w:rPr>
        <w:t>Les Ismaélites emmènent Joseph en Égypte. Le mot de direction « bas » signifie que les Ismaélites vont de l'altitude plus élevée des montagnes à Canaan au niveau de la mer en Égypte.</w:t>
      </w:r>
    </w:p>
    <w:p>
      <w:pPr/>
      <w:r>
        <w:rPr>
          <w:lang w:val="fr_FR" w:bidi="fr_FR"/>
        </w:rPr>
      </w:r>
      <w:r>
        <w:rPr>
          <w:lang w:val="fr_FR" w:bidi="fr_FR"/>
        </w:rPr>
        <w:t>Joseph commence sa réponse à la femme de Potiphar par un mot comme « voici » ou « regarde ». Ce mot attire l'attention sur quelque chose d'important que Joseph est sur le point de dire.</w:t>
      </w:r>
    </w:p>
    <w:p>
      <w:pPr/>
      <w:r>
        <w:rPr>
          <w:lang w:val="fr_FR" w:bidi="fr_FR"/>
        </w:rPr>
      </w:r>
      <w:r>
        <w:rPr>
          <w:lang w:val="fr_FR" w:bidi="fr_FR"/>
        </w:rPr>
        <w:t>Joseph utilise une question qui ne nécessite pas de réponse quand Joseph dit : « Comment pourrais-je faire une chose aussi méchante ? » Cela peut être changé en une déclaration positive comme « Je ne peux pas faire une chose aussi méchante ».</w:t>
      </w:r>
    </w:p>
    <w:p>
      <w:pPr/>
      <w:r>
        <w:rPr>
          <w:lang w:val="fr_FR" w:bidi="fr_FR"/>
        </w:rPr>
      </w:r>
      <w:r>
        <w:rPr>
          <w:lang w:val="fr_FR" w:bidi="fr_FR"/>
        </w:rPr>
        <w:t>Plusieurs traductions utilisent le mot « maintenant » comme le mot introductif de ce passage. Le mot « maintenant » est un mot de connexion qui se réfère à Joseph étant vendu comme un esclave. L'histoire de Judah et Tamar a interrompu l'histoire de Joseph. L'auteur utilise ce mot de connexion pour nous ramener à l'histoire de Joseph.</w:t>
      </w:r>
    </w:p>
    <w:p>
      <w:pPr/>
      <w:r>
        <w:rPr>
          <w:lang w:val="fr_FR" w:bidi="fr_FR"/>
        </w:rPr>
      </w:r>
      <w:r>
        <w:rPr>
          <w:lang w:val="fr_FR" w:bidi="fr_FR"/>
        </w:rPr>
        <w:t>Les Ismaélites emmènent Joseph en Égypte. Le mot de direction « bas » signifie que les Ismaélites vont de l'altitude plus élevée des montagnes à Canaan au niveau de la mer en Égypte. Joseph arrive en Égypte. Potiphar qui est un homme important achète Joseph. Potiphar est le capitaine de la garde de palais. Potiphar est responsable de garder le roi et toute sa maison et de s'assurer qu'ils sont en sécurité.</w:t>
      </w:r>
    </w:p>
    <w:p>
      <w:pPr/>
      <w:r>
        <w:rPr>
          <w:lang w:val="fr_FR" w:bidi="fr_FR"/>
        </w:rPr>
      </w:r>
      <w:r>
        <w:rPr>
          <w:lang w:val="fr_FR" w:bidi="fr_FR"/>
        </w:rPr>
        <w:t>Dans la deuxième scène, Joseph commence à travailler dans la maison de Potiphar. L'Eternel est avec Joseph. Tout ce que Joseph réussit. Potiphar réalise que l'Eternel fait que Joseph réussit. Potiphar met Joseph en charge de sa maison. Immédiatement, l'Eternel bénit Potiphar aussi. Tout dans la maison se déroule en douceur. Les récoltes de Potiphar et le bétail ont prospéré. Potiphar rend Joseph complètement responsable de tout.</w:t>
      </w:r>
    </w:p>
    <w:p>
      <w:pPr/>
      <w:r>
        <w:rPr>
          <w:lang w:val="fr_FR" w:bidi="fr_FR"/>
        </w:rPr>
      </w:r>
      <w:r>
        <w:rPr>
          <w:lang w:val="fr_FR" w:bidi="fr_FR"/>
        </w:rPr>
        <w:t>Dans la troisième scène, la femme de Potiphar remarque que Joseph est beau et bien construit. La femme de Potiphar commande à Joseph de coucher avec elle. Joseph refuse. Joseph commence sa réponse à la femme de Potiphar par un mot comme « voici » ou « regarde ». Ce mot attire l'attention sur quelque chose d'important que Joseph est sur le point de dire. Joseph dit que ce serait une chose méchante à faire et un grand péché contre Dieu. Joseph utilise une question qui ne nécessite pas de réponse quand Joseph dit : « Comment pourrais-je faire une chose aussi méchante ? » Cela peut être changé en une déclaration positive comme « Je ne peux pas faire une chose aussi méchante ». Joseph refuse de coucher avec la femme de Potiphar. La femme de Potiphar persiste en demandant à Joseph de coucher avec elle jour après jour. Joseph refuse toujours.</w:t>
      </w:r>
    </w:p>
    <w:p>
      <w:pPr/>
      <w:r>
        <w:rPr>
          <w:lang w:val="fr_FR" w:bidi="fr_FR"/>
        </w:rPr>
      </w:r>
      <w:r>
        <w:rPr>
          <w:lang w:val="fr_FR" w:bidi="fr_FR"/>
        </w:rPr>
        <w:t>Dans la quatrième scène, un jour, la femme de Potiphar attrape Joseph dans la maison seul. La femme de Potiphar prend la tunique ou le vêtement de Joseph. Joseph sort du vêtement et court en laissant le vêtement entre ses mains. La femme de Potiphar appelle les serviteurs. Les serviteurs viennent et la femme de Potiphar accuse Joseph de tentative de viol. La femme de Potiphar dit que Joseph a couru quand elle a crié et Joseph a laissé sa tunique derrière. La façon dont la femme de Potiphar dit que cela fait sembler que Joseph a enlevé sa tunique. Joseph n'a pas enlevé la tunique. La tunique est enlevée quand la femme de Potiphar l'a tenue pendant que Joseph a couru.</w:t>
      </w:r>
    </w:p>
    <w:p>
      <w:pPr/>
      <w:r>
        <w:rPr>
          <w:lang w:val="fr_FR" w:bidi="fr_FR"/>
        </w:rPr>
      </w:r>
      <w:r>
        <w:rPr>
          <w:lang w:val="fr_FR" w:bidi="fr_FR"/>
        </w:rPr>
        <w:t>Dans la cinquième scène, la femme de Potiphar attend jusqu'à ce que Potiphar arrive à la maison. Ensuite, la femme de Potiphar accuse Joseph d'essayer de la violer. La femme de Potiphar utilise un langage qui implique que Joseph est un étranger, une personne de classe basse et non civilisé. La femme de Potiphar blâme aussi Potiphar parce que Potiphar est la personne qui a amené Joseph à la maison. La femme de Potiphar montre la tunique ou le vêtement de Joseph comme preuve que son accusation est vraie. Quand Potiphar entend ce que Joseph a fait, Potiphar devient furieux.</w:t>
      </w:r>
    </w:p>
    <w:p>
      <w:pPr/>
      <w:r>
        <w:rPr>
          <w:lang w:val="fr_FR" w:bidi="fr_FR"/>
        </w:rPr>
      </w:r>
      <w:r>
        <w:rPr>
          <w:lang w:val="fr_FR" w:bidi="fr_FR"/>
        </w:rPr>
        <w:t>Dans la sixième scène, Potiphar jette Joseph en prison. Jeter quelqu'un en prison est une action forte, beaucoup plus forte que mettre ou envoyer. Joseph qui est complètement innocent est maintenant en prison. Cette prison est une prison spéciale. Les prisonniers du roi étaient mis dans cette prison. L'Eternel est avec Joseph en prison. L'Eternel fait que tout ce que Joseph fait réussit. L'Eternel montre à Joseph son amour infaillible pour lui. L'Eternel a fait que le geôlier remarque ce que Joseph faisait. Très tôt, le geôlier a mis Joseph en charge des prisonniers, puis en charge de tout ce qui s'est passé dans la prison. L'Eternel était avec Joseph et a fait que tout ce que Joseph faisait réussissait.</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 passage a six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Potiphar</w:t>
      </w:r>
    </w:p>
    <w:p>
      <w:pPr>
        <w:pStyle w:val="ListBullet"/>
        <w:spacing w:line="240" w:lineRule="auto"/>
        <w:ind w:left="720"/>
      </w:pPr>
      <w:r>
        <w:rPr>
          <w:lang w:val="fr_FR" w:bidi="fr_FR"/>
        </w:rPr>
      </w:r>
      <w:r>
        <w:rPr>
          <w:lang w:val="fr_FR" w:bidi="fr_FR"/>
        </w:rPr>
        <w:t>La femme de Potiphar</w:t>
      </w:r>
    </w:p>
    <w:p>
      <w:pPr>
        <w:pStyle w:val="ListBullet"/>
        <w:spacing w:line="240" w:lineRule="auto"/>
        <w:ind w:left="720"/>
      </w:pPr>
      <w:r>
        <w:rPr>
          <w:lang w:val="fr_FR" w:bidi="fr_FR"/>
        </w:rPr>
      </w:r>
      <w:r>
        <w:rPr>
          <w:lang w:val="fr_FR" w:bidi="fr_FR"/>
        </w:rPr>
        <w:t>D'autres serviteurs</w:t>
      </w:r>
    </w:p>
    <w:p>
      <w:pPr>
        <w:pStyle w:val="ListBullet"/>
        <w:spacing w:line="240" w:lineRule="auto"/>
        <w:ind w:left="720"/>
      </w:pPr>
      <w:r>
        <w:rPr>
          <w:lang w:val="fr_FR" w:bidi="fr_FR"/>
        </w:rPr>
      </w:r>
      <w:r>
        <w:rPr>
          <w:lang w:val="fr_FR" w:bidi="fr_FR"/>
        </w:rPr>
        <w:t>Le geôlier</w:t>
      </w:r>
    </w:p>
    <w:p>
      <w:pPr>
        <w:pStyle w:val="ListBullet"/>
        <w:spacing w:line="240" w:lineRule="auto"/>
        <w:ind w:left="720"/>
      </w:pPr>
      <w:r>
        <w:rPr>
          <w:lang w:val="fr_FR" w:bidi="fr_FR"/>
        </w:rPr>
      </w:r>
      <w:r>
        <w:rPr>
          <w:lang w:val="fr_FR" w:bidi="fr_FR"/>
        </w:rPr>
        <w:t>D'autres prisonniers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 xml:space="preserve">Dans la première scène, Joseph arrive en Égypte. Potiphar, un officier égyptien achète Joseph comme un esclave pour travailler dans sa maison. </w:t>
      </w:r>
    </w:p>
    <w:p>
      <w:pPr/>
      <w:r>
        <w:rPr>
          <w:lang w:val="fr_FR" w:bidi="fr_FR"/>
        </w:rPr>
      </w:r>
      <w:r>
        <w:rPr>
          <w:lang w:val="fr_FR" w:bidi="fr_FR"/>
        </w:rPr>
        <w:t>Dans la deuxième scène, Joseph commence à travailler dans la maison de Potiphar. L'Eternel est avec Joseph et tout ce que Joseph fait réussit. Potiphar remarque, réalise que l'Eternel est avec Joseph et met Joseph en charge de la maison. Ensuite, l'Eternel bénit Potiphar. Potiphar donne à Joseph la responsabilité complète sur tout ce que Potiphar possède.</w:t>
      </w:r>
    </w:p>
    <w:p>
      <w:pPr/>
      <w:r>
        <w:rPr>
          <w:lang w:val="fr_FR" w:bidi="fr_FR"/>
        </w:rPr>
      </w:r>
      <w:r>
        <w:rPr>
          <w:lang w:val="fr_FR" w:bidi="fr_FR"/>
        </w:rPr>
        <w:t>Arrêtez l'action : Demandez à Joseph : « Comment sais-tu que Dieu est avec toi ? » Vous pouvez entendre : « Tout ce que je fais réussit. J'apprends comment gérer toutes ces choses étranges et les gens étranges. J'ai même appris la langue. Tout le monde semble heureux de mon travail. Je sais que Dieu m'aide avec cela parce que je ne saurais pas quoi faire par moi-même. Demandez à Potiphar : « Comment sais-tu que l'Eternel est avec Joseph ? Qu'as-tu vu ? » Vous pourriez entendre : « Je ne connais pas le Dieu de Joseph, mais je sais que Joseph fait vraiment bien. Tout ce qu'il fait est juste. Joseph est honnête. Joseph voit ce qui doit être fait et s'assure que cela est fait. Je n'ai jamais eu un esclave comme Joseph auparavant. Reprenez l'action.</w:t>
      </w:r>
    </w:p>
    <w:p>
      <w:pPr/>
      <w:r>
        <w:rPr>
          <w:lang w:val="fr_FR" w:bidi="fr_FR"/>
        </w:rPr>
      </w:r>
      <w:r>
        <w:rPr>
          <w:lang w:val="fr_FR" w:bidi="fr_FR"/>
        </w:rPr>
        <w:t>Dans la troisième scène, la femme de Potiphar remarque que Joseph est un beau jeune homme. La femme de Potiphar veut coucher avec Joseph, mais Joseph refuse de coucher avec elle. La femme de Potiphar persiste tous les jours en demandant à Joseph de coucher avec elle.</w:t>
      </w:r>
    </w:p>
    <w:p>
      <w:pPr/>
      <w:r>
        <w:rPr>
          <w:lang w:val="fr_FR" w:bidi="fr_FR"/>
        </w:rPr>
      </w:r>
      <w:r>
        <w:rPr>
          <w:lang w:val="fr_FR" w:bidi="fr_FR"/>
        </w:rPr>
        <w:t>Arrêtez la scène et demandez à Joseph: « Que ressens-tu en ce moment ? » ou « Que penses tu en ce moment ? » Pourquoi ne couches-tu pas avec la femme de Potiphar ? » Vous pouvez entendre : « Ce serait mauvais de coucher avec elle. Elle est mariée à mon maître. Il me fait confiance de tout ce qu'il a. Je ne peux pas trahir sa confiance comme cela. Coucher avec elle signifierait désobéir à Dieu. Je voudrais qu'elle me laisse seul. Je ne peux pas parler de ce problème parce qu'elle est la femme de Potiphar. Demandez à la femme de Potiphar : « Pourquoi veux-tu coucher avec Joseph ? » Vous pouvez entendre : « Je suis seul et il est si beau. Je m'ennuie. Je n'ai rien à faire. Cela m'amuserait de coucher avec Joseph. Cela ferait que mon mari me remarque plus. Reprenez l'action.</w:t>
      </w:r>
    </w:p>
    <w:p>
      <w:pPr/>
      <w:r>
        <w:rPr>
          <w:lang w:val="fr_FR" w:bidi="fr_FR"/>
        </w:rPr>
      </w:r>
      <w:r>
        <w:rPr>
          <w:lang w:val="fr_FR" w:bidi="fr_FR"/>
        </w:rPr>
        <w:t>Dans la quatrième scène, Joseph travaille seul dans la maison. La femme de Potiphar vient et attrape la tunique ou la chemise de Joseph. La femme de Potiphar commande à Joseph de coucher avec elle. Joseph sort de la tunique et court de la maison. Joseph laisse la tunique entre les mains de la femme de Potiphar. La femme de Potiphar a appelé les serviteurs de venir. Quand les serviteurs sont arrivés, la femme de Potiphar leur a dit que Joseph avait essayé de la violer. La femme de Potiphar leur a montré la tunique de Joseph comme preuve que Joseph avait fait cela.</w:t>
      </w:r>
    </w:p>
    <w:p>
      <w:pPr/>
      <w:r>
        <w:rPr>
          <w:lang w:val="fr_FR" w:bidi="fr_FR"/>
        </w:rPr>
      </w:r>
      <w:r>
        <w:rPr>
          <w:lang w:val="fr_FR" w:bidi="fr_FR"/>
        </w:rPr>
        <w:t>Arrêtez la scène et demandez à Joseph: « Que ressens-tuen ce moment ? » ou « Que penses-tu ce moment ? » vous pouvez entendre je suis confus Je n'ai rien fait de mal, mais elle a pris ma tunique. Elle m'accuse et il n'y a pas de témoins de mon innocence. Je ne sais pas ce qui m'arrive Demandez à la femme de Potiphar : « Pourquoi accuses-tu Joseph comme cela ? » Vous pouvez entendre : « Joseph a refusé mon ordre. Joseph est un esclave. Joseph doit m'obéir. Joseph m'a rejeté et a refusé de coucher avec moi. Je ne pardonnerai pas à Joseph pour cela. J'espère que Joseph obtient une punition terrible. Reprenez l'action.</w:t>
      </w:r>
    </w:p>
    <w:p>
      <w:pPr/>
      <w:r>
        <w:rPr>
          <w:lang w:val="fr_FR" w:bidi="fr_FR"/>
        </w:rPr>
      </w:r>
      <w:r>
        <w:rPr>
          <w:lang w:val="fr_FR" w:bidi="fr_FR"/>
        </w:rPr>
        <w:t xml:space="preserve">Dans la cinquième scène, Potiphar revient à la maison. La femme de Potiphar a dit à Potiphar que Joseph a essayé de la violer. La femme de Potiphar a montré la tunique de Joseph comme preuve. La femme de Potiphar se référait à Joseph comme cet esclave hébreu. En utilisant ces mots, la femme de Potiphar dit que Joseph est un étranger, de classe basse et malhonnête. Ensuite, la femme de Potiphar blâme Potiphar en lui rappelant que Potiphar a amené Joseph dans la maison et a donné à Joseph une position d'autorité. Potiphar réagit avec une colère extrême et jette Joseph en prison. </w:t>
      </w:r>
    </w:p>
    <w:p>
      <w:pPr/>
      <w:r>
        <w:rPr>
          <w:lang w:val="fr_FR" w:bidi="fr_FR"/>
        </w:rPr>
      </w:r>
      <w:r>
        <w:rPr>
          <w:lang w:val="fr_FR" w:bidi="fr_FR"/>
        </w:rPr>
        <w:t>Arrêtez la scène et demandez à Potiphar: « Que ressens-tu en ce moment ? » ou « Que penses-tu en ce moment ? » Vous pouvez entendre : « Je suis très en colère. Je faisais confiance à Joseph en tout. Comment Joseph ose-t-il faire cette chose terrible ! » Ou « Je suis en colère, mais je ne sais pas qui a raison et qui a tort ici. Je ne sais pas si Joseph a fait cette chose terrible, mais Joseph doit quitter la maison malgré tout. Je mets Joseph dans une prison où Joseph sera bien traité. Je ne sais pas quoi penser de ma femme. Demandez à la femme de Potiphar : « Que ressens-tu en ce moment ? » Vous pouvez entendre : « Je suis heureuse que Joseph soit allé à la prison. Joseph m'a rejetée. Reprenez l'action.</w:t>
      </w:r>
    </w:p>
    <w:p>
      <w:pPr/>
      <w:r>
        <w:rPr>
          <w:lang w:val="fr_FR" w:bidi="fr_FR"/>
        </w:rPr>
      </w:r>
      <w:r>
        <w:rPr>
          <w:lang w:val="fr_FR" w:bidi="fr_FR"/>
        </w:rPr>
        <w:t>Dans la sixième scène, Joseph va à la prison où les prisonniers du roi étaient gardés. L'Eternel était avec Joseph et a fait que Joseph réussit. L'Eternel a fait que Joseph devient un favori du geôlier. Le geôlier a mis Joseph en charge des autres prisonniers et de tout dans la prison.</w:t>
      </w:r>
    </w:p>
    <w:p>
      <w:pPr/>
      <w:r>
        <w:rPr>
          <w:lang w:val="fr_FR" w:bidi="fr_FR"/>
        </w:rPr>
      </w:r>
      <w:r>
        <w:rPr>
          <w:lang w:val="fr_FR" w:bidi="fr_FR"/>
        </w:rPr>
        <w:t>Arrêtez l'action : Demandez au geôlier : « Pourquoi es-tu si satisfait de Joseph ? » Vous pouvez entendre : « Joseph fait tout ce que je demande avec honnêteté et un bon travail. Je n'ai jamais eu un esclave comme Joseph auparavant. Le Dieu de Joseph semble le bénir. Avec Joseph à la charge, je peux me détendre et ne rien faire. Demandez à Joseph : « Comment sais-tu que l'Eternel est avec toi ici en prison Vous pouvez entendre : « Dieu me montre comment faire des choses que je ne savais pas comment faire. Le geôlier est satisfait de mon travail. Le geôlier m'a donné une position élevée ici pour que je sois plus à l'aise. Je crois que Dieu a fait que cela se produise.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Le passage utilise le nom </w:t>
      </w:r>
      <w:r>
        <w:rPr>
          <w:b/>
          <w:lang w:val="fr_FR" w:bidi="fr_FR"/>
        </w:rPr>
        <w:t>Eternel</w:t>
      </w:r>
      <w:r>
        <w:rPr>
          <w:lang w:val="fr_FR" w:bidi="fr_FR"/>
        </w:rPr>
        <w:t xml:space="preserve"> et le nom </w:t>
      </w:r>
      <w:r>
        <w:rPr>
          <w:b/>
          <w:lang w:val="fr_FR" w:bidi="fr_FR"/>
        </w:rPr>
        <w:t>Dieu</w:t>
      </w:r>
      <w:r>
        <w:rPr>
          <w:lang w:val="fr_FR" w:bidi="fr_FR"/>
        </w:rPr>
        <w:t xml:space="preserve"> Quand on parle de Joseph, le passage utilise l'Eternel. Quand Joseph parle à un Égyptien, le passage utilise Dieu Joseph utilise le nom de Dieu quand Joseph parle à la femme de Potiphar. Ce sont deux noms pour le même Dieu. </w:t>
      </w:r>
      <w:r>
        <w:rPr>
          <w:lang w:val="fr_FR" w:bidi="fr_FR"/>
        </w:rPr>
        <w:t>Dieu</w:t>
      </w:r>
      <w:r>
        <w:rPr>
          <w:lang w:val="fr_FR" w:bidi="fr_FR"/>
        </w:rPr>
        <w:t xml:space="preserve"> et le </w:t>
      </w:r>
      <w:r>
        <w:rPr>
          <w:lang w:val="fr_FR" w:bidi="fr_FR"/>
        </w:rPr>
        <w:t>Seigneur</w:t>
      </w:r>
      <w:r>
        <w:rPr>
          <w:lang w:val="fr_FR" w:bidi="fr_FR"/>
        </w:rPr>
        <w:t xml:space="preserve"> sont abordés dans le glossaire principal. Utilisez les mêmes noms que ceux que vous avez utilisé dans les passages précédents.</w:t>
      </w:r>
    </w:p>
    <w:p>
      <w:pPr/>
      <w:r>
        <w:rPr>
          <w:lang w:val="fr_FR" w:bidi="fr_FR"/>
        </w:rPr>
      </w:r>
      <w:r>
        <w:rPr>
          <w:lang w:val="fr_FR" w:bidi="fr_FR"/>
        </w:rPr>
        <w:t xml:space="preserve">Les marchands ismaélites ont vendu Joseph à Potiphar. Utilisez le même mot pour Ismaélites que celui que vous avez utilisé dans le passages précédants </w:t>
      </w:r>
    </w:p>
    <w:p>
      <w:pPr/>
      <w:r>
        <w:rPr>
          <w:lang w:val="fr_FR" w:bidi="fr_FR"/>
        </w:rPr>
      </w:r>
      <w:r>
        <w:rPr>
          <w:lang w:val="fr_FR" w:bidi="fr_FR"/>
        </w:rPr>
        <w:t xml:space="preserve">L'Eternel a béni </w:t>
      </w:r>
      <w:r>
        <w:rPr>
          <w:b/>
          <w:lang w:val="fr_FR" w:bidi="fr_FR"/>
        </w:rPr>
        <w:t>Potiphar</w:t>
      </w:r>
      <w:r>
        <w:rPr>
          <w:lang w:val="fr_FR" w:bidi="fr_FR"/>
        </w:rPr>
        <w:t xml:space="preserve"> après que Potiphar a mis Joseph en charge de la maison. Le glossaire principal explique aussi ce que veut dire le mot « </w:t>
      </w:r>
      <w:r>
        <w:rPr>
          <w:lang w:val="fr_FR" w:bidi="fr_FR"/>
        </w:rPr>
        <w:t>bénir</w:t>
      </w:r>
      <w:r>
        <w:rPr>
          <w:lang w:val="fr_FR" w:bidi="fr_FR"/>
        </w:rPr>
        <w:t xml:space="preserve"> ». Utilisez le même mot pour bénir que celui que vous avez utilisé dans les passages précédents. Les récoltes de Potiphar et le bétail ont </w:t>
      </w:r>
      <w:r>
        <w:rPr>
          <w:b/>
          <w:lang w:val="fr_FR" w:bidi="fr_FR"/>
        </w:rPr>
        <w:t>prospérés</w:t>
      </w:r>
      <w:r>
        <w:rPr>
          <w:lang w:val="fr_FR" w:bidi="fr_FR"/>
        </w:rPr>
        <w:t>. prospérer, c'est faire vraiment bien et augmenter en taille ou en quantité. Cela signifie que Potiphar avait de bonnes récoltes. Ses animaux ont tous augmenté en nombre et étaient des animaux en bonne santé Potiphar a réalisé que toutes ces bénédictions étaient de l'Eternel.</w:t>
      </w:r>
    </w:p>
    <w:p>
      <w:pPr/>
      <w:r>
        <w:rPr>
          <w:lang w:val="fr_FR" w:bidi="fr_FR"/>
        </w:rPr>
      </w:r>
      <w:r>
        <w:rPr>
          <w:lang w:val="fr_FR" w:bidi="fr_FR"/>
        </w:rPr>
        <w:t>Potiphar n'a pas donné à Joseph le contrôle sur les repas que Potiphar mangeait. Beaucoup croient que les Égyptiens pensaient que les non-Égyptiens ne pouvaient pas préparer de la nourriture correctement. Potiphar n'aurait fait confiance à un non-égyptien pour préparer de la nourriture à manger.</w:t>
      </w:r>
    </w:p>
    <w:p>
      <w:pPr/>
      <w:r>
        <w:rPr>
          <w:lang w:val="fr_FR" w:bidi="fr_FR"/>
        </w:rPr>
      </w:r>
      <w:r>
        <w:rPr>
          <w:lang w:val="fr_FR" w:bidi="fr_FR"/>
        </w:rPr>
        <w:t>La femme de Potiphar a essayé de convaincre Joseph d'avoir des relations sexuelles avec elle. Différentes traductions utilisent différentes façons de dire cela poliment. Viens coucher avec moi. Viens au lit avec moi. Fais l'amour avec moi. Viens et couche avec moi. Ce sont toutes différentes façons de dire poliment la même chose. Utilisez une façon polie de parler pour décrire cela que vous utiliseriez dans votre culture quand vous parlez généralement avec les gens.</w:t>
      </w:r>
    </w:p>
    <w:p>
      <w:pPr/>
      <w:r>
        <w:rPr>
          <w:lang w:val="fr_FR" w:bidi="fr_FR"/>
        </w:rPr>
      </w:r>
      <w:r>
        <w:rPr>
          <w:lang w:val="fr_FR" w:bidi="fr_FR"/>
        </w:rPr>
        <w:t>Joseph dit que coucher avec la femme de Potiphar serait une chose méchante ou mauvaise à faire. Dieu n'avait pas encore donné la loi Mais Joseph savait que Dieu avait défini des frontières autour du mariage. Joseph savait que les maris et les femmes devaient coucher seulement les uns avec les autres et pas d'autres en dehors du mariage.</w:t>
      </w:r>
    </w:p>
    <w:p>
      <w:pPr/>
      <w:r>
        <w:rPr>
          <w:lang w:val="fr_FR" w:bidi="fr_FR"/>
        </w:rPr>
      </w:r>
      <w:r>
        <w:rPr>
          <w:lang w:val="fr_FR" w:bidi="fr_FR"/>
        </w:rPr>
        <w:t xml:space="preserve">Joseph dit que coucher avec la femme de Potiphar serait un grand </w:t>
      </w:r>
      <w:r>
        <w:rPr>
          <w:b/>
          <w:lang w:val="fr_FR" w:bidi="fr_FR"/>
        </w:rPr>
        <w:t>péché</w:t>
      </w:r>
      <w:r>
        <w:rPr>
          <w:lang w:val="fr_FR" w:bidi="fr_FR"/>
        </w:rPr>
        <w:t xml:space="preserve"> contre Dieu. Le péché est un acte de désobéissance à Dieu. Assurez-vous que le mot que vous utilisez n'est pas un mot pour un acte pécheur comme oublier de suivre une exigence religieuse ou de réciter une prière. Le glossaire principal explique aussi ce que signifie le mot « </w:t>
      </w:r>
      <w:r>
        <w:rPr>
          <w:lang w:val="fr_FR" w:bidi="fr_FR"/>
        </w:rPr>
        <w:t>péché</w:t>
      </w:r>
      <w:r>
        <w:rPr>
          <w:lang w:val="fr_FR" w:bidi="fr_FR"/>
        </w:rPr>
        <w:t xml:space="preserve"> ». Utilisez le même mot pour péché que celui que vous avez utilisé dans les passages précédents. </w:t>
      </w:r>
    </w:p>
    <w:p>
      <w:pPr/>
      <w:r>
        <w:rPr>
          <w:lang w:val="fr_FR" w:bidi="fr_FR"/>
        </w:rPr>
      </w:r>
      <w:r>
        <w:rPr>
          <w:lang w:val="fr_FR" w:bidi="fr_FR"/>
        </w:rPr>
        <w:t xml:space="preserve">Quand Potiphar a entendu que Joseph avait essayé de violer la femme de Potiphar, Potiphar a réagi avec la </w:t>
      </w:r>
      <w:r>
        <w:rPr>
          <w:b/>
          <w:lang w:val="fr_FR" w:bidi="fr_FR"/>
        </w:rPr>
        <w:t>fureur</w:t>
      </w:r>
      <w:r>
        <w:rPr>
          <w:lang w:val="fr_FR" w:bidi="fr_FR"/>
        </w:rPr>
        <w:t>. Potiphar était furieux. C'est un mot très fort pour la colère. Potiphar a jeté Joseph en prison. Jeter quelqu'un en prison est une action forte. Vous devez utiliser des mots d'action forts dans cette partie de l'histoire.</w:t>
      </w:r>
    </w:p>
    <w:p>
      <w:pPr/>
      <w:r>
        <w:rPr>
          <w:lang w:val="fr_FR" w:bidi="fr_FR"/>
        </w:rPr>
      </w:r>
      <w:r>
        <w:rPr>
          <w:lang w:val="fr_FR" w:bidi="fr_FR"/>
        </w:rPr>
        <w:t>La prison était la prison du roi. C'était une prison particulière pour ceux qui étaient près du roi ou ont servi le roi d'une manière ou d'une autre. Cette prison, tout en étant toujours une prison, n'était probablement pas aussi mauvaise que les prisons communes l'étaient.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Arrêtez cet audio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Arrêtez cet audio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40:1–23</w:t>
      </w:r>
      <w:r>
        <w:rPr>
          <w:lang w:val="fr_FR" w:bidi="fr_FR"/>
        </w:rPr>
      </w:r>
    </w:p>
    <w:p>
      <w:pPr>
        <w:pStyle w:val="Heading3"/>
      </w:pPr>
      <w:r>
        <w:rPr>
          <w:lang w:val="fr_FR" w:bidi="fr_FR"/>
        </w:rPr>
        <w:t>Écouter et Cœur</w:t>
      </w:r>
    </w:p>
    <w:p>
      <w:pPr/>
      <w:r>
        <w:rPr>
          <w:lang w:val="fr_FR" w:bidi="fr_FR"/>
        </w:rPr>
      </w:r>
      <w:r>
        <w:rPr>
          <w:lang w:val="fr_FR" w:bidi="fr_FR"/>
        </w:rPr>
        <w:t>Écoutez Genèse 40:1–23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Quand ce passage commence, Joseph est en prison. Potiphar a jeté Joseph en prison après que sa femme l'a accusé d'avoir essayé de la violer. Nous ne savons pas combien de temps Joseph a été dans cette prison. Nous savons que Joseph est maintenant en charge des prisonniers et de tout ce qui se passe dans la prison. Ceci est une histoire narrative.</w:t>
      </w:r>
    </w:p>
    <w:p>
      <w:pPr/>
      <w:r>
        <w:rPr>
          <w:lang w:val="fr_FR" w:bidi="fr_FR"/>
        </w:rPr>
      </w:r>
      <w:r>
        <w:rPr>
          <w:lang w:val="fr_FR" w:bidi="fr_FR"/>
        </w:rPr>
        <w:t>Pharaon est le nom donné aux rois d'Égypte. Chaque roi a le titre de Pharaon attaché à son nom. Deux des serviteurs de Pharaon ont fait quelque chose qui ne plaisait pas au roi. Ils ont offensé le roi. Nous ne savons pas ce qu'ils ont fait. Ces deux hommes avaient des positions importantes. Un homme était le chef des échansons Cela signifie que cet homme était responsable de préparer ce que le roi buvait. Le chef des échansons devait goûter à la boisson avant de la donner au roi pour s'assurer qu'elle n'avait pas de poison dedans. L'autre homme était le chef boulanger. Cet homme était chargé de cuire le pain et les gâteaux que le roi mangeait. Ces deux hommes étaient des chefs, ce qui signifiait que d'autres servaient sous eux qui servaient aussi des boissons et travaillaient à la cuisson.</w:t>
      </w:r>
    </w:p>
    <w:p>
      <w:pPr/>
      <w:r>
        <w:rPr>
          <w:lang w:val="fr_FR" w:bidi="fr_FR"/>
        </w:rPr>
      </w:r>
      <w:r>
        <w:rPr>
          <w:lang w:val="fr_FR" w:bidi="fr_FR"/>
        </w:rPr>
        <w:t>Ces hommes étaient mis dans la prison du capitaine de la garde. Le capitaine de la garde était responsable de la sécurité du palais et de tous ceux qui vivaient dans le palais. La prison était dans le palais du capitaine de la garde. La prison était une partie du palais, mais pas la partie où le capitaine de la garde vivait. C'était une prison. Joseph était dans cette même prison. Potiphar avait le titre de capitaine de la garde quand Potiphar a acheté Joseph comme esclave. Potiphar était capitaine de la garde quand Potiphar a mis Joseph en prison. Certains pensent que ce capitaine actuel de la garde est Potiphar, mais nous n'avons pas un nom pour ce capitaine actuel de la garde. D'autres pensent qu'un autre homme est maintenant le capitaine de la garde du palais. Rappelez-vous qu'un certain temps s'est écoulé depuis que Potiphar a mis Joseph en prison. La plupart des traductions utilisent le titre de capitaine de la garde et n'utilisent pas le nom de Potiphar. Le capitaine de la garde a assigné à Joseph de prendre soin de ces deux prisonniers. Ces deux prisonniers étaient des hommes importants. Ainsi, Joseph avait un travail important en prenant soin de ces deux hommes. Ils sont restés en prison pendant un certain temps.</w:t>
      </w:r>
    </w:p>
    <w:p>
      <w:pPr/>
      <w:r>
        <w:rPr>
          <w:lang w:val="fr_FR" w:bidi="fr_FR"/>
        </w:rPr>
      </w:r>
      <w:r>
        <w:rPr>
          <w:lang w:val="fr_FR" w:bidi="fr_FR"/>
        </w:rPr>
        <w:t>Une nuit, le chef des épiceries et le chef boulanger avaient chacun un rêve. Cela signifie qu'ils étaient endormis quand ils ont fait le rêve. Quand Joseph a vu les deux hommes le lendemain, Joseph a réalisé que chaque homme avait l'air dérangé par quelque chose. Joseph leur a demandé pourquoi ils avaient l'air si inquiets. Les hommes ont expliqué qu'ils avaient chacun fait un rêve que personne ne pouvait interpréter. Joseph a expliqué que seul Dieu pouvait interpréter les rêves. Quand il parle aux Égyptiens, Joseph utilise le mot général pour Dieu, mais pas son nom personnel pour Dieu quand il parle de Dieu. Interpréter un rêve signifie expliquer ce que les symboles signifient et donner la signification générale du rêve. Ensuite, Joseph a demandé à chaque homme de décrire son rêve.</w:t>
      </w:r>
    </w:p>
    <w:p>
      <w:pPr/>
      <w:r>
        <w:rPr>
          <w:lang w:val="fr_FR" w:bidi="fr_FR"/>
        </w:rPr>
      </w:r>
      <w:r>
        <w:rPr>
          <w:lang w:val="fr_FR" w:bidi="fr_FR"/>
        </w:rPr>
        <w:t>Arrêtez-vous et discutez : Parlez des rêves dans votre culture. Que croient les gens à propos des rêves ? Qui explique ce que le rêve signifie ?</w:t>
      </w:r>
    </w:p>
    <w:p>
      <w:pPr/>
      <w:r>
        <w:rPr>
          <w:lang w:val="fr_FR" w:bidi="fr_FR"/>
        </w:rPr>
      </w:r>
      <w:r>
        <w:rPr>
          <w:lang w:val="fr_FR" w:bidi="fr_FR"/>
        </w:rPr>
        <w:t xml:space="preserve">Pendant que chaque homme dit à Joseph son rêve, Joseph utilise une image de mot pour commencer son explication. Joseph dit : Pharaon lèvera ta tête. C'est une image de mot qui signifie que Pharaon va vous convoquer en sa présence. Trois jours plus tard, Pharaon a levé les têtes des deux hommes. Cela signifie que les deux hommes ont été amenés en présence du pharaon. Ensuite, Pharaon a restauré le chef des échansons à sa position. Pharaon avait ordonné de tuer le boulange. </w:t>
      </w:r>
    </w:p>
    <w:p>
      <w:pPr/>
      <w:r>
        <w:rPr>
          <w:lang w:val="fr_FR" w:bidi="fr_FR"/>
        </w:rPr>
      </w:r>
      <w:r>
        <w:rPr>
          <w:lang w:val="fr_FR" w:bidi="fr_FR"/>
        </w:rPr>
        <w:t>Arrêtez-vous et discutez : Racontez une histoire sur quelqu'un d'important comme un roi ou un chef ou un chef de clan qui convoque des serviteurs auprès de lui. Le roi ou le chef utilise-t-il des mots ou des expressions particulières pour cette convocation ? Ces Paroles sont-elles des images ? Comment raconteriez-vous ce qui s'est passé pour que tout le monde en comprenne le sens ?</w:t>
      </w:r>
    </w:p>
    <w:p>
      <w:pPr/>
      <w:r>
        <w:rPr>
          <w:lang w:val="fr_FR" w:bidi="fr_FR"/>
        </w:rPr>
      </w:r>
      <w:r>
        <w:rPr>
          <w:lang w:val="fr_FR" w:bidi="fr_FR"/>
        </w:rPr>
        <w:t>Le chef des échansons a vu une vigne dans son rêve. Joseph a expliqué ce que le rêve signifiait. Le rêve a donné une bonne nouvelle au chef des échansons L'échanson retournerait à son poste au service du roi.</w:t>
      </w:r>
    </w:p>
    <w:p>
      <w:pPr/>
      <w:r>
        <w:rPr>
          <w:lang w:val="fr_FR" w:bidi="fr_FR"/>
        </w:rPr>
      </w:r>
      <w:r>
        <w:rPr>
          <w:lang w:val="fr_FR" w:bidi="fr_FR"/>
        </w:rPr>
        <w:t>Montrez une image d'une vigne avec plusieurs branches qui en sortent La vigne doit avoir une grappe de raisins mûrs suspendue à la vigne.</w:t>
      </w:r>
    </w:p>
    <w:p>
      <w:pPr/>
      <w:r>
        <w:rPr>
          <w:lang w:val="fr_FR" w:bidi="fr_FR"/>
        </w:rPr>
      </w:r>
      <w:r>
        <w:rPr>
          <w:lang w:val="fr_FR" w:bidi="fr_FR"/>
        </w:rPr>
        <w:t>Montrez une image de quelqu'un en train de presser une grappe de raisins avec sa main. L'image doit inclure une coupe avec le jus coulant de la main à la coupe.</w:t>
      </w:r>
    </w:p>
    <w:p>
      <w:pPr/>
      <w:r>
        <w:rPr>
          <w:lang w:val="fr_FR" w:bidi="fr_FR"/>
        </w:rPr>
      </w:r>
      <w:r>
        <w:rPr>
          <w:lang w:val="fr_FR" w:bidi="fr_FR"/>
        </w:rPr>
        <w:t>Joseph a demandé à l'échanson, quand il retournerait au service du roi, de parler de Joseph au roi. Joseph dit : « J'ai été kidnappé » ou « J'ai été enlevé » ou « J'ai été emmené par la force. » Ces mots sont différentes façons de dire la même chose. Ces mots indiquent que Joseph n'est pas venu en Égypte de sa propre volonté. Kidnapper quelqu'un c'est prendre une personne par la force et l'emporter. L'enlèvement concerne généralement un enfant, mais ce terme désigne désormais toute personne faite prisonnière et emmenée loin de son domicile.</w:t>
      </w:r>
    </w:p>
    <w:p>
      <w:pPr/>
      <w:r>
        <w:rPr>
          <w:lang w:val="fr_FR" w:bidi="fr_FR"/>
        </w:rPr>
      </w:r>
      <w:r>
        <w:rPr>
          <w:lang w:val="fr_FR" w:bidi="fr_FR"/>
        </w:rPr>
        <w:t xml:space="preserve">Joseph a dit à l'échanson : « Je ne mérite pas d'être ici. » Joseph veut dire : « Je ne mérite pas d'être en prison. Je suis innocent. Je n'ai rien fait de mal. Joseph utilise le mot </w:t>
      </w:r>
      <w:r>
        <w:rPr>
          <w:b/>
          <w:lang w:val="fr_FR" w:bidi="fr_FR"/>
        </w:rPr>
        <w:t>prison</w:t>
      </w:r>
      <w:r>
        <w:rPr>
          <w:lang w:val="fr_FR" w:bidi="fr_FR"/>
        </w:rPr>
        <w:t xml:space="preserve"> qui est un mot fort pour indiquer que Joseph a été traité à tort. Joseph dit : "Je suis de la terre des Hébreux." Cela signifie que Joseph est de la terre de Canaan. L'hébreu est la langue que Jacob et ses descendants parlent. Hébreux est un autre nom utilisé pour les descendants de Jacob. La terre des Hébreux est la terre de Canaan où vivent les gens qui parlent hébreu. Joseph dit à l'échanson qu'il est un étranger en Égypte. Plus tard, quand l'échanson parle au roi de Joseph, l'échanson se rappellera que Joseph est un étranger.</w:t>
      </w:r>
    </w:p>
    <w:p>
      <w:pPr/>
      <w:r>
        <w:rPr>
          <w:lang w:val="fr_FR" w:bidi="fr_FR"/>
        </w:rPr>
      </w:r>
      <w:r>
        <w:rPr>
          <w:lang w:val="fr_FR" w:bidi="fr_FR"/>
        </w:rPr>
        <w:t>Le boulanger explique ensuite son rêve. Le boulanger voit trois paniers remplis de pâtisseries qui sont de petits pains sucrés cuits à la farine, empilés sur sa tête. Les oiseaux volent autour pour manger les pâtisseries. Joseph explique la signification de ce rêve aussi. Le rêve signifie que le boulanger mourra. Joseph dit que le roi coupera la tête du boulanger. Ensuite, le corps du boulanger sera empalé sur un poteau tranchant et laissé là pour que les oiseaux viennent et prennent la chair. Empaler quelqu'un signifie mettre l'extrémité pointue du poteau à travers le corps. Le corps serait ensuite pendu au bout du poteau. Les oiseaux qui viendraient pour manger la chair seraient des oiseaux de proie comme les vautours qui mangent des animaux morts. Avec la chair enlevée des os, les Égyptiens croyaient que la personne ne pouvait pas atteindre l'immortalité. Cette personne ne pouvait pas vivre pour toujours dans le monde des morts. Cela signifie que le roi punissait le boulanger sévèrement.</w:t>
      </w:r>
    </w:p>
    <w:p>
      <w:pPr/>
      <w:r>
        <w:rPr>
          <w:lang w:val="fr_FR" w:bidi="fr_FR"/>
        </w:rPr>
      </w:r>
      <w:r>
        <w:rPr>
          <w:lang w:val="fr_FR" w:bidi="fr_FR"/>
        </w:rPr>
        <w:t>Montrez une image de 3 paniers remplis de pâtisseries empilées.</w:t>
      </w:r>
    </w:p>
    <w:p>
      <w:pPr/>
      <w:r>
        <w:rPr>
          <w:lang w:val="fr_FR" w:bidi="fr_FR"/>
        </w:rPr>
      </w:r>
      <w:r>
        <w:rPr>
          <w:lang w:val="fr_FR" w:bidi="fr_FR"/>
        </w:rPr>
        <w:t>Pharaon a utilisé sa célébration d'anniversaire comme le moment de faire sortir l'échanson et le boulanger de prison. L'échanson est retourné à sa position de chef des échansons à Pharaon. Cependant, l'échansson oublia complètement Joseph. Le boulanger a été tué. Joseph est resté en prison.</w:t>
      </w:r>
    </w:p>
    <w:p>
      <w:pPr/>
      <w:r>
        <w:rPr>
          <w:lang w:val="fr_FR" w:bidi="fr_FR"/>
        </w:rPr>
      </w:r>
      <w:r>
        <w:rPr>
          <w:lang w:val="fr_FR" w:bidi="fr_FR"/>
        </w:rPr>
        <w:t>Arrêtez-vous et discutez : Comment votre chef célèbre-t-il les occasions spéciales comme les anniversaires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scènes, le cadre et les personnages de l'histoire.</w:t>
      </w:r>
    </w:p>
    <w:p>
      <w:pPr/>
      <w:r>
        <w:rPr>
          <w:lang w:val="fr_FR" w:bidi="fr_FR"/>
        </w:rPr>
      </w:r>
      <w:r>
        <w:rPr>
          <w:lang w:val="fr_FR" w:bidi="fr_FR"/>
        </w:rPr>
        <w:t>Cette histoire comporte 5 scènes.</w:t>
      </w:r>
    </w:p>
    <w:p>
      <w:pPr/>
      <w:r>
        <w:rPr>
          <w:lang w:val="fr_FR" w:bidi="fr_FR"/>
        </w:rPr>
      </w:r>
      <w:r>
        <w:rPr>
          <w:b/>
          <w:lang w:val="fr_FR" w:bidi="fr_FR"/>
        </w:rPr>
        <w:t>Première scène :</w:t>
      </w:r>
      <w:r>
        <w:rPr>
          <w:lang w:val="fr_FR" w:bidi="fr_FR"/>
        </w:rPr>
        <w:t xml:space="preserve"> Pharaon se met en colère contre son chef échanson et son chef boulanger et les met en prison. Le capitaine de la garde a assigné Joseph à prendre soin de ces deux prisonniers. </w:t>
      </w:r>
    </w:p>
    <w:p>
      <w:pPr/>
      <w:r>
        <w:rPr>
          <w:lang w:val="fr_FR" w:bidi="fr_FR"/>
        </w:rPr>
      </w:r>
      <w:r>
        <w:rPr>
          <w:b/>
          <w:lang w:val="fr_FR" w:bidi="fr_FR"/>
        </w:rPr>
        <w:t>Deuxième scène :</w:t>
      </w:r>
      <w:r>
        <w:rPr>
          <w:lang w:val="fr_FR" w:bidi="fr_FR"/>
        </w:rPr>
        <w:t xml:space="preserve"> Joseph voit que les deux hommes semblent être dérangés par quelque chose. Joseph demande ce qui s'est passé. Chaque homme a eu un rêve et personne ne peut l'expliquer. </w:t>
      </w:r>
    </w:p>
    <w:p>
      <w:pPr/>
      <w:r>
        <w:rPr>
          <w:lang w:val="fr_FR" w:bidi="fr_FR"/>
        </w:rPr>
      </w:r>
      <w:r>
        <w:rPr>
          <w:b/>
          <w:lang w:val="fr_FR" w:bidi="fr_FR"/>
        </w:rPr>
        <w:t>Troisième scène :</w:t>
      </w:r>
      <w:r>
        <w:rPr>
          <w:lang w:val="fr_FR" w:bidi="fr_FR"/>
        </w:rPr>
        <w:t xml:space="preserve"> Le chef des échansons explique son rêve. Joseph interprète le rêve. Joseph demande à l'échanson de parler de lui au roi.</w:t>
      </w:r>
    </w:p>
    <w:p>
      <w:pPr/>
      <w:r>
        <w:rPr>
          <w:lang w:val="fr_FR" w:bidi="fr_FR"/>
        </w:rPr>
      </w:r>
      <w:r>
        <w:rPr>
          <w:b/>
          <w:lang w:val="fr_FR" w:bidi="fr_FR"/>
        </w:rPr>
        <w:t>Quatrième scène :</w:t>
      </w:r>
      <w:r>
        <w:rPr>
          <w:lang w:val="fr_FR" w:bidi="fr_FR"/>
        </w:rPr>
        <w:t xml:space="preserve"> Le chef des boulangers explique son rêve. Joseph interprète le rêve.</w:t>
      </w:r>
    </w:p>
    <w:p>
      <w:pPr/>
      <w:r>
        <w:rPr>
          <w:lang w:val="fr_FR" w:bidi="fr_FR"/>
        </w:rPr>
      </w:r>
      <w:r>
        <w:rPr>
          <w:b/>
          <w:lang w:val="fr_FR" w:bidi="fr_FR"/>
        </w:rPr>
        <w:t>Cinquième scène :</w:t>
      </w:r>
      <w:r>
        <w:rPr>
          <w:lang w:val="fr_FR" w:bidi="fr_FR"/>
        </w:rPr>
        <w:t xml:space="preserve"> Les deux hommes quittent la prison. Les explications de Joseph de chaque rêve se réalisent. Le chef des échansons oublie Joseph.</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Le capitaine de la garde.</w:t>
      </w:r>
    </w:p>
    <w:p>
      <w:pPr>
        <w:pStyle w:val="ListBullet"/>
        <w:spacing w:line="240" w:lineRule="auto"/>
        <w:ind w:left="720"/>
      </w:pPr>
      <w:r>
        <w:rPr>
          <w:lang w:val="fr_FR" w:bidi="fr_FR"/>
        </w:rPr>
      </w:r>
      <w:r>
        <w:rPr>
          <w:lang w:val="fr_FR" w:bidi="fr_FR"/>
        </w:rPr>
        <w:t>Pharaon ou le roi d'Égypte</w:t>
      </w:r>
    </w:p>
    <w:p>
      <w:pPr>
        <w:pStyle w:val="ListBullet"/>
        <w:spacing w:line="240" w:lineRule="auto"/>
        <w:ind w:left="720"/>
      </w:pPr>
      <w:r>
        <w:rPr>
          <w:lang w:val="fr_FR" w:bidi="fr_FR"/>
        </w:rPr>
      </w:r>
      <w:r>
        <w:rPr>
          <w:lang w:val="fr_FR" w:bidi="fr_FR"/>
        </w:rPr>
        <w:t xml:space="preserve">Chef des échansons </w:t>
      </w:r>
    </w:p>
    <w:p>
      <w:pPr>
        <w:pStyle w:val="ListBullet"/>
        <w:spacing w:line="240" w:lineRule="auto"/>
        <w:ind w:left="720"/>
      </w:pPr>
      <w:r>
        <w:rPr>
          <w:lang w:val="fr_FR" w:bidi="fr_FR"/>
        </w:rPr>
      </w:r>
      <w:r>
        <w:rPr>
          <w:lang w:val="fr_FR" w:bidi="fr_FR"/>
        </w:rPr>
        <w:t xml:space="preserve">Le chef des boulangers </w:t>
      </w:r>
    </w:p>
    <w:p>
      <w:pPr/>
      <w:r>
        <w:rPr>
          <w:lang w:val="fr_FR" w:bidi="fr_FR"/>
        </w:rPr>
      </w:r>
      <w:r>
        <w:rPr>
          <w:lang w:val="fr_FR" w:bidi="fr_FR"/>
        </w:rPr>
        <w:t>Dans cette session, faites sortir un tableau d'histoire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Le passage commence par une expression de temps ou de transition. Cela indique qu'un certain temps s'est écoulé. Joseph a été en prison pendant un certain temps quand cette histoire commence. Nous ne savons pas depuis combien de temps Joseph est en prison. Quand les deux serviteurs du roi arrivent dans la prison, ils restent aussi là pendant un certain temps. Nous ne savons pas combien de temps les deux serviteurs du roi étaient en prison avant que ce passage ne commence.</w:t>
      </w:r>
    </w:p>
    <w:p>
      <w:pPr/>
      <w:r>
        <w:rPr>
          <w:lang w:val="fr_FR" w:bidi="fr_FR"/>
        </w:rPr>
      </w:r>
      <w:r>
        <w:rPr>
          <w:lang w:val="fr_FR" w:bidi="fr_FR"/>
        </w:rPr>
        <w:t>Dans la première scène, Pharaon devient en colère contre deux de ses serviteurs. Le chef des échansons et le chef boulanger ont chacun fait quelque chose pour offenser le roi. Le roi envoie les deux hommes en prison et ils sont mis dans la même prison que Joseph. La prison était dans le palais du capitaine de la garde. Le capitaine de la garde a assigné Joseph à prendre soin des deux serviteurs du roi. Dans le passage précédent, Potiphar était le capitaine de la garde. Le nom du capitaine de la garde n'est pas mentionné dans ce passage. Nous ne savons pas qui est le capitaine de la garde. Ils sont restés en prison pendant un certain temps.</w:t>
      </w:r>
    </w:p>
    <w:p>
      <w:pPr/>
      <w:r>
        <w:rPr>
          <w:lang w:val="fr_FR" w:bidi="fr_FR"/>
        </w:rPr>
      </w:r>
      <w:r>
        <w:rPr>
          <w:lang w:val="fr_FR" w:bidi="fr_FR"/>
        </w:rPr>
        <w:t>Dans la deuxième scène, Joseph remarque un matin que les deux serviteurs semblent être dérangés à propos de quelque chose. Joseph leur a demandé ce qui s'était passé. Chaque homme a eu un rêve et personne ne pouvait expliquer le rêve. Joseph a expliqué que seul Dieu peut interpréter les rêves. Quand Joseph dit que seul Dieu peut expliquer les rêves, Joseph pose une question qui ne nécessite pas une réponse. Cela peut être changé en une déclaration positive. Dieu est le seul qui peut interpréter les rêves. Cette question ou déclaration montre que Joseph fait confiance à ce que son Dieu peut interpréter les rêves. Joseph exprime sa confiance en Dieu. Joseph a demandé à chaque homme de lui dire son rêve.</w:t>
      </w:r>
    </w:p>
    <w:p>
      <w:pPr/>
      <w:r>
        <w:rPr>
          <w:lang w:val="fr_FR" w:bidi="fr_FR"/>
        </w:rPr>
      </w:r>
      <w:r>
        <w:rPr>
          <w:lang w:val="fr_FR" w:bidi="fr_FR"/>
        </w:rPr>
        <w:t>Dans la troisième scène, le chef échanson explique son rêve. Le chef des échansons a vu une vigne avec trois sarments. La vigne a produit des grappes de raisins. Le chef échanson a pris une grappe de raisins dans sa main. Le chef des échansons a pressé les raisins. Le jus des raisins a rempli la coupe de vin du roi. Le chef des échansons a donné la coupe pleine de jus à Pharaon. Joseph était capable d'expliquer le rêve. Joseph a dit qu'en trois jours, l'échanson retournerait à son service de Pharaon. Joseph a demandé à l'échanson de se souvenir de lui et de parler de lui au roi. Joseph a dit : "Je suis innocent." Dans ce passage, Joseph dit au chef des échansons que Joseph a été enlevé ou emmené de force de sa patrie. Nous savons que les frères ont vendu Joseph comme esclave aux marchands ismaélites qui passaient. Nous ne savons pas ce que Joseph savait sur la façon dont il a été emmené en Égypte.</w:t>
      </w:r>
    </w:p>
    <w:p>
      <w:pPr/>
      <w:r>
        <w:rPr>
          <w:lang w:val="fr_FR" w:bidi="fr_FR"/>
        </w:rPr>
      </w:r>
      <w:r>
        <w:rPr>
          <w:lang w:val="fr_FR" w:bidi="fr_FR"/>
        </w:rPr>
        <w:t>Dans la quatrième scène, le chef boulanger a expliqué son rêve à Joseph. Le boulanger a vu trois paniers pleins de pâtisseries empilées sur la tête du boulanger. Les oiseaux venaient pour manger les pâtisseries du panier supérieur. Joseph a expliqué que en trois jours, Pharaon fera tuer le boulanger. Pharaon fera couper la tête du boulanger, puis empalera le corps du boulanger sur un poteau. Les oiseaux de proie viendront et mangeront la chair des os.</w:t>
      </w:r>
    </w:p>
    <w:p>
      <w:pPr/>
      <w:r>
        <w:rPr>
          <w:lang w:val="fr_FR" w:bidi="fr_FR"/>
        </w:rPr>
      </w:r>
      <w:r>
        <w:rPr>
          <w:lang w:val="fr_FR" w:bidi="fr_FR"/>
        </w:rPr>
        <w:t>Dans la cinquième scène, l'anniversaire de Pharaon se produit trois jours après que Joseph a expliqué les rêves. Pharaon a préparé un banquet pour célébrer son anniversaire. Pharaon a invité ses officiers et son personnel au banquet. Ensuite, Pharaon a demandé que le chef des échansons et le chef boulanger viennent de prison. Tout ce que Joseph avait prédit s'est réalisé, tout comme Joseph l'avait dit. Le chef échanson est retourné à sa position de servir le roi. Le roi avait fait décapité le chef boulanger et son corps empalé sur un poteau. Le chef des échansons oublia Joseph. Le chef des échansons ne parla pas de Joseph à Pharaon.</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comporte 5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Le capitaine de la garde.</w:t>
      </w:r>
    </w:p>
    <w:p>
      <w:pPr>
        <w:pStyle w:val="ListBullet"/>
        <w:spacing w:line="240" w:lineRule="auto"/>
        <w:ind w:left="720"/>
      </w:pPr>
      <w:r>
        <w:rPr>
          <w:lang w:val="fr_FR" w:bidi="fr_FR"/>
        </w:rPr>
      </w:r>
      <w:r>
        <w:rPr>
          <w:lang w:val="fr_FR" w:bidi="fr_FR"/>
        </w:rPr>
        <w:t>Pharaon ou le roi d'Égypte</w:t>
      </w:r>
    </w:p>
    <w:p>
      <w:pPr>
        <w:pStyle w:val="ListBullet"/>
        <w:spacing w:line="240" w:lineRule="auto"/>
        <w:ind w:left="720"/>
      </w:pPr>
      <w:r>
        <w:rPr>
          <w:lang w:val="fr_FR" w:bidi="fr_FR"/>
        </w:rPr>
      </w:r>
      <w:r>
        <w:rPr>
          <w:lang w:val="fr_FR" w:bidi="fr_FR"/>
        </w:rPr>
        <w:t xml:space="preserve">Chef des échansons </w:t>
      </w:r>
    </w:p>
    <w:p>
      <w:pPr>
        <w:pStyle w:val="ListBullet"/>
        <w:spacing w:line="240" w:lineRule="auto"/>
        <w:ind w:left="720"/>
      </w:pPr>
      <w:r>
        <w:rPr>
          <w:lang w:val="fr_FR" w:bidi="fr_FR"/>
        </w:rPr>
      </w:r>
      <w:r>
        <w:rPr>
          <w:lang w:val="fr_FR" w:bidi="fr_FR"/>
        </w:rPr>
        <w:t xml:space="preserve">Le chef des boulangers </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à la fluidité,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Dans la scène 1, le chef des échansons et le chef boulanger ont offensé Pharaon. Pharaon les met en prison. Ces deux hommes sont dans la prison du capitaine de la garde du palais. Joseph était dans cette même prison. Le capitaine de la garde assigne Joseph à prendre soin de ces deux serviteurs du roi.</w:t>
      </w:r>
    </w:p>
    <w:p>
      <w:pPr/>
      <w:r>
        <w:rPr>
          <w:lang w:val="fr_FR" w:bidi="fr_FR"/>
        </w:rPr>
      </w:r>
      <w:r>
        <w:rPr>
          <w:lang w:val="fr_FR" w:bidi="fr_FR"/>
        </w:rPr>
        <w:t>Arrêtez l'action : Demandez à Joseph : « Que ressens-tu maintenant que tu as été en prison pendant un certain temps ? » Vous pourriez entendre : « Je suis triste de être toujours en prison, mais je sais que l'Éternel est avec moi. On m'a donné beaucoup d'autorité sur la prison et sur sa gestion. Ma situation est aussi bonne qu'elle puisse l'être, étant donné que je suis toujours en prison. Je suis très reconnaissant que l'Éternel m'ait aidé." Reprenez l'action.</w:t>
      </w:r>
    </w:p>
    <w:p>
      <w:pPr/>
      <w:r>
        <w:rPr>
          <w:lang w:val="fr_FR" w:bidi="fr_FR"/>
        </w:rPr>
      </w:r>
      <w:r>
        <w:rPr>
          <w:lang w:val="fr_FR" w:bidi="fr_FR"/>
        </w:rPr>
        <w:t>Dans la deuxième scène, Joseph remarque que les deux serviteurs du roi ont l'air inquiets de quelque chose. Joseph s'arrête pour leur demander pourquoi ils ont l'air inquiets. Les deux serviteurs expliquent que chacun d'eux avait un rêve et personne ne peut expliquer le rêve. Joseph dit : "Interpréter les rêves est le travail de Dieu. Allez-y, dites moi vos rêves.</w:t>
      </w:r>
    </w:p>
    <w:p>
      <w:pPr/>
      <w:r>
        <w:rPr>
          <w:lang w:val="fr_FR" w:bidi="fr_FR"/>
        </w:rPr>
      </w:r>
      <w:r>
        <w:rPr>
          <w:lang w:val="fr_FR" w:bidi="fr_FR"/>
        </w:rPr>
        <w:t>Arrêtez la scène et demandez à Joseph: « Que ressens-tu en ce moment ? » ou « Que penses-tu en ce moment ? » Vous pourriez entendre : « Je suis confiant que mon Dieu m'aidera. Je sais que mon Dieu est le plus grand. Mon Dieu peut interpréter les rêves. Je fais confiance à ce que mon Dieu va m'aider. Reprenez l'action.</w:t>
      </w:r>
    </w:p>
    <w:p>
      <w:pPr/>
      <w:r>
        <w:rPr>
          <w:lang w:val="fr_FR" w:bidi="fr_FR"/>
        </w:rPr>
      </w:r>
      <w:r>
        <w:rPr>
          <w:lang w:val="fr_FR" w:bidi="fr_FR"/>
        </w:rPr>
        <w:t>Dans la troisième scène, le chef des échansons explique son rêve à Joseph. Joseph explique que le rêve signifie que l'échanson va retourner à sa position de service au roi. Le temps de l'échanson en prison est terminé. Joseph demande ensuite à l'échanson de parler de Joseph au roi. Joseph dit : "Je suis en prison, mais je ne mérite pas d'être ici."</w:t>
      </w:r>
    </w:p>
    <w:p>
      <w:pPr/>
      <w:r>
        <w:rPr>
          <w:lang w:val="fr_FR" w:bidi="fr_FR"/>
        </w:rPr>
      </w:r>
      <w:r>
        <w:rPr>
          <w:lang w:val="fr_FR" w:bidi="fr_FR"/>
        </w:rPr>
        <w:t>Arrêtez l'action : Demandez au chef des échansons : « Que ressens-tu quand tu entends cette nouvelle ? » Vous pouvez entendre : « Je suis si heureux. » Je n'ai rien fait de mal. Je ne sais pas pourquoi le roi m'a mis en prison. Je suis heureux de retourner au service du roi. Demandez à Joseph : « Pourquoi demandes-tu à l'échanson de parler de toi au roi ? Que penses-tu que le roi pourrait faire ? Vous pourriez entendre : « J'espère que le roi regardera ma situation et me fera sortir de cette prison. » Je ne veux pas être ici le reste de ma vie. Je n'ai rien fait pour mériter la prison. Demandez au boulanger : « Que ressens-tu après avoir entendu l'explication du rêve de l'échanson ? » Vous pourriez entendre : « J'espère que mon explication est aussi bonne. » Je veux sortir d'ici et retourner au service du roi. Reprenez l'action.</w:t>
      </w:r>
    </w:p>
    <w:p>
      <w:pPr/>
      <w:r>
        <w:rPr>
          <w:lang w:val="fr_FR" w:bidi="fr_FR"/>
        </w:rPr>
      </w:r>
      <w:r>
        <w:rPr>
          <w:lang w:val="fr_FR" w:bidi="fr_FR"/>
        </w:rPr>
        <w:t>Dans la scène 4, le chef boulanger explique son rêve. Joseph donne la signification du rêve. Le boulanger va mourir. Le roi fera couper la tête du boulanger, puis empalera le corps du boulanger sur un poteau pour que les oiseaux de proie puissent manger la chair.</w:t>
      </w:r>
    </w:p>
    <w:p>
      <w:pPr/>
      <w:r>
        <w:rPr>
          <w:lang w:val="fr_FR" w:bidi="fr_FR"/>
        </w:rPr>
      </w:r>
      <w:r>
        <w:rPr>
          <w:lang w:val="fr_FR" w:bidi="fr_FR"/>
        </w:rPr>
        <w:t>Arrêtez l'action : Demandez au chef boulanger : « Que ressens-tu quand tu entends cette nouvelle ? » Vous pourriez entendre : « Je suis très contrarié. » Je ne mérite pas cela. Je dois expliquer au roi ce qui s'est passé. Cela n'est pas la justice. J'espère que je pourrai faire changer d'avis le roi à ce sujet." Reprenez l'action.</w:t>
      </w:r>
    </w:p>
    <w:p>
      <w:pPr/>
      <w:r>
        <w:rPr>
          <w:lang w:val="fr_FR" w:bidi="fr_FR"/>
        </w:rPr>
      </w:r>
      <w:r>
        <w:rPr>
          <w:lang w:val="fr_FR" w:bidi="fr_FR"/>
        </w:rPr>
        <w:t>Dans la cinquième scène, Pharaon célèbre son anniversaire avec un banquet. Cela se produit 3 jours après que Joseph a expliqué les rêves. Pharaon appelle le chef des échansons et le chef boulanger de venir de prison. Pharaon restaure le chef des échansons à son endroit de service. Pharaon fait décapiter le chef boulanger et empale son corps sur un poteau. Tout s'est passé exactement comme Joseph l'avait prédit. Le chef des échansons oublie Joseph. Le chef échanson ne s'est pas rappelé de parler de Joseph au roi.</w:t>
      </w:r>
    </w:p>
    <w:p>
      <w:pPr/>
      <w:r>
        <w:rPr>
          <w:lang w:val="fr_FR" w:bidi="fr_FR"/>
        </w:rPr>
      </w:r>
      <w:r>
        <w:rPr>
          <w:lang w:val="fr_FR" w:bidi="fr_FR"/>
        </w:rPr>
        <w:t>Arrêtez l'action : Demandez à l'échanson : « Pourquoi as-tu oublié Joseph ? » Vous pourriez entendre : « J'étais si heureux de sortir de cette prison que j'ai tout oublié. Je ne voulais rien faire pour me mettre en danger à nouveau. J'ai oublié tout ce que Joseph a fait pour moi. Demandez à Joseph : « Comment te sens-tu maintenant ? » Vous pourriez entendre : « Je pense que le chef des échansons a dû oublier de parler de moi au roi. Je suis toujours ici. Je n'ai rien entendu de l'extérieur. Je dois faire confiance à l'Éternel. Je sais que l'Éternel est avec moi. D'une certaine manière, l'Éternel va contrôler tout cela. Je garderai ma confiance et mon espoir pour l'avenir avec l'Éternel."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La prison était localisée dans une partie du palais du capitaine de la garde. C'est une prison. Ceux dans la prison n'avaient pas la liberté de partir. Les prisonniers spéciaux comme les serviteurs du roi ont été mis dans cette prison. C'est la prison où Potiphar a mis Joseph. Cependant, le temps est passé. Nous ne savons pas le nom du capitaine actuel de la garde du palais.</w:t>
      </w:r>
    </w:p>
    <w:p>
      <w:pPr/>
      <w:r>
        <w:rPr>
          <w:lang w:val="fr_FR" w:bidi="fr_FR"/>
        </w:rPr>
      </w:r>
      <w:r>
        <w:rPr>
          <w:lang w:val="fr_FR" w:bidi="fr_FR"/>
        </w:rPr>
        <w:t>Il y a deux références au temps dans ce passage. Au début du passage, un certain temps s'est écoulé depuis que Joseph a été mis en prison. Ensuite, les deux serviteurs étaient dans la prison pendant un certain temps avant d'avoir leurs rêves. Nous ne savons pas la durée exacte de temps qui s'est écoulé. Cela pourrait être des semaines ou des mois ou des années. Le terme pour le passage du temps est un terme général.</w:t>
      </w:r>
    </w:p>
    <w:p>
      <w:pPr/>
      <w:r>
        <w:rPr>
          <w:lang w:val="fr_FR" w:bidi="fr_FR"/>
        </w:rPr>
      </w:r>
      <w:r>
        <w:rPr>
          <w:lang w:val="fr_FR" w:bidi="fr_FR"/>
        </w:rPr>
        <w:t xml:space="preserve">Chaque serviteur avait un </w:t>
      </w:r>
      <w:r>
        <w:rPr>
          <w:b/>
          <w:lang w:val="fr_FR" w:bidi="fr_FR"/>
        </w:rPr>
        <w:t>rêve</w:t>
      </w:r>
      <w:r>
        <w:rPr>
          <w:lang w:val="fr_FR" w:bidi="fr_FR"/>
        </w:rPr>
        <w:t xml:space="preserve">. Les rêves se produisent la nuit ou quand la personne est endormie. Utilisez le même mot pour rêve que celui que vous avez utilisé dans les passages précédents. Les </w:t>
      </w:r>
      <w:r>
        <w:rPr>
          <w:lang w:val="fr_FR" w:bidi="fr_FR"/>
        </w:rPr>
        <w:t>rêves</w:t>
      </w:r>
      <w:r>
        <w:rPr>
          <w:lang w:val="fr_FR" w:bidi="fr_FR"/>
        </w:rPr>
        <w:t xml:space="preserve"> sont discutés dans le glossaire principal. </w:t>
      </w:r>
    </w:p>
    <w:p>
      <w:pPr/>
      <w:r>
        <w:rPr>
          <w:lang w:val="fr_FR" w:bidi="fr_FR"/>
        </w:rPr>
      </w:r>
      <w:r>
        <w:rPr>
          <w:lang w:val="fr_FR" w:bidi="fr_FR"/>
        </w:rPr>
        <w:t xml:space="preserve">Joseph explique que seul </w:t>
      </w:r>
      <w:r>
        <w:rPr>
          <w:b/>
          <w:lang w:val="fr_FR" w:bidi="fr_FR"/>
        </w:rPr>
        <w:t>Dieu</w:t>
      </w:r>
      <w:r>
        <w:rPr>
          <w:lang w:val="fr_FR" w:bidi="fr_FR"/>
        </w:rPr>
        <w:t xml:space="preserve"> peut interpréter un rêve Utilisez le même mot pour Dieu que celui que vous avez utilisé dans les autres passages. Le glossaire principal explique aussi ce que veut dire « </w:t>
      </w:r>
      <w:r>
        <w:rPr>
          <w:lang w:val="fr_FR" w:bidi="fr_FR"/>
        </w:rPr>
        <w:t>Dieu</w:t>
      </w:r>
      <w:r>
        <w:rPr>
          <w:lang w:val="fr_FR" w:bidi="fr_FR"/>
        </w:rPr>
        <w:t xml:space="preserve"> ».</w:t>
      </w:r>
    </w:p>
    <w:p>
      <w:pPr/>
      <w:r>
        <w:rPr>
          <w:lang w:val="fr_FR" w:bidi="fr_FR"/>
        </w:rPr>
      </w:r>
      <w:r>
        <w:rPr>
          <w:lang w:val="fr_FR" w:bidi="fr_FR"/>
        </w:rPr>
        <w:t>Quand Joseph dit que seul Dieu peut expliquer les rêves, Joseph pose une question qui ne nécessite pas de réponse. Cela peut être changé en une déclaration positive. Dieu est le seul qui peut interpréter les rêves.</w:t>
      </w:r>
    </w:p>
    <w:p>
      <w:pPr/>
      <w:r>
        <w:rPr>
          <w:lang w:val="fr_FR" w:bidi="fr_FR"/>
        </w:rPr>
      </w:r>
      <w:r>
        <w:rPr>
          <w:lang w:val="fr_FR" w:bidi="fr_FR"/>
        </w:rPr>
        <w:t>Joseph a expliqué à l'échanson comment il était venu à la prison, Joseph a dit : "J'ai été volé de la terre des Hébreux." Une traduction utilise le mot "</w:t>
      </w:r>
      <w:r>
        <w:rPr>
          <w:b/>
          <w:lang w:val="fr_FR" w:bidi="fr_FR"/>
        </w:rPr>
        <w:t>kiddnapper</w:t>
      </w:r>
      <w:r>
        <w:rPr>
          <w:lang w:val="fr_FR" w:bidi="fr_FR"/>
        </w:rPr>
        <w:t>." Kidnapper signifie emmener quelqu'un par la force. L'enlèvement implique aussi de payer une somme d'argent pour la libération de cette personne. Joseph dit qu'on l'a fait venir en Égypte contre sa volonté.</w:t>
      </w:r>
    </w:p>
    <w:p>
      <w:pPr/>
      <w:r>
        <w:rPr>
          <w:lang w:val="fr_FR" w:bidi="fr_FR"/>
        </w:rPr>
      </w:r>
      <w:r>
        <w:rPr>
          <w:b/>
          <w:lang w:val="fr_FR" w:bidi="fr_FR"/>
        </w:rPr>
        <w:t>L'hébreu</w:t>
      </w:r>
      <w:r>
        <w:rPr>
          <w:lang w:val="fr_FR" w:bidi="fr_FR"/>
        </w:rPr>
        <w:t xml:space="preserve"> est la langue que Jacob et sa famille parlent. Le peuple hébreu est un autre terme pour les Israélites ou les descendants de Jacob. La terre des Hébreux est la même que la terre de Canaan. Vous pouvez aussi dire qu'ils m'ont emmené ou m'ont enlevé de la terre des Hébreux.</w:t>
      </w:r>
    </w:p>
    <w:p>
      <w:pPr/>
      <w:r>
        <w:rPr>
          <w:lang w:val="fr_FR" w:bidi="fr_FR"/>
        </w:rPr>
      </w:r>
      <w:r>
        <w:rPr>
          <w:lang w:val="fr_FR" w:bidi="fr_FR"/>
        </w:rPr>
        <w:t>Pharaon lèvera ta tête est une image de mot utilisée trois fois dans ce passage. C'est une expression qui signifie que vous êtes convoqués en présence du roi. Certaines traductions utilisent les mots "lève ta tête" sans explication. D'autres traductions l'utilisent et ajoutent "vous serez convoqués auprès du roi." D'autres traductions n'utilisent pas l'image de mot, mais disent juste : "le roi vous convoquera en sa présence." Une traduction ne mentionne pas l'image de mot, mais dit à chaque homme ce qui lui arrivera.</w:t>
      </w:r>
    </w:p>
    <w:p>
      <w:pPr/>
      <w:r>
        <w:rPr>
          <w:lang w:val="fr_FR" w:bidi="fr_FR"/>
        </w:rPr>
      </w:r>
      <w:r>
        <w:rPr>
          <w:lang w:val="fr_FR" w:bidi="fr_FR"/>
        </w:rPr>
        <w:t>Quand Joseph demande à l'échanson de parler de lui à Pharaon, il dit qu'il n'a rien fait pour mériter d'être dans cette prison. Le mot que Joseph utilise pour prison ici est un mot très fort qui signifie une fosse ou un endroit très inconfortable. C'est le même mot qui a décrit où les frères de Joseph l'ont mis quand ils l'ont jeté dans le puits sec. La prison, même dans le palais du capitaine de la garde serait un endroit terrible. Bien que la prison de Joseph ne soit peut-être pas aussi terrible que d'autres prisons en Égypte, cela reste une prison et Joseph a l'impression d'être dans un cachot ou une fosse.</w:t>
      </w:r>
    </w:p>
    <w:p>
      <w:pPr/>
      <w:r>
        <w:rPr>
          <w:lang w:val="fr_FR" w:bidi="fr_FR"/>
        </w:rPr>
      </w:r>
      <w:r>
        <w:rPr>
          <w:lang w:val="fr_FR" w:bidi="fr_FR"/>
        </w:rPr>
        <w:t xml:space="preserve">Pharaon a utilisé ses célébrations d'anniversaire comme moment pour faire sortir les serviteurs de prison. Pharaon a préparé un </w:t>
      </w:r>
      <w:r>
        <w:rPr>
          <w:b/>
          <w:lang w:val="fr_FR" w:bidi="fr_FR"/>
        </w:rPr>
        <w:t>banquet</w:t>
      </w:r>
      <w:r>
        <w:rPr>
          <w:lang w:val="fr_FR" w:bidi="fr_FR"/>
        </w:rPr>
        <w:t>. Un banquet est un repas formel très spécial similaire à une fête. Un banquet est généralement une célébration de quelque chose. Parce que c'était un banquet, il y avait beaucoup de personnes présentes pour voir ce que Pharaon a fait à l'échanson et au boulanger.</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traduction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sa propre langue. N'oubliez pas d'inclure les éléments que vous avez décidés lors des étapes précédentes, comme la chronologie, les mots, les expressions, les émotions ou tout autre sujet dont vous avez discuté.</w:t>
      </w:r>
    </w:p>
    <w:p>
      <w:pPr/>
      <w:r>
        <w:rPr>
          <w:lang w:val="fr_FR" w:bidi="fr_FR"/>
        </w:rPr>
      </w:r>
      <w:r>
        <w:rPr>
          <w:lang w:val="fr_FR" w:bidi="fr_FR"/>
        </w:rPr>
        <w:t xml:space="preserve">Un membre du groupe doit dire quelques phrases du passage et s'arrêter. Un autre membre du groupe doit raconter la partie suivante du passage et s'arrêter. Continuez ainsi jusqu'à ce que le groupe ait raconté tout le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doit raconter tout le passage sans interruption au moins une fois.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tout en préférant la manière dont un autre membre en a raconté une autre.</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Genèse 41:1–36</w:t>
      </w:r>
      <w:r>
        <w:rPr>
          <w:lang w:val="fr_FR" w:bidi="fr_FR"/>
        </w:rPr>
      </w:r>
    </w:p>
    <w:p>
      <w:pPr>
        <w:pStyle w:val="Heading3"/>
      </w:pPr>
      <w:r>
        <w:rPr>
          <w:lang w:val="fr_FR" w:bidi="fr_FR"/>
        </w:rPr>
        <w:t>Écouter et Cœur</w:t>
      </w:r>
    </w:p>
    <w:p>
      <w:pPr/>
      <w:r>
        <w:rPr>
          <w:lang w:val="fr_FR" w:bidi="fr_FR"/>
        </w:rPr>
      </w:r>
      <w:r>
        <w:rPr>
          <w:lang w:val="fr_FR" w:bidi="fr_FR"/>
        </w:rPr>
        <w:t>Écoutez Genèse 41:1–36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Cela fait 2 années complètes ou 730 jours que Joseph a interprété le rêve du chef des échansons et le rêve du chef panetier. Joseph est toujours en prison. L'échanson oublia Joseph. C'est un récit de la partie suivante de l'histoire de Joseph.</w:t>
      </w:r>
    </w:p>
    <w:p>
      <w:pPr/>
      <w:r>
        <w:rPr>
          <w:lang w:val="fr_FR" w:bidi="fr_FR"/>
        </w:rPr>
      </w:r>
      <w:r>
        <w:rPr>
          <w:lang w:val="fr_FR" w:bidi="fr_FR"/>
        </w:rPr>
        <w:t>À la fin des deux années, le roi d'Égypte fit un rêve. Nous ne nous rappelons pas la plupart de nos rêves. Ces rêves que le roi d'Égypte a eus étaient inhabituels et surprenants. Le rêve était si surprenant et inhabituel que le roi s'est réveillé après le premier rêve. Le roi d'Égypte s'est rappelé du rêve avec les détails quand le roi s'est réveillé. Pharaon est le titre donné à tous les rois d'Égypte. Nous ne connaissons pas le nom de ce pharaon. Certaines traductions utilisent « Pharaon » et d’autres utilisent « le roi d’Égypte. Le roi d'Égypte a vu dans son rêve qu'il se tenait à côté du fleuve Nil. Le Nil est le fleuve principal d'Égypte. Le Nil coule d'une extrémité de l'Égypte à l'autre. Le Nil fournit la plupart de l'eau à l'Égypte. Le rêve du roi d'Égypte était étrange pour le roi. Le roi d'Égypte a vu sept vaches en bonne santé. Ensuite, le roi a vu 7 vaches malades manger les 7 vaches en bonne santé. Les vaches malades ou les vaches maigres sont restées maigres même après avoir mangé les vaches en bonne santé. Les vaches ne mangent normalement pas de viande. Les vaches mangent de l'herbe. Les vaches sont montées de la rivière où elles paissaient sur l'herbe des marais. Cela signifie qu'ils étaient à un point bas à côté de la rivière ou éventuellement se tenaient dans l'eau au bord de la rivière et sont montés sur la rive vers l'endroit où le roi se tenait. Le roi d'Égypte ne pouvait pas comprendre la signification de son rêve.</w:t>
      </w:r>
    </w:p>
    <w:p>
      <w:pPr/>
      <w:r>
        <w:rPr>
          <w:lang w:val="fr_FR" w:bidi="fr_FR"/>
        </w:rPr>
      </w:r>
      <w:r>
        <w:rPr>
          <w:lang w:val="fr_FR" w:bidi="fr_FR"/>
        </w:rPr>
        <w:t>Montrez une image d'une vache grasse. Montrez une image d'une vache affamée. Montrez une image de l'herbe de marais qui pousse le long du Nil en Égypte. Montrez une carte d'Égypte avec le fleuve Nil.</w:t>
      </w:r>
    </w:p>
    <w:p>
      <w:pPr/>
      <w:r>
        <w:rPr>
          <w:lang w:val="fr_FR" w:bidi="fr_FR"/>
        </w:rPr>
      </w:r>
      <w:r>
        <w:rPr>
          <w:lang w:val="fr_FR" w:bidi="fr_FR"/>
        </w:rPr>
        <w:t>Après le premier rêve, le roi d'Égypte s'est endormi à nouveau. S'endormir est une image de mot qui décrit le processus d'aller dormir. Le roi n'est pas tombé. Le roi était couché sur son lit.</w:t>
      </w:r>
    </w:p>
    <w:p>
      <w:pPr/>
      <w:r>
        <w:rPr>
          <w:lang w:val="fr_FR" w:bidi="fr_FR"/>
        </w:rPr>
      </w:r>
      <w:r>
        <w:rPr>
          <w:lang w:val="fr_FR" w:bidi="fr_FR"/>
        </w:rPr>
        <w:t>Arrêtez-vous et discutez : Racontez l'histoire de quelqu'un qui va se coucher. Quels mots ou images de mots utilisez-vous pour décrire le processus ?</w:t>
      </w:r>
    </w:p>
    <w:p>
      <w:pPr/>
      <w:r>
        <w:rPr>
          <w:lang w:val="fr_FR" w:bidi="fr_FR"/>
        </w:rPr>
      </w:r>
      <w:r>
        <w:rPr>
          <w:lang w:val="fr_FR" w:bidi="fr_FR"/>
        </w:rPr>
        <w:t>Pendant la même nuit, le roi a fait un deuxième rêve dans lequel le roi a vu du grain sain. Ensuite, le roi a vu le grain sec et flétri avaler le grain sain. Un vent d'est avait desséché le grain flétri. En Égypte, le vent d'est venait du désert. Le vent d'est en Égypte serait un vent chaud et sec qui enlève l'eau de tout ce sur quoi il souffle.</w:t>
      </w:r>
    </w:p>
    <w:p>
      <w:pPr/>
      <w:r>
        <w:rPr>
          <w:lang w:val="fr_FR" w:bidi="fr_FR"/>
        </w:rPr>
      </w:r>
      <w:r>
        <w:rPr>
          <w:lang w:val="fr_FR" w:bidi="fr_FR"/>
        </w:rPr>
        <w:t>Montrez une image de grain qui est en bonne santé et qui est pleine de grain. Montrez une image de grain qui a été flétri par le soleil et la sécheresse.</w:t>
      </w:r>
    </w:p>
    <w:p>
      <w:pPr/>
      <w:r>
        <w:rPr>
          <w:lang w:val="fr_FR" w:bidi="fr_FR"/>
        </w:rPr>
      </w:r>
      <w:r>
        <w:rPr>
          <w:lang w:val="fr_FR" w:bidi="fr_FR"/>
        </w:rPr>
        <w:t>Quand le roi s'est réveillé le lendemain matin, son esprit était troublé. Le roi était dérangé dans son esprit parce que le roi ne pouvait pas comprendre la signification des rêves. Le roi a fait un double rêve. C'est très inhabituel. Chaque rêve était différent dans les détails, mais portait le même message. Le roi et ceux qui entendent le rêve auraient tous été dérangés par les rêves. Les deux rêves les rendent encore plus dérangeants pour eux. En Égypte, le roi était considéré comme un Dieu et n'avait pas besoin que les rêves soient interprétés. Ce roi avait besoin de quelqu'un pour interpréter ses rêves. C'était inhabituel. Le roi a appelé ses magiciens et ses sages, mais aucun d'eux ne pouvait expliquer la signification du rêve. Les magiciens utilisaient des pouvoirs spéciaux pour contrôler la nature. Les hommes sages étaient des prêtres égyptiens dotés de connaissances particulières ou de sagesse. Ces deux groupes étaient les érudits d'Égypte et étaient censés répondre à toutes les questions que le roi pourrait avoir. Ces magiciens et ces hommes sages ont souvent interprété ou donné des explications pour les rêves. Cette fois, les magiciens et les sages ne purent trouver d'explication.</w:t>
      </w:r>
    </w:p>
    <w:p>
      <w:pPr/>
      <w:r>
        <w:rPr>
          <w:lang w:val="fr_FR" w:bidi="fr_FR"/>
        </w:rPr>
      </w:r>
      <w:r>
        <w:rPr>
          <w:lang w:val="fr_FR" w:bidi="fr_FR"/>
        </w:rPr>
        <w:t>Arrêtez-vous et discutez : Racontez une histoire d'un rêve troublant. Comment avez-vous découvert ce que ce rêve signifiait ? Que font les gens dans votre culture des rêves troublants ?</w:t>
      </w:r>
    </w:p>
    <w:p>
      <w:pPr/>
      <w:r>
        <w:rPr>
          <w:lang w:val="fr_FR" w:bidi="fr_FR"/>
        </w:rPr>
      </w:r>
      <w:r>
        <w:rPr>
          <w:lang w:val="fr_FR" w:bidi="fr_FR"/>
        </w:rPr>
        <w:t>À ce moment-là, le grand échanson se souvint de Joseph. L'échanson a dit au roi ce que Joseph avait dit sur les rêves de l'échanson et du boulanger en prison. L'explication des rêves par Joseph était vraie. L'échanson a parlé de Joseph comme d'un jeune Hébreu. L'hébreu est la langue que la famille de Jacob a parlée. Hébreu est un autre mot pour descendant de Jacob. Le roi a fait appeler Joseph. Joseph était toujours en prison.</w:t>
      </w:r>
    </w:p>
    <w:p>
      <w:pPr/>
      <w:r>
        <w:rPr>
          <w:lang w:val="fr_FR" w:bidi="fr_FR"/>
        </w:rPr>
      </w:r>
      <w:r>
        <w:rPr>
          <w:lang w:val="fr_FR" w:bidi="fr_FR"/>
        </w:rPr>
        <w:t>Ils ont apporté Joseph du donjon ou de la prison. Donjon est un autre mot pour prison. Joseph a changé ses vêtements et s'est rasé avant de venir devant le roi. Joseph a mis des vêtements qui seraient acceptables à porter devant le roi. Joseph a rasé sa barbe et a probablement rasé sa tête. Ainsi, quand Joseph est venu devant le roi, Joseph avait l'air plus égyptien. Le roi dit à Joseph que Joseph doit interpréter les rêves qu'il a faits pendant la nuit. Joseph explique au roi que seul Dieu peut interpréter les rêves. C'est le même message que Joseph a donné à l'échanson et au boulanger dans la prison.</w:t>
      </w:r>
    </w:p>
    <w:p>
      <w:pPr/>
      <w:r>
        <w:rPr>
          <w:lang w:val="fr_FR" w:bidi="fr_FR"/>
        </w:rPr>
      </w:r>
      <w:r>
        <w:rPr>
          <w:lang w:val="fr_FR" w:bidi="fr_FR"/>
        </w:rPr>
        <w:t>Le roi décrit ses rêves. Notez que les détails sont légèrement différents de la première fois que nous les avons entendus. Après avoir entendu parler des rêves, Joseph explique la signification des rêves. Joseph dit que les deux rêves signifient la même chose. Il va y avoir une grave famine en Égypte. Une famine est un moment où les récoltes échouent et il n'y a pas de nourriture. Une cause de famine est la sécheresse ou le manque de pluie. Les récoltes ont besoin de assez d'eau pour pousser et produire de bons fruits. Joseph dit que Dieu a révélé au roi d'Égypte que la famine vient pour que le roi puisse se préparer et avoir de la nourriture pour les gens. Joseph explique que Dieu a décrété que cette famine se produira. Dieu a révélé ce plan au roi pour que le roi puisse préparer le pays.</w:t>
      </w:r>
    </w:p>
    <w:p>
      <w:pPr/>
      <w:r>
        <w:rPr>
          <w:lang w:val="fr_FR" w:bidi="fr_FR"/>
        </w:rPr>
      </w:r>
      <w:r>
        <w:rPr>
          <w:lang w:val="fr_FR" w:bidi="fr_FR"/>
        </w:rPr>
        <w:t>Il y aura sept années de récolte abondante ou de prospérité. La prospérité signifie que tout le monde a assez à manger et il en reste quelque chose. La vie sera belle. Les gens s'enrichiront. Sept années de famine suivront les sept années de prospérité. La famine sera si grave que les gens oublieront le moment de la prospérité.</w:t>
      </w:r>
    </w:p>
    <w:p>
      <w:pPr/>
      <w:r>
        <w:rPr>
          <w:lang w:val="fr_FR" w:bidi="fr_FR"/>
        </w:rPr>
      </w:r>
      <w:r>
        <w:rPr>
          <w:lang w:val="fr_FR" w:bidi="fr_FR"/>
        </w:rPr>
        <w:t>Arrêtez-vous et discutez : Avez-vous déjà eu une période de famine dans votre pays ? Décrivez-le. Qu'est-ce qui a causé la famine ? Guerre ou sécheresse ou maladie ? Qu'ont fait les gens ?</w:t>
      </w:r>
    </w:p>
    <w:p>
      <w:pPr/>
      <w:r>
        <w:rPr>
          <w:lang w:val="fr_FR" w:bidi="fr_FR"/>
        </w:rPr>
      </w:r>
      <w:r>
        <w:rPr>
          <w:lang w:val="fr_FR" w:bidi="fr_FR"/>
        </w:rPr>
        <w:t xml:space="preserve">Après avoir expliqué la signification des rêves, Joseph a dit au roi ce que le roi doit faire pour planifier la famine. Joseph a dit que le roi doit mettre un homme intelligent et sage en charge de tout le pays d’Égypte. Le roi doit nommer des superviseurs locaux pour récolter un cinquième du grain chaque année et l'entreposer dans des greniers pour le conserver jusqu'à ce que la famine arrive. De cette manière, il y aura de la nourriture pour les gens pendant la famine.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scènes, le cadre et les personnages de l'histoire.</w:t>
      </w:r>
    </w:p>
    <w:p>
      <w:pPr/>
      <w:r>
        <w:rPr>
          <w:lang w:val="fr_FR" w:bidi="fr_FR"/>
        </w:rPr>
      </w:r>
      <w:r>
        <w:rPr>
          <w:lang w:val="fr_FR" w:bidi="fr_FR"/>
        </w:rPr>
        <w:t>Ce passage a six scènes.</w:t>
      </w:r>
    </w:p>
    <w:p>
      <w:pPr/>
      <w:r>
        <w:rPr>
          <w:lang w:val="fr_FR" w:bidi="fr_FR"/>
        </w:rPr>
      </w:r>
      <w:r>
        <w:rPr>
          <w:b/>
          <w:lang w:val="fr_FR" w:bidi="fr_FR"/>
        </w:rPr>
        <w:t>Première scène :</w:t>
      </w:r>
      <w:r>
        <w:rPr>
          <w:lang w:val="fr_FR" w:bidi="fr_FR"/>
        </w:rPr>
        <w:t xml:space="preserve"> Le roi a 2 rêves.</w:t>
      </w:r>
    </w:p>
    <w:p>
      <w:pPr/>
      <w:r>
        <w:rPr>
          <w:lang w:val="fr_FR" w:bidi="fr_FR"/>
        </w:rPr>
      </w:r>
      <w:r>
        <w:rPr>
          <w:b/>
          <w:lang w:val="fr_FR" w:bidi="fr_FR"/>
        </w:rPr>
        <w:t>Deuxième scène :</w:t>
      </w:r>
      <w:r>
        <w:rPr>
          <w:lang w:val="fr_FR" w:bidi="fr_FR"/>
        </w:rPr>
        <w:t xml:space="preserve"> Personne ne peut expliquer la signification des rêves du roi.</w:t>
      </w:r>
    </w:p>
    <w:p>
      <w:pPr/>
      <w:r>
        <w:rPr>
          <w:lang w:val="fr_FR" w:bidi="fr_FR"/>
        </w:rPr>
      </w:r>
      <w:r>
        <w:rPr>
          <w:b/>
          <w:lang w:val="fr_FR" w:bidi="fr_FR"/>
        </w:rPr>
        <w:t>Troisième scène :</w:t>
      </w:r>
      <w:r>
        <w:rPr>
          <w:lang w:val="fr_FR" w:bidi="fr_FR"/>
        </w:rPr>
        <w:t xml:space="preserve"> L'échanson se souvient de Joseph.</w:t>
      </w:r>
    </w:p>
    <w:p>
      <w:pPr/>
      <w:r>
        <w:rPr>
          <w:lang w:val="fr_FR" w:bidi="fr_FR"/>
        </w:rPr>
      </w:r>
      <w:r>
        <w:rPr>
          <w:b/>
          <w:lang w:val="fr_FR" w:bidi="fr_FR"/>
        </w:rPr>
        <w:t>Quatrième scène :</w:t>
      </w:r>
      <w:r>
        <w:rPr>
          <w:lang w:val="fr_FR" w:bidi="fr_FR"/>
        </w:rPr>
        <w:t xml:space="preserve"> Joseph change ses vêtements, se rase et vient devant le roi.</w:t>
      </w:r>
    </w:p>
    <w:p>
      <w:pPr/>
      <w:r>
        <w:rPr>
          <w:lang w:val="fr_FR" w:bidi="fr_FR"/>
        </w:rPr>
      </w:r>
      <w:r>
        <w:rPr>
          <w:b/>
          <w:lang w:val="fr_FR" w:bidi="fr_FR"/>
        </w:rPr>
        <w:t>Cinquième scène :</w:t>
      </w:r>
      <w:r>
        <w:rPr>
          <w:lang w:val="fr_FR" w:bidi="fr_FR"/>
        </w:rPr>
        <w:t xml:space="preserve"> Le roi décrit ses rêves à Joseph.</w:t>
      </w:r>
    </w:p>
    <w:p>
      <w:pPr/>
      <w:r>
        <w:rPr>
          <w:lang w:val="fr_FR" w:bidi="fr_FR"/>
        </w:rPr>
      </w:r>
      <w:r>
        <w:rPr>
          <w:b/>
          <w:lang w:val="fr_FR" w:bidi="fr_FR"/>
        </w:rPr>
        <w:t>Sixième scène :</w:t>
      </w:r>
      <w:r>
        <w:rPr>
          <w:lang w:val="fr_FR" w:bidi="fr_FR"/>
        </w:rPr>
        <w:t xml:space="preserve"> Joseph explique la signification des rêves du roi. Joseph fait une recommandation au roi.</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Le roi d'Égypte</w:t>
      </w:r>
    </w:p>
    <w:p>
      <w:pPr>
        <w:pStyle w:val="ListBullet"/>
        <w:spacing w:line="240" w:lineRule="auto"/>
        <w:ind w:left="720"/>
      </w:pPr>
      <w:r>
        <w:rPr>
          <w:lang w:val="fr_FR" w:bidi="fr_FR"/>
        </w:rPr>
      </w:r>
      <w:r>
        <w:rPr>
          <w:lang w:val="fr_FR" w:bidi="fr_FR"/>
        </w:rPr>
        <w:t>Magiciens et sages d'Égypte</w:t>
      </w:r>
    </w:p>
    <w:p>
      <w:pPr>
        <w:pStyle w:val="ListBullet"/>
        <w:spacing w:line="240" w:lineRule="auto"/>
        <w:ind w:left="720"/>
      </w:pPr>
      <w:r>
        <w:rPr>
          <w:lang w:val="fr_FR" w:bidi="fr_FR"/>
        </w:rPr>
      </w:r>
      <w:r>
        <w:rPr>
          <w:lang w:val="fr_FR" w:bidi="fr_FR"/>
        </w:rPr>
        <w:t>Le chef des échansons</w:t>
      </w:r>
    </w:p>
    <w:p>
      <w:pPr>
        <w:pStyle w:val="ListBullet"/>
        <w:spacing w:line="240" w:lineRule="auto"/>
        <w:ind w:left="720"/>
      </w:pPr>
      <w:r>
        <w:rPr>
          <w:lang w:val="fr_FR" w:bidi="fr_FR"/>
        </w:rPr>
      </w:r>
      <w:r>
        <w:rPr>
          <w:lang w:val="fr_FR" w:bidi="fr_FR"/>
        </w:rPr>
        <w:t>Joseph</w:t>
      </w:r>
    </w:p>
    <w:p>
      <w:pPr/>
      <w:r>
        <w:rPr>
          <w:lang w:val="fr_FR" w:bidi="fr_FR"/>
        </w:rPr>
      </w:r>
      <w:r>
        <w:rPr>
          <w:lang w:val="fr_FR" w:bidi="fr_FR"/>
        </w:rPr>
        <w:t>Dans cette session, demandez au groupe de créer un tableau d'histoire ou utiliser une sorte d'objets aléatoires (objets que vous pouvez déplacer autour comme des rochers, des bâtons, des jouets d'enfants) pour visualiser l'histoire et l'action dans le passage.</w:t>
      </w:r>
    </w:p>
    <w:p>
      <w:pPr/>
      <w:r>
        <w:rPr>
          <w:lang w:val="fr_FR" w:bidi="fr_FR"/>
        </w:rPr>
      </w:r>
      <w:r>
        <w:rPr>
          <w:lang w:val="fr_FR" w:bidi="fr_FR"/>
        </w:rPr>
        <w:t>Dans la première scène, 2 années complètes se sont écoulées depuis que l'échanson a quitté la prison. Joseph est toujours en prison. Le roi d'Égypte a 2 rêves qui sont surprenants et inhabituels. Le roi se réveille après le premier rêve. Le roi s'endort. Le roi se réveille après le deuxième rêve. L'auteur utilise la troisième personne pour rapporter les rêves du roi. L'auteur dit : "Il a vu 7 vaches." L'auteur rapporte les deux rêves de cette manière.</w:t>
      </w:r>
    </w:p>
    <w:p>
      <w:pPr/>
      <w:r>
        <w:rPr>
          <w:lang w:val="fr_FR" w:bidi="fr_FR"/>
        </w:rPr>
      </w:r>
      <w:r>
        <w:rPr>
          <w:lang w:val="fr_FR" w:bidi="fr_FR"/>
        </w:rPr>
        <w:t>Avec le rêve du roi, l'auteur utilise un mot pour introduire chaque partie du rêve qui indique que quelque chose de surprenant ou d'inhabituel va se produire. En anglais, le mot est "voici."</w:t>
      </w:r>
    </w:p>
    <w:p>
      <w:pPr/>
      <w:r>
        <w:rPr>
          <w:lang w:val="fr_FR" w:bidi="fr_FR"/>
        </w:rPr>
      </w:r>
      <w:r>
        <w:rPr>
          <w:lang w:val="fr_FR" w:bidi="fr_FR"/>
        </w:rPr>
        <w:t>Arrêtez-vous et racontez une histoire sur quelque chose d'inhabituel qui se passe. Écoutez comment le narrateur introduit ou attire l'attention sur les points inhabituels ou surprenants.</w:t>
      </w:r>
    </w:p>
    <w:p>
      <w:pPr/>
      <w:r>
        <w:rPr>
          <w:lang w:val="fr_FR" w:bidi="fr_FR"/>
        </w:rPr>
      </w:r>
      <w:r>
        <w:rPr>
          <w:lang w:val="fr_FR" w:bidi="fr_FR"/>
        </w:rPr>
        <w:t>Dans la deuxième scène, le roi se réveille le matin après les rêves et est très troublé par ces derniers. Le roi convoque ses magiciens et ses sages pour expliquer les rêves. Personne ne peut expliquer les rêves du roi.</w:t>
      </w:r>
    </w:p>
    <w:p>
      <w:pPr/>
      <w:r>
        <w:rPr>
          <w:lang w:val="fr_FR" w:bidi="fr_FR"/>
        </w:rPr>
      </w:r>
      <w:r>
        <w:rPr>
          <w:lang w:val="fr_FR" w:bidi="fr_FR"/>
        </w:rPr>
        <w:t>Dans la troisième scène, le chef des échansons se souvient que Joseph était capable d'interpréter le rêve de l'échanson quand il était en prison. Joseph a aussi interprété le rêve du chef boulanger. Joseph a donné la signification correcte de chaque rêve. L'échanson explique tout ce qui s'est passé dans la prison avec Joseph au roi. Le roi a immédiatement envoyé chercher Joseph.</w:t>
      </w:r>
    </w:p>
    <w:p>
      <w:pPr/>
      <w:r>
        <w:rPr>
          <w:lang w:val="fr_FR" w:bidi="fr_FR"/>
        </w:rPr>
      </w:r>
      <w:r>
        <w:rPr>
          <w:lang w:val="fr_FR" w:bidi="fr_FR"/>
        </w:rPr>
        <w:t>Dans la quatrième scène, Joseph change ses vêtements. Joseph rase sa barbe. Joseph se rase probablement la tête. Joseph vient en présence du roi. Le roi dit à Joseph que Joseph doit interpréter ses rêves. Joseph explique que Dieu est le seul qui puisse interpréter les rêves.</w:t>
      </w:r>
    </w:p>
    <w:p>
      <w:pPr/>
      <w:r>
        <w:rPr>
          <w:lang w:val="fr_FR" w:bidi="fr_FR"/>
        </w:rPr>
      </w:r>
      <w:r>
        <w:rPr>
          <w:lang w:val="fr_FR" w:bidi="fr_FR"/>
        </w:rPr>
        <w:t>Dans la cinquième scène, le roi raconte à Joseph les deux rêves. Notez les détails qui sont légèrement différents dans cette narration. La première fois, l'auteur utilise la troisième personne pour décrire le rêve. Par exemple : « Il a vu 7 vaches en bonne santé. » Quand le roi rapporte le rêve à Joseph, le discours passe à la première personne. Le roi dit : « J'ai vu 7 vaches en bonne santé. » Le roi ajoute un commentaire sur ce que le roi pense. Le roi ajoute : "Je n'ai jamais vu d'animaux à l'allure aussi pitoyable dans tout le pays d'Égypte." Le roi ajoute plus de commentaires pendant qu'il raconte son rêve. Le roi fait la même chose quand il rapporte le deuxième rêve sur le grain. Le roi explique que les magiciens et les sages d'Égypte ne peuvent pas expliquer la signification des rêves.</w:t>
      </w:r>
    </w:p>
    <w:p>
      <w:pPr/>
      <w:r>
        <w:rPr>
          <w:lang w:val="fr_FR" w:bidi="fr_FR"/>
        </w:rPr>
      </w:r>
      <w:r>
        <w:rPr>
          <w:lang w:val="fr_FR" w:bidi="fr_FR"/>
        </w:rPr>
        <w:t>Dans la sixième scène, Joseph explique que les deux rêves sont en fait un rêve ou que les deux rêves ont la même signification. Dieu va envoyer une famine en Égypte et Dieu annonce au roi la famine à l'avance. Joseph explique que Dieu a décrété que cette famine se produira. Il y aura sept années de grande prospérité suivies de sept années de grande famine ou de grave famine. Dieu en parle au roi à l'avance pour que le roi puisse faire des plans pour stocker l'excès de nourriture pendant les années de prospérité. Joseph dit au roi qu'avoir les deux rêves avec le même message signifie que Dieu a décrété ou décidé que ces événements se produiront. Ensuite, Joseph fait une recommandation au roi. Le roi doit trouver quelqu'un de sage et intelligent et mettre cette personne en charge de toute la terre d'Égypte. Le roi doit aussi nommer des superviseurs pour collecter un cinquième de tout le grain chaque année et mettre ce grain supplémentaire dans les entrepôts. Ensuite, quand la famine commencera, il y aura de la nourriture en Égypte.</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 passage a six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Le roi d'Égypte</w:t>
      </w:r>
    </w:p>
    <w:p>
      <w:pPr>
        <w:pStyle w:val="ListBullet"/>
        <w:spacing w:line="240" w:lineRule="auto"/>
        <w:ind w:left="720"/>
      </w:pPr>
      <w:r>
        <w:rPr>
          <w:lang w:val="fr_FR" w:bidi="fr_FR"/>
        </w:rPr>
      </w:r>
      <w:r>
        <w:rPr>
          <w:lang w:val="fr_FR" w:bidi="fr_FR"/>
        </w:rPr>
        <w:t>Magiciens et sages d'Égypte</w:t>
      </w:r>
    </w:p>
    <w:p>
      <w:pPr>
        <w:pStyle w:val="ListBullet"/>
        <w:spacing w:line="240" w:lineRule="auto"/>
        <w:ind w:left="720"/>
      </w:pPr>
      <w:r>
        <w:rPr>
          <w:lang w:val="fr_FR" w:bidi="fr_FR"/>
        </w:rPr>
      </w:r>
      <w:r>
        <w:rPr>
          <w:lang w:val="fr_FR" w:bidi="fr_FR"/>
        </w:rPr>
        <w:t>Le chef des échansons</w:t>
      </w:r>
    </w:p>
    <w:p>
      <w:pPr>
        <w:pStyle w:val="ListBullet"/>
        <w:spacing w:line="240" w:lineRule="auto"/>
        <w:ind w:left="720"/>
      </w:pPr>
      <w:r>
        <w:rPr>
          <w:lang w:val="fr_FR" w:bidi="fr_FR"/>
        </w:rPr>
      </w:r>
      <w:r>
        <w:rPr>
          <w:lang w:val="fr_FR" w:bidi="fr_FR"/>
        </w:rPr>
        <w:t>Joseph</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soient pas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 xml:space="preserve">Dans la première scène, le roi a deux rêves qui sont surprenants et inhabituels. Le roi voit 7 vaches en bonne santé mangées par 7 vaches maigres. Ensuite, le roi voit sept tiges d'épis en bonne santé mangées par sept tiges d'épis sèches et flétries. </w:t>
      </w:r>
    </w:p>
    <w:p>
      <w:pPr/>
      <w:r>
        <w:rPr>
          <w:lang w:val="fr_FR" w:bidi="fr_FR"/>
        </w:rPr>
      </w:r>
      <w:r>
        <w:rPr>
          <w:lang w:val="fr_FR" w:bidi="fr_FR"/>
        </w:rPr>
        <w:t>Arrêtez l’action : demandez au roi, « Comment vous sentez-vous par rapport à ces rêves ? » Vous pourriez entendre : « Ces rêves étaient dérangeants. Je n'ai jamais eu de tels rêves auparavant. Je n'ai aucune idée de ce qu'ils signifient. J'espère que quelqu'un pourra me les expliquer." Reprenez l'action.</w:t>
      </w:r>
    </w:p>
    <w:p>
      <w:pPr/>
      <w:r>
        <w:rPr>
          <w:lang w:val="fr_FR" w:bidi="fr_FR"/>
        </w:rPr>
      </w:r>
      <w:r>
        <w:rPr>
          <w:lang w:val="fr_FR" w:bidi="fr_FR"/>
        </w:rPr>
        <w:t>Dans la scène 2, le roi appelle les magiciens et les sages à venir. Le roi dit à ces magiciens et à ces sages les rêves. Personne ne peut expliquer les rêves au roi.</w:t>
      </w:r>
    </w:p>
    <w:p>
      <w:pPr/>
      <w:r>
        <w:rPr>
          <w:lang w:val="fr_FR" w:bidi="fr_FR"/>
        </w:rPr>
      </w:r>
      <w:r>
        <w:rPr>
          <w:lang w:val="fr_FR" w:bidi="fr_FR"/>
        </w:rPr>
        <w:t>Arrêtez l'action : demandez à un homme sage ou à un magicien : « Pourquoi ne peux-tu pas interpréter ces rêves ? » Vous pourriez entendre : « Je n'ai jamais rien entendu d'aussi étrange. Ce sont des symboles pour sûr, mais je ne sais pas ce qu'ils symbolisent. Je me demande si le roi ne se souvient pas de son rêve correctement. Personne ne peut expliquer que les vaches mangent des vaches et des épis mangent des épis Reprenez l'action.</w:t>
      </w:r>
    </w:p>
    <w:p>
      <w:pPr/>
      <w:r>
        <w:rPr>
          <w:lang w:val="fr_FR" w:bidi="fr_FR"/>
        </w:rPr>
      </w:r>
      <w:r>
        <w:rPr>
          <w:lang w:val="fr_FR" w:bidi="fr_FR"/>
        </w:rPr>
        <w:t>Dans la troisième scène, le chef des échansons se souvient soudainement de son temps en prison quand lui et le chef boulanger avaient des rêves étranges. Joseph était capable d'interpréter les rêves et ils se sont réalisés tout comme Joseph a dit. Le chef des échansons a expliqué tout ce qui était arrivé au roi. Le roi a fait appeler Joseph pour qu'il vienne devant le roi.</w:t>
      </w:r>
    </w:p>
    <w:p>
      <w:pPr/>
      <w:r>
        <w:rPr>
          <w:lang w:val="fr_FR" w:bidi="fr_FR"/>
        </w:rPr>
      </w:r>
      <w:r>
        <w:rPr>
          <w:lang w:val="fr_FR" w:bidi="fr_FR"/>
        </w:rPr>
        <w:t xml:space="preserve">Dans la quatrième scène, Joseph se prépare à venir devant le roi. Joseph change de vêtements. Joseph rase sa barbe. Joseph se rase probablement la tête. Joseph vient devant le roi. Le roi dit à Joseph que le roi avait un rêve et Joseph doit interpréter le rêve. Joseph a expliqué que seul Dieu peut interpréter les rêves. </w:t>
      </w:r>
    </w:p>
    <w:p>
      <w:pPr/>
      <w:r>
        <w:rPr>
          <w:lang w:val="fr_FR" w:bidi="fr_FR"/>
        </w:rPr>
      </w:r>
      <w:r>
        <w:rPr>
          <w:lang w:val="fr_FR" w:bidi="fr_FR"/>
        </w:rPr>
        <w:t>Dans la scène 5, le roi raconte ses deux rêves à Joseph. Le roi donne des détails supplémentaires ou des pensées sur les rêves pendant que le roi leur dit. Le roi explique que personne n'a été capable d'expliquer les rêves ou de donner la signification des rêves.</w:t>
      </w:r>
    </w:p>
    <w:p>
      <w:pPr/>
      <w:r>
        <w:rPr>
          <w:lang w:val="fr_FR" w:bidi="fr_FR"/>
        </w:rPr>
      </w:r>
      <w:r>
        <w:rPr>
          <w:lang w:val="fr_FR" w:bidi="fr_FR"/>
        </w:rPr>
        <w:t>Arrêtez l'action : demandez au roi : « Pourquoi dis-tu à Joseph tes rêves ? Joseph vous a dit que seul Dieu peut donner la signification. Vous pourriez entendre : « Je sais, mais Joseph a expliqué les rêves étranges et surprenants à l'échanson et au boulanger. Personne d'autre dans toute l'Égypte ne peut m'aider. Peut-être que cet homme peut. Il semble être différent des autres. Au moins, il était honnête avec ses capacités depuis le début. Demandez à Joseph : « Comment te sens-tu en ce moment ? » Vous pourriez entendre : « Je n'ai pas peur. Dieu a été avec moi depuis que je suis arrivé dans ce pays. Je pense que Dieu est avec moi maintenant. J'attends que Dieu me dise ce que tout cela signifie. Reprenez l'action.</w:t>
      </w:r>
    </w:p>
    <w:p>
      <w:pPr/>
      <w:r>
        <w:rPr>
          <w:lang w:val="fr_FR" w:bidi="fr_FR"/>
        </w:rPr>
      </w:r>
      <w:r>
        <w:rPr>
          <w:lang w:val="fr_FR" w:bidi="fr_FR"/>
        </w:rPr>
        <w:t>Dans la scène 6, Joseph explique la signification des rêves du roi. Les deux rêves ont la même signification. Il y aura 7 années de prospérité et d'excédent de nourriture suivies de 7 années de grave famine. Dieu a décrété la famine. Dieu a envoyé les rêves pour dire au roi que la famine vient pour que le roi puisse préparer l'Égypte et stocker la nourriture supplémentaire pour une utilisation pendant la famine.</w:t>
      </w:r>
    </w:p>
    <w:p>
      <w:pPr/>
      <w:r>
        <w:rPr>
          <w:lang w:val="fr_FR" w:bidi="fr_FR"/>
        </w:rPr>
      </w:r>
      <w:r>
        <w:rPr>
          <w:lang w:val="fr_FR" w:bidi="fr_FR"/>
        </w:rPr>
        <w:t>Joseph fait une recommandation au roi. Joseph suggère que le roi devrait trouver un homme sage et intelligent pour être responsable de toute l'Égypte. Le roi doit aussi nommer des superviseurs sur la terre. Pendant les années de prospérité, ces hommes s'assureront qu'un cinquième de tout le grain est stocké dans des entrepôts pour une utilisation ultérieure. Quand la famine viendra, il y aura de la nourriture en Égypte.</w:t>
      </w:r>
    </w:p>
    <w:p>
      <w:pPr/>
      <w:r>
        <w:rPr>
          <w:lang w:val="fr_FR" w:bidi="fr_FR"/>
        </w:rPr>
      </w:r>
      <w:r>
        <w:rPr>
          <w:lang w:val="fr_FR" w:bidi="fr_FR"/>
        </w:rPr>
        <w:t>Arrêtez l'action : demandez à Joseph : « Pourquoi as-tu suggéré que le roi nomme un homme sage et intelligent sur l'Égypte ? » Vous pourriez entendre : « Dieu a dit au roi de se préparer à la famine. C'est la meilleure façon de se préparer. J'espère que le roi me choisira. Mais même si le roi choisit quelqu'un d'autre, cela doit toujours être fait. J'espère que le roi me choisira pour m'aider avec ce programme de nourriture pour que je puisse quitter la prison. Demandez au roi, « Comment vous sentez-vous en ce moment ? » Vous pourriez entendre : « Ce que Joseph a dit a du sens. Je ne sais pas d'où ce jeune homme a obtenu sa sagesse mais il semble très sage. C'est une bonne suggestion. Si une famine aussi grave vient, nous devons nous préparer et cette manière a du sens pour moi. Je dois chercher quelqu'un de sage et intelligent pour prendre en charge cela, comme le dit Joseph." Demandez à l'échanson : « Comment te sens-tu maintenant que tu as vu Joseph à nouveau après deux ans ? » Vous pourriez entendre : « Je suis embarrassé d'avoir oublié Joseph. Joseph m'a aidé et je ne l'ai pas aidé. Pourtant, je suis heureux de me être rappelé d'aujourd'hui. J'espère que le roi se souvient que je suis celui qui a suggéré d'appeler Joseph. Cela doit m'aider à monter dans la bonne opinion du roi.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Certaines traductions utilisent </w:t>
      </w:r>
      <w:r>
        <w:rPr>
          <w:b/>
          <w:lang w:val="fr_FR" w:bidi="fr_FR"/>
        </w:rPr>
        <w:t>Pharaon</w:t>
      </w:r>
      <w:r>
        <w:rPr>
          <w:lang w:val="fr_FR" w:bidi="fr_FR"/>
        </w:rPr>
        <w:t xml:space="preserve">. D’autres traductions utilisent le </w:t>
      </w:r>
      <w:r>
        <w:rPr>
          <w:b/>
          <w:lang w:val="fr_FR" w:bidi="fr_FR"/>
        </w:rPr>
        <w:t>roi d'Égypte</w:t>
      </w:r>
      <w:r>
        <w:rPr>
          <w:lang w:val="fr_FR" w:bidi="fr_FR"/>
        </w:rPr>
        <w:t>. Certaines traductions utilisent les deux termes. Pharaon est un titre que le roi d’Égypte utilisait. Nous ne savons pas le nom du roi. Vous devez utiliser le même titre pour le roi que celui que vous avez utilisé dans les passages précédents.</w:t>
      </w:r>
    </w:p>
    <w:p>
      <w:pPr/>
      <w:r>
        <w:rPr>
          <w:lang w:val="fr_FR" w:bidi="fr_FR"/>
        </w:rPr>
      </w:r>
      <w:r>
        <w:rPr>
          <w:lang w:val="fr_FR" w:bidi="fr_FR"/>
        </w:rPr>
        <w:t xml:space="preserve">Le roi a fait un </w:t>
      </w:r>
      <w:r>
        <w:rPr>
          <w:b/>
          <w:lang w:val="fr_FR" w:bidi="fr_FR"/>
        </w:rPr>
        <w:t>rêve</w:t>
      </w:r>
      <w:r>
        <w:rPr>
          <w:lang w:val="fr_FR" w:bidi="fr_FR"/>
        </w:rPr>
        <w:t xml:space="preserve">. Cela signifie que le roi était endormi quand il a fait le rêve. </w:t>
      </w:r>
      <w:r>
        <w:rPr>
          <w:b/>
          <w:lang w:val="fr_FR" w:bidi="fr_FR"/>
        </w:rPr>
        <w:t>Les rêves</w:t>
      </w:r>
      <w:r>
        <w:rPr>
          <w:lang w:val="fr_FR" w:bidi="fr_FR"/>
        </w:rPr>
        <w:t xml:space="preserve"> sont expliqués dans le glossaire principal. Utilisez le même mot pour rêve que celui que vous avez utilisé dans les passages précédents. </w:t>
      </w:r>
    </w:p>
    <w:p>
      <w:pPr/>
      <w:r>
        <w:rPr>
          <w:lang w:val="fr_FR" w:bidi="fr_FR"/>
        </w:rPr>
      </w:r>
      <w:r>
        <w:rPr>
          <w:lang w:val="fr_FR" w:bidi="fr_FR"/>
        </w:rPr>
        <w:t>Le roi s'est endormi. C'est une image de mot signifiant que le roi est retourné au sommeil. Le roi était couché sur son lit. Le roi n'est tombé nulle part. Utilisez une image de mot qui est naturelle à votre langue pour décrire le processus d'aller dormir.</w:t>
      </w:r>
    </w:p>
    <w:p>
      <w:pPr/>
      <w:r>
        <w:rPr>
          <w:lang w:val="fr_FR" w:bidi="fr_FR"/>
        </w:rPr>
      </w:r>
      <w:r>
        <w:rPr>
          <w:lang w:val="fr_FR" w:bidi="fr_FR"/>
        </w:rPr>
        <w:t>Le Nil est le nom du fleuve qui fournit de l'eau à l'Égypte. Utilisez le mot que votre langue utilise pour cette rivière. C'est la première mention du fleuve Nil.</w:t>
      </w:r>
    </w:p>
    <w:p>
      <w:pPr/>
      <w:r>
        <w:rPr>
          <w:lang w:val="fr_FR" w:bidi="fr_FR"/>
        </w:rPr>
      </w:r>
      <w:r>
        <w:rPr>
          <w:lang w:val="fr_FR" w:bidi="fr_FR"/>
        </w:rPr>
        <w:t xml:space="preserve">Le passage utilise un mot spécial pour indiquer que la partie suivante est inhabituelle ou surprenante. Le passage dit « </w:t>
      </w:r>
      <w:r>
        <w:rPr>
          <w:b/>
          <w:lang w:val="fr_FR" w:bidi="fr_FR"/>
        </w:rPr>
        <w:t>voici</w:t>
      </w:r>
      <w:r>
        <w:rPr>
          <w:lang w:val="fr_FR" w:bidi="fr_FR"/>
        </w:rPr>
        <w:t xml:space="preserve"> ». Cela indique que quelque chose de nouveau ou d'inhabituel est sur le point de se produire.</w:t>
      </w:r>
    </w:p>
    <w:p>
      <w:pPr/>
      <w:r>
        <w:rPr>
          <w:lang w:val="fr_FR" w:bidi="fr_FR"/>
        </w:rPr>
      </w:r>
      <w:r>
        <w:rPr>
          <w:lang w:val="fr_FR" w:bidi="fr_FR"/>
        </w:rPr>
        <w:t>Arrêtez-vous et racontez une histoire sur un rêve inhabituel. Notez les mots utilisés pour introduire les choses inhabituelles ou surprenantes qui se produisent.</w:t>
      </w:r>
    </w:p>
    <w:p>
      <w:pPr/>
      <w:r>
        <w:rPr>
          <w:lang w:val="fr_FR" w:bidi="fr_FR"/>
        </w:rPr>
      </w:r>
      <w:r>
        <w:rPr>
          <w:lang w:val="fr_FR" w:bidi="fr_FR"/>
        </w:rPr>
        <w:t>Le roi a vu des vaches en bonne santé et grasses. Ces vaches avaient beaucoup à manger. Ils avaient l'apparence d'une bonne santé. Le roi a vu des vaches maigres et malades. Ces vaches n'avaient pas assez à manger. Ils avaient l'air de mourir de faim. Les vaches étaient très maigres. La description ici doit indiquer la différence entre les vaches en bonne santé et bien nourries et les vaches maigres et malades. Les vaches ne mangent normalement pas de viande. Que les vaches maigres aient mangé les vaches grasses fait partie de ce qui est si dérangeant dans ce rêve.</w:t>
      </w:r>
    </w:p>
    <w:p>
      <w:pPr/>
      <w:r>
        <w:rPr>
          <w:lang w:val="fr_FR" w:bidi="fr_FR"/>
        </w:rPr>
      </w:r>
      <w:r>
        <w:rPr>
          <w:lang w:val="fr_FR" w:bidi="fr_FR"/>
        </w:rPr>
        <w:t>Montrez les images à nouveau des vaches en bonne santé et en mauvaise santé. Regardez les images et trouvez des façons de décrire les animaux et les épis qui fournissent des comparaisons, comme une vache était graisse, l'autre était maigre.</w:t>
      </w:r>
    </w:p>
    <w:p>
      <w:pPr/>
      <w:r>
        <w:rPr>
          <w:lang w:val="fr_FR" w:bidi="fr_FR"/>
        </w:rPr>
      </w:r>
      <w:r>
        <w:rPr>
          <w:lang w:val="fr_FR" w:bidi="fr_FR"/>
        </w:rPr>
        <w:t>Le roi a vu un épi qui était charnu et beau pousser sur une tige. Ensuite, le roi a vu du grain qui était sec et flétri. Les tiges étaient flétries. Flétrie et aminée signifient que l'eau a été sortie de la tige. La tige s'est flétrie et ne peut plus se tenir droite. Cela signifie que le vent d'est avait enlevé toute l'eau de l'épis Le vent d'est en Égypte souffle du désert. Ce vent est chaud et sec. Le vent d'est tire l'eau de l'air et laisse tout le monde assoiffé. L'épis en mauvaise santé a mangé ou a avalé l'épis en bonne santé. L'épis ne peut pas manger d'autres épis Assurez-vous d'indiquer la différence entre l'épi en bonne santé et l'épi en mauvaise santé.</w:t>
      </w:r>
    </w:p>
    <w:p>
      <w:pPr/>
      <w:r>
        <w:rPr>
          <w:lang w:val="fr_FR" w:bidi="fr_FR"/>
        </w:rPr>
      </w:r>
      <w:r>
        <w:rPr>
          <w:lang w:val="fr_FR" w:bidi="fr_FR"/>
        </w:rPr>
        <w:t>Montrez les images à nouveau du grain en bonne santé et en mauvaise santé. Décrivez le grain en utilisant des mots de comparaison.</w:t>
      </w:r>
    </w:p>
    <w:p>
      <w:pPr/>
      <w:r>
        <w:rPr>
          <w:lang w:val="fr_FR" w:bidi="fr_FR"/>
        </w:rPr>
      </w:r>
      <w:r>
        <w:rPr>
          <w:lang w:val="fr_FR" w:bidi="fr_FR"/>
        </w:rPr>
        <w:t xml:space="preserve">Le roi a appelé ses </w:t>
      </w:r>
      <w:r>
        <w:rPr>
          <w:b/>
          <w:lang w:val="fr_FR" w:bidi="fr_FR"/>
        </w:rPr>
        <w:t>magiciens</w:t>
      </w:r>
      <w:r>
        <w:rPr>
          <w:lang w:val="fr_FR" w:bidi="fr_FR"/>
        </w:rPr>
        <w:t xml:space="preserve"> et ses sages. Les magiciens utilisaient des pouvoirs spéciaux pour contrôler certaines parties de la nature. Le magicien devait interpréter les rêves et les signes ou les présages. Le magicien devait faire des médicaments pour traiter certaines maladies. Le passage n'approuve pas l'utilisation de la magie. Le passage nous dit ce que le roi a fait sans succès avant d'envoyer chercher Joseph. Joseph n'a pas utilisé la magie quand il a donné l'explication des rêves. Voir le glossaire principal pour une discussion du mot </w:t>
      </w:r>
      <w:r>
        <w:rPr>
          <w:b/>
          <w:lang w:val="fr_FR" w:bidi="fr_FR"/>
        </w:rPr>
        <w:t>magicien</w:t>
      </w:r>
      <w:r>
        <w:rPr>
          <w:lang w:val="fr_FR" w:bidi="fr_FR"/>
        </w:rPr>
        <w:t xml:space="preserve"> </w:t>
      </w:r>
    </w:p>
    <w:p>
      <w:pPr/>
      <w:r>
        <w:rPr>
          <w:lang w:val="fr_FR" w:bidi="fr_FR"/>
        </w:rPr>
      </w:r>
      <w:r>
        <w:rPr>
          <w:lang w:val="fr_FR" w:bidi="fr_FR"/>
        </w:rPr>
        <w:t>Les sages avaient des connaissances spéciales ou une sagesse. Les sages et les magiciens étaient responsables de répondre à toutes les questions du roi.</w:t>
      </w:r>
    </w:p>
    <w:p>
      <w:pPr/>
      <w:r>
        <w:rPr>
          <w:lang w:val="fr_FR" w:bidi="fr_FR"/>
        </w:rPr>
      </w:r>
      <w:r>
        <w:rPr>
          <w:lang w:val="fr_FR" w:bidi="fr_FR"/>
        </w:rPr>
        <w:t>Les deux groupes, les sages et les magiciens étaient censés répondre à toutes les questions que le roi pourrait avoir.</w:t>
      </w:r>
    </w:p>
    <w:p>
      <w:pPr/>
      <w:r>
        <w:rPr>
          <w:lang w:val="fr_FR" w:bidi="fr_FR"/>
        </w:rPr>
      </w:r>
      <w:r>
        <w:rPr>
          <w:lang w:val="fr_FR" w:bidi="fr_FR"/>
        </w:rPr>
        <w:t xml:space="preserve">Joseph explique que le double rêve ou 2 rêves signifient que Dieu a décrété que la </w:t>
      </w:r>
      <w:r>
        <w:rPr>
          <w:b/>
          <w:lang w:val="fr_FR" w:bidi="fr_FR"/>
        </w:rPr>
        <w:t>famine</w:t>
      </w:r>
      <w:r>
        <w:rPr>
          <w:lang w:val="fr_FR" w:bidi="fr_FR"/>
        </w:rPr>
        <w:t xml:space="preserve"> viendra. Une famine est une période où il n'y a pas assez de nourriture pour les gens. Sans nourriture, les humains et les animaux meurent d'inanition. Certaines causes communes de famine comprennent la sécheresse, la guerre et la maladie. Joseph ne dit pas pourquoi Dieu a décrété cette famine. Dieu avertit le roi pour que le roi puisse se préparer et sauver l'Égypte.</w:t>
      </w:r>
    </w:p>
    <w:p>
      <w:pPr/>
      <w:r>
        <w:rPr>
          <w:lang w:val="fr_FR" w:bidi="fr_FR"/>
        </w:rPr>
      </w:r>
      <w:r>
        <w:rPr>
          <w:lang w:val="fr_FR" w:bidi="fr_FR"/>
        </w:rPr>
        <w:t>Joseph a présenté un plan au roi. Joseph a suggéré que le roi choisisse quelqu'un de sage et intelligent pour être à la tête de toute l'Égypte. Joseph a suggéré que le roi nomme des superviseurs pour être chargés de rassembler et de stocker l'excédent de grain pendant les sept années de prospérité.</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dire quelques phrases du passage et s'arrêter. Un autre membre du groupe doit raconter la partie suivante du passage et s'arrêter. Continuez ainsi jusqu'à ce que le groupe ait raconté tout le passage.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Ensuite, chaque membre du groupe doit raconter tout le passage sans interruption au moins une fois. Un membre du groupe peut utiliser des objets aléatoires, des gestes ou son storyboard pour l'aider à se souvenir du passage.</w:t>
      </w:r>
    </w:p>
    <w:p>
      <w:pPr/>
      <w:r>
        <w:rPr>
          <w:lang w:val="fr_FR" w:bidi="fr_FR"/>
        </w:rPr>
      </w:r>
      <w:r>
        <w:rPr>
          <w:lang w:val="fr_FR" w:bidi="fr_FR"/>
        </w:rPr>
        <w:t>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Genèse 41:37–57</w:t>
      </w:r>
      <w:r>
        <w:rPr>
          <w:lang w:val="fr_FR" w:bidi="fr_FR"/>
        </w:rPr>
      </w:r>
    </w:p>
    <w:p>
      <w:pPr>
        <w:pStyle w:val="Heading3"/>
      </w:pPr>
      <w:r>
        <w:rPr>
          <w:lang w:val="fr_FR" w:bidi="fr_FR"/>
        </w:rPr>
        <w:t>Écouter et Cœur</w:t>
      </w:r>
    </w:p>
    <w:p>
      <w:pPr/>
      <w:r>
        <w:rPr>
          <w:lang w:val="fr_FR" w:bidi="fr_FR"/>
        </w:rPr>
      </w:r>
      <w:r>
        <w:rPr>
          <w:lang w:val="fr_FR" w:bidi="fr_FR"/>
        </w:rPr>
        <w:t>Ecoutez Genèse 41.37–57 et gardez-le dans votre coeur.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le dernier passage, le roi d'Égypte avait fait des rêves qu'aucun de ses magiciens et de ses sages ne pouvait expliquer. Le chef échanson s'est rappelé que Joseph avait correctement interprété un rêve pour l'échanson quand il était en prison. L'échanson a parlé de Joseph au roi. Le roi a fait appeler Joseph pour qu'il vienne devant le roi. Joseph a donné au roi la signification de ses rêves. Ce passage est la suite de l'histoire de Joseph.</w:t>
      </w:r>
    </w:p>
    <w:p>
      <w:pPr/>
      <w:r>
        <w:rPr>
          <w:lang w:val="fr_FR" w:bidi="fr_FR"/>
        </w:rPr>
      </w:r>
      <w:r>
        <w:rPr>
          <w:lang w:val="fr_FR" w:bidi="fr_FR"/>
        </w:rPr>
        <w:t>Le roi d'Égypte est aussi appelé Pharaon. Le roi a aimé le plan alimentaire que Joseph a suggéré pour gérer la famine à venir. Une famine est une pénurie aiguë de nourriture pendant un certain temps. S'il n'y a pas de nourriture, les gens et les animaux mourront. Le roi a dit que personne n'avait l'Esprit de Dieu sur lui comme Joseph. Le roi veut dire que Joseph a le pouvoir ou la capacité de faire le travail et ce pouvoir vient de Dieu. Le roi croit que Dieu a donné la sagesse de Dieu à Joseph.</w:t>
      </w:r>
    </w:p>
    <w:p>
      <w:pPr/>
      <w:r>
        <w:rPr>
          <w:lang w:val="fr_FR" w:bidi="fr_FR"/>
        </w:rPr>
      </w:r>
      <w:r>
        <w:rPr>
          <w:lang w:val="fr_FR" w:bidi="fr_FR"/>
        </w:rPr>
        <w:t>Arrêtez-vous et discutez : Vous devez choisir une personne pour un travail très important. Quels types de capacités ou quelles caractéristiques de cette personne allez-vous regarder ? Comment saurez-vous que cette personne est la meilleure pour le travail ?</w:t>
      </w:r>
    </w:p>
    <w:p>
      <w:pPr/>
      <w:r>
        <w:rPr>
          <w:lang w:val="fr_FR" w:bidi="fr_FR"/>
        </w:rPr>
      </w:r>
      <w:r>
        <w:rPr>
          <w:lang w:val="fr_FR" w:bidi="fr_FR"/>
        </w:rPr>
        <w:t>Le roi note que l'Esprit de Dieu donne à Joseph une capacité spéciale ou un pouvoir après qu'il lui a proposé un plan pour nourrir l'Égypte pendant la famine. Le roi voit l'Esprit de Dieu donner à Joseph une capacité spéciale ou des connaissances sur la façon de gérer un programme gouvernemental. Ensuite, le roi nomme Joseph en charge de toute l’Égypte. Le roi est la seule personne qui a plus d'autorité que Joseph. Maintenant, tout le monde en Égypte, sauf le roi, doit se prosterner devant Joseph.</w:t>
      </w:r>
    </w:p>
    <w:p>
      <w:pPr/>
      <w:r>
        <w:rPr>
          <w:lang w:val="fr_FR" w:bidi="fr_FR"/>
        </w:rPr>
      </w:r>
      <w:r>
        <w:rPr>
          <w:lang w:val="fr_FR" w:bidi="fr_FR"/>
        </w:rPr>
        <w:t>Le roi a mis l'anneau insigne du roi au doigt de Joseph. Le roi utiliserait cet anneau pour signer des documents importants. Le nom du roi serait sculpté dans la pierre. Les documents importants seraient sur de l'argile et la bague serait enfoncée dans l'argile comme signature. Tout le monde reconnaîtrait la signature du roi. En donnant cet anneau à Joseph, tout ce qu'il signerait serait au nom du roi. Les gens obéiraient à Joseph parce qu'il parlait au nom du roi. Les autres articles que le roi a donnés à Joseph, comme des vêtements de fin lin et une chaîne en or autour de son cou, montraient le nouveau rang et la nouvelle fonction de Joseph. La chaîne aurait pu être longue et pendante ou cela aurait pu être un collier en or. Le roi a donné à Joseph un chariot pour qu'il y monte, avec des gens pour courir devant lui et dire aux habitants de s'agenouiller au passage de Joseph.</w:t>
      </w:r>
    </w:p>
    <w:p>
      <w:pPr/>
      <w:r>
        <w:rPr>
          <w:lang w:val="fr_FR" w:bidi="fr_FR"/>
        </w:rPr>
      </w:r>
      <w:r>
        <w:rPr>
          <w:lang w:val="fr_FR" w:bidi="fr_FR"/>
        </w:rPr>
        <w:t>Arrêtez-vous et montrez une image de l'anneau du pharaon. Montrez une image d'un chariot. Montrez une image d'un tissu de lin fin ou de vêtements en lin fin. Montrez une image de quelqu'un qui porte une chaîne en or autour de son cou. Montrez une image d'un collier en or égyptien porté à l'époque du pharaon.</w:t>
      </w:r>
    </w:p>
    <w:p>
      <w:pPr/>
      <w:r>
        <w:rPr>
          <w:lang w:val="fr_FR" w:bidi="fr_FR"/>
        </w:rPr>
      </w:r>
      <w:r>
        <w:rPr>
          <w:lang w:val="fr_FR" w:bidi="fr_FR"/>
        </w:rPr>
        <w:t>Arrêtez-vous et discutez : Quels vêtements spéciaux et bijoux les dirigeants de votre culture portent-ils pour montrer leur autorité ?</w:t>
      </w:r>
    </w:p>
    <w:p>
      <w:pPr/>
      <w:r>
        <w:rPr>
          <w:lang w:val="fr_FR" w:bidi="fr_FR"/>
        </w:rPr>
      </w:r>
      <w:r>
        <w:rPr>
          <w:lang w:val="fr_FR" w:bidi="fr_FR"/>
        </w:rPr>
        <w:t>Arrêtez-vous et discutez : Décrivez le processus d'installation d'un chef politique dans une nouvelle fonction dans votre culture. Décrivez les insignes de fonction utilisés lors de la cérémonie.</w:t>
      </w:r>
    </w:p>
    <w:p>
      <w:pPr/>
      <w:r>
        <w:rPr>
          <w:lang w:val="fr_FR" w:bidi="fr_FR"/>
        </w:rPr>
      </w:r>
      <w:r>
        <w:rPr>
          <w:lang w:val="fr_FR" w:bidi="fr_FR"/>
        </w:rPr>
        <w:t>Le roi a donné à Joseph un nom égyptien, Zaphénath-Panéa, ce qui signifie probablement « Dieu parle et vit ». Ensuite, le roi a donné à Joseph une femme. La femme de Joseph était nommée Asenath. Asenath est la fille de Potiphera. Potiphera était un prêtre d'On, qui était le centre de l'adoration du soleil. Potiphera était l'un des hommes les plus puissants d'Égypte. En épousant Asenath, Joseph a été élevé pour entrer dans la noblesse de l’Égypte.</w:t>
      </w:r>
    </w:p>
    <w:p>
      <w:pPr/>
      <w:r>
        <w:rPr>
          <w:lang w:val="fr_FR" w:bidi="fr_FR"/>
        </w:rPr>
      </w:r>
      <w:r>
        <w:rPr>
          <w:lang w:val="fr_FR" w:bidi="fr_FR"/>
        </w:rPr>
        <w:t>Arrêtez-vous et discutez : Racontez l'histoire d'une personne très importante qui vient dans votre village. Comment les gens montrent-ils leur respect à cette personne importante ?</w:t>
      </w:r>
    </w:p>
    <w:p>
      <w:pPr/>
      <w:r>
        <w:rPr>
          <w:lang w:val="fr_FR" w:bidi="fr_FR"/>
        </w:rPr>
      </w:r>
      <w:r>
        <w:rPr>
          <w:lang w:val="fr_FR" w:bidi="fr_FR"/>
        </w:rPr>
        <w:t>Joseph avait 30 ans quand il a quitté la prison et a pris en charge toute l'Égypte. Dans un passage précédent, Joseph avait 17 ans quand il travaillait comme berger avec ses frères. Treize ans se sont écoulés avec Joseph en tant qu'esclave, puis en prison. Nous ne savons pas combien d'années ils ont passé dans la maison de Potiphar et combien ils ont été en prison.</w:t>
      </w:r>
    </w:p>
    <w:p>
      <w:pPr/>
      <w:r>
        <w:rPr>
          <w:lang w:val="fr_FR" w:bidi="fr_FR"/>
        </w:rPr>
      </w:r>
      <w:r>
        <w:rPr>
          <w:lang w:val="fr_FR" w:bidi="fr_FR"/>
        </w:rPr>
        <w:t>La première chose que Joseph a faite après avoir quitté la présence du roi a été d'inspecter toute l'Égypte. Ensuite, Joseph a commencé le processus de stockage de l'excès de grain. Il y avait tellement de grains que c'était comme le sable sur le rivage. C'est une image de mot. Cela signifie qu'il y avait tellement de grains qu'il était impossible de compter ou de savoir exactement combien. Il y avait tellement de grain que Joseph a cessé d'essayer d'en tenir le compte. Il y avait tellement de grain que Joseph ne pouvait pas le mesurer.</w:t>
      </w:r>
    </w:p>
    <w:p>
      <w:pPr/>
      <w:r>
        <w:rPr>
          <w:lang w:val="fr_FR" w:bidi="fr_FR"/>
        </w:rPr>
      </w:r>
      <w:r>
        <w:rPr>
          <w:lang w:val="fr_FR" w:bidi="fr_FR"/>
        </w:rPr>
        <w:t>Arrêtez-vous et discutez : Parlez de quantités excessives de récoltes comme les céréales ou le maïs. Quelles images de mots utilisez-vous pour décrire les montagnes de grain ?</w:t>
      </w:r>
    </w:p>
    <w:p>
      <w:pPr/>
      <w:r>
        <w:rPr>
          <w:lang w:val="fr_FR" w:bidi="fr_FR"/>
        </w:rPr>
      </w:r>
      <w:r>
        <w:rPr>
          <w:lang w:val="fr_FR" w:bidi="fr_FR"/>
        </w:rPr>
        <w:t>Pendant les sept années de récoltes abondantes, Joseph et sa femme Asenath ont eu deux fils. Joseph nomma son premier fils Manassé, ce qui signifie « faire oublier ». Joseph a nommé le deuxième fils Ephraïm, ce qui signifie « fructueux ». Joseph a dit : « Dieu m'a fait oublier tous mes problèmes et Dieu m'a rendu fructueux sur la terre de ma douleur. »</w:t>
      </w:r>
    </w:p>
    <w:p>
      <w:pPr/>
      <w:r>
        <w:rPr>
          <w:lang w:val="fr_FR" w:bidi="fr_FR"/>
        </w:rPr>
      </w:r>
      <w:r>
        <w:rPr>
          <w:lang w:val="fr_FR" w:bidi="fr_FR"/>
        </w:rPr>
        <w:t>Arrêtez-vous et discutez : Qui donne les noms aux enfants dans votre culture ? Comment les noms sont-ils choisis ?</w:t>
      </w:r>
    </w:p>
    <w:p>
      <w:pPr/>
      <w:r>
        <w:rPr>
          <w:lang w:val="fr_FR" w:bidi="fr_FR"/>
        </w:rPr>
      </w:r>
      <w:r>
        <w:rPr>
          <w:lang w:val="fr_FR" w:bidi="fr_FR"/>
        </w:rPr>
        <w:t>Après les sept années de récolte abondante, la famine a commencé. Nous ne savons pas ce qui a causé la famine. En Égypte, il y aurait eu assez d'eau pour les récoltes parce que le Nil entre en crue chaque année. Les pays environnants seraient plus dépendants de la pluie. D'autres causes pourraient être des récoltes malades ou une invasion d'insectes. La guerre peut aussi causer une famine, mais il n'en est pas fait mention dans ce passage. Pour une raison quelconque, les récoltes n'ont pas produit de bon grain.</w:t>
      </w:r>
    </w:p>
    <w:p>
      <w:pPr/>
      <w:r>
        <w:rPr>
          <w:lang w:val="fr_FR" w:bidi="fr_FR"/>
        </w:rPr>
      </w:r>
      <w:r>
        <w:rPr>
          <w:lang w:val="fr_FR" w:bidi="fr_FR"/>
        </w:rPr>
        <w:t>Arrêtez-vous et discutez : Racontez une histoire d'une période de famine dans votre culture. Qu'est-il arrivé aux gens ? Où ont-ils obtenu de la nourriture ?</w:t>
      </w:r>
    </w:p>
    <w:p>
      <w:pPr/>
      <w:r>
        <w:rPr>
          <w:lang w:val="fr_FR" w:bidi="fr_FR"/>
        </w:rPr>
      </w:r>
      <w:r>
        <w:rPr>
          <w:lang w:val="fr_FR" w:bidi="fr_FR"/>
        </w:rPr>
        <w:t>Finalement, les gens n'avaient pas de nourriture. Quand les gens ont demandé de la nourriture au roi, le roi leur a dit d'aller vers Joseph pour se nourrir. Joseph a fait stocker le grain excédentaire dans des entrepôts dans toute l'Égypte. Joseph a ouvert les magasins et a donné de la nourriture aux gens. Les gens venaient d'autres pays pour acheter de la nourriture parce que la famine était grave dans ces pays aussi.</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scènes, les sessions, et les personnages de l'histoire.</w:t>
      </w:r>
    </w:p>
    <w:p>
      <w:pPr/>
      <w:r>
        <w:rPr>
          <w:lang w:val="fr_FR" w:bidi="fr_FR"/>
        </w:rPr>
      </w:r>
      <w:r>
        <w:rPr>
          <w:lang w:val="fr_FR" w:bidi="fr_FR"/>
        </w:rPr>
        <w:t>Cette histoire comporte 4 scènes.</w:t>
      </w:r>
    </w:p>
    <w:p>
      <w:pPr/>
      <w:r>
        <w:rPr>
          <w:lang w:val="fr_FR" w:bidi="fr_FR"/>
        </w:rPr>
      </w:r>
      <w:r>
        <w:rPr>
          <w:b/>
          <w:lang w:val="fr_FR" w:bidi="fr_FR"/>
        </w:rPr>
        <w:t>Première scène :</w:t>
      </w:r>
      <w:r>
        <w:rPr>
          <w:lang w:val="fr_FR" w:bidi="fr_FR"/>
        </w:rPr>
        <w:t xml:space="preserve"> Le roi décide que Joseph doit gérer le programme alimentaire pour se préparer à la famine. Le roi fait de Joseph le commandant en second de l'Égypte. Le roi donne à Joseph les symboles de sa fonction. Le roi donne à Joseph une femme.</w:t>
      </w:r>
    </w:p>
    <w:p>
      <w:pPr/>
      <w:r>
        <w:rPr>
          <w:lang w:val="fr_FR" w:bidi="fr_FR"/>
        </w:rPr>
      </w:r>
      <w:r>
        <w:rPr>
          <w:b/>
          <w:lang w:val="fr_FR" w:bidi="fr_FR"/>
        </w:rPr>
        <w:t>Deuxième scène :</w:t>
      </w:r>
      <w:r>
        <w:rPr>
          <w:lang w:val="fr_FR" w:bidi="fr_FR"/>
        </w:rPr>
        <w:t xml:space="preserve"> Joseph inspecte toute l'Égypte. Joseph stocke tout le grain excédentaire.</w:t>
      </w:r>
    </w:p>
    <w:p>
      <w:pPr/>
      <w:r>
        <w:rPr>
          <w:lang w:val="fr_FR" w:bidi="fr_FR"/>
        </w:rPr>
      </w:r>
      <w:r>
        <w:rPr>
          <w:b/>
          <w:lang w:val="fr_FR" w:bidi="fr_FR"/>
        </w:rPr>
        <w:t>Troisième scène :</w:t>
      </w:r>
      <w:r>
        <w:rPr>
          <w:lang w:val="fr_FR" w:bidi="fr_FR"/>
        </w:rPr>
        <w:t xml:space="preserve"> Joseph a deux fils. Joseph se souvient de Dieu lorsqu'il nomme chacun de ses fils.</w:t>
      </w:r>
    </w:p>
    <w:p>
      <w:pPr/>
      <w:r>
        <w:rPr>
          <w:lang w:val="fr_FR" w:bidi="fr_FR"/>
        </w:rPr>
      </w:r>
      <w:r>
        <w:rPr>
          <w:b/>
          <w:lang w:val="fr_FR" w:bidi="fr_FR"/>
        </w:rPr>
        <w:t>Quatrième scène :</w:t>
      </w:r>
      <w:r>
        <w:rPr>
          <w:lang w:val="fr_FR" w:bidi="fr_FR"/>
        </w:rPr>
        <w:t xml:space="preserve"> La famine commence et est sévère. Il y a de la nourriture en Égypte. Les gens viennent des pays environnants pour acheter de la nourriture en Égypte.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Le roi d'Égypte ou pharaon</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Les officiers du roi</w:t>
      </w:r>
    </w:p>
    <w:p>
      <w:pPr>
        <w:pStyle w:val="ListBullet"/>
        <w:spacing w:line="240" w:lineRule="auto"/>
        <w:ind w:left="720"/>
      </w:pPr>
      <w:r>
        <w:rPr>
          <w:lang w:val="fr_FR" w:bidi="fr_FR"/>
        </w:rPr>
      </w:r>
      <w:r>
        <w:rPr>
          <w:lang w:val="fr_FR" w:bidi="fr_FR"/>
        </w:rPr>
        <w:t>Asnath</w:t>
      </w:r>
    </w:p>
    <w:p>
      <w:pPr>
        <w:pStyle w:val="ListBullet"/>
        <w:spacing w:line="240" w:lineRule="auto"/>
        <w:ind w:left="720"/>
      </w:pPr>
      <w:r>
        <w:rPr>
          <w:lang w:val="fr_FR" w:bidi="fr_FR"/>
        </w:rPr>
      </w:r>
      <w:r>
        <w:rPr>
          <w:lang w:val="fr_FR" w:bidi="fr_FR"/>
        </w:rPr>
        <w:t>Potiphera, sacrificateur d'On</w:t>
      </w:r>
    </w:p>
    <w:p>
      <w:pPr>
        <w:pStyle w:val="ListBullet"/>
        <w:spacing w:line="240" w:lineRule="auto"/>
        <w:ind w:left="720"/>
      </w:pPr>
      <w:r>
        <w:rPr>
          <w:lang w:val="fr_FR" w:bidi="fr_FR"/>
        </w:rPr>
      </w:r>
      <w:r>
        <w:rPr>
          <w:lang w:val="fr_FR" w:bidi="fr_FR"/>
        </w:rPr>
        <w:t>Manassé</w:t>
      </w:r>
    </w:p>
    <w:p>
      <w:pPr>
        <w:pStyle w:val="ListBullet"/>
        <w:spacing w:line="240" w:lineRule="auto"/>
        <w:ind w:left="720"/>
      </w:pPr>
      <w:r>
        <w:rPr>
          <w:lang w:val="fr_FR" w:bidi="fr_FR"/>
        </w:rPr>
      </w:r>
      <w:r>
        <w:rPr>
          <w:lang w:val="fr_FR" w:bidi="fr_FR"/>
        </w:rPr>
        <w:t>Ephraïm</w:t>
      </w:r>
    </w:p>
    <w:p>
      <w:pPr/>
      <w:r>
        <w:rPr>
          <w:lang w:val="fr_FR" w:bidi="fr_FR"/>
        </w:rPr>
      </w:r>
      <w:r>
        <w:rPr>
          <w:lang w:val="fr_FR" w:bidi="fr_FR"/>
        </w:rPr>
        <w:t>Dans cette session,demandez au groupe de créer un tableau d'histoire ou utilisez des objets aléatoires (objets que vous pouvez déplacer autour comme des cailloux, des bâtons, des jouets d'enfants) pour visualiser l'histoire et l'action dans le passage.</w:t>
      </w:r>
    </w:p>
    <w:p>
      <w:pPr/>
      <w:r>
        <w:rPr>
          <w:lang w:val="fr_FR" w:bidi="fr_FR"/>
        </w:rPr>
      </w:r>
      <w:r>
        <w:rPr>
          <w:lang w:val="fr_FR" w:bidi="fr_FR"/>
        </w:rPr>
        <w:t>Dans la scène 1, le roi pose une question sur Joseph qui ne nécessite pas de réponse. Si c'est nécessaire, vous pouvez faire de cela une déclaration positive. Nous ne pouvons pas trouver quelqu'un d'autre aussi qualifié que Joseph parce que l'esprit de Dieu est en lui.</w:t>
      </w:r>
    </w:p>
    <w:p>
      <w:pPr/>
      <w:r>
        <w:rPr>
          <w:lang w:val="fr_FR" w:bidi="fr_FR"/>
        </w:rPr>
      </w:r>
      <w:r>
        <w:rPr>
          <w:lang w:val="fr_FR" w:bidi="fr_FR"/>
        </w:rPr>
        <w:t>Le roi donne à Joseph plusieurs symboles de son rang et de sa fonction. Pendant que vous jouez cette scène, imaginez que c'est comme une cérémonie d'investiture de quelqu'un à un poste de haut rang. Le roi remet les symboles du pouvoir un à la fois. Joseph est peut-être agenouillé ou peut-être debout. Des officiels se tiennent à côté du roi et regardent. Les actions du roi semblent être une cérémonie pour donner à Joseph le rang et l'autorité de cette fonction. Le roi donne à Joseph l'anneau sigillaire du roi, qui est la bague utilisée pour signer les documents importants. Le roi donne à Joseph des vêtements de fin lin à porter. Le roi donne à Joseph une chaîne en or ou un collier en or à porter. Le roi donne à Joseph un chariot et commande aux gens de s'agenouiller quand Joseph passe. Le roi donne à Joseph un nom égyptien, Zaphénath-Panéa.</w:t>
      </w:r>
    </w:p>
    <w:p>
      <w:pPr/>
      <w:r>
        <w:rPr>
          <w:lang w:val="fr_FR" w:bidi="fr_FR"/>
        </w:rPr>
      </w:r>
      <w:r>
        <w:rPr>
          <w:lang w:val="fr_FR" w:bidi="fr_FR"/>
        </w:rPr>
        <w:t>Le roi a donné à Joseph Asenath, la fille de Potiphera, comme femme. Le nom Poti-Phéra est très proche du nom Putiphar, qui était chef de la garde du palais et qui a acheté Joseph comme esclave lorsque celui-ci est arrivé pour la première fois en Égypte. Potiphera est un prêtre très important. Ce ne sont pas les mêmes hommes. Il sera important de prononcer les deux noms de telle manière qu'il n'y ait pas de confusion et qu'on ne pense pas que ces deux hommes sont la même personne.</w:t>
      </w:r>
    </w:p>
    <w:p>
      <w:pPr/>
      <w:r>
        <w:rPr>
          <w:lang w:val="fr_FR" w:bidi="fr_FR"/>
        </w:rPr>
      </w:r>
      <w:r>
        <w:rPr>
          <w:lang w:val="fr_FR" w:bidi="fr_FR"/>
        </w:rPr>
        <w:t>Il avait 30 ans quand il a quitté la prison et a commencé à servir le roi. Cela signifie que 13 ans se sont écoulés depuis que Joseph a travaillé avec ses frères comme berger.</w:t>
      </w:r>
    </w:p>
    <w:p>
      <w:pPr/>
      <w:r>
        <w:rPr>
          <w:lang w:val="fr_FR" w:bidi="fr_FR"/>
        </w:rPr>
      </w:r>
      <w:r>
        <w:rPr>
          <w:lang w:val="fr_FR" w:bidi="fr_FR"/>
        </w:rPr>
        <w:t>Dans la deuxième scène, comme première action après avoir quitté le roi, Joseph sort pour inspecter toute l'Égypte. Ensuite, les sept années de bonne récolte commencent. Joseph collecte le grain excédentaire. Il y a tellement de grain que Joseph arrête de le mesurer. Le grain est comme le sable sur le rivage, trop abondant pour être compté.</w:t>
      </w:r>
    </w:p>
    <w:p>
      <w:pPr/>
      <w:r>
        <w:rPr>
          <w:lang w:val="fr_FR" w:bidi="fr_FR"/>
        </w:rPr>
      </w:r>
      <w:r>
        <w:rPr>
          <w:lang w:val="fr_FR" w:bidi="fr_FR"/>
        </w:rPr>
        <w:t>Dans la troisième scène, Joseph et sa femme Asenath ont deux fils. Joseph nomme son premier fils Manassé. Joseph dit : « Dieu m'a fait oublier mes problèmes et la famille de mon père. » Joseph nomme le deuxième fils Éphraïm. Joseph dit : « Dieu m'a rendu fécond sur cette terre de ma douleur. »</w:t>
      </w:r>
    </w:p>
    <w:p>
      <w:pPr/>
      <w:r>
        <w:rPr>
          <w:lang w:val="fr_FR" w:bidi="fr_FR"/>
        </w:rPr>
      </w:r>
      <w:r>
        <w:rPr>
          <w:lang w:val="fr_FR" w:bidi="fr_FR"/>
        </w:rPr>
        <w:t>Dans la quatrième scène, les sept années de bonne récolte se terminent et la famine commence. La famine est grave. La famine touche les pays entourant l'Égypte. Les gens n'ont pas de nourriture parce que la récolte échoue. Quand les gens crient vers le roi pour demander de l'aide, le roi leur dit d'aller vers Joseph. Joseph a ouvert les magasins. Il y avait assez de nourriture pour toute l'Égypte et pour les pays environnants. Joseph a donné du grain au peuple égyptien. Les gens venaient des pays environnants pour acheter du grain à Joseph.</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comprend 4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Le roi d'Égypte, ou pharaon</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Les officiers du roi</w:t>
      </w:r>
    </w:p>
    <w:p>
      <w:pPr>
        <w:pStyle w:val="ListBullet"/>
        <w:spacing w:line="240" w:lineRule="auto"/>
        <w:ind w:left="720"/>
      </w:pPr>
      <w:r>
        <w:rPr>
          <w:lang w:val="fr_FR" w:bidi="fr_FR"/>
        </w:rPr>
      </w:r>
      <w:r>
        <w:rPr>
          <w:lang w:val="fr_FR" w:bidi="fr_FR"/>
        </w:rPr>
        <w:t>Aséneth</w:t>
      </w:r>
    </w:p>
    <w:p>
      <w:pPr>
        <w:pStyle w:val="ListBullet"/>
        <w:spacing w:line="240" w:lineRule="auto"/>
        <w:ind w:left="720"/>
      </w:pPr>
      <w:r>
        <w:rPr>
          <w:lang w:val="fr_FR" w:bidi="fr_FR"/>
        </w:rPr>
      </w:r>
      <w:r>
        <w:rPr>
          <w:lang w:val="fr_FR" w:bidi="fr_FR"/>
        </w:rPr>
        <w:t>Potiphera, prêtre d'On.</w:t>
      </w:r>
    </w:p>
    <w:p>
      <w:pPr>
        <w:pStyle w:val="ListBullet"/>
        <w:spacing w:line="240" w:lineRule="auto"/>
        <w:ind w:left="720"/>
      </w:pPr>
      <w:r>
        <w:rPr>
          <w:lang w:val="fr_FR" w:bidi="fr_FR"/>
        </w:rPr>
      </w:r>
      <w:r>
        <w:rPr>
          <w:lang w:val="fr_FR" w:bidi="fr_FR"/>
        </w:rPr>
        <w:t>Manassé</w:t>
      </w:r>
    </w:p>
    <w:p>
      <w:pPr>
        <w:pStyle w:val="ListBullet"/>
        <w:spacing w:line="240" w:lineRule="auto"/>
        <w:ind w:left="720"/>
      </w:pPr>
      <w:r>
        <w:rPr>
          <w:lang w:val="fr_FR" w:bidi="fr_FR"/>
        </w:rPr>
      </w:r>
      <w:r>
        <w:rPr>
          <w:lang w:val="fr_FR" w:bidi="fr_FR"/>
        </w:rPr>
        <w:t>Ephraïm</w:t>
      </w:r>
    </w:p>
    <w:p>
      <w:pPr/>
      <w:r>
        <w:rPr>
          <w:lang w:val="fr_FR" w:bidi="fr_FR"/>
        </w:rPr>
      </w:r>
      <w:r>
        <w:rPr>
          <w:lang w:val="fr_FR" w:bidi="fr_FR"/>
        </w:rPr>
        <w:t>Demandez à l'équipe de mettre en scène l'histoire deux fois. Ils doivent le jouer dans la langue vers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Dans la scène 1, le roi demande à ses officiers : « Pouvons-nous trouver quelqu'un d'autre rempli de l'Esprit de Dieu comme Joseph ? » Cela peut être une déclaration positive plutôt qu'une question. Nous ne pouvons pas trouver quelqu'un d'autre qui est rempli de l'Esprit de Dieu comme Joseph.</w:t>
      </w:r>
    </w:p>
    <w:p>
      <w:pPr/>
      <w:r>
        <w:rPr>
          <w:lang w:val="fr_FR" w:bidi="fr_FR"/>
        </w:rPr>
      </w:r>
      <w:r>
        <w:rPr>
          <w:lang w:val="fr_FR" w:bidi="fr_FR"/>
        </w:rPr>
        <w:t>Arrêtez l'action : demandez au roi : « Que voyez-vous en Joseph que vous ne voyez pas chez les autres ? Qu'est-ce qui vous fait penser que Joseph a l'Esprit de Dieu en lui?" ??" » Vous pouvez entendre des réponses comme : « Il est évident que Joseph a été équipé divinement et doté de cadeaux. Personne ne vient par ces capacités seul. Demandez au roi : « Vous avez dit que Joseph a l'esprit de Dieu sur lui après que Joseph a fait les suggestions pour récolter le grain excédentaire. Vous n'avez pas dit cela après que Joseph a expliqué les rêves." Vous pouvez entendre des réponses comme : « Beaucoup d'hommes sages et de magiciens expliquent les rêves. » Je n'ai jamais vu quelqu'un sans éducation ni expérience avoir une telle sagesse. Cela doit venir de Dieu." Reprenez l'action.</w:t>
      </w:r>
    </w:p>
    <w:p>
      <w:pPr/>
      <w:r>
        <w:rPr>
          <w:lang w:val="fr_FR" w:bidi="fr_FR"/>
        </w:rPr>
      </w:r>
      <w:r>
        <w:rPr>
          <w:lang w:val="fr_FR" w:bidi="fr_FR"/>
        </w:rPr>
        <w:t>Le roi nomme Joseph pour être en charge de toute l’Égypte. Seul le roi aura plus d'autorité que Joseph. Même les officiers du roi doivent obéir aux ordres de Joseph. Le roi donne à Joseph des symboles de la nouvelle autorité de Joseph. Le roi donne à Joseph son propre anneau de signet, des vêtements en lin fin à porter, une chaîne en or ou un collier à porter autour de son cou et un chariot dans lequel il est monté.</w:t>
      </w:r>
    </w:p>
    <w:p>
      <w:pPr/>
      <w:r>
        <w:rPr>
          <w:lang w:val="fr_FR" w:bidi="fr_FR"/>
        </w:rPr>
      </w:r>
      <w:r>
        <w:rPr>
          <w:lang w:val="fr_FR" w:bidi="fr_FR"/>
        </w:rPr>
        <w:t>Arrêtez l'action : demandez à Joseph, « Que ressentez-vous en recevant ces symboles d'autorité ? » Vous pourriez entendre : « Je ne sais plus trop quoi en penser. Je n'ai jamais imaginé que j'irais de prison à cette position. J'espérais sortir de prison, mais ne m'attendais pas à quelque chose comme cela. Je suis humble. J'ai besoin que Dieu continue d'être avec moi. Dieu est celui qui m'a aidé à réussir dans la maison de Potiphar et en prison. « J'ai besoin que Dieu m'aide maintenant. » Reprenez l'action.</w:t>
      </w:r>
    </w:p>
    <w:p>
      <w:pPr/>
      <w:r>
        <w:rPr>
          <w:lang w:val="fr_FR" w:bidi="fr_FR"/>
        </w:rPr>
      </w:r>
      <w:r>
        <w:rPr>
          <w:lang w:val="fr_FR" w:bidi="fr_FR"/>
        </w:rPr>
        <w:t>Le roi donna à Joseph une femme. Elle est Asenath, la fille de Potiphera, prêtre d’On.</w:t>
      </w:r>
    </w:p>
    <w:p>
      <w:pPr/>
      <w:r>
        <w:rPr>
          <w:lang w:val="fr_FR" w:bidi="fr_FR"/>
        </w:rPr>
      </w:r>
      <w:r>
        <w:rPr>
          <w:lang w:val="fr_FR" w:bidi="fr_FR"/>
        </w:rPr>
        <w:t>Arrêtez l'action : demandez à Joseph « Que penses-tu de ce mariage ? » Vous pouvez entendre des réponses comme : « Je suis reconnaissant au roi de m'avoir donné une telle femme. » Sa famille est très puissante et cela m'aide. Elle ne connaît pas Dieu. Je dois lui enseigner sur Dieu. Je ne veux pas que mes enfants adorent d'autres dieux. Reprenez l'action.</w:t>
      </w:r>
    </w:p>
    <w:p>
      <w:pPr/>
      <w:r>
        <w:rPr>
          <w:lang w:val="fr_FR" w:bidi="fr_FR"/>
        </w:rPr>
      </w:r>
      <w:r>
        <w:rPr>
          <w:lang w:val="fr_FR" w:bidi="fr_FR"/>
        </w:rPr>
        <w:t>Dans la deuxième scène, Joseph sort pour inspecter toute l'Égypte. Ensuite, Joseph commence à collecter le surplus de grain de chaque récolte. Joseph stocke le grain comme préparation à la famine. Il y a tellement de grain que Joseph ne peut pas tout mesurer.</w:t>
      </w:r>
    </w:p>
    <w:p>
      <w:pPr/>
      <w:r>
        <w:rPr>
          <w:lang w:val="fr_FR" w:bidi="fr_FR"/>
        </w:rPr>
      </w:r>
      <w:r>
        <w:rPr>
          <w:lang w:val="fr_FR" w:bidi="fr_FR"/>
        </w:rPr>
        <w:t>Dans la troisième scène, Joseph a deux fils. Joseph nomme le premier fils Manassé. Joseph dit : « Dieu m'a fait oublier tous mes problèmes et tout le monde dans la famille de mon père. » Joseph a nommé le deuxième fils Ephraïm et a dit : « Dieu m'a rendu fructueux sur la terre de mes malheurs. »</w:t>
      </w:r>
    </w:p>
    <w:p>
      <w:pPr/>
      <w:r>
        <w:rPr>
          <w:lang w:val="fr_FR" w:bidi="fr_FR"/>
        </w:rPr>
      </w:r>
      <w:r>
        <w:rPr>
          <w:lang w:val="fr_FR" w:bidi="fr_FR"/>
        </w:rPr>
        <w:t>Arrêtez l'action : demandez à Joseph, « Comment vois-tu Dieu t'aider ? » Vous pouvez entendre des réponses comme : « Dieu m'a aidé à oublier les mauvaises choses qui se sont produites à la fois ici en Égypte et même quand j'étais à la maison. » Dieu m'a aidé à oublier cela, afin que je ne m'y attarde pas et que je ne le laisse pas ruiner ma vie maintenant. Dieu m'a béni. Même ici en Égypte où j'ai souffert, Dieu m'a béni et m'a aidé à aider les autres. Le fait d'aider les autres et de bien faire mon travail est comme lorsqu'un arbre fruitier produit de bons fruits à manger. Je dois remercier Dieu. Reprenez l'action.</w:t>
      </w:r>
    </w:p>
    <w:p>
      <w:pPr/>
      <w:r>
        <w:rPr>
          <w:lang w:val="fr_FR" w:bidi="fr_FR"/>
        </w:rPr>
      </w:r>
      <w:r>
        <w:rPr>
          <w:lang w:val="fr_FR" w:bidi="fr_FR"/>
        </w:rPr>
        <w:t>Dans la quatrième scène, les sept années de bonne récolte se terminent et la famine commence. Tout comme Dieu a dit, la famine est grave. Les récoltes ne parviennent pas à produire de grain. Personne n'a de nourriture. Quand les gens crient vers le roi pour demander de l'aide, le roi leur dit d'aller vers Joseph. Joseph commence à distribuer le grain qui était stocké et les gens ont de la nourriture à manger. Les gens des pays environnants n'ont pas de nourriture. Ces personnes viennent en Égypte et achètent de la nourriture.</w:t>
      </w:r>
    </w:p>
    <w:p>
      <w:pPr/>
      <w:r>
        <w:rPr>
          <w:lang w:val="fr_FR" w:bidi="fr_FR"/>
        </w:rPr>
      </w:r>
      <w:r>
        <w:rPr>
          <w:lang w:val="fr_FR" w:bidi="fr_FR"/>
        </w:rPr>
        <w:t>Arrêtez l’action : demandez au roi, « Quels sont vos sentiments à l’égard de Joseph maintenant ? » Vous pouvez entendre des réponses comme : « Je suis si heureux d'avoir nommé Joseph pour être en charge de ce programme alimentaire. » Voyez comme tout se déroule en douceur. Nous avons assez de nourriture pour l'Égypte et pour ceux qui entourent l'Égypte. Dieu était vraiment avec Joseph. Joseph était doué de sagesse pour qu'il puisse gérer tout cela. J'ai bien fait de choisir Joseph. » Demandez à Joseph : « Comment te sens-tu maintenant ? » Vous pouvez entendre : « Je me sens bien par rapport à ce qui se passe. » Dieu nous a dit que cette famine venait et Dieu m'a aidé à m'y préparer. Je suis heureux de pouvoir aider les gens. Je suis si heureux que Dieu a continué à être avec moi et m'aide à savoir quoi faire. Reprenez l'action.</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Le </w:t>
      </w:r>
      <w:r>
        <w:rPr>
          <w:b/>
          <w:lang w:val="fr_FR" w:bidi="fr_FR"/>
        </w:rPr>
        <w:t>roi d'Égypte</w:t>
      </w:r>
      <w:r>
        <w:rPr>
          <w:lang w:val="fr_FR" w:bidi="fr_FR"/>
        </w:rPr>
        <w:t xml:space="preserve"> est aussi appelé </w:t>
      </w:r>
      <w:r>
        <w:rPr>
          <w:b/>
          <w:lang w:val="fr_FR" w:bidi="fr_FR"/>
        </w:rPr>
        <w:t>Pharaon</w:t>
      </w:r>
      <w:r>
        <w:rPr>
          <w:lang w:val="fr_FR" w:bidi="fr_FR"/>
        </w:rPr>
        <w:t xml:space="preserve">. Certaines traductions utilisent « </w:t>
      </w:r>
      <w:r>
        <w:rPr>
          <w:b/>
          <w:lang w:val="fr_FR" w:bidi="fr_FR"/>
        </w:rPr>
        <w:t>pharaon</w:t>
      </w:r>
      <w:r>
        <w:rPr>
          <w:lang w:val="fr_FR" w:bidi="fr_FR"/>
        </w:rPr>
        <w:t xml:space="preserve"> », d’autres utilisent « roi » et d’autres utilisent les deux termes. Utilisez le titre que vous avez utilisé.</w:t>
      </w:r>
    </w:p>
    <w:p>
      <w:pPr/>
      <w:r>
        <w:rPr>
          <w:lang w:val="fr_FR" w:bidi="fr_FR"/>
        </w:rPr>
      </w:r>
      <w:r>
        <w:rPr>
          <w:lang w:val="fr_FR" w:bidi="fr_FR"/>
        </w:rPr>
        <w:t>Le roi a dit que Joseph avait l'</w:t>
      </w:r>
      <w:r>
        <w:rPr>
          <w:b/>
          <w:lang w:val="fr_FR" w:bidi="fr_FR"/>
        </w:rPr>
        <w:t>Esprit</w:t>
      </w:r>
      <w:r>
        <w:rPr>
          <w:lang w:val="fr_FR" w:bidi="fr_FR"/>
        </w:rPr>
        <w:t xml:space="preserve"> de Dieu en lui. Le </w:t>
      </w:r>
      <w:r>
        <w:rPr>
          <w:b/>
          <w:lang w:val="fr_FR" w:bidi="fr_FR"/>
        </w:rPr>
        <w:t>Saint-Esprit</w:t>
      </w:r>
      <w:r>
        <w:rPr>
          <w:lang w:val="fr_FR" w:bidi="fr_FR"/>
        </w:rPr>
        <w:t xml:space="preserve"> est abordé dans le glossaire principal. Dans ce passage, le roi voit que Joseph a une capacité spéciale ou une sagesse spéciale ou un pouvoir qui doit venir de Dieu. À cause de cette sagesse ou du pouvoir que Joseph a, le roi peut chercher dans toute l'Égypte, mais ne trouvera pas un mieux qualifié que Joseph.</w:t>
      </w:r>
    </w:p>
    <w:p>
      <w:pPr/>
      <w:r>
        <w:rPr>
          <w:lang w:val="fr_FR" w:bidi="fr_FR"/>
        </w:rPr>
      </w:r>
      <w:r>
        <w:rPr>
          <w:lang w:val="fr_FR" w:bidi="fr_FR"/>
        </w:rPr>
        <w:t>Le roi a donné à Joseph plusieurs symboles de pouvoir ou de la fonction que Joseph aurait. L'image étant décrite est comme celle d'installer un nouveau chef ou un nouveau gouverneur ou un nouveau roi ou un nouveau président. Le roi donne à Joseph chaque article, un article à la fois. L'anneau de signet avait le nom du roi gravé dedans. Joseph utiliserait cet anneau pour signer des documents en pressant l'anneau dans l'argile. Tout le monde reconnaîtrait cela comme la signature du roi. Les gens de haut pouvoir ou de position portaient des vêtements de fin lin. Des officiers très importants porteraient une chaîne en or ou un collier en or. Nous ne savons pas exactement à quoi ressemblait cette chaîne en or ou ce collier. Vous devez utiliser un terme général pour décrire cela. Le char était un char spécial utilisé seulement par le deuxième sous le commandement de l'Égypte. Tout le monde a dû s'agenouiller quand le char est passé.</w:t>
      </w:r>
    </w:p>
    <w:p>
      <w:pPr/>
      <w:r>
        <w:rPr>
          <w:lang w:val="fr_FR" w:bidi="fr_FR"/>
        </w:rPr>
      </w:r>
      <w:r>
        <w:rPr>
          <w:lang w:val="fr_FR" w:bidi="fr_FR"/>
        </w:rPr>
        <w:t>Arrêtez-vous et montrez une image de l'anneau de Pharaon. Montrez une image d'un char. Montrez une image d'un tissu de lin fin ou de vêtements en lin fin. Montrez une image de quelqu'un qui porte une chaîne en or autour de son cou. Montrez une image d'un collier en or égyptien porté à l'époque de Pharaon.</w:t>
      </w:r>
    </w:p>
    <w:p>
      <w:pPr/>
      <w:r>
        <w:rPr>
          <w:lang w:val="fr_FR" w:bidi="fr_FR"/>
        </w:rPr>
      </w:r>
      <w:r>
        <w:rPr>
          <w:lang w:val="fr_FR" w:bidi="fr_FR"/>
        </w:rPr>
        <w:t>Le roi a dit que personne en Égypte ne lèverait une main ou un pied sans l'approbation de Joseph. C'est une image de mot. Cela signifie que personne ne pourrait rien faire d'important dans le pays sans la permission de Joseph.</w:t>
      </w:r>
    </w:p>
    <w:p>
      <w:pPr/>
      <w:r>
        <w:rPr>
          <w:lang w:val="fr_FR" w:bidi="fr_FR"/>
        </w:rPr>
      </w:r>
      <w:r>
        <w:rPr>
          <w:lang w:val="fr_FR" w:bidi="fr_FR"/>
        </w:rPr>
        <w:t xml:space="preserve">Quand Joseph nomme ses fils, Joseph appelle le nom de </w:t>
      </w:r>
      <w:r>
        <w:rPr>
          <w:b/>
          <w:lang w:val="fr_FR" w:bidi="fr_FR"/>
        </w:rPr>
        <w:t>Dieu</w:t>
      </w:r>
      <w:r>
        <w:rPr>
          <w:lang w:val="fr_FR" w:bidi="fr_FR"/>
        </w:rPr>
        <w:t xml:space="preserve">. </w:t>
      </w:r>
      <w:r>
        <w:rPr>
          <w:b/>
          <w:lang w:val="fr_FR" w:bidi="fr_FR"/>
        </w:rPr>
        <w:t>L'alliance</w:t>
      </w:r>
      <w:r>
        <w:rPr>
          <w:lang w:val="fr_FR" w:bidi="fr_FR"/>
        </w:rPr>
        <w:t xml:space="preserve"> est expliquée dans le glossaire principal. Utilisez le même nom pour Dieu que celui que vous avez utilisé. </w:t>
      </w:r>
    </w:p>
    <w:p>
      <w:pPr/>
      <w:r>
        <w:rPr>
          <w:lang w:val="fr_FR" w:bidi="fr_FR"/>
        </w:rPr>
      </w:r>
      <w:r>
        <w:rPr>
          <w:lang w:val="fr_FR" w:bidi="fr_FR"/>
        </w:rPr>
        <w:t>Quand il nomme Ephraïm, Joseph dit : « Dieu m'a rendu fructueux sur la terre de ma douleur. » D'autres traductions utilisent le mot souffrance ou affliction. Ces mots se réfèrent à l'Égypte. Ils décrivent ce que Joseph ressent à propos des années qu'il a passées comme esclave et en prison.</w:t>
      </w:r>
    </w:p>
    <w:p>
      <w:pPr/>
      <w:r>
        <w:rPr>
          <w:lang w:val="fr_FR" w:bidi="fr_FR"/>
        </w:rPr>
      </w:r>
      <w:r>
        <w:rPr>
          <w:lang w:val="fr_FR" w:bidi="fr_FR"/>
        </w:rPr>
        <w:t xml:space="preserve">Après les sept années de récolte abondante, la </w:t>
      </w:r>
      <w:r>
        <w:rPr>
          <w:b/>
          <w:lang w:val="fr_FR" w:bidi="fr_FR"/>
        </w:rPr>
        <w:t>famine</w:t>
      </w:r>
      <w:r>
        <w:rPr>
          <w:lang w:val="fr_FR" w:bidi="fr_FR"/>
        </w:rPr>
        <w:t xml:space="preserve"> a commencé. Une famine signifie que les gens et les animaux meurent de faim parce qu'il n'y a pas de nourriture. Certaines causes de famine sont le manque d'eau pour les récoltes, la maladie des récoltes, les insectes ou la guerre. Utilisez le même mot pour « famine » que celui que vous avez utilisé dans les passages précédents.</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sa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Genèse 42:1–26</w:t>
      </w:r>
      <w:r>
        <w:rPr>
          <w:lang w:val="fr_FR" w:bidi="fr_FR"/>
        </w:rPr>
      </w:r>
    </w:p>
    <w:p>
      <w:pPr>
        <w:pStyle w:val="Heading3"/>
      </w:pPr>
      <w:r>
        <w:rPr>
          <w:lang w:val="fr_FR" w:bidi="fr_FR"/>
        </w:rPr>
        <w:t>Écouter et Cœur</w:t>
      </w:r>
    </w:p>
    <w:p>
      <w:pPr/>
      <w:r>
        <w:rPr>
          <w:lang w:val="fr_FR" w:bidi="fr_FR"/>
        </w:rPr>
      </w:r>
      <w:r>
        <w:rPr>
          <w:lang w:val="fr_FR" w:bidi="fr_FR"/>
        </w:rPr>
        <w:t>Écoutez Genèse 42:1–26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le passage précédent, Joseph a stocké l'excédent de grain pendant les sept années de récolte abondante. Quand la famine a commencé, la famine était grave et dans les pays environnants. Jacob et sa famille souffraient de la famine. C'est un récit de la partie suivante de l'histoire de Joseph.</w:t>
      </w:r>
    </w:p>
    <w:p>
      <w:pPr/>
      <w:r>
        <w:rPr>
          <w:lang w:val="fr_FR" w:bidi="fr_FR"/>
        </w:rPr>
      </w:r>
      <w:r>
        <w:rPr>
          <w:lang w:val="fr_FR" w:bidi="fr_FR"/>
        </w:rPr>
        <w:t>La famine est grave à Canaan et la nourriture s'épuise. Il n'y a plus rien à manger. Jacob entend qu'il y a du grain en Égypte et envoie ses 10 fils les plus âgés pour acheter du grain pour la famille. Jacob ne voulait pas permettre à Benjamin d'aller avec les autres en Égypte. Benjamin était le deuxième fils de Rachel. Jacob aimait Rachel. Jacob croit que Joseph, le frère de Benjamin, est mort. Jacob garde Benjamin en Canaan de peur qu'un mal puisse lui arriver en Égypte.</w:t>
      </w:r>
    </w:p>
    <w:p>
      <w:pPr/>
      <w:r>
        <w:rPr>
          <w:lang w:val="fr_FR" w:bidi="fr_FR"/>
        </w:rPr>
      </w:r>
      <w:r>
        <w:rPr>
          <w:lang w:val="fr_FR" w:bidi="fr_FR"/>
        </w:rPr>
        <w:t>Montrez une carte de Canaan et d'Égypte avec la route entre Hébron et l'Égypte marquée.</w:t>
      </w:r>
    </w:p>
    <w:p>
      <w:pPr/>
      <w:r>
        <w:rPr>
          <w:lang w:val="fr_FR" w:bidi="fr_FR"/>
        </w:rPr>
      </w:r>
      <w:r>
        <w:rPr>
          <w:lang w:val="fr_FR" w:bidi="fr_FR"/>
        </w:rPr>
        <w:t>Quand les frères arrivent en Égypte, ils rencontrent Joseph. Joseph est le gouverneur de toute l’Égypte et chargé de la vente du grain. Quand les frères sont venus vers Joseph, ils se sont prosternés devant lui le visage au sol.</w:t>
      </w:r>
    </w:p>
    <w:p>
      <w:pPr/>
      <w:r>
        <w:rPr>
          <w:lang w:val="fr_FR" w:bidi="fr_FR"/>
        </w:rPr>
      </w:r>
      <w:r>
        <w:rPr>
          <w:lang w:val="fr_FR" w:bidi="fr_FR"/>
        </w:rPr>
        <w:t>Arrêtez-vous et discutez : Racontez l'histoire de quelqu'un qui a rencontré le deuxième homme le plus puissant de votre pays. Comment cette personne salue-t-elle cet homme puissant ?</w:t>
      </w:r>
    </w:p>
    <w:p>
      <w:pPr/>
      <w:r>
        <w:rPr>
          <w:lang w:val="fr_FR" w:bidi="fr_FR"/>
        </w:rPr>
      </w:r>
      <w:r>
        <w:rPr>
          <w:lang w:val="fr_FR" w:bidi="fr_FR"/>
        </w:rPr>
        <w:t>Quand Joseph a vu ses frères se prosterner, il s'est rappelé les rêves qu'il avait faits quand il était garçon. Chaque rêve semblait prédire que les frères se prosterneraient devant Joseph un jour. Joseph a reconnu ses frères. Les frères étaient tous des hommes adultes quand Joseph les a vus pour la dernière fois. Les frères seraient habillés de la même manière et auraient des barbes. Les frères n'ont pas reconnu Joseph. Joseph était habillé comme un gouverneur égyptien important. Quand les frères ont vu Joseph pour la dernière fois, il était toujours un garçon d'environ 17 ans et a été pris comme un esclave. Maintenant, Joseph a environ 40 ans.</w:t>
      </w:r>
    </w:p>
    <w:p>
      <w:pPr/>
      <w:r>
        <w:rPr>
          <w:lang w:val="fr_FR" w:bidi="fr_FR"/>
        </w:rPr>
      </w:r>
      <w:r>
        <w:rPr>
          <w:lang w:val="fr_FR" w:bidi="fr_FR"/>
        </w:rPr>
        <w:t>Arrêtez-vous et discutez : Racontez l'histoire d'un homme qui passe d'un adolescent à un homme d'âge moyen. Comment son apparence et même son visage changent-ils ?</w:t>
      </w:r>
    </w:p>
    <w:p>
      <w:pPr/>
      <w:r>
        <w:rPr>
          <w:lang w:val="fr_FR" w:bidi="fr_FR"/>
        </w:rPr>
      </w:r>
      <w:r>
        <w:rPr>
          <w:lang w:val="fr_FR" w:bidi="fr_FR"/>
        </w:rPr>
        <w:t>Joseph parle durement à ses frères. Certaines traductions disent que Joseph a parlé de manière grossière ou agressive aux frères. Joseph accuse les frères d'être des espions. Un espion est quelqu'un qui vient secrètement pour recueillir des informations spéciales dans un but négatif, comme aider à la guerre ou voler quelque chose. Joseph dit que les frères essaient de découvrir les faiblesses de l'Égypte ou où il serait possible d'attaquer l'Égypte.</w:t>
      </w:r>
    </w:p>
    <w:p>
      <w:pPr/>
      <w:r>
        <w:rPr>
          <w:lang w:val="fr_FR" w:bidi="fr_FR"/>
        </w:rPr>
      </w:r>
      <w:r>
        <w:rPr>
          <w:lang w:val="fr_FR" w:bidi="fr_FR"/>
        </w:rPr>
        <w:t>Quand les frères parlent à Joseph, ils utilisent le terme « mon seigneur ». Mon seigneur est un titre qui témoigne du respect. D'autres mots de respect pourraient être Monsieur ou Maître. Ces termes signifient que Joseph, en tant que gouverneur, avait une position ou un statut plus élevé que les frères.</w:t>
      </w:r>
    </w:p>
    <w:p>
      <w:pPr/>
      <w:r>
        <w:rPr>
          <w:lang w:val="fr_FR" w:bidi="fr_FR"/>
        </w:rPr>
      </w:r>
      <w:r>
        <w:rPr>
          <w:lang w:val="fr_FR" w:bidi="fr_FR"/>
        </w:rPr>
        <w:t>Arrêtez-vous et discutez : Racontez l'histoire de quelqu'un qui va vers le chef du village ou le gouverneur de la province pour demander quelque chose. Quels mots de respect cette personne utilise-t-elle quand elle parle directement au chef ou au gouverneur ?</w:t>
      </w:r>
    </w:p>
    <w:p>
      <w:pPr/>
      <w:r>
        <w:rPr>
          <w:lang w:val="fr_FR" w:bidi="fr_FR"/>
        </w:rPr>
      </w:r>
      <w:r>
        <w:rPr>
          <w:lang w:val="fr_FR" w:bidi="fr_FR"/>
        </w:rPr>
        <w:t>Les 10 frères expliquent qu'ils sont 12 au total avec le même père. Expliquer qu'ils sont du même père est une façon d'expliquer qu'ils ne peuvent pas être des espions. Personne n'enverrait tous ses fils comme espions et risquerait de tous les perdre. Les 10 frères disent qu'un frère est resté à la maison avec leur père et que l'autre frère a disparu ou n'est plus de ce monde. Ils veulent dire que Joseph est mort. Dire que quelqu'un n'est plus ou n'est plus parmi nous est une façon polie de dire qu'il est mort.</w:t>
      </w:r>
    </w:p>
    <w:p>
      <w:pPr/>
      <w:r>
        <w:rPr>
          <w:lang w:val="fr_FR" w:bidi="fr_FR"/>
        </w:rPr>
      </w:r>
      <w:r>
        <w:rPr>
          <w:lang w:val="fr_FR" w:bidi="fr_FR"/>
        </w:rPr>
        <w:t xml:space="preserve">Arrêtez-vous et discutez : Racontez une histoire sur quelqu'un qui est mort il y a un certain temps. Écoutez attentivement comment le narrateur dit que la personne est morte. </w:t>
      </w:r>
    </w:p>
    <w:p>
      <w:pPr/>
      <w:r>
        <w:rPr>
          <w:lang w:val="fr_FR" w:bidi="fr_FR"/>
        </w:rPr>
      </w:r>
      <w:r>
        <w:rPr>
          <w:lang w:val="fr_FR" w:bidi="fr_FR"/>
        </w:rPr>
        <w:t>Quand Joseph parle à nouveau aux frères, Joseph utilise un serment. Un « serment » est ajouté à une promesse pour que les gens sachent qu'ils doivent garder leur accord et qu'il ne peut pas être changé. Joseph a juré sur la vie du roi. En jurant par le nom du roi comme cela, Joseph dit que cela se produira vraiment. Dans cette culture et à cette époque, jurer par le roi était une façon de mettre en évidence que ce vœu était sérieux. Joseph donnait aussi un statut juridique à son vœu. Joseph disait que les frères seraient punis s'ils n'obéissaient pas à son commandement. Joseph répète le serment pendant qu'il parle avec les frères.</w:t>
      </w:r>
    </w:p>
    <w:p>
      <w:pPr/>
      <w:r>
        <w:rPr>
          <w:lang w:val="fr_FR" w:bidi="fr_FR"/>
        </w:rPr>
      </w:r>
      <w:r>
        <w:rPr>
          <w:lang w:val="fr_FR" w:bidi="fr_FR"/>
        </w:rPr>
        <w:t>Arrêtez-vous et discutez : Racontez une histoire sur quelqu'un qui fait une déclaration très importante. Comment avez-vous su que cette personne a l'intention de faire ce qu'elle a dit ? Quels mots ou expressions a-t-il utilisés pour vous aider à comprendre que c'est sérieux ?</w:t>
      </w:r>
    </w:p>
    <w:p>
      <w:pPr/>
      <w:r>
        <w:rPr>
          <w:lang w:val="fr_FR" w:bidi="fr_FR"/>
        </w:rPr>
      </w:r>
      <w:r>
        <w:rPr>
          <w:lang w:val="fr_FR" w:bidi="fr_FR"/>
        </w:rPr>
        <w:t>Joseph met les 10 frères tous ensemble en prison pendant 3 jours. Ensuite, Joseph leur parle à nouveau. Joseph dit : « Je suis un homme craignant Dieu. » Cela signifie que Joseph respecte ou honore Dieu. Joseph dit aux frères qu'il honore le même Dieu qu'ils adorent. Joseph exige finalement qu'un de ses frères reste en prison pendant que les autres vont chercher leur plus jeune frère et reviennent. Les frères parlent entre eux et dans leur propre langue. Joseph comprend ce qu'ils disent. Les frères ne savent pas que Joseph peut comprendre leur langue. Joseph a entendu les frères reconnaître les uns aux autres qu'ils avaient fait du mal quand ils l'ont vendu comme esclave. Joseph s'est détourné et a commencé à pleurer. Cela signifie que Joseph est sorti de leur vue et a pleuré. Joseph avait entendu et compris leur aveu de lui avoir fait du mal. Joseph ne leur a pas fait savoir qu'il avait compris.</w:t>
      </w:r>
    </w:p>
    <w:p>
      <w:pPr/>
      <w:r>
        <w:rPr>
          <w:lang w:val="fr_FR" w:bidi="fr_FR"/>
        </w:rPr>
      </w:r>
      <w:r>
        <w:rPr>
          <w:lang w:val="fr_FR" w:bidi="fr_FR"/>
        </w:rPr>
        <w:t xml:space="preserve">Ruben a utilisé deux images de mots quand il parle avec ses frères. Judah a posé une question qui ne nécessite pas une réponse. Ruben a dit : « Je t'ai dit de ne pas pécher contre le garçon ». Ici, le mot </w:t>
      </w:r>
      <w:r>
        <w:rPr>
          <w:b/>
          <w:lang w:val="fr_FR" w:bidi="fr_FR"/>
        </w:rPr>
        <w:t>péché</w:t>
      </w:r>
      <w:r>
        <w:rPr>
          <w:lang w:val="fr_FR" w:bidi="fr_FR"/>
        </w:rPr>
        <w:t xml:space="preserve"> signifie faire du mal ou faire du mal à quelqu'un d'autre. Ensuite, Ruben dit : « Nous devons répondre de son sang. » Le sang est une image de mot pour la vie. Les frères n'ont pas tué Joseph. Ils ont vendu Joseph comme un esclave et l'ont regardé partir pour l'Égypte. Ils sont responsables de la mort de Joseph. Les frères croient tous que Joseph est mort. Cela fait plus de 20 ans depuis que Joseph a quitté Canaan comme esclave.</w:t>
      </w:r>
    </w:p>
    <w:p>
      <w:pPr/>
      <w:r>
        <w:rPr>
          <w:lang w:val="fr_FR" w:bidi="fr_FR"/>
        </w:rPr>
      </w:r>
      <w:r>
        <w:rPr>
          <w:lang w:val="fr_FR" w:bidi="fr_FR"/>
        </w:rPr>
        <w:t xml:space="preserve">Joseph a gardé Siméon en prison et a envoyé les autres à la maison avec des sacs de grain. Joseph a ordonné aux serviteurs de mettre l'argent pour le grain de chaque homme au sommet du sac de cet homme. Les frères, désormais au nombre de neuf, retournent à Canaan. Le dixième frère, Siméon est resté en Égypte comme un prisonnier.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scènes,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La famine est grave à Canaan. Jacob envoie ses 10 fils les plus âgés en Égypte pour acheter du grain.</w:t>
      </w:r>
    </w:p>
    <w:p>
      <w:pPr/>
      <w:r>
        <w:rPr>
          <w:lang w:val="fr_FR" w:bidi="fr_FR"/>
        </w:rPr>
      </w:r>
      <w:r>
        <w:rPr>
          <w:b/>
          <w:lang w:val="fr_FR" w:bidi="fr_FR"/>
        </w:rPr>
        <w:t>Deuxième scène :</w:t>
      </w:r>
      <w:r>
        <w:rPr>
          <w:lang w:val="fr_FR" w:bidi="fr_FR"/>
        </w:rPr>
        <w:t xml:space="preserve"> Les frères arrivent en Égypte et rencontrent Joseph. Joseph les accuse d'être des espions. Joseph met les 10 frères en prison pendant trois jours.</w:t>
      </w:r>
    </w:p>
    <w:p>
      <w:pPr/>
      <w:r>
        <w:rPr>
          <w:lang w:val="fr_FR" w:bidi="fr_FR"/>
        </w:rPr>
      </w:r>
      <w:r>
        <w:rPr>
          <w:b/>
          <w:lang w:val="fr_FR" w:bidi="fr_FR"/>
        </w:rPr>
        <w:t>Troisième scène :</w:t>
      </w:r>
      <w:r>
        <w:rPr>
          <w:lang w:val="fr_FR" w:bidi="fr_FR"/>
        </w:rPr>
        <w:t xml:space="preserve"> À la fin des trois jours, Joseph a une autre rencontre avec les frères. Joseph entend les frères avouer leur culpabilité de l'avoir maltraité. Joseph se détourne et pleure. Joseph met Siméon en prison et renvoie les neuf autres frères à Canaan</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Ruben</w:t>
      </w:r>
    </w:p>
    <w:p>
      <w:pPr>
        <w:pStyle w:val="ListBullet"/>
        <w:spacing w:line="240" w:lineRule="auto"/>
        <w:ind w:left="720"/>
      </w:pPr>
      <w:r>
        <w:rPr>
          <w:lang w:val="fr_FR" w:bidi="fr_FR"/>
        </w:rPr>
      </w:r>
      <w:r>
        <w:rPr>
          <w:lang w:val="fr_FR" w:bidi="fr_FR"/>
        </w:rPr>
        <w:t>Siméon</w:t>
      </w:r>
    </w:p>
    <w:p>
      <w:pPr>
        <w:pStyle w:val="ListBullet"/>
        <w:spacing w:line="240" w:lineRule="auto"/>
        <w:ind w:left="720"/>
      </w:pPr>
      <w:r>
        <w:rPr>
          <w:lang w:val="fr_FR" w:bidi="fr_FR"/>
        </w:rPr>
      </w:r>
      <w:r>
        <w:rPr>
          <w:lang w:val="fr_FR" w:bidi="fr_FR"/>
        </w:rPr>
        <w:t>Les autres frères</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Le traducteur pour Joseph</w:t>
      </w:r>
    </w:p>
    <w:p>
      <w:pPr>
        <w:pStyle w:val="ListBullet"/>
        <w:spacing w:line="240" w:lineRule="auto"/>
        <w:ind w:left="720"/>
      </w:pPr>
      <w:r>
        <w:rPr>
          <w:lang w:val="fr_FR" w:bidi="fr_FR"/>
        </w:rPr>
      </w:r>
      <w:r>
        <w:rPr>
          <w:lang w:val="fr_FR" w:bidi="fr_FR"/>
        </w:rPr>
        <w:t>Benjamin est mentionné</w:t>
      </w:r>
    </w:p>
    <w:p>
      <w:pPr/>
      <w:r>
        <w:rPr>
          <w:lang w:val="fr_FR" w:bidi="fr_FR"/>
        </w:rPr>
      </w:r>
      <w:r>
        <w:rPr>
          <w:lang w:val="fr_FR" w:bidi="fr_FR"/>
        </w:rPr>
        <w:t>Dans cette session, demandez au groupe de créer un tableau d'histoire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La première scène commence par la famine atteignant Canaan. Jacob entend qu'il y a du grain en Égypte. Ensuite, Jacob pose une question qui ne nécessite pas de réponse. Cela peut être une déclaration positive comme : « Vous êtes tous là à vous regarder les uns les autres ». Jacob envoie les 10 fils les plus âgés en Égypte pour acheter du grain pour la famille. Jacob utilise un mot qui attire l'attention quand il commence à parler à ses fils. Jacob dit « voici ». Jacob garde Benjamin à la maison. Jacob a peur que quelque chose ne puisse arriver à Benjamin.</w:t>
      </w:r>
    </w:p>
    <w:p>
      <w:pPr/>
      <w:r>
        <w:rPr>
          <w:lang w:val="fr_FR" w:bidi="fr_FR"/>
        </w:rPr>
      </w:r>
      <w:r>
        <w:rPr>
          <w:lang w:val="fr_FR" w:bidi="fr_FR"/>
        </w:rPr>
        <w:t>Arrêtez-vous et discutez : Racontez une histoire d'un père parlant à ses fils. Le père a des informations importantes à donner aux fils. Notez les mots que le père utilise pour attirer leur attention.</w:t>
      </w:r>
    </w:p>
    <w:p>
      <w:pPr/>
      <w:r>
        <w:rPr>
          <w:lang w:val="fr_FR" w:bidi="fr_FR"/>
        </w:rPr>
      </w:r>
      <w:r>
        <w:rPr>
          <w:lang w:val="fr_FR" w:bidi="fr_FR"/>
        </w:rPr>
        <w:t>Dans la deuxième scène, quand les frères arrivent en Égypte, ils rencontrent Joseph, qui est le gouverneur d'Égypte. Les frères ne reconnaissent pas Joseph quand ils le voient. Joseph avait 17 ans quand les frères l'ont vu pour la dernière fois. Joseph avait 30 ans quand il est devenu le deuxième sous le commandement en Égypte. Il y a eu sept années de récolte abondante. La famine dure assez longtemps pour que les frères soient à court de nourriture. Cela signifie que Joseph était encore un garçon lorsque ses frères l'ont vu pour la dernière fois, mais maintenant Joseph est un homme d'âge moyen qui a la quarantaine. De plus, Joseph a un nom égyptien, est habillé comme un Égyptien, leur parle égyptien et a la position la plus importante dans toute l'Égypte après le roi. Les frères s'inclinent avec leur visage au sol quand ils rencontrent Joseph.</w:t>
      </w:r>
    </w:p>
    <w:p>
      <w:pPr/>
      <w:r>
        <w:rPr>
          <w:lang w:val="fr_FR" w:bidi="fr_FR"/>
        </w:rPr>
      </w:r>
      <w:r>
        <w:rPr>
          <w:lang w:val="fr_FR" w:bidi="fr_FR"/>
        </w:rPr>
        <w:t>Joseph a reconnu ses frères. Les frères étaient tous des hommes adultes quand Joseph les a vus pour la dernière fois. Ils seraient habillés de la même manière. Ils auraient des barbes comme celles qu'ils avaient la dernière fois que Joseph les a vus pour la dernière fois. Joseph comprend leur langue. Le passage nous dit à la fin que Joseph leur a parlé par l'intermédiaire d'un interprète. Tout ce que Joseph dit est avec un interprète. L'interprète dit à Joseph ce que les frères disent.</w:t>
      </w:r>
    </w:p>
    <w:p>
      <w:pPr/>
      <w:r>
        <w:rPr>
          <w:lang w:val="fr_FR" w:bidi="fr_FR"/>
        </w:rPr>
      </w:r>
      <w:r>
        <w:rPr>
          <w:lang w:val="fr_FR" w:bidi="fr_FR"/>
        </w:rPr>
        <w:t>Quand Joseph parle à ses frères, il parle d'une voix dure et les accuse d'être des espions. Une voix dure est désagréablement aiguë ou rude. Les frères décrivent leur famille en utilisant une image de mot pour indiquer que Joseph est mort. Joseph utilise un serment ou jure par la vie du roi quand il parle avec les frères. Joseph dit que neuf des frères doivent rester en Égypte pendant que l'un des frères retourne en Canaan pour récupérer le plus jeune frère. Joseph dit que c'est la seule façon de savoir s'ils disent la vérité. Joseph utilise ce même serment deux fois. Joseph accuse à nouveau les frères d'être des espions et les met en prison pendant trois jours.</w:t>
      </w:r>
    </w:p>
    <w:p>
      <w:pPr/>
      <w:r>
        <w:rPr>
          <w:lang w:val="fr_FR" w:bidi="fr_FR"/>
        </w:rPr>
      </w:r>
      <w:r>
        <w:rPr>
          <w:lang w:val="fr_FR" w:bidi="fr_FR"/>
        </w:rPr>
        <w:t>Dans la troisième scène, Joseph fait sortir les 10 frères de prison et les accuse à nouveau d'être des espions. Joseph entend les frères parler les uns aux autres. Ils admettent qu'ils ont eu tort dans la façon dont ils ont traité Joseph. Ruben utilise des images de mots pour décrire ce qui s'est passé. Ruben leur rappelle qu'ils ont vu à quel point Joseph était en détresse quand ils l'ont vendu comme esclave. Ensuite, Ruben rappelle aux frères qu'ils ont fait du mal à Joseph et ils sont responsables de sa mort.</w:t>
      </w:r>
    </w:p>
    <w:p>
      <w:pPr/>
      <w:r>
        <w:rPr>
          <w:lang w:val="fr_FR" w:bidi="fr_FR"/>
        </w:rPr>
      </w:r>
      <w:r>
        <w:rPr>
          <w:lang w:val="fr_FR" w:bidi="fr_FR"/>
        </w:rPr>
        <w:t>Pendant que Joseph écoute les frères parler, les frères ne savent pas qu'il peut comprendre ce qu'ils disent. Joseph était submergé d'émotion. Joseph se détourne et pleure. Cela signifie que les frères ne voient pas Joseph pleurer. Joseph retrouve son sang-froid et retourne vers les frères. Retrouver votre sang-froid signifie que vous redevenez calme et à la normale</w:t>
      </w:r>
    </w:p>
    <w:p>
      <w:pPr/>
      <w:r>
        <w:rPr>
          <w:lang w:val="fr_FR" w:bidi="fr_FR"/>
        </w:rPr>
      </w:r>
      <w:r>
        <w:rPr>
          <w:lang w:val="fr_FR" w:bidi="fr_FR"/>
        </w:rPr>
        <w:t xml:space="preserve">Joseph a choisi Siméon comme frère pour le mettre en prison pendant que les neuf autres retournent à Canaan. Joseph a ordonné à ses serviteurs de remplir leurs sacs de grain et de mettre les sacs d'argent que chaque homme avait payé dans son sac. Joseph leur a donné les choses dont ils avaient besoin pour le voyage de retour en Canaan. Les neuf frères sont retournés à Canaan. </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Ruben</w:t>
      </w:r>
    </w:p>
    <w:p>
      <w:pPr>
        <w:pStyle w:val="ListBullet"/>
        <w:spacing w:line="240" w:lineRule="auto"/>
        <w:ind w:left="720"/>
      </w:pPr>
      <w:r>
        <w:rPr>
          <w:lang w:val="fr_FR" w:bidi="fr_FR"/>
        </w:rPr>
      </w:r>
      <w:r>
        <w:rPr>
          <w:lang w:val="fr_FR" w:bidi="fr_FR"/>
        </w:rPr>
        <w:t>Siméon</w:t>
      </w:r>
    </w:p>
    <w:p>
      <w:pPr>
        <w:pStyle w:val="ListBullet"/>
        <w:spacing w:line="240" w:lineRule="auto"/>
        <w:ind w:left="720"/>
      </w:pPr>
      <w:r>
        <w:rPr>
          <w:lang w:val="fr_FR" w:bidi="fr_FR"/>
        </w:rPr>
      </w:r>
      <w:r>
        <w:rPr>
          <w:lang w:val="fr_FR" w:bidi="fr_FR"/>
        </w:rPr>
        <w:t>Les autres frères</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Le traducteur de Joseph</w:t>
      </w:r>
    </w:p>
    <w:p>
      <w:pPr>
        <w:pStyle w:val="ListBullet"/>
        <w:spacing w:line="240" w:lineRule="auto"/>
        <w:ind w:left="720"/>
      </w:pPr>
      <w:r>
        <w:rPr>
          <w:lang w:val="fr_FR" w:bidi="fr_FR"/>
        </w:rPr>
      </w:r>
      <w:r>
        <w:rPr>
          <w:lang w:val="fr_FR" w:bidi="fr_FR"/>
        </w:rPr>
        <w:t>Benjamin est mentionné</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soient pas sautées. Aidez l'équipe à se rappeler les parties de l'histoire.</w:t>
      </w:r>
    </w:p>
    <w:p>
      <w:pPr/>
      <w:r>
        <w:rPr>
          <w:lang w:val="fr_FR" w:bidi="fr_FR"/>
        </w:rPr>
      </w:r>
      <w:r>
        <w:rPr>
          <w:lang w:val="fr_FR" w:bidi="fr_FR"/>
        </w:rPr>
        <w:t>Dans la scène 1, la famine fait rage à Canaan. La famille de Jacob est à court de nourriture. Jacob entend qu'il y a du blé en Égypte. Jacob envoie ses 10 fils les plus âgés en Égypte pour acheter du blé. Jacob garde Benjamin à la maison.</w:t>
      </w:r>
    </w:p>
    <w:p>
      <w:pPr/>
      <w:r>
        <w:rPr>
          <w:lang w:val="fr_FR" w:bidi="fr_FR"/>
        </w:rPr>
      </w:r>
      <w:r>
        <w:rPr>
          <w:lang w:val="fr_FR" w:bidi="fr_FR"/>
        </w:rPr>
        <w:t>Arrêtez l'action : Demandez à Jacob, "Pourquoi ne laisses-tu pas Benjamin partir avec les autres ?" Vous pourriez entendre : "Benjamin est le seul qu'il me reste de Rachel." Je dois garder Benjamin près de moi." Demandez aux frères : « Que pensez-vous de Benjamin ? » Vous pourriez entendre : « C'est le plus jeune. » Il est acceptable que notre père le gâte. Benjamin est le frère de Joseph. Nous savons que notre père l'aime le plus. Après avoir perdu Joseph, il est normal qu'il aime Benjamin. Demandez à Benjamin : « Que penses-tu de l'idée de rester avec ton père ? » Vous pourriez entendre : "J'aimerais aller avec les autres. Je suis adulte maintenant. Mais mon père a besoin que l'un de nous reste avec lui. Je ferai mon devoir et resterai ici Reprenez l'action.</w:t>
      </w:r>
    </w:p>
    <w:p>
      <w:pPr/>
      <w:r>
        <w:rPr>
          <w:lang w:val="fr_FR" w:bidi="fr_FR"/>
        </w:rPr>
      </w:r>
      <w:r>
        <w:rPr>
          <w:lang w:val="fr_FR" w:bidi="fr_FR"/>
        </w:rPr>
        <w:t>Dans la scène 2, les 10 frères arrivent en Égypte pour acheter du grain. Ils rencontrent le gouverneur qui est Joseph. Les frères se prosternent avec leur visage au sol. Les frères ne reconnaissent pas Joseph. Joseph les a reconnus et leur a parlé durement.</w:t>
      </w:r>
    </w:p>
    <w:p>
      <w:pPr/>
      <w:r>
        <w:rPr>
          <w:lang w:val="fr_FR" w:bidi="fr_FR"/>
        </w:rPr>
      </w:r>
      <w:r>
        <w:rPr>
          <w:lang w:val="fr_FR" w:bidi="fr_FR"/>
        </w:rPr>
        <w:t>Arrêtez l'action : Demandez à Joseph, "Comment vous sentez-vous en voyant vos frères se prosterner devant vous comme cela ?" Vous pourriez entendre : "Je me rappelle que mes rêves ont prédit que cela se produirait un jour et maintenant c'est le cas. Ils ont tous l'air en bonne santé. Ils ne me reconnaissent pas, alors je peux savoir comment les choses se passent entre eux et notre père sans qu'ils le sachent. Je veux aussi savoir s'ils sont restés les mêmes ou s'ils sont devenus de meilleures personnes." Demandez aux frères, "Comment vous sentez-vous en rencontrant le gouverneur ?" Vous pourriez entendre : "C'est un homme important." C'est un honneur de le rencontrer. Je n'ai jamais pensé que nous le ferions. Nous ne sommes que des bergers et n'avons aucune importance. Je me demande pourquoi il est sorti pour nous parler. Reprenez l'action.</w:t>
      </w:r>
    </w:p>
    <w:p>
      <w:pPr/>
      <w:r>
        <w:rPr>
          <w:lang w:val="fr_FR" w:bidi="fr_FR"/>
        </w:rPr>
      </w:r>
      <w:r>
        <w:rPr>
          <w:lang w:val="fr_FR" w:bidi="fr_FR"/>
        </w:rPr>
        <w:t>Joseph accuse les frères d'être des espions. Même après que les frères ont expliqué qu'ils ont tous le même père, Joseph continue à insister sur le fait qu'ils sont des espions. Joseph exige que neuf d'entre eux aillent en prison pendant que l'un va chercher le plus jeune frère. Joseph prête serment sur la vie du roi. Joseph met les dix frères en prison pendant trois jours.</w:t>
      </w:r>
    </w:p>
    <w:p>
      <w:pPr/>
      <w:r>
        <w:rPr>
          <w:lang w:val="fr_FR" w:bidi="fr_FR"/>
        </w:rPr>
      </w:r>
      <w:r>
        <w:rPr>
          <w:lang w:val="fr_FR" w:bidi="fr_FR"/>
        </w:rPr>
        <w:t>Arrêtez l’action : demandez aux frères, « Comment vous sentez-vous maintenant ? » Vous pouvez entendre : « Je suis terrifié(e). » Nous avons nos familles et notre père et tous nos serviteurs à la maison. Que se passe-t-il si ce gouverneur croit que nous sommes des espions et nous fait tuer. Qu'est-ce qui arrivera à nos familles?" Ou, "J'ai bien peur que cela ne nous arrive parce que nous avons été si méchants avec Joseph. " Dieu nous punit pour nos actions terribles commises il y a de cela bien des années." Demandez à Joseph, "Pourquoi les avez-vous mis en prison pendant 3 jours ? " Vous pourriez entendre : "Je dois savoir comment ils sont vraiment maintenant. Je dois leur faire si peur qu'ils en oublient de mentir et je verrai alors leurs vrais caractères. Reprenez l'action.</w:t>
      </w:r>
    </w:p>
    <w:p>
      <w:pPr/>
      <w:r>
        <w:rPr>
          <w:lang w:val="fr_FR" w:bidi="fr_FR"/>
        </w:rPr>
      </w:r>
      <w:r>
        <w:rPr>
          <w:lang w:val="fr_FR" w:bidi="fr_FR"/>
        </w:rPr>
        <w:t>Dans la scène 3, Joseph les fait sortir de prison et en renvoie neuf à Canaan. Joseph dit : « Je suis un homme craignant Dieu. » Joseph leur dit que l'un d'entre eux doit rester en prison pendant qu'ils vont chercher leur plus jeune frère. Joseph peut comprendre quand les frères parlent leur langue. Joseph a utilisé un interprète quand il parlait aux frères. Les frères ne savent pas que Joseph peut comprendre leur langue. Joseph entend les frères parler et il réalise qu'ils savent qu'ils avaient tort quand ils l'ont vendu comme esclave. Joseph pleure après avoir entendu les frères parler.</w:t>
      </w:r>
    </w:p>
    <w:p>
      <w:pPr/>
      <w:r>
        <w:rPr>
          <w:lang w:val="fr_FR" w:bidi="fr_FR"/>
        </w:rPr>
      </w:r>
      <w:r>
        <w:rPr>
          <w:lang w:val="fr_FR" w:bidi="fr_FR"/>
        </w:rPr>
        <w:t>Arrêtez l'action : Demandez à Joseph : « Pourquoi pleures-tu ? » Vous pourriez entendre : « Ils ont changé ! » Ils reconnaissent que ce qu'ils m'ont fait était mal. Je suis juste submergé d'émotion en pensant à tout ce qui m'est arrivé depuis. Je ne suis pas prêt à révéler qui je suis, mais je suis heureux qu'ils aient changé. Demandez aux frères : "Pourquoi pensez-vous que le gouverneur vous fait cela ?" Vous pourriez entendre : "Je pense que nous sommes punis maintenant pour ce que nous avons fait à Joseph. Nous n'aurions jamais dû vendre Joseph comme esclave. Nous avons vu notre père souffrir et c'est notre faute. C'est pourquoi ces choses se produisent. Reprenez l'action.</w:t>
      </w:r>
    </w:p>
    <w:p>
      <w:pPr/>
      <w:r>
        <w:rPr>
          <w:lang w:val="fr_FR" w:bidi="fr_FR"/>
        </w:rPr>
      </w:r>
      <w:r>
        <w:rPr>
          <w:lang w:val="fr_FR" w:bidi="fr_FR"/>
        </w:rPr>
        <w:t>Joseph a mis Siméon en prison. Les neuf autres frères sont partis pour Canaan.</w:t>
      </w:r>
    </w:p>
    <w:p>
      <w:pPr/>
      <w:r>
        <w:rPr>
          <w:lang w:val="fr_FR" w:bidi="fr_FR"/>
        </w:rPr>
      </w:r>
      <w:r>
        <w:rPr>
          <w:lang w:val="fr_FR" w:bidi="fr_FR"/>
        </w:rPr>
        <w:t>Arrêtez la scène et demandez à Siméon : « Que ressens-tu maintenant ?» Vous pouvez entendre : « J'ai peur. » Je ne veux pas être en prison. Que se passe-t-il s'ils ne reviennent pas ? Que se passe-t-il si je suis juste laissé ici pour mourir en prison ? Je ne sais pas comment je vais m'en sortir ici. Je ne sais pas parler cette langue et je n'aime pas leur nourriture. J'ai toujours dormi dans une tente. J'ai peur de mourir avant qu'ils ne reviennent. Reprenez l'action.</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La </w:t>
      </w:r>
      <w:r>
        <w:rPr>
          <w:b/>
          <w:lang w:val="fr_FR" w:bidi="fr_FR"/>
        </w:rPr>
        <w:t>famine</w:t>
      </w:r>
      <w:r>
        <w:rPr>
          <w:lang w:val="fr_FR" w:bidi="fr_FR"/>
        </w:rPr>
        <w:t xml:space="preserve"> continue. Utilisez le même mot pour famine que celui que vous avez utilisé dans les passages précédents. </w:t>
      </w:r>
    </w:p>
    <w:p>
      <w:pPr/>
      <w:r>
        <w:rPr>
          <w:lang w:val="fr_FR" w:bidi="fr_FR"/>
        </w:rPr>
      </w:r>
      <w:r>
        <w:rPr>
          <w:lang w:val="fr_FR" w:bidi="fr_FR"/>
        </w:rPr>
        <w:t xml:space="preserve">Jacob utilise le mot </w:t>
      </w:r>
      <w:r>
        <w:rPr>
          <w:b/>
          <w:lang w:val="fr_FR" w:bidi="fr_FR"/>
        </w:rPr>
        <w:t>contempler</w:t>
      </w:r>
      <w:r>
        <w:rPr>
          <w:lang w:val="fr_FR" w:bidi="fr_FR"/>
        </w:rPr>
        <w:t xml:space="preserve"> pour attirer l'attention de ses fils. Certaines traductions n'utilisent pas ce mot, mais donnent juste les instructions de Jacob pour aller obtenir du grain. Utilisez les termes appropriés pour votre langue.</w:t>
      </w:r>
    </w:p>
    <w:p>
      <w:pPr/>
      <w:r>
        <w:rPr>
          <w:lang w:val="fr_FR" w:bidi="fr_FR"/>
        </w:rPr>
      </w:r>
      <w:r>
        <w:rPr>
          <w:lang w:val="fr_FR" w:bidi="fr_FR"/>
        </w:rPr>
        <w:t xml:space="preserve">Joseph est le </w:t>
      </w:r>
      <w:r>
        <w:rPr>
          <w:b/>
          <w:lang w:val="fr_FR" w:bidi="fr_FR"/>
        </w:rPr>
        <w:t>gouverneur</w:t>
      </w:r>
      <w:r>
        <w:rPr>
          <w:lang w:val="fr_FR" w:bidi="fr_FR"/>
        </w:rPr>
        <w:t xml:space="preserve"> d'Égypte. Un gouverneur est un chef sur une région sous l'autorité du roi. Le roi a nommé Joseph à cette position après qu'il a interprété ses rêves et a proposé un plan alimentaire.</w:t>
      </w:r>
    </w:p>
    <w:p>
      <w:pPr/>
      <w:r>
        <w:rPr>
          <w:lang w:val="fr_FR" w:bidi="fr_FR"/>
        </w:rPr>
      </w:r>
      <w:r>
        <w:rPr>
          <w:lang w:val="fr_FR" w:bidi="fr_FR"/>
        </w:rPr>
        <w:t>Les frères s'adressent à Joseph en l'appelant "</w:t>
      </w:r>
      <w:r>
        <w:rPr>
          <w:b/>
          <w:lang w:val="fr_FR" w:bidi="fr_FR"/>
        </w:rPr>
        <w:t>mon seigneur</w:t>
      </w:r>
      <w:r>
        <w:rPr>
          <w:lang w:val="fr_FR" w:bidi="fr_FR"/>
        </w:rPr>
        <w:t>." Mon seigneur est un titre de respect ou d'honneur donné à une personne ayant un statut supérieur ou une certaine autorité. D'autres expressions pourraient être monsieur ou maître.</w:t>
      </w:r>
    </w:p>
    <w:p>
      <w:pPr/>
      <w:r>
        <w:rPr>
          <w:lang w:val="fr_FR" w:bidi="fr_FR"/>
        </w:rPr>
      </w:r>
      <w:r>
        <w:rPr>
          <w:lang w:val="fr_FR" w:bidi="fr_FR"/>
        </w:rPr>
        <w:t xml:space="preserve">Joseph parle durement ou utilise un ton de voix dur en parlant à ses frères. Joseph s'est rappelé les </w:t>
      </w:r>
      <w:r>
        <w:rPr>
          <w:b/>
          <w:lang w:val="fr_FR" w:bidi="fr_FR"/>
        </w:rPr>
        <w:t>rêves</w:t>
      </w:r>
      <w:r>
        <w:rPr>
          <w:lang w:val="fr_FR" w:bidi="fr_FR"/>
        </w:rPr>
        <w:t xml:space="preserve"> qu'il a faits quand il était garçon. Utilisez le même mot pour rêve que celui que vous avez utilisé dans les passages précédents. Les </w:t>
      </w:r>
      <w:r>
        <w:rPr>
          <w:lang w:val="fr_FR" w:bidi="fr_FR"/>
        </w:rPr>
        <w:t>rêves</w:t>
      </w:r>
      <w:r>
        <w:rPr>
          <w:lang w:val="fr_FR" w:bidi="fr_FR"/>
        </w:rPr>
        <w:t xml:space="preserve"> sont discutés dans le glossaire principal. </w:t>
      </w:r>
    </w:p>
    <w:p>
      <w:pPr/>
      <w:r>
        <w:rPr>
          <w:lang w:val="fr_FR" w:bidi="fr_FR"/>
        </w:rPr>
      </w:r>
      <w:r>
        <w:rPr>
          <w:lang w:val="fr_FR" w:bidi="fr_FR"/>
        </w:rPr>
        <w:t>Les 10 frères disent à Joseph que l'un d'eux a disparu ou n'est plus avec eux. Ils veulent dire que ce frère est mort. Dans certaines langues, dire qu'une personne est morte semble dur. La langue utilise une expression qui signifie que la personne est morte. Assurez-vous de traduire ceci de manière à ce qu'il soit clair que le frère est décédé. Les 10 frères croient que Joseph est mort. Les 10 frères ne savent pas que Joseph est vivant et leur parle.</w:t>
      </w:r>
    </w:p>
    <w:p>
      <w:pPr/>
      <w:r>
        <w:rPr>
          <w:lang w:val="fr_FR" w:bidi="fr_FR"/>
        </w:rPr>
      </w:r>
      <w:r>
        <w:rPr>
          <w:lang w:val="fr_FR" w:bidi="fr_FR"/>
        </w:rPr>
        <w:t xml:space="preserve">Joseph dit : "Je suis un homme craignant Dieu." Joseph veut dire : "Je suis un homme qui craint </w:t>
      </w:r>
      <w:r>
        <w:rPr>
          <w:b/>
          <w:lang w:val="fr_FR" w:bidi="fr_FR"/>
        </w:rPr>
        <w:t>Dieu</w:t>
      </w:r>
      <w:r>
        <w:rPr>
          <w:lang w:val="fr_FR" w:bidi="fr_FR"/>
        </w:rPr>
        <w:t xml:space="preserve">." Joseph parle de Dieu. Utilisez le même nom pour Dieu que celui que vous avez utilisé dans les passages précédents. Le mot </w:t>
      </w:r>
      <w:r>
        <w:rPr>
          <w:lang w:val="fr_FR" w:bidi="fr_FR"/>
        </w:rPr>
        <w:t>"Dieu"</w:t>
      </w:r>
      <w:r>
        <w:rPr>
          <w:lang w:val="fr_FR" w:bidi="fr_FR"/>
        </w:rPr>
        <w:t xml:space="preserve"> a été expliqué dans le glossaire Principal.». </w:t>
      </w:r>
      <w:r>
        <w:rPr>
          <w:lang w:val="fr_FR" w:bidi="fr_FR"/>
        </w:rPr>
        <w:t>La crainte de Dieu</w:t>
      </w:r>
      <w:r>
        <w:rPr>
          <w:lang w:val="fr_FR" w:bidi="fr_FR"/>
        </w:rPr>
        <w:t xml:space="preserve"> est abordée dans le glossaire principal.</w:t>
      </w:r>
    </w:p>
    <w:p>
      <w:pPr/>
      <w:r>
        <w:rPr>
          <w:lang w:val="fr_FR" w:bidi="fr_FR"/>
        </w:rPr>
      </w:r>
      <w:r>
        <w:rPr>
          <w:lang w:val="fr_FR" w:bidi="fr_FR"/>
        </w:rPr>
        <w:t xml:space="preserve">Ruben utilise deux images de mots quand il parle avec les frères. Ruben dit : "Nous avons </w:t>
      </w:r>
      <w:r>
        <w:rPr>
          <w:b/>
          <w:lang w:val="fr_FR" w:bidi="fr_FR"/>
        </w:rPr>
        <w:t>péché</w:t>
      </w:r>
      <w:r>
        <w:rPr>
          <w:lang w:val="fr_FR" w:bidi="fr_FR"/>
        </w:rPr>
        <w:t xml:space="preserve"> contre le garçon. Judah a posé une question qui ne nécessite pas une réponse. Vous pouvez utiliser cela comme une déclaration positive. Le glossaire principal explique aussi ce que signifie le mot « </w:t>
      </w:r>
      <w:r>
        <w:rPr>
          <w:lang w:val="fr_FR" w:bidi="fr_FR"/>
        </w:rPr>
        <w:t>péché</w:t>
      </w:r>
      <w:r>
        <w:rPr>
          <w:lang w:val="fr_FR" w:bidi="fr_FR"/>
        </w:rPr>
        <w:t xml:space="preserve"> ». Ici, Ruben dit : "Je vous avais dit de ne pas faire de mal à l'enfant ni de commettre d'injustice à son égard." L'acte préjudiciable est à l'encontre de Joseph. Vous utiliseriez le mot pour péché que vous avez utilisé dans d'autres passages.</w:t>
      </w:r>
    </w:p>
    <w:p>
      <w:pPr/>
      <w:r>
        <w:rPr>
          <w:lang w:val="fr_FR" w:bidi="fr_FR"/>
        </w:rPr>
      </w:r>
      <w:r>
        <w:rPr>
          <w:lang w:val="fr_FR" w:bidi="fr_FR"/>
        </w:rPr>
        <w:t xml:space="preserve">Ruben a aussi dit : "Nous devons répondre de son </w:t>
      </w:r>
      <w:r>
        <w:rPr>
          <w:b/>
          <w:lang w:val="fr_FR" w:bidi="fr_FR"/>
        </w:rPr>
        <w:t>sang</w:t>
      </w:r>
      <w:r>
        <w:rPr>
          <w:lang w:val="fr_FR" w:bidi="fr_FR"/>
        </w:rPr>
        <w:t xml:space="preserve">. Ruben veut dire qu'ils sont tenus responsables de la mort de Joseph, ou qu'ils sont punis pour sa mort. Le sang est une image de mot pour illustrer la vie de Joseph. Le sang est fréquemment utilisé comme image de mot pour la vie dans les Écritures. Les frères n'ont pas tué Joseph. Ruben dit qu'ils sont responsables de la mort de Joseph parce qu'ils l'ont vendu comme esclave. Ruben croit que Joseph est mort et que les actions des frères ont causé la mort de Joseph. Ruben dit : « Nous souffrirons pour sa mort » ou « Nous devons payer le prix de sa mort. » Le terme sang </w:t>
      </w:r>
      <w:r>
        <w:rPr>
          <w:lang w:val="fr_FR" w:bidi="fr_FR"/>
        </w:rPr>
        <w:t>serviteur</w:t>
      </w:r>
      <w:r>
        <w:rPr>
          <w:lang w:val="fr_FR" w:bidi="fr_FR"/>
        </w:rPr>
        <w:t xml:space="preserve"> est expliqué dans le glossaire principal </w:t>
      </w:r>
    </w:p>
    <w:p>
      <w:pPr/>
      <w:r>
        <w:rPr>
          <w:lang w:val="fr_FR" w:bidi="fr_FR"/>
        </w:rPr>
      </w:r>
      <w:r>
        <w:rPr>
          <w:lang w:val="fr_FR" w:bidi="fr_FR"/>
        </w:rPr>
        <w:t xml:space="preserve">Joseph utilise un </w:t>
      </w:r>
      <w:r>
        <w:rPr>
          <w:b/>
          <w:lang w:val="fr_FR" w:bidi="fr_FR"/>
        </w:rPr>
        <w:t>serment</w:t>
      </w:r>
      <w:r>
        <w:rPr>
          <w:lang w:val="fr_FR" w:bidi="fr_FR"/>
        </w:rPr>
        <w:t xml:space="preserve"> quand il parle avec les frères. Le glossaire principal explique aussi ce que signifie le mot « </w:t>
      </w:r>
      <w:r>
        <w:rPr>
          <w:lang w:val="fr_FR" w:bidi="fr_FR"/>
        </w:rPr>
        <w:t>serment</w:t>
      </w:r>
      <w:r>
        <w:rPr>
          <w:lang w:val="fr_FR" w:bidi="fr_FR"/>
        </w:rPr>
        <w:t xml:space="preserve"> ». Utilisez le même mot pour serviteur que celui que vous avez utilisé dans d'autres passages. Joseph dit par la vie de Pharaon ou par la vie du roi. </w:t>
      </w:r>
      <w:r>
        <w:rPr>
          <w:b/>
          <w:lang w:val="fr_FR" w:bidi="fr_FR"/>
        </w:rPr>
        <w:t>Pharaon</w:t>
      </w:r>
      <w:r>
        <w:rPr>
          <w:lang w:val="fr_FR" w:bidi="fr_FR"/>
        </w:rPr>
        <w:t xml:space="preserve"> est un titre pour le roi d’Égypte. Utilisez le même mot pour désigner le roi que celui que vous avez utilisé précédemment.</w:t>
      </w:r>
    </w:p>
    <w:p>
      <w:pPr/>
      <w:r>
        <w:rPr>
          <w:lang w:val="fr_FR" w:bidi="fr_FR"/>
        </w:rPr>
      </w:r>
      <w:r>
        <w:rPr>
          <w:lang w:val="fr_FR" w:bidi="fr_FR"/>
        </w:rPr>
        <w:t xml:space="preserve">Joseph mit les 10 frères en prison pendant 3 jours. Ensuite, Joseph a mis Siméon en </w:t>
      </w:r>
      <w:r>
        <w:rPr>
          <w:b/>
          <w:lang w:val="fr_FR" w:bidi="fr_FR"/>
        </w:rPr>
        <w:t>prison</w:t>
      </w:r>
      <w:r>
        <w:rPr>
          <w:lang w:val="fr_FR" w:bidi="fr_FR"/>
        </w:rPr>
        <w:t xml:space="preserve"> jusqu'à ce que les frères retournent avec Benjamin. Utilisez le même mot pour Dieu que celui que vous avez utilisé dans les passages précédents. </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traduction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discuté dans les étapes précédentes, comme la chronologie, les mots, les expressions, les émotions ou toute autre chose dont vous avez discuté.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ait raconté tout le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Genèse 42:27–38</w:t>
      </w:r>
      <w:r>
        <w:rPr>
          <w:lang w:val="fr_FR" w:bidi="fr_FR"/>
        </w:rPr>
      </w:r>
    </w:p>
    <w:p>
      <w:pPr>
        <w:pStyle w:val="Heading3"/>
      </w:pPr>
      <w:r>
        <w:rPr>
          <w:lang w:val="fr_FR" w:bidi="fr_FR"/>
        </w:rPr>
        <w:t>Écouter et Cœur</w:t>
      </w:r>
    </w:p>
    <w:p>
      <w:pPr/>
      <w:r>
        <w:rPr>
          <w:lang w:val="fr_FR" w:bidi="fr_FR"/>
        </w:rPr>
      </w:r>
      <w:r>
        <w:rPr>
          <w:lang w:val="fr_FR" w:bidi="fr_FR"/>
        </w:rPr>
        <w:t>Écoutez Genèse 42:27–38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le passage précédent, Joseph a gardé Siméon en prison et a envoyé les autres à la maison avec des sacs de grain. Joseph a dit aux frères qu'ils doivent emmener Benjamin en Égypte. Siméon sera en prison jusqu'à l'arrivée de Benjamin. Joseph a ordonné aux serviteurs de mettre l'argent pour le grain de chaque homme au sommet du sac de cet homme. Les frères, désormais au nombre de neuf, retournent à Canaan. Le dixième frère, Siméon est resté en Égypte comme un prisonnier. C'est un récit de la partie suivante de l'histoire de Joseph.</w:t>
      </w:r>
    </w:p>
    <w:p>
      <w:pPr/>
      <w:r>
        <w:rPr>
          <w:lang w:val="fr_FR" w:bidi="fr_FR"/>
        </w:rPr>
      </w:r>
      <w:r>
        <w:rPr>
          <w:lang w:val="fr_FR" w:bidi="fr_FR"/>
        </w:rPr>
        <w:t>Les neuf frères sont retournés à Canaan. Quand ils se sont arrêtés pour la nuit, l'un des frères a ouvert son sac de grain pour nourrir son âne. C'est la première fois que les ânes ont été mentionnés. Les frères ont emmené des ânes avec eux en Égypte pour porter le grain à Canaan.</w:t>
      </w:r>
    </w:p>
    <w:p>
      <w:pPr/>
      <w:r>
        <w:rPr>
          <w:lang w:val="fr_FR" w:bidi="fr_FR"/>
        </w:rPr>
      </w:r>
      <w:r>
        <w:rPr>
          <w:lang w:val="fr_FR" w:bidi="fr_FR"/>
        </w:rPr>
        <w:t>Le frère a trouvé son argent en haut du sac. C'est l'argent qu'il a payé pour le grain. Quand les neuf frères ont vu cet argent, leurs cœurs ont coulé. C'est une image de mot pour décrire devenir terrifié ou avoir très peur. La peur est si grande qu'on se sent comme si le cœur est descendu jusqu'à l'estomac ou le cœur s'est arrêté.</w:t>
      </w:r>
    </w:p>
    <w:p>
      <w:pPr/>
      <w:r>
        <w:rPr>
          <w:lang w:val="fr_FR" w:bidi="fr_FR"/>
        </w:rPr>
      </w:r>
      <w:r>
        <w:rPr>
          <w:lang w:val="fr_FR" w:bidi="fr_FR"/>
        </w:rPr>
        <w:t>Arrêtez-vous et discutez : racontez une histoire sur quelqu'un qui a découvert ou vu quelque chose qui lui a fait ressentir de la terreur ou qui l'a terrifié. Quelles images de mots cette personne utilise-t-elle pour décrire les sentiments ?</w:t>
      </w:r>
    </w:p>
    <w:p>
      <w:pPr/>
      <w:r>
        <w:rPr>
          <w:lang w:val="fr_FR" w:bidi="fr_FR"/>
        </w:rPr>
      </w:r>
      <w:r>
        <w:rPr>
          <w:lang w:val="fr_FR" w:bidi="fr_FR"/>
        </w:rPr>
        <w:t>Montrez une photo d'un âne.</w:t>
      </w:r>
    </w:p>
    <w:p>
      <w:pPr/>
      <w:r>
        <w:rPr>
          <w:lang w:val="fr_FR" w:bidi="fr_FR"/>
        </w:rPr>
      </w:r>
      <w:r>
        <w:rPr>
          <w:lang w:val="fr_FR" w:bidi="fr_FR"/>
        </w:rPr>
        <w:t>Les frères se sont tournés les uns vers les autres et ont posé une question qui ne nécessite pas une réponse. Ils ont dit : « Qu'est-ce que Dieu nous a-t-il fait ? » Le texte sonne comme si chacun posait cette question à son frère. Ils savent qu'ils sont dans une situation dangereuse. Ils pensent qu'ils sont punis pour ce qu'ils ont fait à Joseph. Pour certaines langues, cela pourrait être une déclaration positive : « Dieu nous a fait cela.</w:t>
      </w:r>
    </w:p>
    <w:p>
      <w:pPr/>
      <w:r>
        <w:rPr>
          <w:lang w:val="fr_FR" w:bidi="fr_FR"/>
        </w:rPr>
      </w:r>
      <w:r>
        <w:rPr>
          <w:lang w:val="fr_FR" w:bidi="fr_FR"/>
        </w:rPr>
        <w:t>Ils continuèrent le lendemain leur voyage pour retourner à Canaan. Nous ne savons pas combien de jours le voyage a pris.</w:t>
      </w:r>
    </w:p>
    <w:p>
      <w:pPr/>
      <w:r>
        <w:rPr>
          <w:lang w:val="fr_FR" w:bidi="fr_FR"/>
        </w:rPr>
      </w:r>
      <w:r>
        <w:rPr>
          <w:lang w:val="fr_FR" w:bidi="fr_FR"/>
        </w:rPr>
        <w:t>Arrêtez-vous et montrez la carte d'Égypte et de Canaan. La route probable doit être marquée sur la carte.</w:t>
      </w:r>
    </w:p>
    <w:p>
      <w:pPr/>
      <w:r>
        <w:rPr>
          <w:lang w:val="fr_FR" w:bidi="fr_FR"/>
        </w:rPr>
      </w:r>
      <w:r>
        <w:rPr>
          <w:lang w:val="fr_FR" w:bidi="fr_FR"/>
        </w:rPr>
        <w:t>Quand ils sont arrivés à la maison, ils ont dit à Jacob tout ce qui leur était arrivé en Égypte. Quand ils racontent l'histoire à Jacob, ils répètent l'expression qu'ils ont utilisée en Égypte. Un frère n'est plus avec nous. C'est une façon de dire que Joseph est mort. Ils croient tous que Joseph est mort.</w:t>
      </w:r>
    </w:p>
    <w:p>
      <w:pPr/>
      <w:r>
        <w:rPr>
          <w:lang w:val="fr_FR" w:bidi="fr_FR"/>
        </w:rPr>
      </w:r>
      <w:r>
        <w:rPr>
          <w:lang w:val="fr_FR" w:bidi="fr_FR"/>
        </w:rPr>
        <w:t>Après avoir raconté à Jacob l'histoire de tout ce qui s'est passé en Égypte, ils ouvrent leurs sacs de grain et trouvent l'argent de chaque homme dans son sac. Les neuf frères avec Jacob sont tous terrifiés. C'est une grande peur. Le mot terrifié est l'un des mots les plus forts pour décrire la peur.</w:t>
      </w:r>
    </w:p>
    <w:p>
      <w:pPr/>
      <w:r>
        <w:rPr>
          <w:lang w:val="fr_FR" w:bidi="fr_FR"/>
        </w:rPr>
      </w:r>
      <w:r>
        <w:rPr>
          <w:lang w:val="fr_FR" w:bidi="fr_FR"/>
        </w:rPr>
        <w:t>Arrêtez-vous et discutez : Racontez l'histoire de quelqu'un qui éprouve une grande peur. L'histoire doit avoir plusieurs types de peur. Notez les différences de mots ou les façons de décrire les différents niveaux de peur. Quel mot le narrateur a-t-il utilisé pour décrire la pire peur ?</w:t>
      </w:r>
    </w:p>
    <w:p>
      <w:pPr/>
      <w:r>
        <w:rPr>
          <w:lang w:val="fr_FR" w:bidi="fr_FR"/>
        </w:rPr>
      </w:r>
      <w:r>
        <w:rPr>
          <w:lang w:val="fr_FR" w:bidi="fr_FR"/>
        </w:rPr>
        <w:t>Jacob voit l'argent dans les sacs. Jacob a entendu l'histoire de ce qui s'est passé en Égypte. Jacob suppose que Siméon est maintenant mort ou qu'il mourra en prison. Jacob accuse les neuf autres de l'avoir privé de tous ses fils. Jacob dit que Joseph n'est plus. Siméon n'est plus. Cela signifie que Jacob pense que Joseph et Siméon sont maintenant morts. Dire que quelqu'un n'est plus est une façon polie de dire que quelqu'un est mort.</w:t>
      </w:r>
    </w:p>
    <w:p>
      <w:pPr/>
      <w:r>
        <w:rPr>
          <w:lang w:val="fr_FR" w:bidi="fr_FR"/>
        </w:rPr>
      </w:r>
      <w:r>
        <w:rPr>
          <w:lang w:val="fr_FR" w:bidi="fr_FR"/>
        </w:rPr>
        <w:t>Arrêtez-vous et discutez : Racontez une histoire sur quelqu'un qui est mort ou sur une personne qui a perdu plusieurs membres de sa famille. Quels mots ou expressions la personne utilise-t-elle pour décrire ceux qui sont morts ?</w:t>
      </w:r>
    </w:p>
    <w:p>
      <w:pPr/>
      <w:r>
        <w:rPr>
          <w:lang w:val="fr_FR" w:bidi="fr_FR"/>
        </w:rPr>
      </w:r>
      <w:r>
        <w:rPr>
          <w:lang w:val="fr_FR" w:bidi="fr_FR"/>
        </w:rPr>
        <w:t>Ruben se propose d'être responsable de Benjamin. Ruben propose de laisser Jacob tuer ses deux fils s'il ne parvient pas à ramener Benjamin à la maison en toute sécurité. Cette proposition est pour illustrer à quel point Ruben prend au sérieux son vœu pour ramener Benjamin à la maison en toute sécurité. Ruben est prêt à risquer la vie de ses propres fils pour s'assurer que Benjamin retourne vers Jacob.</w:t>
      </w:r>
    </w:p>
    <w:p>
      <w:pPr/>
      <w:r>
        <w:rPr>
          <w:lang w:val="fr_FR" w:bidi="fr_FR"/>
        </w:rPr>
      </w:r>
      <w:r>
        <w:rPr>
          <w:lang w:val="fr_FR" w:bidi="fr_FR"/>
        </w:rPr>
        <w:t>Jacob refuse d'accepter la proposition de Ruben. Jacob dit que Benjamin n'ira pas en Égypte. Jacob dit que Joseph est mort et Benjamin est tout ce qu'il lui reste. Joseph et Benjamin sont les fils de Rachel, la femme que Jacob a aimée. Jacob croit que Joseph est mort. Par conséquent, Benjamin est le seul fils de Rachel restant.</w:t>
      </w:r>
    </w:p>
    <w:p>
      <w:pPr/>
      <w:r>
        <w:rPr>
          <w:lang w:val="fr_FR" w:bidi="fr_FR"/>
        </w:rPr>
      </w:r>
      <w:r>
        <w:rPr>
          <w:lang w:val="fr_FR" w:bidi="fr_FR"/>
        </w:rPr>
        <w:t>Jacob dit : « Tu apporterais mes cheveux gris avec tristesse au séjour des morts. Jacob se réfère à ses cheveux gris comme une façon de dire qu'il est un vieil homme. Jacob dit qu'il mourra de chagrin ou de douleur si Benjamin meurt aussi. Le Schéol est l'endroit où vont les morts. Le Schéol est un autre mot pour sépulture. Jacob dit : « Je mourrai de chagrin et serai enterré dans ma tombe.</w:t>
      </w:r>
    </w:p>
    <w:p>
      <w:pPr/>
      <w:r>
        <w:rPr>
          <w:lang w:val="fr_FR" w:bidi="fr_FR"/>
        </w:rPr>
      </w:r>
      <w:r>
        <w:rPr>
          <w:lang w:val="fr_FR" w:bidi="fr_FR"/>
        </w:rPr>
        <w:t>Arrêtez-vous et discutez : Racontez l'histoire d'un vieil homme qui se rapproche de la mort. Comment le vieil homme parle-t-il de sa mort et de ce qu'il s'attend à se passer ? Écoutez attentivement les mots que l'homme utilise pour décrire ce qu'il pense qui se passera.</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Les frères quittent l'Égypte et se dirigent vers Canaan. Ils s'arrêtent la première nuit et découvrent l'argent du grain dans le sac d'un des hommes. Ils sont terrifiés.</w:t>
      </w:r>
    </w:p>
    <w:p>
      <w:pPr/>
      <w:r>
        <w:rPr>
          <w:lang w:val="fr_FR" w:bidi="fr_FR"/>
        </w:rPr>
      </w:r>
      <w:r>
        <w:rPr>
          <w:b/>
          <w:lang w:val="fr_FR" w:bidi="fr_FR"/>
        </w:rPr>
        <w:t>Deuxième scène :</w:t>
      </w:r>
      <w:r>
        <w:rPr>
          <w:lang w:val="fr_FR" w:bidi="fr_FR"/>
        </w:rPr>
        <w:t xml:space="preserve"> Les 9 frères arrivent à Canaan et disent à Jacob tout ce qui leur est arrivé.</w:t>
      </w:r>
    </w:p>
    <w:p>
      <w:pPr/>
      <w:r>
        <w:rPr>
          <w:lang w:val="fr_FR" w:bidi="fr_FR"/>
        </w:rPr>
      </w:r>
      <w:r>
        <w:rPr>
          <w:b/>
          <w:lang w:val="fr_FR" w:bidi="fr_FR"/>
        </w:rPr>
        <w:t>Troisième scène :</w:t>
      </w:r>
      <w:r>
        <w:rPr>
          <w:lang w:val="fr_FR" w:bidi="fr_FR"/>
        </w:rPr>
        <w:t xml:space="preserve"> Ils vident leurs sacs et découvrent que chacun des 9 a son argent dans un sac. Jacob et ses 9 fils sont terrifiés. Jacob refuse de permettre à Benjamin d'aller en Égypte.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Ruben</w:t>
      </w:r>
    </w:p>
    <w:p>
      <w:pPr>
        <w:pStyle w:val="ListBullet"/>
        <w:spacing w:line="240" w:lineRule="auto"/>
        <w:ind w:left="720"/>
      </w:pPr>
      <w:r>
        <w:rPr>
          <w:lang w:val="fr_FR" w:bidi="fr_FR"/>
        </w:rPr>
      </w:r>
      <w:r>
        <w:rPr>
          <w:lang w:val="fr_FR" w:bidi="fr_FR"/>
        </w:rPr>
        <w:t>Siméon est mentionné</w:t>
      </w:r>
    </w:p>
    <w:p>
      <w:pPr>
        <w:pStyle w:val="ListBullet"/>
        <w:spacing w:line="240" w:lineRule="auto"/>
        <w:ind w:left="720"/>
      </w:pPr>
      <w:r>
        <w:rPr>
          <w:lang w:val="fr_FR" w:bidi="fr_FR"/>
        </w:rPr>
      </w:r>
      <w:r>
        <w:rPr>
          <w:lang w:val="fr_FR" w:bidi="fr_FR"/>
        </w:rPr>
        <w:t>Les autres frères</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Benjamin est mentionné</w:t>
      </w:r>
    </w:p>
    <w:p>
      <w:pPr>
        <w:pStyle w:val="ListBullet"/>
        <w:spacing w:line="240" w:lineRule="auto"/>
        <w:ind w:left="720"/>
      </w:pPr>
      <w:r>
        <w:rPr>
          <w:lang w:val="fr_FR" w:bidi="fr_FR"/>
        </w:rPr>
      </w:r>
      <w:r>
        <w:rPr>
          <w:lang w:val="fr_FR" w:bidi="fr_FR"/>
        </w:rPr>
        <w:t>Joseph est mentionné comme le gouverneur d'Égypte</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Dans la première scène, les frères ont commencé à retourner à Canaan. Les frères s'arrêtent pour la nuit. Un frère ouvre son sac de grain et trouve l'argent. Les frères avaient très peur. Le passage utilise l'image de mot « leurs cœurs ont coulé. Cela resemble à ce que le cœur tombe de sa place dans la poitrine jusqu'à l'abdomen ou plus bas. C'est une image de mot pour être terrifié. Nous ne savons pas combien de jours le voyage retour à Canaan a pris.</w:t>
      </w:r>
    </w:p>
    <w:p>
      <w:pPr/>
      <w:r>
        <w:rPr>
          <w:lang w:val="fr_FR" w:bidi="fr_FR"/>
        </w:rPr>
      </w:r>
      <w:r>
        <w:rPr>
          <w:lang w:val="fr_FR" w:bidi="fr_FR"/>
        </w:rPr>
        <w:t>Dans la deuxième scène, les frères arrivent à Canaan et disent à Jacob tout ce qui s'est passé. Pendant qu'ils parlent, ils répètent la façon dont ils ont dit que Joseph est mort. Ils ont dit, un de nos frères n'est plus avec nous. Ils disent à Jacob que le gouverneur leur a parlé durement. Ils disent à Jacob qu'ils ont dit au gouverneur qu'ils avaient tous le même père. C'est une façon de dire qu'ils ne sont pas des espions. Aucun homme n'enverrait les 12 fils comme espions et risquerait que tous ses fils soient tués ou mis en prison.</w:t>
      </w:r>
    </w:p>
    <w:p>
      <w:pPr/>
      <w:r>
        <w:rPr>
          <w:lang w:val="fr_FR" w:bidi="fr_FR"/>
        </w:rPr>
      </w:r>
      <w:r>
        <w:rPr>
          <w:lang w:val="fr_FR" w:bidi="fr_FR"/>
        </w:rPr>
        <w:t>Ils expliquent à Jacob que Siméon a dû rester en Égypte et en prison jusqu'à ce qu'ils retournent en Égypte avec Benjamin. Ils ont dit à Jacob que pour faire sortir Siméon de prison, ils devraient emmener Benjamin en Égypte.</w:t>
      </w:r>
    </w:p>
    <w:p>
      <w:pPr/>
      <w:r>
        <w:rPr>
          <w:lang w:val="fr_FR" w:bidi="fr_FR"/>
        </w:rPr>
      </w:r>
      <w:r>
        <w:rPr>
          <w:lang w:val="fr_FR" w:bidi="fr_FR"/>
        </w:rPr>
        <w:t>Dans la troisième scène, après avoir dit à Jacob tout ce qui s'est passé, ils ont déchargé le grain et ont découvert que l'argent de chaque homme avait été mis dans les sacs de grain. Jacob et les 9 frères étaient terrifiés quand ils ont vu l'argent.</w:t>
      </w:r>
    </w:p>
    <w:p>
      <w:pPr/>
      <w:r>
        <w:rPr>
          <w:lang w:val="fr_FR" w:bidi="fr_FR"/>
        </w:rPr>
      </w:r>
      <w:r>
        <w:rPr>
          <w:lang w:val="fr_FR" w:bidi="fr_FR"/>
        </w:rPr>
        <w:t>Jacob a dit aux autres qu'ils voulaient priver Jacob de tous ses enfants. Jacob croit que Joseph est mort. Jacob croit que Siméon mourra en prison. Jacob a peur que si Benjamin va en Égypte, quelque chose de mauvais va lui arriver.</w:t>
      </w:r>
    </w:p>
    <w:p>
      <w:pPr/>
      <w:r>
        <w:rPr>
          <w:lang w:val="fr_FR" w:bidi="fr_FR"/>
        </w:rPr>
      </w:r>
      <w:r>
        <w:rPr>
          <w:lang w:val="fr_FR" w:bidi="fr_FR"/>
        </w:rPr>
        <w:t>Ruben, le fils le plus âgé propose de prendre la responsabilité de Benjamin. Ruben promet de prendre soin de Benjamin et de le ramener vers Jacob. Ruben offre ses deux fils à Jacob s'il échoue à cette promesse.</w:t>
      </w:r>
    </w:p>
    <w:p>
      <w:pPr/>
      <w:r>
        <w:rPr>
          <w:lang w:val="fr_FR" w:bidi="fr_FR"/>
        </w:rPr>
      </w:r>
      <w:r>
        <w:rPr>
          <w:lang w:val="fr_FR" w:bidi="fr_FR"/>
        </w:rPr>
        <w:t>Jacob utilise des images de mots pour décrire ses sentiments en permettant à Benjamin d'aller en Égypte. Jacob dit qu'il est un vieil homme. Jacob dit que les 9 fils le feront mourir de douleur.</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Ruben</w:t>
      </w:r>
    </w:p>
    <w:p>
      <w:pPr>
        <w:pStyle w:val="ListBullet"/>
        <w:spacing w:line="240" w:lineRule="auto"/>
        <w:ind w:left="720"/>
      </w:pPr>
      <w:r>
        <w:rPr>
          <w:lang w:val="fr_FR" w:bidi="fr_FR"/>
        </w:rPr>
      </w:r>
      <w:r>
        <w:rPr>
          <w:lang w:val="fr_FR" w:bidi="fr_FR"/>
        </w:rPr>
        <w:t>Siméon est mentionné</w:t>
      </w:r>
    </w:p>
    <w:p>
      <w:pPr>
        <w:pStyle w:val="ListBullet"/>
        <w:spacing w:line="240" w:lineRule="auto"/>
        <w:ind w:left="720"/>
      </w:pPr>
      <w:r>
        <w:rPr>
          <w:lang w:val="fr_FR" w:bidi="fr_FR"/>
        </w:rPr>
      </w:r>
      <w:r>
        <w:rPr>
          <w:lang w:val="fr_FR" w:bidi="fr_FR"/>
        </w:rPr>
        <w:t>Les autres frères</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Benjamin est mentionné</w:t>
      </w:r>
    </w:p>
    <w:p>
      <w:pPr>
        <w:pStyle w:val="ListBullet"/>
        <w:spacing w:line="240" w:lineRule="auto"/>
        <w:ind w:left="720"/>
      </w:pPr>
      <w:r>
        <w:rPr>
          <w:lang w:val="fr_FR" w:bidi="fr_FR"/>
        </w:rPr>
      </w:r>
      <w:r>
        <w:rPr>
          <w:lang w:val="fr_FR" w:bidi="fr_FR"/>
        </w:rPr>
        <w:t>Joseph est mentionné comme le gouverneur d'Égypte</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Dans la première scène, les neuf frères sont sur leur chemin du retour à Canaan. Ils ont laissé Siméon en prison en Égypte. La première nuit du voyage, quand ils s'arrêtent pour la nuit, un frère ouvre son sac de grain pour obtenir de la nourriture pour son âne. Il découvre que l'argent qu'il avait payé pour le grain se trouve dans le sac de grain. Il le dit aux autres. Ils sentent tous leurs cœurs couler. Ils se demandent les uns aux autres : « Que nous fait Dieu ?</w:t>
      </w:r>
    </w:p>
    <w:p>
      <w:pPr/>
      <w:r>
        <w:rPr>
          <w:lang w:val="fr_FR" w:bidi="fr_FR"/>
        </w:rPr>
      </w:r>
      <w:r>
        <w:rPr>
          <w:lang w:val="fr_FR" w:bidi="fr_FR"/>
        </w:rPr>
        <w:t>Arrêtez l'action : Demandez au frère qui a trouvé l'argent : « Comment te sens-tu en ce moment ? » Vous pouvez entendre : « Je suis terrifié. J'ai payé cet argent pour le grain. Comment est-il entré dans mon sac ? Ils m'accuseront d'avoir volé cet argent. Je serai arrêté, mis en prison et j'y mourrai. Je ne sais pas comment cet argent est arrivé ici. Que va-t-il se passer ? » Demandez aux frères : « Que ressentez-vous en ce moment ? » Vous entendrez peut-être : « Je suis terrifié. Je ne comprends pas ce que Dieu fait ici. Je sais que nous avons fait du mal à Joseph, mais cela fait plus de 20 ans. Pourquoi tout cela se produit-il maintenant ? Je ne sais pas quoi faire à propos de cela. Reprenez l'action.</w:t>
      </w:r>
    </w:p>
    <w:p>
      <w:pPr/>
      <w:r>
        <w:rPr>
          <w:lang w:val="fr_FR" w:bidi="fr_FR"/>
        </w:rPr>
      </w:r>
      <w:r>
        <w:rPr>
          <w:lang w:val="fr_FR" w:bidi="fr_FR"/>
        </w:rPr>
        <w:t>Dans la deuxième scène, les neuf frères arrivent en Canaan et commencent à expliquer à Jacob ce qui s'est passé en Égypte. Jacob apprend que Siméon est resté en Égypte en prison. Jacob apprend que Benjamin doit aller en Égypte pour que Siméon soit libéré de prison.</w:t>
      </w:r>
    </w:p>
    <w:p>
      <w:pPr/>
      <w:r>
        <w:rPr>
          <w:lang w:val="fr_FR" w:bidi="fr_FR"/>
        </w:rPr>
      </w:r>
      <w:r>
        <w:rPr>
          <w:lang w:val="fr_FR" w:bidi="fr_FR"/>
        </w:rPr>
        <w:t>Arrêtez la scène et demandez à Jacob : « Que ressentez-vous en ce moment ? » ou « Que pensez-vous en ce moment ? » Vous entendrez peut-être : « C'est terrible. Je ne sais pas quoi faire. Si je laisse Benjamin partir, je peux perdre mes deux fils. Si je garde Benjamin ici, Siméon mourra. Je ne peux pas laisser Benjamin partir. Benjamin est tout ce qui me reste de Rachel. Je dois garder Benjamin avec moi. Comment puis-je laisser Siméon mourir ? C'est une situation terrible. Reprenez l'action.</w:t>
      </w:r>
    </w:p>
    <w:p>
      <w:pPr/>
      <w:r>
        <w:rPr>
          <w:lang w:val="fr_FR" w:bidi="fr_FR"/>
        </w:rPr>
      </w:r>
      <w:r>
        <w:rPr>
          <w:lang w:val="fr_FR" w:bidi="fr_FR"/>
        </w:rPr>
        <w:t>Dans la troisième scène, les neuf frères déchargent leurs sacs de grain. Pendant qu'ils vident les sacs, ils découvrent que l'argent de chaque homme est en haut de son sac. Jacob et les neuf frères sont tous terrifiés.</w:t>
      </w:r>
    </w:p>
    <w:p>
      <w:pPr/>
      <w:r>
        <w:rPr>
          <w:lang w:val="fr_FR" w:bidi="fr_FR"/>
        </w:rPr>
      </w:r>
      <w:r>
        <w:rPr>
          <w:lang w:val="fr_FR" w:bidi="fr_FR"/>
        </w:rPr>
        <w:t>Arrêtez l'action : Demandez à Jacob : « Pourquoi as-tu si peur en ce moment ? » Vous entendrez peut-être : « Ce n'est pas normal. Ils accuseront mes fils d'avoir volé. Ils n'ont pas volé. Ils ont payé pour le grain. Je ne sais pas ce que nous ferons. Comment pourrons-nous retourner en arrière et chercher Siméon ? Cela signifie que Siméon mourra en prison en Égypte. Je ne comprends pas pourquoi cela se produit. Reprenez l'action.</w:t>
      </w:r>
    </w:p>
    <w:p>
      <w:pPr/>
      <w:r>
        <w:rPr>
          <w:lang w:val="fr_FR" w:bidi="fr_FR"/>
        </w:rPr>
      </w:r>
      <w:r>
        <w:rPr>
          <w:lang w:val="fr_FR" w:bidi="fr_FR"/>
        </w:rPr>
        <w:t>Jacob accuse ses fils de le priver de ses enfants. Joseph est mort. Siméon est mort. Maintenant, ils veulent prendre Benjamin. Jacob parle de manière agitée. Ils ne savent ce qui est arrivé à Siméon.</w:t>
      </w:r>
    </w:p>
    <w:p>
      <w:pPr/>
      <w:r>
        <w:rPr>
          <w:lang w:val="fr_FR" w:bidi="fr_FR"/>
        </w:rPr>
      </w:r>
      <w:r>
        <w:rPr>
          <w:lang w:val="fr_FR" w:bidi="fr_FR"/>
        </w:rPr>
        <w:t>Ruben est le fils le plus âgé. Ruben promet de prendre soin de Benjamin. Ruben offre ses deux fils à Jacob si Benjamin ne revient pas. Jacob refuse de laisser Benjamin aller en Égypte.</w:t>
      </w:r>
    </w:p>
    <w:p>
      <w:pPr/>
      <w:r>
        <w:rPr>
          <w:lang w:val="fr_FR" w:bidi="fr_FR"/>
        </w:rPr>
      </w:r>
      <w:r>
        <w:rPr>
          <w:lang w:val="fr_FR" w:bidi="fr_FR"/>
        </w:rPr>
        <w:t>Arrêtez l'action : Demandez aux frères : « Comment vous sentez-vous quand vous entendez votre père dire que Benjamin n'ira pas en Égypte ? » Vous entendrez peut-être : « C'est normal. Il a toujours aimé les enfants de Rachel plus que nous. Il gardera Benjamin et laissera Siméon mourir. C'est un choix terrible. Nous sommes en partie en faute. Nous sommes ceux qui lui ont fait perdre Joseph. C'est notre faute aussi. Nous serons les responsables si Siméon meurt. Ou « Je pense que nous devrions attendre un peu qu'il surmonte sa colère et sa peine avant s'approcher de lui à nouveau. Peut-être qu'il verra la raison et réalisera que nous ne pouvons pas laisser Siméon mourir en prison. Peut-être qu'il fera confiance à Ruben. Ou « Je voudrais que nous puissions lui dire tout ce que nous avons fait avec Joseph. Cela pourrait l'aider de savoir. Je ne sais pas. Cela pourrait le faire mourir de chagrin s'il sait à quel point nous sommes vraiment mauvais. Je pense que nous ne pouvons pas lui dire. Nous devons juste le regarder pleurer. Reprenez l'action.</w:t>
      </w:r>
    </w:p>
    <w:p>
      <w:pPr/>
      <w:r>
        <w:rPr>
          <w:lang w:val="fr_FR" w:bidi="fr_FR"/>
        </w:rPr>
      </w:r>
      <w:r>
        <w:rPr>
          <w:lang w:val="fr_FR" w:bidi="fr_FR"/>
        </w:rPr>
        <w:t>Jacob termine son discours en disant que tout ce qui arrive à Benjamin fera que Jacob, un vieil homme aux cheveux gris, mourra de chagrin.</w:t>
      </w:r>
    </w:p>
    <w:p>
      <w:pPr/>
      <w:r>
        <w:rPr>
          <w:lang w:val="fr_FR" w:bidi="fr_FR"/>
        </w:rPr>
      </w:r>
      <w:r>
        <w:rPr>
          <w:lang w:val="fr_FR" w:bidi="fr_FR"/>
        </w:rPr>
        <w:t>Arrêtez l'action : Demandez aux frères : « Comment vous sentez-vous quand vous entendez votre père parler comme cela ? » Vous entendrez peut-être : « Je me sens si coupable. Je sais que je suis en partie responsable de cela à cause de ce que j'ai fait à Joseph. Je pensais que notre père mourrait de chagrin pour Joseph. Si quelque chose arrive à Benjamin, il mourra probablement de chagrin et ce sera en partie ma faute.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Quand les frères ont trouvé de l'argent dans l'un des sacs de grain, leurs cœurs ont coulé. C'est une image de mot pour décrire la peur extrême. Si vous avez de telles images de mots dans votre langue, vous pouvez en utiliser une ici.</w:t>
      </w:r>
    </w:p>
    <w:p>
      <w:pPr/>
      <w:r>
        <w:rPr>
          <w:lang w:val="fr_FR" w:bidi="fr_FR"/>
        </w:rPr>
      </w:r>
      <w:r>
        <w:rPr>
          <w:lang w:val="fr_FR" w:bidi="fr_FR"/>
        </w:rPr>
        <w:t xml:space="preserve">Les frères ont demandé : « Qu'est-ce que </w:t>
      </w:r>
      <w:r>
        <w:rPr>
          <w:b/>
          <w:lang w:val="fr_FR" w:bidi="fr_FR"/>
        </w:rPr>
        <w:t>Dieu</w:t>
      </w:r>
      <w:r>
        <w:rPr>
          <w:lang w:val="fr_FR" w:bidi="fr_FR"/>
        </w:rPr>
        <w:t xml:space="preserve"> nous a-t-il fait ? » Ce mot pour Dieu est le mot commun pour Dieu que vous avez Le glossaire principal explique aussi ce que veut dire « </w:t>
      </w:r>
      <w:r>
        <w:rPr>
          <w:lang w:val="fr_FR" w:bidi="fr_FR"/>
        </w:rPr>
        <w:t>Dieu</w:t>
      </w:r>
      <w:r>
        <w:rPr>
          <w:lang w:val="fr_FR" w:bidi="fr_FR"/>
        </w:rPr>
        <w:t xml:space="preserve"> ». C'est une question qui ne nécessite pas une réponse. La question peut être changée en une déclaration positive.</w:t>
      </w:r>
    </w:p>
    <w:p>
      <w:pPr/>
      <w:r>
        <w:rPr>
          <w:lang w:val="fr_FR" w:bidi="fr_FR"/>
        </w:rPr>
      </w:r>
      <w:r>
        <w:rPr>
          <w:lang w:val="fr_FR" w:bidi="fr_FR"/>
        </w:rPr>
        <w:t>Ce passage utilise l'expression, Joseph est parti ou Joseph n'est plus plusieurs fois. C'est une façon de dire que Joseph est mort. Jacob utilise la même expression pour parler de Siméon. Utilisez une façon culturellement appropriée pour dire que Joseph est mort.</w:t>
      </w:r>
    </w:p>
    <w:p>
      <w:pPr/>
      <w:r>
        <w:rPr>
          <w:lang w:val="fr_FR" w:bidi="fr_FR"/>
        </w:rPr>
      </w:r>
      <w:r>
        <w:rPr>
          <w:lang w:val="fr_FR" w:bidi="fr_FR"/>
        </w:rPr>
        <w:t xml:space="preserve">Jacob dit que perdre Benjamin le ferait mourir de chagrin et qu'il descendrait au séjour des morts c'est-à-dire dans </w:t>
      </w:r>
      <w:r>
        <w:rPr>
          <w:b/>
          <w:lang w:val="fr_FR" w:bidi="fr_FR"/>
        </w:rPr>
        <w:t>la tombe</w:t>
      </w:r>
      <w:r>
        <w:rPr>
          <w:lang w:val="fr_FR" w:bidi="fr_FR"/>
        </w:rPr>
        <w:t xml:space="preserve">. Le Schéol est le nom de l'endroit où séjournent les morts. Le mot </w:t>
      </w:r>
      <w:r>
        <w:rPr>
          <w:lang w:val="fr_FR" w:bidi="fr_FR"/>
        </w:rPr>
        <w:t>Shéol</w:t>
      </w:r>
      <w:r>
        <w:rPr>
          <w:lang w:val="fr_FR" w:bidi="fr_FR"/>
        </w:rPr>
        <w:t xml:space="preserve"> est discuté dans le glossaire principal Utilisez le même mot pour Séjour des morts que celui que vous avez utilisé dans d'autres passages.</w:t>
      </w:r>
    </w:p>
    <w:p>
      <w:pPr/>
      <w:r>
        <w:rPr>
          <w:lang w:val="fr_FR" w:bidi="fr_FR"/>
        </w:rPr>
      </w:r>
      <w:r>
        <w:rPr>
          <w:lang w:val="fr_FR" w:bidi="fr_FR"/>
        </w:rPr>
        <w:t>Jacob parle de ses cheveux blancs ou de ses cheveux gris. C'est une façon de dire que Jacob est un vieil homme.</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discuté dans les étapes précédentes, comme la chronologie, les mots, les expressions, les émotions ou toute autre chose dont vous avez discuté.</w:t>
      </w:r>
    </w:p>
    <w:p>
      <w:pPr/>
      <w:r>
        <w:rPr>
          <w:lang w:val="fr_FR" w:bidi="fr_FR"/>
        </w:rPr>
      </w:r>
      <w:r>
        <w:rPr>
          <w:lang w:val="fr_FR" w:bidi="fr_FR"/>
        </w:rPr>
        <w:t xml:space="preserve">Un membre du groupe doit dire quelques phrases du passage et s'arrêter. Un autre membre du groupe doit raconter la partie suivante du passage et s'arrêter. Continuez ainsi jusqu'à ce que le groupe raconte tout le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 le passage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Genèse 43:1–34</w:t>
      </w:r>
      <w:r>
        <w:rPr>
          <w:lang w:val="fr_FR" w:bidi="fr_FR"/>
        </w:rPr>
      </w:r>
    </w:p>
    <w:p>
      <w:pPr>
        <w:pStyle w:val="Heading3"/>
      </w:pPr>
      <w:r>
        <w:rPr>
          <w:lang w:val="fr_FR" w:bidi="fr_FR"/>
        </w:rPr>
        <w:t>Écouter et Cœur</w:t>
      </w:r>
    </w:p>
    <w:p>
      <w:pPr/>
      <w:r>
        <w:rPr>
          <w:lang w:val="fr_FR" w:bidi="fr_FR"/>
        </w:rPr>
      </w:r>
      <w:r>
        <w:rPr>
          <w:lang w:val="fr_FR" w:bidi="fr_FR"/>
        </w:rPr>
        <w:t>Écoutez Genèse 43:1–34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La famine a continué et était grave. Nous ne savons pas combien de temps s'est écoulé depuis le passage précédent. Jacob et sa famille ont mangé presque tout le grain que les frères avaient apporté d'Égypte. La terre de Canaan n'avait pas de nourriture. C'est un récit de la partie suivante de l'histoire de Joseph.</w:t>
      </w:r>
    </w:p>
    <w:p>
      <w:pPr/>
      <w:r>
        <w:rPr>
          <w:lang w:val="fr_FR" w:bidi="fr_FR"/>
        </w:rPr>
      </w:r>
      <w:r>
        <w:rPr>
          <w:lang w:val="fr_FR" w:bidi="fr_FR"/>
        </w:rPr>
        <w:t xml:space="preserve">La plupart des traductions utilisent l'autre nom de Jacob, Israël dans ce passage. Dieu a donné à Jacob un nouveau nom, Israël quand Jacob a lutté avec Dieu toute la nuit. Jacob et Israël sont la même personne. </w:t>
      </w:r>
    </w:p>
    <w:p>
      <w:pPr/>
      <w:r>
        <w:rPr>
          <w:lang w:val="fr_FR" w:bidi="fr_FR"/>
        </w:rPr>
      </w:r>
      <w:r>
        <w:rPr>
          <w:lang w:val="fr_FR" w:bidi="fr_FR"/>
        </w:rPr>
        <w:t xml:space="preserve">Pendant qu'ils discutent du retour en Égypte, Judah, le quatrième fils de Jacob par Léa devient le porte-parole des frères. Dans le passage précédent, Ruben, le fils le plus âgé était le Il n'y a pas d'explication pour ce changement. Pendant que vous écoutez ce passage, il semble que Jacob fait tout ce qu'il peut faire soit pour éviter d'envoyer Benjamin ou pour retarder l'envoi de Benjamin en Égypte avec les autres fils. </w:t>
      </w:r>
    </w:p>
    <w:p>
      <w:pPr/>
      <w:r>
        <w:rPr>
          <w:lang w:val="fr_FR" w:bidi="fr_FR"/>
        </w:rPr>
      </w:r>
      <w:r>
        <w:rPr>
          <w:lang w:val="fr_FR" w:bidi="fr_FR"/>
        </w:rPr>
        <w:t>Arrêtez-vous et discutez : Racontez l'histoire d'un homme qui ne voulait pas faire quelque chose. Décrivez les façons dont cet homme a retardé ou a causé un retard dans l'exécution de la tâche.</w:t>
      </w:r>
    </w:p>
    <w:p>
      <w:pPr/>
      <w:r>
        <w:rPr>
          <w:lang w:val="fr_FR" w:bidi="fr_FR"/>
        </w:rPr>
      </w:r>
      <w:r>
        <w:rPr>
          <w:lang w:val="fr_FR" w:bidi="fr_FR"/>
        </w:rPr>
        <w:t>Judah rappelle à Jacob que Benjamin doit aller en Égypte avec les autres parce que le gouverneur avait dit qu'il ne leur donnerait pas plus de grain à moins que Benjamin ne vienne en Égypte. Le gouverneur avait dit qu'il n'y aurait pas de grain à moins que Benjamin ne vienne en Égypte. Judah dit que sans plus de grain, tout le monde, y compris Benjamin mourra de faim. Mourir de faim signifie mourir de manque de nourriture. Jacob doit décider s'il doit risquer d'envoyer Benjamin en Égypte ou laisser toute la famille mourir de faim à Canaan. Judas propose d'être responsable de la sécurité de Benjamin. Judah dit à Jacob qu'ils perdent du temps avec tout ce retard et cette discussion. La perte de temps est une image de mot qui signifie que le temps passe sans que rien ne soit fait. Finalement, Jacob accepte de permettre à Benjamin d'aller en Égypte.</w:t>
      </w:r>
    </w:p>
    <w:p>
      <w:pPr/>
      <w:r>
        <w:rPr>
          <w:lang w:val="fr_FR" w:bidi="fr_FR"/>
        </w:rPr>
      </w:r>
      <w:r>
        <w:rPr>
          <w:lang w:val="fr_FR" w:bidi="fr_FR"/>
        </w:rPr>
        <w:t>Jacob dit aux fils qu'ils doivent emporter des cadeaux des meilleurs produits de Canaan. C'étaient les objets les plus chers dont disposai Jacob. Le baume, le miel et deux types de noix étaient disponibles à Canaan. Les épices et la myrrhe sont venues d'autres pays et étaient très chères. La gomme, le baume et la résine aromatique ont donné de bonnes odeurs. Le peuple égyptien aimait ces odeurs. Les Égyptiens utiliseraient ces produits pour faire des parfums et comme médicaments. Tous les trois produits proviennent des arbres. La myrrhe provient aussi des arbres. Jacob a l'intention que ces cadeaux servent à gagner la faveur du gouverneur.</w:t>
      </w:r>
    </w:p>
    <w:p>
      <w:pPr/>
      <w:r>
        <w:rPr>
          <w:lang w:val="fr_FR" w:bidi="fr_FR"/>
        </w:rPr>
      </w:r>
      <w:r>
        <w:rPr>
          <w:lang w:val="fr_FR" w:bidi="fr_FR"/>
        </w:rPr>
        <w:t>Arrêtez-vous et discutez : Quels produits de votre pays emporteriez-vous comme cadeaux pour impressionner un chef important ?</w:t>
      </w:r>
    </w:p>
    <w:p>
      <w:pPr/>
      <w:r>
        <w:rPr>
          <w:lang w:val="fr_FR" w:bidi="fr_FR"/>
        </w:rPr>
      </w:r>
      <w:r>
        <w:rPr>
          <w:lang w:val="fr_FR" w:bidi="fr_FR"/>
        </w:rPr>
        <w:t xml:space="preserve">Arrêtez et montrez une image d'un arbre d'où coule de la résine. Montrez une image de miel. Montrez une image de myrrhe. Montrez une image de noix de pistache. Montrez une image d'amandes. </w:t>
      </w:r>
    </w:p>
    <w:p>
      <w:pPr/>
      <w:r>
        <w:rPr>
          <w:lang w:val="fr_FR" w:bidi="fr_FR"/>
        </w:rPr>
      </w:r>
      <w:r>
        <w:rPr>
          <w:lang w:val="fr_FR" w:bidi="fr_FR"/>
        </w:rPr>
        <w:t>Jacob dit à ses fils de prendre le double de l'argent pour le grain quand ils vont en Égypte. Cette double quantité d'argent comprend deux parties. Tout d'abord, c'est l'argent qui leur était retourné quand ils sont allés la première fois pour acheter du grain. Deuxièmement, ils doivent aussi emporter de l'argent pour acheter plus de grain. Enfin, Jacob dit que Benjamin peut aller avec les autres en Égypte.</w:t>
      </w:r>
    </w:p>
    <w:p>
      <w:pPr/>
      <w:r>
        <w:rPr>
          <w:lang w:val="fr_FR" w:bidi="fr_FR"/>
        </w:rPr>
      </w:r>
      <w:r>
        <w:rPr>
          <w:lang w:val="fr_FR" w:bidi="fr_FR"/>
        </w:rPr>
        <w:t>Après toutes ces instructions, Jacob prononce une bénédiction sur ses fils. Jacob dit : « Que Dieu le Tout-Puissant vous fasse miséricorde sur votre chemin. Dieu le Tout-Puissant ou Dieu Tout-Puissant est la traduction d'El-Shaddaï. Shaddaï signifie pouvoir. C'est un autre nom de Dieu Jacob demande à El-Shaddaï de leur accorder sa miséricorde ou de montrer de la compassion envers ses fils afin que Siméon soit libéré de prison et que Benjamin retourne auprès de Jacob.</w:t>
      </w:r>
    </w:p>
    <w:p>
      <w:pPr/>
      <w:r>
        <w:rPr>
          <w:lang w:val="fr_FR" w:bidi="fr_FR"/>
        </w:rPr>
      </w:r>
      <w:r>
        <w:rPr>
          <w:lang w:val="fr_FR" w:bidi="fr_FR"/>
        </w:rPr>
        <w:t xml:space="preserve">Montrez la carte de Canaan et d'Égypte avec la route de Canaan en Égypte marquée. </w:t>
      </w:r>
    </w:p>
    <w:p>
      <w:pPr/>
      <w:r>
        <w:rPr>
          <w:lang w:val="fr_FR" w:bidi="fr_FR"/>
        </w:rPr>
      </w:r>
      <w:r>
        <w:rPr>
          <w:lang w:val="fr_FR" w:bidi="fr_FR"/>
        </w:rPr>
        <w:t>Les frères prennent Benjamin et vont en Égypte. Quand ils arrivent, ils se présentent au gouverneur, Joseph. Joseph dit qu'ils mangeront avec lui à midi. Le gérant de la maison de Joseph emmène les frères au palais de Joseph. Ils sont terrifiés par cela. Ils pensent qu'ils vont être vendus comme esclaves à cause de l'argent pour le grain qui leur était retourné. Ils croient que quelqu'un va les accuser de vol.</w:t>
      </w:r>
    </w:p>
    <w:p>
      <w:pPr/>
      <w:r>
        <w:rPr>
          <w:lang w:val="fr_FR" w:bidi="fr_FR"/>
        </w:rPr>
      </w:r>
      <w:r>
        <w:rPr>
          <w:lang w:val="fr_FR" w:bidi="fr_FR"/>
        </w:rPr>
        <w:t>Les frères se sont approchés de l'intendant de la maison. L'intendant était le chef des serviteurs de la maison occupait une position de confiance. Joseph a fait confiance à cet homme. Les frères ont parlé à l'intendant et ont utilisé un terme de respect. Ils ont dit : « Mon seigneur » qui est un terme de respect utilisé pour parler à quelqu'un d'un statut élevé. D'autres façons de parler à une telle personne seraient de dire seigneur ou maître Les frères expliquent à l'intendant que l'argent est dans leurs sacs.</w:t>
      </w:r>
    </w:p>
    <w:p>
      <w:pPr/>
      <w:r>
        <w:rPr>
          <w:lang w:val="fr_FR" w:bidi="fr_FR"/>
        </w:rPr>
      </w:r>
      <w:r>
        <w:rPr>
          <w:lang w:val="fr_FR" w:bidi="fr_FR"/>
        </w:rPr>
        <w:t>L'intendant leur dit : « Votre Dieu, le Dieu de votre père a dû faire cela. L'intendant parle de Dieu, le même Dieu que Jacob et sa famille ont adoré. L'intendant fait sortir leur frère Siméon de prison.</w:t>
      </w:r>
    </w:p>
    <w:p>
      <w:pPr/>
      <w:r>
        <w:rPr>
          <w:lang w:val="fr_FR" w:bidi="fr_FR"/>
        </w:rPr>
      </w:r>
      <w:r>
        <w:rPr>
          <w:lang w:val="fr_FR" w:bidi="fr_FR"/>
        </w:rPr>
        <w:t xml:space="preserve">L'intendant les a accueillis à la maison avec des signes de bonne hospitalité. L'intendant leur a donné de l'eau pour se laver les pieds et de la nourriture pour leurs ânes. </w:t>
      </w:r>
    </w:p>
    <w:p>
      <w:pPr/>
      <w:r>
        <w:rPr>
          <w:lang w:val="fr_FR" w:bidi="fr_FR"/>
        </w:rPr>
      </w:r>
      <w:r>
        <w:rPr>
          <w:lang w:val="fr_FR" w:bidi="fr_FR"/>
        </w:rPr>
        <w:t>Arrêtez-vous et discutez : Parlez des visiteurs qui sont venus à votre maison d'une longue distance. Qu'a-t-il été fait pour que les visiteurs soient les bienvenus ?</w:t>
      </w:r>
    </w:p>
    <w:p>
      <w:pPr/>
      <w:r>
        <w:rPr>
          <w:lang w:val="fr_FR" w:bidi="fr_FR"/>
        </w:rPr>
      </w:r>
      <w:r>
        <w:rPr>
          <w:lang w:val="fr_FR" w:bidi="fr_FR"/>
        </w:rPr>
        <w:t>Montrez une image d'une âne.</w:t>
      </w:r>
    </w:p>
    <w:p>
      <w:pPr/>
      <w:r>
        <w:rPr>
          <w:lang w:val="fr_FR" w:bidi="fr_FR"/>
        </w:rPr>
      </w:r>
      <w:r>
        <w:rPr>
          <w:lang w:val="fr_FR" w:bidi="fr_FR"/>
        </w:rPr>
        <w:t>Les frères ont donné leurs cadeaux à Joseph quand Joseph est arrivé à midi. Les frères se sont prosterner profondément devant Joseph. Joseph demanda aux frères des nouvelles de leur père. Ensuite, Joseph a remarqué Benjamin. Joseph a prononcé une bénédiction sur Benjamin. Joseph a dit : « Que Dieu te fasse miséricordieux, mon fils. Joseph utilise cette expression de fils parce que Benjamin est jeune.</w:t>
      </w:r>
    </w:p>
    <w:p>
      <w:pPr/>
      <w:r>
        <w:rPr>
          <w:lang w:val="fr_FR" w:bidi="fr_FR"/>
        </w:rPr>
      </w:r>
      <w:r>
        <w:rPr>
          <w:lang w:val="fr_FR" w:bidi="fr_FR"/>
        </w:rPr>
        <w:t xml:space="preserve">Joseph voit Benjamin, le fils de sa propre mère et est submergé par ses émotions. Le fils de la propre mère de Joseph signifie que Joseph et Benjamin sont des frères à part entière. Ils avaient la même mère et le même père. Les autres frères ont partagé un père avec Joseph et Benjamin, mais avaient des mères différentes. </w:t>
      </w:r>
    </w:p>
    <w:p>
      <w:pPr/>
      <w:r>
        <w:rPr>
          <w:lang w:val="fr_FR" w:bidi="fr_FR"/>
        </w:rPr>
      </w:r>
      <w:r>
        <w:rPr>
          <w:lang w:val="fr_FR" w:bidi="fr_FR"/>
        </w:rPr>
        <w:t xml:space="preserve">Arrêtez-vous et discutez : Racontez l'histoire d'une famille qui a plusieurs frères de différentes mères, mais le même père. Décrivez la relation entre chacun des frères. Notez les termes que vous utilisez pour décrire le frère ayant la même mère et le frère ayant une mère différente. </w:t>
      </w:r>
    </w:p>
    <w:p>
      <w:pPr/>
      <w:r>
        <w:rPr>
          <w:lang w:val="fr_FR" w:bidi="fr_FR"/>
        </w:rPr>
      </w:r>
      <w:r>
        <w:rPr>
          <w:lang w:val="fr_FR" w:bidi="fr_FR"/>
        </w:rPr>
        <w:t>Joseph était submergé d'émotion. Joseph était incapable de contrôler ses émotions. Après avoir pleuré pendant un certain temps, Joseph a repris le contrôle de ses émotions. Joseph s'est lavé le visage et est retourné dans la pièce.</w:t>
      </w:r>
    </w:p>
    <w:p>
      <w:pPr/>
      <w:r>
        <w:rPr>
          <w:lang w:val="fr_FR" w:bidi="fr_FR"/>
        </w:rPr>
      </w:r>
      <w:r>
        <w:rPr>
          <w:lang w:val="fr_FR" w:bidi="fr_FR"/>
        </w:rPr>
        <w:t>Arrêtez-vous et discutez : Racontez l'histoire de quelqu'un qui est venu à la maison après une longue période d'absence. Quelles émotions les gens ont-ils exprimées ? Comment les parents proches ont-ils réagi à cette arrivée ?</w:t>
      </w:r>
    </w:p>
    <w:p>
      <w:pPr/>
      <w:r>
        <w:rPr>
          <w:lang w:val="fr_FR" w:bidi="fr_FR"/>
        </w:rPr>
      </w:r>
      <w:r>
        <w:rPr>
          <w:lang w:val="fr_FR" w:bidi="fr_FR"/>
        </w:rPr>
        <w:t xml:space="preserve">Quand le repas était servi, Joseph était servi à une table. Les Égyptiens étaient assis à une table différente. Les frères étaient tous assis à une table. Joseph attribua les places et fit asseoir les frères, tous les onze, selon leur âge. Les frères étaient étonnés par cela. Joseph donna à Benjamin cinq fois plus de nourriture que ce que les autres reçurent. </w:t>
      </w:r>
    </w:p>
    <w:p>
      <w:pPr/>
      <w:r>
        <w:rPr>
          <w:lang w:val="fr_FR" w:bidi="fr_FR"/>
        </w:rPr>
      </w:r>
      <w:r>
        <w:rPr>
          <w:lang w:val="fr_FR" w:bidi="fr_FR"/>
        </w:rPr>
        <w:t xml:space="preserve">Les Égyptiens n'ont pas mangé avec les frères. Les Egyptiens méprisaient les Hébreux et ont refusé de manger avec eux.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Ce passage a six scènes.</w:t>
      </w:r>
    </w:p>
    <w:p>
      <w:pPr/>
      <w:r>
        <w:rPr>
          <w:lang w:val="fr_FR" w:bidi="fr_FR"/>
        </w:rPr>
      </w:r>
      <w:r>
        <w:rPr>
          <w:b/>
          <w:lang w:val="fr_FR" w:bidi="fr_FR"/>
        </w:rPr>
        <w:t>Première scène :</w:t>
      </w:r>
      <w:r>
        <w:rPr>
          <w:lang w:val="fr_FR" w:bidi="fr_FR"/>
        </w:rPr>
        <w:t xml:space="preserve"> La famine continue. La famille de Jacob a mangé la plupart du grain que les frères ont acheté en Égypte. Ils doivent retourner pour obtenir plus de grain, mais Jacob est réticent à laisser Benjamin partir. judas propose de prendre la responsabilité de Benjamin. Enfin, Jacob permet à Benjamin d'aller en Égypte. Les frères partent pour l'Égypte avec des cadeaux et de l'argent.</w:t>
      </w:r>
    </w:p>
    <w:p>
      <w:pPr/>
      <w:r>
        <w:rPr>
          <w:lang w:val="fr_FR" w:bidi="fr_FR"/>
        </w:rPr>
      </w:r>
      <w:r>
        <w:rPr>
          <w:b/>
          <w:lang w:val="fr_FR" w:bidi="fr_FR"/>
        </w:rPr>
        <w:t>Deuxième scène :</w:t>
      </w:r>
      <w:r>
        <w:rPr>
          <w:lang w:val="fr_FR" w:bidi="fr_FR"/>
        </w:rPr>
        <w:t xml:space="preserve"> Les frères arrivent en Égypte et rencontrent Joseph. Joseph les confie au l'intendant en chef de sa maison. Le serviteur emmène les frères au palais de Joseph.</w:t>
      </w:r>
    </w:p>
    <w:p>
      <w:pPr/>
      <w:r>
        <w:rPr>
          <w:lang w:val="fr_FR" w:bidi="fr_FR"/>
        </w:rPr>
      </w:r>
      <w:r>
        <w:rPr>
          <w:b/>
          <w:lang w:val="fr_FR" w:bidi="fr_FR"/>
        </w:rPr>
        <w:t>Troisième scène :</w:t>
      </w:r>
      <w:r>
        <w:rPr>
          <w:lang w:val="fr_FR" w:bidi="fr_FR"/>
        </w:rPr>
        <w:t xml:space="preserve"> Les frères expliquent à l'intendant en chef à propos de l'argent qu'ils ont trouvé dans leurs sacs de grain. L'intendant les emmène dans le palais et leur donne de l'eau pour se laver les pieds et de la nourriture pour les ânes. Siméon qui a été en prison se joint aux frères.</w:t>
      </w:r>
    </w:p>
    <w:p>
      <w:pPr/>
      <w:r>
        <w:rPr>
          <w:lang w:val="fr_FR" w:bidi="fr_FR"/>
        </w:rPr>
      </w:r>
      <w:r>
        <w:rPr>
          <w:b/>
          <w:lang w:val="fr_FR" w:bidi="fr_FR"/>
        </w:rPr>
        <w:t>Quatrième scène :</w:t>
      </w:r>
      <w:r>
        <w:rPr>
          <w:lang w:val="fr_FR" w:bidi="fr_FR"/>
        </w:rPr>
        <w:t xml:space="preserve"> Joseph vient à la maison. Les frères donnent à Joseph leurs cadeaux. Joseph voit Benjamin et est submergé d'émotion. </w:t>
      </w:r>
    </w:p>
    <w:p>
      <w:pPr/>
      <w:r>
        <w:rPr>
          <w:lang w:val="fr_FR" w:bidi="fr_FR"/>
        </w:rPr>
      </w:r>
      <w:r>
        <w:rPr>
          <w:b/>
          <w:lang w:val="fr_FR" w:bidi="fr_FR"/>
        </w:rPr>
        <w:t>Cinquième scène :</w:t>
      </w:r>
      <w:r>
        <w:rPr>
          <w:lang w:val="fr_FR" w:bidi="fr_FR"/>
        </w:rPr>
        <w:t xml:space="preserve"> Joseph se précipite de la salle de réunion et va dans une pièce privée pour pleurer. Joseph retrouve son sang-froid et retourne vers les frères.</w:t>
      </w:r>
    </w:p>
    <w:p>
      <w:pPr/>
      <w:r>
        <w:rPr>
          <w:lang w:val="fr_FR" w:bidi="fr_FR"/>
        </w:rPr>
      </w:r>
      <w:r>
        <w:rPr>
          <w:b/>
          <w:lang w:val="fr_FR" w:bidi="fr_FR"/>
        </w:rPr>
        <w:t>Sixième scène :</w:t>
      </w:r>
      <w:r>
        <w:rPr>
          <w:lang w:val="fr_FR" w:bidi="fr_FR"/>
        </w:rPr>
        <w:t xml:space="preserve"> Les frères mangent un repas avec Joseph, mais à une table différente. Joseph les fait asseoir en fonction de leur âge. Les Égyptiens ont refusé de manger avec les frères. </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 appelé Israël</w:t>
      </w:r>
    </w:p>
    <w:p>
      <w:pPr>
        <w:pStyle w:val="ListBullet"/>
        <w:spacing w:line="240" w:lineRule="auto"/>
        <w:ind w:left="720"/>
      </w:pPr>
      <w:r>
        <w:rPr>
          <w:lang w:val="fr_FR" w:bidi="fr_FR"/>
        </w:rPr>
      </w:r>
      <w:r>
        <w:rPr>
          <w:lang w:val="fr_FR" w:bidi="fr_FR"/>
        </w:rPr>
        <w:t>Judah</w:t>
      </w:r>
    </w:p>
    <w:p>
      <w:pPr>
        <w:pStyle w:val="ListBullet"/>
        <w:spacing w:line="240" w:lineRule="auto"/>
        <w:ind w:left="720"/>
      </w:pPr>
      <w:r>
        <w:rPr>
          <w:lang w:val="fr_FR" w:bidi="fr_FR"/>
        </w:rPr>
      </w:r>
      <w:r>
        <w:rPr>
          <w:lang w:val="fr_FR" w:bidi="fr_FR"/>
        </w:rPr>
        <w:t>Benjamin est mentionné</w:t>
      </w:r>
    </w:p>
    <w:p>
      <w:pPr>
        <w:pStyle w:val="ListBullet"/>
        <w:spacing w:line="240" w:lineRule="auto"/>
        <w:ind w:left="720"/>
      </w:pPr>
      <w:r>
        <w:rPr>
          <w:lang w:val="fr_FR" w:bidi="fr_FR"/>
        </w:rPr>
      </w:r>
      <w:r>
        <w:rPr>
          <w:lang w:val="fr_FR" w:bidi="fr_FR"/>
        </w:rPr>
        <w:t>Siméon</w:t>
      </w:r>
    </w:p>
    <w:p>
      <w:pPr>
        <w:pStyle w:val="ListBullet"/>
        <w:spacing w:line="240" w:lineRule="auto"/>
        <w:ind w:left="720"/>
      </w:pPr>
      <w:r>
        <w:rPr>
          <w:lang w:val="fr_FR" w:bidi="fr_FR"/>
        </w:rPr>
      </w:r>
      <w:r>
        <w:rPr>
          <w:lang w:val="fr_FR" w:bidi="fr_FR"/>
        </w:rPr>
        <w:t>Les autres frères</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Gérant en chef de la maison de Joseph</w:t>
      </w:r>
    </w:p>
    <w:p>
      <w:pPr>
        <w:pStyle w:val="ListBullet"/>
        <w:spacing w:line="240" w:lineRule="auto"/>
        <w:ind w:left="720"/>
      </w:pPr>
      <w:r>
        <w:rPr>
          <w:lang w:val="fr_FR" w:bidi="fr_FR"/>
        </w:rPr>
      </w:r>
      <w:r>
        <w:rPr>
          <w:lang w:val="fr_FR" w:bidi="fr_FR"/>
        </w:rPr>
        <w:t>Autres Égyptiens</w:t>
      </w:r>
    </w:p>
    <w:p>
      <w:pPr>
        <w:pStyle w:val="ListBullet"/>
        <w:spacing w:line="240" w:lineRule="auto"/>
        <w:ind w:left="720"/>
      </w:pPr>
      <w:r>
        <w:rPr>
          <w:lang w:val="fr_FR" w:bidi="fr_FR"/>
        </w:rPr>
      </w:r>
      <w:r>
        <w:rPr>
          <w:lang w:val="fr_FR" w:bidi="fr_FR"/>
        </w:rPr>
        <w:t>Serveurs qui ont servi le festin</w:t>
      </w:r>
    </w:p>
    <w:p>
      <w:pPr/>
      <w:r>
        <w:rPr>
          <w:lang w:val="fr_FR" w:bidi="fr_FR"/>
        </w:rPr>
      </w:r>
      <w:r>
        <w:rPr>
          <w:lang w:val="fr_FR" w:bidi="fr_FR"/>
        </w:rPr>
        <w:t>Dans cette session, demander au groupe de créer un tableau d'histoire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Dans la première scène, un certain temps s'est écoulé depuis que les frères sont retournés en Canaan. La famine continue à être grave. La famille a mangé presque tout le grain que les frères ont apporté en Canaan. Jacob dit à ses fils de retourner en Égypte pour obtenir plus de nourriture. Judah commence à parler comme le porte-parole des frères. Judah présente un ensemble de choix avec différents résultats. Judah dit « Si », suivi d'une déclaration. Si vous faites cela, alors cela se produira. C'est une façon de présenter les choix. Jacob doit choisir s'il doit laisser Benjamin partir en Égypte ou non.</w:t>
      </w:r>
    </w:p>
    <w:p>
      <w:pPr/>
      <w:r>
        <w:rPr>
          <w:lang w:val="fr_FR" w:bidi="fr_FR"/>
        </w:rPr>
      </w:r>
      <w:r>
        <w:rPr>
          <w:lang w:val="fr_FR" w:bidi="fr_FR"/>
        </w:rPr>
        <w:t>Arrêtez-vous et discutez : Racontez une histoire dans laquelle quelqu'un doit choisir entre deux options. Chaque option a un résultat différent. Notez comment le narrateur présente les options et les résultats de chaque option.</w:t>
      </w:r>
    </w:p>
    <w:p>
      <w:pPr/>
      <w:r>
        <w:rPr>
          <w:lang w:val="fr_FR" w:bidi="fr_FR"/>
        </w:rPr>
      </w:r>
      <w:r>
        <w:rPr>
          <w:lang w:val="fr_FR" w:bidi="fr_FR"/>
        </w:rPr>
        <w:t>Ensuite, Judah rappelle à Jacob que le gouverneur avait dit : « Tu ne verras pas mon visage à nouveau, à moins que ton frère ne soit avec toi. C'est une image de mot qui signifie que le gouverneur ne recevra pas les frères en Égypte. S'ils vont en Égypte sans Benjamin, ils n'obtiendront pas leur grain et leur frère Siméon restera en prison.</w:t>
      </w:r>
    </w:p>
    <w:p>
      <w:pPr/>
      <w:r>
        <w:rPr>
          <w:lang w:val="fr_FR" w:bidi="fr_FR"/>
        </w:rPr>
      </w:r>
      <w:r>
        <w:rPr>
          <w:lang w:val="fr_FR" w:bidi="fr_FR"/>
        </w:rPr>
        <w:t>Ensuite, Judah mentionne quelque chose qui aurait pu se produire. Judah dit : « Si nous n'avions pas été en retard » ou « Si nous n'avions pas perdu tout ce temps. » Judah parle de quelque chose qui aurait pu se produire, mais ne s'est pas produit.</w:t>
      </w:r>
    </w:p>
    <w:p>
      <w:pPr/>
      <w:r>
        <w:rPr>
          <w:lang w:val="fr_FR" w:bidi="fr_FR"/>
        </w:rPr>
      </w:r>
      <w:r>
        <w:rPr>
          <w:lang w:val="fr_FR" w:bidi="fr_FR"/>
        </w:rPr>
        <w:t>Arrêtez-vous et discutez : Racontez une histoire sur quelque chose qui aurait pu se produire dans le passé, mais ne s'est pas produit. Notez comment la personne parle de l'événement dans le passé. Comment cette personne décrit-elle cette possibilité pour que tout le monde sache que cela ne s'est pas produit ?</w:t>
      </w:r>
    </w:p>
    <w:p>
      <w:pPr/>
      <w:r>
        <w:rPr>
          <w:lang w:val="fr_FR" w:bidi="fr_FR"/>
        </w:rPr>
      </w:r>
      <w:r>
        <w:rPr>
          <w:lang w:val="fr_FR" w:bidi="fr_FR"/>
        </w:rPr>
        <w:t xml:space="preserve">Jacob accepte finalement de laisser Benjamin aller en Égypte. Jacob insiste pour que les frères prennent le double de l'argent pour le grain et prennent des cadeaux pour le gouverneur. </w:t>
      </w:r>
    </w:p>
    <w:p>
      <w:pPr/>
      <w:r>
        <w:rPr>
          <w:lang w:val="fr_FR" w:bidi="fr_FR"/>
        </w:rPr>
      </w:r>
      <w:r>
        <w:rPr>
          <w:lang w:val="fr_FR" w:bidi="fr_FR"/>
        </w:rPr>
        <w:t>Jacob prononce une bénédiction sur les frères avant qu'ils ne partent Jacob dit : « Que Dieu le Tout-Puissant ou El-Shaddaï vous fasse miséricorde. Jacob prie que Siméon soit libéré de la prison et que Benjamin retourne en toute sécurité à Canaan. Jacob accepte qu'il puisse perdre encore plus de fils, y compris Benjamin, lors de ce voyage. Jacob dit cela d'une manière qui indique qu'il a pris une décision vraiment difficile. Jacob sait qu'il pourrait perdre plus de ses fils. Jacob accepte cela parce qu'ils ont besoin de nourriture pour le reste de la famille - les femmes et les enfants.</w:t>
      </w:r>
    </w:p>
    <w:p>
      <w:pPr/>
      <w:r>
        <w:rPr>
          <w:lang w:val="fr_FR" w:bidi="fr_FR"/>
        </w:rPr>
      </w:r>
      <w:r>
        <w:rPr>
          <w:lang w:val="fr_FR" w:bidi="fr_FR"/>
        </w:rPr>
        <w:t>Arrêtez-vous et discutez : Racontez une histoire sur quelqu'un qui doit prendre une décision vraiment difficile qui peut entraîner la mort d'une ou de plusieurs personnes. Comment cette personne parle-t-elle de cette décision ? Comment la personne s'amène-t-elle à accepter cette décision qu'elle vient de prendre ?</w:t>
      </w:r>
    </w:p>
    <w:p>
      <w:pPr/>
      <w:r>
        <w:rPr>
          <w:lang w:val="fr_FR" w:bidi="fr_FR"/>
        </w:rPr>
      </w:r>
      <w:r>
        <w:rPr>
          <w:lang w:val="fr_FR" w:bidi="fr_FR"/>
        </w:rPr>
        <w:t>Dans la deuxième scène, les frères arrivent en Égypte avec leur argent et leurs cadeaux pour le gouverneur. Quand Joseph a vu que Benjamin était avec eux, il a dit à son intendant en chef que les hommes mangeraient le repas de midi avec lui. Joseph a dit à l'intendant de tuer un animal et de préparer un grand festin. Les frères étaient terrifiés quand ils ont réalisé qu'ils allaient au palais du gouverneur. Ils avaient peur que le gouverneur ne les accuse de vol et ne les réduise en esclavage.</w:t>
      </w:r>
    </w:p>
    <w:p>
      <w:pPr/>
      <w:r>
        <w:rPr>
          <w:lang w:val="fr_FR" w:bidi="fr_FR"/>
        </w:rPr>
      </w:r>
      <w:r>
        <w:rPr>
          <w:lang w:val="fr_FR" w:bidi="fr_FR"/>
        </w:rPr>
        <w:t>Dans la troisième scène, les frères ont parlé à l'intendant en chef à l'entrée du palais. Ils ont expliqué avoir trouvé l'argent dans leurs sacs après le premier voyage. L'intendant leur a dit que cela doit être de Dieu parce qu'il s'est rappelé de leur paiement pour le grain. L'intendant a fait venir Siméon de prison. L'intendant leur a donné de l'eau pour se laver les pieds et de la nourriture pour leurs ânes. Les frères ont préparé leurs cadeaux pour le gouverneur.</w:t>
      </w:r>
    </w:p>
    <w:p>
      <w:pPr/>
      <w:r>
        <w:rPr>
          <w:lang w:val="fr_FR" w:bidi="fr_FR"/>
        </w:rPr>
      </w:r>
      <w:r>
        <w:rPr>
          <w:lang w:val="fr_FR" w:bidi="fr_FR"/>
        </w:rPr>
        <w:t>Dans la quatrième scène, Joseph est venu à la maison. Les frères ont donné à Joseph leurs cadeaux. Les frères se sont prosternés bas jusqu'au sol devant Joseph. Joseph a demandé à propos de leur père. Ensuite, Joseph a demandé à propos de Benjamin. Joseph a prononcé une bénédiction sur Benjamin. Joseph a dit : « Que Dieu te fasse miséricorde, mon fils. Cela pourrait être dit comme : « Que Dieu soit miséricordieux envers toi, jeune homme. Benjamin est le frère de Joseph. Ici, le mot fils indique que Benjamin est beaucoup plus jeune que Joseph qui est dans ses quarante ans.</w:t>
      </w:r>
    </w:p>
    <w:p>
      <w:pPr/>
      <w:r>
        <w:rPr>
          <w:lang w:val="fr_FR" w:bidi="fr_FR"/>
        </w:rPr>
      </w:r>
      <w:r>
        <w:rPr>
          <w:lang w:val="fr_FR" w:bidi="fr_FR"/>
        </w:rPr>
        <w:t>Dans la cinquième scène, Joseph est submergé d'émotion et quitte rapidement la pièce. Joseph va dans une pièce privée et s'effondre et pleure. Joseph a quitté la pièce parce qu'il était incapable de contrôler ses émotions. Joseph s'est précipité de la pièce ou a quitté la pièce à la hâte. D'autres traductions utilisent des expressions comme s'il s'est précipité ou a couru en hâte. Joseph est allé dans sa propre chambre pour pleurer. L'auteur dit que Joseph était si submergé par ses émotions qu'il a dû quitter la pièce rapidement pour éviter de pleurer devant les frères. Certaines traductions disent que Joseph s'est effondré et a pleuré. C'est une image de mot qui signifie que Joseph a perdu le contrôle de ses émotions. Après avoir pleuré, Joseph reprend le contrôle, se lave le visage et retourne vers les autres.</w:t>
      </w:r>
    </w:p>
    <w:p>
      <w:pPr/>
      <w:r>
        <w:rPr>
          <w:lang w:val="fr_FR" w:bidi="fr_FR"/>
        </w:rPr>
      </w:r>
      <w:r>
        <w:rPr>
          <w:lang w:val="fr_FR" w:bidi="fr_FR"/>
        </w:rPr>
        <w:t>Dans la sixième scène, tout le monde prend part au festin. Joseph est assis à une table tout seul. Les Égyptiens dans la pièce mangent à une autre table parce qu'ils méprisent les Hébreux. Les onze frères mangent tous ensemble à une table. Joseph les fait asseoir en fonction de leur âge. Les frères étaient étonnés que Joseph, le gouverneur, puisse les faire asseoir selon leur âge ainsi. Joseph a rempli leurs assiettes de nourriture de sa propre table. Les serveurs ont servi Joseph à sa table et les frères à leur table. Joseph donna à Benjamin cinq fois plus de nourriture que ce que les autres reçurent. Le passage se termine par les frères mangeant et buvant librement avec Joseph jusqu'à ce qu'ils soient heureux.</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 passage a six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 appelé Israël</w:t>
      </w:r>
    </w:p>
    <w:p>
      <w:pPr>
        <w:pStyle w:val="ListBullet"/>
        <w:spacing w:line="240" w:lineRule="auto"/>
        <w:ind w:left="720"/>
      </w:pPr>
      <w:r>
        <w:rPr>
          <w:lang w:val="fr_FR" w:bidi="fr_FR"/>
        </w:rPr>
      </w:r>
      <w:r>
        <w:rPr>
          <w:lang w:val="fr_FR" w:bidi="fr_FR"/>
        </w:rPr>
        <w:t>Judah</w:t>
      </w:r>
    </w:p>
    <w:p>
      <w:pPr>
        <w:pStyle w:val="ListBullet"/>
        <w:spacing w:line="240" w:lineRule="auto"/>
        <w:ind w:left="720"/>
      </w:pPr>
      <w:r>
        <w:rPr>
          <w:lang w:val="fr_FR" w:bidi="fr_FR"/>
        </w:rPr>
      </w:r>
      <w:r>
        <w:rPr>
          <w:lang w:val="fr_FR" w:bidi="fr_FR"/>
        </w:rPr>
        <w:t>Benjamin est mentionné</w:t>
      </w:r>
    </w:p>
    <w:p>
      <w:pPr>
        <w:pStyle w:val="ListBullet"/>
        <w:spacing w:line="240" w:lineRule="auto"/>
        <w:ind w:left="720"/>
      </w:pPr>
      <w:r>
        <w:rPr>
          <w:lang w:val="fr_FR" w:bidi="fr_FR"/>
        </w:rPr>
      </w:r>
      <w:r>
        <w:rPr>
          <w:lang w:val="fr_FR" w:bidi="fr_FR"/>
        </w:rPr>
        <w:t>Simeon</w:t>
      </w:r>
    </w:p>
    <w:p>
      <w:pPr>
        <w:pStyle w:val="ListBullet"/>
        <w:spacing w:line="240" w:lineRule="auto"/>
        <w:ind w:left="720"/>
      </w:pPr>
      <w:r>
        <w:rPr>
          <w:lang w:val="fr_FR" w:bidi="fr_FR"/>
        </w:rPr>
      </w:r>
      <w:r>
        <w:rPr>
          <w:lang w:val="fr_FR" w:bidi="fr_FR"/>
        </w:rPr>
        <w:t>Les autres frères</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Gérant en chef de la maison de Joseph</w:t>
      </w:r>
    </w:p>
    <w:p>
      <w:pPr>
        <w:pStyle w:val="ListBullet"/>
        <w:spacing w:line="240" w:lineRule="auto"/>
        <w:ind w:left="720"/>
      </w:pPr>
      <w:r>
        <w:rPr>
          <w:lang w:val="fr_FR" w:bidi="fr_FR"/>
        </w:rPr>
      </w:r>
      <w:r>
        <w:rPr>
          <w:lang w:val="fr_FR" w:bidi="fr_FR"/>
        </w:rPr>
        <w:t>Autres Égyptiens</w:t>
      </w:r>
    </w:p>
    <w:p>
      <w:pPr>
        <w:pStyle w:val="ListBullet"/>
        <w:spacing w:line="240" w:lineRule="auto"/>
        <w:ind w:left="720"/>
      </w:pPr>
      <w:r>
        <w:rPr>
          <w:lang w:val="fr_FR" w:bidi="fr_FR"/>
        </w:rPr>
      </w:r>
      <w:r>
        <w:rPr>
          <w:lang w:val="fr_FR" w:bidi="fr_FR"/>
        </w:rPr>
        <w:t>Serveurs qui ont servi le festin</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Dans la première scène, Jacob et sa famille sont à court de nourriture. Les frères doivent retourner en Égypte pour obtenir plus de nourriture ou la famille mourra de faim. Jacob retarde et retarde leur départ. Jacob ne veut pas laisser Benjamin aller en Égypte. judas propose de prendre la responsabilité de Benjamin.</w:t>
      </w:r>
    </w:p>
    <w:p>
      <w:pPr/>
      <w:r>
        <w:rPr>
          <w:lang w:val="fr_FR" w:bidi="fr_FR"/>
        </w:rPr>
      </w:r>
      <w:r>
        <w:rPr>
          <w:lang w:val="fr_FR" w:bidi="fr_FR"/>
        </w:rPr>
        <w:t>Arrêtez l'action : Demandez à Jacob : « Pourquoi ne laisses-tu pas Benjamin aller en Égypte ? » Vous pouvez entendre : « J'ai peur qu'il ne revienne pas vers moi. » J'ai perdu Joseph. Je ne peux pas supporter de perdre Benjamin. Je pense que Siméon est probablement mort. Qui peut vivre dans une prison égyptienne ? Je pense que ce gouverneur prépare quelque chose de mauvais et j'ai peur. Demandez à Judah : « Pourquoi proposes-tu d'être responsable de Benjamin ? » Vous pouvez entendre : « Je suis celui qui a suggéré de vendre Joseph comme un esclave. » C'est ma faute si Joseph est mort. Je dois être responsable. De plus, nous devons obtenir plus de nourriture ou toutes nos femmes et nos enfants mourront. Je ne peux pas permettre que cela se produise. Le père doit laisser Benjamin partir. Reprenez l'action.</w:t>
      </w:r>
    </w:p>
    <w:p>
      <w:pPr/>
      <w:r>
        <w:rPr>
          <w:lang w:val="fr_FR" w:bidi="fr_FR"/>
        </w:rPr>
      </w:r>
      <w:r>
        <w:rPr>
          <w:lang w:val="fr_FR" w:bidi="fr_FR"/>
        </w:rPr>
        <w:t>Jacob a insisté pour que les frères emportent le double de l'argent pour le grain. Jacob a aussi insisté pour que les frères apportent des cadeaux coûteux au gouverneur. Jacob a donné la permission à Benjamin de partir avec les frères. Jacob a prononcé une bénédiction sur les frères avant leur départ. Jacob invoqua El-Shaddaï ou le Dieu Tout-Puissant pour qu'Il leur fasse miséricorde et pour faire sortir Siméon de prison et ramener Benjamin à Canaan.</w:t>
      </w:r>
    </w:p>
    <w:p>
      <w:pPr/>
      <w:r>
        <w:rPr>
          <w:lang w:val="fr_FR" w:bidi="fr_FR"/>
        </w:rPr>
      </w:r>
      <w:r>
        <w:rPr>
          <w:lang w:val="fr_FR" w:bidi="fr_FR"/>
        </w:rPr>
        <w:t>Arrêtez la scène et demandez à Jacob : « Que ressentez-vous en ce moment ? » ou « Que pensez-vous en ce moment ? » Vous pouvez entendre : « J'ai peur. » je veux faire confiance à Dieu pour s'occuper de cela. Mais Dieu a laissé Joseph mourir. Je veux croire que tout ira bien. J'ai juste peur. Il est difficile de faire confiance en ce moment. Demandez aux frères, « Comment vous êtes-vous senti en entendant la bénédiction ? » Vous pouvez entendre : « Je suis heureux de penser que Dieu le Tout-Puissant prend soin de nous. Dieu est Tout-Puissant. J'ai besoin de cette bénédiction. J'ai besoin de la miséricorde de Dieu à cause des choses que j'ai faites dans le passé. Reprenez l'action.</w:t>
      </w:r>
    </w:p>
    <w:p>
      <w:pPr/>
      <w:r>
        <w:rPr>
          <w:lang w:val="fr_FR" w:bidi="fr_FR"/>
        </w:rPr>
      </w:r>
      <w:r>
        <w:rPr>
          <w:lang w:val="fr_FR" w:bidi="fr_FR"/>
        </w:rPr>
        <w:t>Dans la deuxième scène, les frères rencontrent Joseph. Joseph voit que Benjamin est avec les frères. Joseph envoie les frères à son palais et dit à son gérant en chef de prendre soin d'eux. Joseph demande à l'intendant en chef de préparer un festin pour les frères. Les frères réalisent qu'ils vont au palais du gouverneur. Les frères ont peur que Joseph ait l'intention de les accuser de vol et de faire d'eux des esclaves.</w:t>
      </w:r>
    </w:p>
    <w:p>
      <w:pPr/>
      <w:r>
        <w:rPr>
          <w:lang w:val="fr_FR" w:bidi="fr_FR"/>
        </w:rPr>
      </w:r>
      <w:r>
        <w:rPr>
          <w:lang w:val="fr_FR" w:bidi="fr_FR"/>
        </w:rPr>
        <w:t>Arrêtez l'action : Demandez à l'intendant en chef, « Comment vous sentez-vous à ce sujet ? » Vous pouvez entendre : « Je ne sais pas qui sont ces hommes, mais le gouverneur semble vraiment intéressé par eux. » Ils semblent être des hommes simples de Canaan. Je me demande pourquoi le gouverneur agit comme s'il était important. Je ferais mieux de bien les traiter. Je ne veux pas que mon maître soit en colère contre moi. Il dit de préparer un festin, alors je vais préparer un festin. Reprenez l'action.</w:t>
      </w:r>
    </w:p>
    <w:p>
      <w:pPr/>
      <w:r>
        <w:rPr>
          <w:lang w:val="fr_FR" w:bidi="fr_FR"/>
        </w:rPr>
      </w:r>
      <w:r>
        <w:rPr>
          <w:lang w:val="fr_FR" w:bidi="fr_FR"/>
        </w:rPr>
        <w:t>Dans la troisième scène, les frères arrivent au palais. Ils expliquent comment ils ont trouvé l'argent qu'ils avaient payé pour le grain dans leurs sacs sur le chemin de la maison. Ils ont ramené cet argent. L'intendant dit que l'argent doit venir de Dieu car il se souvient qu'ils avaient payé pour le grain. L'intendant fait libérer Siméon de prison. Siméon se joint aux autres.</w:t>
      </w:r>
    </w:p>
    <w:p>
      <w:pPr/>
      <w:r>
        <w:rPr>
          <w:lang w:val="fr_FR" w:bidi="fr_FR"/>
        </w:rPr>
      </w:r>
      <w:r>
        <w:rPr>
          <w:lang w:val="fr_FR" w:bidi="fr_FR"/>
        </w:rPr>
        <w:t>Arrêtez la scène: Demandez à Siméon: "Comment te sens-tu en ce moment?" Vous pouvez entendre : « Je suis tellement soulagé. Je pensais que mon père n'autoriserait pas Benjamin à venir et que je mourrais dans cette prison. J'ai été bien traité mais c'était quand même la prison. Je suis si heureux d'être libre à nouveau. Reprenez l'action.</w:t>
      </w:r>
    </w:p>
    <w:p>
      <w:pPr/>
      <w:r>
        <w:rPr>
          <w:lang w:val="fr_FR" w:bidi="fr_FR"/>
        </w:rPr>
      </w:r>
      <w:r>
        <w:rPr>
          <w:lang w:val="fr_FR" w:bidi="fr_FR"/>
        </w:rPr>
        <w:t>Dans la quatrième scène, Joseph vient à la maison pour le festin. Joseph rencontre ses frères et parle avec eux. Les frères donnent leurs cadeaux et se prosternent profondément devant Joseph. Joseph demande à propos de leur père. Joseph voit Benjamin et dit : « Que Dieu soit miséricordieux envers toi, mon fils.</w:t>
      </w:r>
    </w:p>
    <w:p>
      <w:pPr/>
      <w:r>
        <w:rPr>
          <w:lang w:val="fr_FR" w:bidi="fr_FR"/>
        </w:rPr>
      </w:r>
      <w:r>
        <w:rPr>
          <w:lang w:val="fr_FR" w:bidi="fr_FR"/>
        </w:rPr>
        <w:t>Arrêtez l'action : Demandez à Benjamin : « Comment te sens-tu après avoir entendu cette bénédiction ? » Vous pouvez entendre : « J'ai aimé ce qu'il a dit. » Je me demande pourquoi il m'a parlé comme cela. Cela semble étrange. Reprenez l'action.</w:t>
      </w:r>
    </w:p>
    <w:p>
      <w:pPr/>
      <w:r>
        <w:rPr>
          <w:lang w:val="fr_FR" w:bidi="fr_FR"/>
        </w:rPr>
      </w:r>
      <w:r>
        <w:rPr>
          <w:lang w:val="fr_FR" w:bidi="fr_FR"/>
        </w:rPr>
        <w:t>Dans la cinquième scène, Joseph perd le contrôle de ses émotions et se précipite hors de la pièce pour pleurer dans une pièce privée. Joseph reprend le contrôle de lui-même et retourne vers les autres.</w:t>
      </w:r>
    </w:p>
    <w:p>
      <w:pPr/>
      <w:r>
        <w:rPr>
          <w:lang w:val="fr_FR" w:bidi="fr_FR"/>
        </w:rPr>
      </w:r>
      <w:r>
        <w:rPr>
          <w:lang w:val="fr_FR" w:bidi="fr_FR"/>
        </w:rPr>
        <w:t>Dans la sixième scène, Joseph fait asseoir les frères en fonction de leur âge. Joseph fait servir à ses frères de la nourriture de sa propre table. Joseph donne à Benjamin 5 fois plus de nourriture que les autres.</w:t>
      </w:r>
    </w:p>
    <w:p>
      <w:pPr/>
      <w:r>
        <w:rPr>
          <w:lang w:val="fr_FR" w:bidi="fr_FR"/>
        </w:rPr>
      </w:r>
      <w:r>
        <w:rPr>
          <w:lang w:val="fr_FR" w:bidi="fr_FR"/>
        </w:rPr>
        <w:t>Arrêtez l'action : demandez aux frères, « Que ressentez-vous en ce moment ? » Vous pouvez entendre : « Je ne comprends pas les actions de cet homme. » Il se précipite hors de la pièce. Il se précipite de nouveau à l'intérieur. Il nous invite à un festin. Il ne mangera pas à table avec nous. Il semble connaître notre âge. « Qui est cet homme ? » Pourquoi nous traite-t-il comme cela ? Mais je vais profiter de ce festin.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La famine était grave sur la terre. Certaines traductions utilisent juste le mot terre et non le nom du pays. D'autres traductions incluent Canaan dans leur traduction. La terre fait référence à Canaan où Jacob et ses fils vivent. Utilisez le même mot pour </w:t>
      </w:r>
      <w:r>
        <w:rPr>
          <w:b/>
          <w:lang w:val="fr_FR" w:bidi="fr_FR"/>
        </w:rPr>
        <w:t>famine</w:t>
      </w:r>
      <w:r>
        <w:rPr>
          <w:lang w:val="fr_FR" w:bidi="fr_FR"/>
        </w:rPr>
        <w:t xml:space="preserve"> que celui que vous avez utilisé dans les passages précédents. </w:t>
      </w:r>
    </w:p>
    <w:p>
      <w:pPr/>
      <w:r>
        <w:rPr>
          <w:lang w:val="fr_FR" w:bidi="fr_FR"/>
        </w:rPr>
      </w:r>
      <w:r>
        <w:rPr>
          <w:lang w:val="fr_FR" w:bidi="fr_FR"/>
        </w:rPr>
        <w:t xml:space="preserve">Le passage utilise </w:t>
      </w:r>
      <w:r>
        <w:rPr>
          <w:b/>
          <w:lang w:val="fr_FR" w:bidi="fr_FR"/>
        </w:rPr>
        <w:t>Israël</w:t>
      </w:r>
      <w:r>
        <w:rPr>
          <w:lang w:val="fr_FR" w:bidi="fr_FR"/>
        </w:rPr>
        <w:t xml:space="preserve"> tout au long comme le nom de Jacob. Certaines traductions utilisent le nom d'Israël sans mentionner le nom Jacob. Certaines traductions choisissent de dire Jacob qui était appelé Israël. De cette manière, ils rendent clair qu'Israël et Jacob sont le même homme et se rappellent que Dieu a donné à Jacob ce nouveau nom. </w:t>
      </w:r>
      <w:r>
        <w:rPr>
          <w:b/>
          <w:lang w:val="fr_FR" w:bidi="fr_FR"/>
        </w:rPr>
        <w:t>Isaeël</w:t>
      </w:r>
      <w:r>
        <w:rPr>
          <w:lang w:val="fr_FR" w:bidi="fr_FR"/>
        </w:rPr>
        <w:t xml:space="preserve"> est discuté dans le glossaire principal </w:t>
      </w:r>
    </w:p>
    <w:p>
      <w:pPr/>
      <w:r>
        <w:rPr>
          <w:lang w:val="fr_FR" w:bidi="fr_FR"/>
        </w:rPr>
      </w:r>
      <w:r>
        <w:rPr>
          <w:lang w:val="fr_FR" w:bidi="fr_FR"/>
        </w:rPr>
        <w:t>Jacob a dit à ses fils d'emporter des cadeaux de baume, de miel, de gomme, de résine aromatique, de noix de pistaches et d'amandes. Certaines traductions utilisent des termes généraux comme des onguents, du parfum et des noix. C'étaient des articles coûteux. Les gommes et les résines étaient utilisées pour faire des parfums. Les marchands ismaélites qui ont acheté Joseph comme esclave apportaient du baume et de la gomme et de la résine en Égypte.</w:t>
      </w:r>
    </w:p>
    <w:p>
      <w:pPr/>
      <w:r>
        <w:rPr>
          <w:lang w:val="fr_FR" w:bidi="fr_FR"/>
        </w:rPr>
      </w:r>
      <w:r>
        <w:rPr>
          <w:lang w:val="fr_FR" w:bidi="fr_FR"/>
        </w:rPr>
        <w:t xml:space="preserve">Arrêtez et montrez une image d'un arbre d'où coule de la résine. Montrez une image de miel. Montrez une image de myrrhe. Montrez une image de noix de pistache. Montrez une image d'amandes. </w:t>
      </w:r>
    </w:p>
    <w:p>
      <w:pPr/>
      <w:r>
        <w:rPr>
          <w:lang w:val="fr_FR" w:bidi="fr_FR"/>
        </w:rPr>
      </w:r>
      <w:r>
        <w:rPr>
          <w:lang w:val="fr_FR" w:bidi="fr_FR"/>
        </w:rPr>
        <w:t xml:space="preserve">Jacob a prononcé une </w:t>
      </w:r>
      <w:r>
        <w:rPr>
          <w:b/>
          <w:lang w:val="fr_FR" w:bidi="fr_FR"/>
        </w:rPr>
        <w:t>bénédiction</w:t>
      </w:r>
      <w:r>
        <w:rPr>
          <w:lang w:val="fr_FR" w:bidi="fr_FR"/>
        </w:rPr>
        <w:t xml:space="preserve"> sur ses fils avant leur départ. Le mot </w:t>
      </w:r>
      <w:r>
        <w:rPr>
          <w:b/>
          <w:lang w:val="fr_FR" w:bidi="fr_FR"/>
        </w:rPr>
        <w:t>« bénédiction »</w:t>
      </w:r>
      <w:r>
        <w:rPr>
          <w:lang w:val="fr_FR" w:bidi="fr_FR"/>
        </w:rPr>
        <w:t xml:space="preserve"> est discuté dans le glossaire principal Joseph a aussi prononcé une bénédiction sur Benjamin. Ces bénédictions sont sous forme d'une prière.</w:t>
      </w:r>
    </w:p>
    <w:p>
      <w:pPr/>
      <w:r>
        <w:rPr>
          <w:lang w:val="fr_FR" w:bidi="fr_FR"/>
        </w:rPr>
      </w:r>
      <w:r>
        <w:rPr>
          <w:lang w:val="fr_FR" w:bidi="fr_FR"/>
        </w:rPr>
        <w:t>Jacob dit : « Que Dieu le Tout-Puissant te fasse miséricorde sur ton chemin. Dieu le Tout-Puissant ou Dieu Tout-Puissant est la traduction d'</w:t>
      </w:r>
      <w:r>
        <w:rPr>
          <w:b/>
          <w:lang w:val="fr_FR" w:bidi="fr_FR"/>
        </w:rPr>
        <w:t>El-Shaddaï</w:t>
      </w:r>
      <w:r>
        <w:rPr>
          <w:lang w:val="fr_FR" w:bidi="fr_FR"/>
        </w:rPr>
        <w:t xml:space="preserve">. Shaddaï signifie pouvoir. C'est un autre nom de Dieu. Certaines traductions utilisent le nom El-Shaddaï sans traduire la signification. </w:t>
      </w:r>
      <w:r>
        <w:rPr>
          <w:b/>
          <w:lang w:val="fr_FR" w:bidi="fr_FR"/>
        </w:rPr>
        <w:t>El-Shaddai</w:t>
      </w:r>
      <w:r>
        <w:rPr>
          <w:lang w:val="fr_FR" w:bidi="fr_FR"/>
        </w:rPr>
        <w:t xml:space="preserve"> est discuté dans le Glossaire principal Utilisez le même nom que vous avez utilisé dans les passages précédents. </w:t>
      </w:r>
    </w:p>
    <w:p>
      <w:pPr/>
      <w:r>
        <w:rPr>
          <w:lang w:val="fr_FR" w:bidi="fr_FR"/>
        </w:rPr>
      </w:r>
      <w:r>
        <w:rPr>
          <w:lang w:val="fr_FR" w:bidi="fr_FR"/>
        </w:rPr>
        <w:t xml:space="preserve">Jacob a demandé à El-Shaddaï de montrer la </w:t>
      </w:r>
      <w:r>
        <w:rPr>
          <w:b/>
          <w:lang w:val="fr_FR" w:bidi="fr_FR"/>
        </w:rPr>
        <w:t>miséricorde</w:t>
      </w:r>
      <w:r>
        <w:rPr>
          <w:lang w:val="fr_FR" w:bidi="fr_FR"/>
        </w:rPr>
        <w:t xml:space="preserve"> à ses fils. La </w:t>
      </w:r>
      <w:r>
        <w:rPr>
          <w:b/>
          <w:lang w:val="fr_FR" w:bidi="fr_FR"/>
        </w:rPr>
        <w:t>miséricorde</w:t>
      </w:r>
      <w:r>
        <w:rPr>
          <w:lang w:val="fr_FR" w:bidi="fr_FR"/>
        </w:rPr>
        <w:t xml:space="preserve"> est discutée dans le Glossaire Principal. La miséricorde signifie avoir de la compassion pour quelqu'un. Dans ce cas, Jacob demande à Dieu d'être bon avec ses fils pour qu'ils puissent tous retourner à la maison.</w:t>
      </w:r>
    </w:p>
    <w:p>
      <w:pPr/>
      <w:r>
        <w:rPr>
          <w:lang w:val="fr_FR" w:bidi="fr_FR"/>
        </w:rPr>
      </w:r>
      <w:r>
        <w:rPr>
          <w:lang w:val="fr_FR" w:bidi="fr_FR"/>
        </w:rPr>
        <w:t xml:space="preserve">Quand les frères parlent à l'intendant en chef ou au chef des serviteurs de la maison de Joseph, ils utilisent le titre « </w:t>
      </w:r>
      <w:r>
        <w:rPr>
          <w:b/>
          <w:lang w:val="fr_FR" w:bidi="fr_FR"/>
        </w:rPr>
        <w:t>mon seigneur</w:t>
      </w:r>
      <w:r>
        <w:rPr>
          <w:lang w:val="fr_FR" w:bidi="fr_FR"/>
        </w:rPr>
        <w:t>. C'est le même titre que les frères ont utilisé quand ils ont parlé au gouverneur lors de leur premier voyage. C'est un titre de respect. D'autres façons de dire cela seraient de dire « monsieur » ou « maître. Traduisez cela de la même manière que vous l'avez fait dans le passage précédent.</w:t>
      </w:r>
    </w:p>
    <w:p>
      <w:pPr/>
      <w:r>
        <w:rPr>
          <w:lang w:val="fr_FR" w:bidi="fr_FR"/>
        </w:rPr>
      </w:r>
      <w:r>
        <w:rPr>
          <w:lang w:val="fr_FR" w:bidi="fr_FR"/>
        </w:rPr>
        <w:t xml:space="preserve">L'intendant en chef ou le chef des serviteurs de la maison de Joseph a dit aux frères que </w:t>
      </w:r>
      <w:r>
        <w:rPr>
          <w:b/>
          <w:lang w:val="fr_FR" w:bidi="fr_FR"/>
        </w:rPr>
        <w:t>Dieu</w:t>
      </w:r>
      <w:r>
        <w:rPr>
          <w:lang w:val="fr_FR" w:bidi="fr_FR"/>
        </w:rPr>
        <w:t xml:space="preserve">, le Dieu de ton père a dû faire cela. Ensuite, Joseph demande à Dieu d'être miséricordieux envers C'est le nom commun pour Dieu. Le glossaire principal explique aussi ce que veut dire « </w:t>
      </w:r>
      <w:r>
        <w:rPr>
          <w:b/>
          <w:lang w:val="fr_FR" w:bidi="fr_FR"/>
        </w:rPr>
        <w:t>Dieu</w:t>
      </w:r>
      <w:r>
        <w:rPr>
          <w:lang w:val="fr_FR" w:bidi="fr_FR"/>
        </w:rPr>
        <w:t xml:space="preserve"> ». Utilisez le même mot pour Dieu que celui que vous avez utilisé dans les passages précédents. </w:t>
      </w:r>
    </w:p>
    <w:p>
      <w:pPr/>
      <w:r>
        <w:rPr>
          <w:lang w:val="fr_FR" w:bidi="fr_FR"/>
        </w:rPr>
      </w:r>
      <w:r>
        <w:rPr>
          <w:lang w:val="fr_FR" w:bidi="fr_FR"/>
        </w:rPr>
        <w:t xml:space="preserve">Les serviteurs égyptiens ont méprisé les Hébreux et ont refusé de manger avec eux. L'hébreu est la langue que Jacob et ses fils ont parlé. Ils étaient aussi appelés Hébreux. Utilisez le même mot pour Hébreux que celui que vous avez utilisé auparavant. </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traduction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décidé.</w:t>
      </w:r>
    </w:p>
    <w:p>
      <w:pPr/>
      <w:r>
        <w:rPr>
          <w:lang w:val="fr_FR" w:bidi="fr_FR"/>
        </w:rPr>
      </w:r>
      <w:r>
        <w:rPr>
          <w:lang w:val="fr_FR" w:bidi="fr_FR"/>
        </w:rPr>
        <w:t>Un membre du groupe doit lire quelques phrases du passage et s'arrêter. Un autre membre du groupe doit raconter la partie suivante du passage et s'arrêter. Continuez ainsi jusqu'à ce que le groupe ait raconté tout le passage. Les membres du groupe peuvent se corriger les uns les autres à cette étape.</w:t>
      </w:r>
    </w:p>
    <w:p>
      <w:pPr/>
      <w:r>
        <w:rPr>
          <w:lang w:val="fr_FR" w:bidi="fr_FR"/>
        </w:rPr>
      </w:r>
      <w:r>
        <w:rPr>
          <w:lang w:val="fr_FR" w:bidi="fr_FR"/>
        </w:rPr>
        <w:t>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storyboard pour l'aider à se souvenir du passage.</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version du passage que vous préférez. Vous pouvez décider que vous avez aimé la façon dont un membre du groupe a raconté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du passage.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Genèse 44:1–13</w:t>
      </w:r>
      <w:r>
        <w:rPr>
          <w:lang w:val="fr_FR" w:bidi="fr_FR"/>
        </w:rPr>
      </w:r>
    </w:p>
    <w:p>
      <w:pPr>
        <w:pStyle w:val="Heading3"/>
      </w:pPr>
      <w:r>
        <w:rPr>
          <w:lang w:val="fr_FR" w:bidi="fr_FR"/>
        </w:rPr>
        <w:t>Écouter et Cœur</w:t>
      </w:r>
    </w:p>
    <w:p>
      <w:pPr/>
      <w:r>
        <w:rPr>
          <w:lang w:val="fr_FR" w:bidi="fr_FR"/>
        </w:rPr>
      </w:r>
      <w:r>
        <w:rPr>
          <w:lang w:val="fr_FR" w:bidi="fr_FR"/>
        </w:rPr>
        <w:t>Ecoutez Genèse 43:1–34 et gardez-le dans votre coeur.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le passage précédent, Joseph a donné aux frères un festin à son palais. Le lendemain matin, les frères étaient prêts à retourner à Canaan. C'est un récit de la partie suivante de l'histoire de Joseph.</w:t>
      </w:r>
    </w:p>
    <w:p>
      <w:pPr/>
      <w:r>
        <w:rPr>
          <w:lang w:val="fr_FR" w:bidi="fr_FR"/>
        </w:rPr>
      </w:r>
      <w:r>
        <w:rPr>
          <w:lang w:val="fr_FR" w:bidi="fr_FR"/>
        </w:rPr>
        <w:t>Joseph dit à son intendant ou au gérant de maison de donner à chaque homme autant de grain que l'âne peut porter. L'intendant a mis l'argent que chaque homme a payé en haut de son sac de grain. Chaque frère avait apporté l'argent pour le premier grain ainsi que de l'argent pour acheter un nouveau grain. L'intendant aurait mis tout cet argent dans le sac de chaque homme.</w:t>
      </w:r>
    </w:p>
    <w:p>
      <w:pPr/>
      <w:r>
        <w:rPr>
          <w:lang w:val="fr_FR" w:bidi="fr_FR"/>
        </w:rPr>
      </w:r>
      <w:r>
        <w:rPr>
          <w:lang w:val="fr_FR" w:bidi="fr_FR"/>
        </w:rPr>
        <w:t xml:space="preserve"> Joseph dit aussi à l'intendant de mettre sa coupe en argent personnelle au sommet du sac de Benjamin. Cette coupe était une coupe de divination. Les Égyptiens verseraient de l'huile et de l'eau dans une coupe et regarderaient ce que la combinaison se formait. Les Égyptiens étudieraient les formations pour dire l'avenir. Le passage ne dit pas que Joseph a vraiment utilisé la coupe pour prédire l'avenir. Joseph avait la coupe et aurait pu l'utiliser. L'intendant fait tout ce que Joseph lui dit de faire.</w:t>
      </w:r>
    </w:p>
    <w:p>
      <w:pPr/>
      <w:r>
        <w:rPr>
          <w:lang w:val="fr_FR" w:bidi="fr_FR"/>
        </w:rPr>
      </w:r>
      <w:r>
        <w:rPr>
          <w:lang w:val="fr_FR" w:bidi="fr_FR"/>
        </w:rPr>
        <w:t>Arrêtez-vous et discutez : Racontez une histoire sur un homme riche qui a beaucoup de serviteurs. Cet homme a un serviteur qui est en charge de tous les autres serviteurs et de tout ce qui se passe dans sa maison. Quel titre le narrateur donne-t-il à cet homme ? Décrivez la confiance que l'homme a dans son principal serviteur. Montrez une image d'une âne chargée d'un sac de grain. Montrez une image d'une coupe en argent utilisée pour la divination.</w:t>
      </w:r>
    </w:p>
    <w:p>
      <w:pPr/>
      <w:r>
        <w:rPr>
          <w:lang w:val="fr_FR" w:bidi="fr_FR"/>
        </w:rPr>
      </w:r>
      <w:r>
        <w:rPr>
          <w:lang w:val="fr_FR" w:bidi="fr_FR"/>
        </w:rPr>
        <w:t xml:space="preserve"> Les frères étaient levés à l'aube et sont partis avec leurs ânes chargés. L'aube est quand la lumière du jour commence le matin. L'aube est avant le lever du soleil. L'aube est dès qu'elle est assez lumineuse pour voir. Dès que les frères avaient quitté la ville , Joseph a dit à son intendant de les poursuivre et de leur demander pourquoi ils avaient volé la coupe en argent du maître. La coupe en argent était un objet de valeur. Les Égyptiens ont utilisé des tasses comme cela pour prédire l'avenir. Joseph n'explique pas à son intendant ou à son manager pourquoi il fait tout cela à ces hommes. Joseph n'a pas dit à l'intendant de la maison qui sont ces hommes. </w:t>
      </w:r>
    </w:p>
    <w:p>
      <w:pPr/>
      <w:r>
        <w:rPr>
          <w:lang w:val="fr_FR" w:bidi="fr_FR"/>
        </w:rPr>
      </w:r>
      <w:r>
        <w:rPr>
          <w:lang w:val="fr_FR" w:bidi="fr_FR"/>
        </w:rPr>
        <w:t>Arrêtez-vous et discutez : Racontez une histoire de voleurs qui ont fui avec ce qu'ils avaient pris. Certaines personnes locales vont après les voleurs pour essayer de les attraper et récupérer les choses volées. Faites attention aux mots utilisés pour décrire ce qui se passe.</w:t>
      </w:r>
    </w:p>
    <w:p>
      <w:pPr/>
      <w:r>
        <w:rPr>
          <w:lang w:val="fr_FR" w:bidi="fr_FR"/>
        </w:rPr>
      </w:r>
      <w:r>
        <w:rPr>
          <w:lang w:val="fr_FR" w:bidi="fr_FR"/>
        </w:rPr>
        <w:t>L'intendant fait tout ce que Joseph lui dit de faire. L'intendant obéit à Joseph. L'intendant ne sait pas que ces hommes sont les frères de Joseph. L'intendant sait que Joseph traite ces hommes d'une manière spéciale.</w:t>
      </w:r>
    </w:p>
    <w:p>
      <w:pPr/>
      <w:r>
        <w:rPr>
          <w:lang w:val="fr_FR" w:bidi="fr_FR"/>
        </w:rPr>
      </w:r>
      <w:r>
        <w:rPr>
          <w:lang w:val="fr_FR" w:bidi="fr_FR"/>
        </w:rPr>
        <w:t>Arrêtez-vous et passez en revue : Répertoriez toutes les choses étranges ou inhabituelles que Joseph a demandé à cet homme de faire à ses frères. Inclure à la fois le premier voyage en Égypte et ce deuxième voyage.</w:t>
      </w:r>
    </w:p>
    <w:p>
      <w:pPr/>
      <w:r>
        <w:rPr>
          <w:lang w:val="fr_FR" w:bidi="fr_FR"/>
        </w:rPr>
      </w:r>
      <w:r>
        <w:rPr>
          <w:lang w:val="fr_FR" w:bidi="fr_FR"/>
        </w:rPr>
        <w:t xml:space="preserve"> L'intendant en chef a rattrapé les frères et les a accusés tout comme Joseph l'avait chargé de faire. Joseph voulait que l'intendant dise aux frères : "Pourquoi êtes-vous retournés au mal pour le bien?" Une autre façon de dire cela est : "Le maître t'a aidé, mais tu as fait quelque chose de mal" ou "Tu as rendu le bien que nous avons fait pour toi en faisant quelque chose de mal." </w:t>
      </w:r>
    </w:p>
    <w:p>
      <w:pPr/>
      <w:r>
        <w:rPr>
          <w:lang w:val="fr_FR" w:bidi="fr_FR"/>
        </w:rPr>
      </w:r>
      <w:r>
        <w:rPr>
          <w:lang w:val="fr_FR" w:bidi="fr_FR"/>
        </w:rPr>
        <w:t>Arrêtez-vous et discutez : Mettez en scène une histoire dans laquelle quelqu'un fait un acte de bonté pour quelqu'un d'autre. Cette deuxième personne répond en faisant quelque chose de mal à la première personne. Comment cette première personne parle-t-elle à la deuxième personne ? Notez la façon dont il parle à la personne qui a fait quelque chose de mal.</w:t>
      </w:r>
    </w:p>
    <w:p>
      <w:pPr/>
      <w:r>
        <w:rPr>
          <w:lang w:val="fr_FR" w:bidi="fr_FR"/>
        </w:rPr>
      </w:r>
      <w:r>
        <w:rPr>
          <w:lang w:val="fr_FR" w:bidi="fr_FR"/>
        </w:rPr>
        <w:t>Les frères sont confus. Ils ne savent pas pourquoi l'intendant les accuse comme cela. Les frères se prennent eux-mêmes comme des serviteurs quand ils répondent à l'intendant. C'est une façon respectueuse de parler à quelqu'un qui a plus d'autorité. Les frères rappellent à l'intendant qu'ils avaient retourné l'argent du premier voyage en Égypte. Ils montrent leur surprise avec une série de questions qui ne nécessitent pas une réponse. Ils demandent : "Pourquoi ferions-nous cela ? N'avons-nous pas retourné l'argent d'avant ? Pourquoi volerions-nous l'argent ou l'or au maître ?</w:t>
      </w:r>
    </w:p>
    <w:p>
      <w:pPr/>
      <w:r>
        <w:rPr>
          <w:lang w:val="fr_FR" w:bidi="fr_FR"/>
        </w:rPr>
      </w:r>
      <w:r>
        <w:rPr>
          <w:lang w:val="fr_FR" w:bidi="fr_FR"/>
        </w:rPr>
        <w:t>Arrêtez-vous et discutez : Racontez une histoire dans laquelle quelqu'un a été faussement accusé de faire quelque chose. Comment cette personne se défend-elle ? Pose-t-il des questions qui ne nécessitent pas une réponse ? fait-il une série de déclarations ?</w:t>
      </w:r>
    </w:p>
    <w:p>
      <w:pPr/>
      <w:r>
        <w:rPr>
          <w:lang w:val="fr_FR" w:bidi="fr_FR"/>
        </w:rPr>
      </w:r>
      <w:r>
        <w:rPr>
          <w:lang w:val="fr_FR" w:bidi="fr_FR"/>
        </w:rPr>
        <w:t xml:space="preserve">Les frères disent que si l'intendant trouve la coupe en argent dans l'une de leurs possessions, alors ce frère doit mourir et les autres vont devenir des esclaves. C'est une façon de déclarer fortement que les frères n'ont pas volé la coupe. Les frères ne croient pas que la coupe sera trouvée parmi leurs sacs. </w:t>
      </w:r>
    </w:p>
    <w:p>
      <w:pPr/>
      <w:r>
        <w:rPr>
          <w:lang w:val="fr_FR" w:bidi="fr_FR"/>
        </w:rPr>
      </w:r>
      <w:r>
        <w:rPr>
          <w:lang w:val="fr_FR" w:bidi="fr_FR"/>
        </w:rPr>
        <w:t xml:space="preserve"> Les frères enlèvent leurs sacs de grain des ânes et les ouvrent pour qu'ils puissent être fouillés. À ce stade, le manager de la maison ou l'intendant sait où est la coupe en argent. Il l'a mis dans le sac de Benjamin. Cependant, l'intendant de la maison passe par le processus de chercher chaque sac, du plus âgé au plus jeune. Cela ajoute du drame à toute l'histoire.</w:t>
      </w:r>
    </w:p>
    <w:p>
      <w:pPr/>
      <w:r>
        <w:rPr>
          <w:lang w:val="fr_FR" w:bidi="fr_FR"/>
        </w:rPr>
      </w:r>
      <w:r>
        <w:rPr>
          <w:lang w:val="fr_FR" w:bidi="fr_FR"/>
        </w:rPr>
        <w:t xml:space="preserve"> Quand l'intendant trouve la coupe en argent dans le sac de grain de Benjamin, les frères déchirent leurs vêtements en désespoir. Déchirer leurs vêtements était une façon culturelle normale d'exprimer une forte émotion ou une douleur. Les frères expriment leur douleur parce que trouver la coupe dans le sac de Benjamin signifie que Benjamin doit mourir. Ou au moins, Benjamin sera en prison en Égypte. Le gouverneur ne croira pas que Benjamin est innocent du vol ou que Benjamin n'a pas pris la coupe. Ils n'ont pas d'explication sur comment la coupe est entrée dans le sac de grain de Benjamin. Les frères sont en désespoir parce qu'ils savent ce que cette nouvelle fera à Jacob. Tous les frères rechargent leurs ânes et retournent à la ville. Les frères n'abandonnent pas Benjamin.</w:t>
      </w:r>
    </w:p>
    <w:p>
      <w:pPr/>
      <w:r>
        <w:rPr>
          <w:lang w:val="fr_FR" w:bidi="fr_FR"/>
        </w:rPr>
      </w:r>
      <w:r>
        <w:rPr>
          <w:lang w:val="fr_FR" w:bidi="fr_FR"/>
        </w:rPr>
        <w:t>Arrêtez-vous et discutez : Racontez une histoire sur quelqu'un qui a été accusé à tort de faire quelque chose. Notez les réactions de la personne accusée.</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Il y a trois scènes dans ce passage.</w:t>
      </w:r>
    </w:p>
    <w:p>
      <w:pPr/>
      <w:r>
        <w:rPr>
          <w:lang w:val="fr_FR" w:bidi="fr_FR"/>
        </w:rPr>
      </w:r>
      <w:r>
        <w:rPr>
          <w:lang w:val="fr_FR" w:bidi="fr_FR"/>
        </w:rPr>
      </w:r>
      <w:r>
        <w:rPr>
          <w:b/>
          <w:lang w:val="fr_FR" w:bidi="fr_FR"/>
        </w:rPr>
        <w:t>Première scène :</w:t>
      </w:r>
      <w:r>
        <w:rPr>
          <w:lang w:val="fr_FR" w:bidi="fr_FR"/>
        </w:rPr>
        <w:t xml:space="preserve"> Joseph dit à l'intendant en chef de préparer les sacs de grain pour les onze frères. L'intendant fait ce que Joseph a dit.</w:t>
      </w:r>
    </w:p>
    <w:p>
      <w:pPr/>
      <w:r>
        <w:rPr>
          <w:lang w:val="fr_FR" w:bidi="fr_FR"/>
        </w:rPr>
      </w:r>
      <w:r>
        <w:rPr>
          <w:lang w:val="fr_FR" w:bidi="fr_FR"/>
        </w:rPr>
      </w:r>
      <w:r>
        <w:rPr>
          <w:b/>
          <w:lang w:val="fr_FR" w:bidi="fr_FR"/>
        </w:rPr>
        <w:t>Deuxième scène :</w:t>
      </w:r>
      <w:r>
        <w:rPr>
          <w:lang w:val="fr_FR" w:bidi="fr_FR"/>
        </w:rPr>
        <w:t xml:space="preserve"> Les frères partent à l'aube. Juste après qu'ils aient quitté la ville, Joseph envoie l'intendant en chef après eux pour les accuser d'avoir volé sa coupe.</w:t>
      </w:r>
    </w:p>
    <w:p>
      <w:pPr/>
      <w:r>
        <w:rPr>
          <w:lang w:val="fr_FR" w:bidi="fr_FR"/>
        </w:rPr>
      </w:r>
      <w:r>
        <w:rPr>
          <w:lang w:val="fr_FR" w:bidi="fr_FR"/>
        </w:rPr>
      </w:r>
      <w:r>
        <w:rPr>
          <w:b/>
          <w:lang w:val="fr_FR" w:bidi="fr_FR"/>
        </w:rPr>
        <w:t>Troisième scène :</w:t>
      </w:r>
      <w:r>
        <w:rPr>
          <w:lang w:val="fr_FR" w:bidi="fr_FR"/>
        </w:rPr>
        <w:t xml:space="preserve"> L'intendant attrape les onze frères et les accuse d'avoir volé la coupe en argent de Joseph. Les frères protestent de leur innocence. L'intendant trouve la coupe dans le sac de Benjamin. Les frères déchirent leurs vêtements par désespoir et retournent à la ville.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L'intendant en chef de Joseph</w:t>
      </w:r>
    </w:p>
    <w:p>
      <w:pPr>
        <w:pStyle w:val="ListBullet"/>
        <w:spacing w:line="240" w:lineRule="auto"/>
        <w:ind w:left="720"/>
      </w:pPr>
      <w:r>
        <w:rPr>
          <w:lang w:val="fr_FR" w:bidi="fr_FR"/>
        </w:rPr>
      </w:r>
      <w:r>
        <w:rPr>
          <w:lang w:val="fr_FR" w:bidi="fr_FR"/>
        </w:rPr>
        <w:t>Benjamin</w:t>
      </w:r>
    </w:p>
    <w:p>
      <w:pPr>
        <w:pStyle w:val="ListBullet"/>
        <w:spacing w:line="240" w:lineRule="auto"/>
        <w:ind w:left="720"/>
      </w:pPr>
      <w:r>
        <w:rPr>
          <w:lang w:val="fr_FR" w:bidi="fr_FR"/>
        </w:rPr>
      </w:r>
      <w:r>
        <w:rPr>
          <w:lang w:val="fr_FR" w:bidi="fr_FR"/>
        </w:rPr>
        <w:t>Les autres frères</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Dans la première scène, l'action suit le festin à la maison de Joseph. Joseph dit à son intendant en chef de donner aux frères autant de grain qu'ils peuvent mettre sur l'âne et l'âne porte. Si la charge est trop lourde, l'âne ne sera pas capable de marcher avec la charge sur son dos. Ensuite, Joseph dit à l'intendant de mettre l'argent de chaque homme dans son sac de grain. Cela doit être tout l'argent que les hommes ont apporté en Égypte. Ils ont apporté l'argent qui leur avait été retourné du premier voyage ainsi que de l'argent pour payer le grain lors de ce voyage. Joseph dit à l'intendant de mettre la coupe de divination en argent de Joseph dans le sac de Benjamin. Joseph n'explique pas pourquoi Joseph veut que ces choses soient faites. L'intendant a tout fait comme Joseph lui a dit de faire.</w:t>
      </w:r>
    </w:p>
    <w:p>
      <w:pPr/>
      <w:r>
        <w:rPr>
          <w:lang w:val="fr_FR" w:bidi="fr_FR"/>
        </w:rPr>
      </w:r>
      <w:r>
        <w:rPr>
          <w:lang w:val="fr_FR" w:bidi="fr_FR"/>
        </w:rPr>
        <w:t xml:space="preserve"> Dans la deuxième scène, le lendemain matin, les onze frères se lèvent et partent à l'aube. Joseph a attendu jusqu'à ce qu'ils aient quitté la ville, puis a envoyé l'intendant en chef après les frères. Joseph a dit à l'intendant en chef d'accuser les frères d'avoir volé sa coupe en argent. Joseph a dit à l'intendant tout ce qu'il devait dire.</w:t>
      </w:r>
    </w:p>
    <w:p>
      <w:pPr/>
      <w:r>
        <w:rPr>
          <w:lang w:val="fr_FR" w:bidi="fr_FR"/>
        </w:rPr>
      </w:r>
      <w:r>
        <w:rPr>
          <w:lang w:val="fr_FR" w:bidi="fr_FR"/>
        </w:rPr>
        <w:t>Dans la troisième scène, l'intendant en chef rattrape les onze frères juste à l'extérieur de la ville. Les ânes étaient chargés de lourds sacs de grain ce qui signifie que les frères ont voyagé à un rythme lent. L'intendant pourrait se déplacer rapidement et rattraper les frères.</w:t>
      </w:r>
    </w:p>
    <w:p>
      <w:pPr/>
      <w:r>
        <w:rPr>
          <w:lang w:val="fr_FR" w:bidi="fr_FR"/>
        </w:rPr>
      </w:r>
      <w:r>
        <w:rPr>
          <w:lang w:val="fr_FR" w:bidi="fr_FR"/>
        </w:rPr>
        <w:t xml:space="preserve"> L'intendant a dit tout ce que Joseph lui avait dit de dire. Les frères ont nié avoir volé quelque chose. Les frères posent une série de questions qui ne nécessitent pas une réponse. Ces questions peuvent être mises sous forme d'une déclaration. Par exemple : " N'avons-nous pas retourné l'argent que nous avons trouvé dans nos sacs ? " Cette question peut être formulée de manière positive comme : « Nous avons rendu l'argent que nous avons trouvé dans nos sacs. »</w:t>
      </w:r>
    </w:p>
    <w:p>
      <w:pPr/>
      <w:r>
        <w:rPr>
          <w:lang w:val="fr_FR" w:bidi="fr_FR"/>
        </w:rPr>
      </w:r>
      <w:r>
        <w:rPr>
          <w:lang w:val="fr_FR" w:bidi="fr_FR"/>
        </w:rPr>
        <w:t xml:space="preserve"> Les frères disent tous que personne n'a volé la coupe. Les frères disent que si l'intendant peut trouver la coupe dans l'un de leurs sacs, le voleur mourra et les autres deviendront des esclaves du gouverneur. Les actions des frères indiquent qu'ils croient qu'ils sont tous innocents. L'intendant de la maison dit : "C'est juste, mais seul celui qui a volé la coupe sera mon esclave." . En disant cela, le maître de maison accepte leur offre d'être esclaves, mais ensuite dit que seul le coupable sera un esclave. L'intendant de maison rend la punition moins sévère.</w:t>
      </w:r>
    </w:p>
    <w:p>
      <w:pPr/>
      <w:r>
        <w:rPr>
          <w:lang w:val="fr_FR" w:bidi="fr_FR"/>
        </w:rPr>
      </w:r>
      <w:r>
        <w:rPr>
          <w:lang w:val="fr_FR" w:bidi="fr_FR"/>
        </w:rPr>
        <w:t xml:space="preserve"> Les frères ont déchargé de bon gré et rapidement les sacs de grain. Les frères ont ouvert chaque sac afin que l'intendant puisse chercher la coupe. L'intendant sait où la coupe est située. L'intendant a mis la coupe dans le sac de Benjamin, avant que les sacs ne soient chargés. Cependant, l'intendant commence par le sac du fils le plus âgé et passe à travers tous les onze sacs jusqu'à ce qu'il arrive au sac de Benjamin. L'intendant a trouvé la coupe dans le sac de Benjamin. Les frères étaient en désespoir et ont déchiré leurs vêtements. Ils ont chargé les sacs sur les ânes et tous les frères sont retournés pour rencontrer Joseph.</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 xml:space="preserve">L'intendant en chef de Joseph </w:t>
      </w:r>
    </w:p>
    <w:p>
      <w:pPr>
        <w:pStyle w:val="ListBullet"/>
        <w:spacing w:line="240" w:lineRule="auto"/>
        <w:ind w:left="720"/>
      </w:pPr>
      <w:r>
        <w:rPr>
          <w:lang w:val="fr_FR" w:bidi="fr_FR"/>
        </w:rPr>
      </w:r>
      <w:r>
        <w:rPr>
          <w:lang w:val="fr_FR" w:bidi="fr_FR"/>
        </w:rPr>
        <w:t>Benjamin</w:t>
      </w:r>
    </w:p>
    <w:p>
      <w:pPr>
        <w:pStyle w:val="ListBullet"/>
        <w:spacing w:line="240" w:lineRule="auto"/>
        <w:ind w:left="720"/>
      </w:pPr>
      <w:r>
        <w:rPr>
          <w:lang w:val="fr_FR" w:bidi="fr_FR"/>
        </w:rPr>
      </w:r>
      <w:r>
        <w:rPr>
          <w:lang w:val="fr_FR" w:bidi="fr_FR"/>
        </w:rPr>
        <w:t>Les autres frères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Dans la première scène, Joseph dit à l'intendant de remplir les sacs de grain des frères d'autant que les ânes peuvent porter. Joseph dit à l'intendant de mettre l'argent de chaque homme au sommet de son sac de grain. Joseph dit à l'intendant de mettre sa coupe de divination en argent dans son sac. L'intendant a fait tout ce que Joseph a dit de faire.</w:t>
      </w:r>
    </w:p>
    <w:p>
      <w:pPr/>
      <w:r>
        <w:rPr>
          <w:lang w:val="fr_FR" w:bidi="fr_FR"/>
        </w:rPr>
      </w:r>
      <w:r>
        <w:rPr>
          <w:lang w:val="fr_FR" w:bidi="fr_FR"/>
        </w:rPr>
        <w:t>Arrêtez l'action : Demandez à l'intendant : "Que penses-tu de ces actions ?" Vous pourriez entendre : "Je ne comprends pas pourquoi le gouverneur fait ces choses. Il traite ces hommes très différemment de tous les autres hommes. Il semble qu'il doit les connaître en quelque sorte, mais je ne sais pas quand il les aurait rencontrés. Il sait certainement leur âge. C'est très étrange. Il semble qu'il les teste d'une certaine manière. Il est un bon maître, alors j'obéis à ses instructions. Il est un bon maître, alors j'obéis à ses instructions. Vous pourriez entendre : "Je dois en savoir plus sur le personnage de mes frères maintenant. Ils semblent être devenus de bons hommes, mais je dois être sûr. Je veux savoir ce qu'ils feront à propos de Benjamin. Je veux savoir s'ils se soucient vraiment de la douleur de leur père. Je ne peux pas leur faire confiance jusqu'à ce que je sache ces choses. Reprenez l'action.</w:t>
      </w:r>
    </w:p>
    <w:p>
      <w:pPr/>
      <w:r>
        <w:rPr>
          <w:lang w:val="fr_FR" w:bidi="fr_FR"/>
        </w:rPr>
      </w:r>
      <w:r>
        <w:rPr>
          <w:lang w:val="fr_FR" w:bidi="fr_FR"/>
        </w:rPr>
        <w:t>Dans la deuxième scène, les 11 frères partent à l'aube. Peu de temps après qu'ils sont partis, Joseph a dit à l'intendant d'aller après les frères. Joseph a dit que l'intendant devait accuser les frères d'avoir volé sa coupe. Joseph a dit à l'intendant de dire : "Pourquoi as-tu rendu ma bonté par le mal ? Pourquoi as-tu volé la coupe de divination de mon maître?"</w:t>
      </w:r>
    </w:p>
    <w:p>
      <w:pPr/>
      <w:r>
        <w:rPr>
          <w:lang w:val="fr_FR" w:bidi="fr_FR"/>
        </w:rPr>
      </w:r>
      <w:r>
        <w:rPr>
          <w:lang w:val="fr_FR" w:bidi="fr_FR"/>
        </w:rPr>
        <w:t>Arrêtez l'action : Demandez à l'intendant : "Que penses-tu de ces actions ?" Vous pourriez entendre : "Je n'aime pas les accuser comme cela. Je sais qu'ils n'ont pas volé la coupe. Je ne sais pas pourquoi le gouverneur essaie de leur faire peur comme cela. Mais je ferai ce que le gouverneur me dit de faire. Je pense qu'il a une bonne raison. Je ne sais pas ce que c'est. Reprenez l'action.</w:t>
      </w:r>
    </w:p>
    <w:p>
      <w:pPr/>
      <w:r>
        <w:rPr>
          <w:lang w:val="fr_FR" w:bidi="fr_FR"/>
        </w:rPr>
      </w:r>
      <w:r>
        <w:rPr>
          <w:lang w:val="fr_FR" w:bidi="fr_FR"/>
        </w:rPr>
        <w:t>Dans la troisième scène, l'intendant en chef rattrape les onze frères juste à l'extérieur de la ville. L'intendant a dit tout ce que Joseph lui avait dit de dire. Je ne sais pas ce que c'est. Les frères ont posé plusieurs questions qui ne nécessitaient pas une réponse. Ensuite, les frères ont dit que si l'intendant pouvait trouver la coupe parmi leurs possessions, la personne qui a volé la coupe doit mourir et les autres devenir des esclaves. L'intendant a répondu que seule la personne qui a volé la coupe serait un esclave. Les autres seraient gratuits.</w:t>
      </w:r>
    </w:p>
    <w:p>
      <w:pPr/>
      <w:r>
        <w:rPr>
          <w:lang w:val="fr_FR" w:bidi="fr_FR"/>
        </w:rPr>
      </w:r>
      <w:r>
        <w:rPr>
          <w:lang w:val="fr_FR" w:bidi="fr_FR"/>
        </w:rPr>
        <w:t>Arrêtez l’action et demandez aux frères, « Que ressentez-vous maintenant ? » Vous pouvez entendre des réponses comme : Je suis confus Je ne sais pas pourquoi il nous accuse. Personne d'entre nous n'a rien volé. Nous avons essayé de donner l'argent, mais ils ne le prendraient pas. Qu'est-ce que cette coupe ? Je ne me rappelle pas d'avoir vu une coupe. Reprenez l'action.</w:t>
      </w:r>
    </w:p>
    <w:p>
      <w:pPr/>
      <w:r>
        <w:rPr>
          <w:lang w:val="fr_FR" w:bidi="fr_FR"/>
        </w:rPr>
      </w:r>
      <w:r>
        <w:rPr>
          <w:lang w:val="fr_FR" w:bidi="fr_FR"/>
        </w:rPr>
        <w:t>Les frères ont déchargé les sacs de grain. L'intendant a cherché dans les sacs en commençant par le sac du plus âgé et a travaillé jusqu'au sac du plus jeune. L'intendant a trouvé la coupe dans le sac de Benjamin. Les frères ont déchiré leurs vêtements pour symboliser leur désespoir. Ils ont chargé les ânes et sont retournés à Joseph.</w:t>
      </w:r>
    </w:p>
    <w:p>
      <w:pPr/>
      <w:r>
        <w:rPr>
          <w:lang w:val="fr_FR" w:bidi="fr_FR"/>
        </w:rPr>
      </w:r>
      <w:r>
        <w:rPr>
          <w:lang w:val="fr_FR" w:bidi="fr_FR"/>
        </w:rPr>
        <w:t>Arrêtez l'action : Demandez à l'intendant : "Pourquoi as-tu cherché tous les sacs et sauvé le sac de Benjamin jusqu'à la dernière fois ?" Vous pourriez entendre : "Il me semble que le gouverneur teste ces hommes. J'ai décidé d'agir comme si je les vérifiais tous. Si j'étais allé directement au sac de Benjamin, cela serait suspect. Je ne veux pas qu'ils sachent que j'ai mis la coupe dans le sac de Benjamin. Demandez à Joseph : « Que ressens-tu en ce moment ? » Vous pourriez entendre : "Je suis en choc. Je n'ai jamais vu cette coupe auparavant. Je ne sais pas comment cela est entré dans mon sac. Qu'est-ce qui va nous arriver ? Je dois retourner à la maison ou mon père mourra. Je n'ai pas fait cela. Comment puis-je prouver que je suis innocent ? J'ai peur. J'espère que mes frères croient que je n'ai pas pris cette coupe. J'ai besoin d'eux pour me soutenir. J'ai besoin que Dieu me soutient aussi. Je ne sais pas pourquoi Dieu laisse cela se produire.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L'intendant en chef est le même homme qui était l'intendant en chef dans le passage précédent. Utilisez le même titre que celui que vous avez utilisé auparavant.</w:t>
      </w:r>
    </w:p>
    <w:p>
      <w:pPr/>
      <w:r>
        <w:rPr>
          <w:lang w:val="fr_FR" w:bidi="fr_FR"/>
        </w:rPr>
      </w:r>
      <w:r>
        <w:rPr>
          <w:lang w:val="fr_FR" w:bidi="fr_FR"/>
        </w:rPr>
        <w:t xml:space="preserve">La coupe en argent était une coupe spéciale appelée une coupe de </w:t>
      </w:r>
      <w:r>
        <w:rPr>
          <w:b/>
          <w:lang w:val="fr_FR" w:bidi="fr_FR"/>
        </w:rPr>
        <w:t>divination</w:t>
      </w:r>
      <w:r>
        <w:rPr>
          <w:lang w:val="fr_FR" w:bidi="fr_FR"/>
        </w:rPr>
        <w:t xml:space="preserve">. Ce type de coupe a été utilisé en Égypte pour dire l'avenir. Joseph avait une telle coupe. Nous ne savons pas que Joseph a vraiment utilisé la coupe. La </w:t>
      </w:r>
      <w:r>
        <w:rPr>
          <w:b/>
          <w:lang w:val="fr_FR" w:bidi="fr_FR"/>
        </w:rPr>
        <w:t>divination</w:t>
      </w:r>
      <w:r>
        <w:rPr>
          <w:lang w:val="fr_FR" w:bidi="fr_FR"/>
        </w:rPr>
        <w:t xml:space="preserve"> est abordée dans le glossaire principal. Utilisez le même mot que celui que vous avez utilisé dans les passages précédents. </w:t>
      </w:r>
    </w:p>
    <w:p>
      <w:pPr/>
      <w:r>
        <w:rPr>
          <w:lang w:val="fr_FR" w:bidi="fr_FR"/>
        </w:rPr>
      </w:r>
      <w:r>
        <w:rPr>
          <w:lang w:val="fr_FR" w:bidi="fr_FR"/>
        </w:rPr>
        <w:t>Arrêtez-vous ici et montrez l'image de l'autel à nouveau.</w:t>
      </w:r>
    </w:p>
    <w:p>
      <w:pPr/>
      <w:r>
        <w:rPr>
          <w:lang w:val="fr_FR" w:bidi="fr_FR"/>
        </w:rPr>
      </w:r>
      <w:r>
        <w:rPr>
          <w:lang w:val="fr_FR" w:bidi="fr_FR"/>
        </w:rPr>
        <w:t xml:space="preserve">Joseph Joseph dit : pourquoi as-tu retourné au </w:t>
      </w:r>
      <w:r>
        <w:rPr>
          <w:b/>
          <w:lang w:val="fr_FR" w:bidi="fr_FR"/>
        </w:rPr>
        <w:t>mal</w:t>
      </w:r>
      <w:r>
        <w:rPr>
          <w:lang w:val="fr_FR" w:bidi="fr_FR"/>
        </w:rPr>
        <w:t xml:space="preserve"> pour le bien ? Cela peut être une phrase difficile à comprendre. Joseph Joseph dit : j'ai fait quelque chose de bon pour toi. . Je vous ai donné de la nourriture pour vos familles. . Je t'ai eu dans ma maison et t'ai donné un festin. Vous avez volé ma coupe en argent. J'ai fait quelque chose de bon pour toi et tu as fait quelque chose de mal ou de </w:t>
      </w:r>
      <w:r>
        <w:rPr>
          <w:b/>
          <w:lang w:val="fr_FR" w:bidi="fr_FR"/>
        </w:rPr>
        <w:t>méchant</w:t>
      </w:r>
      <w:r>
        <w:rPr>
          <w:lang w:val="fr_FR" w:bidi="fr_FR"/>
        </w:rPr>
        <w:t xml:space="preserve"> pour moi. Les mots </w:t>
      </w:r>
      <w:r>
        <w:rPr>
          <w:b/>
          <w:lang w:val="fr_FR" w:bidi="fr_FR"/>
        </w:rPr>
        <w:t>evil</w:t>
      </w:r>
      <w:r>
        <w:rPr>
          <w:lang w:val="fr_FR" w:bidi="fr_FR"/>
        </w:rPr>
        <w:t xml:space="preserve"> Les mots mal, </w:t>
      </w:r>
      <w:r>
        <w:rPr>
          <w:b/>
          <w:lang w:val="fr_FR" w:bidi="fr_FR"/>
        </w:rPr>
        <w:t>méchanceté</w:t>
      </w:r>
      <w:r>
        <w:rPr>
          <w:lang w:val="fr_FR" w:bidi="fr_FR"/>
        </w:rPr>
        <w:t xml:space="preserve"> et méchanceté sont discutés dans le glossaire principal.</w:t>
      </w:r>
    </w:p>
    <w:p>
      <w:pPr/>
      <w:r>
        <w:rPr>
          <w:lang w:val="fr_FR" w:bidi="fr_FR"/>
        </w:rPr>
      </w:r>
      <w:r>
        <w:rPr>
          <w:lang w:val="fr_FR" w:bidi="fr_FR"/>
        </w:rPr>
        <w:t xml:space="preserve">Ensuite, les frères proposent d'être les </w:t>
      </w:r>
      <w:r>
        <w:rPr>
          <w:b/>
          <w:lang w:val="fr_FR" w:bidi="fr_FR"/>
        </w:rPr>
        <w:t>esclaves</w:t>
      </w:r>
      <w:r>
        <w:rPr>
          <w:lang w:val="fr_FR" w:bidi="fr_FR"/>
        </w:rPr>
        <w:t xml:space="preserve"> de Joseph. </w:t>
      </w:r>
      <w:r>
        <w:rPr>
          <w:b/>
          <w:lang w:val="fr_FR" w:bidi="fr_FR"/>
        </w:rPr>
        <w:t>Le terme esclave</w:t>
      </w:r>
      <w:r>
        <w:rPr>
          <w:lang w:val="fr_FR" w:bidi="fr_FR"/>
        </w:rPr>
        <w:t xml:space="preserve"> est expliqué dans le glossaire principal Utilisez le même mot pour ange que celui que vous avez utilisé dans les passages précédents. </w:t>
      </w:r>
    </w:p>
    <w:p>
      <w:pPr/>
      <w:r>
        <w:rPr>
          <w:lang w:val="fr_FR" w:bidi="fr_FR"/>
        </w:rPr>
      </w:r>
      <w:r>
        <w:rPr>
          <w:lang w:val="fr_FR" w:bidi="fr_FR"/>
        </w:rPr>
        <w:t xml:space="preserve">Les frères se prennent eux-mêmes comme des </w:t>
      </w:r>
      <w:r>
        <w:rPr>
          <w:b/>
          <w:lang w:val="fr_FR" w:bidi="fr_FR"/>
        </w:rPr>
        <w:t>serviteurs</w:t>
      </w:r>
      <w:r>
        <w:rPr>
          <w:lang w:val="fr_FR" w:bidi="fr_FR"/>
        </w:rPr>
        <w:t xml:space="preserve"> de l'intendant. Le terme </w:t>
      </w:r>
      <w:r>
        <w:rPr>
          <w:b/>
          <w:lang w:val="fr_FR" w:bidi="fr_FR"/>
        </w:rPr>
        <w:t>serviteur</w:t>
      </w:r>
      <w:r>
        <w:rPr>
          <w:lang w:val="fr_FR" w:bidi="fr_FR"/>
        </w:rPr>
        <w:t xml:space="preserve"> est expliqué dans le glossaire principal Ici, Judah utilise le mot pour indiquer le respect. Judah utilise le mot serviteur pour indiquer que la personne à laquelle il parle a un statut supérieur ou plus d'autorité que Judah. Judah voit que l'intendant en chef de son palais a un statut supérieur que Judah Utilisez le même mot pour ange que celui que vous avez utilisé dans les passages précédents.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Arrêtez cet audio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Arrêtez cet audio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44:14–34</w:t>
      </w:r>
      <w:r>
        <w:rPr>
          <w:lang w:val="fr_FR" w:bidi="fr_FR"/>
        </w:rPr>
      </w:r>
    </w:p>
    <w:p>
      <w:pPr>
        <w:pStyle w:val="Heading3"/>
      </w:pPr>
      <w:r>
        <w:rPr>
          <w:lang w:val="fr_FR" w:bidi="fr_FR"/>
        </w:rPr>
        <w:t>Écouter et Cœur</w:t>
      </w:r>
    </w:p>
    <w:p>
      <w:pPr/>
      <w:r>
        <w:rPr>
          <w:lang w:val="fr_FR" w:bidi="fr_FR"/>
        </w:rPr>
      </w:r>
      <w:r>
        <w:rPr>
          <w:lang w:val="fr_FR" w:bidi="fr_FR"/>
        </w:rPr>
        <w:t>Écoutez Genèse 44:14–34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 passage continue l'histoire de la coupe de Joseph. Joseph a fait que son intendant ou son manager en chef met la coupe dans le sac de grain de Benjamin. Ensuite, après que les frères sont partis , Joseph a envoyé l'intendant en chef pour les accuser d'avoir volé la coupe. Quand l'intendant trouve la coupe dans le sac de grain de Benjamin, les frères réagissent avec désespoir. Tous les 11 frères retournent pour parler avec Joseph.</w:t>
      </w:r>
    </w:p>
    <w:p>
      <w:pPr/>
      <w:r>
        <w:rPr>
          <w:lang w:val="fr_FR" w:bidi="fr_FR"/>
        </w:rPr>
      </w:r>
      <w:r>
        <w:rPr>
          <w:lang w:val="fr_FR" w:bidi="fr_FR"/>
        </w:rPr>
        <w:t xml:space="preserve">Les frères sont retournés au palais où Joseph attendait. Les frères se jettent à terre devant Joseph. . C'était une action forte ou violente. Ce n'était pas un agenouillement régulier ou une inclinaison. Les frères avaient des émotions fortes. </w:t>
      </w:r>
    </w:p>
    <w:p>
      <w:pPr/>
      <w:r>
        <w:rPr>
          <w:lang w:val="fr_FR" w:bidi="fr_FR"/>
        </w:rPr>
      </w:r>
      <w:r>
        <w:rPr>
          <w:lang w:val="fr_FR" w:bidi="fr_FR"/>
        </w:rPr>
        <w:t>Joseph demande : "Qu'as-tu fait ?" Judah parle pour les frères. Judah n'est pas le frère le plus âgé. Normalement, le frère le plus âgé, qui est Ruben parlerait pour les frères. Judah prend ce rôle de parler pour eux.</w:t>
      </w:r>
    </w:p>
    <w:p>
      <w:pPr/>
      <w:r>
        <w:rPr>
          <w:lang w:val="fr_FR" w:bidi="fr_FR"/>
        </w:rPr>
      </w:r>
      <w:r>
        <w:rPr>
          <w:lang w:val="fr_FR" w:bidi="fr_FR"/>
        </w:rPr>
        <w:t>Arrêtez-vous et discutez : Parlez d'une grande famille avec beaucoup de fils. Écoutez attentivement les rôles de chaque fils dans la famille.</w:t>
      </w:r>
    </w:p>
    <w:p>
      <w:pPr/>
      <w:r>
        <w:rPr>
          <w:lang w:val="fr_FR" w:bidi="fr_FR"/>
        </w:rPr>
      </w:r>
      <w:r>
        <w:rPr>
          <w:lang w:val="fr_FR" w:bidi="fr_FR"/>
        </w:rPr>
        <w:t>Judah pose une série de questions qui ne nécessitent pas une réponse. Cela peut être donné comme des déclarations positives plutôt que des questions. Cela peut être une question comme "Que pouvons-nous te dire ?" Ou une déclaration positive comme : "Nous ne savons pas quoi dire. Nous ne pouvons pas expliquer cela. Nous ne pouvons pas prouver que nous sommes innocents. Les frères ne savent pas comment la coupe est entrée dans le sac de Benjamin. Par conséquent, ils ne savent pas comment se défendre.</w:t>
      </w:r>
    </w:p>
    <w:p>
      <w:pPr/>
      <w:r>
        <w:rPr>
          <w:lang w:val="fr_FR" w:bidi="fr_FR"/>
        </w:rPr>
      </w:r>
      <w:r>
        <w:rPr>
          <w:lang w:val="fr_FR" w:bidi="fr_FR"/>
        </w:rPr>
        <w:t>Arrêtez-vous et discutez : Racontez une histoire sur quelqu'un qui a été accusé à tort de faire quelque chose. Comment cette personne se défend-elle ?</w:t>
      </w:r>
    </w:p>
    <w:p>
      <w:pPr/>
      <w:r>
        <w:rPr>
          <w:lang w:val="fr_FR" w:bidi="fr_FR"/>
        </w:rPr>
      </w:r>
      <w:r>
        <w:rPr>
          <w:lang w:val="fr_FR" w:bidi="fr_FR"/>
        </w:rPr>
        <w:t>Montrez l'image d’une charrette égyptienne.</w:t>
      </w:r>
    </w:p>
    <w:p>
      <w:pPr/>
      <w:r>
        <w:rPr>
          <w:lang w:val="fr_FR" w:bidi="fr_FR"/>
        </w:rPr>
      </w:r>
      <w:r>
        <w:rPr>
          <w:lang w:val="fr_FR" w:bidi="fr_FR"/>
        </w:rPr>
        <w:t>Ensuite, Judah dit : « Dieu nous punit pour nos péchés. » Judah et les autres savent que personne ne les a jamais punis pour leur péché d'avoir vendu Joseph comme esclave. Benjamin n'était pas une partie du groupe qui a vendu Joseph comme esclave. Maintenant, les frères sont accusés de quelque chose qu'ils n'ont pas fait. Ils croient que Dieu les punit maintenant pour quelque chose qu'ils ont fait il y a des années.</w:t>
      </w:r>
    </w:p>
    <w:p>
      <w:pPr/>
      <w:r>
        <w:rPr>
          <w:lang w:val="fr_FR" w:bidi="fr_FR"/>
        </w:rPr>
      </w:r>
      <w:r>
        <w:rPr>
          <w:lang w:val="fr_FR" w:bidi="fr_FR"/>
        </w:rPr>
        <w:t xml:space="preserve"> Ensuite, Judah dit à Joseph que tous les 11 frères deviendront ses esclaves. Les frères veulent être traités comme un groupe. Les 10 frères les plus âgés montrent leur soutien à Benjamin. Joseph refuse l'offre de Judah Joseph Joseph dit aux frères que Benjamin restera comme esclave, mais les autres retourneront à Canaan. Joseph dit "Allez chez votre père en paix."</w:t>
      </w:r>
    </w:p>
    <w:p>
      <w:pPr/>
      <w:r>
        <w:rPr>
          <w:lang w:val="fr_FR" w:bidi="fr_FR"/>
        </w:rPr>
      </w:r>
      <w:r>
        <w:rPr>
          <w:lang w:val="fr_FR" w:bidi="fr_FR"/>
        </w:rPr>
        <w:t>Judah commence un long discours. C'est le plus long discours dans Genèse. Judah commence en disant des mots flatteurs à Joseph. Judah se réfère à lui-même comme serviteur de Joseph. Judah montre par cela qu'il sait que Joseph a un statut supérieur que Judah. Judah demande à Joseph de ne pas être en colère avec lui. Judah demande cela parce qu'il va essayer de changer la pensée de Joseph d'accepter de laisser Benjamin retourner à Canaan.</w:t>
      </w:r>
    </w:p>
    <w:p>
      <w:pPr/>
      <w:r>
        <w:rPr>
          <w:lang w:val="fr_FR" w:bidi="fr_FR"/>
        </w:rPr>
      </w:r>
      <w:r>
        <w:rPr>
          <w:lang w:val="fr_FR" w:bidi="fr_FR"/>
        </w:rPr>
        <w:t>Judah explique l'histoire de la famille. Judah explique l'importance de Benjamin à Jacob. Benjamin est le plus jeune fils et le seul fils restant de sa mère. Jacob croit que Joseph est mort. Judah dit que Benjamin est l'enfant de son vieil âge. Cela signifie que Jacob était un homme plus âgé quand Benjamin est né. Dans beaucoup de cultures, le plus jeune enfant est traité comme un enfant spécial.</w:t>
      </w:r>
    </w:p>
    <w:p>
      <w:pPr/>
      <w:r>
        <w:rPr>
          <w:lang w:val="fr_FR" w:bidi="fr_FR"/>
        </w:rPr>
      </w:r>
      <w:r>
        <w:rPr>
          <w:lang w:val="fr_FR" w:bidi="fr_FR"/>
        </w:rPr>
        <w:t>Arrêtez-vous et discutez : Racontez une histoire d'un père parlant à ses fils. Notez comment ce père parle du plus jeune fils. Comment le père décrit-il ce plus jeune fils ?</w:t>
      </w:r>
    </w:p>
    <w:p>
      <w:pPr/>
      <w:r>
        <w:rPr>
          <w:lang w:val="fr_FR" w:bidi="fr_FR"/>
        </w:rPr>
      </w:r>
      <w:r>
        <w:rPr>
          <w:lang w:val="fr_FR" w:bidi="fr_FR"/>
        </w:rPr>
        <w:t>Judah explique que les frères ont emmené Benjamin en Égypte seulement parce que Joseph leur a dit de l'apporter Vous vous rappellerez que Joseph avait dit aux frères de ne pas revenir en Égypte à moins qu'ils n'aient emmené Benjamin.</w:t>
      </w:r>
    </w:p>
    <w:p>
      <w:pPr/>
      <w:r>
        <w:rPr>
          <w:lang w:val="fr_FR" w:bidi="fr_FR"/>
        </w:rPr>
      </w:r>
      <w:r>
        <w:rPr>
          <w:lang w:val="fr_FR" w:bidi="fr_FR"/>
        </w:rPr>
        <w:t>Judah explique que Jacob croit que le grand frère de Benjamin a été tué par un animal sauvage.</w:t>
      </w:r>
    </w:p>
    <w:p>
      <w:pPr/>
      <w:r>
        <w:rPr>
          <w:lang w:val="fr_FR" w:bidi="fr_FR"/>
        </w:rPr>
      </w:r>
      <w:r>
        <w:rPr>
          <w:lang w:val="fr_FR" w:bidi="fr_FR"/>
        </w:rPr>
        <w:t xml:space="preserve">Judah dit que Jacob mourra de douleur si quelque chose arrive à Benjamin. Jacob avait dit aux fils que si quelque chose de mal était arrivé à Benjamin, cela enverrait un homme aux cheveux blancs à sa tombe. Cela signifie que Jacob, un vieil homme mourrait de douleur. </w:t>
      </w:r>
    </w:p>
    <w:p>
      <w:pPr/>
      <w:r>
        <w:rPr>
          <w:lang w:val="fr_FR" w:bidi="fr_FR"/>
        </w:rPr>
      </w:r>
      <w:r>
        <w:rPr>
          <w:lang w:val="fr_FR" w:bidi="fr_FR"/>
        </w:rPr>
        <w:t>Judah explique que les frères ne peuvent pas retourner à Canaan sans Benjamin. Judah appelle Joseph "Mon Seigneur." . C'est une façon polie de parler à une personne dans une position élevée. D'autres termes poli seraient « maître » ou « monsieur. Judah se réfère à nouveau à lui-même et à ses frères comme serviteurs de Joseph. C'est une façon polie de dire que Joseph a une position plus puissante.</w:t>
      </w:r>
    </w:p>
    <w:p>
      <w:pPr/>
      <w:r>
        <w:rPr>
          <w:lang w:val="fr_FR" w:bidi="fr_FR"/>
        </w:rPr>
      </w:r>
      <w:r>
        <w:rPr>
          <w:lang w:val="fr_FR" w:bidi="fr_FR"/>
        </w:rPr>
        <w:t>Judah explique qu'il a promis de prendre soin de Benjamin. Judah dit qu'il sera tenu responsable si Benjamin ne retourne pas à Canaan. Judah demande de rester comme esclave à la place de Benjamin. Judah supplie Joseph de permettre à Benjamin de retourner chez Jacob. Judah dit que Jacob mourra de douleur si quelque chose arrive à Benjamin. Judah dit qu'il ne peut pas retourner à Canaan sans Benjamin. Par conséquent, il est préférable que Judah reste en Égypte comme esclave à la place de Benjamin.</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une seule scène dans cette histoire.</w:t>
      </w:r>
    </w:p>
    <w:p>
      <w:pPr/>
      <w:r>
        <w:rPr>
          <w:lang w:val="fr_FR" w:bidi="fr_FR"/>
        </w:rPr>
      </w:r>
      <w:r>
        <w:rPr>
          <w:lang w:val="fr_FR" w:bidi="fr_FR"/>
        </w:rPr>
      </w:r>
      <w:r>
        <w:rPr>
          <w:b/>
          <w:lang w:val="fr_FR" w:bidi="fr_FR"/>
        </w:rPr>
        <w:t>Première scène :</w:t>
      </w:r>
      <w:r>
        <w:rPr>
          <w:lang w:val="fr_FR" w:bidi="fr_FR"/>
        </w:rPr>
        <w:t xml:space="preserve"> Joseph accuse les frères de leur rendre le bien qui leur a été fait par le mal. Joseph dit que Benjamin doit rester comme esclave et les autres peuvent retourner à la maison. Judah donne un long discours dans lequel il dit à Joseph l'histoire de la famille. Judah dit que Jacob mourra de douleur si Benjamin vient à faire du mal. Judah propose de prendre sa place comme esclave.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Judah</w:t>
      </w:r>
    </w:p>
    <w:p>
      <w:pPr>
        <w:pStyle w:val="ListBullet"/>
        <w:spacing w:line="240" w:lineRule="auto"/>
        <w:ind w:left="720"/>
      </w:pPr>
      <w:r>
        <w:rPr>
          <w:lang w:val="fr_FR" w:bidi="fr_FR"/>
        </w:rPr>
      </w:r>
      <w:r>
        <w:rPr>
          <w:lang w:val="fr_FR" w:bidi="fr_FR"/>
        </w:rPr>
        <w:t>Benjamin</w:t>
      </w:r>
    </w:p>
    <w:p>
      <w:pPr>
        <w:pStyle w:val="ListBullet"/>
        <w:spacing w:line="240" w:lineRule="auto"/>
        <w:ind w:left="720"/>
      </w:pPr>
      <w:r>
        <w:rPr>
          <w:lang w:val="fr_FR" w:bidi="fr_FR"/>
        </w:rPr>
      </w:r>
      <w:r>
        <w:rPr>
          <w:lang w:val="fr_FR" w:bidi="fr_FR"/>
        </w:rPr>
        <w:t>Les autres frères</w:t>
      </w:r>
    </w:p>
    <w:p>
      <w:pPr>
        <w:pStyle w:val="ListBullet"/>
        <w:spacing w:line="240" w:lineRule="auto"/>
        <w:ind w:left="720"/>
      </w:pPr>
      <w:r>
        <w:rPr>
          <w:lang w:val="fr_FR" w:bidi="fr_FR"/>
        </w:rPr>
      </w:r>
      <w:r>
        <w:rPr>
          <w:lang w:val="fr_FR" w:bidi="fr_FR"/>
        </w:rPr>
        <w:t xml:space="preserve">Jacob est mentionné. </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 xml:space="preserve"> Dans cette scène, Joseph a rencontré les frères au palais. Les frères se sont prosternés bas jusqu'au sol devant Joseph. La façon dont les frères tombent à terre est une action violente. Ce n'est pas une simple inclinaison. Joseph a accusé les frères. Joseph a dit : "Vous devez savoir que je peux prédire l'avenir."</w:t>
      </w:r>
    </w:p>
    <w:p>
      <w:pPr/>
      <w:r>
        <w:rPr>
          <w:lang w:val="fr_FR" w:bidi="fr_FR"/>
        </w:rPr>
      </w:r>
      <w:r>
        <w:rPr>
          <w:lang w:val="fr_FR" w:bidi="fr_FR"/>
        </w:rPr>
        <w:t>Judah parle pour les frères. Parce qu'ils n'ont pas volé la coupe, ils ne savent pas comment offrir une défense ou prouver leur innocence. Judah pose une série de questions qui ne nécessitent pas une réponse.</w:t>
      </w:r>
    </w:p>
    <w:p>
      <w:pPr/>
      <w:r>
        <w:rPr>
          <w:lang w:val="fr_FR" w:bidi="fr_FR"/>
        </w:rPr>
      </w:r>
      <w:r>
        <w:rPr>
          <w:lang w:val="fr_FR" w:bidi="fr_FR"/>
        </w:rPr>
        <w:t>Arrêtez-vous et discutez : Racontez une histoire sur quelqu'un qui a été accusé à tort. Cette personne essaie de se défendre. Notez particulièrement la façon dont la personne parle dans sa défense. Pose-t-il des questions qui ne nécessitent pas de réponses ou fait-il des déclarations positives ?</w:t>
      </w:r>
    </w:p>
    <w:p>
      <w:pPr/>
      <w:r>
        <w:rPr>
          <w:lang w:val="fr_FR" w:bidi="fr_FR"/>
        </w:rPr>
      </w:r>
      <w:r>
        <w:rPr>
          <w:lang w:val="fr_FR" w:bidi="fr_FR"/>
        </w:rPr>
        <w:t xml:space="preserve">Judah dit : « Dieu les punit pour leurs péchés. » Judah pense que les frères ont fait du mal à Joseph plus tôt et n'ont pas été punis. Maintenant, Dieu les punit, mais pour ce qu'ils ont fait dans le passé. Judah parle des 10 frères parce que Benjamin ne faisait pas partie du groupe qui a vendu Joseph comme esclave. Judah dit que tous les 11 frères resteront pour être ses esclaves. Joseph parle en utilisant un serment. Joseph dit : "Qu'il soit loin de moi de faire cela." Joseph veut dire qu'il serait contre la loi de Dieu de punir ceux qui sont innocents. . La façon dont Joseph parle fait sonner que cette suggestion l'offense. Joseph dit que seul celui avec qui se trouve la coupe restera. . Les 10 autres peuvent aller à la maison. </w:t>
      </w:r>
    </w:p>
    <w:p>
      <w:pPr/>
      <w:r>
        <w:rPr>
          <w:lang w:val="fr_FR" w:bidi="fr_FR"/>
        </w:rPr>
      </w:r>
      <w:r>
        <w:rPr>
          <w:lang w:val="fr_FR" w:bidi="fr_FR"/>
        </w:rPr>
        <w:t>Judah commence un long discours. Judah commence ce discours en flattant Joseph. Judah dit que Joseph a autant de pouvoir que le roi. Judah demande à Joseph de ne pas être en colère contre lui. Judah dit cela parce qu'il va essayer de changer la punition que Joseph a planifiée.</w:t>
      </w:r>
    </w:p>
    <w:p>
      <w:pPr/>
      <w:r>
        <w:rPr>
          <w:lang w:val="fr_FR" w:bidi="fr_FR"/>
        </w:rPr>
      </w:r>
      <w:r>
        <w:rPr>
          <w:lang w:val="fr_FR" w:bidi="fr_FR"/>
        </w:rPr>
        <w:t>Ensuite, Judah explique l'histoire de la famille à Joseph. Judah explique pourquoi Benjamin est si important pour Jacob. Judah dit que Jacob mourra de douleur si quelque chose arrive à Benjamin. Judah explique qu'il a garanti la sécurité de Benjamin. Judah a promis à Jacob qu'il s'assurerait que Benjamin lui reviendra.</w:t>
      </w:r>
    </w:p>
    <w:p>
      <w:pPr/>
      <w:r>
        <w:rPr>
          <w:lang w:val="fr_FR" w:bidi="fr_FR"/>
        </w:rPr>
      </w:r>
      <w:r>
        <w:rPr>
          <w:lang w:val="fr_FR" w:bidi="fr_FR"/>
        </w:rPr>
        <w:t>Arrêtez-vous et discutez :Pour aider le groupe à comprendre le discours de Judah, il pourrait être bon de jouer le discours comme scène. Demandez à quelqu'un comme Jacob et à quelqu'un comme Judah de parler l'un à l'autre avec Jacob lui donnant des instructions et des explications. . Une fois que vous avez ce dialogue, vous pouvez demander à Judah de dire à la personne qui joue à Joseph ce qui s'est passé à Canaan. L'objectif ici est de comprendre ce qui s'est passé entre Jacob et Judah à Canaan, puis être capable de le dire à Joseph pour qu'il puisse le comprendre.</w:t>
      </w:r>
    </w:p>
    <w:p>
      <w:pPr/>
      <w:r>
        <w:rPr>
          <w:lang w:val="fr_FR" w:bidi="fr_FR"/>
        </w:rPr>
      </w:r>
      <w:r>
        <w:rPr>
          <w:lang w:val="fr_FR" w:bidi="fr_FR"/>
        </w:rPr>
        <w:t>Judah termine son discours en offrant de prendre sa place comme esclave. Judah supplie Joseph de lui permettre d'être un esclave et de laisser Benjamin retourner à Jacob.</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une seule scène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Judah</w:t>
      </w:r>
    </w:p>
    <w:p>
      <w:pPr>
        <w:pStyle w:val="ListBullet"/>
        <w:spacing w:line="240" w:lineRule="auto"/>
        <w:ind w:left="720"/>
      </w:pPr>
      <w:r>
        <w:rPr>
          <w:lang w:val="fr_FR" w:bidi="fr_FR"/>
        </w:rPr>
      </w:r>
      <w:r>
        <w:rPr>
          <w:lang w:val="fr_FR" w:bidi="fr_FR"/>
        </w:rPr>
        <w:t>Benjamin</w:t>
      </w:r>
    </w:p>
    <w:p>
      <w:pPr>
        <w:pStyle w:val="ListBullet"/>
        <w:spacing w:line="240" w:lineRule="auto"/>
        <w:ind w:left="720"/>
      </w:pPr>
      <w:r>
        <w:rPr>
          <w:lang w:val="fr_FR" w:bidi="fr_FR"/>
        </w:rPr>
      </w:r>
      <w:r>
        <w:rPr>
          <w:lang w:val="fr_FR" w:bidi="fr_FR"/>
        </w:rPr>
        <w:t>Les autres frères</w:t>
      </w:r>
    </w:p>
    <w:p>
      <w:pPr>
        <w:pStyle w:val="ListBullet"/>
        <w:spacing w:line="240" w:lineRule="auto"/>
        <w:ind w:left="720"/>
      </w:pPr>
      <w:r>
        <w:rPr>
          <w:lang w:val="fr_FR" w:bidi="fr_FR"/>
        </w:rPr>
      </w:r>
      <w:r>
        <w:rPr>
          <w:lang w:val="fr_FR" w:bidi="fr_FR"/>
        </w:rPr>
        <w:t xml:space="preserve">Jacob est mentionné. </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Dans cette scène, les frères arrivent au palais de Joseph. Les frères se sont prosternés bas jusqu'au sol devant Joseph. Joseph accuse tous les frères. Judah répond pour les frères. Pour se défendre, Judah pose une série de questions qui ne nécessitent pas de réponse. Parce qu'ils n'ont pas volé la coupe, les frères ne savent pas comment se défendre. Ensuite, Judah dit : « Dieu nous punit pour nos péchés. »</w:t>
      </w:r>
    </w:p>
    <w:p>
      <w:pPr/>
      <w:r>
        <w:rPr>
          <w:lang w:val="fr_FR" w:bidi="fr_FR"/>
        </w:rPr>
      </w:r>
      <w:r>
        <w:rPr>
          <w:lang w:val="fr_FR" w:bidi="fr_FR"/>
        </w:rPr>
        <w:t>Arrêtez l'action : demandez à Joseph, « Comment te sens-tu maintenant en voyant leur détresse ? » Vous pouvez entendre : « Cela fonctionne. » Je les ai si fâchés qu'ils me révèlent leur vrai être. Je vois ce qu'ils sont vraiment maintenant. C'est un bon plan." Demandez aux frères : « Pourquoi avez-vous le sentiment d'être punis pour vos péchés ? » Vous pouvez entendre : « Nous n'aurions pas dû vendre Joseph. » Nous le savions. Nous aurions dû aller après Joseph et le ramener à la maison. Nous ne l'avons pas fait. Maintenant, nous sommes punis pour ces mauvaises choses que nous avons faites il y a des années. Dieu ne nous a jamais punis. Dieu nous a aidés à devenir plus riches et plus forts. Nous voyons maintenant que Dieu n'a pas oublié ce que nous avons fait. Mais Benjamin n'a pas participé à la vente de Joseph. Je ne comprends pas pourquoi Benjamin est en train d'être puni. Je pense que c'est pour me punir en voyant Benjamin souffrir." Reprenez l'action.</w:t>
      </w:r>
    </w:p>
    <w:p>
      <w:pPr/>
      <w:r>
        <w:rPr>
          <w:lang w:val="fr_FR" w:bidi="fr_FR"/>
        </w:rPr>
      </w:r>
      <w:r>
        <w:rPr>
          <w:lang w:val="fr_FR" w:bidi="fr_FR"/>
        </w:rPr>
        <w:t>Judah dit qu'ils sont tous retournés ensemble pour devenir les esclaves de Joseph. Joseph leur dit que Benjamin est le seul qui restera en Égypte. Les autres peuvent retourner à Canaan.</w:t>
      </w:r>
    </w:p>
    <w:p>
      <w:pPr/>
      <w:r>
        <w:rPr>
          <w:lang w:val="fr_FR" w:bidi="fr_FR"/>
        </w:rPr>
      </w:r>
      <w:r>
        <w:rPr>
          <w:lang w:val="fr_FR" w:bidi="fr_FR"/>
        </w:rPr>
        <w:t>Arrêtez l'action : demandez aux frères, « Le gouverneur dit que vous pouvez rentrer chez vous. Pourquoi n'acceptez-vous pas juste cette offre ? » Vous pouvez entendre : « Je ne peux pas faire cela. » Mon père mourra de douleur si je le fais. Je dois rester ici et convaincre le gouverneur de laisser partir Benjamin. Je dois le convaincre de m'accepter à la place de Benjamin." Reprenez l'action.</w:t>
      </w:r>
    </w:p>
    <w:p>
      <w:pPr/>
      <w:r>
        <w:rPr>
          <w:lang w:val="fr_FR" w:bidi="fr_FR"/>
        </w:rPr>
      </w:r>
      <w:r>
        <w:rPr>
          <w:lang w:val="fr_FR" w:bidi="fr_FR"/>
        </w:rPr>
        <w:t xml:space="preserve">Judah commence un long discours. Judah explique l'histoire de la famille. Judah explique pourquoi Benjamin est le fils préféré de Jacob. Judah dit que Jacob mourra de douleur si quelque chose arrive à Benjamin. Judah explique que Judah a pris la responsabilité de Benjamin pour que Jacob permette à Benjamin de venir en Égypte. Judah demande à ce que Benjamin soit autorisé à retourner vers Jacob et il deviendra un esclave à la place de Benjamin. </w:t>
      </w:r>
    </w:p>
    <w:p>
      <w:pPr/>
      <w:r>
        <w:rPr>
          <w:lang w:val="fr_FR" w:bidi="fr_FR"/>
        </w:rPr>
      </w:r>
      <w:r>
        <w:rPr>
          <w:lang w:val="fr_FR" w:bidi="fr_FR"/>
        </w:rPr>
        <w:t>Arrêtez l'action : demandez à Judah, « Comment te sens-tu en disant toutes ces choses au gouverneur ? » Vous pouvez entendre : « Je suis en complet désespoir. » Je ne sais pas si je pourrai convaincre le gouverneur de faire preuve de clémence ou non. Je sais que j'étais responsable de la vente de Joseph comme esclave et je n'ai rien fait pour l'arrêter. J'ai vu mon père pleurer pour Joseph. Je ne peux pas supporter de le regarder pleurer pour Benjamin et probablement mourir. Je dois arrêter cela si je peux. Je dois essayer. Je dis tout ce à quoi je peux penser pour convaincre le gouverneur d'avoir pitié de nous." Demandez à Joseph, « Comment te sens-tu en entendant le discours de Judah ? » Vous pouvez entendre : « Je suis submergé. » Je peux à peine me contenir. Il montre qu'il regrette vraiment ce qu'il a fait toutes ces années. Il montre qu'il est prêt à prendre la place de Benjamin. Il ne veut plus que son père souffre. Il sait que son père aime le plus Benjamin, mais il n'est pas jaloux. C'est un changement incroyable chez lui. Je suis si ravi de voir cela."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La coupe en argent était une coupe spéciale appelée une coupe de </w:t>
      </w:r>
      <w:r>
        <w:rPr>
          <w:b/>
          <w:lang w:val="fr_FR" w:bidi="fr_FR"/>
        </w:rPr>
        <w:t xml:space="preserve">divination </w:t>
      </w:r>
      <w:r>
        <w:rPr>
          <w:lang w:val="fr_FR" w:bidi="fr_FR"/>
        </w:rPr>
        <w:t xml:space="preserve"> Ce type de coupe a été utilisé en Égypte pour dire l'avenir. Les Égyptiens verseraient de l'eau et de l'huile dans une coupe comme la coupe de Joseph. Ils étudieraient les formations comme le pétrole et l'eau se sont séparés et prédiraient l'avenir. Joseph avait une telle coupe. Nous ne savons pas si Joseph a vraiment utilisé la coupe. La </w:t>
      </w:r>
      <w:r>
        <w:rPr>
          <w:b/>
          <w:lang w:val="fr_FR" w:bidi="fr_FR"/>
        </w:rPr>
        <w:t>divination</w:t>
      </w:r>
      <w:r>
        <w:rPr>
          <w:lang w:val="fr_FR" w:bidi="fr_FR"/>
        </w:rPr>
        <w:t xml:space="preserve"> est abordée dans le glossaire principal. Utilisez le même mot que celui que vous avez utilisé dans les passages précédents. </w:t>
      </w:r>
    </w:p>
    <w:p>
      <w:pPr/>
      <w:r>
        <w:rPr>
          <w:lang w:val="fr_FR" w:bidi="fr_FR"/>
        </w:rPr>
      </w:r>
      <w:r>
        <w:rPr>
          <w:lang w:val="fr_FR" w:bidi="fr_FR"/>
        </w:rPr>
        <w:t xml:space="preserve">Arrêtez-vous ici et montrez l'image de la coupe de divination à nouveau. </w:t>
      </w:r>
    </w:p>
    <w:p>
      <w:pPr/>
      <w:r>
        <w:rPr>
          <w:lang w:val="fr_FR" w:bidi="fr_FR"/>
        </w:rPr>
      </w:r>
      <w:r>
        <w:rPr>
          <w:lang w:val="fr_FR" w:bidi="fr_FR"/>
        </w:rPr>
        <w:t xml:space="preserve">Judah s'appelle </w:t>
      </w:r>
      <w:r>
        <w:rPr>
          <w:b/>
          <w:lang w:val="fr_FR" w:bidi="fr_FR"/>
        </w:rPr>
        <w:t>serviteur</w:t>
      </w:r>
      <w:r>
        <w:rPr>
          <w:lang w:val="fr_FR" w:bidi="fr_FR"/>
        </w:rPr>
        <w:t xml:space="preserve"> ou </w:t>
      </w:r>
      <w:r>
        <w:rPr>
          <w:b/>
          <w:lang w:val="fr_FR" w:bidi="fr_FR"/>
        </w:rPr>
        <w:t>esclave</w:t>
      </w:r>
      <w:r>
        <w:rPr>
          <w:lang w:val="fr_FR" w:bidi="fr_FR"/>
        </w:rPr>
        <w:t xml:space="preserve"> quand il lui parle. Judah utilise ce mot plusieurs fois dans son discours à Joseph. Les mots </w:t>
      </w:r>
      <w:r>
        <w:rPr>
          <w:b/>
          <w:lang w:val="fr_FR" w:bidi="fr_FR"/>
        </w:rPr>
        <w:t>serviteur</w:t>
      </w:r>
      <w:r>
        <w:rPr>
          <w:lang w:val="fr_FR" w:bidi="fr_FR"/>
        </w:rPr>
        <w:t xml:space="preserve"> et </w:t>
      </w:r>
      <w:r>
        <w:rPr>
          <w:b/>
          <w:lang w:val="fr_FR" w:bidi="fr_FR"/>
        </w:rPr>
        <w:t>esclave</w:t>
      </w:r>
      <w:r>
        <w:rPr>
          <w:lang w:val="fr_FR" w:bidi="fr_FR"/>
        </w:rPr>
        <w:t xml:space="preserve"> sont discutés dans le glossaire principal. Ici, Judah utilise le mot pour indiquer le respect et aussi pour indiquer que Joseph a un statut supérieur ou plus d'autorité que Judah. Joseph en tant que gouverneur d'Égypte a un statut supérieur que Judah. Utilisez le même mot pour serviteur que celui que vous avez utilisé dans les passages précédents. </w:t>
      </w:r>
    </w:p>
    <w:p>
      <w:pPr/>
      <w:r>
        <w:rPr>
          <w:lang w:val="fr_FR" w:bidi="fr_FR"/>
        </w:rPr>
      </w:r>
      <w:r>
        <w:rPr>
          <w:lang w:val="fr_FR" w:bidi="fr_FR"/>
        </w:rPr>
        <w:t xml:space="preserve">Ensuite, Judah dit : « </w:t>
      </w:r>
      <w:r>
        <w:rPr>
          <w:b/>
          <w:lang w:val="fr_FR" w:bidi="fr_FR"/>
        </w:rPr>
        <w:t>Dieu</w:t>
      </w:r>
      <w:r>
        <w:rPr>
          <w:lang w:val="fr_FR" w:bidi="fr_FR"/>
        </w:rPr>
        <w:t xml:space="preserve"> nous punit pour nos </w:t>
      </w:r>
      <w:r>
        <w:rPr>
          <w:b/>
          <w:lang w:val="fr_FR" w:bidi="fr_FR"/>
        </w:rPr>
        <w:t>péchés</w:t>
      </w:r>
      <w:r>
        <w:rPr>
          <w:lang w:val="fr_FR" w:bidi="fr_FR"/>
        </w:rPr>
        <w:t xml:space="preserve">. » Le mot pour Dieu est le nom habituel de Dieu. Le mot </w:t>
      </w:r>
      <w:r>
        <w:rPr>
          <w:b/>
          <w:lang w:val="fr_FR" w:bidi="fr_FR"/>
        </w:rPr>
        <w:t>"Dieu"</w:t>
      </w:r>
      <w:r>
        <w:rPr>
          <w:lang w:val="fr_FR" w:bidi="fr_FR"/>
        </w:rPr>
        <w:t xml:space="preserve"> a été expliqué dans le glossaire Principal.». Utilisez le même mot que celui que vous avez utilisé dans les passages précédents. Le glossaire principal explique aussi ce que signifie le mot « </w:t>
      </w:r>
      <w:r>
        <w:rPr>
          <w:b/>
          <w:lang w:val="fr_FR" w:bidi="fr_FR"/>
        </w:rPr>
        <w:t>péché</w:t>
      </w:r>
      <w:r>
        <w:rPr>
          <w:lang w:val="fr_FR" w:bidi="fr_FR"/>
        </w:rPr>
        <w:t xml:space="preserve"> ». Utilisez le même mot pour péché que celui que vous avez utilisé dans les passages précédents. </w:t>
      </w:r>
    </w:p>
    <w:p>
      <w:pPr/>
      <w:r>
        <w:rPr>
          <w:lang w:val="fr_FR" w:bidi="fr_FR"/>
        </w:rPr>
      </w:r>
      <w:r>
        <w:rPr>
          <w:lang w:val="fr_FR" w:bidi="fr_FR"/>
        </w:rPr>
        <w:t>. Vous ne verrez plus jamais mon visage – Une image qui signifie que vous ne me rencontrerez pas à nouveau. . Nous ne nous rencontrerons pas face à face.</w:t>
      </w:r>
    </w:p>
    <w:p>
      <w:pPr/>
      <w:r>
        <w:rPr>
          <w:lang w:val="fr_FR" w:bidi="fr_FR"/>
        </w:rPr>
      </w:r>
      <w:r>
        <w:rPr>
          <w:lang w:val="fr_FR" w:bidi="fr_FR"/>
        </w:rPr>
        <w:t xml:space="preserve">Judah utilise le terme "mon seigneur" quand il parle à Joseph. C'est un terme de respect qu'une personne utiliserait quand elle parlait à une personne d'un statut supérieur ou d'autorité. D'autres expressions pourraient être maître ou monsieur. Utilisez le même mot pour seigneur que celui que vous avez utilisé dans les passages précédents. </w:t>
      </w:r>
    </w:p>
    <w:p>
      <w:pPr/>
      <w:r>
        <w:rPr>
          <w:lang w:val="fr_FR" w:bidi="fr_FR"/>
        </w:rPr>
      </w:r>
      <w:r>
        <w:rPr>
          <w:lang w:val="fr_FR" w:bidi="fr_FR"/>
        </w:rPr>
        <w:t>Judah dit que si un mal vient à Benjamin, il enverrait un homme aux cheveux blancs à sa tombe. . C'est une image de mot pour faire mourir quelqu'un. Judah dit que Jacob qui est vieux mourrait de douleur.</w:t>
      </w:r>
    </w:p>
    <w:p>
      <w:pPr/>
      <w:r>
        <w:rPr>
          <w:lang w:val="fr_FR" w:bidi="fr_FR"/>
        </w:rPr>
      </w:r>
      <w:r>
        <w:rPr>
          <w:lang w:val="fr_FR" w:bidi="fr_FR"/>
        </w:rPr>
        <w:t xml:space="preserve">Judah propose d'être un </w:t>
      </w:r>
      <w:r>
        <w:rPr>
          <w:b/>
          <w:lang w:val="fr_FR" w:bidi="fr_FR"/>
        </w:rPr>
        <w:t>esclave</w:t>
      </w:r>
      <w:r>
        <w:rPr>
          <w:lang w:val="fr_FR" w:bidi="fr_FR"/>
        </w:rPr>
        <w:t xml:space="preserve"> de Joseph à la place de Benjamin. Le terme esclave est expliqué dans le glossaire principal Utilisez le même mot pour esclave que celui que vous avez utilisé dans les passages précédents. . . C'est aussi le même mot qui est utilisé pour serviteur plus tôt dans l'histoire. . Ces deux mots ont la même signification.</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Arrêtez cet audio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Arrêtez cet audio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45:1–28</w:t>
      </w:r>
      <w:r>
        <w:rPr>
          <w:lang w:val="fr_FR" w:bidi="fr_FR"/>
        </w:rPr>
      </w:r>
    </w:p>
    <w:p>
      <w:pPr>
        <w:pStyle w:val="Heading3"/>
      </w:pPr>
      <w:r>
        <w:rPr>
          <w:lang w:val="fr_FR" w:bidi="fr_FR"/>
        </w:rPr>
        <w:t>Écouter et Cœur</w:t>
      </w:r>
    </w:p>
    <w:p>
      <w:pPr/>
      <w:r>
        <w:rPr>
          <w:lang w:val="fr_FR" w:bidi="fr_FR"/>
        </w:rPr>
      </w:r>
      <w:r>
        <w:rPr>
          <w:lang w:val="fr_FR" w:bidi="fr_FR"/>
        </w:rPr>
        <w:t>Ecoutez Genèse 45:1–28 et mettez-le dans votre coeur.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le passage précédent, Joseph a accusé ses frères d'avoir volé sa coupe en argent. Ses frères sont revenus tous le voir après que le serviteur ait trouvé la coupe dans le sac de grain de Benjamin. Joseph a entendu Juda expliquer la situation familiale. Ce passage raconte la suite de l'histoire de Joseph.</w:t>
      </w:r>
    </w:p>
    <w:p>
      <w:pPr/>
      <w:r>
        <w:rPr>
          <w:lang w:val="fr_FR" w:bidi="fr_FR"/>
        </w:rPr>
      </w:r>
      <w:r>
        <w:rPr>
          <w:lang w:val="fr_FR" w:bidi="fr_FR"/>
        </w:rPr>
        <w:t>Joseph ne pouvait plus supporter cela. Cela signifie que Joseph ne pouvait plus cacher ses sentiments. Joseph fit sortir tous les serviteurs égyptiens. Joseph a révélé à ses frères qu'il était Joseph. Joseph s'est effondré en larmes. C'est une image pour dire que Joseph ne pouvait plus contrôler ses émotions. Joseph a pleuré si fort que les gens qui étaient dehors pouvaient l'entendre. La nouvelle des pleurs de Joseph est arrivé aux oreilles du roi.</w:t>
      </w:r>
    </w:p>
    <w:p>
      <w:pPr/>
      <w:r>
        <w:rPr>
          <w:lang w:val="fr_FR" w:bidi="fr_FR"/>
        </w:rPr>
      </w:r>
      <w:r>
        <w:rPr>
          <w:lang w:val="fr_FR" w:bidi="fr_FR"/>
        </w:rPr>
        <w:t>Joseph dit à ses frères, "Je suis Joseph". Mon père est-il toujours en vie ? Ses frères ne pouvaient pas répondre. Ils ne savaient quoi dire. Différentes traductions utilisent différents mots pour décrire les émotions qu'ont ressenties ses frères. Ses frères étaient stupéfaits, terrifiés ou consternés. Joseph fait sortir tous les serviteurs. Il n'est fait aucune mention d'un interprète. La plupart pensent que Joseph commence à parler à ses frères en hébreu.</w:t>
      </w:r>
    </w:p>
    <w:p>
      <w:pPr/>
      <w:r>
        <w:rPr>
          <w:lang w:val="fr_FR" w:bidi="fr_FR"/>
        </w:rPr>
      </w:r>
      <w:r>
        <w:rPr>
          <w:lang w:val="fr_FR" w:bidi="fr_FR"/>
        </w:rPr>
        <w:t>Arrêtez-vous et discutez : Racontez l'histoire de votre rencontre avec quelqu'un à qui vous avez fait quelque chose de mauvais il y a des années. Maintenant, cette personne est en position de pouvoir. Vous rencontrez cette personne. Décrivez les sentiments de la personne qui a mal agi envers l'autre.</w:t>
      </w:r>
    </w:p>
    <w:p>
      <w:pPr/>
      <w:r>
        <w:rPr>
          <w:lang w:val="fr_FR" w:bidi="fr_FR"/>
        </w:rPr>
      </w:r>
      <w:r>
        <w:rPr>
          <w:lang w:val="fr_FR" w:bidi="fr_FR"/>
        </w:rPr>
        <w:t>Joseph demande à ses frères de se rapprocher de lui. Alors, il dit à ses frères que c'est Dieu qui a fait que tout cela arrive. Dieu a amené Joseph en Egypte pour sauver la vie à sa famille. Joseph dit que la famine durera encore cinq ans et qu’elle sera sévère. Joseph dit que la famine sera si grave qu’il n’y aura ni labour ni récolte. Labourer la terre prépare le sol pour semer les graines. Joseph dit qu’il ne servira à rien de labourer, car rien de ce qui sera semé ne poussera. Il n'y aura pas de récolte.</w:t>
      </w:r>
    </w:p>
    <w:p>
      <w:pPr/>
      <w:r>
        <w:rPr>
          <w:lang w:val="fr_FR" w:bidi="fr_FR"/>
        </w:rPr>
      </w:r>
      <w:r>
        <w:rPr>
          <w:lang w:val="fr_FR" w:bidi="fr_FR"/>
        </w:rPr>
        <w:t>Arrêtez-vous et discutez : Décrivez une famine dans votre région. Quand et comment les gens ont-ils préparé leurs champs ?</w:t>
      </w:r>
    </w:p>
    <w:p>
      <w:pPr/>
      <w:r>
        <w:rPr>
          <w:lang w:val="fr_FR" w:bidi="fr_FR"/>
        </w:rPr>
      </w:r>
      <w:r>
        <w:rPr>
          <w:lang w:val="fr_FR" w:bidi="fr_FR"/>
        </w:rPr>
        <w:t>Montrez une image d'une charrue utilisée dans un champ.</w:t>
      </w:r>
    </w:p>
    <w:p>
      <w:pPr/>
      <w:r>
        <w:rPr>
          <w:lang w:val="fr_FR" w:bidi="fr_FR"/>
        </w:rPr>
      </w:r>
      <w:r>
        <w:rPr>
          <w:lang w:val="fr_FR" w:bidi="fr_FR"/>
        </w:rPr>
        <w:t>Montrez une image d'une houe utilisée dans un champ.</w:t>
      </w:r>
    </w:p>
    <w:p>
      <w:pPr/>
      <w:r>
        <w:rPr>
          <w:lang w:val="fr_FR" w:bidi="fr_FR"/>
        </w:rPr>
      </w:r>
      <w:r>
        <w:rPr>
          <w:lang w:val="fr_FR" w:bidi="fr_FR"/>
        </w:rPr>
        <w:t>Joseph dit que c’est Dieu qui a fait de lui le gouverneur de l’Égypte. Après avoir expliqué tout ce que Dieu a organisé, Joseph informe ses frères de sa propre position. Joseph dit que lui-même est père pour le roi, intendant de tout le palais et gouverneur de l’Égypte. Quand Joseph dit qu’il est père pour le roi, il veut dire qu’il est le conseiller principal du roi. Le roi éleva Joseph en position de gouverneur de l’Égypte. C’est la première mention du rôle de Joseph en tant qu'intendant du palais royal. Joseph dit à ses frères qu’il occupe une position de grand pouvoir en Égypte. Joseph peut prendre soin d'eux. Joseph explique que c'est Dieu qui a fait que tout cela arrive.</w:t>
      </w:r>
    </w:p>
    <w:p>
      <w:pPr/>
      <w:r>
        <w:rPr>
          <w:lang w:val="fr_FR" w:bidi="fr_FR"/>
        </w:rPr>
      </w:r>
      <w:r>
        <w:rPr>
          <w:lang w:val="fr_FR" w:bidi="fr_FR"/>
        </w:rPr>
        <w:t>Joseph dit à ses frères d’aller chercher leur père, leurs familles et tout ce qu’ils possèdent. Ils doivent venir en Égypte et s’installer dans un endroit précis appelé Goshen. Joseph dit à ses frères qu’il prendra soin d’eux tous.</w:t>
      </w:r>
    </w:p>
    <w:p>
      <w:pPr/>
      <w:r>
        <w:rPr>
          <w:lang w:val="fr_FR" w:bidi="fr_FR"/>
        </w:rPr>
      </w:r>
      <w:r>
        <w:rPr>
          <w:lang w:val="fr_FR" w:bidi="fr_FR"/>
        </w:rPr>
        <w:t>Montrez la carte de l’Égypte et de Canaan avec la région de Gosen indiquée sur la carte.</w:t>
      </w:r>
    </w:p>
    <w:p>
      <w:pPr/>
      <w:r>
        <w:rPr>
          <w:lang w:val="fr_FR" w:bidi="fr_FR"/>
        </w:rPr>
      </w:r>
      <w:r>
        <w:rPr>
          <w:lang w:val="fr_FR" w:bidi="fr_FR"/>
        </w:rPr>
        <w:t xml:space="preserve">Joseph appelle Jacob « mon père ». Jacob est le père de ces douze hommes. </w:t>
      </w:r>
    </w:p>
    <w:p>
      <w:pPr/>
      <w:r>
        <w:rPr>
          <w:lang w:val="fr_FR" w:bidi="fr_FR"/>
        </w:rPr>
      </w:r>
      <w:r>
        <w:rPr>
          <w:lang w:val="fr_FR" w:bidi="fr_FR"/>
        </w:rPr>
        <w:t>Arrêtez et racontez l’histoire d’un homme qui avait de nombreux fils. Comment les fils appellent-ils leur père ? Observez si les fils disent « mon père » ou « notre père » lorsqu’ils parlent de leur père.</w:t>
      </w:r>
    </w:p>
    <w:p>
      <w:pPr/>
      <w:r>
        <w:rPr>
          <w:lang w:val="fr_FR" w:bidi="fr_FR"/>
        </w:rPr>
      </w:r>
      <w:r>
        <w:rPr>
          <w:lang w:val="fr_FR" w:bidi="fr_FR"/>
        </w:rPr>
        <w:t>Joseph continue de parler avec ses frères. Ses frères n'ont rien dit. Joseph continue d’essayer de les convaincre qu'il est vraiment leur frère, Joseph Il embrassa Benjamin. Il embrassa chacun des 10 autres frères. Si dans votre culture on n’embrasse pas pour montrer de l’affection entre hommes, vous pouvez dire qu'ils se sont faits des accolades. Joseph a pleuré de joie. Finalement, ses frères ont commencé à parler librement avec lui.</w:t>
      </w:r>
    </w:p>
    <w:p>
      <w:pPr/>
      <w:r>
        <w:rPr>
          <w:lang w:val="fr_FR" w:bidi="fr_FR"/>
        </w:rPr>
      </w:r>
      <w:r>
        <w:rPr>
          <w:lang w:val="fr_FR" w:bidi="fr_FR"/>
        </w:rPr>
        <w:t>Le roi a été informé que les frères de Joseph sont arrvivés Le roi était ravi d'entendre cette nouvelle. Le roi ordonna à Joseph d’amener ses frères et leurs familles pour vivre en Égypte. Le roi promet que la famille de Joseph mangera de la graisse de la terre. C’est une image qui signifie que la famille de Joseph aura ce qu’il y a de meilleur en Égypte. Le roi envoie des chariots ou chariettes pour que les femmes et les enfants puissent monter, au lieu de devoir faire tout le trajet à pied jusqu’en Égypte.</w:t>
      </w:r>
    </w:p>
    <w:p>
      <w:pPr/>
      <w:r>
        <w:rPr>
          <w:lang w:val="fr_FR" w:bidi="fr_FR"/>
        </w:rPr>
      </w:r>
      <w:r>
        <w:rPr>
          <w:lang w:val="fr_FR" w:bidi="fr_FR"/>
        </w:rPr>
        <w:t>Montrez l'image d’une charrette égyptienne.</w:t>
      </w:r>
    </w:p>
    <w:p>
      <w:pPr/>
      <w:r>
        <w:rPr>
          <w:lang w:val="fr_FR" w:bidi="fr_FR"/>
        </w:rPr>
      </w:r>
      <w:r>
        <w:rPr>
          <w:lang w:val="fr_FR" w:bidi="fr_FR"/>
        </w:rPr>
        <w:t>Joseph donna à ses frères des provisions pour le voyage de retour en Canaan. Joseph donna à chacun de ses frères de nouveaux vêtements. Joseph donna à Benjamin cinq vêtements de rechange et trois cents pièces d’argent. Joseph envoya des présents à Jacob : des ânes et des provisions. Joseph dit à ses frères de ne pas se disputer en chemin pour ce qui s’est passé. Joseph a probablement dit à ses frères de ne pas se disputer parce qu’il les avait déjà vus se disputer lorsqu’ils étaient venus en Égypte.</w:t>
      </w:r>
    </w:p>
    <w:p>
      <w:pPr/>
      <w:r>
        <w:rPr>
          <w:lang w:val="fr_FR" w:bidi="fr_FR"/>
        </w:rPr>
      </w:r>
      <w:r>
        <w:rPr>
          <w:lang w:val="fr_FR" w:bidi="fr_FR"/>
        </w:rPr>
        <w:t>Montrez l'image d'une âne.</w:t>
      </w:r>
    </w:p>
    <w:p>
      <w:pPr/>
      <w:r>
        <w:rPr>
          <w:lang w:val="fr_FR" w:bidi="fr_FR"/>
        </w:rPr>
      </w:r>
      <w:r>
        <w:rPr>
          <w:lang w:val="fr_FR" w:bidi="fr_FR"/>
        </w:rPr>
        <w:t>Lorsque les frères sont arrivés en Canaan, ils dirent à Jacob que Joseph était en vie. Au début, Jacob ne pouvait pas croire ce qu’ils disaient. Jacob était stupéfait, ou si surpris qu’il ne pouvait parler. Quelqu’un qui est stupéfait est paralysé par la surprise ou la peur. Mais ensuite, les frères répétèrent tout ce que Joseph leur avait dit. Jacob a vu les dons que Jacob lui a envoyés. Finalement, Jacob a cru que Joseph était en vie. Jacob était pressé d'aller en Egypte. Jacob dit : « Je veux voir Joseph avant de mourir. » Cette expression signifie que Jacob était âgé. Cela ne signifie pas que Jacob était malade ou sur le point de mourir. Jacob a pu voyager en Égypte. Jacob ne savait pas combien de temps il lui restait à vivre. Jacob était pressé de voir Joseph.</w:t>
      </w:r>
    </w:p>
    <w:p>
      <w:pPr/>
      <w:r>
        <w:rPr>
          <w:lang w:val="fr_FR" w:bidi="fr_FR"/>
        </w:rPr>
      </w:r>
      <w:r>
        <w:rPr>
          <w:lang w:val="fr_FR" w:bidi="fr_FR"/>
        </w:rPr>
        <w:t>Raconte l’histoire d’un homme qui découvre qu’un membre cher de sa famille, qu’il croyait mort, est toujours vivant. Comment cet homme réagit-il à la nouvelle ? Quels genres d'émotions exprime-t-il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Cette histoire comporte quatre scènes.</w:t>
      </w:r>
    </w:p>
    <w:p>
      <w:pPr/>
      <w:r>
        <w:rPr>
          <w:lang w:val="fr_FR" w:bidi="fr_FR"/>
        </w:rPr>
      </w:r>
      <w:r>
        <w:rPr>
          <w:b/>
          <w:lang w:val="fr_FR" w:bidi="fr_FR"/>
        </w:rPr>
        <w:t>Première scène :</w:t>
      </w:r>
      <w:r>
        <w:rPr>
          <w:lang w:val="fr_FR" w:bidi="fr_FR"/>
        </w:rPr>
        <w:t xml:space="preserve"> C'est la suite de la scène 4 du passage précédent. Joseph révèle son identité à ses frères. Joseph explique que c'est Dieu qui l'a envoyé en Egypte pour qu'il puisse sauver les autres.</w:t>
      </w:r>
    </w:p>
    <w:p>
      <w:pPr/>
      <w:r>
        <w:rPr>
          <w:lang w:val="fr_FR" w:bidi="fr_FR"/>
        </w:rPr>
      </w:r>
      <w:r>
        <w:rPr>
          <w:b/>
          <w:lang w:val="fr_FR" w:bidi="fr_FR"/>
        </w:rPr>
        <w:t>Deuxième scène :</w:t>
      </w:r>
      <w:r>
        <w:rPr>
          <w:lang w:val="fr_FR" w:bidi="fr_FR"/>
        </w:rPr>
        <w:t xml:space="preserve"> Le roi d'Égypte apprend que les frères de Joseph sont arrivés. Il invite les frères de Joseph à vivre en Égypte. Le roi envoie des cadeaux à Jacob.</w:t>
      </w:r>
    </w:p>
    <w:p>
      <w:pPr/>
      <w:r>
        <w:rPr>
          <w:lang w:val="fr_FR" w:bidi="fr_FR"/>
        </w:rPr>
      </w:r>
      <w:r>
        <w:rPr>
          <w:b/>
          <w:lang w:val="fr_FR" w:bidi="fr_FR"/>
        </w:rPr>
        <w:t>Troisième scène :</w:t>
      </w:r>
      <w:r>
        <w:rPr>
          <w:lang w:val="fr_FR" w:bidi="fr_FR"/>
        </w:rPr>
        <w:t xml:space="preserve"> Joseph prépare les cadeaux pour Jacob. Joseph renvoie ses frères à Canaan chargés de tout ce dont ils pourraient avoir besoin pour le voyage et le retour en Egypte. </w:t>
      </w:r>
    </w:p>
    <w:p>
      <w:pPr/>
      <w:r>
        <w:rPr>
          <w:lang w:val="fr_FR" w:bidi="fr_FR"/>
        </w:rPr>
      </w:r>
      <w:r>
        <w:rPr>
          <w:b/>
          <w:lang w:val="fr_FR" w:bidi="fr_FR"/>
        </w:rPr>
        <w:t>Quatrième scène :</w:t>
      </w:r>
      <w:r>
        <w:rPr>
          <w:lang w:val="fr_FR" w:bidi="fr_FR"/>
        </w:rPr>
        <w:t xml:space="preserve"> Les frères arrivent à Canaan et disent à Jacob que Joseph est en vie et est gouverneur d'Égypte. Jacob est stupéfait. Ensuite, Jacob comprend finalement que Joseph est en vie. Jacob veut vite aller en Égypte.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Les serviteurs de Joseph</w:t>
      </w:r>
    </w:p>
    <w:p>
      <w:pPr>
        <w:pStyle w:val="ListBullet"/>
        <w:spacing w:line="240" w:lineRule="auto"/>
        <w:ind w:left="720"/>
      </w:pPr>
      <w:r>
        <w:rPr>
          <w:lang w:val="fr_FR" w:bidi="fr_FR"/>
        </w:rPr>
      </w:r>
      <w:r>
        <w:rPr>
          <w:lang w:val="fr_FR" w:bidi="fr_FR"/>
        </w:rPr>
        <w:t>Les 11 frères</w:t>
      </w:r>
    </w:p>
    <w:p>
      <w:pPr>
        <w:pStyle w:val="ListBullet"/>
        <w:spacing w:line="240" w:lineRule="auto"/>
        <w:ind w:left="720"/>
      </w:pPr>
      <w:r>
        <w:rPr>
          <w:lang w:val="fr_FR" w:bidi="fr_FR"/>
        </w:rPr>
      </w:r>
      <w:r>
        <w:rPr>
          <w:lang w:val="fr_FR" w:bidi="fr_FR"/>
        </w:rPr>
        <w:t>Benjamin est particulièrement mentionné.</w:t>
      </w:r>
    </w:p>
    <w:p>
      <w:pPr>
        <w:pStyle w:val="ListBullet"/>
        <w:spacing w:line="240" w:lineRule="auto"/>
        <w:ind w:left="720"/>
      </w:pPr>
      <w:r>
        <w:rPr>
          <w:lang w:val="fr_FR" w:bidi="fr_FR"/>
        </w:rPr>
      </w:r>
      <w:r>
        <w:rPr>
          <w:lang w:val="fr_FR" w:bidi="fr_FR"/>
        </w:rPr>
        <w:t>Le roi d'Égypte</w:t>
      </w:r>
    </w:p>
    <w:p>
      <w:pPr>
        <w:pStyle w:val="ListBullet"/>
        <w:spacing w:line="240" w:lineRule="auto"/>
        <w:ind w:left="720"/>
      </w:pPr>
      <w:r>
        <w:rPr>
          <w:lang w:val="fr_FR" w:bidi="fr_FR"/>
        </w:rPr>
      </w:r>
      <w:r>
        <w:rPr>
          <w:lang w:val="fr_FR" w:bidi="fr_FR"/>
        </w:rPr>
        <w:t>Les officiers du roi</w:t>
      </w:r>
    </w:p>
    <w:p>
      <w:pPr>
        <w:pStyle w:val="ListBullet"/>
        <w:spacing w:line="240" w:lineRule="auto"/>
        <w:ind w:left="720"/>
      </w:pPr>
      <w:r>
        <w:rPr>
          <w:lang w:val="fr_FR" w:bidi="fr_FR"/>
        </w:rPr>
      </w:r>
      <w:r>
        <w:rPr>
          <w:lang w:val="fr_FR" w:bidi="fr_FR"/>
        </w:rPr>
        <w:t>Jacob</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La première scène est la suite de la quatrième scène du passage précédent. Certaines traductions commencent ce passage par un mot de temps comme alors pour indiquer que cette scène continue. Joseph a écouté tout ce que Judah avait dit. Alors, Joseph ne pouvait plus contrôler ses émotions.</w:t>
      </w:r>
    </w:p>
    <w:p>
      <w:pPr/>
      <w:r>
        <w:rPr>
          <w:lang w:val="fr_FR" w:bidi="fr_FR"/>
        </w:rPr>
      </w:r>
      <w:r>
        <w:rPr>
          <w:lang w:val="fr_FR" w:bidi="fr_FR"/>
        </w:rPr>
        <w:t>Joseph a commandé aux serviteurs ou aux domestiques de sortir. C'est un language fort, un ordre et un ordre auquel les serviteurs obéiraient immédiatement.</w:t>
      </w:r>
    </w:p>
    <w:p>
      <w:pPr/>
      <w:r>
        <w:rPr>
          <w:lang w:val="fr_FR" w:bidi="fr_FR"/>
        </w:rPr>
      </w:r>
      <w:r>
        <w:rPr>
          <w:lang w:val="fr_FR" w:bidi="fr_FR"/>
        </w:rPr>
        <w:t>Il dit à ses frères qu'il est Joseph. Joseph commence à pleurer si fort que les serviteurs l'entendent pleurer. Les nouvelles des pleurs de Joseph sont parvenues au roi. Ses frères sont si stupéfaits ou choqués qu'ils ne peuvent pas parler. Il leur demande de se rapprocher de lui. Joseph explique que tout ce qui s'est passé venait de Dieu. Dieu a fait que Joseph est allé en Égypte pour qu'il puisse sauver la vie à la famille. C'est Dieu qui a fait de Joseph le conseiller principal du roi, le maître du palais royal et le gouverneur de toute l’Égypte. Joseph dit à ses frères d’aller chercher leurs familles en Canaan et de venir s’installer en Égypte, dans une région qu'il leur a préparé.</w:t>
      </w:r>
    </w:p>
    <w:p>
      <w:pPr/>
      <w:r>
        <w:rPr>
          <w:lang w:val="fr_FR" w:bidi="fr_FR"/>
        </w:rPr>
      </w:r>
      <w:r>
        <w:rPr>
          <w:lang w:val="fr_FR" w:bidi="fr_FR"/>
        </w:rPr>
        <w:t>Il parle de « mon père » et appelle ses frères « vos fils ». Joseph garde une relation intime avec Jacob, mais en parlant de cette manière, il met une certaine distance entre lui et ses frères.</w:t>
      </w:r>
    </w:p>
    <w:p>
      <w:pPr/>
      <w:r>
        <w:rPr>
          <w:lang w:val="fr_FR" w:bidi="fr_FR"/>
        </w:rPr>
      </w:r>
      <w:r>
        <w:rPr>
          <w:lang w:val="fr_FR" w:bidi="fr_FR"/>
        </w:rPr>
        <w:t>Joseph leur dit que la famine durera encore 5 ans. À moins qu'ils ne viennent en Égypte pour vivre, ils mourront tous de faim. Joseph promet de prendre soin des frères et de leurs familles. Il continue à parler aux frères pour les convaincre qu'il est vraiment Joseph. Il embrasse Benjamin, puis embrasse tous ses frères. Il pleurait de joie. Finalement, ses frères ont commencé à parler librement avec lui.</w:t>
      </w:r>
    </w:p>
    <w:p>
      <w:pPr/>
      <w:r>
        <w:rPr>
          <w:lang w:val="fr_FR" w:bidi="fr_FR"/>
        </w:rPr>
      </w:r>
      <w:r>
        <w:rPr>
          <w:lang w:val="fr_FR" w:bidi="fr_FR"/>
        </w:rPr>
        <w:t>Dans la deuxième scène, le roi et ses officiers ont appris que les frères de Joseph sont en Égypte. Le roi et ses officiers étaient heureux d'entendre cette nouvelle. Le roi a envoyé un message à Joseph. Le roi a dit que les frères de Joseph doivent tous déménager en Égypte avec leurs familles. Le roi promet que les frères vivront dans le meilleur endroit en Égypte. Le roi envoie des chariots ou chariettes pour que les femmes et les enfants des frères n'aient pas à marcher sur toute la distance de Canaan en Égypte.</w:t>
      </w:r>
    </w:p>
    <w:p>
      <w:pPr/>
      <w:r>
        <w:rPr>
          <w:lang w:val="fr_FR" w:bidi="fr_FR"/>
        </w:rPr>
      </w:r>
      <w:r>
        <w:rPr>
          <w:lang w:val="fr_FR" w:bidi="fr_FR"/>
        </w:rPr>
        <w:t>Dans la troisième scène, Joseph fournit les chariots ou les chariettes comme promis par le roi. Joseph donna à ses frères de la nourriture et des provisions pour leur voyage de retour en Canaan, puis de retour en Égypte. Il a préparé des ânes en cadeaux pour Jacob. Quand tout était préparé, il a renvoyé ses frères à Canaan. Il dit à ses frères de ne pas se disputer en chemin pour ce qui s’est passé.</w:t>
      </w:r>
    </w:p>
    <w:p>
      <w:pPr/>
      <w:r>
        <w:rPr>
          <w:lang w:val="fr_FR" w:bidi="fr_FR"/>
        </w:rPr>
      </w:r>
      <w:r>
        <w:rPr>
          <w:lang w:val="fr_FR" w:bidi="fr_FR"/>
        </w:rPr>
        <w:t>Dans la quatrième scène, les frères arrivent à Canaan et disent à Jacob que Joseph est en vie. Joseph est le gouverneur d'Égypte. Il est si stupéfait par la nouvelle qu'il ne peut pas parler. La nouvelle paralyse Jacob un moment. Les frères ont répété tout ce que Joseph leur avait dit. Jacob a vu les chariots et les cadeaux que Joseph a envoyés. Finallement, il croit les frères. Le nom de Jacob passe en Israël à ce stade. Jacob et Israël sont la même personne. Jacob devient très enthousiaste. Il veut vite aller en Egypte. Il veut voir Joseph.</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comprend 4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Les serviteurs de Joseph</w:t>
      </w:r>
    </w:p>
    <w:p>
      <w:pPr>
        <w:pStyle w:val="ListBullet"/>
        <w:spacing w:line="240" w:lineRule="auto"/>
        <w:ind w:left="720"/>
      </w:pPr>
      <w:r>
        <w:rPr>
          <w:lang w:val="fr_FR" w:bidi="fr_FR"/>
        </w:rPr>
      </w:r>
      <w:r>
        <w:rPr>
          <w:lang w:val="fr_FR" w:bidi="fr_FR"/>
        </w:rPr>
        <w:t>Ses 11 frères</w:t>
      </w:r>
    </w:p>
    <w:p>
      <w:pPr>
        <w:pStyle w:val="ListBullet"/>
        <w:spacing w:line="240" w:lineRule="auto"/>
        <w:ind w:left="720"/>
      </w:pPr>
      <w:r>
        <w:rPr>
          <w:lang w:val="fr_FR" w:bidi="fr_FR"/>
        </w:rPr>
      </w:r>
      <w:r>
        <w:rPr>
          <w:lang w:val="fr_FR" w:bidi="fr_FR"/>
        </w:rPr>
        <w:t>Benjamin est particulièrement mentionné.</w:t>
      </w:r>
    </w:p>
    <w:p>
      <w:pPr>
        <w:pStyle w:val="ListBullet"/>
        <w:spacing w:line="240" w:lineRule="auto"/>
        <w:ind w:left="720"/>
      </w:pPr>
      <w:r>
        <w:rPr>
          <w:lang w:val="fr_FR" w:bidi="fr_FR"/>
        </w:rPr>
      </w:r>
      <w:r>
        <w:rPr>
          <w:lang w:val="fr_FR" w:bidi="fr_FR"/>
        </w:rPr>
        <w:t>Le roi d'Égypte</w:t>
      </w:r>
    </w:p>
    <w:p>
      <w:pPr>
        <w:pStyle w:val="ListBullet"/>
        <w:spacing w:line="240" w:lineRule="auto"/>
        <w:ind w:left="720"/>
      </w:pPr>
      <w:r>
        <w:rPr>
          <w:lang w:val="fr_FR" w:bidi="fr_FR"/>
        </w:rPr>
      </w:r>
      <w:r>
        <w:rPr>
          <w:lang w:val="fr_FR" w:bidi="fr_FR"/>
        </w:rPr>
        <w:t>Les officiers du roi</w:t>
      </w:r>
    </w:p>
    <w:p>
      <w:pPr>
        <w:pStyle w:val="ListBullet"/>
        <w:spacing w:line="240" w:lineRule="auto"/>
        <w:ind w:left="720"/>
      </w:pPr>
      <w:r>
        <w:rPr>
          <w:lang w:val="fr_FR" w:bidi="fr_FR"/>
        </w:rPr>
      </w:r>
      <w:r>
        <w:rPr>
          <w:lang w:val="fr_FR" w:bidi="fr_FR"/>
        </w:rPr>
        <w:t>Jacob</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Dans la première scène, Joseph ordonne aux seviteurs de sortir. Une fois que les serviteurs sont partis, Joseph s'effondre en pleurs.</w:t>
      </w:r>
    </w:p>
    <w:p>
      <w:pPr/>
      <w:r>
        <w:rPr>
          <w:lang w:val="fr_FR" w:bidi="fr_FR"/>
        </w:rPr>
      </w:r>
      <w:r>
        <w:rPr>
          <w:lang w:val="fr_FR" w:bidi="fr_FR"/>
        </w:rPr>
        <w:t>Arrêtez l'action. Demandez à Joseph : Pourquoi est-ce que tu pleures ? Vous pouvez entendre : « Je suis si heureux. Ce sont des larmes de joie. Mes frères ont vraiment changé. Ils regrettent ce qu’ils ont fait et ils sont différents maintenant. Regardez comment ils s'occupent de Benjamin et ne veulent pas que notre père souffre. Demandez aux frères : « Que ressentez-vous en ce moment ? » Vous pouvez entendre des réponses comme : Je suis confus Pourquoi le gouverneur pleure--t-il ? Je n'ai jamais vu un homme adulte pleurer comme cela auparavant. C'est étrange. Reprenez l'action.</w:t>
      </w:r>
    </w:p>
    <w:p>
      <w:pPr/>
      <w:r>
        <w:rPr>
          <w:lang w:val="fr_FR" w:bidi="fr_FR"/>
        </w:rPr>
      </w:r>
      <w:r>
        <w:rPr>
          <w:lang w:val="fr_FR" w:bidi="fr_FR"/>
        </w:rPr>
        <w:t>Il dit à ses frères qu'il est Joseph, leur frère. Au début, ils sont stupéfaits et ne peuvent pas parler. Joseph leur demande de se approcher et répète : « Je suis votre frère, celui que vous avez vendu comme esclave. » Joseph leur dit de ne pas être en colère ni bouleversés à cause de ce qu’ils ont fait. Il explique que c’est Dieu qui l’a conduit en Égypte. Dieu a agi ainsi pour que lui Joseph puisse sauver la vie à eux tous, ainsi qu'à leurs familles. C'est Dieu qui a placé Joseph en des positions élevées de conseiller principal du roi, de maître du palais royal et de gouverneur d'Égypte.</w:t>
      </w:r>
    </w:p>
    <w:p>
      <w:pPr/>
      <w:r>
        <w:rPr>
          <w:lang w:val="fr_FR" w:bidi="fr_FR"/>
        </w:rPr>
      </w:r>
      <w:r>
        <w:rPr>
          <w:lang w:val="fr_FR" w:bidi="fr_FR"/>
        </w:rPr>
        <w:t>Arrêtez l'action et demandez aux frères, ''Que ressentez-vous en ce moment?" Vous pourriez entendre des réponses comme Je ne sais pas quoi penser ni quoi ressentir. Comment cela peut-il être Joseph ? omment celui que nous avons vendu comme esclave a-t-il pu atteindre une position si élevée en Égypte ? Je pensais qu’il était mort. Et le voilà vivant, et dans une position si élevée. Il dit que nous ne devons pas être bouleversés par le passé. Je ne sais pas ce qu’il prévoit de faire de nous. Reprenez l'action.</w:t>
      </w:r>
    </w:p>
    <w:p>
      <w:pPr/>
      <w:r>
        <w:rPr>
          <w:lang w:val="fr_FR" w:bidi="fr_FR"/>
        </w:rPr>
      </w:r>
      <w:r>
        <w:rPr>
          <w:lang w:val="fr_FR" w:bidi="fr_FR"/>
        </w:rPr>
        <w:t>Joseph continue de parler aux frères. Il leur dit de venir s’installer en Égypte, dans une région qu’il mettra à leur disposition. Il leur explique que la famine durera encore cinq ans. Il promet de prendre soin de tous, ainsi que de leurs familles. Joseph embrasse Benjamin, puis les autres frères. Il continue de pleurer de joie.</w:t>
      </w:r>
    </w:p>
    <w:p>
      <w:pPr/>
      <w:r>
        <w:rPr>
          <w:lang w:val="fr_FR" w:bidi="fr_FR"/>
        </w:rPr>
      </w:r>
      <w:r>
        <w:rPr>
          <w:lang w:val="fr_FR" w:bidi="fr_FR"/>
        </w:rPr>
        <w:t>Arrêtez l’action et demandez aux frères, « Que ressentez-vous maintenant ? » Vous pourriez entendre des réponses comme : « Je ressens de la honte. » J’ai traité Joseph si mal, et voilà qu'il promet de prendre soin de ma famille. Il ne m'accuse pas pour ce que j’ai fait toutes ces années passées. Je suis sûr que la vie n’a pas été facile pour Joseph. Je n’arrive pas à croire qu’il nous pardonne ainsi. Joseph dit que tout cela vient de Dieu. » Je l'espère. Je suis confus. Reprenez l'action.</w:t>
      </w:r>
    </w:p>
    <w:p>
      <w:pPr/>
      <w:r>
        <w:rPr>
          <w:lang w:val="fr_FR" w:bidi="fr_FR"/>
        </w:rPr>
      </w:r>
      <w:r>
        <w:rPr>
          <w:lang w:val="fr_FR" w:bidi="fr_FR"/>
        </w:rPr>
        <w:t>Dans la scène 2, le roi et ses officiers apprennent que les frères de Joseph sont arrivés. Le roi et ses officiers se réjouissent de cette nouvelle. Il dit à Joseph que ses frères doivent venir vivre en Égypte. Il leur donnera la meilleure terre pour s’installer et ils auront suffisament de quoi se nourrir. Il ordonne des chars ou des chariots pour transporter les femmes et les enfants. Il demande à Joseph de faire venir Jacob en Égypte.</w:t>
      </w:r>
    </w:p>
    <w:p>
      <w:pPr/>
      <w:r>
        <w:rPr>
          <w:lang w:val="fr_FR" w:bidi="fr_FR"/>
        </w:rPr>
      </w:r>
      <w:r>
        <w:rPr>
          <w:lang w:val="fr_FR" w:bidi="fr_FR"/>
        </w:rPr>
        <w:t>Arrêtez l'action et demandez au roi : Pourquoi es-tu si généreux envers la famille de Joseph ? Vous entendrez des réponses comme : « Joseph a sauvé l'Égypte. » Joseph a travaillé dur. J'ai pu tout laisser à Joseph. Je fais confiance à Joseph pour le faire correctement. Je veux que Joseph reste ici et soit heureux. Je pense que Joseph a besoin de sa famille près de lui. Reprenez l'action.</w:t>
      </w:r>
    </w:p>
    <w:p>
      <w:pPr/>
      <w:r>
        <w:rPr>
          <w:lang w:val="fr_FR" w:bidi="fr_FR"/>
        </w:rPr>
      </w:r>
      <w:r>
        <w:rPr>
          <w:lang w:val="fr_FR" w:bidi="fr_FR"/>
        </w:rPr>
        <w:t>Dans la scène 3, Joseph fournit les cadeaux de la part du roi. Les frères disposent de chars ou de chariots. Joseph leur donne des vêtements. Il donne à Benjamin cinq nouvelles tenues et 300 pièces d’argent. Joseph prépare également des cadeaux pour Jacob et les envoie avec ses frères.</w:t>
      </w:r>
    </w:p>
    <w:p>
      <w:pPr/>
      <w:r>
        <w:rPr>
          <w:lang w:val="fr_FR" w:bidi="fr_FR"/>
        </w:rPr>
      </w:r>
      <w:r>
        <w:rPr>
          <w:lang w:val="fr_FR" w:bidi="fr_FR"/>
        </w:rPr>
        <w:t>Arrêtez l’action et demandez aux frères, « Comment vous sentez-vous en voyant Joseph donner à Benjamin plus que ce qu’il vous donne ? » Vous pourriez entendre des réponses comme « Ça va. » Benjamin est le frère de Joseph. Joseph n’a pas vu Benjamin grandir et devenir un jeune homme. C'est normal d’aimer plus son frère de sang. De plus, c’est nous qui avons maltraité Joseph. Je suis juste reconnaissant pour ce que Joseph fait pour nous. Reprenez l'action.</w:t>
      </w:r>
    </w:p>
    <w:p>
      <w:pPr/>
      <w:r>
        <w:rPr>
          <w:lang w:val="fr_FR" w:bidi="fr_FR"/>
        </w:rPr>
      </w:r>
      <w:r>
        <w:rPr>
          <w:lang w:val="fr_FR" w:bidi="fr_FR"/>
        </w:rPr>
        <w:t>Dans la scène 4, les frères arrivent en Canaan et annoncent à Jacob que Joseph est en vie et qu’il est gouverneur d’Égypte. Jacob est tellement stupéfait qu’il ne poucvait pas parler. Il n’arrive pas à croire ce que ses fils lui racontent. Les frères répètent alors tout ce qu’ils ont dit au sujet de Joseph. Ils racontent à Jacob tout ce que Joseph leur a dit. Finalement, Jacob parvient à croire et devient enthousiaste. Il veut aller en Égypte pour voir Joseph. Il dit : «Je veux revoir Joseph avant de mourir.." »</w:t>
      </w:r>
    </w:p>
    <w:p>
      <w:pPr/>
      <w:r>
        <w:rPr>
          <w:lang w:val="fr_FR" w:bidi="fr_FR"/>
        </w:rPr>
      </w:r>
      <w:r>
        <w:rPr>
          <w:lang w:val="fr_FR" w:bidi="fr_FR"/>
        </w:rPr>
        <w:t>Arrêtez la scène et demandez à Jacob : « Que ressentez-vous en ce moment ? » ou « Que pensez-vous en ce moment ? » Vous pouvez entendre des réponses comme : Je n'ai pas de mots. J'ai pleuré Joseph pendant tellement d'années. Ils disent que Dieu a emmené Joseph en Égypte. Je ne comprends pas comment ils ont fait. Comment Joseph peut-il être gouverneur en Égypte là-bas, et nous ne le savions pas ? Puis demandez aux frères : « Comment vous sentez-vous ? » Peu m’importe. Joseph est en vie et je vais le revoir. Joseph est mon fils bien-aimé. Je vais revoir Joseph. Merci, Dieu. Demandez aux frères : Que ressentez-vous ? Vous pourriez entendre des réponses comme : « Nous sommes soulagés que notre père ait accepté ce que nous lui avons dit. Nous sommes soulagés que notre père reverra Joseph. Nous ressentons encore de la culpabilité pour ce que nous avons fait. J’espère que partir en Égypte est la bonne décision. »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Joseph s'est effondré en larmes. S'effondrer en larmes signifie que Joseph n’était plus capable de contrôler ses sentiments. Les sentiments étaient si forts qu’il en a perdu le contrôle. Cela montre qu’il y avait une très forte émotion. Joseph pleura si fort que les serviteurs qu'on avait sortis pouvaient l’entendre. Cela signifie qu’il sanglotait.</w:t>
      </w:r>
    </w:p>
    <w:p>
      <w:pPr/>
      <w:r>
        <w:rPr>
          <w:lang w:val="fr_FR" w:bidi="fr_FR"/>
        </w:rPr>
      </w:r>
      <w:r>
        <w:rPr>
          <w:lang w:val="fr_FR" w:bidi="fr_FR"/>
        </w:rPr>
        <w:t xml:space="preserve">Les gens avaient appris même depuis le palais royal que Joseph pleurait. Plus tard, le </w:t>
      </w:r>
      <w:r>
        <w:rPr>
          <w:b/>
          <w:lang w:val="fr_FR" w:bidi="fr_FR"/>
        </w:rPr>
        <w:t>roi</w:t>
      </w:r>
      <w:r>
        <w:rPr>
          <w:lang w:val="fr_FR" w:bidi="fr_FR"/>
        </w:rPr>
        <w:t xml:space="preserve"> apprend la présence des frères de Joseph et envoie un message à Joseph. Certaines traductions utilisent « </w:t>
      </w:r>
      <w:r>
        <w:rPr>
          <w:b/>
          <w:lang w:val="fr_FR" w:bidi="fr_FR"/>
        </w:rPr>
        <w:t>Pharaon</w:t>
      </w:r>
      <w:r>
        <w:rPr>
          <w:lang w:val="fr_FR" w:bidi="fr_FR"/>
        </w:rPr>
        <w:t xml:space="preserve"> » et d’autres utilisent « le roi ». Pharaon est un titre utilisé pour les rois d’Égypte. Utilisez le même mot pour désigner le roi que celui que vous avez utilisé précédemment.</w:t>
      </w:r>
    </w:p>
    <w:p>
      <w:pPr/>
      <w:r>
        <w:rPr>
          <w:lang w:val="fr_FR" w:bidi="fr_FR"/>
        </w:rPr>
      </w:r>
      <w:r>
        <w:rPr>
          <w:lang w:val="fr_FR" w:bidi="fr_FR"/>
        </w:rPr>
        <w:t xml:space="preserve">Joseph dit que c’est </w:t>
      </w:r>
      <w:r>
        <w:rPr>
          <w:b/>
          <w:lang w:val="fr_FR" w:bidi="fr_FR"/>
        </w:rPr>
        <w:t>Dieu</w:t>
      </w:r>
      <w:r>
        <w:rPr>
          <w:lang w:val="fr_FR" w:bidi="fr_FR"/>
        </w:rPr>
        <w:t xml:space="preserve"> qui l’a envoyé en Égypte. Joseph répète plusieurs fois le nom de Dieu. C’est le nom usuel de Dieu. Le mot "</w:t>
      </w:r>
      <w:r>
        <w:rPr>
          <w:b/>
          <w:lang w:val="fr_FR" w:bidi="fr_FR"/>
        </w:rPr>
        <w:t>Dieu"</w:t>
      </w:r>
      <w:r>
        <w:rPr>
          <w:lang w:val="fr_FR" w:bidi="fr_FR"/>
        </w:rPr>
        <w:t xml:space="preserve"> a été expliqué dans le glossaire Principal. Utilisez le même mot pour Dieu que celui que vous avez utilisé dans les autres passages.</w:t>
      </w:r>
    </w:p>
    <w:p>
      <w:pPr/>
      <w:r>
        <w:rPr>
          <w:lang w:val="fr_FR" w:bidi="fr_FR"/>
        </w:rPr>
      </w:r>
      <w:r>
        <w:rPr>
          <w:lang w:val="fr_FR" w:bidi="fr_FR"/>
        </w:rPr>
        <w:t xml:space="preserve">Joseph explique que la </w:t>
      </w:r>
      <w:r>
        <w:rPr>
          <w:b/>
          <w:lang w:val="fr_FR" w:bidi="fr_FR"/>
        </w:rPr>
        <w:t>famine</w:t>
      </w:r>
      <w:r>
        <w:rPr>
          <w:lang w:val="fr_FR" w:bidi="fr_FR"/>
        </w:rPr>
        <w:t xml:space="preserve"> a déjà duré deux ans et qu’elle durera encore cinq ans. Utilisez le même mot pour « famine » que celui que vous avez utilisés dans les passages précédents. Pour décrire la gravité de cette famine, Joseph dit qu’il n’y aura ni labour ni récolte. Une </w:t>
      </w:r>
      <w:r>
        <w:rPr>
          <w:b/>
          <w:lang w:val="fr_FR" w:bidi="fr_FR"/>
        </w:rPr>
        <w:t>charrue</w:t>
      </w:r>
      <w:r>
        <w:rPr>
          <w:lang w:val="fr_FR" w:bidi="fr_FR"/>
        </w:rPr>
        <w:t xml:space="preserve"> est un instrument agricole utilisé pour retourner la terre afin de l’ameublir, pour que les semences puissent être plantées. Habituellement, un animal comme un cheval, un âne ou un bœuf tire la charrue. Dans certains endroits où l’on n’utilise pas de charrue, on peut utiliser une houe. Une </w:t>
      </w:r>
      <w:r>
        <w:rPr>
          <w:b/>
          <w:lang w:val="fr_FR" w:bidi="fr_FR"/>
        </w:rPr>
        <w:t>houe</w:t>
      </w:r>
      <w:r>
        <w:rPr>
          <w:lang w:val="fr_FR" w:bidi="fr_FR"/>
        </w:rPr>
        <w:t xml:space="preserve"> permet aussi de retourner la terre afin de l’ameublir pour la plantation des semences. Le cultivateur tient la houe dans ses mains. La terre doit être brisée et ameublie pour que les semences puissent prendre racine et pousser. Choisissez d’utiliser le mot « charrue » ou « houe » selon la manière dont vous préparez le sol pour les semailles dans votre culture.</w:t>
      </w:r>
    </w:p>
    <w:p>
      <w:pPr/>
      <w:r>
        <w:rPr>
          <w:lang w:val="fr_FR" w:bidi="fr_FR"/>
        </w:rPr>
      </w:r>
      <w:r>
        <w:rPr>
          <w:lang w:val="fr_FR" w:bidi="fr_FR"/>
        </w:rPr>
        <w:t>Montrez l’image d’une charrue. Montrez l’image d’une houe.</w:t>
      </w:r>
    </w:p>
    <w:p>
      <w:pPr/>
      <w:r>
        <w:rPr>
          <w:lang w:val="fr_FR" w:bidi="fr_FR"/>
        </w:rPr>
      </w:r>
      <w:r>
        <w:rPr>
          <w:lang w:val="fr_FR" w:bidi="fr_FR"/>
        </w:rPr>
        <w:t>Joseph dit à ses frères que Dieu l’a établi comme un père pour le roi. Il veut dire par là qu’il conseille le roi. Il dit que Dieu l’a établi intendant du palais royal. C’est la première fois que ce rôle est mentionné pour Joseph. Cela signifie qu’il est responsable de tous les serviteurs du palais et de tout ce qui s’y passe. Joseph dit aussi que Dieu l’a établi gouverneur de toute l’Égypte. Il dirige l’Égypte, et seul le roi a plus d’autorité que lui. Il explique ces choses à ses frères afin qu’ils comprennent qu’il a capacité de subvenir aux besoins d’eux et de leurs familles en Égypte. Ses frères comprennent aussi qu'il a une grande autorité.</w:t>
      </w:r>
    </w:p>
    <w:p>
      <w:pPr/>
      <w:r>
        <w:rPr>
          <w:lang w:val="fr_FR" w:bidi="fr_FR"/>
        </w:rPr>
      </w:r>
      <w:r>
        <w:rPr>
          <w:lang w:val="fr_FR" w:bidi="fr_FR"/>
        </w:rPr>
        <w:t>Joseph leur dit que s’ils ne viennent pas en Égypte, ils seront affamés. Être affamé signifie souffrir, voire mourir, par manque de nourriture.</w:t>
      </w:r>
    </w:p>
    <w:p>
      <w:pPr/>
      <w:r>
        <w:rPr>
          <w:lang w:val="fr_FR" w:bidi="fr_FR"/>
        </w:rPr>
      </w:r>
      <w:r>
        <w:rPr>
          <w:lang w:val="fr_FR" w:bidi="fr_FR"/>
        </w:rPr>
        <w:t xml:space="preserve">Le roi dit que les frères de Joseph mangeront la </w:t>
      </w:r>
      <w:r>
        <w:rPr>
          <w:b/>
          <w:lang w:val="fr_FR" w:bidi="fr_FR"/>
        </w:rPr>
        <w:t>graisse du pays</w:t>
      </w:r>
      <w:r>
        <w:rPr>
          <w:lang w:val="fr_FR" w:bidi="fr_FR"/>
        </w:rPr>
        <w:t>. C’est une image pour dire qu’ils auront ce qu’il y a de meilleur en Égypte, réservé pour eux.</w:t>
      </w:r>
    </w:p>
    <w:p>
      <w:pPr/>
      <w:r>
        <w:rPr>
          <w:lang w:val="fr_FR" w:bidi="fr_FR"/>
        </w:rPr>
      </w:r>
      <w:r>
        <w:rPr>
          <w:lang w:val="fr_FR" w:bidi="fr_FR"/>
        </w:rPr>
        <w:t xml:space="preserve">Les frères furent </w:t>
      </w:r>
      <w:r>
        <w:rPr>
          <w:b/>
          <w:lang w:val="fr_FR" w:bidi="fr_FR"/>
        </w:rPr>
        <w:t>stupéfaits</w:t>
      </w:r>
      <w:r>
        <w:rPr>
          <w:lang w:val="fr_FR" w:bidi="fr_FR"/>
        </w:rPr>
        <w:t xml:space="preserve"> lorsque Joseph leur révéla qu’il était leur frère. Ils ne pouvaient pas parler. Ils ne purent rien dire et ne dirent rien pendant que Joseph continuait de parler. Jacob fut également stupéfait lorsque ses fils lui annoncèrent que Joseph était en vie. En hébreu, il est dit que le cœur de Jacob devint froid. Cela signifie qu’il ne réagit pas. La nouvelle lui coupa le souffle. C’était comme s’il était paralysé. Il ne pouvait pas parler. Cette nouvelle était si choquante et inattendue que Jacob ne pouvait ni entendre ni comprendre ce qu’ils disaient.</w:t>
      </w:r>
    </w:p>
    <w:p>
      <w:pPr/>
      <w:r>
        <w:rPr>
          <w:lang w:val="fr_FR" w:bidi="fr_FR"/>
        </w:rPr>
      </w:r>
      <w:r>
        <w:rPr>
          <w:lang w:val="fr_FR" w:bidi="fr_FR"/>
        </w:rPr>
        <w:t>Après avoir de nouveau écouté tout ce que ses fils disaient, son esprit reprit vie. Cela signifie que ses capacités mentales revinrent à la normale. Jacob se ressaisit et redevint lui-même. Il comprit que Joseph était en vie et était en Égypte. Jacob voulait aller en Égypte pour voir Joseph.</w:t>
      </w:r>
    </w:p>
    <w:p>
      <w:pPr/>
      <w:r>
        <w:rPr>
          <w:lang w:val="fr_FR" w:bidi="fr_FR"/>
        </w:rPr>
      </w:r>
      <w:r>
        <w:rPr>
          <w:lang w:val="fr_FR" w:bidi="fr_FR"/>
        </w:rPr>
        <w:t xml:space="preserve">À la fin du passage, le nom de Jacob redevient </w:t>
      </w:r>
      <w:r>
        <w:rPr>
          <w:b/>
          <w:lang w:val="fr_FR" w:bidi="fr_FR"/>
        </w:rPr>
        <w:t>Israël</w:t>
      </w:r>
      <w:r>
        <w:rPr>
          <w:lang w:val="fr_FR" w:bidi="fr_FR"/>
        </w:rPr>
        <w:t>. Utilisez le même mot pour désigner Israel que celui que vous avez utilisé précédemment. Certaines versions gardent « Jacob » jusqu'à la fin du passage. Mais la majorité le change en « Israël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Arrêtez cet audio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Arrêtez cet audio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46:1–27</w:t>
      </w:r>
      <w:r>
        <w:rPr>
          <w:lang w:val="fr_FR" w:bidi="fr_FR"/>
        </w:rPr>
      </w:r>
    </w:p>
    <w:p>
      <w:pPr>
        <w:pStyle w:val="Heading3"/>
      </w:pPr>
      <w:r>
        <w:rPr>
          <w:lang w:val="fr_FR" w:bidi="fr_FR"/>
        </w:rPr>
        <w:t>Écouter et Cœur</w:t>
      </w:r>
    </w:p>
    <w:p>
      <w:pPr/>
      <w:r>
        <w:rPr>
          <w:lang w:val="fr_FR" w:bidi="fr_FR"/>
        </w:rPr>
      </w:r>
      <w:r>
        <w:rPr>
          <w:lang w:val="fr_FR" w:bidi="fr_FR"/>
        </w:rPr>
        <w:t>Ecoutez Genèse 46:1–27 et mettez-le dans votre coeur.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le passage précédent, Jacob a appris que Joseph est en vie et qu'il est gouverneur de l’Égypte. Joseph veut que Jacob et sa famille entière vienne en Egypte. Jacob décide d’y aller. Ce passage est une description narrative de la préparation de Jacob et de son voyage sur l’Égypte.</w:t>
      </w:r>
    </w:p>
    <w:p>
      <w:pPr/>
      <w:r>
        <w:rPr>
          <w:lang w:val="fr_FR" w:bidi="fr_FR"/>
        </w:rPr>
      </w:r>
      <w:r>
        <w:rPr>
          <w:lang w:val="fr_FR" w:bidi="fr_FR"/>
        </w:rPr>
        <w:t>Arrêtez-vous et montrez la carte de Canaan et de l’Égypte, avec l’itinéraire habituel de Hébron à Goshèn indiqué.</w:t>
      </w:r>
    </w:p>
    <w:p>
      <w:pPr/>
      <w:r>
        <w:rPr>
          <w:lang w:val="fr_FR" w:bidi="fr_FR"/>
        </w:rPr>
      </w:r>
      <w:r>
        <w:rPr>
          <w:lang w:val="fr_FR" w:bidi="fr_FR"/>
        </w:rPr>
        <w:t>Ce passage commence par l'emploi de Israël pour le nom de Jacob. Les deux noms sont utilisés tout au début du passage. Certaines traductions choisissent d’utiliser uniquement le nom Jacob, D’autres utilisent à la fois Israël et Jacob.</w:t>
      </w:r>
    </w:p>
    <w:p>
      <w:pPr/>
      <w:r>
        <w:rPr>
          <w:lang w:val="fr_FR" w:bidi="fr_FR"/>
        </w:rPr>
      </w:r>
      <w:r>
        <w:rPr>
          <w:lang w:val="fr_FR" w:bidi="fr_FR"/>
        </w:rPr>
        <w:t>Arrêtez-vous et racontez une histoire d’un homme ayant deux noms. Comment les gens savent-ils qu’il s’agit de la même personne ?</w:t>
      </w:r>
    </w:p>
    <w:p>
      <w:pPr/>
      <w:r>
        <w:rPr>
          <w:lang w:val="fr_FR" w:bidi="fr_FR"/>
        </w:rPr>
      </w:r>
      <w:r>
        <w:rPr>
          <w:lang w:val="fr_FR" w:bidi="fr_FR"/>
        </w:rPr>
        <w:t>Jacob rassembla tous ses biens. Lui et sa famille partirent. Il avait vécu à Hébron pendant de nombreuses années et il est possible qu’il habitait encore près de Hébron. Le récit ne précise pas où il vivait à ce moment-là. Jacob s’arrêta à Beer-Shéba. Isaac, son père, avait vécu à Beer-Shéba et y avait construit un autel. Les gens offraient des sacrifices sur les autels pour adorer Dieu. Jacob offrit des sacrifices au Dieu d’Isaac à Beer-Shéba. Offrir un sacrifice consistait à tuer un animal et à le brûler comme un acte d’adoration envers Dieu.</w:t>
      </w:r>
    </w:p>
    <w:p>
      <w:pPr/>
      <w:r>
        <w:rPr>
          <w:lang w:val="fr_FR" w:bidi="fr_FR"/>
        </w:rPr>
      </w:r>
      <w:r>
        <w:rPr>
          <w:lang w:val="fr_FR" w:bidi="fr_FR"/>
        </w:rPr>
        <w:t>Pendant la nuit, Dieu parla à Jacob par des visions. Les visions se produisent généralement lorsqu'on est en éveil, tandis que les rêves arrivent lorsqu’on dort. Le passage ne précise pas si Jacob était en éveil ou endormi. Il indique seulement que ces visions eurent lieu pendant la nuit. Le mot « visions » est au pluriel. Cela peut signifier que Dieu a parlé plusieurs fois ou qu’il a parlé de différentes manières durant la même nuit. Dans ces visions, Dieu se présente Lui-même comme le Dieu d’Isaac. Ainsi, Jacob sait clairement avec qui il parle. Dieu fait une promesse à Jacob. Il lui dit de descendre en Égypte sans crainte. Dieu lui dit : « Je descendrai avec toi en Égypte. » Dieu dit à Jacob qu’il le fera remonter en Canaan. Cela semble désigner les descendants de Jacob, ceux qui naîtront en Égypte. Dieu fera d’eux une nation. Dieu ramènera cette nation en Canaan. Dieu dit aussi à Jacob qu’il mourra en Égypte. Puisque Jacob mourra en Égypte, cela signifie que ce sont ses descendants qui retourneront en Canaan plus tard.</w:t>
      </w:r>
    </w:p>
    <w:p>
      <w:pPr/>
      <w:r>
        <w:rPr>
          <w:lang w:val="fr_FR" w:bidi="fr_FR"/>
        </w:rPr>
      </w:r>
      <w:r>
        <w:rPr>
          <w:lang w:val="fr_FR" w:bidi="fr_FR"/>
        </w:rPr>
        <w:t>Dieu utilise une image pour parler de la mort. Dieu dit à Jacob que Joseph fermera ses yeux. Cela signifie que, lorsque Jacob mourra, Joseph sera à ses côtés et fermera ses yeux pour la dernière fois.</w:t>
      </w:r>
    </w:p>
    <w:p>
      <w:pPr/>
      <w:r>
        <w:rPr>
          <w:lang w:val="fr_FR" w:bidi="fr_FR"/>
        </w:rPr>
      </w:r>
      <w:r>
        <w:rPr>
          <w:lang w:val="fr_FR" w:bidi="fr_FR"/>
        </w:rPr>
        <w:t>Arrêtez-vous et discutez : Racontez une histoire de la mort paisible d’une personne âgée entourée des membres de sa famille. Que font les membres de la famille lorsque la personne meurt ? Qui a quelle responsabilité ? Notez les images utilisées pour décrire ce qui se passe.</w:t>
      </w:r>
    </w:p>
    <w:p>
      <w:pPr/>
      <w:r>
        <w:rPr>
          <w:lang w:val="fr_FR" w:bidi="fr_FR"/>
        </w:rPr>
      </w:r>
      <w:r>
        <w:rPr>
          <w:lang w:val="fr_FR" w:bidi="fr_FR"/>
        </w:rPr>
        <w:t>Jacob et ses fils utilisèrent les chars que le roi d’Égypte avait envoyés en cadeau à Jacob. Jacob emmena tous ses enfants, ses fils et ses filles, ainsi que ses petits-enfants et ses arrière-petits-enfants en Égypte. Il emmena aussi les femmes de ses fils. Tous les descendants de Jacob partirent avec lui en Égypte. Le mot « filles » est au pluriel. Dina est la seule fille dont le nom est mentionné dans les Écritures. Nous ne savons pas combien d’autres filles Jacob avait. Les autres filles ne sont pas comptées dans le total des personnes qui sont allées en Égypte.</w:t>
      </w:r>
    </w:p>
    <w:p>
      <w:pPr/>
      <w:r>
        <w:rPr>
          <w:lang w:val="fr_FR" w:bidi="fr_FR"/>
        </w:rPr>
      </w:r>
      <w:r>
        <w:rPr>
          <w:lang w:val="fr_FR" w:bidi="fr_FR"/>
        </w:rPr>
        <w:t>Montrez l'image d’un char ou d’un chariot égyptien.</w:t>
      </w:r>
    </w:p>
    <w:p>
      <w:pPr/>
      <w:r>
        <w:rPr>
          <w:lang w:val="fr_FR" w:bidi="fr_FR"/>
        </w:rPr>
      </w:r>
      <w:r>
        <w:rPr>
          <w:lang w:val="fr_FR" w:bidi="fr_FR"/>
        </w:rPr>
        <w:t>Jacob emporta tous ses biens et tout son bétail en Égypte. Cela montre qu’il s’installait en Égypte. Ce n’était pas un simple voyage ou une visite. Joseph avait invité toute la famille à venir vivre en Egypte. En emportant tout avec eux, on comprend qu’ils ne prévoyaient pas de revenir tôt en Canaan.</w:t>
      </w:r>
    </w:p>
    <w:p>
      <w:pPr/>
      <w:r>
        <w:rPr>
          <w:lang w:val="fr_FR" w:bidi="fr_FR"/>
        </w:rPr>
      </w:r>
      <w:r>
        <w:rPr>
          <w:lang w:val="fr_FR" w:bidi="fr_FR"/>
        </w:rPr>
        <w:t>Le passage interrompt alors le récit pour donner la liste des femmes de Jacob, de leurs fils et de certains petits-fils. À ce moment, le texte revient à l'emploi du nom Israël.</w:t>
      </w:r>
    </w:p>
    <w:p>
      <w:pPr/>
      <w:r>
        <w:rPr>
          <w:lang w:val="fr_FR" w:bidi="fr_FR"/>
        </w:rPr>
      </w:r>
      <w:r>
        <w:rPr>
          <w:lang w:val="fr_FR" w:bidi="fr_FR"/>
        </w:rPr>
        <w:t>Léa était la première femme de Jacob. Chacun de ses fils eut des enfants. Juda eut cinq fils. Deux de ses fils moururent. Juda eut aussi deux fils avec Tamar. Ces fils ont déjà été mentionnés dans un passage précédent. Utilisez les mêmes noms que précédemment. Pérets, fils de Juda, a deux fils mentionnés. Hétsron est l’un des fils de Pérets. Ce nom sera encore utilisé plus tard dans des passages. Tamar, la mère de Pérets et de Zérach, n’est pas mentionnée. Nous ne savons pas si elle est allée en Égypte.</w:t>
      </w:r>
    </w:p>
    <w:p>
      <w:pPr/>
      <w:r>
        <w:rPr>
          <w:lang w:val="fr_FR" w:bidi="fr_FR"/>
        </w:rPr>
      </w:r>
      <w:r>
        <w:rPr>
          <w:lang w:val="fr_FR" w:bidi="fr_FR"/>
        </w:rPr>
        <w:t>Les fils de Léa sont tous nés à Paddan-Aram. C’est le nom de la région voisine de Harrân où vivait Laban. C’est là que Jacob a vécu pendant vingt ans. Le passage précise que Zilpa était la servante que Laban donna à Léa lorsqu’elle se maria. Le passage ne dit pas où les autres fils sont nés. Il précise cependant que les fils de Joseph sont nés en Égypte.</w:t>
      </w:r>
    </w:p>
    <w:p>
      <w:pPr/>
      <w:r>
        <w:rPr>
          <w:lang w:val="fr_FR" w:bidi="fr_FR"/>
        </w:rPr>
      </w:r>
      <w:r>
        <w:rPr>
          <w:lang w:val="fr_FR" w:bidi="fr_FR"/>
        </w:rPr>
        <w:t>Rachel eut deux fils. Le passage mentionne que Bilha était la servante que Laban donna à Rachel lorsqu’elle se maria.</w:t>
      </w:r>
    </w:p>
    <w:p>
      <w:pPr/>
      <w:r>
        <w:rPr>
          <w:lang w:val="fr_FR" w:bidi="fr_FR"/>
        </w:rPr>
      </w:r>
      <w:r>
        <w:rPr>
          <w:lang w:val="fr_FR" w:bidi="fr_FR"/>
        </w:rPr>
        <w:t>Dans le passage précédent, Benjamin était présenté comme étant toujours un jeune garçon. Ici, nous apprenons qu’il est assez âgé pour avoir dix fils. Benjamin a le plus grand nombre de fils parmi tous les enfants de Jacob.</w:t>
      </w:r>
    </w:p>
    <w:p>
      <w:pPr/>
      <w:r>
        <w:rPr>
          <w:lang w:val="fr_FR" w:bidi="fr_FR"/>
        </w:rPr>
      </w:r>
      <w:r>
        <w:rPr>
          <w:lang w:val="fr_FR" w:bidi="fr_FR"/>
        </w:rPr>
        <w:t>Le passage donne la liste de tous les descendants directs de Jacob et les compte comme étant 66 personnes qui sont allées en Égypte avec lui. Les femmes des fils ne sont pas comptées dans cette liste. Les noms des femmes ne sont pas mentiionnés. Le passage précise que Joseph et ses fils étaient déjà en Égypte. Leur mère était Asnath, fille de Potiphéra, prêtre d’On. Au total, il y avait soixante-dix membres de la famille de Jacob vivant en Égypte.</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quatre scènes dans ce passage.</w:t>
      </w:r>
    </w:p>
    <w:p>
      <w:pPr/>
      <w:r>
        <w:rPr>
          <w:lang w:val="fr_FR" w:bidi="fr_FR"/>
        </w:rPr>
      </w:r>
      <w:r>
        <w:rPr>
          <w:lang w:val="fr_FR" w:bidi="fr_FR"/>
        </w:rPr>
        <w:t>Scène 1</w:t>
      </w:r>
      <w:r>
        <w:rPr>
          <w:b/>
          <w:lang w:val="fr_FR" w:bidi="fr_FR"/>
        </w:rPr>
        <w:t xml:space="preserve"> :</w:t>
      </w:r>
      <w:r>
        <w:rPr>
          <w:lang w:val="fr_FR" w:bidi="fr_FR"/>
        </w:rPr>
        <w:t xml:space="preserve"> Jacob se prépare à partir pour l’Égypte.</w:t>
      </w:r>
    </w:p>
    <w:p>
      <w:pPr/>
      <w:r>
        <w:rPr>
          <w:lang w:val="fr_FR" w:bidi="fr_FR"/>
        </w:rPr>
      </w:r>
      <w:r>
        <w:rPr>
          <w:b/>
          <w:lang w:val="fr_FR" w:bidi="fr_FR"/>
        </w:rPr>
        <w:t>Scène 2 :</w:t>
      </w:r>
      <w:r>
        <w:rPr>
          <w:lang w:val="fr_FR" w:bidi="fr_FR"/>
        </w:rPr>
        <w:t xml:space="preserve"> Jacob arrive à Beer-Shéba, offre des sacrifices à Dieu. Dieu parle à Jacob dans une vision.</w:t>
      </w:r>
    </w:p>
    <w:p>
      <w:pPr/>
      <w:r>
        <w:rPr>
          <w:lang w:val="fr_FR" w:bidi="fr_FR"/>
        </w:rPr>
      </w:r>
      <w:r>
        <w:rPr>
          <w:b/>
          <w:lang w:val="fr_FR" w:bidi="fr_FR"/>
        </w:rPr>
        <w:t>Scène 3 :</w:t>
      </w:r>
      <w:r>
        <w:rPr>
          <w:lang w:val="fr_FR" w:bidi="fr_FR"/>
        </w:rPr>
        <w:t xml:space="preserve"> Jacob quitte Beer-Shéba et se rend en Égypte.</w:t>
      </w:r>
    </w:p>
    <w:p>
      <w:pPr/>
      <w:r>
        <w:rPr>
          <w:lang w:val="fr_FR" w:bidi="fr_FR"/>
        </w:rPr>
      </w:r>
      <w:r>
        <w:rPr>
          <w:b/>
          <w:lang w:val="fr_FR" w:bidi="fr_FR"/>
        </w:rPr>
        <w:t>Scène 4 :</w:t>
      </w:r>
      <w:r>
        <w:rPr>
          <w:lang w:val="fr_FR" w:bidi="fr_FR"/>
        </w:rPr>
        <w:t xml:space="preserve"> Les descendants de Jacob qui vont en Égypte avec lui sont tous énumérés.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 roi d’Égypte est mentionné</w:t>
      </w:r>
    </w:p>
    <w:p>
      <w:pPr>
        <w:pStyle w:val="ListBullet"/>
        <w:spacing w:line="240" w:lineRule="auto"/>
        <w:ind w:left="720"/>
      </w:pPr>
      <w:r>
        <w:rPr>
          <w:lang w:val="fr_FR" w:bidi="fr_FR"/>
        </w:rPr>
      </w:r>
      <w:r>
        <w:rPr>
          <w:lang w:val="fr_FR" w:bidi="fr_FR"/>
        </w:rPr>
        <w:t>Joseph est mentionné.</w:t>
      </w:r>
    </w:p>
    <w:p>
      <w:pPr>
        <w:pStyle w:val="ListBullet"/>
        <w:spacing w:line="240" w:lineRule="auto"/>
        <w:ind w:left="720"/>
      </w:pPr>
      <w:r>
        <w:rPr>
          <w:lang w:val="fr_FR" w:bidi="fr_FR"/>
        </w:rPr>
      </w:r>
      <w:r>
        <w:rPr>
          <w:lang w:val="fr_FR" w:bidi="fr_FR"/>
        </w:rPr>
        <w:t>Les 4 femmes de Jacob sont mentionnées.</w:t>
      </w:r>
    </w:p>
    <w:p>
      <w:pPr>
        <w:pStyle w:val="ListBullet"/>
        <w:spacing w:line="240" w:lineRule="auto"/>
        <w:ind w:left="720"/>
      </w:pPr>
      <w:r>
        <w:rPr>
          <w:lang w:val="fr_FR" w:bidi="fr_FR"/>
        </w:rPr>
      </w:r>
      <w:r>
        <w:rPr>
          <w:lang w:val="fr_FR" w:bidi="fr_FR"/>
        </w:rPr>
        <w:t>Laban, le beau-père de Jacob, est mentionné.</w:t>
      </w:r>
    </w:p>
    <w:p>
      <w:pPr>
        <w:pStyle w:val="ListBullet"/>
        <w:spacing w:line="240" w:lineRule="auto"/>
        <w:ind w:left="720"/>
      </w:pPr>
      <w:r>
        <w:rPr>
          <w:lang w:val="fr_FR" w:bidi="fr_FR"/>
        </w:rPr>
      </w:r>
      <w:r>
        <w:rPr>
          <w:lang w:val="fr_FR" w:bidi="fr_FR"/>
        </w:rPr>
        <w:t>Les 66 descendants de Jacob sont nommés.</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Dans la scène 1, le passage commence par un mot temporel qui indique que cette scène suit immédiatement les événements du passage précédent. Dans ce passage, Jacob avait dit : « Je dois aller voir mon fils avant de mourir. » Ainsi, Jacob rassembla tous ses biens et partit pour l’Égypte. Cela implique que cela s’est fait immédiatement.</w:t>
      </w:r>
    </w:p>
    <w:p>
      <w:pPr/>
      <w:r>
        <w:rPr>
          <w:lang w:val="fr_FR" w:bidi="fr_FR"/>
        </w:rPr>
      </w:r>
      <w:r>
        <w:rPr>
          <w:lang w:val="fr_FR" w:bidi="fr_FR"/>
        </w:rPr>
        <w:t>Dans la scène 2, Jacob arrive à Beer-Shéba et s’arrête pour y passer la nuit. Il offre des sacrifices à Dieu comme acte d’adoration. Pendant la nuit, Dieu lui parle dans une vision. Dieu dit à Jacob de ne pas avoir peur de descendre en Égypte. Dans les Écritures, il est courant de parler de « monter » ou « descendre » en allant à un lieu. Jacob vivait dans les montagnes autour de Hébron, en Canaan. L’Égypte se situe au niveau de la mer. Il est donc dit que Jacob « descend » en Égypte. Le mot « descendre » fait référence à l’altitude, et non à la direction nord ou sud.</w:t>
      </w:r>
    </w:p>
    <w:p>
      <w:pPr/>
      <w:r>
        <w:rPr>
          <w:lang w:val="fr_FR" w:bidi="fr_FR"/>
        </w:rPr>
      </w:r>
      <w:r>
        <w:rPr>
          <w:lang w:val="fr_FR" w:bidi="fr_FR"/>
        </w:rPr>
        <w:t>Dieu fait une promesse à Jacob. Lorsque Dieu parle, Jacob répond avec respect. Jacob répond : « Me voici. » Dieu lui dit : « Je serai avec toi en Égypte. » Dieu annonce aussi que Jacob mourra en Égypte et que Joseph sera à ses côtés à ce moment-là. Dieu dit aussi à Jacob qu'il retournera en Canaan. Certaines traductions comprennent que cela signifie que ce sont ses descendants, ou la nation issue de lui, qui reviendront en Canaan</w:t>
      </w:r>
    </w:p>
    <w:p>
      <w:pPr/>
      <w:r>
        <w:rPr>
          <w:lang w:val="fr_FR" w:bidi="fr_FR"/>
        </w:rPr>
      </w:r>
      <w:r>
        <w:rPr>
          <w:lang w:val="fr_FR" w:bidi="fr_FR"/>
        </w:rPr>
        <w:t>Dans la scène 3, Jacob et sa famille quittent Beer-Shéba et poursuivent leur voyage vers l’Égypte. Ils utilisent les chars ou chariots que Pharaon, le roi d’Égypte avait envoyés comme cadeau. Jacob, les femmes et les enfants montent dans ces chars. Jacob emporte tous ses biens, y compris tout son bétail, en Égypte.</w:t>
      </w:r>
    </w:p>
    <w:p>
      <w:pPr/>
      <w:r>
        <w:rPr>
          <w:lang w:val="fr_FR" w:bidi="fr_FR"/>
        </w:rPr>
      </w:r>
      <w:r>
        <w:rPr>
          <w:lang w:val="fr_FR" w:bidi="fr_FR"/>
        </w:rPr>
        <w:t>Dans la scène 4, on trouve une liste des quatre femmes de Jacob, des fils qu’elles ont eus, ainsi que des enfants et petits-enfants de ces fils. Cette liste interrompt le déroulement de l’histoire. Jacob avait douze fils et une fille nommée Dina. Il avait aussi de nombreux petits-fils et arrière-petits-fils. Le passage mentionne des « filles », mais seul le nom de Dina est cité. Les femmes des fils accompagnent la famille en Égypte, mais elles ne sont pas comptées parmi les 66 personnes de la famille de Jacob qui sont allées en Egypte.</w:t>
      </w:r>
    </w:p>
    <w:p>
      <w:pPr/>
      <w:r>
        <w:rPr>
          <w:lang w:val="fr_FR" w:bidi="fr_FR"/>
        </w:rPr>
      </w:r>
      <w:r>
        <w:rPr>
          <w:lang w:val="fr_FR" w:bidi="fr_FR"/>
        </w:rPr>
        <w:t>Pour la scène 4, utilisez des objets ou des jouets pour représenter les fils, les petits-enfants et les arrière-petits-enfants. Commencez par Jacob, puis représentez ses quatre femmes par des pierres ou bâton. Ensuite, placez les enfants de chaque femme en ligne à partir des pierres ou des bâtons qui les représentent Puis, ajoutez la génération suivante à partir de ces fils. L’objectif est de visualiser combien une famille de 66 personnes est grande. N’oubliez pas qu’il y a aussi les femmes et les serviteurs qui font le voyage. Cela pourrait aussi être une activité vivante. Faites venir 66 personnes (adultes et enfants), placez-les selon les lignées familiales décrites dans le passage. Donnez à chacun son « nom biblique », puis demandez-leur de répéter leur nom pendant qu’ils se positionnent selon les relations familiales.</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comprend 4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 roi d’Égypte est mentionné</w:t>
      </w:r>
    </w:p>
    <w:p>
      <w:pPr>
        <w:pStyle w:val="ListBullet"/>
        <w:spacing w:line="240" w:lineRule="auto"/>
        <w:ind w:left="720"/>
      </w:pPr>
      <w:r>
        <w:rPr>
          <w:lang w:val="fr_FR" w:bidi="fr_FR"/>
        </w:rPr>
      </w:r>
      <w:r>
        <w:rPr>
          <w:lang w:val="fr_FR" w:bidi="fr_FR"/>
        </w:rPr>
        <w:t>Joseph est mentionné.</w:t>
      </w:r>
    </w:p>
    <w:p>
      <w:pPr>
        <w:pStyle w:val="ListBullet"/>
        <w:spacing w:line="240" w:lineRule="auto"/>
        <w:ind w:left="720"/>
      </w:pPr>
      <w:r>
        <w:rPr>
          <w:lang w:val="fr_FR" w:bidi="fr_FR"/>
        </w:rPr>
      </w:r>
      <w:r>
        <w:rPr>
          <w:lang w:val="fr_FR" w:bidi="fr_FR"/>
        </w:rPr>
        <w:t>Les 4 femmes de Jacob sont mentionnées.</w:t>
      </w:r>
    </w:p>
    <w:p>
      <w:pPr>
        <w:pStyle w:val="ListBullet"/>
        <w:spacing w:line="240" w:lineRule="auto"/>
        <w:ind w:left="720"/>
      </w:pPr>
      <w:r>
        <w:rPr>
          <w:lang w:val="fr_FR" w:bidi="fr_FR"/>
        </w:rPr>
      </w:r>
      <w:r>
        <w:rPr>
          <w:lang w:val="fr_FR" w:bidi="fr_FR"/>
        </w:rPr>
        <w:t>Laban, le beau-père de Jacob, est mentionné.</w:t>
      </w:r>
    </w:p>
    <w:p>
      <w:pPr>
        <w:pStyle w:val="ListBullet"/>
        <w:spacing w:line="240" w:lineRule="auto"/>
        <w:ind w:left="720"/>
      </w:pPr>
      <w:r>
        <w:rPr>
          <w:lang w:val="fr_FR" w:bidi="fr_FR"/>
        </w:rPr>
      </w:r>
      <w:r>
        <w:rPr>
          <w:lang w:val="fr_FR" w:bidi="fr_FR"/>
        </w:rPr>
        <w:t>Les 66 descendants de Jacob sont nommés.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Dans la scène 1, Jacob rassemble ses biens et part pour l’Égypte. Le passage semble indiquer qu’il ne perd pas de temps et qu’il ne tarde pas à se préparer avant de partir. Selon le passage précédent, Jacob veut revoir Joseph avant de mourir.</w:t>
      </w:r>
    </w:p>
    <w:p>
      <w:pPr/>
      <w:r>
        <w:rPr>
          <w:lang w:val="fr_FR" w:bidi="fr_FR"/>
        </w:rPr>
      </w:r>
      <w:r>
        <w:rPr>
          <w:lang w:val="fr_FR" w:bidi="fr_FR"/>
        </w:rPr>
        <w:t>Arrêtez la scène et demandez à Jacob : « Que ressentez-vous en ce moment ? » ou « Que pensez-vous en ce moment ? » Vous pourriez entendre des réponses comme « Joseph est en vie » ! Je n’arrive pas à y croire ! Je vais revoir Joseph. Je dois me presser d’y aller le plus vite possible. Je veux vraiment revoir Joseph. Je ne sais pas comment Joseph est arrivé en Égypte ni comment il a atteint cette position d'autorité. » Peu m’importe. Je veux juste revoir Joseph. Nous devons aller vite. Reprenez l'action.</w:t>
      </w:r>
    </w:p>
    <w:p>
      <w:pPr/>
      <w:r>
        <w:rPr>
          <w:lang w:val="fr_FR" w:bidi="fr_FR"/>
        </w:rPr>
      </w:r>
      <w:r>
        <w:rPr>
          <w:lang w:val="fr_FR" w:bidi="fr_FR"/>
        </w:rPr>
        <w:t>Dans la scène 2, Jacob s'arrête à Beersheba pour offrir des sacrifices à Dieu. Pendant la nuit, Dieu lui parle dans une vision. Dieu appelle Jacob par son nom. Jacob répond : « Me voici. » Jacob entend la voix de Dieu.</w:t>
      </w:r>
    </w:p>
    <w:p>
      <w:pPr/>
      <w:r>
        <w:rPr>
          <w:lang w:val="fr_FR" w:bidi="fr_FR"/>
        </w:rPr>
      </w:r>
      <w:r>
        <w:rPr>
          <w:lang w:val="fr_FR" w:bidi="fr_FR"/>
        </w:rPr>
        <w:t>Arrêtez l’action et demandez à Jacob : « Comment sais-tu que c’est Dieu qui te parle ? » Vous pourriez entendre des réponses comme : « Dieu m’a parlé plusieurs fois. Je reconnais sa voix quand je l’entends. J’aime entendre Dieu me parler. Je n’ai pas peur de Dieu. J’aime Dieu et je sais qu’il m’aime. » Reprenez l'action.</w:t>
      </w:r>
    </w:p>
    <w:p>
      <w:pPr/>
      <w:r>
        <w:rPr>
          <w:lang w:val="fr_FR" w:bidi="fr_FR"/>
        </w:rPr>
      </w:r>
      <w:r>
        <w:rPr>
          <w:lang w:val="fr_FR" w:bidi="fr_FR"/>
        </w:rPr>
        <w:t>Dieu dit à Jacob : « Je serai avec toi en Égypte. » Dieu promet de faire de la famille de Jacob une grande nation. Il lui dit aussi qu’il mourra en Égypte avec Joseph à ses côtés. Jacob sera ramené en Canaan.</w:t>
      </w:r>
    </w:p>
    <w:p>
      <w:pPr/>
      <w:r>
        <w:rPr>
          <w:lang w:val="fr_FR" w:bidi="fr_FR"/>
        </w:rPr>
      </w:r>
      <w:r>
        <w:rPr>
          <w:lang w:val="fr_FR" w:bidi="fr_FR"/>
        </w:rPr>
        <w:t>Arrêtez l’action et demandez à Jacob : « Que ressens-tu quand tu entends une promesse comme : “Ta famille deviendra une grande nation” ? » Vous pourriez entendre des réponses comme : « Je sais que Dieu a promis à mon grand-père Abraham que nous deviendrions une grande nation. Cela me fait du bien d’entendre cette promesse à nouveau. Dieu tient ses promesses. Je suis triste de quitter Canaan. C’est la terre que Dieu a promise à mes descendants. Mais Dieu a promis de les y ramener, et cela est bon. Dieu a promis d’être avec moi en Égypte. Dieu est partout où je vais. C’est merveilleux. Je me sens calme et en paix pour ce voyage. Aller dans un lieu inconnu fait un peu peur, mais Joseph est là pour nous y préparer. Je ne m’inquiète pas du tout pour l’avenir. Je peux faire confiance à Dieu. » Reprenez l'action.</w:t>
      </w:r>
    </w:p>
    <w:p>
      <w:pPr/>
      <w:r>
        <w:rPr>
          <w:lang w:val="fr_FR" w:bidi="fr_FR"/>
        </w:rPr>
      </w:r>
      <w:r>
        <w:rPr>
          <w:lang w:val="fr_FR" w:bidi="fr_FR"/>
        </w:rPr>
        <w:t>Dans la scène 3, les fils conduisent Jacob en Égypte. Jacob monte dans l’un des chariots envoyés par Pharaon. Reprenez l’action. Les fils mettent leurs femmes et leurs jeunes enfants dans les chariots. Ils emmènent aussi tout leur bétail et tous leurs biens. Toute la famille part en Égypte.</w:t>
      </w:r>
    </w:p>
    <w:p>
      <w:pPr/>
      <w:r>
        <w:rPr>
          <w:lang w:val="fr_FR" w:bidi="fr_FR"/>
        </w:rPr>
      </w:r>
      <w:r>
        <w:rPr>
          <w:lang w:val="fr_FR" w:bidi="fr_FR"/>
        </w:rPr>
        <w:t>Arrêtez l’action et demandez aux fils : « Que ressentez-vous maintenant que vous retournez en Égypte ? » Vous pourriez entendre des réponses comme : « Je suis content que nous y allions. Je suis heureux que Joseph ait promis de prendre soin de nous. Je sais que tant que notre père est en vie, Joseph sera bon envers nous. Je m’inquiète de ce qui se passera quand notre père mourra, Mais je ne peux pas penser à cela maintenant. L’essentiel est de trouver de la nourriture pour nos familles et nos animaux. Nous mourrons de faim si nous restons en Canaan. Je dois faire confiance à Joseph et croire qu’il est sincère avec nous. » Reprenez l'action.</w:t>
      </w:r>
    </w:p>
    <w:p>
      <w:pPr/>
      <w:r>
        <w:rPr>
          <w:lang w:val="fr_FR" w:bidi="fr_FR"/>
        </w:rPr>
      </w:r>
      <w:r>
        <w:rPr>
          <w:lang w:val="fr_FR" w:bidi="fr_FR"/>
        </w:rPr>
        <w:t>Dans la scène 4, le passage énumère chacune des femmes de Jacob. Les fils de chaque femme sont mentionnés, ainsi que leurs enfants. Pour certains fils, les petits-enfants sont également cités. Au total, 66 descendants de Jacob partent pour l’Égypte. En plus, les femmes des fils et les petits-fils mariés partent aussi en Égypte. Joseph est déjà en Égypte avec ses deux fils. Le nombre total des membres de la famille de Jacob en Égypte est de 70.</w:t>
      </w:r>
    </w:p>
    <w:p>
      <w:pPr/>
      <w:r>
        <w:rPr>
          <w:lang w:val="fr_FR" w:bidi="fr_FR"/>
        </w:rPr>
      </w:r>
      <w:r>
        <w:rPr>
          <w:lang w:val="fr_FR" w:bidi="fr_FR"/>
        </w:rPr>
        <w:t>Arrêtez l’action et demandez à une des femmes : « Comment te sens-tu en ce moment ? » Vous pourriez entendre des réponses comme : « Je suis inquiète. Je ne suis jamais allée en Égypte. Je n’aime pas quitter mes parents et ma famille. Je ne parle pas cette langue, donc je ne sais pas comment je vais m’en sortir. Je ne sais pas non plus comment préparer leur nourriture. Je dois nourrir ma famille, mais je ne sais pas comment nous allons faire. » Demandez à un enfant : « Que ressens-tu en ce moment ? » Vous pourriez entendre des réponses comme : « Je suis très enthousiaste ! C’est une aventure. Nous allons voir mon oncle dont on parle, mais que je n’ai jamais rencontré. Je me demande à quoi ressemble l’Égypte. Je me demande à quoi ressemblent les gens. Mon père y est déjà allé, mais il n’a pas beaucoup parlé du pays. » Demandez à Jacob : « Que ressens-tu maintenant ? » Vous pourriez entendre des réponses comme : « Nous sommes en route. Je suis tellement soulagé et enthousiaste. J’ai du mal à dormir la nuit. Je veux arriver vite. Je veux voir Joseph. Je suis tellement heureux de pouvoir le revoir avant de mourir Je suis aussi reconnaissant que Dieu soit avec moi pendant ce voyage. »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Les noms Israël et Jacob sont tous deux utilisés dans ce passage pour désigner Jacob. Vous pouvez choisir d'utiliser uniquement Jacob ou vous pouvez choisir d'utiliser les deux noms. Assurez-vous que votre audience comprenne que Israel et Jacob représentent la même personne.</w:t>
      </w:r>
    </w:p>
    <w:p>
      <w:pPr/>
      <w:r>
        <w:rPr>
          <w:lang w:val="fr_FR" w:bidi="fr_FR"/>
        </w:rPr>
      </w:r>
      <w:r>
        <w:rPr>
          <w:lang w:val="fr_FR" w:bidi="fr_FR"/>
        </w:rPr>
        <w:t xml:space="preserve">Jacob offrit des </w:t>
      </w:r>
      <w:r>
        <w:rPr>
          <w:b/>
          <w:lang w:val="fr_FR" w:bidi="fr_FR"/>
        </w:rPr>
        <w:t>saacrifices</w:t>
      </w:r>
      <w:r>
        <w:rPr>
          <w:lang w:val="fr_FR" w:bidi="fr_FR"/>
        </w:rPr>
        <w:t xml:space="preserve"> au Dieu de son père Isaac. C'était un acte d'adoration. Le </w:t>
      </w:r>
      <w:r>
        <w:rPr>
          <w:lang w:val="fr_FR" w:bidi="fr_FR"/>
        </w:rPr>
        <w:t>mot sacrifice</w:t>
      </w:r>
      <w:r>
        <w:rPr>
          <w:lang w:val="fr_FR" w:bidi="fr_FR"/>
        </w:rPr>
        <w:t xml:space="preserve"> est expliqué dans le glossaire principal. Utilisez le même mot pour « sacrifice » que celui que vous avez utilisé dans les passages précédents.</w:t>
      </w:r>
    </w:p>
    <w:p>
      <w:pPr/>
      <w:r>
        <w:rPr>
          <w:lang w:val="fr_FR" w:bidi="fr_FR"/>
        </w:rPr>
      </w:r>
      <w:r>
        <w:rPr>
          <w:lang w:val="fr_FR" w:bidi="fr_FR"/>
        </w:rPr>
        <w:t xml:space="preserve">Le sacrifice était offert au </w:t>
      </w:r>
      <w:r>
        <w:rPr>
          <w:b/>
          <w:lang w:val="fr_FR" w:bidi="fr_FR"/>
        </w:rPr>
        <w:t>Dieu</w:t>
      </w:r>
      <w:r>
        <w:rPr>
          <w:lang w:val="fr_FR" w:bidi="fr_FR"/>
        </w:rPr>
        <w:t xml:space="preserve"> d’Isaac, le père de Jacob C’est le nom habituel utilisé pour Dieu. Le mot </w:t>
      </w:r>
      <w:r>
        <w:rPr>
          <w:lang w:val="fr_FR" w:bidi="fr_FR"/>
        </w:rPr>
        <w:t>"Dieu"</w:t>
      </w:r>
      <w:r>
        <w:rPr>
          <w:lang w:val="fr_FR" w:bidi="fr_FR"/>
        </w:rPr>
        <w:t xml:space="preserve"> a été expliqué dans le glossaire Principal.». Utilisez le même mot pour Dieu que celui que vous avez utilisé dans les autres passages.</w:t>
      </w:r>
    </w:p>
    <w:p>
      <w:pPr/>
      <w:r>
        <w:rPr>
          <w:lang w:val="fr_FR" w:bidi="fr_FR"/>
        </w:rPr>
      </w:r>
      <w:r>
        <w:rPr>
          <w:lang w:val="fr_FR" w:bidi="fr_FR"/>
        </w:rPr>
        <w:t xml:space="preserve">Pendant la nuit, Dieu parla à Jacob dans des </w:t>
      </w:r>
      <w:r>
        <w:rPr>
          <w:b/>
          <w:lang w:val="fr_FR" w:bidi="fr_FR"/>
        </w:rPr>
        <w:t>visions</w:t>
      </w:r>
      <w:r>
        <w:rPr>
          <w:lang w:val="fr_FR" w:bidi="fr_FR"/>
        </w:rPr>
        <w:t xml:space="preserve">. Une vision est généralement perçue lorsqu'on est en éveil, tandis qu’un rêve se produit lorsqu’on dort. Ces visions ont eu lieu pendant la nuit. Dieu parla à Jacob à travers ces visions. Nous ne savons pas si Dieu a répété la même vision plusieurs fois ou s’il a parlé différemment dans plusieurs visions. Le mot est au pluriel dans le texte. Utilisez le même mot pour « vision » que celui que vous avez utilisé dans les passages précédents. Le terme </w:t>
      </w:r>
      <w:r>
        <w:rPr>
          <w:lang w:val="fr_FR" w:bidi="fr_FR"/>
        </w:rPr>
        <w:t>« vision »</w:t>
      </w:r>
      <w:r>
        <w:rPr>
          <w:lang w:val="fr_FR" w:bidi="fr_FR"/>
        </w:rPr>
        <w:t xml:space="preserve"> est expliqué dans le Glossaire Principal.</w:t>
      </w:r>
    </w:p>
    <w:p>
      <w:pPr/>
      <w:r>
        <w:rPr>
          <w:lang w:val="fr_FR" w:bidi="fr_FR"/>
        </w:rPr>
      </w:r>
      <w:r>
        <w:rPr>
          <w:lang w:val="fr_FR" w:bidi="fr_FR"/>
        </w:rPr>
        <w:t xml:space="preserve">Dieu dit que Joseph fermera les yeux de Jacob lorsque celui-ci mourra. C’est une image pour parler de la mort. Parfois, les gens meurent les yeux ouverts, Et quelqu’un doit alors leur fermer les yeux. Certaines traductions gardent cette image. D’autres disent simplement que Joseph sera auprès de Jacob et prendra soin de lui à sa mort. Si vous avez une expression naturelle dans votre langue pour exprimer ce processus, vous pouvez l'utiliser. </w:t>
      </w:r>
    </w:p>
    <w:p>
      <w:pPr/>
      <w:r>
        <w:rPr>
          <w:lang w:val="fr_FR" w:bidi="fr_FR"/>
        </w:rPr>
      </w:r>
      <w:r>
        <w:rPr>
          <w:lang w:val="fr_FR" w:bidi="fr_FR"/>
        </w:rPr>
        <w:t xml:space="preserve">Jacob, accompagnés de ses femmes et de ses enfants, utilisèrent les chars ou les chariots envoyés par le roi d’Égypte. Le titre du roi était « </w:t>
      </w:r>
      <w:r>
        <w:rPr>
          <w:b/>
          <w:lang w:val="fr_FR" w:bidi="fr_FR"/>
        </w:rPr>
        <w:t>Pharaon</w:t>
      </w:r>
      <w:r>
        <w:rPr>
          <w:lang w:val="fr_FR" w:bidi="fr_FR"/>
        </w:rPr>
        <w:t xml:space="preserve"> ». Certaines traductions utilisent « Pharaon », d’autres utilisent « roi », Et certaines utilisent les deux. « Pharaon » n’est pas le nom propre du roi. Mais un titre utilisé pour tous les rois d’Égypte.</w:t>
      </w:r>
    </w:p>
    <w:p>
      <w:pPr/>
      <w:r>
        <w:rPr>
          <w:lang w:val="fr_FR" w:bidi="fr_FR"/>
        </w:rPr>
      </w:r>
      <w:r>
        <w:rPr>
          <w:lang w:val="fr_FR" w:bidi="fr_FR"/>
        </w:rPr>
        <w:t xml:space="preserve">Jacob et ses fils prirent tous leurs biens ainsi que tout leur </w:t>
      </w:r>
      <w:r>
        <w:rPr>
          <w:b/>
          <w:lang w:val="fr_FR" w:bidi="fr_FR"/>
        </w:rPr>
        <w:t>bétail</w:t>
      </w:r>
      <w:r>
        <w:rPr>
          <w:lang w:val="fr_FR" w:bidi="fr_FR"/>
        </w:rPr>
        <w:t>. Le bétail comprend tous leurs animaux. Les brebis, les chèvres, ainsi que les bovins, les ânes et les chameaux.</w:t>
      </w:r>
    </w:p>
    <w:p>
      <w:pPr/>
      <w:r>
        <w:rPr>
          <w:lang w:val="fr_FR" w:bidi="fr_FR"/>
        </w:rPr>
      </w:r>
      <w:r>
        <w:rPr>
          <w:lang w:val="fr_FR" w:bidi="fr_FR"/>
        </w:rPr>
        <w:t>Lorsque le passage commence la liste des descendants de Jacob, il utilise de nouveau le nom Israël. Certaines traductions précisent qu’il s’agit de la même personne en disant : « les fils d’Israël, appelé aussi Jacob ».</w:t>
      </w:r>
    </w:p>
    <w:p>
      <w:pPr/>
      <w:r>
        <w:rPr>
          <w:lang w:val="fr_FR" w:bidi="fr_FR"/>
        </w:rPr>
      </w:r>
      <w:r>
        <w:rPr>
          <w:lang w:val="fr_FR" w:bidi="fr_FR"/>
        </w:rPr>
        <w:t>Les deux fils de Joseph étaient les fils d’Asnath, fille de Potiphéra, prêtre d’On. Assurez-vous d’utiliser le même nom et la même prononciation pour Potiphéra que dans le passage précédent. Il ne faut pas confondre Potiphéra avec Potiphar, qui était le chef de la garde du palais.</w:t>
      </w:r>
    </w:p>
    <w:p>
      <w:pPr/>
      <w:r>
        <w:rPr>
          <w:lang w:val="fr_FR" w:bidi="fr_FR"/>
        </w:rPr>
      </w:r>
      <w:r>
        <w:rPr>
          <w:lang w:val="fr_FR" w:bidi="fr_FR"/>
        </w:rPr>
        <w:t>Juda eut un fils nommé Pérets. Pérets eut un fils nommé Hétsron. Ces noms apparaîtront dans d'autres passages. Il est important de les utiliser de manière consistante.</w:t>
      </w:r>
    </w:p>
    <w:p>
      <w:pPr/>
      <w:r>
        <w:rPr>
          <w:lang w:val="fr_FR" w:bidi="fr_FR"/>
        </w:rPr>
      </w:r>
      <w:r>
        <w:rPr>
          <w:lang w:val="fr_FR" w:bidi="fr_FR"/>
        </w:rPr>
        <w:t>Utilisez les mêmes noms et la même prononciation pour chacun des fils de Jacob que ceux que vous avez utilisés dans les passages précédents.</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Arrêtez cet audio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Arrêtez cet audio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46:28–47:12</w:t>
      </w:r>
      <w:r>
        <w:rPr>
          <w:lang w:val="fr_FR" w:bidi="fr_FR"/>
        </w:rPr>
      </w:r>
    </w:p>
    <w:p>
      <w:pPr>
        <w:pStyle w:val="Heading3"/>
      </w:pPr>
      <w:r>
        <w:rPr>
          <w:lang w:val="fr_FR" w:bidi="fr_FR"/>
        </w:rPr>
        <w:t>Écouter et Cœur</w:t>
      </w:r>
    </w:p>
    <w:p>
      <w:pPr/>
      <w:r>
        <w:rPr>
          <w:lang w:val="fr_FR" w:bidi="fr_FR"/>
        </w:rPr>
      </w:r>
      <w:r>
        <w:rPr>
          <w:lang w:val="fr_FR" w:bidi="fr_FR"/>
        </w:rPr>
        <w:t>Ecoutez Genèse 46:28–47:12 et gardez-le dans votre coeur.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La famille de Jacob arrive en Égypte. Jacob a amené toute sa famille, tout son bétail et toutes ses possessions en Égypte. C'est un récit de l'arrivée de Jacob en Égypte.</w:t>
      </w:r>
    </w:p>
    <w:p>
      <w:pPr/>
      <w:r>
        <w:rPr>
          <w:lang w:val="fr_FR" w:bidi="fr_FR"/>
        </w:rPr>
      </w:r>
      <w:r>
        <w:rPr>
          <w:lang w:val="fr_FR" w:bidi="fr_FR"/>
        </w:rPr>
        <w:t>La première partie de ce passage utilise Israël comme le nom de Jacob. La seconde moitié du passage utilise le nom Jacob. Certaines traductions choisissent d'utiliser le nom Jacob tout au long du passage. Israël est le nom que Dieu a donné à Jacob quand Jacob a lutté toute la nuit.</w:t>
      </w:r>
    </w:p>
    <w:p>
      <w:pPr/>
      <w:r>
        <w:rPr>
          <w:lang w:val="fr_FR" w:bidi="fr_FR"/>
        </w:rPr>
      </w:r>
      <w:r>
        <w:rPr>
          <w:lang w:val="fr_FR" w:bidi="fr_FR"/>
        </w:rPr>
        <w:t>Pendant que Jacob et sa famille sont venus en Égypte et se rapprochaient de la terre de Goshen, Jacob a envoyé Judah en avant pour dire à Joseph qu'il arrivait. Jacob a aussi demandé à Judah de demander des instructions sur l'endroit où toute la famille devait aller. Judah est le quatrième fils de Léa. Judah a pris le leadership en parlant avec Joseph, puis avec Jacob dans le passage précédent. Joseph a immédiatement commandé à ses serviteurs de harnesser les chevaux à son char et est allé à Goshen pour rencontrer Jacob. Joseph n'a pas attendu que Jacob vienne vers lui. Joseph avait une position élevée dans le gouvernement égyptien, mais il est allé voir son père Jacob dès son arrivée en Égypte.</w:t>
      </w:r>
    </w:p>
    <w:p>
      <w:pPr/>
      <w:r>
        <w:rPr>
          <w:lang w:val="fr_FR" w:bidi="fr_FR"/>
        </w:rPr>
      </w:r>
      <w:r>
        <w:rPr>
          <w:lang w:val="fr_FR" w:bidi="fr_FR"/>
        </w:rPr>
        <w:t>Arrêtez-vous et montrez la carte de l’Égypte avec la région de Goshen indiquée sur la carte.</w:t>
      </w:r>
    </w:p>
    <w:p>
      <w:pPr/>
      <w:r>
        <w:rPr>
          <w:lang w:val="fr_FR" w:bidi="fr_FR"/>
        </w:rPr>
      </w:r>
      <w:r>
        <w:rPr>
          <w:lang w:val="fr_FR" w:bidi="fr_FR"/>
        </w:rPr>
        <w:t>Montrez une image d'un chariot comme celui que le gouverneur d'Égypte utiliserait.</w:t>
      </w:r>
    </w:p>
    <w:p>
      <w:pPr/>
      <w:r>
        <w:rPr>
          <w:lang w:val="fr_FR" w:bidi="fr_FR"/>
        </w:rPr>
      </w:r>
      <w:r>
        <w:rPr>
          <w:lang w:val="fr_FR" w:bidi="fr_FR"/>
        </w:rPr>
        <w:t>Quand Joseph a vu Jacob, il est tombé sur son cou et a pleuré. C’est une description imagée qui signifie que Joseph a jeté ses bras autour de Jacob, l’a étreint, puis a pleuré en ayant son visage tourné vers son cou. Tomber sur le cou de quelqu’un signifie que cette personne a vraiment bougé et qu’elle montre une grande émotion. Ce n’est pas une simple étreinte. Joseph exprimait sa joie.</w:t>
      </w:r>
    </w:p>
    <w:p>
      <w:pPr/>
      <w:r>
        <w:rPr>
          <w:lang w:val="fr_FR" w:bidi="fr_FR"/>
        </w:rPr>
      </w:r>
      <w:r>
        <w:rPr>
          <w:lang w:val="fr_FR" w:bidi="fr_FR"/>
        </w:rPr>
        <w:t>Arrêtez-vous et discutez : Racontez l’histoire d’une famille qui vient à la maison après de nombreuses années d’absence. Décrivez comment ce membre de la famille salue son père. Quelles émotions sont présentes dans ce membre de la famille ? Quelles description imagée le narrateur utilise-t-il pour décrire la scène ?</w:t>
      </w:r>
    </w:p>
    <w:p>
      <w:pPr/>
      <w:r>
        <w:rPr>
          <w:lang w:val="fr_FR" w:bidi="fr_FR"/>
        </w:rPr>
      </w:r>
      <w:r>
        <w:rPr>
          <w:lang w:val="fr_FR" w:bidi="fr_FR"/>
        </w:rPr>
        <w:t>Jacob dit : « Je suis prêt à mourir, puisque j’ai revu ton visage. » Jacob parle à Joseph. Jacob veut dire que tout va bien pour lui maintenant. Jacob est en paix. Jacob veut dire qu'il accepte mourir parce qu'il a vu Joseph et sait qu'il est vivant. Jacob ne demande pas de mourir à ce stade.</w:t>
      </w:r>
    </w:p>
    <w:p>
      <w:pPr/>
      <w:r>
        <w:rPr>
          <w:lang w:val="fr_FR" w:bidi="fr_FR"/>
        </w:rPr>
      </w:r>
      <w:r>
        <w:rPr>
          <w:lang w:val="fr_FR" w:bidi="fr_FR"/>
        </w:rPr>
        <w:t>Joseph dit à la famille qu’il ira vers le roi et qu’il lui dira que toute sa famille est arrivée et est à Goshen. Joseph dira au roi que les hommes sont tous des bergers qui prennent soin du bétail qu’ils ont apporté avec eux de Canaan. Le bétail désigne les animaux domestiques ou utilisés dans l’agriculture. Pour la famille de Jacob, le cheptel comprendrait les moutons, les chèvres, les vaches, les ânes et probablement les chameaux. Joseph dit à ses frères qu’ils doivent tous répondre qu’ils sont bergers lorsque le roi leur demandera quelle occupation ils ont. Joseph dit que les Égyptiens méprisent les bergers. Les bergers travaillent généralement dans les pâturages et prennent soin des troupeaux de moutons et de chèvres. Le mépris est un mot fort qui signifie que les Égyptiens considèrent les bergers comme haïssables, abominables ou détestables. À cause de ce fort sentiment contre les bergers, les Égyptiens ne voudraient pas s’approcher de la famille de Joseph. Joseph veut que le roi permette à ses frères et à leurs familles de vivre à Goshen et d’être séparés des Égyptiens. Joseph veut aussi que sa famille ait la meilleure terre pour leurs troupeaux de moutons et de chèvres. Goshen est la meilleure terre égyptienne pour ces animaux.</w:t>
      </w:r>
    </w:p>
    <w:p>
      <w:pPr/>
      <w:r>
        <w:rPr>
          <w:lang w:val="fr_FR" w:bidi="fr_FR"/>
        </w:rPr>
      </w:r>
      <w:r>
        <w:rPr>
          <w:lang w:val="fr_FR" w:bidi="fr_FR"/>
        </w:rPr>
        <w:t>Joseph quitte Jacob et la famille à Goshen. Joseph emmène cinq de ses frères avec lui pour aller rencontrer le roi d’Égypte. Joseph a dit au roi que son père et ses frères sont arrivés de Canaan et se sont installés à Goshen. Joseph présenta les cinq frères au roi. Quand le roi a demandé leur occupation, les frères ont répondu : « Nous sommes des bergers. » Les frères ont demandé la permission de vivre à Goshen.</w:t>
      </w:r>
    </w:p>
    <w:p>
      <w:pPr/>
      <w:r>
        <w:rPr>
          <w:lang w:val="fr_FR" w:bidi="fr_FR"/>
        </w:rPr>
      </w:r>
      <w:r>
        <w:rPr>
          <w:lang w:val="fr_FR" w:bidi="fr_FR"/>
        </w:rPr>
        <w:t xml:space="preserve">Le roi a dit à Joseph de choisir n’importe où dans toute l'Égypte où sa famille peut vivre. Le roi a dit à Joseph de choisir le meilleur endroit pour sa famille. Le roi a dit que si Joseph voulait qu’ils vivent à Goshen, cela irait bien. Ensuite, le roi a dit que n’importe lequel des frères ayant des compétences spéciales pourrait aussi s’occuper de ses troupeaux. </w:t>
      </w:r>
    </w:p>
    <w:p>
      <w:pPr/>
      <w:r>
        <w:rPr>
          <w:lang w:val="fr_FR" w:bidi="fr_FR"/>
        </w:rPr>
      </w:r>
      <w:r>
        <w:rPr>
          <w:lang w:val="fr_FR" w:bidi="fr_FR"/>
        </w:rPr>
        <w:t>Après cela, Joseph emmena Jacob à la rencontre du roi. Le passage n'est pas clair si c’est la même époque que celle où Joseph a emmené ses frères ou si c’est une autre époque. Jacob bénit le roi. Nous ne savons pas ce que Jacob a dit au roi avec cette bénédiction. Il se peut que Jacob ait demandé à Dieu de donner au roi une longue vie et beaucoup d’enfants. Ou il peut avoir utilisé une façon spéciale et polie de saluer le roi. Cela peut signifier qu’il a montré un grand respect quand il a salué le roi.</w:t>
      </w:r>
    </w:p>
    <w:p>
      <w:pPr/>
      <w:r>
        <w:rPr>
          <w:lang w:val="fr_FR" w:bidi="fr_FR"/>
        </w:rPr>
      </w:r>
      <w:r>
        <w:rPr>
          <w:lang w:val="fr_FR" w:bidi="fr_FR"/>
        </w:rPr>
        <w:t>Jacob a béni le roi quand il est arrivé devant le roi. Jacob bénit le roi de nouveau pendant qu’il le quittait.</w:t>
      </w:r>
    </w:p>
    <w:p>
      <w:pPr/>
      <w:r>
        <w:rPr>
          <w:lang w:val="fr_FR" w:bidi="fr_FR"/>
        </w:rPr>
      </w:r>
      <w:r>
        <w:rPr>
          <w:lang w:val="fr_FR" w:bidi="fr_FR"/>
        </w:rPr>
        <w:t>Le passage nous dit que Jacob a maintenant 130 ans. Jacob dit que c’est une vie courte comparée à celle de certains de ses ancêtres. Abraham et Isaac ont vécu plus longtemps que Jacob.</w:t>
      </w:r>
    </w:p>
    <w:p>
      <w:pPr/>
      <w:r>
        <w:rPr>
          <w:lang w:val="fr_FR" w:bidi="fr_FR"/>
        </w:rPr>
      </w:r>
      <w:r>
        <w:rPr>
          <w:lang w:val="fr_FR" w:bidi="fr_FR"/>
        </w:rPr>
        <w:t>Joseph a donné à Jacob et à ses frères la meilleure terre d’Égypte. Joseph leur a donné la région de Ramsès qui est une partie de la terre de Goshen. Nous ne savons pas exactement où se trouve Ramsès, mais nous savons que c’était une partie de Goshen. C’était la meilleure terre en Égypte pour l’élevage des moutons et des vaches.</w:t>
      </w:r>
    </w:p>
    <w:p>
      <w:pPr/>
      <w:r>
        <w:rPr>
          <w:lang w:val="fr_FR" w:bidi="fr_FR"/>
        </w:rPr>
      </w:r>
      <w:r>
        <w:rPr>
          <w:lang w:val="fr_FR" w:bidi="fr_FR"/>
        </w:rPr>
        <w:t>Arrêtez-vous et regardez la carte à nouveau pour voir la région de Goshen.</w:t>
      </w:r>
    </w:p>
    <w:p>
      <w:pPr/>
      <w:r>
        <w:rPr>
          <w:lang w:val="fr_FR" w:bidi="fr_FR"/>
        </w:rPr>
      </w:r>
      <w:r>
        <w:rPr>
          <w:lang w:val="fr_FR" w:bidi="fr_FR"/>
        </w:rPr>
        <w:t>Joseph a donné de la nourriture à Jacob, aux frères et à leurs familles afin que même le plus jeune enfant ait la bonne quantité de nourriture.</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Jacob et sa famille arrivent en Égypte sur la terre de Goshen. Joseph vient à la rencontre de Jacob. Joseph enseigne à ses frères comment parler au roi.</w:t>
      </w:r>
    </w:p>
    <w:p>
      <w:pPr/>
      <w:r>
        <w:rPr>
          <w:lang w:val="fr_FR" w:bidi="fr_FR"/>
        </w:rPr>
      </w:r>
      <w:r>
        <w:rPr>
          <w:b/>
          <w:lang w:val="fr_FR" w:bidi="fr_FR"/>
        </w:rPr>
        <w:t>Deuxième scène :</w:t>
      </w:r>
      <w:r>
        <w:rPr>
          <w:lang w:val="fr_FR" w:bidi="fr_FR"/>
        </w:rPr>
        <w:t xml:space="preserve"> Joseph emmène cinq de ses frères à la rencontre du roi.</w:t>
      </w:r>
    </w:p>
    <w:p>
      <w:pPr/>
      <w:r>
        <w:rPr>
          <w:lang w:val="fr_FR" w:bidi="fr_FR"/>
        </w:rPr>
      </w:r>
      <w:r>
        <w:rPr>
          <w:b/>
          <w:lang w:val="fr_FR" w:bidi="fr_FR"/>
        </w:rPr>
        <w:t>Troisième scène :</w:t>
      </w:r>
      <w:r>
        <w:rPr>
          <w:lang w:val="fr_FR" w:bidi="fr_FR"/>
        </w:rPr>
        <w:t xml:space="preserve"> Joseph amène Jacob à la rencontre du roi. Joseph installe sa famille à Goshen et leur donne la nourriture dont ils ont besoin.</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Judah</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Le roi d'Égypte</w:t>
      </w:r>
    </w:p>
    <w:p>
      <w:pPr>
        <w:pStyle w:val="ListBullet"/>
        <w:spacing w:line="240" w:lineRule="auto"/>
        <w:ind w:left="720"/>
      </w:pPr>
      <w:r>
        <w:rPr>
          <w:lang w:val="fr_FR" w:bidi="fr_FR"/>
        </w:rPr>
      </w:r>
      <w:r>
        <w:rPr>
          <w:lang w:val="fr_FR" w:bidi="fr_FR"/>
        </w:rPr>
        <w:t>Cinq frères qui vont avec Joseph rendre visite au roi</w:t>
      </w:r>
    </w:p>
    <w:p>
      <w:pPr>
        <w:pStyle w:val="ListBullet"/>
        <w:spacing w:line="240" w:lineRule="auto"/>
        <w:ind w:left="720"/>
      </w:pPr>
      <w:r>
        <w:rPr>
          <w:lang w:val="fr_FR" w:bidi="fr_FR"/>
        </w:rPr>
      </w:r>
      <w:r>
        <w:rPr>
          <w:lang w:val="fr_FR" w:bidi="fr_FR"/>
        </w:rPr>
        <w:t>Les autres frères et toutes leurs familles</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Dans la scène 1, la famille de Jacob arrive en Egypte. Jacob envoie Judah en avance pour dire à Joseph qu’ils sont proches. Judah doit demander à Joseph des instructions sur l’endroit où aller. Joseph prend son char et va immédiatement à Goshen rencontrer Jacob. Joseph embrasse Jacob et pleure longtemps. Jacob dit à Joseph : "Je suis prêt à mourir" J’ai revu ton visage. Je sais que tu es toujours en vie."</w:t>
      </w:r>
    </w:p>
    <w:p>
      <w:pPr/>
      <w:r>
        <w:rPr>
          <w:lang w:val="fr_FR" w:bidi="fr_FR"/>
        </w:rPr>
      </w:r>
      <w:r>
        <w:rPr>
          <w:lang w:val="fr_FR" w:bidi="fr_FR"/>
        </w:rPr>
        <w:t>Joseph dit aux frères qu’il ira vers le roi et qu’il lui dira que toute sa famille est arrivée et est à Goshen. Joseph dira au roi que les frères sont tous des bergers. Joseph dit aux frères qu'ils doivent dire au roi qu'ils sont des bergers. Les Egyptiens haissent les bergers et n'aiment pas s'associer avec eux. De cette façon, la famille de Joseph doit rester séparée des Egyptiens.</w:t>
      </w:r>
    </w:p>
    <w:p>
      <w:pPr/>
      <w:r>
        <w:rPr>
          <w:lang w:val="fr_FR" w:bidi="fr_FR"/>
        </w:rPr>
      </w:r>
      <w:r>
        <w:rPr>
          <w:lang w:val="fr_FR" w:bidi="fr_FR"/>
        </w:rPr>
        <w:t>Dans la scène 2, Joseph choisit 5 des frères pour aller vers le roi. Comme Joseph les a instruits les frères disent au roi qu'ils sont des bergers. Les frères se prennent eux-mêmes comme des serviteurs du roi. Ceci est une formule de politesse pour parler au roi. Le roi dit à Joseph de donner aux frères la meilleure terre dans toute l'Egypte.</w:t>
      </w:r>
    </w:p>
    <w:p>
      <w:pPr/>
      <w:r>
        <w:rPr>
          <w:lang w:val="fr_FR" w:bidi="fr_FR"/>
        </w:rPr>
      </w:r>
      <w:r>
        <w:rPr>
          <w:lang w:val="fr_FR" w:bidi="fr_FR"/>
        </w:rPr>
        <w:t>Dans la scène 3, Joseph prend Jacob pour aller rencontrer le roi. Jacob bénit le roi. Le roi demande à Jacob son âge et Jacob dit, "J'ai 130 ans" Jacob bénit le roi de nouveau avant de le quitter.</w:t>
      </w:r>
    </w:p>
    <w:p>
      <w:pPr/>
      <w:r>
        <w:rPr>
          <w:lang w:val="fr_FR" w:bidi="fr_FR"/>
        </w:rPr>
      </w:r>
      <w:r>
        <w:rPr>
          <w:lang w:val="fr_FR" w:bidi="fr_FR"/>
        </w:rPr>
        <w:t xml:space="preserve">Joseph installe les frères et toutes leurs familles dans la zone appelée Ramses, lequel est une partie de la terre de Goshen. Ceci est la meilleure terre dans toute l'Egypte pour l'élevage des moutons et des vaches Joseph donne aussi de la nourriture à leurs familles. Tout le monde, y compris le plus jeune enfant, a suffisamment à manger. </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Judah</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Le roi d'Égypte</w:t>
      </w:r>
    </w:p>
    <w:p>
      <w:pPr>
        <w:pStyle w:val="ListBullet"/>
        <w:spacing w:line="240" w:lineRule="auto"/>
        <w:ind w:left="720"/>
      </w:pPr>
      <w:r>
        <w:rPr>
          <w:lang w:val="fr_FR" w:bidi="fr_FR"/>
        </w:rPr>
      </w:r>
      <w:r>
        <w:rPr>
          <w:lang w:val="fr_FR" w:bidi="fr_FR"/>
        </w:rPr>
        <w:t>5 frères</w:t>
      </w:r>
    </w:p>
    <w:p>
      <w:pPr>
        <w:pStyle w:val="ListBullet"/>
        <w:spacing w:line="240" w:lineRule="auto"/>
        <w:ind w:left="720"/>
      </w:pPr>
      <w:r>
        <w:rPr>
          <w:lang w:val="fr_FR" w:bidi="fr_FR"/>
        </w:rPr>
      </w:r>
      <w:r>
        <w:rPr>
          <w:lang w:val="fr_FR" w:bidi="fr_FR"/>
        </w:rPr>
        <w:t>Les autres frères et toutes leurs familles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Dans la première scène, Jacob et toute sa famille arrive en Egypte. Pendant qu'ils sont venus près de la région de Goshen, Jacob a envoyé Judah pour trouver Joseph et demander des instructions sur l'endroit où la famille devrait aller. Joseph avait des chevaux attelés à son charriot pour aller voir Jacob. Quand Joseph est arrivé à Goshen, il a étreint Jacob d'une forte étreinte et a pleuré de joie.</w:t>
      </w:r>
    </w:p>
    <w:p>
      <w:pPr/>
      <w:r>
        <w:rPr>
          <w:lang w:val="fr_FR" w:bidi="fr_FR"/>
        </w:rPr>
      </w:r>
      <w:r>
        <w:rPr>
          <w:lang w:val="fr_FR" w:bidi="fr_FR"/>
        </w:rPr>
        <w:t>Arrêtez la scène et demandez à Joseph: « Que ressens-tu en ce moment ? » ou « Que penses-tu en ce moment ? » Vous pourriez entendre, ''Je suis submergé de joie. Je ne peux pas arrêter de pleurer de joie. Je ne savais pas si je verrais mon père encore et où il est. Je suis si heureux en ce moment" Demandez aux frères : « Que ressentez-vous en ce moment ? » Vous pourriez entendre, "Je suis heureux que nous soyons capable d'amener notre père ici pour qu'il puisse voir Joseph de nouveau. Je regrette ce que nous avons fait quand nous vendions Joseph. J'espère que Joseph disait la vérité quand il disait que Dieu voulait cela pour le bien. Je continue de m'inquiéter par rapport à ce que passera pour nous tous quand notre père mourra. Reprenez l'action.</w:t>
      </w:r>
    </w:p>
    <w:p>
      <w:pPr/>
      <w:r>
        <w:rPr>
          <w:lang w:val="fr_FR" w:bidi="fr_FR"/>
        </w:rPr>
      </w:r>
      <w:r>
        <w:rPr>
          <w:lang w:val="fr_FR" w:bidi="fr_FR"/>
        </w:rPr>
        <w:t>Jacob dit à Joseph : "Je peux mourir maintenant que j'ai revu ton visage. Je sais que tu es encore en vie alors, je peux mourir en paix."</w:t>
      </w:r>
    </w:p>
    <w:p>
      <w:pPr/>
      <w:r>
        <w:rPr>
          <w:lang w:val="fr_FR" w:bidi="fr_FR"/>
        </w:rPr>
      </w:r>
      <w:r>
        <w:rPr>
          <w:lang w:val="fr_FR" w:bidi="fr_FR"/>
        </w:rPr>
        <w:t>Arrêtez l'action : Demandez à Jacob, "Pourquoi parles-tu de mort en ce moment de joie ? Vous pourriez entendre : "Je suis un vieil homme. Je n'ai plus beaucoup de temps à vivre. J'ai pleuré Joseph pendant toutes ces années. Maintenant, mes larmes de deuil se sont changées en larmes de joie. Je suis si heureux de voir mon fils, Joseph, à nouveau. Je suis en paix. Je n'ai plus rien d'autre qui m'inquiète. Je ne suis pas pressé de mourir maintenant, mais je ne m'en inquiète pas parce que je sais où se trouve Joseph maintenant." Reprenez l'action.</w:t>
      </w:r>
    </w:p>
    <w:p>
      <w:pPr/>
      <w:r>
        <w:rPr>
          <w:lang w:val="fr_FR" w:bidi="fr_FR"/>
        </w:rPr>
      </w:r>
      <w:r>
        <w:rPr>
          <w:lang w:val="fr_FR" w:bidi="fr_FR"/>
        </w:rPr>
        <w:t>Joseph dit aux frères de dire au roi qu'ils sont des bergers. Les Égyptiens détestent les bergers. Joseph prévoit que sa famille vivra à Goshen et qu'elle sera ainsi préservée de l'influence de la culture et de la religion des Égyptiens.</w:t>
      </w:r>
    </w:p>
    <w:p>
      <w:pPr/>
      <w:r>
        <w:rPr>
          <w:lang w:val="fr_FR" w:bidi="fr_FR"/>
        </w:rPr>
      </w:r>
      <w:r>
        <w:rPr>
          <w:lang w:val="fr_FR" w:bidi="fr_FR"/>
        </w:rPr>
        <w:t>Arrêtez l'action : demandez aux frères, "Que pensez-vous de ce projet de Joseph ?" Vous pourriez entendre : "C'est un bon projet. Nous devons rester séparés des Égyptiens. Ils adorent les idoles. Nous adorons Dieu. Nous ne voulons pas que nos enfants et petits-enfants se tournent vers ces faux dieux. De plus, nous ne parlons pas leur langue et nous ne connaissons pas leur nourriture. C'est mieux. Joseph a un bon projet pour nous." Reprenez l'action.</w:t>
      </w:r>
    </w:p>
    <w:p>
      <w:pPr/>
      <w:r>
        <w:rPr>
          <w:lang w:val="fr_FR" w:bidi="fr_FR"/>
        </w:rPr>
      </w:r>
      <w:r>
        <w:rPr>
          <w:lang w:val="fr_FR" w:bidi="fr_FR"/>
        </w:rPr>
        <w:t>Dans la deuxième scène, Joseph sélectionne cinq de ses frères et les amène voir le roi. Les frères firent comme Joseph leur avait dit. Les frères dirent au roi qu'ils étaient des bergers. Les frères demandent à vivre sur la terre de Goshen. Le roi dit à Joseph de donner aux frères la meilleure terre en Égypte. Le roi dit aussi à Joseph que n'importe lequel des frères ayant des compétences spéciales peut aussi se charger de son bétail.</w:t>
      </w:r>
    </w:p>
    <w:p>
      <w:pPr/>
      <w:r>
        <w:rPr>
          <w:lang w:val="fr_FR" w:bidi="fr_FR"/>
        </w:rPr>
      </w:r>
      <w:r>
        <w:rPr>
          <w:lang w:val="fr_FR" w:bidi="fr_FR"/>
        </w:rPr>
        <w:t>Arrêtez l'action : demandez au roi : « Comment vous sentez-vous maintenant après la rencontre avec la famille de Joseph ? » Vous pourriez entendre : « Je suis étonné. Joseph semble être un homme tellement raffiné et instruit. Comment ses frères et son père peuvent-ils tous être bergers ! C'est bon de les installer à Goshen. Ainsi, on ne s'attendra pas à ce que je les aie au palais." Reprenez l'action.</w:t>
      </w:r>
    </w:p>
    <w:p>
      <w:pPr/>
      <w:r>
        <w:rPr>
          <w:lang w:val="fr_FR" w:bidi="fr_FR"/>
        </w:rPr>
      </w:r>
      <w:r>
        <w:rPr>
          <w:lang w:val="fr_FR" w:bidi="fr_FR"/>
        </w:rPr>
        <w:t>Dans la troisième scène, Joseph amène Jacob à la rencontre du roi. Jacob bénit le roi. Jacob dit au roi qu'il a 130 ans. Quand Jacob quitte le roi, il le bénit encore.</w:t>
      </w:r>
    </w:p>
    <w:p>
      <w:pPr/>
      <w:r>
        <w:rPr>
          <w:lang w:val="fr_FR" w:bidi="fr_FR"/>
        </w:rPr>
      </w:r>
      <w:r>
        <w:rPr>
          <w:lang w:val="fr_FR" w:bidi="fr_FR"/>
        </w:rPr>
        <w:t>Arrêtez l'action : demandez à Jacob : « Comment vous êtes-vous senti en rencontrant le roi d'Égypte ? » Vous pourriez entendre, "J'étais heureux de rencontrer le roi. Le roi a été gentil avec Joseph. Le roi a été gentil envers moi et tous mes fils. Je voulais remercier le roi." Demandez au roi, "Qu'avez-vous ressenti lorsque vous avez rencontré le père de Joseph ?" Vous pourriez entendre, "une fois encore, j'étais étonné". C'est un vieil homme étrange. Je ne sais pas comment il a pu engendrer un homme aussi sage que Joseph. Pourtant, il est le père de Joseph, alors je le respecterai. Il m'a béni deux fois. C'était incroyable." Reprenez l'action.</w:t>
      </w:r>
    </w:p>
    <w:p>
      <w:pPr/>
      <w:r>
        <w:rPr>
          <w:lang w:val="fr_FR" w:bidi="fr_FR"/>
        </w:rPr>
      </w:r>
      <w:r>
        <w:rPr>
          <w:lang w:val="fr_FR" w:bidi="fr_FR"/>
        </w:rPr>
        <w:t>Joseph a donné la meilleure terre dans toute l'Égypte à sa famille. Ils se sont installés dans une région de la terre de Goshen. Cette zone était une bonne terre pour que les bergers y fassent paître leur bétail. Joseph a fourni toute la nourriture dont la famille avait besoin, de sorte que même le plus jeune enfant ait assez à manger.</w:t>
      </w:r>
    </w:p>
    <w:p>
      <w:pPr/>
      <w:r>
        <w:rPr>
          <w:lang w:val="fr_FR" w:bidi="fr_FR"/>
        </w:rPr>
      </w:r>
      <w:r>
        <w:rPr>
          <w:lang w:val="fr_FR" w:bidi="fr_FR"/>
        </w:rPr>
        <w:t>Arrêtez l'action : demandez à Joseph, "Pourquoi es-tu si gentil envers tes frères ? Ne te souviens-tu pas de ce qu'ils t'ont fait?" Vous pourriez entendre, "Je sais qu'ils me voulaient du mal quand ils m'ont vendu comme esclave. Mais, Dieu était avec moi et il m'a aidé et il a tout tourné en bien. Je crois que Dieu m'a amené en Égypte pour que je puisse sauver la vie de toute ma famille. Je sauve la vie d'autres gens aussi. Ils ont voulu faire le mal, mais Dieu l'a planifié pour que cela soit un bien. Je veux qu'ils soient heureux et qu'ils réussissent dans leur vie maintenant. Je ne veux pas me venger ou faire du mal à quiconque. Je veux que nous soyons une bonne famille."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La première partie de ce passage utilise Israël comme le nom de Jacob et passe ensuite à Jacob dans la deuxième partie. Certaines traductions utilisent uniquement le nom Jacob. L’important est de s’assurer que les gens comprennent qu’Israël et Jacob sont la même personne avec deux noms.</w:t>
      </w:r>
    </w:p>
    <w:p>
      <w:pPr/>
      <w:r>
        <w:rPr>
          <w:lang w:val="fr_FR" w:bidi="fr_FR"/>
        </w:rPr>
      </w:r>
      <w:r>
        <w:rPr>
          <w:lang w:val="fr_FR" w:bidi="fr_FR"/>
        </w:rPr>
        <w:t xml:space="preserve">Joseph a utilisé son </w:t>
      </w:r>
      <w:r>
        <w:rPr>
          <w:b/>
          <w:lang w:val="fr_FR" w:bidi="fr_FR"/>
        </w:rPr>
        <w:t>char</w:t>
      </w:r>
      <w:r>
        <w:rPr>
          <w:lang w:val="fr_FR" w:bidi="fr_FR"/>
        </w:rPr>
        <w:t xml:space="preserve"> pour aller à Goshen voir Jacob. Le char était un type spécial de véhicule qui avait deux roues. Le char était tiré par un cheval ou des chevaux. Le chariot était utilisé pour un transport rapide. Les chars étaient aussi utilisés par les soldats en temps de guerre. En tant que gouverneur d’Égypte, Joseph avait un char spécial.</w:t>
      </w:r>
    </w:p>
    <w:p>
      <w:pPr/>
      <w:r>
        <w:rPr>
          <w:lang w:val="fr_FR" w:bidi="fr_FR"/>
        </w:rPr>
      </w:r>
      <w:r>
        <w:rPr>
          <w:lang w:val="fr_FR" w:bidi="fr_FR"/>
        </w:rPr>
        <w:t>Montrez l'image du chariot à nouveau.</w:t>
      </w:r>
    </w:p>
    <w:p>
      <w:pPr/>
      <w:r>
        <w:rPr>
          <w:lang w:val="fr_FR" w:bidi="fr_FR"/>
        </w:rPr>
      </w:r>
      <w:r>
        <w:rPr>
          <w:lang w:val="fr_FR" w:bidi="fr_FR"/>
        </w:rPr>
        <w:t>Joseph se jeta au cou de Jacob et pleura pendant un long moment. C'est une image pour décrire Joseph jetant ses bras autour de Jacob et l'embrassant fermement. Joseph a pleuré avec son visage tourné vers le cou de Jacob. Si vous avez des mots spéciaux qui décrivent des salutations émotionnelles, vous pourriez les utiliser ici.</w:t>
      </w:r>
    </w:p>
    <w:p>
      <w:pPr/>
      <w:r>
        <w:rPr>
          <w:lang w:val="fr_FR" w:bidi="fr_FR"/>
        </w:rPr>
      </w:r>
      <w:r>
        <w:rPr>
          <w:lang w:val="fr_FR" w:bidi="fr_FR"/>
        </w:rPr>
        <w:t xml:space="preserve">Joseph veut que la famille dise que les hommes sont des </w:t>
      </w:r>
      <w:r>
        <w:rPr>
          <w:b/>
          <w:lang w:val="fr_FR" w:bidi="fr_FR"/>
        </w:rPr>
        <w:t>bergers</w:t>
      </w:r>
      <w:r>
        <w:rPr>
          <w:lang w:val="fr_FR" w:bidi="fr_FR"/>
        </w:rPr>
        <w:t xml:space="preserve"> qui prennent soin de leur bétail. </w:t>
      </w:r>
      <w:r>
        <w:rPr>
          <w:lang w:val="fr_FR" w:bidi="fr_FR"/>
        </w:rPr>
        <w:t xml:space="preserve"> berger</w:t>
      </w:r>
      <w:r>
        <w:rPr>
          <w:lang w:val="fr_FR" w:bidi="fr_FR"/>
        </w:rPr>
        <w:t xml:space="preserve"> est expliqué dans le Glossaire Principal. Utilisez le même mot pour berger que celui que vous avez utilisé dans d'autres passages. Les Égyptiens </w:t>
      </w:r>
      <w:r>
        <w:rPr>
          <w:b/>
          <w:lang w:val="fr_FR" w:bidi="fr_FR"/>
        </w:rPr>
        <w:t>détestent</w:t>
      </w:r>
      <w:r>
        <w:rPr>
          <w:lang w:val="fr_FR" w:bidi="fr_FR"/>
        </w:rPr>
        <w:t xml:space="preserve"> les bergers. Le mépris est un mot fort qui signifie haïr ou abominer ou exécrer ou détester. Le mépris est beaucoup plus fort que l'aversion. Choisissez un mot fort pour décrire ce sentiment envers les bergers.</w:t>
      </w:r>
    </w:p>
    <w:p>
      <w:pPr/>
      <w:r>
        <w:rPr>
          <w:lang w:val="fr_FR" w:bidi="fr_FR"/>
        </w:rPr>
      </w:r>
      <w:r>
        <w:rPr>
          <w:b/>
          <w:lang w:val="fr_FR" w:bidi="fr_FR"/>
        </w:rPr>
        <w:t>Pharaon</w:t>
      </w:r>
      <w:r>
        <w:rPr>
          <w:lang w:val="fr_FR" w:bidi="fr_FR"/>
        </w:rPr>
        <w:t xml:space="preserve"> est le titre du </w:t>
      </w:r>
      <w:r>
        <w:rPr>
          <w:b/>
          <w:lang w:val="fr_FR" w:bidi="fr_FR"/>
        </w:rPr>
        <w:t>roi</w:t>
      </w:r>
      <w:r>
        <w:rPr>
          <w:lang w:val="fr_FR" w:bidi="fr_FR"/>
        </w:rPr>
        <w:t xml:space="preserve"> d'Égypte. Certaines traductions l'appellent roi et d'autres l'appellent Pharaon. Certains utilisent à la fois le roi et Pharaon. Utilisez la même façon de décrire le roi que celle que vous avez utilisée.</w:t>
      </w:r>
    </w:p>
    <w:p>
      <w:pPr/>
      <w:r>
        <w:rPr>
          <w:lang w:val="fr_FR" w:bidi="fr_FR"/>
        </w:rPr>
      </w:r>
      <w:r>
        <w:rPr>
          <w:lang w:val="fr_FR" w:bidi="fr_FR"/>
        </w:rPr>
        <w:t xml:space="preserve">Les cinq frères qui ont rencontré le roi se sont présentés comme ses </w:t>
      </w:r>
      <w:r>
        <w:rPr>
          <w:b/>
          <w:lang w:val="fr_FR" w:bidi="fr_FR"/>
        </w:rPr>
        <w:t>serviteurs</w:t>
      </w:r>
      <w:r>
        <w:rPr>
          <w:lang w:val="fr_FR" w:bidi="fr_FR"/>
        </w:rPr>
        <w:t xml:space="preserve">. Ceci est une formule de politesse pour parler au roi. Ils ne sont pas vraiment les serviteurs du roi. Utilisez le même mot pour serviteur que celui que vous avez utilisé dans d'autres passages. Le terme </w:t>
      </w:r>
      <w:r>
        <w:rPr>
          <w:lang w:val="fr_FR" w:bidi="fr_FR"/>
        </w:rPr>
        <w:t>serviteur</w:t>
      </w:r>
      <w:r>
        <w:rPr>
          <w:lang w:val="fr_FR" w:bidi="fr_FR"/>
        </w:rPr>
        <w:t xml:space="preserve"> est expliqué dans le glossaire principal </w:t>
      </w:r>
    </w:p>
    <w:p>
      <w:pPr/>
      <w:r>
        <w:rPr>
          <w:lang w:val="fr_FR" w:bidi="fr_FR"/>
        </w:rPr>
      </w:r>
      <w:r>
        <w:rPr>
          <w:lang w:val="fr_FR" w:bidi="fr_FR"/>
        </w:rPr>
        <w:t xml:space="preserve">Quand Jacob a rencontré le roi, il a </w:t>
      </w:r>
      <w:r>
        <w:rPr>
          <w:b/>
          <w:lang w:val="fr_FR" w:bidi="fr_FR"/>
        </w:rPr>
        <w:t>béni</w:t>
      </w:r>
      <w:r>
        <w:rPr>
          <w:lang w:val="fr_FR" w:bidi="fr_FR"/>
        </w:rPr>
        <w:t xml:space="preserve"> le roi. Nous ne savons pas quelle était la bénédiction. Le glossaire principal explique aussi ce que veut dire le mot « </w:t>
      </w:r>
      <w:r>
        <w:rPr>
          <w:lang w:val="fr_FR" w:bidi="fr_FR"/>
        </w:rPr>
        <w:t>bénir</w:t>
      </w:r>
      <w:r>
        <w:rPr>
          <w:lang w:val="fr_FR" w:bidi="fr_FR"/>
        </w:rPr>
        <w:t xml:space="preserve"> ». Utilisez le même mot pour bénir que celui que vous avez utilisé dans les passages précédents. Jacob a béni le roi quand il quittait sa présence. Utilisez le même mot pour bénir.</w:t>
      </w:r>
    </w:p>
    <w:p>
      <w:pPr/>
      <w:r>
        <w:rPr>
          <w:lang w:val="fr_FR" w:bidi="fr_FR"/>
        </w:rPr>
      </w:r>
      <w:r>
        <w:rPr>
          <w:lang w:val="fr_FR" w:bidi="fr_FR"/>
        </w:rPr>
        <w:t>Joseph a donné à Jacob et aux frères la terre de Ramsès qui était une partie de la terre de Goshen. C’était la meilleure terre en Égypte pour les bergers. Joseph a aussi donné à chaque famille la quantité de nourriture nécessaire pour que même le plus jeune enfant ait assez à manger.</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Arrêtez cet audio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Arrêtez cet audio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47:13–26</w:t>
      </w:r>
      <w:r>
        <w:rPr>
          <w:lang w:val="fr_FR" w:bidi="fr_FR"/>
        </w:rPr>
      </w:r>
    </w:p>
    <w:p>
      <w:pPr>
        <w:pStyle w:val="Heading3"/>
      </w:pPr>
      <w:r>
        <w:rPr>
          <w:lang w:val="fr_FR" w:bidi="fr_FR"/>
        </w:rPr>
        <w:t>Écouter et Cœur</w:t>
      </w:r>
    </w:p>
    <w:p>
      <w:pPr/>
      <w:r>
        <w:rPr>
          <w:lang w:val="fr_FR" w:bidi="fr_FR"/>
        </w:rPr>
      </w:r>
      <w:r>
        <w:rPr>
          <w:lang w:val="fr_FR" w:bidi="fr_FR"/>
        </w:rPr>
        <w:t>Écoutez Genèse 47:13–26 et mettez-la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Jacob et ses fils se sont installés sur la terre de Goshen en Égypte. Joseph a continué son travail en tant que gouverneur d'Égypte. Dieu avait dit que la famine durerait sept ans. Quand Joseph a dit à ses frères de s'installer en Égypte, la famine durait déjà depuis deux ans. Ce passage est un récit de la façon dont Joseph a géré la famine au cours des cinq années suivantes.</w:t>
      </w:r>
    </w:p>
    <w:p>
      <w:pPr/>
      <w:r>
        <w:rPr>
          <w:lang w:val="fr_FR" w:bidi="fr_FR"/>
        </w:rPr>
      </w:r>
      <w:r>
        <w:rPr>
          <w:lang w:val="fr_FR" w:bidi="fr_FR"/>
        </w:rPr>
        <w:t>À mesure que la famine continuait, les gens ont manqué de nourriture. La famine était grave en Égypte et en Canaan. Les gens n'avaient plus de nourriture. Les gens ont commencé à mourir de faim. Joseph a vendu le grain qu'il avait collecté et stocké pendant les sept années de récolte abondante. Les gens en Égypte et à Canaan ont acheté de la nourriture pour manger. Joseph a mis tout l'argent dans le trésor du roi. Le trésor est l'entrepôt où l'argent ou d'autres choses de valeur seraient gardés pour le roi. Finalement, les gens ont manqué d'argent. Ils n'avaient plus d'argent pour acheter de la nourriture.</w:t>
      </w:r>
    </w:p>
    <w:p>
      <w:pPr/>
      <w:r>
        <w:rPr>
          <w:lang w:val="fr_FR" w:bidi="fr_FR"/>
        </w:rPr>
      </w:r>
      <w:r>
        <w:rPr>
          <w:lang w:val="fr_FR" w:bidi="fr_FR"/>
        </w:rPr>
        <w:t>Les gens sont venus vers Joseph et lui ont demandé de la nourriture. Les gens ont posé une question qui ne nécessite pas de réponse. Ils ont dit : "Pourquoi devrions-nous mourir sous vos yeux ?" Cela peut être une déclaration positive comme : "Nous allons mourir sous vos yeux." Sous vos yeux se trouve une image de mot pour dire que les gens mourront juste devant Joseph ou mourront en sa présence.</w:t>
      </w:r>
    </w:p>
    <w:p>
      <w:pPr/>
      <w:r>
        <w:rPr>
          <w:lang w:val="fr_FR" w:bidi="fr_FR"/>
        </w:rPr>
      </w:r>
      <w:r>
        <w:rPr>
          <w:lang w:val="fr_FR" w:bidi="fr_FR"/>
        </w:rPr>
        <w:t>Arrêtez-vous et discutez : Racontez l'histoire d'une famine ou d'une maladie qui tue beaucoup de personnes. Comment les gens décrivent-ils la situation ? Comment en parlent-ils pour que tout le monde sache que la situation est vraiment difficile, alors que de nombreuses personnes meurent de faim ? Écoutez pour voir s'il y a des images de mots utilisées dans la description.</w:t>
      </w:r>
    </w:p>
    <w:p>
      <w:pPr/>
      <w:r>
        <w:rPr>
          <w:lang w:val="fr_FR" w:bidi="fr_FR"/>
        </w:rPr>
      </w:r>
      <w:r>
        <w:rPr>
          <w:lang w:val="fr_FR" w:bidi="fr_FR"/>
        </w:rPr>
        <w:t>Apparemment, les gens avaient toujours leur bétail. Joseph dit aux gens d'apporter leur bétail en paiement pour la nourriture. De cette manière, Joseph a pris tous les animaux, les moutons, les chèvres, les chevaux, les ânes et les vaches. Les gens ont donné à Joseph ces animaux et il leur a donné de la nourriture pendant un an. Les gens n'avaient plus d'animaux.</w:t>
      </w:r>
    </w:p>
    <w:p>
      <w:pPr/>
      <w:r>
        <w:rPr>
          <w:lang w:val="fr_FR" w:bidi="fr_FR"/>
        </w:rPr>
      </w:r>
      <w:r>
        <w:rPr>
          <w:lang w:val="fr_FR" w:bidi="fr_FR"/>
        </w:rPr>
        <w:t>L'année suivante, la famine sévissait encore. Les gens n'avaient pas d'argent et pas de bétail. Les gens mouraient de faim par manque de nourriture. Encore une fois, les gens posent une question qui ne nécessite pas de réponse. Ils demandent : "Pourquoi devrions-nous mourir sous vos yeux ?" Le peuple a offert sa terre à Joseph et s'est offert lui-même comme esclave en échange de nourriture. Les gens disent à Joseph que s'ils meurent, il n'y aura personne pour travailler la terre. La terre deviendra déserte et sera envahie par les mauvaises herbes.</w:t>
      </w:r>
    </w:p>
    <w:p>
      <w:pPr/>
      <w:r>
        <w:rPr>
          <w:lang w:val="fr_FR" w:bidi="fr_FR"/>
        </w:rPr>
      </w:r>
      <w:r>
        <w:rPr>
          <w:lang w:val="fr_FR" w:bidi="fr_FR"/>
        </w:rPr>
        <w:t>Joseph a utilisé le grain comme argent et a acheté toute la terre en Égypte. La terre appartenait au roi et non à Joseph. Les gens sont devenus les esclaves du roi. Joseph leur a donné de la nourriture à manger en paiement pour leur terre.</w:t>
      </w:r>
    </w:p>
    <w:p>
      <w:pPr/>
      <w:r>
        <w:rPr>
          <w:lang w:val="fr_FR" w:bidi="fr_FR"/>
        </w:rPr>
      </w:r>
      <w:r>
        <w:rPr>
          <w:lang w:val="fr_FR" w:bidi="fr_FR"/>
        </w:rPr>
        <w:t>Les prêtres en Égypte n'avaient pas à vendre leur terre pour obtenir de la nourriture. Les prêtres avaient un arrangement avec le roi. Les prêtres ont reçu leur nourriture du roi. Ces prêtres ont servi beaucoup de dieux égyptiens différents.</w:t>
      </w:r>
    </w:p>
    <w:p>
      <w:pPr/>
      <w:r>
        <w:rPr>
          <w:lang w:val="fr_FR" w:bidi="fr_FR"/>
        </w:rPr>
      </w:r>
      <w:r>
        <w:rPr>
          <w:lang w:val="fr_FR" w:bidi="fr_FR"/>
        </w:rPr>
        <w:t>Après avoir acheté la terre, Joseph a offert de donner aux gens des semences à planter. L'exigence était que 20 % ou un cinquième de la récolte irait au roi. Les gens garderaient 80 % ou les quatre cinquièmes de leur récolte pour leurs propres familles. Cette récolte leur appartenait, ils pouvaient en faire ce qu'ils voulaient.</w:t>
      </w:r>
    </w:p>
    <w:p>
      <w:pPr/>
      <w:r>
        <w:rPr>
          <w:lang w:val="fr_FR" w:bidi="fr_FR"/>
        </w:rPr>
      </w:r>
      <w:r>
        <w:rPr>
          <w:lang w:val="fr_FR" w:bidi="fr_FR"/>
        </w:rPr>
        <w:t>Arrêtez-vous et discutez : Parlez de payer des impôts ou de donner une partie de ce que vous gagnez ou récoltez à quelqu'un d'autre. Écoutez comment le montant dû est expliqué. Certains pourraient utiliser des fractions comme 1/5 ou d'autres pourraient utiliser des pourcentages comme 20 %. Dire 1/5 ou 20 %, ce sont deux façons de dire la même quantité.</w:t>
      </w:r>
    </w:p>
    <w:p>
      <w:pPr/>
      <w:r>
        <w:rPr>
          <w:lang w:val="fr_FR" w:bidi="fr_FR"/>
        </w:rPr>
      </w:r>
      <w:r>
        <w:rPr>
          <w:lang w:val="fr_FR" w:bidi="fr_FR"/>
        </w:rPr>
        <w:t>Les gens étaient satisfaits de l'idée de Joseph. Ils ont dit : "Tu as sauvé nos vies !" Les gens ont demandé de devenir des serviteurs du roi.</w:t>
      </w:r>
    </w:p>
    <w:p>
      <w:pPr/>
      <w:r>
        <w:rPr>
          <w:lang w:val="fr_FR" w:bidi="fr_FR"/>
        </w:rPr>
      </w:r>
      <w:r>
        <w:rPr>
          <w:lang w:val="fr_FR" w:bidi="fr_FR"/>
        </w:rPr>
        <w:t>Joseph a publié un décret ou une déclaration pour que tout le monde le sache. Joseph a dit qu'un cinquième de toutes les récoltes appartiendrait au roi. Le passage dit que ce décret est toujours en vigueur aujourd'hui. Cela signifie que le décret était toujours en vigueur quand cette histoire a été écrite.</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La famine est sévère. Les gens n'ont pas de nourriture et n'ont plus d'argent pour acheter de la nourriture. Joseph dit aux gens d'apporter leur bétail ou leurs animaux et de s'en servir pour acheter de la nourriture pour la population.</w:t>
      </w:r>
    </w:p>
    <w:p>
      <w:pPr/>
      <w:r>
        <w:rPr>
          <w:lang w:val="fr_FR" w:bidi="fr_FR"/>
        </w:rPr>
      </w:r>
      <w:r>
        <w:rPr>
          <w:b/>
          <w:lang w:val="fr_FR" w:bidi="fr_FR"/>
        </w:rPr>
        <w:t>Deuxième scène :</w:t>
      </w:r>
      <w:r>
        <w:rPr>
          <w:lang w:val="fr_FR" w:bidi="fr_FR"/>
        </w:rPr>
        <w:t xml:space="preserve"> La famine continue. Les gens n'ont plus d'animaux. Les gens se proposent de devenir esclaves du roi et lui vendent leur terre pour de la nourriture.</w:t>
      </w:r>
    </w:p>
    <w:p>
      <w:pPr/>
      <w:r>
        <w:rPr>
          <w:lang w:val="fr_FR" w:bidi="fr_FR"/>
        </w:rPr>
      </w:r>
      <w:r>
        <w:rPr>
          <w:b/>
          <w:lang w:val="fr_FR" w:bidi="fr_FR"/>
        </w:rPr>
        <w:t>Troisième scène :</w:t>
      </w:r>
      <w:r>
        <w:rPr>
          <w:lang w:val="fr_FR" w:bidi="fr_FR"/>
        </w:rPr>
        <w:t xml:space="preserve"> Joseph donne aux gens des semences à planter pour qu'il y ait une récolte. Joseph dit aux gens qu'ils doivent donner un cinquième de la récolte au roi chaque année.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Les gens</w:t>
      </w:r>
    </w:p>
    <w:p>
      <w:pPr>
        <w:pStyle w:val="ListBullet"/>
        <w:spacing w:line="240" w:lineRule="auto"/>
        <w:ind w:left="720"/>
      </w:pPr>
      <w:r>
        <w:rPr>
          <w:lang w:val="fr_FR" w:bidi="fr_FR"/>
        </w:rPr>
      </w:r>
      <w:r>
        <w:rPr>
          <w:lang w:val="fr_FR" w:bidi="fr_FR"/>
        </w:rPr>
        <w:t>Le roi ou le pharaon est mentionné.</w:t>
      </w:r>
    </w:p>
    <w:p>
      <w:pPr>
        <w:pStyle w:val="ListBullet"/>
        <w:spacing w:line="240" w:lineRule="auto"/>
        <w:ind w:left="720"/>
      </w:pPr>
      <w:r>
        <w:rPr>
          <w:lang w:val="fr_FR" w:bidi="fr_FR"/>
        </w:rPr>
      </w:r>
      <w:r>
        <w:rPr>
          <w:lang w:val="fr_FR" w:bidi="fr_FR"/>
        </w:rPr>
        <w:t>Les prêtres sont mentionnés.</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 xml:space="preserve">Dans la première scène, pendant que le père de Joseph et ses frères s'installaient sur la terre de Goshen, le peuple égyptien n'avait pas de nourriture. Certaines des traductions utilisent un mot pour commencer l'histoire qui signifie que les deux événements se produisent en même temps. Une traduction utilise le mot "en attendant." D'autres utilisent le mot "maintenant" L'utilisation de ce mot indique que l'installation de sa famille par Joseph et le fait que les gens manquent de nourriture se sont produits au même moment. </w:t>
      </w:r>
    </w:p>
    <w:p>
      <w:pPr/>
      <w:r>
        <w:rPr>
          <w:lang w:val="fr_FR" w:bidi="fr_FR"/>
        </w:rPr>
      </w:r>
      <w:r>
        <w:rPr>
          <w:lang w:val="fr_FR" w:bidi="fr_FR"/>
        </w:rPr>
        <w:t>Arrêtez-vous et discutez : racontez une histoire dans laquelle deux choses se produisent en même temps. Faites attention aux mots d'introduction. Comment le narrateur fait-il savoir au public que ces événements se produisent en même temps ?</w:t>
      </w:r>
    </w:p>
    <w:p>
      <w:pPr/>
      <w:r>
        <w:rPr>
          <w:lang w:val="fr_FR" w:bidi="fr_FR"/>
        </w:rPr>
      </w:r>
      <w:r>
        <w:rPr>
          <w:lang w:val="fr_FR" w:bidi="fr_FR"/>
        </w:rPr>
        <w:t>La famine a continué d'être sévère. Les gens ont dépensé tout leur argent pour acheter de la nourriture chez Joseph. Joseph met l'argent dans le trésor du roi. Joseph ne garde pas l'argent pour lui. Quand les gens n'ont plus d'argent, ils viennent vers Joseph pour demander plus de nourriture. Joseph suggère qu'ils utilisent leur bétail pour acheter de la nourriture. Les gens donnent à Joseph leurs animaux et Joseph leur donne de la nourriture. Le bétail appartenait au roi.</w:t>
      </w:r>
    </w:p>
    <w:p>
      <w:pPr/>
      <w:r>
        <w:rPr>
          <w:lang w:val="fr_FR" w:bidi="fr_FR"/>
        </w:rPr>
      </w:r>
      <w:r>
        <w:rPr>
          <w:lang w:val="fr_FR" w:bidi="fr_FR"/>
        </w:rPr>
        <w:t>Les gens posent une question qui ne nécessite pas de réponse ici et dans la troisième scène. Ils disent : "Pourquoi devrions-nous mourir sous vos yeux ?" Quand ils posent la question, ils ne s'attendent pas à une réponse. Ils disent qu'il vaut mieux abandonner les animaux que de mourir. Dans la troisième scène, il vaut mieux pour eux abandonner leur terre et leur liberté que de mourir.</w:t>
      </w:r>
    </w:p>
    <w:p>
      <w:pPr/>
      <w:r>
        <w:rPr>
          <w:lang w:val="fr_FR" w:bidi="fr_FR"/>
        </w:rPr>
      </w:r>
      <w:r>
        <w:rPr>
          <w:lang w:val="fr_FR" w:bidi="fr_FR"/>
        </w:rPr>
        <w:t>Dans la deuxième scène, la famine continue. Les gens n'ont pas de nourriture, pas d'argent et pas d'animaux. Les gens viennent à nouveau vers Joseph pour se nourrir. Le peuple propose de vendre à Joseph ses terres et de se vendre lui-même comme esclave pour de la nourriture. Les gens disent à Joseph que si tout le peuple meurt, il n'y aura plus personne en Égypte. La terre sera vide. Si les gens vivent, ils peuvent continuer à cultiver la terre et à produire des récoltes quand la famine est terminée. Joseph est d'accord. La terre appartient maintenant au roi. Les gens sont des esclaves du roi. Joseph donne de la nourriture aux gens.</w:t>
      </w:r>
    </w:p>
    <w:p>
      <w:pPr/>
      <w:r>
        <w:rPr>
          <w:lang w:val="fr_FR" w:bidi="fr_FR"/>
        </w:rPr>
      </w:r>
      <w:r>
        <w:rPr>
          <w:lang w:val="fr_FR" w:bidi="fr_FR"/>
        </w:rPr>
        <w:t>Joseph n'a pas acheté la terre des prêtres. Les prêtres ont servi les différents dieux d'Égypte. Les prêtres avaient une relation spéciale avec le roi. Le roi a donné de la nourriture à manger aux prêtres. Par conséquent, les prêtres n'avaient pas à vendre leur terre.</w:t>
      </w:r>
    </w:p>
    <w:p>
      <w:pPr/>
      <w:r>
        <w:rPr>
          <w:lang w:val="fr_FR" w:bidi="fr_FR"/>
        </w:rPr>
      </w:r>
      <w:r>
        <w:rPr>
          <w:lang w:val="fr_FR" w:bidi="fr_FR"/>
        </w:rPr>
        <w:t>Dans la troisième scène, les gens reviennent vers Joseph. Ils n'ont rien à vendre pour se nourrir. Joseph propose de donner aux gens des semences à planter pour qu'ils puissent avoir une récolte. Joseph dit aux gens qu'un cinquième ou 20 % de la récolte appartiendra au roi. Les gens acceptent cette proposition. Cette proposition est restée la loi en Égypte.</w:t>
      </w:r>
    </w:p>
    <w:p>
      <w:pPr/>
      <w:r>
        <w:rPr>
          <w:lang w:val="fr_FR" w:bidi="fr_FR"/>
        </w:rPr>
      </w:r>
      <w:r>
        <w:rPr>
          <w:lang w:val="fr_FR" w:bidi="fr_FR"/>
        </w:rPr>
        <w:t>Arrêtez-vous et discutez : Certaines personnes pourraient avoir de la difficulté à expliquer des pourcentages ou des fractions de quelque chose. Vous pourriez utiliser des tas de pierres ou des bâtons. Comptez le nombre de pièces dans le tas. S'il y a 5 pierres, vous pouvez mettre une pierre de côté et laisser 4 pierres dans le tas. Vous pourriez utiliser 10 pierres et mettre deux pierres d'un côté ou utiliser 20 pierres et mettre 4 pierres d'un côté. Cela serait pour aider vos traducteurs à être capables d'expliquer clairement le décret que Joseph a donné aux gens.</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Les gens</w:t>
      </w:r>
    </w:p>
    <w:p>
      <w:pPr>
        <w:pStyle w:val="ListBullet"/>
        <w:spacing w:line="240" w:lineRule="auto"/>
        <w:ind w:left="720"/>
      </w:pPr>
      <w:r>
        <w:rPr>
          <w:lang w:val="fr_FR" w:bidi="fr_FR"/>
        </w:rPr>
      </w:r>
      <w:r>
        <w:rPr>
          <w:lang w:val="fr_FR" w:bidi="fr_FR"/>
        </w:rPr>
        <w:t>Le roi ou Pharaon est mentionné.</w:t>
      </w:r>
    </w:p>
    <w:p>
      <w:pPr>
        <w:pStyle w:val="ListBullet"/>
        <w:spacing w:line="240" w:lineRule="auto"/>
        <w:ind w:left="720"/>
      </w:pPr>
      <w:r>
        <w:rPr>
          <w:lang w:val="fr_FR" w:bidi="fr_FR"/>
        </w:rPr>
      </w:r>
      <w:r>
        <w:rPr>
          <w:lang w:val="fr_FR" w:bidi="fr_FR"/>
        </w:rPr>
        <w:t>Les prêtres sont mentionnés.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Dans la première scène, Joseph vend du grain à manger aux gens. Finalement, les gens dépensent tout leur argent et n'ont plus d'argent pour acheter davantage de nourriture. Les gens meurent de faim. Les gens viennent vers Joseph pour demander de la nourriture. Ils disent à Joseph : "Nous allons mourir sous tes yeux sans nourriture." Joseph a une suggestion. Joseph suggère que les gens lui donnent leurs animaux ou leur bétail et il leur donnera de la nourriture. Les animaux appartiennent au roi. Les gens acceptent l'idée de Joseph et ont de la nourriture pour l'année.</w:t>
      </w:r>
    </w:p>
    <w:p>
      <w:pPr/>
      <w:r>
        <w:rPr>
          <w:lang w:val="fr_FR" w:bidi="fr_FR"/>
        </w:rPr>
      </w:r>
      <w:r>
        <w:rPr>
          <w:lang w:val="fr_FR" w:bidi="fr_FR"/>
        </w:rPr>
        <w:t>Arrêtez l'action : demandez aux gens, "Comment vous sentez-vous à propos de cette famine en ce moment ?" Vous pourriez entendre : « On a l'impression que nous n'aurons peut-être plus jamais de nourriture. Je n'ai jamais rien vu de tel. Ma famille meurt de faim. Joseph dit que nous pouvons lui vendre nos animaux pour de la nourriture. Nous devons faire cela parce que les animaux mourront de toute façon sans nourriture. Ils ont besoin de nourriture tout comme nous. Je ne sais pas ce que je ferai sans mon âne ou ma vache, mais nous devons avoir de la nourriture pour les enfants." Demandez à Joseph, « Comment vous sentez-vous en prenant leurs animaux comme cela ? » Vous pourriez entendre : « Je fais cela pour garder les animaux en vie. Sinon, ils tueront les animaux et les mangeront. Nous aurons besoin de notre menu bétail et de notre gros bétail quand la famine sera terminée. Je m'assurerai que l'on s'occupe bien des animaux." Reprenez l'action.</w:t>
      </w:r>
    </w:p>
    <w:p>
      <w:pPr/>
      <w:r>
        <w:rPr>
          <w:lang w:val="fr_FR" w:bidi="fr_FR"/>
        </w:rPr>
      </w:r>
      <w:r>
        <w:rPr>
          <w:lang w:val="fr_FR" w:bidi="fr_FR"/>
        </w:rPr>
        <w:t xml:space="preserve">Dans la deuxième scène, la famine continue. Les gens meurent de faim. Les gens n'ont ni argent ni animaux pour se nourrir. Les gens viennent vers Joseph et proposent de vendre leur terre pour de la nourriture. Le peuple propose de devenir les esclaves du roi. Les gens disent que s'ils meurent, il n'y aura plus personne en Égypte pour travailler la terre. Joseph a acheté toute la terre en Égypte pour le roi. Les gens sont devenus les esclaves du roi. </w:t>
      </w:r>
    </w:p>
    <w:p>
      <w:pPr/>
      <w:r>
        <w:rPr>
          <w:lang w:val="fr_FR" w:bidi="fr_FR"/>
        </w:rPr>
      </w:r>
      <w:r>
        <w:rPr>
          <w:lang w:val="fr_FR" w:bidi="fr_FR"/>
        </w:rPr>
        <w:t>Arrêtez l'action : demandez aux gens, « Pourquoi offrez-vous votre liberté pour de la nourriture ? Si vous devenez un esclave, vous ne serez pas libre." Vous pourriez entendre : « Sans nourriture, nous allons mourir. Il vaut mieux vivre sans liberté que de mourir. Je veux que mes enfants vivent. C'est la seule façon pour eux de vivre. Nous avons travaillé cette terre pendant des générations. Je ne veux pas que cette terre soit abandonnée et que seules les mauvaises herbes y poussent. Je veux vivre ici et fonder ma famille sur cette terre. Le vendre au roi pour que nous puissions manger est la seule solution." Reprenez l'action.</w:t>
      </w:r>
    </w:p>
    <w:p>
      <w:pPr/>
      <w:r>
        <w:rPr>
          <w:lang w:val="fr_FR" w:bidi="fr_FR"/>
        </w:rPr>
      </w:r>
      <w:r>
        <w:rPr>
          <w:lang w:val="fr_FR" w:bidi="fr_FR"/>
        </w:rPr>
        <w:t>Joseph n'a pas acheté la terre des prêtres. Les prêtres ont servi les différents dieux d'Égypte. Le roi a donné de la nourriture à manger aux prêtres. Puisque les prêtres avaient de la nourriture, ils n'avaient pas besoin de vendre leur terre.</w:t>
      </w:r>
    </w:p>
    <w:p>
      <w:pPr/>
      <w:r>
        <w:rPr>
          <w:lang w:val="fr_FR" w:bidi="fr_FR"/>
        </w:rPr>
      </w:r>
      <w:r>
        <w:rPr>
          <w:lang w:val="fr_FR" w:bidi="fr_FR"/>
        </w:rPr>
        <w:t>Dans la troisième scène, la famine continue. Le peuple n'a rien. Le peuple n'a ni argent, ni animaux, ni terre. La terre et les animaux appartiennent maintenant au roi. Les gens sont maintenant des esclaves du roi. Joseph propose de donner aux gens des semences à planter pour qu'ils puissent avoir une récolte. Joseph dit que les gens doivent donner au roi un cinquième de toute récolte. Le peuple accepte la suggestion de Joseph. Le peuple est heureux de donner au roi un cinquième de la récolte. Les gens disent à Joseph : « Tu as sauvé nos vies. » Joseph l'a établi comme une loi que le peuple donne un cinquième de la récolte chaque année au roi.</w:t>
      </w:r>
    </w:p>
    <w:p>
      <w:pPr/>
      <w:r>
        <w:rPr>
          <w:lang w:val="fr_FR" w:bidi="fr_FR"/>
        </w:rPr>
      </w:r>
      <w:r>
        <w:rPr>
          <w:lang w:val="fr_FR" w:bidi="fr_FR"/>
        </w:rPr>
        <w:t>Arrêtez l'action : demandez à Joseph, «Comment vous sentez-vous maintenant ? » Vous pourriez entendre : « Je suis vraiment satisfait. L'Égypte a survécu à la famine. Il y aura à nouveau une récolte. J'ai instauré une loi selon laquelle le peuple doit donner au roi un cinquième de chaque récolte. Cela permet au roi de stocker du grain supplémentaire et de le conserver au cas où il y aurait une autre famine. Si une famine survient, il y aura de la nourriture pour le peuple. J'ai rendu le roi plus riche. J'ai essayé de faire mon travail d'une manière honnête. Je pense que le roi est satisfait. J'espère que Dieu est satisfait." Demandez au roi, « Comment vous sentez-vous en ce moment ? » Vous pourriez entendre : « Je suis très satisfait de Joseph et de son travail. Joseph a très bien réussi. Je ne connais pas le Dieu de Joseph, mais le Dieu de Joseph l'a béni. Jacob m'a aussi béni. C'est peut-être pour cela que je suis aussi béni. Le peuple a de la nourriture et est satisfait de la façon dont Joseph a pris soin de lui. Je suis ravi d'avoir nommé Joseph à cette tâche."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La </w:t>
      </w:r>
      <w:r>
        <w:rPr>
          <w:b/>
          <w:lang w:val="fr_FR" w:bidi="fr_FR"/>
        </w:rPr>
        <w:t>famine</w:t>
      </w:r>
      <w:r>
        <w:rPr>
          <w:lang w:val="fr_FR" w:bidi="fr_FR"/>
        </w:rPr>
        <w:t xml:space="preserve"> a continué d'être sévère. Utilisez le même mot pour famine que celui que vous avez utilisé dans d'autres passages.</w:t>
      </w:r>
    </w:p>
    <w:p>
      <w:pPr/>
      <w:r>
        <w:rPr>
          <w:lang w:val="fr_FR" w:bidi="fr_FR"/>
        </w:rPr>
      </w:r>
      <w:r>
        <w:rPr>
          <w:lang w:val="fr_FR" w:bidi="fr_FR"/>
        </w:rPr>
        <w:t xml:space="preserve">Le </w:t>
      </w:r>
      <w:r>
        <w:rPr>
          <w:b/>
          <w:lang w:val="fr_FR" w:bidi="fr_FR"/>
        </w:rPr>
        <w:t>roi</w:t>
      </w:r>
      <w:r>
        <w:rPr>
          <w:lang w:val="fr_FR" w:bidi="fr_FR"/>
        </w:rPr>
        <w:t xml:space="preserve"> d'Égypte est aussi appelé </w:t>
      </w:r>
      <w:r>
        <w:rPr>
          <w:b/>
          <w:lang w:val="fr_FR" w:bidi="fr_FR"/>
        </w:rPr>
        <w:t>Pharaon</w:t>
      </w:r>
      <w:r>
        <w:rPr>
          <w:lang w:val="fr_FR" w:bidi="fr_FR"/>
        </w:rPr>
        <w:t>. Pharaon est un titre pour le roi. Certaines traductions utilisent le roi, d'autres utilisent le pharaon et d'autres utilisent les deux. Utilisez le même mot pour désigner le roi que celui que vous avez utilisé précédemment.</w:t>
      </w:r>
    </w:p>
    <w:p>
      <w:pPr/>
      <w:r>
        <w:rPr>
          <w:lang w:val="fr_FR" w:bidi="fr_FR"/>
        </w:rPr>
      </w:r>
      <w:r>
        <w:rPr>
          <w:lang w:val="fr_FR" w:bidi="fr_FR"/>
        </w:rPr>
        <w:t xml:space="preserve">Le peuple a vendu son </w:t>
      </w:r>
      <w:r>
        <w:rPr>
          <w:b/>
          <w:lang w:val="fr_FR" w:bidi="fr_FR"/>
        </w:rPr>
        <w:t>bétail</w:t>
      </w:r>
      <w:r>
        <w:rPr>
          <w:lang w:val="fr_FR" w:bidi="fr_FR"/>
        </w:rPr>
        <w:t xml:space="preserve"> à Joseph pour de la nourriture. Le bétail fait référence à tous les animaux utilisés dans l'agriculture comme les moutons, les chèvres, les vaches, les ânes, les chameaux et les chevaux. Utilisez le même mot pour bétail que celui que vous avez utilisé dans les passages précédents. </w:t>
      </w:r>
    </w:p>
    <w:p>
      <w:pPr/>
      <w:r>
        <w:rPr>
          <w:lang w:val="fr_FR" w:bidi="fr_FR"/>
        </w:rPr>
      </w:r>
      <w:r>
        <w:rPr>
          <w:lang w:val="fr_FR" w:bidi="fr_FR"/>
        </w:rPr>
        <w:t xml:space="preserve">Le peuple a proposé de </w:t>
      </w:r>
      <w:r>
        <w:rPr>
          <w:b/>
          <w:lang w:val="fr_FR" w:bidi="fr_FR"/>
        </w:rPr>
        <w:t>devenir esclave</w:t>
      </w:r>
      <w:r>
        <w:rPr>
          <w:lang w:val="fr_FR" w:bidi="fr_FR"/>
        </w:rPr>
        <w:t xml:space="preserve"> du roi pour avoir de la nourriture. Les mots pour esclave et serviteur sont le même mot dans la langue originale. </w:t>
      </w:r>
      <w:r>
        <w:rPr>
          <w:lang w:val="fr_FR" w:bidi="fr_FR"/>
        </w:rPr>
        <w:t>Le terme esclave</w:t>
      </w:r>
      <w:r>
        <w:rPr>
          <w:lang w:val="fr_FR" w:bidi="fr_FR"/>
        </w:rPr>
        <w:t xml:space="preserve"> est expliqué dans le glossaire principal Utilisez le même mot pour esclave que celui que vous avez utilisé dans d'autres passages.</w:t>
      </w:r>
    </w:p>
    <w:p>
      <w:pPr/>
      <w:r>
        <w:rPr>
          <w:lang w:val="fr_FR" w:bidi="fr_FR"/>
        </w:rPr>
      </w:r>
      <w:r>
        <w:rPr>
          <w:lang w:val="fr_FR" w:bidi="fr_FR"/>
        </w:rPr>
        <w:t xml:space="preserve">Joseph a proposé de donner au peuple des </w:t>
      </w:r>
      <w:r>
        <w:rPr>
          <w:b/>
          <w:lang w:val="fr_FR" w:bidi="fr_FR"/>
        </w:rPr>
        <w:t>semences</w:t>
      </w:r>
      <w:r>
        <w:rPr>
          <w:lang w:val="fr_FR" w:bidi="fr_FR"/>
        </w:rPr>
        <w:t xml:space="preserve"> à planter en échange de leur terre. </w:t>
      </w:r>
      <w:r>
        <w:rPr>
          <w:lang w:val="fr_FR" w:bidi="fr_FR"/>
        </w:rPr>
        <w:t>Le terme semence</w:t>
      </w:r>
      <w:r>
        <w:rPr>
          <w:lang w:val="fr_FR" w:bidi="fr_FR"/>
        </w:rPr>
        <w:t xml:space="preserve"> est expliqué dans le glossaire principal Ici, le mot semence désigne les petits grains que l'on plante dans le sol, qui poussent et produisent du grain à manger.</w:t>
      </w:r>
    </w:p>
    <w:p>
      <w:pPr/>
      <w:r>
        <w:rPr>
          <w:lang w:val="fr_FR" w:bidi="fr_FR"/>
        </w:rPr>
      </w:r>
      <w:r>
        <w:rPr>
          <w:lang w:val="fr_FR" w:bidi="fr_FR"/>
        </w:rPr>
        <w:t xml:space="preserve">Les </w:t>
      </w:r>
      <w:r>
        <w:rPr>
          <w:b/>
          <w:lang w:val="fr_FR" w:bidi="fr_FR"/>
        </w:rPr>
        <w:t>prêtres</w:t>
      </w:r>
      <w:r>
        <w:rPr>
          <w:lang w:val="fr_FR" w:bidi="fr_FR"/>
        </w:rPr>
        <w:t xml:space="preserve"> n'ont pas vendu leur terre pour de la nourriture. Les prêtres avaient un arrangement avec le roi. Le roi a fourni de la nourriture pour les prêtres. Le </w:t>
      </w:r>
      <w:r>
        <w:rPr>
          <w:lang w:val="fr_FR" w:bidi="fr_FR"/>
        </w:rPr>
        <w:t>mot sacrificateur</w:t>
      </w:r>
      <w:r>
        <w:rPr>
          <w:lang w:val="fr_FR" w:bidi="fr_FR"/>
        </w:rPr>
        <w:t xml:space="preserve"> est expliqué dans le glossaire principal. Ici, le sacrificateur sert une idole. Le sacrificateur ne sert pas Dieu. Le mot utilisé est le même que celui que vous avez utilisé dans d'autres passages pour prêtre.</w:t>
      </w:r>
    </w:p>
    <w:p>
      <w:pPr/>
      <w:r>
        <w:rPr>
          <w:lang w:val="fr_FR" w:bidi="fr_FR"/>
        </w:rPr>
      </w:r>
      <w:r>
        <w:rPr>
          <w:lang w:val="fr_FR" w:bidi="fr_FR"/>
        </w:rPr>
        <w:t>Le peuple était tenu de donner un cinquième de sa récolte chaque année au roi. Un cinquième est de 20 %. Le peuple devait garder les quatre cinquièmes de la récolte ou 80 % pour sa famille. Utilisez la façon habituelle de décrire ce qui est dû au gouvernement.</w:t>
      </w:r>
    </w:p>
    <w:p>
      <w:pPr/>
      <w:r>
        <w:rPr>
          <w:lang w:val="fr_FR" w:bidi="fr_FR"/>
        </w:rPr>
      </w:r>
      <w:r>
        <w:rPr>
          <w:lang w:val="fr_FR" w:bidi="fr_FR"/>
        </w:rPr>
        <w:t>À la fin de ce passage, l'auteur dit que le décret ou la loi concernant la récolte fait par Joseph est en vigueur aujourd'hui. Cela signifie que cette loi a continué pendant une longue période. Le décret était toujours en vigueur quand l'auteur a consigné cette histoire par écrit. Cette déclaration se réfère à une période dans l'avenir, à plusieurs générations après Joseph.</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Arrêtez cet audio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Arrêtez cet audio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47:27–31</w:t>
      </w:r>
      <w:r>
        <w:rPr>
          <w:lang w:val="fr_FR" w:bidi="fr_FR"/>
        </w:rPr>
      </w:r>
    </w:p>
    <w:p>
      <w:pPr>
        <w:pStyle w:val="Heading3"/>
      </w:pPr>
      <w:r>
        <w:rPr>
          <w:lang w:val="fr_FR" w:bidi="fr_FR"/>
        </w:rPr>
        <w:t>Écouter et Cœur</w:t>
      </w:r>
    </w:p>
    <w:p>
      <w:pPr/>
      <w:r>
        <w:rPr>
          <w:lang w:val="fr_FR" w:bidi="fr_FR"/>
        </w:rPr>
      </w:r>
      <w:r>
        <w:rPr>
          <w:lang w:val="fr_FR" w:bidi="fr_FR"/>
        </w:rPr>
        <w:t>Écoutez Genèse 47:27–31 et mettez-la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Pendant que Joseph prenait soin de toute l'Égypte pendant la famine, Jacob et le reste de sa famille se sont installés sur la terre de Goshen. C'est un récit de l'arrivée de Jacob en Égypte.</w:t>
      </w:r>
    </w:p>
    <w:p>
      <w:pPr/>
      <w:r>
        <w:rPr>
          <w:lang w:val="fr_FR" w:bidi="fr_FR"/>
        </w:rPr>
      </w:r>
      <w:r>
        <w:rPr>
          <w:lang w:val="fr_FR" w:bidi="fr_FR"/>
        </w:rPr>
        <w:t>Le passage commence par le mot en attendant qui est un mot de temps. Cela indique que les événements dans ce passage se sont produits en même temps que les événements dans le passage précédent. Ce passage nous dit ce qui est arrivé à Jacob et à ses fils pendant qu'ils se sont installés sur la terre de Goshen.</w:t>
      </w:r>
    </w:p>
    <w:p>
      <w:pPr/>
      <w:r>
        <w:rPr>
          <w:lang w:val="fr_FR" w:bidi="fr_FR"/>
        </w:rPr>
      </w:r>
      <w:r>
        <w:rPr>
          <w:lang w:val="fr_FR" w:bidi="fr_FR"/>
        </w:rPr>
        <w:t>Le passage commence par le nom d'Israël. Dans ce cas, le nom d'Israël se réfère à tous les fils de Jacob et à leurs descendants. Israël est l'autre nom de Jacob, le nom que Dieu a donné à Jacob à son retour à Canaan. Israël aussi est devenu le nom de tous les descendants de Jacob.</w:t>
      </w:r>
    </w:p>
    <w:p>
      <w:pPr/>
      <w:r>
        <w:rPr>
          <w:lang w:val="fr_FR" w:bidi="fr_FR"/>
        </w:rPr>
      </w:r>
      <w:r>
        <w:rPr>
          <w:lang w:val="fr_FR" w:bidi="fr_FR"/>
        </w:rPr>
        <w:t>La famille de Jacob s'est installée à Goshen. Les fils de Jacob ont acquis une propriété ou sont devenus propriétaires de terre. Les descendants de Jacob étaient fructueux. C'est une image de mot signifiant qu'ils avaient beaucoup d'enfants qui avaient beaucoup d'enfants. Soixante-six personne sont venues de Canaan pour se joindre à Joseph et ses fils pour faire 70 personnes dans sa famille. Une fois qu'ils se sont installés à Goshen, leur nombre a augmenté rapidement, ce qui signifie qu'ils avaient beaucoup d'enfants.</w:t>
      </w:r>
    </w:p>
    <w:p>
      <w:pPr/>
      <w:r>
        <w:rPr>
          <w:lang w:val="fr_FR" w:bidi="fr_FR"/>
        </w:rPr>
      </w:r>
      <w:r>
        <w:rPr>
          <w:lang w:val="fr_FR" w:bidi="fr_FR"/>
        </w:rPr>
        <w:t>Jacob a vécu à Goshen pendant 17 ans. Joseph avait 17 ans quand l'histoire a commencé. Jacob a eu 17 ans avec Joseph avant qu'il ne soit vendu comme esclave. Jacob a maintenant 17 ans de plus avec Joseph à la fin de sa vie. Jacob avait 130 ans quand il est arrivé en Égypte. Maintenant, Jacob a 147 ans.</w:t>
      </w:r>
    </w:p>
    <w:p>
      <w:pPr/>
      <w:r>
        <w:rPr>
          <w:lang w:val="fr_FR" w:bidi="fr_FR"/>
        </w:rPr>
      </w:r>
      <w:r>
        <w:rPr>
          <w:lang w:val="fr_FR" w:bidi="fr_FR"/>
        </w:rPr>
        <w:t>Jacob a maintenant atteint la fin de sa vie. Le moment de la mort de Jacob s'est approché. Cela signifie que Jacob va mourir bientôt. Jacob a maintenant 147 ans. Jacob ne vivra pas jusqu'à 148 ans. Jacob savait qu'il allait mourir bientôt.</w:t>
      </w:r>
    </w:p>
    <w:p>
      <w:pPr/>
      <w:r>
        <w:rPr>
          <w:lang w:val="fr_FR" w:bidi="fr_FR"/>
        </w:rPr>
      </w:r>
      <w:r>
        <w:rPr>
          <w:lang w:val="fr_FR" w:bidi="fr_FR"/>
        </w:rPr>
        <w:t>Arrêtez-vous et discutez : Il n'y a pas d'indication que Jacob a peur de sa mort. Racontez une histoire sur quelqu'un de très vieux qui se rapproche de la mort. Que ressent cette personne à l'idée de mourir ? Notez la façon dont cette personne parle de sa mort.</w:t>
      </w:r>
    </w:p>
    <w:p>
      <w:pPr/>
      <w:r>
        <w:rPr>
          <w:lang w:val="fr_FR" w:bidi="fr_FR"/>
        </w:rPr>
      </w:r>
      <w:r>
        <w:rPr>
          <w:lang w:val="fr_FR" w:bidi="fr_FR"/>
        </w:rPr>
        <w:t>Jacob a appelé Joseph de venir le voir. Ensuite, Jacob demande à Joseph d'être responsable de son corps après sa mort. La façon dont Jacob parle à Joseph montre que Jacob sait que Joseph est devenu un homme important en Égypte. Jacob parle à son fils, mais aussi Jacob parle à un homme avec une position très importante en Égypte. Jacob montre cela par la langue respectueuse qu'il utilise. Jacob demande à Joseph de promettre que son corps sera ramené à Canaan et enterré avec ses ancêtres, ce qui signifie avec Isaac et Abraham. Abraham et Isaac étaient enterrés dans une grotte près de Hébron à Canaan. Jacob veux être placé ou enterré dans la même grotte. Jacob demande à Joseph de faire cette promesse comme un vœux solennel ou un serment.</w:t>
      </w:r>
    </w:p>
    <w:p>
      <w:pPr/>
      <w:r>
        <w:rPr>
          <w:lang w:val="fr_FR" w:bidi="fr_FR"/>
        </w:rPr>
      </w:r>
      <w:r>
        <w:rPr>
          <w:lang w:val="fr_FR" w:bidi="fr_FR"/>
        </w:rPr>
        <w:t>Montrez la carte qui a l'Égypte et Canaan. La terre de Goshen et de Hébron doit être marquée.</w:t>
      </w:r>
    </w:p>
    <w:p>
      <w:pPr/>
      <w:r>
        <w:rPr>
          <w:lang w:val="fr_FR" w:bidi="fr_FR"/>
        </w:rPr>
      </w:r>
      <w:r>
        <w:rPr>
          <w:lang w:val="fr_FR" w:bidi="fr_FR"/>
        </w:rPr>
        <w:t>Ce serment était un geste solennel et symbolique. Jacob a demandé à Joseph de placer sa main sous sa cuisse. C'était d'une manière polie et figurative qui se référait à la région génitale d'Abraham. Ce geste représentait les futures générations de la famille d'Abraham. Ce type de serment a mis un fardeau sur Joseph. Quand Joseph prend ce serment, Joseph se rend directement responsable devant Dieu. Si Joseph ne tient pas sa promesse, Joseph se place sous la colère de Dieu. Si Joseph brise le serment, alors Dieu le punira. Joseph fait cette promesse à Dieu.</w:t>
      </w:r>
    </w:p>
    <w:p>
      <w:pPr/>
      <w:r>
        <w:rPr>
          <w:lang w:val="fr_FR" w:bidi="fr_FR"/>
        </w:rPr>
      </w:r>
      <w:r>
        <w:rPr>
          <w:lang w:val="fr_FR" w:bidi="fr_FR"/>
        </w:rPr>
        <w:t>Arrêtez-vous et discutez : Décrivez une situation dans laquelle quelqu'un prend un serment solennel qui est aussi une promesse à Dieu. Que faire une personne pour indiquer que le serment est solennel et sacré. c'est une promesse absolue de faire ce que la personne a juré de faire.</w:t>
      </w:r>
    </w:p>
    <w:p>
      <w:pPr/>
      <w:r>
        <w:rPr>
          <w:lang w:val="fr_FR" w:bidi="fr_FR"/>
        </w:rPr>
      </w:r>
      <w:r>
        <w:rPr>
          <w:lang w:val="fr_FR" w:bidi="fr_FR"/>
        </w:rPr>
        <w:t>Joseph a promis ce que Jacob lui avait demandé de faire. Jacob a insisté pour que Joseph jure. Joseph a prêté un serment de faire ce que Jacob a demandé.</w:t>
      </w:r>
    </w:p>
    <w:p>
      <w:pPr/>
      <w:r>
        <w:rPr>
          <w:lang w:val="fr_FR" w:bidi="fr_FR"/>
        </w:rPr>
      </w:r>
      <w:r>
        <w:rPr>
          <w:lang w:val="fr_FR" w:bidi="fr_FR"/>
        </w:rPr>
        <w:t>Après que Joseph a prêté le serment, Jacob s'est incliné à la tête de son lit pour donner merci. Certaines traductions disent que Jacob s'est incliné dans l'adoration ou a adoré Dieu Certains traducteur pensent que Jacob remerciait aussi Joseph. Il est bon de dire que Jacob s'est incliné humblement sans être spécifique. Le passage utilise le nom d'Israël comme nom de Jacob ici à la fin du passage. Certaines traductions passent en Israël et d'autres gardent le nom de Jacob.</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deux scènes dans ce passage.</w:t>
      </w:r>
    </w:p>
    <w:p>
      <w:pPr/>
      <w:r>
        <w:rPr>
          <w:lang w:val="fr_FR" w:bidi="fr_FR"/>
        </w:rPr>
      </w:r>
      <w:r>
        <w:rPr>
          <w:b/>
          <w:lang w:val="fr_FR" w:bidi="fr_FR"/>
        </w:rPr>
        <w:t>Première scène :</w:t>
      </w:r>
      <w:r>
        <w:rPr>
          <w:lang w:val="fr_FR" w:bidi="fr_FR"/>
        </w:rPr>
        <w:t xml:space="preserve"> La famille de Jacob vit sur la terre de Goshen pendant 17 ans et prospère.</w:t>
      </w:r>
    </w:p>
    <w:p>
      <w:pPr/>
      <w:r>
        <w:rPr>
          <w:lang w:val="fr_FR" w:bidi="fr_FR"/>
        </w:rPr>
      </w:r>
      <w:r>
        <w:rPr>
          <w:b/>
          <w:lang w:val="fr_FR" w:bidi="fr_FR"/>
        </w:rPr>
        <w:t>Deuxième scène :</w:t>
      </w:r>
      <w:r>
        <w:rPr>
          <w:lang w:val="fr_FR" w:bidi="fr_FR"/>
        </w:rPr>
        <w:t xml:space="preserve"> Jacob sait qu'il mourra bientôt. Jacob demande à Joseph de faire un serment solennel de ramener son corps à Canaan pour l'enterrer avec ses ancêtres.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La famille de Jacob</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La première scène commence par un mot de temps qui indique que pendant que quelque chose d'autre se produit à un autre endroit, quelque chose se produit avec la famille de Jacob.</w:t>
      </w:r>
    </w:p>
    <w:p>
      <w:pPr/>
      <w:r>
        <w:rPr>
          <w:lang w:val="fr_FR" w:bidi="fr_FR"/>
        </w:rPr>
      </w:r>
      <w:r>
        <w:rPr>
          <w:lang w:val="fr_FR" w:bidi="fr_FR"/>
        </w:rPr>
        <w:t>Arrêtez-vous et discutez : Racontez une histoire dans laquelle deux événements se produisent. Décrivez un événement. Ensuite, racontez l'autre événement. Notez les mots qui indiquent que les deux événements se sont produits en même temps.</w:t>
      </w:r>
    </w:p>
    <w:p>
      <w:pPr/>
      <w:r>
        <w:rPr>
          <w:lang w:val="fr_FR" w:bidi="fr_FR"/>
        </w:rPr>
      </w:r>
      <w:r>
        <w:rPr>
          <w:lang w:val="fr_FR" w:bidi="fr_FR"/>
        </w:rPr>
        <w:t>La scène continue par une description générale de ce qui arrive à la famille de Jacob à Goshen. La famine a pris fin. La famille a acheté la terre et a prospéré. La famille avait beaucoup d'enfants pour que leur nombre augmente rapidement. Jacob avait 130 ans quand il est arrivé en Égypte. Dix-sept ans se sont écoulés. Jacob a maintenant 147 ans.</w:t>
      </w:r>
    </w:p>
    <w:p>
      <w:pPr/>
      <w:r>
        <w:rPr>
          <w:lang w:val="fr_FR" w:bidi="fr_FR"/>
        </w:rPr>
      </w:r>
      <w:r>
        <w:rPr>
          <w:lang w:val="fr_FR" w:bidi="fr_FR"/>
        </w:rPr>
        <w:t>Dans la deuxième scène, Jacob sait que la mort vient bientôt. Jacob veux être enterré avec Abraham et Isaac dans une grotte près de Hébron Jacob appelle Joseph de venir. Jacob demande à Joseph de promettre qu'il ramènera son corps à Canaan et l'enterrera dans la même grotte où Abraham et Isaac sont enterrés. Joseph promet de faire cela.</w:t>
      </w:r>
    </w:p>
    <w:p>
      <w:pPr/>
      <w:r>
        <w:rPr>
          <w:lang w:val="fr_FR" w:bidi="fr_FR"/>
        </w:rPr>
      </w:r>
      <w:r>
        <w:rPr>
          <w:lang w:val="fr_FR" w:bidi="fr_FR"/>
        </w:rPr>
        <w:t>Jacob demande à Joseph d'effectuer un rituel spécifique qui indique que c'est un vœu solennel ou un serment. Avec ce rituel, Joseph fait cette promesse devant Dieu et s'attendrait à une punition s'il ne tient pas sa promesse. Le rituel est pour que Joseph mette sa main sous sa cuisse. Certaines traduction choisissent d'utiliser les mots promesse solennelle plutôt que de décrire l'action de mettre la main sous la cuisse.</w:t>
      </w:r>
    </w:p>
    <w:p>
      <w:pPr/>
      <w:r>
        <w:rPr>
          <w:lang w:val="fr_FR" w:bidi="fr_FR"/>
        </w:rPr>
      </w:r>
      <w:r>
        <w:rPr>
          <w:lang w:val="fr_FR" w:bidi="fr_FR"/>
        </w:rPr>
        <w:t>Après que Joseph a fait cette promesse, Jacob s'incline à la tête de son lit. Le mot pour lit et le mot pour bâton ou la canne que Jacob a utilisé sont des mots très similaires. Certains traducteurs pensent que Jacob s'est incliné sur son bâton. Dans les deux cas, Jacob a incliné sa tête dès qu'il a pu. Jacob était très vieux et très faible.</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deux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La famille de Jacob</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Dans la première scène, la famille de Jacob s'établit sur la terre de Goshen. Ils achètent la terre. Ils ont beaucoup d'enfants. La famille vit sur la terre de Goshen pendant 17 ans. Jacob a maintenant 147 ans.</w:t>
      </w:r>
    </w:p>
    <w:p>
      <w:pPr/>
      <w:r>
        <w:rPr>
          <w:lang w:val="fr_FR" w:bidi="fr_FR"/>
        </w:rPr>
      </w:r>
      <w:r>
        <w:rPr>
          <w:lang w:val="fr_FR" w:bidi="fr_FR"/>
        </w:rPr>
        <w:t>Arrêtez la scène et demandez à Jacob : « Que ressentez-vous en ce moment ? » ou « Que pensez-vous en ce moment ? » Vous pourriez entendre : "Je suis un vieil homme, mais je suis satisfait. Regardez autour de moi. Voir tous ces petits enfants. Ma famille grandit. Dieu m'a promis beaucoup de descendants. Regardez-les. Nous prospérons ici. Je suis heureux que Joseph ait trouvé cet endroit pour nous vivre. Je ne regrette pas d'être venu ici. Dieu a été bon pour moi. Demandez aux personnes qui joue le rôle des frères : « Que ressentez-vous en ce moment ? » Vous pouvez entendre : « Je me sens bon. Ma famille est heureuse ici. J'ai des enfants, des petits-enfants et même des arrière-petits-enfants. Nous faisons de l'argent. Tout le monde est en bonne santé. Je m'inquiète de ce qui se passera quand mon père mourra. Joseph a dit que c'était bien, mais je ne suis pas sûr. Reprenez l'action.</w:t>
      </w:r>
    </w:p>
    <w:p>
      <w:pPr/>
      <w:r>
        <w:rPr>
          <w:lang w:val="fr_FR" w:bidi="fr_FR"/>
        </w:rPr>
      </w:r>
      <w:r>
        <w:rPr>
          <w:lang w:val="fr_FR" w:bidi="fr_FR"/>
        </w:rPr>
        <w:t>Dans la deuxième scène, Jacob sait qu'il mourra bientôt. Jacob appelle Joseph de venir. Joseph vient voir Jacob. Jacob exige que Joseph prête un serment solennel de ramener son corps à Canaan pour l'enterrer dans la grotte où Abraham et Isaac sont enterrés. Joseph fait ce vœu. Jacob s'incline à la tête de son lit.</w:t>
      </w:r>
    </w:p>
    <w:p>
      <w:pPr/>
      <w:r>
        <w:rPr>
          <w:lang w:val="fr_FR" w:bidi="fr_FR"/>
        </w:rPr>
      </w:r>
      <w:r>
        <w:rPr>
          <w:lang w:val="fr_FR" w:bidi="fr_FR"/>
        </w:rPr>
        <w:t>Arrêtez l'action : Demandez à Jacob, "Pourquoi veux-tu être enterré à Canaan ? Vous pourriez entendre : "C'est la terre que Dieu a promise à mon grand-père, Abraham et à mon père, Isaac. Dieu me l'a aussi promis pour mes descendants. Je veux que mes fils sachent que je suis enterré là. Cela aidera à nous lier tous ensemble. Je ne veux pas qu'ils oublient qu'ils doivent retourner à la terre que Dieu nous a promis. Cette période en Égypte est temporaire. Demandez à Joseph, "Comment vous sentez-vous à l'idée de faire cette promesse solennelle ?" Vous pourriez entendre : "Je suis heureux de faire cela pour mon père. Je veux apaiser son esprit. Je veux que ses derniers jours soient heureux et sans soucis. Si cette promesse aide mon père à mourir en paix, je suis heureux de la faire. Je ne vois pas de problème avec cela. Je suis sûr que le roi me permettra de reprendre son corps. Je comprends pourquoi il veut être enterré là. C'est une bonne chose pour toute notre famille. Cela aidera les enfants de savoir que nous devons tous retourner à Canaan un jour.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Le passage commence par utiliser le nom </w:t>
      </w:r>
      <w:r>
        <w:rPr>
          <w:b/>
          <w:lang w:val="fr_FR" w:bidi="fr_FR"/>
        </w:rPr>
        <w:t>d'Israël</w:t>
      </w:r>
      <w:r>
        <w:rPr>
          <w:lang w:val="fr_FR" w:bidi="fr_FR"/>
        </w:rPr>
        <w:t xml:space="preserve"> pour signifier tous les descendants de Jacob qui vivent en Égypte. </w:t>
      </w:r>
      <w:r>
        <w:rPr>
          <w:lang w:val="fr_FR" w:bidi="fr_FR"/>
        </w:rPr>
        <w:t>Isaeël</w:t>
      </w:r>
      <w:r>
        <w:rPr>
          <w:lang w:val="fr_FR" w:bidi="fr_FR"/>
        </w:rPr>
        <w:t xml:space="preserve"> est discuté dans le glossaire principal </w:t>
      </w:r>
    </w:p>
    <w:p>
      <w:pPr/>
      <w:r>
        <w:rPr>
          <w:lang w:val="fr_FR" w:bidi="fr_FR"/>
        </w:rPr>
      </w:r>
      <w:r>
        <w:rPr>
          <w:lang w:val="fr_FR" w:bidi="fr_FR"/>
        </w:rPr>
        <w:t>La famille de Jacob était fructueuse et s'est multipliée. C'est une expression commune dans l'Écriture qui signifie avoir beaucoup d'enfants qui auront beaucoup d'enfants. Dieu a dit à Adam et Ève d'être féconds et de se multiplier.</w:t>
      </w:r>
    </w:p>
    <w:p>
      <w:pPr/>
      <w:r>
        <w:rPr>
          <w:lang w:val="fr_FR" w:bidi="fr_FR"/>
        </w:rPr>
      </w:r>
      <w:r>
        <w:rPr>
          <w:lang w:val="fr_FR" w:bidi="fr_FR"/>
        </w:rPr>
        <w:t xml:space="preserve">Jacob a demandé à Joseph de faire un vœu solennel ou de </w:t>
      </w:r>
      <w:r>
        <w:rPr>
          <w:b/>
          <w:lang w:val="fr_FR" w:bidi="fr_FR"/>
        </w:rPr>
        <w:t>prêter</w:t>
      </w:r>
      <w:r>
        <w:rPr>
          <w:lang w:val="fr_FR" w:bidi="fr_FR"/>
        </w:rPr>
        <w:t xml:space="preserve"> serment qu'il ramenerait son corps à Canaan pour l'enterrer avec Abraham et Isaac qui sont ses ancêtres. Enterrer quelqu'un avec ses ancêtres pourrait signifier être dans la même région ou pourrait signifier être dans la même tombe. Abraham avait acheté une grotte pour l'enterrement. Isaac a été enterré dans cette grotte. Jacob voulait être enterré dans la même grotte.</w:t>
      </w:r>
    </w:p>
    <w:p>
      <w:pPr/>
      <w:r>
        <w:rPr>
          <w:lang w:val="fr_FR" w:bidi="fr_FR"/>
        </w:rPr>
      </w:r>
      <w:r>
        <w:rPr>
          <w:lang w:val="fr_FR" w:bidi="fr_FR"/>
        </w:rPr>
        <w:t xml:space="preserve">Certaines traductions utilisent les mots jurer un vœu solennel. D'autres traduisent l'action exacte du vœu que Jacob a exigé. Jacob a demandé à Joseph de mettre sa main sous sa cuisse et de jurer. En jurant de cette manière, Joseph acceptait la punition de Dieu s'il ne faisait pas ce qu'il a promis. Le glossaire principal explique aussi ce que signifie le mot « </w:t>
      </w:r>
      <w:r>
        <w:rPr>
          <w:lang w:val="fr_FR" w:bidi="fr_FR"/>
        </w:rPr>
        <w:t>serment</w:t>
      </w:r>
      <w:r>
        <w:rPr>
          <w:lang w:val="fr_FR" w:bidi="fr_FR"/>
        </w:rPr>
        <w:t xml:space="preserve"> ». Utilisez le même mot pour serment que celui que vous avez utilisé dans les passages précédents. </w:t>
      </w:r>
    </w:p>
    <w:p>
      <w:pPr/>
      <w:r>
        <w:rPr>
          <w:lang w:val="fr_FR" w:bidi="fr_FR"/>
        </w:rPr>
      </w:r>
      <w:r>
        <w:rPr>
          <w:lang w:val="fr_FR" w:bidi="fr_FR"/>
        </w:rPr>
        <w:t xml:space="preserve">Le passage se termine par le nom </w:t>
      </w:r>
      <w:r>
        <w:rPr>
          <w:b/>
          <w:lang w:val="fr_FR" w:bidi="fr_FR"/>
        </w:rPr>
        <w:t>d'Israël</w:t>
      </w:r>
      <w:r>
        <w:rPr>
          <w:lang w:val="fr_FR" w:bidi="fr_FR"/>
        </w:rPr>
        <w:t>, mais cette fois, cela signifie Jacob.</w:t>
      </w:r>
    </w:p>
    <w:p>
      <w:pPr/>
      <w:r>
        <w:rPr>
          <w:lang w:val="fr_FR" w:bidi="fr_FR"/>
        </w:rPr>
      </w:r>
      <w:r>
        <w:rPr>
          <w:lang w:val="fr_FR" w:bidi="fr_FR"/>
        </w:rPr>
        <w:t>Jacob s'est incliné à la tête de son lit. Cela pourrait signifier que Jacob a adoré Dieu. Cela pourrait aussi signifier que Jacob s'est incliné pour remercier Joseph. La signification n'est pas claire. Beaucoup de traductions laissent la signification floue en disant que Jacob s'est incliné à la tête de son lit.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Arrêtez cet audio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Arrêtez cet audio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48:1–22</w:t>
      </w:r>
      <w:r>
        <w:rPr>
          <w:lang w:val="fr_FR" w:bidi="fr_FR"/>
        </w:rPr>
      </w:r>
    </w:p>
    <w:p>
      <w:pPr>
        <w:pStyle w:val="Heading3"/>
      </w:pPr>
      <w:r>
        <w:rPr>
          <w:lang w:val="fr_FR" w:bidi="fr_FR"/>
        </w:rPr>
        <w:t>Écouter et Cœur</w:t>
      </w:r>
    </w:p>
    <w:p>
      <w:pPr/>
      <w:r>
        <w:rPr>
          <w:lang w:val="fr_FR" w:bidi="fr_FR"/>
        </w:rPr>
      </w:r>
      <w:r>
        <w:rPr>
          <w:lang w:val="fr_FR" w:bidi="fr_FR"/>
        </w:rPr>
        <w:t>Écoutez Genèse 48:1–22 et mettez-la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Nous commençons maintenant les derniers passages du livre de Genèse ou la conclusion du livre. La partie principale de l'histoire avec l'apogée de l'histoire s'est produite. Ces passages se terminent et rassemblent les derniers détails de l'histoire. Dans ce premier passage de la conclusion, Jacob se rapproche de la mort. Joseph vient voir Jacob. Joseph collecte ses deux fils, Manassé et Ephraïm, et va voir Jacob. Voici le recit de ce voyage.</w:t>
      </w:r>
    </w:p>
    <w:p>
      <w:pPr/>
      <w:r>
        <w:rPr>
          <w:lang w:val="fr_FR" w:bidi="fr_FR"/>
        </w:rPr>
      </w:r>
      <w:r>
        <w:rPr>
          <w:lang w:val="fr_FR" w:bidi="fr_FR"/>
        </w:rPr>
        <w:t>Jacob échoue rapidement. C'est une image de mot pour indiquer que Jacob s'approche de la mort. Jacob perd sa force et sa force. Certaines traducteur disent que Jacob est malade. Ce type de maladie vient quand une personne est proche de la mort et tout dans le corps arrête de travailler.</w:t>
      </w:r>
    </w:p>
    <w:p>
      <w:pPr/>
      <w:r>
        <w:rPr>
          <w:lang w:val="fr_FR" w:bidi="fr_FR"/>
        </w:rPr>
      </w:r>
      <w:r>
        <w:rPr>
          <w:lang w:val="fr_FR" w:bidi="fr_FR"/>
        </w:rPr>
        <w:t>Quelqu'un qui dit à Joseph que Jacob est proche de la mort. Joseph est allé visiter Jacob. Joseph collecte ses deux fils, Manassé et Ephraïm, et va voir Jacob. Ces deux jeunes hommes auraient environ 20 ans. Jacob a vécu en Égypte 17 ans. Ces deux garçons sont nés avant que Jacob ne vienne en Égypte. Cette visite nécessitait que Joseph voyage d'où il a travaillé comme gouverneur à la terre de Goshen où Jacob vivait. Quand Joseph est arrivé, Jacob a invoqué sa force ou a rassemblé sa force et s'est assis sur le lit. C'est une image de mot pour décrire à quel point il était difficile pour Jacob de s'asseoir. Jacob était très vieux et faible.</w:t>
      </w:r>
    </w:p>
    <w:p>
      <w:pPr/>
      <w:r>
        <w:rPr>
          <w:lang w:val="fr_FR" w:bidi="fr_FR"/>
        </w:rPr>
      </w:r>
      <w:r>
        <w:rPr>
          <w:lang w:val="fr_FR" w:bidi="fr_FR"/>
        </w:rPr>
        <w:t>Arrêtez-vous et discutez : Racontez une histoire sur quelqu'un qui était très fatigué et n'avait plus de force ou d'énergie. Cependant ,cette personne doit faire quelque chose. Écoutez comment le narrateur décrit comment la personne fatiguée se prépare à agir.</w:t>
      </w:r>
    </w:p>
    <w:p>
      <w:pPr/>
      <w:r>
        <w:rPr>
          <w:lang w:val="fr_FR" w:bidi="fr_FR"/>
        </w:rPr>
      </w:r>
      <w:r>
        <w:rPr>
          <w:lang w:val="fr_FR" w:bidi="fr_FR"/>
        </w:rPr>
        <w:t>Jacob raconte à Joseph l'histoire du moment où Dieu le Tout-Puissant ou El-Shaddaï est apparu à Jacob à Luz. Jacob quittait Canaan pour visiter son oncle Laban. Luz est l'ancien nom de la ville près de Béthel. Jacob était près de Luz et a nommé l'endroit où Dieu le Tout-Puissant est apparu, Béthel. La vision de Jacob de Dieu à la tête d'un escalier s'est produite à Béthel. Dieu a promis à Jacob que ses descendants seraient beaucoup. Quand Jacob est retourné à Canaan, Jacob s'est arrêté à Béthel et a adoré Dieu. Pendant que Dieu est apparu à Jacob, a béni Jacob et a répété que son nom serait Israël. Jacob revoit cette histoire quand Jacob dit à Joseph qu'El-Shaddaï lui est apparu à Luz. Jacob a aussi utilisé l'expression : "Soyez fructueux et de se multiplier." Comme dans d'autres passages, cela signifie que Jacob doit avoir beaucoup d'enfants qui auraient beaucoup d'enfants pour que les descendants augmentent grandement en nombre. Dieu a promis à Jacob que la terre de Canaan serait une possession éternelle ou sans fin pour les descendants de Jacob.</w:t>
      </w:r>
    </w:p>
    <w:p>
      <w:pPr/>
      <w:r>
        <w:rPr>
          <w:lang w:val="fr_FR" w:bidi="fr_FR"/>
        </w:rPr>
      </w:r>
      <w:r>
        <w:rPr>
          <w:lang w:val="fr_FR" w:bidi="fr_FR"/>
        </w:rPr>
        <w:t>Arrêtez-vous et montrez la carte qui a Luz, Béthel, Bethléem / Ephrata marqués.</w:t>
      </w:r>
    </w:p>
    <w:p>
      <w:pPr/>
      <w:r>
        <w:rPr>
          <w:lang w:val="fr_FR" w:bidi="fr_FR"/>
        </w:rPr>
      </w:r>
      <w:r>
        <w:rPr>
          <w:lang w:val="fr_FR" w:bidi="fr_FR"/>
        </w:rPr>
        <w:t>Jacob a dit à Joseph qu'il allait adopter ses deux fils comme ses propres fils. Jacob explique que la mère de Joseph, Rachel est morte. Rachel n'était pas capable d'avoir plus d'enfants. Jacob ne mentionne pas Benjamin à ce stade. Par conséquent Jacob prend les deux fils de Joseph pour être égaux à ses autres fils. Jacob dit à Joseph que tous les futurs fils nés de Joseph seront ses fils, mais Manassé et Ephraïm seront les fils de Jacob.</w:t>
      </w:r>
    </w:p>
    <w:p>
      <w:pPr/>
      <w:r>
        <w:rPr>
          <w:lang w:val="fr_FR" w:bidi="fr_FR"/>
        </w:rPr>
      </w:r>
      <w:r>
        <w:rPr>
          <w:lang w:val="fr_FR" w:bidi="fr_FR"/>
        </w:rPr>
        <w:t>Jacob a ensuite adopté les deux fils de Joseph comme ses propres fils. Adopter quelqu'un c'est emmener cette personne dans la famille avec les mêmes droits que privilèges que si cette personne était née dans la famille. Jacob dit que les deux fils de Joseph auront la même relation avec Jacob que Ruben et Siméon, deux de ses fils ont. De cette manière, chacun des fils de Joseph aurait une pleine part de l'héritage de Jacob, la même chose que les frères de Joseph. Normalement, les deux fils diviseraient l'héritage de Joseph entre eux. L'adoption des deux fils par Jacob a donné à chaque fils un douzième de ses possessions ou une part complète de l'héritage. Beaucoup d'années plus tard, quand les descendants des fils de Jacob ont formé de grandes tribus et sont partis d'Égypte, Dieu a décidé que les descendants de Lévi seraient des prêtres pour toutes les autres tribus et n'hériteraient pas d'une partie de la terre. Manassé et Ephraïm ont pris la part de Joseph et la part de Lévi de l'héritage.</w:t>
      </w:r>
    </w:p>
    <w:p>
      <w:pPr/>
      <w:r>
        <w:rPr>
          <w:lang w:val="fr_FR" w:bidi="fr_FR"/>
        </w:rPr>
      </w:r>
      <w:r>
        <w:rPr>
          <w:lang w:val="fr_FR" w:bidi="fr_FR"/>
        </w:rPr>
        <w:t>Jacob a décidé de bénir les fils de Joseph. Jacob était presque aveugle à cause de sa vieillesse. Joseph a apporté ses deux fils près de Jacob. Jacob a embrassé et a embrassé chaque fils Chaque fils était aux genoux de Jacob, mais probablement pas assis sur ses genoux. Les fils étant aux genoux de Jacob avec le baiser et l'étreinte faisaient partie de la cérémonie d'adoption. Jacob passe par un rituel pour adopter les deux fils de Joseph comme ses propres fils. Abram s'est incliné avec son visage contre le sol. C'est une façon de montrer l'honneur et le respect. De cette manière, Joseph dit qu'il accepte l'adoption de ses deux fils par Jacob.</w:t>
      </w:r>
    </w:p>
    <w:p>
      <w:pPr/>
      <w:r>
        <w:rPr>
          <w:lang w:val="fr_FR" w:bidi="fr_FR"/>
        </w:rPr>
      </w:r>
      <w:r>
        <w:rPr>
          <w:lang w:val="fr_FR" w:bidi="fr_FR"/>
        </w:rPr>
        <w:t>Arrêtez-vous et discutez : Racontez une histoire sur quelqu'un adoptant un fils ou des fils dans votre village ou votre communauté. Quels sont les rituels et le processus utilisés pour que tout le monde sache que l'enfant adopté est maintenant le même qu'un enfant né naturellement du père ?</w:t>
      </w:r>
    </w:p>
    <w:p>
      <w:pPr/>
      <w:r>
        <w:rPr>
          <w:lang w:val="fr_FR" w:bidi="fr_FR"/>
        </w:rPr>
      </w:r>
      <w:r>
        <w:rPr>
          <w:lang w:val="fr_FR" w:bidi="fr_FR"/>
        </w:rPr>
        <w:t>Joseph a positionné ses deux fils pour recevoir la bénédiction de Jacob. Joseph a mis Manassé, le fils le plus âgé, où la main droite de Jacob serait sur la tête de Manassé pour la bénédiction. Joseph a placé Ephraïm où la main gauche de Jacob serait sur sa tête pour la bénédiction. La bénédiction de la main droite est la bénédiction la plus importante. Joseph s'assure que le fils le plus âgé obtient la bénédiction la plus importante comme était la coutume. Cependant, Jacob a croisé ses bras pour que sa main droite aille à Ephraïm, la tête du plus jeune fils et la main gauche de Jacob est allée à Manassé, la tête du fils le plus âgé.</w:t>
      </w:r>
    </w:p>
    <w:p>
      <w:pPr/>
      <w:r>
        <w:rPr>
          <w:lang w:val="fr_FR" w:bidi="fr_FR"/>
        </w:rPr>
      </w:r>
      <w:r>
        <w:rPr>
          <w:lang w:val="fr_FR" w:bidi="fr_FR"/>
        </w:rPr>
        <w:t>Arrêtez-vous et discutez : Racontez une histoire d'un père bénissant ses fils ou d'un ancien bénissant les plus jeunes. Notez la position de chaque personne. Notez ce que le père fait pendant qu'il prononce la bénédiction. Notez la langue de la bénédiction. Notez toute poésie ou chanson dans la bénédiction.</w:t>
      </w:r>
    </w:p>
    <w:p>
      <w:pPr/>
      <w:r>
        <w:rPr>
          <w:lang w:val="fr_FR" w:bidi="fr_FR"/>
        </w:rPr>
      </w:r>
      <w:r>
        <w:rPr>
          <w:lang w:val="fr_FR" w:bidi="fr_FR"/>
        </w:rPr>
        <w:t>Jacob a utilisé la poésie pour prononcer la bénédiction. Jacob a béni Joseph. Jacob avait ses mains sur les têtes des deux fils. Quand Jacob a béni les deux garçons, Jacob bénissait aussi Joseph. Jacob a parlé de Dieu comme le Dieu Abraham et Isaac. Jacob s'est référée à Dieu comme un berger. Un berger est quelqu'un qui prend soin d'un troupeau de moutons ou de chèvres. Prendre soin de ces animaux signifie que le berger trouve de l'herbe et de l'eau et les protège du mal. Jacob dit que Dieu a fait cela pour Jacob.</w:t>
      </w:r>
    </w:p>
    <w:p>
      <w:pPr/>
      <w:r>
        <w:rPr>
          <w:lang w:val="fr_FR" w:bidi="fr_FR"/>
        </w:rPr>
      </w:r>
      <w:r>
        <w:rPr>
          <w:lang w:val="fr_FR" w:bidi="fr_FR"/>
        </w:rPr>
        <w:t>Jacob se réfère aussi à Dieu comme un ange. Les anges sont des êtres célestes qui portent des messages pour Dieu. À certains moments, Dieu a pris la forme d'un ange. Jacob parle de Dieu quand Jacob dit que l'ange l'a sauvé de tout le mal et l'a béni. Jacob demande à l'ange de bénir les deux garçons.</w:t>
      </w:r>
    </w:p>
    <w:p>
      <w:pPr/>
      <w:r>
        <w:rPr>
          <w:lang w:val="fr_FR" w:bidi="fr_FR"/>
        </w:rPr>
      </w:r>
      <w:r>
        <w:rPr>
          <w:lang w:val="fr_FR" w:bidi="fr_FR"/>
        </w:rPr>
        <w:t>Joseph était en colère quand Joseph a vu que Jacob avait croisé ses bras et la main gauche de Jacob était sur la tête de Manassé. Joseph a essayé de convaincre Jacob de mettre les mains correctement. Jacob a refusé. Jacob a donné à chaque fils une bénédiction, mais la plus grande bénédiction est allée au plus jeune fils, Ephraïm.</w:t>
      </w:r>
    </w:p>
    <w:p>
      <w:pPr/>
      <w:r>
        <w:rPr>
          <w:lang w:val="fr_FR" w:bidi="fr_FR"/>
        </w:rPr>
      </w:r>
      <w:r>
        <w:rPr>
          <w:lang w:val="fr_FR" w:bidi="fr_FR"/>
        </w:rPr>
        <w:t>Jacob termine en rappelant à Joseph que Jacob va mourir bientôt. Jacob rappelle à Joseph que Dieu sera avec Joseph et Dieu le ramènera sur la terre de vos ancêtres ou Canaan. La terre de vos ancêtres est une image de mot pour décrire un endroit spécifique. Jacob se réfère à Canaan.</w:t>
      </w:r>
    </w:p>
    <w:p>
      <w:pPr/>
      <w:r>
        <w:rPr>
          <w:lang w:val="fr_FR" w:bidi="fr_FR"/>
        </w:rPr>
      </w:r>
      <w:r>
        <w:rPr>
          <w:lang w:val="fr_FR" w:bidi="fr_FR"/>
        </w:rPr>
        <w:t>Jacob promet à Joseph un héritage supplémentaire que les autres frères n'auront pas. Jacob donne à Joseph la terre qu'il a conquise par la force. Jacob a utilisé une épée et un arc avec des flèches pour conquérir ce morceau de terre. Les Amoréens sont un nom général pour les personnes qui vivent à Canaan. Nous savons que l'héritage de Joseph est à Canaan, mais nous ne savons pas l'emplacement exact.</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Quelqu'un dit à Joseph que Jacob est proche de la mort. Joseph collecte ses deux fils, Manassé et Ephraïm, et va voir Jacob.</w:t>
      </w:r>
    </w:p>
    <w:p>
      <w:pPr/>
      <w:r>
        <w:rPr>
          <w:lang w:val="fr_FR" w:bidi="fr_FR"/>
        </w:rPr>
      </w:r>
      <w:r>
        <w:rPr>
          <w:b/>
          <w:lang w:val="fr_FR" w:bidi="fr_FR"/>
        </w:rPr>
        <w:t>Deuxième scène :</w:t>
      </w:r>
      <w:r>
        <w:rPr>
          <w:lang w:val="fr_FR" w:bidi="fr_FR"/>
        </w:rPr>
        <w:t xml:space="preserve"> Jacob dit à Joseph comment Dieu l'a aidé. Ensuite, Jacob adopte les fils de Joseph.</w:t>
      </w:r>
    </w:p>
    <w:p>
      <w:pPr/>
      <w:r>
        <w:rPr>
          <w:lang w:val="fr_FR" w:bidi="fr_FR"/>
        </w:rPr>
      </w:r>
      <w:r>
        <w:rPr>
          <w:b/>
          <w:lang w:val="fr_FR" w:bidi="fr_FR"/>
        </w:rPr>
        <w:t>Troisième scène :</w:t>
      </w:r>
      <w:r>
        <w:rPr>
          <w:lang w:val="fr_FR" w:bidi="fr_FR"/>
        </w:rPr>
        <w:t xml:space="preserve"> Après la cérémonie d'adoption, Jacob bénit Manassé et Ephraïm.</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Manassé</w:t>
      </w:r>
    </w:p>
    <w:p>
      <w:pPr>
        <w:pStyle w:val="ListBullet"/>
        <w:spacing w:line="240" w:lineRule="auto"/>
        <w:ind w:left="720"/>
      </w:pPr>
      <w:r>
        <w:rPr>
          <w:lang w:val="fr_FR" w:bidi="fr_FR"/>
        </w:rPr>
      </w:r>
      <w:r>
        <w:rPr>
          <w:lang w:val="fr_FR" w:bidi="fr_FR"/>
        </w:rPr>
        <w:t>Ephraïm</w:t>
      </w:r>
    </w:p>
    <w:p>
      <w:pPr>
        <w:pStyle w:val="ListBullet"/>
        <w:spacing w:line="240" w:lineRule="auto"/>
        <w:ind w:left="720"/>
      </w:pPr>
      <w:r>
        <w:rPr>
          <w:lang w:val="fr_FR" w:bidi="fr_FR"/>
        </w:rPr>
      </w:r>
      <w:r>
        <w:rPr>
          <w:lang w:val="fr_FR" w:bidi="fr_FR"/>
        </w:rPr>
        <w:t>Quelqu'un qui dit à Joseph que Jacob est proche de la mort.</w:t>
      </w:r>
    </w:p>
    <w:p>
      <w:pPr/>
      <w:r>
        <w:rPr>
          <w:lang w:val="fr_FR" w:bidi="fr_FR"/>
        </w:rPr>
      </w:r>
      <w:r>
        <w:rPr>
          <w:lang w:val="fr_FR" w:bidi="fr_FR"/>
        </w:rPr>
        <w:t>Dans cette session, faites sortir le scénario de groupe ou utilisez une sorte d'objets aléatoires (objets que vous pouvez déplacer autour comme des rochers, des bâtons, des jouets d'enfants) pour visualiser l'histoire et l'action dans le passage.</w:t>
      </w:r>
    </w:p>
    <w:p>
      <w:pPr/>
      <w:r>
        <w:rPr>
          <w:lang w:val="fr_FR" w:bidi="fr_FR"/>
        </w:rPr>
      </w:r>
      <w:r>
        <w:rPr>
          <w:lang w:val="fr_FR" w:bidi="fr_FR"/>
        </w:rPr>
        <w:t>Dans la première scène, Jacob est à Goshen et se rapproche de la mort. Cela a lieu peu de temps après le passage précédent. Le texte utilise des mots de temps pour indiquer que peu de temps s'est écoulé depuis le passage précédent.</w:t>
      </w:r>
    </w:p>
    <w:p>
      <w:pPr/>
      <w:r>
        <w:rPr>
          <w:lang w:val="fr_FR" w:bidi="fr_FR"/>
        </w:rPr>
      </w:r>
      <w:r>
        <w:rPr>
          <w:lang w:val="fr_FR" w:bidi="fr_FR"/>
        </w:rPr>
        <w:t>Joseph est dans la capitale ou à un autre endroit en Égypte. Quelqu'un va vers Joseph pour lui dire que Jacob est proche de la mort. Joseph doit voyager pour voir Jacob. Joseph collecte ses deux fils, Manassé et Ephraïm, et va voir Jacob. Ces deux fils sont des adultes. Ils ont environ 20 ans. Ils sont nés avant que Jacob ne vienne en Égypte. Jacob a été en depuis 17 ans.</w:t>
      </w:r>
    </w:p>
    <w:p>
      <w:pPr/>
      <w:r>
        <w:rPr>
          <w:lang w:val="fr_FR" w:bidi="fr_FR"/>
        </w:rPr>
      </w:r>
      <w:r>
        <w:rPr>
          <w:lang w:val="fr_FR" w:bidi="fr_FR"/>
        </w:rPr>
        <w:t>Dans la deuxième scène, Joseph et ses deux fils, Manassé et Ephraïm visitent Jacob. Jacob raconte à Joseph l'histoire du moment où Dieu lui est apparu à Béthel. Dieu est apparu à Jacob deux fois à cet endroit. La première fois a été quand Jacob quittait Canaan pour aller à Harân pour visiter son oncle Laban. La deuxième fois a été quand Jacob est allé à Béthel pour adorer Dieu pendant qu'il retournait en Canaan Jacob a rappelé à Joseph les promesses que Dieu a données dans ces visions.</w:t>
      </w:r>
    </w:p>
    <w:p>
      <w:pPr/>
      <w:r>
        <w:rPr>
          <w:lang w:val="fr_FR" w:bidi="fr_FR"/>
        </w:rPr>
      </w:r>
      <w:r>
        <w:rPr>
          <w:lang w:val="fr_FR" w:bidi="fr_FR"/>
        </w:rPr>
        <w:t>Jacob dit à Joseph qu'il adopte ses fils. Les fils de Joseph sont maintenant les fils de Jacob. Jacob passe par un rituel d'adoption. À partir de maintenant, ces deux fils ont les mêmes droits et le même héritage que les autres fils de Jacob. Jacob mentionne par leur nom ses fils, Ruben et Lévi. Jacob ne prend pas l'héritage à Ruben et à Lévi. Ils auront leur héritage. Jacob ajoute Manassé et Ephraïm comme fils à part entière à sa famille.</w:t>
      </w:r>
    </w:p>
    <w:p>
      <w:pPr/>
      <w:r>
        <w:rPr>
          <w:lang w:val="fr_FR" w:bidi="fr_FR"/>
        </w:rPr>
      </w:r>
      <w:r>
        <w:rPr>
          <w:lang w:val="fr_FR" w:bidi="fr_FR"/>
        </w:rPr>
        <w:t>Jacob rappelle à Joseph la mort de sa mère Rachel. Parce que Rachel est morte, Jacob ajoute les enfants de Joseph comme ses enfants par adoption. Jacob regarde les deux fils et demande qui ils sont. Il est possible que Jacob ne puisse pas les voir clairement parce Très probablement, Jacob a demandé qui sont les garçons dans la cérémonie d'adoption. Joseph identifie formellement que ce sont ses deux nés en Égypte. À la fin de la cérémonie d'adoption, Joseph s'incline avec son visage au sol devant Jacob. Joseph montre que Joseph honore Jacob et accepte cette adoption.</w:t>
      </w:r>
    </w:p>
    <w:p>
      <w:pPr/>
      <w:r>
        <w:rPr>
          <w:lang w:val="fr_FR" w:bidi="fr_FR"/>
        </w:rPr>
      </w:r>
      <w:r>
        <w:rPr>
          <w:lang w:val="fr_FR" w:bidi="fr_FR"/>
        </w:rPr>
        <w:t>Dans la troisième scène, Jacob passe de l'adoption des deux fils à donner une bénédiction aux deux fils. Les deux fils étaient aux genoux de Jacob. Joseph rapproche les fils de Jacob. Joseph a placé Manassé où la main droite de Jacob reposerait sur sa tête. Joseph a déplacé Ephraïm où la main gauche de Jacob reposerait sur sa tête. Jacob a croisé ses bras et a placé sa main droite sur la tête d'Ephraïm et la main gauche de Jacob sur la tête de Manassé.</w:t>
      </w:r>
    </w:p>
    <w:p>
      <w:pPr/>
      <w:r>
        <w:rPr>
          <w:lang w:val="fr_FR" w:bidi="fr_FR"/>
        </w:rPr>
      </w:r>
      <w:r>
        <w:rPr>
          <w:lang w:val="fr_FR" w:bidi="fr_FR"/>
        </w:rPr>
        <w:t>Jacob a parlé le premier d'une bénédiction pour Joseph. Jacob ne touchait pas Joseph. Après avoir béni Joseph, Jacob a parlé d'une bénédiction pour les deux fils.</w:t>
      </w:r>
    </w:p>
    <w:p>
      <w:pPr/>
      <w:r>
        <w:rPr>
          <w:lang w:val="fr_FR" w:bidi="fr_FR"/>
        </w:rPr>
      </w:r>
      <w:r>
        <w:rPr>
          <w:lang w:val="fr_FR" w:bidi="fr_FR"/>
        </w:rPr>
        <w:t>Arrêtez-vous et travaillez les position Travaillez à travers ce mouvement jusqu'à ce que l'équipe puisse facilement décrire l'action. Montrez une image d'un homme assis avec ses bras croisés pour que sa main droite soit sur la tête du fils assis à gauche et cette main gauche est sur la tête du fils assis à droite.</w:t>
      </w:r>
    </w:p>
    <w:p>
      <w:pPr/>
      <w:r>
        <w:rPr>
          <w:lang w:val="fr_FR" w:bidi="fr_FR"/>
        </w:rPr>
      </w:r>
      <w:r>
        <w:rPr>
          <w:lang w:val="fr_FR" w:bidi="fr_FR"/>
        </w:rPr>
        <w:t>Jacob parlé de la bénédiction sous forme poétique. Jacob a aussi parlé de la bénédiction sous une forme de prière Jacob a dit : "Que Dieu soit Jacob a répertorié plusieurs choses que Dieu avait faites pour Abraham Isaac et Jacob. Jacob a demandé à Dieu qui avait fait ces choses de bénir aussi les deux garçons.</w:t>
      </w:r>
    </w:p>
    <w:p>
      <w:pPr/>
      <w:r>
        <w:rPr>
          <w:lang w:val="fr_FR" w:bidi="fr_FR"/>
        </w:rPr>
      </w:r>
      <w:r>
        <w:rPr>
          <w:lang w:val="fr_FR" w:bidi="fr_FR"/>
        </w:rPr>
        <w:t>Joseph a vu que Jacob avait croisé ses bras et avait la main droite de Jacob sur Ephraïm et la main gauche de Jacob sur Manassé. Joseph a pensé que Jacob avait fait une erreur à cause de sa mauvaise vue. Joseph a essayé de mettre la main droite de Jacob sur Manassé. Joseph a rappelé à Jacob que Manassé est le premier-né. Joseph a essayé de convaincre Jacob de changer cela et de mettre sa main droite sur Manassé. Jacob a refusé de changer. Jacob a dit que Manassé est le premier-né, mais Ephraïm serait le plus grand. Jacob a donné une bonne bénédiction à chaque fils, mais a donné la plus grande bénédiction à Ephraïm, le plus jeune fils. Jacob a prononcé le nom d'Ephraïm en premier et le nom Manassé en deuxième lieu. Jacob leur a dit qu'à l'avenir, les gens utiliseraient les noms d'Ephraïm et de Manassé quand ils voulaient bénir les autres.</w:t>
      </w:r>
    </w:p>
    <w:p>
      <w:pPr/>
      <w:r>
        <w:rPr>
          <w:lang w:val="fr_FR" w:bidi="fr_FR"/>
        </w:rPr>
      </w:r>
      <w:r>
        <w:rPr>
          <w:lang w:val="fr_FR" w:bidi="fr_FR"/>
        </w:rPr>
        <w:t>Jacob a fini cette période de bénédiction en disant à Joseph qu'il hériterait d'une partie supplémentaire de terre. Jacob donne à Joseph un morceau de terre qu'il a gagné à la bataille.</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Manassé</w:t>
      </w:r>
    </w:p>
    <w:p>
      <w:pPr>
        <w:pStyle w:val="ListBullet"/>
        <w:spacing w:line="240" w:lineRule="auto"/>
        <w:ind w:left="720"/>
      </w:pPr>
      <w:r>
        <w:rPr>
          <w:lang w:val="fr_FR" w:bidi="fr_FR"/>
        </w:rPr>
      </w:r>
      <w:r>
        <w:rPr>
          <w:lang w:val="fr_FR" w:bidi="fr_FR"/>
        </w:rPr>
        <w:t>Ephraïm</w:t>
      </w:r>
    </w:p>
    <w:p>
      <w:pPr>
        <w:pStyle w:val="ListBullet"/>
        <w:spacing w:line="240" w:lineRule="auto"/>
        <w:ind w:left="720"/>
      </w:pPr>
      <w:r>
        <w:rPr>
          <w:lang w:val="fr_FR" w:bidi="fr_FR"/>
        </w:rPr>
      </w:r>
      <w:r>
        <w:rPr>
          <w:lang w:val="fr_FR" w:bidi="fr_FR"/>
        </w:rPr>
        <w:t>Quelqu'un qui dit à Joseph que Jacob est proche de la mort.</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Dans la première scène, quelqu'un va vers Joseph et dit à Joseph que Jacob mourra bientôt. Joseph vient voir Jacob. Joseph collecte ses deux fils, Manassé et Ephraïm, et va voir Jacob.</w:t>
      </w:r>
    </w:p>
    <w:p>
      <w:pPr/>
      <w:r>
        <w:rPr>
          <w:lang w:val="fr_FR" w:bidi="fr_FR"/>
        </w:rPr>
      </w:r>
      <w:r>
        <w:rPr>
          <w:lang w:val="fr_FR" w:bidi="fr_FR"/>
        </w:rPr>
        <w:t>Dans la deuxième scène, Jacob se bat pour s'asseoir sur le lit et recevoir Joseph, Manassé et Ephraïm. Jacob dit à Joseph les deux fois que Dieu est apparu à Jacob dans une vision à Luz ou Béthel. Jacob dit à Joseph les promesses de Dieu à Jacob.</w:t>
      </w:r>
    </w:p>
    <w:p>
      <w:pPr/>
      <w:r>
        <w:rPr>
          <w:lang w:val="fr_FR" w:bidi="fr_FR"/>
        </w:rPr>
      </w:r>
      <w:r>
        <w:rPr>
          <w:lang w:val="fr_FR" w:bidi="fr_FR"/>
        </w:rPr>
        <w:t>Arrêtez l'action : Demandez à Manassé et Ephraïm : "Que ressentez-vous en entendant ces promesses que Dieu a faites à votre grand-père?" Vous pourriez entendre : "J'aime l'entendre dire cela. J'ai ces promesses auparavant. Notre père nous a enseigné sur Dieu. Il est bon de l'entendre de notre grand-père et de l'entendre dans ses propres mots. Dieu a promis à notre famille de grandes choses. Dieu est Tout-Puissant. Reprenez l'action.</w:t>
      </w:r>
    </w:p>
    <w:p>
      <w:pPr/>
      <w:r>
        <w:rPr>
          <w:lang w:val="fr_FR" w:bidi="fr_FR"/>
        </w:rPr>
      </w:r>
      <w:r>
        <w:rPr>
          <w:lang w:val="fr_FR" w:bidi="fr_FR"/>
        </w:rPr>
        <w:t xml:space="preserve">Jacob dit à Joseph qu'il adopte Manassé et Ephraïm comme ses propres fils. Manassé et Ephraïm hériteront de la même chose que les autres fils de Jacob. Joseph a apporté les deux garçons à Jacob. Jacob a embrassé et a embrassé chaque fils C'est une partie du rituel d'adoption. Les deux fils étaient aux genoux de Jacob. </w:t>
      </w:r>
    </w:p>
    <w:p>
      <w:pPr/>
      <w:r>
        <w:rPr>
          <w:lang w:val="fr_FR" w:bidi="fr_FR"/>
        </w:rPr>
      </w:r>
      <w:r>
        <w:rPr>
          <w:lang w:val="fr_FR" w:bidi="fr_FR"/>
        </w:rPr>
        <w:t>Arrêtez l'action : Demandez à Joseph : "Que ressens -tu à l'idée de ton père d'adopter tes deux fils?" Vous pourriez entendre : "C'est une chose merveilleuse. Mes deux fils hériteront chacun de la part d'un fils de l'héritage. C'est merveilleux pour leur avenir. Je suis si heureux que mon père fasse cela. Cela me montre que mon père continue à m'aimer. Je l'aime. Demandez à Jacob : "Pourquoi veux-tu adopter les fils de Joseph?" Vous pourriez entendre : "Rachel était ma femme bien-aimée. Rachel était seulement capable d'avoir 2 fils et est morte en ayant le deuxième. En prenant les deux fils de Joseph comme mes propres, c'est comme j'ai plus de fils avec Rachel. Reprenez l'action.</w:t>
      </w:r>
    </w:p>
    <w:p>
      <w:pPr/>
      <w:r>
        <w:rPr>
          <w:lang w:val="fr_FR" w:bidi="fr_FR"/>
        </w:rPr>
      </w:r>
      <w:r>
        <w:rPr>
          <w:lang w:val="fr_FR" w:bidi="fr_FR"/>
        </w:rPr>
        <w:t>Dans la troisième scène, Jacob décide de donner aux deux fils une bénédiction. Les deux fils avaient été aux genoux de leur grand-père. Ils n'étaient pas assis sur ses genoux, mais à ses genoux. Joseph les a rapprochés des mains de Jacob. Joseph a placé Manassé où la main droite de Jacob reposerait sur sa tête. Joseph a déplacé Ephraïm où la main gauche de Jacob reposerait sur sa tête. Mais Jacob a croisé ses bras. Jacob a placé sa main droite sur la tête d'Ephraïm et la main gauche de Jacob sur la tête de Manassé. Puis Jacob prononça la bénédiction, qui était une prière exprimée sous forme de poème.</w:t>
      </w:r>
    </w:p>
    <w:p>
      <w:pPr/>
      <w:r>
        <w:rPr>
          <w:lang w:val="fr_FR" w:bidi="fr_FR"/>
        </w:rPr>
      </w:r>
      <w:r>
        <w:rPr>
          <w:lang w:val="fr_FR" w:bidi="fr_FR"/>
        </w:rPr>
        <w:t>Joseph vit les mains de Jacob et tenta de l'en empêcher. Jacob était presque aveugle. Joseph pensait que Jacob avait confondu les garçons, car Jacob ne voyait pas bien. Joseph essaya de déplacer les mains de Jacob afin que la main droite de ce dernier repose sur la tête de Manassé. Jacob a refusé. Jacob répondit : « Je sais », ce qui signifie que Jacob savait quel fils se trouvait à sa droite et quel fils se trouvait à sa gauche. Jacob a dit qu'Éphraïm serait plus grand que Manassé. Jacob donna à chacun de ses fils une belle bénédiction. Jacob a dit qu'Éphraïm deviendrait une tribu plus nombreuse que celle de Manassé.</w:t>
      </w:r>
    </w:p>
    <w:p>
      <w:pPr/>
      <w:r>
        <w:rPr>
          <w:lang w:val="fr_FR" w:bidi="fr_FR"/>
        </w:rPr>
      </w:r>
      <w:r>
        <w:rPr>
          <w:lang w:val="fr_FR" w:bidi="fr_FR"/>
        </w:rPr>
        <w:t>Faites une pause : demandez à Manassé : « Que penses-tu de cette bénédiction ? » Vous entendrez peut-être : « Ça me va. » Mon grand-père disait que je deviendrais un grand homme, que j'aurais de nombreux descendants et que, plus tard, les gens utiliseraient mon nom pour bénir leurs enfants. C'est une belle bénédiction. « Je ne vois aucune raison d'être malheureux. » Demande à Ephraim : « Que penses-tu de cette bénédiction ? » Vous entendrez peut-être quelqu'un dire : « Je suis heureux. » Je ne sais pas pourquoi mon grand-père a fait ça, mais il nous a donné à tous les deux de belles bénédictions. J'aime mon frère. Je ne veux pas me disputer à ce sujet. « Je crois que ça nous convient à tous les deux. » Demandez à Joseph : « Que ressens-tu en ce moment ? » Tu entendras peut-être quelqu'un dire : « Je suis triste à l'idée que mon père va bientôt nous quitter. » J'aimerais bien qu'on puisse le garder ici plus longtemps. Il me manquera quand il sera parti. Je suis contente qu'il aime mes deux fils. Il leur a donné une belle bénédiction. Je ne comprends pas pourquoi il a donné à Éphraïm la bénédiction réservée à l'aîné Je suis très reconnaissant qu'il les ait adoptés comme ses fils, afin qu'ils puissent hériter d'un bel héritage. Dieu a été bon pour nous. Reprenez l'action.</w:t>
      </w:r>
    </w:p>
    <w:p>
      <w:pPr/>
      <w:r>
        <w:rPr>
          <w:lang w:val="fr_FR" w:bidi="fr_FR"/>
        </w:rPr>
      </w:r>
      <w:r>
        <w:rPr>
          <w:lang w:val="fr_FR" w:bidi="fr_FR"/>
        </w:rPr>
        <w:t>Jacob répéta que Dieu serait avec Joseph et qu’Il le ramènerait à Canaan. Canaan est la terre de leurs ancêtres. Jacob donna également à Joseph un lopin de terre qu'il avait conquis au cours d'une bataille. C'était un héritage supplémentaire pour Joseph.</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b/>
          <w:lang w:val="fr_FR" w:bidi="fr_FR"/>
        </w:rPr>
        <w:t>El-Shaddaï</w:t>
      </w:r>
      <w:r>
        <w:rPr>
          <w:lang w:val="fr_FR" w:bidi="fr_FR"/>
        </w:rPr>
        <w:t xml:space="preserve"> est un nom de Dieu qui signifie tout-puissant ou tout-puissant. </w:t>
      </w:r>
      <w:r>
        <w:rPr>
          <w:lang w:val="fr_FR" w:bidi="fr_FR"/>
        </w:rPr>
        <w:t>El-Shaddai</w:t>
      </w:r>
      <w:r>
        <w:rPr>
          <w:lang w:val="fr_FR" w:bidi="fr_FR"/>
        </w:rPr>
        <w:t xml:space="preserve"> est discuté dans le Glossaire principal Utilisez le même nom pour Eternel que celui que vous avez utilisé dans d'autres passages. </w:t>
      </w:r>
    </w:p>
    <w:p>
      <w:pPr/>
      <w:r>
        <w:rPr>
          <w:lang w:val="fr_FR" w:bidi="fr_FR"/>
        </w:rPr>
      </w:r>
      <w:r>
        <w:rPr>
          <w:lang w:val="fr_FR" w:bidi="fr_FR"/>
        </w:rPr>
        <w:t>Luz est le nom de la ville qui est à côté de Béthel. Béthel est où Jacob a eu sa vision de l'escalier menant au ciel pendant qu'il quittait Canaan pour aller vers son oncle Laban. Béthel est aussi où Jacob a adoré Dieu à son retour à Canaan. Dieu a répété que le nouveau nom de Jacob est Israël à Béthel.</w:t>
      </w:r>
    </w:p>
    <w:p>
      <w:pPr/>
      <w:r>
        <w:rPr>
          <w:lang w:val="fr_FR" w:bidi="fr_FR"/>
        </w:rPr>
      </w:r>
      <w:r>
        <w:rPr>
          <w:lang w:val="fr_FR" w:bidi="fr_FR"/>
        </w:rPr>
        <w:t>Le texte n'utilise pas le mot adopter. Cependant, Jacob dit qu'il revendique Manassé et Ephraïm comme ses propres fils. Ils recevront le même héritage que les autres fils de Jacob. Ils seront les mêmes pour Jacob que les autres fils. Jacob passe par un rituel d'adoption. Vous n'utiliserez pas le mot adopter, mais vous devez mettre en évidence que ces deux garçons sont maintenant les fils de Jacob.</w:t>
      </w:r>
    </w:p>
    <w:p>
      <w:pPr/>
      <w:r>
        <w:rPr>
          <w:lang w:val="fr_FR" w:bidi="fr_FR"/>
        </w:rPr>
      </w:r>
      <w:r>
        <w:rPr>
          <w:lang w:val="fr_FR" w:bidi="fr_FR"/>
        </w:rPr>
        <w:t xml:space="preserve">Jacob </w:t>
      </w:r>
      <w:r>
        <w:rPr>
          <w:b/>
          <w:lang w:val="fr_FR" w:bidi="fr_FR"/>
        </w:rPr>
        <w:t>a béni</w:t>
      </w:r>
      <w:r>
        <w:rPr>
          <w:lang w:val="fr_FR" w:bidi="fr_FR"/>
        </w:rPr>
        <w:t xml:space="preserve"> les deux fils de Joseph. Le glossaire principal explique aussi ce que veut dire le mot « </w:t>
      </w:r>
      <w:r>
        <w:rPr>
          <w:lang w:val="fr_FR" w:bidi="fr_FR"/>
        </w:rPr>
        <w:t>bénir</w:t>
      </w:r>
      <w:r>
        <w:rPr>
          <w:lang w:val="fr_FR" w:bidi="fr_FR"/>
        </w:rPr>
        <w:t xml:space="preserve"> ». Utilisez le même mot pour bénir que celui que vous avez utilisé dans les passages précédents. </w:t>
      </w:r>
    </w:p>
    <w:p>
      <w:pPr/>
      <w:r>
        <w:rPr>
          <w:lang w:val="fr_FR" w:bidi="fr_FR"/>
        </w:rPr>
      </w:r>
      <w:r>
        <w:rPr>
          <w:lang w:val="fr_FR" w:bidi="fr_FR"/>
        </w:rPr>
        <w:t xml:space="preserve">Comme dans les passages précédents, l'auteur change entre les noms </w:t>
      </w:r>
      <w:r>
        <w:rPr>
          <w:b/>
          <w:lang w:val="fr_FR" w:bidi="fr_FR"/>
        </w:rPr>
        <w:t>d'Israël</w:t>
      </w:r>
      <w:r>
        <w:rPr>
          <w:lang w:val="fr_FR" w:bidi="fr_FR"/>
        </w:rPr>
        <w:t xml:space="preserve"> et Jacob. Certaines traductions utilisent seulement Jacob. D'autres traductions utilisent le nom d'Israël quand il apparaît dans le texte. Jacob et Israël sont la même personne. Utilisez la même façon de nommer Jacob que celle que vous avez utilisée.</w:t>
      </w:r>
    </w:p>
    <w:p>
      <w:pPr/>
      <w:r>
        <w:rPr>
          <w:lang w:val="fr_FR" w:bidi="fr_FR"/>
        </w:rPr>
      </w:r>
      <w:r>
        <w:rPr>
          <w:lang w:val="fr_FR" w:bidi="fr_FR"/>
        </w:rPr>
        <w:t>Jacob était presque aveugle à cause de sa vieillesse. Il y a plusieurs conditions qui pourraient causer cette cécité. Nous ne savons pas quel était le problème. Nous savons juste que Jacob ne peut pas voir clairement. Vous devez décrire cela de la même manière que vous avez décrit la cécité d'Isaac.</w:t>
      </w:r>
    </w:p>
    <w:p>
      <w:pPr/>
      <w:r>
        <w:rPr>
          <w:lang w:val="fr_FR" w:bidi="fr_FR"/>
        </w:rPr>
      </w:r>
      <w:r>
        <w:rPr>
          <w:lang w:val="fr_FR" w:bidi="fr_FR"/>
        </w:rPr>
        <w:t xml:space="preserve">Quand jacob prononce la bénédiction, jacob parle du Dieu d'Abraham et du Dieu d'Isaac. Utilisez le même mot pour </w:t>
      </w:r>
      <w:r>
        <w:rPr>
          <w:b/>
          <w:lang w:val="fr_FR" w:bidi="fr_FR"/>
        </w:rPr>
        <w:t>Dieu</w:t>
      </w:r>
      <w:r>
        <w:rPr>
          <w:lang w:val="fr_FR" w:bidi="fr_FR"/>
        </w:rPr>
        <w:t xml:space="preserve"> que celui que vous avez utilisé dans les passages précédents. Le glossaire principal explique aussi ce que veut dire « </w:t>
      </w:r>
      <w:r>
        <w:rPr>
          <w:lang w:val="fr_FR" w:bidi="fr_FR"/>
        </w:rPr>
        <w:t>Dieu</w:t>
      </w:r>
      <w:r>
        <w:rPr>
          <w:lang w:val="fr_FR" w:bidi="fr_FR"/>
        </w:rPr>
        <w:t xml:space="preserve"> ».</w:t>
      </w:r>
    </w:p>
    <w:p>
      <w:pPr/>
      <w:r>
        <w:rPr>
          <w:lang w:val="fr_FR" w:bidi="fr_FR"/>
        </w:rPr>
      </w:r>
      <w:r>
        <w:rPr>
          <w:lang w:val="fr_FR" w:bidi="fr_FR"/>
        </w:rPr>
        <w:t xml:space="preserve">Jacob décrit Dieu comme un </w:t>
      </w:r>
      <w:r>
        <w:rPr>
          <w:b/>
          <w:lang w:val="fr_FR" w:bidi="fr_FR"/>
        </w:rPr>
        <w:t>berger</w:t>
      </w:r>
      <w:r>
        <w:rPr>
          <w:lang w:val="fr_FR" w:bidi="fr_FR"/>
        </w:rPr>
        <w:t xml:space="preserve">. Normalement, un berger prend soin des troupeaux de moutons et de chèvres. berger est expliqué dans le Glossaire </w:t>
      </w:r>
      <w:r>
        <w:rPr>
          <w:lang w:val="fr_FR" w:bidi="fr_FR"/>
        </w:rPr>
        <w:t>Principal</w:t>
      </w:r>
      <w:r>
        <w:rPr>
          <w:lang w:val="fr_FR" w:bidi="fr_FR"/>
        </w:rPr>
        <w:t xml:space="preserve">. Utilisez le même mot pour serviteur que celui que vous avez utilisé dans d'autres passages. </w:t>
      </w:r>
    </w:p>
    <w:p>
      <w:pPr/>
      <w:r>
        <w:rPr>
          <w:lang w:val="fr_FR" w:bidi="fr_FR"/>
        </w:rPr>
      </w:r>
      <w:r>
        <w:rPr>
          <w:lang w:val="fr_FR" w:bidi="fr_FR"/>
        </w:rPr>
        <w:t xml:space="preserve">Jacob mentionne un </w:t>
      </w:r>
      <w:r>
        <w:rPr>
          <w:b/>
          <w:lang w:val="fr_FR" w:bidi="fr_FR"/>
        </w:rPr>
        <w:t>ange</w:t>
      </w:r>
      <w:r>
        <w:rPr>
          <w:lang w:val="fr_FR" w:bidi="fr_FR"/>
        </w:rPr>
        <w:t xml:space="preserve"> quand il prononce la bénédiction. Un « ange » est un être surnaturel et spirituel qui est un messager de Dieu. Utilisez le même mot pour ange que celui que vous avez utilisé dans les passages précédents. Le glossaire principal explique aussi ce que signifie le mot « </w:t>
      </w:r>
      <w:r>
        <w:rPr>
          <w:lang w:val="fr_FR" w:bidi="fr_FR"/>
        </w:rPr>
        <w:t>serment</w:t>
      </w:r>
      <w:r>
        <w:rPr>
          <w:lang w:val="fr_FR" w:bidi="fr_FR"/>
        </w:rPr>
        <w:t xml:space="preserve"> ».</w:t>
      </w:r>
    </w:p>
    <w:p>
      <w:pPr/>
      <w:r>
        <w:rPr>
          <w:lang w:val="fr_FR" w:bidi="fr_FR"/>
        </w:rPr>
      </w:r>
      <w:r>
        <w:rPr>
          <w:lang w:val="fr_FR" w:bidi="fr_FR"/>
        </w:rPr>
        <w:t>Prendre quelque chose par l'épée et se prosterner signifie le capturer ou le mettre en bataille. Jacob s'est battu pour le morceau de terre qu'il donne à Joseph.</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Arrêtez cet audio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Arrêtez cet audio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Arrêtez cet audio ici.</w:t>
      </w:r>
    </w:p>
    <w:p>
      <w:pPr/>
      <w:r>
        <w:rPr>
          <w:lang w:val="fr_FR" w:bidi="fr_FR"/>
        </w:rPr>
      </w:r>
      <w:r>
        <w:rPr>
          <w:lang w:val="fr_FR" w:bidi="fr_FR"/>
        </w:rPr>
        <w:t>Enfin, le groupe peut se mettre d'accord sur une version finale de l'histoire. Chaque membre du groupe doit s'entraîner à raconté cette dernière version de l'histoire.</w:t>
      </w:r>
      <w:r>
        <w:rPr>
          <w:lang w:val="fr_FR" w:bidi="fr_FR"/>
        </w:rPr>
      </w:r>
      <w:r>
        <w:rPr>
          <w:lang w:val="fr_FR" w:bidi="fr_FR"/>
        </w:rPr>
      </w:r>
    </w:p>
    <w:p>
      <w:pPr/>
      <w:r>
        <w:rPr>
          <w:lang w:val="fr_FR" w:bidi="fr_FR"/>
        </w:rPr>
      </w:r>
    </w:p>
    <w:p>
      <w:pPr>
        <w:pStyle w:val="Heading2"/>
      </w:pPr>
      <w:r>
        <w:rPr>
          <w:lang w:val="fr_FR" w:bidi="fr_FR"/>
        </w:rPr>
        <w:t>Genèse 49:1–28</w:t>
      </w:r>
      <w:r>
        <w:rPr>
          <w:lang w:val="fr_FR" w:bidi="fr_FR"/>
        </w:rPr>
      </w:r>
    </w:p>
    <w:p>
      <w:pPr>
        <w:pStyle w:val="Heading3"/>
      </w:pPr>
      <w:r>
        <w:rPr>
          <w:lang w:val="fr_FR" w:bidi="fr_FR"/>
        </w:rPr>
        <w:t>Écouter et Cœur</w:t>
      </w:r>
    </w:p>
    <w:p>
      <w:pPr/>
      <w:r>
        <w:rPr>
          <w:lang w:val="fr_FR" w:bidi="fr_FR"/>
        </w:rPr>
      </w:r>
      <w:r>
        <w:rPr>
          <w:lang w:val="fr_FR" w:bidi="fr_FR"/>
        </w:rPr>
        <w:t>Écoutez Genèse 49:1–28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 passage continue la conclusion de l'histoire de Jacob et de Joseph. Jacob est proche de la mort. Jacob a béni Joseph et ses deux fils, Manassé et Ephraïm. Maintenant, Jacob appelle tous les autres fils à venir pour ses derniers mots. Les mots de Jacob ressemblent plus à une prophétie qu'à une bénédiction. Cela signifie que Jacob dit que cela se produira à l'avenir. Il dit à chaque fils ce que l'avenir réserve à ses descendants. La bénédiction est sérieuse. La plupart des gens du temps de Jacob considèrent que la bénédiction est contraignante pour la personne qui la reçoit. Jacob maudit certains de ses fils. Jacob parle en format poétique.</w:t>
      </w:r>
    </w:p>
    <w:p>
      <w:pPr/>
      <w:r>
        <w:rPr>
          <w:lang w:val="fr_FR" w:bidi="fr_FR"/>
        </w:rPr>
      </w:r>
      <w:r>
        <w:rPr>
          <w:lang w:val="fr_FR" w:bidi="fr_FR"/>
        </w:rPr>
        <w:t>Arrêtez-vous et discutez : Racontez l'histoire d'un vieil homme, comme un grand-père qui se rapproche de la mort. Que dirait un homme comme ce grand-père à ses fils et petits-fils ? Comment le dirait-il ? Si votre culture n'a pas de tradition selon laquelle le père donne une bénédiction à ses enfants avant de mourir, quand une bénédiction serait-elle donnée ? Qui donnerait la bénédiction ? Comment les gens recevraient-ils la bénédiction ?</w:t>
      </w:r>
    </w:p>
    <w:p>
      <w:pPr/>
      <w:r>
        <w:rPr>
          <w:lang w:val="fr_FR" w:bidi="fr_FR"/>
        </w:rPr>
      </w:r>
      <w:r>
        <w:rPr>
          <w:lang w:val="fr_FR" w:bidi="fr_FR"/>
        </w:rPr>
        <w:t>Ruben est le fils premier-né. Habituellement, ce fils a des droits et des privilèges que les autres fils n'ont pas. Dans certaines cultures, le fils aîné hérite de tout. Le fils premier-né prend aussi le rôle de leadership dans la famille. Des années avant ce moment, Ruben a couché avec Bilhah, l'une des femmes de Jacob. Jacob utilise une image de mot pour décrire cet acte. Jacob dit que Ruben a déshonoré ou souillé le lit conjugal. Cela signifie que Ruben a rendu impur le lit de mariage ou le lit où Jacob a normalement couché avec Bilhah en couchant avec elle. Jacob n'a pas puni Ruben au moment où il a couché avec Bilhah. Jacob semble utiliser cet événement comme la raison de ce qu'il dit à Ruben à ce moment-là. Maintenant, Jacob dit qu'il perdra sa position de leadership dans la famille. Parce que Ruben n'était pas capable de se contrôler, il ne sera pas le chef de la famille.</w:t>
      </w:r>
    </w:p>
    <w:p>
      <w:pPr/>
      <w:r>
        <w:rPr>
          <w:lang w:val="fr_FR" w:bidi="fr_FR"/>
        </w:rPr>
      </w:r>
      <w:r>
        <w:rPr>
          <w:lang w:val="fr_FR" w:bidi="fr_FR"/>
        </w:rPr>
        <w:t>Il a parlé de Siméon et de Lévi ensemble. Ces deux frères ont reçu le même message. Jacob a parlé de Siméon et de Lévi comme s'ils n'étaient pas présents. Jacob a prononcé des malédictions sur Siméon et Lévi à cause de leur colère et de leur fureur. La fureur est un mot plus fort pour la colère. Jacob dit que Siméon et Lévi ont mutilé des bœufs. Cela signifie qu'ils ont coupé le tendon derrière le genou des jambes arrière. Une fois que ce tendon est coupé, l'animal ne peut pas marcher correctement et ne peut rien tirer comme une charrue ou une chariot. Dans un passage précédent, après le viol de Dina, Siméon et Lévi ont tué tous les hommes de Sichem. Il ne les a pas punis à ce moment-là. Cependant, cet acte semble être la raison des malédictions que Jacob donne dans ce passage.</w:t>
      </w:r>
    </w:p>
    <w:p>
      <w:pPr/>
      <w:r>
        <w:rPr>
          <w:lang w:val="fr_FR" w:bidi="fr_FR"/>
        </w:rPr>
      </w:r>
      <w:r>
        <w:rPr>
          <w:lang w:val="fr_FR" w:bidi="fr_FR"/>
        </w:rPr>
        <w:t>Montrez une image d'un bœuf.</w:t>
      </w:r>
    </w:p>
    <w:p>
      <w:pPr/>
      <w:r>
        <w:rPr>
          <w:lang w:val="fr_FR" w:bidi="fr_FR"/>
        </w:rPr>
      </w:r>
      <w:r>
        <w:rPr>
          <w:lang w:val="fr_FR" w:bidi="fr_FR"/>
        </w:rPr>
        <w:t xml:space="preserve">Les mots que Jacob dit à ses prochains fils sonnent comme des bénédictions. </w:t>
      </w:r>
    </w:p>
    <w:p>
      <w:pPr/>
      <w:r>
        <w:rPr>
          <w:lang w:val="fr_FR" w:bidi="fr_FR"/>
        </w:rPr>
      </w:r>
      <w:r>
        <w:rPr>
          <w:lang w:val="fr_FR" w:bidi="fr_FR"/>
        </w:rPr>
        <w:t>Jacob parle directement à Judah. Le message à Judah sonne comme une bénédiction. Les descendants de Judah seront des chefs. Jacob utilise des images de mots pour parler de la force de la famille de Judah. Après que le lion a mangé, il se couche pour dormir. Même quand le lion dort, les autres animaux n'osent pas l'attaquer. Le sceptre est la verge qu'un roi tient et utilise pour montrer que le roi a le pouvoir. Jacob utilise des images de mots de la vigne, du vin et du lait comme symboles pour dire que les descendants de Judah prospéreront ou deviendront riches. Les descendants de Judah feront l'expérience de la bénédiction de Dieu à l'avenir. Jacob utilise l'image de mot lavant les vêtements dans le vin pour indiquer que les descendants de Judah seront très riches.</w:t>
      </w:r>
    </w:p>
    <w:p>
      <w:pPr/>
      <w:r>
        <w:rPr>
          <w:lang w:val="fr_FR" w:bidi="fr_FR"/>
        </w:rPr>
      </w:r>
      <w:r>
        <w:rPr>
          <w:lang w:val="fr_FR" w:bidi="fr_FR"/>
        </w:rPr>
        <w:t>Montrez une image d'un roi égyptien tenant un sceptre.</w:t>
      </w:r>
    </w:p>
    <w:p>
      <w:pPr/>
      <w:r>
        <w:rPr>
          <w:lang w:val="fr_FR" w:bidi="fr_FR"/>
        </w:rPr>
      </w:r>
      <w:r>
        <w:rPr>
          <w:lang w:val="fr_FR" w:bidi="fr_FR"/>
        </w:rPr>
        <w:t>Montrez une image d'un lion endormi. Montrez une image d'un âne avec son poulain.</w:t>
      </w:r>
    </w:p>
    <w:p>
      <w:pPr/>
      <w:r>
        <w:rPr>
          <w:lang w:val="fr_FR" w:bidi="fr_FR"/>
        </w:rPr>
      </w:r>
      <w:r>
        <w:rPr>
          <w:lang w:val="fr_FR" w:bidi="fr_FR"/>
        </w:rPr>
        <w:t>Montrer une image d'une vigne.</w:t>
      </w:r>
    </w:p>
    <w:p>
      <w:pPr/>
      <w:r>
        <w:rPr>
          <w:lang w:val="fr_FR" w:bidi="fr_FR"/>
        </w:rPr>
      </w:r>
      <w:r>
        <w:rPr>
          <w:lang w:val="fr_FR" w:bidi="fr_FR"/>
        </w:rPr>
        <w:t>Jacob parle de Zabulon. Jacob dit que les descendants de Zabulon travailleront sur des navires. Jacob parle d'Issacar. Il semble dire à Issacar que ses descendants travailleront dur pour d'autres maîtres pour vivre en paix. La paix et la sécurité semblent plus importantes aux descendants d'Issacar que la liberté. Le message pour Issacar utilise un mot qui n'est pas clair. Certains pensent que ce mot signifie bergerie, certains pensent que cela signifie terre en dehors du village qui n'appartient pas à une personne. Cette terre est utilisée comme terre de pâturage par n'importe qui. Le mot pourrait aussi signifier feu de camp. L'animal s'accroupe ou se couche pour se reposer dans cette région. Les messages pour Zabulon et pour Issacar sonnent comme des bénédictions.</w:t>
      </w:r>
    </w:p>
    <w:p>
      <w:pPr/>
      <w:r>
        <w:rPr>
          <w:lang w:val="fr_FR" w:bidi="fr_FR"/>
        </w:rPr>
      </w:r>
      <w:r>
        <w:rPr>
          <w:lang w:val="fr_FR" w:bidi="fr_FR"/>
        </w:rPr>
        <w:t>Arrêtez-vous ici et montrez une image d'un animal accroupi ou d'un animal couché.</w:t>
      </w:r>
    </w:p>
    <w:p>
      <w:pPr/>
      <w:r>
        <w:rPr>
          <w:lang w:val="fr_FR" w:bidi="fr_FR"/>
        </w:rPr>
      </w:r>
      <w:r>
        <w:rPr>
          <w:lang w:val="fr_FR" w:bidi="fr_FR"/>
        </w:rPr>
        <w:t>Montrez une carte d'Israël avec Sidon marquée. Cette carte doit marquer Beer-Shéba et Hebron.</w:t>
      </w:r>
    </w:p>
    <w:p>
      <w:pPr/>
      <w:r>
        <w:rPr>
          <w:lang w:val="fr_FR" w:bidi="fr_FR"/>
        </w:rPr>
      </w:r>
      <w:r>
        <w:rPr>
          <w:lang w:val="fr_FR" w:bidi="fr_FR"/>
        </w:rPr>
        <w:t>Jacob parle de Dan Jacob compare Dan à un serpent venimeux. Jacob dit que les descendants de Dan feront justice à Israël. Israël se réfère au peuple ou aux descendants de Jacob.</w:t>
      </w:r>
    </w:p>
    <w:p>
      <w:pPr/>
      <w:r>
        <w:rPr>
          <w:lang w:val="fr_FR" w:bidi="fr_FR"/>
        </w:rPr>
      </w:r>
      <w:r>
        <w:rPr>
          <w:lang w:val="fr_FR" w:bidi="fr_FR"/>
        </w:rPr>
        <w:t>Jacob parle de Gad. Les gens viendront pour attaquer les descendants de Gad, mais les descendants de Gad attaqueront ensuite ceux qui sont venus pour envahir ou faire des raids dans la région.</w:t>
      </w:r>
    </w:p>
    <w:p>
      <w:pPr/>
      <w:r>
        <w:rPr>
          <w:lang w:val="fr_FR" w:bidi="fr_FR"/>
        </w:rPr>
      </w:r>
      <w:r>
        <w:rPr>
          <w:lang w:val="fr_FR" w:bidi="fr_FR"/>
        </w:rPr>
        <w:t>Jacob parle de Asher. Les descendants d'Asher vivront dans une région fertile. Cela signifie qu'ils auront beaucoup de bonne nourriture.</w:t>
      </w:r>
    </w:p>
    <w:p>
      <w:pPr/>
      <w:r>
        <w:rPr>
          <w:lang w:val="fr_FR" w:bidi="fr_FR"/>
        </w:rPr>
      </w:r>
      <w:r>
        <w:rPr>
          <w:lang w:val="fr_FR" w:bidi="fr_FR"/>
        </w:rPr>
        <w:t>Jacob parle de Nephtali. Les descendants de Nephtali seront comme une cerf femelle qui produit de beaux givres ou de jeunes cerfs. Certaines traductions utilisent le mot pour un grand arbre plutôt qu'une cerf femelle. Ce grand arbre a de belles branches.</w:t>
      </w:r>
    </w:p>
    <w:p>
      <w:pPr/>
      <w:r>
        <w:rPr>
          <w:lang w:val="fr_FR" w:bidi="fr_FR"/>
        </w:rPr>
      </w:r>
      <w:r>
        <w:rPr>
          <w:lang w:val="fr_FR" w:bidi="fr_FR"/>
        </w:rPr>
        <w:t>Arrêtez-vous et montrez une image d’une biche avec son petit.</w:t>
      </w:r>
    </w:p>
    <w:p>
      <w:pPr/>
      <w:r>
        <w:rPr>
          <w:lang w:val="fr_FR" w:bidi="fr_FR"/>
        </w:rPr>
      </w:r>
      <w:r>
        <w:rPr>
          <w:lang w:val="fr_FR" w:bidi="fr_FR"/>
        </w:rPr>
        <w:t>Le message de Jacob pour Joseph est le plus long. Au début, Jacob parle de Joseph. Jacob compare Joseph à un âne sauvage. Joseph a été attaqué à un moment donné dans le passé. Joseph s'est défendu et est devenu plus fort. Les archers ont tiré des flèches sur Joseph, mais son arc est resté fort. Certaines traductions utilisent une image de mot différente. Certaines traductions comparent Joseph à une plante fruitière qui grimpe par-dessus un mur. La plupart des gens préfèrent l'illustration de l'âne parce qu'elle suit le modèle des autres fils. Jacob a utilisé des animaux pour décrire ses autres fils.</w:t>
      </w:r>
    </w:p>
    <w:p>
      <w:pPr/>
      <w:r>
        <w:rPr>
          <w:lang w:val="fr_FR" w:bidi="fr_FR"/>
        </w:rPr>
      </w:r>
      <w:r>
        <w:rPr>
          <w:lang w:val="fr_FR" w:bidi="fr_FR"/>
        </w:rPr>
        <w:t>Arrêtez-vous ici et montrez une image d'un archer avec un arc et des flèches.</w:t>
      </w:r>
    </w:p>
    <w:p>
      <w:pPr/>
      <w:r>
        <w:rPr>
          <w:lang w:val="fr_FR" w:bidi="fr_FR"/>
        </w:rPr>
      </w:r>
      <w:r>
        <w:rPr>
          <w:lang w:val="fr_FR" w:bidi="fr_FR"/>
        </w:rPr>
        <w:t>Ensuite, Jacob parle directement à Joseph et le bénit. Jacob utilise un certain nombre de différents noms de Dieu en prononçant la bénédiction.</w:t>
      </w:r>
    </w:p>
    <w:p>
      <w:pPr/>
      <w:r>
        <w:rPr>
          <w:lang w:val="fr_FR" w:bidi="fr_FR"/>
        </w:rPr>
      </w:r>
      <w:r>
        <w:rPr>
          <w:lang w:val="fr_FR" w:bidi="fr_FR"/>
        </w:rPr>
        <w:t>Jacob parle de Benjamin. Jacob compare les descendants de Benjamin, à un loup affamé. Les gens pensaient que le loup était cupide. Le loup était un animal féroce. Jacob utilise une image de mot matin et soir pour se référer à toute la journée.</w:t>
      </w:r>
    </w:p>
    <w:p>
      <w:pPr/>
      <w:r>
        <w:rPr>
          <w:lang w:val="fr_FR" w:bidi="fr_FR"/>
        </w:rPr>
      </w:r>
      <w:r>
        <w:rPr>
          <w:lang w:val="fr_FR" w:bidi="fr_FR"/>
        </w:rPr>
        <w:t>Arrêtez-vous et montrez une image de l'anneau de pharaon.</w:t>
      </w:r>
    </w:p>
    <w:p>
      <w:pPr/>
      <w:r>
        <w:rPr>
          <w:lang w:val="fr_FR" w:bidi="fr_FR"/>
        </w:rPr>
      </w:r>
      <w:r>
        <w:rPr>
          <w:lang w:val="fr_FR" w:bidi="fr_FR"/>
        </w:rPr>
        <w:t>C'étaient les derniers mots de Jacob à chacun de ses fils. Jacob a donné à chaque fils un message pour ce fils.</w:t>
      </w:r>
      <w:r>
        <w:rPr>
          <w:lang w:val="fr_FR" w:bidi="fr_FR"/>
        </w:rPr>
      </w:r>
    </w:p>
    <w:p>
      <w:pPr>
        <w:pStyle w:val="Heading3"/>
      </w:pPr>
      <w:r>
        <w:rPr>
          <w:lang w:val="fr_FR" w:bidi="fr_FR"/>
        </w:rPr>
        <w:t>Définir les Scènes</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une seule scène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Ruben</w:t>
      </w:r>
    </w:p>
    <w:p>
      <w:pPr>
        <w:pStyle w:val="ListBullet"/>
        <w:spacing w:line="240" w:lineRule="auto"/>
        <w:ind w:left="720"/>
      </w:pPr>
      <w:r>
        <w:rPr>
          <w:lang w:val="fr_FR" w:bidi="fr_FR"/>
        </w:rPr>
      </w:r>
      <w:r>
        <w:rPr>
          <w:lang w:val="fr_FR" w:bidi="fr_FR"/>
        </w:rPr>
        <w:t>Simeon</w:t>
      </w:r>
    </w:p>
    <w:p>
      <w:pPr>
        <w:pStyle w:val="ListBullet"/>
        <w:spacing w:line="240" w:lineRule="auto"/>
        <w:ind w:left="720"/>
      </w:pPr>
      <w:r>
        <w:rPr>
          <w:lang w:val="fr_FR" w:bidi="fr_FR"/>
        </w:rPr>
      </w:r>
      <w:r>
        <w:rPr>
          <w:lang w:val="fr_FR" w:bidi="fr_FR"/>
        </w:rPr>
        <w:t>Levi</w:t>
      </w:r>
    </w:p>
    <w:p>
      <w:pPr>
        <w:pStyle w:val="ListBullet"/>
        <w:spacing w:line="240" w:lineRule="auto"/>
        <w:ind w:left="720"/>
      </w:pPr>
      <w:r>
        <w:rPr>
          <w:lang w:val="fr_FR" w:bidi="fr_FR"/>
        </w:rPr>
      </w:r>
      <w:r>
        <w:rPr>
          <w:lang w:val="fr_FR" w:bidi="fr_FR"/>
        </w:rPr>
        <w:t>Judah</w:t>
      </w:r>
    </w:p>
    <w:p>
      <w:pPr>
        <w:pStyle w:val="ListBullet"/>
        <w:spacing w:line="240" w:lineRule="auto"/>
        <w:ind w:left="720"/>
      </w:pPr>
      <w:r>
        <w:rPr>
          <w:lang w:val="fr_FR" w:bidi="fr_FR"/>
        </w:rPr>
      </w:r>
      <w:r>
        <w:rPr>
          <w:lang w:val="fr_FR" w:bidi="fr_FR"/>
        </w:rPr>
        <w:t>Zabulon</w:t>
      </w:r>
    </w:p>
    <w:p>
      <w:pPr>
        <w:pStyle w:val="ListBullet"/>
        <w:spacing w:line="240" w:lineRule="auto"/>
        <w:ind w:left="720"/>
      </w:pPr>
      <w:r>
        <w:rPr>
          <w:lang w:val="fr_FR" w:bidi="fr_FR"/>
        </w:rPr>
      </w:r>
      <w:r>
        <w:rPr>
          <w:lang w:val="fr_FR" w:bidi="fr_FR"/>
        </w:rPr>
        <w:t>Issacar</w:t>
      </w:r>
    </w:p>
    <w:p>
      <w:pPr>
        <w:pStyle w:val="ListBullet"/>
        <w:spacing w:line="240" w:lineRule="auto"/>
        <w:ind w:left="720"/>
      </w:pPr>
      <w:r>
        <w:rPr>
          <w:lang w:val="fr_FR" w:bidi="fr_FR"/>
        </w:rPr>
      </w:r>
      <w:r>
        <w:rPr>
          <w:lang w:val="fr_FR" w:bidi="fr_FR"/>
        </w:rPr>
        <w:t>Dan</w:t>
      </w:r>
    </w:p>
    <w:p>
      <w:pPr>
        <w:pStyle w:val="ListBullet"/>
        <w:spacing w:line="240" w:lineRule="auto"/>
        <w:ind w:left="720"/>
      </w:pPr>
      <w:r>
        <w:rPr>
          <w:lang w:val="fr_FR" w:bidi="fr_FR"/>
        </w:rPr>
      </w:r>
      <w:r>
        <w:rPr>
          <w:lang w:val="fr_FR" w:bidi="fr_FR"/>
        </w:rPr>
        <w:t>Gad</w:t>
      </w:r>
    </w:p>
    <w:p>
      <w:pPr>
        <w:pStyle w:val="ListBullet"/>
        <w:spacing w:line="240" w:lineRule="auto"/>
        <w:ind w:left="720"/>
      </w:pPr>
      <w:r>
        <w:rPr>
          <w:lang w:val="fr_FR" w:bidi="fr_FR"/>
        </w:rPr>
      </w:r>
      <w:r>
        <w:rPr>
          <w:lang w:val="fr_FR" w:bidi="fr_FR"/>
        </w:rPr>
        <w:t>Asher</w:t>
      </w:r>
    </w:p>
    <w:p>
      <w:pPr>
        <w:pStyle w:val="ListBullet"/>
        <w:spacing w:line="240" w:lineRule="auto"/>
        <w:ind w:left="720"/>
      </w:pPr>
      <w:r>
        <w:rPr>
          <w:lang w:val="fr_FR" w:bidi="fr_FR"/>
        </w:rPr>
      </w:r>
      <w:r>
        <w:rPr>
          <w:lang w:val="fr_FR" w:bidi="fr_FR"/>
        </w:rPr>
        <w:t>Nephtali</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Benjamin</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en scène l’histoire,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 xml:space="preserve">C'est une longue scène avec Jacob parlant à chaque fils à son tour. Tous les fils sont présents et se sont rassemblés autour du lit de Jacob. Jacob est proche de la mort. </w:t>
      </w:r>
    </w:p>
    <w:p>
      <w:pPr/>
      <w:r>
        <w:rPr>
          <w:lang w:val="fr_FR" w:bidi="fr_FR"/>
        </w:rPr>
      </w:r>
      <w:r>
        <w:rPr>
          <w:lang w:val="fr_FR" w:bidi="fr_FR"/>
        </w:rPr>
        <w:t>Jacob parle en premier à Ruben, Siméon et Lévi. Les messages pour Ruben, Siméon et Lévi se réfèrent tous aux choses que ces fils ont faites dans le passé qui n'étaient pas punis à ce moment-là.</w:t>
      </w:r>
    </w:p>
    <w:p>
      <w:pPr/>
      <w:r>
        <w:rPr>
          <w:lang w:val="fr_FR" w:bidi="fr_FR"/>
        </w:rPr>
      </w:r>
      <w:r>
        <w:rPr>
          <w:lang w:val="fr_FR" w:bidi="fr_FR"/>
        </w:rPr>
        <w:t>Arrêtez l'action : Demandez à chaque fils : « Que ressentez-vous maintenant en entendant ce que votre père vous dit ? » Vous pouvez entendre des réponses comme : « Je regrette ce que j'ai fait. » Je n'aurais pas dû coucher avec Bilhah. C'est difficile de perdre mon héritage à cause de quelque chose que j'ai fait il y a si longtemps. J'aurais dû dire à mon père que je regrette cela Ou : « Je ne suis pas désolé. Nous avons dû nous venger pour notre sœur. Mon père ne ferait rien. Nous avons dû agir. Je ne me soucie pas d'une bénédiction de toute façon. Reprenez l'action.</w:t>
      </w:r>
    </w:p>
    <w:p>
      <w:pPr/>
      <w:r>
        <w:rPr>
          <w:lang w:val="fr_FR" w:bidi="fr_FR"/>
        </w:rPr>
      </w:r>
      <w:r>
        <w:rPr>
          <w:lang w:val="fr_FR" w:bidi="fr_FR"/>
        </w:rPr>
        <w:t>Jacob donne une longue bénédiction à Judah. Jacob dit que la famille de Judah gouvernera sur les autres. La famille de Judah sera riche.</w:t>
      </w:r>
    </w:p>
    <w:p>
      <w:pPr/>
      <w:r>
        <w:rPr>
          <w:lang w:val="fr_FR" w:bidi="fr_FR"/>
        </w:rPr>
      </w:r>
      <w:r>
        <w:rPr>
          <w:lang w:val="fr_FR" w:bidi="fr_FR"/>
        </w:rPr>
        <w:t xml:space="preserve"> Arrêtez l'action : Demandez à Judah : « Comment vous sentez-vous à propos de cette bénédiction vous pouvez entendre je suis étonné Je ne sais pas pourquoi mon père m'a choisi pour cette bénédiction. Mon père dit que les rois viendront de mes descendants. Mon père semble faire de moi une promesse particulière un futur roi. Je me demande ce que cela signifie. Reprenez l'action.</w:t>
      </w:r>
    </w:p>
    <w:p>
      <w:pPr/>
      <w:r>
        <w:rPr>
          <w:lang w:val="fr_FR" w:bidi="fr_FR"/>
        </w:rPr>
      </w:r>
      <w:r>
        <w:rPr>
          <w:lang w:val="fr_FR" w:bidi="fr_FR"/>
        </w:rPr>
        <w:t>Jacob dit à Issacar que ses descendants voudront vivre dans un endroit prospère et sûr et perdront leur liberté à cause de cela.</w:t>
      </w:r>
    </w:p>
    <w:p>
      <w:pPr/>
      <w:r>
        <w:rPr>
          <w:lang w:val="fr_FR" w:bidi="fr_FR"/>
        </w:rPr>
      </w:r>
      <w:r>
        <w:rPr>
          <w:lang w:val="fr_FR" w:bidi="fr_FR"/>
        </w:rPr>
        <w:t>Arrêtez l'action et demandez à Issacar : « Comment vous sentez-vous à propos de ce qui arrivera à vos descendants ? » Vous pouvez entendre des réponses comme : « Je ne comprends pas pourquoi ils doivent perdre leur liberté et travailler pour les autres. Il semble naturel de vouloir vivre dans un endroit sûr et prospère. Peut-être que mon père s'est trompé en cela. Je voulais lui faire plaisir. » Reprenez l'action.</w:t>
      </w:r>
    </w:p>
    <w:p>
      <w:pPr/>
      <w:r>
        <w:rPr>
          <w:lang w:val="fr_FR" w:bidi="fr_FR"/>
        </w:rPr>
      </w:r>
      <w:r>
        <w:rPr>
          <w:lang w:val="fr_FR" w:bidi="fr_FR"/>
        </w:rPr>
        <w:t>Jacob donne des bénédictions plus courtes à Zabulon, Dan, Gad, Asher, Nephtali et Benjamin. Chaque bénédiction est différente.</w:t>
      </w:r>
    </w:p>
    <w:p>
      <w:pPr/>
      <w:r>
        <w:rPr>
          <w:lang w:val="fr_FR" w:bidi="fr_FR"/>
        </w:rPr>
      </w:r>
      <w:r>
        <w:rPr>
          <w:lang w:val="fr_FR" w:bidi="fr_FR"/>
        </w:rPr>
        <w:t xml:space="preserve"> Arrêtez l'action : Demandez à chaqu'un : « Comment vous sentez-vous à propos de cette bénédiction Vous pouvez entendre : « Je suis si heureuse. Cela semble juste. Mes descendants doivent bien faire et être heureux. Ou : « Je n'aime pas être comparé à un serpent venimeux. Je pense que mon père aurait pu trouver quelque chose de mieux pour moi et mes descendants." Ou : « Je n'aime pas qu'on pense à moi comme un loup affamé. Cela donne une mauvaise image. Je préférerais être l'une des autres illustrations que mon père a utilisées. Ou : « Je veux que mes descendants fassent bien et soient heureux. Mon père semble indiquer qu'ils seront heureux et cela me rend heureux. Reprenez l'action.</w:t>
      </w:r>
    </w:p>
    <w:p>
      <w:pPr/>
      <w:r>
        <w:rPr>
          <w:lang w:val="fr_FR" w:bidi="fr_FR"/>
        </w:rPr>
      </w:r>
      <w:r>
        <w:rPr>
          <w:lang w:val="fr_FR" w:bidi="fr_FR"/>
        </w:rPr>
        <w:t>Jacob a donné la plus longue bénédiction à Joseph. Jacob a béni Joseph et ses deux fils, Manassé et Ephraïm. Maintenant, Jacob bénit Joseph à nouveau et avec la plus longue bénédiction qu'il prononce. Jacob appelle Dieu pour bénir Joseph. Jacob n'a pas appelé Dieu quand il donne son message aux autres fils.</w:t>
      </w:r>
    </w:p>
    <w:p>
      <w:pPr/>
      <w:r>
        <w:rPr>
          <w:lang w:val="fr_FR" w:bidi="fr_FR"/>
        </w:rPr>
      </w:r>
      <w:r>
        <w:rPr>
          <w:lang w:val="fr_FR" w:bidi="fr_FR"/>
        </w:rPr>
        <w:t>Arrêtez l'action : demandez aux autres frères, « Comment vous sentez-vous maintenant que vous avez entendu la bénédiction de Joseph ? » Vous pouvez entendre : « Je suis Ok !. J'ai reçu un bon pour moi. Je ne suis plus jaloux de Joseph. Mon père a toujours aimé Joseph le plus et nous le savions tous. Joseph nous a bien traités. Je souhaite du bien à Joseph. Ou : « Mon père aime Joseph le mieux. » Nous savons cela. Je voudrais que mon père m'aime autant, mais cela ne se produira pas. Ou : « J'espère que Joseph n'essaie pas de nous tuer ou n'obtient pas sa vengeance après la mort de son père. » Cette bénédiction donne à Joseph beaucoup de pouvoir. Je ne veux pas que Joseph se venge pour ce que nous lui avons fait. Demandez à Joseph, « Comment te sens-tu à propos de cette bénédiction ? » Vous pouvez entendre : « Je suis heureux de cela. » J'aime mon père. Je ne veux pas qu'il meure, mais je sais que le moment est venu. Je serai heureux de me rappeler de ces choses que mon père m'a dites. Mon père a demandé à Dieu de me bénir avec encore plus de choses que celles que Dieu m'a données maintenant. Je suis très reconnaissant.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Jacob parle à chaque fils Une partie de ce que Jacob dit est une bénédiction. Utilisez le même mot pour </w:t>
      </w:r>
      <w:r>
        <w:rPr>
          <w:b/>
          <w:lang w:val="fr_FR" w:bidi="fr_FR"/>
        </w:rPr>
        <w:t>bénir</w:t>
      </w:r>
      <w:r>
        <w:rPr>
          <w:lang w:val="fr_FR" w:bidi="fr_FR"/>
        </w:rPr>
        <w:t xml:space="preserve"> que celui que vous avez utilisé dans les passages précédents. Le glossaire principal explique aussi ce que veut dire le mot « </w:t>
      </w:r>
      <w:r>
        <w:rPr>
          <w:lang w:val="fr_FR" w:bidi="fr_FR"/>
        </w:rPr>
        <w:t>bénir</w:t>
      </w:r>
      <w:r>
        <w:rPr>
          <w:lang w:val="fr_FR" w:bidi="fr_FR"/>
        </w:rPr>
        <w:t xml:space="preserve"> ». Jacob maudit certains de ses fils. Utilisez le même mot pour </w:t>
      </w:r>
      <w:r>
        <w:rPr>
          <w:b/>
          <w:lang w:val="fr_FR" w:bidi="fr_FR"/>
        </w:rPr>
        <w:t>malédiction</w:t>
      </w:r>
      <w:r>
        <w:rPr>
          <w:lang w:val="fr_FR" w:bidi="fr_FR"/>
        </w:rPr>
        <w:t xml:space="preserve"> que celui que vous avez utilisé dans d'autres passages. Le mot « </w:t>
      </w:r>
      <w:r>
        <w:rPr>
          <w:lang w:val="fr_FR" w:bidi="fr_FR"/>
        </w:rPr>
        <w:t>malédiction</w:t>
      </w:r>
      <w:r>
        <w:rPr>
          <w:lang w:val="fr_FR" w:bidi="fr_FR"/>
        </w:rPr>
        <w:t xml:space="preserve"> » est discuté dans le glossaire principal</w:t>
      </w:r>
    </w:p>
    <w:p>
      <w:pPr/>
      <w:r>
        <w:rPr>
          <w:lang w:val="fr_FR" w:bidi="fr_FR"/>
        </w:rPr>
      </w:r>
      <w:r>
        <w:rPr>
          <w:lang w:val="fr_FR" w:bidi="fr_FR"/>
        </w:rPr>
        <w:t xml:space="preserve">Jacob s'appelle lui-même </w:t>
      </w:r>
      <w:r>
        <w:rPr>
          <w:b/>
          <w:lang w:val="fr_FR" w:bidi="fr_FR"/>
        </w:rPr>
        <w:t>Israël</w:t>
      </w:r>
      <w:r>
        <w:rPr>
          <w:lang w:val="fr_FR" w:bidi="fr_FR"/>
        </w:rPr>
        <w:t xml:space="preserve">. Jacob et Israël sont la même personne. </w:t>
      </w:r>
      <w:r>
        <w:rPr>
          <w:lang w:val="fr_FR" w:bidi="fr_FR"/>
        </w:rPr>
        <w:t>Israël</w:t>
      </w:r>
      <w:r>
        <w:rPr>
          <w:lang w:val="fr_FR" w:bidi="fr_FR"/>
        </w:rPr>
        <w:t xml:space="preserve"> est discuté dans le glossaire principal Utilisez le même mot pour Israel que celui que vous avez utilisé dans les passages précédents. </w:t>
      </w:r>
    </w:p>
    <w:p>
      <w:pPr/>
      <w:r>
        <w:rPr>
          <w:lang w:val="fr_FR" w:bidi="fr_FR"/>
        </w:rPr>
      </w:r>
      <w:r>
        <w:rPr>
          <w:lang w:val="fr_FR" w:bidi="fr_FR"/>
        </w:rPr>
        <w:t xml:space="preserve">Jacob a utilisé les noms suivants pour Dieu. Le terme </w:t>
      </w:r>
      <w:r>
        <w:rPr>
          <w:lang w:val="fr_FR" w:bidi="fr_FR"/>
        </w:rPr>
        <w:t>Dieu</w:t>
      </w:r>
      <w:r>
        <w:rPr>
          <w:lang w:val="fr_FR" w:bidi="fr_FR"/>
        </w:rPr>
        <w:t xml:space="preserve"> est abordé dans le glossaire principal. Pendant que vous utilisez ces noms, assurez-vous que votre public comprend que ce sont des noms pour le même Dieu.</w:t>
      </w:r>
    </w:p>
    <w:p>
      <w:pPr>
        <w:pStyle w:val="ListBullet"/>
        <w:spacing w:line="240" w:lineRule="auto"/>
        <w:ind w:left="720"/>
      </w:pPr>
      <w:r>
        <w:rPr>
          <w:lang w:val="fr_FR" w:bidi="fr_FR"/>
        </w:rPr>
      </w:r>
      <w:r>
        <w:rPr>
          <w:lang w:val="fr_FR" w:bidi="fr_FR"/>
        </w:rPr>
        <w:t>Le Puissant de Jacob : C'est un titre pour Dieu qui déclare que Dieu est très puissant. Jacob adore ce Dieu.</w:t>
      </w:r>
    </w:p>
    <w:p>
      <w:pPr>
        <w:pStyle w:val="ListBullet"/>
        <w:spacing w:line="240" w:lineRule="auto"/>
        <w:ind w:left="720"/>
      </w:pPr>
      <w:r>
        <w:rPr>
          <w:lang w:val="fr_FR" w:bidi="fr_FR"/>
        </w:rPr>
      </w:r>
      <w:r>
        <w:rPr>
          <w:lang w:val="fr_FR" w:bidi="fr_FR"/>
        </w:rPr>
        <w:t>Berger : Ce titre est une image de mot. Le berger prend soin de ses moutons. Le berger guide et protège les moutons. Dieu comme le berger prend soin de son peuple et le protège.</w:t>
      </w:r>
    </w:p>
    <w:p>
      <w:pPr>
        <w:pStyle w:val="ListBullet"/>
        <w:spacing w:line="240" w:lineRule="auto"/>
        <w:ind w:left="720"/>
      </w:pPr>
      <w:r>
        <w:rPr>
          <w:lang w:val="fr_FR" w:bidi="fr_FR"/>
        </w:rPr>
      </w:r>
      <w:r>
        <w:rPr>
          <w:lang w:val="fr_FR" w:bidi="fr_FR"/>
        </w:rPr>
        <w:t>Rocher d'Israël : C'est une image de mot décrivant Dieu comme une grande pierre comme une pierre de fondation. Dieu est fort. Dieu est permanent ou éternel. Les gens peuvent faire confiance et dépendre de Dieu. Si votre peuple ne comprend pas l'image du mot, vous pourriez dire que c'est Dieu dont Israël dépend.</w:t>
      </w:r>
    </w:p>
    <w:p>
      <w:pPr>
        <w:pStyle w:val="ListBullet"/>
        <w:spacing w:line="240" w:lineRule="auto"/>
        <w:ind w:left="720"/>
      </w:pPr>
      <w:r>
        <w:rPr>
          <w:lang w:val="fr_FR" w:bidi="fr_FR"/>
        </w:rPr>
      </w:r>
      <w:r>
        <w:rPr>
          <w:lang w:val="fr_FR" w:bidi="fr_FR"/>
        </w:rPr>
        <w:t>Le Dieu de ton père : Jacob utilise cette expression comme titre pour Dieu. Jacob a adoré Dieu. Parce que Jacob adore Dieu, alors les fils doivent aussi adorer le même Dieu.</w:t>
      </w:r>
    </w:p>
    <w:p>
      <w:pPr>
        <w:pStyle w:val="ListBullet"/>
        <w:spacing w:line="240" w:lineRule="auto"/>
        <w:ind w:left="720"/>
      </w:pPr>
      <w:r>
        <w:rPr>
          <w:lang w:val="fr_FR" w:bidi="fr_FR"/>
        </w:rPr>
      </w:r>
      <w:r>
        <w:rPr>
          <w:lang w:val="fr_FR" w:bidi="fr_FR"/>
        </w:rPr>
        <w:t xml:space="preserve">Le Tout-Puissant : C'est le titre pour Dieu Shaddaï qui signifie tout puissant. Le mot pour Dieu n'est pas dans le texte. Le titre est généralement </w:t>
      </w:r>
      <w:r>
        <w:rPr>
          <w:b/>
          <w:lang w:val="fr_FR" w:bidi="fr_FR"/>
        </w:rPr>
        <w:t>El-Shaddaï</w:t>
      </w:r>
      <w:r>
        <w:rPr>
          <w:lang w:val="fr_FR" w:bidi="fr_FR"/>
        </w:rPr>
        <w:t xml:space="preserve">. </w:t>
      </w:r>
      <w:r>
        <w:rPr>
          <w:lang w:val="fr_FR" w:bidi="fr_FR"/>
        </w:rPr>
        <w:t>El-Shaddai</w:t>
      </w:r>
      <w:r>
        <w:rPr>
          <w:lang w:val="fr_FR" w:bidi="fr_FR"/>
        </w:rPr>
        <w:t xml:space="preserve"> est discuté dans le Glossaire principal Utilisez le même mot que celui que vous avez utilisé dans les passages précédents. </w:t>
      </w:r>
    </w:p>
    <w:p>
      <w:pPr/>
      <w:r>
        <w:rPr>
          <w:lang w:val="fr_FR" w:bidi="fr_FR"/>
        </w:rPr>
      </w:r>
      <w:r>
        <w:rPr>
          <w:lang w:val="fr_FR" w:bidi="fr_FR"/>
        </w:rPr>
        <w:t xml:space="preserve">Ce sont les 12 tribus d'Israël Chacun des fils de Jacob avait des descendants qui ont formé des tribus. Les douze tribus ont utilisé les noms des fils de Jacob. Une </w:t>
      </w:r>
      <w:r>
        <w:rPr>
          <w:b/>
          <w:lang w:val="fr_FR" w:bidi="fr_FR"/>
        </w:rPr>
        <w:t>tribu</w:t>
      </w:r>
      <w:r>
        <w:rPr>
          <w:lang w:val="fr_FR" w:bidi="fr_FR"/>
        </w:rPr>
        <w:t xml:space="preserve"> est un ensemble de familles descendantes d'un ancêtre.</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Genèse 49:29–50:14</w:t>
      </w:r>
      <w:r>
        <w:rPr>
          <w:lang w:val="fr_FR" w:bidi="fr_FR"/>
        </w:rPr>
      </w:r>
    </w:p>
    <w:p>
      <w:pPr>
        <w:pStyle w:val="Heading3"/>
      </w:pPr>
      <w:r>
        <w:rPr>
          <w:lang w:val="fr_FR" w:bidi="fr_FR"/>
        </w:rPr>
        <w:t>Écouter et Cœur</w:t>
      </w:r>
    </w:p>
    <w:p>
      <w:pPr/>
      <w:r>
        <w:rPr>
          <w:lang w:val="fr_FR" w:bidi="fr_FR"/>
        </w:rPr>
      </w:r>
      <w:r>
        <w:rPr>
          <w:lang w:val="fr_FR" w:bidi="fr_FR"/>
        </w:rPr>
        <w:t>Ecoutez Genèse 49:29–50:14 et mettez-le dans votre coeur.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Jacob réalise qu'il est proche de la mort. Jacob a appelé ses fils à venir et il a donné ses derniers mots. C'est un récit de la mort et de l'enterrement de Jacob.</w:t>
      </w:r>
    </w:p>
    <w:p>
      <w:pPr/>
      <w:r>
        <w:rPr>
          <w:lang w:val="fr_FR" w:bidi="fr_FR"/>
        </w:rPr>
      </w:r>
      <w:r>
        <w:rPr>
          <w:lang w:val="fr_FR" w:bidi="fr_FR"/>
        </w:rPr>
        <w:t>Jacob a dit à ses fils qu'il rejoindrait bientôt ses ancêtres. Jacob signifie qu'il va mourir bientôt, puis il sera avec ses ancêtres qui sont déjà morts.</w:t>
      </w:r>
    </w:p>
    <w:p>
      <w:pPr/>
      <w:r>
        <w:rPr>
          <w:lang w:val="fr_FR" w:bidi="fr_FR"/>
        </w:rPr>
      </w:r>
      <w:r>
        <w:rPr>
          <w:lang w:val="fr_FR" w:bidi="fr_FR"/>
        </w:rPr>
        <w:t>Arrêtez-vous et discutez : Racontez l’histoire de quelqu’un qui sait qu’il mourra bientôt. Comment cette personne parle-t-elle de sa mort à venir ? Quelles images de mots utilise-t-il pour décrire sa mort qui approche ?</w:t>
      </w:r>
    </w:p>
    <w:p>
      <w:pPr/>
      <w:r>
        <w:rPr>
          <w:lang w:val="fr_FR" w:bidi="fr_FR"/>
        </w:rPr>
      </w:r>
      <w:r>
        <w:rPr>
          <w:lang w:val="fr_FR" w:bidi="fr_FR"/>
        </w:rPr>
        <w:t>Jacob a dit à ses fils qu'il voulait être enterré avec son père, Isaac, et son grand-père Abraham, dans la grotte qu'il avait achetée. Jacob s'est rappelé les détails exacts sur l'endroit où cette grotte est située. Ephron le Hittite a vendu le champ et la grotte de Machpelah à Abraham. Les noms étaient tous utilisés dans le passage précédent quand Abraham a acheté la grotte. Reportez-vous à Genèse 23 pour savoir comment vous avez prononcé les noms de la personne qui possédait le champ et où se trouve la grotte. La grotte est à Hébron où Jacob a vécu pendant une longue période. Jacob veut être enterré dans cette grotte. Cela signifie que le corps de Jacob sera placé dans la grotte et non dans un trou creusé dans le sol. Jacob rappelle à ses fils qu’Abraham, Sarah, Isaac, Rébecca et Léa sont tous déjà enterrés dans cette grotte. Abraham et Sarah sont les grands-parents de Jacob. Isaac et Rébecca sont les parents de Jacob. Léa était la première femme de Jacob. Rachel, la sœur de Léa et la femme que Jacob a aimée, est morte près de Béthléem et est enterrée là sur la route menant à Béthléhem.</w:t>
      </w:r>
    </w:p>
    <w:p>
      <w:pPr/>
      <w:r>
        <w:rPr>
          <w:lang w:val="fr_FR" w:bidi="fr_FR"/>
        </w:rPr>
      </w:r>
      <w:r>
        <w:rPr>
          <w:lang w:val="fr_FR" w:bidi="fr_FR"/>
        </w:rPr>
        <w:t>Après qu'il a fini ces instructions, il a mis ses pieds dans son lit et a rendu son dernier souffle et a rejoint ses ancêtres dans la mort. Selon un passage précédent, Jacob s'est assis pour parler avec Joseph et le bénir. Jacob a continué à s'asseoir pour donner ses derniers mots aux autres fils. Maintenant qu'il a fini de parler, il se couche. La référence à dessiner ses pieds dans le lit signifie qu'il s'est ensuite assis dans le lit. Il a dessiné son dernier souffle pour dire que Jacob est mort. Dire que vous avez votre dernier souffle et rejoindre vos ancêtres était une façon commune de décrire la mort. Cette même formulation était utilisée pour décrire la mort d'Abraham et la mort d'Isaac.</w:t>
      </w:r>
    </w:p>
    <w:p>
      <w:pPr/>
      <w:r>
        <w:rPr>
          <w:lang w:val="fr_FR" w:bidi="fr_FR"/>
        </w:rPr>
      </w:r>
      <w:r>
        <w:rPr>
          <w:lang w:val="fr_FR" w:bidi="fr_FR"/>
        </w:rPr>
        <w:t>Arrêtez-vous et discutez : Racontez plusieurs histoires sur quelqu'un qui meurt. Écoutez attentivement comment le narrateur dit que la personne est morte. Notez les images de mots ou les mots spéciaux qui sont utilisés régulièrement pour décrire la mort.</w:t>
      </w:r>
    </w:p>
    <w:p>
      <w:pPr/>
      <w:r>
        <w:rPr>
          <w:lang w:val="fr_FR" w:bidi="fr_FR"/>
        </w:rPr>
      </w:r>
      <w:r>
        <w:rPr>
          <w:lang w:val="fr_FR" w:bidi="fr_FR"/>
        </w:rPr>
        <w:t>Joseph se jette sur Jacob et pleure. C'est une action consistant à se pencher et à embrasser ou étreindre le corps de Jacob avec une grande tristesse. Une façon normale d'exprimer sa douleur était de pleurer fort et d'embrasser le corps du mort. Les gestes de Joseph s'inscrivaient dans les coutumes funéraires habituelles du peuple hébreu. Ses actions montrent combien il aimait Jacob.</w:t>
      </w:r>
    </w:p>
    <w:p>
      <w:pPr/>
      <w:r>
        <w:rPr>
          <w:lang w:val="fr_FR" w:bidi="fr_FR"/>
        </w:rPr>
      </w:r>
      <w:r>
        <w:rPr>
          <w:lang w:val="fr_FR" w:bidi="fr_FR"/>
        </w:rPr>
        <w:t>Arrêtez-vous et discutez : Racontez l'histoire d'une personne aimée qui meurt très âgé. Notez comment les membres de la famille expriment leur douleur.</w:t>
      </w:r>
    </w:p>
    <w:p>
      <w:pPr/>
      <w:r>
        <w:rPr>
          <w:lang w:val="fr_FR" w:bidi="fr_FR"/>
        </w:rPr>
      </w:r>
      <w:r>
        <w:rPr>
          <w:lang w:val="fr_FR" w:bidi="fr_FR"/>
        </w:rPr>
        <w:t>Joseph a ordonné aux Égyptiens de préparer le corps de Jacob pour l'enterrement. Les Égyptiens avaient un moyen de préserver le corps. Les médecins égyptiens embaumaient le corps, un processus qui durait 40 jours. L'embaumement préserve le corps pour qu'il ne se décompose pas. En embaumant le corps, les fils de Jacob pouvaient le ramener en Canaan comme Jacob le voulait. Le processus d'embaumement impliquait l'utilisation d'épices et d'huiles et d'envelopper le corps dans des bandes de tissu.</w:t>
      </w:r>
    </w:p>
    <w:p>
      <w:pPr/>
      <w:r>
        <w:rPr>
          <w:lang w:val="fr_FR" w:bidi="fr_FR"/>
        </w:rPr>
      </w:r>
      <w:r>
        <w:rPr>
          <w:lang w:val="fr_FR" w:bidi="fr_FR"/>
        </w:rPr>
        <w:t>Montrez l'image d’une charrette égyptienne.</w:t>
      </w:r>
    </w:p>
    <w:p>
      <w:pPr/>
      <w:r>
        <w:rPr>
          <w:lang w:val="fr_FR" w:bidi="fr_FR"/>
        </w:rPr>
      </w:r>
      <w:r>
        <w:rPr>
          <w:lang w:val="fr_FR" w:bidi="fr_FR"/>
        </w:rPr>
        <w:t>Les Égyptiens ont pleuré sa mort pendant 70 jours. L'embaumement a pris 40 jours, alors les Égyptiens ont continué à pleurer pendant 30 jours de plus. Le fait que les Égyptiens aient pleuré Jacob pendant 70 jours donne l'impression qu'ils le considéraient comme une personnalité de haut rang. Certains croient que le roi a ordonné ce moment de deuil pour montrer du respect au père de Joseph. Le passage utilise le nom Israël quand il fait référence à l'embaumement de Jacob. Certaines traductions utilisent Israël et d'autres gardent le nom Jacob.</w:t>
      </w:r>
    </w:p>
    <w:p>
      <w:pPr/>
      <w:r>
        <w:rPr>
          <w:lang w:val="fr_FR" w:bidi="fr_FR"/>
        </w:rPr>
      </w:r>
      <w:r>
        <w:rPr>
          <w:lang w:val="fr_FR" w:bidi="fr_FR"/>
        </w:rPr>
        <w:t>Après la période de deuil, Joseph a demandé aux conseillers du roi de parler au roi en son nom. Joseph ne s'est pas approché du roi directement avec cette demande. Joseph a participé au processus d'embaumement ou a touché le corps sans vie de Jacob. En temps normal, les Égyptiens n'auraient pas permis à Joseph de se présenter devant le roi juste après avoir manipulé un cadavre.</w:t>
      </w:r>
    </w:p>
    <w:p>
      <w:pPr/>
      <w:r>
        <w:rPr>
          <w:lang w:val="fr_FR" w:bidi="fr_FR"/>
        </w:rPr>
      </w:r>
      <w:r>
        <w:rPr>
          <w:lang w:val="fr_FR" w:bidi="fr_FR"/>
        </w:rPr>
        <w:t>Joseph a expliqué qu'il avait prêté serment à Jacob de ramener son corps en Canaan pour l'enterrement. Joseph demande la permission au roi de ramener le corps de Jacob en Canaan Joseph promet de retourner en Égypte. Le roi a exaucé la demande de Joseph.</w:t>
      </w:r>
    </w:p>
    <w:p>
      <w:pPr/>
      <w:r>
        <w:rPr>
          <w:lang w:val="fr_FR" w:bidi="fr_FR"/>
        </w:rPr>
      </w:r>
      <w:r>
        <w:rPr>
          <w:lang w:val="fr_FR" w:bidi="fr_FR"/>
        </w:rPr>
        <w:t>Les officiers supérieurs d'Égypte, les membres supérieurs de la maison du roi et d'autres officiers d'Égypte sont allés avec Joseph. Joseph a pris sa propre maison et sa famille. Les frères ont pris leurs maisons. Ils ont laissé les petits enfants et les animaux en Égypte. Les troupeaux comprennent généralement des animaux comme les moutons et les chèvres. Les troupeaux comprennent des animaux comme les vaches, les ânes, les chameaux ou les chevaux. Un grand nombre de chars avec des conducteurs allaient aussi avec Joseph.</w:t>
      </w:r>
    </w:p>
    <w:p>
      <w:pPr/>
      <w:r>
        <w:rPr>
          <w:lang w:val="fr_FR" w:bidi="fr_FR"/>
        </w:rPr>
      </w:r>
      <w:r>
        <w:rPr>
          <w:lang w:val="fr_FR" w:bidi="fr_FR"/>
        </w:rPr>
        <w:t>Montrez la carte d'Égypte et de Canaan avec la terre de Goshen et de Hébron marquée. Montrez la route normale entre l'Égypte et Canaan. Montrez une image d'un char égyptien avec un chariot conduisant.</w:t>
      </w:r>
    </w:p>
    <w:p>
      <w:pPr/>
      <w:r>
        <w:rPr>
          <w:lang w:val="fr_FR" w:bidi="fr_FR"/>
        </w:rPr>
      </w:r>
      <w:r>
        <w:rPr>
          <w:lang w:val="fr_FR" w:bidi="fr_FR"/>
        </w:rPr>
        <w:t>Ils s'arrêtèrent à un endroit appelé l'aire de battage d'Atad, près du Jourdain, et y organisèrent une grande cérémonie funèbre solennelle, marquée par sept jours de deuil en l'honneur de Jacob. L'aire de battage est l'endroit où l'on bat le grain afin de le séparer de la tige. C'est un endroit où le sol est très dur pour que le grain ne passe pas dans la saleté, mais reste sur le sol. Les peuples cananéens ont regardé ce service commémoratif. Un étage de grillage serait un bon endroit pour avoir un service commémoratif. L’aire de battage était un grand espace ouvert où il serait facile pour les gens de se rassembler. Nous ne savons pas pourquoi Joseph a choisi cette aire de battage. Normalement, chaque village aurait une aire de battage.</w:t>
      </w:r>
    </w:p>
    <w:p>
      <w:pPr/>
      <w:r>
        <w:rPr>
          <w:lang w:val="fr_FR" w:bidi="fr_FR"/>
        </w:rPr>
      </w:r>
      <w:r>
        <w:rPr>
          <w:lang w:val="fr_FR" w:bidi="fr_FR"/>
        </w:rPr>
        <w:t>Montrez une image d'une aire de battage.</w:t>
      </w:r>
    </w:p>
    <w:p>
      <w:pPr/>
      <w:r>
        <w:rPr>
          <w:lang w:val="fr_FR" w:bidi="fr_FR"/>
        </w:rPr>
      </w:r>
      <w:r>
        <w:rPr>
          <w:lang w:val="fr_FR" w:bidi="fr_FR"/>
        </w:rPr>
        <w:t>Finalement, les fils de Jacob, les douze d'entre eux ont porté Jacob dans la grotte et l'ont enterré au même endroit où Abraham et Isaac étaient enterrés.</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quatre scènes dans ce passage.</w:t>
      </w:r>
    </w:p>
    <w:p>
      <w:pPr/>
      <w:r>
        <w:rPr>
          <w:lang w:val="fr_FR" w:bidi="fr_FR"/>
        </w:rPr>
      </w:r>
      <w:r>
        <w:rPr>
          <w:b/>
          <w:lang w:val="fr_FR" w:bidi="fr_FR"/>
        </w:rPr>
        <w:t>Première scène :</w:t>
      </w:r>
      <w:r>
        <w:rPr>
          <w:lang w:val="fr_FR" w:bidi="fr_FR"/>
        </w:rPr>
        <w:t xml:space="preserve"> Jacob donne ses instructions finales pour l'endroit où il serait enterré. Ensuite, Jacob est mort.</w:t>
      </w:r>
    </w:p>
    <w:p>
      <w:pPr/>
      <w:r>
        <w:rPr>
          <w:lang w:val="fr_FR" w:bidi="fr_FR"/>
        </w:rPr>
      </w:r>
      <w:r>
        <w:rPr>
          <w:b/>
          <w:lang w:val="fr_FR" w:bidi="fr_FR"/>
        </w:rPr>
        <w:t>Deuxième scène :</w:t>
      </w:r>
      <w:r>
        <w:rPr>
          <w:lang w:val="fr_FR" w:bidi="fr_FR"/>
        </w:rPr>
        <w:t xml:space="preserve"> Joseph a pleuré. Joseph a ordonné d'embaumer Jacob. Les Égyptiens ont pleuré Jacob pendant 70 jours.</w:t>
      </w:r>
    </w:p>
    <w:p>
      <w:pPr/>
      <w:r>
        <w:rPr>
          <w:lang w:val="fr_FR" w:bidi="fr_FR"/>
        </w:rPr>
      </w:r>
      <w:r>
        <w:rPr>
          <w:b/>
          <w:lang w:val="fr_FR" w:bidi="fr_FR"/>
        </w:rPr>
        <w:t>Troisième scène :</w:t>
      </w:r>
      <w:r>
        <w:rPr>
          <w:lang w:val="fr_FR" w:bidi="fr_FR"/>
        </w:rPr>
        <w:t xml:space="preserve"> Joseph demande la permission de ramener le corps en Canaan pour l'enterrement. Le roi accepte.</w:t>
      </w:r>
    </w:p>
    <w:p>
      <w:pPr/>
      <w:r>
        <w:rPr>
          <w:lang w:val="fr_FR" w:bidi="fr_FR"/>
        </w:rPr>
      </w:r>
      <w:r>
        <w:rPr>
          <w:b/>
          <w:lang w:val="fr_FR" w:bidi="fr_FR"/>
        </w:rPr>
        <w:t>Quatrième Scène :</w:t>
      </w:r>
      <w:r>
        <w:rPr>
          <w:lang w:val="fr_FR" w:bidi="fr_FR"/>
        </w:rPr>
        <w:t xml:space="preserve"> Un grand nombre de personnes accompagnent Joseph et ses frères pour ramener Jacob en Canaan pour l'enterrement. Ils enterrent Jacob comme il l'avait demandé, dans la grotte auprès de ses ancêtres..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Les frères de Joseph</w:t>
      </w:r>
    </w:p>
    <w:p>
      <w:pPr>
        <w:pStyle w:val="ListBullet"/>
        <w:spacing w:line="240" w:lineRule="auto"/>
        <w:ind w:left="720"/>
      </w:pPr>
      <w:r>
        <w:rPr>
          <w:lang w:val="fr_FR" w:bidi="fr_FR"/>
        </w:rPr>
      </w:r>
      <w:r>
        <w:rPr>
          <w:lang w:val="fr_FR" w:bidi="fr_FR"/>
        </w:rPr>
        <w:t>Médecins égyptiens</w:t>
      </w:r>
    </w:p>
    <w:p>
      <w:pPr>
        <w:pStyle w:val="ListBullet"/>
        <w:spacing w:line="240" w:lineRule="auto"/>
        <w:ind w:left="720"/>
      </w:pPr>
      <w:r>
        <w:rPr>
          <w:lang w:val="fr_FR" w:bidi="fr_FR"/>
        </w:rPr>
      </w:r>
      <w:r>
        <w:rPr>
          <w:lang w:val="fr_FR" w:bidi="fr_FR"/>
        </w:rPr>
        <w:t>Le roi d'Égypte</w:t>
      </w:r>
    </w:p>
    <w:p>
      <w:pPr>
        <w:pStyle w:val="ListBullet"/>
        <w:spacing w:line="240" w:lineRule="auto"/>
        <w:ind w:left="720"/>
      </w:pPr>
      <w:r>
        <w:rPr>
          <w:lang w:val="fr_FR" w:bidi="fr_FR"/>
        </w:rPr>
      </w:r>
      <w:r>
        <w:rPr>
          <w:lang w:val="fr_FR" w:bidi="fr_FR"/>
        </w:rPr>
        <w:t>Les conseillers du roi</w:t>
      </w:r>
    </w:p>
    <w:p>
      <w:pPr>
        <w:pStyle w:val="ListBullet"/>
        <w:spacing w:line="240" w:lineRule="auto"/>
        <w:ind w:left="720"/>
      </w:pPr>
      <w:r>
        <w:rPr>
          <w:lang w:val="fr_FR" w:bidi="fr_FR"/>
        </w:rPr>
      </w:r>
      <w:r>
        <w:rPr>
          <w:lang w:val="fr_FR" w:bidi="fr_FR"/>
        </w:rPr>
        <w:t>Officiers supérieurs d'Égypte</w:t>
      </w:r>
    </w:p>
    <w:p>
      <w:pPr>
        <w:pStyle w:val="ListBullet"/>
        <w:spacing w:line="240" w:lineRule="auto"/>
        <w:ind w:left="720"/>
      </w:pPr>
      <w:r>
        <w:rPr>
          <w:lang w:val="fr_FR" w:bidi="fr_FR"/>
        </w:rPr>
      </w:r>
      <w:r>
        <w:rPr>
          <w:lang w:val="fr_FR" w:bidi="fr_FR"/>
        </w:rPr>
        <w:t>Membres d'âge supérieur de la maison du roi</w:t>
      </w:r>
    </w:p>
    <w:p>
      <w:pPr>
        <w:pStyle w:val="ListBullet"/>
        <w:spacing w:line="240" w:lineRule="auto"/>
        <w:ind w:left="720"/>
      </w:pPr>
      <w:r>
        <w:rPr>
          <w:lang w:val="fr_FR" w:bidi="fr_FR"/>
        </w:rPr>
      </w:r>
      <w:r>
        <w:rPr>
          <w:lang w:val="fr_FR" w:bidi="fr_FR"/>
        </w:rPr>
        <w:t>Les officiers du roi</w:t>
      </w:r>
    </w:p>
    <w:p>
      <w:pPr>
        <w:pStyle w:val="ListBullet"/>
        <w:spacing w:line="240" w:lineRule="auto"/>
        <w:ind w:left="720"/>
      </w:pPr>
      <w:r>
        <w:rPr>
          <w:lang w:val="fr_FR" w:bidi="fr_FR"/>
        </w:rPr>
      </w:r>
      <w:r>
        <w:rPr>
          <w:lang w:val="fr_FR" w:bidi="fr_FR"/>
        </w:rPr>
        <w:t>Toute la maison de Joseph</w:t>
      </w:r>
    </w:p>
    <w:p>
      <w:pPr>
        <w:pStyle w:val="ListBullet"/>
        <w:spacing w:line="240" w:lineRule="auto"/>
        <w:ind w:left="720"/>
      </w:pPr>
      <w:r>
        <w:rPr>
          <w:lang w:val="fr_FR" w:bidi="fr_FR"/>
        </w:rPr>
      </w:r>
      <w:r>
        <w:rPr>
          <w:lang w:val="fr_FR" w:bidi="fr_FR"/>
        </w:rPr>
        <w:t>Toute la maison de chaque frère</w:t>
      </w:r>
    </w:p>
    <w:p>
      <w:pPr>
        <w:pStyle w:val="ListBullet"/>
        <w:spacing w:line="240" w:lineRule="auto"/>
        <w:ind w:left="720"/>
      </w:pPr>
      <w:r>
        <w:rPr>
          <w:lang w:val="fr_FR" w:bidi="fr_FR"/>
        </w:rPr>
      </w:r>
      <w:r>
        <w:rPr>
          <w:lang w:val="fr_FR" w:bidi="fr_FR"/>
        </w:rPr>
        <w:t>Conducteurs de chars</w:t>
      </w:r>
    </w:p>
    <w:p>
      <w:pPr>
        <w:pStyle w:val="ListBullet"/>
        <w:spacing w:line="240" w:lineRule="auto"/>
        <w:ind w:left="720"/>
      </w:pPr>
      <w:r>
        <w:rPr>
          <w:lang w:val="fr_FR" w:bidi="fr_FR"/>
        </w:rPr>
      </w:r>
      <w:r>
        <w:rPr>
          <w:lang w:val="fr_FR" w:bidi="fr_FR"/>
        </w:rPr>
        <w:t>Cananéens de la région</w:t>
      </w:r>
    </w:p>
    <w:p>
      <w:pPr/>
      <w:r>
        <w:rPr>
          <w:lang w:val="fr_FR" w:bidi="fr_FR"/>
        </w:rPr>
      </w:r>
      <w:r>
        <w:rPr>
          <w:lang w:val="fr_FR" w:bidi="fr_FR"/>
        </w:rPr>
        <w:t>Au cours de cette séance, demandez au groupe de créer un storyboard, de dessiner ou d'utiliser des supports concrets (des objets que l'on peut déplacer, comme des cailloux, des bâtons ou des jouets) pour visualiser l'histoire et l'action qu'elle contient.</w:t>
      </w:r>
    </w:p>
    <w:p>
      <w:pPr/>
      <w:r>
        <w:rPr>
          <w:lang w:val="fr_FR" w:bidi="fr_FR"/>
        </w:rPr>
      </w:r>
      <w:r>
        <w:rPr>
          <w:lang w:val="fr_FR" w:bidi="fr_FR"/>
        </w:rPr>
        <w:t>Dans la première scène, Jacob dit à ses fils qu'il veut être enterré dans la même grotte où Abraham et Isaac. Jacob se rappelle exactement où se trouve la grotte et donne à ses fils des détails à propos de la grotte pour qu'il n'y ait pas de confusion plus tard. Jacob était assis quand il parlait à ses fils. Quand Jacob a fini de parler, il s'est couché sur le lit et est mort. Le passage utilise la même formule de mort que celle utilisée pour Abraham et Isaac. Le passage dit : « Il a rendu son dernier souffle et a rejoint ses ancêtres dans la mort. »</w:t>
      </w:r>
    </w:p>
    <w:p>
      <w:pPr/>
      <w:r>
        <w:rPr>
          <w:lang w:val="fr_FR" w:bidi="fr_FR"/>
        </w:rPr>
      </w:r>
      <w:r>
        <w:rPr>
          <w:lang w:val="fr_FR" w:bidi="fr_FR"/>
        </w:rPr>
        <w:t>Dans la deuxième scène, Joseph entoure de ses bras le corps de son père et pleure. Joseph embrasse aussi le visage de Jacob. Joseph ordonne aux médecins égyptiens d’embaumer ou de préserver le corps de Jacob pour qu’il puisse être emmené en Canaan pour l’enterrement. Les Égyptiens ont pleuré Jacob pendant 70 jours. Ils traitent Jacob comme s'il était une personne très importante.</w:t>
      </w:r>
    </w:p>
    <w:p>
      <w:pPr/>
      <w:r>
        <w:rPr>
          <w:lang w:val="fr_FR" w:bidi="fr_FR"/>
        </w:rPr>
      </w:r>
      <w:r>
        <w:rPr>
          <w:lang w:val="fr_FR" w:bidi="fr_FR"/>
        </w:rPr>
        <w:t>Dans la troisième scène, Joseph demande à ses conseillers de lui demander de ramener son corps en Canaan pour l'enterrement. Joseph promet de retourner en Égypte. Le roi accorde la permission à Joseph d'emporter le corps de Jacob en Canaan.</w:t>
      </w:r>
    </w:p>
    <w:p>
      <w:pPr/>
      <w:r>
        <w:rPr>
          <w:lang w:val="fr_FR" w:bidi="fr_FR"/>
        </w:rPr>
      </w:r>
      <w:r>
        <w:rPr>
          <w:lang w:val="fr_FR" w:bidi="fr_FR"/>
        </w:rPr>
        <w:t>Dans la quatrième scène, Joseph et ses frères prennent leurs maisons et vont en Canaan. Ils ont laissé les petits enfants et les animaux en Égypte. Un grand nombre d’officiers égyptiens accompagnent la famille pendant qu’ils ramenent Jacob en Canaan. Ils s'arrêtent sur une aire de battage près du Jourdain et organisent une cérémonie commémorative suivie de sept jours de deuil. Les Cananéens de la région regardent cela.</w:t>
      </w:r>
    </w:p>
    <w:p>
      <w:pPr/>
      <w:r>
        <w:rPr>
          <w:lang w:val="fr_FR" w:bidi="fr_FR"/>
        </w:rPr>
      </w:r>
      <w:r>
        <w:rPr>
          <w:lang w:val="fr_FR" w:bidi="fr_FR"/>
        </w:rPr>
        <w:t>Ils ont porté le corps de Jacob dans la grotte et l'ont enterré. C'est la grotte qu'Abraham avait achetée. Les fils de Jacob ont fait ce qu'il leur avait commandé.</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comprend 4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 xml:space="preserve">Les frères de Joseph </w:t>
      </w:r>
    </w:p>
    <w:p>
      <w:pPr>
        <w:pStyle w:val="ListBullet"/>
        <w:spacing w:line="240" w:lineRule="auto"/>
        <w:ind w:left="720"/>
      </w:pPr>
      <w:r>
        <w:rPr>
          <w:lang w:val="fr_FR" w:bidi="fr_FR"/>
        </w:rPr>
      </w:r>
      <w:r>
        <w:rPr>
          <w:lang w:val="fr_FR" w:bidi="fr_FR"/>
        </w:rPr>
        <w:t>Médecins égyptiens</w:t>
      </w:r>
    </w:p>
    <w:p>
      <w:pPr>
        <w:pStyle w:val="ListBullet"/>
        <w:spacing w:line="240" w:lineRule="auto"/>
        <w:ind w:left="720"/>
      </w:pPr>
      <w:r>
        <w:rPr>
          <w:lang w:val="fr_FR" w:bidi="fr_FR"/>
        </w:rPr>
      </w:r>
      <w:r>
        <w:rPr>
          <w:lang w:val="fr_FR" w:bidi="fr_FR"/>
        </w:rPr>
        <w:t>Le roi d'Égypte</w:t>
      </w:r>
    </w:p>
    <w:p>
      <w:pPr>
        <w:pStyle w:val="ListBullet"/>
        <w:spacing w:line="240" w:lineRule="auto"/>
        <w:ind w:left="720"/>
      </w:pPr>
      <w:r>
        <w:rPr>
          <w:lang w:val="fr_FR" w:bidi="fr_FR"/>
        </w:rPr>
      </w:r>
      <w:r>
        <w:rPr>
          <w:lang w:val="fr_FR" w:bidi="fr_FR"/>
        </w:rPr>
        <w:t>Les conseillers du roi</w:t>
      </w:r>
    </w:p>
    <w:p>
      <w:pPr>
        <w:pStyle w:val="ListBullet"/>
        <w:spacing w:line="240" w:lineRule="auto"/>
        <w:ind w:left="720"/>
      </w:pPr>
      <w:r>
        <w:rPr>
          <w:lang w:val="fr_FR" w:bidi="fr_FR"/>
        </w:rPr>
      </w:r>
      <w:r>
        <w:rPr>
          <w:lang w:val="fr_FR" w:bidi="fr_FR"/>
        </w:rPr>
        <w:t>Officiers supérieurs d'Égypte</w:t>
      </w:r>
    </w:p>
    <w:p>
      <w:pPr>
        <w:pStyle w:val="ListBullet"/>
        <w:spacing w:line="240" w:lineRule="auto"/>
        <w:ind w:left="720"/>
      </w:pPr>
      <w:r>
        <w:rPr>
          <w:lang w:val="fr_FR" w:bidi="fr_FR"/>
        </w:rPr>
      </w:r>
      <w:r>
        <w:rPr>
          <w:lang w:val="fr_FR" w:bidi="fr_FR"/>
        </w:rPr>
        <w:t>Membres d'âge supérieur de la maison du roi</w:t>
      </w:r>
    </w:p>
    <w:p>
      <w:pPr>
        <w:pStyle w:val="ListBullet"/>
        <w:spacing w:line="240" w:lineRule="auto"/>
        <w:ind w:left="720"/>
      </w:pPr>
      <w:r>
        <w:rPr>
          <w:lang w:val="fr_FR" w:bidi="fr_FR"/>
        </w:rPr>
      </w:r>
      <w:r>
        <w:rPr>
          <w:lang w:val="fr_FR" w:bidi="fr_FR"/>
        </w:rPr>
        <w:t>Les officiers du roi</w:t>
      </w:r>
    </w:p>
    <w:p>
      <w:pPr>
        <w:pStyle w:val="ListBullet"/>
        <w:spacing w:line="240" w:lineRule="auto"/>
        <w:ind w:left="720"/>
      </w:pPr>
      <w:r>
        <w:rPr>
          <w:lang w:val="fr_FR" w:bidi="fr_FR"/>
        </w:rPr>
      </w:r>
      <w:r>
        <w:rPr>
          <w:lang w:val="fr_FR" w:bidi="fr_FR"/>
        </w:rPr>
        <w:t>Toute la maison de Joseph</w:t>
      </w:r>
    </w:p>
    <w:p>
      <w:pPr>
        <w:pStyle w:val="ListBullet"/>
        <w:spacing w:line="240" w:lineRule="auto"/>
        <w:ind w:left="720"/>
      </w:pPr>
      <w:r>
        <w:rPr>
          <w:lang w:val="fr_FR" w:bidi="fr_FR"/>
        </w:rPr>
      </w:r>
      <w:r>
        <w:rPr>
          <w:lang w:val="fr_FR" w:bidi="fr_FR"/>
        </w:rPr>
        <w:t>Toute la maison de chaque frère</w:t>
      </w:r>
    </w:p>
    <w:p>
      <w:pPr>
        <w:pStyle w:val="ListBullet"/>
        <w:spacing w:line="240" w:lineRule="auto"/>
        <w:ind w:left="720"/>
      </w:pPr>
      <w:r>
        <w:rPr>
          <w:lang w:val="fr_FR" w:bidi="fr_FR"/>
        </w:rPr>
      </w:r>
      <w:r>
        <w:rPr>
          <w:lang w:val="fr_FR" w:bidi="fr_FR"/>
        </w:rPr>
        <w:t>Conducteurs de chars</w:t>
      </w:r>
    </w:p>
    <w:p>
      <w:pPr>
        <w:pStyle w:val="ListBullet"/>
        <w:spacing w:line="240" w:lineRule="auto"/>
        <w:ind w:left="720"/>
      </w:pPr>
      <w:r>
        <w:rPr>
          <w:lang w:val="fr_FR" w:bidi="fr_FR"/>
        </w:rPr>
      </w:r>
      <w:r>
        <w:rPr>
          <w:lang w:val="fr_FR" w:bidi="fr_FR"/>
        </w:rPr>
        <w:t>Cananéens de la région</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en scène l’histoire,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Dans la première scène, Jacob a fini de donner ses derniers mots à chacun de ses fils. Maintenant, Jacob dit à ses fils qu'il veut être ramené en Canaan et être enterré dans la même grotte qu'Abraham et Isaac.</w:t>
      </w:r>
    </w:p>
    <w:p>
      <w:pPr/>
      <w:r>
        <w:rPr>
          <w:lang w:val="fr_FR" w:bidi="fr_FR"/>
        </w:rPr>
      </w:r>
      <w:r>
        <w:rPr>
          <w:lang w:val="fr_FR" w:bidi="fr_FR"/>
        </w:rPr>
        <w:t>Arrêtez l'action et demandez à Jacob : « Pourquoi est-il si important pour toi d'être enterré avec tes ancêtres ? » Vous pouvez entendre : « Canaan est notre maison. Dieu a promis cette terre à moi et à mes descendants. S'ils m'emmènent là pour m'enterrer, alors ils retourneront pour vivre là un jour. Ils doivent retourner à Canaan. C'est ce que Dieu veut. Reprenez l'action.</w:t>
      </w:r>
    </w:p>
    <w:p>
      <w:pPr/>
      <w:r>
        <w:rPr>
          <w:lang w:val="fr_FR" w:bidi="fr_FR"/>
        </w:rPr>
      </w:r>
      <w:r>
        <w:rPr>
          <w:lang w:val="fr_FR" w:bidi="fr_FR"/>
        </w:rPr>
        <w:t>Ensuite, Jacob se couche, rend son dernier souffle et meurt.</w:t>
      </w:r>
    </w:p>
    <w:p>
      <w:pPr/>
      <w:r>
        <w:rPr>
          <w:lang w:val="fr_FR" w:bidi="fr_FR"/>
        </w:rPr>
      </w:r>
      <w:r>
        <w:rPr>
          <w:lang w:val="fr_FR" w:bidi="fr_FR"/>
        </w:rPr>
        <w:t>Dans la scène 2, Joseph se jette sur le corps de Jacob et pleure. Joseph embrasse Jacob.</w:t>
      </w:r>
    </w:p>
    <w:p>
      <w:pPr/>
      <w:r>
        <w:rPr>
          <w:lang w:val="fr_FR" w:bidi="fr_FR"/>
        </w:rPr>
      </w:r>
      <w:r>
        <w:rPr>
          <w:lang w:val="fr_FR" w:bidi="fr_FR"/>
        </w:rPr>
        <w:t>Arrêtez l’action et demandez aux frères, « Que ressentez-vous maintenant ? » Vous pouvez entendre : « papa est mort. Il semblait que nous aurions toujours notre père. Je ne sais pas comment nous allons continuer sans notre père. Je suis heureux qu'il ait pu être de nouveau avec Joseph avant de mourir. Nous devons honorer sa demande de retourner en Canaan pour l'enterrement. Je me demande comment Joseph nous traitera maintenant que son père est mort. Je m'inquièterai de cela plus Je veux pleurer mon père maintenant. C'est bon que Joseph soit celui qui est à côté de lui pour l'embrasser. Joseph était le favori de son père. Nous savions toujours cela. Reprenez l'action.</w:t>
      </w:r>
    </w:p>
    <w:p>
      <w:pPr/>
      <w:r>
        <w:rPr>
          <w:lang w:val="fr_FR" w:bidi="fr_FR"/>
        </w:rPr>
      </w:r>
      <w:r>
        <w:rPr>
          <w:lang w:val="fr_FR" w:bidi="fr_FR"/>
        </w:rPr>
        <w:t>Joseph ordonne aux médecins égyptiens Ce processus empêche le corps de Jacob de se décomposer Les Égyptiens ont pleuré Jacob pendant 70 jours.</w:t>
      </w:r>
    </w:p>
    <w:p>
      <w:pPr/>
      <w:r>
        <w:rPr>
          <w:lang w:val="fr_FR" w:bidi="fr_FR"/>
        </w:rPr>
      </w:r>
      <w:r>
        <w:rPr>
          <w:lang w:val="fr_FR" w:bidi="fr_FR"/>
        </w:rPr>
        <w:t>Arretez l'action et demandez aux Égyptiens : « Pourquoi pleurez-vous Jacob ? Il n'est pas l'un des votres . Vous pouvez entendre : « Esaü était un grand homme. Regardez ses fils. Regardez Joseph qui est notre gouverneur. Nous devons honorer la mémoire du père de Joseph. Reprenez l'action.</w:t>
      </w:r>
    </w:p>
    <w:p>
      <w:pPr/>
      <w:r>
        <w:rPr>
          <w:lang w:val="fr_FR" w:bidi="fr_FR"/>
        </w:rPr>
      </w:r>
      <w:r>
        <w:rPr>
          <w:lang w:val="fr_FR" w:bidi="fr_FR"/>
        </w:rPr>
        <w:t>Dans la troisième scène, Joseph demande la permission au roi de ramener le corps en Canaan pour l'enterrement. Joseph explique qu'il a prêté serment ou a donné une promesse solennelle à Jacob que cela serait fait. Le roi a accepté que Joseph doit tenir sa promesse.</w:t>
      </w:r>
    </w:p>
    <w:p>
      <w:pPr/>
      <w:r>
        <w:rPr>
          <w:lang w:val="fr_FR" w:bidi="fr_FR"/>
        </w:rPr>
      </w:r>
      <w:r>
        <w:rPr>
          <w:lang w:val="fr_FR" w:bidi="fr_FR"/>
        </w:rPr>
        <w:t>Arrêtez l'action et demandez au roi : « Pourquoi laisses-tu Joseph aller en Canaan. » N'avez-vous pas peur qu'il ne revienne pas ? » Vous pouvez entendre des réponses comme : « Joseph a promis qu'il reviendra. » Une chose que j'ai apprise est que Joseph tient ses promesses. Joseph fera ce qu'il a dit. Joseph a promis à son père et il doit tenir la promesse. Je ne suis pas inquiet de cela. Je sais que Joseph reviendra. Reprenez l'action.</w:t>
      </w:r>
    </w:p>
    <w:p>
      <w:pPr/>
      <w:r>
        <w:rPr>
          <w:lang w:val="fr_FR" w:bidi="fr_FR"/>
        </w:rPr>
      </w:r>
      <w:r>
        <w:rPr>
          <w:lang w:val="fr_FR" w:bidi="fr_FR"/>
        </w:rPr>
        <w:t>Dans la quatrième scène, Joseph, ses frères et toutes leurs maisons vont à Canaan. Ils ont laissé les petits enfants et leurs animaux en Égypte. Beaucoup d'officiers égyptiens vont avec eux.</w:t>
      </w:r>
    </w:p>
    <w:p>
      <w:pPr/>
      <w:r>
        <w:rPr>
          <w:lang w:val="fr_FR" w:bidi="fr_FR"/>
        </w:rPr>
      </w:r>
      <w:r>
        <w:rPr>
          <w:lang w:val="fr_FR" w:bidi="fr_FR"/>
        </w:rPr>
        <w:t>Arrêtez l'action et demandez à Joseph : « Comment se sent-il d'être de retour à Canaan ? » Vous pouvez entendre des réponses comme : « C'est ma maison. Je suis heureux de le voir à nouveau, même dans une triste occasion. Je voudrais pouvoir retourner maintenant et vivre ici. Je dois tenir ma promesse au roi. C'est bon de savoir que c'est notre vraie maison. Un jour, mes enfants viendront ici pour vivre. Dieu nous a donné cette terre. Ils doivent venir pour leur héritage. Demandez à ses frères : « Comment vous sentez-vous d'être de retour à Canaan ? » Vous pouvez entendre des réponses comme : « C'est ma maison. C'est tellement mieux ici que l'Égypte. Je suis heureux que nous ayons pu aller en Égypte pour que nous puissions survivre à la famine. Nous devons revenir et vivre ici. C'est la maison de notre ancêtre. Nous savons que Dieu nous a donné cette terre. Je dois continuer à enseigner à mes enfants pour qu'ils n'oublient pas. Je pense que le fait que nos ancêtres sont enterrés ici les aidera à vouloir revenir ici pour vivre. De plus, l'expression père dans ses derniers mots nous a dit qu'il vivait ici. Mon père s'attend à ce que nous revenions ici. Les enfants doivent retourner ici pour vivre.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Jacob parle de la grotte d'enterrement des ancêtres à Canaan. Jacob se rappelle le nom de la personne auprès de laquelle Abraham a acheté la grotte ainsi que son emplacement exact. Utilisez le même terme pour la prononciation de l'écritures que celui que vous avez utilisé dans les passages précédents.</w:t>
      </w:r>
    </w:p>
    <w:p>
      <w:pPr/>
      <w:r>
        <w:rPr>
          <w:lang w:val="fr_FR" w:bidi="fr_FR"/>
        </w:rPr>
      </w:r>
      <w:r>
        <w:rPr>
          <w:lang w:val="fr_FR" w:bidi="fr_FR"/>
        </w:rPr>
        <w:t>Le passage utilise la même formule pour décrire la mort que celle utilisée pour Abraham et Isaac. Jacob a mis son dernier souffle et a rejoint ses ancêtres. Il serait bon d'utiliser les mêmes expressions que celles que vous avez utilisées avec Abraham et Isaac.</w:t>
      </w:r>
    </w:p>
    <w:p>
      <w:pPr/>
      <w:r>
        <w:rPr>
          <w:lang w:val="fr_FR" w:bidi="fr_FR"/>
        </w:rPr>
      </w:r>
      <w:r>
        <w:rPr>
          <w:lang w:val="fr_FR" w:bidi="fr_FR"/>
        </w:rPr>
        <w:t>Joseph a embrassé le corps de Jacob, a pleuré et a embrassé son visage. Ce sont des actions de deuil culturel normales pour le peuple hébreu de cette époque. La façon de Joseph de montrer sa douleur peut sembler étrange dans votre culture. Une autre possibilité est de traduire ce que Joseph a fait et d'ajouter une déclaration comme : « C'est la façon dont les anciens Hébreux ont pleuré. »</w:t>
      </w:r>
    </w:p>
    <w:p>
      <w:pPr/>
      <w:r>
        <w:rPr>
          <w:lang w:val="fr_FR" w:bidi="fr_FR"/>
        </w:rPr>
      </w:r>
      <w:r>
        <w:rPr>
          <w:lang w:val="fr_FR" w:bidi="fr_FR"/>
        </w:rPr>
        <w:t>Pleurer quelqu'un signifie que vous ressentez de la douleur ou de la tristesse que cette personne est morte. la période de deuil dans de nombreuses cultures est un moment où les gens se réunissent pour passer par les coutumes ou les rituels de deuil. Certains portent des vêtements spéciaux. Certains pleurent ensemble. Dans certaines cultures, les personnes en deuil jettent des cendres ou de la poussière sur leurs têtes. Les Égyptiens ont pleuré Jacob pendant 70 jours.</w:t>
      </w:r>
    </w:p>
    <w:p>
      <w:pPr/>
      <w:r>
        <w:rPr>
          <w:lang w:val="fr_FR" w:bidi="fr_FR"/>
        </w:rPr>
      </w:r>
      <w:r>
        <w:rPr>
          <w:lang w:val="fr_FR" w:bidi="fr_FR"/>
        </w:rPr>
        <w:t xml:space="preserve">Embaumer le </w:t>
      </w:r>
      <w:r>
        <w:rPr>
          <w:b/>
          <w:lang w:val="fr_FR" w:bidi="fr_FR"/>
        </w:rPr>
        <w:t>corps</w:t>
      </w:r>
      <w:r>
        <w:rPr>
          <w:lang w:val="fr_FR" w:bidi="fr_FR"/>
        </w:rPr>
        <w:t>, c'est passer par un processus spécifique de préservation du corps pour qu'il ne se décompose pas comme le corps mort le fait normalement. Dans certaines cultures, le processus l'embaumement est inconnu. Joseph commande aux médecins égyptiens d'embaumer ou de préserver le corps de Jacob. Plutôt que d'expliquer l'embaume, vous pouvez dire que Joseph a ordonné aux médecins égyptiens de préparer le corps de Jacob pour l'enterrement. Ou vous pouvez dire que Joseph a ordonné que le corps de Jacob soit préparé pour l'enterrement.</w:t>
      </w:r>
    </w:p>
    <w:p>
      <w:pPr/>
      <w:r>
        <w:rPr>
          <w:lang w:val="fr_FR" w:bidi="fr_FR"/>
        </w:rPr>
      </w:r>
      <w:r>
        <w:rPr>
          <w:lang w:val="fr_FR" w:bidi="fr_FR"/>
        </w:rPr>
        <w:t xml:space="preserve">Joseph est allé demander la permission au </w:t>
      </w:r>
      <w:r>
        <w:rPr>
          <w:b/>
          <w:lang w:val="fr_FR" w:bidi="fr_FR"/>
        </w:rPr>
        <w:t>roi</w:t>
      </w:r>
      <w:r>
        <w:rPr>
          <w:lang w:val="fr_FR" w:bidi="fr_FR"/>
        </w:rPr>
        <w:t xml:space="preserve"> de ramener le corps de Jacob en Canaan pour l'enterrement. Certaines traductions utilisent « roi » et d’autres utilisent le mot </w:t>
      </w:r>
      <w:r>
        <w:rPr>
          <w:b/>
          <w:lang w:val="fr_FR" w:bidi="fr_FR"/>
        </w:rPr>
        <w:t>« Pharaon »</w:t>
      </w:r>
      <w:r>
        <w:rPr>
          <w:lang w:val="fr_FR" w:bidi="fr_FR"/>
        </w:rPr>
        <w:t>. Pharaon est le titre utilisé pour le roi d’Égypte. Utilisez la même façon de parler du roi que celle que vous avez utilisée dans les passages précédents.</w:t>
      </w:r>
    </w:p>
    <w:p>
      <w:pPr/>
      <w:r>
        <w:rPr>
          <w:lang w:val="fr_FR" w:bidi="fr_FR"/>
        </w:rPr>
      </w:r>
      <w:r>
        <w:rPr>
          <w:lang w:val="fr_FR" w:bidi="fr_FR"/>
        </w:rPr>
        <w:t xml:space="preserve">Joseph a expliqué qu'il avait prêté serment de ramener le corps en </w:t>
      </w:r>
      <w:r>
        <w:rPr>
          <w:b/>
          <w:lang w:val="fr_FR" w:bidi="fr_FR"/>
        </w:rPr>
        <w:t>Canaan</w:t>
      </w:r>
      <w:r>
        <w:rPr>
          <w:lang w:val="fr_FR" w:bidi="fr_FR"/>
        </w:rPr>
        <w:t xml:space="preserve">. Un serment est une promesse solennelle. Le glossaire principal explique aussi ce que signifie le mot « </w:t>
      </w:r>
      <w:r>
        <w:rPr>
          <w:b/>
          <w:lang w:val="fr_FR" w:bidi="fr_FR"/>
        </w:rPr>
        <w:t>serment</w:t>
      </w:r>
      <w:r>
        <w:rPr>
          <w:lang w:val="fr_FR" w:bidi="fr_FR"/>
        </w:rPr>
        <w:t xml:space="preserve"> ». Utilisez le même mot pour serment que celui que vous avez utilisé dans les passages précédents. </w:t>
      </w:r>
    </w:p>
    <w:p>
      <w:pPr/>
      <w:r>
        <w:rPr>
          <w:lang w:val="fr_FR" w:bidi="fr_FR"/>
        </w:rPr>
      </w:r>
      <w:r>
        <w:rPr>
          <w:lang w:val="fr_FR" w:bidi="fr_FR"/>
        </w:rPr>
        <w:t xml:space="preserve">Joseph et ses frères ont pris leurs </w:t>
      </w:r>
      <w:r>
        <w:rPr>
          <w:b/>
          <w:lang w:val="fr_FR" w:bidi="fr_FR"/>
        </w:rPr>
        <w:t>maisons</w:t>
      </w:r>
      <w:r>
        <w:rPr>
          <w:lang w:val="fr_FR" w:bidi="fr_FR"/>
        </w:rPr>
        <w:t xml:space="preserve">, sauf les très jeunes enfants. Une maison est composée de tous ceux qui vivent et travaillent dans la maison. Cela inclurait les membres de la famille ainsi que les serviteurs. </w:t>
      </w:r>
      <w:r>
        <w:rPr>
          <w:b/>
          <w:lang w:val="fr_FR" w:bidi="fr_FR"/>
        </w:rPr>
        <w:t>Disciple</w:t>
      </w:r>
      <w:r>
        <w:rPr>
          <w:lang w:val="fr_FR" w:bidi="fr_FR"/>
        </w:rPr>
        <w:t xml:space="preserve"> est dans le glossaire principal.</w:t>
      </w:r>
    </w:p>
    <w:p>
      <w:pPr/>
      <w:r>
        <w:rPr>
          <w:lang w:val="fr_FR" w:bidi="fr_FR"/>
        </w:rPr>
      </w:r>
      <w:r>
        <w:rPr>
          <w:lang w:val="fr_FR" w:bidi="fr_FR"/>
        </w:rPr>
        <w:t>Les chars conduits par des conducteurs sont allés avec la famille de Jacob en Canaan. Le conducteur de chariot est la personne qui se tient dans le char et conduit ou dirige les chevaux.</w:t>
      </w:r>
    </w:p>
    <w:p>
      <w:pPr/>
      <w:r>
        <w:rPr>
          <w:lang w:val="fr_FR" w:bidi="fr_FR"/>
        </w:rPr>
      </w:r>
      <w:r>
        <w:rPr>
          <w:lang w:val="fr_FR" w:bidi="fr_FR"/>
        </w:rPr>
        <w:t>Montrez l'image d'un char avec un conducteur.</w:t>
      </w:r>
    </w:p>
    <w:p>
      <w:pPr/>
      <w:r>
        <w:rPr>
          <w:lang w:val="fr_FR" w:bidi="fr_FR"/>
        </w:rPr>
      </w:r>
      <w:r>
        <w:rPr>
          <w:lang w:val="fr_FR" w:bidi="fr_FR"/>
        </w:rPr>
        <w:t xml:space="preserve">La famille et les Égyptiens se sont arrêtés à une </w:t>
      </w:r>
      <w:r>
        <w:rPr>
          <w:b/>
          <w:lang w:val="fr_FR" w:bidi="fr_FR"/>
        </w:rPr>
        <w:t>aire de battage</w:t>
      </w:r>
      <w:r>
        <w:rPr>
          <w:lang w:val="fr_FR" w:bidi="fr_FR"/>
        </w:rPr>
        <w:t xml:space="preserve"> près du Jourdain pour avoir un service commémoratif et passer par une période de sept jours de deuil. L'aire de battage est une région de terre emballée où le grain est battu de la tige.</w:t>
      </w:r>
    </w:p>
    <w:p>
      <w:pPr/>
      <w:r>
        <w:rPr>
          <w:lang w:val="fr_FR" w:bidi="fr_FR"/>
        </w:rPr>
      </w:r>
      <w:r>
        <w:rPr>
          <w:lang w:val="fr_FR" w:bidi="fr_FR"/>
        </w:rPr>
        <w:t>Montrez l'image de l'aire de battage.</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Genèse 50:15–21</w:t>
      </w:r>
      <w:r>
        <w:rPr>
          <w:lang w:val="fr_FR" w:bidi="fr_FR"/>
        </w:rPr>
      </w:r>
    </w:p>
    <w:p>
      <w:pPr>
        <w:pStyle w:val="Heading3"/>
      </w:pPr>
      <w:r>
        <w:rPr>
          <w:lang w:val="fr_FR" w:bidi="fr_FR"/>
        </w:rPr>
        <w:t>Écouter et Cœur</w:t>
      </w:r>
    </w:p>
    <w:p>
      <w:pPr/>
      <w:r>
        <w:rPr>
          <w:lang w:val="fr_FR" w:bidi="fr_FR"/>
        </w:rPr>
      </w:r>
      <w:r>
        <w:rPr>
          <w:lang w:val="fr_FR" w:bidi="fr_FR"/>
        </w:rPr>
        <w:t>Ecoutez Genèse 50:15–21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Les funérailles et la période du deuil pour Jacob sont passés. Les frères de Joseph réalisent maintenant qu'une fois Jacob mort, Joseph pourrait chercher à se venger pour les choses terribles qu'ils lui ont faites des années auparavant. L'auteur de la Genèse se dirige rapidement vers la fin de l'histoire de Jacob et de Joseph. C'est un récit de la rencontre des frères avec Joseph. </w:t>
      </w:r>
    </w:p>
    <w:p>
      <w:pPr/>
      <w:r>
        <w:rPr>
          <w:lang w:val="fr_FR" w:bidi="fr_FR"/>
        </w:rPr>
      </w:r>
      <w:r>
        <w:rPr>
          <w:lang w:val="fr_FR" w:bidi="fr_FR"/>
        </w:rPr>
        <w:t>Jacob a été enterré à Canaan. Tous ceux qui sont allés à Canaan ont dû retourner en Égypte. En plus des 70 jours de deuil, ce voyage à Hébron et ce retour en Égypte auraient pris de nombreux jours.</w:t>
      </w:r>
    </w:p>
    <w:p>
      <w:pPr/>
      <w:r>
        <w:rPr>
          <w:lang w:val="fr_FR" w:bidi="fr_FR"/>
        </w:rPr>
      </w:r>
      <w:r>
        <w:rPr>
          <w:lang w:val="fr_FR" w:bidi="fr_FR"/>
        </w:rPr>
        <w:t xml:space="preserve">Arrêtez-vous et montrez la carte avec Canaan et l'Égypte marqués. Hébron et la terre de Goshen doivent être marqués sur la carte. Le trajet entre Hébron et la terre de Goshen doit être indiqué </w:t>
      </w:r>
    </w:p>
    <w:p>
      <w:pPr/>
      <w:r>
        <w:rPr>
          <w:lang w:val="fr_FR" w:bidi="fr_FR"/>
        </w:rPr>
      </w:r>
      <w:r>
        <w:rPr>
          <w:lang w:val="fr_FR" w:bidi="fr_FR"/>
        </w:rPr>
        <w:t xml:space="preserve">Tout le monde était de retour en Égypte et retournait à une vie normale. Les frères auraient été dans leur région de Goshen avec leurs familles et leurs animaux. Joseph aurait été dans la ville avec le roi effectuant son travail en tant que gouverneur d'Égypte. Les dix frères de Joseph, ceux qui l'avaient vendu comme esclave sont devenus craintifs. Ils réalisent maintenant que Jacob n'est plus en vie et ne peut lus les protéger Benjamin ne fait pas partie de ce groupe. Tant que Jacob vivait, les frères ont ressenti que Joseph ne les punirait pas pour leurs actions. Jacob n'est plus là comme protecteur. Maintenant, les frères ont peur que Joseph se venge. </w:t>
      </w:r>
    </w:p>
    <w:p>
      <w:pPr/>
      <w:r>
        <w:rPr>
          <w:lang w:val="fr_FR" w:bidi="fr_FR"/>
        </w:rPr>
      </w:r>
      <w:r>
        <w:rPr>
          <w:lang w:val="fr_FR" w:bidi="fr_FR"/>
        </w:rPr>
        <w:t xml:space="preserve">Arrêtez-vous et discutez : Racontez une histoire d'une grande famille. Quelqu'un fait quelque chose de terrible à quelqu'un d'autre dans la famille. Tant que le père vit, rien n'arrive à la personne qui a fait l'acte terrible. Que se passe-t-il quand le père meurt ? Pourquoi attendraient-ils la mort du père pour se venger ? </w:t>
      </w:r>
    </w:p>
    <w:p>
      <w:pPr/>
      <w:r>
        <w:rPr>
          <w:lang w:val="fr_FR" w:bidi="fr_FR"/>
        </w:rPr>
      </w:r>
      <w:r>
        <w:rPr>
          <w:lang w:val="fr_FR" w:bidi="fr_FR"/>
        </w:rPr>
        <w:t xml:space="preserve">Les frères craignent que Joseph les punisse maintenant pour ce qu'ils lui ont fait quand ils l'ont vendu comme esclave. Ils posent une question hypothétique. C'est un type de question qui commence par des mots comme « supposons » ou « et si. » La personne qui pose la question ne sait pas si ce qu'elle pense est vrai. Il pose la question au cas où cela est vrai. Les frères disent : « Que se passe-t-il si Joseph nous déteste ou montre du ressentiment contre nous ? » Porter une rancune est une image qui signifie que la personne a des sentiments de colère et de désir de vengeance qu'elle porte à l'intérieur d'elle. Ces sentiments sont un ressentiment contre quelqu'un pour quelque chose qu'il a fait. Certaines traductions utilisent une image de mot et disent : "Joseph nous paiera pour le mal que nous avons fait." C'est une image de mot pour vengeance. Cela signifie qu'ils ont fait du mal à Joseph et maintenant il leur fera du mal. </w:t>
      </w:r>
    </w:p>
    <w:p>
      <w:pPr/>
      <w:r>
        <w:rPr>
          <w:lang w:val="fr_FR" w:bidi="fr_FR"/>
        </w:rPr>
      </w:r>
      <w:r>
        <w:rPr>
          <w:lang w:val="fr_FR" w:bidi="fr_FR"/>
        </w:rPr>
        <w:t>Arrêtez-vous et discutez : Racontez une histoire d'un homme qui décide après un long temps ou de nombreuses années de se venger pour quelque chose qui a été fait il y a des années. Écoutez ce que dit l'homme pendant qu'il planifie ses actions. Comment décrit-il ce qu'il veut faire et pourquoi il veut le faire ? Vous recherchez des images de mots qui seraient naturelles dans votre culture.</w:t>
      </w:r>
    </w:p>
    <w:p>
      <w:pPr/>
      <w:r>
        <w:rPr>
          <w:lang w:val="fr_FR" w:bidi="fr_FR"/>
        </w:rPr>
      </w:r>
      <w:r>
        <w:rPr>
          <w:lang w:val="fr_FR" w:bidi="fr_FR"/>
        </w:rPr>
        <w:t xml:space="preserve">Les frères reconnaissent que vendre Joseph comme esclave était mal. Maintenant, les frères décident d'agir avant que Joseph ne puisse se venger d'eux . Les frères tentent de se protéger de la vengeance de Joseph. Ils croient que Joseph se vengera. </w:t>
      </w:r>
    </w:p>
    <w:p>
      <w:pPr/>
      <w:r>
        <w:rPr>
          <w:lang w:val="fr_FR" w:bidi="fr_FR"/>
        </w:rPr>
      </w:r>
      <w:r>
        <w:rPr>
          <w:lang w:val="fr_FR" w:bidi="fr_FR"/>
        </w:rPr>
        <w:t>Les dix frères envoient un message à Joseph. Les frères disent que Jacob leur a dit de demander pardon. Pour faire cela, Jacob devrait savoir que les frères l'avaient vendu il y a de nombreuses années. Jacob n'a jamais rien fait qui indiquerait qu'il savait ce que les frères avaient fait. Les frères semblent penser que l'utilisation du nom de leur père de cette manière amènera Joseph à leur montrer la miséricorde. Les frères donnent l'impression que Jacob demande à Joseph de leur pardonner. Les Écritures ne donnent aucune indication si cette déclaration est vraie ou non. Les traducteurs doivent le traduire comme s'il s'agissait d'une réalité.était vrai.</w:t>
      </w:r>
    </w:p>
    <w:p>
      <w:pPr/>
      <w:r>
        <w:rPr>
          <w:lang w:val="fr_FR" w:bidi="fr_FR"/>
        </w:rPr>
      </w:r>
      <w:r>
        <w:rPr>
          <w:lang w:val="fr_FR" w:bidi="fr_FR"/>
        </w:rPr>
        <w:t>Les frères se présentent comme serviteurs du Dieu de ton père. Cela signifie que les frères adorent le même Dieu que Jacob et Joseph. Les frères servent Dieu ou l'adorent. Ils continuent de se référer à Jacob comme leur père ou comme le père de Joseph. Ils font cela pour rappeler à Joseph sa responsabilité de faire la volonté de Jacob. Le message dit : " Pardonne à tes frères le grand péché ou le crime qu'ils t'ont fait ". Le texte utilise 3 mots pour décrire ce que les frères ont fait. Le texte utilise les mots crime, péché et mal. Un crime est une action pécheresse qui implique une révolte et une rébellion. Le crime est un mot vraiment fort. Le tord est un mot plus général qui comprend beaucoup de types d'offenses. Pardonner signifie enlever ou supprimer le péché ou le mal. Pécher ou mal faire ici est un mot fort qui se réfère à un crime. Le mot péché sous entend qu'une personne a volontairement enfreint une loi. C'est la première fois que les frères admettent à Joseph que le vendre comme esclave était mal.</w:t>
      </w:r>
    </w:p>
    <w:p>
      <w:pPr/>
      <w:r>
        <w:rPr>
          <w:lang w:val="fr_FR" w:bidi="fr_FR"/>
        </w:rPr>
      </w:r>
      <w:r>
        <w:rPr>
          <w:lang w:val="fr_FR" w:bidi="fr_FR"/>
        </w:rPr>
        <w:t>Arrêtez-vous et discutez : Parlez d'un incident entre membres de la famille ou des amis qui s'est produit il y a un certain temps. Cela doit être quelque chose de grave qui a entraîné une vie changée pour au moins une personne. Pendant que la personne parle de ce que quelqu'un lui a fait, observez le choix des mots. Vous écoutez pour voir si tous les mots ont le même niveau de signification ou si certains mots sont plus forts que d'autres.</w:t>
      </w:r>
    </w:p>
    <w:p>
      <w:pPr/>
      <w:r>
        <w:rPr>
          <w:lang w:val="fr_FR" w:bidi="fr_FR"/>
        </w:rPr>
      </w:r>
      <w:r>
        <w:rPr>
          <w:lang w:val="fr_FR" w:bidi="fr_FR"/>
        </w:rPr>
        <w:t xml:space="preserve"> Après avoir dit que Jacob avait demandé pardon pour les frères, ces derniers demandent pardon pour eux-mêmes. En entendant cela, Joseph s'effondre et pleure Cela signifie que Joseph perd le contrôle de ses émotions ou ne peut pas contrôler ses émotions et pleure. Nous ne savons pas pourquoi Joseph pleure. </w:t>
      </w:r>
    </w:p>
    <w:p>
      <w:pPr/>
      <w:r>
        <w:rPr>
          <w:lang w:val="fr_FR" w:bidi="fr_FR"/>
        </w:rPr>
      </w:r>
      <w:r>
        <w:rPr>
          <w:lang w:val="fr_FR" w:bidi="fr_FR"/>
        </w:rPr>
        <w:t xml:space="preserve">Alors les frères viennent voir Joseph et se jettent à terre devant lui Jeter quelque chose est une action violente. Ce n'est pas une simple inclinaison ni le fait de se mettre simplement à genoux. Les frères proposent d'être les esclaves de Joseph. Les frères ont vendu Joseph comme esclave et les voilà qui se portent volontaires pour devenir ses esclaves. Un esclave appartient à une autre personne. Un esclave n'a pas de liberté d'action. Dans son enfance , Joseph a fait des rêves qui semblaient indiquer qu'un jour à l'avenir, ses frères se prosterneraient devant lui . Le texte ne nous dit pas si Joseph se rappelle de ces rêves à ce stade. </w:t>
      </w:r>
    </w:p>
    <w:p>
      <w:pPr/>
      <w:r>
        <w:rPr>
          <w:lang w:val="fr_FR" w:bidi="fr_FR"/>
        </w:rPr>
      </w:r>
      <w:r>
        <w:rPr>
          <w:lang w:val="fr_FR" w:bidi="fr_FR"/>
        </w:rPr>
        <w:t>Joseph leur dit de ne pas avoir peur. Joseph demande : « Suis-je Dieu?" » C'est une question qui ne nécessite pas une réponse. Joseph veut dire que Dieu est celui qui juge les gens ou décide du péché. Joseph dit : "Je ne suis pas Dieu. Je ne peux pas te punir." Joseph répète certains de ses propos qu'il avaient tenus lors de sa premières révélations à ses frères. Joseph dit aux frères que Dieu l'a emmené à un endroit où il pourrait sauver la vie de beaucoup de personnes. Les frères avaient l'intention de faire du mal à Joseph, mais Dieu était vraiment au contrôle.</w:t>
      </w:r>
    </w:p>
    <w:p>
      <w:pPr/>
      <w:r>
        <w:rPr>
          <w:lang w:val="fr_FR" w:bidi="fr_FR"/>
        </w:rPr>
      </w:r>
      <w:r>
        <w:rPr>
          <w:lang w:val="fr_FR" w:bidi="fr_FR"/>
        </w:rPr>
        <w:t xml:space="preserve">Joseph dit aux frères de ne pas avoir peur. Joseph a promis de continuer à prendre soin des frères et de leurs familles. Joseph a parlé gentiment aux frères. Joseph les a fait se sentir bien à nouveau.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Les frères commencent à craindre que Joseph ne se venge de tout ce qu’ils lui ont fait subir.</w:t>
      </w:r>
    </w:p>
    <w:p>
      <w:pPr/>
      <w:r>
        <w:rPr>
          <w:lang w:val="fr_FR" w:bidi="fr_FR"/>
        </w:rPr>
      </w:r>
      <w:r>
        <w:rPr>
          <w:b/>
          <w:lang w:val="fr_FR" w:bidi="fr_FR"/>
        </w:rPr>
        <w:t>Deuxième scène :</w:t>
      </w:r>
      <w:r>
        <w:rPr>
          <w:lang w:val="fr_FR" w:bidi="fr_FR"/>
        </w:rPr>
        <w:t xml:space="preserve"> Les frères envoient un message à Joseph. </w:t>
      </w:r>
    </w:p>
    <w:p>
      <w:pPr/>
      <w:r>
        <w:rPr>
          <w:lang w:val="fr_FR" w:bidi="fr_FR"/>
        </w:rPr>
      </w:r>
      <w:r>
        <w:rPr>
          <w:b/>
          <w:lang w:val="fr_FR" w:bidi="fr_FR"/>
        </w:rPr>
        <w:t>Troisième scène :</w:t>
      </w:r>
      <w:r>
        <w:rPr>
          <w:lang w:val="fr_FR" w:bidi="fr_FR"/>
        </w:rPr>
        <w:t xml:space="preserve"> Les frères viennent pour voir Joseph. Joseph leur rappelle que Dieu l'a emmené en Égypte pour qu'il puisse sauver la vie de beaucoup de personnes. </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 xml:space="preserve">Les 10 frères </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 xml:space="preserve">Jacob est mentionné. </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 xml:space="preserve">Dans la première scène, les funérailles de Jacob sont terminées. Tout le monde est retourné en Égypte. La vie revient à la normale. Un certain temps s'est écoulé. Les frères réalisent que Jacob n'est plus présent pour les protéger de la colère de Joseph. Les frères commencent à imaginer les choses que Joseph pourrait faire. Les frères utilisent l'expression : « Et si… » Ou « Supposons que… » C'est une façon de suggérer que quelque chose pourrait se produire ou non </w:t>
      </w:r>
    </w:p>
    <w:p>
      <w:pPr/>
      <w:r>
        <w:rPr>
          <w:lang w:val="fr_FR" w:bidi="fr_FR"/>
        </w:rPr>
      </w:r>
      <w:r>
        <w:rPr>
          <w:lang w:val="fr_FR" w:bidi="fr_FR"/>
        </w:rPr>
        <w:t xml:space="preserve">Arrêtez-vous et discutez : Demandez aux différents membres de l'équipe de parler des situations qui pourraient se produire, mais ne se sont pas encore produites, comme : « Et s'il pleuvait très fort ? » Ou « Que faire si une inondation se produit ? » Ou : « Que faire si les récoltes ne produisent pas cette année ? » Ou : « Que se passe-t-il si je ne réussis pas à mes examens ? » Écoutez la façon dont chaque personne parle de cette possibilité qui peut ou non se produire. Vous cherchez le moyen d'introduire cette déclaration des frères. </w:t>
      </w:r>
    </w:p>
    <w:p>
      <w:pPr/>
      <w:r>
        <w:rPr>
          <w:lang w:val="fr_FR" w:bidi="fr_FR"/>
        </w:rPr>
      </w:r>
      <w:r>
        <w:rPr>
          <w:lang w:val="fr_FR" w:bidi="fr_FR"/>
        </w:rPr>
        <w:t xml:space="preserve">Les frères ont peur que Joseph se venge sur eux. Les frères admettent qu'ils ont fait du mal quand ils ont vendu Joseph. </w:t>
      </w:r>
    </w:p>
    <w:p>
      <w:pPr/>
      <w:r>
        <w:rPr>
          <w:lang w:val="fr_FR" w:bidi="fr_FR"/>
        </w:rPr>
      </w:r>
      <w:r>
        <w:rPr>
          <w:lang w:val="fr_FR" w:bidi="fr_FR"/>
        </w:rPr>
        <w:t>Dans la deuxième scène, les frères envoient un message à Joseph. Nous ignorons si le message était transmis oralement par un porte-parole ou écrit. Les frères font allusion à Jacob et s'adressent à Joseph en l'appelant « ton père ». Les frères ne disent pas : « Notre père ». Les frères disent à Joseph que Jacob leur a demandé de lui dire : « Pardonne à tes frères le grand tort qu’ils t’ont causé. » Après avoir donné ce message de Jacob, ses frères demandent à Joseph de leur pardonner leur péché. Joseph se met en larmes après avoir entendu le message.</w:t>
      </w:r>
    </w:p>
    <w:p>
      <w:pPr/>
      <w:r>
        <w:rPr>
          <w:lang w:val="fr_FR" w:bidi="fr_FR"/>
        </w:rPr>
      </w:r>
      <w:r>
        <w:rPr>
          <w:lang w:val="fr_FR" w:bidi="fr_FR"/>
        </w:rPr>
        <w:t xml:space="preserve">Dans la scène 3, les frères viennent pour voir Joseph et se jettent par terre devant lui. Jeter quelque chose est une action violente. Ce n'est pas une simple inclinaison ni le fait de se mettre simplement à genoux. </w:t>
      </w:r>
    </w:p>
    <w:p>
      <w:pPr/>
      <w:r>
        <w:rPr>
          <w:lang w:val="fr_FR" w:bidi="fr_FR"/>
        </w:rPr>
      </w:r>
      <w:r>
        <w:rPr>
          <w:lang w:val="fr_FR" w:bidi="fr_FR"/>
        </w:rPr>
        <w:t>Arrêtez-vous et agissez : Montrez différentes façons de vous mettre à genoux et de mettre votre visage au sol. Chaque fois que vous faites cela, faites de la chute une action plus forte. Essayez d'utiliser des mots pour décrire chaque fois que quelqu'un tombe. Notez que les mots utilisés deviennent plus forts et plus violents. Continuez jusqu'à ce que quelqu'un se jette au sol. Faites attention à ne pas être blessé. Votre traduction décrirait l'action la plus forte.</w:t>
      </w:r>
    </w:p>
    <w:p>
      <w:pPr/>
      <w:r>
        <w:rPr>
          <w:lang w:val="fr_FR" w:bidi="fr_FR"/>
        </w:rPr>
      </w:r>
      <w:r>
        <w:rPr>
          <w:lang w:val="fr_FR" w:bidi="fr_FR"/>
        </w:rPr>
        <w:t>Les frères proposent d'être les esclaves de Joseph. Les frères ont peur que Joseph les tue. Être esclave vaut mieux que mourir. Ils préféreraient vivre comme esclaves que d'être tués.</w:t>
      </w:r>
    </w:p>
    <w:p>
      <w:pPr/>
      <w:r>
        <w:rPr>
          <w:lang w:val="fr_FR" w:bidi="fr_FR"/>
        </w:rPr>
      </w:r>
      <w:r>
        <w:rPr>
          <w:lang w:val="fr_FR" w:bidi="fr_FR"/>
        </w:rPr>
        <w:t xml:space="preserve">Joseph dit à ses frères de ne pas avoir peur de lui. Joseph leur dit qu'il n'est pas Dieu. Joseph dit cela sous la forme d'une question qui ne nécessite pas une réponse. Joseph dit : « Suis-je Dieu?" ? » Ensuite, Joseph rappelle à ses frères que c'est Dieu qui juge le péché. Joseph ne les jugera pas parce qu'il n'est pas Dieu. Joseph rappelle à ses frères ce qu'il leur avait dit quand il s'est révélé à eux pour la première fois. Joseph leur a dit : « Vous aviez voulu me faire du mal , mais Dieu l'a changé en bien. Dieu m'a amené en Égypte pour que je puisse sauver la vie de beaucoup de personnes. Joseph a continué de parler avec bonté à ses frères. Finalement, Joseph a convaincu ses frères qu'il ne leur ferait pas de mal. </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 xml:space="preserve">Les 10 frères </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 xml:space="preserve">Jacob est mentionné. </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en scène l’histoire,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Dans la première scène, la famille de Jacob et tous ceux qui sont allés aux funérailles sont retournés en Égypte. La vie est revenue à la normale. Les frères de Joseph commencent à penser à ce qui pourrait leur arriver si Joseph décidait de se venger. Jacob n'est pas là pour protéger les frères de la vengeance de Joseph. Voici les 10 frères qui ont vendu Joseph comme esclave. Benjamin ne fait pas partie de ce groupe.</w:t>
      </w:r>
    </w:p>
    <w:p>
      <w:pPr/>
      <w:r>
        <w:rPr>
          <w:lang w:val="fr_FR" w:bidi="fr_FR"/>
        </w:rPr>
      </w:r>
      <w:r>
        <w:rPr>
          <w:lang w:val="fr_FR" w:bidi="fr_FR"/>
        </w:rPr>
        <w:t>Arrêtez l’action et demandez aux frères, « Que ressentez-vous maintenant ? » Pourquoi n'avez-vous pas eu peur avant la mort de Jacob ? Vous pouvez entendre des réponses comme : « Tant que mon père était vivant, Joseph n'agirait jamais. Joseph ne ferait rien pour contrarier notre père. Joseph aimait notre père. Nous ne voulions pas non plus contrarier notre père. C'est pourquoi nous n'avons jamais dit à notre père ce que nous avons fait. Notre père aurait été vraiment contrarié à cause de cela Maintenant, que son père n'est plus là pour l'empêcher , nous ne savons plus ce qu'il fera. Je sais que je me vengerais. Je pense que Joseph pourrait se venger. Je pense que Joseph nous fera quelque chose de terrible pour nous payer ce que nous avons fait. Reprenez l'action.</w:t>
      </w:r>
    </w:p>
    <w:p>
      <w:pPr/>
      <w:r>
        <w:rPr>
          <w:lang w:val="fr_FR" w:bidi="fr_FR"/>
        </w:rPr>
      </w:r>
      <w:r>
        <w:rPr>
          <w:lang w:val="fr_FR" w:bidi="fr_FR"/>
        </w:rPr>
        <w:t xml:space="preserve">Dans la deuxième scène, les frères envoient un message à Joseph. Dans ce message, les frères disent à Joseph que Jacob leur avait dit de lui donner ce message après sa mort. Les frères s'adressent à Joseph en l'appelant ton père Les frères disent à Joseph qu'ils adorent le Dieu de leur père. Dans le message, les frères avouent à Joseph qu'ils ont mal fait en le vendant. C'est la première fois qu'ils admettent leur culpabilité ou que ce qu'ils ont fait était mal. Joseph pleure quand il reçoit le message. </w:t>
      </w:r>
    </w:p>
    <w:p>
      <w:pPr/>
      <w:r>
        <w:rPr>
          <w:lang w:val="fr_FR" w:bidi="fr_FR"/>
        </w:rPr>
      </w:r>
      <w:r>
        <w:rPr>
          <w:lang w:val="fr_FR" w:bidi="fr_FR"/>
        </w:rPr>
        <w:t>Arrêtez l'action et demandez aux frères : « Pourquoi utilisez-vous l'expression 'ton père' à Joseph ? » Vous pouvez entendre des réponses comme : « Je pense que je dois rappeler à Joseph que nous avons le même père. Je veux que Joseph se souvienne que Jacob l'aimait. Je veux que Joseph pense à ce que Jacob aurait voulu avant qu'il ne nous fasse quelque chose. Je tiens à rappeler à Joseph que nous adorons tous le même Dieu. Demandez à Joseph : « Comment te sens-tu en recevant ce message de tes frères ? » Vous entendrez des réponses comme : « Je suis si triste qu'ils pensent que je leur ferai du mal. Je leur ai dit que je prendrais soin d'eux. Je suis vraiment désolé qu'ils ne puissent pas accepter cela et s'inquiètent de leur avenir. D'un côté cela fait du bien de savoir qu'ils m'ont fait du mal. Ils l'ont fait. Mais je leur ai déjà dit que Dieu avait voulu que cela serve à quelque chose de bon. Pourquoi ne peuvent-ils pas croire cela ? Demandez à Joseph : Pourquoi est-ce que tu pleures ? Vous pouvez entendre des réponses comme : « Je pleure à cause de tant de choses. Je pleure car notre relation n'est toujours pas normale et ne le sera probablement jamais. Mon père me manque. Cela me rend triste qu'ils aient utilisé le nom du père comme cela. Je sais que mon père n'a pas envoyé ce message. Cela me rend triste qu'ils pensent que je croirais cela. Je dois leur dire à nouveau de ne pas craindre l'avenir. Reprenez l'action.</w:t>
      </w:r>
    </w:p>
    <w:p>
      <w:pPr/>
      <w:r>
        <w:rPr>
          <w:lang w:val="fr_FR" w:bidi="fr_FR"/>
        </w:rPr>
      </w:r>
      <w:r>
        <w:rPr>
          <w:lang w:val="fr_FR" w:bidi="fr_FR"/>
        </w:rPr>
        <w:t xml:space="preserve">Dans la troisième scène, les frères viennent pour voir Joseph. Les frères se jettent au sol devant Joseph. Les frères proposent d'être les esclaves de Joseph. </w:t>
      </w:r>
    </w:p>
    <w:p>
      <w:pPr/>
      <w:r>
        <w:rPr>
          <w:lang w:val="fr_FR" w:bidi="fr_FR"/>
        </w:rPr>
      </w:r>
      <w:r>
        <w:rPr>
          <w:lang w:val="fr_FR" w:bidi="fr_FR"/>
        </w:rPr>
        <w:t>Arrêtez l'action et demandez aux frères : « Pourquoi proposez-vous de devenir les esclaves de Joseph ? » Vous entendrez peut être des réponses comme : « Je pense que Joseph peut nous tuer. Être esclave serait mieux que la mort. Nous avons vendu Joseph. La vengeance serait que Joseph nous vende. Reprenez l'action.</w:t>
      </w:r>
    </w:p>
    <w:p>
      <w:pPr/>
      <w:r>
        <w:rPr>
          <w:lang w:val="fr_FR" w:bidi="fr_FR"/>
        </w:rPr>
      </w:r>
      <w:r>
        <w:rPr>
          <w:lang w:val="fr_FR" w:bidi="fr_FR"/>
        </w:rPr>
        <w:t xml:space="preserve">Joseph dit aux frères de ne pas avoir peur. Joseph leur dit qu'il n'est pas Dieu Dieu est celui qui juge et non Joseph. Joseph leur rappelle que ce qu'ils avaient destiné au mal, Dieu l'a transformé en bien. Joseph rappelle aux frères que Dieu l'a emmené en Égypte et à la position de gouverneur d'Égypte pour qu'il puisse sauver beaucoup de vies. Joseph continua de parler gentiment à ses frères. Finalement, les frères ont cru que Joseph leur disait la vérité. </w:t>
      </w:r>
    </w:p>
    <w:p>
      <w:pPr/>
      <w:r>
        <w:rPr>
          <w:lang w:val="fr_FR" w:bidi="fr_FR"/>
        </w:rPr>
      </w:r>
      <w:r>
        <w:rPr>
          <w:lang w:val="fr_FR" w:bidi="fr_FR"/>
        </w:rPr>
        <w:t>Arrêtez la scène et demandez à Joseph: « Que ressens-tu en ce moment ? » ou « Que penses-tu en ce moment ? » Vous pouvez entendre des réponses comme : « J'espère que je les ai rassurés. J'espère qu'ils n'ont plus peur. Je dis la vérité. Je crois que Dieu m'a amené ici et m'a mis dans cette position pour que je puisse sauver beaucoup de vies. J'espère que nous pouvons avoir une relation familiale normale maintenant. Demandez aux personnes qui joue le rôle des frères : « Que ressentez-vous en ce moment ? » Vous pouvez entendre des réponses comme : « Je crois que Joseph ne va pas nous faire de mal. Je crois que Joseph dit la vérité quand il dit qu'il ne nous jugera pas. Il est indéniable que Dieu a plaçé Joseph dans cette position importante. Je sais qu'il était un esclave quand il a quitté Canaan. Je voudrais que nous n'ayons pas agi comme nous l'avons fait. J'ai porté le fardeau de la culpabilité pendant de nombreuses années. Je suis heureux de savoir que Joseph s'en est sorti indemne. Peut-être pourrons nous redevenir une famille. 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Les frères posent une question qui ne nécessite pas une réponse. Cela peut être formulé comme une déclaration positive. « Que se passe-t-il si Joseph montre sa colère ? » peut être « Joseph montrera sa colère ? Ce type de question suggère que quelque chose pourrait se produire à l'avenir, mais cela ne se produira peut-être pas. </w:t>
      </w:r>
    </w:p>
    <w:p>
      <w:pPr/>
      <w:r>
        <w:rPr>
          <w:lang w:val="fr_FR" w:bidi="fr_FR"/>
        </w:rPr>
      </w:r>
      <w:r>
        <w:rPr>
          <w:lang w:val="fr_FR" w:bidi="fr_FR"/>
        </w:rPr>
        <w:t xml:space="preserve">Les frères évoquent leur </w:t>
      </w:r>
      <w:r>
        <w:rPr>
          <w:b/>
          <w:lang w:val="fr_FR" w:bidi="fr_FR"/>
        </w:rPr>
        <w:t>péché</w:t>
      </w:r>
      <w:r>
        <w:rPr>
          <w:lang w:val="fr_FR" w:bidi="fr_FR"/>
        </w:rPr>
        <w:t xml:space="preserve"> dans la façon dont ils ont traité Joseph et ils demandent à Joseph de leur </w:t>
      </w:r>
      <w:r>
        <w:rPr>
          <w:b/>
          <w:lang w:val="fr_FR" w:bidi="fr_FR"/>
        </w:rPr>
        <w:t>pardonner</w:t>
      </w:r>
      <w:r>
        <w:rPr>
          <w:lang w:val="fr_FR" w:bidi="fr_FR"/>
        </w:rPr>
        <w:t xml:space="preserve">. Le texte utilise 3 mots pour décrire ce que les frères ont fait. Le texte utilise les mots crime, péché et mal. Un crime est une action pécheresse qui implique une révolte et une rébellion. Le crime est un mot vraiment fort. Tord est un mot plus général qui comprend beaucoup de types d'offenses. Le glossaire principal explique aussi ce que signifie le mot « </w:t>
      </w:r>
      <w:r>
        <w:rPr>
          <w:lang w:val="fr_FR" w:bidi="fr_FR"/>
        </w:rPr>
        <w:t>péché</w:t>
      </w:r>
      <w:r>
        <w:rPr>
          <w:lang w:val="fr_FR" w:bidi="fr_FR"/>
        </w:rPr>
        <w:t xml:space="preserve"> ». Le mot </w:t>
      </w:r>
      <w:r>
        <w:rPr>
          <w:lang w:val="fr_FR" w:bidi="fr_FR"/>
        </w:rPr>
        <w:t>Pardon</w:t>
      </w:r>
      <w:r>
        <w:rPr>
          <w:lang w:val="fr_FR" w:bidi="fr_FR"/>
        </w:rPr>
        <w:t xml:space="preserve"> est abordé dans le glossaire principale. Utilisez le même mot que celui que vous avez utilisé dans les passages précédents. </w:t>
      </w:r>
    </w:p>
    <w:p>
      <w:pPr/>
      <w:r>
        <w:rPr>
          <w:lang w:val="fr_FR" w:bidi="fr_FR"/>
        </w:rPr>
      </w:r>
      <w:r>
        <w:rPr>
          <w:lang w:val="fr_FR" w:bidi="fr_FR"/>
        </w:rPr>
        <w:t xml:space="preserve">Les frères disent qu'ils sont des </w:t>
      </w:r>
      <w:r>
        <w:rPr>
          <w:b/>
          <w:lang w:val="fr_FR" w:bidi="fr_FR"/>
        </w:rPr>
        <w:t>serviteurs</w:t>
      </w:r>
      <w:r>
        <w:rPr>
          <w:lang w:val="fr_FR" w:bidi="fr_FR"/>
        </w:rPr>
        <w:t xml:space="preserve"> de Dieu. Cela signifie qu'ils adorent Dieu. Ensuite, les frères proposent d'être les esclaves de Joseph. Le mot serviteur et le mot </w:t>
      </w:r>
      <w:r>
        <w:rPr>
          <w:b/>
          <w:lang w:val="fr_FR" w:bidi="fr_FR"/>
        </w:rPr>
        <w:t>esclave</w:t>
      </w:r>
      <w:r>
        <w:rPr>
          <w:lang w:val="fr_FR" w:bidi="fr_FR"/>
        </w:rPr>
        <w:t xml:space="preserve"> sont le même mot ici, mais la signification est différente. Le mot serviteur tel qu'il est utilisé ici se réfère à la relation spécifique entre Dieu et la personne qui l'adore . Une façon de dire cela est « Nous adorons le même Dieu que ton père » ou « Nous servons le même Dieu que ton père. En proposant d'être l'esclave de Joseph, ils proposent de renoncer à leur liberté. S'ils deviennent les esclaves de Joseph, ils n'auront pas de liberté. Le mot </w:t>
      </w:r>
      <w:r>
        <w:rPr>
          <w:lang w:val="fr_FR" w:bidi="fr_FR"/>
        </w:rPr>
        <w:t>serviteur</w:t>
      </w:r>
      <w:r>
        <w:rPr>
          <w:lang w:val="fr_FR" w:bidi="fr_FR"/>
        </w:rPr>
        <w:t xml:space="preserve"> est dans le glossaire principal. Le mot </w:t>
      </w:r>
      <w:r>
        <w:rPr>
          <w:lang w:val="fr_FR" w:bidi="fr_FR"/>
        </w:rPr>
        <w:t>esclave</w:t>
      </w:r>
      <w:r>
        <w:rPr>
          <w:lang w:val="fr_FR" w:bidi="fr_FR"/>
        </w:rPr>
        <w:t xml:space="preserve"> est dans le glossaire principal. Utilisez le même mot que celui que vous avez utilisé auparavant. Le mot pour </w:t>
      </w:r>
      <w:r>
        <w:rPr>
          <w:b/>
          <w:lang w:val="fr_FR" w:bidi="fr_FR"/>
        </w:rPr>
        <w:t>Dieu</w:t>
      </w:r>
      <w:r>
        <w:rPr>
          <w:lang w:val="fr_FR" w:bidi="fr_FR"/>
        </w:rPr>
        <w:t xml:space="preserve"> est le nom habituel de Dieu. Le glossaire principal explique aussi ce que veut dire « </w:t>
      </w:r>
      <w:r>
        <w:rPr>
          <w:lang w:val="fr_FR" w:bidi="fr_FR"/>
        </w:rPr>
        <w:t>Dieu</w:t>
      </w:r>
      <w:r>
        <w:rPr>
          <w:lang w:val="fr_FR" w:bidi="fr_FR"/>
        </w:rPr>
        <w:t xml:space="preserve"> ». Utilisez le même nom pour Dieu que celui que vous avez utilisé.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Genèse 50:22–26</w:t>
      </w:r>
      <w:r>
        <w:rPr>
          <w:lang w:val="fr_FR" w:bidi="fr_FR"/>
        </w:rPr>
      </w:r>
    </w:p>
    <w:p>
      <w:pPr>
        <w:pStyle w:val="Heading3"/>
      </w:pPr>
      <w:r>
        <w:rPr>
          <w:lang w:val="fr_FR" w:bidi="fr_FR"/>
        </w:rPr>
        <w:t>Écouter et Cœur</w:t>
      </w:r>
    </w:p>
    <w:p>
      <w:pPr/>
      <w:r>
        <w:rPr>
          <w:lang w:val="fr_FR" w:bidi="fr_FR"/>
        </w:rPr>
      </w:r>
      <w:r>
        <w:rPr>
          <w:lang w:val="fr_FR" w:bidi="fr_FR"/>
        </w:rPr>
        <w:t>Ecoutez Genèse 50:22–26 et gardez-le dans votre coeur.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L'auteur termine l'histoire de Joseph. C'est la conclusion de l'histoire et la fin du livre de Genèse. C'est un récit de la mort de Joseph. </w:t>
      </w:r>
    </w:p>
    <w:p>
      <w:pPr/>
      <w:r>
        <w:rPr>
          <w:lang w:val="fr_FR" w:bidi="fr_FR"/>
        </w:rPr>
      </w:r>
      <w:r>
        <w:rPr>
          <w:lang w:val="fr_FR" w:bidi="fr_FR"/>
        </w:rPr>
        <w:t xml:space="preserve">Joseph et ses onze frères ainsi que leurs familles continuent à vivre en Égypte. </w:t>
      </w:r>
    </w:p>
    <w:p>
      <w:pPr/>
      <w:r>
        <w:rPr>
          <w:lang w:val="fr_FR" w:bidi="fr_FR"/>
        </w:rPr>
      </w:r>
      <w:r>
        <w:rPr>
          <w:lang w:val="fr_FR" w:bidi="fr_FR"/>
        </w:rPr>
        <w:t xml:space="preserve">Arrêtez-vous et discutez : Parlez d’un père qui a de nombreux enfants. Parlez des enfants de ces enfants et de leurs enfants. Maintenant, parlez de toutes ces personnes qui sont liées les unes aux autres comme descendants du premier père. Quels mots utilisez-vous pour décrire ce grand groupe familial ? Vous cherchez les mots que vous utilisez pour décrire la famille et de grands groupes de parenté. </w:t>
      </w:r>
    </w:p>
    <w:p>
      <w:pPr/>
      <w:r>
        <w:rPr>
          <w:lang w:val="fr_FR" w:bidi="fr_FR"/>
        </w:rPr>
      </w:r>
      <w:r>
        <w:rPr>
          <w:lang w:val="fr_FR" w:bidi="fr_FR"/>
        </w:rPr>
        <w:t xml:space="preserve">Joseph vit jusqu'à 110 ans. Joseph a vécu 17 ans à Canaan. Joseph a vécu 93 ans en Égypte. Les Égyptiens ont considéré que 110 est l'âge idéal. </w:t>
      </w:r>
    </w:p>
    <w:p>
      <w:pPr/>
      <w:r>
        <w:rPr>
          <w:lang w:val="fr_FR" w:bidi="fr_FR"/>
        </w:rPr>
      </w:r>
      <w:r>
        <w:rPr>
          <w:lang w:val="fr_FR" w:bidi="fr_FR"/>
        </w:rPr>
        <w:t>Joseph a vu trois générations de descendants d'Ephraïm. Cela signifie qu'Ephraïm avait des fils, des petits-fils et des arrière-petits-fils et Joseph les a vus. La traduction pourrait aussi signifier que Joseph a vu les descendants d'Ephraïm jusqu'à la troisième génération.</w:t>
      </w:r>
    </w:p>
    <w:p>
      <w:pPr/>
      <w:r>
        <w:rPr>
          <w:lang w:val="fr_FR" w:bidi="fr_FR"/>
        </w:rPr>
      </w:r>
      <w:r>
        <w:rPr>
          <w:lang w:val="fr_FR" w:bidi="fr_FR"/>
        </w:rPr>
        <w:t xml:space="preserve">Jacob avait adopté Manassé et Ephraïm comme ses propres fils. Jacob a béni Ephraïm et Manassé accordant à Ephraïm la bénédiction du fils ainé , même s'il est le deuxième fils. Maintenant, Joseph adopte les petits-fils de Manassé. </w:t>
      </w:r>
    </w:p>
    <w:p>
      <w:pPr/>
      <w:r>
        <w:rPr>
          <w:lang w:val="fr_FR" w:bidi="fr_FR"/>
        </w:rPr>
      </w:r>
      <w:r>
        <w:rPr>
          <w:lang w:val="fr_FR" w:bidi="fr_FR"/>
        </w:rPr>
        <w:t xml:space="preserve">Le fils ainé de Joseph, Manassé, avait un fils nommé Makir. Le passage dit que les fils de Makir sont nés sur les genoux de Joseph. Nous avons vu cette expression chez Rachel quand les enfants de Bilhah sont nés sur les genoux de Rachel. De cette manière les enfants de Bilhah sont devenus les enfants de Rachel. Quand Jacob a adopté Manassé et Ephraim, il prit les garçons entres ses genoux C'est une façon de dire que Joseph a pris ces enfants comme ses enfants ou Joseph a adopté ces enfants L'adoption signifie que vous considérez l'enfant comme votre propre enfant de la même manière que si vous avez donné naissance à cet enfant. L'enfant adopté a les memes droits qu'un enfant né des parents. </w:t>
      </w:r>
    </w:p>
    <w:p>
      <w:pPr/>
      <w:r>
        <w:rPr>
          <w:lang w:val="fr_FR" w:bidi="fr_FR"/>
        </w:rPr>
      </w:r>
      <w:r>
        <w:rPr>
          <w:lang w:val="fr_FR" w:bidi="fr_FR"/>
        </w:rPr>
        <w:t xml:space="preserve">Arrêtez-vous et discutez : Parlez de quelqu'un qui a adopté des enfants ou un enfant quand il est né. Quelle est la procédure d'adoption ? Comment les gens savent ils que cet enfant est maintenant l'enfant de son parent adoptif ? </w:t>
      </w:r>
    </w:p>
    <w:p>
      <w:pPr/>
      <w:r>
        <w:rPr>
          <w:lang w:val="fr_FR" w:bidi="fr_FR"/>
        </w:rPr>
      </w:r>
      <w:r>
        <w:rPr>
          <w:lang w:val="fr_FR" w:bidi="fr_FR"/>
        </w:rPr>
        <w:t xml:space="preserve">Joseph a dit à ses frères qu'il mourrait bientôt. Nous ne savons pas si le mot frères ici signifie les vrais frères de Joseph ou leurs familles ou leurs descendants. Joseph avait 110 ans, ce qui signifie que tous les frères, excepté Benjamin serait beaucoup plus âgé que lui. Joseph a dit aux frères ou à leurs descendants : « Dieu viendra vous faire sortir d'Égypte et vous retournerez sur la terre promise que Dieu a promis à Abraham, Isaac et Jacob. </w:t>
      </w:r>
    </w:p>
    <w:p>
      <w:pPr/>
      <w:r>
        <w:rPr>
          <w:lang w:val="fr_FR" w:bidi="fr_FR"/>
        </w:rPr>
      </w:r>
      <w:r>
        <w:rPr>
          <w:lang w:val="fr_FR" w:bidi="fr_FR"/>
        </w:rPr>
        <w:t xml:space="preserve">Joseph a fait jurer aux fils d'Israel de ramener ses os en Canaan quand ils seront retournés en Canaan. Nous ne savons pas si les frères étaient encore en vie lorsque Joseph mourut Benjamin est le seul plus jeune que Joseph L'expression fils d'Israel peut désigner n'importe quel descendant de Jacob A mesure que chaque frère mourait, quelqu'un parmi ses descendants prenait la direction de sa branche familiale. Joseph parlait peut être à ces chefs de famille Qu'il s'agisse des frères ou de leurs descendants , Joseph demanda qu'ils promettent de transporter son corps en Canaan pour l'ensevelir. La promesse que Joseph demande est un serment Faire un serment est une promesse solenelle qu'on ne peut pas rompre. Joseph veut s'assurer qu'ils ramènent son corps à Canaan Joseph ne voulait pas être enterré en Egypte. </w:t>
      </w:r>
    </w:p>
    <w:p>
      <w:pPr/>
      <w:r>
        <w:rPr>
          <w:lang w:val="fr_FR" w:bidi="fr_FR"/>
        </w:rPr>
      </w:r>
      <w:r>
        <w:rPr>
          <w:lang w:val="fr_FR" w:bidi="fr_FR"/>
        </w:rPr>
        <w:t xml:space="preserve">Arrêter et montrer la carte de l'Egypte et Canaan avec Hébron marqué </w:t>
      </w:r>
    </w:p>
    <w:p>
      <w:pPr/>
      <w:r>
        <w:rPr>
          <w:lang w:val="fr_FR" w:bidi="fr_FR"/>
        </w:rPr>
      </w:r>
      <w:r>
        <w:rPr>
          <w:lang w:val="fr_FR" w:bidi="fr_FR"/>
        </w:rPr>
        <w:t xml:space="preserve">Joseph est mort Les Egyptiens ont embaumé Joseph Il s'agit du même procédé qui a été utilisé avec Jacob L'embaumement préserve le corps de la décomposition Les médecins égyptiens embaumaient le corps, un processus qui durait 40 jours. En embaumant le corps de Jacob les descendants pourraient ramener le corps de Joseph à Canaan comme Joseph le souhaitait. Le processus d'embaumement impliquait l'utilisation d'épices et d'huiles et d'envelopper le corps dans des bandes de tissu. Une fois terminée, le corps était appelé une momie Le corps de Joseph a été placé dans un cercueil Toute boite utilisée pour enterrer un corps s'appelle cercueil Les Egyptiens plaçaient les corps embaumés dans une boîte spéciale appelée sarcophage. Cette boite spéciale a aidé à préserver le corps embaumé </w:t>
      </w:r>
    </w:p>
    <w:p>
      <w:pPr/>
      <w:r>
        <w:rPr>
          <w:lang w:val="fr_FR" w:bidi="fr_FR"/>
        </w:rPr>
      </w:r>
      <w:r>
        <w:rPr>
          <w:lang w:val="fr_FR" w:bidi="fr_FR"/>
        </w:rPr>
        <w:t xml:space="preserve">Arrêtez-vous et montrez une image d'un sarcophage utilisé pour un homme important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Joseph vit jusqu'à 110 ans. Joseph adopte les enfants du fils de Manassé, Makir. Manassé est le fils le plus âgé de Joseph. </w:t>
      </w:r>
    </w:p>
    <w:p>
      <w:pPr/>
      <w:r>
        <w:rPr>
          <w:lang w:val="fr_FR" w:bidi="fr_FR"/>
        </w:rPr>
      </w:r>
      <w:r>
        <w:rPr>
          <w:b/>
          <w:lang w:val="fr_FR" w:bidi="fr_FR"/>
        </w:rPr>
        <w:t>Deuxième scène :</w:t>
      </w:r>
      <w:r>
        <w:rPr>
          <w:lang w:val="fr_FR" w:bidi="fr_FR"/>
        </w:rPr>
        <w:t xml:space="preserve"> Joseph dit à la famille de ses frères qu'il mourra bientôt. Joseph leur fait promettre de ramener son corps à Canaan pour l'enterrer. </w:t>
      </w:r>
    </w:p>
    <w:p>
      <w:pPr/>
      <w:r>
        <w:rPr>
          <w:lang w:val="fr_FR" w:bidi="fr_FR"/>
        </w:rPr>
      </w:r>
      <w:r>
        <w:rPr>
          <w:b/>
          <w:lang w:val="fr_FR" w:bidi="fr_FR"/>
        </w:rPr>
        <w:t>Troisième scène :</w:t>
      </w:r>
      <w:r>
        <w:rPr>
          <w:lang w:val="fr_FR" w:bidi="fr_FR"/>
        </w:rPr>
        <w:t xml:space="preserve"> Joseph meurt et est embaumé. </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 xml:space="preserve">Ephraïm et les fils et les petits-fils d'Ephraïm </w:t>
      </w:r>
    </w:p>
    <w:p>
      <w:pPr>
        <w:pStyle w:val="ListBullet"/>
        <w:spacing w:line="240" w:lineRule="auto"/>
        <w:ind w:left="720"/>
      </w:pPr>
      <w:r>
        <w:rPr>
          <w:lang w:val="fr_FR" w:bidi="fr_FR"/>
        </w:rPr>
      </w:r>
      <w:r>
        <w:rPr>
          <w:lang w:val="fr_FR" w:bidi="fr_FR"/>
        </w:rPr>
        <w:t xml:space="preserve">Manassé et le fils de Manassé Makir </w:t>
      </w:r>
    </w:p>
    <w:p>
      <w:pPr>
        <w:pStyle w:val="ListBullet"/>
        <w:spacing w:line="240" w:lineRule="auto"/>
        <w:ind w:left="720"/>
      </w:pPr>
      <w:r>
        <w:rPr>
          <w:lang w:val="fr_FR" w:bidi="fr_FR"/>
        </w:rPr>
      </w:r>
      <w:r>
        <w:rPr>
          <w:lang w:val="fr_FR" w:bidi="fr_FR"/>
        </w:rPr>
        <w:t xml:space="preserve">Les fils de Makir </w:t>
      </w:r>
    </w:p>
    <w:p>
      <w:pPr>
        <w:pStyle w:val="ListBullet"/>
        <w:spacing w:line="240" w:lineRule="auto"/>
        <w:ind w:left="720"/>
      </w:pPr>
      <w:r>
        <w:rPr>
          <w:lang w:val="fr_FR" w:bidi="fr_FR"/>
        </w:rPr>
      </w:r>
      <w:r>
        <w:rPr>
          <w:lang w:val="fr_FR" w:bidi="fr_FR"/>
        </w:rPr>
        <w:t xml:space="preserve">Les frères de Joseph et leurs familles </w:t>
      </w:r>
    </w:p>
    <w:p>
      <w:pPr>
        <w:pStyle w:val="ListBullet"/>
        <w:spacing w:line="240" w:lineRule="auto"/>
        <w:ind w:left="720"/>
      </w:pPr>
      <w:r>
        <w:rPr>
          <w:lang w:val="fr_FR" w:bidi="fr_FR"/>
        </w:rPr>
      </w:r>
      <w:r>
        <w:rPr>
          <w:lang w:val="fr_FR" w:bidi="fr_FR"/>
        </w:rPr>
        <w:t>Embaumeurs égyptiens</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 xml:space="preserve">Après leur retour de Canaan et après avoir dit à nouveau que Joseph prendra soin d'eux, les familles s'installent dans la région de Goshen. Le temps passe. Joseph vit jusqu'à 110 ans. La mort de ses frères n'est pas mentionnée. Joseph est plus jeune que ses 10 frères. Seul Benjamin est plus jeune que Joseph. Il serait raisonnable de supposer que les frères sont morts et que les descendants de chaque frère dirigent maintenant la famille de ce frère. </w:t>
      </w:r>
    </w:p>
    <w:p>
      <w:pPr/>
      <w:r>
        <w:rPr>
          <w:lang w:val="fr_FR" w:bidi="fr_FR"/>
        </w:rPr>
      </w:r>
      <w:r>
        <w:rPr>
          <w:lang w:val="fr_FR" w:bidi="fr_FR"/>
        </w:rPr>
        <w:t>Les deux fils de Joseph ont des enfants. Joseph voit les enfants d'Ephraïm jusqu'à la troisième génération. Cela pourrait signifier que Joseph voit les enfants, les petits-enfants et les arrière-petits-enfants d'Ephraïm. La traduction n'est pas claire quant à la génération qui est vivante quand Joseph atteint 110 ans. Ephraïm est le deuxième fils de Joseph. Jacob a adopté Ephraïm et lui a donné la bénédiction du premier fils.</w:t>
      </w:r>
    </w:p>
    <w:p>
      <w:pPr/>
      <w:r>
        <w:rPr>
          <w:lang w:val="fr_FR" w:bidi="fr_FR"/>
        </w:rPr>
      </w:r>
      <w:r>
        <w:rPr>
          <w:lang w:val="fr_FR" w:bidi="fr_FR"/>
        </w:rPr>
        <w:t xml:space="preserve">Le fils aîné de Joseph, Manassé, avait un fils nommé Makir. Jacob a aussi adopté Manassé, mais lui a donné la bénédiction du fils cadet, même si Manassé est le fils aîné. Joseph a adopté les enfants de Makir. Cela signifie que les enfants de Makir ont hérité de la propriété de Joseph. </w:t>
      </w:r>
    </w:p>
    <w:p>
      <w:pPr/>
      <w:r>
        <w:rPr>
          <w:lang w:val="fr_FR" w:bidi="fr_FR"/>
        </w:rPr>
      </w:r>
      <w:r>
        <w:rPr>
          <w:lang w:val="fr_FR" w:bidi="fr_FR"/>
        </w:rPr>
        <w:t xml:space="preserve">Dans la deuxième scène, Joseph dit à ses frères ou à leurs descendants qu'il va mourir bientôt. Joseph rappelle aux frères que Dieu a promis de les ramener à Canaan, à la terre que Dieu a donnée à Abraham, Isaac et Jacob. </w:t>
      </w:r>
    </w:p>
    <w:p>
      <w:pPr/>
      <w:r>
        <w:rPr>
          <w:lang w:val="fr_FR" w:bidi="fr_FR"/>
        </w:rPr>
      </w:r>
      <w:r>
        <w:rPr>
          <w:lang w:val="fr_FR" w:bidi="fr_FR"/>
        </w:rPr>
        <w:t xml:space="preserve">Jacob fit prêter serment aux descendants d'Israël ou aux descendants de Jacob de ramener le corps de Joseph à Canaan pour l'enterrer. Ils doivent emporter le corps de Joseph avec eux quand Dieu les ramènera à Canaan. </w:t>
      </w:r>
    </w:p>
    <w:p>
      <w:pPr/>
      <w:r>
        <w:rPr>
          <w:lang w:val="fr_FR" w:bidi="fr_FR"/>
        </w:rPr>
      </w:r>
      <w:r>
        <w:rPr>
          <w:lang w:val="fr_FR" w:bidi="fr_FR"/>
        </w:rPr>
        <w:t>Dans la troisième scène, Joseph est mort. Les embaumeurs égyptiens embaumèrent le corps de Joseph et le mettent dans le cercueil Ce cercueil aiderait à préserver le corps embaumé de Joseph.</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 xml:space="preserve">Ephraïm et les fils et les petits-fils d'Ephraïm </w:t>
      </w:r>
    </w:p>
    <w:p>
      <w:pPr>
        <w:pStyle w:val="ListBullet"/>
        <w:spacing w:line="240" w:lineRule="auto"/>
        <w:ind w:left="720"/>
      </w:pPr>
      <w:r>
        <w:rPr>
          <w:lang w:val="fr_FR" w:bidi="fr_FR"/>
        </w:rPr>
      </w:r>
      <w:r>
        <w:rPr>
          <w:lang w:val="fr_FR" w:bidi="fr_FR"/>
        </w:rPr>
        <w:t xml:space="preserve">Manassé et le fils de Manassé Makir </w:t>
      </w:r>
    </w:p>
    <w:p>
      <w:pPr>
        <w:pStyle w:val="ListBullet"/>
        <w:spacing w:line="240" w:lineRule="auto"/>
        <w:ind w:left="720"/>
      </w:pPr>
      <w:r>
        <w:rPr>
          <w:lang w:val="fr_FR" w:bidi="fr_FR"/>
        </w:rPr>
      </w:r>
      <w:r>
        <w:rPr>
          <w:lang w:val="fr_FR" w:bidi="fr_FR"/>
        </w:rPr>
        <w:t xml:space="preserve">Les fils de Makir </w:t>
      </w:r>
    </w:p>
    <w:p>
      <w:pPr>
        <w:pStyle w:val="ListBullet"/>
        <w:spacing w:line="240" w:lineRule="auto"/>
        <w:ind w:left="720"/>
      </w:pPr>
      <w:r>
        <w:rPr>
          <w:lang w:val="fr_FR" w:bidi="fr_FR"/>
        </w:rPr>
      </w:r>
      <w:r>
        <w:rPr>
          <w:lang w:val="fr_FR" w:bidi="fr_FR"/>
        </w:rPr>
        <w:t xml:space="preserve">Les frères de Joseph et leurs familles </w:t>
      </w:r>
    </w:p>
    <w:p>
      <w:pPr>
        <w:pStyle w:val="ListBullet"/>
        <w:spacing w:line="240" w:lineRule="auto"/>
        <w:ind w:left="720"/>
      </w:pPr>
      <w:r>
        <w:rPr>
          <w:lang w:val="fr_FR" w:bidi="fr_FR"/>
        </w:rPr>
      </w:r>
      <w:r>
        <w:rPr>
          <w:lang w:val="fr_FR" w:bidi="fr_FR"/>
        </w:rPr>
        <w:t>Embaumeurs égyptiens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en scène l’histoire,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Dans la première scène, Joseph continue à vivre en Égypte. Les autres fils de Jacob avec leurs familles continuent aussi à vivre en Égypte. Joseph vit jusqu'à l'âge de 110 ans. Joseph voit les enfants d'Ephraïm, le deuxième fils de Joseph à la troisième génération. Joseph voit aussi les enfants de Manassé, le fils ainé de Joseph. Joseph décide d'adopter les enfants de Makir qui est le fils de Manassé.</w:t>
      </w:r>
    </w:p>
    <w:p>
      <w:pPr/>
      <w:r>
        <w:rPr>
          <w:lang w:val="fr_FR" w:bidi="fr_FR"/>
        </w:rPr>
      </w:r>
      <w:r>
        <w:rPr>
          <w:lang w:val="fr_FR" w:bidi="fr_FR"/>
        </w:rPr>
        <w:t>Arrêtez l'action : Demandez à Manassé : « Comment te sens-tu à l'idée que ton père adopte tes petits-enfants ? » Vous pouvez entendre : « Cela me plaît. J'aime que mon père montre une telle faveur à mon petit-fils et à ses enfants. Cela les aidera plus tard dans la vie. Demandez à Joseph : « Pourquoi adoptes-tu les enfants de Makir ? » Vous pouvez entendre : « Mon père a pris Manassé et Ephraïm comme ses fils. Je veux que mes fils héritent de ma part. Manassé est mon aîné. Il est juste que je favorise les petits-fils de Manassé. Reprenez l'action.</w:t>
      </w:r>
    </w:p>
    <w:p>
      <w:pPr/>
      <w:r>
        <w:rPr>
          <w:lang w:val="fr_FR" w:bidi="fr_FR"/>
        </w:rPr>
      </w:r>
      <w:r>
        <w:rPr>
          <w:lang w:val="fr_FR" w:bidi="fr_FR"/>
        </w:rPr>
        <w:t xml:space="preserve">Dans la deuxième scène, Joseph dit à la famille qu'il mourra bientôt. Joseph dit : « Dieu viendra vous aidez et vous ramenez à Canaan, la terre que Dieu a promise à Abraham, Isaac et Jacob. </w:t>
      </w:r>
    </w:p>
    <w:p>
      <w:pPr/>
      <w:r>
        <w:rPr>
          <w:lang w:val="fr_FR" w:bidi="fr_FR"/>
        </w:rPr>
      </w:r>
      <w:r>
        <w:rPr>
          <w:lang w:val="fr_FR" w:bidi="fr_FR"/>
        </w:rPr>
        <w:t>Arrêtez l'action : Demandez aux descendants de Jacob : « Comment vous sentez-vous quand vous entendez que Joseph mourra bientôt ? » Vous entendrez peut-être , Ce sont des nouvelles effrayantes. Il semble que Joseph a toujours été ici en prenant soin de nous, en s'assurant que nous ayons ce dont nous avons besoin. Comment vivrons-nous sans Joseph pour nous aider ? Joseph dit que Dieu viendra pour nous aider. Je suppose que nous devons faire confiance à Dieu pour tenir cette promesse. Joseph dit que Dieu viendra pour nous ramener à Canaan Je me demande quand nous retournerons. L'Égypte c'est chez moi. Je ne sais pas comment vivre à Canaan Cela semble assez difficile. J'essaierai de ne pas m'en inquiéter. Demandez à Joseph : « Que ressens-tu face à ta mort ? » Vous pouvez entendre : « Je suis vieux et je suis fatigué. Il est temps pour moi de partir. Ce sera bon pour moi de voir mon père Jacob à nouveau. Ce sera bon pour moi de voir mon grand-père Isaac. Je n'ai jamais rencontré mon arrière-grand-père Abraham. Ce sera bon de le rencontrer. J'ai fait confiance à Dieu toute ma vie. Je continuerai à faire confiance à Dieu maintenant. Je sais que Dieu a été avec moi partout où j'ai été. Dieu était avec moi dans la maison de Potiphar et en prison. Dieu m'a aidé à diriger l'Égypte. Dieu sera avec moi au moment de ma mort Je peux faire confiance à Dieu en cela. Reprenez l'action.</w:t>
      </w:r>
    </w:p>
    <w:p>
      <w:pPr/>
      <w:r>
        <w:rPr>
          <w:lang w:val="fr_FR" w:bidi="fr_FR"/>
        </w:rPr>
      </w:r>
      <w:r>
        <w:rPr>
          <w:lang w:val="fr_FR" w:bidi="fr_FR"/>
        </w:rPr>
        <w:t xml:space="preserve">Joseph a fait prêter serment aux descendants d'Israël de ramener le corps de Jacob à Canaan </w:t>
      </w:r>
    </w:p>
    <w:p>
      <w:pPr/>
      <w:r>
        <w:rPr>
          <w:lang w:val="fr_FR" w:bidi="fr_FR"/>
        </w:rPr>
      </w:r>
      <w:r>
        <w:rPr>
          <w:lang w:val="fr_FR" w:bidi="fr_FR"/>
        </w:rPr>
        <w:t>Arrêtez l'action : Demandez à Joseph : « Pourquoi veux-tu être enterré à Canaan? Vous pouvez entendre : « Canaan est le pays que Dieu nous a promis. Je veux qu'ils se rappellent que nous devons retourner à Canaan. Je ne veux pas qu'ils se sentent si à l'aise ici qu'ils refusent de retourner là bas S'ils doivent me ramener parce qu'ils ont prêté serment, cela les aidera à retourner à la bas. Le fait que tes ancêtres soient enterrés dans la terre lie la génération actuelle à cette terre. C'est vraiment important. Ils doivent retourner Reprenez l'action.</w:t>
      </w:r>
    </w:p>
    <w:p>
      <w:pPr/>
      <w:r>
        <w:rPr>
          <w:lang w:val="fr_FR" w:bidi="fr_FR"/>
        </w:rPr>
      </w:r>
      <w:r>
        <w:rPr>
          <w:lang w:val="fr_FR" w:bidi="fr_FR"/>
        </w:rPr>
        <w:t>Dans la troisième scène, après la mort de Joseph, les embaumeurs égyptiens ont embaumé le corps de Joseph. Cela a permis de préserver le corps de Joseph pour que les descendants puissent prendre le corps de Joseph quand ils retourneraient à Canaan Les Égyptiens ont utilisé une boîte spéciale ou un cercueil pour aider à préserver le corps embaumé de Joseph.</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Joseph </w:t>
      </w:r>
      <w:r>
        <w:rPr>
          <w:b/>
          <w:lang w:val="fr_FR" w:bidi="fr_FR"/>
        </w:rPr>
        <w:t>a adopté</w:t>
      </w:r>
      <w:r>
        <w:rPr>
          <w:lang w:val="fr_FR" w:bidi="fr_FR"/>
        </w:rPr>
        <w:t xml:space="preserve"> les fils du fils de Manassé, Makir. L'adoption signifie prendre les fils comme ses propres enfants. C'est une procédure légale. Le fils adopté possède tous les droits qu'un fils biologique. Les fils de Makir auraient hérité de Joseph comme un fils hériterait. Utilisez le même mot pour adopter que celui que vous avez utilisé dans les passages précédents. </w:t>
      </w:r>
    </w:p>
    <w:p>
      <w:pPr/>
      <w:r>
        <w:rPr>
          <w:lang w:val="fr_FR" w:bidi="fr_FR"/>
        </w:rPr>
      </w:r>
      <w:r>
        <w:rPr>
          <w:lang w:val="fr_FR" w:bidi="fr_FR"/>
        </w:rPr>
        <w:t xml:space="preserve">Joseph dit à ses frères ou à leurs familles que « </w:t>
      </w:r>
      <w:r>
        <w:rPr>
          <w:b/>
          <w:lang w:val="fr_FR" w:bidi="fr_FR"/>
        </w:rPr>
        <w:t>Dieu</w:t>
      </w:r>
      <w:r>
        <w:rPr>
          <w:lang w:val="fr_FR" w:bidi="fr_FR"/>
        </w:rPr>
        <w:t xml:space="preserve"> vous fera sortir de cette terre d'Égypte. » Dieu est le nom habituel utilisé pour Dieu. Le glossaire principal explique aussi ce que veut dire « </w:t>
      </w:r>
      <w:r>
        <w:rPr>
          <w:b/>
          <w:lang w:val="fr_FR" w:bidi="fr_FR"/>
        </w:rPr>
        <w:t>Dieu</w:t>
      </w:r>
      <w:r>
        <w:rPr>
          <w:lang w:val="fr_FR" w:bidi="fr_FR"/>
        </w:rPr>
        <w:t xml:space="preserve"> ». Utilisez le même mot pour Dieu que celui que vous avez utilisé dans les autres passages.</w:t>
      </w:r>
    </w:p>
    <w:p>
      <w:pPr/>
      <w:r>
        <w:rPr>
          <w:lang w:val="fr_FR" w:bidi="fr_FR"/>
        </w:rPr>
      </w:r>
      <w:r>
        <w:rPr>
          <w:lang w:val="fr_FR" w:bidi="fr_FR"/>
        </w:rPr>
        <w:t>Jacob a demandé aux fils d'Israël ou à ses descendants de prêter serment</w:t>
      </w:r>
      <w:r>
        <w:rPr>
          <w:b/>
          <w:lang w:val="fr_FR" w:bidi="fr_FR"/>
        </w:rPr>
        <w:t>.</w:t>
      </w:r>
      <w:r>
        <w:rPr>
          <w:lang w:val="fr_FR" w:bidi="fr_FR"/>
        </w:rPr>
        <w:t xml:space="preserve"> Un serment est une promesse solennelle. Le glossaire principal explique aussi ce que signifie le mot « </w:t>
      </w:r>
      <w:r>
        <w:rPr>
          <w:b/>
          <w:lang w:val="fr_FR" w:bidi="fr_FR"/>
        </w:rPr>
        <w:t>serment</w:t>
      </w:r>
      <w:r>
        <w:rPr>
          <w:lang w:val="fr_FR" w:bidi="fr_FR"/>
        </w:rPr>
        <w:t xml:space="preserve"> ». Utilisez le même mot pour serment que celui que vous avez utilisé dans les passages précédents. </w:t>
      </w:r>
      <w:r>
        <w:rPr>
          <w:b/>
          <w:lang w:val="fr_FR" w:bidi="fr_FR"/>
        </w:rPr>
        <w:t>Israël</w:t>
      </w:r>
      <w:r>
        <w:rPr>
          <w:lang w:val="fr_FR" w:bidi="fr_FR"/>
        </w:rPr>
        <w:t xml:space="preserve"> est le nouveau nom de Jacob. Utilisez le même mot pour Israel que celui que vous avez utilisé dans d'autres passages. </w:t>
      </w:r>
      <w:r>
        <w:rPr>
          <w:b/>
          <w:lang w:val="fr_FR" w:bidi="fr_FR"/>
        </w:rPr>
        <w:t>Israël</w:t>
      </w:r>
      <w:r>
        <w:rPr>
          <w:lang w:val="fr_FR" w:bidi="fr_FR"/>
        </w:rPr>
        <w:t xml:space="preserve"> est abordé dans le glossaire principal </w:t>
      </w:r>
    </w:p>
    <w:p>
      <w:pPr/>
      <w:r>
        <w:rPr>
          <w:lang w:val="fr_FR" w:bidi="fr_FR"/>
        </w:rPr>
      </w:r>
      <w:r>
        <w:rPr>
          <w:lang w:val="fr_FR" w:bidi="fr_FR"/>
        </w:rPr>
        <w:t xml:space="preserve">Quand Joseph est mort, les Égyptiens l'ont </w:t>
      </w:r>
      <w:r>
        <w:rPr>
          <w:b/>
          <w:lang w:val="fr_FR" w:bidi="fr_FR"/>
        </w:rPr>
        <w:t>embaumé</w:t>
      </w:r>
      <w:r>
        <w:rPr>
          <w:lang w:val="fr_FR" w:bidi="fr_FR"/>
        </w:rPr>
        <w:t xml:space="preserve">. Il s'agit du même procédé qui a été utilisé avec Jacob Utilisez les mêmes mots pour décrire cela que ceux que vous avez utilisés à la mort de Jacob. </w:t>
      </w:r>
    </w:p>
    <w:p>
      <w:pPr/>
      <w:r>
        <w:rPr>
          <w:lang w:val="fr_FR" w:bidi="fr_FR"/>
        </w:rPr>
      </w:r>
      <w:r>
        <w:rPr>
          <w:lang w:val="fr_FR" w:bidi="fr_FR"/>
        </w:rPr>
        <w:t xml:space="preserve">Le corps de Joseph a été placé dans un cercueil N'importe quelle boite funéraire est appelée cercueil Le cercueil utilisé pour Joseph était une boîte spécialement décorée qui a aidé à préserver le corps embaumé. Les Égyptiens ont appelé cela un sarcophage. La momie ou le corps embaumé a été placé dans cette boîte spéciale. Les descendants de Jacob ont gardé cette boîte et 400 ans plus tard l'ont rapportée en Canaan quand ils ont quitté l'Égypte. </w:t>
      </w:r>
    </w:p>
    <w:p>
      <w:pPr/>
      <w:r>
        <w:rPr>
          <w:lang w:val="fr_FR" w:bidi="fr_FR"/>
        </w:rPr>
      </w:r>
      <w:r>
        <w:rPr>
          <w:lang w:val="fr_FR" w:bidi="fr_FR"/>
        </w:rPr>
        <w:t xml:space="preserve">Montrez une image d'un sarcophage utilisé pour un homme important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16" TargetMode="External"/><Relationship Id="rId14" Type="http://schemas.openxmlformats.org/officeDocument/2006/relationships/hyperlink" Target="#t174" TargetMode="External"/><Relationship Id="rId15" Type="http://schemas.openxmlformats.org/officeDocument/2006/relationships/hyperlink" Target="#t189" TargetMode="External"/><Relationship Id="rId16" Type="http://schemas.openxmlformats.org/officeDocument/2006/relationships/hyperlink" Target="#t63" TargetMode="External"/><Relationship Id="rId17" Type="http://schemas.openxmlformats.org/officeDocument/2006/relationships/hyperlink" Target="#t31" TargetMode="External"/><Relationship Id="rId18" Type="http://schemas.openxmlformats.org/officeDocument/2006/relationships/hyperlink" Target="#t1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