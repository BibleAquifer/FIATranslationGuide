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w:t>
      </w:r>
      <w:r>
        <w:rPr>
          <w:lang w:val="fr_FR" w:bidi="fr_FR"/>
        </w:rPr>
      </w:r>
    </w:p>
    <w:p>
      <w:pPr/>
      <w:r>
        <w:rPr>
          <w:lang w:val="fr_FR" w:bidi="fr_FR"/>
        </w:rPr>
      </w:r>
      <w:r>
        <w:rPr>
          <w:b/>
          <w:lang w:val="fr_FR" w:bidi="fr_FR"/>
        </w:rPr>
        <w:t>Familiarization, Internalization, Articulation (FIA) Translation Guide</w:t>
      </w:r>
      <w:r>
        <w:rPr>
          <w:lang w:val="fr_FR" w:bidi="fr_FR"/>
        </w:rPr>
        <w:t xml:space="preserve"> © 2025 Word Collective Released under CC BY-SA 4.0 license. </w:t>
      </w:r>
      <w:r>
        <w:rPr>
          <w:lang w:val="fr_FR" w:bidi="fr_FR"/>
        </w:rPr>
        <w:t>Familiarization, Internalization, Articulation (FIA) Translation Guide</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Corinthiens 1:1–9</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1:1–9 et mettez-le dans vos cœurs.</w:t>
      </w:r>
    </w:p>
    <w:p>
      <w:pPr/>
      <w:r>
        <w:rPr>
          <w:lang w:val="fr_FR" w:bidi="fr_FR"/>
        </w:rPr>
      </w:r>
      <w:r>
        <w:rPr>
          <w:lang w:val="fr_FR" w:bidi="fr_FR"/>
        </w:rPr>
        <w:t>Écoutez une version audio de 1 Corinthiens 1:1–9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1:1–9 dans la version la plus facile à comprendre.</w:t>
      </w:r>
    </w:p>
    <w:p>
      <w:pPr/>
      <w:r>
        <w:rPr>
          <w:lang w:val="fr_FR" w:bidi="fr_FR"/>
        </w:rPr>
      </w:r>
      <w:r>
        <w:rPr>
          <w:lang w:val="fr_FR" w:bidi="fr_FR"/>
        </w:rPr>
        <w:t>Paul est probablement à Éphèse. Il reçoit régulièrement des nouvelles de ses amis qui sont à Corinthe. Chloé, Stéphanos et Apollos lui disent comment les croyants dans l'Église de Corinthe vont Ils apportent des nouvelles des divisions et des problèmes dans l'Église et ils apportent des questions des croyants dans l'Église. Paul a écrit aux membres de l'Église de Corinthe plusieurs fois et il décide de leur écrire à nouveau parce que les croyants ne semblent pas comprendre pleinement les choses que Paul leur a enseignées.</w:t>
      </w:r>
    </w:p>
    <w:p>
      <w:pPr/>
      <w:r>
        <w:rPr>
          <w:lang w:val="fr_FR" w:bidi="fr_FR"/>
        </w:rPr>
      </w:r>
      <w:r>
        <w:rPr>
          <w:lang w:val="fr_FR" w:bidi="fr_FR"/>
        </w:rPr>
        <w:t>Paul commence sa lettre comme la plupart des gens ont commencé des lettres dans cette partie du monde à ce moment-là. Il leur rappelle qui il est et à qui il écrit. Ensuite, Paul remercie Dieu pour les croyants dans l'Église de Corinthe. Même dans sa salutation, cependant, Paul commence à mentionner les sujets qu'il abordera plus en détail plus tard dans la lettre. Paul a reçu la nouvelle que les Corinthiens sont fiers parce qu'ils pensent qu'ils savent plus que les autres personnes et parlent mieux que les autres personnes. Les Corinthiens semblent penser qu'ils savent plus et parlent mieux à cause de quelque chose de bon qu'ils ont fait eux-mêmes.</w:t>
      </w:r>
    </w:p>
    <w:p>
      <w:pPr/>
      <w:r>
        <w:rPr>
          <w:lang w:val="fr_FR" w:bidi="fr_FR"/>
        </w:rPr>
      </w:r>
      <w:r>
        <w:rPr>
          <w:lang w:val="fr_FR" w:bidi="fr_FR"/>
        </w:rPr>
        <w:t>Paul sait qu'il doit aborder ces problèmes dans l'Église de Corinthe, donc Paul commence cette lettre en rappelant aux Corinthiens son rôle dans l'Église. Paul est un apôtre ou quelqu'un que le Christ lui-même a envoyé pour prêcher la bonne nouvelle, pour commencer des Églises et pour aider ces Églises à apprendre comment agir comme un bon groupe de croyants. Parce que le Christ lui-même a envoyé les apôtres, les apôtres avaient autorité dans Église antique. Paul leur rappelle que Dieu lui-même est celui qui l'a appelé ou nommé pour être un apôtre. Paul rappelle à l'Église de Corinthe que Dieu lui-même est aussi celui qui a appelé les croyants à Corinthe pour être les saints de Dieu ou les saintes personnes. Quand Dieu nomme quelqu'un pour faire une tâche, cela signifie que le peuple a une responsabilité d'achever la tâche. Paul veut rappeler aux croyants dans l'Église de Corinthe que chacun d'eux a une responsabilité en tant que partie du peuple saint de Dieu de suivre les enseignements de Dieu et de suivre la voie du Christ.</w:t>
      </w:r>
    </w:p>
    <w:p>
      <w:pPr/>
      <w:r>
        <w:rPr>
          <w:lang w:val="fr_FR" w:bidi="fr_FR"/>
        </w:rPr>
      </w:r>
      <w:r>
        <w:rPr>
          <w:lang w:val="fr_FR" w:bidi="fr_FR"/>
        </w:rPr>
        <w:t>Paul dit qu'il est avec Sosthène. Nous ne savons pas quel rôle a Sosthène dans cette lettre parce que Paul ne le mentionne pas à nouveau. Sosthène peut aider en quelque sorte Paul avec cette lettre ou il peut juste être l'un des compagnons de Paul en ce moment à Éphèse. Il est possible que Sosthène ait été à un moment donné le chef de la synagogue à Corinthe. Vous vous souviendrez de l'histoire dans Actes que le peuple a battu ou attaqué quelqu'un nommé Sosthène à la cour de Gallio à Corinthe. Dans tous les cas, les Corinthiens semblent connaître ce Sosthène parce que Paul l'appelle « le frère. » Sosthène a dû être une personne spéciale pour les Corinthiens.</w:t>
      </w:r>
    </w:p>
    <w:p>
      <w:pPr/>
      <w:r>
        <w:rPr>
          <w:lang w:val="fr_FR" w:bidi="fr_FR"/>
        </w:rPr>
      </w:r>
      <w:r>
        <w:rPr>
          <w:lang w:val="fr_FR" w:bidi="fr_FR"/>
        </w:rPr>
        <w:t>Bien que nous n'entendions plus rien sur Chloé dans l'Écriture, nous entendons dans le passage suivant que quelqu'un nommé Chloé est venu de Corinthe et a probablement donné à Paul la nouvelle des divisions dans l'Église de Corinthe. Vous vous souviendrez qu'une Église est une communauté de personnes qui se rassemblent pour un but spécifique. À l'époque du Nouveau Testament, une Église se rassemblait dans le but d'adorer le Christ Jésus. Paul parle aux croyants en Jésus qui se réunissent comme une Église à Corinthe. Immédiatement, Paul commence à dire des choses qui rappelleront aux croyants de se voir comme un rassemblement uni. Paul commence par appeler l'Église de Corinthe l' « Église de Dieu. » En d'autres termes, Paul dit que Dieu lui-même possède l'Église à Corinthe, tout comme Dieu possède toutes les Églises. Les Églises ne sont pas possédées par un chef humain spécifique.</w:t>
      </w:r>
    </w:p>
    <w:p>
      <w:pPr/>
      <w:r>
        <w:rPr>
          <w:lang w:val="fr_FR" w:bidi="fr_FR"/>
        </w:rPr>
      </w:r>
      <w:r>
        <w:rPr>
          <w:lang w:val="fr_FR" w:bidi="fr_FR"/>
        </w:rPr>
        <w:t xml:space="preserve">Tous les croyants sont donc un groupe de personnes : Dieu les appelle tous pour être son peuple spécial ou saint qu'il met à part pour l'adorer. Nous appelons ces personnes les « saints » de Dieu. Nous verrons plus tard que Paul compare le peuple saint de Dieu aux temples ou aux endroits où Dieu vit. Ici, quand Paul parle des croyants sanctifiés ou saints, certains des Corinthiens se souviendront comment Dieu met à part certains ustensiles et articles dans le temple de Dieu pour son usage spécial. Paul dit aux croyants à Corinthe qu'ils sont des personnes spéciales que Dieu a mises à part pour lui-même. Ensuite, Paul leur rappelle qu'ils sont des personnes saintes ensemble avec toutes les personnes qui appellent le nom de Jésus ou qui suivent Jésus. Ces disciples de Jésus sont « partout », pas seulement à Corinthe ! Paul commence déjà à rappeler aux croyants de Corinthe qu'ils font partie d'un plus grand groupe de croyants : les croyants de Corinthe ne doivent pas penser qu'ils sont plus spéciaux que d'autres croyants ! </w:t>
      </w:r>
      <w:r>
        <w:rPr>
          <w:b/>
          <w:lang w:val="fr_FR" w:bidi="fr_FR"/>
        </w:rPr>
        <w:t>Tous</w:t>
      </w:r>
      <w:r>
        <w:rPr>
          <w:lang w:val="fr_FR" w:bidi="fr_FR"/>
        </w:rPr>
        <w:t xml:space="preserve"> les croyants sont spéciaux pour Dieu.</w:t>
      </w:r>
    </w:p>
    <w:p>
      <w:pPr/>
      <w:r>
        <w:rPr>
          <w:lang w:val="fr_FR" w:bidi="fr_FR"/>
        </w:rPr>
      </w:r>
      <w:r>
        <w:rPr>
          <w:lang w:val="fr_FR" w:bidi="fr_FR"/>
        </w:rPr>
        <w:t>Paul salue formellement les croyants de Corinthe. La salutation normale de l'époque en grec, la langue de Corinthe, était « Réjouis-toi » qui était une façon de dire « Salutations ! » ou « Bonjour ! » Mais au lieu de dire « Réjouissez-vous », Paul dit aux croyants de quoi ils doivent se réjouir. Paul les salue par les deux idées joyeuses de « grâce et paix. » Dieu nous donne la grâce ou est bon envers nous même si nous ne la méritons pas. Dieu nous donne la paix, ce qui signifie qu'il nous rend complets et nous donne le bien-être dans toutes les parties de notre vie. Ce sont des choses dont nous devons nous réjouir ! Même pendant que Paul salue les croyants à Corinthe, il leur rappelle qu'ils ont la grâce et la paix et ils doivent se réjouir de cela !</w:t>
      </w:r>
    </w:p>
    <w:p>
      <w:pPr/>
      <w:r>
        <w:rPr>
          <w:lang w:val="fr_FR" w:bidi="fr_FR"/>
        </w:rPr>
      </w:r>
      <w:r>
        <w:rPr>
          <w:lang w:val="fr_FR" w:bidi="fr_FR"/>
        </w:rPr>
        <w:t>Qui nous donne la grâce et la paix ? C'est Dieu qui le fait ! Dieu est à la fois Dieu le Père et il est notre Seigneur ou maître, Jésus-Christ, notre Sauveur. Paul n'oublie jamais que Jésus est Dieu et que Jésus travaille en coopération avec Dieu pour nous sauver. Paul met continuellement l'accent sur le fait que Jésus est important parce qu'il est notre Sauveur. Paul l'appelle Christ Jésus, le titre qui rappelle à tout le monde que Jésus est notre Sauveur.</w:t>
      </w:r>
    </w:p>
    <w:p>
      <w:pPr/>
      <w:r>
        <w:rPr>
          <w:lang w:val="fr_FR" w:bidi="fr_FR"/>
        </w:rPr>
      </w:r>
      <w:r>
        <w:rPr>
          <w:lang w:val="fr_FR" w:bidi="fr_FR"/>
        </w:rPr>
        <w:t>Paul continue de suivre le modèle de la plupart des lettres de l'époque. Paul remercie Dieu pour les Corinthiens. Paul leur dit qu'il remercie Dieu pour eux parce que Dieu leur a donné la grâce, ou faveur imméritée. Paul continuera à parler des dons spirituels que Dieu a donnés aux croyants. Parce que ces croyants n'ont pas mérité ces dons de Dieu, et parce que Dieu a eu la bonté de leur accorder ces dons, Paul parle souvent des dons spirituels et de la grâce en utilisant le même langage. Il faut être reconnaissant pour les dons spirituels !</w:t>
      </w:r>
    </w:p>
    <w:p>
      <w:pPr/>
      <w:r>
        <w:rPr>
          <w:lang w:val="fr_FR" w:bidi="fr_FR"/>
        </w:rPr>
      </w:r>
      <w:r>
        <w:rPr>
          <w:lang w:val="fr_FR" w:bidi="fr_FR"/>
        </w:rPr>
        <w:t>Alors même que Paul remercie Dieu pour les croyants de Corinthe, il commence à aborder les problèmes dans l'Église de Corinthe. Parfois, quand les gens reçoivent un cadeau de Dieu, ils peuvent utiliser le cadeau de manière imprudente, penser qu'ils méritent le cadeau ou penser que le cadeau vient de leurs propres talents ou de leur force. Nos plus grands dons peuvent devenir comme nos plus grands défis. Paul rappelle aux Corinthiens qu'ils ont en effet reçu la grâce de Dieu sous la forme de dons spirituels. Ces dons permettent aux gens d'accomplir les actes de Dieu et d'avoir le caractère de Dieu. Deux de ces dons sont la connaissance et l'art de bien parler. Paul rappelle aux Corinthiens que ces dons viennent directement de Dieu lui-même. Les Corinthiens n'ont pas mérité ces dons, et ils ne les possèdent que parce que Dieu a eu la bonté de les leur accorder. Paul ne le dit pas ici, mais il rappelle probablement aux Corinthiens que le don de savoir beaucoup de choses n'est pas quelque chose dont ils doivent se vanter. En fait, bien que les Corinthiens aient beaucoup de dons spirituels de Dieu, ils ne sont toujours pas parfaits. Les Corinthiens devraient espérer, ou s'attendre avec confiance, à ce que leurs dons soient rendus complets au dernier jour, quand Jésus reviendra. Ensuite, les croyants de Corinthe ne feront plus rien de mal et ils seront affermis dans leur foi.</w:t>
      </w:r>
    </w:p>
    <w:p>
      <w:pPr/>
      <w:r>
        <w:rPr>
          <w:lang w:val="fr_FR" w:bidi="fr_FR"/>
        </w:rPr>
      </w:r>
      <w:r>
        <w:rPr>
          <w:lang w:val="fr_FR" w:bidi="fr_FR"/>
        </w:rPr>
        <w:t>Paul termine par une belle déclaration d'action de grâce et d'adoration. Dieu est fidèle. Il nous aime tellement qu'il nous a appelés à une relation profonde avec Jésus. Jésus n'est pas n'importe qui, il est le fils de Dieu, et il est le Christ, celui qui nous sauve d'être prisonniers du péché !</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1:1–9 dans la version la plus facile à comprendre.</w:t>
      </w:r>
    </w:p>
    <w:p>
      <w:pPr/>
      <w:r>
        <w:rPr>
          <w:lang w:val="fr_FR" w:bidi="fr_FR"/>
        </w:rPr>
      </w:r>
      <w:r>
        <w:rPr>
          <w:lang w:val="fr_FR" w:bidi="fr_FR"/>
        </w:rPr>
        <w:t>À cette étape, le groupe définira les parties, les personnages et le cadre de ce passage. Ensuite, le groupe visualisera le passage.</w:t>
      </w:r>
    </w:p>
    <w:p>
      <w:pPr/>
      <w:r>
        <w:rPr>
          <w:lang w:val="fr_FR" w:bidi="fr_FR"/>
        </w:rPr>
      </w:r>
      <w:r>
        <w:rPr>
          <w:lang w:val="fr_FR" w:bidi="fr_FR"/>
        </w:rPr>
        <w:t>Ce passage a 3 parties.</w:t>
      </w:r>
    </w:p>
    <w:p>
      <w:pPr/>
      <w:r>
        <w:rPr>
          <w:lang w:val="fr_FR" w:bidi="fr_FR"/>
        </w:rPr>
      </w:r>
      <w:r>
        <w:rPr>
          <w:b/>
          <w:lang w:val="fr_FR" w:bidi="fr_FR"/>
        </w:rPr>
        <w:t>Dans la première partie :</w:t>
      </w:r>
      <w:r>
        <w:rPr>
          <w:lang w:val="fr_FR" w:bidi="fr_FR"/>
        </w:rPr>
        <w:t xml:space="preserve"> Paul salue les croyants dans l'Église à Corinthe. Il décrit qui il est, décrit qui ils sont et les salue formellement.</w:t>
      </w:r>
    </w:p>
    <w:p>
      <w:pPr/>
      <w:r>
        <w:rPr>
          <w:lang w:val="fr_FR" w:bidi="fr_FR"/>
        </w:rPr>
      </w:r>
      <w:r>
        <w:rPr>
          <w:b/>
          <w:lang w:val="fr_FR" w:bidi="fr_FR"/>
        </w:rPr>
        <w:t>Dans la deuxième partie :</w:t>
      </w:r>
      <w:r>
        <w:rPr>
          <w:lang w:val="fr_FR" w:bidi="fr_FR"/>
        </w:rPr>
        <w:t xml:space="preserve"> Paul remercie Dieu pour les croyants de l'Église de Corinthe et leur explique pourquoi il leur témoigne cette gratitude.</w:t>
      </w:r>
    </w:p>
    <w:p>
      <w:pPr/>
      <w:r>
        <w:rPr>
          <w:lang w:val="fr_FR" w:bidi="fr_FR"/>
        </w:rPr>
      </w:r>
      <w:r>
        <w:rPr>
          <w:b/>
          <w:lang w:val="fr_FR" w:bidi="fr_FR"/>
        </w:rPr>
        <w:t>Dans la troisième partie :</w:t>
      </w:r>
      <w:r>
        <w:rPr>
          <w:lang w:val="fr_FR" w:bidi="fr_FR"/>
        </w:rPr>
        <w:t xml:space="preserve"> Paul loue Dieu parce qu'il sait qu'il peut faire confiance à Dieu pour donner aux croyants à Corinthe la force et les amener dans une bonne relation avec le fils de Dieu, Jésus-Christ.</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Sosthènes</w:t>
      </w:r>
    </w:p>
    <w:p>
      <w:pPr>
        <w:pStyle w:val="ListBullet"/>
        <w:spacing w:line="240" w:lineRule="auto"/>
        <w:ind w:left="720"/>
      </w:pPr>
      <w:r>
        <w:rPr>
          <w:lang w:val="fr_FR" w:bidi="fr_FR"/>
        </w:rPr>
      </w:r>
      <w:r>
        <w:rPr>
          <w:lang w:val="fr_FR" w:bidi="fr_FR"/>
        </w:rPr>
        <w:t>Les Croyants dans l'Eglise de Corinthe</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Seigneur Jésus-Christ</w:t>
      </w:r>
    </w:p>
    <w:p>
      <w:pPr/>
      <w:r>
        <w:rPr>
          <w:lang w:val="fr_FR" w:bidi="fr_FR"/>
        </w:rPr>
      </w:r>
      <w:r>
        <w:rPr>
          <w:lang w:val="fr_FR" w:bidi="fr_FR"/>
        </w:rPr>
        <w:t>Ce passage est le commencement de la lettre de paul aux croyants de l'Eglise de Corinthe. À cette époque, la plupart des gens écrivaient des lettres en les dictant à voix haute à quelqu'un d'autre qui les écrivait. Bien souvent, plus d'une personne travaillait sur une lettre, puis disait ensemble à quelqu'un d'autre quoi écrire. Ensuite, l'une des personnes ayant aidé à composer ou à rédiger la lettre l'apporterait aux destinataires. Ils tenaient peut-être la lettre écrite dans leurs mains lorsqu'ils la lisaient à l'Église, mais ils interprétaient la lettre à haute voix plutôt que de simplement la lire.</w:t>
      </w:r>
    </w:p>
    <w:p>
      <w:pPr/>
      <w:r>
        <w:rPr>
          <w:lang w:val="fr_FR" w:bidi="fr_FR"/>
        </w:rPr>
      </w:r>
      <w:r>
        <w:rPr>
          <w:lang w:val="fr_FR" w:bidi="fr_FR"/>
        </w:rPr>
        <w:t>Arrêtez-vous ici et discutez de cela en groupe : À quoi devez-vous penser pendant que vous traduisez cette lettre maintenant que vous savez que quelqu'un l'a lue à haute voix à tous les croyants de Corinthe réunis ensemble ? Comment changerez-vous votre façon de traduire ou les mots que vous utilisez en pensant à cela ? Mettez cet audio en pause ici.</w:t>
      </w:r>
    </w:p>
    <w:p>
      <w:pPr/>
      <w:r>
        <w:rPr>
          <w:lang w:val="fr_FR" w:bidi="fr_FR"/>
        </w:rPr>
      </w:r>
      <w:r>
        <w:rPr>
          <w:lang w:val="fr_FR" w:bidi="fr_FR"/>
        </w:rPr>
        <w:t>La lettre de Paul aux Corinthiens commence comme la plupart des lettres de l'époque. Paul commence par les informations habituelles sur l'auteur et le public. L'information que Paul donne est spéciale parce qu'elle est aussi spirituelle. Paul rappelle à son public le message de l'Évangile dans ses salutations et ses actions de grâce.</w:t>
      </w:r>
    </w:p>
    <w:p>
      <w:pPr/>
      <w:r>
        <w:rPr>
          <w:lang w:val="fr_FR" w:bidi="fr_FR"/>
        </w:rPr>
      </w:r>
      <w:r>
        <w:rPr>
          <w:lang w:val="fr_FR" w:bidi="fr_FR"/>
        </w:rPr>
        <w:t>Dans la première partie de la lettre, Paul s'identifie comme l'auteur et précise à qui il écrit. Après cela, Paul adresse une salutation formelle. Paul précise que Dieu a voulu ou souhaitait que Paul soit un apôtre de Christ Jésus. Paul mentionne un homme nommé Sosthène, mais il ne précise pas quel rôle Sosthène jouait. Paul ne dit pas si Sosthène a aidé à écrire la lettre ou si Sosthène a porté et lu la lettre. Tout ce que nous savons, c'est que Paul a appelé Sosthène « notre frère ». Paul et les croyants à Corinthe semblaient connaître et respecter Sosthène.</w:t>
      </w:r>
    </w:p>
    <w:p>
      <w:pPr/>
      <w:r>
        <w:rPr>
          <w:lang w:val="fr_FR" w:bidi="fr_FR"/>
        </w:rPr>
      </w:r>
      <w:r>
        <w:rPr>
          <w:lang w:val="fr_FR" w:bidi="fr_FR"/>
        </w:rPr>
        <w:t>Arrêtez-vous ici et discutez en groupe : Ici, Paul appelle un homme son « frère ». Paul appelle aussi d'autres croyants « frères et sœurs » plusieurs fois dans cette lettre pour montrer qu'il les aime et que tous les croyants sont comme une famille ensemble, avec Dieu comme leur père. Comment vous appelez-vous les uns les autres en tant que croyants ? Quel serait un bon titre à utiliser dans 1 Corinthiens pour les croyants, hommes et femmes ? Mettez cet audio en pause ici.</w:t>
      </w:r>
    </w:p>
    <w:p>
      <w:pPr/>
      <w:r>
        <w:rPr>
          <w:lang w:val="fr_FR" w:bidi="fr_FR"/>
        </w:rPr>
      </w:r>
      <w:r>
        <w:rPr>
          <w:lang w:val="fr_FR" w:bidi="fr_FR"/>
        </w:rPr>
        <w:t>Ensuite, Paul déplace son attention pour décrire son public. Il les appelle l'« Église de Dieu à Corinthe ». L'Église se réfère à un groupe de personnes, pas à un bâtiment. Paul parle à chaque personne qui se rassemble à Corinthe pour adorer Dieu ensemble. Jésus sanctifie, ou rend saints et mis à part, ces croyants en Jésus. Jésus appelle ces personnes à être saintes, ou mises à part pour les desseins spéciaux de Dieu. Et ils ne sont pas seuls ! Ces croyants font partie d'un groupe de personnes de partout dans le monde qui invoquent le nom de notre Seigneur, ou maître, Jésus-Christ. Si quelqu'un invoque le nom de quelqu'un, alors il fait confiance à cette personne et la suit. Ils l'adorent aussi. Jésus-Christ est à la fois le maître, ou Seigneur, des croyants de Corinthe et le Seigneur de tous les croyants en tout lieu.</w:t>
      </w:r>
    </w:p>
    <w:p>
      <w:pPr/>
      <w:r>
        <w:rPr>
          <w:lang w:val="fr_FR" w:bidi="fr_FR"/>
        </w:rPr>
      </w:r>
      <w:r>
        <w:rPr>
          <w:lang w:val="fr_FR" w:bidi="fr_FR"/>
        </w:rPr>
        <w:t>Arrêtez-vous ici et discutez en groupe : Comment parlez-vous d'un groupe de personnes qui font confiance à quelqu'un, le suivent et l'adorent ? Comment allez-vous parler de tous les croyants dans le monde invoquant le nom de Jésus-Christ ? Mettez cet audio en pause ici.</w:t>
      </w:r>
    </w:p>
    <w:p>
      <w:pPr/>
      <w:r>
        <w:rPr>
          <w:lang w:val="fr_FR" w:bidi="fr_FR"/>
        </w:rPr>
      </w:r>
      <w:r>
        <w:rPr>
          <w:lang w:val="fr_FR" w:bidi="fr_FR"/>
        </w:rPr>
        <w:t>Après que Paul a dit qui il est et à qui il écrit, il dit : « Bonjour ! » au peuple. À cette époque, les gens disaient bonjour en disant « Réjouissez-vous ! » les uns aux autres. Paul prend cette salutation de base de « Réjouissez-vous » et en fait une description des choses pour lesquelles les gens doivent être joyeux. Paul dit : « Grâce et paix de Dieu notre Père et du Seigneur Jésus-Christ, notre Sauveur. » Dieu et son fils Jésus nous ont donné la grâce et la paix. C'est important parce que Dieu est le créateur de toutes choses et Dieu a fait de son fils Jésus notre maître et notre Sauveur. Les gens savaient que Jésus était notre maître parce que Paul l'appelle Seigneur, et ils savaient que Jésus était celui qui nous a sauvés des conséquences de notre péché parce que Paul l'appelle Christ. Dieu et Jésus nous ont fait grâce. En d'autres termes, ils ont été gentils avec nous même quand nous ne le méritions pas. Dieu et Jésus nous ont donné la paix. En d'autres termes, ils ont rendu notre vie complète et entière. Nous vivons en harmonie avec Dieu et avec d'autres personnes. La salutation « grâce et paix » est devenue une salutation standard entre les croyants à l'époque de Paul.</w:t>
      </w:r>
    </w:p>
    <w:p>
      <w:pPr/>
      <w:r>
        <w:rPr>
          <w:lang w:val="fr_FR" w:bidi="fr_FR"/>
        </w:rPr>
      </w:r>
      <w:r>
        <w:rPr>
          <w:lang w:val="fr_FR" w:bidi="fr_FR"/>
        </w:rPr>
        <w:t>Arrêtez-vous ici et discutez en groupe : Comment utiliserez-vous « grâce et paix » comme salutation dans votre langue ? Mettez cet audio en pause ici.</w:t>
      </w:r>
    </w:p>
    <w:p>
      <w:pPr/>
      <w:r>
        <w:rPr>
          <w:lang w:val="fr_FR" w:bidi="fr_FR"/>
        </w:rPr>
      </w:r>
      <w:r>
        <w:rPr>
          <w:lang w:val="fr_FR" w:bidi="fr_FR"/>
        </w:rPr>
        <w:t>Dans la deuxième partie de la lettre, Paul continue de suivre la structure des lettres formelles de son époque. Paul dit qu'il remercie toujours les croyants de Corinthe. Cela signifie juste que Paul remercie très souvent Dieu pour les personnes à qui il écrit. Paul est reconnaissant parce que Dieu a été très bon envers eux en leur donnant beaucoup de dons spirituels. C'est la grâce. Les Corinthiens ne méritaient pas que Dieu soit bon envers eux ou que Dieu leur donne des dons. Les Corinthiens ont reçu ces choses seulement parce qu'ils suivent le Christ Jésus. C'est la signification de l'expression « grâce en Christ Jésus ».</w:t>
      </w:r>
    </w:p>
    <w:p>
      <w:pPr/>
      <w:r>
        <w:rPr>
          <w:lang w:val="fr_FR" w:bidi="fr_FR"/>
        </w:rPr>
      </w:r>
      <w:r>
        <w:rPr>
          <w:lang w:val="fr_FR" w:bidi="fr_FR"/>
        </w:rPr>
        <w:t>Paul explique plus en détail comment Dieu montre aux croyants de Corinthe sa grâce ou sa bonté. Paul dit que tout comme une personne riche possède beaucoup d'argent ou de richesses, les croyants reçoivent beaucoup de grâce. C'est comme si les croyants étaient riches de la bonté de Dieu ! Les croyants de Corinthe reçoivent des messages de Dieu. Les croyants de Corinthe reçoivent de Dieu des connaissances sur les choses spirituelles. C'est ainsi que Dieu confirme aux gens que les Corinthiens sont vraiment des disciples de Jésus !</w:t>
      </w:r>
    </w:p>
    <w:p>
      <w:pPr/>
      <w:r>
        <w:rPr>
          <w:lang w:val="fr_FR" w:bidi="fr_FR"/>
        </w:rPr>
      </w:r>
      <w:r>
        <w:rPr>
          <w:lang w:val="fr_FR" w:bidi="fr_FR"/>
        </w:rPr>
        <w:t>Paul est reconnaissant que les croyants de Corinthe ne manquent pas de dons spirituels ! En d'autres termes, ensemble, les croyants dans l'Église possèdent tous les dons spirituels de Dieu. Les membres de l'Église de Corinthe sont capables d'utiliser leurs dons spirituels et ils sont heureux même s'ils doivent attendre le jour où notre maître et Sauveur, le Seigneur Jésus-Christ, reviendra. Ce jour-là, Dieu montrera à tout le monde qui est Jésus. Paul est reconnaissant que Jésus continue à donner de la force aux croyants de Corinthe pendant qu'ils attendent ce jour-là. De quel type de force les croyants de Corinthe ont-ils besoin ? Ils doivent rester sans reproche. En d'autres termes, ils doivent continuer à faire confiance à Jésus jusqu'au jour où Dieu révèle à tout le monde que Jésus est notre Seigneur et Sauveur.</w:t>
      </w:r>
    </w:p>
    <w:p>
      <w:pPr/>
      <w:r>
        <w:rPr>
          <w:lang w:val="fr_FR" w:bidi="fr_FR"/>
        </w:rPr>
      </w:r>
      <w:r>
        <w:rPr>
          <w:lang w:val="fr_FR" w:bidi="fr_FR"/>
        </w:rPr>
        <w:t>Dans la troisième partie de la lettre, Paul loue Dieu. Il résume son introduction en disant que Dieu est fidèle. Dieu fera tout ce qu'il a dit qu'il fera. Dieu a appelé chacun des croyants de Corinthe à la communion ou à une relation avec Jésus. Cela ne signifie pas seulement savoir qui est Jésus ou manger avec lui comme les croyants pourraient manger ensemble dans l'Église. Quand nous sommes en communion avec Jésus, nous sommes frères et sœurs en Jésus. Nous travaillons aux côtés de Jésus et nous recevons la puissance, la force et l'amour de Jésus. Nous pouvons faire confiance à Dieu. Nous pouvons savoir avec certitude que Dieu est celui qui nous a appelés à faire partie de sa famille avec son fils Jésus.</w:t>
      </w:r>
    </w:p>
    <w:p>
      <w:pPr/>
      <w:r>
        <w:rPr>
          <w:lang w:val="fr_FR" w:bidi="fr_FR"/>
        </w:rPr>
      </w:r>
      <w:r>
        <w:rPr>
          <w:lang w:val="fr_FR" w:bidi="fr_FR"/>
        </w:rPr>
        <w:t>Maintenant, le groupe doit créer un scénario en images, dessiner ou utiliser des objets pour visualiser le passage et les actions dans le passage. Vous pourriez utiliser des objets ou des personnes pour représenter Paul, Sosthène, les croyants dans l'Église à Corinthe, Dieu le Père et notre Seigneur Jésus-Christ. Lorsque Paul salue les croyants et décrit pourquoi il remercie Dieu pour eux, demandez aux croyants ou aux objets d'accomplir les actions que Paul leur attribue. Montrez que les croyants de Corinthe sont fermes ou forts. Révélez alors le jour de notre Seigneur Jésus-Christ, quand le Christ reviendra. Montrez comment Dieu est fidèle et montrez comment Dieu appelle les croyants de Corinthe à la communion. Vous pouvez y parvenir en demandant à la personne ou à l'objet qui joue le rôle de Dieu de rassembler tous les croyants vers Jésus.</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1:1–9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Ce passage a 3 parties.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Sosthènes</w:t>
      </w:r>
    </w:p>
    <w:p>
      <w:pPr>
        <w:pStyle w:val="ListBullet"/>
        <w:spacing w:line="240" w:lineRule="auto"/>
        <w:ind w:left="720"/>
      </w:pPr>
      <w:r>
        <w:rPr>
          <w:lang w:val="fr_FR" w:bidi="fr_FR"/>
        </w:rPr>
      </w:r>
      <w:r>
        <w:rPr>
          <w:lang w:val="fr_FR" w:bidi="fr_FR"/>
        </w:rPr>
        <w:t>Les Croyants dans l'Eglise de Corinthe</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Seigneur Jésus-Christ</w:t>
      </w:r>
    </w:p>
    <w:p>
      <w:pPr/>
      <w:r>
        <w:rPr>
          <w:lang w:val="fr_FR" w:bidi="fr_FR"/>
        </w:rPr>
      </w:r>
      <w:r>
        <w:rPr>
          <w:lang w:val="fr_FR" w:bidi="fr_FR"/>
        </w:rPr>
        <w:t>Faites deux fois la mise en scène du passage en groupe.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Paul parle à quelqu'un qui écrit ce qu'il dit. Sosthène est avec Paul. Pendant que Paul parle et que la personne écrit ce qu'il dit, les croyants à Corinthe mettent en pratique ce que Paul dit.</w:t>
      </w:r>
    </w:p>
    <w:p>
      <w:pPr/>
      <w:r>
        <w:rPr>
          <w:lang w:val="fr_FR" w:bidi="fr_FR"/>
        </w:rPr>
      </w:r>
      <w:r>
        <w:rPr>
          <w:lang w:val="fr_FR" w:bidi="fr_FR"/>
        </w:rPr>
        <w:t>Paul dit : « Je suis Paul et Dieu m'a appelé à être un apôtre qui sort pour parler de Jésus-Christ. » Sosthène est ici aussi. J'écris à chacun de vous dans l'Église de Dieu à Corinthe. Le Christ Jésus vous a mis à part pour lui-même et il vous a appelés pour être son peuple spécial. Vous appartenez à un groupe de personnes dans tout le monde qui appellent aussi Jésus leur maître et Sauveur : notre Seigneur Jésus-Christ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des croyants dans l'Église de Corinthe : “Que ressentez-vous ou à quoi pensez-vous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salue le peuple. Il dit : « Grâce et paix de notre Père Dieu et de notre Seigneur Jésus-Christ. Je suis si reconnaissant envers vous parce que Dieu a été bon envers vous même si vous ne le méritiez pas. Il était bon envers vous parce que vous avez suivi Jésus comme Sauveur ou Christ. Il vous a donné de si grands trésors, les dons de la parole et de la connaissance. Cela me montre que vous suivez vraiment le Christ ! Vous attendez avec impatience que Dieu vous en révèle davantage sur notre Seigneur Jésus-Christ, et Dieu vous donne tous les dons spirituels dont vous avez besoin pendant que vous attendez ! Ces dons vous aident à bien suivre Dieu jusqu'à ce jour où le Seigneur Jésus-Christ reviendra.</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des croyants dans l'Église de Corinthe : “Que ressentez-vous ou à quoi pensez-vous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termine et dit : « Dieu fait toujours ce qu'il dit qu'il fera. Dieu vous a appelés à travailler ensemble et à être une partie de la communauté du fils de Dieu, Jésus notre Sauveur et Maître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1:1–9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commence sa lettre aux croyants dans l'Église à Corinthe en s'identifiant comme un </w:t>
      </w:r>
      <w:r>
        <w:rPr>
          <w:b/>
          <w:lang w:val="fr_FR" w:bidi="fr_FR"/>
        </w:rPr>
        <w:t>apôtre</w:t>
      </w:r>
      <w:r>
        <w:rPr>
          <w:lang w:val="fr_FR" w:bidi="fr_FR"/>
        </w:rPr>
        <w:t>. Un apôtre est quelqu'un que Jésus a nommé pour parler au nom de Jésus et avec l'autorité de Jésus. Paul avait vu Jésus et Jésus lui avait dit d'aller dire la bonne nouvelle de Jésus à beaucoup de personnes.</w:t>
      </w:r>
    </w:p>
    <w:p>
      <w:pPr/>
      <w:r>
        <w:rPr>
          <w:lang w:val="fr_FR" w:bidi="fr_FR"/>
        </w:rPr>
      </w:r>
      <w:r>
        <w:rPr>
          <w:lang w:val="fr_FR" w:bidi="fr_FR"/>
        </w:rPr>
        <w:t xml:space="preserve">Arrêtez-vous ici et discutez du mot ou de l'expression que vous allez utiliser pour </w:t>
      </w:r>
      <w:r>
        <w:rPr>
          <w:b/>
          <w:lang w:val="fr_FR" w:bidi="fr_FR"/>
        </w:rPr>
        <w:t>apôtre</w:t>
      </w:r>
      <w:r>
        <w:rPr>
          <w:lang w:val="fr_FR" w:bidi="fr_FR"/>
        </w:rPr>
        <w:t xml:space="preserve">. Si vous avez traduit apôtre dans un autre livre de la Bible, utilisez le même mot ici. Consultez le glossaire principal pour plus d'informations sur le mot </w:t>
      </w:r>
      <w:r>
        <w:rPr>
          <w:lang w:val="fr_FR" w:bidi="fr_FR"/>
        </w:rPr>
        <w:t>apôtre</w:t>
      </w:r>
      <w:r>
        <w:rPr>
          <w:lang w:val="fr_FR" w:bidi="fr_FR"/>
        </w:rPr>
        <w:t>. Mettez cet audio en pause ici.</w:t>
      </w:r>
    </w:p>
    <w:p>
      <w:pPr/>
      <w:r>
        <w:rPr>
          <w:lang w:val="fr_FR" w:bidi="fr_FR"/>
        </w:rPr>
      </w:r>
      <w:r>
        <w:rPr>
          <w:lang w:val="fr_FR" w:bidi="fr_FR"/>
        </w:rPr>
        <w:t xml:space="preserve">Paul dit que le </w:t>
      </w:r>
      <w:r>
        <w:rPr>
          <w:b/>
          <w:lang w:val="fr_FR" w:bidi="fr_FR"/>
        </w:rPr>
        <w:t>Christ</w:t>
      </w:r>
      <w:r>
        <w:rPr>
          <w:lang w:val="fr_FR" w:bidi="fr_FR"/>
        </w:rPr>
        <w:t xml:space="preserve"> Jésus l'a nommé ou l'a appelé. Christ est un titre pour Jésus qui rappelle aux croyants que Jésus est le Messie ou le Sauveur et le roi que Dieu a nommé pour venir et sauver son peuple des conséquences de leur péché et mettre en place le royaume de Dieu.</w:t>
      </w:r>
    </w:p>
    <w:p>
      <w:pPr/>
      <w:r>
        <w:rPr>
          <w:lang w:val="fr_FR" w:bidi="fr_FR"/>
        </w:rPr>
      </w:r>
      <w:r>
        <w:rPr>
          <w:lang w:val="fr_FR" w:bidi="fr_FR"/>
        </w:rPr>
        <w:t xml:space="preserve">Arrêtez-vous ici et discutez du mot ou de l'expression que vous allez utiliser pour </w:t>
      </w:r>
      <w:r>
        <w:rPr>
          <w:b/>
          <w:lang w:val="fr_FR" w:bidi="fr_FR"/>
        </w:rPr>
        <w:t>Christ</w:t>
      </w:r>
      <w:r>
        <w:rPr>
          <w:lang w:val="fr_FR" w:bidi="fr_FR"/>
        </w:rPr>
        <w:t xml:space="preserve">. Si vous avez traduit Christ dans un autre livre de la Bible, utilisez le même mot ici. Consultez le glossaire principal pour plus d'informations sur le mot </w:t>
      </w:r>
      <w:r>
        <w:rPr>
          <w:lang w:val="fr_FR" w:bidi="fr_FR"/>
        </w:rPr>
        <w:t>Christ</w:t>
      </w:r>
      <w:r>
        <w:rPr>
          <w:lang w:val="fr_FR" w:bidi="fr_FR"/>
        </w:rPr>
        <w:t>. Mettez cet audio en pause ici.</w:t>
      </w:r>
    </w:p>
    <w:p>
      <w:pPr/>
      <w:r>
        <w:rPr>
          <w:lang w:val="fr_FR" w:bidi="fr_FR"/>
        </w:rPr>
      </w:r>
      <w:r>
        <w:rPr>
          <w:lang w:val="fr_FR" w:bidi="fr_FR"/>
        </w:rPr>
        <w:t xml:space="preserve">Christ </w:t>
      </w:r>
      <w:r>
        <w:rPr>
          <w:b/>
          <w:lang w:val="fr_FR" w:bidi="fr_FR"/>
        </w:rPr>
        <w:t>a appelé</w:t>
      </w:r>
      <w:r>
        <w:rPr>
          <w:lang w:val="fr_FR" w:bidi="fr_FR"/>
        </w:rPr>
        <w:t xml:space="preserve"> ou a nommé Paul. Quand quelqu'un appelle quelqu'un, ils invitent quelqu'un ou crient à haute voix. Dans ce passage, Christ invite et choisit Paul pour être son apôtre.</w:t>
      </w:r>
    </w:p>
    <w:p>
      <w:pPr/>
      <w:r>
        <w:rPr>
          <w:lang w:val="fr_FR" w:bidi="fr_FR"/>
        </w:rPr>
      </w:r>
      <w:r>
        <w:rPr>
          <w:lang w:val="fr_FR" w:bidi="fr_FR"/>
        </w:rPr>
        <w:t xml:space="preserve">Arrêtez-vous ici et discutez en groupe du mot ou de l’expression que vous utiliserez pour traduire </w:t>
      </w:r>
      <w:r>
        <w:rPr>
          <w:b/>
          <w:lang w:val="fr_FR" w:bidi="fr_FR"/>
        </w:rPr>
        <w:t>"appelé"</w:t>
      </w:r>
      <w:r>
        <w:rPr>
          <w:lang w:val="fr_FR" w:bidi="fr_FR"/>
        </w:rPr>
        <w:t>. Mettez cet audio en pause ici.</w:t>
      </w:r>
    </w:p>
    <w:p>
      <w:pPr/>
      <w:r>
        <w:rPr>
          <w:lang w:val="fr_FR" w:bidi="fr_FR"/>
        </w:rPr>
      </w:r>
      <w:r>
        <w:rPr>
          <w:lang w:val="fr_FR" w:bidi="fr_FR"/>
        </w:rPr>
        <w:t>Paul dit qu'il écrit à l'</w:t>
      </w:r>
      <w:r>
        <w:rPr>
          <w:b/>
          <w:lang w:val="fr_FR" w:bidi="fr_FR"/>
        </w:rPr>
        <w:t>Église</w:t>
      </w:r>
      <w:r>
        <w:rPr>
          <w:lang w:val="fr_FR" w:bidi="fr_FR"/>
        </w:rPr>
        <w:t xml:space="preserve"> de Dieu à Corinthe. Les auteurs de la Bible n'utilisent jamais l'Église pour signifier un bâtiment. Au lieu de cela, l'Église dans la Bible est une communauté de personnes qui croient en Jésus. Parfois, Paul utilise le mot Église dans cette lettre pour un groupe de croyants dans un endroit particulier et parfois, Paul utilise Église pour signifier l'ensemble de toutes les personnes sur terre qui croient en Jésus.</w:t>
      </w:r>
    </w:p>
    <w:p>
      <w:pPr/>
      <w:r>
        <w:rPr>
          <w:lang w:val="fr_FR" w:bidi="fr_FR"/>
        </w:rPr>
      </w:r>
      <w:r>
        <w:rPr>
          <w:lang w:val="fr_FR" w:bidi="fr_FR"/>
        </w:rPr>
        <w:t xml:space="preserve">Arrêtez-vous ici et discutez du mot ou de l'expression que vous allez utiliser pour </w:t>
      </w:r>
      <w:r>
        <w:rPr>
          <w:b/>
          <w:lang w:val="fr_FR" w:bidi="fr_FR"/>
        </w:rPr>
        <w:t>Église</w:t>
      </w:r>
      <w:r>
        <w:rPr>
          <w:lang w:val="fr_FR" w:bidi="fr_FR"/>
        </w:rPr>
        <w:t xml:space="preserve">. Si vous avez traduit Église dans un autre livre de la Bible, utilisez le même mot ici. Consultez le glossaire principal pour plus d'informations sur le mot </w:t>
      </w:r>
      <w:r>
        <w:rPr>
          <w:lang w:val="fr_FR" w:bidi="fr_FR"/>
        </w:rPr>
        <w:t>Église</w:t>
      </w:r>
      <w:r>
        <w:rPr>
          <w:lang w:val="fr_FR" w:bidi="fr_FR"/>
        </w:rPr>
        <w:t>. Mettez cet audio en pause ici.</w:t>
      </w:r>
    </w:p>
    <w:p>
      <w:pPr/>
      <w:r>
        <w:rPr>
          <w:lang w:val="fr_FR" w:bidi="fr_FR"/>
        </w:rPr>
      </w:r>
      <w:r>
        <w:rPr>
          <w:lang w:val="fr_FR" w:bidi="fr_FR"/>
        </w:rPr>
        <w:t xml:space="preserve">Paul dit que le peuple dans l'Église de Corinthe est </w:t>
      </w:r>
      <w:r>
        <w:rPr>
          <w:b/>
          <w:lang w:val="fr_FR" w:bidi="fr_FR"/>
        </w:rPr>
        <w:t>sanctifié</w:t>
      </w:r>
      <w:r>
        <w:rPr>
          <w:lang w:val="fr_FR" w:bidi="fr_FR"/>
        </w:rPr>
        <w:t xml:space="preserve"> et que Dieu les appelle à être ses </w:t>
      </w:r>
      <w:r>
        <w:rPr>
          <w:b/>
          <w:lang w:val="fr_FR" w:bidi="fr_FR"/>
        </w:rPr>
        <w:t>saints</w:t>
      </w:r>
      <w:r>
        <w:rPr>
          <w:lang w:val="fr_FR" w:bidi="fr_FR"/>
        </w:rPr>
        <w:t xml:space="preserve"> ou le peuple que Dieu a appelé pour être saints ou mis à part pour lui. Les saints appartiennent à Dieu parce qu'ils suivent Jésus. Jésus sanctifie les gens quand il les rend saints ou quand il les appelle son peuple spécial. Le peuple spécial de Dieu suit Dieu et à cause de cela, ils veulent agir d'une manière qui plaît à Dieu.</w:t>
      </w:r>
    </w:p>
    <w:p>
      <w:pPr/>
      <w:r>
        <w:rPr>
          <w:lang w:val="fr_FR" w:bidi="fr_FR"/>
        </w:rPr>
      </w:r>
      <w:r>
        <w:rPr>
          <w:lang w:val="fr_FR" w:bidi="fr_FR"/>
        </w:rPr>
        <w:t xml:space="preserve">Arrêtez-vous ici et discutez du mot ou de l'expression que vous allez utiliser pour </w:t>
      </w:r>
      <w:r>
        <w:rPr>
          <w:b/>
          <w:lang w:val="fr_FR" w:bidi="fr_FR"/>
        </w:rPr>
        <w:t>sanctifier</w:t>
      </w:r>
      <w:r>
        <w:rPr>
          <w:lang w:val="fr_FR" w:bidi="fr_FR"/>
        </w:rPr>
        <w:t xml:space="preserve">. Si vous avez traduit sanctifier dans un autre livre de la Bible, utilisez le même mot ici. Consultez </w:t>
      </w:r>
      <w:r>
        <w:rPr>
          <w:lang w:val="fr_FR" w:bidi="fr_FR"/>
        </w:rPr>
        <w:t>sanctification</w:t>
      </w:r>
      <w:r>
        <w:rPr>
          <w:lang w:val="fr_FR" w:bidi="fr_FR"/>
        </w:rPr>
        <w:t xml:space="preserve"> dans le glossaire principal pour plus d'informations sur le mot sanctifier. Mettez cet audio en pause ici.</w:t>
      </w:r>
    </w:p>
    <w:p>
      <w:pPr/>
      <w:r>
        <w:rPr>
          <w:lang w:val="fr_FR" w:bidi="fr_FR"/>
        </w:rPr>
      </w:r>
      <w:r>
        <w:rPr>
          <w:lang w:val="fr_FR" w:bidi="fr_FR"/>
        </w:rPr>
        <w:t xml:space="preserve">Arrêtez-vous ici et discutez du mot ou de l'expression que vous utiliserez pour </w:t>
      </w:r>
      <w:r>
        <w:rPr>
          <w:b/>
          <w:lang w:val="fr_FR" w:bidi="fr_FR"/>
        </w:rPr>
        <w:t>saints</w:t>
      </w:r>
      <w:r>
        <w:rPr>
          <w:lang w:val="fr_FR" w:bidi="fr_FR"/>
        </w:rPr>
        <w:t xml:space="preserve"> ou peuple saint. Si vous avez traduit les saints ou peuple saint dans un autre livre de la Bible, utilisez les mêmes mots ici. Consultez le glossaire principal pour plus d'informations sur le mot </w:t>
      </w:r>
      <w:r>
        <w:rPr>
          <w:lang w:val="fr_FR" w:bidi="fr_FR"/>
        </w:rPr>
        <w:t>saints</w:t>
      </w:r>
      <w:r>
        <w:rPr>
          <w:lang w:val="fr_FR" w:bidi="fr_FR"/>
        </w:rPr>
        <w:t xml:space="preserve"> . Mettez cet audio en pause ici.</w:t>
      </w:r>
    </w:p>
    <w:p>
      <w:pPr/>
      <w:r>
        <w:rPr>
          <w:lang w:val="fr_FR" w:bidi="fr_FR"/>
        </w:rPr>
      </w:r>
      <w:r>
        <w:rPr>
          <w:lang w:val="fr_FR" w:bidi="fr_FR"/>
        </w:rPr>
        <w:t xml:space="preserve">Paul dit que les gens dans l'Église de Corinthe invoquent le nom du </w:t>
      </w:r>
      <w:r>
        <w:rPr>
          <w:b/>
          <w:lang w:val="fr_FR" w:bidi="fr_FR"/>
        </w:rPr>
        <w:t>Seigneur</w:t>
      </w:r>
      <w:r>
        <w:rPr>
          <w:lang w:val="fr_FR" w:bidi="fr_FR"/>
        </w:rPr>
        <w:t xml:space="preserve"> Jésus-Christ. Seigneur est un titre pour Jésus qui signifie que Jésus est notre maître qui a toute autorité sur nous. Nous suivons ce que Jésus nous dit de faire.</w:t>
      </w:r>
    </w:p>
    <w:p>
      <w:pPr/>
      <w:r>
        <w:rPr>
          <w:lang w:val="fr_FR" w:bidi="fr_FR"/>
        </w:rPr>
      </w:r>
      <w:r>
        <w:rPr>
          <w:lang w:val="fr_FR" w:bidi="fr_FR"/>
        </w:rPr>
        <w:t xml:space="preserve">Arrêtez-vous ici et discutez du mot ou de l'expression que vous allez utiliser pour </w:t>
      </w:r>
      <w:r>
        <w:rPr>
          <w:b/>
          <w:lang w:val="fr_FR" w:bidi="fr_FR"/>
        </w:rPr>
        <w:t>Seigneur</w:t>
      </w:r>
      <w:r>
        <w:rPr>
          <w:lang w:val="fr_FR" w:bidi="fr_FR"/>
        </w:rPr>
        <w:t xml:space="preserve">. Si vous avez traduit Seigneur dans un autre livre de la Bible, utilisez le même mot ici. Consultez le glossaire principal pour plus d'informations sur le mot </w:t>
      </w:r>
      <w:r>
        <w:rPr>
          <w:lang w:val="fr_FR" w:bidi="fr_FR"/>
        </w:rPr>
        <w:t>Seigneur</w:t>
      </w:r>
      <w:r>
        <w:rPr>
          <w:lang w:val="fr_FR" w:bidi="fr_FR"/>
        </w:rPr>
        <w:t>. Mettez cet audio en pause ici.</w:t>
      </w:r>
    </w:p>
    <w:p>
      <w:pPr/>
      <w:r>
        <w:rPr>
          <w:lang w:val="fr_FR" w:bidi="fr_FR"/>
        </w:rPr>
      </w:r>
      <w:r>
        <w:rPr>
          <w:lang w:val="fr_FR" w:bidi="fr_FR"/>
        </w:rPr>
        <w:t xml:space="preserve">Paul salue le peuple dans l'Église de Corinthe par les mots « </w:t>
      </w:r>
      <w:r>
        <w:rPr>
          <w:b/>
          <w:lang w:val="fr_FR" w:bidi="fr_FR"/>
        </w:rPr>
        <w:t>grâce</w:t>
      </w:r>
      <w:r>
        <w:rPr>
          <w:lang w:val="fr_FR" w:bidi="fr_FR"/>
        </w:rPr>
        <w:t xml:space="preserve"> et </w:t>
      </w:r>
      <w:r>
        <w:rPr>
          <w:b/>
          <w:lang w:val="fr_FR" w:bidi="fr_FR"/>
        </w:rPr>
        <w:t>paix</w:t>
      </w:r>
      <w:r>
        <w:rPr>
          <w:lang w:val="fr_FR" w:bidi="fr_FR"/>
        </w:rPr>
        <w:t>. » Paul rappelle aux croyants que Dieu leur donne la grâce ou que Dieu est bon envers eux même s'ils ne le méritent pas. Dieu leur donne la paix ou leur donne l'harmonie avec lui-même et les uns avec les autres.</w:t>
      </w:r>
    </w:p>
    <w:p>
      <w:pPr/>
      <w:r>
        <w:rPr>
          <w:lang w:val="fr_FR" w:bidi="fr_FR"/>
        </w:rPr>
      </w:r>
      <w:r>
        <w:rPr>
          <w:lang w:val="fr_FR" w:bidi="fr_FR"/>
        </w:rPr>
        <w:t xml:space="preserve">Arrêtez-vous ici et discutez des mots ou des expressions que vous utiliserez pour </w:t>
      </w:r>
      <w:r>
        <w:rPr>
          <w:b/>
          <w:lang w:val="fr_FR" w:bidi="fr_FR"/>
        </w:rPr>
        <w:t>grâce</w:t>
      </w:r>
      <w:r>
        <w:rPr>
          <w:lang w:val="fr_FR" w:bidi="fr_FR"/>
        </w:rPr>
        <w:t xml:space="preserve"> et </w:t>
      </w:r>
      <w:r>
        <w:rPr>
          <w:b/>
          <w:lang w:val="fr_FR" w:bidi="fr_FR"/>
        </w:rPr>
        <w:t>paix</w:t>
      </w:r>
      <w:r>
        <w:rPr>
          <w:lang w:val="fr_FR" w:bidi="fr_FR"/>
        </w:rPr>
        <w:t xml:space="preserve">. Si vous avez traduit grâce et paix dans un autre livre de la Bible, utilisez le même mot ici. Consultez le Glossaire Principal pour plus d'informations sur les mots </w:t>
      </w:r>
      <w:r>
        <w:rPr>
          <w:lang w:val="fr_FR" w:bidi="fr_FR"/>
        </w:rPr>
        <w:t>grâce</w:t>
      </w:r>
      <w:r>
        <w:rPr>
          <w:lang w:val="fr_FR" w:bidi="fr_FR"/>
        </w:rPr>
        <w:t xml:space="preserve"> et </w:t>
      </w:r>
      <w:r>
        <w:rPr>
          <w:lang w:val="fr_FR" w:bidi="fr_FR"/>
        </w:rPr>
        <w:t>paix</w:t>
      </w:r>
      <w:r>
        <w:rPr>
          <w:lang w:val="fr_FR" w:bidi="fr_FR"/>
        </w:rPr>
        <w:t>. Mettez cet audio en pause ici.</w:t>
      </w:r>
    </w:p>
    <w:p>
      <w:pPr/>
      <w:r>
        <w:rPr>
          <w:lang w:val="fr_FR" w:bidi="fr_FR"/>
        </w:rPr>
      </w:r>
      <w:r>
        <w:rPr>
          <w:lang w:val="fr_FR" w:bidi="fr_FR"/>
        </w:rPr>
        <w:t xml:space="preserve">Paul dit que Dieu a donné aux membres de l'Église à Corinthe toute </w:t>
      </w:r>
      <w:r>
        <w:rPr>
          <w:b/>
          <w:lang w:val="fr_FR" w:bidi="fr_FR"/>
        </w:rPr>
        <w:t>connaissance</w:t>
      </w:r>
      <w:r>
        <w:rPr>
          <w:lang w:val="fr_FR" w:bidi="fr_FR"/>
        </w:rPr>
        <w:t>. Paul dit que Dieu a donné aux croyants tous les types d'informations sur Dieu et la façon dont l'Esprit de Dieu travaille dans le monde.</w:t>
      </w:r>
    </w:p>
    <w:p>
      <w:pPr/>
      <w:r>
        <w:rPr>
          <w:lang w:val="fr_FR" w:bidi="fr_FR"/>
        </w:rPr>
      </w:r>
      <w:r>
        <w:rPr>
          <w:lang w:val="fr_FR" w:bidi="fr_FR"/>
        </w:rPr>
        <w:t xml:space="preserve">Arrêtez-vous ici et discutez du mot ou de l'expression que vous allez utiliser pour </w:t>
      </w:r>
      <w:r>
        <w:rPr>
          <w:b/>
          <w:lang w:val="fr_FR" w:bidi="fr_FR"/>
        </w:rPr>
        <w:t>connaissance</w:t>
      </w:r>
      <w:r>
        <w:rPr>
          <w:lang w:val="fr_FR" w:bidi="fr_FR"/>
        </w:rPr>
        <w:t>. Si vous avez traduit ce genre de connaissance dans un autre livre de la Bible, utilisez le même mot ici. Mettez cet audio en pause ici.</w:t>
      </w:r>
    </w:p>
    <w:p>
      <w:pPr/>
      <w:r>
        <w:rPr>
          <w:lang w:val="fr_FR" w:bidi="fr_FR"/>
        </w:rPr>
      </w:r>
      <w:r>
        <w:rPr>
          <w:lang w:val="fr_FR" w:bidi="fr_FR"/>
        </w:rPr>
        <w:t xml:space="preserve">Dieu a donné aux croyants à Corinthe la capacité de bien parler et de connaître beaucoup de choses sur Dieu. Ce fait confirme que le message ou le </w:t>
      </w:r>
      <w:r>
        <w:rPr>
          <w:b/>
          <w:lang w:val="fr_FR" w:bidi="fr_FR"/>
        </w:rPr>
        <w:t>témoignage</w:t>
      </w:r>
      <w:r>
        <w:rPr>
          <w:lang w:val="fr_FR" w:bidi="fr_FR"/>
        </w:rPr>
        <w:t xml:space="preserve"> sur le Christ était vrai. Quand une personne donne un témoignage, ils déclarent la vérité sur quelque chose. Les dons que Dieu a donnés aux croyants de Corinthe ont agi comme un témoignage qui a prouvé que le message sur le Christ était réellement vrai.</w:t>
      </w:r>
    </w:p>
    <w:p>
      <w:pPr/>
      <w:r>
        <w:rPr>
          <w:lang w:val="fr_FR" w:bidi="fr_FR"/>
        </w:rPr>
      </w:r>
      <w:r>
        <w:rPr>
          <w:lang w:val="fr_FR" w:bidi="fr_FR"/>
        </w:rPr>
        <w:t xml:space="preserve">Arrêtez-vous ici et discutez du mot ou de l'expression que vous allez utiliser pour </w:t>
      </w:r>
      <w:r>
        <w:rPr>
          <w:b/>
          <w:lang w:val="fr_FR" w:bidi="fr_FR"/>
        </w:rPr>
        <w:t>témoignage</w:t>
      </w:r>
      <w:r>
        <w:rPr>
          <w:lang w:val="fr_FR" w:bidi="fr_FR"/>
        </w:rPr>
        <w:t xml:space="preserve">. Si vous avez traduit témoignage dans un autre livre de la Bible, utilisez le même mot ici. Consultez le glossaire principal pour plus d'informations sur le mot </w:t>
      </w:r>
      <w:r>
        <w:rPr>
          <w:lang w:val="fr_FR" w:bidi="fr_FR"/>
        </w:rPr>
        <w:t>témoignage</w:t>
      </w:r>
      <w:r>
        <w:rPr>
          <w:lang w:val="fr_FR" w:bidi="fr_FR"/>
        </w:rPr>
        <w:t>. Mettez cet audio en pause ici.</w:t>
      </w:r>
    </w:p>
    <w:p>
      <w:pPr/>
      <w:r>
        <w:rPr>
          <w:lang w:val="fr_FR" w:bidi="fr_FR"/>
        </w:rPr>
      </w:r>
      <w:r>
        <w:rPr>
          <w:lang w:val="fr_FR" w:bidi="fr_FR"/>
        </w:rPr>
        <w:t xml:space="preserve">Paul dit que Dieu a donné au peuple dans l'Église à Corinthe chaque don spirituel pendant qu'ils attendent la </w:t>
      </w:r>
      <w:r>
        <w:rPr>
          <w:b/>
          <w:lang w:val="fr_FR" w:bidi="fr_FR"/>
        </w:rPr>
        <w:t>révélation</w:t>
      </w:r>
      <w:r>
        <w:rPr>
          <w:lang w:val="fr_FR" w:bidi="fr_FR"/>
        </w:rPr>
        <w:t xml:space="preserve"> pleine et finale de Dieu de notre </w:t>
      </w:r>
      <w:r>
        <w:rPr>
          <w:b/>
          <w:lang w:val="fr_FR" w:bidi="fr_FR"/>
        </w:rPr>
        <w:t>Seigneur</w:t>
      </w:r>
      <w:r>
        <w:rPr>
          <w:lang w:val="fr_FR" w:bidi="fr_FR"/>
        </w:rPr>
        <w:t xml:space="preserve"> Jésus-Christ. Ces dons spirituels ou ces dons que l'Esprit de Dieu nous donne, permettent aux gens de faire les actes de Dieu et d'avoir le caractère de Dieu. Dieu nous donnera une révélation de qui Jésus est vraiment. La révélation est similaire à la prophétie. Quand Dieu donne une révélation, il nous donne une connaissance spéciale qui pourrait être surprenante, très merveilleuse ou que très peu de personnes connaissent.</w:t>
      </w:r>
    </w:p>
    <w:p>
      <w:pPr/>
      <w:r>
        <w:rPr>
          <w:lang w:val="fr_FR" w:bidi="fr_FR"/>
        </w:rPr>
      </w:r>
      <w:r>
        <w:rPr>
          <w:lang w:val="fr_FR" w:bidi="fr_FR"/>
        </w:rPr>
        <w:t xml:space="preserve">Arrêtez-vous ici et discutez des mots ou des expressions que vous utiliserez pour </w:t>
      </w:r>
      <w:r>
        <w:rPr>
          <w:b/>
          <w:lang w:val="fr_FR" w:bidi="fr_FR"/>
        </w:rPr>
        <w:t>dons spirituels</w:t>
      </w:r>
      <w:r>
        <w:rPr>
          <w:lang w:val="fr_FR" w:bidi="fr_FR"/>
        </w:rPr>
        <w:t xml:space="preserve"> et </w:t>
      </w:r>
      <w:r>
        <w:rPr>
          <w:b/>
          <w:lang w:val="fr_FR" w:bidi="fr_FR"/>
        </w:rPr>
        <w:t>révélation</w:t>
      </w:r>
      <w:r>
        <w:rPr>
          <w:lang w:val="fr_FR" w:bidi="fr_FR"/>
        </w:rPr>
        <w:t>. Discutez de la façon dont vous traduirez cette idée que les croyants de Corinthe ne manquaient pas ou avaient tous, les dons spirituels pour les aider pendant qu'ils attendaient que Dieu révèle tout sur notre Seigneur Jésus-Christ. Si vous avez traduit dons spirituels ou révélation dans un autre livre de la Bible, utilisez les mêmes mots ici. Les mots "</w:t>
      </w:r>
      <w:r>
        <w:rPr>
          <w:b/>
          <w:lang w:val="fr_FR" w:bidi="fr_FR"/>
        </w:rPr>
        <w:t>dons</w:t>
      </w:r>
      <w:r>
        <w:rPr>
          <w:lang w:val="fr_FR" w:bidi="fr_FR"/>
        </w:rPr>
        <w:t>" et "</w:t>
      </w:r>
      <w:r>
        <w:rPr>
          <w:b/>
          <w:lang w:val="fr_FR" w:bidi="fr_FR"/>
        </w:rPr>
        <w:t>révélation</w:t>
      </w:r>
      <w:r>
        <w:rPr>
          <w:lang w:val="fr_FR" w:bidi="fr_FR"/>
        </w:rPr>
        <w:t>" se trouvent dans le Glossaire Principal. Mettez cet audio en pause ici.</w:t>
      </w:r>
    </w:p>
    <w:p>
      <w:pPr/>
      <w:r>
        <w:rPr>
          <w:lang w:val="fr_FR" w:bidi="fr_FR"/>
        </w:rPr>
      </w:r>
      <w:r>
        <w:rPr>
          <w:lang w:val="fr_FR" w:bidi="fr_FR"/>
        </w:rPr>
        <w:t>Paul dit que Dieu rendra les membres de l'Église de Corinthe irréprochables ou sans culpabilité. Cela signifie qu'ils continueront à faire confiance à Jésus et à suivre Jésus.</w:t>
      </w:r>
    </w:p>
    <w:p>
      <w:pPr/>
      <w:r>
        <w:rPr>
          <w:lang w:val="fr_FR" w:bidi="fr_FR"/>
        </w:rPr>
      </w:r>
      <w:r>
        <w:rPr>
          <w:lang w:val="fr_FR" w:bidi="fr_FR"/>
        </w:rPr>
        <w:t xml:space="preserve">Dieu est </w:t>
      </w:r>
      <w:r>
        <w:rPr>
          <w:b/>
          <w:lang w:val="fr_FR" w:bidi="fr_FR"/>
        </w:rPr>
        <w:t>fidèle</w:t>
      </w:r>
      <w:r>
        <w:rPr>
          <w:lang w:val="fr_FR" w:bidi="fr_FR"/>
        </w:rPr>
        <w:t xml:space="preserve"> pour nous garder en </w:t>
      </w:r>
      <w:r>
        <w:rPr>
          <w:b/>
          <w:lang w:val="fr_FR" w:bidi="fr_FR"/>
        </w:rPr>
        <w:t>fraternité</w:t>
      </w:r>
      <w:r>
        <w:rPr>
          <w:lang w:val="fr_FR" w:bidi="fr_FR"/>
        </w:rPr>
        <w:t xml:space="preserve"> ou en communion avec son fils Jésus. En d'autres termes, Dieu continuera à faire toutes les choses qu'il a dit qu'il ferait. Dieu nous unira à son fils Jésus.</w:t>
      </w:r>
    </w:p>
    <w:p>
      <w:pPr/>
      <w:r>
        <w:rPr>
          <w:lang w:val="fr_FR" w:bidi="fr_FR"/>
        </w:rPr>
      </w:r>
      <w:r>
        <w:rPr>
          <w:lang w:val="fr_FR" w:bidi="fr_FR"/>
        </w:rPr>
        <w:t xml:space="preserve">Arrêtez-vous ici et discutez des mots ou des expressions que vous utiliserez pour </w:t>
      </w:r>
      <w:r>
        <w:rPr>
          <w:b/>
          <w:lang w:val="fr_FR" w:bidi="fr_FR"/>
        </w:rPr>
        <w:t>fidèle</w:t>
      </w:r>
      <w:r>
        <w:rPr>
          <w:lang w:val="fr_FR" w:bidi="fr_FR"/>
        </w:rPr>
        <w:t xml:space="preserve"> et </w:t>
      </w:r>
      <w:r>
        <w:rPr>
          <w:b/>
          <w:lang w:val="fr_FR" w:bidi="fr_FR"/>
        </w:rPr>
        <w:t>communion fraternelle</w:t>
      </w:r>
      <w:r>
        <w:rPr>
          <w:lang w:val="fr_FR" w:bidi="fr_FR"/>
        </w:rPr>
        <w:t>. Si vous avez traduit fidèle et communion fraternelle dans un autre livre de la Bible, utilisez les mêmes mots ici. Mettez cet audio en pause ici.</w:t>
      </w:r>
    </w:p>
    <w:p>
      <w:pPr/>
      <w:r>
        <w:rPr>
          <w:lang w:val="fr_FR" w:bidi="fr_FR"/>
        </w:rPr>
      </w:r>
      <w:r>
        <w:rPr>
          <w:lang w:val="fr_FR" w:bidi="fr_FR"/>
        </w:rPr>
        <w:t xml:space="preserve">Arrêtez-vous ici et discutez du mot ou de l'expression que vous allez utiliser pour son fils, Jésus. Jésus est le </w:t>
      </w:r>
      <w:r>
        <w:rPr>
          <w:b/>
          <w:lang w:val="fr_FR" w:bidi="fr_FR"/>
        </w:rPr>
        <w:t>Fils de Dieu</w:t>
      </w:r>
      <w:r>
        <w:rPr>
          <w:lang w:val="fr_FR" w:bidi="fr_FR"/>
        </w:rPr>
        <w:t xml:space="preserve">. Si vous avez traduit fils de Dieu dans un autre livre de la Bible, utilisez le même mot ici. Consultez le glossaire principal pour plus d'informations sur </w:t>
      </w:r>
      <w:r>
        <w:rPr>
          <w:lang w:val="fr_FR" w:bidi="fr_FR"/>
        </w:rPr>
        <w:t>le mot fils de Dieu</w:t>
      </w:r>
      <w:r>
        <w:rPr>
          <w:lang w:val="fr_FR" w:bidi="fr_FR"/>
        </w:rPr>
        <w: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1:10–17</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1:10–17 et gardez le dans votre cœur.</w:t>
      </w:r>
    </w:p>
    <w:p>
      <w:pPr/>
      <w:r>
        <w:rPr>
          <w:lang w:val="fr_FR" w:bidi="fr_FR"/>
        </w:rPr>
      </w:r>
      <w:r>
        <w:rPr>
          <w:lang w:val="fr_FR" w:bidi="fr_FR"/>
        </w:rPr>
        <w:t>Écoutez la version audio de 1 Corinthiens 1:10–17 trois fois, dans trois versions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ce passage de 1 Corinthiens 1:10–17 dans la version la plus facile à comprendre.</w:t>
      </w:r>
    </w:p>
    <w:p>
      <w:pPr/>
      <w:r>
        <w:rPr>
          <w:lang w:val="fr_FR" w:bidi="fr_FR"/>
        </w:rPr>
      </w:r>
      <w:r>
        <w:rPr>
          <w:lang w:val="fr_FR" w:bidi="fr_FR"/>
        </w:rPr>
        <w:t>Dans la dernière partie de sa lettre, Paul a commencé par une courte introduction. Paul a rappelé aux croyants qu'ils formaient un tout, ou qu'ils étaient unis, sous l'autorité de Dieu, et non sous celle de différents dirigeants humains. Paul a également rappelé à l'Église que Dieu lui accorde des dons spirituels, notamment celui de s'exprimer avec éloquence et sagesse. Puisque c'est Dieu qui accorde ces dons, les croyants ne doivent pas en tirer fierté, mais en être reconnaissants.</w:t>
      </w:r>
    </w:p>
    <w:p>
      <w:pPr/>
      <w:r>
        <w:rPr>
          <w:lang w:val="fr_FR" w:bidi="fr_FR"/>
        </w:rPr>
      </w:r>
      <w:r>
        <w:rPr>
          <w:lang w:val="fr_FR" w:bidi="fr_FR"/>
        </w:rPr>
        <w:t>Dans cette partie de sa lettre, Paul commencera à parler de certaines des choses que les gens dans l'Église de Corinthe font de mal. Tout d'abord, Paul dira aux croyants pourquoi ils doivent arrêter de se diviser pour suivre différents responsables humains. Deuxièmement, Paul commencera à rappeler aux croyants que la puissance de l'Évangile n'est pas dans des paroles sages, mais dans le Christ lui-même.</w:t>
      </w:r>
    </w:p>
    <w:p>
      <w:pPr/>
      <w:r>
        <w:rPr>
          <w:lang w:val="fr_FR" w:bidi="fr_FR"/>
        </w:rPr>
      </w:r>
      <w:r>
        <w:rPr>
          <w:lang w:val="fr_FR" w:bidi="fr_FR"/>
        </w:rPr>
        <w:t>Paul commence en demandant fortement aux croyants d'être d'accord les uns avec les autres et d'arrêter de se diviser pour suivre différents responsables et idées. Au contraire, Paul leur demande d'être unis, c'est-à-dire d'être d'accord entre eux sur leurs opinions. Paul ne veut pas dire que tout le monde doit penser exactement la même chose sur chaque sujet. Ce que Paul dit, c'est que les croyants doivent être d'accord sur les vérités de base de l'Évangile du Christ et de la mort du Christ sur la croix.</w:t>
      </w:r>
    </w:p>
    <w:p>
      <w:pPr/>
      <w:r>
        <w:rPr>
          <w:lang w:val="fr_FR" w:bidi="fr_FR"/>
        </w:rPr>
      </w:r>
      <w:r>
        <w:rPr>
          <w:lang w:val="fr_FR" w:bidi="fr_FR"/>
        </w:rPr>
        <w:t>Arrêtez-vous ici et discutez de cette question en groupe : Dans votre communauté, quelles sont les choses importantes sur lesquelles la plupart des gens peuvent s'accorder, comme les traditions, les croyances religieuses ou les lois ? Quelles sont les choses sur lesquelles beaucoup de personnes sont en désaccord ? Sur quels points est-il essentiel que les gens s'accordent pour bien vivre et bien travailler ensemble ? Mettez cet audio en pause ici.</w:t>
      </w:r>
    </w:p>
    <w:p>
      <w:pPr/>
      <w:r>
        <w:rPr>
          <w:lang w:val="fr_FR" w:bidi="fr_FR"/>
        </w:rPr>
      </w:r>
      <w:r>
        <w:rPr>
          <w:lang w:val="fr_FR" w:bidi="fr_FR"/>
        </w:rPr>
        <w:t>Paul explique ensuite comment il a appris que des divisions s'étaient créées au sein de l'Église. Paul dit que la famille de Chloé lui a rapporté que les membres de l'Église se disputaient ou se querellaient. Nous ne savons pas qui est Chloé parce que nous n'avions pas entendue parler d'elle nulle part ailleurs dans l'Écriture. Cependant, compte tenu de la manière dont Paul parle de Chloé, nous ne pensons pas que la famille de Chloé faisait partie de l'Église de Corinthe, mais qu'elle s'est peut-être rendue à Corinthe et a ensuite raconté à Paul ce qu'elle y avait observé.</w:t>
      </w:r>
    </w:p>
    <w:p>
      <w:pPr/>
      <w:r>
        <w:rPr>
          <w:lang w:val="fr_FR" w:bidi="fr_FR"/>
        </w:rPr>
      </w:r>
      <w:r>
        <w:rPr>
          <w:lang w:val="fr_FR" w:bidi="fr_FR"/>
        </w:rPr>
        <w:t>Paul explique maintenant ce qu'il veut dire par « querelle. Paul dit que chaque personne dit : « Je suis de Paul » ou « Je suis d'Apollos » ou « Je suis de Céphas » ou « Je suis du Christ.» À la manière dont Paul formule cela, nous ne savons pas avec certitude s'il veut littéralement dire que chaque membre de l'Église utilise exactement ces mots ou s'il fait référence à une division égale. Mais Paul indique très clairement que ceux qui se disputent provoquent la division de l'Église, qui se scinde alors pour suivre différents dirigeants et différentes idées. Nous savons que Paul était la première personne à venir à Corinthe et à enseigner aux gens l'Évangile sur le Christ. Après le départ de Paul, Apollos a continué à enseigner aux habitants de Corinthe. Et Cephas est l'un des 12 apôtres de Jésus, aussi connu sous le nom de Pierre. Nous ne sommes pas sûrs si Pierre a visité Corinthe, mais d'après les choses que Paul a dites, il est probable que les gens dans l'Église connaissaient Pierre.</w:t>
      </w:r>
    </w:p>
    <w:p>
      <w:pPr/>
      <w:r>
        <w:rPr>
          <w:lang w:val="fr_FR" w:bidi="fr_FR"/>
        </w:rPr>
      </w:r>
      <w:r>
        <w:rPr>
          <w:lang w:val="fr_FR" w:bidi="fr_FR"/>
        </w:rPr>
        <w:t>Paul pose maintenant trois questions différentes auxquelles il ne s'attend pas à ce que les croyants de Corinthe répondent. Paul dit : « Le Christ est-il divisé ? Paul a-t-il été crucifié pour vous ? Étiez-vous baptisé au nom de Paul ? Avec la première question, « Le Christ est-il divisé ? Paul semble dire que tout comme l'Église ne déchirerait pas le corps physique du Christ, elle ne doit pas déchirer ou diviser l'Église, qui est le corps spirituel du Christ. Avec la deuxième question, « Paul a-t-il été crucifié pour vous ? Paul dit que seul le Christ a été crucifié pour les croyants. Ils doivent suivre le Christ, et non les responsables humains comme Paul. Et avec la troisième question, « Étiez-vous baptisé au nom de Paul ? Paul rappelle aux croyants qu'ils ont tous reçu le baptême dans le même nom du Christ. Quand les gens ont pris le baptême pendant ce temps, ils ont montré qu'ils appartenaient à un certain groupe qui a suivi un certain enseignant. Ainsi, s'ils prennent le baptême au nom du Christ, cela signifie qu'ils appartiennent maintenant au Christ. Cela montre aussi pourquoi ils doivent tous suivre le Christ seul au lieu des responsables humains séparés.</w:t>
      </w:r>
    </w:p>
    <w:p>
      <w:pPr/>
      <w:r>
        <w:rPr>
          <w:lang w:val="fr_FR" w:bidi="fr_FR"/>
        </w:rPr>
      </w:r>
      <w:r>
        <w:rPr>
          <w:lang w:val="fr_FR" w:bidi="fr_FR"/>
        </w:rPr>
        <w:t>Arrêtez-vous ici et discutez de cette question en groupe : Racontez une histoire sur un responsable important de la communauté qui avait plusieurs personnes qui ont travaillé pour ce responsable. Dites comment les gens dans la communauté ont commencé à écouter les différentes personnes qui ont travaillé pour le responsable plus qu'elles n'ont écouté le responsable lui-même. Mettez cet audio en pause ici.</w:t>
      </w:r>
    </w:p>
    <w:p>
      <w:pPr/>
      <w:r>
        <w:rPr>
          <w:lang w:val="fr_FR" w:bidi="fr_FR"/>
        </w:rPr>
      </w:r>
      <w:r>
        <w:rPr>
          <w:lang w:val="fr_FR" w:bidi="fr_FR"/>
        </w:rPr>
        <w:t>Paul dit qu'il est heureux que les seules personnes qu'il a baptisées à Corinthe soient Crispus et Gaïus parce que de cette façon les gens ne peuvent pas se vanter que Paul les a baptisés. Ensuite, comme si Paul s'est soudainement souvenu de quelqu'un d'autre, Paul écrit qu'il a aussi baptisé la maison de Stéphanas. Cependant, Paul dit qu'il ne se rappelle pas d'avoir baptisé quelqu'un d'autre à Corinthe. Paul a probablement seulement baptisé les premiers croyants quand il est venu dans une nouvelle ville, puis a permis aux autres de baptiser d'autres nouveaux croyants après cela. Plus tard dans cette lettre, nous apprenons que la maison de Stéphanas étaient les premières personnes à devenir chrétiennes dans la région autour de Corinthe. Crispus était probablement le chef de la synagogue à Corinthe qui s'est converti au christianisme au début du ministère de Paul là. Gaïus était un membre riche de l'Église dont la maison était utilisée pour les réunions de l'Église.</w:t>
      </w:r>
    </w:p>
    <w:p>
      <w:pPr/>
      <w:r>
        <w:rPr>
          <w:lang w:val="fr_FR" w:bidi="fr_FR"/>
        </w:rPr>
      </w:r>
      <w:r>
        <w:rPr>
          <w:lang w:val="fr_FR" w:bidi="fr_FR"/>
        </w:rPr>
        <w:t xml:space="preserve">Maintenant, Paul explique pourquoi il n'a pas baptisé plus de personnes à Corinthe lui-même. Paul dit que le Christ ne l'a pas envoyé pour baptiser, mais pour prêcher l'Évangile. Notez ici que Paul met en évidence que le </w:t>
      </w:r>
      <w:r>
        <w:rPr>
          <w:b/>
          <w:lang w:val="fr_FR" w:bidi="fr_FR"/>
        </w:rPr>
        <w:t>Christ</w:t>
      </w:r>
      <w:r>
        <w:rPr>
          <w:lang w:val="fr_FR" w:bidi="fr_FR"/>
        </w:rPr>
        <w:t xml:space="preserve"> l'a envoyé. Paul rappelle aux croyants que même s'il est venu à Corinthe, c'est le Christ qui l'a envoyé. C'est le Christ que les Corinthiens doivent suivre. Paul ne dit pas que le baptême est sans importance. Cependant, le but du baptême est de montrer que les croyants suivent le Christ seul. Le but du baptême n'est pas de montrer que les croyants suivent les responsables humains qui font le baptême.</w:t>
      </w:r>
    </w:p>
    <w:p>
      <w:pPr/>
      <w:r>
        <w:rPr>
          <w:lang w:val="fr_FR" w:bidi="fr_FR"/>
        </w:rPr>
      </w:r>
      <w:r>
        <w:rPr>
          <w:lang w:val="fr_FR" w:bidi="fr_FR"/>
        </w:rPr>
        <w:t>Arrêtez-vous ici et discutez de cette question en groupe : Racontez une histoire sur un responsable qui a parlé ou a écrit un message important, puis a envoyé quelqu'un d'autre pour emmener ce message à un autre endroit. Dites comment les mots dans le message étaient les propres idées du responsable, même si le messager les a parlés. Mettez cet audio en pause ici.</w:t>
      </w:r>
    </w:p>
    <w:p>
      <w:pPr/>
      <w:r>
        <w:rPr>
          <w:lang w:val="fr_FR" w:bidi="fr_FR"/>
        </w:rPr>
      </w:r>
      <w:r>
        <w:rPr>
          <w:lang w:val="fr_FR" w:bidi="fr_FR"/>
        </w:rPr>
        <w:t>Paul dit aussi que le Christ ne l'a pas envoyé pour prêcher avec des paroles de sagesse humaine ou de discours habile. Ici, Paul dit que les gens doivent suivre le Christ à cause de la mort du Christ sur la croix pour eux. La mort du Christ elle-même a le pouvoir de nous sauver. Quand les gens utilisent des mots qui semblent savants, ils n'ont pas le pouvoir de nous sauver. Dans la culture grecque et romaine à Corinthe à cette époque, les gens qui voulaient être des responsables apprenaient à parler à de grands groupes de personnes avec des mots qui semblait très sages ou intelligents. Ainsi, les gens se seraient attendus à ce que Paul parle de cette manière aussi. Cependant, Paul dit qu'il a parlé très simplement du Christ et de l'Évangile pour que les gens suivent le Christ au lieu de Paul.</w:t>
      </w:r>
      <w:r>
        <w:rPr>
          <w:lang w:val="fr_FR" w:bidi="fr_FR"/>
        </w:rPr>
      </w:r>
    </w:p>
    <w:p>
      <w:pPr>
        <w:pStyle w:val="Heading3"/>
      </w:pPr>
      <w:r>
        <w:rPr>
          <w:lang w:val="fr_FR" w:bidi="fr_FR"/>
        </w:rPr>
        <w:t>Définir les Scènes</w:t>
      </w:r>
    </w:p>
    <w:p>
      <w:pPr/>
      <w:r>
        <w:rPr>
          <w:lang w:val="fr_FR" w:bidi="fr_FR"/>
        </w:rPr>
      </w:r>
      <w:r>
        <w:rPr>
          <w:lang w:val="fr_FR" w:bidi="fr_FR"/>
        </w:rPr>
        <w:t>Écoutez l'audio de ce passage de 1 Corinthiens 1:10–17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 :</w:t>
      </w:r>
      <w:r>
        <w:rPr>
          <w:lang w:val="fr_FR" w:bidi="fr_FR"/>
        </w:rPr>
        <w:t xml:space="preserve"> Paul fait appel aux Corinthiens ou demande fortement aux Corinthiens d'arrêter de se diviser en différents groupes. Au contraire, Paul demande aux croyants de se rassembler comme une Église qui est d'accord sur les vérités importantes de l'Évangile du Christ.</w:t>
      </w:r>
    </w:p>
    <w:p>
      <w:pPr/>
      <w:r>
        <w:rPr>
          <w:lang w:val="fr_FR" w:bidi="fr_FR"/>
        </w:rPr>
      </w:r>
      <w:r>
        <w:rPr>
          <w:b/>
          <w:lang w:val="fr_FR" w:bidi="fr_FR"/>
        </w:rPr>
        <w:t>Dans la deuxième partie :</w:t>
      </w:r>
      <w:r>
        <w:rPr>
          <w:lang w:val="fr_FR" w:bidi="fr_FR"/>
        </w:rPr>
        <w:t xml:space="preserve"> Paul dit qu'il a entendu que les croyants se disputent, disant comment ils appartiennent à des personnes spécifiques comme Paul, Apollos, Pierre ou au Christ. Paul pose maintenant une autre question à laquelle il ne s'attend pas à ce que les Corinthiens répondent. Paul fait cela pour montrer comment les croyants de Corinthe n'agissent pas d'une manière qui a du sens. Paul demande : « Le Christ est-il divisé ? Paul a-t-il été crucifié pour vous ? Étiez-vous baptisé au nom de Paul ? La réponse à chaque question est évidemment « Non !</w:t>
      </w:r>
    </w:p>
    <w:p>
      <w:pPr/>
      <w:r>
        <w:rPr>
          <w:lang w:val="fr_FR" w:bidi="fr_FR"/>
        </w:rPr>
      </w:r>
      <w:r>
        <w:rPr>
          <w:b/>
          <w:lang w:val="fr_FR" w:bidi="fr_FR"/>
        </w:rPr>
        <w:t>Dans la troisième partie :</w:t>
      </w:r>
      <w:r>
        <w:rPr>
          <w:lang w:val="fr_FR" w:bidi="fr_FR"/>
        </w:rPr>
        <w:t xml:space="preserve"> Paul dit qu'il est heureux d'avoir seulement baptisé Crispus, Gaïus et la maison de Stéphanas à Corinthe. La plupart des personnes à Corinthe ne peuvent pas se vanter que Paul les a baptisés. Paul dit que le Christ ne l'a pas envoyé pour baptiser, mais pour prêcher l'Évangile. Et Paul dit qu'il n'a pas prêché avec des paroles habiles pour que la mort du Christ sur la croix ne perde pas sa puissance.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dans l'Eglise de Corinthe</w:t>
      </w:r>
    </w:p>
    <w:p>
      <w:pPr>
        <w:pStyle w:val="ListBullet"/>
        <w:spacing w:line="240" w:lineRule="auto"/>
        <w:ind w:left="720"/>
      </w:pPr>
      <w:r>
        <w:rPr>
          <w:lang w:val="fr_FR" w:bidi="fr_FR"/>
        </w:rPr>
      </w:r>
      <w:r>
        <w:rPr>
          <w:lang w:val="fr_FR" w:bidi="fr_FR"/>
        </w:rPr>
        <w:t>Seigneur Jésus-Christ</w:t>
      </w:r>
    </w:p>
    <w:p>
      <w:pPr>
        <w:pStyle w:val="ListBullet"/>
        <w:spacing w:line="240" w:lineRule="auto"/>
        <w:ind w:left="720"/>
      </w:pPr>
      <w:r>
        <w:rPr>
          <w:lang w:val="fr_FR" w:bidi="fr_FR"/>
        </w:rPr>
      </w:r>
      <w:r>
        <w:rPr>
          <w:lang w:val="fr_FR" w:bidi="fr_FR"/>
        </w:rPr>
        <w:t>Apollos</w:t>
      </w:r>
    </w:p>
    <w:p>
      <w:pPr>
        <w:pStyle w:val="ListBullet"/>
        <w:spacing w:line="240" w:lineRule="auto"/>
        <w:ind w:left="720"/>
      </w:pPr>
      <w:r>
        <w:rPr>
          <w:lang w:val="fr_FR" w:bidi="fr_FR"/>
        </w:rPr>
      </w:r>
      <w:r>
        <w:rPr>
          <w:lang w:val="fr_FR" w:bidi="fr_FR"/>
        </w:rPr>
        <w:t>Cephas ou Pierre</w:t>
      </w:r>
    </w:p>
    <w:p>
      <w:pPr>
        <w:pStyle w:val="ListBullet"/>
        <w:spacing w:line="240" w:lineRule="auto"/>
        <w:ind w:left="720"/>
      </w:pPr>
      <w:r>
        <w:rPr>
          <w:lang w:val="fr_FR" w:bidi="fr_FR"/>
        </w:rPr>
      </w:r>
      <w:r>
        <w:rPr>
          <w:lang w:val="fr_FR" w:bidi="fr_FR"/>
        </w:rPr>
        <w:t>Et Crispus, Gaïus et la maison de Stéphanas</w:t>
      </w:r>
    </w:p>
    <w:p>
      <w:pPr/>
      <w:r>
        <w:rPr>
          <w:lang w:val="fr_FR" w:bidi="fr_FR"/>
        </w:rPr>
      </w:r>
      <w:r>
        <w:rPr>
          <w:lang w:val="fr_FR" w:bidi="fr_FR"/>
        </w:rPr>
        <w:t>Paul commence cette partie de sa lettre en appelant les croyants de Corinthe « frères et sœurs. Il fait aussi appel à eux ou leur demande fortement de faire quelque chose en utilisant l'expression « au nom de notre Seigneur Jésus-Christ. Ces mots spéciaux rappellent aux croyants de leur relation étroite avec Paul et ils montrent aussi que Paul fait une demande officielle en utilisant l'autorité de Dieu, leur Père.</w:t>
      </w:r>
    </w:p>
    <w:p>
      <w:pPr/>
      <w:r>
        <w:rPr>
          <w:lang w:val="fr_FR" w:bidi="fr_FR"/>
        </w:rPr>
      </w:r>
      <w:r>
        <w:rPr>
          <w:lang w:val="fr_FR" w:bidi="fr_FR"/>
        </w:rPr>
        <w:t>Paul demande spécifiquement aux croyants de se mettre en accord les uns avec les autres. Paul dit de ne pas se quereller, mais d'être unis dans la façon dont ils pensent et parlent. Paul ne dit pas que les croyants doivent tous être mêmes les uns aux autres dans toutes les manières, mais il veut qu'ils aient les mêmes pensées et les mêmes buts en suivant le Christ.</w:t>
      </w:r>
    </w:p>
    <w:p>
      <w:pPr/>
      <w:r>
        <w:rPr>
          <w:lang w:val="fr_FR" w:bidi="fr_FR"/>
        </w:rPr>
      </w:r>
      <w:r>
        <w:rPr>
          <w:lang w:val="fr_FR" w:bidi="fr_FR"/>
        </w:rPr>
        <w:t>Arrêtez-vous ici et discutez de cette question en groupe : Comment rendrez-vous clair dans votre traduction que Paul dit que les croyants doivent être unis ou ensemble comme un dans la façon dont ils parlent du Christ et suivent ? Si nécessaire, référez-vous à votre conversation dans le script deux pour voir les mots que vous avez utilisés pour décrire comment les gens peuvent être d'accord et travailler ensemble. Mettez cet audio en pause ici.</w:t>
      </w:r>
    </w:p>
    <w:p>
      <w:pPr/>
      <w:r>
        <w:rPr>
          <w:lang w:val="fr_FR" w:bidi="fr_FR"/>
        </w:rPr>
      </w:r>
      <w:r>
        <w:rPr>
          <w:lang w:val="fr_FR" w:bidi="fr_FR"/>
        </w:rPr>
        <w:t>Paul commence la deuxième partie par un mot particulier. Dans la langue originale, Paul utilise un mot pour montrer que ce qu'il est sur le point de dire est à cause de ce qu'il vient de dire. Paul dit que les gens dans la maison de Chloé lui ont dit comment les croyants à Corinthe se querellent. Une maison est composée de tous ceux qui vivent dans la maison d'une personne.</w:t>
      </w:r>
    </w:p>
    <w:p>
      <w:pPr/>
      <w:r>
        <w:rPr>
          <w:lang w:val="fr_FR" w:bidi="fr_FR"/>
        </w:rPr>
      </w:r>
      <w:r>
        <w:rPr>
          <w:lang w:val="fr_FR" w:bidi="fr_FR"/>
        </w:rPr>
        <w:t>Les gens dans la maison de Chloé ont dit à Paul que les Corinthiens disent des choses comme : « Je suis de Paul » ou « Je suis d'Apollos » ou « Je suis de Céphas » ou « Je suis du Christ.» Dans la langue originale, ces groupes disent qu'ils appartiennent à chacun de ces hommes. Rappelez-vous que c'est ce que Paul dit que la maison de Chloé lui a dit. Nous ne savons pas si Paul veut dire que tout le monde a utilisé ces mots exacts. Peut-être que Paul veut dire que ce sont le genre de choses que les gens disent. Dans la langue originale, Paul met en évidence le mot « je » dans chacune de ces déclarations. Au lieu d'agir comme un peuple, Paul montre comment chaque personne essaie de faire que l'individu paraisse plus important que les autres personnes. Paul montre comment chaque personne ne fait pas du Christ le plus important.</w:t>
      </w:r>
    </w:p>
    <w:p>
      <w:pPr/>
      <w:r>
        <w:rPr>
          <w:lang w:val="fr_FR" w:bidi="fr_FR"/>
        </w:rPr>
      </w:r>
      <w:r>
        <w:rPr>
          <w:lang w:val="fr_FR" w:bidi="fr_FR"/>
        </w:rPr>
        <w:t>Arrêtez-vous ici et discutez de cette question en groupe : Comment rendrez-vous clair dans votre traduction que Paul montre comment les croyants se vantent ou agissent avec fierté avec leurs paroles ? Comment rendrez-vous clair que chaque personne essaie de se faire paraître plus importante que les autres personnes ? Mettez cet audio en pause ici.</w:t>
      </w:r>
    </w:p>
    <w:p>
      <w:pPr/>
      <w:r>
        <w:rPr>
          <w:lang w:val="fr_FR" w:bidi="fr_FR"/>
        </w:rPr>
      </w:r>
      <w:r>
        <w:rPr>
          <w:lang w:val="fr_FR" w:bidi="fr_FR"/>
        </w:rPr>
        <w:t>Paul pose maintenant trois questions différentes auxquelles il ne s'attend pas à ce que les croyants de Corinthe répondent. Paul dit : « Le Christ est-il divisé ? Paul a-t-il été crucifié pour vous ? Étiez-vous baptisé au nom de Paul ? La réponse évidente à chacune de ces questions est : « Bien sûr pas ! Paul essaie de montrer aux croyants que la façon dont ils agissent n'a pas de sens du tout.</w:t>
      </w:r>
    </w:p>
    <w:p>
      <w:pPr/>
      <w:r>
        <w:rPr>
          <w:lang w:val="fr_FR" w:bidi="fr_FR"/>
        </w:rPr>
      </w:r>
      <w:r>
        <w:rPr>
          <w:lang w:val="fr_FR" w:bidi="fr_FR"/>
        </w:rPr>
        <w:t>Avec la première question, Paul dit que tout comme les croyants seraient horrifiés par l'idée de déchirer le corps physique du Christ, ils doivent aussi être dégoûtés par tout ce qui déchirera l'Église, qui est le corps spirituel du Christ. Tout comme un corps ne peut pas rester vivant quand il est déchiré, l'Église ne peut pas être en bonne santé et survivre si les gens la déchirent</w:t>
      </w:r>
    </w:p>
    <w:p>
      <w:pPr/>
      <w:r>
        <w:rPr>
          <w:lang w:val="fr_FR" w:bidi="fr_FR"/>
        </w:rPr>
      </w:r>
      <w:r>
        <w:rPr>
          <w:lang w:val="fr_FR" w:bidi="fr_FR"/>
        </w:rPr>
        <w:t>Arrêtez-vous ici et discutez de cette question en groupe : Paul utilise le mot « divisé » pour décrire l'action de couper ou de briser le corps en différentes parties. Comment décrirez-vous cela dans votre traduction pour rendre la signification de Paul claire ? Mettez cet audio en pause ici.</w:t>
      </w:r>
    </w:p>
    <w:p>
      <w:pPr/>
      <w:r>
        <w:rPr>
          <w:lang w:val="fr_FR" w:bidi="fr_FR"/>
        </w:rPr>
      </w:r>
      <w:r>
        <w:rPr>
          <w:lang w:val="fr_FR" w:bidi="fr_FR"/>
        </w:rPr>
        <w:t>Deuxièmement, Paul rappelle aux croyants que le Christ a envoyé les gens comme il pour parler du Christ aux autres personnes. Les gens doivent suivre le Christ lui-même au lieu des personnes que le Christ a envoyées.</w:t>
      </w:r>
    </w:p>
    <w:p>
      <w:pPr/>
      <w:r>
        <w:rPr>
          <w:lang w:val="fr_FR" w:bidi="fr_FR"/>
        </w:rPr>
      </w:r>
      <w:r>
        <w:rPr>
          <w:lang w:val="fr_FR" w:bidi="fr_FR"/>
        </w:rPr>
        <w:t>Troisièmement, Paul rappelle à l'Église que quand les gens ont baptisé chaque croyant, ils ne les ont pas baptisés au nom de personnes comme Paul. Tous les croyants sont baptisés dans le nom du Christ. Chaque croyant appartient au Christ, et non aux personnes qui les ont baptisés.</w:t>
      </w:r>
    </w:p>
    <w:p>
      <w:pPr/>
      <w:r>
        <w:rPr>
          <w:lang w:val="fr_FR" w:bidi="fr_FR"/>
        </w:rPr>
      </w:r>
      <w:r>
        <w:rPr>
          <w:lang w:val="fr_FR" w:bidi="fr_FR"/>
        </w:rPr>
        <w:t>Dans la troisième partie du passage, Paul dit qu'il remercie Dieu d'avoir seulement baptisé Crispus et Gaïus à Corinthe. Personne d'autre ne peut dire que Paul les a baptisés. Ensuite, comme si Paul se rappelle soudainement de quelque chose d'autre pendant qu'il écrit toujours, Paul dit qu'il a aussi baptisé la maison de Stéphanas. Paul dit qu'il ne se rappelle pas d'avoir baptisé quelqu'un d'autre. Nous ne savons pas quelles personnes dans l'Église se vantaient de qui les a baptisés. Paul veut rendre très clair que le baptême consiste à suivre le Christ, et non à suivre différents responsables humains.</w:t>
      </w:r>
    </w:p>
    <w:p>
      <w:pPr/>
      <w:r>
        <w:rPr>
          <w:lang w:val="fr_FR" w:bidi="fr_FR"/>
        </w:rPr>
      </w:r>
      <w:r>
        <w:rPr>
          <w:lang w:val="fr_FR" w:bidi="fr_FR"/>
        </w:rPr>
        <w:t>Arrêtez-vous ici et discutez de cette question en groupe : Quand Paul dit qu'il a aussi baptisé la maison de Stéphanas, il dit cela comme s'il s'en était souvenu après avoir dit qu'il a seulement baptisé Crispus et Gaïus. Ainsi, Paul change légèrement ou corrige ce qu'il a dit en premier. Rappelez-vous que quelqu'un d'autre écrit les mots de la lettre pendant que Paul dit ces choses à haute voix. Comment rendrez-vous clair dans votre traduction que Paul corrige ce qu'il a dit en premier ? Mettez cet audio en pause ici.</w:t>
      </w:r>
    </w:p>
    <w:p>
      <w:pPr/>
      <w:r>
        <w:rPr>
          <w:lang w:val="fr_FR" w:bidi="fr_FR"/>
        </w:rPr>
      </w:r>
      <w:r>
        <w:rPr>
          <w:lang w:val="fr_FR" w:bidi="fr_FR"/>
        </w:rPr>
        <w:t>Paul explique que le Christ ne l'a pas envoyé à Corinthe pour baptiser les gens. Au contraire, le Christ a envoyé Paul pour prêcher l'Évangile. Les paroles de Paul n'étaient pas de sagesse humaine, de sorte que la croix du Christ ne soit pas vidée de sa puissance. Ici, Paul met en évidence un couple de choses importantes. Tout d'abord, Paul veut que les croyants sachent que la sagesse humaine ne peut pas comprendre ou expliquer comment Dieu travaille. Bien que « la croix du Christ » signifie littéralement la croix de bois sur laquelle le Christ est mort, Paul utilise cela comme langage spécial pour signifier comment le Christ est mort pour sauver les croyants. Paul dit que Dieu montre sa puissance pour nous sauver parce que le Christ est mort sur la croix et est ressuscité à nouveau. C'est la mort du Christ sur la croix, rien d'autre, qui nous a sauvés. Il n'y a pas de pouvoir pour nous sauver dans les mots que les gens parlent. Deuxièmement, Paul veut que les croyants comprennent qu'il n'a pas parlé du Christ aux Corinthiens pour que les gens pensent qu'il était important ou pour que les gens le suivent. Au contraire, Paul leur a dit pour qu'ils suivent le Christ.</w:t>
      </w:r>
    </w:p>
    <w:p>
      <w:pPr/>
      <w:r>
        <w:rPr>
          <w:lang w:val="fr_FR" w:bidi="fr_FR"/>
        </w:rPr>
      </w:r>
      <w:r>
        <w:rPr>
          <w:lang w:val="fr_FR" w:bidi="fr_FR"/>
        </w:rPr>
        <w:t>Arrêtez-vous ici et discutez de cette question en groupe : Paul utilise l'expression « la croix du Christ » pour signifier comment le Christ est mort sur la croix. Comment rendrez-vous clair dans votre traduction que Paul met en évidence comment la mort du Christ est importante, et non que la croix de bois elle-même est importante ? Mettez cet audio en pause ici.</w:t>
      </w:r>
    </w:p>
    <w:p>
      <w:pPr/>
      <w:r>
        <w:rPr>
          <w:lang w:val="fr_FR" w:bidi="fr_FR"/>
        </w:rPr>
      </w:r>
      <w:r>
        <w:rPr>
          <w:lang w:val="fr_FR" w:bidi="fr_FR"/>
        </w:rPr>
        <w:t>Maintenant, le groupe doit créer un scénario en images, dessiner ou utiliser des objets pour visualiser le passage et les actions dans le passage. Vous pourriez utiliser des objets ou des personnes pour montrer à Paul, les croyants dans l'Église de Corinthe, le Christ, Apollos, Cephas ou Pierre, Crispus, Gaïus et la maison de Stéphanas. Pendant que Paul fait appel aux croyants d'arrêter de se diviser en différents groupes, faites faire appel aux personnes qui jouent le rôle des croyants dans l'Église feignent de se quereller et de se diviser. Ensuite, pendant que Paul leur demande fortement d'être d'accord et de se rassembler comme un seul, faites rassembler les gens et feignez d'être gentils les uns envers les autres. Ensuite, pendant que Paul décrit comment les gens se vantent d'avoir suivi différents responsables, ils font diviser les croyants et se rassemblent séparément autour de Paul, d'Apollos, de Céphas ou du Christ pendant qu'ils font semblant de se vanter aux autres croyants comment leur responsable est le meilleur. Enfin, pendant que Paul pose les questions, il ne s'attend pas à ce que les croyants répondent et Paul explique pourquoi les croyants doivent seulement suivre le Christ, faire rassembler tous les croyants, ainsi que Paul et Apollos et Pierre, autour du Christ.</w:t>
      </w:r>
      <w:r>
        <w:rPr>
          <w:lang w:val="fr_FR" w:bidi="fr_FR"/>
        </w:rPr>
      </w:r>
    </w:p>
    <w:p>
      <w:pPr>
        <w:pStyle w:val="Heading3"/>
      </w:pPr>
      <w:r>
        <w:rPr>
          <w:lang w:val="fr_FR" w:bidi="fr_FR"/>
        </w:rPr>
        <w:t>Intégration du Texte</w:t>
      </w:r>
    </w:p>
    <w:p>
      <w:pPr/>
      <w:r>
        <w:rPr>
          <w:lang w:val="fr_FR" w:bidi="fr_FR"/>
        </w:rPr>
      </w:r>
      <w:r>
        <w:rPr>
          <w:lang w:val="fr_FR" w:bidi="fr_FR"/>
        </w:rPr>
        <w:t>Écoutez l'audio de ce passage de 1 Corinthiens 1:10–17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dans l'Eglise de Corinthe</w:t>
      </w:r>
    </w:p>
    <w:p>
      <w:pPr>
        <w:pStyle w:val="ListBullet"/>
        <w:spacing w:line="240" w:lineRule="auto"/>
        <w:ind w:left="720"/>
      </w:pPr>
      <w:r>
        <w:rPr>
          <w:lang w:val="fr_FR" w:bidi="fr_FR"/>
        </w:rPr>
      </w:r>
      <w:r>
        <w:rPr>
          <w:lang w:val="fr_FR" w:bidi="fr_FR"/>
        </w:rPr>
        <w:t>Seigneur Jésus-Christ</w:t>
      </w:r>
    </w:p>
    <w:p>
      <w:pPr>
        <w:pStyle w:val="ListBullet"/>
        <w:spacing w:line="240" w:lineRule="auto"/>
        <w:ind w:left="720"/>
      </w:pPr>
      <w:r>
        <w:rPr>
          <w:lang w:val="fr_FR" w:bidi="fr_FR"/>
        </w:rPr>
      </w:r>
      <w:r>
        <w:rPr>
          <w:lang w:val="fr_FR" w:bidi="fr_FR"/>
        </w:rPr>
        <w:t>Apollos</w:t>
      </w:r>
    </w:p>
    <w:p>
      <w:pPr>
        <w:pStyle w:val="ListBullet"/>
        <w:spacing w:line="240" w:lineRule="auto"/>
        <w:ind w:left="720"/>
      </w:pPr>
      <w:r>
        <w:rPr>
          <w:lang w:val="fr_FR" w:bidi="fr_FR"/>
        </w:rPr>
      </w:r>
      <w:r>
        <w:rPr>
          <w:lang w:val="fr_FR" w:bidi="fr_FR"/>
        </w:rPr>
        <w:t>Céphas ou Pierre</w:t>
      </w:r>
    </w:p>
    <w:p>
      <w:pPr>
        <w:pStyle w:val="ListBullet"/>
        <w:spacing w:line="240" w:lineRule="auto"/>
        <w:ind w:left="720"/>
      </w:pPr>
      <w:r>
        <w:rPr>
          <w:lang w:val="fr_FR" w:bidi="fr_FR"/>
        </w:rPr>
      </w:r>
      <w:r>
        <w:rPr>
          <w:lang w:val="fr_FR" w:bidi="fr_FR"/>
        </w:rPr>
        <w:t>Et Crispus, Gaïus et la maison de Stéphanas</w:t>
      </w:r>
    </w:p>
    <w:p>
      <w:pPr/>
      <w:r>
        <w:rPr>
          <w:lang w:val="fr_FR" w:bidi="fr_FR"/>
        </w:rPr>
      </w:r>
      <w:r>
        <w:rPr>
          <w:lang w:val="fr_FR" w:bidi="fr_FR"/>
        </w:rPr>
        <w:t>Faites deux fois la mise en scène du passage en groupe.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Pour commencer ce passage, Paul dit : « Frères et sœurs, par l'autorité de notre Seigneur Jésus-Christ, je vous demande fortement de vivre en harmonie les uns avec les autres. Vivez Ayez les mêmes pensées et les mêmes buts dans le Christ « Ne vous divisez pas en groupes rivaux.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 xml:space="preserve">Paul continue : « Frères et sœurs, je dis cela parce que plusieurs personnes de la famille de Chloé m'ont dit comment vous vous querellez pour savoir quel responsable est le meilleur à suivre. Je parle de la façon dont certains d'entre vous prétendent m'appartenir. Certains disent qu'ils appartiennent à Apollos. D'autres disent qu'ils appartiennent à Pierre. Et d'autres disent qu'ils appartiennent au Christ. Vous </w:t>
      </w:r>
      <w:r>
        <w:rPr>
          <w:b/>
          <w:lang w:val="fr_FR" w:bidi="fr_FR"/>
        </w:rPr>
        <w:t>ne pouvez pas</w:t>
      </w:r>
      <w:r>
        <w:rPr>
          <w:lang w:val="fr_FR" w:bidi="fr_FR"/>
        </w:rPr>
        <w:t xml:space="preserve"> diviser le Christ en différentes parties ! Rappelez-vous que je n'étais pas celui qui a été crucifié pour vous. Et vous n'étiez pas baptisé dans le nom de Paul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aux personnes qui jouent le rôle des croyants dans l'Église, que Paul appelle frères et sœurs : « Que ressentez-vous ou pensez-vous ? » Les personnes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Maintenant, Paul dit : « Je remercie Dieu de ce que parmi vous, membres de l'Église, j'ai seulement baptisé Crispus et Gaïus. De cette manière, aucun de vous ne peut dire que vous étiez baptisé comme mes disciples. Ah oui, j'ai aussi baptisé la famille de Stéphanas, mais je ne me souviens pas d'avoir baptisé quelqu'un d'autre. Car le Christ m'a envoyé pour vous parler de l'Évangile, et non pour baptiser les gens. Et le Christ ne m'a pas envoyé pour vous dire avec un discours éloquent ou des paroles intelligentes pour que la mort du Christ sur la croix ne soit pas rendue impuissante ou inutile.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des croyants dans l'Église, que Paul appelle frères et sœurs : « Que ressentez-vous ou pensez-vous ? » Les personnes pourraient répondre par des choses comme :</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ce passage de 1 Corinthiens 1:10–17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Paul commence ce passage en faisant appel aux frères dans l'</w:t>
      </w:r>
      <w:r>
        <w:rPr>
          <w:b/>
          <w:lang w:val="fr_FR" w:bidi="fr_FR"/>
        </w:rPr>
        <w:t>Église</w:t>
      </w:r>
      <w:r>
        <w:rPr>
          <w:lang w:val="fr_FR" w:bidi="fr_FR"/>
        </w:rPr>
        <w:t xml:space="preserve"> de Corinthe. Faire appel signifie demander quelque chose sérieusement ou demander fortement. Quand Paul appelle les croyants « frères», il dit que tous les croyants, hommes et femmes, ont le même Dieu, qui est leur père. Paul ne veut pas dire que ces personnes sont littéralement ses frères du même père humain. Certaines traductions appellent ces croyants « frères et sœurs » pour montrer que Paul parle à tous les croyants, à la fois les hommes et les femmes.</w:t>
      </w:r>
    </w:p>
    <w:p>
      <w:pPr/>
      <w:r>
        <w:rPr>
          <w:lang w:val="fr_FR" w:bidi="fr_FR"/>
        </w:rPr>
      </w:r>
      <w:r>
        <w:rPr>
          <w:lang w:val="fr_FR" w:bidi="fr_FR"/>
        </w:rPr>
        <w:t xml:space="preserve">Arrêtez-vous ici et discutez des mots ou des expressions que vous utiliserez pour </w:t>
      </w:r>
      <w:r>
        <w:rPr>
          <w:b/>
          <w:lang w:val="fr_FR" w:bidi="fr_FR"/>
        </w:rPr>
        <w:t>appel</w:t>
      </w:r>
      <w:r>
        <w:rPr>
          <w:lang w:val="fr_FR" w:bidi="fr_FR"/>
        </w:rPr>
        <w:t xml:space="preserve"> et </w:t>
      </w:r>
      <w:r>
        <w:rPr>
          <w:b/>
          <w:lang w:val="fr_FR" w:bidi="fr_FR"/>
        </w:rPr>
        <w:t>frères et sœurs</w:t>
      </w:r>
      <w:r>
        <w:rPr>
          <w:lang w:val="fr_FR" w:bidi="fr_FR"/>
        </w:rPr>
        <w:t xml:space="preserve">. Bien que Paul n'utilise pas le mot croyants dans ce passage, consultez le </w:t>
      </w:r>
      <w:r>
        <w:rPr>
          <w:lang w:val="fr_FR" w:bidi="fr_FR"/>
        </w:rPr>
        <w:t>glossaire principal</w:t>
      </w:r>
      <w:r>
        <w:rPr>
          <w:lang w:val="fr_FR" w:bidi="fr_FR"/>
        </w:rPr>
        <w:t xml:space="preserve"> pour plus d'informations sur ce groupe de personnes. Si vous avez déjà traduit ces mots dans un autre livre de la Bible, utilisez les mêmes mots que vous y avez utilisé. Mettez cet audio en pause ici.</w:t>
      </w:r>
    </w:p>
    <w:p>
      <w:pPr/>
      <w:r>
        <w:rPr>
          <w:lang w:val="fr_FR" w:bidi="fr_FR"/>
        </w:rPr>
      </w:r>
      <w:r>
        <w:rPr>
          <w:lang w:val="fr_FR" w:bidi="fr_FR"/>
        </w:rPr>
        <w:t xml:space="preserve">Paul fait appel aux croyants dans le nom du </w:t>
      </w:r>
      <w:r>
        <w:rPr>
          <w:b/>
          <w:lang w:val="fr_FR" w:bidi="fr_FR"/>
        </w:rPr>
        <w:t>Seigneur</w:t>
      </w:r>
      <w:r>
        <w:rPr>
          <w:lang w:val="fr_FR" w:bidi="fr_FR"/>
        </w:rPr>
        <w:t xml:space="preserve"> Jésus-</w:t>
      </w:r>
      <w:r>
        <w:rPr>
          <w:b/>
          <w:lang w:val="fr_FR" w:bidi="fr_FR"/>
        </w:rPr>
        <w:t>Christ</w:t>
      </w:r>
      <w:r>
        <w:rPr>
          <w:lang w:val="fr_FR" w:bidi="fr_FR"/>
        </w:rPr>
        <w:t xml:space="preserve">. Le Christ est un titre pour Jésus qui rappelle aux croyants que Jésus est le Messie ou le sauveur et le roi que Dieu a nommé pour venir et sauver son peuple des conséquences de leur péché et mettre en place le royaume de Dieu. Le Christ ou le Messie mettra aussi en place le royaume de Dieu. Un seigneur est quelqu'un qui est maître d'autres personnes, qui a pleine autorité et à qui ces personnes doivent le respect. Lorsque quelqu'un appelle une autre personne « seigneur », cela veut dire qu'elle est en position d'autorité par rapport à celui qui l'appelle ainsi. Consultez les mots </w:t>
      </w:r>
      <w:r>
        <w:rPr>
          <w:lang w:val="fr_FR" w:bidi="fr_FR"/>
        </w:rPr>
        <w:t>Christ</w:t>
      </w:r>
      <w:r>
        <w:rPr>
          <w:lang w:val="fr_FR" w:bidi="fr_FR"/>
        </w:rPr>
        <w:t xml:space="preserve"> et </w:t>
      </w:r>
      <w:r>
        <w:rPr>
          <w:lang w:val="fr_FR" w:bidi="fr_FR"/>
        </w:rPr>
        <w:t>Seigneur</w:t>
      </w:r>
      <w:r>
        <w:rPr>
          <w:lang w:val="fr_FR" w:bidi="fr_FR"/>
        </w:rPr>
        <w:t xml:space="preserve"> dans le Glossaire Principal pour plus d'informations. Utilisez les mêmes mots pour désigner le Christ et le Seigneur que ceux que vous avez employés dans le passage précédent.Utilisez les mêmes mots pour les animaux et les oiseaux que ceux que vous avez utilisés dans le passage précédent. </w:t>
      </w:r>
    </w:p>
    <w:p>
      <w:pPr/>
      <w:r>
        <w:rPr>
          <w:lang w:val="fr_FR" w:bidi="fr_FR"/>
        </w:rPr>
      </w:r>
      <w:r>
        <w:rPr>
          <w:lang w:val="fr_FR" w:bidi="fr_FR"/>
        </w:rPr>
        <w:t xml:space="preserve">Paul demande fortement aux croyants de ne pas être </w:t>
      </w:r>
      <w:r>
        <w:rPr>
          <w:b/>
          <w:lang w:val="fr_FR" w:bidi="fr_FR"/>
        </w:rPr>
        <w:t>divisés</w:t>
      </w:r>
      <w:r>
        <w:rPr>
          <w:lang w:val="fr_FR" w:bidi="fr_FR"/>
        </w:rPr>
        <w:t xml:space="preserve">, ce qui signifie se briser en groupes séparés. Au contraire, Paul demande aux croyants d'être </w:t>
      </w:r>
      <w:r>
        <w:rPr>
          <w:b/>
          <w:lang w:val="fr_FR" w:bidi="fr_FR"/>
        </w:rPr>
        <w:t>unis</w:t>
      </w:r>
      <w:r>
        <w:rPr>
          <w:lang w:val="fr_FR" w:bidi="fr_FR"/>
        </w:rPr>
        <w:t>, ce qui signifie se rassembler comme un groupe de personnes avec le même but.</w:t>
      </w:r>
    </w:p>
    <w:p>
      <w:pPr/>
      <w:r>
        <w:rPr>
          <w:lang w:val="fr_FR" w:bidi="fr_FR"/>
        </w:rPr>
      </w:r>
      <w:r>
        <w:rPr>
          <w:lang w:val="fr_FR" w:bidi="fr_FR"/>
        </w:rPr>
        <w:t xml:space="preserve">Arrêtez-vous ici et discutez des mots ou expressions que vous utiliserez pour désigner les </w:t>
      </w:r>
      <w:r>
        <w:rPr>
          <w:b/>
          <w:lang w:val="fr_FR" w:bidi="fr_FR"/>
        </w:rPr>
        <w:t>divisions</w:t>
      </w:r>
      <w:r>
        <w:rPr>
          <w:lang w:val="fr_FR" w:bidi="fr_FR"/>
        </w:rPr>
        <w:t xml:space="preserve"> et l'</w:t>
      </w:r>
      <w:r>
        <w:rPr>
          <w:b/>
          <w:lang w:val="fr_FR" w:bidi="fr_FR"/>
        </w:rPr>
        <w:t>union.</w:t>
      </w:r>
      <w:r>
        <w:rPr>
          <w:lang w:val="fr_FR" w:bidi="fr_FR"/>
        </w:rPr>
        <w:t xml:space="preserve"> Si vous avez déjà traduit ces mots dans un autre livre de la Bible, utilisez les mêmes mots que vous y avez utilisé. Mettez cet audio en pause ici.</w:t>
      </w:r>
    </w:p>
    <w:p>
      <w:pPr/>
      <w:r>
        <w:rPr>
          <w:lang w:val="fr_FR" w:bidi="fr_FR"/>
        </w:rPr>
      </w:r>
      <w:r>
        <w:rPr>
          <w:lang w:val="fr_FR" w:bidi="fr_FR"/>
        </w:rPr>
        <w:t xml:space="preserve">Paul demande aux croyants d'être unis dans </w:t>
      </w:r>
      <w:r>
        <w:rPr>
          <w:b/>
          <w:lang w:val="fr_FR" w:bidi="fr_FR"/>
        </w:rPr>
        <w:t>l'esprit</w:t>
      </w:r>
      <w:r>
        <w:rPr>
          <w:lang w:val="fr_FR" w:bidi="fr_FR"/>
        </w:rPr>
        <w:t xml:space="preserve"> et </w:t>
      </w:r>
      <w:r>
        <w:rPr>
          <w:b/>
          <w:lang w:val="fr_FR" w:bidi="fr_FR"/>
        </w:rPr>
        <w:t>la pensée</w:t>
      </w:r>
      <w:r>
        <w:rPr>
          <w:lang w:val="fr_FR" w:bidi="fr_FR"/>
        </w:rPr>
        <w:t xml:space="preserve"> ou dans la façon dont ils pensent. Les mots « esprit et pensée » signifient presque la même chose. Dans certaines langues, il peut être plus facile d'utiliser juste un mot pour décrire comment les gens pensent.</w:t>
      </w:r>
    </w:p>
    <w:p>
      <w:pPr/>
      <w:r>
        <w:rPr>
          <w:lang w:val="fr_FR" w:bidi="fr_FR"/>
        </w:rPr>
      </w:r>
      <w:r>
        <w:rPr>
          <w:lang w:val="fr_FR" w:bidi="fr_FR"/>
        </w:rPr>
        <w:t xml:space="preserve">Arrêtez-vous ici et discutez des mots ou des expressions que vous utiliserez pour dons </w:t>
      </w:r>
      <w:r>
        <w:rPr>
          <w:b/>
          <w:lang w:val="fr_FR" w:bidi="fr_FR"/>
        </w:rPr>
        <w:t>esprit</w:t>
      </w:r>
      <w:r>
        <w:rPr>
          <w:lang w:val="fr_FR" w:bidi="fr_FR"/>
        </w:rPr>
        <w:t xml:space="preserve"> et </w:t>
      </w:r>
      <w:r>
        <w:rPr>
          <w:b/>
          <w:lang w:val="fr_FR" w:bidi="fr_FR"/>
        </w:rPr>
        <w:t>pensée</w:t>
      </w:r>
      <w:r>
        <w:rPr>
          <w:lang w:val="fr_FR" w:bidi="fr_FR"/>
        </w:rPr>
        <w:t>. Si vous avez déjà traduit ces mots dans un autre livre de la Bible, utilisez les mêmes mots que vous y avez utilisé. Mettez cet audio en pause ici.</w:t>
      </w:r>
    </w:p>
    <w:p>
      <w:pPr/>
      <w:r>
        <w:rPr>
          <w:lang w:val="fr_FR" w:bidi="fr_FR"/>
        </w:rPr>
      </w:r>
      <w:r>
        <w:rPr>
          <w:lang w:val="fr_FR" w:bidi="fr_FR"/>
        </w:rPr>
        <w:t>Paul dit que les gens de la maison de Chloé ont dit à Paul ce que les gens de l'Église de Corinthe disent. Le ménage d'une personne désigne quiconque vit dans la maison de cette personne. Certaines traductions anglaises disent « les gens de Chloé » et d'autres disent « la maison de Chloé. »</w:t>
      </w:r>
    </w:p>
    <w:p>
      <w:pPr/>
      <w:r>
        <w:rPr>
          <w:lang w:val="fr_FR" w:bidi="fr_FR"/>
        </w:rPr>
      </w:r>
      <w:r>
        <w:rPr>
          <w:lang w:val="fr_FR" w:bidi="fr_FR"/>
        </w:rPr>
        <w:t xml:space="preserve">Arrêtez-vous ici et discutez du mot ou de l'expression que vous allez utiliser pour désigner les </w:t>
      </w:r>
      <w:r>
        <w:rPr>
          <w:b/>
          <w:lang w:val="fr_FR" w:bidi="fr_FR"/>
        </w:rPr>
        <w:t>proches</w:t>
      </w:r>
      <w:r>
        <w:rPr>
          <w:lang w:val="fr_FR" w:bidi="fr_FR"/>
        </w:rPr>
        <w:t xml:space="preserve">de Chloé ou </w:t>
      </w:r>
      <w:r>
        <w:rPr>
          <w:b/>
          <w:lang w:val="fr_FR" w:bidi="fr_FR"/>
        </w:rPr>
        <w:t>maison</w:t>
      </w:r>
      <w:r>
        <w:rPr>
          <w:lang w:val="fr_FR" w:bidi="fr_FR"/>
        </w:rPr>
        <w:t xml:space="preserve"> de Chloé. Consultez le glossaire principal pour plus d'informations sur le mot </w:t>
      </w:r>
      <w:r>
        <w:rPr>
          <w:lang w:val="fr_FR" w:bidi="fr_FR"/>
        </w:rPr>
        <w:t>maison</w:t>
      </w:r>
      <w:r>
        <w:rPr>
          <w:lang w:val="fr_FR" w:bidi="fr_FR"/>
        </w:rPr>
        <w:t>. Si vous avez déjà traduit ces mots dans un autre livre de la Bible, utilisez les mêmes mots que vous y avez utilisé. Mettez cet audio en pause ici.</w:t>
      </w:r>
    </w:p>
    <w:p>
      <w:pPr/>
      <w:r>
        <w:rPr>
          <w:lang w:val="fr_FR" w:bidi="fr_FR"/>
        </w:rPr>
      </w:r>
      <w:r>
        <w:rPr>
          <w:lang w:val="fr_FR" w:bidi="fr_FR"/>
        </w:rPr>
        <w:t xml:space="preserve">Les gens dans la maison de Chloé ont dit à Paul que les croyants dans l'Église de Corinthe se </w:t>
      </w:r>
      <w:r>
        <w:rPr>
          <w:b/>
          <w:lang w:val="fr_FR" w:bidi="fr_FR"/>
        </w:rPr>
        <w:t>querellent</w:t>
      </w:r>
      <w:r>
        <w:rPr>
          <w:lang w:val="fr_FR" w:bidi="fr_FR"/>
        </w:rPr>
        <w:t>. Se quereller signifie argumenter et dire de mauvaises choses les unes sur les autres.</w:t>
      </w:r>
    </w:p>
    <w:p>
      <w:pPr/>
      <w:r>
        <w:rPr>
          <w:lang w:val="fr_FR" w:bidi="fr_FR"/>
        </w:rPr>
      </w:r>
      <w:r>
        <w:rPr>
          <w:lang w:val="fr_FR" w:bidi="fr_FR"/>
        </w:rPr>
        <w:t xml:space="preserve">Arrêtez-vous ici et discutez du mot ou de l'expression que vous allez utiliser pour </w:t>
      </w:r>
      <w:r>
        <w:rPr>
          <w:b/>
          <w:lang w:val="fr_FR" w:bidi="fr_FR"/>
        </w:rPr>
        <w:t>quereller</w:t>
      </w:r>
      <w:r>
        <w:rPr>
          <w:lang w:val="fr_FR" w:bidi="fr_FR"/>
        </w:rPr>
        <w:t>. Si vous avez déjà traduit ces mots dans un autre livre de la Bible, utilisez les mêmes mots que vous y avez utilisé. Mettez cet audio en pause ici.</w:t>
      </w:r>
    </w:p>
    <w:p>
      <w:pPr/>
      <w:r>
        <w:rPr>
          <w:lang w:val="fr_FR" w:bidi="fr_FR"/>
        </w:rPr>
      </w:r>
      <w:r>
        <w:rPr>
          <w:lang w:val="fr_FR" w:bidi="fr_FR"/>
        </w:rPr>
        <w:t xml:space="preserve">Paul dit que l'une des personnes contre lesquelles les croyants se disputent est </w:t>
      </w:r>
      <w:r>
        <w:rPr>
          <w:b/>
          <w:lang w:val="fr_FR" w:bidi="fr_FR"/>
        </w:rPr>
        <w:t>Cephas</w:t>
      </w:r>
      <w:r>
        <w:rPr>
          <w:lang w:val="fr_FR" w:bidi="fr_FR"/>
        </w:rPr>
        <w:t>. Cephas est un autre nom de Pierre, un pêcheur qui est devenu l'un des 12 apôtres du Christ et un responsable de la première Église.</w:t>
      </w:r>
    </w:p>
    <w:p>
      <w:pPr/>
      <w:r>
        <w:rPr>
          <w:lang w:val="fr_FR" w:bidi="fr_FR"/>
        </w:rPr>
      </w:r>
      <w:r>
        <w:rPr>
          <w:lang w:val="fr_FR" w:bidi="fr_FR"/>
        </w:rPr>
        <w:t xml:space="preserve">Vous allez vous arrêter ici et discuter du mot ou de l'expression que vous allez utiliser pour traduire </w:t>
      </w:r>
      <w:r>
        <w:rPr>
          <w:b/>
          <w:lang w:val="fr_FR" w:bidi="fr_FR"/>
        </w:rPr>
        <w:t>Céphas</w:t>
      </w:r>
      <w:r>
        <w:rPr>
          <w:lang w:val="fr_FR" w:bidi="fr_FR"/>
        </w:rPr>
        <w:t xml:space="preserve"> ou </w:t>
      </w:r>
      <w:r>
        <w:rPr>
          <w:b/>
          <w:lang w:val="fr_FR" w:bidi="fr_FR"/>
        </w:rPr>
        <w:t>Pierre</w:t>
      </w:r>
      <w:r>
        <w:rPr>
          <w:lang w:val="fr_FR" w:bidi="fr_FR"/>
        </w:rPr>
        <w:t>. Si vous avez déjà traduit ces mots dans un autre livre de la Bible, utilisez les mêmes mots que vous y avez utilisé. Mettez cet audio en pause ici.</w:t>
      </w:r>
    </w:p>
    <w:p>
      <w:pPr/>
      <w:r>
        <w:rPr>
          <w:lang w:val="fr_FR" w:bidi="fr_FR"/>
        </w:rPr>
      </w:r>
      <w:r>
        <w:rPr>
          <w:lang w:val="fr_FR" w:bidi="fr_FR"/>
        </w:rPr>
        <w:t xml:space="preserve">Paul rappelle à l'Église que c'était le Christ qui a été </w:t>
      </w:r>
      <w:r>
        <w:rPr>
          <w:b/>
          <w:lang w:val="fr_FR" w:bidi="fr_FR"/>
        </w:rPr>
        <w:t>crucifié</w:t>
      </w:r>
      <w:r>
        <w:rPr>
          <w:lang w:val="fr_FR" w:bidi="fr_FR"/>
        </w:rPr>
        <w:t xml:space="preserve"> pour les croyants. La crucifixion était la méthode romaine d'exécution. Pourtant, elle n'était utilisée que pour les esclaves et les pires criminels. C'était une façon très douloureuse de mourir. Crucifier quelqu'un signifie clouer cette personne à une croix, puis la laisser mourir.</w:t>
      </w:r>
    </w:p>
    <w:p>
      <w:pPr/>
      <w:r>
        <w:rPr>
          <w:lang w:val="fr_FR" w:bidi="fr_FR"/>
        </w:rPr>
      </w:r>
      <w:r>
        <w:rPr>
          <w:lang w:val="fr_FR" w:bidi="fr_FR"/>
        </w:rPr>
        <w:t xml:space="preserve">Arrêtez-vous ici et discutez du mot ou de l'expression que vous allez utiliser pour </w:t>
      </w:r>
      <w:r>
        <w:rPr>
          <w:b/>
          <w:lang w:val="fr_FR" w:bidi="fr_FR"/>
        </w:rPr>
        <w:t>crucifié</w:t>
      </w:r>
      <w:r>
        <w:rPr>
          <w:lang w:val="fr_FR" w:bidi="fr_FR"/>
        </w:rPr>
        <w:t xml:space="preserve">. Pour plus d'informations, consultez </w:t>
      </w:r>
      <w:r>
        <w:rPr>
          <w:lang w:val="fr_FR" w:bidi="fr_FR"/>
        </w:rPr>
        <w:t>crucifiscion</w:t>
      </w:r>
      <w:r>
        <w:rPr>
          <w:lang w:val="fr_FR" w:bidi="fr_FR"/>
        </w:rPr>
        <w:t xml:space="preserve"> dans le glossaire principal. Si vous avez déjà traduit ces mots dans un autre livre de la Bible, utilisez les mêmes mots que vous y avez utilisé. Mettez cet audio en pause ici.</w:t>
      </w:r>
    </w:p>
    <w:p>
      <w:pPr/>
      <w:r>
        <w:rPr>
          <w:lang w:val="fr_FR" w:bidi="fr_FR"/>
        </w:rPr>
      </w:r>
      <w:r>
        <w:rPr>
          <w:lang w:val="fr_FR" w:bidi="fr_FR"/>
        </w:rPr>
        <w:t xml:space="preserve">Paul rappelle aussi aux croyants qu'ils étaient </w:t>
      </w:r>
      <w:r>
        <w:rPr>
          <w:b/>
          <w:lang w:val="fr_FR" w:bidi="fr_FR"/>
        </w:rPr>
        <w:t>baptisés</w:t>
      </w:r>
      <w:r>
        <w:rPr>
          <w:lang w:val="fr_FR" w:bidi="fr_FR"/>
        </w:rPr>
        <w:t xml:space="preserve"> dans le nom du Christ. Quand quelqu'un dans le Nouveau Testament a baptisé quelqu'un d'autre, la première personne a mis la deuxième personne dans l'eau pour montrer qu'elle s'était repentie ou s'était détournée de ses péchés et s'était tournée vers Dieu en croyant en Jésus. Juste avant de retourner au ciel, Jésus a dit à ses disciples d'aller annoncer aux gens partout dans le monde qu'il possède toute autorité. Il leur a dit de faire de tous les peuples ses disciples, et de les baptiser au nom du Père, du Fils et du Saint-Esprit. Le baptême est un symbole qui montre que notre ancienne vie est morte et que nous appartenons maintenant à Jésus. Nous avons maintenant une nouvelle vie parce que nous appartenons à Jésus.</w:t>
      </w:r>
    </w:p>
    <w:p>
      <w:pPr/>
      <w:r>
        <w:rPr>
          <w:lang w:val="fr_FR" w:bidi="fr_FR"/>
        </w:rPr>
      </w:r>
      <w:r>
        <w:rPr>
          <w:lang w:val="fr_FR" w:bidi="fr_FR"/>
        </w:rPr>
        <w:t xml:space="preserve">Arrêtez-vous ici et discutez du mot ou de l'expression que vous allez utiliser pour </w:t>
      </w:r>
      <w:r>
        <w:rPr>
          <w:b/>
          <w:lang w:val="fr_FR" w:bidi="fr_FR"/>
        </w:rPr>
        <w:t>baptisées</w:t>
      </w:r>
      <w:r>
        <w:rPr>
          <w:lang w:val="fr_FR" w:bidi="fr_FR"/>
        </w:rPr>
        <w:t xml:space="preserve">. Pour plus d'informations, sur </w:t>
      </w:r>
      <w:r>
        <w:rPr>
          <w:lang w:val="fr_FR" w:bidi="fr_FR"/>
        </w:rPr>
        <w:t>« baptême »</w:t>
      </w:r>
      <w:r>
        <w:rPr>
          <w:lang w:val="fr_FR" w:bidi="fr_FR"/>
        </w:rPr>
        <w:t>. consultez le glossaire principal. Si vous avez déjà traduit ces mots dans un autre livre de la Bible, utilisez les mêmes mots que vous y avez utilisé. Mettez cet audio en pause ici.</w:t>
      </w:r>
    </w:p>
    <w:p>
      <w:pPr/>
      <w:r>
        <w:rPr>
          <w:lang w:val="fr_FR" w:bidi="fr_FR"/>
        </w:rPr>
      </w:r>
      <w:r>
        <w:rPr>
          <w:lang w:val="fr_FR" w:bidi="fr_FR"/>
        </w:rPr>
        <w:t>Paul dit qu'il n'a pas prêché avec la sagesse ou l'éloquence. Prêcher signifie dire la bonne nouvelle ou l'</w:t>
      </w:r>
      <w:r>
        <w:rPr>
          <w:b/>
          <w:lang w:val="fr_FR" w:bidi="fr_FR"/>
        </w:rPr>
        <w:t>Évangile</w:t>
      </w:r>
      <w:r>
        <w:rPr>
          <w:lang w:val="fr_FR" w:bidi="fr_FR"/>
        </w:rPr>
        <w:t xml:space="preserve">, sur le message que le Christ est mort pour nous sauver de nos péchés. Ici, l'éloquence signifie discours intelligent ou sagesse que les gens montrent par le discours. Dans les prochains passages, Paul parlera de la </w:t>
      </w:r>
      <w:r>
        <w:rPr>
          <w:b/>
          <w:lang w:val="fr_FR" w:bidi="fr_FR"/>
        </w:rPr>
        <w:t>sagesse</w:t>
      </w:r>
      <w:r>
        <w:rPr>
          <w:lang w:val="fr_FR" w:bidi="fr_FR"/>
        </w:rPr>
        <w:t xml:space="preserve"> humaine et de la façon dont elle est différente de la sagesse de Dieu. Dans ce passage, Paul veut dire qu’il n’a pas fait appel à la sagesse humaine et qu’il ne s’est pas exprimé avec l’éloquence ou la sagesse que les Corinthiens attendaient d’un dirigeant important.</w:t>
      </w:r>
    </w:p>
    <w:p>
      <w:pPr/>
      <w:r>
        <w:rPr>
          <w:lang w:val="fr_FR" w:bidi="fr_FR"/>
        </w:rPr>
      </w:r>
      <w:r>
        <w:rPr>
          <w:lang w:val="fr_FR" w:bidi="fr_FR"/>
        </w:rPr>
        <w:t xml:space="preserve">Arrêtez-vous ici et discutez du mot ou de l'expression que vous allez utiliser pour </w:t>
      </w:r>
      <w:r>
        <w:rPr>
          <w:b/>
          <w:lang w:val="fr_FR" w:bidi="fr_FR"/>
        </w:rPr>
        <w:t>évangile</w:t>
      </w:r>
      <w:r>
        <w:rPr>
          <w:lang w:val="fr_FR" w:bidi="fr_FR"/>
        </w:rPr>
        <w:t xml:space="preserve"> et pour </w:t>
      </w:r>
      <w:r>
        <w:rPr>
          <w:b/>
          <w:lang w:val="fr_FR" w:bidi="fr_FR"/>
        </w:rPr>
        <w:t>sagesse</w:t>
      </w:r>
      <w:r>
        <w:rPr>
          <w:lang w:val="fr_FR" w:bidi="fr_FR"/>
        </w:rPr>
        <w:t xml:space="preserve">. Pour plus d'informations sur </w:t>
      </w:r>
      <w:r>
        <w:rPr>
          <w:lang w:val="fr_FR" w:bidi="fr_FR"/>
        </w:rPr>
        <w:t>évangile</w:t>
      </w:r>
      <w:r>
        <w:rPr>
          <w:lang w:val="fr_FR" w:bidi="fr_FR"/>
        </w:rPr>
        <w:t xml:space="preserve"> et </w:t>
      </w:r>
      <w:r>
        <w:rPr>
          <w:lang w:val="fr_FR" w:bidi="fr_FR"/>
        </w:rPr>
        <w:t>sagesse«</w:t>
      </w:r>
      <w:r>
        <w:rPr>
          <w:lang w:val="fr_FR" w:bidi="fr_FR"/>
        </w:rPr>
        <w:t xml:space="preserve"> consultez le glossaire principal. Si vous avez déjà traduit ces mots dans un autre livre de la Bible, utilisez les mêmes mots que vous y avez utilisé. Mettez cet audio en pause ici.</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1:18–25</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1:18–25 et mettez-le dans vos cœurs.</w:t>
      </w:r>
    </w:p>
    <w:p>
      <w:pPr/>
      <w:r>
        <w:rPr>
          <w:lang w:val="fr_FR" w:bidi="fr_FR"/>
        </w:rPr>
      </w:r>
      <w:r>
        <w:rPr>
          <w:lang w:val="fr_FR" w:bidi="fr_FR"/>
        </w:rPr>
        <w:t>Écoutez la version audio de 1 Corinthiens 1:18–25 trois fois, dans trois versions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ce passage de 1 Corinthiens 1:18–25 dans la version la plus facile à comprendre.</w:t>
      </w:r>
    </w:p>
    <w:p>
      <w:pPr/>
      <w:r>
        <w:rPr>
          <w:lang w:val="fr_FR" w:bidi="fr_FR"/>
        </w:rPr>
      </w:r>
      <w:r>
        <w:rPr>
          <w:lang w:val="fr_FR" w:bidi="fr_FR"/>
        </w:rPr>
        <w:t>Dans la dernière partie de sa lettre, Paul a demandé aux croyants de Corinthe d'arrêter de se quereller et de se rassembler au contraire comme une Église. Paul a aussi rappelé aux croyants que la puissance de l'Évangile n'est pas dans des paroles sages, mais dans le Christ lui-même.</w:t>
      </w:r>
    </w:p>
    <w:p>
      <w:pPr/>
      <w:r>
        <w:rPr>
          <w:lang w:val="fr_FR" w:bidi="fr_FR"/>
        </w:rPr>
      </w:r>
      <w:r>
        <w:rPr>
          <w:lang w:val="fr_FR" w:bidi="fr_FR"/>
        </w:rPr>
        <w:t>Dans cette partie de sa lettre, Paul commencera à expliquer la différence entre la sagesse humaine et la sagesse de Dieu. À la toute fin du dernier passage, Paul a dit que quand il est venu à Corinthe pour parler du Christ aux gens pour la première fois, Paul n'a pas prêché avec des paroles intelligentes. Paul a expliqué qu'il s'exprimait ainsi pour que la mort du Christ sur la croix ne perde pas de sa puissance. Paul explique que le message sur la croix semble fou aux personnes qui ne croient pas. Mais bien que beaucoup de personnes pensent que ce message est la folie, la mort du Christ sur la croix est en fait la puissance de Dieu pour sauver ceux qui croient.</w:t>
      </w:r>
    </w:p>
    <w:p>
      <w:pPr/>
      <w:r>
        <w:rPr>
          <w:lang w:val="fr_FR" w:bidi="fr_FR"/>
        </w:rPr>
      </w:r>
      <w:r>
        <w:rPr>
          <w:lang w:val="fr_FR" w:bidi="fr_FR"/>
        </w:rPr>
        <w:t>Pour montrer qu'il dit la vérité, Paul cite ou dit des paroles du livre du prophète Esaïe dans l'Ancien Testament. Paul dit : « Je détruirai la sagesse des sages. Je vaincrai leurs plans intelligents. Vous pouvez vous rappeler que dans le livre que le prophète Esaïe a écrit, Dieu a jugé son peuple, les Israélites. Les Israélites ont dit des paroles et ont suivi les règles comme s'ils honoraient Dieu, mais ils n'ont pas vraiment suivi Dieu dans leurs attitudes. Dans cette partie du livre d'Esaïe, Dieu a jugé les Israélites qui prévoyaient de demander de l'aide à l'Égypte. Les Israélites n'avaient pas l'intention de demander de l'aide à Dieu lorsque leurs ennemis les attaquaient ; Dieu s'est donc servi de ces ennemis pour les punir. De cette manière, Dieu « a vaincu leurs plans intelligents. » Paul dit que, de la même manière, Dieu mettra en déroute la sagesse humaine de ceux qui ne croient pas en Christ.</w:t>
      </w:r>
    </w:p>
    <w:p>
      <w:pPr/>
      <w:r>
        <w:rPr>
          <w:lang w:val="fr_FR" w:bidi="fr_FR"/>
        </w:rPr>
      </w:r>
      <w:r>
        <w:rPr>
          <w:lang w:val="fr_FR" w:bidi="fr_FR"/>
        </w:rPr>
        <w:t>Arrêtez-vous ici et discutez de cette question en groupe : Racontez l'histoire d'un jeune enfant qui voulait agir lorsqu'il est adulte et faire les choses à sa propre manière au lieu de demander de l'aide à son père ou à sa mère. Racontez une histoire sur la façon dont cet enfant a essayé de résoudre un problème ou de faire une tâche difficile avec sa propre force. Que s'est-il passé quand il n'a pas fonctionné ? Quand l'adulte a permis à l'enfant d'échouer, qu'est-ce que l'enfant a appris ? Mettez cet audio en pause ici.</w:t>
      </w:r>
    </w:p>
    <w:p>
      <w:pPr/>
      <w:r>
        <w:rPr>
          <w:lang w:val="fr_FR" w:bidi="fr_FR"/>
        </w:rPr>
      </w:r>
      <w:r>
        <w:rPr>
          <w:lang w:val="fr_FR" w:bidi="fr_FR"/>
        </w:rPr>
        <w:t>Paul pose une question à laquelle il ne s'attend pas à ce que les croyants de Corinthe répondent. Paul dit : « Où est la personne sage ? Où est la personne éduquée ? Où est l'orateur qualifié de ce monde ? Dieu n'a-t-il pas rendu la sagesse de ce monde folle ? Paul n'essaie pas de savoir où ces personnes vivent ou où il peut trouver ces personnes. Paul utilise ces questions pour montrer que les gens ne peuvent pas connaître Dieu et le plan éternel de Dieu en utilisant la sagesse du monde. Ces personnes que le monde appelle sages ne sont pas sages selon les pensées et les plans de Dieu. Dieu appelle les idées de ces personnes non-sens.</w:t>
      </w:r>
    </w:p>
    <w:p>
      <w:pPr/>
      <w:r>
        <w:rPr>
          <w:lang w:val="fr_FR" w:bidi="fr_FR"/>
        </w:rPr>
      </w:r>
      <w:r>
        <w:rPr>
          <w:lang w:val="fr_FR" w:bidi="fr_FR"/>
        </w:rPr>
        <w:t>Certains érudits de la Bible pensent que la personne sage dont Paul parle pourrait signifier les philosophes grecs. Les philosophes étaient des personnes de Grèce, le pays où se trouve Corinthe. Les philosophes ont utilisé des mots et des idées qui semblaient importants pour essayer d'expliquer comment les gens doivent penser à la vie et au monde. Certains spécialistes de la Bible pensent également que les personnes cultivées dont parle Paul pourraient être celles qui ont étudié la loi juive, ou israélite. Cependant, nous ne savons pas si Paul pensait à des catégories spécifiques de personnes, car ce qu’il dit peut s’appliquer à toute personne que les autres considèrent comme sage.</w:t>
      </w:r>
    </w:p>
    <w:p>
      <w:pPr/>
      <w:r>
        <w:rPr>
          <w:lang w:val="fr_FR" w:bidi="fr_FR"/>
        </w:rPr>
      </w:r>
      <w:r>
        <w:rPr>
          <w:lang w:val="fr_FR" w:bidi="fr_FR"/>
        </w:rPr>
        <w:t xml:space="preserve">Arrêtez-vous ici en groupe et regardez une carte de la </w:t>
      </w:r>
      <w:r>
        <w:rPr>
          <w:b/>
          <w:lang w:val="fr_FR" w:bidi="fr_FR"/>
        </w:rPr>
        <w:t>Grèce</w:t>
      </w:r>
      <w:r>
        <w:rPr>
          <w:lang w:val="fr_FR" w:bidi="fr_FR"/>
        </w:rPr>
        <w:t xml:space="preserve"> qui montre la ville de Corinthe. Mettez cet audio en pause ici.</w:t>
      </w:r>
    </w:p>
    <w:p>
      <w:pPr/>
      <w:r>
        <w:rPr>
          <w:lang w:val="fr_FR" w:bidi="fr_FR"/>
        </w:rPr>
      </w:r>
      <w:r>
        <w:rPr>
          <w:lang w:val="fr_FR" w:bidi="fr_FR"/>
        </w:rPr>
        <w:t>Arrêtez-vous ici et discutez de cette question en groupe : Parlez des types de personnes et d'actions que les gens pensent comme sages dans votre culture. Parlez maintenant des types de personnes et des comportements que l'on considère comme stupides dans votre culture. Mettez cet audio en pause ici.</w:t>
      </w:r>
    </w:p>
    <w:p>
      <w:pPr/>
      <w:r>
        <w:rPr>
          <w:lang w:val="fr_FR" w:bidi="fr_FR"/>
        </w:rPr>
      </w:r>
      <w:r>
        <w:rPr>
          <w:lang w:val="fr_FR" w:bidi="fr_FR"/>
        </w:rPr>
        <w:t>Paul affirme que la sagesse de Dieu a rendu impossible aux hommes de connaître Dieu par leur propre sagesse. Au contraire, Dieu a envoyé un message que les gens de ce monde pensent être fou pour sauver les personnes qui croient à ce message. Les Juifs, c'est-à-dire le peuple d'Israël que Dieu a choisi pour être son peuple élu, exigent que des hommes comme Paul leur montrent des signes, ou des miracles, afin de prouver que l'Évangile est vrai. Et les Grecs, c'est-à-dire quiconque à Corinthe qui n'est pas un Juif, veulent que les personnes comme Paul expliquent l'Évangile en utilisant le discours sage avec lequel elles aiment parler. Mais Paul dit que les gens comme Paul prêchent seulement sur le Christ et la crucifixion du Christ.</w:t>
      </w:r>
    </w:p>
    <w:p>
      <w:pPr/>
      <w:r>
        <w:rPr>
          <w:lang w:val="fr_FR" w:bidi="fr_FR"/>
        </w:rPr>
      </w:r>
      <w:r>
        <w:rPr>
          <w:lang w:val="fr_FR" w:bidi="fr_FR"/>
        </w:rPr>
        <w:t>Paul dit que la crucifixion du Christ est une pierre d'achoppement pour les Juifs et une folie pour les Gentils ou quiconque n'est pas un Juif. Paul veut dire que le message concernant le Christ et sa mort sur la croix scandalise les Juifs. Les Juifs ont suivi l'Ancien Testament et attendaient qu'un Messie vienne et les sauve. Cependant, les Juifs croyaient que le Messie serait un chef militaire fort pour les libérer de leurs ennemis. Les Juifs ne croyaient pas que le Messie serait un responsable spirituel qui mourrait d'une manière honteuse comme un criminel. Ainsi, quand les gens ont dit que Jésus était le Messie, cela a rendu les Juifs très en colère.</w:t>
      </w:r>
    </w:p>
    <w:p>
      <w:pPr/>
      <w:r>
        <w:rPr>
          <w:lang w:val="fr_FR" w:bidi="fr_FR"/>
        </w:rPr>
      </w:r>
      <w:r>
        <w:rPr>
          <w:lang w:val="fr_FR" w:bidi="fr_FR"/>
        </w:rPr>
        <w:t>Arrêtez-vous ici et discutez de cette question en groupe : Racontez une histoire sur une personne qui a attendu longtemps qu'un événement excitant se produise. Que s'est-il passé quand cet événement passionnant s'est produit ? Était-ce exactement comme la personne l'avait imaginé ? Comment la personne a-t-elle répondu quand cela s'est produit différemment ? Mettez cet audio en pause ici.</w:t>
      </w:r>
    </w:p>
    <w:p>
      <w:pPr/>
      <w:r>
        <w:rPr>
          <w:lang w:val="fr_FR" w:bidi="fr_FR"/>
        </w:rPr>
      </w:r>
      <w:r>
        <w:rPr>
          <w:lang w:val="fr_FR" w:bidi="fr_FR"/>
        </w:rPr>
        <w:t>L' Évangile est une pierre d'achoppement et la folie pour les gens du monde. Paul dit quelque chose de différent sur le peuple de Dieu. Pour le peuple de Dieu, qu'ils soient les Juifs ou les Grecs, le Christ est la puissance de Dieu et la sagesse de Dieu. Car même quand Dieu semble agir de manière folle, il est toujours plus sage que les gens. Et même quand Dieu semble être faible, il est toujours plus fort que les gens. En d'autres termes, il semble fou que Dieu envoie le Christ mourir sur une croix. Cela fait que Dieu paraisse faible. Paul dit que c'est en fait la sagesse et la puissance de Dieu pour sauver les personnes qui croient que Dieu peut les sauver par le Christ.</w:t>
      </w:r>
      <w:r>
        <w:rPr>
          <w:lang w:val="fr_FR" w:bidi="fr_FR"/>
        </w:rPr>
      </w:r>
    </w:p>
    <w:p>
      <w:pPr>
        <w:pStyle w:val="Heading3"/>
      </w:pPr>
      <w:r>
        <w:rPr>
          <w:lang w:val="fr_FR" w:bidi="fr_FR"/>
        </w:rPr>
        <w:t>Définir les Scènes</w:t>
      </w:r>
    </w:p>
    <w:p>
      <w:pPr/>
      <w:r>
        <w:rPr>
          <w:lang w:val="fr_FR" w:bidi="fr_FR"/>
        </w:rPr>
      </w:r>
      <w:r>
        <w:rPr>
          <w:lang w:val="fr_FR" w:bidi="fr_FR"/>
        </w:rPr>
        <w:t>Écoutez l'audio de ce passage de 1 Corinthiens 1:18–25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Paul dit que le message sur la croix est une folie pour les personnes qui ne croient pas, mais c'est en fait la puissance de Dieu pour sauver les gens. Paul cite le livre du prophète Ésaïe, où Dieu dit qu'il détruira la sagesse des sages. Dieu a fait paraître la sagesse des hommes comme une folie. La sagesse de Dieu a rendu impossible pour les êtres humains de connaître Dieu Dieu par leur propre sagesse. Au contraire, Dieu a envoyé un message que les gens de ce monde considèrent comme une folie afin de sauver ceux qui croient à ce message.</w:t>
      </w:r>
    </w:p>
    <w:p>
      <w:pPr/>
      <w:r>
        <w:rPr>
          <w:lang w:val="fr_FR" w:bidi="fr_FR"/>
        </w:rPr>
      </w:r>
      <w:r>
        <w:rPr>
          <w:b/>
          <w:lang w:val="fr_FR" w:bidi="fr_FR"/>
        </w:rPr>
        <w:t>Dans la deuxième partie :</w:t>
      </w:r>
      <w:r>
        <w:rPr>
          <w:lang w:val="fr_FR" w:bidi="fr_FR"/>
        </w:rPr>
        <w:t xml:space="preserve"> Paul parle de deux groupes spécifiques de personnes : les Juifs et les Grecs. Les Juifs demandent des signes ou des miracles, et les Grecs veulent seulement écouter des paroles qui semblent sages. Paul et les autres comme lui parlent seulement du Christ qui a été crucifié. Ce message est une pierre d'achoppement pour les Juifs et une folie pour les païens. Ce message est la puissance et la sagesse de Dieu pour ceux qui croient. Car même quand Dieu semble agir de manière folle, il est toujours plus sage que les êtres humains. Et même quand Dieu semble être faible, il est toujours plus fort que les êtres humains.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dans l'Eglise de Corinthe</w:t>
      </w:r>
    </w:p>
    <w:p>
      <w:pPr>
        <w:pStyle w:val="ListBullet"/>
        <w:spacing w:line="240" w:lineRule="auto"/>
        <w:ind w:left="720"/>
      </w:pPr>
      <w:r>
        <w:rPr>
          <w:lang w:val="fr_FR" w:bidi="fr_FR"/>
        </w:rPr>
      </w:r>
      <w:r>
        <w:rPr>
          <w:lang w:val="fr_FR" w:bidi="fr_FR"/>
        </w:rPr>
        <w:t>Les personnes qui ne croient pas en Christ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Les Juifs ou le peuple israélite</w:t>
      </w:r>
    </w:p>
    <w:p>
      <w:pPr>
        <w:pStyle w:val="ListBullet"/>
        <w:spacing w:line="240" w:lineRule="auto"/>
        <w:ind w:left="720"/>
      </w:pPr>
      <w:r>
        <w:rPr>
          <w:lang w:val="fr_FR" w:bidi="fr_FR"/>
        </w:rPr>
      </w:r>
      <w:r>
        <w:rPr>
          <w:lang w:val="fr_FR" w:bidi="fr_FR"/>
        </w:rPr>
        <w:t>Et les Grecs, ou les païens</w:t>
      </w:r>
    </w:p>
    <w:p>
      <w:pPr/>
      <w:r>
        <w:rPr>
          <w:lang w:val="fr_FR" w:bidi="fr_FR"/>
        </w:rPr>
      </w:r>
      <w:r>
        <w:rPr>
          <w:lang w:val="fr_FR" w:bidi="fr_FR"/>
        </w:rPr>
        <w:t>Paul commence en disant que le message sur la croix semble être une folie pour ceux qui périssent, mais pour ceux qui croient, c'est la puissance de Dieu. Il est important de comprendre que quand Paul dit que c'est de la folie pour ceux qui périssent, Paul ne veut pas dire que c'est en fait une folie. Quand Paul dit « ceux qui périssent », Paul veut dire ceux que Dieu détruira un jour parce qu'ils ne croient pas en le Christ. Paul veut dire que ces personnes ne sont pas capables de comprendre la signification de la croix Ceux qui périssent pensent seulement que la croix est une folie. Paul veut dire que la croix est en fait la vraie sagesse. Il est aussi important de comprendre que la « puissance » dont Paul parle ici ne signifie pas la puissance physique ou la force. Cela signifie spécifiquement que Dieu a fait une chose très puissante quand il a envoyé le Christ mourir sur la croix. Quand le Christ est mort sur la croix, il a sauvé les gens de la punition pour leur désobéissance à Dieu.</w:t>
      </w:r>
    </w:p>
    <w:p>
      <w:pPr/>
      <w:r>
        <w:rPr>
          <w:lang w:val="fr_FR" w:bidi="fr_FR"/>
        </w:rPr>
      </w:r>
      <w:r>
        <w:rPr>
          <w:lang w:val="fr_FR" w:bidi="fr_FR"/>
        </w:rPr>
        <w:t>Arrêtez-vous ici et discutez de cette question en groupe : Comment ferez-vous ressortir clairement dans votre traduction que Paul ne dit pas que la croix est réellement une folie, mais seulement que les non-croyants pensent que c'est une folie ? Mettez cet audio en pause ici.</w:t>
      </w:r>
    </w:p>
    <w:p>
      <w:pPr/>
      <w:r>
        <w:rPr>
          <w:lang w:val="fr_FR" w:bidi="fr_FR"/>
        </w:rPr>
      </w:r>
      <w:r>
        <w:rPr>
          <w:lang w:val="fr_FR" w:bidi="fr_FR"/>
        </w:rPr>
        <w:t>Paul utilise une expression dans la langue originale que certaines personnes traduisent par : « Car il est écrit. » Cette expression signifie que les paroles que les gens ont écrites dans l'Écriture confirment ce que Paul vient de dire et Paul est sur le point de citer ces paroles de l'Écriture. La citation rapporte en fait les paroles de Dieu que le prophète Ésaïe a écrites. Dieu dit qu'il détruira la sagesse des personnes sages. Ensuite, Dieu répète la même idée d'une manière différente. Il dit qu'il réduira à néant, ou fera échouer, les plans intelligents des personnes sages. Ésaïe a écrit de cette manière parce que la langue avait une sonorité belle et puissante pour le peuple juif. Ésaïe voulait mettre en évidence que Dieu est plus sage que n'importe qui d'autre. S'il n'est pas naturel dans votre langue de parler de « détruire » la sagesse, vous pourriez dire quelque chose comme : « Dieu fera que les hommes sages perdent leur sagesse » ou « Dieu rendra la sagesse des personnes sages inutile. »</w:t>
      </w:r>
    </w:p>
    <w:p>
      <w:pPr/>
      <w:r>
        <w:rPr>
          <w:lang w:val="fr_FR" w:bidi="fr_FR"/>
        </w:rPr>
      </w:r>
      <w:r>
        <w:rPr>
          <w:lang w:val="fr_FR" w:bidi="fr_FR"/>
        </w:rPr>
        <w:t>Arrêtez-vous ici et discutez de cette question en groupe : Comment rendrez-vous clair dans votre traduction que Paul cite l'Écriture pour montrer que ce qu'il dit est la vérité ? Mettez cet audio en pause ici.</w:t>
      </w:r>
    </w:p>
    <w:p>
      <w:pPr/>
      <w:r>
        <w:rPr>
          <w:lang w:val="fr_FR" w:bidi="fr_FR"/>
        </w:rPr>
      </w:r>
      <w:r>
        <w:rPr>
          <w:lang w:val="fr_FR" w:bidi="fr_FR"/>
        </w:rPr>
        <w:t>Paul pose plusieurs questions auxquelles il ne s'attend pas à ce que les croyants répondent. Paul demande où est le sage. Paul demande où est le scribe ou la personne éduquée. Paul demande où est le débatteur ou la personne qui argumente avec un discours habile. Vous vous souviendrez que Paul ne cherche pas l'emplacement de ces personnes. Paul utilise ces questions pour montrer que les gens ne peuvent pas connaître Dieu et le plan éternel de Dieu en utilisant la sagesse du monde. Si vous le souhaite, vous pourriez combiner ces questions dans votre traduction. Par exemple, vous pourriez dire : « Alors, que savent vraiment les sages, les érudits ou les habiles débatteurs de ce monde ? » En outre, si l'utilisation de questions pour faire une déclaration n'a pas de sens dans votre langue, vous pourriez changer les questions en déclarations. Par exemple, vous pourriez dire : « L'homme sage a échoué. La personne éduquée a échoué. L'habile orateur a échoué." De la même manière, quand Paul dit : « Dieu n'a-t-il pas transformé la sagesse de ce monde en non-sens ? » vous pourriez faire de cela une déclaration en disant quelque chose comme : « Dieu a montré que la sagesse de ce monde est la folie ! »</w:t>
      </w:r>
    </w:p>
    <w:p>
      <w:pPr/>
      <w:r>
        <w:rPr>
          <w:lang w:val="fr_FR" w:bidi="fr_FR"/>
        </w:rPr>
      </w:r>
      <w:r>
        <w:rPr>
          <w:lang w:val="fr_FR" w:bidi="fr_FR"/>
        </w:rPr>
        <w:t>Arrêtez-vous ici et discutez de la question suivante en groupe : Dans votre traduction, comment traduirez-vous ces questions ? Les traduirez-vous comme des questions ou comme des déclarations ? Si vous les combinez, comment montrerez-vous que Paul avance un argument de poids ? Mettez cet audio en pause ici.</w:t>
      </w:r>
    </w:p>
    <w:p>
      <w:pPr/>
      <w:r>
        <w:rPr>
          <w:lang w:val="fr_FR" w:bidi="fr_FR"/>
        </w:rPr>
      </w:r>
      <w:r>
        <w:rPr>
          <w:lang w:val="fr_FR" w:bidi="fr_FR"/>
        </w:rPr>
        <w:t>Paul dit : « Car Dieu a sagement décidé de rendre impossible pour les gens de connaître Dieu en utilisant leur propre sagesse. » Au contraire, Dieu a choisi de sauver seulement les personnes qui croient au message fou que nous prêchons. Paul ne dit pas que la sagesse humaine est le mal. Paul dit que les gens l'utilisent pour faire de mauvaises choses. Les gens ont essayé de connaître Dieu à leur propre manière ou avec leur propre sagesse, au lieu de croire à la sagesse de Dieu. La sagesse de Dieu est que le Christ est mort sur la croix pour nous rétablir la relation avec Dieu. Quand Paul parle de la connaissance de Dieu, il ne veut pas dire juste connaître Dieu. Tout le monde sait quelque chose sur Dieu Les personnes qui ne connaissent pas et ne suivent pas la sagesse de Dieu périront, ce qui signifie que Dieu les détruira Les personnes qui ne croient pas en la mort de Jésus-Christ sur la croix périront. Rappelez-vous que Paul ne dit pas que la sagesse de Dieu est en fait une folie. Au contraire, Paul veut dire que ceux qui périssent pensent que c'est une folie parce qu'ils ne le comprennent pas.</w:t>
      </w:r>
    </w:p>
    <w:p>
      <w:pPr/>
      <w:r>
        <w:rPr>
          <w:lang w:val="fr_FR" w:bidi="fr_FR"/>
        </w:rPr>
      </w:r>
      <w:r>
        <w:rPr>
          <w:lang w:val="fr_FR" w:bidi="fr_FR"/>
        </w:rPr>
        <w:t>Dans la deuxième partie, Paul commence à parler des Juifs et des Grecs. Tout d'abord, Paul dit que les Juifs exigent ou demandent fortement des signes pour prouver que le message sur le Christ est vrai. Un autre mot pour signes est les miracles. Quelqu'un qui accomplit un miracle fait que quelque chose d'inhabituel et d'impossible se produise. Les Juifs croyaient que si quelqu'un accomplissait un signe ou un miracle, cela prouvait que la personne était vraiment envoyée de Dieu et disait la vérité. Vous vous souviendrez que les responsables religieux des Juifs ont souvent demandé à Jésus d'accomplir des signes pour prouver qu'il était le Messie. Jésus a dit fermement aux Juifs qu'ils avaient tort de demander des signes.</w:t>
      </w:r>
    </w:p>
    <w:p>
      <w:pPr/>
      <w:r>
        <w:rPr>
          <w:lang w:val="fr_FR" w:bidi="fr_FR"/>
        </w:rPr>
      </w:r>
      <w:r>
        <w:rPr>
          <w:lang w:val="fr_FR" w:bidi="fr_FR"/>
        </w:rPr>
        <w:t>Arrêtez-vous ici et discutez de cette question en groupe : Un signe est un événement miraculeux que les gens peuvent voir, qui leur montre que quelque chose est vrai. Dans votre culture et votre langue, quelle serait la meilleure façon de traduire que les Juifs ont demandé à Paul des signes ? Mettez cet audio en pause ici.</w:t>
      </w:r>
    </w:p>
    <w:p>
      <w:pPr/>
      <w:r>
        <w:rPr>
          <w:lang w:val="fr_FR" w:bidi="fr_FR"/>
        </w:rPr>
      </w:r>
      <w:r>
        <w:rPr>
          <w:lang w:val="fr_FR" w:bidi="fr_FR"/>
        </w:rPr>
        <w:t>Paul dit que les Grecs recherchent généralement la sagesse, ou qu'ils sont à son affût et à son écoute. Ici, Paul ne veut pas dire la sagesse de Dieu qui est Jésus-Christ. Paul veut dire le genre de discours aux allures importantes que les Grecs aimaient utiliser et écouter dans leur culture. Paul dit que les Juifs veulent voir des signes et les Grecs veulent entendre des discours aux apparences de sagesse. Paul ne donnera pas de signes ou n'utilisera pas un discours habile. Paul et les autres comme lui prêchent seulement sur la crucifixion du Christ ou la mort sur la croix. Paul dit que le message de Dieu est une pierre d'achoppement pour les Juifs et une folie pour les païens. Dieu a appelé certaines personnes, à la fois les Juifs et les Gentils, pour faire partie de son propre peuple. Quand ces personnes entendent ce message, elles entendent un message sur le Christ qui révèle la puissance et la sagesse de Dieu. « Juifs » est un autre nom pour les Israélites, et les Gentils sont les personnes qui ne sont pas juives. Ainsi, quiconque était grec ou était du pays de Grèce, mais n'était pas aussi un Juif, était un païen.</w:t>
      </w:r>
    </w:p>
    <w:p>
      <w:pPr/>
      <w:r>
        <w:rPr>
          <w:lang w:val="fr_FR" w:bidi="fr_FR"/>
        </w:rPr>
      </w:r>
      <w:r>
        <w:rPr>
          <w:lang w:val="fr_FR" w:bidi="fr_FR"/>
        </w:rPr>
        <w:t>Le terme « pierre d'achoppement » est un langage spécial qui signifie une pierre sur laquelle les gens trébuchent. Dans d'autres parties de sa lettre, Paul parlera plus de cette idée de « trébucher » ou de quelque chose qui fait que les gens tombent ou se détournent de Dieu, d'une manière qui les détruit. L'Ancien Testament et le Nouveau Testament utilisent ce langage particulier concernant les pierres pour parler d'idées spirituelles. Par exemple, une « pierre » pourrait causer des trébuchements et la destruction, ou elle pourrait devenir une fondation sécurisée. Une fondation sécurisée est la partie inférieure d'un bâtiment. Les gens construisent le reste du bâtiment sur la fondation sécurisée. Dans cette partie du monde, les gens construisaient traditionnellement des bâtiments en pierre, et la première chose qu'ils devaient faire était de poser une dalle de pierre solide sur le sol avant d'élever les murs et le reste du bâtiment. Ainsi, dans ce passage, Paul dit que le Christ et la croix sont comme une pierre que Dieu a mise sur le sol. Les gens pourraient trébucher sur la pierre et tomber. Ils sont détruits parce qu'ils ne croient pas au message sur le Christ. Ou les gens pourraient construire une maison sur la pierre et rester forts face aux tempêtes. Ils croient au message sur le Christ, qui les amènera à être forts et à vivre pour toujours avec Dieu.</w:t>
      </w:r>
    </w:p>
    <w:p>
      <w:pPr/>
      <w:r>
        <w:rPr>
          <w:lang w:val="fr_FR" w:bidi="fr_FR"/>
        </w:rPr>
      </w:r>
      <w:r>
        <w:rPr>
          <w:lang w:val="fr_FR" w:bidi="fr_FR"/>
        </w:rPr>
        <w:t>Arrêtez-vous ici et discutez de cette question en groupe : Une pierre d'achoppement est quelque chose que les gens ne voient pas, donc ils trébuchent dessus et tombent. Comment parlerez-vous de cela dans votre traduction pour rendre cette idée claire ? Mettez cet audio en pause ici.</w:t>
      </w:r>
    </w:p>
    <w:p>
      <w:pPr/>
      <w:r>
        <w:rPr>
          <w:lang w:val="fr_FR" w:bidi="fr_FR"/>
        </w:rPr>
      </w:r>
      <w:r>
        <w:rPr>
          <w:lang w:val="fr_FR" w:bidi="fr_FR"/>
        </w:rPr>
        <w:t>À la fin du passage, Paul dit que même si les gens pensent que Dieu agit de manière folle, Dieu est plus sage que les gens. Et même si les gens pensent que Dieu a l'air faible, Dieu est en fait plus fort que les gens.</w:t>
      </w:r>
    </w:p>
    <w:p>
      <w:pPr/>
      <w:r>
        <w:rPr>
          <w:lang w:val="fr_FR" w:bidi="fr_FR"/>
        </w:rPr>
      </w:r>
      <w:r>
        <w:rPr>
          <w:lang w:val="fr_FR" w:bidi="fr_FR"/>
        </w:rPr>
        <w:t>Maintenant, le groupe doit créer un scénario d'images, dessiner ou utiliser des objets pour visualiser le passage et les actions qui s'y trouvent. Vous pourriez utiliser des objets ou des personnes pour représenter Paul, les croyants de l'Église de Corinthe, Dieu, le Christ, les Juifs ou le peuple Israélite, et les Grecs ou les Gentils. Pendant que Paul décrit comment les incrédules considèrent la croix comme une folie, demandez à ce groupe de pointer le Christ et de rire ou d'agir de manière ridicule. Ensuite, alors que Paul décrit les croyants dans l'Église, demandez au Christ d'aller protéger les croyants pour que Dieu ne les détruise pas, mais demandez à Dieu de détruire les non-croyants. Alors que Paul décrit les incrédules essayant de connaître Dieu par leur propre sagesse, vous pouvez faire en sorte que Dieu se tienne derrière une barrière, comme un muret, qui empêche les gens d'accéder à lui. Demandez aux incrédules d'essayer d'élaborer un plan intelligent pour franchir la barrière, mais montrez qu'ils ne sont pas capables de le faire. Ensuite, demandez à celui qui le rôle de Christ d'aider les croyants à franchir la barrière. Enfin, pendant que Paul parle du Christ et de la croix comme pierre d'achoppement pour les Juifs, demandez au Christ de s'asseoir ou de se coucher sur le sol. Faites en sorte que les Juifs trébuchent sur le Christ et tombent, mais que les croyants fassent semblant de construire un bâtiment sur le Christ où ils peuvent vivre et être en sécurité.</w:t>
      </w:r>
      <w:r>
        <w:rPr>
          <w:lang w:val="fr_FR" w:bidi="fr_FR"/>
        </w:rPr>
      </w:r>
    </w:p>
    <w:p>
      <w:pPr>
        <w:pStyle w:val="Heading3"/>
      </w:pPr>
      <w:r>
        <w:rPr>
          <w:lang w:val="fr_FR" w:bidi="fr_FR"/>
        </w:rPr>
        <w:t>Intégration du Texte</w:t>
      </w:r>
    </w:p>
    <w:p>
      <w:pPr/>
      <w:r>
        <w:rPr>
          <w:lang w:val="fr_FR" w:bidi="fr_FR"/>
        </w:rPr>
      </w:r>
      <w:r>
        <w:rPr>
          <w:lang w:val="fr_FR" w:bidi="fr_FR"/>
        </w:rPr>
        <w:t>Écoutez l'audio de ce passage de 1 Corinthiens 1:18–25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dans l'Eglise de Corinthe</w:t>
      </w:r>
    </w:p>
    <w:p>
      <w:pPr>
        <w:pStyle w:val="ListBullet"/>
        <w:spacing w:line="240" w:lineRule="auto"/>
        <w:ind w:left="720"/>
      </w:pPr>
      <w:r>
        <w:rPr>
          <w:lang w:val="fr_FR" w:bidi="fr_FR"/>
        </w:rPr>
      </w:r>
      <w:r>
        <w:rPr>
          <w:lang w:val="fr_FR" w:bidi="fr_FR"/>
        </w:rPr>
        <w:t>Les personnes qui ne croient pas en Christ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Les Juifs ou le peuple Israélite</w:t>
      </w:r>
    </w:p>
    <w:p>
      <w:pPr>
        <w:pStyle w:val="ListBullet"/>
        <w:spacing w:line="240" w:lineRule="auto"/>
        <w:ind w:left="720"/>
      </w:pPr>
      <w:r>
        <w:rPr>
          <w:lang w:val="fr_FR" w:bidi="fr_FR"/>
        </w:rPr>
      </w:r>
      <w:r>
        <w:rPr>
          <w:lang w:val="fr_FR" w:bidi="fr_FR"/>
        </w:rPr>
        <w:t>Et les Grecs ou les païens</w:t>
      </w:r>
    </w:p>
    <w:p>
      <w:pPr/>
      <w:r>
        <w:rPr>
          <w:lang w:val="fr_FR" w:bidi="fr_FR"/>
        </w:rPr>
      </w:r>
      <w:r>
        <w:rPr>
          <w:lang w:val="fr_FR" w:bidi="fr_FR"/>
        </w:rPr>
        <w:t>Faites deux fois la mise en scène du passage en groupe.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Paul dit : « Car le message de la croix n'a aucun sens pour ceux qui sont en train de périr. » Mais les personnes que Dieu sauve, comme nous, savent que ce message est la façon dont Dieu travaille puissamment dans le cœur des gens pour les sauver. Comme Dieu le dit dans les écrits, « Certaines personnes pensent qu'elles ont des plans sages, mais je ferai que leurs plans échouent. » Alors, où cela laisse-t-il les sages, ou les érudits, ou les débatteurs habiles de ce monde ? Dieu a fait paraître la sagesse des hommes comme une folie. La sagesse de Dieu a rendu impossible pour les gens d'utiliser leur propre sagesse pour connaître Dieu. Au contraire, Dieu a envoyé un message que les gens de ce monde considèrent comme une folie afin de sauver ceux qui croient à ce message.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les croyants : « Que ressentez-vous ou pensez-vous ? » Les personnes pourraient répondre par des choses comme :</w:t>
      </w:r>
    </w:p>
    <w:p>
      <w:pPr>
        <w:pStyle w:val="ListBullet"/>
        <w:spacing w:line="240" w:lineRule="auto"/>
        <w:ind w:left="720"/>
      </w:pPr>
      <w:r>
        <w:rPr>
          <w:lang w:val="fr_FR" w:bidi="fr_FR"/>
        </w:rPr>
      </w:r>
      <w:r>
        <w:rPr>
          <w:lang w:val="fr_FR" w:bidi="fr_FR"/>
        </w:rPr>
        <w:t>Demandez à la personne qui joue le rôle de celui qui ne croit pas : « Que ressentez-vous ou pensez-vous ? » Les personnes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Les Juifs veulent les miracles comme preuve et les Grecs cherchent la sagesse humaine, mais nous prêchons sur la façon dont le Christ est mort sur une croix. » Les Juifs refusent de croire à ce message parce qu'il les offense. Les personnes qui ne sont pas juives pensent que ce message est un non-sens. Mais Dieu a appelé certaines personnes, à la fois des Juifs et des païens, à lui appartenir. Quand ces personnes entendent notre message, elles entendent un message sur le Christ qui révèle la puissance et la sagesse de Dieu. Car même si les gens pensent que Dieu agit de manière folle, Dieu est plus sage que les gens. Et même si les gens pensent que Dieu a l'air faible, Dieu est en fait plus fort que les gens."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les Juifs : « Que ressentez-vous ou que pensez-vous ? » Les personnes pourraient répondre par des choses comme :</w:t>
      </w:r>
    </w:p>
    <w:p>
      <w:pPr>
        <w:pStyle w:val="ListBullet"/>
        <w:spacing w:line="240" w:lineRule="auto"/>
        <w:ind w:left="720"/>
      </w:pPr>
      <w:r>
        <w:rPr>
          <w:lang w:val="fr_FR" w:bidi="fr_FR"/>
        </w:rPr>
      </w:r>
      <w:r>
        <w:rPr>
          <w:lang w:val="fr_FR" w:bidi="fr_FR"/>
        </w:rPr>
        <w:t>Demandez à la personne qui joue le rôle des croyants : « Que ressentez-vous ou pensez-vous ? » Les personnes pourraient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ce passage de 1 Corinthiens 1:18–25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commence en disant que le message de la </w:t>
      </w:r>
      <w:r>
        <w:rPr>
          <w:b/>
          <w:lang w:val="fr_FR" w:bidi="fr_FR"/>
        </w:rPr>
        <w:t>croix</w:t>
      </w:r>
      <w:r>
        <w:rPr>
          <w:lang w:val="fr_FR" w:bidi="fr_FR"/>
        </w:rPr>
        <w:t xml:space="preserve"> est la folie pour les personnes qui périssent. Une croix était un outil que le peuple romain utilisait pour tuer les criminels. Une croix était faite d'un morceau de bois vertical auquel un autre morceau de bois, appelé « une poutre transversale », était attaché de travers près du sommet. Quand les Romains </w:t>
      </w:r>
      <w:r>
        <w:rPr>
          <w:b/>
          <w:lang w:val="fr_FR" w:bidi="fr_FR"/>
        </w:rPr>
        <w:t>crucifiaient</w:t>
      </w:r>
      <w:r>
        <w:rPr>
          <w:lang w:val="fr_FR" w:bidi="fr_FR"/>
        </w:rPr>
        <w:t xml:space="preserve"> quelqu'un, ils clouaient cette personne sur une croix, puis la laissaient mourir. Utilisez les mêmes mots ou expressions pour croix et crucifié que ceux que vous avez utilisés dans les passages précédents. Pour plus d'informations, consultez </w:t>
      </w:r>
      <w:r>
        <w:rPr>
          <w:lang w:val="fr_FR" w:bidi="fr_FR"/>
        </w:rPr>
        <w:t>croix</w:t>
      </w:r>
      <w:r>
        <w:rPr>
          <w:lang w:val="fr_FR" w:bidi="fr_FR"/>
        </w:rPr>
        <w:t xml:space="preserve"> et </w:t>
      </w:r>
      <w:r>
        <w:rPr>
          <w:lang w:val="fr_FR" w:bidi="fr_FR"/>
        </w:rPr>
        <w:t>crucifixion</w:t>
      </w:r>
      <w:r>
        <w:rPr>
          <w:lang w:val="fr_FR" w:bidi="fr_FR"/>
        </w:rPr>
        <w:t xml:space="preserve"> dans le Glossaire principal.</w:t>
      </w:r>
    </w:p>
    <w:p>
      <w:pPr/>
      <w:r>
        <w:rPr>
          <w:lang w:val="fr_FR" w:bidi="fr_FR"/>
        </w:rPr>
      </w:r>
      <w:r>
        <w:rPr>
          <w:b/>
          <w:lang w:val="fr_FR" w:bidi="fr_FR"/>
        </w:rPr>
        <w:t>L'absurdité</w:t>
      </w:r>
      <w:r>
        <w:rPr>
          <w:lang w:val="fr_FR" w:bidi="fr_FR"/>
        </w:rPr>
        <w:t xml:space="preserve"> signifie un non-sens, ou quelque chose qui n'a pas de sens, et </w:t>
      </w:r>
      <w:r>
        <w:rPr>
          <w:b/>
          <w:lang w:val="fr_FR" w:bidi="fr_FR"/>
        </w:rPr>
        <w:t>périr</w:t>
      </w:r>
      <w:r>
        <w:rPr>
          <w:lang w:val="fr_FR" w:bidi="fr_FR"/>
        </w:rPr>
        <w:t xml:space="preserve"> signifie être complètement détruit ou tué.</w:t>
      </w:r>
    </w:p>
    <w:p>
      <w:pPr/>
      <w:r>
        <w:rPr>
          <w:lang w:val="fr_FR" w:bidi="fr_FR"/>
        </w:rPr>
      </w:r>
      <w:r>
        <w:rPr>
          <w:lang w:val="fr_FR" w:bidi="fr_FR"/>
        </w:rPr>
        <w:t xml:space="preserve">Arrêtez-vous ici et discutez en groupe des mots ou des expressions que vous allez utiliser pour </w:t>
      </w:r>
      <w:r>
        <w:rPr>
          <w:b/>
          <w:lang w:val="fr_FR" w:bidi="fr_FR"/>
        </w:rPr>
        <w:t>folie</w:t>
      </w:r>
      <w:r>
        <w:rPr>
          <w:lang w:val="fr_FR" w:bidi="fr_FR"/>
        </w:rPr>
        <w:t xml:space="preserve"> et </w:t>
      </w:r>
      <w:r>
        <w:rPr>
          <w:b/>
          <w:lang w:val="fr_FR" w:bidi="fr_FR"/>
        </w:rPr>
        <w:t>perdition</w:t>
      </w:r>
      <w:r>
        <w:rPr>
          <w:lang w:val="fr_FR" w:bidi="fr_FR"/>
        </w:rPr>
        <w:t>. Si vous avez déjà traduit ces mots dans un autre livre de la Bible, utilisez les mêmes mots que vous y avez utilisés. Mettez cet audio en pause ici.</w:t>
      </w:r>
    </w:p>
    <w:p>
      <w:pPr/>
      <w:r>
        <w:rPr>
          <w:lang w:val="fr_FR" w:bidi="fr_FR"/>
        </w:rPr>
      </w:r>
      <w:r>
        <w:rPr>
          <w:lang w:val="fr_FR" w:bidi="fr_FR"/>
        </w:rPr>
        <w:t xml:space="preserve">Paul dit que le message de la croix est puissant pour ceux d'entre nous qui sont en train d'être </w:t>
      </w:r>
      <w:r>
        <w:rPr>
          <w:b/>
          <w:lang w:val="fr_FR" w:bidi="fr_FR"/>
        </w:rPr>
        <w:t>sauvés</w:t>
      </w:r>
      <w:r>
        <w:rPr>
          <w:lang w:val="fr_FR" w:bidi="fr_FR"/>
        </w:rPr>
        <w:t>. Dieu nous sauve quand nous croyons que le message sur Jésus mourant sur la croix est vrai et que nous choisissons de suivre Jésus comme notre Sauveur.</w:t>
      </w:r>
    </w:p>
    <w:p>
      <w:pPr/>
      <w:r>
        <w:rPr>
          <w:lang w:val="fr_FR" w:bidi="fr_FR"/>
        </w:rPr>
      </w:r>
      <w:r>
        <w:rPr>
          <w:lang w:val="fr_FR" w:bidi="fr_FR"/>
        </w:rPr>
        <w:t xml:space="preserve">Arrêtez-vous ici et discutez en groupe du mot ou de l'expression que vous utiliserez pour « ceux d'entre nous que Dieu sauve ». Pour plus d'informations sur le mot être sauvé, cherchez </w:t>
      </w:r>
      <w:r>
        <w:rPr>
          <w:lang w:val="fr_FR" w:bidi="fr_FR"/>
        </w:rPr>
        <w:t>salut</w:t>
      </w:r>
      <w:r>
        <w:rPr>
          <w:lang w:val="fr_FR" w:bidi="fr_FR"/>
        </w:rPr>
        <w:t xml:space="preserve"> dans le glossaire principal. Mettez cet audio en pause ici.</w:t>
      </w:r>
    </w:p>
    <w:p>
      <w:pPr/>
      <w:r>
        <w:rPr>
          <w:lang w:val="fr_FR" w:bidi="fr_FR"/>
        </w:rPr>
      </w:r>
      <w:r>
        <w:rPr>
          <w:lang w:val="fr_FR" w:bidi="fr_FR"/>
        </w:rPr>
        <w:t xml:space="preserve">Paul dit des paroles de l'Ancien Testament où Dieu dit qu'il détruira la </w:t>
      </w:r>
      <w:r>
        <w:rPr>
          <w:b/>
          <w:lang w:val="fr_FR" w:bidi="fr_FR"/>
        </w:rPr>
        <w:t>sagesse</w:t>
      </w:r>
      <w:r>
        <w:rPr>
          <w:lang w:val="fr_FR" w:bidi="fr_FR"/>
        </w:rPr>
        <w:t xml:space="preserve"> des sages. On dit qu'une personne sage a de la sagesse. Dans la Bible, une personne qui est sage comprend beaucoup de choses et est capable de prendre de bonnes décisions qui mènent à de bons résultats. C'est Dieu qui accorde la sagesse. Si une personne prétend être sage, mais n'accepte pas Dieu, sa sagesse est inutile et ses projets finiront par échouer. Par conséquent, Dieu dit aussi qu'il </w:t>
      </w:r>
      <w:r>
        <w:rPr>
          <w:b/>
          <w:lang w:val="fr_FR" w:bidi="fr_FR"/>
        </w:rPr>
        <w:t>réduira à néant</w:t>
      </w:r>
      <w:r>
        <w:rPr>
          <w:lang w:val="fr_FR" w:bidi="fr_FR"/>
        </w:rPr>
        <w:t xml:space="preserve"> l'</w:t>
      </w:r>
      <w:r>
        <w:rPr>
          <w:b/>
          <w:lang w:val="fr_FR" w:bidi="fr_FR"/>
        </w:rPr>
        <w:t>intelligence</w:t>
      </w:r>
      <w:r>
        <w:rPr>
          <w:lang w:val="fr_FR" w:bidi="fr_FR"/>
        </w:rPr>
        <w:t xml:space="preserve"> des intelligents. Quand quelqu'un réduit à néant quelque chose, il le rejette ou ne lui fait pas confiance. Dans ce cas, Dieu rejette l'intelligence des gens, qui est leur propre compréhension ou leur sagesse qu'ils n'ont pas reçue de Dieu.</w:t>
      </w:r>
    </w:p>
    <w:p>
      <w:pPr/>
      <w:r>
        <w:rPr>
          <w:lang w:val="fr_FR" w:bidi="fr_FR"/>
        </w:rPr>
      </w:r>
      <w:r>
        <w:rPr>
          <w:lang w:val="fr_FR" w:bidi="fr_FR"/>
        </w:rPr>
        <w:t xml:space="preserve">Arrêtez-vous ici et discutez en groupe des mots ou des expressions que vous utiliserez pour </w:t>
      </w:r>
      <w:r>
        <w:rPr>
          <w:b/>
          <w:lang w:val="fr_FR" w:bidi="fr_FR"/>
        </w:rPr>
        <w:t>sagesse</w:t>
      </w:r>
      <w:r>
        <w:rPr>
          <w:lang w:val="fr_FR" w:bidi="fr_FR"/>
        </w:rPr>
        <w:t xml:space="preserve">, </w:t>
      </w:r>
      <w:r>
        <w:rPr>
          <w:b/>
          <w:lang w:val="fr_FR" w:bidi="fr_FR"/>
        </w:rPr>
        <w:t>réduire à néant</w:t>
      </w:r>
      <w:r>
        <w:rPr>
          <w:lang w:val="fr_FR" w:bidi="fr_FR"/>
        </w:rPr>
        <w:t xml:space="preserve"> et </w:t>
      </w:r>
      <w:r>
        <w:rPr>
          <w:b/>
          <w:lang w:val="fr_FR" w:bidi="fr_FR"/>
        </w:rPr>
        <w:t>intelligence</w:t>
      </w:r>
      <w:r>
        <w:rPr>
          <w:lang w:val="fr_FR" w:bidi="fr_FR"/>
        </w:rPr>
        <w:t xml:space="preserve">. Si vous avez déjà traduit ces mots dans un autre livre de la Bible, utilisez les mêmes mots que vous y avez utilisés. </w:t>
      </w:r>
      <w:r>
        <w:rPr>
          <w:lang w:val="fr_FR" w:bidi="fr_FR"/>
        </w:rPr>
        <w:t>Sagesse</w:t>
      </w:r>
      <w:r>
        <w:rPr>
          <w:lang w:val="fr_FR" w:bidi="fr_FR"/>
        </w:rPr>
        <w:t xml:space="preserve"> est dans le glossaire pricipal. Mettez cet audio en pause ici.</w:t>
      </w:r>
    </w:p>
    <w:p>
      <w:pPr/>
      <w:r>
        <w:rPr>
          <w:lang w:val="fr_FR" w:bidi="fr_FR"/>
        </w:rPr>
      </w:r>
      <w:r>
        <w:rPr>
          <w:lang w:val="fr_FR" w:bidi="fr_FR"/>
        </w:rPr>
        <w:t xml:space="preserve">Paul demande : « Où est la personne </w:t>
      </w:r>
      <w:r>
        <w:rPr>
          <w:b/>
          <w:lang w:val="fr_FR" w:bidi="fr_FR"/>
        </w:rPr>
        <w:t>sage</w:t>
      </w:r>
      <w:r>
        <w:rPr>
          <w:lang w:val="fr_FR" w:bidi="fr_FR"/>
        </w:rPr>
        <w:t xml:space="preserve"> ? » Où est le </w:t>
      </w:r>
      <w:r>
        <w:rPr>
          <w:b/>
          <w:lang w:val="fr_FR" w:bidi="fr_FR"/>
        </w:rPr>
        <w:t>scribe</w:t>
      </w:r>
      <w:r>
        <w:rPr>
          <w:lang w:val="fr_FR" w:bidi="fr_FR"/>
        </w:rPr>
        <w:t xml:space="preserve"> ? Où est le </w:t>
      </w:r>
      <w:r>
        <w:rPr>
          <w:b/>
          <w:lang w:val="fr_FR" w:bidi="fr_FR"/>
        </w:rPr>
        <w:t>débatteur de cet âge</w:t>
      </w:r>
      <w:r>
        <w:rPr>
          <w:lang w:val="fr_FR" w:bidi="fr_FR"/>
        </w:rPr>
        <w:t xml:space="preserve"> ? Dans la langue originale, ce mot pour sage signifie intelligent, intelligent ou sage d'une manière générale. Un scribe est quelqu'un qui a un niveau élevé d'éducation ou qui est un enseignant. La mot traduit par débatteur désigne une personne douée pour discuter de fortes divergences d'opinion. « Ce monde » se réfère aux règles du monde et à la façon de vivre qui sont différentes des voies de Dieu et que Dieu détruira un jour. Un « débatteur de ce monde » est quelqu'un qui débat sur la façon de vivre, mais il ne parle pas de la façon de suivre Dieu.</w:t>
      </w:r>
    </w:p>
    <w:p>
      <w:pPr/>
      <w:r>
        <w:rPr>
          <w:lang w:val="fr_FR" w:bidi="fr_FR"/>
        </w:rPr>
      </w:r>
      <w:r>
        <w:rPr>
          <w:lang w:val="fr_FR" w:bidi="fr_FR"/>
        </w:rPr>
        <w:t xml:space="preserve">Arrêtez-vous ici et discutez en groupe des mots ou des expressions que vous utiliserez pour </w:t>
      </w:r>
      <w:r>
        <w:rPr>
          <w:b/>
          <w:lang w:val="fr_FR" w:bidi="fr_FR"/>
        </w:rPr>
        <w:t>personne sage</w:t>
      </w:r>
      <w:r>
        <w:rPr>
          <w:lang w:val="fr_FR" w:bidi="fr_FR"/>
        </w:rPr>
        <w:t xml:space="preserve">, </w:t>
      </w:r>
      <w:r>
        <w:rPr>
          <w:b/>
          <w:lang w:val="fr_FR" w:bidi="fr_FR"/>
        </w:rPr>
        <w:t>scribe</w:t>
      </w:r>
      <w:r>
        <w:rPr>
          <w:lang w:val="fr_FR" w:bidi="fr_FR"/>
        </w:rPr>
        <w:t xml:space="preserve">, </w:t>
      </w:r>
      <w:r>
        <w:rPr>
          <w:b/>
          <w:lang w:val="fr_FR" w:bidi="fr_FR"/>
        </w:rPr>
        <w:t>débatteur</w:t>
      </w:r>
      <w:r>
        <w:rPr>
          <w:lang w:val="fr_FR" w:bidi="fr_FR"/>
        </w:rPr>
        <w:t xml:space="preserve"> et </w:t>
      </w:r>
      <w:r>
        <w:rPr>
          <w:b/>
          <w:lang w:val="fr_FR" w:bidi="fr_FR"/>
        </w:rPr>
        <w:t>de ce monde</w:t>
      </w:r>
      <w:r>
        <w:rPr>
          <w:lang w:val="fr_FR" w:bidi="fr_FR"/>
        </w:rPr>
        <w:t xml:space="preserve">. Pour plus d'informations, consultez </w:t>
      </w:r>
      <w:r>
        <w:rPr>
          <w:lang w:val="fr_FR" w:bidi="fr_FR"/>
        </w:rPr>
        <w:t>scribe</w:t>
      </w:r>
      <w:r>
        <w:rPr>
          <w:lang w:val="fr_FR" w:bidi="fr_FR"/>
        </w:rPr>
        <w:t xml:space="preserve"> dans le glossaire principal. Si vous avez déjà traduit ces mots dans un autre livre de la Bible, utilisez les mêmes mots que vous y avez utilisés. Mettez cet audio en pause ici.</w:t>
      </w:r>
    </w:p>
    <w:p>
      <w:pPr/>
      <w:r>
        <w:rPr>
          <w:lang w:val="fr_FR" w:bidi="fr_FR"/>
        </w:rPr>
      </w:r>
      <w:r>
        <w:rPr>
          <w:lang w:val="fr_FR" w:bidi="fr_FR"/>
        </w:rPr>
        <w:t xml:space="preserve">Dieu sauve ceux qui </w:t>
      </w:r>
      <w:r>
        <w:rPr>
          <w:b/>
          <w:lang w:val="fr_FR" w:bidi="fr_FR"/>
        </w:rPr>
        <w:t>croient</w:t>
      </w:r>
      <w:r>
        <w:rPr>
          <w:lang w:val="fr_FR" w:bidi="fr_FR"/>
        </w:rPr>
        <w:t xml:space="preserve"> au message sur le Christ. Quand quelqu'un croit au message sur le Christ, il a la conviction que ce que Dieu dit est vrai et il s'engage à faire ce que Dieu dit de faire.</w:t>
      </w:r>
    </w:p>
    <w:p>
      <w:pPr/>
      <w:r>
        <w:rPr>
          <w:lang w:val="fr_FR" w:bidi="fr_FR"/>
        </w:rPr>
      </w:r>
      <w:r>
        <w:rPr>
          <w:lang w:val="fr_FR" w:bidi="fr_FR"/>
        </w:rPr>
        <w:t xml:space="preserve">Arrêtez-vous ici et discutez en groupe du mot ou de l'expression que vous utiliserez pour </w:t>
      </w:r>
      <w:r>
        <w:rPr>
          <w:b/>
          <w:lang w:val="fr_FR" w:bidi="fr_FR"/>
        </w:rPr>
        <w:t>croire</w:t>
      </w:r>
      <w:r>
        <w:rPr>
          <w:lang w:val="fr_FR" w:bidi="fr_FR"/>
        </w:rPr>
        <w:t xml:space="preserve">. Pour plus d'informations, consultez </w:t>
      </w:r>
      <w:r>
        <w:rPr>
          <w:lang w:val="fr_FR" w:bidi="fr_FR"/>
        </w:rPr>
        <w:t>« résurrection »</w:t>
      </w:r>
      <w:r>
        <w:rPr>
          <w:lang w:val="fr_FR" w:bidi="fr_FR"/>
        </w:rPr>
        <w:t>. dans le glossaire principal. Mettez cet audio en pause ici.</w:t>
      </w:r>
    </w:p>
    <w:p>
      <w:pPr/>
      <w:r>
        <w:rPr>
          <w:lang w:val="fr_FR" w:bidi="fr_FR"/>
        </w:rPr>
      </w:r>
      <w:r>
        <w:rPr>
          <w:lang w:val="fr_FR" w:bidi="fr_FR"/>
        </w:rPr>
        <w:t xml:space="preserve">Paul dit que les </w:t>
      </w:r>
      <w:r>
        <w:rPr>
          <w:b/>
          <w:lang w:val="fr_FR" w:bidi="fr_FR"/>
        </w:rPr>
        <w:t>Juifs</w:t>
      </w:r>
      <w:r>
        <w:rPr>
          <w:lang w:val="fr_FR" w:bidi="fr_FR"/>
        </w:rPr>
        <w:t xml:space="preserve"> demandent des </w:t>
      </w:r>
      <w:r>
        <w:rPr>
          <w:b/>
          <w:lang w:val="fr_FR" w:bidi="fr_FR"/>
        </w:rPr>
        <w:t>signes</w:t>
      </w:r>
      <w:r>
        <w:rPr>
          <w:lang w:val="fr_FR" w:bidi="fr_FR"/>
        </w:rPr>
        <w:t xml:space="preserve"> et les </w:t>
      </w:r>
      <w:r>
        <w:rPr>
          <w:b/>
          <w:lang w:val="fr_FR" w:bidi="fr_FR"/>
        </w:rPr>
        <w:t>Grecs</w:t>
      </w:r>
      <w:r>
        <w:rPr>
          <w:lang w:val="fr_FR" w:bidi="fr_FR"/>
        </w:rPr>
        <w:t xml:space="preserve"> ou les </w:t>
      </w:r>
      <w:r>
        <w:rPr>
          <w:b/>
          <w:lang w:val="fr_FR" w:bidi="fr_FR"/>
        </w:rPr>
        <w:t>païens</w:t>
      </w:r>
      <w:r>
        <w:rPr>
          <w:lang w:val="fr_FR" w:bidi="fr_FR"/>
        </w:rPr>
        <w:t xml:space="preserve"> cherchent la sagesse. Le terme Juifs est une autre Parole pour désigner les Israélites, le peuple particulier de Dieu qui sont les descendants de Jacob. Les signes sont un autre mot pour les miracles. Une personne qui accomplit un miracle fait se produire une chose inhabituelle et impossible. Les Grecs sont les personnes qui appartiennent au pays appelé Grèce. Dans ce cas, le terme Grecs désigne aussi quiconque n'est pas un Juif. Paul utilise les termes « Grecs » et « Gentils » pour désigner le même groupe de personnes. Parce que l'Église de Corinthe est en Grèce, il appelle souvent simplement les non-Juifs « Grecs. »</w:t>
      </w:r>
    </w:p>
    <w:p>
      <w:pPr/>
      <w:r>
        <w:rPr>
          <w:lang w:val="fr_FR" w:bidi="fr_FR"/>
        </w:rPr>
      </w:r>
      <w:r>
        <w:rPr>
          <w:lang w:val="fr_FR" w:bidi="fr_FR"/>
        </w:rPr>
        <w:t xml:space="preserve">Arrêtez-vous ici et discutez en groupe des mots ou des expressions que vous utiliserez pour les </w:t>
      </w:r>
      <w:r>
        <w:rPr>
          <w:b/>
          <w:lang w:val="fr_FR" w:bidi="fr_FR"/>
        </w:rPr>
        <w:t>Juifs</w:t>
      </w:r>
      <w:r>
        <w:rPr>
          <w:lang w:val="fr_FR" w:bidi="fr_FR"/>
        </w:rPr>
        <w:t xml:space="preserve">, les </w:t>
      </w:r>
      <w:r>
        <w:rPr>
          <w:b/>
          <w:lang w:val="fr_FR" w:bidi="fr_FR"/>
        </w:rPr>
        <w:t>signes</w:t>
      </w:r>
      <w:r>
        <w:rPr>
          <w:lang w:val="fr_FR" w:bidi="fr_FR"/>
        </w:rPr>
        <w:t xml:space="preserve"> et les </w:t>
      </w:r>
      <w:r>
        <w:rPr>
          <w:b/>
          <w:lang w:val="fr_FR" w:bidi="fr_FR"/>
        </w:rPr>
        <w:t>Grecs</w:t>
      </w:r>
      <w:r>
        <w:rPr>
          <w:lang w:val="fr_FR" w:bidi="fr_FR"/>
        </w:rPr>
        <w:t xml:space="preserve"> ou les </w:t>
      </w:r>
      <w:r>
        <w:rPr>
          <w:b/>
          <w:lang w:val="fr_FR" w:bidi="fr_FR"/>
        </w:rPr>
        <w:t>Gentils</w:t>
      </w:r>
      <w:r>
        <w:rPr>
          <w:lang w:val="fr_FR" w:bidi="fr_FR"/>
        </w:rPr>
        <w:t xml:space="preserve">. Cherchez </w:t>
      </w:r>
      <w:r>
        <w:rPr>
          <w:lang w:val="fr_FR" w:bidi="fr_FR"/>
        </w:rPr>
        <w:t>Juifs</w:t>
      </w:r>
      <w:r>
        <w:rPr>
          <w:lang w:val="fr_FR" w:bidi="fr_FR"/>
        </w:rPr>
        <w:t xml:space="preserve">, </w:t>
      </w:r>
      <w:r>
        <w:rPr>
          <w:lang w:val="fr_FR" w:bidi="fr_FR"/>
        </w:rPr>
        <w:t>signes</w:t>
      </w:r>
      <w:r>
        <w:rPr>
          <w:lang w:val="fr_FR" w:bidi="fr_FR"/>
        </w:rPr>
        <w:t xml:space="preserve">, </w:t>
      </w:r>
      <w:r>
        <w:rPr>
          <w:lang w:val="fr_FR" w:bidi="fr_FR"/>
        </w:rPr>
        <w:t>Grecs</w:t>
      </w:r>
      <w:r>
        <w:rPr>
          <w:lang w:val="fr_FR" w:bidi="fr_FR"/>
        </w:rPr>
        <w:t xml:space="preserve"> et </w:t>
      </w:r>
      <w:r>
        <w:rPr>
          <w:lang w:val="fr_FR" w:bidi="fr_FR"/>
        </w:rPr>
        <w:t>Gentils</w:t>
      </w:r>
      <w:r>
        <w:rPr>
          <w:lang w:val="fr_FR" w:bidi="fr_FR"/>
        </w:rPr>
        <w:t xml:space="preserve"> dans le glossaire principal pour plus d'informations. Si vous avez déjà traduit ces mots dans un autre livre de la Bible, utilisez les mêmes mots que vous y avez utilisés. Mettez cet audio en pause ici.</w:t>
      </w:r>
    </w:p>
    <w:p>
      <w:pPr/>
      <w:r>
        <w:rPr>
          <w:lang w:val="fr_FR" w:bidi="fr_FR"/>
        </w:rPr>
      </w:r>
      <w:r>
        <w:rPr>
          <w:lang w:val="fr_FR" w:bidi="fr_FR"/>
        </w:rPr>
        <w:t xml:space="preserve">Paul dit que lui et les autres comme lui </w:t>
      </w:r>
      <w:r>
        <w:rPr>
          <w:b/>
          <w:lang w:val="fr_FR" w:bidi="fr_FR"/>
        </w:rPr>
        <w:t>prêchent</w:t>
      </w:r>
      <w:r>
        <w:rPr>
          <w:lang w:val="fr_FR" w:bidi="fr_FR"/>
        </w:rPr>
        <w:t xml:space="preserve"> sur le Christ et la croix. Prêcher signifie proclamer ou parler de la bonne nouvelle concernant le Christ publiquement ou d'une manière que tout le monde puisse le connaître.</w:t>
      </w:r>
    </w:p>
    <w:p>
      <w:pPr/>
      <w:r>
        <w:rPr>
          <w:lang w:val="fr_FR" w:bidi="fr_FR"/>
        </w:rPr>
      </w:r>
      <w:r>
        <w:rPr>
          <w:lang w:val="fr_FR" w:bidi="fr_FR"/>
        </w:rPr>
        <w:t xml:space="preserve">Arrêtez-vous ici et discutez en groupe du mot ou de l'expression que vous allez utiliser pour </w:t>
      </w:r>
      <w:r>
        <w:rPr>
          <w:b/>
          <w:lang w:val="fr_FR" w:bidi="fr_FR"/>
        </w:rPr>
        <w:t>prêcher</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Paul dit que le message sur le Christ et la croix est une </w:t>
      </w:r>
      <w:r>
        <w:rPr>
          <w:b/>
          <w:lang w:val="fr_FR" w:bidi="fr_FR"/>
        </w:rPr>
        <w:t>pierre d'achoppement</w:t>
      </w:r>
      <w:r>
        <w:rPr>
          <w:lang w:val="fr_FR" w:bidi="fr_FR"/>
        </w:rPr>
        <w:t xml:space="preserve"> pour les Juifs et une folie pour les Gentils. « Pierre d'achoppement » est une expression particulière qui signifie littéralement une pierre sur laquelle les gens trébuchent. Cependant, Paul l'utilise ici pour signifier quelque chose qui offense les gens, mais qui les amène aussi à se détourner de Dieu d'une manière qui les détruit.</w:t>
      </w:r>
    </w:p>
    <w:p>
      <w:pPr/>
      <w:r>
        <w:rPr>
          <w:lang w:val="fr_FR" w:bidi="fr_FR"/>
        </w:rPr>
      </w:r>
      <w:r>
        <w:rPr>
          <w:lang w:val="fr_FR" w:bidi="fr_FR"/>
        </w:rPr>
        <w:t xml:space="preserve">Arrêtez-vous ici et discutez en groupe des mots ou expressions que vous utiliserez pour </w:t>
      </w:r>
      <w:r>
        <w:rPr>
          <w:b/>
          <w:lang w:val="fr_FR" w:bidi="fr_FR"/>
        </w:rPr>
        <w:t>pierre d'achoppement</w:t>
      </w:r>
      <w:r>
        <w:rPr>
          <w:lang w:val="fr_FR" w:bidi="fr_FR"/>
        </w:rPr>
        <w:t>. Si vous avez déjà traduit ces mots dans un autre livre de la Bible, utilisez les mêmes mots que vous y avez utilisés.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Le groupe peut maintenant décider de la meilleure formulation du passage. Vous pouvez décider que vous avez aimé la façon dont un membre du groupe a formulé une partie du passage, mais que vous avez aimé la façon dont un autre membre du groupe a formulé une autre partie du passage. Arrêtez cet enregistrement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1:26–31</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1:26–31 et mettez-le dans vos cœurs.</w:t>
      </w:r>
    </w:p>
    <w:p>
      <w:pPr/>
      <w:r>
        <w:rPr>
          <w:lang w:val="fr_FR" w:bidi="fr_FR"/>
        </w:rPr>
      </w:r>
      <w:r>
        <w:rPr>
          <w:lang w:val="fr_FR" w:bidi="fr_FR"/>
        </w:rPr>
        <w:t>Écoutez une version audio de 1 Corinthiens 1:26–31 trois fois, dans trois versions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1:26–31 dans la traduction la plus facile à comprendre.</w:t>
      </w:r>
    </w:p>
    <w:p>
      <w:pPr/>
      <w:r>
        <w:rPr>
          <w:lang w:val="fr_FR" w:bidi="fr_FR"/>
        </w:rPr>
      </w:r>
      <w:r>
        <w:rPr>
          <w:lang w:val="fr_FR" w:bidi="fr_FR"/>
        </w:rPr>
        <w:t>Paul écrit une lettre à l'Église de Corinthe, où les croyants se disputent pour savoir quelles personnes sont les plus sages. Dans le dernier passage, Paul a expliqué comment la sagesse de Dieu est très différente de la sagesse humaine. La sagesse de Dieu est le plan de Dieu d'envoyer le Christ mourir sur la croix pour sauver les gens qui croient. Paul a dit que, pour ceux qui ne croient pas, cela semble être de la folie plutôt que de la sagesse. Mais la vérité est que cette « folie » est plus sage que toute sagesse humaine et ce qui semble être la faiblesse de Dieu est en fait plus fort que la force humaine.</w:t>
      </w:r>
    </w:p>
    <w:p>
      <w:pPr/>
      <w:r>
        <w:rPr>
          <w:lang w:val="fr_FR" w:bidi="fr_FR"/>
        </w:rPr>
      </w:r>
      <w:r>
        <w:rPr>
          <w:lang w:val="fr_FR" w:bidi="fr_FR"/>
        </w:rPr>
        <w:t>Dans ce passage, Paul rappelle maintenant à l'Église que lorsqu'il est venu pour la première fois leur parler du Christ, peu d'entre eux étaient sages de la manière dont le monde appelle sages. Les croyants n'étaient pas des personnes intelligentes ou bien éduquées, mais des personnes simples que les autres ne considéraient pas comme sages ou comme valant la peine d'être écoutées. Peu d'entre eux étaient puissants ou riches. Dans la culture de Corinthe, on devenait puissant lorsqu'on naissait dans une famille de personnes déjà riches ou puissantes. Les gens sont devenus importants parce qu'ils étaient naturellement intelligents. Les gens devenaient importants parce qu'ils gagnaient beaucoup d'argent. Les gens devenaient importants parce qu'ils étudiaient pour devenir des personnes qui s'exprimaient bien.</w:t>
      </w:r>
    </w:p>
    <w:p>
      <w:pPr/>
      <w:r>
        <w:rPr>
          <w:lang w:val="fr_FR" w:bidi="fr_FR"/>
        </w:rPr>
      </w:r>
      <w:r>
        <w:rPr>
          <w:lang w:val="fr_FR" w:bidi="fr_FR"/>
        </w:rPr>
        <w:t>Arrêtez-vous ici et discutez de la question suivante en groupe : dans votre culture, comment devient-on important ou puissant? De quelles manières les gens gagnent-ils du pouvoir ou de l'importance par ce qu'ils font ou ce qu'ils disent? Mettez cet audio en pause ici.</w:t>
      </w:r>
    </w:p>
    <w:p>
      <w:pPr/>
      <w:r>
        <w:rPr>
          <w:lang w:val="fr_FR" w:bidi="fr_FR"/>
        </w:rPr>
      </w:r>
      <w:r>
        <w:rPr>
          <w:lang w:val="fr_FR" w:bidi="fr_FR"/>
        </w:rPr>
        <w:t>Les croyants se disputaient pour savoir qui était le plus sage. Paul leur rappelle que Dieu ne les a pas appelés parce qu'ils étaient sages ou importants. Dieu a spécifiquement choisi des personnes sans importance comme eux pour une raison. Paul dit que Dieu a choisi des choses que le monde considère comme folles pour faire honte à ceux qui pensent être sages. Dieu a choisi les faibles ou les impuissants pour faire honte à ceux qui sont forts ou puissants. Et Dieu a choisi les choses que le monde méprise et considère comme sans valeur pour détruire ce que le monde pense être important.</w:t>
      </w:r>
    </w:p>
    <w:p>
      <w:pPr/>
      <w:r>
        <w:rPr>
          <w:lang w:val="fr_FR" w:bidi="fr_FR"/>
        </w:rPr>
      </w:r>
      <w:r>
        <w:rPr>
          <w:lang w:val="fr_FR" w:bidi="fr_FR"/>
        </w:rPr>
        <w:t>Arrêtez-vous ici et discutez de cette question en groupe : parlez des types de personnes que les gens méprisent ou considèrent comme sans valeur dans votre culture. Que font ou disent ces personnes qui pousse les autres à les mépriser ? Qu'est-ce qui pousse les autres à mépriser ces personnes, et que ces personnes ne peuvent pas changer chez elles ? Mettez cet audio en pause ici.</w:t>
      </w:r>
    </w:p>
    <w:p>
      <w:pPr/>
      <w:r>
        <w:rPr>
          <w:lang w:val="fr_FR" w:bidi="fr_FR"/>
        </w:rPr>
      </w:r>
      <w:r>
        <w:rPr>
          <w:lang w:val="fr_FR" w:bidi="fr_FR"/>
        </w:rPr>
        <w:t>Paul dit que parce que Dieu a appelé des personnes sans importance, personne ne peut se vanter devant Dieu de son importance ou de ses réussites. En d'autres termes, Dieu a tout donné aux hommes, donc les croyants ne doivent pas être fiers ou penser que Dieu les a choisis parce qu'ils sont meilleurs que les autres. C'est Dieu qui a appelé les croyants à appartenir au Christ ou à devenir chrétiens. Et c'est le Christ qui est devenu la source de la vraie sagesse de Dieu pour les croyants. Le Christ est la sagesse de Dieu en matière de justice, de sainteté et de rédemption.</w:t>
      </w:r>
    </w:p>
    <w:p>
      <w:pPr/>
      <w:r>
        <w:rPr>
          <w:lang w:val="fr_FR" w:bidi="fr_FR"/>
        </w:rPr>
      </w:r>
      <w:r>
        <w:rPr>
          <w:lang w:val="fr_FR" w:bidi="fr_FR"/>
        </w:rPr>
        <w:t>Quand Paul parle de justice, de sainteté et de rédemption dans ce passage, il ne parle pas d'actions que le Christ aide les croyants à faire pour eux-mêmes. Ce sont des choses que le Christ a faites pour les croyants.</w:t>
      </w:r>
    </w:p>
    <w:p>
      <w:pPr/>
      <w:r>
        <w:rPr>
          <w:lang w:val="fr_FR" w:bidi="fr_FR"/>
        </w:rPr>
      </w:r>
      <w:r>
        <w:rPr>
          <w:lang w:val="fr_FR" w:bidi="fr_FR"/>
        </w:rPr>
        <w:t>Arrêtez-vous ici et discutez de cette question en groupe : Racontez l'histoire d'une personne que les autres traitaient comme quelqu'un d'important, soit à cause de sa famille, soit à cause de ses fréquentations, et non à cause de ce qu'elle avait fait elle-même. Mettez cet audio en pause ici.</w:t>
      </w:r>
    </w:p>
    <w:p>
      <w:pPr/>
      <w:r>
        <w:rPr>
          <w:lang w:val="fr_FR" w:bidi="fr_FR"/>
        </w:rPr>
      </w:r>
      <w:r>
        <w:rPr>
          <w:lang w:val="fr_FR" w:bidi="fr_FR"/>
        </w:rPr>
        <w:t>Le Christ rend les croyants justes ou en règle avec Dieu, parce qu'Il est mort sur la croix. Cette justice n'est pas quelque chose que les croyants peuvent gagner ou mériter. Le Christ accomplit cette oeuvre pour les croyants.</w:t>
      </w:r>
    </w:p>
    <w:p>
      <w:pPr/>
      <w:r>
        <w:rPr>
          <w:lang w:val="fr_FR" w:bidi="fr_FR"/>
        </w:rPr>
      </w:r>
      <w:r>
        <w:rPr>
          <w:lang w:val="fr_FR" w:bidi="fr_FR"/>
        </w:rPr>
        <w:t>Le Christ rend les croyants saints ou sanctifiés. Vous vous souvenez peut-être que dans l'Ancien Testament, les prêtres gardaient dans le tabernacle des objets spéciaux que les prêtres utilisaient uniquement pour servir Dieu. Les prêtres n'utilisaient pas ces articles spéciaux pour rien d'autre. Paul dit aux Corinthiens que le Christ met les croyants à part pour les desseins spéciaux de Dieu. Les croyants ne sont plus « communs » ou « ordinaires». Le Christ utilise les croyants pour apporter la gloire à Dieu.</w:t>
      </w:r>
    </w:p>
    <w:p>
      <w:pPr/>
      <w:r>
        <w:rPr>
          <w:lang w:val="fr_FR" w:bidi="fr_FR"/>
        </w:rPr>
      </w:r>
      <w:r>
        <w:rPr>
          <w:lang w:val="fr_FR" w:bidi="fr_FR"/>
        </w:rPr>
        <w:t>Le Christ rachète les croyants quand il les libère de l'esclavage. Vous vous souvenez peut-être que dans l'Ancien Testament, Dieu a libéré les Israélites de l'esclavage en Égypte et les a conduits vers la Terre promise. Paul dit aux Corinthiens que le Christ libère les croyants de l'esclavage du péché et de la mort et leur donne la vie éternelle dans le royaume de Dieu.</w:t>
      </w:r>
    </w:p>
    <w:p>
      <w:pPr/>
      <w:r>
        <w:rPr>
          <w:lang w:val="fr_FR" w:bidi="fr_FR"/>
        </w:rPr>
      </w:r>
      <w:r>
        <w:rPr>
          <w:lang w:val="fr_FR" w:bidi="fr_FR"/>
        </w:rPr>
        <w:t>À la fin du passage, Paul dit aux croyants qu'ils peuvent choisir de se vanter uniquement de la manière dont les Écritures demandent de se vanter. Paul dit de se vanter uniquement de ce que le Seigneur a fait pour les croyants en Christ.</w:t>
      </w:r>
      <w:r>
        <w:rPr>
          <w:lang w:val="fr_FR" w:bidi="fr_FR"/>
        </w:rPr>
      </w:r>
    </w:p>
    <w:p>
      <w:pPr>
        <w:pStyle w:val="Heading3"/>
      </w:pPr>
      <w:r>
        <w:rPr>
          <w:lang w:val="fr_FR" w:bidi="fr_FR"/>
        </w:rPr>
        <w:t>Définir les Scènes</w:t>
      </w:r>
    </w:p>
    <w:p>
      <w:pPr/>
      <w:r>
        <w:rPr>
          <w:lang w:val="fr_FR" w:bidi="fr_FR"/>
        </w:rPr>
      </w:r>
      <w:r>
        <w:rPr>
          <w:lang w:val="fr_FR" w:bidi="fr_FR"/>
        </w:rPr>
        <w:t>Définir les parties (1 Corinthiens 1:26–31)</w:t>
      </w:r>
    </w:p>
    <w:p>
      <w:pPr/>
      <w:r>
        <w:rPr>
          <w:lang w:val="fr_FR" w:bidi="fr_FR"/>
        </w:rPr>
      </w:r>
      <w:r>
        <w:rPr>
          <w:lang w:val="fr_FR" w:bidi="fr_FR"/>
        </w:rPr>
        <w:t>Écoutez une version audio de 1 Corinthiens 1:26–31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Paul rappelle à l'Église que lorsque Dieu les a appelés à croire en Christ, peu d'entre eux étaient sages, ou influents, ou nés dans des familles importantes. Dieu a spécifiquement choisi les choses que le monde ne considère pas comme sages, ou puissantes, ou importantes afin de détruire ce que le monde appelle important.</w:t>
      </w:r>
    </w:p>
    <w:p>
      <w:pPr/>
      <w:r>
        <w:rPr>
          <w:lang w:val="fr_FR" w:bidi="fr_FR"/>
        </w:rPr>
      </w:r>
      <w:r>
        <w:rPr>
          <w:b/>
          <w:lang w:val="fr_FR" w:bidi="fr_FR"/>
        </w:rPr>
        <w:t>Dans la deuxième partie :</w:t>
      </w:r>
      <w:r>
        <w:rPr>
          <w:lang w:val="fr_FR" w:bidi="fr_FR"/>
        </w:rPr>
        <w:t xml:space="preserve"> Paul dit que personne ne peut se vanter devant Dieu de ce qu'il a accompli, parce que tout vient de Dieu. Dieu a rendu les croyants justes devant lui grâce au Christ, il les a rendus semblables à son peuple et les a libérés. Ainsi, si les croyants veulent se vanter, ils doivent seulement se vanter de ce que le Seigneur a fait pour eux.</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membres de l'Église à Corinthe</w:t>
      </w:r>
    </w:p>
    <w:p>
      <w:pPr>
        <w:pStyle w:val="ListBullet"/>
        <w:spacing w:line="240" w:lineRule="auto"/>
        <w:ind w:left="720"/>
      </w:pPr>
      <w:r>
        <w:rPr>
          <w:lang w:val="fr_FR" w:bidi="fr_FR"/>
        </w:rPr>
      </w:r>
      <w:r>
        <w:rPr>
          <w:lang w:val="fr_FR" w:bidi="fr_FR"/>
        </w:rPr>
        <w:t>Les peuples du monde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Et le Christ</w:t>
      </w:r>
    </w:p>
    <w:p>
      <w:pPr/>
      <w:r>
        <w:rPr>
          <w:lang w:val="fr_FR" w:bidi="fr_FR"/>
        </w:rPr>
      </w:r>
      <w:r>
        <w:rPr>
          <w:lang w:val="fr_FR" w:bidi="fr_FR"/>
        </w:rPr>
        <w:t>Au début du passage, Paul appelle une fois de plus les croyants de Corinthe « frères et sœurs. Il faut se rappelez que Paul ne veut pas dire qu'il s'agit de ses véritables frères et sœurs réels issus du même père et de la même mère terrestres. Au contraire, Paul dit cela pour rappeler aux croyants de leur relation étroite les uns avec les autres. L'Église de Corinthe et Paul partagent le même Dieu, qui est leur Père.</w:t>
      </w:r>
    </w:p>
    <w:p>
      <w:pPr/>
      <w:r>
        <w:rPr>
          <w:lang w:val="fr_FR" w:bidi="fr_FR"/>
        </w:rPr>
      </w:r>
      <w:r>
        <w:rPr>
          <w:lang w:val="fr_FR" w:bidi="fr_FR"/>
        </w:rPr>
        <w:t>Paul demande aux croyants de considérer leur appel. Paul veut que les croyants se souviennent de leur vie à l'époque où Dieu l'a envoyé pour la première fois à Corinthe. Paul veut qu'ils se souviennent de l'époque où Paul leur a annoncé le message concernant Jésus-Christ et les « appelés », ou invités, à croire en Christ. Paul dit qu'à cette époque, la plupart de ces Corinthiens n'étaient pas le genre de personnes que les autres qualifieraient de sages, d'instruites ou d'intelligentes. La plupart d'entre eux n'avaient pas d'influence ou de pouvoir dans leur communauté et ils ne faisaient pas partie des familles importantes. En d'autres termes, ces personnes n'avaient aucune raison de se vanter.</w:t>
      </w:r>
    </w:p>
    <w:p>
      <w:pPr/>
      <w:r>
        <w:rPr>
          <w:lang w:val="fr_FR" w:bidi="fr_FR"/>
        </w:rPr>
      </w:r>
      <w:r>
        <w:rPr>
          <w:lang w:val="fr_FR" w:bidi="fr_FR"/>
        </w:rPr>
        <w:t>Arrêtez-vous ici et discutez de la question suivante en groupe : Racontez l'histoire d'une personne qui a invité quelqu'un d'autre à faire partie d'une communauté ou qui l'a invitée à faire quelque chose d'important. Comment avez-vous parlé de la personne qui « appelle » ou invite quelqu'un d'autre à faire quelque chose ? Dans votre traduction, comment parlerez-vous de la manière dont Dieu a appelé les Corinthiens à croire en Christ ? Mettez cet audio en pause ici.</w:t>
      </w:r>
    </w:p>
    <w:p>
      <w:pPr/>
      <w:r>
        <w:rPr>
          <w:lang w:val="fr_FR" w:bidi="fr_FR"/>
        </w:rPr>
      </w:r>
      <w:r>
        <w:rPr>
          <w:lang w:val="fr_FR" w:bidi="fr_FR"/>
        </w:rPr>
        <w:t>Paul dit que Dieu n'a pas fait une erreur quand il a choisi des personnes sans importance. Dieu a choisi des personnes de ce genre pour une raison très spécifique. Paul dit que Dieu a choisi ce que le monde considère comme fou pour couvrir de honte les sages. Dieu a choisi ce qui est faible pour couvrir de honte les forts. Et Dieu a choisi ce que les gens méprisent ou appellent sans valeur pour montrer au monde que ce qu'il appelle important est en fait sans valeur. En d'autres termes, le monde aurait choisi les personnes les plus intelligentes, les plus influentes ou les plus séduisantes. Dieu a choisi les personnes que le monde rejette. Au lieu de suivre les règles du monde pour choisir les gens, Dieu a établi un nouvel ensemble de règles pour remplacer celles du monde. Dieu voulait humilier les personnes orgueilleuses de ce monde en réduisant à néant les choses dont elles se vantent ou dans lesquelles elles mettent leur confiance.</w:t>
      </w:r>
    </w:p>
    <w:p>
      <w:pPr/>
      <w:r>
        <w:rPr>
          <w:lang w:val="fr_FR" w:bidi="fr_FR"/>
        </w:rPr>
      </w:r>
      <w:r>
        <w:rPr>
          <w:lang w:val="fr_FR" w:bidi="fr_FR"/>
        </w:rPr>
        <w:t>Arrêtez-vous ici et discutez de cette question en groupe : Paul dit que Dieu a choisi les « choses » faibles ou folles du monde pour couvrir de honte les sages et les puissants. Les « choses » peuvent inclure les personnes ainsi que les pensées, les plans et les objets. En d'autres termes, Dieu a non seulement choisi les personnes que le monde appelle folles, mais il a aussi choisi les pensées et les plans que le monde appelle fous. Comment rendrez-vous cela clair dans votre traduction ? Mettez cet audio en pause ici.</w:t>
      </w:r>
    </w:p>
    <w:p>
      <w:pPr/>
      <w:r>
        <w:rPr>
          <w:lang w:val="fr_FR" w:bidi="fr_FR"/>
        </w:rPr>
      </w:r>
      <w:r>
        <w:rPr>
          <w:lang w:val="fr_FR" w:bidi="fr_FR"/>
        </w:rPr>
        <w:t>Dans la deuxième partie du passage, Paul dit que personne ne peut se vanter en présence de Dieu parce que Dieu a choisi des personnes sans importance. En d'autres termes, puisque Dieu n'est pas impressionné par l'intelligence ou l'influence des gens, ni même par leur origine familiale, alors pour Dieu personne n'est meilleur qu'une autre personne. Ainsi, une personne ne peut pas dire à Dieu qu'il devrait la choisir en raison de ce qu'elle est ou de ce qu'elle a fait. Ce n'est pas pour cela que Dieu choisit les gens.</w:t>
      </w:r>
    </w:p>
    <w:p>
      <w:pPr/>
      <w:r>
        <w:rPr>
          <w:lang w:val="fr_FR" w:bidi="fr_FR"/>
        </w:rPr>
      </w:r>
      <w:r>
        <w:rPr>
          <w:lang w:val="fr_FR" w:bidi="fr_FR"/>
        </w:rPr>
        <w:t>Pour renforcer encore son argument, Paul dit que c'est grâce à Dieu que les croyants sont en Christ. En d'autres termes, Dieu leur a donné Christ en cadeau, non parce qu'ils avaient fait quelque chose pour mériter Christ. Et le Christ est devenu sagesse pour les croyants. Vous vous rappellerez que les croyants se sont vantés de savoir qui est la personne la plus sage. Les Corinthiens se sont comportés comme si la sagesse était quelque chose que les gens obtenaient par eux-mêmes. Les Corinthiens utilisent le mot « sagesse » pour parler d'éducation, de discours intelligent ou de paroles spirituelles. Paul dit que la vraie sagesse est la justice, la sainteté et la rédemption que seul le Christ peut donner aux gens.</w:t>
      </w:r>
    </w:p>
    <w:p>
      <w:pPr/>
      <w:r>
        <w:rPr>
          <w:lang w:val="fr_FR" w:bidi="fr_FR"/>
        </w:rPr>
      </w:r>
      <w:r>
        <w:rPr>
          <w:lang w:val="fr_FR" w:bidi="fr_FR"/>
        </w:rPr>
        <w:t>Arrêtez-vous ici et discutez de cette question en groupe : Paul dit que la vraie « sagesse » est la justice, la sainteté et la rédemption que le Christ donne aux croyants. C'est une façon très différente de décrire la sagesse par rapport à ce que les gens pensent généralement. Comment traduirez-vous ce passage pour montrer clairement que, selon Paul, la sagesse de Dieu désigne ces trois choses que le Christ donne aux croyants ? Mettez cet audio en pause ici.</w:t>
      </w:r>
    </w:p>
    <w:p>
      <w:pPr/>
      <w:r>
        <w:rPr>
          <w:lang w:val="fr_FR" w:bidi="fr_FR"/>
        </w:rPr>
      </w:r>
      <w:r>
        <w:rPr>
          <w:lang w:val="fr_FR" w:bidi="fr_FR"/>
        </w:rPr>
        <w:t>Les gens ne font rien pour obtenir la justice, la sainteté ou la rédemption pour eux-mêmes. Seul le Christ est capable de faire ces choses pour les personnes qui croient en Christ ou qui mettent leur confiance en Christ. Le mot « justice » ou justification signifie que le Christ rend les croyants justes c'est-à-dire qu'il les place dans une relation juste avec Dieu. Le mot « sanctification » ou sainteté signifie que le Christ met les croyants à part c'est-à-dire les rend spéciaux et consacrés à Dieu. Et le mot « rédemption » signifie libéré ou délivré, puisque le Christ affranchit les croyants du pouvoir du péché, du mal et de la mort.</w:t>
      </w:r>
    </w:p>
    <w:p>
      <w:pPr/>
      <w:r>
        <w:rPr>
          <w:lang w:val="fr_FR" w:bidi="fr_FR"/>
        </w:rPr>
      </w:r>
      <w:r>
        <w:rPr>
          <w:lang w:val="fr_FR" w:bidi="fr_FR"/>
        </w:rPr>
        <w:t>Arrêtez-vous ici et discutez de cette question en groupe : Comment parlerez-vous des concepts de justice, de sanctification et de rédemption dans votre traduction pour que les gens comprennent clairement ce que le Christ fait pour ceux qui croient et mettent leur confiance en lui ? Mettez cet audio en pause ici.</w:t>
      </w:r>
    </w:p>
    <w:p>
      <w:pPr/>
      <w:r>
        <w:rPr>
          <w:lang w:val="fr_FR" w:bidi="fr_FR"/>
        </w:rPr>
      </w:r>
      <w:r>
        <w:rPr>
          <w:lang w:val="fr_FR" w:bidi="fr_FR"/>
        </w:rPr>
        <w:t>À la fin du passage, Paul dit : « Par conséquent, comme le disent les Écritures, « Si quelqu'un veut se vanter, qu'il se vante de ce que le Seigneur a fait pour lui. » Ici, Paul cite ou reprend les mots du livre de Jérémie dans l'Ancien Testament. Paul utilise ces mots pour montrer qu'en raison des vérités que Paul énonce, les croyants doivent cesser de se vanter de la sagesse et de la puissance des hommes. Ils doivent seulement se vanter des bonnes choses que a Dieu a faites pour eux.</w:t>
      </w:r>
    </w:p>
    <w:p>
      <w:pPr/>
      <w:r>
        <w:rPr>
          <w:lang w:val="fr_FR" w:bidi="fr_FR"/>
        </w:rPr>
      </w:r>
      <w:r>
        <w:rPr>
          <w:lang w:val="fr_FR" w:bidi="fr_FR"/>
        </w:rPr>
        <w:t>Maintenant, le groupe doit créer un scénario d'images, dessiner ou utiliser des objets pour visualiser le passage et l'action qui s'y trouve. Vous pourriez utiliser des objets ou des personnes pour représenter Paul, les croyants de l'Église de Corinthe, les gens du monde, Dieu et le Christ. Pendant que Paul décrit comment la plupart des croyants n'étaient ni sages, ni influents, ni nés dans des familles importantes, vous pourriez d'abord demander aux personnes du groupe représentant le monde de mettre en scène le fait qu'elles possèdent ces attributs. Ensuite, vous pouvez demander aux personnes qui représentent les croyants de jouer le fait qu'elles ne sont pas ces choses. Ensuite, vous pourriez faire en sorte que Dieu choisisse les croyants même s'ils n'étaient ni sages, ni influents, ni importants.</w:t>
      </w:r>
    </w:p>
    <w:p>
      <w:pPr/>
      <w:r>
        <w:rPr>
          <w:lang w:val="fr_FR" w:bidi="fr_FR"/>
        </w:rPr>
      </w:r>
      <w:r>
        <w:rPr>
          <w:lang w:val="fr_FR" w:bidi="fr_FR"/>
        </w:rPr>
        <w:t>Ensuite, vous pourriez demander au Christ de faire passer les croyants du côté de la pièce où se trouve le monde, vers le côté de la pièce où Dieu se tient, afin de montrer comment le Christ place les croyants dans une relation juste avec Dieu et les met également à part du monde. Vous pourriez aussi mettre en scène le fait qu'ils étaient esclaves du péché lorsqu'ils se trouvaient du côté de la pièce où se situe le monde, et comment le Christ les libère du péché et de la destruction lorsqu'il les emmène du côté où Dieu se tient.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1:26–31 dans la traduction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membres de l'Église à Corinthe</w:t>
      </w:r>
    </w:p>
    <w:p>
      <w:pPr>
        <w:pStyle w:val="ListBullet"/>
        <w:spacing w:line="240" w:lineRule="auto"/>
        <w:ind w:left="720"/>
      </w:pPr>
      <w:r>
        <w:rPr>
          <w:lang w:val="fr_FR" w:bidi="fr_FR"/>
        </w:rPr>
      </w:r>
      <w:r>
        <w:rPr>
          <w:lang w:val="fr_FR" w:bidi="fr_FR"/>
        </w:rPr>
        <w:t xml:space="preserve">Le peuple du monde </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Et le Christ</w:t>
      </w:r>
    </w:p>
    <w:p>
      <w:pPr/>
      <w:r>
        <w:rPr>
          <w:lang w:val="fr_FR" w:bidi="fr_FR"/>
        </w:rPr>
      </w:r>
      <w:r>
        <w:rPr>
          <w:lang w:val="fr_FR" w:bidi="fr_FR"/>
        </w:rPr>
        <w:t>Faites deux fois la mise en scène du passage en groupe.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Paul dit : « Frères et sœurs, quand Dieu vous a appelés à suivre le Christ, les gens du monde ne pensaient pas que beaucoup d'entre vous étaient sages, Seuls quelques-uns d'entre vous étaient chefs dans la communauté ou venaient de familles importantes. "Dieu a choisi ce que le monde méprisait pour mettre fin aux choses que le monde considère comme importantes."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aux personnes qui jouent le rôle des croyants dans l'Église : « Que ressentez-vous ou pensez-vous ? » Les personnes pourraient répondre par des choses comme :</w:t>
      </w:r>
    </w:p>
    <w:p>
      <w:pPr>
        <w:pStyle w:val="ListBullet"/>
        <w:spacing w:line="240" w:lineRule="auto"/>
        <w:ind w:left="720"/>
      </w:pPr>
      <w:r>
        <w:rPr>
          <w:lang w:val="fr_FR" w:bidi="fr_FR"/>
        </w:rPr>
      </w:r>
      <w:r>
        <w:rPr>
          <w:lang w:val="fr_FR" w:bidi="fr_FR"/>
        </w:rPr>
        <w:t>Demandez à ceux qui jouent le rôle des gens du monde : « Que ressentez-vous ou pensez-vous ? » Les personnes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Dieu a fait tout cela pour que personne ne puisse dire avec fierté que Dieu aurait dû les choisir parce qu'ils sont meilleurs que les autres. » Dieu a envoyé le Christ qui est devenu la sagesse de Dieu pour nous. C'est-à-dire que le Christ nous a rendus justes devant Dieu en nous mettant à part comme peuple spécial de Dieu. Et il nous a libérés de l'esclavage du péché et de la mort. Et donc, si quelqu'un veut se vanter, il doit se vanter de ce que le Seigneur a fait pour nous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Christ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1:26–31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commence ce passage en appelant à nouveau </w:t>
      </w:r>
      <w:r>
        <w:rPr>
          <w:b/>
          <w:lang w:val="fr_FR" w:bidi="fr_FR"/>
        </w:rPr>
        <w:t>frères</w:t>
      </w:r>
      <w:r>
        <w:rPr>
          <w:lang w:val="fr_FR" w:bidi="fr_FR"/>
        </w:rPr>
        <w:t xml:space="preserve"> les croyants de l'Église de Corinthe. Vous vous souviendrez que Paul ne veut pas dire que ces personnes sont littéralement ses frères du même père humain. Au contraire, Paul utilise ce mot pour dire que tous les croyants, hommes et femmes, ont le même Dieu, qui est leur Père. Consultez </w:t>
      </w:r>
      <w:r>
        <w:rPr>
          <w:lang w:val="fr_FR" w:bidi="fr_FR"/>
        </w:rPr>
        <w:t>croyants</w:t>
      </w:r>
      <w:r>
        <w:rPr>
          <w:lang w:val="fr_FR" w:bidi="fr_FR"/>
        </w:rPr>
        <w:t xml:space="preserve"> dans le glossaire principal pour plus d'informations sur l'identité de ces personnes. Utilisez le même mot ou la même expression pour “frères” que celle employée dans les passages précédents.</w:t>
      </w:r>
    </w:p>
    <w:p>
      <w:pPr/>
      <w:r>
        <w:rPr>
          <w:lang w:val="fr_FR" w:bidi="fr_FR"/>
        </w:rPr>
      </w:r>
      <w:r>
        <w:rPr>
          <w:lang w:val="fr_FR" w:bidi="fr_FR"/>
        </w:rPr>
        <w:t xml:space="preserve">Paul dit aux croyants de considérer leur </w:t>
      </w:r>
      <w:r>
        <w:rPr>
          <w:b/>
          <w:lang w:val="fr_FR" w:bidi="fr_FR"/>
        </w:rPr>
        <w:t>appel</w:t>
      </w:r>
      <w:r>
        <w:rPr>
          <w:lang w:val="fr_FR" w:bidi="fr_FR"/>
        </w:rPr>
        <w:t>. Ce que Paul veut dire, c'est qu'il veut que les gens pensent à ce qu'ils étaient quand Dieu a envoyé Paul pour la première fois pour leur parler du Christ et pour les inviter à devenir croyants. Rappelez-vous comment, dans les passages précédents, vous avez parlé de l'appel du Christ envers Paul, et utilisez ici des termes ou des expressions similaires.</w:t>
      </w:r>
    </w:p>
    <w:p>
      <w:pPr/>
      <w:r>
        <w:rPr>
          <w:lang w:val="fr_FR" w:bidi="fr_FR"/>
        </w:rPr>
      </w:r>
      <w:r>
        <w:rPr>
          <w:lang w:val="fr_FR" w:bidi="fr_FR"/>
        </w:rPr>
        <w:t>Paul dit que quand il a parlé du Christ pour la première fois à ces personnes à Corinthe, peu d'entre elles étaient « sages selon les normes mondaines. » Vous vous souviendrez, d'après le passage précédent, que les habitants de Corinthe utilisaient le mot sage pour désigner les personnes instruites, intelligentes et capables de bien s'exprimer devant des foules. Ainsi, ici Paul dit que la plupart des croyants ne sont rien de tout cela. Cela est différent de ce que Dieu appelle la sagesse, ce que Paul expliquera ensuite.</w:t>
      </w:r>
    </w:p>
    <w:p>
      <w:pPr/>
      <w:r>
        <w:rPr>
          <w:lang w:val="fr_FR" w:bidi="fr_FR"/>
        </w:rPr>
      </w:r>
      <w:r>
        <w:rPr>
          <w:lang w:val="fr_FR" w:bidi="fr_FR"/>
        </w:rPr>
        <w:t xml:space="preserve">Arrêtez-vous ici et discutez en groupe de la façon dont vous allez exprimer le fait que la plupart des croyants n'étaient pas </w:t>
      </w:r>
      <w:r>
        <w:rPr>
          <w:b/>
          <w:lang w:val="fr_FR" w:bidi="fr_FR"/>
        </w:rPr>
        <w:t>sages selon les critères humains</w:t>
      </w:r>
      <w:r>
        <w:rPr>
          <w:lang w:val="fr_FR" w:bidi="fr_FR"/>
        </w:rPr>
        <w:t>. Si vous avez déjà traduit ce mot ou cette expression dans un autre livre de la Bible, utilisez les mêmes termes que ceux que vous y avez utilisés. Mettez cet audio en pause ici.</w:t>
      </w:r>
    </w:p>
    <w:p>
      <w:pPr/>
      <w:r>
        <w:rPr>
          <w:lang w:val="fr_FR" w:bidi="fr_FR"/>
        </w:rPr>
      </w:r>
      <w:r>
        <w:rPr>
          <w:lang w:val="fr_FR" w:bidi="fr_FR"/>
        </w:rPr>
        <w:t xml:space="preserve">Paul dit que la plupart des croyants n'étaient pas </w:t>
      </w:r>
      <w:r>
        <w:rPr>
          <w:b/>
          <w:lang w:val="fr_FR" w:bidi="fr_FR"/>
        </w:rPr>
        <w:t>influents</w:t>
      </w:r>
      <w:r>
        <w:rPr>
          <w:lang w:val="fr_FR" w:bidi="fr_FR"/>
        </w:rPr>
        <w:t>. Le mot influent signifie qu'une personne a le pouvoir et l'autorité sur les autres personnes à cause de sa position ou de son rang dans la communauté.</w:t>
      </w:r>
    </w:p>
    <w:p>
      <w:pPr/>
      <w:r>
        <w:rPr>
          <w:lang w:val="fr_FR" w:bidi="fr_FR"/>
        </w:rPr>
      </w:r>
      <w:r>
        <w:rPr>
          <w:lang w:val="fr_FR" w:bidi="fr_FR"/>
        </w:rPr>
        <w:t xml:space="preserve">Arrêtez-vous ici et discutez en groupe de la façon dont vous allez exprimer le fait que la plupart des croyants n'étaient pas </w:t>
      </w:r>
      <w:r>
        <w:rPr>
          <w:b/>
          <w:lang w:val="fr_FR" w:bidi="fr_FR"/>
        </w:rPr>
        <w:t>influents</w:t>
      </w:r>
      <w:r>
        <w:rPr>
          <w:lang w:val="fr_FR" w:bidi="fr_FR"/>
        </w:rPr>
        <w:t>. Si vous avez déjà traduit ce mot ou cette expression dans un autre livre de la Bible, utilisez les mêmes termes que ceux que vous y avez utilisés. Mettez cet audio en pause ici.</w:t>
      </w:r>
    </w:p>
    <w:p>
      <w:pPr/>
      <w:r>
        <w:rPr>
          <w:lang w:val="fr_FR" w:bidi="fr_FR"/>
        </w:rPr>
      </w:r>
      <w:r>
        <w:rPr>
          <w:lang w:val="fr_FR" w:bidi="fr_FR"/>
        </w:rPr>
        <w:t>Paul dit que la plupart des croyants n'étaient pas non plus « de naissance noble. C'est une autre façon de dire que leurs familles n'étaient ni riches, ni importantes, ni puissantes dans la communauté.</w:t>
      </w:r>
    </w:p>
    <w:p>
      <w:pPr/>
      <w:r>
        <w:rPr>
          <w:lang w:val="fr_FR" w:bidi="fr_FR"/>
        </w:rPr>
      </w:r>
      <w:r>
        <w:rPr>
          <w:lang w:val="fr_FR" w:bidi="fr_FR"/>
        </w:rPr>
        <w:t xml:space="preserve">Arrêtez-vous ici et discutez en groupe du mot ou de l'expression que vous allez utiliser pour traduire « </w:t>
      </w:r>
      <w:r>
        <w:rPr>
          <w:b/>
          <w:lang w:val="fr_FR" w:bidi="fr_FR"/>
        </w:rPr>
        <w:t>naissance noble</w:t>
      </w:r>
      <w:r>
        <w:rPr>
          <w:lang w:val="fr_FR" w:bidi="fr_FR"/>
        </w:rPr>
        <w:t xml:space="preserve"> ». Si vous avez déjà traduit ce mot ou cette expression dans un autre livre de la Bible, utilisez les mêmes termes que ceux que vous y avez utilisés. Mettez cet audio en pause ici.</w:t>
      </w:r>
    </w:p>
    <w:p>
      <w:pPr/>
      <w:r>
        <w:rPr>
          <w:lang w:val="fr_FR" w:bidi="fr_FR"/>
        </w:rPr>
      </w:r>
      <w:r>
        <w:rPr>
          <w:lang w:val="fr_FR" w:bidi="fr_FR"/>
        </w:rPr>
        <w:t xml:space="preserve">Au contraire, Paul dit que Dieu a choisi les choses </w:t>
      </w:r>
      <w:r>
        <w:rPr>
          <w:b/>
          <w:lang w:val="fr_FR" w:bidi="fr_FR"/>
        </w:rPr>
        <w:t>folles</w:t>
      </w:r>
      <w:r>
        <w:rPr>
          <w:lang w:val="fr_FR" w:bidi="fr_FR"/>
        </w:rPr>
        <w:t xml:space="preserve"> du monde pour faire honte aux sages et les choses faibles du monde pour faire honte aux forts. Le mot folie signifie non-sens ou des pensées qui n'ont pas de sens. Vous vous souviendrez, d'après le passage précédent, que pour les personnes qui ne croient pas au Christ, le plan de Dieu semble insensé. Utilisez le même mot ou la même expression pour “insensé” que celle employée dans les passages précédents.</w:t>
      </w:r>
    </w:p>
    <w:p>
      <w:pPr/>
      <w:r>
        <w:rPr>
          <w:lang w:val="fr_FR" w:bidi="fr_FR"/>
        </w:rPr>
      </w:r>
      <w:r>
        <w:rPr>
          <w:lang w:val="fr_FR" w:bidi="fr_FR"/>
        </w:rPr>
        <w:t>Le mot honte signifie humilier, déshonorer ou embarrasser.</w:t>
      </w:r>
    </w:p>
    <w:p>
      <w:pPr/>
      <w:r>
        <w:rPr>
          <w:lang w:val="fr_FR" w:bidi="fr_FR"/>
        </w:rPr>
      </w:r>
      <w:r>
        <w:rPr>
          <w:lang w:val="fr_FR" w:bidi="fr_FR"/>
        </w:rPr>
        <w:t xml:space="preserve">Arrêtez-vous ici et discutez en groupe du mot ou de l'expression que vous allez utiliser pour traduire « </w:t>
      </w:r>
      <w:r>
        <w:rPr>
          <w:b/>
          <w:lang w:val="fr_FR" w:bidi="fr_FR"/>
        </w:rPr>
        <w:t>honte</w:t>
      </w:r>
      <w:r>
        <w:rPr>
          <w:lang w:val="fr_FR" w:bidi="fr_FR"/>
        </w:rPr>
        <w:t xml:space="preserve"> ». Si vous avez déjà traduit ce mot ou cette expression dans un autre livre de la Bible, utilisez les mêmes termes que ceux que vous y avez utilisés. Mettez cet audio en pause ici.</w:t>
      </w:r>
    </w:p>
    <w:p>
      <w:pPr/>
      <w:r>
        <w:rPr>
          <w:lang w:val="fr_FR" w:bidi="fr_FR"/>
        </w:rPr>
      </w:r>
      <w:r>
        <w:rPr>
          <w:lang w:val="fr_FR" w:bidi="fr_FR"/>
        </w:rPr>
        <w:t xml:space="preserve">Dans ce passage, Paul utilise le mot </w:t>
      </w:r>
      <w:r>
        <w:rPr>
          <w:b/>
          <w:lang w:val="fr_FR" w:bidi="fr_FR"/>
        </w:rPr>
        <w:t>faible</w:t>
      </w:r>
      <w:r>
        <w:rPr>
          <w:lang w:val="fr_FR" w:bidi="fr_FR"/>
        </w:rPr>
        <w:t xml:space="preserve"> pour désigner les personnes ou les choses qui sont l'opposé d'influentes ou de puissantes et il utilise le mot </w:t>
      </w:r>
      <w:r>
        <w:rPr>
          <w:b/>
          <w:lang w:val="fr_FR" w:bidi="fr_FR"/>
        </w:rPr>
        <w:t>fort</w:t>
      </w:r>
      <w:r>
        <w:rPr>
          <w:lang w:val="fr_FR" w:bidi="fr_FR"/>
        </w:rPr>
        <w:t xml:space="preserve"> pour signifier influent ou puissant. Utilisez le même mot pour fort que celui que vous avez utilisé dans les passages précédents. </w:t>
      </w:r>
    </w:p>
    <w:p>
      <w:pPr/>
      <w:r>
        <w:rPr>
          <w:lang w:val="fr_FR" w:bidi="fr_FR"/>
        </w:rPr>
      </w:r>
      <w:r>
        <w:rPr>
          <w:lang w:val="fr_FR" w:bidi="fr_FR"/>
        </w:rPr>
        <w:t xml:space="preserve">Arrêtez-vous ici et discutez en groupe de la manière dont vous allez parler des personnes </w:t>
      </w:r>
      <w:r>
        <w:rPr>
          <w:b/>
          <w:lang w:val="fr_FR" w:bidi="fr_FR"/>
        </w:rPr>
        <w:t>faibles</w:t>
      </w:r>
      <w:r>
        <w:rPr>
          <w:lang w:val="fr_FR" w:bidi="fr_FR"/>
        </w:rPr>
        <w:t xml:space="preserve"> et des personnes </w:t>
      </w:r>
      <w:r>
        <w:rPr>
          <w:b/>
          <w:lang w:val="fr_FR" w:bidi="fr_FR"/>
        </w:rPr>
        <w:t>fortes</w:t>
      </w:r>
      <w:r>
        <w:rPr>
          <w:lang w:val="fr_FR" w:bidi="fr_FR"/>
        </w:rPr>
        <w:t>. Si vous avez déjà traduit ces idées dans un autre livre de la Bible, utilisez les mêmes mots que ceux que vous y avez utilisés. Mettez cet audio en pause ici.</w:t>
      </w:r>
    </w:p>
    <w:p>
      <w:pPr/>
      <w:r>
        <w:rPr>
          <w:lang w:val="fr_FR" w:bidi="fr_FR"/>
        </w:rPr>
      </w:r>
      <w:r>
        <w:rPr>
          <w:lang w:val="fr_FR" w:bidi="fr_FR"/>
        </w:rPr>
        <w:t xml:space="preserve">Paul dit que Dieu a spécifiquement choisi ce qui est </w:t>
      </w:r>
      <w:r>
        <w:rPr>
          <w:b/>
          <w:lang w:val="fr_FR" w:bidi="fr_FR"/>
        </w:rPr>
        <w:t>humble</w:t>
      </w:r>
      <w:r>
        <w:rPr>
          <w:lang w:val="fr_FR" w:bidi="fr_FR"/>
        </w:rPr>
        <w:t xml:space="preserve"> et </w:t>
      </w:r>
      <w:r>
        <w:rPr>
          <w:b/>
          <w:lang w:val="fr_FR" w:bidi="fr_FR"/>
        </w:rPr>
        <w:t>méprisé</w:t>
      </w:r>
      <w:r>
        <w:rPr>
          <w:lang w:val="fr_FR" w:bidi="fr_FR"/>
        </w:rPr>
        <w:t xml:space="preserve"> par le monde pour anéantir, ou rendre impuissantes, les choses que le monde considère comme importantes. Les choses humbles et méprisées sont celles que les gens considèrent comme insignifiantes ou sans valeur, et ils les traitent avec haine.</w:t>
      </w:r>
    </w:p>
    <w:p>
      <w:pPr/>
      <w:r>
        <w:rPr>
          <w:lang w:val="fr_FR" w:bidi="fr_FR"/>
        </w:rPr>
      </w:r>
      <w:r>
        <w:rPr>
          <w:lang w:val="fr_FR" w:bidi="fr_FR"/>
        </w:rPr>
        <w:t xml:space="preserve">Arrêtez-vous ici et discutez en groupe de la façon dont vous allez parler des choses </w:t>
      </w:r>
      <w:r>
        <w:rPr>
          <w:b/>
          <w:lang w:val="fr_FR" w:bidi="fr_FR"/>
        </w:rPr>
        <w:t>humbles</w:t>
      </w:r>
      <w:r>
        <w:rPr>
          <w:lang w:val="fr_FR" w:bidi="fr_FR"/>
        </w:rPr>
        <w:t xml:space="preserve"> et </w:t>
      </w:r>
      <w:r>
        <w:rPr>
          <w:b/>
          <w:lang w:val="fr_FR" w:bidi="fr_FR"/>
        </w:rPr>
        <w:t>méprisées</w:t>
      </w:r>
      <w:r>
        <w:rPr>
          <w:lang w:val="fr_FR" w:bidi="fr_FR"/>
        </w:rPr>
        <w:t xml:space="preserve"> qui rendent impuissantes les choses importantes. Mettez cet audio en pause ici.</w:t>
      </w:r>
    </w:p>
    <w:p>
      <w:pPr/>
      <w:r>
        <w:rPr>
          <w:lang w:val="fr_FR" w:bidi="fr_FR"/>
        </w:rPr>
      </w:r>
      <w:r>
        <w:rPr>
          <w:lang w:val="fr_FR" w:bidi="fr_FR"/>
        </w:rPr>
        <w:t xml:space="preserve">Paul dit aux croyants que Dieu leur a donné le </w:t>
      </w:r>
      <w:r>
        <w:rPr>
          <w:b/>
          <w:lang w:val="fr_FR" w:bidi="fr_FR"/>
        </w:rPr>
        <w:t>Christ</w:t>
      </w:r>
      <w:r>
        <w:rPr>
          <w:lang w:val="fr_FR" w:bidi="fr_FR"/>
        </w:rPr>
        <w:t xml:space="preserve"> Jésus et c'est le Christ qui est devenu la </w:t>
      </w:r>
      <w:r>
        <w:rPr>
          <w:b/>
          <w:lang w:val="fr_FR" w:bidi="fr_FR"/>
        </w:rPr>
        <w:t>sagesse</w:t>
      </w:r>
      <w:r>
        <w:rPr>
          <w:lang w:val="fr_FR" w:bidi="fr_FR"/>
        </w:rPr>
        <w:t xml:space="preserve"> de Dieu pour les croyants. Ici, le mot sagesse signifie la vraie sagesse de Dieu qui est la justice, la sainteté et la rédemption. Quand quelqu'un est </w:t>
      </w:r>
      <w:r>
        <w:rPr>
          <w:b/>
          <w:lang w:val="fr_FR" w:bidi="fr_FR"/>
        </w:rPr>
        <w:t>juste</w:t>
      </w:r>
      <w:r>
        <w:rPr>
          <w:lang w:val="fr_FR" w:bidi="fr_FR"/>
        </w:rPr>
        <w:t xml:space="preserve">, Dieu le rend juste envers lui-même. Quand Dieu rend quelqu'un saint ou le </w:t>
      </w:r>
      <w:r>
        <w:rPr>
          <w:b/>
          <w:lang w:val="fr_FR" w:bidi="fr_FR"/>
        </w:rPr>
        <w:t>sanctifie</w:t>
      </w:r>
      <w:r>
        <w:rPr>
          <w:lang w:val="fr_FR" w:bidi="fr_FR"/>
        </w:rPr>
        <w:t xml:space="preserve">, Dieu le met à part comme étant spécial pour lui-même. Quand quelqu'un </w:t>
      </w:r>
      <w:r>
        <w:rPr>
          <w:b/>
          <w:lang w:val="fr_FR" w:bidi="fr_FR"/>
        </w:rPr>
        <w:t>rachète</w:t>
      </w:r>
      <w:r>
        <w:rPr>
          <w:lang w:val="fr_FR" w:bidi="fr_FR"/>
        </w:rPr>
        <w:t xml:space="preserve"> une personne, il ou elle la libère de ce dont elle est esclave. Utilisez le même mot pour Christ que celui que vous avez utilisé dans les passages précédents et consultez le glossaire principal si vous avez besoin de plus d'informations sur le </w:t>
      </w:r>
      <w:r>
        <w:rPr>
          <w:lang w:val="fr_FR" w:bidi="fr_FR"/>
        </w:rPr>
        <w:t>Christ</w:t>
      </w:r>
      <w:r>
        <w:rPr>
          <w:lang w:val="fr_FR" w:bidi="fr_FR"/>
        </w:rPr>
        <w:t>.</w:t>
      </w:r>
    </w:p>
    <w:p>
      <w:pPr/>
      <w:r>
        <w:rPr>
          <w:lang w:val="fr_FR" w:bidi="fr_FR"/>
        </w:rPr>
      </w:r>
      <w:r>
        <w:rPr>
          <w:lang w:val="fr_FR" w:bidi="fr_FR"/>
        </w:rPr>
        <w:t xml:space="preserve">Arrêtez-vous ici et discutez en groupe des mots ou des expressions que vous allez utiliser pour </w:t>
      </w:r>
      <w:r>
        <w:rPr>
          <w:b/>
          <w:lang w:val="fr_FR" w:bidi="fr_FR"/>
        </w:rPr>
        <w:t>sagesse</w:t>
      </w:r>
      <w:r>
        <w:rPr>
          <w:lang w:val="fr_FR" w:bidi="fr_FR"/>
        </w:rPr>
        <w:t xml:space="preserve">, </w:t>
      </w:r>
      <w:r>
        <w:rPr>
          <w:b/>
          <w:lang w:val="fr_FR" w:bidi="fr_FR"/>
        </w:rPr>
        <w:t>justice</w:t>
      </w:r>
      <w:r>
        <w:rPr>
          <w:lang w:val="fr_FR" w:bidi="fr_FR"/>
        </w:rPr>
        <w:t xml:space="preserve">, </w:t>
      </w:r>
      <w:r>
        <w:rPr>
          <w:b/>
          <w:lang w:val="fr_FR" w:bidi="fr_FR"/>
        </w:rPr>
        <w:t>sainteté</w:t>
      </w:r>
      <w:r>
        <w:rPr>
          <w:lang w:val="fr_FR" w:bidi="fr_FR"/>
        </w:rPr>
        <w:t xml:space="preserve"> ou </w:t>
      </w:r>
      <w:r>
        <w:rPr>
          <w:b/>
          <w:lang w:val="fr_FR" w:bidi="fr_FR"/>
        </w:rPr>
        <w:t>sanctification</w:t>
      </w:r>
      <w:r>
        <w:rPr>
          <w:lang w:val="fr_FR" w:bidi="fr_FR"/>
        </w:rPr>
        <w:t xml:space="preserve"> et </w:t>
      </w:r>
      <w:r>
        <w:rPr>
          <w:b/>
          <w:lang w:val="fr_FR" w:bidi="fr_FR"/>
        </w:rPr>
        <w:t>rédemption</w:t>
      </w:r>
      <w:r>
        <w:rPr>
          <w:lang w:val="fr_FR" w:bidi="fr_FR"/>
        </w:rPr>
        <w:t xml:space="preserve">. Consultez les mots </w:t>
      </w:r>
      <w:r>
        <w:rPr>
          <w:lang w:val="fr_FR" w:bidi="fr_FR"/>
        </w:rPr>
        <w:t>sagesse</w:t>
      </w:r>
      <w:r>
        <w:rPr>
          <w:lang w:val="fr_FR" w:bidi="fr_FR"/>
        </w:rPr>
        <w:t xml:space="preserve">, </w:t>
      </w:r>
      <w:r>
        <w:rPr>
          <w:lang w:val="fr_FR" w:bidi="fr_FR"/>
        </w:rPr>
        <w:t>justice</w:t>
      </w:r>
      <w:r>
        <w:rPr>
          <w:lang w:val="fr_FR" w:bidi="fr_FR"/>
        </w:rPr>
        <w:t xml:space="preserve">, </w:t>
      </w:r>
      <w:r>
        <w:rPr>
          <w:lang w:val="fr_FR" w:bidi="fr_FR"/>
        </w:rPr>
        <w:t>sanctification</w:t>
      </w:r>
      <w:r>
        <w:rPr>
          <w:lang w:val="fr_FR" w:bidi="fr_FR"/>
        </w:rPr>
        <w:t xml:space="preserve"> et </w:t>
      </w:r>
      <w:r>
        <w:rPr>
          <w:lang w:val="fr_FR" w:bidi="fr_FR"/>
        </w:rPr>
        <w:t>racheter</w:t>
      </w:r>
      <w:r>
        <w:rPr>
          <w:lang w:val="fr_FR" w:bidi="fr_FR"/>
        </w:rPr>
        <w:t xml:space="preserve"> dans le glossaire principal pour plus d'informations. Si vous avez déjà traduit ces idées dans un autre livre de la Bible, utilisez les mêmes mots que ceux que vous y avez utilisés. Mettez cet audio en pause ici.</w:t>
      </w:r>
    </w:p>
    <w:p>
      <w:pPr/>
      <w:r>
        <w:rPr>
          <w:lang w:val="fr_FR" w:bidi="fr_FR"/>
        </w:rPr>
      </w:r>
      <w:r>
        <w:rPr>
          <w:lang w:val="fr_FR" w:bidi="fr_FR"/>
        </w:rPr>
        <w:t xml:space="preserve">Paul dit que comme le disent les Écritures, si quelqu'un veut se vanter, qu'il se </w:t>
      </w:r>
      <w:r>
        <w:rPr>
          <w:b/>
          <w:lang w:val="fr_FR" w:bidi="fr_FR"/>
        </w:rPr>
        <w:t>vante</w:t>
      </w:r>
      <w:r>
        <w:rPr>
          <w:lang w:val="fr_FR" w:bidi="fr_FR"/>
        </w:rPr>
        <w:t xml:space="preserve"> dans le </w:t>
      </w:r>
      <w:r>
        <w:rPr>
          <w:b/>
          <w:lang w:val="fr_FR" w:bidi="fr_FR"/>
        </w:rPr>
        <w:t>Seigneur</w:t>
      </w:r>
      <w:r>
        <w:rPr>
          <w:lang w:val="fr_FR" w:bidi="fr_FR"/>
        </w:rPr>
        <w:t xml:space="preserve">. Se vanter peut signifier mettre un degré élevé de confiance en quelqu'un ou quelque chose. Ainsi, Paul dit qu'ils ne doivent pas trop parler des choses merveilleuses qu'ils ont faites ou ils ne doivent pas trop faire confiance à eux-mêmes ou aux autres, mais qu'ils doivent seulement faire confiance au Seigneur. Seigneur est un titre pour Jésus qui signifie que Jésus est notre maître qui a toute autorité sur nous. Consultez le mot </w:t>
      </w:r>
      <w:r>
        <w:rPr>
          <w:lang w:val="fr_FR" w:bidi="fr_FR"/>
        </w:rPr>
        <w:t>Seigneur</w:t>
      </w:r>
      <w:r>
        <w:rPr>
          <w:lang w:val="fr_FR" w:bidi="fr_FR"/>
        </w:rPr>
        <w:t xml:space="preserve"> dans le glossaire principal pour plus d'informations. Utilisez le même mot pour Seigneur que celui que vous avez utilisé dans les passages précédents. </w:t>
      </w:r>
    </w:p>
    <w:p>
      <w:pPr/>
      <w:r>
        <w:rPr>
          <w:lang w:val="fr_FR" w:bidi="fr_FR"/>
        </w:rPr>
      </w:r>
      <w:r>
        <w:rPr>
          <w:lang w:val="fr_FR" w:bidi="fr_FR"/>
        </w:rPr>
        <w:t xml:space="preserve">Arrêtez-vous ici et discutez en groupe du mot ou de l'expression que vous allez utiliser pour traduire </w:t>
      </w:r>
      <w:r>
        <w:rPr>
          <w:b/>
          <w:lang w:val="fr_FR" w:bidi="fr_FR"/>
        </w:rPr>
        <w:t>« vanter »</w:t>
      </w:r>
      <w:r>
        <w:rPr>
          <w:lang w:val="fr_FR" w:bidi="fr_FR"/>
        </w:rPr>
        <w:t xml:space="preserve">. Si vous avez déjà traduit ce mot ou cette expression dans un autre livre de la Bible, utilisez les mêmes termes que ceux que vous y avez employés.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2:1–5</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2:1–5 et gardez le dans votre cœur.</w:t>
      </w:r>
    </w:p>
    <w:p>
      <w:pPr/>
      <w:r>
        <w:rPr>
          <w:lang w:val="fr_FR" w:bidi="fr_FR"/>
        </w:rPr>
      </w:r>
      <w:r>
        <w:rPr>
          <w:lang w:val="fr_FR" w:bidi="fr_FR"/>
        </w:rPr>
        <w:t>Écoutez une version audio de 1 Corinthiens 2:1–5 trois fois, dans trois versions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2:1–5 dans la traduction la plus facile à comprendre.</w:t>
      </w:r>
    </w:p>
    <w:p>
      <w:pPr/>
      <w:r>
        <w:rPr>
          <w:lang w:val="fr_FR" w:bidi="fr_FR"/>
        </w:rPr>
      </w:r>
      <w:r>
        <w:rPr>
          <w:lang w:val="fr_FR" w:bidi="fr_FR"/>
        </w:rPr>
        <w:t>Paul a écrit une lettre à l'Église dans la ville de Corinthe. Paul a entendu que les gens dans l'Église de Corinthe se divisent ou se séparent en différents groupes parce qu'ils sont en désaccord les uns avec les autres sur quel enseignant ou chef suivre. Paul a rappelé au peuple dans l'Église qu'ils suivent tous le Christ et que le Christ n'est pas divisé. Paul a dit que le message sur Jésus-Christ qui est mort sur la croix ne vient pas de la sagesse du peuple, mais de Dieu.</w:t>
      </w:r>
    </w:p>
    <w:p>
      <w:pPr/>
      <w:r>
        <w:rPr>
          <w:lang w:val="fr_FR" w:bidi="fr_FR"/>
        </w:rPr>
      </w:r>
      <w:r>
        <w:rPr>
          <w:lang w:val="fr_FR" w:bidi="fr_FR"/>
        </w:rPr>
        <w:t>Dans cette partie de sa lettre, Paul rappelle à l'Église comment il a agi comme un chef quand il est venu pour la première fois à Corinthe et leur a enseigné sur le Christ. En rappelant aux Corinthiens comment il s'était comporté parmi eux, Paul va leur montrer qu'il est insensé d'être fasciné par la sagesse et l'intelligence des dirigeants humains. Paul dit que quand il est venu à Corinthe pour leur parler de la vérité secrète de Dieu, il n'a pas utilisé des mots intelligents pour sembler plus sage que d'autres personnes. Au contraire, Paul a décidé de ne parler que de Jésus-Christ, et surtout de la mort du Christ sur la croix.</w:t>
      </w:r>
    </w:p>
    <w:p>
      <w:pPr/>
      <w:r>
        <w:rPr>
          <w:lang w:val="fr_FR" w:bidi="fr_FR"/>
        </w:rPr>
      </w:r>
      <w:r>
        <w:rPr>
          <w:lang w:val="fr_FR" w:bidi="fr_FR"/>
        </w:rPr>
        <w:t>Dans la culture grecque et romaine à cette époque, les gens qui voulaient être des responsables apprenaient à parler en utilisant des mots qui semblait très intelligents et importants. D'autres personnes aimaient se rassembler en foule pour écouter ces dirigeants parler, et beaucoup de personnes suivaient ses dirigeants et faisaient ce qu'ils disaient.</w:t>
      </w:r>
    </w:p>
    <w:p>
      <w:pPr/>
      <w:r>
        <w:rPr>
          <w:lang w:val="fr_FR" w:bidi="fr_FR"/>
        </w:rPr>
      </w:r>
      <w:r>
        <w:rPr>
          <w:lang w:val="fr_FR" w:bidi="fr_FR"/>
        </w:rPr>
        <w:t>Arrêtez-vous ici et discutez de cette question en groupe : Comment les gens dans votre culture parlent-ils quand ils veulent que d'autres personnes soient d'accord avec leurs idées et fassent ce qu'ils disent ? Comment agissent-ils ou communiquent-ils avec les mouvements de leur corps ? Quels types de mots utilisent-ils et comment les disent-ils ? Mettez cet audio en pause ici.</w:t>
      </w:r>
    </w:p>
    <w:p>
      <w:pPr/>
      <w:r>
        <w:rPr>
          <w:lang w:val="fr_FR" w:bidi="fr_FR"/>
        </w:rPr>
      </w:r>
      <w:r>
        <w:rPr>
          <w:lang w:val="fr_FR" w:bidi="fr_FR"/>
        </w:rPr>
        <w:t>Paul rappelle à l'Église comment il a agi et a parlé très différemment de ces autres responsables quand il était à Corinthe. Paul a dit qu'il avait agi avec faiblesse et crainte, et qu'il tremblait ou chancelait. Paul dit que le message de l'Évangile ou les choses qu'il a dites au peuple à Corinthe sur Jésus-Christ et la croix semblait très claire au lieu d'habiles ou sages. Paul dit qu'il n'a pas utilisé des paroles qui sonnent importantes pour convaincre les gens. Au contraire, quand Paul a parlé du Christ, c'était la puissance de l'Esprit de Dieu qui a montré aux Corinthiens que le message était vrai.</w:t>
      </w:r>
    </w:p>
    <w:p>
      <w:pPr/>
      <w:r>
        <w:rPr>
          <w:lang w:val="fr_FR" w:bidi="fr_FR"/>
        </w:rPr>
      </w:r>
      <w:r>
        <w:rPr>
          <w:lang w:val="fr_FR" w:bidi="fr_FR"/>
        </w:rPr>
        <w:t>Arrêtez-vous ici et discutez de cette question en groupe : Dans votre culture, comment les gens s'attendent-ils à ce qu'un responsable agisse et parle ? Si le responsable agit comme faible, craintif ou nerveux, comment les gens répondent-ils ? Mettez cet audio en pause ici.</w:t>
      </w:r>
    </w:p>
    <w:p>
      <w:pPr/>
      <w:r>
        <w:rPr>
          <w:lang w:val="fr_FR" w:bidi="fr_FR"/>
        </w:rPr>
      </w:r>
      <w:r>
        <w:rPr>
          <w:lang w:val="fr_FR" w:bidi="fr_FR"/>
        </w:rPr>
        <w:t>Enfin, Paul dit qu'il n'a pas utilisé des paroles sages ou intelligentes parce qu'il voulait que la puissance de Dieu amène les gens à avoir la foi ou à croire au message sur Jésus. Il ne voulait pas que les gens croient au message sur Jésus à cause de la sagesse humaine. Nous ne savons pas ce qui faisait que Paul paraissait faible et craintif. Peut-être que Paul avait une maladie physique ou un problème avec son corps ou peut-être qu'il avait peur de ne pas bien enseigner.</w:t>
      </w:r>
    </w:p>
    <w:p>
      <w:pPr/>
      <w:r>
        <w:rPr>
          <w:lang w:val="fr_FR" w:bidi="fr_FR"/>
        </w:rPr>
      </w:r>
      <w:r>
        <w:rPr>
          <w:lang w:val="fr_FR" w:bidi="fr_FR"/>
        </w:rPr>
        <w:t>Arrêtez-vous ici et discutez de cette question en groupe : Comment savez-vous, à partir des actions ou de la façon de parler d'une personne, qu'elle est faible ou craintive ? Parlez à tour de rôle au groupe d'une voix faible ou craintive. Faites attention à la façon dont chaque personne agit avec son corps ainsi qu'à la façon dont elle parle. Mettez cet audio en pause ici.</w:t>
      </w:r>
    </w:p>
    <w:p>
      <w:pPr/>
      <w:r>
        <w:rPr>
          <w:lang w:val="fr_FR" w:bidi="fr_FR"/>
        </w:rPr>
      </w:r>
      <w:r>
        <w:rPr>
          <w:lang w:val="fr_FR" w:bidi="fr_FR"/>
        </w:rPr>
        <w:t>Paul dit que cette faiblesse prouve que ce n'était pas sa propre sagesse ou sa propre intelligence qui a convaincu les Corinthiens de la vérité sur le Christ et la croix. Au contraire, c'était la puissance de l'Esprit de Dieu qui a montré aux Corinthiens la vérité. Par conséquent, les Corinthiens ne doivent pas suivre la sagesse des enseignants humains, mais ils doivent seulement suivre le Christ.</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2:1–5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 :</w:t>
      </w:r>
      <w:r>
        <w:rPr>
          <w:lang w:val="fr_FR" w:bidi="fr_FR"/>
        </w:rPr>
        <w:t xml:space="preserve"> Paul dit que quand il était à Corinthe, Paul n'utilisait pas des paroles aux accents importants pour annoncer aux Corinthiens le mystère de Dieu. Au contraire, Paul a décidé de ne parler que du Christ et de la mort du Christ sur la croix.</w:t>
      </w:r>
    </w:p>
    <w:p>
      <w:pPr/>
      <w:r>
        <w:rPr>
          <w:lang w:val="fr_FR" w:bidi="fr_FR"/>
        </w:rPr>
      </w:r>
      <w:r>
        <w:rPr>
          <w:b/>
          <w:lang w:val="fr_FR" w:bidi="fr_FR"/>
        </w:rPr>
        <w:t>Dans la deuxième partie :</w:t>
      </w:r>
      <w:r>
        <w:rPr>
          <w:lang w:val="fr_FR" w:bidi="fr_FR"/>
        </w:rPr>
        <w:t xml:space="preserve"> Paul dit qu'il a agi avec faiblesse et crainte et qu'il tremblait quand il parlait. Ainsi, Paul dit que les Corinthiens croyaient à la vérité sur le Christ et la croix non pas parce que Paul parlait bien, mais parce que l'esprit de Dieu a montré la vérité aux Corinthiens.</w:t>
      </w:r>
    </w:p>
    <w:p>
      <w:pPr/>
      <w:r>
        <w:rPr>
          <w:lang w:val="fr_FR" w:bidi="fr_FR"/>
        </w:rPr>
      </w:r>
      <w:r>
        <w:rPr>
          <w:b/>
          <w:lang w:val="fr_FR" w:bidi="fr_FR"/>
        </w:rPr>
        <w:t>Dans la troisième partie:</w:t>
      </w:r>
      <w:r>
        <w:rPr>
          <w:lang w:val="fr_FR" w:bidi="fr_FR"/>
        </w:rPr>
        <w:t xml:space="preserve"> Paul dit aux Corinthiens qu'il a parlé de cette manière pour qu'ils ne mettent pas leur foi dans la sagesse humaine, mais dans la puissance de Dieu.</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 peuple dans l'Église à Corinthe</w:t>
      </w:r>
    </w:p>
    <w:p>
      <w:pPr>
        <w:pStyle w:val="ListBullet"/>
        <w:spacing w:line="240" w:lineRule="auto"/>
        <w:ind w:left="720"/>
      </w:pPr>
      <w:r>
        <w:rPr>
          <w:lang w:val="fr_FR" w:bidi="fr_FR"/>
        </w:rPr>
      </w:r>
      <w:r>
        <w:rPr>
          <w:lang w:val="fr_FR" w:bidi="fr_FR"/>
        </w:rPr>
        <w:t>Les différents dirigeants que les membres de l'Église suivent</w:t>
      </w:r>
    </w:p>
    <w:p>
      <w:pPr>
        <w:pStyle w:val="ListBullet"/>
        <w:spacing w:line="240" w:lineRule="auto"/>
        <w:ind w:left="720"/>
      </w:pPr>
      <w:r>
        <w:rPr>
          <w:lang w:val="fr_FR" w:bidi="fr_FR"/>
        </w:rPr>
      </w:r>
      <w:r>
        <w:rPr>
          <w:lang w:val="fr_FR" w:bidi="fr_FR"/>
        </w:rPr>
        <w:t>L'Esprit de Dieu</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r>
        <w:rPr>
          <w:lang w:val="fr_FR" w:bidi="fr_FR"/>
        </w:rPr>
      </w:r>
      <w:r>
        <w:rPr>
          <w:lang w:val="fr_FR" w:bidi="fr_FR"/>
        </w:rPr>
        <w:t>Paul commence cette partie de sa lettre en disant : « Il en a été de même pour moi. » Dans la langue originale, c'est une façon de relier fortement ce que Paul est sur le point de dire à ce qu'il vient de finir de dire dans la partie précédente de sa lettre. Paul vient de dire que les gens devraient parler avec la puissance et la sagesse de Dieu, plutôt qu'avec des mots aux allures importantes. Les gens de Corinthe aimaient les enseignants qui utilisaient de grands mots, mais maintenant Paul va comparer ce qu'ils aimaient à la façon dont il a enseigné aux Corinthiens quand il était à Corinthe.</w:t>
      </w:r>
    </w:p>
    <w:p>
      <w:pPr/>
      <w:r>
        <w:rPr>
          <w:lang w:val="fr_FR" w:bidi="fr_FR"/>
        </w:rPr>
      </w:r>
      <w:r>
        <w:rPr>
          <w:lang w:val="fr_FR" w:bidi="fr_FR"/>
        </w:rPr>
        <w:t>Arrêtez-vous ici et discutez de cette question en groupe : Quand vous dites quelque chose d'important aux gens, quels mots ou expressions utilisez-vous pour leur faire savoir que la nouvelle chose que vous allez dire est fortement liée d'une à ce que vous venez de dite ? Mettez cet audio en pause ici.</w:t>
      </w:r>
    </w:p>
    <w:p>
      <w:pPr/>
      <w:r>
        <w:rPr>
          <w:lang w:val="fr_FR" w:bidi="fr_FR"/>
        </w:rPr>
      </w:r>
      <w:r>
        <w:rPr>
          <w:lang w:val="fr_FR" w:bidi="fr_FR"/>
        </w:rPr>
        <w:t>Paul parle de ce qu'il a fait quand il est venu chez eux. Vous vous rappellerez que Paul écrit cela à l'Église de Corinthe de très loin. Ainsi, il parle d'un moment dans le passé où il est venu à Corinthe. Paul dit que lorsqu'il est venu à Corinthe pour leur parler de la vérité secrète ou du mystère de Dieu, il n'a pas utilisé de paroles compliquées aux apparences importantes, comme pourrait le faire une personne très instruite ou cultivée. Dans la langue originale, le mot que certains traduisent par « mystère » se réfère à un message ou à une vérité que Dieu n'a pas révélés aux gens par le passé, mais que Dieu a maintenant révélés à son peuple.</w:t>
      </w:r>
    </w:p>
    <w:p>
      <w:pPr/>
      <w:r>
        <w:rPr>
          <w:lang w:val="fr_FR" w:bidi="fr_FR"/>
        </w:rPr>
      </w:r>
      <w:r>
        <w:rPr>
          <w:lang w:val="fr_FR" w:bidi="fr_FR"/>
        </w:rPr>
        <w:t>Arrêtez-vous ici et discutez de cette question en groupe : Racontez une histoire à propos de quelque chose que les gens ne connaissaient pas ou ne comprenaient pas dans le passé, mais qu'ils connaissent maintenant. Faites attention aux mots ou expressions que vous utilisez pour décrire à quel point les gens étaient confus ou incertains à propos de cette chose auparavant, puis ce qu'ils ont ressenti lorsqu'ils ont finalement compris. Mettez cet audio en pause ici.</w:t>
      </w:r>
    </w:p>
    <w:p>
      <w:pPr/>
      <w:r>
        <w:rPr>
          <w:lang w:val="fr_FR" w:bidi="fr_FR"/>
        </w:rPr>
      </w:r>
      <w:r>
        <w:rPr>
          <w:lang w:val="fr_FR" w:bidi="fr_FR"/>
        </w:rPr>
        <w:t>Paul explique pourquoi il a agi et a parlé de cette manière quand il était à Corinthe. Paul dit qu'il « a décidé de ne rien savoir » quand il était à Corinthe, sauf Jésus-Christ qui a été crucifié. Paul ne veut pas dire littéralement qu'il a oublié toutes les autres choses qu'il savait. Paul utilise un langage spécial pour montrer qu'il ne voulait rien faire ou dire qui puisse inciter les gens de Corinthe à penser qu'il était lui-même sage ou important. Au contraire, Paul voulait seulement parler du Christ pour que les gens suivent le Christ et non Paul.</w:t>
      </w:r>
    </w:p>
    <w:p>
      <w:pPr/>
      <w:r>
        <w:rPr>
          <w:lang w:val="fr_FR" w:bidi="fr_FR"/>
        </w:rPr>
      </w:r>
      <w:r>
        <w:rPr>
          <w:lang w:val="fr_FR" w:bidi="fr_FR"/>
        </w:rPr>
        <w:t>Arrêtez-vous ici et discutez de cette question en groupe : Quels mots ou expressions spéciaux utilisez-vous dans votre langue quand vous voulez expliquer pourquoi une chose particulière est la chose la plus importante à savoir ou à aborder ? Mettez cet audio en pause ici.</w:t>
      </w:r>
    </w:p>
    <w:p>
      <w:pPr/>
      <w:r>
        <w:rPr>
          <w:lang w:val="fr_FR" w:bidi="fr_FR"/>
        </w:rPr>
      </w:r>
      <w:r>
        <w:rPr>
          <w:lang w:val="fr_FR" w:bidi="fr_FR"/>
        </w:rPr>
        <w:t>Dans la deuxième partie, Paul rappelle aux Corinthiens qu'il a agi différemment des autres responsables à Corinthe. Paul dit qu'il a ressenti trois choses : la faiblesse, la peur et le tremblement. Peut-être que Paul veut dire qu'il était faible lorsqu'il est arrivé pour la première fois à Corinthe ou peut-être que c'était à un moment donné pendant son long séjour. Nous ne savons pas si Paul veut dire qu'il était physiquement faible à cause d'une maladie ou s'il veut dire qu'il avait peur de ne pas bien enseigner. Puisque nous ne sommes pas sûrs du type de faiblesse dont Paul veut parler, essayez d'utiliser un mot ou une expression pour faiblesse dans votre langue qui puisse désigner n'importe quel type de faiblesse.</w:t>
      </w:r>
    </w:p>
    <w:p>
      <w:pPr/>
      <w:r>
        <w:rPr>
          <w:lang w:val="fr_FR" w:bidi="fr_FR"/>
        </w:rPr>
      </w:r>
      <w:r>
        <w:rPr>
          <w:lang w:val="fr_FR" w:bidi="fr_FR"/>
        </w:rPr>
        <w:t>Arrêtez-vous ici en groupe et discutez de la façon dont vous allez traduire pour montrer que Paul a fait preuve de faiblesse, de peur et de tremblement. Si nécessaire, référez-vous à la deuxième étape où vous avez mis en scène un responsable qui a parlé faiblement ou avec peur. Mettez cet audio en pause ici.</w:t>
      </w:r>
    </w:p>
    <w:p>
      <w:pPr/>
      <w:r>
        <w:rPr>
          <w:lang w:val="fr_FR" w:bidi="fr_FR"/>
        </w:rPr>
      </w:r>
      <w:r>
        <w:rPr>
          <w:lang w:val="fr_FR" w:bidi="fr_FR"/>
        </w:rPr>
        <w:t>Paul dit que dans son « message et sa prédication », il n'a pas utilisé des paoles habiles pour paraître comme un enseignant sage ou convainquant. Dans la langue originale, les mots que certaines personnes traduisent par « message et prédication » sont différents du mot que Paul a utilisé dans le passage précédent pour décrire la façon dont les autres enseignants à Corinthe parlent. En n'utilisant pas les mots que les Corinthiens attendent et jugent si importants, Paul leur montre à nouveau qu'il est insensé de suivre quelqu'un juste parce qu'il sait parler d'une manière habile.</w:t>
      </w:r>
    </w:p>
    <w:p>
      <w:pPr/>
      <w:r>
        <w:rPr>
          <w:lang w:val="fr_FR" w:bidi="fr_FR"/>
        </w:rPr>
      </w:r>
      <w:r>
        <w:rPr>
          <w:lang w:val="fr_FR" w:bidi="fr_FR"/>
        </w:rPr>
        <w:t>Paul dit que c'était l' « Esprit » et la « puissance » de Dieu qui ont montré aux Corinthiens la vérité. Paul ne dit pas que l'Esprit et la puissance sont deux choses différentes, mais une chose ensemble. Ici, Paul parle de la puissance de l'Esprit de Dieu, qui non seulement montre aux gens la vérité, mais transforme aussi leurs actions et répare ce qui ne va pas ici-bas sur la terre.</w:t>
      </w:r>
    </w:p>
    <w:p>
      <w:pPr/>
      <w:r>
        <w:rPr>
          <w:lang w:val="fr_FR" w:bidi="fr_FR"/>
        </w:rPr>
      </w:r>
      <w:r>
        <w:rPr>
          <w:lang w:val="fr_FR" w:bidi="fr_FR"/>
        </w:rPr>
        <w:t>Arrêtez-vous ici en groupe et discutez de la façon dont vous allez rendre clair dans votre traduction que l'Esprit de Dieu est puissant et agissant. Mettez cet audio en pause ici.</w:t>
      </w:r>
    </w:p>
    <w:p>
      <w:pPr/>
      <w:r>
        <w:rPr>
          <w:lang w:val="fr_FR" w:bidi="fr_FR"/>
        </w:rPr>
      </w:r>
      <w:r>
        <w:rPr>
          <w:lang w:val="fr_FR" w:bidi="fr_FR"/>
        </w:rPr>
        <w:t>Dans la troisième partie, Paul dit qu'il a parlé ainsi afin que les Corinthiens ne mettent pas leur confiance dans la sagesse humaine, mais dans la puissance de Dieu. Paul veut dire qu'un enseignant ne peut pas prouver que le message concernant le Christ et sa mort sur la croix sont vrais. Nous savons que le message est vrai quand Dieu change la vie et les actions des gens quand ils suivent le Christ.</w:t>
      </w:r>
    </w:p>
    <w:p>
      <w:pPr/>
      <w:r>
        <w:rPr>
          <w:lang w:val="fr_FR" w:bidi="fr_FR"/>
        </w:rPr>
      </w:r>
      <w:r>
        <w:rPr>
          <w:lang w:val="fr_FR" w:bidi="fr_FR"/>
        </w:rPr>
        <w:t>Maintenant, le groupe doit créer un scénario d'images, dessiner ou utiliser des objets pour visualiser le passage et les actions qui s'y trouvent.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2:1–5 dans la traduction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membres de l'Église à Corinthe</w:t>
      </w:r>
    </w:p>
    <w:p>
      <w:pPr>
        <w:pStyle w:val="ListBullet"/>
        <w:spacing w:line="240" w:lineRule="auto"/>
        <w:ind w:left="720"/>
      </w:pPr>
      <w:r>
        <w:rPr>
          <w:lang w:val="fr_FR" w:bidi="fr_FR"/>
        </w:rPr>
      </w:r>
      <w:r>
        <w:rPr>
          <w:lang w:val="fr_FR" w:bidi="fr_FR"/>
        </w:rPr>
        <w:t>Les différents dirigeants que les membres de l'Église suivent</w:t>
      </w:r>
    </w:p>
    <w:p>
      <w:pPr>
        <w:pStyle w:val="ListBullet"/>
        <w:spacing w:line="240" w:lineRule="auto"/>
        <w:ind w:left="720"/>
      </w:pPr>
      <w:r>
        <w:rPr>
          <w:lang w:val="fr_FR" w:bidi="fr_FR"/>
        </w:rPr>
      </w:r>
      <w:r>
        <w:rPr>
          <w:lang w:val="fr_FR" w:bidi="fr_FR"/>
        </w:rPr>
        <w:t>L'Esprit de Dieu</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r>
        <w:rPr>
          <w:lang w:val="fr_FR" w:bidi="fr_FR"/>
        </w:rPr>
      </w:r>
      <w:r>
        <w:rPr>
          <w:lang w:val="fr_FR" w:bidi="fr_FR"/>
        </w:rPr>
        <w:t>Faites deux fois la mise en scène du passage en groupe.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la première partie de ce passage, Paul continue d'avertir les Corinthiens de ne pas suivre les enseignants qui comptent sur leur propre sagesse humaine et leur discours habile. Paul fait cela en rappelant aux Corinthiens que lorsqu'il les a enseignés, il n'a pas parlé comme une personne qui veut montrer à quel point elle est intelligente. Au lieu de cela, Paul a seulement parlé de Jésus-Christ et de la façon dont le Christ est mort sur la croix.</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aux personnes qui jouent le rôle des enseignants : « Que ressentez-vous ou que pensez-vous ? » Les personnes pourraient répondre par des choses comme :</w:t>
      </w:r>
    </w:p>
    <w:p>
      <w:pPr>
        <w:pStyle w:val="ListBullet"/>
        <w:spacing w:line="240" w:lineRule="auto"/>
        <w:ind w:left="720"/>
      </w:pPr>
      <w:r>
        <w:rPr>
          <w:lang w:val="fr_FR" w:bidi="fr_FR"/>
        </w:rPr>
      </w:r>
      <w:r>
        <w:rPr>
          <w:lang w:val="fr_FR" w:bidi="fr_FR"/>
        </w:rPr>
        <w:t>Demandez à la personne qui joue les croyants : « Que ressentez-vous ou pensez-vous ? » Les personnes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Dans la deuxième partie du passage, Paul rappelle aux Corinthiens que lorsqu'il était à Corinthe pour les enseigner, il était faible et craintif et il tremblait. Ainsi, les Corinthiens croyaient à la vérité sur le Christ et la croix non pas parce que Paul parlait bien, mais parce que l'esprit de Dieu a changé leur vie.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les croyants : « Que ressentez-vous ou pensez-vous ? » Les personnes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Dans la dernière partie du passage, Paul dit aux Corinthiens qu'il a parlé de cette manière pour qu'ils ne mettent pas leur foi dans la sagesse humaine, mais dans la puissance de Dieu.</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les croyants : « Que ressentez-vous ou pensez-vous ? » Les personnes pourraient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2:1–5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commence ce passage en appelant le peuple dans l'Église à Corinthe </w:t>
      </w:r>
      <w:r>
        <w:rPr>
          <w:b/>
          <w:lang w:val="fr_FR" w:bidi="fr_FR"/>
        </w:rPr>
        <w:t>frères</w:t>
      </w:r>
      <w:r>
        <w:rPr>
          <w:lang w:val="fr_FR" w:bidi="fr_FR"/>
        </w:rPr>
        <w:t>. Paul ne veut pas dire que ces personnes sont littéralement ses frères du même père humain. Paul utilise ce langage spécial pour désigner les gens, à la fois les hommes et les femmes, qui croient en Christ et le suivent. Utilisez les mêmes mots pour frères ou frères et sœurs que vous avez utilisés dans les passages précédents.</w:t>
      </w:r>
    </w:p>
    <w:p>
      <w:pPr/>
      <w:r>
        <w:rPr>
          <w:lang w:val="fr_FR" w:bidi="fr_FR"/>
        </w:rPr>
      </w:r>
      <w:r>
        <w:rPr>
          <w:lang w:val="fr_FR" w:bidi="fr_FR"/>
        </w:rPr>
        <w:t xml:space="preserve">Paul dit que lorsqu'il était avec les croyants à Corinthe, il n'est pas venu en utilisant un </w:t>
      </w:r>
      <w:r>
        <w:rPr>
          <w:b/>
          <w:lang w:val="fr_FR" w:bidi="fr_FR"/>
        </w:rPr>
        <w:t>discours prestigieux</w:t>
      </w:r>
      <w:r>
        <w:rPr>
          <w:lang w:val="fr_FR" w:bidi="fr_FR"/>
        </w:rPr>
        <w:t xml:space="preserve"> pour </w:t>
      </w:r>
      <w:r>
        <w:rPr>
          <w:b/>
          <w:lang w:val="fr_FR" w:bidi="fr_FR"/>
        </w:rPr>
        <w:t>proclamer</w:t>
      </w:r>
      <w:r>
        <w:rPr>
          <w:lang w:val="fr_FR" w:bidi="fr_FR"/>
        </w:rPr>
        <w:t xml:space="preserve"> le </w:t>
      </w:r>
      <w:r>
        <w:rPr>
          <w:b/>
          <w:lang w:val="fr_FR" w:bidi="fr_FR"/>
        </w:rPr>
        <w:t>mystère</w:t>
      </w:r>
      <w:r>
        <w:rPr>
          <w:lang w:val="fr_FR" w:bidi="fr_FR"/>
        </w:rPr>
        <w:t xml:space="preserve"> de Dieu. Quand quelqu'un utilise un « discours pompeux », il parle d'une manière fière qui le fait sembler plus sage ou intelligent que les autres. Quand les gens proclament quelque chose, ils transmettent un message important à d'autres personnes. Ce message important est le mystère ou la vérité que Dieu a révélés. Utilisez le même mot ou la même expression pour désigner mystère que ceux que vous avez employés dans les passages précédents. </w:t>
      </w:r>
    </w:p>
    <w:p>
      <w:pPr/>
      <w:r>
        <w:rPr>
          <w:lang w:val="fr_FR" w:bidi="fr_FR"/>
        </w:rPr>
      </w:r>
      <w:r>
        <w:rPr>
          <w:lang w:val="fr_FR" w:bidi="fr_FR"/>
        </w:rPr>
        <w:t xml:space="preserve">Arrêtez-vous ici et discutez en groupe des mots ou des expressions que vous allez utiliser pour </w:t>
      </w:r>
      <w:r>
        <w:rPr>
          <w:b/>
          <w:lang w:val="fr_FR" w:bidi="fr_FR"/>
        </w:rPr>
        <w:t>discours grandiloquent</w:t>
      </w:r>
      <w:r>
        <w:rPr>
          <w:lang w:val="fr_FR" w:bidi="fr_FR"/>
        </w:rPr>
        <w:t xml:space="preserve"> et </w:t>
      </w:r>
      <w:r>
        <w:rPr>
          <w:b/>
          <w:lang w:val="fr_FR" w:bidi="fr_FR"/>
        </w:rPr>
        <w:t>proclamation</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Paul utilise le mot </w:t>
      </w:r>
      <w:r>
        <w:rPr>
          <w:b/>
          <w:lang w:val="fr_FR" w:bidi="fr_FR"/>
        </w:rPr>
        <w:t>sagesse</w:t>
      </w:r>
      <w:r>
        <w:rPr>
          <w:lang w:val="fr_FR" w:bidi="fr_FR"/>
        </w:rPr>
        <w:t xml:space="preserve"> plusieurs fois dans ce passage. Dans chaque cas, Paul ne veut pas dire la sagesse divine de Dieu, mais la connaissance ou l'intelligence humaine. Utilisez le même mot ou la même expression pour sagesse que celui que vous avez utilisé dans les passages précédents. Pour plus d'informations sur </w:t>
      </w:r>
      <w:r>
        <w:rPr>
          <w:lang w:val="fr_FR" w:bidi="fr_FR"/>
        </w:rPr>
        <w:t>Sagesse</w:t>
      </w:r>
      <w:r>
        <w:rPr>
          <w:lang w:val="fr_FR" w:bidi="fr_FR"/>
        </w:rPr>
        <w:t>, consultez le glossaire principal.</w:t>
      </w:r>
    </w:p>
    <w:p>
      <w:pPr/>
      <w:r>
        <w:rPr>
          <w:lang w:val="fr_FR" w:bidi="fr_FR"/>
        </w:rPr>
      </w:r>
      <w:r>
        <w:rPr>
          <w:lang w:val="fr_FR" w:bidi="fr_FR"/>
        </w:rPr>
        <w:t>Quand Paul était à Corinthe, il a seulement enseigné sur Jésus-</w:t>
      </w:r>
      <w:r>
        <w:rPr>
          <w:b/>
          <w:lang w:val="fr_FR" w:bidi="fr_FR"/>
        </w:rPr>
        <w:t>Christ</w:t>
      </w:r>
      <w:r>
        <w:rPr>
          <w:lang w:val="fr_FR" w:bidi="fr_FR"/>
        </w:rPr>
        <w:t xml:space="preserve"> qui était </w:t>
      </w:r>
      <w:r>
        <w:rPr>
          <w:b/>
          <w:lang w:val="fr_FR" w:bidi="fr_FR"/>
        </w:rPr>
        <w:t>crucifié</w:t>
      </w:r>
      <w:r>
        <w:rPr>
          <w:lang w:val="fr_FR" w:bidi="fr_FR"/>
        </w:rPr>
        <w:t xml:space="preserve">. La crucifixion était la méthode romaine d'exécution. La crucifixion signifie que quelqu'un est cloué à une croix, puis laissé pour mort. Les gens ont tué Jésus en le crucifiant sur une croix. Utilisez les mêmes mots ou expressions pour Christ et crucifié que ceux que vous avez utilisés dans les passages précédents. Pour plus d'informations sur le mot </w:t>
      </w:r>
      <w:r>
        <w:rPr>
          <w:lang w:val="fr_FR" w:bidi="fr_FR"/>
        </w:rPr>
        <w:t>Christ</w:t>
      </w:r>
      <w:r>
        <w:rPr>
          <w:lang w:val="fr_FR" w:bidi="fr_FR"/>
        </w:rPr>
        <w:t xml:space="preserve"> et </w:t>
      </w:r>
      <w:r>
        <w:rPr>
          <w:lang w:val="fr_FR" w:bidi="fr_FR"/>
        </w:rPr>
        <w:t>crucifixion</w:t>
      </w:r>
      <w:r>
        <w:rPr>
          <w:lang w:val="fr_FR" w:bidi="fr_FR"/>
        </w:rPr>
        <w:t>, consultez le glossaire principal.</w:t>
      </w:r>
    </w:p>
    <w:p>
      <w:pPr/>
      <w:r>
        <w:rPr>
          <w:lang w:val="fr_FR" w:bidi="fr_FR"/>
        </w:rPr>
      </w:r>
      <w:r>
        <w:rPr>
          <w:lang w:val="fr_FR" w:bidi="fr_FR"/>
        </w:rPr>
        <w:t xml:space="preserve">Paul a non seulement agi de manière faible et craintive à Corinthe, mais il a aussi </w:t>
      </w:r>
      <w:r>
        <w:rPr>
          <w:b/>
          <w:lang w:val="fr_FR" w:bidi="fr_FR"/>
        </w:rPr>
        <w:t>tremblé</w:t>
      </w:r>
      <w:r>
        <w:rPr>
          <w:lang w:val="fr_FR" w:bidi="fr_FR"/>
        </w:rPr>
        <w:t>. Quand une personne tremble, son corps s'agite, généralement parce qu'elle ressent de la peur ou de l'anxiété. Cependant, si Paul avait une maladie physique, cela aurait pu aussi le faire trembler.</w:t>
      </w:r>
    </w:p>
    <w:p>
      <w:pPr/>
      <w:r>
        <w:rPr>
          <w:lang w:val="fr_FR" w:bidi="fr_FR"/>
        </w:rPr>
      </w:r>
      <w:r>
        <w:rPr>
          <w:lang w:val="fr_FR" w:bidi="fr_FR"/>
        </w:rPr>
        <w:t xml:space="preserve">Arrêtez-vous ici et discutez en groupe des mots ou expressions que vous utiliserez pour </w:t>
      </w:r>
      <w:r>
        <w:rPr>
          <w:b/>
          <w:lang w:val="fr_FR" w:bidi="fr_FR"/>
        </w:rPr>
        <w:t>trembler</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Paul dit qu'il a enseigné non pas par des paroles qui sonnent avec sagesse et qui sonnent avec </w:t>
      </w:r>
      <w:r>
        <w:rPr>
          <w:b/>
          <w:lang w:val="fr_FR" w:bidi="fr_FR"/>
        </w:rPr>
        <w:t>persuasion</w:t>
      </w:r>
      <w:r>
        <w:rPr>
          <w:lang w:val="fr_FR" w:bidi="fr_FR"/>
        </w:rPr>
        <w:t xml:space="preserve">, mais par une </w:t>
      </w:r>
      <w:r>
        <w:rPr>
          <w:b/>
          <w:lang w:val="fr_FR" w:bidi="fr_FR"/>
        </w:rPr>
        <w:t>démonstration</w:t>
      </w:r>
      <w:r>
        <w:rPr>
          <w:lang w:val="fr_FR" w:bidi="fr_FR"/>
        </w:rPr>
        <w:t xml:space="preserve"> de la puissance de </w:t>
      </w:r>
      <w:r>
        <w:rPr>
          <w:b/>
          <w:lang w:val="fr_FR" w:bidi="fr_FR"/>
        </w:rPr>
        <w:t>l'Esprit de Dieu</w:t>
      </w:r>
      <w:r>
        <w:rPr>
          <w:lang w:val="fr_FR" w:bidi="fr_FR"/>
        </w:rPr>
        <w:t>. Quand quelqu'un persuade quelqu'un d'autre, il prononce des paroles qui amènent les gens à être d'accord avec lui ou à faire ce qu'il attend d'eux. La démonstration est l'évidence ou la preuve qui montre aux gens que quelque chose est vrai. Dans ce cas, les gens savent que l'enseignement de Paul est vrai parce qu'ils voient l'Esprit de Dieu à l'œuvre. L'Esprit de Dieu est la puissance qui vient de Dieu. Cette puissance crée, donne la vie, accomplit des miracles et change les gens.</w:t>
      </w:r>
    </w:p>
    <w:p>
      <w:pPr/>
      <w:r>
        <w:rPr>
          <w:lang w:val="fr_FR" w:bidi="fr_FR"/>
        </w:rPr>
      </w:r>
      <w:r>
        <w:rPr>
          <w:lang w:val="fr_FR" w:bidi="fr_FR"/>
        </w:rPr>
        <w:t xml:space="preserve">Arrêtez-vous ici et discutez en groupe des mots ou des expressions que vous allez utiliser pour </w:t>
      </w:r>
      <w:r>
        <w:rPr>
          <w:b/>
          <w:lang w:val="fr_FR" w:bidi="fr_FR"/>
        </w:rPr>
        <w:t>l'Esprit de Dieu</w:t>
      </w:r>
      <w:r>
        <w:rPr>
          <w:lang w:val="fr_FR" w:bidi="fr_FR"/>
        </w:rPr>
        <w:t xml:space="preserve">. L'Esprit de Dieu se réfère au Saint-Esprit, mais ici, il est juste appelé « l'Esprit. » Voir </w:t>
      </w:r>
      <w:r>
        <w:rPr>
          <w:lang w:val="fr_FR" w:bidi="fr_FR"/>
        </w:rPr>
        <w:t>Saint-Esprit</w:t>
      </w:r>
      <w:r>
        <w:rPr>
          <w:lang w:val="fr_FR" w:bidi="fr_FR"/>
        </w:rPr>
        <w:t xml:space="preserve"> dans le glossaire principal pour plus d'informations sur le mot Esprit de Dieu. Si vous avez déjà traduit ces mots dans un autre livre de la Bible, utilisez les mêmes mots que vous y avez utilisés.</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2:6–16</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2:6–16 et gardez le dans votre cœur.</w:t>
      </w:r>
    </w:p>
    <w:p>
      <w:pPr/>
      <w:r>
        <w:rPr>
          <w:lang w:val="fr_FR" w:bidi="fr_FR"/>
        </w:rPr>
      </w:r>
      <w:r>
        <w:rPr>
          <w:lang w:val="fr_FR" w:bidi="fr_FR"/>
        </w:rPr>
        <w:t>Écoutez la version audio de 1 Corinthiens 2:6–16 trois fois, dans trois versions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ce passage de 1 Corinthiens 2:6–16 dans la version la plus facile à comprendre.</w:t>
      </w:r>
    </w:p>
    <w:p>
      <w:pPr/>
      <w:r>
        <w:rPr>
          <w:lang w:val="fr_FR" w:bidi="fr_FR"/>
        </w:rPr>
      </w:r>
      <w:r>
        <w:rPr>
          <w:lang w:val="fr_FR" w:bidi="fr_FR"/>
        </w:rPr>
        <w:t>Paul écrit une lettre à l'Église de Corinthe où les gens se disputent pour savoir quel enseignant suivre. Paul vient d'achever de dire aux croyants de ne pas être impressionnés par la sagesse des humains, mais de seulement suivre le Christ. Paul a rappelé aux Corinthiens que lui-même ne parlait pas bien quand il enseignait à Corinthe. Paul a dit qu'il a parlé de cette manière pour que les Corinthiens croient au Christ à cause de la puissance de l'Esprit de Dieu, non pas parce qu'il semblait sage.</w:t>
      </w:r>
    </w:p>
    <w:p>
      <w:pPr/>
      <w:r>
        <w:rPr>
          <w:lang w:val="fr_FR" w:bidi="fr_FR"/>
        </w:rPr>
      </w:r>
      <w:r>
        <w:rPr>
          <w:lang w:val="fr_FR" w:bidi="fr_FR"/>
        </w:rPr>
        <w:t>Paul commence à expliquer la différence entre la sagesse humaine et la sagesse de Dieu. Paul dit que ceux qui enseignent sur le Christ enseignent en fait la sagesse à ceux qui sont mûrs ou adultes dans leur foi. Mais Paul dit que la sagesse que ces personnes enseignent est très différente de la sagesse des dirigeants humains, comme les rois et les gouverneurs. Paul rappelle aux Corinthiens qu'alors que ces dirigeants humains semblent sages et puissants maintenant, ils passeront ou mourront, et les gens oublieront ces leaders.</w:t>
      </w:r>
    </w:p>
    <w:p>
      <w:pPr/>
      <w:r>
        <w:rPr>
          <w:lang w:val="fr_FR" w:bidi="fr_FR"/>
        </w:rPr>
      </w:r>
      <w:r>
        <w:rPr>
          <w:lang w:val="fr_FR" w:bidi="fr_FR"/>
        </w:rPr>
        <w:t>Arrêtez-vous ici et discutez de cette question en groupe : Racontez une histoire sur une personne qui est très sage. Comment savez-vous que cette personne est sage ? Comment agit-il ou parle-t-il différemment des autres personnes ? Mettez cet audio en pause ici.</w:t>
      </w:r>
    </w:p>
    <w:p>
      <w:pPr/>
      <w:r>
        <w:rPr>
          <w:lang w:val="fr_FR" w:bidi="fr_FR"/>
        </w:rPr>
      </w:r>
      <w:r>
        <w:rPr>
          <w:lang w:val="fr_FR" w:bidi="fr_FR"/>
        </w:rPr>
        <w:t>Paul dit que ceux qui enseignent sur le Christ enseignent un type différent de sagesse. Cette sagesse était un secret dans le passé. Dieu a maintenant révélé cette sagesse par l'Esprit de Dieu aux personnes qui croient. Ce « secret » était le plan de Dieu d'envoyer le Christ mourir sur la croix pour sauver le peuple de Dieu. Paul dit que Dieu a destiné ou a décidé de ce plan avant même que Dieu ne crée le monde. Dieu a fait cela pour honorer chaque personne qui croit au Christ afin que les croyants puissent vivre près de Dieu et faire l'expérience de sa grandeur et de sa puissance. Paul dit que les chefs de ce monde ou les chefs humains de ce monde ne comprenaient pas la sagesse du plan secret de Dieu. Parce que ces chefs ne comprenaient pas le plan, ils ont crucifié Jésus-Christ sur la croix.</w:t>
      </w:r>
    </w:p>
    <w:p>
      <w:pPr/>
      <w:r>
        <w:rPr>
          <w:lang w:val="fr_FR" w:bidi="fr_FR"/>
        </w:rPr>
      </w:r>
      <w:r>
        <w:rPr>
          <w:lang w:val="fr_FR" w:bidi="fr_FR"/>
        </w:rPr>
        <w:t>Maintenant, Paul cite quelqu'un ou dit les paroles de quelqu'un d'autre. Nous ne sommes pas sûrs de qui Paul cite les propos. Paul pourrait citer les écrits des enseignants juifs qui ont utilisé des mots de l'Ancien Testament pour enseigner aux gens. Ou Paul peut rassembler lui-même des paroles de l'Ancien Testament. Quoi qu'il en soit, Paul prononce ces paroles de façon à montrer qu'elles sont très importantes et que quelqu'un doté de sagesse ou d'autorité venant de Dieu les a prononcées en premier. Paul dit que les choses que Dieu a préparées pour ceux qui l'aiment sont meilleures que tout ce qu'aucune personne n'a jamais vues, entendues ou imaginées. Ces choses merveilleuses sont ce que Dieu a révélé ou nous a montré par l'Esprit de Dieu. Seul le peuple de Dieu peut comprendre la sagesse de Dieu. Les personnes qui suivent le Christ sont les seules personnes qui ont l'Esprit de Dieu.</w:t>
      </w:r>
    </w:p>
    <w:p>
      <w:pPr/>
      <w:r>
        <w:rPr>
          <w:lang w:val="fr_FR" w:bidi="fr_FR"/>
        </w:rPr>
      </w:r>
      <w:r>
        <w:rPr>
          <w:lang w:val="fr_FR" w:bidi="fr_FR"/>
        </w:rPr>
        <w:t>Arrêtez-vous ici et discutez de cette question en groupe : Racontez une histoire sur un moment où un groupe de personnes a vu quelque chose se produire, mais ne le comprenait pas. Que se passe-t-il quand une seule personne dans le groupe comprend ce qui s'est passé ou pourquoi cela s'est produit ? Comment cette personne est-elle différente des autres qui ne comprennent pas ? Mettez cet audio en pause ici.</w:t>
      </w:r>
    </w:p>
    <w:p>
      <w:pPr/>
      <w:r>
        <w:rPr>
          <w:lang w:val="fr_FR" w:bidi="fr_FR"/>
        </w:rPr>
      </w:r>
      <w:r>
        <w:rPr>
          <w:lang w:val="fr_FR" w:bidi="fr_FR"/>
        </w:rPr>
        <w:t>Paul pose une question à laquelle il ne s'attend pas à ce que les croyants de Corinthe répondent. Paul dit : « Qui connaît les pensées qu'une autre personne a ? » Seul l'esprit d'une personne ou cette personne elle-même connaît ses propres pensées. De la même manière, personne ne peut connaître les pensées de Dieu, sauf le propre Esprit de Dieu. Les gens qui suivent le Christ peuvent comprendre les choses que Dieu nous a librement données parce que nous avons cet Esprit qui est de Dieu. Et grâce à cela, nous pouvons comprendre le sage dessein de Dieu.</w:t>
      </w:r>
    </w:p>
    <w:p>
      <w:pPr/>
      <w:r>
        <w:rPr>
          <w:lang w:val="fr_FR" w:bidi="fr_FR"/>
        </w:rPr>
      </w:r>
      <w:r>
        <w:rPr>
          <w:lang w:val="fr_FR" w:bidi="fr_FR"/>
        </w:rPr>
        <w:t xml:space="preserve">Paul dit que les gens comme lui, qui enseignent sur le Christ, n'utilisent pas les mots que les gens leur ont enseignés. Au lieu de cela, ces enseignants utilisent des paroles que l'Esprit de Dieu leur enseigne. Et ces enseignants expliquent ces vérités aux gens qui ont l'Esprit de Dieu. </w:t>
      </w:r>
    </w:p>
    <w:p>
      <w:pPr/>
      <w:r>
        <w:rPr>
          <w:lang w:val="fr_FR" w:bidi="fr_FR"/>
        </w:rPr>
      </w:r>
      <w:r>
        <w:rPr>
          <w:lang w:val="fr_FR" w:bidi="fr_FR"/>
        </w:rPr>
        <w:t>Les gens qui n'ont pas l'Esprit de Dieu n'acceptent ni ne croient les choses que l'Esprit de Dieu dit. Ces personnes pensent que ce que l'Esprit de Dieu dit est folie ou non sens. Mais les gens qui ont l'Esprit de Dieu sont capables de juger ou d'évaluer si quelque chose est sage ou folie. Paul dit que les gens qui n'ont pas l'Esprit de Dieu ne peuvent pas juger si la personne qui a l'Esprit de Dieu est sage ou folle. Paul dit cela parce que les Corinthiens jugent les enseignants selon le degré de sagesse qu'ils attribuent à leurs paroles. Paul sait que les Corinthiens croient que les Corinthiens sont très spirituels et sages. Paul rappelle aux Corinthiens que leur sagesse humaine ne peut pas juger la sagesse qui vient de l'Esprit de Dieu.</w:t>
      </w:r>
    </w:p>
    <w:p>
      <w:pPr/>
      <w:r>
        <w:rPr>
          <w:lang w:val="fr_FR" w:bidi="fr_FR"/>
        </w:rPr>
      </w:r>
      <w:r>
        <w:rPr>
          <w:lang w:val="fr_FR" w:bidi="fr_FR"/>
        </w:rPr>
        <w:t>Arrêtez-vous ici et discutez de cette question en groupe : Racontez une histoire sur une personne qui voulait devenir sage. Qu'est-ce que cette personne a fait pour les aider à apprendre ou à obtenir plus de sagesse ? Comment d'autres personnes les ont-elles aidés à devenir plus sages ? Mettez cet audio en pause ici.</w:t>
      </w:r>
    </w:p>
    <w:p>
      <w:pPr/>
      <w:r>
        <w:rPr>
          <w:lang w:val="fr_FR" w:bidi="fr_FR"/>
        </w:rPr>
      </w:r>
      <w:r>
        <w:rPr>
          <w:lang w:val="fr_FR" w:bidi="fr_FR"/>
        </w:rPr>
        <w:t>Paul pose une autre question à laquelle il ne s'attend pas à ce que les Corinthiens répondent. Paul dit : « Qui connaît les pensées du Seigneur ? Qui en sait assez pour enseigner le Seigneur ? Paul dit ensuite que nous avons l'esprit ou les pensées mêmes du Christ. Quand Paul dit « l'esprit du Christ », il utilise des paroles du livre que le prophète Esaïe a écrit. Dans l'Ancien Testament, Esaïe utilise les mots « la pensée du Seigneur » ou « la pensée de Yahweh. Paul dit cela parce qu'il sait que Jésus-Christ est le même Dieu dont nous entendons parler dans l'Ancien Testament, qui était nommé Yahweh. Paul veut dire que l'Esprit de Dieu, qui guide les pensées du Christ, guide aussi les pensées des personnes qui croient en Christ et le suivent.</w:t>
      </w:r>
      <w:r>
        <w:rPr>
          <w:lang w:val="fr_FR" w:bidi="fr_FR"/>
        </w:rPr>
      </w:r>
    </w:p>
    <w:p>
      <w:pPr>
        <w:pStyle w:val="Heading3"/>
      </w:pPr>
      <w:r>
        <w:rPr>
          <w:lang w:val="fr_FR" w:bidi="fr_FR"/>
        </w:rPr>
        <w:t>Définir les Scènes</w:t>
      </w:r>
    </w:p>
    <w:p>
      <w:pPr/>
      <w:r>
        <w:rPr>
          <w:lang w:val="fr_FR" w:bidi="fr_FR"/>
        </w:rPr>
      </w:r>
      <w:r>
        <w:rPr>
          <w:lang w:val="fr_FR" w:bidi="fr_FR"/>
        </w:rPr>
        <w:t>Écoutez l'audio de ce passage de 1 Corinthiens 2:6–16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a quatre parties.</w:t>
      </w:r>
    </w:p>
    <w:p>
      <w:pPr/>
      <w:r>
        <w:rPr>
          <w:lang w:val="fr_FR" w:bidi="fr_FR"/>
        </w:rPr>
      </w:r>
      <w:r>
        <w:rPr>
          <w:b/>
          <w:lang w:val="fr_FR" w:bidi="fr_FR"/>
        </w:rPr>
        <w:t>Dans la première partie :</w:t>
      </w:r>
      <w:r>
        <w:rPr>
          <w:lang w:val="fr_FR" w:bidi="fr_FR"/>
        </w:rPr>
        <w:t xml:space="preserve"> Paul dit que lui et d'autres comme lui enseignent la sagesse, mais pas le genre que les chefs humains enseignent.</w:t>
      </w:r>
    </w:p>
    <w:p>
      <w:pPr/>
      <w:r>
        <w:rPr>
          <w:lang w:val="fr_FR" w:bidi="fr_FR"/>
        </w:rPr>
      </w:r>
      <w:r>
        <w:rPr>
          <w:b/>
          <w:lang w:val="fr_FR" w:bidi="fr_FR"/>
        </w:rPr>
        <w:t>Dans la deuxième partie :</w:t>
      </w:r>
      <w:r>
        <w:rPr>
          <w:lang w:val="fr_FR" w:bidi="fr_FR"/>
        </w:rPr>
        <w:t xml:space="preserve"> Paul dit que les choses que Dieu a prévues pour ceux qui l'aiment sont meilleures que tout ce que quiconque a jamais vu, entendu ou imaginé.</w:t>
      </w:r>
    </w:p>
    <w:p>
      <w:pPr/>
      <w:r>
        <w:rPr>
          <w:lang w:val="fr_FR" w:bidi="fr_FR"/>
        </w:rPr>
      </w:r>
      <w:r>
        <w:rPr>
          <w:b/>
          <w:lang w:val="fr_FR" w:bidi="fr_FR"/>
        </w:rPr>
        <w:t>Dans la troisième partie :</w:t>
      </w:r>
      <w:r>
        <w:rPr>
          <w:lang w:val="fr_FR" w:bidi="fr_FR"/>
        </w:rPr>
        <w:t xml:space="preserve"> Paul dit que le seul qui sait ce qui est dans le cœur d'une personne est cette personne. De la même manière, personne ne connaît les choses de Dieu, sauf l'Esprit de Dieu.</w:t>
      </w:r>
    </w:p>
    <w:p>
      <w:pPr/>
      <w:r>
        <w:rPr>
          <w:lang w:val="fr_FR" w:bidi="fr_FR"/>
        </w:rPr>
      </w:r>
      <w:r>
        <w:rPr>
          <w:b/>
          <w:lang w:val="fr_FR" w:bidi="fr_FR"/>
        </w:rPr>
        <w:t>Dans la quatrième partie :</w:t>
      </w:r>
      <w:r>
        <w:rPr>
          <w:lang w:val="fr_FR" w:bidi="fr_FR"/>
        </w:rPr>
        <w:t xml:space="preserve"> Les gens sans l'Esprit de Dieu pensent que ce que l'Esprit de Dieu dit est folie, mais les gens qui ont l'Esprit de Dieu peuvent juger la valeur de tout. La personne avec l'Esprit de Dieu partage la sagesse qui vient du Christ, qui est Dieu lui-même.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Les gens qui enseignent avec des paroles du Saint-Esprit de Dieu</w:t>
      </w:r>
    </w:p>
    <w:p>
      <w:pPr>
        <w:pStyle w:val="ListBullet"/>
        <w:spacing w:line="240" w:lineRule="auto"/>
        <w:ind w:left="720"/>
      </w:pPr>
      <w:r>
        <w:rPr>
          <w:lang w:val="fr_FR" w:bidi="fr_FR"/>
        </w:rPr>
      </w:r>
      <w:r>
        <w:rPr>
          <w:lang w:val="fr_FR" w:bidi="fr_FR"/>
        </w:rPr>
        <w:t>Les personnes qui enseignent aux autres en utilisant leur propre sagesse humaine</w:t>
      </w:r>
    </w:p>
    <w:p>
      <w:pPr>
        <w:pStyle w:val="ListBullet"/>
        <w:spacing w:line="240" w:lineRule="auto"/>
        <w:ind w:left="720"/>
      </w:pPr>
      <w:r>
        <w:rPr>
          <w:lang w:val="fr_FR" w:bidi="fr_FR"/>
        </w:rPr>
      </w:r>
      <w:r>
        <w:rPr>
          <w:lang w:val="fr_FR" w:bidi="fr_FR"/>
        </w:rPr>
        <w:t>Dieu, dont le nom personnel est Yahweh</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Saint-Esprit</w:t>
      </w:r>
    </w:p>
    <w:p>
      <w:pPr/>
      <w:r>
        <w:rPr>
          <w:lang w:val="fr_FR" w:bidi="fr_FR"/>
        </w:rPr>
      </w:r>
      <w:r>
        <w:rPr>
          <w:lang w:val="fr_FR" w:bidi="fr_FR"/>
        </w:rPr>
        <w:t>Pensez à cette partie de la lettre tous ensemble. Bien que Paul dit beaucoup de choses dans ce passage, il partage quatre grandes idées. Premièrement, la sagesse de Dieu est différente de la sagesse humaine. Deuxièmement, la sagesse ou le plan de Dieu est bien meilleur que la sagesse humaine. Troisièmement, les gens ne peuvent pas comprendre le plan de Dieu à moins que l'Esprit de Dieu ne leur montre. Et quatrièmement, les gens sans l'Esprit de Dieu ne peuvent pas juger ceux qui parlent par l'Esprit de Dieu.</w:t>
      </w:r>
    </w:p>
    <w:p>
      <w:pPr/>
      <w:r>
        <w:rPr>
          <w:lang w:val="fr_FR" w:bidi="fr_FR"/>
        </w:rPr>
      </w:r>
      <w:r>
        <w:rPr>
          <w:lang w:val="fr_FR" w:bidi="fr_FR"/>
        </w:rPr>
        <w:t>Dans la partie précédente de sa lettre, Paul disait aux Corinthiens de ne pas être impressionnés par la sagesse humaine et de ne suivre que le Christ. Dans cette partie, Paul commence cette nouvelle pensée par un mot qui contraste clairement avec la partie précédente par la façon dont il commence cette nouvelle pensée. Paul va montrer qu'il y a deux types de sagesse : la sagesse humaine et la vraie sagesse ou le plan de Dieu. Paul dit que les gens suivent la sagesse de Dieu quand ils suivent le Christ.</w:t>
      </w:r>
    </w:p>
    <w:p>
      <w:pPr/>
      <w:r>
        <w:rPr>
          <w:lang w:val="fr_FR" w:bidi="fr_FR"/>
        </w:rPr>
      </w:r>
      <w:r>
        <w:rPr>
          <w:lang w:val="fr_FR" w:bidi="fr_FR"/>
        </w:rPr>
        <w:t>Paul dit que lui et d'autres comme lui enseignent la sagesse aux personnes qui sont spirituellement mûres ou qui font fermement confiance au Christ. Cette sagesse est très différente de la sagesse que les dirigeants humains enseignent. Paul rappelle aux Corinthiens que ces responsables humains ne vivent qu'un court temps et passeront bientôt ou mourront. Par comparaison, la sagesse de Dieu est un plan que Dieu a fait il y a longtemps, avant même qu'il ne crée le monde. Ici, Paul dit que Dieu avait « destiné » que cela se produise. Destiner, c'est déterminer quelque chose avant qu'il ne se produise. Ce plan que Dieu a destiné, qui était autrefois un mystère ou un secret pour les gens, est le message de l'Évangile sur Jésus-Christ et la crucifixion du Christ. Ici, Paul utilise le mot mystère pour signifier une vérité secrète que l'Esprit de Dieu montre maintenant aux gens. Paul dit qu'aucun des chefs de cet âge ou des responsables humains dans le monde ne comprenait cette vérité. S'ils l'avaient fait, dit Paul, ils n'auraient pas mis le Christ à mort sur la croix.</w:t>
      </w:r>
    </w:p>
    <w:p>
      <w:pPr/>
      <w:r>
        <w:rPr>
          <w:lang w:val="fr_FR" w:bidi="fr_FR"/>
        </w:rPr>
      </w:r>
      <w:r>
        <w:rPr>
          <w:lang w:val="fr_FR" w:bidi="fr_FR"/>
        </w:rPr>
        <w:t>Arrêtez-vous ici et discutez de cette question en groupe : Racontez une histoire sur quelque chose qui était un secret entre deux personnes, mais ensuite une personne l'a raconté à quelqu'un d'autre, puis cette personne l'a raconté aux autres jusqu'à ce que beaucoup de personnes le connaissent. Comment parlez-vous de ce secret maintenant que beaucoup de personnes le connaissent ? Mettez cet audio en pause ici.</w:t>
      </w:r>
    </w:p>
    <w:p>
      <w:pPr/>
      <w:r>
        <w:rPr>
          <w:lang w:val="fr_FR" w:bidi="fr_FR"/>
        </w:rPr>
      </w:r>
      <w:r>
        <w:rPr>
          <w:lang w:val="fr_FR" w:bidi="fr_FR"/>
        </w:rPr>
        <w:t>Dans la deuxième partie, Paul partage certaines paroles qui proviennent probablement d'autres parties de la Bible. Paul dit qu'aucun œil n'a vu, aucune oreille n'a entendu et aucun cœur ou esprit humain n'a imaginé les très bonnes choses que Dieu a préparées pour ceux qui l'aiment. Ici, Paul parle de l'œil, de l'oreille et du cœur ou de l'esprit. Chacune de ces parties du corps décrit des parties des pensées et des émotions d'une personne. Les gens utilisent leurs yeux et leurs oreilles pour apprendre de nouvelles choses. Les gens utilisent leur esprit pour comprendre ce qu'ils apprennent et pour créer des idées. À l'époque de Paul, les gens pensaient que le cœur était le centre de leur vie intérieure ou l'endroit d'où les pensées et les sentiments des gens venaient. Ainsi, cette expression signifie que personne n'avait jamais pensé au plan sage de Dieu avant que Dieu ne le révèle aux gens. C'est pourquoi certaines traductions utilisent le mot esprit au lieu de cœur. Vous devez traduire cette expression d'une manière qui est naturelle dans votre propre langue.</w:t>
      </w:r>
    </w:p>
    <w:p>
      <w:pPr/>
      <w:r>
        <w:rPr>
          <w:lang w:val="fr_FR" w:bidi="fr_FR"/>
        </w:rPr>
      </w:r>
      <w:r>
        <w:rPr>
          <w:lang w:val="fr_FR" w:bidi="fr_FR"/>
        </w:rPr>
        <w:t>Arrêtez-vous ici et discutez de cette question en groupe : Dans votre langue, comment décrivez-vous les parties intérieures d'une personne où elle comprend et forme des idées ? Quelle partie du corps d'une personne décrit où elle ressent ses émotions les plus profondes ? Mettez cet audio en pause ici.</w:t>
      </w:r>
    </w:p>
    <w:p>
      <w:pPr/>
      <w:r>
        <w:rPr>
          <w:lang w:val="fr_FR" w:bidi="fr_FR"/>
        </w:rPr>
      </w:r>
      <w:r>
        <w:rPr>
          <w:lang w:val="fr_FR" w:bidi="fr_FR"/>
        </w:rPr>
        <w:t>Paul dit que ces choses que les gens ne pouvaient pas imaginer dans le passé, Dieu nous les a maintenant révélées, ou à tous ceux qui croient. Dieu a révélé l'Évangile à Paul et aux apôtres en premier, mais ensuite Paul et les apôtres ont partagé cet Évangile avec les Corinthiens. Le Saint-Esprit de Dieu a montré à chacun d'eux les bonnes choses que Dieu leur préparait. Et maintenant le Saint-Esprit de Dieu montre aussi ces choses à toutes les personnes qui croient en Christ.</w:t>
      </w:r>
    </w:p>
    <w:p>
      <w:pPr/>
      <w:r>
        <w:rPr>
          <w:lang w:val="fr_FR" w:bidi="fr_FR"/>
        </w:rPr>
      </w:r>
      <w:r>
        <w:rPr>
          <w:lang w:val="fr_FR" w:bidi="fr_FR"/>
        </w:rPr>
        <w:t>Paul dit que le Saint-Esprit sonde tout. C'est un langage spécial qui signifie que le Saint-Esprit sait tout sur tout. Cela ne signifie pas que l'Esprit va à la recherche d'informations. L'Esprit ne « cherche » pas comme s'il y avait des choses qu'il essayait de découvrir. Paul dit que l'esprit sonde même les « choses profondes de Dieu ». C'est aussi un langage spécial. Cela signifie que l'Esprit connaît les choses les plus difficiles à savoir sur Dieu. L'Esprit sait aussi tout sur la nature, les actions et les pensées de Dieu. Et le Saint-Esprit sait tout sur la sagesse secrète de Dieu, y compris toutes les choses que Dieu a préparées pour ceux qui l'aiment.</w:t>
      </w:r>
    </w:p>
    <w:p>
      <w:pPr/>
      <w:r>
        <w:rPr>
          <w:lang w:val="fr_FR" w:bidi="fr_FR"/>
        </w:rPr>
      </w:r>
      <w:r>
        <w:rPr>
          <w:lang w:val="fr_FR" w:bidi="fr_FR"/>
        </w:rPr>
        <w:t>Dans la troisième partie, Paul pose une question à laquelle il ne s'attend pas à ce que les Corinthiens répondent. Paul dit : « Qui connaît les pensées qu'une autre personne a ? » Paul rappelle aux Corinthiens que seul l'esprit d'une personne qui vit en elle connaît ses pensées. De la même manière, dit Paul, le propre esprit de Dieu est le seul qui sache ce qui est dans l'esprit de Dieu.</w:t>
      </w:r>
    </w:p>
    <w:p>
      <w:pPr/>
      <w:r>
        <w:rPr>
          <w:lang w:val="fr_FR" w:bidi="fr_FR"/>
        </w:rPr>
      </w:r>
      <w:r>
        <w:rPr>
          <w:lang w:val="fr_FR" w:bidi="fr_FR"/>
        </w:rPr>
        <w:t>Arrêtez-vous ici et discutez de cette question en groupe : Dans votre culture, comment parlez-vous des pensées et des sentiments intérieurs d'une personne que personne d'autre ne connaît ? Si cette personne partage ces pensées ou ces sentiments seulement avec quelqu'un qui est très proche d'elle, comment décrivez-vous la relation étroite que ces deux personnes partagent ? Mettez cet audio en pause ici.</w:t>
      </w:r>
    </w:p>
    <w:p>
      <w:pPr/>
      <w:r>
        <w:rPr>
          <w:lang w:val="fr_FR" w:bidi="fr_FR"/>
        </w:rPr>
      </w:r>
      <w:r>
        <w:rPr>
          <w:lang w:val="fr_FR" w:bidi="fr_FR"/>
        </w:rPr>
        <w:t>Paul utilise un mot dans la langue originale qui relie fortement sa pensée suivante avec ce qu'il vient de dire. Paul dit que Dieu ne nous a pas donné l'esprit du monde, mais Dieu nous a donné l'Esprit de Dieu. Paul utilise l'expression « esprit du monde » ici pour signifier la façon dont les gens de ce monde pensent aux choses. Le mot que Paul utilise ne se réfère pas à un mauvais esprit ou à un démon. Paul dit simplement que les personnes qui ne sont pas croyantes en Christ dépendent de leur propre capacité à penser aux choses. Ces personnes n'ont aucun moyen de connaître la façon dont Dieu considère les choses.</w:t>
      </w:r>
    </w:p>
    <w:p>
      <w:pPr/>
      <w:r>
        <w:rPr>
          <w:lang w:val="fr_FR" w:bidi="fr_FR"/>
        </w:rPr>
      </w:r>
      <w:r>
        <w:rPr>
          <w:lang w:val="fr_FR" w:bidi="fr_FR"/>
        </w:rPr>
        <w:t>Les choses que l'Esprit a montrées à Paul et aux autres qui enseignent l'Évangile sont ce qu'ils enseignent maintenant aux autres. Ces enseignants n'utilisent pas les paroles que les sages leur ont enseignées, mais au contraire, ils utilisent les paroles que l'Esprit leur a enseignées. Paul dit que l'Esprit de Dieu l'a aidé et ces autres enseignants à savoir quelles paroles dire.</w:t>
      </w:r>
    </w:p>
    <w:p>
      <w:pPr/>
      <w:r>
        <w:rPr>
          <w:lang w:val="fr_FR" w:bidi="fr_FR"/>
        </w:rPr>
      </w:r>
      <w:r>
        <w:rPr>
          <w:lang w:val="fr_FR" w:bidi="fr_FR"/>
        </w:rPr>
        <w:t>Dans la quatrième partie, Paul dit que l'homme ou la personne sans l'Esprit n'accepte pas les choses de l'Esprit de Dieu. Paul dit que les gens comme cela pensent que ce que l'Esprit dit est folie ou non sens. Ces personnes peuvent lire les vérités dans la Bible et voir ou entendre le message de l'Évangile, mais à moins que le Saint-Esprit les aide, elles ne peuvent pas comprendre. Paul dit que les gens doivent discerner ces choses spirituellement. Cela signifie qu'ils doivent étudier, examiner ou enquêter sur quelque chose à fond pour tout apprendre à son sujet. Une personne sans l'Esprit de Dieu ne peut pas comprendre la valeur du plan de Dieu ou comprendre à quel point il est sage, peu importe combien elle étudie. Seul l'Esprit peut leur montrer la vérité.</w:t>
      </w:r>
    </w:p>
    <w:p>
      <w:pPr/>
      <w:r>
        <w:rPr>
          <w:lang w:val="fr_FR" w:bidi="fr_FR"/>
        </w:rPr>
      </w:r>
      <w:r>
        <w:rPr>
          <w:lang w:val="fr_FR" w:bidi="fr_FR"/>
        </w:rPr>
        <w:t>Arrêtez-vous ici et discutez de cette question en groupe : Quels mots utilisez-vous pour parler de la façon dont une personne travaille pour apprendre quelque chose de nouveau ? Si nécessaire, revenez à la deuxième étape pour voir les mots que vous avez utilisés dans votre histoire sur une personne qui voulait devenir sage. Mettez cet audio en pause ici.</w:t>
      </w:r>
    </w:p>
    <w:p>
      <w:pPr/>
      <w:r>
        <w:rPr>
          <w:lang w:val="fr_FR" w:bidi="fr_FR"/>
        </w:rPr>
      </w:r>
      <w:r>
        <w:rPr>
          <w:lang w:val="fr_FR" w:bidi="fr_FR"/>
        </w:rPr>
        <w:t>Paul dit que la personne spirituelle juge toutes choses, mais personne ne peut juger la personne spirituelle. Paul veut dire qu'une personne qui n'a pas l'Esprit de Dieu ne sera pas capable d'examiner et d'évaluer correctement une personne qui a l'Esprit de Dieu. Ainsi, cette personne ne comprendra pas ou n'appréciera pas ce que la personne qui a l'Esprit dit.</w:t>
      </w:r>
    </w:p>
    <w:p>
      <w:pPr/>
      <w:r>
        <w:rPr>
          <w:lang w:val="fr_FR" w:bidi="fr_FR"/>
        </w:rPr>
      </w:r>
      <w:r>
        <w:rPr>
          <w:lang w:val="fr_FR" w:bidi="fr_FR"/>
        </w:rPr>
        <w:t>Paul pose maintenant une autre question à laquelle il ne s'attend pas à ce que les Corinthiens répondent. Paul dit : « Qui connaît la pensée du Seigneur pour l'instruire ? » Dans la langue originale, l'expression « la pensée du Seigneur » signifie comprendre ce que le Seigneur pense sur les choses. Le peuple juif appelait Dieu, dont le nom personnel était Yahweh, par le titre respectueux « Seigneur. » En posant cette question, Paul dit en fait que personne n'oserait dire qu'il était assez sage pour comprendre les pensées du tout-puissant et puissant l'Éternel. « Mais », dit Paul, « nous avons la pensée du Christ. » En disant cela, Paul fait une déclaration très audacieuse et finale : Jésus-Christ est le même Dieu que le Yahweh dont nous entendons parler dans l'Ancien Testament. Ce message sur le Christ et sur la croix représente les pensées sages de Dieu lui-même.</w:t>
      </w:r>
    </w:p>
    <w:p>
      <w:pPr/>
      <w:r>
        <w:rPr>
          <w:lang w:val="fr_FR" w:bidi="fr_FR"/>
        </w:rPr>
      </w:r>
      <w:r>
        <w:rPr>
          <w:lang w:val="fr_FR" w:bidi="fr_FR"/>
        </w:rPr>
        <w:t>Maintenant, le groupe doit créer un scénario en images, dessiner ou utiliser des objets pour visualiser le passage et les actions dans le passage. Pendant que vous faites cela, vous pourriez avoir des dessins ou des objets pour représenter les quatre catégories sur lesquelles Paul écrit. Les catégories sont : la sagesse humaine, la sagesse de Dieu, les personnes qui ne comprennent pas la sagesse de Dieu et les personnes qui comprennent parce que l'Esprit de Dieu les aide. Alors que vous commencez à raconter cette partie de la lettre de Paul, montrez comment les idées de Paul font des va-et-vient entre chaque catégorie. Ces mouvements peuvent aider les gens dans le groupe à visualiser le flux de cette partie de la lettre de Paul.</w:t>
      </w:r>
      <w:r>
        <w:rPr>
          <w:lang w:val="fr_FR" w:bidi="fr_FR"/>
        </w:rPr>
      </w:r>
    </w:p>
    <w:p>
      <w:pPr>
        <w:pStyle w:val="Heading3"/>
      </w:pPr>
      <w:r>
        <w:rPr>
          <w:lang w:val="fr_FR" w:bidi="fr_FR"/>
        </w:rPr>
        <w:t>Intégration du Texte</w:t>
      </w:r>
    </w:p>
    <w:p>
      <w:pPr/>
      <w:r>
        <w:rPr>
          <w:lang w:val="fr_FR" w:bidi="fr_FR"/>
        </w:rPr>
      </w:r>
      <w:r>
        <w:rPr>
          <w:lang w:val="fr_FR" w:bidi="fr_FR"/>
        </w:rPr>
        <w:t>Écoutez l'audio de ce passage de 1 Corinthiens 2:6–16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Ce passage a quatre parties.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Les gens qui enseignent avec des mots du Saint-Esprit de Dieu</w:t>
      </w:r>
    </w:p>
    <w:p>
      <w:pPr>
        <w:pStyle w:val="ListBullet"/>
        <w:spacing w:line="240" w:lineRule="auto"/>
        <w:ind w:left="720"/>
      </w:pPr>
      <w:r>
        <w:rPr>
          <w:lang w:val="fr_FR" w:bidi="fr_FR"/>
        </w:rPr>
      </w:r>
      <w:r>
        <w:rPr>
          <w:lang w:val="fr_FR" w:bidi="fr_FR"/>
        </w:rPr>
        <w:t>Les personnes qui enseignent aux autres en utilisant leur propre sagesse humaine</w:t>
      </w:r>
    </w:p>
    <w:p>
      <w:pPr>
        <w:pStyle w:val="ListBullet"/>
        <w:spacing w:line="240" w:lineRule="auto"/>
        <w:ind w:left="720"/>
      </w:pPr>
      <w:r>
        <w:rPr>
          <w:lang w:val="fr_FR" w:bidi="fr_FR"/>
        </w:rPr>
      </w:r>
      <w:r>
        <w:rPr>
          <w:lang w:val="fr_FR" w:bidi="fr_FR"/>
        </w:rPr>
        <w:t>Dieu, dont le nom personnel est Yahweh</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Saint-Esprit</w:t>
      </w:r>
    </w:p>
    <w:p>
      <w:pPr/>
      <w:r>
        <w:rPr>
          <w:lang w:val="fr_FR" w:bidi="fr_FR"/>
        </w:rPr>
      </w:r>
      <w:r>
        <w:rPr>
          <w:lang w:val="fr_FR" w:bidi="fr_FR"/>
        </w:rPr>
        <w:t>Vous allez travailler en groupe et jouer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ce passage, Paul parle de quatre idées ou catégories principales : la sagesse humaine, la sagesse de Dieu, les personnes qui ne comprennent pas la sagesse de Dieu et les personnes qui comprennent parce que l'Esprit de Dieu les aide. Au fur et à mesure que vous parcourez le passage, Paul navigue souvent entre ces idées et la façon dont elles s'articulent, ou non, entre elles. Pour aider le groupe à mieux visualiser ce que Paul dit, vous pourriez diviser la pièce en quatre coins. Sur un côté de la pièce, mettez la sagesse humaine dans un coin et la sagesse de Dieu dans l'autre coin. Ensuite, de l'autre côté de la pièce, mettez les personnes qui comprennent seulement la sagesse humaine dans un coin et les croyants qui comprennent la sagesse de Dieu dans l'autre coin. Maintenant, alors que vous abordez chaque point mentionné par Paul dans le passage, vous pouvez naviguer entre les quatre idées pour montrer comment Paul explique la relation entre chacune d'elles.</w:t>
      </w:r>
    </w:p>
    <w:p>
      <w:pPr/>
      <w:r>
        <w:rPr>
          <w:lang w:val="fr_FR" w:bidi="fr_FR"/>
        </w:rPr>
      </w:r>
      <w:r>
        <w:rPr>
          <w:lang w:val="fr_FR" w:bidi="fr_FR"/>
        </w:rPr>
        <w:t>Alors que le passage commence, Paul dit qu'il y a deux types très différents de sagesse, qui sont la sagesse humaine et la sagesse de Dieu. La sagesse de Dieu n'est pas du tout comme la sagesse humaine. La sagesse de Dieu est le plan que Dieu a fait avant même qu'il ne crée le monde pour envoyer Jésus-Christ sur terre pour mourir sur la croix, mais les personnes qui gouvernent le monde, comme les rois, n'ont pas compris cela. S'ils avaient compris, ils n'auraient pas tué le Christ sur la croix.</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rappelle aux Corinthiens que le plan de Dieu par Jésus-Christ est de loin meilleur que toutes les idées que les gens créent pour essayer de résoudre les problèmes de ce monde. Mais les gens peuvent seulement comprendre la sagesse de Dieu si le Saint-Esprit de Dieu leur montre que ces paroles sont vraies.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des croyants Corinthiens : “ Que ressentez-vous ou à quoi pensez-vous ? ” Les personnes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que le seul qui sait ce qui est dans le cœur d'une personne est cette même personne. De la même manière, personne ne connaît les choses de Dieu, sauf l'Esprit de Dieu. Ainsi, les enseignants comme Paul n'utilisent pas les mots qu'ils ont appris de la sagesse humaine. Au contraire, ces enseignants utilisent les mots que l'Esprit de Dieu leur enseigne pour expliquer ces vérités au peuple de Dieu.</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enseignent en utilisant des paroles de l'Esprit de Dieu : « Que ressentez-vous ou pensez-vous ? » Les personnes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Enfin, Paul dit que les incrédules pensent que ce que l'Esprit de Dieu dit est folie, mais les personnes qui ont l'Esprit de Dieu savent ce qui est vrai. Les incrédules ne peuvent pas comprendre correctement la sagesse que l'Esprit de Dieu donne à un croyant à exprimer, car cette personne parle avec les propres pensées du Christ.</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 ceux qui conduisent les autres en utilisant leur propre sagesse humaine : « Que ressentez-vous ou que pensez-vous ? » Les personnes pourraient répondre par des choses comme :</w:t>
      </w:r>
    </w:p>
    <w:p>
      <w:pPr>
        <w:pStyle w:val="ListBullet"/>
        <w:spacing w:line="240" w:lineRule="auto"/>
        <w:ind w:left="720"/>
      </w:pPr>
      <w:r>
        <w:rPr>
          <w:lang w:val="fr_FR" w:bidi="fr_FR"/>
        </w:rPr>
      </w:r>
      <w:r>
        <w:rPr>
          <w:lang w:val="fr_FR" w:bidi="fr_FR"/>
        </w:rPr>
        <w:t>Demandez aux personnes qui jouent le rôle des croyants Corinthiens : “ Que ressentez-vous ou à quoi pensez-vous ? ” Les personnes pourraient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2:6–16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que lui et les autres comme lui enseignent la </w:t>
      </w:r>
      <w:r>
        <w:rPr>
          <w:b/>
          <w:lang w:val="fr_FR" w:bidi="fr_FR"/>
        </w:rPr>
        <w:t>sagesse</w:t>
      </w:r>
      <w:r>
        <w:rPr>
          <w:lang w:val="fr_FR" w:bidi="fr_FR"/>
        </w:rPr>
        <w:t xml:space="preserve"> à ceux qui sont mûrs dans le Christ. Mais Paul dit que cette sagesse de Dieu est très différente de la sagesse humaine. Utilisez le même mot ou la même expression pour sagesse que celui que vous avez utilisé dans les passages précédents. Pour plus d'informations sur </w:t>
      </w:r>
      <w:r>
        <w:rPr>
          <w:lang w:val="fr_FR" w:bidi="fr_FR"/>
        </w:rPr>
        <w:t>sagesse</w:t>
      </w:r>
      <w:r>
        <w:rPr>
          <w:lang w:val="fr_FR" w:bidi="fr_FR"/>
        </w:rPr>
        <w:t>, consultez le glossaire principal.</w:t>
      </w:r>
    </w:p>
    <w:p>
      <w:pPr/>
      <w:r>
        <w:rPr>
          <w:lang w:val="fr_FR" w:bidi="fr_FR"/>
        </w:rPr>
      </w:r>
      <w:r>
        <w:rPr>
          <w:lang w:val="fr_FR" w:bidi="fr_FR"/>
        </w:rPr>
        <w:t xml:space="preserve">Une personne qui est </w:t>
      </w:r>
      <w:r>
        <w:rPr>
          <w:b/>
          <w:lang w:val="fr_FR" w:bidi="fr_FR"/>
        </w:rPr>
        <w:t>mature</w:t>
      </w:r>
      <w:r>
        <w:rPr>
          <w:lang w:val="fr_FR" w:bidi="fr_FR"/>
        </w:rPr>
        <w:t xml:space="preserve"> est pleinement développée ou adulte. Ils sont adultes. Ce ne sont plus des enfants. Ils pensent et agissent comme des adultes. Dans ce cas, Paul dit que ces personnes sont spirituellement mûres ou capables de comprendre et d'accepter le message sur le Christ. C'est le seul endroit dans la Bible qui utilise ce mot spécial dans la langue originale.</w:t>
      </w:r>
    </w:p>
    <w:p>
      <w:pPr/>
      <w:r>
        <w:rPr>
          <w:lang w:val="fr_FR" w:bidi="fr_FR"/>
        </w:rPr>
      </w:r>
      <w:r>
        <w:rPr>
          <w:lang w:val="fr_FR" w:bidi="fr_FR"/>
        </w:rPr>
        <w:t xml:space="preserve">Arrêtez-vous ici et discutez en groupe du mot ou de l'expression que vous allez utiliser pour traduire « </w:t>
      </w:r>
      <w:r>
        <w:rPr>
          <w:b/>
          <w:lang w:val="fr_FR" w:bidi="fr_FR"/>
        </w:rPr>
        <w:t>mature</w:t>
      </w:r>
      <w:r>
        <w:rPr>
          <w:lang w:val="fr_FR" w:bidi="fr_FR"/>
        </w:rPr>
        <w:t xml:space="preserve"> ». Mettez cet audio en pause ici.</w:t>
      </w:r>
    </w:p>
    <w:p>
      <w:pPr/>
      <w:r>
        <w:rPr>
          <w:lang w:val="fr_FR" w:bidi="fr_FR"/>
        </w:rPr>
      </w:r>
      <w:r>
        <w:rPr>
          <w:lang w:val="fr_FR" w:bidi="fr_FR"/>
        </w:rPr>
        <w:t>Paul dit que les chefs de cet âge n'ont pas compris cette sagesse de Dieu. Paul rappelle aussi aux Corinthiens que ces chefs disparaîtront bientôt. Les dirigeants sont des personnes qui ont des positions importantes de direction, comme les rois, les princes ou les chefs. Un âge est une période de temps significative, comme une époque ou toute une vie. Disparaître signifie mourir et être oublié par les autres personnes.</w:t>
      </w:r>
    </w:p>
    <w:p>
      <w:pPr/>
      <w:r>
        <w:rPr>
          <w:lang w:val="fr_FR" w:bidi="fr_FR"/>
        </w:rPr>
      </w:r>
      <w:r>
        <w:rPr>
          <w:lang w:val="fr_FR" w:bidi="fr_FR"/>
        </w:rPr>
        <w:t xml:space="preserve">Arrêtez-vous ici et discutez en groupe des mots ou des expressions que vous allez utiliser pour </w:t>
      </w:r>
      <w:r>
        <w:rPr>
          <w:b/>
          <w:lang w:val="fr_FR" w:bidi="fr_FR"/>
        </w:rPr>
        <w:t>dirigeants</w:t>
      </w:r>
      <w:r>
        <w:rPr>
          <w:lang w:val="fr_FR" w:bidi="fr_FR"/>
        </w:rPr>
        <w:t xml:space="preserve">, </w:t>
      </w:r>
      <w:r>
        <w:rPr>
          <w:b/>
          <w:lang w:val="fr_FR" w:bidi="fr_FR"/>
        </w:rPr>
        <w:t>cet âge</w:t>
      </w:r>
      <w:r>
        <w:rPr>
          <w:lang w:val="fr_FR" w:bidi="fr_FR"/>
        </w:rPr>
        <w:t xml:space="preserve">, et </w:t>
      </w:r>
      <w:r>
        <w:rPr>
          <w:b/>
          <w:lang w:val="fr_FR" w:bidi="fr_FR"/>
        </w:rPr>
        <w:t>disparaître</w:t>
      </w:r>
      <w:r>
        <w:rPr>
          <w:lang w:val="fr_FR" w:bidi="fr_FR"/>
        </w:rPr>
        <w:t>. Si vous avez déjà traduit ces mots dans un autre livre de la Bible, utilisez les mêmes mots que vous y avez utilisés. Mettez cet audio en pause ici.</w:t>
      </w:r>
    </w:p>
    <w:p>
      <w:pPr/>
      <w:r>
        <w:rPr>
          <w:lang w:val="fr_FR" w:bidi="fr_FR"/>
        </w:rPr>
      </w:r>
      <w:r>
        <w:rPr>
          <w:lang w:val="fr_FR" w:bidi="fr_FR"/>
        </w:rPr>
        <w:t xml:space="preserve">Cette sagesse que Paul et les autres comme lui partagent sur le Christ était autrefois un </w:t>
      </w:r>
      <w:r>
        <w:rPr>
          <w:b/>
          <w:lang w:val="fr_FR" w:bidi="fr_FR"/>
        </w:rPr>
        <w:t>mystère</w:t>
      </w:r>
      <w:r>
        <w:rPr>
          <w:lang w:val="fr_FR" w:bidi="fr_FR"/>
        </w:rPr>
        <w:t>. Ici, le mot mystère signifie que quelque chose était un secret, mais que Dieu le dit ou révèle maintenant. Ce n'est pas un secret que les gens trouvent pour eux-mêmes, mais l'Esprit de Dieu montre aux gens cette vérité.</w:t>
      </w:r>
    </w:p>
    <w:p>
      <w:pPr/>
      <w:r>
        <w:rPr>
          <w:lang w:val="fr_FR" w:bidi="fr_FR"/>
        </w:rPr>
      </w:r>
      <w:r>
        <w:rPr>
          <w:lang w:val="fr_FR" w:bidi="fr_FR"/>
        </w:rPr>
        <w:t xml:space="preserve">Arrêtez-vous ici et discutez en groupe du mot ou de l'expression que vous allez utiliser pour traduire « </w:t>
      </w:r>
      <w:r>
        <w:rPr>
          <w:b/>
          <w:lang w:val="fr_FR" w:bidi="fr_FR"/>
        </w:rPr>
        <w:t>mystère</w:t>
      </w:r>
      <w:r>
        <w:rPr>
          <w:lang w:val="fr_FR" w:bidi="fr_FR"/>
        </w:rPr>
        <w:t xml:space="preserve"> ». Si vous avez déjà traduit ce mot dans un autre livre de la Bible, utilisez le même mot que vous y avez utilisé. Mettez cet audio en pause ici.</w:t>
      </w:r>
    </w:p>
    <w:p>
      <w:pPr/>
      <w:r>
        <w:rPr>
          <w:lang w:val="fr_FR" w:bidi="fr_FR"/>
        </w:rPr>
      </w:r>
      <w:r>
        <w:rPr>
          <w:lang w:val="fr_FR" w:bidi="fr_FR"/>
        </w:rPr>
        <w:t xml:space="preserve">Paul dit que Dieu </w:t>
      </w:r>
      <w:r>
        <w:rPr>
          <w:b/>
          <w:lang w:val="fr_FR" w:bidi="fr_FR"/>
        </w:rPr>
        <w:t>a destiné</w:t>
      </w:r>
      <w:r>
        <w:rPr>
          <w:lang w:val="fr_FR" w:bidi="fr_FR"/>
        </w:rPr>
        <w:t xml:space="preserve"> ce plan avant qu'il ne crée le monde pour la </w:t>
      </w:r>
      <w:r>
        <w:rPr>
          <w:b/>
          <w:lang w:val="fr_FR" w:bidi="fr_FR"/>
        </w:rPr>
        <w:t>gloire</w:t>
      </w:r>
      <w:r>
        <w:rPr>
          <w:lang w:val="fr_FR" w:bidi="fr_FR"/>
        </w:rPr>
        <w:t xml:space="preserve"> de tous ceux qui croient en Christ. Destiner signifie concevoir ou déterminer quelque chose avant de le faire. La gloire signifie généralement la puissance et la beauté de Dieu ou de Jésus lui-même. Quand Dieu fait quelque chose pour </w:t>
      </w:r>
      <w:r>
        <w:rPr>
          <w:b/>
          <w:lang w:val="fr_FR" w:bidi="fr_FR"/>
        </w:rPr>
        <w:t>notre</w:t>
      </w:r>
      <w:r>
        <w:rPr>
          <w:lang w:val="fr_FR" w:bidi="fr_FR"/>
        </w:rPr>
        <w:t xml:space="preserve"> gloire, nous pouvons faire l'expérience dans notre propre vie à quel point Dieu est beau et puissant. En d'autres termes, Dieu a décidé d'accomplir son plan il y a longtemps pour que les gens puissent recevoir de belles et puissantes choses de Dieu.</w:t>
      </w:r>
    </w:p>
    <w:p>
      <w:pPr/>
      <w:r>
        <w:rPr>
          <w:lang w:val="fr_FR" w:bidi="fr_FR"/>
        </w:rPr>
      </w:r>
      <w:r>
        <w:rPr>
          <w:lang w:val="fr_FR" w:bidi="fr_FR"/>
        </w:rPr>
        <w:t xml:space="preserve">Arrêtez-vous ici et discutez en groupe des mots ou des expressions que vous allez utiliser pour </w:t>
      </w:r>
      <w:r>
        <w:rPr>
          <w:b/>
          <w:lang w:val="fr_FR" w:bidi="fr_FR"/>
        </w:rPr>
        <w:t>destiné</w:t>
      </w:r>
      <w:r>
        <w:rPr>
          <w:lang w:val="fr_FR" w:bidi="fr_FR"/>
        </w:rPr>
        <w:t xml:space="preserve"> et </w:t>
      </w:r>
      <w:r>
        <w:rPr>
          <w:b/>
          <w:lang w:val="fr_FR" w:bidi="fr_FR"/>
        </w:rPr>
        <w:t>gloire</w:t>
      </w:r>
      <w:r>
        <w:rPr>
          <w:lang w:val="fr_FR" w:bidi="fr_FR"/>
        </w:rPr>
        <w:t xml:space="preserve">. Si vous avez déjà traduit ces mots dans un autre livre de la Bible, utilisez les mêmes mots que vous y avez utilisés. Pour plus d'informations, consultez </w:t>
      </w:r>
      <w:r>
        <w:rPr>
          <w:lang w:val="fr_FR" w:bidi="fr_FR"/>
        </w:rPr>
        <w:t>gloire</w:t>
      </w:r>
      <w:r>
        <w:rPr>
          <w:lang w:val="fr_FR" w:bidi="fr_FR"/>
        </w:rPr>
        <w:t xml:space="preserve"> dans le glossaire principal. Mettez cet audio en pause ici.</w:t>
      </w:r>
    </w:p>
    <w:p>
      <w:pPr/>
      <w:r>
        <w:rPr>
          <w:lang w:val="fr_FR" w:bidi="fr_FR"/>
        </w:rPr>
      </w:r>
      <w:r>
        <w:rPr>
          <w:lang w:val="fr_FR" w:bidi="fr_FR"/>
        </w:rPr>
        <w:t xml:space="preserve">Paul dit que si les chefs de cet âge avaient compris la sagesse du plan de Dieu, ils n'auraient pas </w:t>
      </w:r>
      <w:r>
        <w:rPr>
          <w:b/>
          <w:lang w:val="fr_FR" w:bidi="fr_FR"/>
        </w:rPr>
        <w:t>crucifié</w:t>
      </w:r>
      <w:r>
        <w:rPr>
          <w:lang w:val="fr_FR" w:bidi="fr_FR"/>
        </w:rPr>
        <w:t xml:space="preserve"> le Seigneur de gloire. La crucifixion était la méthode romaine d'exécution des personnes. Utilisez le même mot ou la même expression pour crucifié que celui que vous avez utilisé dans les passages précédents. Pour plus d'informations sur la </w:t>
      </w:r>
      <w:r>
        <w:rPr>
          <w:lang w:val="fr_FR" w:bidi="fr_FR"/>
        </w:rPr>
        <w:t xml:space="preserve"> crucifixion </w:t>
      </w:r>
      <w:r>
        <w:rPr>
          <w:lang w:val="fr_FR" w:bidi="fr_FR"/>
        </w:rPr>
        <w:t>, consultez le glossaire principal.</w:t>
      </w:r>
    </w:p>
    <w:p>
      <w:pPr/>
      <w:r>
        <w:rPr>
          <w:lang w:val="fr_FR" w:bidi="fr_FR"/>
        </w:rPr>
      </w:r>
      <w:r>
        <w:rPr>
          <w:lang w:val="fr_FR" w:bidi="fr_FR"/>
        </w:rPr>
        <w:t xml:space="preserve">Un </w:t>
      </w:r>
      <w:r>
        <w:rPr>
          <w:b/>
          <w:lang w:val="fr_FR" w:bidi="fr_FR"/>
        </w:rPr>
        <w:t>seigneur</w:t>
      </w:r>
      <w:r>
        <w:rPr>
          <w:lang w:val="fr_FR" w:bidi="fr_FR"/>
        </w:rPr>
        <w:t xml:space="preserve"> est quelqu'un qui est maître d'autres personnes, qui a pleine autorité et à qui ces personnes doivent le respect. Dieu est appelé Seigneur parce qu'il a autorité sur le monde entier. Après que Jésus eut été crucifié et fut ressuscité d'entre les morts, les gens ont appelé Jésus Seigneur parce que Jésus a autorité sur ces personnes tout comme Dieu le Père l'a. Utilisez le même mot ou la même expression pour “Seigneur” que celui employé dans les passages précédents. Pour plus d'informations sur le mot </w:t>
      </w:r>
      <w:r>
        <w:rPr>
          <w:lang w:val="fr_FR" w:bidi="fr_FR"/>
        </w:rPr>
        <w:t>Seigneur</w:t>
      </w:r>
      <w:r>
        <w:rPr>
          <w:lang w:val="fr_FR" w:bidi="fr_FR"/>
        </w:rPr>
        <w:t>, consultez le glossaire principal.</w:t>
      </w:r>
    </w:p>
    <w:p>
      <w:pPr/>
      <w:r>
        <w:rPr>
          <w:lang w:val="fr_FR" w:bidi="fr_FR"/>
        </w:rPr>
      </w:r>
      <w:r>
        <w:rPr>
          <w:lang w:val="fr_FR" w:bidi="fr_FR"/>
        </w:rPr>
        <w:t xml:space="preserve">Paul dit que c'est le </w:t>
      </w:r>
      <w:r>
        <w:rPr>
          <w:b/>
          <w:lang w:val="fr_FR" w:bidi="fr_FR"/>
        </w:rPr>
        <w:t>Saint-Esprit</w:t>
      </w:r>
      <w:r>
        <w:rPr>
          <w:lang w:val="fr_FR" w:bidi="fr_FR"/>
        </w:rPr>
        <w:t xml:space="preserve"> de Dieu qui révèle ces choses aux personnes qui croient en Christ. Il dit que seul l</w:t>
      </w:r>
      <w:r>
        <w:rPr>
          <w:b/>
          <w:lang w:val="fr_FR" w:bidi="fr_FR"/>
        </w:rPr>
        <w:t>esprit</w:t>
      </w:r>
      <w:r>
        <w:rPr>
          <w:lang w:val="fr_FR" w:bidi="fr_FR"/>
        </w:rPr>
        <w:t xml:space="preserve"> d'une personne en elle peut comprendre ce qu'elle pense. L'esprit d'une personne est la partie d'une personne que nous ne pouvons pas voir : ce sont nos sentiments et nos pensées. Quand Paul parle de l'esprit du monde, il parle des pensées des personnes dans le monde qui n'ont pas le Saint-Esprit de Dieu. Le Saint-Esprit, cependant, est l'Esprit de Dieu. La Bible parle parfois de l'Esprit de Dieu, de l'Esprit du Seigneur, ou d'autres fois simplement de l'Esprit. Le Saint-Esprit fait partie de la Trinité — le Dieu qui est un, mais se compose de trois personnes. Dieu le Père, Dieu le Fils qui est Jésus et Dieu le Saint-Esprit sont trois personnes différentes, mais ensemble elles sont un seul Dieu. Utilisez le même mot ou la même expression pour Esprit que celui que vous avez utilisé dans les passages précédents. Pour plus d'informations sur l'</w:t>
      </w:r>
      <w:r>
        <w:rPr>
          <w:lang w:val="fr_FR" w:bidi="fr_FR"/>
        </w:rPr>
        <w:t>esprit d'une personne</w:t>
      </w:r>
      <w:r>
        <w:rPr>
          <w:lang w:val="fr_FR" w:bidi="fr_FR"/>
        </w:rPr>
        <w:t xml:space="preserve"> et sur le </w:t>
      </w:r>
      <w:r>
        <w:rPr>
          <w:lang w:val="fr_FR" w:bidi="fr_FR"/>
        </w:rPr>
        <w:t>Saint-Esprit</w:t>
      </w:r>
      <w:r>
        <w:rPr>
          <w:lang w:val="fr_FR" w:bidi="fr_FR"/>
        </w:rPr>
        <w:t>, consultez le glossaire principal.</w:t>
      </w:r>
    </w:p>
    <w:p>
      <w:pPr/>
      <w:r>
        <w:rPr>
          <w:lang w:val="fr_FR" w:bidi="fr_FR"/>
        </w:rPr>
      </w:r>
      <w:r>
        <w:rPr>
          <w:lang w:val="fr_FR" w:bidi="fr_FR"/>
        </w:rPr>
        <w:t xml:space="preserve">Quand quelqu'un </w:t>
      </w:r>
      <w:r>
        <w:rPr>
          <w:b/>
          <w:lang w:val="fr_FR" w:bidi="fr_FR"/>
        </w:rPr>
        <w:t>révèle</w:t>
      </w:r>
      <w:r>
        <w:rPr>
          <w:lang w:val="fr_FR" w:bidi="fr_FR"/>
        </w:rPr>
        <w:t xml:space="preserve"> quelque chose, il annonce ou fait apparaître quelque chose que personne ne pouvait voir ou savoir auparavant. Utilisez les mêmes mots ou expressions pour révéler que ceux que vous avez utilisés dans les passages précédents. Une révélation est la chose que quelqu'un révèle. Consultez le Glossaire principal pour plus d'informations sur la </w:t>
      </w:r>
      <w:r>
        <w:rPr>
          <w:b/>
          <w:lang w:val="fr_FR" w:bidi="fr_FR"/>
        </w:rPr>
        <w:t>révélation</w:t>
      </w:r>
      <w:r>
        <w:rPr>
          <w:lang w:val="fr_FR" w:bidi="fr_FR"/>
        </w:rPr>
        <w:t>.</w:t>
      </w:r>
    </w:p>
    <w:p>
      <w:pPr/>
      <w:r>
        <w:rPr>
          <w:lang w:val="fr_FR" w:bidi="fr_FR"/>
        </w:rPr>
      </w:r>
      <w:r>
        <w:rPr>
          <w:lang w:val="fr_FR" w:bidi="fr_FR"/>
        </w:rPr>
        <w:t xml:space="preserve">Paul dit que la personne </w:t>
      </w:r>
      <w:r>
        <w:rPr>
          <w:b/>
          <w:lang w:val="fr_FR" w:bidi="fr_FR"/>
        </w:rPr>
        <w:t>naturelle</w:t>
      </w:r>
      <w:r>
        <w:rPr>
          <w:lang w:val="fr_FR" w:bidi="fr_FR"/>
        </w:rPr>
        <w:t xml:space="preserve"> n'accepte pas ce que l'Esprit de Dieu dit parce qu'elle pense que la sagesse de Dieu est un non-sens. Le mot naturel signifie le contraire des choses spirituelles qui ne peuvent pas être vues ou touchées. Les choses naturelles sont celles qui passeront ou mourront.</w:t>
      </w:r>
    </w:p>
    <w:p>
      <w:pPr/>
      <w:r>
        <w:rPr>
          <w:lang w:val="fr_FR" w:bidi="fr_FR"/>
        </w:rPr>
      </w:r>
      <w:r>
        <w:rPr>
          <w:lang w:val="fr_FR" w:bidi="fr_FR"/>
        </w:rPr>
        <w:t xml:space="preserve">Arrêtez-vous ici et discutez en groupe du mot ou de l'expression que vous allez utiliser pour traduire « </w:t>
      </w:r>
      <w:r>
        <w:rPr>
          <w:b/>
          <w:lang w:val="fr_FR" w:bidi="fr_FR"/>
        </w:rPr>
        <w:t>naturel</w:t>
      </w:r>
      <w:r>
        <w:rPr>
          <w:lang w:val="fr_FR" w:bidi="fr_FR"/>
        </w:rPr>
        <w:t xml:space="preserve"> ». Si vous avez déjà traduit ce mot dans un autre livre de la Bible, utilisez le même mot que vous y avez utilisé. Mettez cet audio en pause ici.</w:t>
      </w:r>
    </w:p>
    <w:p>
      <w:pPr/>
      <w:r>
        <w:rPr>
          <w:lang w:val="fr_FR" w:bidi="fr_FR"/>
        </w:rPr>
      </w:r>
      <w:r>
        <w:rPr>
          <w:lang w:val="fr_FR" w:bidi="fr_FR"/>
        </w:rPr>
        <w:t xml:space="preserve">Paul dit que les personnes sans l'Esprit de Dieu ne peuvent pas </w:t>
      </w:r>
      <w:r>
        <w:rPr>
          <w:b/>
          <w:lang w:val="fr_FR" w:bidi="fr_FR"/>
        </w:rPr>
        <w:t>discerner</w:t>
      </w:r>
      <w:r>
        <w:rPr>
          <w:lang w:val="fr_FR" w:bidi="fr_FR"/>
        </w:rPr>
        <w:t xml:space="preserve"> les choses spirituelles de Dieu, donc elles ne peuvent pas </w:t>
      </w:r>
      <w:r>
        <w:rPr>
          <w:b/>
          <w:lang w:val="fr_FR" w:bidi="fr_FR"/>
        </w:rPr>
        <w:t>juger</w:t>
      </w:r>
      <w:r>
        <w:rPr>
          <w:lang w:val="fr_FR" w:bidi="fr_FR"/>
        </w:rPr>
        <w:t xml:space="preserve"> la personne qui parle avec l'Esprit de Dieu. Juger signifie examiner de près ou enquêter. Discerner signifie porter un jugement sur la base d'informations approfondies et détaillées.</w:t>
      </w:r>
    </w:p>
    <w:p>
      <w:pPr/>
      <w:r>
        <w:rPr>
          <w:lang w:val="fr_FR" w:bidi="fr_FR"/>
        </w:rPr>
      </w:r>
      <w:r>
        <w:rPr>
          <w:lang w:val="fr_FR" w:bidi="fr_FR"/>
        </w:rPr>
        <w:t xml:space="preserve">Arrêtez-vous ici et discutez en groupe des mots ou des expressions que vous allez utiliser pour </w:t>
      </w:r>
      <w:r>
        <w:rPr>
          <w:b/>
          <w:lang w:val="fr_FR" w:bidi="fr_FR"/>
        </w:rPr>
        <w:t>discerner</w:t>
      </w:r>
      <w:r>
        <w:rPr>
          <w:lang w:val="fr_FR" w:bidi="fr_FR"/>
        </w:rPr>
        <w:t xml:space="preserve"> et </w:t>
      </w:r>
      <w:r>
        <w:rPr>
          <w:b/>
          <w:lang w:val="fr_FR" w:bidi="fr_FR"/>
        </w:rPr>
        <w:t>juger</w:t>
      </w:r>
      <w:r>
        <w:rPr>
          <w:lang w:val="fr_FR" w:bidi="fr_FR"/>
        </w:rPr>
        <w:t>. Si vous avez déjà traduit ces mots dans un autre livre de la Bible, utilisez les mêmes mots que vous y avez utilisés. Mettez cet audio en pause ici.</w:t>
      </w:r>
    </w:p>
    <w:p>
      <w:pPr/>
      <w:r>
        <w:rPr>
          <w:lang w:val="fr_FR" w:bidi="fr_FR"/>
        </w:rPr>
      </w:r>
      <w:r>
        <w:rPr>
          <w:lang w:val="fr_FR" w:bidi="fr_FR"/>
        </w:rPr>
        <w:t xml:space="preserve">Paul dit que ceux qui croient sont capables de comprendre la sagesse de Dieu parce que nous avons l'esprit du </w:t>
      </w:r>
      <w:r>
        <w:rPr>
          <w:b/>
          <w:lang w:val="fr_FR" w:bidi="fr_FR"/>
        </w:rPr>
        <w:t>Christ</w:t>
      </w:r>
      <w:r>
        <w:rPr>
          <w:lang w:val="fr_FR" w:bidi="fr_FR"/>
        </w:rPr>
        <w:t xml:space="preserve">. Le Christ est le titre spécial qui a été donné à Jésus pour montrer que Jésus est le Messie, ou le Sauveur, que Dieu a promis d'envoyer aux Israélites. Utilisez le même mot ou la même expression pour Christ que celui que vous avez utilisé dans les passages précédents Pour plus d'informations sur le mot </w:t>
      </w:r>
      <w:r>
        <w:rPr>
          <w:lang w:val="fr_FR" w:bidi="fr_FR"/>
        </w:rPr>
        <w:t>Christ</w:t>
      </w:r>
      <w:r>
        <w:rPr>
          <w:lang w:val="fr_FR" w:bidi="fr_FR"/>
        </w:rPr>
        <w:t xml:space="preserve">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votre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dire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quelle version du passage, parmi celles des membres, vous préférez.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3:1–4</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3:1–4 et gardez-le dans vos cœurs.</w:t>
      </w:r>
    </w:p>
    <w:p>
      <w:pPr/>
      <w:r>
        <w:rPr>
          <w:lang w:val="fr_FR" w:bidi="fr_FR"/>
        </w:rPr>
      </w:r>
      <w:r>
        <w:rPr>
          <w:lang w:val="fr_FR" w:bidi="fr_FR"/>
        </w:rPr>
        <w:t>Écoutez la version audio de 1 Corinthiens 3:1–4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Mettez cet audio en pause ici.</w:t>
      </w:r>
    </w:p>
    <w:p>
      <w:pPr>
        <w:pStyle w:val="ListBullet"/>
        <w:spacing w:line="240" w:lineRule="auto"/>
        <w:ind w:left="720"/>
      </w:pPr>
      <w:r>
        <w:rPr>
          <w:lang w:val="fr_FR" w:bidi="fr_FR"/>
        </w:rPr>
      </w:r>
      <w:r>
        <w:rPr>
          <w:lang w:val="fr_FR" w:bidi="fr_FR"/>
        </w:rPr>
        <w:t>Quelle est l'incidence de ce passage sur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3:1–4 dans la traduction la plus facile à comprendre.</w:t>
      </w:r>
    </w:p>
    <w:p>
      <w:pPr/>
      <w:r>
        <w:rPr>
          <w:lang w:val="fr_FR" w:bidi="fr_FR"/>
        </w:rPr>
      </w:r>
      <w:r>
        <w:rPr>
          <w:lang w:val="fr_FR" w:bidi="fr_FR"/>
        </w:rPr>
        <w:t>Paul écrit une lettre à l'Église de Corinthe où les gens se disputent pour savoir quel enseignant est le plus sage. Paul vient de rappeler à ces croyants que la sagesse humaine n'est pas la même chose que la sagesse de Dieu. La vraie sagesse est le plan de Dieu pour rapprocher les gens de Dieu par la mort du Christ sur la croix. Mais les gens peuvent seulement comprendre la sagesse de Dieu si le Saint-Esprit leur montre la vérité.</w:t>
      </w:r>
    </w:p>
    <w:p>
      <w:pPr/>
      <w:r>
        <w:rPr>
          <w:lang w:val="fr_FR" w:bidi="fr_FR"/>
        </w:rPr>
      </w:r>
      <w:r>
        <w:rPr>
          <w:lang w:val="fr_FR" w:bidi="fr_FR"/>
        </w:rPr>
        <w:t>Dans cette partie de sa lettre, Paul dit que lorsqu'il était à Corinthe, il ne pouvait pas parler aux croyants de cette ville comme à des personnes spirituelles. Les personnes spirituelles sont celles que le Saint-Esprit guide. Au contraire, Paul dit qu'il a parlé comme si les croyants appartenaient au monde. Paul a parlé comme si les croyants agissaient comme des nourrissons, ou des bébés, dans leur foi plutôt que comme des chrétiens mûrs.</w:t>
      </w:r>
    </w:p>
    <w:p>
      <w:pPr/>
      <w:r>
        <w:rPr>
          <w:lang w:val="fr_FR" w:bidi="fr_FR"/>
        </w:rPr>
      </w:r>
      <w:r>
        <w:rPr>
          <w:lang w:val="fr_FR" w:bidi="fr_FR"/>
        </w:rPr>
        <w:t>Arrêtez-vous ici et discutez de cette question en groupe : Racontez une histoire sur un enfant qui a essayé d'agir comme une personne adulte. Qu'est-ce que l'enfant a fait ou dit ? Comment les mots et les actions de l'enfant étaient-ils différents de ceux d'un adulte même s'il essayait d'agir comme un adulte ? Mettez cet audio en pause ici.</w:t>
      </w:r>
    </w:p>
    <w:p>
      <w:pPr/>
      <w:r>
        <w:rPr>
          <w:lang w:val="fr_FR" w:bidi="fr_FR"/>
        </w:rPr>
      </w:r>
      <w:r>
        <w:rPr>
          <w:lang w:val="fr_FR" w:bidi="fr_FR"/>
        </w:rPr>
        <w:t>Paul dit que comme les Corinthiens étaient immatures dans leur foi, il était seulement capable d'enseigner aux croyants les vérités de base de l'Évangile. Une mère donne du lait à son bébé parce qu'il ne peut pas digérer la nourriture solide. Paul était seulement capable d'enseigner aux Corinthiens les vérités de base sur le Christ et la façon dont il est mort sur la croix. Les Corinthiens n'étaient pas prêts à entendre l'enseignement plus difficile sur la façon dont, lorsqu'ils suivent le Christ, ils doivent changer leurs pensées et leurs actions.</w:t>
      </w:r>
    </w:p>
    <w:p>
      <w:pPr/>
      <w:r>
        <w:rPr>
          <w:lang w:val="fr_FR" w:bidi="fr_FR"/>
        </w:rPr>
      </w:r>
      <w:r>
        <w:rPr>
          <w:lang w:val="fr_FR" w:bidi="fr_FR"/>
        </w:rPr>
        <w:t>Arrêtez-vous ici et discutez de cette question en groupe : Racontez l'histoire d'une personne qui connaissait beaucoup de dictons sages, mais qui a agi de manière insensée. Maintenant, racontez une histoire sur une personne qui a suivi ces paroles sages dans ses actions. Mettez cet audio en pause ici.</w:t>
      </w:r>
    </w:p>
    <w:p>
      <w:pPr/>
      <w:r>
        <w:rPr>
          <w:lang w:val="fr_FR" w:bidi="fr_FR"/>
        </w:rPr>
      </w:r>
      <w:r>
        <w:rPr>
          <w:lang w:val="fr_FR" w:bidi="fr_FR"/>
        </w:rPr>
        <w:t>Même maintenant, Paul dit que les croyants ne sont pas prêts à digérer ou à absorber la nourriture solide de ce message. L'estomac d'un adulte est capable de décomposer la nourriture solide en ce dont le corps a besoin pour être en bonne santé. Un croyant mature est capable d'absorber le message de l'Évangile pour que l'Évangile apporte un changement dans chaque partie de ses pensées et de ses actions. Paul dit que quand les croyants de Corinthe entendent le message de l'Évangile, ils ne le comprennent pas et ne lui permettent pas de changer leurs pensées et leurs actions comme un croyant mûr. Paul dit que c'est parce que les croyants de Corinthe ne suivent pas le Saint-Esprit. Plutôt, les croyants suivent leurs désirs humains naturels, tout comme les personnes dans le monde qui ne sont pas croyantes. Paul dit que les croyants sont jaloux les uns des autres. Par conséquent, les croyants se disputent entre eux.</w:t>
      </w:r>
    </w:p>
    <w:p>
      <w:pPr/>
      <w:r>
        <w:rPr>
          <w:lang w:val="fr_FR" w:bidi="fr_FR"/>
        </w:rPr>
      </w:r>
      <w:r>
        <w:rPr>
          <w:lang w:val="fr_FR" w:bidi="fr_FR"/>
        </w:rPr>
        <w:t>Arrêtez-vous ici et discutez de cette question en groupe : Mettez en scène un groupe d'enfants qui jouent à un jeu où un enfant doit donner des instructions aux autres enfants. Mettez en scène comment les enfants veulent tous être celui qui commande et comment ils se disputent pour savoir quel enfant sera le plus important. Mettez cet audio en pause ici.</w:t>
      </w:r>
    </w:p>
    <w:p>
      <w:pPr/>
      <w:r>
        <w:rPr>
          <w:lang w:val="fr_FR" w:bidi="fr_FR"/>
        </w:rPr>
      </w:r>
      <w:r>
        <w:rPr>
          <w:lang w:val="fr_FR" w:bidi="fr_FR"/>
        </w:rPr>
        <w:t>Maintenant, Paul pose aux Corinthiens une question à laquelle il ne s'attend pas à ce qu'ils répondent. Paul dit : « Cela ne prouve-t-il pas que vous appartenez au monde ? » Quand Paul pose cette question, il dit aux Corinthiens que quand ils sont jaloux et se disputent, ils agissent comme les gens de ce monde. Les croyants n'agissent pas comme les personnes sages et spirituelles qu'ils pensent être.</w:t>
      </w:r>
    </w:p>
    <w:p>
      <w:pPr/>
      <w:r>
        <w:rPr>
          <w:lang w:val="fr_FR" w:bidi="fr_FR"/>
        </w:rPr>
      </w:r>
      <w:r>
        <w:rPr>
          <w:lang w:val="fr_FR" w:bidi="fr_FR"/>
        </w:rPr>
        <w:t>Paul pose une autre question à laquelle il ne s'attend pas à ce que les Corinthiens répondent. Paul dit : « N'agissez-vous pas comme les gens de ce monde ? » Encore une fois, Paul utilise une question pour dire que les Corinthiens agissent tout comme des gens ordinaires. Les Corinthiens n'agissent pas comme les croyants en Christ devraient agir.</w:t>
      </w:r>
    </w:p>
    <w:p>
      <w:pPr/>
      <w:r>
        <w:rPr>
          <w:lang w:val="fr_FR" w:bidi="fr_FR"/>
        </w:rPr>
      </w:r>
      <w:r>
        <w:rPr>
          <w:lang w:val="fr_FR" w:bidi="fr_FR"/>
        </w:rPr>
        <w:t>Enfin, Paul pose une autre question similaire à laquelle il ne s'attend pas à voir les Corinthiens répondre. Paul dit : « Car quand l'un de vous dit : “Moi, je suis de Paul”, et un autre : “Moi, d'Apollos”, n'est-ce pas là une manière d'agir tout humaine ? » Avec cette question, Paul dit une troisième fois que les Corinthiens agissent comme les gens de ce monde. Paul rappelle aussi aux Corinthiens ce qu'il a dit dans le dernier passage. Vous vous souviendrez que les croyants de Corinthe ont suivi des enseignants qui parlent avec des mots qui semblent très sages. Les mots des enseignants font que les croyants se sentent plus importants et plus spirituels que les autres personnes. Avec cette question, Paul montre une fois de plus aux Corinthiens qu'ils n'agissent pas du tout comme des personnes sages et spirituelles. Au contraire, les Corinthiens agissent comme les incrédules.</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3:1–4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dit que lorsqu'il était à Corinthe, il a parlé comme si les croyants étaient des bébés chrétiens et non des personnes spirituellement mûres. Paul dit qu'il a enseigné aux Corinthiens l'Évangile comme s'il leur donnait du lait et non de la nourriture solide. </w:t>
      </w:r>
    </w:p>
    <w:p>
      <w:pPr/>
      <w:r>
        <w:rPr>
          <w:lang w:val="fr_FR" w:bidi="fr_FR"/>
        </w:rPr>
      </w:r>
      <w:r>
        <w:rPr>
          <w:b/>
          <w:lang w:val="fr_FR" w:bidi="fr_FR"/>
        </w:rPr>
        <w:t>Dans la deuxième partie</w:t>
      </w:r>
      <w:r>
        <w:rPr>
          <w:lang w:val="fr_FR" w:bidi="fr_FR"/>
        </w:rPr>
        <w:t xml:space="preserve"> : Paul dit que même maintenant les Corinthiens sont toujours des enfants en Christ. C'est parce que les croyants suivent leurs propres désirs humains plutôt que le Saint-Esprit. Paul dit que la façon dont les croyants sont jaloux les uns des autres et se disputent montre qu'ils ne sont pas spirituels, mais comme les personnes dans le monde.</w:t>
      </w:r>
    </w:p>
    <w:p>
      <w:pPr/>
      <w:r>
        <w:rPr>
          <w:lang w:val="fr_FR" w:bidi="fr_FR"/>
        </w:rPr>
      </w:r>
      <w:r>
        <w:rPr>
          <w:b/>
          <w:lang w:val="fr_FR" w:bidi="fr_FR"/>
        </w:rPr>
        <w:t>Dans la troisième partie :</w:t>
      </w:r>
      <w:r>
        <w:rPr>
          <w:lang w:val="fr_FR" w:bidi="fr_FR"/>
        </w:rPr>
        <w:t xml:space="preserve"> Paul rappelle à nouveau aux croyants comment ils se disputent pour savoir quel enseignant suivre. Paul dit que cela montre aussi que les croyants agissent comme les gens de ce monde plutôt que comme ceux qui suivent l'Esprit de Dieu.</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Et le Saint-Esprit</w:t>
      </w:r>
    </w:p>
    <w:p>
      <w:pPr/>
      <w:r>
        <w:rPr>
          <w:lang w:val="fr_FR" w:bidi="fr_FR"/>
        </w:rPr>
      </w:r>
      <w:r>
        <w:rPr>
          <w:lang w:val="fr_FR" w:bidi="fr_FR"/>
        </w:rPr>
        <w:t>D'abord, pensez à cette partie de la lettre dans son ensemble. Paul utilise un langage et des exemples spéciaux pour montrer aux croyants que ce qu'ils pensent être spirituel est en fait ce que les gens ordinaires pensent. Ce qu'ils pensent être mature ou sage est en fait immature. Au fur et à mesure que vous parcourez le passage, cela peut aider le groupe à visualiser le va-et-vient entre la façon dont les Corinthiens se voient et la façon dont Paul les voit.</w:t>
      </w:r>
    </w:p>
    <w:p>
      <w:pPr/>
      <w:r>
        <w:rPr>
          <w:lang w:val="fr_FR" w:bidi="fr_FR"/>
        </w:rPr>
      </w:r>
      <w:r>
        <w:rPr>
          <w:lang w:val="fr_FR" w:bidi="fr_FR"/>
        </w:rPr>
        <w:t>Au début de cette partie de la lettre, Paul appelle les croyants « frères ». Paul ne veut pas dire qu'il s'agit de ses véritables frères issus du même père terrestre. C'est une façon spéciale de parler qui signifie que Paul et tous les croyants, hommes et femmes, dans l'Église de Corinthe ont le même Dieu, qui est leur père spirituel. C'est très important parce que cela montre que Paul sait que ce sont de vrais croyants en Christ, même s'il est sur le point de dire qu'ils n'agissent pas comme tels.</w:t>
      </w:r>
    </w:p>
    <w:p>
      <w:pPr/>
      <w:r>
        <w:rPr>
          <w:lang w:val="fr_FR" w:bidi="fr_FR"/>
        </w:rPr>
      </w:r>
      <w:r>
        <w:rPr>
          <w:lang w:val="fr_FR" w:bidi="fr_FR"/>
        </w:rPr>
        <w:t>Paul dit que lorsqu'il était à Corinthe, Paul ne pouvait pas parler aux croyants comme à des personnes spirituelles, mais comme à des personnes « de la chair » ou des personnes qui suivent ce que leur propre corps leur dit de faire. Dans la langue originale, le mot spirituel décrit les personnes que le Saint-Esprit contrôle et guide. Les personnes de la chair sont des personnes qui ne pensent qu'à leurs propres besoins et désirs physiques. Ainsi, quand Paul dit que les croyants ne sont pas spirituels, il veut dire qu'ils vivent comme les incrédules qui suivent leurs propres désirs au lieu de vivre comme les disciples du Christ.</w:t>
      </w:r>
    </w:p>
    <w:p>
      <w:pPr/>
      <w:r>
        <w:rPr>
          <w:lang w:val="fr_FR" w:bidi="fr_FR"/>
        </w:rPr>
      </w:r>
      <w:r>
        <w:rPr>
          <w:lang w:val="fr_FR" w:bidi="fr_FR"/>
        </w:rPr>
        <w:t>Arrêtez-vous ici et discutez de cette question en groupe : Racontez l'histoire d'une personne qui n'a pas contrôlé ses actions, mais a fait ce qu'elle avait envie de faire. Comment les actions de cette personne ont-elles affecté les autres personnes ? Mettez cet audio en pause ici.</w:t>
      </w:r>
    </w:p>
    <w:p>
      <w:pPr/>
      <w:r>
        <w:rPr>
          <w:lang w:val="fr_FR" w:bidi="fr_FR"/>
        </w:rPr>
      </w:r>
      <w:r>
        <w:rPr>
          <w:lang w:val="fr_FR" w:bidi="fr_FR"/>
        </w:rPr>
        <w:t>Paul dit que spirituellement les croyants sont des nourrissons ou des bébés. C'est un langage spécial qui signifie que les croyants ne sont pas spirituellement mûrs ou ne suivent pas pleinement le Christ en tout. Quand Paul leur a enseigné à Corinthe, il dit qu'il a dû nourrir les croyants avec le lait de l'Évangile, et non avec de la nourriture solide. Paul dit qu'il était comme une mère qui nourrit, ou allaite, son bébé. Paul veut dire qu'il a enseigné aux nouveaux croyants à Corinthe des choses simples qu'ils étaient capables d'entendre et d'accepter facilement, comme un bébé est capable de boire et d'absorber du lait facilement. Paul dit qu'il ne pouvait pas donner aux Corinthiens une « nourriture solide », ce qui signifie que les croyants n'étaient pas prêts à entendre un enseignement plus difficile sur la façon dont l'Évangile devait changer les pensées et les actions des croyants.</w:t>
      </w:r>
    </w:p>
    <w:p>
      <w:pPr/>
      <w:r>
        <w:rPr>
          <w:lang w:val="fr_FR" w:bidi="fr_FR"/>
        </w:rPr>
      </w:r>
      <w:r>
        <w:rPr>
          <w:lang w:val="fr_FR" w:bidi="fr_FR"/>
        </w:rPr>
        <w:t>Arrêtez-vous ici et discutez de cette question en groupe : Quels mots utilisez-vous pour parler d'une personne adulte qui ne se comporte pas de manière mature ? Si nécessaire, repensez aux histoires que vous avez racontées à la deuxième étape sur l'enfant qui essaie d'agir comme un adulte et sur la personne qui connaît des adages pleins de sagesse mais agit sottement. Mettez cet audio en pause ici.</w:t>
      </w:r>
    </w:p>
    <w:p>
      <w:pPr/>
      <w:r>
        <w:rPr>
          <w:lang w:val="fr_FR" w:bidi="fr_FR"/>
        </w:rPr>
      </w:r>
      <w:r>
        <w:rPr>
          <w:lang w:val="fr_FR" w:bidi="fr_FR"/>
        </w:rPr>
        <w:t>Dans la deuxième partie de ce passage, Paul souligne avec force : « Vous n'êtes toujours pas prêts. » Paul veut dire que les croyants ne sont pas encore prêts à manger la nourriture solide de l'Évangile. C'est parce que les croyants suivent leurs propres désirs égoïstes plutôt que de suivre ce que le Saint-Esprit leur dit de faire. Paul mentionne comment les croyants se montrent jaloux les uns des autres et comment cela cause des conflits, ce qui signifie qu'ils se disputent ou se querellent avec des mots. Les croyants veulent que les gens pensent qu'ils sont très sages et importants et ils se disputent sur qui est le plus important. Ainsi, Paul demande : « Cela ne prouve-t-il pas que vous appartenez au monde ? » Ce n'est pas une question à laquelle Paul s'attend à ce que les croyants répondent. Paul utilise cette question comme une déclaration pour dire que les Corinthiens agissent comme des incrédules.</w:t>
      </w:r>
    </w:p>
    <w:p>
      <w:pPr/>
      <w:r>
        <w:rPr>
          <w:lang w:val="fr_FR" w:bidi="fr_FR"/>
        </w:rPr>
      </w:r>
      <w:r>
        <w:rPr>
          <w:lang w:val="fr_FR" w:bidi="fr_FR"/>
        </w:rPr>
        <w:t>Arrêtez-vous ici et discutez en groupe : Comment parlerez-vous des différences entre les bébés qui boivent seulement du lait et les adultes qui mangent de la nourriture solide ? Comment ferez-vous ressortir clairement que Paul compare les croyants de Corinthe à des bébés ? Mettez cet audio en pause ici.</w:t>
      </w:r>
    </w:p>
    <w:p>
      <w:pPr/>
      <w:r>
        <w:rPr>
          <w:lang w:val="fr_FR" w:bidi="fr_FR"/>
        </w:rPr>
      </w:r>
      <w:r>
        <w:rPr>
          <w:lang w:val="fr_FR" w:bidi="fr_FR"/>
        </w:rPr>
        <w:t>Paul souligne son argument avec plus de force encore en posant une deuxième question : « N'agissez-vous pas comme les gens de ce monde ? » Dans la langue originale, cette question et la question que Paul a posée auparavant font partie de la même phrase. C'est comme si Paul disait : « N'êtes-vous pas de la chair, ou de ce monde, et ne vous comportez-vous pas comme des personnes ordinaires ? » En posant deux questions ensemble comme une seule, Paul rend sa déclaration encore plus forte. Paul dit que les croyants agissent non seulement comme des incrédules, mais qu'ils agissent aussi de manière insensée.</w:t>
      </w:r>
    </w:p>
    <w:p>
      <w:pPr/>
      <w:r>
        <w:rPr>
          <w:lang w:val="fr_FR" w:bidi="fr_FR"/>
        </w:rPr>
      </w:r>
      <w:r>
        <w:rPr>
          <w:lang w:val="fr_FR" w:bidi="fr_FR"/>
        </w:rPr>
        <w:t>Dans la langue originale, Paul dit que les Corinthiens « se comportent » comme des personnes ordinaires. C'est un terme spécial qui désigne la façon dont une personne vit et se comporte dans la vie quotidienne normale. Paul dit que les gens ne sont pas spirituellement mûrs juste parce qu'ils disent les bonnes choses. Ils sont spirituellement mûrs quand ils agissent correctement dans la vie quotidienne.</w:t>
      </w:r>
    </w:p>
    <w:p>
      <w:pPr/>
      <w:r>
        <w:rPr>
          <w:lang w:val="fr_FR" w:bidi="fr_FR"/>
        </w:rPr>
      </w:r>
      <w:r>
        <w:rPr>
          <w:lang w:val="fr_FR" w:bidi="fr_FR"/>
        </w:rPr>
        <w:t>Arrêtez-vous ici et discutez de cette question en groupe : Dans votre culture, comment décidez-vous si quelqu'un est sage ? Quels mots ou actions rendent une personne sage ? Si une personne dit des choses sages, mais elle fait des choses qui ne sont pas sages, comment parlez-vous de cette personne ? Mettez cet audio en pause ici.</w:t>
      </w:r>
    </w:p>
    <w:p>
      <w:pPr/>
      <w:r>
        <w:rPr>
          <w:lang w:val="fr_FR" w:bidi="fr_FR"/>
        </w:rPr>
      </w:r>
      <w:r>
        <w:rPr>
          <w:lang w:val="fr_FR" w:bidi="fr_FR"/>
        </w:rPr>
        <w:t>Dans la troisième partie du passage, Paul pose une troisième et dernière question à laquelle il ne s'attend pas à ce que les Corinthiens répondent. Cette question renforce non seulement ce que Paul vient de dire, mais elle rappelle aussi aux croyants ce qu'il a dit dans le dernier passage. Paul demande : « Car quand l'un de vous dit “Je suis de Paul” et un autre “Je suis d'Apollos”, n'est-ce pas là une manière tout humaine d'agir ? » Paul ne dit pas qu'une personne en particulier dit ces choses ou suit différents enseignants. Ce sont des exemples de la façon dont tout le monde dans l'Église de Corinthe parle et se divise en groupes séparés. Paul dit que quand les croyants font cela, ils agissent tout comme le monde ou comme les incrédules.</w:t>
      </w:r>
    </w:p>
    <w:p>
      <w:pPr/>
      <w:r>
        <w:rPr>
          <w:lang w:val="fr_FR" w:bidi="fr_FR"/>
        </w:rPr>
      </w:r>
      <w:r>
        <w:rPr>
          <w:lang w:val="fr_FR" w:bidi="fr_FR"/>
        </w:rPr>
        <w:t>Maintenant, le groupe doit créer un scénario en images, dessiner ou utiliser des objets pour visualiser le passage et l'action qui s'y déroule. Pendant que vous faites cela, vous pourriez avoir des dessins ou des objets pour représenter Paul et les croyants de Corinthe, ainsi que les mots-clés que Paul utilise, comme « spirituel » et « mature ». Ensuite, alors que vous commencez à raconter l'histoire, il peut être utile de visualiser comment Paul change la façon dont les Corinthiens pensent à chaque parole au fil de cette partie de la lettre.</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3:1–4 dans la traduction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Ce passage comporte trois parties.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Et le Saint-Esprit</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jouez le passage.</w:t>
      </w:r>
    </w:p>
    <w:p>
      <w:pPr/>
      <w:r>
        <w:rPr>
          <w:lang w:val="fr_FR" w:bidi="fr_FR"/>
        </w:rPr>
      </w:r>
      <w:r>
        <w:rPr>
          <w:lang w:val="fr_FR" w:bidi="fr_FR"/>
        </w:rPr>
        <w:t>Le groupe devrait jouer ce passage une deuxième fois. À certains moments de la mise en scène, faites une pause et demandez à la personne qui joue le personnage : « Que ressentez-vous ou à quoi pensez-vous ? » La personne qui joue le rôle du personnage doit répondre selon ce qu'elle ressentirait ou penserait si elle était ce personnage. Ensuite, poursuivez la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Dans ce passage, Paul utilise un langage et des exemples spéciaux pour montrer à l'Église de Corinthe que ce qu'elle pense être spirituel est en fait charnel et ce qu'elle pense être mature ou sage est en fait immature.</w:t>
      </w:r>
    </w:p>
    <w:p>
      <w:pPr/>
      <w:r>
        <w:rPr>
          <w:lang w:val="fr_FR" w:bidi="fr_FR"/>
        </w:rPr>
      </w:r>
      <w:r>
        <w:rPr>
          <w:lang w:val="fr_FR" w:bidi="fr_FR"/>
        </w:rPr>
        <w:t>Dans la première partie, Paul dit aux croyants que lorsqu'il était à Corinthe, il a enseigné comme s'ils étaient des bébés chrétiens, et non des chrétiens mûrs. Paul dit qu'il ne pouvait donner aux croyants que le lait de l'Évangile, parce qu'ils n'étaient pas prêts pour la nourriture solide. Paul veut dire qu'il a enseigné ce que les croyants pouvaient facilement accepter, tout comme un bébé peut boire et absorber le lait facilement. Paul dit qu'il ne pouvait pas donner aux Corinthiens une « nourriture solide » ou enseigner sur la façon dont les pensées et les actions des croyants doivent changer pendant qu'ils suivent le Christ.</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aux personnes qui jouent le rôle des croyants corinthiens : « Que ressentez-vous ou à quoi pensez-vous ? » Les personnes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que même maintenant, les Corinthiens agissent toujours comme des bébés spirituels. Bien qu'ils soient croyants, ils ne vivent pas comme l'Esprit de Dieu leur montre. Au lieu de cela, ils font ce qu'ils ont envie de faire. Paul dit que la façon dont ils sont jaloux et se disputent sur qui est le plus important prouve qu'ils sont charnels ou agissent comme les personnes dans le monde, plutôt que spirituels ou agissent de la façon dont l'Esprit de Dieu leur montre d'agir.</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du Saint-Esprit : « Que ressentez-vous ou que pensez-vous ? » La personne pourrait répondre par des choses comme :</w:t>
      </w:r>
    </w:p>
    <w:p>
      <w:pPr>
        <w:pStyle w:val="ListBullet"/>
        <w:spacing w:line="240" w:lineRule="auto"/>
        <w:ind w:left="720"/>
      </w:pPr>
      <w:r>
        <w:rPr>
          <w:lang w:val="fr_FR" w:bidi="fr_FR"/>
        </w:rPr>
      </w:r>
      <w:r>
        <w:rPr>
          <w:lang w:val="fr_FR" w:bidi="fr_FR"/>
        </w:rPr>
        <w:t>Demandez aux personnes qui jouent le rôle des croyants : « Que ressentez-vous ou que pensez-vous ? » Les personnes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Tout comme Paul l'a fait dans le dernier passage, Paul rappelle à nouveau aux croyants comment ils se disputent sur quel enseignant suivre. Paul dit que cela montre que les croyants agissent comme des personnes de ce monde plutôt que comme des personnes qui suivent l'esprit de Dieu.</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aux personnes qui jouent le rôle des croyants : « Que ressentez-vous ou que pensez-vous ? » Les personnes pourraient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3:1–4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Au début du passage, Paul utilise un mot dans la langue originale que les gens traduisent souvent en anglais comme </w:t>
      </w:r>
      <w:r>
        <w:rPr>
          <w:b/>
          <w:lang w:val="fr_FR" w:bidi="fr_FR"/>
        </w:rPr>
        <w:t>frères</w:t>
      </w:r>
      <w:r>
        <w:rPr>
          <w:lang w:val="fr_FR" w:bidi="fr_FR"/>
        </w:rPr>
        <w:t>. Quand Paul appelle les croyants « frères », il dit que tous les croyants, hommes et femmes, ont le même Dieu, qui est leur père. Utilisez le même mot ou la même expression pour “frères” que celle employée dans les passages précédents.</w:t>
      </w:r>
    </w:p>
    <w:p>
      <w:pPr/>
      <w:r>
        <w:rPr>
          <w:lang w:val="fr_FR" w:bidi="fr_FR"/>
        </w:rPr>
      </w:r>
      <w:r>
        <w:rPr>
          <w:lang w:val="fr_FR" w:bidi="fr_FR"/>
        </w:rPr>
        <w:t xml:space="preserve">Paul dit que quand il était avec les Corinthiens, il ne pouvait pas leur parler comme à des personnes </w:t>
      </w:r>
      <w:r>
        <w:rPr>
          <w:b/>
          <w:lang w:val="fr_FR" w:bidi="fr_FR"/>
        </w:rPr>
        <w:t>spirituelles</w:t>
      </w:r>
      <w:r>
        <w:rPr>
          <w:lang w:val="fr_FR" w:bidi="fr_FR"/>
        </w:rPr>
        <w:t xml:space="preserve">, mais comme à des personnes </w:t>
      </w:r>
      <w:r>
        <w:rPr>
          <w:b/>
          <w:lang w:val="fr_FR" w:bidi="fr_FR"/>
        </w:rPr>
        <w:t>charnelles</w:t>
      </w:r>
      <w:r>
        <w:rPr>
          <w:lang w:val="fr_FR" w:bidi="fr_FR"/>
        </w:rPr>
        <w:t xml:space="preserve">. Les choses spirituelles sont des choses que les gens ne peuvent pas voir ou toucher. Dieu crée les êtres humains avec des pensées, des sentiments et des désirs. Nous ne pouvons pas voir cette partie d'une autre personne, mais nous savons qu'elle existe. Dans la langue originale, le mot spécifique que Paul utilise pour spirituel décrit les personnes qui ont des pensées et des désirs que le Saint-Esprit contrôle et guide. Mais le mot que Paul utilise pour chair se réfère au corps humain. Ici, Paul parle des personnes qui sont guidées par leurs propres désirs physiques. Ainsi, quand Paul dit que les croyants ne sont pas spirituels, mais de la chair, il veut dire que ces croyants vivent comme les incrédules qui suivent leurs propres désirs au lieu de suivre ce que le Saint-Esprit leur dit de faire. Utilisez les mêmes mots ou expressions pour « spirituel » que ceux que vous avez utilisés dans les passages précédents. Pour plus d'informations, consultez </w:t>
      </w:r>
      <w:r>
        <w:rPr>
          <w:lang w:val="fr_FR" w:bidi="fr_FR"/>
        </w:rPr>
        <w:t>esprit d'une personne</w:t>
      </w:r>
      <w:r>
        <w:rPr>
          <w:lang w:val="fr_FR" w:bidi="fr_FR"/>
        </w:rPr>
        <w:t xml:space="preserve"> et </w:t>
      </w:r>
      <w:r>
        <w:rPr>
          <w:lang w:val="fr_FR" w:bidi="fr_FR"/>
        </w:rPr>
        <w:t>Saint-Esprit</w:t>
      </w:r>
      <w:r>
        <w:rPr>
          <w:lang w:val="fr_FR" w:bidi="fr_FR"/>
        </w:rPr>
        <w:t xml:space="preserve"> dans le glossaire principal.</w:t>
      </w:r>
    </w:p>
    <w:p>
      <w:pPr/>
      <w:r>
        <w:rPr>
          <w:lang w:val="fr_FR" w:bidi="fr_FR"/>
        </w:rPr>
      </w:r>
      <w:r>
        <w:rPr>
          <w:lang w:val="fr_FR" w:bidi="fr_FR"/>
        </w:rPr>
        <w:t xml:space="preserve">Arrêtez-vous ici et discutez en groupe pour choisir le mot ou l'expression que vous utiliserez pour désigner les </w:t>
      </w:r>
      <w:r>
        <w:rPr>
          <w:b/>
          <w:lang w:val="fr_FR" w:bidi="fr_FR"/>
        </w:rPr>
        <w:t>gens de la chair</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Paul dit que les croyants sont comme des </w:t>
      </w:r>
      <w:r>
        <w:rPr>
          <w:b/>
          <w:lang w:val="fr_FR" w:bidi="fr_FR"/>
        </w:rPr>
        <w:t>nourrissons</w:t>
      </w:r>
      <w:r>
        <w:rPr>
          <w:lang w:val="fr_FR" w:bidi="fr_FR"/>
        </w:rPr>
        <w:t xml:space="preserve"> en </w:t>
      </w:r>
      <w:r>
        <w:rPr>
          <w:b/>
          <w:lang w:val="fr_FR" w:bidi="fr_FR"/>
        </w:rPr>
        <w:t>Christ</w:t>
      </w:r>
      <w:r>
        <w:rPr>
          <w:lang w:val="fr_FR" w:bidi="fr_FR"/>
        </w:rPr>
        <w:t xml:space="preserve">, donc Paul ne pouvait leur donner que du </w:t>
      </w:r>
      <w:r>
        <w:rPr>
          <w:b/>
          <w:lang w:val="fr_FR" w:bidi="fr_FR"/>
        </w:rPr>
        <w:t>lait</w:t>
      </w:r>
      <w:r>
        <w:rPr>
          <w:lang w:val="fr_FR" w:bidi="fr_FR"/>
        </w:rPr>
        <w:t xml:space="preserve"> spirituel plutôt que de la </w:t>
      </w:r>
      <w:r>
        <w:rPr>
          <w:b/>
          <w:lang w:val="fr_FR" w:bidi="fr_FR"/>
        </w:rPr>
        <w:t>nourriture solide</w:t>
      </w:r>
      <w:r>
        <w:rPr>
          <w:lang w:val="fr_FR" w:bidi="fr_FR"/>
        </w:rPr>
        <w:t xml:space="preserve">. Paul utilise un langage spécial pour montrer que les croyants sont immatures et ne sont pas prêts à absorber les enseignements plus difficiles de l'Évangile. Un nourrisson est un bébé qui boit toujours du lait du sein de sa mère. Le lait est le liquide qu'un bébé boit au sein de sa mère. La nourriture solide est de la nourriture qu'une personne doit mâcher dans sa bouche avant qu'elle ne l'avale. Utilisez le même mot pour Christ que celui que vous avez utilisé dans les passages précédents, et rappelez-vous que </w:t>
      </w:r>
      <w:r>
        <w:rPr>
          <w:lang w:val="fr_FR" w:bidi="fr_FR"/>
        </w:rPr>
        <w:t>Christ</w:t>
      </w:r>
      <w:r>
        <w:rPr>
          <w:lang w:val="fr_FR" w:bidi="fr_FR"/>
        </w:rPr>
        <w:t xml:space="preserve"> se trouve dans le glossaire principal.</w:t>
      </w:r>
    </w:p>
    <w:p>
      <w:pPr/>
      <w:r>
        <w:rPr>
          <w:lang w:val="fr_FR" w:bidi="fr_FR"/>
        </w:rPr>
      </w:r>
      <w:r>
        <w:rPr>
          <w:lang w:val="fr_FR" w:bidi="fr_FR"/>
        </w:rPr>
        <w:t xml:space="preserve">Arrêtez-vous ici et discutez en groupe des mots ou des expressions que vous allez utiliser </w:t>
      </w:r>
      <w:r>
        <w:rPr>
          <w:b/>
          <w:lang w:val="fr_FR" w:bidi="fr_FR"/>
        </w:rPr>
        <w:t>pour</w:t>
      </w:r>
      <w:r>
        <w:rPr>
          <w:lang w:val="fr_FR" w:bidi="fr_FR"/>
        </w:rPr>
        <w:t xml:space="preserve"> </w:t>
      </w:r>
      <w:r>
        <w:rPr>
          <w:b/>
          <w:lang w:val="fr_FR" w:bidi="fr_FR"/>
        </w:rPr>
        <w:t>enfant</w:t>
      </w:r>
      <w:r>
        <w:rPr>
          <w:lang w:val="fr_FR" w:bidi="fr_FR"/>
        </w:rPr>
        <w:t xml:space="preserve"> lait </w:t>
      </w:r>
      <w:r>
        <w:rPr>
          <w:b/>
          <w:lang w:val="fr_FR" w:bidi="fr_FR"/>
        </w:rPr>
        <w:t>et nourriture solide</w:t>
      </w:r>
      <w:r>
        <w:rPr>
          <w:lang w:val="fr_FR" w:bidi="fr_FR"/>
        </w:rPr>
        <w:t>. Si vous avez déjà traduit ces mots dans un autre livre de la Bible, utilisez les mêmes mots que vous y avez utilisés. Mettez cet audio en pause ici.</w:t>
      </w:r>
    </w:p>
    <w:p>
      <w:pPr/>
      <w:r>
        <w:rPr>
          <w:lang w:val="fr_FR" w:bidi="fr_FR"/>
        </w:rPr>
      </w:r>
      <w:r>
        <w:rPr>
          <w:lang w:val="fr_FR" w:bidi="fr_FR"/>
        </w:rPr>
        <w:t xml:space="preserve">Paul dit que les croyants sont </w:t>
      </w:r>
      <w:r>
        <w:rPr>
          <w:b/>
          <w:lang w:val="fr_FR" w:bidi="fr_FR"/>
        </w:rPr>
        <w:t>jaloux</w:t>
      </w:r>
      <w:r>
        <w:rPr>
          <w:lang w:val="fr_FR" w:bidi="fr_FR"/>
        </w:rPr>
        <w:t xml:space="preserve"> les uns des autres et cela cause des </w:t>
      </w:r>
      <w:r>
        <w:rPr>
          <w:b/>
          <w:lang w:val="fr_FR" w:bidi="fr_FR"/>
        </w:rPr>
        <w:t>conflits</w:t>
      </w:r>
      <w:r>
        <w:rPr>
          <w:lang w:val="fr_FR" w:bidi="fr_FR"/>
        </w:rPr>
        <w:t xml:space="preserve">. Dans ce passage, quand les croyants sont jaloux les uns des autres, ils veulent vraiment les compétences que les autres possèdent ; ils se font donc concurrence d'une mauvaise manière. Le mot lutte est un autre mot pour conflit entre les personnes qui les amène à se disputer les unes avec les autres. Utilisez le même mot pour querelle ou lutte que celui que vous avez utilisé dans les passages précédents. </w:t>
      </w:r>
    </w:p>
    <w:p>
      <w:pPr/>
      <w:r>
        <w:rPr>
          <w:lang w:val="fr_FR" w:bidi="fr_FR"/>
        </w:rPr>
      </w:r>
      <w:r>
        <w:rPr>
          <w:lang w:val="fr_FR" w:bidi="fr_FR"/>
        </w:rPr>
        <w:t xml:space="preserve">Arrêtez-vous ici et discutez en groupe des mots ou expressions que vous utiliserez pour la </w:t>
      </w:r>
      <w:r>
        <w:rPr>
          <w:b/>
          <w:lang w:val="fr_FR" w:bidi="fr_FR"/>
        </w:rPr>
        <w:t>jalousie</w:t>
      </w:r>
      <w:r>
        <w:rPr>
          <w:lang w:val="fr_FR" w:bidi="fr_FR"/>
        </w:rPr>
        <w:t xml:space="preserve">. Si vous avez déjà traduit ce mot dans un autre livre de la Bible, utilisez le même mot que vous y avez utilisé.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3:5–9</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3:5–9 et gardez le dans votre cœur.</w:t>
      </w:r>
    </w:p>
    <w:p>
      <w:pPr/>
      <w:r>
        <w:rPr>
          <w:lang w:val="fr_FR" w:bidi="fr_FR"/>
        </w:rPr>
      </w:r>
      <w:r>
        <w:rPr>
          <w:lang w:val="fr_FR" w:bidi="fr_FR"/>
        </w:rPr>
        <w:t>Écoutez la version audio de 1 Corinthiens 3:5–9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ce passage de 1 Corinthiens 3:5–9 dans la version la plus facile à comprendre.</w:t>
      </w:r>
    </w:p>
    <w:p>
      <w:pPr/>
      <w:r>
        <w:rPr>
          <w:lang w:val="fr_FR" w:bidi="fr_FR"/>
        </w:rPr>
      </w:r>
      <w:r>
        <w:rPr>
          <w:lang w:val="fr_FR" w:bidi="fr_FR"/>
        </w:rPr>
        <w:t>Paul écrit une lettre à l'Église de Corinthe, où les croyants se disputent pour savoir qui est le plus spirituel. Dans la dernière partie de sa lettre, Paul a dit aux croyants qu'ils n'agissent pas du tout spirituel, mais au contraire ils agissent comme des personnes ordinaires dans ce monde. Au lieu de suivre ce que l'Esprit de Dieu dit de faire, les croyants laissent leurs propres désirs humains leur dire quoi faire. Paul dit que c'est pourquoi les croyants se disputent pour suivre différents enseignants humains, comme Apollos et Paul.</w:t>
      </w:r>
    </w:p>
    <w:p>
      <w:pPr/>
      <w:r>
        <w:rPr>
          <w:lang w:val="fr_FR" w:bidi="fr_FR"/>
        </w:rPr>
      </w:r>
      <w:r>
        <w:rPr>
          <w:lang w:val="fr_FR" w:bidi="fr_FR"/>
        </w:rPr>
        <w:t>Paul commence cette partie de sa lettre en posant certaines questions auxquelles il ne s'attend pas à ce que les Corinthiens répondent. Paul dit : « Qu'est-ce qu'Apollos vraiment ? Ou qu'est-ce que Paul ? C'est une façon de demander aux Corinthiens pourquoi ils pensent qu'Apollos ou Paul sont si importants. Paul répond à sa propre question en disant qu'Apollos et Paul sont juste des serviteurs que le Seigneur a envoyés aux Corinthiens. Dieu a envoyé Paul et Apollos pour que les Corinthiens croient en Christ</w:t>
      </w:r>
    </w:p>
    <w:p>
      <w:pPr/>
      <w:r>
        <w:rPr>
          <w:lang w:val="fr_FR" w:bidi="fr_FR"/>
        </w:rPr>
      </w:r>
      <w:r>
        <w:rPr>
          <w:lang w:val="fr_FR" w:bidi="fr_FR"/>
        </w:rPr>
        <w:t>Arrêtez-vous ici et discutez de cette question en groupe : Racontez une histoire sur un grand travail que beaucoup de personnes devaient travailler ensemble pour finir. Racontez les différentes compétences ou tâches que chaque personne a faite pour aider à terminer le travail. Une fois que tout le monde a terminé, quelle personne a obtenu le plus d'honneur ou de la louange pour le travail ? Mettez cet audio en pause ici.</w:t>
      </w:r>
    </w:p>
    <w:p>
      <w:pPr/>
      <w:r>
        <w:rPr>
          <w:lang w:val="fr_FR" w:bidi="fr_FR"/>
        </w:rPr>
      </w:r>
      <w:r>
        <w:rPr>
          <w:lang w:val="fr_FR" w:bidi="fr_FR"/>
        </w:rPr>
        <w:t>Paul utilise une langue spéciale d'une ferme pour aider les Corinthiens à comprendre qui est vraiment important. Paul dit qu'il est comme une personne qui a planté des semences dans le sol. Apollos est comme une autre personne qui a ensuite arrosé ces semences. Paul dit que Dieu est en fait celui qui fait croître les semences. Les semences sont comme le message de l'Évangile que Paul a partagé pour la première fois avec les Corinthiens. L'eau est comme l'enseignement qu'Apollos a donné aux Corinthiens après que Paul est parti. Les Corinthiens n'ont pas grandi à partir du message de l'Évangile qui était comme la semence. Les Corinthiens n'ont pas grandi à partir de l'enseignement, qui était comme de l'eau. C'était Dieu qui a fait la confiance des Corinthiens en Dieu de croître plus fort. Paul dit que ce n'est ni la personne qui plante les semences — Paul — ou la personne qui arrose ces semences — Apollos — qui est importante. C'est seul Dieu qui est important.</w:t>
      </w:r>
    </w:p>
    <w:p>
      <w:pPr/>
      <w:r>
        <w:rPr>
          <w:lang w:val="fr_FR" w:bidi="fr_FR"/>
        </w:rPr>
      </w:r>
      <w:r>
        <w:rPr>
          <w:lang w:val="fr_FR" w:bidi="fr_FR"/>
        </w:rPr>
        <w:t>Arrêtez-vous ici et discutez de cette question en groupe : Dans votre culture, quels types de plantes les gens cultivent-ils ? Si vous ne cultivent pas des plantes, quels types de choses cultivent-vous ou prenez-vous soin ? Quels types de choses faites-vous pour vous assurer que les plantes poussent bien ? Mettez cet audio en pause ici.</w:t>
      </w:r>
    </w:p>
    <w:p>
      <w:pPr/>
      <w:r>
        <w:rPr>
          <w:lang w:val="fr_FR" w:bidi="fr_FR"/>
        </w:rPr>
      </w:r>
      <w:r>
        <w:rPr>
          <w:lang w:val="fr_FR" w:bidi="fr_FR"/>
        </w:rPr>
        <w:t>Paul continue de comparer le message sur Jésus-Christ à une semence. Paul dit qu'il n'y a pas de différence entre les personnes qui plantent la semence et les personnes qui arrosent la semence. Ces personnes qui plantent et ces personnes qui arrosent ont le même but. Ils travaillent ensemble pour Dieu au lieu de se faire concurrence les uns contre les autres. Les Corinthiens comparent et jugent chaque personne pour décider de la personne qu'ils doivent honorer le plus, mais Paul dit qu'ils ne doivent pas faire cela. Seul Dieu connaît la vraie valeur du travail que chaque personne fait et un jour Dieu récompensera chaque personne pour son travail.</w:t>
      </w:r>
    </w:p>
    <w:p>
      <w:pPr/>
      <w:r>
        <w:rPr>
          <w:lang w:val="fr_FR" w:bidi="fr_FR"/>
        </w:rPr>
      </w:r>
      <w:r>
        <w:rPr>
          <w:lang w:val="fr_FR" w:bidi="fr_FR"/>
        </w:rPr>
        <w:t>Arrêtez-vous ici et discutez de cette question en groupe : Racontez une histoire sur la façon dont une personne a embauché d'autres personnes avec différentes compétences pour faire différentes parties d'un grand travail. Racontez comment la personne qui a embauché les autres personnes a décidé de combien payer à chaque personne pour les différentes compétences qu'elle a aidées à développer. Mettez cet audio en pause ici.</w:t>
      </w:r>
    </w:p>
    <w:p>
      <w:pPr/>
      <w:r>
        <w:rPr>
          <w:lang w:val="fr_FR" w:bidi="fr_FR"/>
        </w:rPr>
      </w:r>
      <w:r>
        <w:rPr>
          <w:lang w:val="fr_FR" w:bidi="fr_FR"/>
        </w:rPr>
        <w:t>Enfin, pour rendre son point encore plus fort, Paul dit une fois qu'Apollos et Paul sont des compagnons de travail, ou des personnes qui travaillent ensemble pour Dieu. Mais cette fois, Paul utilise une langue spéciale différente pour parler du peuple de Dieu. Cette fois, Paul dit que les croyants à Corinthe sont comme un champ de récoltes qui appartiennent à Dieu. Les croyants sont aussi comme un bâtiment ou une structure que Dieu a construit. Paul dira plus sur cette idée dans la partie suivante de sa lettre, mais la chose importante à retenir ici est que Paul dit que tout le monde — Paul, Apollos et tous les croyants — appartiennent à Dieu.</w:t>
      </w:r>
      <w:r>
        <w:rPr>
          <w:lang w:val="fr_FR" w:bidi="fr_FR"/>
        </w:rPr>
      </w:r>
    </w:p>
    <w:p>
      <w:pPr>
        <w:pStyle w:val="Heading3"/>
      </w:pPr>
      <w:r>
        <w:rPr>
          <w:lang w:val="fr_FR" w:bidi="fr_FR"/>
        </w:rPr>
        <w:t>Définir les Scènes</w:t>
      </w:r>
    </w:p>
    <w:p>
      <w:pPr/>
      <w:r>
        <w:rPr>
          <w:lang w:val="fr_FR" w:bidi="fr_FR"/>
        </w:rPr>
      </w:r>
      <w:r>
        <w:rPr>
          <w:lang w:val="fr_FR" w:bidi="fr_FR"/>
        </w:rPr>
        <w:t>Écoutez l'audio de ce passage de 1 Corinthiens 3:5–9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 :</w:t>
      </w:r>
      <w:r>
        <w:rPr>
          <w:lang w:val="fr_FR" w:bidi="fr_FR"/>
        </w:rPr>
        <w:t xml:space="preserve"> Paul explique qu'Apollos et Paul sont seulement les serviteurs que le Seigneur a envoyé aux Corinthiens pour leur parler du Christ.</w:t>
      </w:r>
    </w:p>
    <w:p>
      <w:pPr/>
      <w:r>
        <w:rPr>
          <w:lang w:val="fr_FR" w:bidi="fr_FR"/>
        </w:rPr>
      </w:r>
      <w:r>
        <w:rPr>
          <w:b/>
          <w:lang w:val="fr_FR" w:bidi="fr_FR"/>
        </w:rPr>
        <w:t>Dans la deuxième partie :</w:t>
      </w:r>
      <w:r>
        <w:rPr>
          <w:lang w:val="fr_FR" w:bidi="fr_FR"/>
        </w:rPr>
        <w:t xml:space="preserve"> Paul utilise un langage spécial pour montrer que Dieu est celui qui est vraiment important. Paul est comme quelqu'un qui a planté une semence dans le sol et Apollos est comme quelqu'un qui a arrosé cette semence. Mais cette semence pousse seulement parce que Dieu la fait croître.</w:t>
      </w:r>
    </w:p>
    <w:p>
      <w:pPr/>
      <w:r>
        <w:rPr>
          <w:lang w:val="fr_FR" w:bidi="fr_FR"/>
        </w:rPr>
      </w:r>
      <w:r>
        <w:rPr>
          <w:b/>
          <w:lang w:val="fr_FR" w:bidi="fr_FR"/>
        </w:rPr>
        <w:t>Dans la troisième partie :</w:t>
      </w:r>
      <w:r>
        <w:rPr>
          <w:lang w:val="fr_FR" w:bidi="fr_FR"/>
        </w:rPr>
        <w:t xml:space="preserve"> Paul dit une fois de plus qu'Apollos et Paul travaillent ensemble pour Dieu. Ensuite, Paul utilise un type différent de langue spéciale. Paul dit que les croyants de Corinthe sont comme un champ et ensemble ils sont comme une structure ou un bâtiment que Dieu construit.</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Apollos</w:t>
      </w:r>
    </w:p>
    <w:p>
      <w:pPr>
        <w:pStyle w:val="ListBullet"/>
        <w:spacing w:line="240" w:lineRule="auto"/>
        <w:ind w:left="720"/>
      </w:pPr>
      <w:r>
        <w:rPr>
          <w:lang w:val="fr_FR" w:bidi="fr_FR"/>
        </w:rPr>
      </w:r>
      <w:r>
        <w:rPr>
          <w:lang w:val="fr_FR" w:bidi="fr_FR"/>
        </w:rPr>
        <w:t>Les croyants à Corinthe</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D'abord pensez à cette partie de la lettre tous ensemble. Rappelez-vous que Paul a écrit cette lettre à l'Église de Corinthe, où les croyants se sont disputés et se sont divisés pour suivre différents responsables qu'ils pensent être les plus sages et spirituels. Paul a montré aux croyants que ce qu'ils appellent spirituel et la façon dont ils se comportent n'est pas du tout de l'Esprit de Dieu. Au contraire, les croyants vivent tout comme les gens du monde.</w:t>
      </w:r>
    </w:p>
    <w:p>
      <w:pPr/>
      <w:r>
        <w:rPr>
          <w:lang w:val="fr_FR" w:bidi="fr_FR"/>
        </w:rPr>
      </w:r>
      <w:r>
        <w:rPr>
          <w:lang w:val="fr_FR" w:bidi="fr_FR"/>
        </w:rPr>
        <w:t>Dans cette partie de la lettre, Paul montrera maintenant que tous les croyants sont juste les serviteurs de Dieu qui travaillent tous ensemble. Les Corinthiens ne doivent pas penser aux responsables humains comme importants. Le seul qui est important est Dieu lui-même. Et seul Dieu peut juger et récompenser ce que chaque croyant fait.</w:t>
      </w:r>
    </w:p>
    <w:p>
      <w:pPr/>
      <w:r>
        <w:rPr>
          <w:lang w:val="fr_FR" w:bidi="fr_FR"/>
        </w:rPr>
      </w:r>
      <w:r>
        <w:rPr>
          <w:lang w:val="fr_FR" w:bidi="fr_FR"/>
        </w:rPr>
        <w:t>Paul relie cette partie de sa lettre à ce qu'il a dit juste avant sur la façon dont les croyants de Corinthe se divisent et suivent Paul ou suivent Apollos. Il montre qu'il continue de parler de Paul et d'Apollos.</w:t>
      </w:r>
    </w:p>
    <w:p>
      <w:pPr/>
      <w:r>
        <w:rPr>
          <w:lang w:val="fr_FR" w:bidi="fr_FR"/>
        </w:rPr>
      </w:r>
      <w:r>
        <w:rPr>
          <w:lang w:val="fr_FR" w:bidi="fr_FR"/>
        </w:rPr>
        <w:t>Arrêtez-vous ici et discutez de cette question en groupe : Paul continue de parler de lui-même et d'Apollos. Comment commencez-vous cette partie de la lettre de Paul pour montrer qu'il continue à traiter ce sujet ? Mettez cet audio en pause ici.</w:t>
      </w:r>
    </w:p>
    <w:p>
      <w:pPr/>
      <w:r>
        <w:rPr>
          <w:lang w:val="fr_FR" w:bidi="fr_FR"/>
        </w:rPr>
      </w:r>
      <w:r>
        <w:rPr>
          <w:lang w:val="fr_FR" w:bidi="fr_FR"/>
        </w:rPr>
        <w:t>Paul pose deux questions auxquelles il ne s'attend pas à ce que les Corinthiens répondent. Paul demande : « Qu'est-ce qu'Apollos vraiment ? Ou qu'est-ce que Paul ? Nous parlerions normalement de Paul et d'Apollos comme s'ils étaient des personnes, mais Paul parle d'eux ici comme s'ils étaient des objets qui ne sont pas vivants. Peut-être que Paul fait cela pour montrer qu'Apollos et Paul font seulement ce que Dieu leur permet ou leur dit de faire. Paul expliquera plus sur cette idée ensuite.</w:t>
      </w:r>
    </w:p>
    <w:p>
      <w:pPr/>
      <w:r>
        <w:rPr>
          <w:lang w:val="fr_FR" w:bidi="fr_FR"/>
        </w:rPr>
      </w:r>
      <w:r>
        <w:rPr>
          <w:lang w:val="fr_FR" w:bidi="fr_FR"/>
        </w:rPr>
        <w:t>Arrêtez-vous ici et discutez de cette question en groupe : Racontez une histoire sur une personne qui travaille dur pour faire quelque chose qu'elle décide de faire. Maintenant, racontez une histoire sur une personne qui travaille dur pour faire un travail que quelqu'un d'autre lui dit de faire. Faites attention aux différentes façons dont vous parlez de ces deux personnes et de qui prend les décisions. Mettez cet audio en pause ici.</w:t>
      </w:r>
    </w:p>
    <w:p>
      <w:pPr/>
      <w:r>
        <w:rPr>
          <w:lang w:val="fr_FR" w:bidi="fr_FR"/>
        </w:rPr>
      </w:r>
      <w:r>
        <w:rPr>
          <w:lang w:val="fr_FR" w:bidi="fr_FR"/>
        </w:rPr>
        <w:t>Paul répond maintenant à sa propre question. Paul dit qu'Apollos et Paul sont juste des serviteurs que le Seigneur a envoyés à Corinthe pour que les gens croient à la bonne nouvelle de Jésus-Christ. Dans la langue originale, le mot que Paul utilise ici pour serviteur signifie quelqu'un qui sert une autre personne de plein gré plutôt que d'être forcé. Ainsi, Paul dit qu'Apollos et Paul veulent travailler pour Dieu. C'était le plan de Dieu d'envoyer Apollos et Paul pour aider les Corinthiens à croire.</w:t>
      </w:r>
    </w:p>
    <w:p>
      <w:pPr/>
      <w:r>
        <w:rPr>
          <w:lang w:val="fr_FR" w:bidi="fr_FR"/>
        </w:rPr>
      </w:r>
      <w:r>
        <w:rPr>
          <w:lang w:val="fr_FR" w:bidi="fr_FR"/>
        </w:rPr>
        <w:t>Dans la deuxième partie de ce passage, Paul utilise un langage spécial pour montrer comment les croyants de Corinthe sont comme une plante que Dieu fait pousser. Paul dit qu'il est comme une personne qui a planté des semences parce que Dieu l'a envoyé pour partager la bonne nouvelle sur Jésus. Apollos est comme une personne qui a arrosé les semences parce que Dieu a envoyé Apollos pour continuer à enseigner les croyants de Corinthe. Mais de la même manière que Dieu aide une plante à croître, Dieu est la personne qui devait aider les Corinthiens à croire à ce message de l'Évangile et à croître dans leur foi. Dans la langue originale, Paul utilise un mot général pour planter plutôt que de dire un type spécifique de semence ou une façon de planter. C'est parce que ces détails ne sont pas importants pour aider les Corinthiens à comprendre ce que Paul veut dire.</w:t>
      </w:r>
    </w:p>
    <w:p>
      <w:pPr/>
      <w:r>
        <w:rPr>
          <w:lang w:val="fr_FR" w:bidi="fr_FR"/>
        </w:rPr>
      </w:r>
      <w:r>
        <w:rPr>
          <w:lang w:val="fr_FR" w:bidi="fr_FR"/>
        </w:rPr>
        <w:t>Arrêtez-vous ici et discutez de cette question en groupe : Dans votre culture, quelle est la meilleure façon de parler de cette idée de planter des semences et d'en prendre soin pour qu'elles poussent ? Mettez cet audio en pause ici.</w:t>
      </w:r>
    </w:p>
    <w:p>
      <w:pPr/>
      <w:r>
        <w:rPr>
          <w:lang w:val="fr_FR" w:bidi="fr_FR"/>
        </w:rPr>
      </w:r>
      <w:r>
        <w:rPr>
          <w:lang w:val="fr_FR" w:bidi="fr_FR"/>
        </w:rPr>
        <w:t>Paul donne la conclusion importante de tout ce qu'il a dit. Paul dit : « Ainsi, la personne qui plante et la personne qui arrose ne sont pas importantes. » Au contraire, Dieu est la personne importante parce que Dieu est celui qui fait pousser les semences.</w:t>
      </w:r>
    </w:p>
    <w:p>
      <w:pPr/>
      <w:r>
        <w:rPr>
          <w:lang w:val="fr_FR" w:bidi="fr_FR"/>
        </w:rPr>
      </w:r>
      <w:r>
        <w:rPr>
          <w:lang w:val="fr_FR" w:bidi="fr_FR"/>
        </w:rPr>
        <w:t>Paul dit que la personne qui plante et la personne qui arrose sont une ou ont le même but ou le même objectif. Paul ne dit pas que ces personnes sont les mêmes. Dieu donne à chaque personne une tâche différente. Tout le monde travaille ensemble pour aider à ce que Dieu fait croître. Et tout comme un maître embauche les gens pour travailler ensemble sur un travail, Paul dit que Dieu donnera un jour à chaque personne un salaire ou un paiement pour le travail qu'elle fait pour Dieu. Quand Paul dit que « chacun recevra son propre paiement », Paul croit que Dieu paiera Apollos et Paul différemment. Seul Dieu sait comment il paiera ou récompensera les gens pour leur travail. Il est important de comprendre que le mot « récompense » ou « paiement » ne signifie pas quelque chose que Dieu donne à une personne sur terre. En fait, Paul nous rappelle dans d'autres lettres que suivre le Christ conduit souvent à la souffrance ou à la difficulté sur terre. Paul ne parle pas aussi des gens honorant les croyants sur terre. En fait, Paul a juste fini de dire aux Corinthiens de ne pas suivre ou honorer certaines personnes, mais au contraire d'honorer Dieu. Paul veut dire que Dieu récompensera les gens quand le Christ reviendra sur terre pour juger tous les hommes et rendre son royaume parfait.</w:t>
      </w:r>
    </w:p>
    <w:p>
      <w:pPr/>
      <w:r>
        <w:rPr>
          <w:lang w:val="fr_FR" w:bidi="fr_FR"/>
        </w:rPr>
      </w:r>
      <w:r>
        <w:rPr>
          <w:lang w:val="fr_FR" w:bidi="fr_FR"/>
        </w:rPr>
        <w:t>Arrêtez-vous ici et discutez de cette question en groupe : Dans votre culture, les gens sont-ils plus préoccupés par l'obtention de l'argent et des possessions dans cette vie ou sont-ils plus préoccupés par ce qui leur arrivera après leur mort ? Dans votre traduction, comment pouvez-vous montrer que Paul veut dire que Dieu récompensera ou paiera les croyants dans la prochaine vie avec le Christ ? Mettez cet audio en pause ici.</w:t>
      </w:r>
    </w:p>
    <w:p>
      <w:pPr/>
      <w:r>
        <w:rPr>
          <w:lang w:val="fr_FR" w:bidi="fr_FR"/>
        </w:rPr>
      </w:r>
      <w:r>
        <w:rPr>
          <w:lang w:val="fr_FR" w:bidi="fr_FR"/>
        </w:rPr>
        <w:t>Dans la troisième partie du passage, Paul rappelle aux Corinthiens une fois de plus qu'Apollos et Paul sont les compagnons de Dieu ou les personnes qui travaillent ensemble pour Dieu.</w:t>
      </w:r>
    </w:p>
    <w:p>
      <w:pPr/>
      <w:r>
        <w:rPr>
          <w:lang w:val="fr_FR" w:bidi="fr_FR"/>
        </w:rPr>
      </w:r>
      <w:r>
        <w:rPr>
          <w:lang w:val="fr_FR" w:bidi="fr_FR"/>
        </w:rPr>
        <w:t>Arrêtez-vous ici et discutez de cette question en groupe : Comment rendrez-vous clair dans votre traduction qu'Apollos et Paul travaillent pour Dieu, et non avec Dieu. Dieu est en charge et Apollos et Paul sont seulement les serviteurs de Dieu. Si nécessaire, pensez aux histoires que avez raconté à la deuxième étape pour voir les mots et les expressions que vous avez utilisés pour décrire les personnes en charge et les personnes qui ont travaillé pour elles ou ont servi les personnes en charge. Mettez cet audio en pause ici.</w:t>
      </w:r>
    </w:p>
    <w:p>
      <w:pPr/>
      <w:r>
        <w:rPr>
          <w:lang w:val="fr_FR" w:bidi="fr_FR"/>
        </w:rPr>
      </w:r>
      <w:r>
        <w:rPr>
          <w:lang w:val="fr_FR" w:bidi="fr_FR"/>
        </w:rPr>
        <w:t>Paul introduit une langue spéciale différente. Paul dit que les croyants de Corinthe sont comme un champ qui appartient à Dieu. Paul dit que les croyants de Corinthe sont comme un édifice qui appartient à Dieu. Ce champ est le type de champ dans lequel les gens plantent les récoltes. Paul dit que Dieu possède les croyants comme quelqu'un possède un champ avec des récoltes et possède un bâtiment. En parlant des croyants comme un champ et un bâtiment, Paul rend à nouveau clair que les croyants ne doivent pas se diviser. Au contraire, les croyants doivent suivre le Christ ensemble comme une Église.</w:t>
      </w:r>
    </w:p>
    <w:p>
      <w:pPr/>
      <w:r>
        <w:rPr>
          <w:lang w:val="fr_FR" w:bidi="fr_FR"/>
        </w:rPr>
      </w:r>
      <w:r>
        <w:rPr>
          <w:lang w:val="fr_FR" w:bidi="fr_FR"/>
        </w:rPr>
        <w:t>Maintenant, le groupe doit créer un scénario en images, dessiner ou utiliser des objets pour visualiser le passage et les actions dans le passage. Pendant que vous faites cela, vous pourriez utiliser des dessins, des objets ou même les personnes pour représenter Paul, Apollos, les croyants de Corinthe et Dieu.</w:t>
      </w:r>
    </w:p>
    <w:p>
      <w:pPr/>
      <w:r>
        <w:rPr>
          <w:lang w:val="fr_FR" w:bidi="fr_FR"/>
        </w:rPr>
      </w:r>
      <w:r>
        <w:rPr>
          <w:lang w:val="fr_FR" w:bidi="fr_FR"/>
        </w:rPr>
        <w:t>Choisissez des gens, des dessins ou des objets pour être chacun des personnages. Pendant que vous commencez à raconter l'histoire de cette partie de la lettre, rappelez-vous que Paul utilise différentes idées, comme les semences et les bâtiments, toutes pour aider les Corinthiens à comprendre une chose principale : que Dieu est le seul que les gens doivent honorer. Vous pouvez mettre en scène Paul plantant une semence, Apollos arrosant cette semence et Dieu faisant pousser la semence. Vous pouvez aussi mettre en scène les Corinthiens étant un champ ensemble, peut-être en les faisant coucher sur le sol. Ensuite, vous pouvez faire que la personne qui joue le rôle de Dieu fait que certaines de ces personnes se levent puis les positionnent sous la forme d'un bâtiment.</w:t>
      </w:r>
      <w:r>
        <w:rPr>
          <w:lang w:val="fr_FR" w:bidi="fr_FR"/>
        </w:rPr>
      </w:r>
    </w:p>
    <w:p>
      <w:pPr>
        <w:pStyle w:val="Heading3"/>
      </w:pPr>
      <w:r>
        <w:rPr>
          <w:lang w:val="fr_FR" w:bidi="fr_FR"/>
        </w:rPr>
        <w:t>Intégration du Texte</w:t>
      </w:r>
    </w:p>
    <w:p>
      <w:pPr/>
      <w:r>
        <w:rPr>
          <w:lang w:val="fr_FR" w:bidi="fr_FR"/>
        </w:rPr>
      </w:r>
      <w:r>
        <w:rPr>
          <w:lang w:val="fr_FR" w:bidi="fr_FR"/>
        </w:rPr>
        <w:t>Écoutez l'audio de ce passage de 1 Corinthiens 3:5–9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Apollos</w:t>
      </w:r>
    </w:p>
    <w:p>
      <w:pPr>
        <w:pStyle w:val="ListBullet"/>
        <w:spacing w:line="240" w:lineRule="auto"/>
        <w:ind w:left="720"/>
      </w:pPr>
      <w:r>
        <w:rPr>
          <w:lang w:val="fr_FR" w:bidi="fr_FR"/>
        </w:rPr>
      </w:r>
      <w:r>
        <w:rPr>
          <w:lang w:val="fr_FR" w:bidi="fr_FR"/>
        </w:rPr>
        <w:t>Les croyants à Corinthe</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Faites deux fois la mise en scène du passage en groupe.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la première partie, Paul explique aux croyants de Corinthe qu'Apollos et Paul ne sont pas importants. Apollos et Paul sont seulement les serviteurs que le Seigneur a envoyé à Corinthe pour parler du Christ aux Corinthiens.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Dans la deuxième partie : Paul utilise un langage spécial pour montrer que Dieu est celui qui est vraiment important. Paul dit que quand il est venu à Corinthe et leur a parlé de l'Évangile, Paul était comme quelqu'un qui a planté une semence dans le sol. Et Paul dit que quand Apollos a continué à enseigner les Corinthiens après que Paul soit parti, Apollos était comme une personne qui a arrosé la semence dans le sol. Enfin, Paul dit que tout comme seul Dieu peut faire croître une plante, seul Dieu était celui qui a fait croître spirituellement les Corinthiens.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des croyants Corinthiens : “ Que ressentez-vous ou à quoi pensez-vous ? ” Les personnes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Dans la troisième partie, Paul dit une fois de plus comment Apollos et Paul travaillent ensemble pour Dieu. Cela signifie qu'Apollos et Paul ne se concurrencent pas l'un contre l'autre. Ensuite, Paul utilise un type différent de langue spéciale. Paul dit que les croyants à Corinthe sont aussi comme un champ dans lequel les gens plantent des récoltes. Et ensemble, les croyants sont comme une structure que Dieu construit.</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Apollos : « Que ressentez -vous ou que pensez-vous ? » La personne pourrait répondre par des choses comme :</w:t>
      </w:r>
    </w:p>
    <w:p>
      <w:pPr>
        <w:pStyle w:val="ListBullet"/>
        <w:spacing w:line="240" w:lineRule="auto"/>
        <w:ind w:left="720"/>
      </w:pPr>
      <w:r>
        <w:rPr>
          <w:lang w:val="fr_FR" w:bidi="fr_FR"/>
        </w:rPr>
      </w:r>
      <w:r>
        <w:rPr>
          <w:lang w:val="fr_FR" w:bidi="fr_FR"/>
        </w:rPr>
        <w:t>Demandez aussi à la personne qui joue Dieu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ce passage de 1 Corinthiens 3:5–9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Paul dit qu'Apollos et Paul sont des serviteurs de Dieu. Le mot pour serviteur dans ce cas est un homme ou une femme qui travaille pour une autre personne. Ce travailleur n'est pas un esclave qu'une autre personne force à travailler pour lui. Si vous êtes un serviteur, vous avez généralement une position basse dans la communauté.</w:t>
      </w:r>
    </w:p>
    <w:p>
      <w:pPr/>
      <w:r>
        <w:rPr>
          <w:lang w:val="fr_FR" w:bidi="fr_FR"/>
        </w:rPr>
      </w:r>
      <w:r>
        <w:rPr>
          <w:lang w:val="fr_FR" w:bidi="fr_FR"/>
        </w:rPr>
        <w:t xml:space="preserve">Arrêtez-vous ici et discutez en groupe du mot ou de l'expression que vous allez utiliser pour traduire </w:t>
      </w:r>
      <w:r>
        <w:rPr>
          <w:b/>
          <w:lang w:val="fr_FR" w:bidi="fr_FR"/>
        </w:rPr>
        <w:t>« serviteur »</w:t>
      </w:r>
      <w:r>
        <w:rPr>
          <w:lang w:val="fr_FR" w:bidi="fr_FR"/>
        </w:rPr>
        <w:t>. Pour plus d'informations, sur « serviteur ». consultez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Dieu a aidé les Corinthiens à </w:t>
      </w:r>
      <w:r>
        <w:rPr>
          <w:b/>
          <w:lang w:val="fr_FR" w:bidi="fr_FR"/>
        </w:rPr>
        <w:t>croire</w:t>
      </w:r>
      <w:r>
        <w:rPr>
          <w:lang w:val="fr_FR" w:bidi="fr_FR"/>
        </w:rPr>
        <w:t xml:space="preserve"> en Christ par les choses que Paul et Apollos ont enseignées. Utilisez le même mot ou la même expression pour “croyant” que celle employée dans les passages précédents. Pour plus d'informations sur </w:t>
      </w:r>
      <w:r>
        <w:rPr>
          <w:lang w:val="fr_FR" w:bidi="fr_FR"/>
        </w:rPr>
        <w:t>croyant</w:t>
      </w:r>
      <w:r>
        <w:rPr>
          <w:lang w:val="fr_FR" w:bidi="fr_FR"/>
        </w:rPr>
        <w:t>, consultez le glossaire principal.</w:t>
      </w:r>
    </w:p>
    <w:p>
      <w:pPr/>
      <w:r>
        <w:rPr>
          <w:lang w:val="fr_FR" w:bidi="fr_FR"/>
        </w:rPr>
      </w:r>
      <w:r>
        <w:rPr>
          <w:lang w:val="fr_FR" w:bidi="fr_FR"/>
        </w:rPr>
        <w:t xml:space="preserve">Paul dit que le Seigneur a </w:t>
      </w:r>
      <w:r>
        <w:rPr>
          <w:b/>
          <w:lang w:val="fr_FR" w:bidi="fr_FR"/>
        </w:rPr>
        <w:t>assigné</w:t>
      </w:r>
      <w:r>
        <w:rPr>
          <w:lang w:val="fr_FR" w:bidi="fr_FR"/>
        </w:rPr>
        <w:t xml:space="preserve"> Apollos et Paul d'enseigner aux Corinthiens </w:t>
      </w:r>
      <w:r>
        <w:rPr>
          <w:b/>
          <w:lang w:val="fr_FR" w:bidi="fr_FR"/>
        </w:rPr>
        <w:t xml:space="preserve"> l'Évangile</w:t>
      </w:r>
      <w:r>
        <w:rPr>
          <w:lang w:val="fr_FR" w:bidi="fr_FR"/>
        </w:rPr>
        <w:t xml:space="preserve">. Utilisez le même mot pour Seigneur que celui que vous avez utilisé dans les passages précédents et voyez </w:t>
      </w:r>
      <w:r>
        <w:rPr>
          <w:lang w:val="fr_FR" w:bidi="fr_FR"/>
        </w:rPr>
        <w:t>Seigneur</w:t>
      </w:r>
      <w:r>
        <w:rPr>
          <w:lang w:val="fr_FR" w:bidi="fr_FR"/>
        </w:rPr>
        <w:t xml:space="preserve"> dans le glossaire principal pour plus d'informations. Affecter signifie donner à quelqu'un une tâche ou un travail spécifique à faire.</w:t>
      </w:r>
    </w:p>
    <w:p>
      <w:pPr/>
      <w:r>
        <w:rPr>
          <w:lang w:val="fr_FR" w:bidi="fr_FR"/>
        </w:rPr>
      </w:r>
      <w:r>
        <w:rPr>
          <w:lang w:val="fr_FR" w:bidi="fr_FR"/>
        </w:rPr>
        <w:t xml:space="preserve">Arrêtez-vous ici et discutez en groupe du mot ou de l'expression que vous allez utiliser pour traduire « </w:t>
      </w:r>
      <w:r>
        <w:rPr>
          <w:b/>
          <w:lang w:val="fr_FR" w:bidi="fr_FR"/>
        </w:rPr>
        <w:t>assigner</w:t>
      </w:r>
      <w:r>
        <w:rPr>
          <w:lang w:val="fr_FR" w:bidi="fr_FR"/>
        </w:rPr>
        <w:t xml:space="preserve"> ». Si vous avez déjà traduit ce mot dans un autre livre de la Bible, utilisez le même mot que vous y avez utilisé. Mettez cet audio en pause ici.</w:t>
      </w:r>
    </w:p>
    <w:p>
      <w:pPr/>
      <w:r>
        <w:rPr>
          <w:lang w:val="fr_FR" w:bidi="fr_FR"/>
        </w:rPr>
      </w:r>
      <w:r>
        <w:rPr>
          <w:lang w:val="fr_FR" w:bidi="fr_FR"/>
        </w:rPr>
        <w:t xml:space="preserve">Paul parle de la façon dont le travail qu'il a fait parmi les Corinthiens était </w:t>
      </w:r>
      <w:r>
        <w:rPr>
          <w:b/>
          <w:lang w:val="fr_FR" w:bidi="fr_FR"/>
        </w:rPr>
        <w:t>comme</w:t>
      </w:r>
      <w:r>
        <w:rPr>
          <w:lang w:val="fr_FR" w:bidi="fr_FR"/>
        </w:rPr>
        <w:t xml:space="preserve"> planter </w:t>
      </w:r>
      <w:r>
        <w:rPr>
          <w:b/>
          <w:lang w:val="fr_FR" w:bidi="fr_FR"/>
        </w:rPr>
        <w:t>et</w:t>
      </w:r>
      <w:r>
        <w:rPr>
          <w:lang w:val="fr_FR" w:bidi="fr_FR"/>
        </w:rPr>
        <w:t xml:space="preserve"> arroser des semences pour que Dieu le </w:t>
      </w:r>
      <w:r>
        <w:rPr>
          <w:b/>
          <w:lang w:val="fr_FR" w:bidi="fr_FR"/>
        </w:rPr>
        <w:t>fasse pousser</w:t>
      </w:r>
      <w:r>
        <w:rPr>
          <w:lang w:val="fr_FR" w:bidi="fr_FR"/>
        </w:rPr>
        <w:t xml:space="preserve">. Une </w:t>
      </w:r>
      <w:r>
        <w:rPr>
          <w:b/>
          <w:lang w:val="fr_FR" w:bidi="fr_FR"/>
        </w:rPr>
        <w:t>semence</w:t>
      </w:r>
      <w:r>
        <w:rPr>
          <w:lang w:val="fr_FR" w:bidi="fr_FR"/>
        </w:rPr>
        <w:t xml:space="preserve"> ou graine est une petite partie d'une plante à partir de laquelle une nouvelle plante peut pousser. Les gens peuvent recueillir les graines d'une plante et en planter dans le sol pour faire pousser d'autres plantes. Quand une personne fait cela, cela est appelé plantation. Après que la personne ait mis la semence dans le sol, quelqu'un doit régulièrement mettre assez d'eau dans le sol pour aider la plante à pousser. Cela est appelé arrosage. Dans la langue originale dans cette partie de la lettre, Paul n'utilise pas le mot pour semence, mais vous pouvez l'utiliser si vous devez être clair sur les choses qu'ils plantent et arrosent.</w:t>
      </w:r>
    </w:p>
    <w:p>
      <w:pPr/>
      <w:r>
        <w:rPr>
          <w:lang w:val="fr_FR" w:bidi="fr_FR"/>
        </w:rPr>
      </w:r>
      <w:r>
        <w:rPr>
          <w:lang w:val="fr_FR" w:bidi="fr_FR"/>
        </w:rPr>
        <w:t xml:space="preserve">Arrêtez-vous ici et discutez en groupe des mots ou des expressions que vous allez utiliser </w:t>
      </w:r>
      <w:r>
        <w:rPr>
          <w:b/>
          <w:lang w:val="fr_FR" w:bidi="fr_FR"/>
        </w:rPr>
        <w:t>pour</w:t>
      </w:r>
      <w:r>
        <w:rPr>
          <w:lang w:val="fr_FR" w:bidi="fr_FR"/>
        </w:rPr>
        <w:t xml:space="preserve"> </w:t>
      </w:r>
      <w:r>
        <w:rPr>
          <w:b/>
          <w:lang w:val="fr_FR" w:bidi="fr_FR"/>
        </w:rPr>
        <w:t>planter</w:t>
      </w:r>
      <w:r>
        <w:rPr>
          <w:lang w:val="fr_FR" w:bidi="fr_FR"/>
        </w:rPr>
        <w:t xml:space="preserve"> arroser </w:t>
      </w:r>
      <w:r>
        <w:rPr>
          <w:b/>
          <w:lang w:val="fr_FR" w:bidi="fr_FR"/>
        </w:rPr>
        <w:t>et croître</w:t>
      </w:r>
      <w:r>
        <w:rPr>
          <w:lang w:val="fr_FR" w:bidi="fr_FR"/>
        </w:rPr>
        <w:t xml:space="preserve">. Pour plus d'informations, consultez </w:t>
      </w:r>
      <w:r>
        <w:rPr>
          <w:lang w:val="fr_FR" w:bidi="fr_FR"/>
        </w:rPr>
        <w:t>graine</w:t>
      </w:r>
      <w:r>
        <w:rPr>
          <w:lang w:val="fr_FR" w:bidi="fr_FR"/>
        </w:rPr>
        <w:t xml:space="preserve"> dans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Paul dit que Dieu donnera à chaque personne une </w:t>
      </w:r>
      <w:r>
        <w:rPr>
          <w:b/>
          <w:lang w:val="fr_FR" w:bidi="fr_FR"/>
        </w:rPr>
        <w:t>récompense</w:t>
      </w:r>
      <w:r>
        <w:rPr>
          <w:lang w:val="fr_FR" w:bidi="fr_FR"/>
        </w:rPr>
        <w:t xml:space="preserve"> ou un </w:t>
      </w:r>
      <w:r>
        <w:rPr>
          <w:b/>
          <w:lang w:val="fr_FR" w:bidi="fr_FR"/>
        </w:rPr>
        <w:t>paiement</w:t>
      </w:r>
      <w:r>
        <w:rPr>
          <w:lang w:val="fr_FR" w:bidi="fr_FR"/>
        </w:rPr>
        <w:t xml:space="preserve"> pour son </w:t>
      </w:r>
      <w:r>
        <w:rPr>
          <w:b/>
          <w:lang w:val="fr_FR" w:bidi="fr_FR"/>
        </w:rPr>
        <w:t>travail</w:t>
      </w:r>
      <w:r>
        <w:rPr>
          <w:lang w:val="fr_FR" w:bidi="fr_FR"/>
        </w:rPr>
        <w:t>. Une récompense est quelque chose que quelqu'un vous donne à cause de quelque chose que vous avez fait ou que vous avez gagné. une récompense est quelque chose de bon, mais si vous faites quelque chose de mal, vous pourriez obtenir une mauvaise récompense ou une punition. Labourer signifie travailler. Si quelqu'un vous donne une récompense pour votre travail, cela signifie généralement un type de paiement pour le travail que vous avez fait pour lui.</w:t>
      </w:r>
    </w:p>
    <w:p>
      <w:pPr/>
      <w:r>
        <w:rPr>
          <w:lang w:val="fr_FR" w:bidi="fr_FR"/>
        </w:rPr>
      </w:r>
      <w:r>
        <w:rPr>
          <w:lang w:val="fr_FR" w:bidi="fr_FR"/>
        </w:rPr>
        <w:t xml:space="preserve">Arrêtez-vous ici et discutez en groupe des mots ou des expressions que vous allez utiliser pour </w:t>
      </w:r>
      <w:r>
        <w:rPr>
          <w:b/>
          <w:lang w:val="fr_FR" w:bidi="fr_FR"/>
        </w:rPr>
        <w:t>récompenser</w:t>
      </w:r>
      <w:r>
        <w:rPr>
          <w:lang w:val="fr_FR" w:bidi="fr_FR"/>
        </w:rPr>
        <w:t xml:space="preserve"> et </w:t>
      </w:r>
      <w:r>
        <w:rPr>
          <w:b/>
          <w:lang w:val="fr_FR" w:bidi="fr_FR"/>
        </w:rPr>
        <w:t>labourer</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Paul dit que les croyants de Corinthe sont comme le </w:t>
      </w:r>
      <w:r>
        <w:rPr>
          <w:b/>
          <w:lang w:val="fr_FR" w:bidi="fr_FR"/>
        </w:rPr>
        <w:t>champ</w:t>
      </w:r>
      <w:r>
        <w:rPr>
          <w:lang w:val="fr_FR" w:bidi="fr_FR"/>
        </w:rPr>
        <w:t xml:space="preserve"> de Dieu et aiment aussi le </w:t>
      </w:r>
      <w:r>
        <w:rPr>
          <w:b/>
          <w:lang w:val="fr_FR" w:bidi="fr_FR"/>
        </w:rPr>
        <w:t>bâtiment</w:t>
      </w:r>
      <w:r>
        <w:rPr>
          <w:lang w:val="fr_FR" w:bidi="fr_FR"/>
        </w:rPr>
        <w:t xml:space="preserve"> de Dieu. Un champ est un morceau de terre que les gens utilisent pour faire pousser des récoltes ou des arbres pour produire de la nourriture. Dans la langue originale, ce mot spécifique pour champ est seulement utilisé comme langue spéciale pour la façon dont Dieu prend soin de son peuple et le nourrit. Cela ne signifie pas une terre réelle. De même, dans la langue originale, ce mot bâtiment signifie construire ou assembler une structure dans laquelle Dieu peut vivre à l'intérieur. Paul utilise ce mot pour décrire comment Dieu change la façon de penser et d'agir des croyants de Corinthe afin de montrer aux non-croyants quelle est la véritable nature de Dieu.</w:t>
      </w:r>
    </w:p>
    <w:p>
      <w:pPr/>
      <w:r>
        <w:rPr>
          <w:lang w:val="fr_FR" w:bidi="fr_FR"/>
        </w:rPr>
      </w:r>
      <w:r>
        <w:rPr>
          <w:lang w:val="fr_FR" w:bidi="fr_FR"/>
        </w:rPr>
        <w:t xml:space="preserve">Arrêtez-vous ici et discutez en groupe des mots ou des expressions que vous allez utiliser pour </w:t>
      </w:r>
      <w:r>
        <w:rPr>
          <w:b/>
          <w:lang w:val="fr_FR" w:bidi="fr_FR"/>
        </w:rPr>
        <w:t>champ</w:t>
      </w:r>
      <w:r>
        <w:rPr>
          <w:lang w:val="fr_FR" w:bidi="fr_FR"/>
        </w:rPr>
        <w:t xml:space="preserve"> et </w:t>
      </w:r>
      <w:r>
        <w:rPr>
          <w:b/>
          <w:lang w:val="fr_FR" w:bidi="fr_FR"/>
        </w:rPr>
        <w:t>bâtiment</w:t>
      </w:r>
      <w:r>
        <w:rPr>
          <w:lang w:val="fr_FR" w:bidi="fr_FR"/>
        </w:rPr>
        <w:t>. Si vous avez déjà traduit ce mot dans un autre livre de la Bible, utilisez le même mot que vous y avez utilisé. Mettez cet audio en pause ici.</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3:10–17</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3:10–17 et gardez-le dans votre cœur.</w:t>
      </w:r>
    </w:p>
    <w:p>
      <w:pPr/>
      <w:r>
        <w:rPr>
          <w:lang w:val="fr_FR" w:bidi="fr_FR"/>
        </w:rPr>
      </w:r>
      <w:r>
        <w:rPr>
          <w:lang w:val="fr_FR" w:bidi="fr_FR"/>
        </w:rPr>
        <w:t>Écoutez une version audio de 1 Corinthiens 3:10–17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ce passage de 1 Corinthiens 3:10–17 dans la version la plus facile à comprendre.</w:t>
      </w:r>
    </w:p>
    <w:p>
      <w:pPr/>
      <w:r>
        <w:rPr>
          <w:lang w:val="fr_FR" w:bidi="fr_FR"/>
        </w:rPr>
      </w:r>
      <w:r>
        <w:rPr>
          <w:lang w:val="fr_FR" w:bidi="fr_FR"/>
        </w:rPr>
        <w:t>Paul continue d'écrire sa lettre à l'Église de Corinthe, où les croyants se sont disputés pour savoir qui est le meilleur enseignant. À la fin de la partie précédente de sa lettre, Paul a commencé à comparer la communauté de l'Église de Corinthe à un bâtiment que Dieu a construit.</w:t>
      </w:r>
    </w:p>
    <w:p>
      <w:pPr/>
      <w:r>
        <w:rPr>
          <w:lang w:val="fr_FR" w:bidi="fr_FR"/>
        </w:rPr>
      </w:r>
      <w:r>
        <w:rPr>
          <w:lang w:val="fr_FR" w:bidi="fr_FR"/>
        </w:rPr>
        <w:t>Dans cette partie de sa lettre, Paul continue de parler de cette structure. Paul dit que Dieu lui a donné la grâce ou la capacité de poser la fondation de ce bâtiment. Paul ne méritait pas la capacité d'être capable de poser cette fondation, mais Dieu lui en a donné la capacité parce que Dieu est bon. Quand quelqu'un pose une fondation, il fait la première partie d'un bâtiment sur laquelle les gens peuvent construire le reste du bâtiment au sommet. La fondation doit être forte pour que le bâtiment reste fort.</w:t>
      </w:r>
    </w:p>
    <w:p>
      <w:pPr/>
      <w:r>
        <w:rPr>
          <w:lang w:val="fr_FR" w:bidi="fr_FR"/>
        </w:rPr>
      </w:r>
      <w:r>
        <w:rPr>
          <w:lang w:val="fr_FR" w:bidi="fr_FR"/>
        </w:rPr>
        <w:t xml:space="preserve">Arrêtez- vous ici et regardez une photo de la </w:t>
      </w:r>
      <w:r>
        <w:rPr>
          <w:lang w:val="fr_FR" w:bidi="fr_FR"/>
        </w:rPr>
        <w:t>fondation d'un bâtiment</w:t>
      </w:r>
      <w:r>
        <w:rPr>
          <w:lang w:val="fr_FR" w:bidi="fr_FR"/>
        </w:rPr>
        <w:t xml:space="preserve"> à l'époque de Paul. Mettez cet audio en pause ici.</w:t>
      </w:r>
    </w:p>
    <w:p>
      <w:pPr/>
      <w:r>
        <w:rPr>
          <w:lang w:val="fr_FR" w:bidi="fr_FR"/>
        </w:rPr>
      </w:r>
      <w:r>
        <w:rPr>
          <w:lang w:val="fr_FR" w:bidi="fr_FR"/>
        </w:rPr>
        <w:t>Arrêtez-vous ici et discutez de cette question en groupe : Dans votre culture, quand vous voulez construire un bâtiment solide qui durera longtemps, que mettez-vous en premier ? Faites-vous une fondation avec quelque chose comme des pierres ou du béton ? Mettez -vous des poteaux en profondeur dans un sol ou mettez-vous un poteau central ? Mettez cet audio en pause ici.</w:t>
      </w:r>
    </w:p>
    <w:p>
      <w:pPr/>
      <w:r>
        <w:rPr>
          <w:lang w:val="fr_FR" w:bidi="fr_FR"/>
        </w:rPr>
      </w:r>
      <w:r>
        <w:rPr>
          <w:lang w:val="fr_FR" w:bidi="fr_FR"/>
        </w:rPr>
        <w:t>Paul dit qu'il a construit cette fondation comme un constructeur sage ou quelqu'un qui sait comment construire une structure forte. Ici, Paul parle du moment où il est venu à Corinthe et a parlé aux gens du Christ et de sa mort sur la croix pour la première fois. Les Corinthiens n'avaient jamais entendu ces vérités sur le plan de Dieu auparavant. Mais par l'enseignement de Paul, certaines des personnes à Corinthe sont devenues croyants ou les personnes qui suivent le Christ. Le groupe de nouveaux croyants est devenu l'Église de Corinthe. Paul dit que Jésus-Christ est lui-même la fondation de l'Église. Bien que d'autres personnes en dehors de Paul continueront à enseigner la communauté des croyants, les gens grandissent spirituellement forts parce qu'ils connaissent le Christ lui-même et le suivent.</w:t>
      </w:r>
    </w:p>
    <w:p>
      <w:pPr/>
      <w:r>
        <w:rPr>
          <w:lang w:val="fr_FR" w:bidi="fr_FR"/>
        </w:rPr>
      </w:r>
      <w:r>
        <w:rPr>
          <w:lang w:val="fr_FR" w:bidi="fr_FR"/>
        </w:rPr>
        <w:t>Paul donne maintenant un avertissement fort. Chaque personne qui enseigne ou conduit dans l'Église doit être très prudente à ce qu'elle enseigne. Enseigner est comme la construction de la fondation d'un bâtiment. Personne ne peut poser une fondation différente de celle que Dieu a déjà posée, qui est Jésus-Christ. Paul avertit les gens de ne pas enseigner ou faire des choses qui ne sont pas en accord avec le vrai enseignement sur Jésus-Christ et sa crucifixion.</w:t>
      </w:r>
    </w:p>
    <w:p>
      <w:pPr/>
      <w:r>
        <w:rPr>
          <w:lang w:val="fr_FR" w:bidi="fr_FR"/>
        </w:rPr>
      </w:r>
      <w:r>
        <w:rPr>
          <w:lang w:val="fr_FR" w:bidi="fr_FR"/>
        </w:rPr>
        <w:t>Arrêtez-vous ici et discutez de cette question en groupe : Racontez une histoire sur quelqu'un qui a construit sur une mauvaise fondation. Peut-être qu'ils ont construit sur le sable au lieu de la pierre ou ils ont fixé leurs poteaux au sommet du sol au lieu de creuser en profondeur. Pourquoi ont-ils mal construit la structure ? Qu'est-il arrivé à la structure qu'ils ont mal construite ? Mettez cet audio en pause ici.</w:t>
      </w:r>
    </w:p>
    <w:p>
      <w:pPr/>
      <w:r>
        <w:rPr>
          <w:lang w:val="fr_FR" w:bidi="fr_FR"/>
        </w:rPr>
      </w:r>
      <w:r>
        <w:rPr>
          <w:lang w:val="fr_FR" w:bidi="fr_FR"/>
        </w:rPr>
        <w:t>Paul continue de parler de l'Église ou de la communauté des croyants, comme si c'était un bâtiment. Paul dit que quand les gens construisent sur une fondation, certains travailleurs utilisent des matériaux de longue durée comme l'or, l'argent ou les pierres précieuses. D'autres travailleurs utilisent des matériaux qui ne dureront pas, comme le bois, l'herbe séchée ou la paille. Paul veut dire que certaines personnes font des choses ou enseignent des choses qui aident l'Église à écouter l'Esprit de Dieu et deviennent plus comme le Christ. Mais les autres font des choses ou enseignent des choses qui amènent les gens à ne pas bien suivre le Christ.</w:t>
      </w:r>
    </w:p>
    <w:p>
      <w:pPr/>
      <w:r>
        <w:rPr>
          <w:lang w:val="fr_FR" w:bidi="fr_FR"/>
        </w:rPr>
      </w:r>
      <w:r>
        <w:rPr>
          <w:lang w:val="fr_FR" w:bidi="fr_FR"/>
        </w:rPr>
        <w:t>Paul dit que les gens verront bien comment chaque responsable ou enseignant a aidé à construire l'Église quand le Christ juge le travail de l'enseignant avec le feu le « Jour. » « Le Jour » est le moment où le Christ reviendra pour juger le monde. Dieu parle du jugement des gens et des choses de la même manière que le feu teste les matériaux pour voir s'ils sont forts. Paul dit que quand le Christ revient pour juger le monde, le Christ testera la qualité du travail de chaque personne pour voir si il est bon. Si le travail de la personne est bon, Dieu la récompensera. Mais si le travail de cette personne n'est pas bon, Dieu détruira le travail. Cependant, Dieu sauvera cette personne de la même manière qu'une personne échappe à un feu en courant à travers le feu rapidement pour lui échapper.</w:t>
      </w:r>
    </w:p>
    <w:p>
      <w:pPr/>
      <w:r>
        <w:rPr>
          <w:lang w:val="fr_FR" w:bidi="fr_FR"/>
        </w:rPr>
      </w:r>
      <w:r>
        <w:rPr>
          <w:lang w:val="fr_FR" w:bidi="fr_FR"/>
        </w:rPr>
        <w:t>Arrêtez-vous ici et discutez de cette question en groupe : Racontez une histoire sur une maison ou un type de structure que le feu a détruit. Quels types de choses dans cette maison ont complètement brûlé dans le feu ? Quels types de choses n'ont pas brûlé ? Mettez cet audio en pause ici.</w:t>
      </w:r>
    </w:p>
    <w:p>
      <w:pPr/>
      <w:r>
        <w:rPr>
          <w:lang w:val="fr_FR" w:bidi="fr_FR"/>
        </w:rPr>
      </w:r>
      <w:r>
        <w:rPr>
          <w:lang w:val="fr_FR" w:bidi="fr_FR"/>
        </w:rPr>
        <w:t>Pourquoi est-il si important de bien construire l'Église en enseignant de bonnes choses et en prenant bien soin de l'Église ? Parce que l'Église est le temple de Dieu, donc l'Église est l'endroit où l'Esprit de Dieu vit. Vous vous souviendrez que le temple juif était l'endroit où Dieu a rencontré son peuple et où les gens adoraient Dieu. Une autre façon de désigner le « Temple » est « maison de Dieu ». Paul avait enseigné aux Corinthiens que l'Église ou les croyants qui suivent Jésus ensemble sont maintenant le temple ou la maison de Dieu.</w:t>
      </w:r>
    </w:p>
    <w:p>
      <w:pPr/>
      <w:r>
        <w:rPr>
          <w:lang w:val="fr_FR" w:bidi="fr_FR"/>
        </w:rPr>
      </w:r>
      <w:r>
        <w:rPr>
          <w:lang w:val="fr_FR" w:bidi="fr_FR"/>
        </w:rPr>
        <w:t>Paul dit que si quelqu'un détruit ce temple ou la communauté des croyants, Dieu détruira cette personne. C'est un avertissement très grave. Paul avertit que Dieu détruira quiconque enseigne des choses qui détruisent l'Église. Dieu détruira quiconque amène les croyants à se diviser ou à suivre des idées autres que le Christ et sa mort sur la croix. Paul dit que c'est parce que la communauté des croyants est sainte ou mise à part comme l'endroit spécial où l'Esprit de Dieu vit. L'Église est sainte de la même manière que la structure du temple où le peuple juif adorait Dieu était sainte.</w:t>
      </w:r>
      <w:r>
        <w:rPr>
          <w:lang w:val="fr_FR" w:bidi="fr_FR"/>
        </w:rPr>
      </w:r>
    </w:p>
    <w:p>
      <w:pPr>
        <w:pStyle w:val="Heading3"/>
      </w:pPr>
      <w:r>
        <w:rPr>
          <w:lang w:val="fr_FR" w:bidi="fr_FR"/>
        </w:rPr>
        <w:t>Définir les Scènes</w:t>
      </w:r>
    </w:p>
    <w:p>
      <w:pPr/>
      <w:r>
        <w:rPr>
          <w:lang w:val="fr_FR" w:bidi="fr_FR"/>
        </w:rPr>
      </w:r>
      <w:r>
        <w:rPr>
          <w:lang w:val="fr_FR" w:bidi="fr_FR"/>
        </w:rPr>
        <w:t>Écoutez l'audio de ce passage de 1 Corinthiens 3:10–17 dans la version la plus facile à comprendre.</w:t>
      </w:r>
    </w:p>
    <w:p>
      <w:pPr/>
      <w:r>
        <w:rPr>
          <w:lang w:val="fr_FR" w:bidi="fr_FR"/>
        </w:rPr>
      </w:r>
      <w:r>
        <w:rPr>
          <w:lang w:val="fr_FR" w:bidi="fr_FR"/>
        </w:rPr>
        <w:t>Dans cette étape, le groupe définira les différentes scènes, les personnages et le cadre du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 :</w:t>
      </w:r>
      <w:r>
        <w:rPr>
          <w:lang w:val="fr_FR" w:bidi="fr_FR"/>
        </w:rPr>
        <w:t xml:space="preserve"> Paul dit que quand il a enseigné aux Corinthiens sur le Christ pour la première fois, il était comme une personne posant une fondation forte pour que les autres personnes puissent construire sur cette fondation. Paul avertit que personne ne peut construire sur une fondation différente de celle de Jésus-Christ.</w:t>
      </w:r>
    </w:p>
    <w:p>
      <w:pPr/>
      <w:r>
        <w:rPr>
          <w:lang w:val="fr_FR" w:bidi="fr_FR"/>
        </w:rPr>
      </w:r>
      <w:r>
        <w:rPr>
          <w:b/>
          <w:lang w:val="fr_FR" w:bidi="fr_FR"/>
        </w:rPr>
        <w:t>Dans la deuxième partie Paul dit que</w:t>
      </w:r>
      <w:r>
        <w:rPr>
          <w:lang w:val="fr_FR" w:bidi="fr_FR"/>
        </w:rPr>
        <w:t xml:space="preserve"> le Christ récompensera un jour les personnes qui construiront sur ce bâtiment avec des matériaux qui dureront. Mais le Christ punira les personnes qui construisent avec des matériaux qui seront détruits le jour où le Christ juge ce travail.</w:t>
      </w:r>
    </w:p>
    <w:p>
      <w:pPr/>
      <w:r>
        <w:rPr>
          <w:lang w:val="fr_FR" w:bidi="fr_FR"/>
        </w:rPr>
      </w:r>
      <w:r>
        <w:rPr>
          <w:b/>
          <w:lang w:val="fr_FR" w:bidi="fr_FR"/>
        </w:rPr>
        <w:t>Dans la troisième partie :</w:t>
      </w:r>
      <w:r>
        <w:rPr>
          <w:lang w:val="fr_FR" w:bidi="fr_FR"/>
        </w:rPr>
        <w:t xml:space="preserve"> Paul rappelle aux Corinthiens que l'Église, ou la communauté des croyants, est le temple de Dieu et que l'Esprit de Dieu vit parmi eux. Ainsi, si quelqu'un détruit cette communauté, Dieu détruira cette personne. C'est parce que la communauté des croyants est sainte, tout comme le temple physique où le peuple juif adore Dieu est saint.</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 Saint-Esprit de Dieu</w:t>
      </w:r>
    </w:p>
    <w:p>
      <w:pPr>
        <w:pStyle w:val="ListBullet"/>
        <w:spacing w:line="240" w:lineRule="auto"/>
        <w:ind w:left="720"/>
      </w:pPr>
      <w:r>
        <w:rPr>
          <w:lang w:val="fr_FR" w:bidi="fr_FR"/>
        </w:rPr>
      </w:r>
      <w:r>
        <w:rPr>
          <w:lang w:val="fr_FR" w:bidi="fr_FR"/>
        </w:rPr>
        <w:t xml:space="preserve">Les personnes qui enseignent les choses qui survivront au Jour du Jugement </w:t>
      </w:r>
    </w:p>
    <w:p>
      <w:pPr>
        <w:pStyle w:val="ListBullet"/>
        <w:spacing w:line="240" w:lineRule="auto"/>
        <w:ind w:left="720"/>
      </w:pPr>
      <w:r>
        <w:rPr>
          <w:lang w:val="fr_FR" w:bidi="fr_FR"/>
        </w:rPr>
      </w:r>
      <w:r>
        <w:rPr>
          <w:lang w:val="fr_FR" w:bidi="fr_FR"/>
        </w:rPr>
        <w:t>Les personnes qui enseignent les choses que Dieu détruira le Jour du Jugement</w:t>
      </w:r>
    </w:p>
    <w:p>
      <w:pPr>
        <w:pStyle w:val="ListBullet"/>
        <w:spacing w:line="240" w:lineRule="auto"/>
        <w:ind w:left="720"/>
      </w:pPr>
      <w:r>
        <w:rPr>
          <w:lang w:val="fr_FR" w:bidi="fr_FR"/>
        </w:rPr>
      </w:r>
      <w:r>
        <w:rPr>
          <w:lang w:val="fr_FR" w:bidi="fr_FR"/>
        </w:rPr>
        <w:t xml:space="preserve">L'Église ou la communauté des croyants à Corinthe </w:t>
      </w:r>
    </w:p>
    <w:p>
      <w:pPr>
        <w:pStyle w:val="ListBullet"/>
        <w:spacing w:line="240" w:lineRule="auto"/>
        <w:ind w:left="720"/>
      </w:pPr>
      <w:r>
        <w:rPr>
          <w:lang w:val="fr_FR" w:bidi="fr_FR"/>
        </w:rPr>
      </w:r>
      <w:r>
        <w:rPr>
          <w:lang w:val="fr_FR" w:bidi="fr_FR"/>
        </w:rPr>
        <w:t>Et la personne qui détruit le temple de Dieu</w:t>
      </w:r>
    </w:p>
    <w:p>
      <w:pPr/>
      <w:r>
        <w:rPr>
          <w:lang w:val="fr_FR" w:bidi="fr_FR"/>
        </w:rPr>
      </w:r>
      <w:r>
        <w:rPr>
          <w:lang w:val="fr_FR" w:bidi="fr_FR"/>
        </w:rPr>
        <w:t>Tout d'abord, pensez à cette partie de la lettre de Paul dans son ensemble. Rappelez -vous que Paul a écrit cette lettre à l'Église de Corinthe, où les croyants se sont disputés et se sont divisés à propos de différents enseignants. Dans ce passage, Paul montrera que d'autres enseignants peuvent aider les Corinthiens à continuer de croître spirituellement seulement si l'enseignement se fonde aussi sur l'Évangile de Jésus-Christ. Et si quelqu'un détruit la communauté des croyants de Dieu, Dieu détruira cette personne.</w:t>
      </w:r>
    </w:p>
    <w:p>
      <w:pPr/>
      <w:r>
        <w:rPr>
          <w:lang w:val="fr_FR" w:bidi="fr_FR"/>
        </w:rPr>
      </w:r>
      <w:r>
        <w:rPr>
          <w:lang w:val="fr_FR" w:bidi="fr_FR"/>
        </w:rPr>
        <w:t>Au début du passage, Paul dit que c'était la grâce ou le don de Dieu qui lui a permis de poser la fondation de l'Évangile à Corinthe. Paul était comme un travailleur qui pose une fondation pour un bâtiment pour le rendre fort. Beaucoup de personnes aideront à construire sur cette fondation et Paul dit que chaque personne doit construire avec soin. Paul peut penser spécifiquement aux dirigeants de l'Église de Corinthe. Paul montrera à un moment que Dieu donne à tous les chrétiens une responsabilité de construire l'Église spirituellement.</w:t>
      </w:r>
    </w:p>
    <w:p>
      <w:pPr/>
      <w:r>
        <w:rPr>
          <w:lang w:val="fr_FR" w:bidi="fr_FR"/>
        </w:rPr>
      </w:r>
      <w:r>
        <w:rPr>
          <w:lang w:val="fr_FR" w:bidi="fr_FR"/>
        </w:rPr>
        <w:t>Paul rappelle aux Corinthiens que la fondation de l'Église est Jésus-Christ lui-même. Quand Paul appelle Christ la fondation, il utilise un langage spécial du livre que le prophète Esaïe a écrit dans l'Ancien Testament. Là, Dieu avait dit qu'il poserait une fondation de pierre. Dieu parlait du Messie ou du Sauveur promis qu'il enverrait, qui est le Christ. Paul dit que Dieu a en fait posé cette fondation lui-même en l'envoyant parler du Christ aux Corinthiens. Tout ce que Paul a fait ou a enseigné aux Corinthiens était seulement à cause de la grâce ou de la bonté de Dieu. Dieu a aussi dit dans Esaïe qu'au lieu de reconnaître le Sauveur ou le Christ comme pierre de fondation, beaucoup de personnes trébucheraient sur cette pierre. Cela aussi est un avertissement aux Corinthiens de ne pas trébucher en suivant un faux enseignement sur le Christ.</w:t>
      </w:r>
    </w:p>
    <w:p>
      <w:pPr/>
      <w:r>
        <w:rPr>
          <w:lang w:val="fr_FR" w:bidi="fr_FR"/>
        </w:rPr>
      </w:r>
      <w:r>
        <w:rPr>
          <w:lang w:val="fr_FR" w:bidi="fr_FR"/>
        </w:rPr>
        <w:t>Arrêtez-vous ici et discutez de cette question en groupe : Racontez une histoire sur quelqu'un qui a construit sur une mauvaise fondation. Faites attention aux mots que vous utilisez pour décrire la première étape de la pose de la fondation pour que la maison soit forte. Si nécessaire, regardez en arrière ce dont vous avez discuté à la deuxième étape sur la façon dont vous construisez un bâtiment fort dans votre culture. Mettez cet audio en pause ici.</w:t>
      </w:r>
    </w:p>
    <w:p>
      <w:pPr/>
      <w:r>
        <w:rPr>
          <w:lang w:val="fr_FR" w:bidi="fr_FR"/>
        </w:rPr>
      </w:r>
      <w:r>
        <w:rPr>
          <w:lang w:val="fr_FR" w:bidi="fr_FR"/>
        </w:rPr>
        <w:t>Dans la deuxième partie du passage, Paul parle de la façon dont Dieu punira ou récompensera les gens pour la façon dont ils construisent. Ici, Paul ne parle pas seulement des dirigeants ou des enseignants dans l'Église. Paul parle de tous les croyants. Paul dit que les matériaux avec lesquels les gens construisent sont soit forts comme l'or, l'argent et les pierres précieuses ou faibles comme le bois, l'herbe séchée et la paille. Paul n'essaie pas de montrer comment les matériaux ont différentes valeurs. Le point important est dans la façon dont chaque matériau durera dans un feu. Cela est important parce que Paul va montrer que le Christ testera ce que chaque personne a construit quand le Christ revient pour juger le monde. Paul appelle le retour du Christ « le Jour » ou dans un passage précédent, « le jour de notre Seigneur. Dans la langue originale, l'idée du « Jour » vient de l'Ancien Testament. Dans ces passages, les prophètes disent que le Christ viendra pour sauver les croyants et détruire la terre. Les prophètes de l'Ancien Testament disent aussi que le Christ jugera le travail des croyants avec le feu. Paul dit que si les choses qu'un croyant construit survivent à ce test ardent, Dieu récompensera le constructeur. Paul dit aussi que si le feu détruit ou brûle le travail de ce croyant, cette personne perdra sa récompense. Paul termine cette partie sur le feu par un point important. Paul dit que Dieu sauvera du feu le croyant qui a construit sur le Christ. Paul dit que c'est comme quelqu'un qui est à court d'un feu ou comme quelqu'un qui tire une autre personne d'un feu.</w:t>
      </w:r>
    </w:p>
    <w:p>
      <w:pPr/>
      <w:r>
        <w:rPr>
          <w:lang w:val="fr_FR" w:bidi="fr_FR"/>
        </w:rPr>
      </w:r>
      <w:r>
        <w:rPr>
          <w:lang w:val="fr_FR" w:bidi="fr_FR"/>
        </w:rPr>
        <w:t>Arrêtez-vous ici et discutez de cette question en groupe : Rassemblez quelques objets différents pour regarder ensemble. Parlez des objets qui pourraient survivre à un feu et qui brûleraient rapidement. Faites attention aux mots que vous utilisez pour décrire ce que le feu fait à chaque objet. Mettez cet audio en pause ici.</w:t>
      </w:r>
    </w:p>
    <w:p>
      <w:pPr/>
      <w:r>
        <w:rPr>
          <w:lang w:val="fr_FR" w:bidi="fr_FR"/>
        </w:rPr>
      </w:r>
      <w:r>
        <w:rPr>
          <w:lang w:val="fr_FR" w:bidi="fr_FR"/>
        </w:rPr>
        <w:t>Nous ne savons pas exactement ce que Paul veut dire par une récompense. Peut-être que Paul parle de la façon dont Dieu louera chaque personne pour le travail qu'elle a fait. Peu importe ce que Paul veut dire, nous pouvons être sûrs que les croyants ressentiront une grande tristesse si Dieu détruit leur travail par le feu.</w:t>
      </w:r>
    </w:p>
    <w:p>
      <w:pPr/>
      <w:r>
        <w:rPr>
          <w:lang w:val="fr_FR" w:bidi="fr_FR"/>
        </w:rPr>
      </w:r>
      <w:r>
        <w:rPr>
          <w:lang w:val="fr_FR" w:bidi="fr_FR"/>
        </w:rPr>
        <w:t xml:space="preserve"> Arrêtez-vous ici et discutez en groupe de cette question : Racontez une histoire sur une personne dont la maison ou les biens ont été brûlés par le feu. Comment la personne a-t-elle répondu ? Faites attention à la façon dont vous décrivez la douleur et la tristesse de cette personne. Mettez cet audio en pause ici.</w:t>
      </w:r>
    </w:p>
    <w:p>
      <w:pPr/>
      <w:r>
        <w:rPr>
          <w:lang w:val="fr_FR" w:bidi="fr_FR"/>
        </w:rPr>
      </w:r>
      <w:r>
        <w:rPr>
          <w:lang w:val="fr_FR" w:bidi="fr_FR"/>
        </w:rPr>
        <w:t>Dans la troisième partie du passage, Paul pose une question à laquelle il ne s'attend pas à ce que les Corinthiens répondent. Paul demande : « Ne savez-vous pas que vous êtes vous-mêmes le temple de Dieu où l'Esprit de Dieu vit ? » Paul veut rappeler aux Corinthiens quelque chose d'important qu'ils devraient déjà savoir. Le mot que Paul utilise ici pour temple signifie la partie intérieure du temple, l'endroit spécial dans le temple où la présence de Dieu vit. Ensemble, les croyants sont comme le temple de Dieu parce que le Saint-Esprit de Dieu vit parmi eux ou en eux. La ville de Corinthe avait beaucoup de temples aux faux dieux. Paul montre fortement qu'il n'y a qu'un seul vrai Dieu. Paul montre fortement que Dieu peut avoir seulement un temple à Corinthe. Le temple de Dieu est la communauté des croyants eux-mêmes. C'est pourquoi il est si important que les croyants soient unis dans le même but au lieu d'être divisés.</w:t>
      </w:r>
    </w:p>
    <w:p>
      <w:pPr/>
      <w:r>
        <w:rPr>
          <w:lang w:val="fr_FR" w:bidi="fr_FR"/>
        </w:rPr>
      </w:r>
      <w:r>
        <w:rPr>
          <w:lang w:val="fr_FR" w:bidi="fr_FR"/>
        </w:rPr>
        <w:t>Arrêtez-vous ici et discutez en groupe de cette question : Décrivez un moment où vous avez comparé un groupe entier de personnes à quelque chose comme un bâtiment ou un animal. Faites attention à la façon dont vous avez comparé le groupe de personnes à la chose et parlez de comment vous comparerez le groupe de croyants au temple de Dieu. Mettez cet audio en pause ici.</w:t>
      </w:r>
    </w:p>
    <w:p>
      <w:pPr/>
      <w:r>
        <w:rPr>
          <w:lang w:val="fr_FR" w:bidi="fr_FR"/>
        </w:rPr>
      </w:r>
      <w:r>
        <w:rPr>
          <w:lang w:val="fr_FR" w:bidi="fr_FR"/>
        </w:rPr>
        <w:t>Paul dit que si quelqu'un détruit le temple de Dieu, Dieu détruira cette personne. Quand Paul dit le temple, il veut dire spécifiquement la communauté des croyants. Nous ne savons pas ce que Paul voulait dire quand il a parlé de détruire le temple de Dieu. Peut-être que Paul voulait dire que les gens causeraient des divisions à cause de la direction ou de choses spécifiques auxquelles les gens croyaient. Ou peut-être que Paul mettait en garde contre l'enseignement de fausses choses qui ont ajouté au message de Dieu ou qui lui ont ôté Peu importe ce qu'il voulait dire, il dit que quand Christ reviendra, Dieu détruira ou ruinera la personne qui détruit son temple.</w:t>
      </w:r>
    </w:p>
    <w:p>
      <w:pPr/>
      <w:r>
        <w:rPr>
          <w:lang w:val="fr_FR" w:bidi="fr_FR"/>
        </w:rPr>
      </w:r>
      <w:r>
        <w:rPr>
          <w:lang w:val="fr_FR" w:bidi="fr_FR"/>
        </w:rPr>
        <w:t>Enfin, Paul rappelle à l'Église de Corinthe une fois de plus qu'elle est le temple de Dieu. Dans la langue originale, Paul rend clair que ce temple est une chose, pas beaucoup de choses. Paul rend clair que beaucoup de croyants ensemble sont un temple. Paul termine ce passage en disant que ce temple est saint parce que c'est là où Dieu vit.</w:t>
      </w:r>
    </w:p>
    <w:p>
      <w:pPr/>
      <w:r>
        <w:rPr>
          <w:lang w:val="fr_FR" w:bidi="fr_FR"/>
        </w:rPr>
      </w:r>
      <w:r>
        <w:rPr>
          <w:lang w:val="fr_FR" w:bidi="fr_FR"/>
        </w:rPr>
        <w:t>Maintenant, le groupe doit créer un scénario en images, dessiner ou utiliser des objets pour visualiser le passage et les actions dans le passage. Pendant que vous faites cela, vous pourriez utiliser des dessins, des objets ou même des personnes pour représenter Paul, Dieu, Jésus-Christ, le Saint-Esprit de Dieu, les personnes qui enseignent des choses qui survivront au Jour du Jugement, les personnes qui enseignent des choses que Dieu détruira le Jour du Jugement, l'Église ou la communauté des croyants de Corinthe et la personne qui détruit le temple de Dieu.</w:t>
      </w:r>
    </w:p>
    <w:p>
      <w:pPr/>
      <w:r>
        <w:rPr>
          <w:lang w:val="fr_FR" w:bidi="fr_FR"/>
        </w:rPr>
      </w:r>
      <w:r>
        <w:rPr>
          <w:lang w:val="fr_FR" w:bidi="fr_FR"/>
        </w:rPr>
        <w:t>Choisissez des gens, des dessins ou des objets pour être chacun des personnages. Pendant que vous commencez à raconter l'histoire de ces versets, rappelez-vous que Paul utilise ces différentes idées sur la pose d'une fondation et la construction d'un bâtiment pour décrire l'Église de Dieu ou la communauté des croyants. Vous pouvez montrer Paul posant la fondation du bâtiment, puis différentes personnes la construisant soit avec de bons matériaux ou de mauvais matériaux sur cette fondation. Vous pouvez aussi montrer que Christ revient pour tester ce bâtiment avec le feu. Vous pourriez montrer que Dieu récompense les gens pour le bon travail qu'ils ont fait ou les punit en brûlant leur travail. Vous pouvez aussi montrer les croyants se rassemblant en un groupe pour représenter le temple de Dieu avec le Saint-Esprit de Dieu parmi eux. Et enfin, vous pouvez montrer quelqu'un essayant de détruire l'Église ou le corps des croyants, mais ensuite demandez à Dieu de détruire cette personne.</w:t>
      </w:r>
      <w:r>
        <w:rPr>
          <w:lang w:val="fr_FR" w:bidi="fr_FR"/>
        </w:rPr>
      </w:r>
    </w:p>
    <w:p>
      <w:pPr>
        <w:pStyle w:val="Heading3"/>
      </w:pPr>
      <w:r>
        <w:rPr>
          <w:lang w:val="fr_FR" w:bidi="fr_FR"/>
        </w:rPr>
        <w:t>Intégration du Texte</w:t>
      </w:r>
    </w:p>
    <w:p>
      <w:pPr/>
      <w:r>
        <w:rPr>
          <w:lang w:val="fr_FR" w:bidi="fr_FR"/>
        </w:rPr>
      </w:r>
      <w:r>
        <w:rPr>
          <w:lang w:val="fr_FR" w:bidi="fr_FR"/>
        </w:rPr>
        <w:t>Écoutez l'audio de ce passage de 1 Corinthiens 3:10–17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Le Saint-Esprit de Dieu</w:t>
      </w:r>
    </w:p>
    <w:p>
      <w:pPr>
        <w:pStyle w:val="ListBullet"/>
        <w:spacing w:line="240" w:lineRule="auto"/>
        <w:ind w:left="720"/>
      </w:pPr>
      <w:r>
        <w:rPr>
          <w:lang w:val="fr_FR" w:bidi="fr_FR"/>
        </w:rPr>
      </w:r>
      <w:r>
        <w:rPr>
          <w:lang w:val="fr_FR" w:bidi="fr_FR"/>
        </w:rPr>
        <w:t xml:space="preserve">Les personnes qui enseignent les choses qui survivront au Jour du Jugement </w:t>
      </w:r>
    </w:p>
    <w:p>
      <w:pPr>
        <w:pStyle w:val="ListBullet"/>
        <w:spacing w:line="240" w:lineRule="auto"/>
        <w:ind w:left="720"/>
      </w:pPr>
      <w:r>
        <w:rPr>
          <w:lang w:val="fr_FR" w:bidi="fr_FR"/>
        </w:rPr>
      </w:r>
      <w:r>
        <w:rPr>
          <w:lang w:val="fr_FR" w:bidi="fr_FR"/>
        </w:rPr>
        <w:t>Les personnes qui enseignent les choses que Dieu détruira le Jour du Jugement.</w:t>
      </w:r>
    </w:p>
    <w:p>
      <w:pPr>
        <w:pStyle w:val="ListBullet"/>
        <w:spacing w:line="240" w:lineRule="auto"/>
        <w:ind w:left="720"/>
      </w:pPr>
      <w:r>
        <w:rPr>
          <w:lang w:val="fr_FR" w:bidi="fr_FR"/>
        </w:rPr>
      </w:r>
      <w:r>
        <w:rPr>
          <w:lang w:val="fr_FR" w:bidi="fr_FR"/>
        </w:rPr>
        <w:t xml:space="preserve">L'Église ou la communauté des croyants à Corinthe </w:t>
      </w:r>
    </w:p>
    <w:p>
      <w:pPr>
        <w:pStyle w:val="ListBullet"/>
        <w:spacing w:line="240" w:lineRule="auto"/>
        <w:ind w:left="720"/>
      </w:pPr>
      <w:r>
        <w:rPr>
          <w:lang w:val="fr_FR" w:bidi="fr_FR"/>
        </w:rPr>
      </w:r>
      <w:r>
        <w:rPr>
          <w:lang w:val="fr_FR" w:bidi="fr_FR"/>
        </w:rPr>
        <w:t>Et la personne qui détruit le temple de Dieu</w:t>
      </w:r>
    </w:p>
    <w:p>
      <w:pPr/>
      <w:r>
        <w:rPr>
          <w:lang w:val="fr_FR" w:bidi="fr_FR"/>
        </w:rPr>
      </w:r>
      <w:r>
        <w:rPr>
          <w:lang w:val="fr_FR" w:bidi="fr_FR"/>
        </w:rPr>
        <w:t>Faites deux fois la mise en scène du passage en groupe.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Paul dit : « Dieu m'a permis de poser la fondation parce qu'il a été assez bon pour me donner la capacité de faire cela. Et maintenant les autres personnes construisent sur cette fondation. Mais les gens doivent construire avec soin parce que Jésus-Christ est la fondation !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Christ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Certains travailleurs construisent sur cette fondation en utilisant des matériaux durables comme l'or, l'argent ou les pierres de valeur. D'autres travailleurs construisent en utilisant des matériaux qui ne sont pas durables, comme le bois, l'herbe séchée ou la paille. Mais quand le Christ revient pour juger, tout le monde verra que le travail des personnes survivra à l'incendie. Si le travail d'une personne survit, Dieu récompensera cette personne. Si leur travail brûle, Dieu sauvera la personne, mais ils perdront leur récompense.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celles dont l'œuvre survit à l'incendie : « Que ressentez-vous ou que pensez-vous ? » Les personnes pourraient répondre par des choses comme :</w:t>
      </w:r>
    </w:p>
    <w:p>
      <w:pPr>
        <w:pStyle w:val="ListBullet"/>
        <w:spacing w:line="240" w:lineRule="auto"/>
        <w:ind w:left="720"/>
      </w:pPr>
      <w:r>
        <w:rPr>
          <w:lang w:val="fr_FR" w:bidi="fr_FR"/>
        </w:rPr>
      </w:r>
      <w:r>
        <w:rPr>
          <w:lang w:val="fr_FR" w:bidi="fr_FR"/>
        </w:rPr>
        <w:t>Demandez à la personne qui joue le rôle de la personne dont le travail survit à l'incendie : « Que ressentez-vous ou que pensez-vous ? » Les personnes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Ne savez-vous pas que vous êtes comme le temple de Dieu ou la maison spéciale et que l'Esprit de Dieu vit parmi vous ? Si une personne détruit le temple de Dieu, Dieu détruira cette personne ! Le temple de Dieu est sacré ou saint et vous êtes le temple de Dieu.</w:t>
      </w:r>
    </w:p>
    <w:p>
      <w:pPr>
        <w:pStyle w:val="ListBullet"/>
        <w:spacing w:line="240" w:lineRule="auto"/>
        <w:ind w:left="720"/>
      </w:pPr>
      <w:r>
        <w:rPr>
          <w:lang w:val="fr_FR" w:bidi="fr_FR"/>
        </w:rPr>
      </w:r>
      <w:r>
        <w:rPr>
          <w:lang w:val="fr_FR" w:bidi="fr_FR"/>
        </w:rPr>
        <w:t>Demandez à la personne qui joue le rôle du Saint Esprit : « Que ressentez-vous ou que pensez-vous ? » La personne pourrait répondre par des choses comme :</w:t>
      </w:r>
    </w:p>
    <w:p>
      <w:pPr>
        <w:pStyle w:val="ListBullet"/>
        <w:spacing w:line="240" w:lineRule="auto"/>
        <w:ind w:left="720"/>
      </w:pPr>
      <w:r>
        <w:rPr>
          <w:lang w:val="fr_FR" w:bidi="fr_FR"/>
        </w:rPr>
      </w:r>
      <w:r>
        <w:rPr>
          <w:lang w:val="fr_FR" w:bidi="fr_FR"/>
        </w:rPr>
        <w:t>Demandez aux personnes qui jouent le rôle des croyants : “ Que ressentez-vous ou à quoi pensez-vous ? ” Les personnes pourraient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ce passage de 1 Corinthiens 3:10–17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Au début du passage, Paul dit que par la </w:t>
      </w:r>
      <w:r>
        <w:rPr>
          <w:b/>
          <w:lang w:val="fr_FR" w:bidi="fr_FR"/>
        </w:rPr>
        <w:t>grâce</w:t>
      </w:r>
      <w:r>
        <w:rPr>
          <w:lang w:val="fr_FR" w:bidi="fr_FR"/>
        </w:rPr>
        <w:t xml:space="preserve"> de Dieu, il a </w:t>
      </w:r>
      <w:r>
        <w:rPr>
          <w:b/>
          <w:lang w:val="fr_FR" w:bidi="fr_FR"/>
        </w:rPr>
        <w:t>posé</w:t>
      </w:r>
      <w:r>
        <w:rPr>
          <w:lang w:val="fr_FR" w:bidi="fr_FR"/>
        </w:rPr>
        <w:t xml:space="preserve"> une </w:t>
      </w:r>
      <w:r>
        <w:rPr>
          <w:b/>
          <w:lang w:val="fr_FR" w:bidi="fr_FR"/>
        </w:rPr>
        <w:t>fondation</w:t>
      </w:r>
      <w:r>
        <w:rPr>
          <w:lang w:val="fr_FR" w:bidi="fr_FR"/>
        </w:rPr>
        <w:t xml:space="preserve"> comme un constructeur sage. La grâce signifie faire quelque chose de bon pour quelqu'un ou lui donner quelque chose de bon qu'il ne mérite pas. Dans ce cas, la grâce peut aussi se référer à un don spécial ou à une capacité que Dieu a donné à Paul parce que Dieu est bon envers lui. Quand les gens posent une fondation, ils mettent en terre la première partie d'un bâtiment qui soutiendra le reste de la structure. Les constructeurs sages savent comment construire un bâtiment de la bonne manière pour qu'il reste fort pendant longtemps. Utilisez le même mot ou la même expression pour grâce que celui que vous avez utilisé dans les passages précédents. Pour plus d'informations sur </w:t>
      </w:r>
      <w:r>
        <w:rPr>
          <w:lang w:val="fr_FR" w:bidi="fr_FR"/>
        </w:rPr>
        <w:t>Sagesse</w:t>
      </w:r>
      <w:r>
        <w:rPr>
          <w:lang w:val="fr_FR" w:bidi="fr_FR"/>
        </w:rPr>
        <w:t xml:space="preserve">, et </w:t>
      </w:r>
      <w:r>
        <w:rPr>
          <w:lang w:val="fr_FR" w:bidi="fr_FR"/>
        </w:rPr>
        <w:t>grâce</w:t>
      </w:r>
      <w:r>
        <w:rPr>
          <w:lang w:val="fr_FR" w:bidi="fr_FR"/>
        </w:rPr>
        <w:t xml:space="preserve"> consultez le Glossaire Principal.</w:t>
      </w:r>
    </w:p>
    <w:p>
      <w:pPr/>
      <w:r>
        <w:rPr>
          <w:lang w:val="fr_FR" w:bidi="fr_FR"/>
        </w:rPr>
      </w:r>
      <w:r>
        <w:rPr>
          <w:lang w:val="fr_FR" w:bidi="fr_FR"/>
        </w:rPr>
        <w:t xml:space="preserve">Arrêtez-vous ici et discutez en groupe des mots ou des expressions que vous allez utiliser pour </w:t>
      </w:r>
      <w:r>
        <w:rPr>
          <w:b/>
          <w:lang w:val="fr_FR" w:bidi="fr_FR"/>
        </w:rPr>
        <w:t>poser la fondation</w:t>
      </w:r>
      <w:r>
        <w:rPr>
          <w:lang w:val="fr_FR" w:bidi="fr_FR"/>
        </w:rPr>
        <w:t>. Si vous avez déjà traduit cette expression dans un autre livre de la Bible, utilisez le même mot que vous y avez utilisé. Mettez cet audio en pause ici.</w:t>
      </w:r>
    </w:p>
    <w:p>
      <w:pPr/>
      <w:r>
        <w:rPr>
          <w:lang w:val="fr_FR" w:bidi="fr_FR"/>
        </w:rPr>
      </w:r>
      <w:r>
        <w:rPr>
          <w:lang w:val="fr_FR" w:bidi="fr_FR"/>
        </w:rPr>
        <w:t>Paul dit que d'autres croyants construisent maintenant la structure sur la fondation, qui est Jésus-</w:t>
      </w:r>
      <w:r>
        <w:rPr>
          <w:b/>
          <w:lang w:val="fr_FR" w:bidi="fr_FR"/>
        </w:rPr>
        <w:t>Christ</w:t>
      </w:r>
      <w:r>
        <w:rPr>
          <w:lang w:val="fr_FR" w:bidi="fr_FR"/>
        </w:rPr>
        <w:t xml:space="preserve">. Utilisez le même mot pour Christ que celui que vous avez utilisé dans les passages précédents, et rappelez-vous que </w:t>
      </w:r>
      <w:r>
        <w:rPr>
          <w:lang w:val="fr_FR" w:bidi="fr_FR"/>
        </w:rPr>
        <w:t>Christ</w:t>
      </w:r>
      <w:r>
        <w:rPr>
          <w:lang w:val="fr_FR" w:bidi="fr_FR"/>
        </w:rPr>
        <w:t xml:space="preserve"> se trouve dans le glossaire principal.</w:t>
      </w:r>
    </w:p>
    <w:p>
      <w:pPr/>
      <w:r>
        <w:rPr>
          <w:lang w:val="fr_FR" w:bidi="fr_FR"/>
        </w:rPr>
      </w:r>
      <w:r>
        <w:rPr>
          <w:lang w:val="fr_FR" w:bidi="fr_FR"/>
        </w:rPr>
        <w:t xml:space="preserve">Paul dit que certaines personnes construisent avec des matériaux de longue durée comme l'or, l'argent ou les pierres précieuses. Mais d'autres construisent avec des matériaux qui ne dureront pas, comme le bois, le foin ou la paille. </w:t>
      </w:r>
      <w:r>
        <w:rPr>
          <w:b/>
          <w:lang w:val="fr_FR" w:bidi="fr_FR"/>
        </w:rPr>
        <w:t>L'or</w:t>
      </w:r>
      <w:r>
        <w:rPr>
          <w:lang w:val="fr_FR" w:bidi="fr_FR"/>
        </w:rPr>
        <w:t xml:space="preserve"> et </w:t>
      </w:r>
      <w:r>
        <w:rPr>
          <w:b/>
          <w:lang w:val="fr_FR" w:bidi="fr_FR"/>
        </w:rPr>
        <w:t>l'argent</w:t>
      </w:r>
      <w:r>
        <w:rPr>
          <w:lang w:val="fr_FR" w:bidi="fr_FR"/>
        </w:rPr>
        <w:t xml:space="preserve"> sont des métaux riches ou coûteux qui ne rouillent pas comme le fer. </w:t>
      </w:r>
      <w:r>
        <w:rPr>
          <w:b/>
          <w:lang w:val="fr_FR" w:bidi="fr_FR"/>
        </w:rPr>
        <w:t>Les pierres précieuses</w:t>
      </w:r>
      <w:r>
        <w:rPr>
          <w:lang w:val="fr_FR" w:bidi="fr_FR"/>
        </w:rPr>
        <w:t xml:space="preserve"> sont des pierres qui sont belles et aussi fortes pour qu'elles durent longtemps. Dans l'Ancien Testament, l'or, l'argent et les pierres précieuses étaient des matériaux importants que les Israélites ont utilisés pour construire le temple. Le </w:t>
      </w:r>
      <w:r>
        <w:rPr>
          <w:b/>
          <w:lang w:val="fr_FR" w:bidi="fr_FR"/>
        </w:rPr>
        <w:t>bois</w:t>
      </w:r>
      <w:r>
        <w:rPr>
          <w:lang w:val="fr_FR" w:bidi="fr_FR"/>
        </w:rPr>
        <w:t xml:space="preserve">, </w:t>
      </w:r>
      <w:r>
        <w:rPr>
          <w:b/>
          <w:lang w:val="fr_FR" w:bidi="fr_FR"/>
        </w:rPr>
        <w:t>le foin</w:t>
      </w:r>
      <w:r>
        <w:rPr>
          <w:lang w:val="fr_FR" w:bidi="fr_FR"/>
        </w:rPr>
        <w:t xml:space="preserve"> et </w:t>
      </w:r>
      <w:r>
        <w:rPr>
          <w:b/>
          <w:lang w:val="fr_FR" w:bidi="fr_FR"/>
        </w:rPr>
        <w:t>la paille</w:t>
      </w:r>
      <w:r>
        <w:rPr>
          <w:lang w:val="fr_FR" w:bidi="fr_FR"/>
        </w:rPr>
        <w:t xml:space="preserve"> sont tous les matériaux que les gens obtiennent des arbres ou des plantes. Il y a de l'herbe séchée et la paille et des tiges de grain séchées. Les gens peuvent utiliser ces matériaux pour faire des choses, y compris pour construire des structures comme des maisons. Cependant, ces matériaux ne durent pas longtemps comme le métal et la pierre et un feu peut facilement les détruire.</w:t>
      </w:r>
    </w:p>
    <w:p>
      <w:pPr/>
      <w:r>
        <w:rPr>
          <w:lang w:val="fr_FR" w:bidi="fr_FR"/>
        </w:rPr>
      </w:r>
      <w:r>
        <w:rPr>
          <w:lang w:val="fr_FR" w:bidi="fr_FR"/>
        </w:rPr>
        <w:t xml:space="preserve">Arrêtez-vous ici et discutez en groupe des mots ou des expressions que vous allez utiliser pour traduire </w:t>
      </w:r>
      <w:r>
        <w:rPr>
          <w:b/>
          <w:lang w:val="fr_FR" w:bidi="fr_FR"/>
        </w:rPr>
        <w:t>l'or</w:t>
      </w:r>
      <w:r>
        <w:rPr>
          <w:lang w:val="fr_FR" w:bidi="fr_FR"/>
        </w:rPr>
        <w:t xml:space="preserve">, </w:t>
      </w:r>
      <w:r>
        <w:rPr>
          <w:b/>
          <w:lang w:val="fr_FR" w:bidi="fr_FR"/>
        </w:rPr>
        <w:t>l'argent</w:t>
      </w:r>
      <w:r>
        <w:rPr>
          <w:lang w:val="fr_FR" w:bidi="fr_FR"/>
        </w:rPr>
        <w:t xml:space="preserve">, </w:t>
      </w:r>
      <w:r>
        <w:rPr>
          <w:b/>
          <w:lang w:val="fr_FR" w:bidi="fr_FR"/>
        </w:rPr>
        <w:t>les pierres précieuses</w:t>
      </w:r>
      <w:r>
        <w:rPr>
          <w:lang w:val="fr_FR" w:bidi="fr_FR"/>
        </w:rPr>
        <w:t xml:space="preserve">, </w:t>
      </w:r>
      <w:r>
        <w:rPr>
          <w:b/>
          <w:lang w:val="fr_FR" w:bidi="fr_FR"/>
        </w:rPr>
        <w:t>le bois</w:t>
      </w:r>
      <w:r>
        <w:rPr>
          <w:lang w:val="fr_FR" w:bidi="fr_FR"/>
        </w:rPr>
        <w:t xml:space="preserve">, </w:t>
      </w:r>
      <w:r>
        <w:rPr>
          <w:b/>
          <w:lang w:val="fr_FR" w:bidi="fr_FR"/>
        </w:rPr>
        <w:t>le foin</w:t>
      </w:r>
      <w:r>
        <w:rPr>
          <w:lang w:val="fr_FR" w:bidi="fr_FR"/>
        </w:rPr>
        <w:t xml:space="preserve"> et la </w:t>
      </w:r>
      <w:r>
        <w:rPr>
          <w:b/>
          <w:lang w:val="fr_FR" w:bidi="fr_FR"/>
        </w:rPr>
        <w:t>paille</w:t>
      </w:r>
      <w:r>
        <w:rPr>
          <w:lang w:val="fr_FR" w:bidi="fr_FR"/>
        </w:rPr>
        <w:t>. Si vous avez déjà traduit ces mots dans un autre livre de la Bible, utilisez les mêmes mots que vous y avez utilisés. Mettez cet audio en pause ici.</w:t>
      </w:r>
    </w:p>
    <w:p>
      <w:pPr/>
      <w:r>
        <w:rPr>
          <w:lang w:val="fr_FR" w:bidi="fr_FR"/>
        </w:rPr>
      </w:r>
      <w:r>
        <w:rPr>
          <w:lang w:val="fr_FR" w:bidi="fr_FR"/>
        </w:rPr>
        <w:t xml:space="preserve">Paul dit que Dieu </w:t>
      </w:r>
      <w:r>
        <w:rPr>
          <w:b/>
          <w:lang w:val="fr_FR" w:bidi="fr_FR"/>
        </w:rPr>
        <w:t>révélera</w:t>
      </w:r>
      <w:r>
        <w:rPr>
          <w:lang w:val="fr_FR" w:bidi="fr_FR"/>
        </w:rPr>
        <w:t xml:space="preserve"> la qualité du travail de chaque personne par le feu </w:t>
      </w:r>
      <w:r>
        <w:rPr>
          <w:b/>
          <w:lang w:val="fr_FR" w:bidi="fr_FR"/>
        </w:rPr>
        <w:t>le jour</w:t>
      </w:r>
      <w:r>
        <w:rPr>
          <w:lang w:val="fr_FR" w:bidi="fr_FR"/>
        </w:rPr>
        <w:t xml:space="preserve"> où le Christ reviendra pour juger leur travail. Révéler signifie montrer à tout le monde ce qui avait été secret ou caché. Ainsi, révéler par le feu signifie utiliser le feu pour faire que les gens voient ce qu'ils ne pouvaient pas voir auparavant. Paul utilise « le Jour » pour désigner le moment futur où Christ reviendra sur la terre et jugera les gens. Le Christ examinera la façon dont les croyants ont travaillé pour lui.</w:t>
      </w:r>
    </w:p>
    <w:p>
      <w:pPr/>
      <w:r>
        <w:rPr>
          <w:lang w:val="fr_FR" w:bidi="fr_FR"/>
        </w:rPr>
      </w:r>
      <w:r>
        <w:rPr>
          <w:lang w:val="fr_FR" w:bidi="fr_FR"/>
        </w:rPr>
        <w:t xml:space="preserve">Arrêtez-vous ici et discutez en groupe des mots ou des expressions que vous allez utiliser pour « </w:t>
      </w:r>
      <w:r>
        <w:rPr>
          <w:b/>
          <w:lang w:val="fr_FR" w:bidi="fr_FR"/>
        </w:rPr>
        <w:t>révéler par le feu</w:t>
      </w:r>
      <w:r>
        <w:rPr>
          <w:lang w:val="fr_FR" w:bidi="fr_FR"/>
        </w:rPr>
        <w:t xml:space="preserve"> » et « </w:t>
      </w:r>
      <w:r>
        <w:rPr>
          <w:b/>
          <w:lang w:val="fr_FR" w:bidi="fr_FR"/>
        </w:rPr>
        <w:t>Le Jour</w:t>
      </w:r>
      <w:r>
        <w:rPr>
          <w:lang w:val="fr_FR" w:bidi="fr_FR"/>
        </w:rPr>
        <w:t xml:space="preserve"> ». Si vous avez déjà traduit ces mots dans un autre livre de la Bible, utilisez les mêmes mots que vous y avez utilisés. Mettez cet audio en pause ici.</w:t>
      </w:r>
    </w:p>
    <w:p>
      <w:pPr/>
      <w:r>
        <w:rPr>
          <w:lang w:val="fr_FR" w:bidi="fr_FR"/>
        </w:rPr>
      </w:r>
      <w:r>
        <w:rPr>
          <w:lang w:val="fr_FR" w:bidi="fr_FR"/>
        </w:rPr>
        <w:t xml:space="preserve">Paul dit que si le travail d'une personne survit, elle </w:t>
      </w:r>
      <w:r>
        <w:rPr>
          <w:b/>
          <w:lang w:val="fr_FR" w:bidi="fr_FR"/>
        </w:rPr>
        <w:t>recevra une récompense</w:t>
      </w:r>
      <w:r>
        <w:rPr>
          <w:lang w:val="fr_FR" w:bidi="fr_FR"/>
        </w:rPr>
        <w:t xml:space="preserve">. Mais si le travail de cette personne est brûlé, elle </w:t>
      </w:r>
      <w:r>
        <w:rPr>
          <w:b/>
          <w:lang w:val="fr_FR" w:bidi="fr_FR"/>
        </w:rPr>
        <w:t>subira une perte</w:t>
      </w:r>
      <w:r>
        <w:rPr>
          <w:lang w:val="fr_FR" w:bidi="fr_FR"/>
        </w:rPr>
        <w:t>. Recevoir une récompense signifie que quelqu'un vous donne quelque chose de bon à cause de quelque chose de bon que vous avez fait. Subir une perte signifie que quelque chose de bon vous est enlevé.</w:t>
      </w:r>
    </w:p>
    <w:p>
      <w:pPr/>
      <w:r>
        <w:rPr>
          <w:lang w:val="fr_FR" w:bidi="fr_FR"/>
        </w:rPr>
      </w:r>
      <w:r>
        <w:rPr>
          <w:lang w:val="fr_FR" w:bidi="fr_FR"/>
        </w:rPr>
        <w:t xml:space="preserve">Arrêtez-vous ici et discutez en groupe des mots ou des expressions que vous allez utiliser pour </w:t>
      </w:r>
      <w:r>
        <w:rPr>
          <w:b/>
          <w:lang w:val="fr_FR" w:bidi="fr_FR"/>
        </w:rPr>
        <w:t>recevoir une récompenser</w:t>
      </w:r>
      <w:r>
        <w:rPr>
          <w:lang w:val="fr_FR" w:bidi="fr_FR"/>
        </w:rPr>
        <w:t xml:space="preserve"> et </w:t>
      </w:r>
      <w:r>
        <w:rPr>
          <w:b/>
          <w:lang w:val="fr_FR" w:bidi="fr_FR"/>
        </w:rPr>
        <w:t>la douleur de subir une perte</w:t>
      </w:r>
      <w:r>
        <w:rPr>
          <w:lang w:val="fr_FR" w:bidi="fr_FR"/>
        </w:rPr>
        <w:t>. Si vous avez déjà traduit ces mots dans un autre livre de la Bible, utilisez les mêmes mots que vous y avez utilisés. Mettez cet audio en pause ici.</w:t>
      </w:r>
    </w:p>
    <w:p>
      <w:pPr/>
      <w:r>
        <w:rPr>
          <w:lang w:val="fr_FR" w:bidi="fr_FR"/>
        </w:rPr>
      </w:r>
      <w:r>
        <w:rPr>
          <w:lang w:val="fr_FR" w:bidi="fr_FR"/>
        </w:rPr>
        <w:t xml:space="preserve">Dieu </w:t>
      </w:r>
      <w:r>
        <w:rPr>
          <w:b/>
          <w:lang w:val="fr_FR" w:bidi="fr_FR"/>
        </w:rPr>
        <w:t>sauvera</w:t>
      </w:r>
      <w:r>
        <w:rPr>
          <w:lang w:val="fr_FR" w:bidi="fr_FR"/>
        </w:rPr>
        <w:t xml:space="preserve"> la personne qui subit une perte dans le feu. La personne passe par le feu et s'échappe. Utilisez le même mot pour sauvé que celui que vous avez utilisé dans les passages précédents et voyez </w:t>
      </w:r>
      <w:r>
        <w:rPr>
          <w:lang w:val="fr_FR" w:bidi="fr_FR"/>
        </w:rPr>
        <w:t>salut</w:t>
      </w:r>
      <w:r>
        <w:rPr>
          <w:lang w:val="fr_FR" w:bidi="fr_FR"/>
        </w:rPr>
        <w:t xml:space="preserve"> dans le glossaire principal pour plus d'informations. </w:t>
      </w:r>
    </w:p>
    <w:p>
      <w:pPr/>
      <w:r>
        <w:rPr>
          <w:lang w:val="fr_FR" w:bidi="fr_FR"/>
        </w:rPr>
      </w:r>
      <w:r>
        <w:rPr>
          <w:lang w:val="fr_FR" w:bidi="fr_FR"/>
        </w:rPr>
        <w:t xml:space="preserve">Paul dit que les croyants dans l'Église sont le temple de Dieu. Un </w:t>
      </w:r>
      <w:r>
        <w:rPr>
          <w:b/>
          <w:lang w:val="fr_FR" w:bidi="fr_FR"/>
        </w:rPr>
        <w:t>temple</w:t>
      </w:r>
      <w:r>
        <w:rPr>
          <w:lang w:val="fr_FR" w:bidi="fr_FR"/>
        </w:rPr>
        <w:t xml:space="preserve"> est un endroit où les gens adorent Dieu. Le temple était un bâtiment physique où les gens adoraient Dieu et où la présence de Dieu vivait. Mais dans cette lettre, Paul a enseigné que les croyants sont le temple de Dieu parce que l'Esprit </w:t>
      </w:r>
      <w:r>
        <w:rPr>
          <w:b/>
          <w:lang w:val="fr_FR" w:bidi="fr_FR"/>
        </w:rPr>
        <w:t>de Dieu</w:t>
      </w:r>
      <w:r>
        <w:rPr>
          <w:lang w:val="fr_FR" w:bidi="fr_FR"/>
        </w:rPr>
        <w:t xml:space="preserve"> vit parmi eux. Utilisez le même mot pour l'esprit de Dieu que celui que vous avez utilisés dans les passages précédents et voyez "</w:t>
      </w:r>
      <w:r>
        <w:rPr>
          <w:lang w:val="fr_FR" w:bidi="fr_FR"/>
        </w:rPr>
        <w:t>le Saint Esprit</w:t>
      </w:r>
      <w:r>
        <w:rPr>
          <w:lang w:val="fr_FR" w:bidi="fr_FR"/>
        </w:rPr>
        <w:t xml:space="preserve">" dans le glossaire principal pour plus d'information. </w:t>
      </w:r>
    </w:p>
    <w:p>
      <w:pPr/>
      <w:r>
        <w:rPr>
          <w:lang w:val="fr_FR" w:bidi="fr_FR"/>
        </w:rPr>
      </w:r>
      <w:r>
        <w:rPr>
          <w:lang w:val="fr_FR" w:bidi="fr_FR"/>
        </w:rPr>
        <w:t xml:space="preserve">Arrêtez-vous ici et discutez en groupe des mots ou expressions que vous utiliserez pour le </w:t>
      </w:r>
      <w:r>
        <w:rPr>
          <w:b/>
          <w:lang w:val="fr_FR" w:bidi="fr_FR"/>
        </w:rPr>
        <w:t>temple</w:t>
      </w:r>
      <w:r>
        <w:rPr>
          <w:lang w:val="fr_FR" w:bidi="fr_FR"/>
        </w:rPr>
        <w:t xml:space="preserve">. Pour plus d'informations, « </w:t>
      </w:r>
      <w:r>
        <w:rPr>
          <w:lang w:val="fr_FR" w:bidi="fr_FR"/>
        </w:rPr>
        <w:t>temple</w:t>
      </w:r>
      <w:r>
        <w:rPr>
          <w:lang w:val="fr_FR" w:bidi="fr_FR"/>
        </w:rPr>
        <w:t xml:space="preserve"> ». consultez le glossaire principal. Si vous avez déjà traduit ces mots dans un autre livre de la Bible, utilisez les mêmes mots que vous y avez utilisés. Mettez cet audio en pause ici.</w:t>
      </w:r>
    </w:p>
    <w:p>
      <w:pPr/>
      <w:r>
        <w:rPr>
          <w:lang w:val="fr_FR" w:bidi="fr_FR"/>
        </w:rPr>
      </w:r>
      <w:r>
        <w:rPr>
          <w:lang w:val="fr_FR" w:bidi="fr_FR"/>
        </w:rPr>
        <w:t xml:space="preserve">Paul dit que si quelqu'un détruit ce temple ou la communauté des croyants, Dieu détruira ou punira cette personne, parce que le temple de Dieu est </w:t>
      </w:r>
      <w:r>
        <w:rPr>
          <w:b/>
          <w:lang w:val="fr_FR" w:bidi="fr_FR"/>
        </w:rPr>
        <w:t>saint</w:t>
      </w:r>
      <w:r>
        <w:rPr>
          <w:lang w:val="fr_FR" w:bidi="fr_FR"/>
        </w:rPr>
        <w:t xml:space="preserve">. Être saint signifie être complètement bon, complètement pur, puissant et majestueux. Utilisez le même mot pour saint que celui que vous avez utilisé dans les passages précédents et voyez </w:t>
      </w:r>
      <w:r>
        <w:rPr>
          <w:lang w:val="fr_FR" w:bidi="fr_FR"/>
        </w:rPr>
        <w:t>saint</w:t>
      </w:r>
      <w:r>
        <w:rPr>
          <w:lang w:val="fr_FR" w:bidi="fr_FR"/>
        </w:rPr>
        <w:t xml:space="preserve"> dans le glossaire principal pour plus d'informations.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3:18–23</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3:18–23 et gardez-le dans votre cœur.</w:t>
      </w:r>
    </w:p>
    <w:p>
      <w:pPr/>
      <w:r>
        <w:rPr>
          <w:lang w:val="fr_FR" w:bidi="fr_FR"/>
        </w:rPr>
      </w:r>
      <w:r>
        <w:rPr>
          <w:lang w:val="fr_FR" w:bidi="fr_FR"/>
        </w:rPr>
        <w:t>Écoutez la version audio de 1 Corinthiens 3:18–23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discutez des questions suivantes en groupe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l'homme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3:18–23 dans la traduction la plus facile à comprendre.</w:t>
      </w:r>
    </w:p>
    <w:p>
      <w:pPr/>
      <w:r>
        <w:rPr>
          <w:lang w:val="fr_FR" w:bidi="fr_FR"/>
        </w:rPr>
      </w:r>
      <w:r>
        <w:rPr>
          <w:lang w:val="fr_FR" w:bidi="fr_FR"/>
        </w:rPr>
        <w:t>Paul continue d'écrire sa lettre à l'Église de Corinthe. Dans la partie précédente de sa lettre, Paul a rappelé aux Corinthiens que Jésus-Christ est la fondation de l'Église. Les croyants doivent bâtir sur cette fondation en utilisant les bonnes choses parce que le Christ jugera un jour le travail de chacun. L'Église ou la communauté des croyants est le temple de Dieu et Dieu détruira quiconque détruit le temple de Dieu.</w:t>
      </w:r>
    </w:p>
    <w:p>
      <w:pPr/>
      <w:r>
        <w:rPr>
          <w:lang w:val="fr_FR" w:bidi="fr_FR"/>
        </w:rPr>
      </w:r>
      <w:r>
        <w:rPr>
          <w:lang w:val="fr_FR" w:bidi="fr_FR"/>
        </w:rPr>
        <w:t>Dans cette partie de sa lettre, Paul reviendra sur l'idée qu'il a développée précédemment et la mènera à sa conclusion. Paul dira que la sagesse humaine est une folie devant Dieu. Les croyants ne doivent pas se glorifier des dirigeants humains ou agir comme s'ils appartenaient à ces dirigeants humains. Au contraire, les croyants doivent comprendre que toutes choses appartiennent aux croyants en tant qu'une seule Église. Et l'Église appartient à Christ. Et Christ appartient à Dieu.</w:t>
      </w:r>
    </w:p>
    <w:p>
      <w:pPr/>
      <w:r>
        <w:rPr>
          <w:lang w:val="fr_FR" w:bidi="fr_FR"/>
        </w:rPr>
      </w:r>
      <w:r>
        <w:rPr>
          <w:lang w:val="fr_FR" w:bidi="fr_FR"/>
        </w:rPr>
        <w:t>Paul commence par dire aux Corinthiens de ne pas se faire d'illusions, ou de ne pas se tromper eux-mêmes. Quiconque pense être sage selon les critères du monde doit devenir comme un insensé afin de devenir véritablement sage. Vous vous souvenez peut-être que Paul a dit quelque chose de semblable plus tôt dans sa lettre. Là, Paul a dit que la folie de Dieu est plus sage que la sagesse de l'homme. En répétant cette idée d'une manière différente, Paul rend son argument encore plus fort. Tout ce que les gens du monde appellent sage, Dieu l'appelle fou. Tout ce que Dieu appelle sage, les gens du monde l'appellent insensé. Par conséquent, les croyants doivent vivre selon la sagesse de Dieu ou selon la sagesse du monde. Les croyants ne peuvent pas suivre à la fois Dieu et la manière de penser du monde.</w:t>
      </w:r>
    </w:p>
    <w:p>
      <w:pPr/>
      <w:r>
        <w:rPr>
          <w:lang w:val="fr_FR" w:bidi="fr_FR"/>
        </w:rPr>
      </w:r>
      <w:r>
        <w:rPr>
          <w:lang w:val="fr_FR" w:bidi="fr_FR"/>
        </w:rPr>
        <w:t>Arrêtez-vous ici et discutez de cette question en groupe : racontez l'histoire d'une personne qui a essayé d'être amie avec deux groupes de personnes ennemis l'un envers l'autre. Comment cette personne a-t-elle essayé de plaire aux deux groupes de personnes ? Que s'est-il passé lorsqu'ils l'ont fait ? Mettez cet audio en pause ici.</w:t>
      </w:r>
    </w:p>
    <w:p>
      <w:pPr/>
      <w:r>
        <w:rPr>
          <w:lang w:val="fr_FR" w:bidi="fr_FR"/>
        </w:rPr>
      </w:r>
      <w:r>
        <w:rPr>
          <w:lang w:val="fr_FR" w:bidi="fr_FR"/>
        </w:rPr>
        <w:t>Paul cite à présent, ou rapporte les paroles de, deux autres passages de la Bible. D'abord, Paul cite le livre de Job lorsqu'il dit : "Il prend les sages dans leur ruse." Vous vous souviendrez que le livre de Job parlait d'un homme nommé Job qui a subi de terribles pertes et de dures épreuves. Job ne comprenait pas pourquoi Dieu avait permis que ces choses terribles lui arrivent. Bien que Job ait dit qu'il n'avait rien fait de mal, les amis de Job pensaient que Job mentait et que Dieu devait être en train de punir Job. Ainsi, dans cette citation, l'un des amis de Job dit que Dieu est plus sage que les hommes. Job ne peut pas tromper Dieu ni être plus intelligent que Dieu. Par cette citation, Paul rappelle aux Corinthiens que Dieu est plus sage que les hommes. Paul rappelle aux Corinthiens que les hommes ne peuvent pas être plus intelligents que Dieu.</w:t>
      </w:r>
    </w:p>
    <w:p>
      <w:pPr/>
      <w:r>
        <w:rPr>
          <w:lang w:val="fr_FR" w:bidi="fr_FR"/>
        </w:rPr>
      </w:r>
      <w:r>
        <w:rPr>
          <w:lang w:val="fr_FR" w:bidi="fr_FR"/>
        </w:rPr>
        <w:t>Arrêtez-vous ici et discutez en groupe de la question suivante : Racontez l'histoire d'un groupe de personnes qui a bien réalisé une activité. Racontez comment une personne a fait l'activité différemment des autres parce qu'elle pensait être plus intelligente, alors qu'elle ne l'était pas. Qu'est-il arrivé à cette personne ? Mettez cet audio en pause ici.</w:t>
      </w:r>
    </w:p>
    <w:p>
      <w:pPr/>
      <w:r>
        <w:rPr>
          <w:lang w:val="fr_FR" w:bidi="fr_FR"/>
        </w:rPr>
      </w:r>
      <w:r>
        <w:rPr>
          <w:lang w:val="fr_FR" w:bidi="fr_FR"/>
        </w:rPr>
        <w:t>Ensuite, Paul cite le livre des Psaumes lorsqu'il dit : "Le Seigneur sait que les pensées des sages sont futiles." Cela signifie que Dieu sait que les projets et les pensées que les gens du monde considèrent comme sages sont en réalité sans valeur et n'aideront personne. Au contraire, le plan de Dieu à travers Christ est la seule véritable sagesse. Le plan de Dieu est le seul qui subsistera éternellement.</w:t>
      </w:r>
    </w:p>
    <w:p>
      <w:pPr/>
      <w:r>
        <w:rPr>
          <w:lang w:val="fr_FR" w:bidi="fr_FR"/>
        </w:rPr>
      </w:r>
      <w:r>
        <w:rPr>
          <w:lang w:val="fr_FR" w:bidi="fr_FR"/>
        </w:rPr>
        <w:t>Arrêtez-vous ici et discutez en groupe de cette question : Racontez l'histoire d'un moment où une personne peu importante ou inattendue a proposé un bon plan pour résoudre un grand problème. Comment les autres ont-ils réagi lorsque l'idée de cette personne a marché ? Mettez cet audio en pause ici.</w:t>
      </w:r>
    </w:p>
    <w:p>
      <w:pPr/>
      <w:r>
        <w:rPr>
          <w:lang w:val="fr_FR" w:bidi="fr_FR"/>
        </w:rPr>
      </w:r>
      <w:r>
        <w:rPr>
          <w:lang w:val="fr_FR" w:bidi="fr_FR"/>
        </w:rPr>
        <w:t>Arrêtez-vous ici et discutez en groupe de cette question : Racontez maintenant une fois où une personne importante a proposé un mauvais plan pour résoudre un problème majeur. Comment les autres ont-ils réagi lorsque l'idée de cette personne n'a pas marché ? Mettez cet audio en pause ici.</w:t>
      </w:r>
    </w:p>
    <w:p>
      <w:pPr/>
      <w:r>
        <w:rPr>
          <w:lang w:val="fr_FR" w:bidi="fr_FR"/>
        </w:rPr>
      </w:r>
      <w:r>
        <w:rPr>
          <w:lang w:val="fr_FR" w:bidi="fr_FR"/>
        </w:rPr>
        <w:t>Paul dit qu'à cause de toutes les vérités qu'il vient de présenter, les croyants doivent cesser de se glorifier au sujet des dirigeants humains, car Dieu leur a donné toutes choses. Paul dit que Paul, Apollos, Céphas, le monde, la vie, la mort, le présent et le futur appartiennent tous aux croyants parce que Dieu leur a donné ces choses. Pour renforcer davantage cet argument, Paul dit une deuxième fois que Dieu a donné toutes choses aux croyants, c'est-à-dire que Dieu les a établis responsables de toutes choses. Dieu contrôle même les choses du monde telles que la vie et la mort, les souffrances et les événements futurs. Paul rappelle aussi aux croyants qu'ils appartiennent à Christ, ce qui signifie que Christ a le contrôle sur les croyants. Et le Christ est à Dieu, c'est-à-dire que le Christ appartient à Dieu et le Christ fait les choses que Dieu lui demande de faire pour sauver le monde.</w:t>
      </w:r>
    </w:p>
    <w:p>
      <w:pPr/>
      <w:r>
        <w:rPr>
          <w:lang w:val="fr_FR" w:bidi="fr_FR"/>
        </w:rPr>
      </w:r>
      <w:r>
        <w:rPr>
          <w:lang w:val="fr_FR" w:bidi="fr_FR"/>
        </w:rPr>
        <w:t>Arrêtez-vous ici et discutez de cette question en groupe : parlez des types de dirigeants et de leurs responsabilités dans votre culture. Par exemple, qui est chargé de prendre les plus grandes décisions concernant le plus grand groupe de personnes ? Qui sont les dirigeants venant immédiatement après en importance, qui reçoivent des ordres de ce plus grand dirigeant, mais qui prennent également des décisions importantes pour des groupes de personnes plus restreints ? Lorsqu'un responsable doit prendre une décision précise, comment savez-vous quel type de responsable doit la prendre ? Mettez cet audio en pause ici.</w:t>
      </w:r>
    </w:p>
    <w:p>
      <w:pPr/>
      <w:r>
        <w:rPr>
          <w:lang w:val="fr_FR" w:bidi="fr_FR"/>
        </w:rPr>
      </w:r>
      <w:r>
        <w:rPr>
          <w:lang w:val="fr_FR" w:bidi="fr_FR"/>
        </w:rPr>
        <w:t>Ce que Paul dit, c'est que les croyants doivent cesser d'agir comme si Dieu les avait créés pour servir les responsables humains, ou comme si le monde dirigeait l'Église. Au contraire, Paul dit que Dieu a envoyé ces responsables humains pour servir l'Église. Le Christ appartient à Dieu, l'Église appartient au Christ, et les responsables de l'Église appartiennent à l'Église. Par conséquent, au lieu de laisser la sagesse du monde dire à l'Église comment penser et agir, l'Église doit montrer aux gens du monde que la sagesse et le plan de Dieu sont opposés à ceux du monde, ou en sont complètement différents. Les croyants doivent faire cela en suivant Christ seul, en tant qu'une seule Église, au lieu de se glorifier et de se disputer comme le fait le monde.</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3:18–23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dit aux croyants de ne pas se tromper eux-mêmes. Si quelqu'un pense qu'il est sage selon le monde, il doit devenir un fou pour être vraiment sage. C'est parce que la sagesse du monde est une folie devant Dieu.</w:t>
      </w:r>
    </w:p>
    <w:p>
      <w:pPr/>
      <w:r>
        <w:rPr>
          <w:lang w:val="fr_FR" w:bidi="fr_FR"/>
        </w:rPr>
      </w:r>
      <w:r>
        <w:rPr>
          <w:b/>
          <w:lang w:val="fr_FR" w:bidi="fr_FR"/>
        </w:rPr>
        <w:t>Dans la deuxième partie :</w:t>
      </w:r>
      <w:r>
        <w:rPr>
          <w:lang w:val="fr_FR" w:bidi="fr_FR"/>
        </w:rPr>
        <w:t xml:space="preserve"> Paul cite deux livres de l'Ancien Testament pour rendre son argument encore plus fort. La première citation dit que Dieu prend les sages à leurs propres ruses. La deuxième citation dit que le Seigneur sait que les pensées des sages sont vaines.</w:t>
      </w:r>
    </w:p>
    <w:p>
      <w:pPr/>
      <w:r>
        <w:rPr>
          <w:lang w:val="fr_FR" w:bidi="fr_FR"/>
        </w:rPr>
      </w:r>
      <w:r>
        <w:rPr>
          <w:b/>
          <w:lang w:val="fr_FR" w:bidi="fr_FR"/>
        </w:rPr>
        <w:t>Dans la troisième partie :</w:t>
      </w:r>
      <w:r>
        <w:rPr>
          <w:lang w:val="fr_FR" w:bidi="fr_FR"/>
        </w:rPr>
        <w:t xml:space="preserve"> Paul dit que parce que ce qu'il a dit est vrai, les croyants doivent cesser de se vanter de suivre certains dirigeants humains. Paul dit que tout appartient aux croyants, qu'il s'agisse des dirigeants comme Paul ou Apollos ou Céphas, ou du monde, ou de la vie et de la mort, ou du présent et de l'avenir. Paul dit une fois encore que toutes choses appartiennent aux croyants. Et les croyants appartiennent au Christ. Et Christ appartient à Dieu.</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l'Église</w:t>
      </w:r>
    </w:p>
    <w:p>
      <w:pPr>
        <w:pStyle w:val="ListBullet"/>
        <w:spacing w:line="240" w:lineRule="auto"/>
        <w:ind w:left="720"/>
      </w:pPr>
      <w:r>
        <w:rPr>
          <w:lang w:val="fr_FR" w:bidi="fr_FR"/>
        </w:rPr>
      </w:r>
      <w:r>
        <w:rPr>
          <w:lang w:val="fr_FR" w:bidi="fr_FR"/>
        </w:rPr>
        <w:t>Les personnes que le monde qualifie de sages</w:t>
      </w:r>
    </w:p>
    <w:p>
      <w:pPr>
        <w:pStyle w:val="ListBullet"/>
        <w:spacing w:line="240" w:lineRule="auto"/>
        <w:ind w:left="720"/>
      </w:pPr>
      <w:r>
        <w:rPr>
          <w:lang w:val="fr_FR" w:bidi="fr_FR"/>
        </w:rPr>
      </w:r>
      <w:r>
        <w:rPr>
          <w:lang w:val="fr_FR" w:bidi="fr_FR"/>
        </w:rPr>
        <w:t>Les personnes que Dieu dit être sages</w:t>
      </w:r>
    </w:p>
    <w:p>
      <w:pPr>
        <w:pStyle w:val="ListBullet"/>
        <w:spacing w:line="240" w:lineRule="auto"/>
        <w:ind w:left="720"/>
      </w:pPr>
      <w:r>
        <w:rPr>
          <w:lang w:val="fr_FR" w:bidi="fr_FR"/>
        </w:rPr>
      </w:r>
      <w:r>
        <w:rPr>
          <w:lang w:val="fr_FR" w:bidi="fr_FR"/>
        </w:rPr>
        <w:t>Paul, Apollos et Céphas, ou Pierre</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Premièrement, réfléchissez à cette partie de la lettre dans son ensemble. Rappelez-vous que Paul écrit cette lettre à l'Église de Corinthe, où les croyants se sont disputés et se sont divisés pour suivre différents enseignants qui, selon eux, semblaient les plus sages. Dans cette partie de la lettre, Paul expliquera une fois encore comment la sagesse de Dieu est à l'opposé de la sagesse humaine. Ensuite, Paul dira aux croyants de ne pas se vanter de suivre des dirigeants humains. Enfin, Paul montrera que les règles de Dieu concernant les personnes qui dirigent sont très différentes des règles du monde que les croyants ont suivies.</w:t>
      </w:r>
    </w:p>
    <w:p>
      <w:pPr/>
      <w:r>
        <w:rPr>
          <w:lang w:val="fr_FR" w:bidi="fr_FR"/>
        </w:rPr>
      </w:r>
      <w:r>
        <w:rPr>
          <w:lang w:val="fr_FR" w:bidi="fr_FR"/>
        </w:rPr>
        <w:t>Paul commence la première partie par une déclaration forte. Paul dit : "Arrêtez de vous tromper vous-mêmes." Vous vous souviendrez que dans le dernier passage, Paul a averti les croyants que lorsque le Christ reviendra un jour pour juger le monde, seules les choses de valeur que les croyants auront bâties subsisteront. Maintenant, Paul est sur le point d'avertir que les choses que Dieu appelle précieuses, ou sages, sont celles que le monde appelle folles. Et ce que le monde appelle sage ou précieux est ce que Dieu appelle fou. Ainsi, les croyants ne doivent pas se tromper eux-mêmes en croyant ce que le monde dit être précieux. Toute la sagesse du monde est vaine et finira dans le néant, ou sera détruite.</w:t>
      </w:r>
    </w:p>
    <w:p>
      <w:pPr/>
      <w:r>
        <w:rPr>
          <w:lang w:val="fr_FR" w:bidi="fr_FR"/>
        </w:rPr>
      </w:r>
      <w:r>
        <w:rPr>
          <w:lang w:val="fr_FR" w:bidi="fr_FR"/>
        </w:rPr>
        <w:t>Arrêtez-vous ici et discutez en groupe de la question suivante : Racontez l'histoire d'une personne qui a agi comme si une chose était vraie, alors qu'elle ne l'était pas. Qu'est-ce que les gens ont pensé d'eux ? Qu'est-il arrivé à cette personne ? Réfléchissez à la façon dont vous avez décrit la personne qui pensait qu'une chose était vraie alors qu'elle ne l'était pas. Quels mots ou expressions avez-vous utilisés pour parler de la façon dont ils se sont menti à eux-mêmes ou se sont trompés eux-mêmes ? Mettez cet audio en pause ici.</w:t>
      </w:r>
    </w:p>
    <w:p>
      <w:pPr/>
      <w:r>
        <w:rPr>
          <w:lang w:val="fr_FR" w:bidi="fr_FR"/>
        </w:rPr>
      </w:r>
      <w:r>
        <w:rPr>
          <w:lang w:val="fr_FR" w:bidi="fr_FR"/>
        </w:rPr>
        <w:t>Paul dit que si certains croyants pensent être plus sages que les autres, ces personnes devraient devenir des fous selon les critères du monde. Dans la langue originale, les mots qu'utilise Paul signifient presque certainement que certains des croyants de Corinthe pensent être plus sages que tous les autres. Mais Paul dit que cette sagesse est "de ce siècle." Dans la langue originale, cette expression se réfère à l'époque actuelle où les normes ou le système du monde dirigent la pensée et le comportement des gens. Ainsi, en utilisant cette expression, Paul rappelle aux croyants que bien que la plupart des gens suivent actuellement les normes du monde, Christ reviendra bientôt pour juger le monde selon une norme différente.</w:t>
      </w:r>
    </w:p>
    <w:p>
      <w:pPr/>
      <w:r>
        <w:rPr>
          <w:lang w:val="fr_FR" w:bidi="fr_FR"/>
        </w:rPr>
      </w:r>
      <w:r>
        <w:rPr>
          <w:lang w:val="fr_FR" w:bidi="fr_FR"/>
        </w:rPr>
        <w:t>Arrêtez-vous et discutez en groupe de la question suivante : Dans votre culture, quelles sont les règles ou les normes qui guident les gens dans leur manière de penser ou d'agir ? Comment désignez-vous ces règles ? Mettez cet audio en pause ici.</w:t>
      </w:r>
    </w:p>
    <w:p>
      <w:pPr/>
      <w:r>
        <w:rPr>
          <w:lang w:val="fr_FR" w:bidi="fr_FR"/>
        </w:rPr>
      </w:r>
      <w:r>
        <w:rPr>
          <w:lang w:val="fr_FR" w:bidi="fr_FR"/>
        </w:rPr>
        <w:t>Paul dit que la sagesse du monde est une folie devant Dieu. En d'autres termes, les gens du monde pensent complètement à l'opposé de la manière dont Dieu pense. Le monde et Dieu ont des normes et des valeurs très différentes. Ce que le monde considère comme sage, Dieu le considère comme fou.</w:t>
      </w:r>
    </w:p>
    <w:p>
      <w:pPr/>
      <w:r>
        <w:rPr>
          <w:lang w:val="fr_FR" w:bidi="fr_FR"/>
        </w:rPr>
      </w:r>
      <w:r>
        <w:rPr>
          <w:lang w:val="fr_FR" w:bidi="fr_FR"/>
        </w:rPr>
        <w:t>Dans la deuxième partie de ce passage, Paul cite ou reprend certaines paroles tirées de deux livres différents de l'Ancien Testament. Pour montrer qu'il s'agit de citations, Paul dit : « Comme il est écrit… » Paul ne précise pas quel livre Paul est en train de citer. Cependant, ce sont les mêmes mots que nous trouvons dans deux autres livres de la Bible. La première citation de Paul provient du livre de Job, qui dit : « Il prend les sages dans leur ruse. » C'est un langage spécial qui signifie que tout comme un chasseur attrape un animal dans un piège, Dieu fait que les gens qui essaient de se montrer plus rusés que lui soient pris au piège par leurs propres pensées folles. Ensuite, Paul cite le livre des Psaumes et dit : "Le Seigneur sait que les pensées des sages sont inutiles." Ici, Paul fait une légère modification. Là où les Psaumes disent « hommes », Paul dit « les hommes sages ou les personnes sages. » Cette citation signifie que la sagesse du monde est vaine. Ainsi, en mettant ces deux citations ensemble, Paul dit que comme un chasseur attrape des animaux dans un piège, Dieu prendra au piège ces personnes folles dans leurs propres idées « sages ». Leurs propres idées sages ne dureront pas longtemps.</w:t>
      </w:r>
    </w:p>
    <w:p>
      <w:pPr/>
      <w:r>
        <w:rPr>
          <w:lang w:val="fr_FR" w:bidi="fr_FR"/>
        </w:rPr>
      </w:r>
      <w:r>
        <w:rPr>
          <w:lang w:val="fr_FR" w:bidi="fr_FR"/>
        </w:rPr>
        <w:t>Arrêtez-vous ici et discutez en groupe de la question suivante : Dans votre culture, si vous voulez citer des mots que quelqu'un d'autre a écrits ou dits dans le passé, comment montrez-vous aux gens que vous faites une citation et que ce ne sont pas vos propres paroles ? Dans votre traduction, comment montrerez-vous que Paul cite des personnes qui ont écrit il y a longtemps ? Mettez cet audio en pause ici.</w:t>
      </w:r>
    </w:p>
    <w:p>
      <w:pPr/>
      <w:r>
        <w:rPr>
          <w:lang w:val="fr_FR" w:bidi="fr_FR"/>
        </w:rPr>
      </w:r>
      <w:r>
        <w:rPr>
          <w:lang w:val="fr_FR" w:bidi="fr_FR"/>
        </w:rPr>
        <w:t>Dans la troisième partie de ce passage, Paul utilise une expression spéciale dans la langue originale pour donner une instruction ou un commandement. Cette expression montre que Paul donne ce commandement à cause des vérités qu'il a déjà dites aux Corinthiens. Paul dit : « Parce que la sagesse de Dieu est différente de la sagesse du monde, ne vous vantez pas des dirigeants humains que vous suivez. » Tout le monde vous appartient, y compris Paul, Apollos et Pierre, et tout est à vous, y compris le monde, la vie et la mort, le présent et l'avenir." Paul dit que, alors que les croyants disent appartenir à différents dirigeants humains, toutes choses, y compris ces dirigeants, leur appartiennent en réalité. Même la mort n'a pas d'autorité sur les croyants, parce qu'ils seront tous avec Dieu pour toujours. Et maintenant, pour rendre cet argument encore plus fort, Paul dit une fois encore que toutes choses appartiennent à l'ensemble des croyants ou sont sous leur autorité. C'est parce que les croyants sont sous le contrôle de Dieu lui-même. Les croyants appartiennent au Christ. Et Christ appartient à Dieu. Il est important de savoir que Paul ne dit pas que le Christ est au-dessous de Dieu, ou inférieur à lui ; au contraire, Paul dit que le Christ fait ce que Dieu lui dit de faire. Le Christ et Dieu travaillent dans l'unité et Dieu a un contrôle complet sur toutes les personnes et toutes les situations.</w:t>
      </w:r>
    </w:p>
    <w:p>
      <w:pPr/>
      <w:r>
        <w:rPr>
          <w:lang w:val="fr_FR" w:bidi="fr_FR"/>
        </w:rPr>
      </w:r>
      <w:r>
        <w:rPr>
          <w:lang w:val="fr_FR" w:bidi="fr_FR"/>
        </w:rPr>
        <w:t>Arrêtez-vous ici et discutez en groupe de la question suivante : Dans votre culture, comment parlez-vous des choses qu'une personne possède, dont elle est responsable ou qu'elle contrôle ? Comment parlez-vous des choses ou des personnes dont quelqu'un d'autre prend soin ou qu'il contrôle ? Mettez cet audio en pause ici.</w:t>
      </w:r>
    </w:p>
    <w:p>
      <w:pPr/>
      <w:r>
        <w:rPr>
          <w:lang w:val="fr_FR" w:bidi="fr_FR"/>
        </w:rPr>
      </w:r>
      <w:r>
        <w:rPr>
          <w:lang w:val="fr_FR" w:bidi="fr_FR"/>
        </w:rPr>
        <w:t>Maintenant, le groupe doit créer un scénario en images, dessiner ou utiliser des objets pour visualiser le passage et l'action qui s'y déroule. Ce faisant, vous pouvez utiliser des dessins, des objets ou même des personnes pour représenter chaque personnage de ce passage. Les personnages sont Paul, l'Église ou le groupe de croyants, les personnes que le monde dit être sages, les personnes que Dieu dit être sages, Paul, Apollos et Céphas, le Christ et Dieu.</w:t>
      </w:r>
    </w:p>
    <w:p>
      <w:pPr/>
      <w:r>
        <w:rPr>
          <w:lang w:val="fr_FR" w:bidi="fr_FR"/>
        </w:rPr>
      </w:r>
      <w:r>
        <w:rPr>
          <w:lang w:val="fr_FR" w:bidi="fr_FR"/>
        </w:rPr>
        <w:t>Choisissez des personnes, des dessins ou des objets pour représenter chacun de ces personnages. Alors que vous commencez à raconter l'histoire de ces versets, rappelez-vous que Paul montre comment la sagesse de Dieu est à l'opposé de la sagesse humaine. Pour illustrer cela, vous pourriez montrer les personnes que le monde appelle sages en train de faire preuve d'orgueil. Vous pourriez faire en sorte que les croyants suivent ce groupe de personnes et se montrent très impressionnés. Ensuite, vous pourriez faire en sorte que Dieu montre qu'ils ont tort. Ensuite, vous pourriez demander au groupe de personnes que Dieu appelle sages de se tenir d'un côté pour montrer qu'elles sont différentes. Vous pourriez demander aux personnes que le monde appelle sages de venir de ce côté et d'agir comme si elles se moquaient de ces personnes sages. Vous pourriez ensuite montrer différents croyants qui s'alignent devant Paul, Apollos ou Pierre. Vous pourriez avoir les croyants pointant du doigt leurs dirigeants et indiquant quelle personne chacun d'eux a choisie de suivre. Ensuite, vous pourriez demander à Paul de venir aligner les gens différemment pour montrer que les règles de Dieu sont différentes concernant ceux qui commandent. Premièrement, alignez Paul, Apollos et Pierre côte à côte. Ensuite, alignez tous les croyants devant eux pour montrer que ce sont les croyants qui commandent. Ensuite, mettez la personne qui joue le rôle de Christ devant les croyants. Ensuite, mettez la personne qui joue le rôle de Dieu devant le Christ.</w:t>
      </w:r>
      <w:r>
        <w:rPr>
          <w:lang w:val="fr_FR" w:bidi="fr_FR"/>
        </w:rPr>
      </w:r>
    </w:p>
    <w:p>
      <w:pPr>
        <w:pStyle w:val="Heading3"/>
      </w:pPr>
      <w:r>
        <w:rPr>
          <w:lang w:val="fr_FR" w:bidi="fr_FR"/>
        </w:rPr>
        <w:t>Intégration du Texte</w:t>
      </w:r>
    </w:p>
    <w:p>
      <w:pPr/>
      <w:r>
        <w:rPr>
          <w:lang w:val="fr_FR" w:bidi="fr_FR"/>
        </w:rPr>
      </w:r>
      <w:r>
        <w:rPr>
          <w:lang w:val="fr_FR" w:bidi="fr_FR"/>
        </w:rPr>
        <w:t>Écoutez l'audio de 1 Corinthiens 3:18–23 dans la traduction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Ce passage comporte trois parties.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l'Église</w:t>
      </w:r>
    </w:p>
    <w:p>
      <w:pPr>
        <w:pStyle w:val="ListBullet"/>
        <w:spacing w:line="240" w:lineRule="auto"/>
        <w:ind w:left="720"/>
      </w:pPr>
      <w:r>
        <w:rPr>
          <w:lang w:val="fr_FR" w:bidi="fr_FR"/>
        </w:rPr>
      </w:r>
      <w:r>
        <w:rPr>
          <w:lang w:val="fr_FR" w:bidi="fr_FR"/>
        </w:rPr>
        <w:t>Les personnes que le monde qualifie de sages</w:t>
      </w:r>
    </w:p>
    <w:p>
      <w:pPr>
        <w:pStyle w:val="ListBullet"/>
        <w:spacing w:line="240" w:lineRule="auto"/>
        <w:ind w:left="720"/>
      </w:pPr>
      <w:r>
        <w:rPr>
          <w:lang w:val="fr_FR" w:bidi="fr_FR"/>
        </w:rPr>
      </w:r>
      <w:r>
        <w:rPr>
          <w:lang w:val="fr_FR" w:bidi="fr_FR"/>
        </w:rPr>
        <w:t>Les personnes que Dieu dit être sages</w:t>
      </w:r>
    </w:p>
    <w:p>
      <w:pPr>
        <w:pStyle w:val="ListBullet"/>
        <w:spacing w:line="240" w:lineRule="auto"/>
        <w:ind w:left="720"/>
      </w:pPr>
      <w:r>
        <w:rPr>
          <w:lang w:val="fr_FR" w:bidi="fr_FR"/>
        </w:rPr>
      </w:r>
      <w:r>
        <w:rPr>
          <w:lang w:val="fr_FR" w:bidi="fr_FR"/>
        </w:rPr>
        <w:t>Paul, Apollos et Céphas, ou Pierre</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Faites deux fois la mise en scène du passage en groupe.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rappeler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rôle du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la scène du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 « Ne vous mentez pas à vous-mêmes. » Si vous pensez être sage à la manière de ce monde, vous devez renoncer à votre habileté pour devenir véritablement sage. "Dieu pense que les choses que ce monde appelle sages sont en réalité folles."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 Que ressens-tu ou à quoi penses-tu ? » La personne pourrait donner des réponses comme :</w:t>
      </w:r>
    </w:p>
    <w:p>
      <w:pPr>
        <w:pStyle w:val="ListBullet"/>
        <w:spacing w:line="240" w:lineRule="auto"/>
        <w:ind w:left="720"/>
      </w:pPr>
      <w:r>
        <w:rPr>
          <w:lang w:val="fr_FR" w:bidi="fr_FR"/>
        </w:rPr>
      </w:r>
      <w:r>
        <w:rPr>
          <w:lang w:val="fr_FR" w:bidi="fr_FR"/>
        </w:rPr>
        <w:t>Demandez aux croyants dans l'Église : « Que ressentez-vous ou à quoi pensez-vous ? » Les gens pourraient répondre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L'Écriture prouve que je suis dans le vrai lorsqu'elle déclare : “Il prend les sages dans leurs propres pièges.” Et un autre passage des Écritures dit : « Le Seigneur sait que les pensées des sages sont vaines.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ceux qui jouent ceux que le monde dit être sages : « Que ressentez-vous ou que pensez-vous ? » Les gens pourraient répondre des choses comme :</w:t>
      </w:r>
    </w:p>
    <w:p>
      <w:pPr>
        <w:pStyle w:val="ListBullet"/>
        <w:spacing w:line="240" w:lineRule="auto"/>
        <w:ind w:left="720"/>
      </w:pPr>
      <w:r>
        <w:rPr>
          <w:lang w:val="fr_FR" w:bidi="fr_FR"/>
        </w:rPr>
      </w:r>
      <w:r>
        <w:rPr>
          <w:lang w:val="fr_FR" w:bidi="fr_FR"/>
        </w:rPr>
        <w:t>Demandez aux personnes qui jouent le rôle de ceux que Dieu appelle sages : « Que ressentez-vous ou que pensez-vous ? » Les gens pourraient répondre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"Ainsi, arrêtez de vous vanter du dirigeant humain que vous servez." Parce que Paul, Apollos et Pierre vous servent tous en tant qu'une seule Église. De plus, n'ayez pas peur de ce monde, de la vie et de la mort, du présent et de l'avenir, car Dieu fait que toutes ces choses soient aussi à votre service. Et ensemble, en tant qu'Église, vous servez le Christ. Et le Christ sert Dieu."</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ceux qui jouent le rôle de Paul, Apollos et Pierre : « Que ressentez-vous ou pensez-vous ? » Les gens pourraient répondre des choses comme :</w:t>
      </w:r>
    </w:p>
    <w:p>
      <w:pPr>
        <w:pStyle w:val="ListBullet"/>
        <w:spacing w:line="240" w:lineRule="auto"/>
        <w:ind w:left="720"/>
      </w:pPr>
      <w:r>
        <w:rPr>
          <w:lang w:val="fr_FR" w:bidi="fr_FR"/>
        </w:rPr>
      </w:r>
      <w:r>
        <w:rPr>
          <w:lang w:val="fr_FR" w:bidi="fr_FR"/>
        </w:rPr>
        <w:t>Demandez aux personnes qui jouent le rôle des croyants dans l'Église : « Que ressentez-vous ou pensez-vous ? » Les gens pourraient répondre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3:18–23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Au début du passage, Paul dit aux croyants de ne pas se </w:t>
      </w:r>
      <w:r>
        <w:rPr>
          <w:b/>
          <w:lang w:val="fr_FR" w:bidi="fr_FR"/>
        </w:rPr>
        <w:t>tromper</w:t>
      </w:r>
      <w:r>
        <w:rPr>
          <w:lang w:val="fr_FR" w:bidi="fr_FR"/>
        </w:rPr>
        <w:t>. Les gens se trompent eux-mêmes quand ils croient quelque chose qui n'est pas vrai. Une personne peut tromper quelqu'un d'autre en disant des mensonges, en cachant des faits importants, ou même par des actes trompeurs sans dire un seul mot.</w:t>
      </w:r>
    </w:p>
    <w:p>
      <w:pPr/>
      <w:r>
        <w:rPr>
          <w:lang w:val="fr_FR" w:bidi="fr_FR"/>
        </w:rPr>
      </w:r>
      <w:r>
        <w:rPr>
          <w:lang w:val="fr_FR" w:bidi="fr_FR"/>
        </w:rPr>
        <w:t xml:space="preserve">Arrêtez-vous ici et discutez en groupe de la Parole ou de l'expression que vous allez utiliser pour </w:t>
      </w:r>
      <w:r>
        <w:rPr>
          <w:b/>
          <w:lang w:val="fr_FR" w:bidi="fr_FR"/>
        </w:rPr>
        <w:t>tromper</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Paul dit que si quelqu'un pense être sage selon ce siècle, il doit devenir insensé afin de devenir vraiment sage. Dans la Bible, une personne qui est </w:t>
      </w:r>
      <w:r>
        <w:rPr>
          <w:b/>
          <w:lang w:val="fr_FR" w:bidi="fr_FR"/>
        </w:rPr>
        <w:t>sage</w:t>
      </w:r>
      <w:r>
        <w:rPr>
          <w:lang w:val="fr_FR" w:bidi="fr_FR"/>
        </w:rPr>
        <w:t xml:space="preserve"> comprend beaucoup de choses et est capable de prendre de bonnes décisions qui mènent à de bons résultats. Cependant, c'est Dieu qui accorde la sagesse aux hommes. Si une personne prétend être sage, mais n'accepte pas Dieu, sa sagesse est inutile et ses projets finiront par échouer. Seule une personne qui accepte Dieu et lui obéit peut véritablement être sage. L'expression "le présent siècle" signifie la manière dont les choses se passent dans ce monde, ou l'état des choses dû à la façon dont les gens pensent et agissent naturellement. Dans la Bible, cette expression contraste avec le siècle à venir, ou le temps d'après le jugement de tous les hommes par Christ. Utilisez les mêmes mots ou expressions pour "cet âge" et pour "sage" que ceux que vous avez utilisés dans les passages précédents. Pour plus d'informations sur la </w:t>
      </w:r>
      <w:r>
        <w:rPr>
          <w:lang w:val="fr_FR" w:bidi="fr_FR"/>
        </w:rPr>
        <w:t>sagesse</w:t>
      </w:r>
      <w:r>
        <w:rPr>
          <w:lang w:val="fr_FR" w:bidi="fr_FR"/>
        </w:rPr>
        <w:t>, consultez le glossaire principal.</w:t>
      </w:r>
    </w:p>
    <w:p>
      <w:pPr/>
      <w:r>
        <w:rPr>
          <w:lang w:val="fr_FR" w:bidi="fr_FR"/>
        </w:rPr>
      </w:r>
      <w:r>
        <w:rPr>
          <w:lang w:val="fr_FR" w:bidi="fr_FR"/>
        </w:rPr>
        <w:t xml:space="preserve">La sagesse du monde est une </w:t>
      </w:r>
      <w:r>
        <w:rPr>
          <w:b/>
          <w:lang w:val="fr_FR" w:bidi="fr_FR"/>
        </w:rPr>
        <w:t>folie</w:t>
      </w:r>
      <w:r>
        <w:rPr>
          <w:lang w:val="fr_FR" w:bidi="fr_FR"/>
        </w:rPr>
        <w:t xml:space="preserve"> pour Dieu. Folie signifie stupidité ou insenséité. La folie est le contraire de la sagesse. Utilisez le même mot ou la même expression pour désigner "folie" ou "stupidité" que ceux que vous avez employés dans les passages précédents. </w:t>
      </w:r>
    </w:p>
    <w:p>
      <w:pPr/>
      <w:r>
        <w:rPr>
          <w:lang w:val="fr_FR" w:bidi="fr_FR"/>
        </w:rPr>
      </w:r>
      <w:r>
        <w:rPr>
          <w:lang w:val="fr_FR" w:bidi="fr_FR"/>
        </w:rPr>
        <w:t xml:space="preserve">Paul cite l'Ancien Testament où il est dit que Dieu prend les sages dans leur </w:t>
      </w:r>
      <w:r>
        <w:rPr>
          <w:b/>
          <w:lang w:val="fr_FR" w:bidi="fr_FR"/>
        </w:rPr>
        <w:t>ruse</w:t>
      </w:r>
      <w:r>
        <w:rPr>
          <w:lang w:val="fr_FR" w:bidi="fr_FR"/>
        </w:rPr>
        <w:t>. La ruse signifie la tromperie ou même de mauvaises intentions.</w:t>
      </w:r>
    </w:p>
    <w:p>
      <w:pPr/>
      <w:r>
        <w:rPr>
          <w:lang w:val="fr_FR" w:bidi="fr_FR"/>
        </w:rPr>
      </w:r>
      <w:r>
        <w:rPr>
          <w:lang w:val="fr_FR" w:bidi="fr_FR"/>
        </w:rPr>
        <w:t xml:space="preserve">Arrêtez-vous ici et discutez en groupe du mot ou de l'expression que vous allez utiliser pour traduire. </w:t>
      </w:r>
      <w:r>
        <w:rPr>
          <w:b/>
          <w:lang w:val="fr_FR" w:bidi="fr_FR"/>
        </w:rPr>
        <w:t>« ruse »</w:t>
      </w:r>
      <w:r>
        <w:rPr>
          <w:lang w:val="fr_FR" w:bidi="fr_FR"/>
        </w:rPr>
        <w:t>. Si vous avez déjà traduit ce mot ou cette expression dans un autre livre de la Bible, utilisez les mêmes mots que ceux que vous y avez employés. Mettez cet audio en pause ici.</w:t>
      </w:r>
    </w:p>
    <w:p>
      <w:pPr/>
      <w:r>
        <w:rPr>
          <w:lang w:val="fr_FR" w:bidi="fr_FR"/>
        </w:rPr>
      </w:r>
      <w:r>
        <w:rPr>
          <w:lang w:val="fr_FR" w:bidi="fr_FR"/>
        </w:rPr>
        <w:t xml:space="preserve">Paul cite aussi l'Ancien Testament où il est dit que le </w:t>
      </w:r>
      <w:r>
        <w:rPr>
          <w:b/>
          <w:lang w:val="fr_FR" w:bidi="fr_FR"/>
        </w:rPr>
        <w:t>Seigneur</w:t>
      </w:r>
      <w:r>
        <w:rPr>
          <w:lang w:val="fr_FR" w:bidi="fr_FR"/>
        </w:rPr>
        <w:t xml:space="preserve"> connaît les pensées des sages ; elles sont vaines. Un seigneur est quelqu'un qui est maître d'autres personnes, qui a pleine autorité et à qui ces personnes doivent le respect. Dieu est appelé Seigneur parce qu'il a autorité sur le monde entier. Quand les gens parlent à Dieu ou parlent de Dieu, ils l'appellent souvent « Seigneur » pour lui témoigner du respect. Parfois, dans le Nouveau Testament, on ne sait pas toujours quand le mot Seigneur désigne Jésus ou Dieu le Père. Utilisez le même mot ou la même expression pour “Seigneur” que celui employé dans les passages précédents. Pour plus d'informations sur le mot </w:t>
      </w:r>
      <w:r>
        <w:rPr>
          <w:lang w:val="fr_FR" w:bidi="fr_FR"/>
        </w:rPr>
        <w:t>Seigneur</w:t>
      </w:r>
      <w:r>
        <w:rPr>
          <w:lang w:val="fr_FR" w:bidi="fr_FR"/>
        </w:rPr>
        <w:t>, consultez le glossaire principal.</w:t>
      </w:r>
    </w:p>
    <w:p>
      <w:pPr/>
      <w:r>
        <w:rPr>
          <w:lang w:val="fr_FR" w:bidi="fr_FR"/>
        </w:rPr>
      </w:r>
      <w:r>
        <w:rPr>
          <w:lang w:val="fr_FR" w:bidi="fr_FR"/>
        </w:rPr>
        <w:t xml:space="preserve">Les pensées des sages sont </w:t>
      </w:r>
      <w:r>
        <w:rPr>
          <w:b/>
          <w:lang w:val="fr_FR" w:bidi="fr_FR"/>
        </w:rPr>
        <w:t>vaines</w:t>
      </w:r>
      <w:r>
        <w:rPr>
          <w:lang w:val="fr_FR" w:bidi="fr_FR"/>
        </w:rPr>
        <w:t xml:space="preserve">, ce qui signifie inutiles ou sans signification. Toute la vie humaine et les systèmes humains sont finalement vains sans Dieu, car tous les êtres humains et toutes les choses finissent par mourir et disparaître. Dieu veut montrer aux hommes des voies meilleures, qui sont utiles et pleines de sens. </w:t>
      </w:r>
    </w:p>
    <w:p>
      <w:pPr/>
      <w:r>
        <w:rPr>
          <w:lang w:val="fr_FR" w:bidi="fr_FR"/>
        </w:rPr>
      </w:r>
      <w:r>
        <w:rPr>
          <w:lang w:val="fr_FR" w:bidi="fr_FR"/>
        </w:rPr>
        <w:t>Arrêtez-vous ici et discutez en groupe du mot ou de l'expression que vous allez utiliser pour traduire «</w:t>
      </w:r>
      <w:r>
        <w:rPr>
          <w:b/>
          <w:lang w:val="fr_FR" w:bidi="fr_FR"/>
        </w:rPr>
        <w:t>vain ou vaine</w:t>
      </w:r>
      <w:r>
        <w:rPr>
          <w:lang w:val="fr_FR" w:bidi="fr_FR"/>
        </w:rPr>
        <w:t>». Si vous avez déjà traduit ce mot ou cette expression dans un autre livre de la Bible, utilisez les mêmes mots que ceux que vous y avez employés. Mettez cet audio en pause ici.</w:t>
      </w:r>
    </w:p>
    <w:p>
      <w:pPr/>
      <w:r>
        <w:rPr>
          <w:lang w:val="fr_FR" w:bidi="fr_FR"/>
        </w:rPr>
      </w:r>
      <w:r>
        <w:rPr>
          <w:lang w:val="fr_FR" w:bidi="fr_FR"/>
        </w:rPr>
        <w:t xml:space="preserve">Paul dit aux croyants d'arrêter de se vanter des dirigeants humains. Se </w:t>
      </w:r>
      <w:r>
        <w:rPr>
          <w:b/>
          <w:lang w:val="fr_FR" w:bidi="fr_FR"/>
        </w:rPr>
        <w:t>vanter</w:t>
      </w:r>
      <w:r>
        <w:rPr>
          <w:lang w:val="fr_FR" w:bidi="fr_FR"/>
        </w:rPr>
        <w:t xml:space="preserve"> de quelqu'un signifie parler de cette personne d'une manière qui montre que vous la trouvez formidable ou spéciale. À certains endroits dans la Bible, Paul parle de se vanter d'une bonne manière, comme se vanter du Seigneur. Mais ici, Paul dit aux Corinthiens que se glorifier des hommes n'est pas bon. Utilisez le même mot ou la même expression pour "se vanter" que celui que vous avez utilisé dans les passages précédents. </w:t>
      </w:r>
    </w:p>
    <w:p>
      <w:pPr/>
      <w:r>
        <w:rPr>
          <w:lang w:val="fr_FR" w:bidi="fr_FR"/>
        </w:rPr>
      </w:r>
      <w:r>
        <w:rPr>
          <w:lang w:val="fr_FR" w:bidi="fr_FR"/>
        </w:rPr>
        <w:t xml:space="preserve">Paul dit que toutes choses appartiennent aux croyants, y compris Paul, Apollos et Céphas. </w:t>
      </w:r>
      <w:r>
        <w:rPr>
          <w:b/>
          <w:lang w:val="fr_FR" w:bidi="fr_FR"/>
        </w:rPr>
        <w:t>Céphas</w:t>
      </w:r>
      <w:r>
        <w:rPr>
          <w:lang w:val="fr_FR" w:bidi="fr_FR"/>
        </w:rPr>
        <w:t xml:space="preserve"> est un autre nom pour Pierre, l'un des 12 apôtres de Jésus qui a porté le message du Christ et de la croix dans de nombreux endroits. Utilisez le même mot pour Céphas, ou Pierre que ceux que vous avez utilisés dans les passages précédents. </w:t>
      </w:r>
    </w:p>
    <w:p>
      <w:pPr/>
      <w:r>
        <w:rPr>
          <w:lang w:val="fr_FR" w:bidi="fr_FR"/>
        </w:rPr>
      </w:r>
      <w:r>
        <w:rPr>
          <w:lang w:val="fr_FR" w:bidi="fr_FR"/>
        </w:rPr>
        <w:t xml:space="preserve">Paul dit que les croyants appartiennent au </w:t>
      </w:r>
      <w:r>
        <w:rPr>
          <w:b/>
          <w:lang w:val="fr_FR" w:bidi="fr_FR"/>
        </w:rPr>
        <w:t>Christ</w:t>
      </w:r>
      <w:r>
        <w:rPr>
          <w:lang w:val="fr_FR" w:bidi="fr_FR"/>
        </w:rPr>
        <w:t xml:space="preserve">. Utilisez le même nom pour Christ que vous avez dans les passages précédents et voyez le Glossaire principal pour plus d'informations sur </w:t>
      </w:r>
      <w:r>
        <w:rPr>
          <w:lang w:val="fr_FR" w:bidi="fr_FR"/>
        </w:rPr>
        <w:t>Christ</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4:1–5</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4:1–5 et gardez-le dans vos cœurs.</w:t>
      </w:r>
    </w:p>
    <w:p>
      <w:pPr/>
      <w:r>
        <w:rPr>
          <w:lang w:val="fr_FR" w:bidi="fr_FR"/>
        </w:rPr>
      </w:r>
      <w:r>
        <w:rPr>
          <w:lang w:val="fr_FR" w:bidi="fr_FR"/>
        </w:rPr>
        <w:t>Écoutez la version audio de 1 Corinthiens 4:1–5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4:1–5 dans la traduction la plus facile à comprendre.</w:t>
      </w:r>
    </w:p>
    <w:p>
      <w:pPr/>
      <w:r>
        <w:rPr>
          <w:lang w:val="fr_FR" w:bidi="fr_FR"/>
        </w:rPr>
      </w:r>
      <w:r>
        <w:rPr>
          <w:lang w:val="fr_FR" w:bidi="fr_FR"/>
        </w:rPr>
        <w:t>Paul a expliqué aux croyants de Corinthe pourquoi il est inutile pour les croyants de Corinthe de penser qu'un enseignant en particulier est meilleur qu'un autre. Les enseignants que Paul a nommés sont Apollos, Pierre ou Céphas, et Paul. Dans la partie suivante de sa lettre, Paul parle principalement de lui-même et d'Apollos.</w:t>
      </w:r>
    </w:p>
    <w:p>
      <w:pPr/>
      <w:r>
        <w:rPr>
          <w:lang w:val="fr_FR" w:bidi="fr_FR"/>
        </w:rPr>
      </w:r>
      <w:r>
        <w:rPr>
          <w:lang w:val="fr_FR" w:bidi="fr_FR"/>
        </w:rPr>
        <w:t>Or, Paul dit aux croyants de Corinthe qu'il est plus utile pour eux de les considérer, lui et Apollos, comme des serviteurs ou des intendants. Les serviteurs ou les intendants dont Paul parle ne sont pas des esclaves. Les serviteurs ou les intendants dont Paul parle sont des personnes à qui leurs maîtres confient une responsabilité importante. Par exemple, un intendant peut être chargé de gérer la maison d'un riche propriétaire. Paul dit aux croyants de Corinthe que lui-même et Apollos sont comme des serviteurs ou des intendants de Jésus-Christ, qui est comme leur maître. Jésus-Christ a confié à Paul et Apollos la tâche de prêcher l'Évangile.</w:t>
      </w:r>
    </w:p>
    <w:p>
      <w:pPr/>
      <w:r>
        <w:rPr>
          <w:lang w:val="fr_FR" w:bidi="fr_FR"/>
        </w:rPr>
      </w:r>
      <w:r>
        <w:rPr>
          <w:lang w:val="fr_FR" w:bidi="fr_FR"/>
        </w:rPr>
        <w:t>Arrêtez-vous ici et discutez de la question suivante en groupe : Donnez des exemples de personnes en position d'autorité qui confient une tâche à quelqu'un d'autre. Par exemple, il peut s'agir d'un agriculteur qui possède une ferme et qui confie une tâche à quelqu'un qui travaille pour lui. Qui décide si la personne accomplit bien ou mal la tâche ? Mettez cet audio en pause ici.</w:t>
      </w:r>
    </w:p>
    <w:p>
      <w:pPr/>
      <w:r>
        <w:rPr>
          <w:lang w:val="fr_FR" w:bidi="fr_FR"/>
        </w:rPr>
      </w:r>
      <w:r>
        <w:rPr>
          <w:lang w:val="fr_FR" w:bidi="fr_FR"/>
        </w:rPr>
        <w:t>Paul dit que les serviteurs qui ont une tâche à accomplir doivent être fidèles. Cela signifie que les serviteurs doivent être dignes de confiance et bien accomplir la tâche. Paul veut dire que Paul et Apollos doivent être dignes de confiance et bien prêcher l'Évangile.</w:t>
      </w:r>
    </w:p>
    <w:p>
      <w:pPr/>
      <w:r>
        <w:rPr>
          <w:lang w:val="fr_FR" w:bidi="fr_FR"/>
        </w:rPr>
      </w:r>
      <w:r>
        <w:rPr>
          <w:lang w:val="fr_FR" w:bidi="fr_FR"/>
        </w:rPr>
        <w:t>Paul pense que les croyants de Corinthe vont l'observer et l'examiner comme un juge dans un tribunal examine une personne accusée d'avoir mal agi. Paul dit que l'opinion des croyants de Corinthe sur sa manière d'agir lui importe peu car il ne pense pas avoir fait quelque chose de mal. Paul dit que sa conscience est nette. Paul dit que Dieu a confié à Paul la mission de prêcher l'Évangile ; c'est donc Dieu lui-même qui jugera s'il l'a accomplie fidèlement.</w:t>
      </w:r>
    </w:p>
    <w:p>
      <w:pPr/>
      <w:r>
        <w:rPr>
          <w:lang w:val="fr_FR" w:bidi="fr_FR"/>
        </w:rPr>
      </w:r>
      <w:r>
        <w:rPr>
          <w:lang w:val="fr_FR" w:bidi="fr_FR"/>
        </w:rPr>
        <w:t>Arrêtez-vous ici et discutez en groupe de la question suivante : Parlez d'un moment où vous ne vous êtes pas soucié de l'opinion de quelqu'un à votre sujet. Pourquoi ne vous en êtes-vous pas soucié ? Mettez cet audio en pause ici.</w:t>
      </w:r>
    </w:p>
    <w:p>
      <w:pPr/>
      <w:r>
        <w:rPr>
          <w:lang w:val="fr_FR" w:bidi="fr_FR"/>
        </w:rPr>
      </w:r>
      <w:r>
        <w:rPr>
          <w:lang w:val="fr_FR" w:bidi="fr_FR"/>
        </w:rPr>
        <w:t>Un seigneur est souvent le maître d'une maison. Paul continue d'utiliser l'idée des serviteurs qui travaillent ensemble dans une maison, comme si Jésus était le maître de la maison et que Paul et Apollos étaient des serviteurs de cette maison. Ce que Paul dit, c'est que les croyants de Corinthe ne doivent pas juger l'œuvre des serviteurs Paul et Apollos avant le retour de Jésus, le maître de la maison.</w:t>
      </w:r>
    </w:p>
    <w:p>
      <w:pPr/>
      <w:r>
        <w:rPr>
          <w:lang w:val="fr_FR" w:bidi="fr_FR"/>
        </w:rPr>
      </w:r>
      <w:r>
        <w:rPr>
          <w:lang w:val="fr_FR" w:bidi="fr_FR"/>
        </w:rPr>
        <w:t>Paul veut que les croyants sachent que, lorsque Jésus reviendra, il jugera, ou prendra une décision finale, sur chacun selon ce qu'il aura fait. Paul veut que les croyants sachent qu'ils n'ont besoin de juger personne maintenant. Personne ne sait quand Jésus reviendra, mais Dieu le sait et c'est lui qui décidera du moment. Quand ce moment viendra pour Jésus de revenir, le Seigneur Jésus ouvrira le cœur des gens et mettra en lumière toutes les choses qui sont maintenant cachées. Dans certaines cultures, le cœur est la source de nos sentiments. Dans cette culture, le cœur était la source de la pensée et non des sentiments. Quand Jésus ouvre les cœurs des gens, il montre ce qu'ils pensent et les raisons pour lesquelles ils font les choses qu'ils font.</w:t>
      </w:r>
    </w:p>
    <w:p>
      <w:pPr/>
      <w:r>
        <w:rPr>
          <w:lang w:val="fr_FR" w:bidi="fr_FR"/>
        </w:rPr>
      </w:r>
      <w:r>
        <w:rPr>
          <w:lang w:val="fr_FR" w:bidi="fr_FR"/>
        </w:rPr>
        <w:t>Arrêtez-vous ici et discutez en groupe de la question suivante : Dans votre langue, avec quelle partie de votre corps ressentez-vous l'émotion ? Quelle partie de votre corps utilisez-vous pour penser ? Quand vous traduisez ce passage, vous devrez utiliser le mot pour désigner la partie du corps que vous utilisez : "penser". Mettez cet audio en pause ici.</w:t>
      </w:r>
    </w:p>
    <w:p>
      <w:pPr/>
      <w:r>
        <w:rPr>
          <w:lang w:val="fr_FR" w:bidi="fr_FR"/>
        </w:rPr>
      </w:r>
      <w:r>
        <w:rPr>
          <w:lang w:val="fr_FR" w:bidi="fr_FR"/>
        </w:rPr>
        <w:t>Le jour où Jésus reviendra, Dieu louera ces personnes qui ont été fidèles à lui faire confiance et à le suivre. Paul veut rappeler aux croyants de Corinthe qu'il ne se soucie pas de ce qu'ils pensent de lui. La chose qui compte le plus pour Paul est de savoir si Dieu dit que Paul est un serviteur fidèle. Paul dit aux croyants de Corinthe que ce qui devrait compter le plus pour eux, c'est de savoir si les croyants ont été fidèles à Dieu. Les croyants qui sont fidèles recevront une récompense, ou une louange, de la part de Dieu lui-même.</w:t>
      </w:r>
      <w:r>
        <w:rPr>
          <w:lang w:val="fr_FR" w:bidi="fr_FR"/>
        </w:rPr>
      </w:r>
    </w:p>
    <w:p>
      <w:pPr>
        <w:pStyle w:val="Heading3"/>
      </w:pPr>
      <w:r>
        <w:rPr>
          <w:lang w:val="fr_FR" w:bidi="fr_FR"/>
        </w:rPr>
        <w:t>Définir les Scènes</w:t>
      </w:r>
    </w:p>
    <w:p>
      <w:pPr/>
      <w:r>
        <w:rPr>
          <w:lang w:val="fr_FR" w:bidi="fr_FR"/>
        </w:rPr>
      </w:r>
      <w:r>
        <w:rPr>
          <w:lang w:val="fr_FR" w:bidi="fr_FR"/>
        </w:rPr>
        <w:t>Écoutez l'audio de 1 Corinthiens 4:1–5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comporte 3 parties.</w:t>
      </w:r>
    </w:p>
    <w:p>
      <w:pPr/>
      <w:r>
        <w:rPr>
          <w:lang w:val="fr_FR" w:bidi="fr_FR"/>
        </w:rPr>
      </w:r>
      <w:r>
        <w:rPr>
          <w:b/>
          <w:lang w:val="fr_FR" w:bidi="fr_FR"/>
        </w:rPr>
        <w:t>Dans la première partie :</w:t>
      </w:r>
      <w:r>
        <w:rPr>
          <w:lang w:val="fr_FR" w:bidi="fr_FR"/>
        </w:rPr>
        <w:t xml:space="preserve"> Paul explique aux croyants de Corinthe que les croyants de Corinthe doivent considérer Paul et Apollos comme des serviteurs ou des intendants.</w:t>
      </w:r>
    </w:p>
    <w:p>
      <w:pPr/>
      <w:r>
        <w:rPr>
          <w:lang w:val="fr_FR" w:bidi="fr_FR"/>
        </w:rPr>
      </w:r>
      <w:r>
        <w:rPr>
          <w:b/>
          <w:lang w:val="fr_FR" w:bidi="fr_FR"/>
        </w:rPr>
        <w:t>Dans la deuxième partie :</w:t>
      </w:r>
      <w:r>
        <w:rPr>
          <w:lang w:val="fr_FR" w:bidi="fr_FR"/>
        </w:rPr>
        <w:t xml:space="preserve"> Paul dit aux croyants de Corinthe que Paul ne se soucie pas du fait que les croyants de Corinthe jugent Paul maintenant.</w:t>
      </w:r>
    </w:p>
    <w:p>
      <w:pPr/>
      <w:r>
        <w:rPr>
          <w:lang w:val="fr_FR" w:bidi="fr_FR"/>
        </w:rPr>
      </w:r>
      <w:r>
        <w:rPr>
          <w:b/>
          <w:lang w:val="fr_FR" w:bidi="fr_FR"/>
        </w:rPr>
        <w:t>Dans la troisième partie :</w:t>
      </w:r>
      <w:r>
        <w:rPr>
          <w:lang w:val="fr_FR" w:bidi="fr_FR"/>
        </w:rPr>
        <w:t xml:space="preserve"> Paul dit aux croyants de Corinthe de ne juger personne jusqu'au dernier jour du jugement, qui est le jour où Jésus revient. Paul parle de la façon dont Jésus jugera le cœur des hommes et des femmes le dernier jour.</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Apollos</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Tous ceux qui seront jugés quand le Seigneur Jésus reviendra</w:t>
      </w:r>
    </w:p>
    <w:p>
      <w:pPr>
        <w:pStyle w:val="ListBullet"/>
        <w:spacing w:line="240" w:lineRule="auto"/>
        <w:ind w:left="720"/>
      </w:pPr>
      <w:r>
        <w:rPr>
          <w:lang w:val="fr_FR" w:bidi="fr_FR"/>
        </w:rPr>
      </w:r>
      <w:r>
        <w:rPr>
          <w:lang w:val="fr_FR" w:bidi="fr_FR"/>
        </w:rPr>
        <w:t>Le Seigneur Jésus</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Paul continue de parler de la façon dont les croyants de Corinthe doivent considérer leurs enseignants. Dans le passage précédent, Paul avait dit aux croyants de Corinthe ce qu'ils ne devaient pas faire ; maintenant Paul dit aux croyants de Corinthe ce qu'ils doivent faire.</w:t>
      </w:r>
    </w:p>
    <w:p>
      <w:pPr/>
      <w:r>
        <w:rPr>
          <w:lang w:val="fr_FR" w:bidi="fr_FR"/>
        </w:rPr>
      </w:r>
      <w:r>
        <w:rPr>
          <w:lang w:val="fr_FR" w:bidi="fr_FR"/>
        </w:rPr>
        <w:t>Arrêtez-vous ici et discutez en groupe : Parlez d'une situation où vous avez d'abord dit à quelqu'un ce qu'il ne devait pas faire, puis vous lui avez dit ce qu'il devait faire à la place. Faites attention aux mots et aux expressions que vous utilisez pour aborder ce que vous devriez faire à la place. Mettez cet audio en pause ici.</w:t>
      </w:r>
    </w:p>
    <w:p>
      <w:pPr/>
      <w:r>
        <w:rPr>
          <w:lang w:val="fr_FR" w:bidi="fr_FR"/>
        </w:rPr>
      </w:r>
      <w:r>
        <w:rPr>
          <w:lang w:val="fr_FR" w:bidi="fr_FR"/>
        </w:rPr>
        <w:t>Paul se décrit, lui et Apollos, comme des serviteurs ou des intendants. Un intendant avait la charge de beaucoup de choses. Un maître, ou la personne à qui appartenait l'intendant, confiait à ce dernier une tâche telle que la gestion de la maison du propriétaire. Un autre exemple de serviteur ou d'intendant pourrait être un enseignant qui travaille dans une école. Dans les deux exemples, le serviteur ou l'intendant doit bien accomplir sa tâche.</w:t>
      </w:r>
    </w:p>
    <w:p>
      <w:pPr/>
      <w:r>
        <w:rPr>
          <w:lang w:val="fr_FR" w:bidi="fr_FR"/>
        </w:rPr>
      </w:r>
      <w:r>
        <w:rPr>
          <w:lang w:val="fr_FR" w:bidi="fr_FR"/>
        </w:rPr>
        <w:t>Arrêtez-vous ici et discutez en groupe : Racontez l'histoire d'une personne qui a une responsabilité et qui doit rendre compte à son maître. Faites attention aux mots que vous utilisez lorsque vous parlez de la personne qui est responsable de quelque chose. Mettez cet audio en pause ici.</w:t>
      </w:r>
    </w:p>
    <w:p>
      <w:pPr/>
      <w:r>
        <w:rPr>
          <w:lang w:val="fr_FR" w:bidi="fr_FR"/>
        </w:rPr>
      </w:r>
      <w:r>
        <w:rPr>
          <w:lang w:val="fr_FR" w:bidi="fr_FR"/>
        </w:rPr>
        <w:t>Dans la deuxième partie de ce passage, Paul dit aux croyants de Corinthe qu'il ne se soucie pas que les croyants de Corinthe le jugent ou l'examinent de près. En d'autres termes, Paul pense que les croyants de Corinthe le regardent et [l'examinent comme un juge dans un tribunal examine une personne accusée d'avoir commis une faute.]{.mark} Paul dit que cela lui importe peu si les croyants de Corinthe pensent qu'il a accompli sa tâche fidèlement ou mal. Paul dit que Dieu a confié à Paul la mission de prêcher l'Évangile ; c'est donc Dieu qui jugera si Paul a accompli cette mission fidèlement.</w:t>
      </w:r>
    </w:p>
    <w:p>
      <w:pPr/>
      <w:r>
        <w:rPr>
          <w:lang w:val="fr_FR" w:bidi="fr_FR"/>
        </w:rPr>
      </w:r>
      <w:r>
        <w:rPr>
          <w:lang w:val="fr_FR" w:bidi="fr_FR"/>
        </w:rPr>
        <w:t>Arrêtez-vous ici et parlez de ce qui se passe lorsqu'un juge, dans un tribunal ou un ancien dans un village, examine une personne accusée d'avoir commis une faute. Quels mots ou expressions utilisez-vous pour désigner la façon dont on examine la personne accusée ou dont on mène une enquête sur elle ?</w:t>
      </w:r>
    </w:p>
    <w:p>
      <w:pPr/>
      <w:r>
        <w:rPr>
          <w:lang w:val="fr_FR" w:bidi="fr_FR"/>
        </w:rPr>
      </w:r>
      <w:r>
        <w:rPr>
          <w:lang w:val="fr_FR" w:bidi="fr_FR"/>
        </w:rPr>
        <w:t>Mettez cet audio en pause ici.</w:t>
      </w:r>
    </w:p>
    <w:p>
      <w:pPr/>
      <w:r>
        <w:rPr>
          <w:lang w:val="fr_FR" w:bidi="fr_FR"/>
        </w:rPr>
      </w:r>
      <w:r>
        <w:rPr>
          <w:lang w:val="fr_FR" w:bidi="fr_FR"/>
        </w:rPr>
        <w:t>Paul commence la troisième partie de ce passage en poursuivant l'idée d'une maison où tous travaillent ensemble, comme si Jésus était le maître de la maison et que Paul et Apollos étaient des intendants de cette maison. Ce que Paul dit, c'est que les croyants de Corinthe ne doivent pas juger le travail des intendants, Paul et Apollos, avant que le maître de la maison, Jésus, ne revienne. Le mot pour juge que Paul utilise ici est différent du mot que Paul a utilisé dans la partie précédente. Cette fois, le mot juger signifie rendre une décision, ou prendre ou décider si une chose est bonne ou mauvaise, juste ou injuste. En d'autres termes, cela signifie que les croyants de Corinthe ne devraient pas décider si Paul et Apollos ont bien ou mal accompli la tâche que Dieu a confiée à Paul et Apollos. Le Seigneur Jésus prendra lui-même cette décision finale lorsqu'il reviendra.</w:t>
      </w:r>
    </w:p>
    <w:p>
      <w:pPr/>
      <w:r>
        <w:rPr>
          <w:lang w:val="fr_FR" w:bidi="fr_FR"/>
        </w:rPr>
      </w:r>
      <w:r>
        <w:rPr>
          <w:lang w:val="fr_FR" w:bidi="fr_FR"/>
        </w:rPr>
        <w:t>Arrêtez-vous ici et discutez en groupe : Racontez une histoire où un juge dans un tribunal, ou un ancien dans un village, a pris une décision pour déterminer si une personne est coupable ou innocente. Faites attention aux mots que vous utilisez lorsque vous décrivez le juge, ou l'ancien, qui rend la décision.</w:t>
      </w:r>
    </w:p>
    <w:p>
      <w:pPr/>
      <w:r>
        <w:rPr>
          <w:lang w:val="fr_FR" w:bidi="fr_FR"/>
        </w:rPr>
      </w:r>
      <w:r>
        <w:rPr>
          <w:lang w:val="fr_FR" w:bidi="fr_FR"/>
        </w:rPr>
        <w:t>Mettez cet audio en pause ici.</w:t>
      </w:r>
    </w:p>
    <w:p>
      <w:pPr/>
      <w:r>
        <w:rPr>
          <w:lang w:val="fr_FR" w:bidi="fr_FR"/>
        </w:rPr>
      </w:r>
      <w:r>
        <w:rPr>
          <w:lang w:val="fr_FR" w:bidi="fr_FR"/>
        </w:rPr>
        <w:t>Paul continue à parler de ce que le Seigneur fera lorsqu'il reviendra. Paul dit que ce jour-là, il ouvrira le cœur des gens et mettra en lumière les choses qui sont maintenant cachées. Cela signifie que le Seigneur Jésus montrera à tout le monde ce que les gens pensent et ressentent. Certaines traductions disent que le Seigneur ouvrira le cœur des hommes, mais Paul veut dire que le Seigneur ouvrira le cœur de toutes les personnes — celui des hommes et des femmes. Dans certaines cultures, le cœur est la source de nos sentiments. Pour d'autres cultures, le cœur est la source de la pensée et non des sentiments.</w:t>
      </w:r>
    </w:p>
    <w:p>
      <w:pPr/>
      <w:r>
        <w:rPr>
          <w:lang w:val="fr_FR" w:bidi="fr_FR"/>
        </w:rPr>
      </w:r>
      <w:r>
        <w:rPr>
          <w:lang w:val="fr_FR" w:bidi="fr_FR"/>
        </w:rPr>
        <w:t>Arrêtez-vous ici et discutez en groupe de la question suivante : Comment parlerez-vous du fait que le Seigneur ouvre le cœur des gens afin que tout le monde puisse voir leurs pensées et leurs motivations ? Mettez cet audio en pause ici.</w:t>
      </w:r>
    </w:p>
    <w:p>
      <w:pPr/>
      <w:r>
        <w:rPr>
          <w:lang w:val="fr_FR" w:bidi="fr_FR"/>
        </w:rPr>
      </w:r>
      <w:r>
        <w:rPr>
          <w:lang w:val="fr_FR" w:bidi="fr_FR"/>
        </w:rPr>
        <w:t>Paul fait une dernière déclaration importante sur la raison pour laquelle il ne se soucie pas de ce que les Corinthiens pensent de lui. Leur jugement n'a pas d'importance, car, ce jour-là, lorsque Jésus reviendra, Dieu donnera sa louange, ou son approbation, à chacun selon ce qu'il mérite.</w:t>
      </w:r>
    </w:p>
    <w:p>
      <w:pPr/>
      <w:r>
        <w:rPr>
          <w:lang w:val="fr_FR" w:bidi="fr_FR"/>
        </w:rPr>
      </w:r>
      <w:r>
        <w:rPr>
          <w:lang w:val="fr_FR" w:bidi="fr_FR"/>
        </w:rPr>
        <w:t>Maintenant, le groupe doit créer un scénario en images, dessiner ou utiliser des objets pour visualiser le passage et l'action qui s'y déroule. Pendant que vous faites cela, vous pouvez utiliser des dessins ou des objets pour représenter Paul, Apollos, les croyants de Corinthe, Jésus, et Dieu. Pendant que vous racontez l'histoire, rappelez-vous que Paul parle aux croyants de Corinthe de la façon dont ils doivent le traiter, lui et Apollos. Paul dit ensuite que Paul ne se soucie pas de ce que les croyants de Corinthe pensent de Paul. Montrez que lorsque Jésus reviendra, il jugera tout le monde. Ce sera comme si une lumière éclairait leurs pensées et montrait ce que tout le monde pense. Montrez que Dieu loue chaque croyant selon ce que chacun mérite.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Corinthiens 4:1–5 dans la traduction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Ce passage a 3 parties.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Apollos</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Tous ceux qui seront jugés quand le Seigneur Jésus reviendra</w:t>
      </w:r>
    </w:p>
    <w:p>
      <w:pPr>
        <w:pStyle w:val="ListBullet"/>
        <w:spacing w:line="240" w:lineRule="auto"/>
        <w:ind w:left="720"/>
      </w:pPr>
      <w:r>
        <w:rPr>
          <w:lang w:val="fr_FR" w:bidi="fr_FR"/>
        </w:rPr>
      </w:r>
      <w:r>
        <w:rPr>
          <w:lang w:val="fr_FR" w:bidi="fr_FR"/>
        </w:rPr>
        <w:t>Le Seigneur Jésus</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Dans la première partie, Paul explique aux croyants de Corinthe qu'ils doivent considérer Paul et Apollos comme des serviteurs ou des intendants. Vous pourriez avoir Paul et Apollos se tenant devant les croyants de Corinthe pendant que Paul explique aux croyants de Corinthe que Paul et Apollos sont des serviteurs ou des intendants.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celui qui joue le rôle d'Apollos : « Que ressens-tu ou que penses-tu ? » La personne pourrait répondre par des choses comme :</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Dans la deuxième partie, Paul dit aux croyants de Corinthe que Paul ne se soucie pas du fait que les croyants de Corinthe jugent Paul maintenant. Vous pourriez représenter Paul debout devant les croyants de Corinthe et en train de leur parler. Ou vous pourriez disposer la salle comme une salle d'audience. Les croyants de Corinthe examineraient Paul, et Paul serait la personne accusée. Paul dit aux croyants de Corinthe de ne pas l'examiner, car leur opinion à son sujet lui importe peu.</w:t>
      </w:r>
    </w:p>
    <w:p>
      <w:pPr>
        <w:pStyle w:val="ListBullet"/>
        <w:spacing w:line="240" w:lineRule="auto"/>
        <w:ind w:left="720"/>
      </w:pPr>
      <w:r>
        <w:rPr>
          <w:lang w:val="fr_FR" w:bidi="fr_FR"/>
        </w:rPr>
      </w:r>
      <w:r>
        <w:rPr>
          <w:lang w:val="fr_FR" w:bidi="fr_FR"/>
        </w:rPr>
        <w:t>Arrêtez votre cinéma.</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Dans la troisième partie, Paul dit aux croyants de Corinthe de ne juger personne jusqu'à ce que le Seigneur revienne pour juger. Paul parle de Jésus qui jugera le cœur des hommes et des femmes le dernier jour.</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1 Corinthiens 4:1–5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aux croyants de Corinthe qu'ils doivent les considérer, lui et Apollos, comme des personnes à qui Dieu avait confié une mission, ou comme des </w:t>
      </w:r>
      <w:r>
        <w:rPr>
          <w:b/>
          <w:lang w:val="fr_FR" w:bidi="fr_FR"/>
        </w:rPr>
        <w:t>intendants</w:t>
      </w:r>
      <w:r>
        <w:rPr>
          <w:lang w:val="fr_FR" w:bidi="fr_FR"/>
        </w:rPr>
        <w:t xml:space="preserve"> de Jésus-</w:t>
      </w:r>
      <w:r>
        <w:rPr>
          <w:b/>
          <w:lang w:val="fr_FR" w:bidi="fr_FR"/>
        </w:rPr>
        <w:t>Christ</w:t>
      </w:r>
      <w:r>
        <w:rPr>
          <w:lang w:val="fr_FR" w:bidi="fr_FR"/>
        </w:rPr>
        <w:t>. En d'autres termes, Dieu a confié à Paul et Apollos une mission importante à accomplir pour lui. Paul et Apollos avaient la responsabilité de prendre soin des personnes que Dieu leur avait confiées, mais ils devaient rendre compte à Dieu lui-même. À l'époque de Paul, un intendant comme celui-ci pourrait être chargé de la gestion de la maison d'un riche propriétaire. Utilisez le même mot pour Christ que celui utilisé dans les passages précédents et consultez le Glossaire principal pour plus d'informations sur Christ si nécessaire.</w:t>
      </w:r>
    </w:p>
    <w:p>
      <w:pPr/>
      <w:r>
        <w:rPr>
          <w:lang w:val="fr_FR" w:bidi="fr_FR"/>
        </w:rPr>
      </w:r>
      <w:r>
        <w:rPr>
          <w:lang w:val="fr_FR" w:bidi="fr_FR"/>
        </w:rPr>
        <w:t>Arrêtez-vous ici et discutez en groupe de la façon dont vous allez décrire cette personne à qui Dieu a confié une tâche importante, ou la gestion de l'œuvre de Dieu en son nom. Voir le mot "Foi" dans le glossaire principal pour plus d'informations. Mettez cet audio en pause ici.</w:t>
      </w:r>
    </w:p>
    <w:p>
      <w:pPr/>
      <w:r>
        <w:rPr>
          <w:lang w:val="fr_FR" w:bidi="fr_FR"/>
        </w:rPr>
      </w:r>
      <w:r>
        <w:rPr>
          <w:lang w:val="fr_FR" w:bidi="fr_FR"/>
        </w:rPr>
        <w:t xml:space="preserve">Paul dit que Paul et Apollos se sont vu confier les </w:t>
      </w:r>
      <w:r>
        <w:rPr>
          <w:b/>
          <w:lang w:val="fr_FR" w:bidi="fr_FR"/>
        </w:rPr>
        <w:t>mystères</w:t>
      </w:r>
      <w:r>
        <w:rPr>
          <w:lang w:val="fr_FR" w:bidi="fr_FR"/>
        </w:rPr>
        <w:t>, ou les choses secrètes ou cachées de Dieu. Les mystères sont ces choses qui sont vraies, mais que la plupart des gens ne connaissent pas. Par exemple, ce sont des vérités au sujet de Jésus et du royaume de Dieu. Paul et Apollos révèlent maintenant ces vérités. Plus tôt dans sa lettre, Paul explique clairement que les gens ne peuvent voir ou comprendre ces mystères que lorsque Dieu les leur révèle par son Esprit. Les gens ont besoin de connaître ces choses vraies afin de pouvoir vivre leur vie comme Dieu veut qu'ils le fassent. Utilisez le même mot pour « mystères » ou « choses secrètes de Dieu » que celui que vous avez utilisé dans les passages précédents.</w:t>
      </w:r>
    </w:p>
    <w:p>
      <w:pPr/>
      <w:r>
        <w:rPr>
          <w:lang w:val="fr_FR" w:bidi="fr_FR"/>
        </w:rPr>
      </w:r>
      <w:r>
        <w:rPr>
          <w:lang w:val="fr_FR" w:bidi="fr_FR"/>
        </w:rPr>
        <w:t xml:space="preserve">Paul dit qu'il ne se soucie pas que les croyants de Corinthe le </w:t>
      </w:r>
      <w:r>
        <w:rPr>
          <w:b/>
          <w:lang w:val="fr_FR" w:bidi="fr_FR"/>
        </w:rPr>
        <w:t>jugent</w:t>
      </w:r>
      <w:r>
        <w:rPr>
          <w:lang w:val="fr_FR" w:bidi="fr_FR"/>
        </w:rPr>
        <w:t xml:space="preserve"> pour la façon dont il leur a enseigné les vérités de Dieu. Ici, Paul veut dire que les croyants de Corinthe examinent Paul, ou qu'ils observent Paul de près pour voir ce que Paul fait, et s'il fait bien ces choses. C'est comme un juge dans un tribunal qui examine une personne accusée d'avoir fait quelque chose de mal. Paul dit que Dieu lui a confié la mission de prêcher l'Évangile ; c'est donc Dieu qui jugera si Paul a fidèlement accompli cette mission. C'est le même mot pour juge qu'il a utilisé plus tôt dans 1 Corinthiens 2:15 quand il dit aux Corinthiens qu'une personne ayant l'Esprit de Dieu peut juger ou examiner les choses. Utilisez le même mot ici pour "juger".</w:t>
      </w:r>
    </w:p>
    <w:p>
      <w:pPr/>
      <w:r>
        <w:rPr>
          <w:lang w:val="fr_FR" w:bidi="fr_FR"/>
        </w:rPr>
      </w:r>
      <w:r>
        <w:rPr>
          <w:lang w:val="fr_FR" w:bidi="fr_FR"/>
        </w:rPr>
        <w:t xml:space="preserve">Paul dit qu'il a la </w:t>
      </w:r>
      <w:r>
        <w:rPr>
          <w:b/>
          <w:lang w:val="fr_FR" w:bidi="fr_FR"/>
        </w:rPr>
        <w:t>conscience tranquille</w:t>
      </w:r>
      <w:r>
        <w:rPr>
          <w:lang w:val="fr_FR" w:bidi="fr_FR"/>
        </w:rPr>
        <w:t xml:space="preserve"> parce que c'est le </w:t>
      </w:r>
      <w:r>
        <w:rPr>
          <w:b/>
          <w:lang w:val="fr_FR" w:bidi="fr_FR"/>
        </w:rPr>
        <w:t>Seigneur</w:t>
      </w:r>
      <w:r>
        <w:rPr>
          <w:lang w:val="fr_FR" w:bidi="fr_FR"/>
        </w:rPr>
        <w:t xml:space="preserve"> qui le juge. Paul n'a pas conscience d'avoir fait quoi que ce soit de mal. Le terme Seigneur se réfère probablement à Jésus lui-même lorsqu'il reviendra pour juger les gens. Utilisez le même mot pour Seigneur que celui que vous avez utilisé dans les passages précédents et consultez le mot "Seigneur" dans le Glossaire Principal pour plus d'informations. La conscience d'une personne est son sens, ou sa capacité à distinguer le bien du mal.</w:t>
      </w:r>
    </w:p>
    <w:p>
      <w:pPr/>
      <w:r>
        <w:rPr>
          <w:lang w:val="fr_FR" w:bidi="fr_FR"/>
        </w:rPr>
      </w:r>
      <w:r>
        <w:rPr>
          <w:lang w:val="fr_FR" w:bidi="fr_FR"/>
        </w:rPr>
        <w:t>Arrêtez-vous ici et discutez en groupe de la façon dont vous allez traduire le mot "foi". Pour plus d'informations sur le terme « conscience », consultez le Glossaire Principal. Mettez cet audio en pause ici.</w:t>
      </w:r>
    </w:p>
    <w:p>
      <w:pPr/>
      <w:r>
        <w:rPr>
          <w:lang w:val="fr_FR" w:bidi="fr_FR"/>
        </w:rPr>
      </w:r>
      <w:r>
        <w:rPr>
          <w:lang w:val="fr_FR" w:bidi="fr_FR"/>
        </w:rPr>
        <w:t xml:space="preserve">Paul dit aux croyants de Corinthe qu'ils ne doivent </w:t>
      </w:r>
      <w:r>
        <w:rPr>
          <w:b/>
          <w:lang w:val="fr_FR" w:bidi="fr_FR"/>
        </w:rPr>
        <w:t>juger</w:t>
      </w:r>
      <w:r>
        <w:rPr>
          <w:lang w:val="fr_FR" w:bidi="fr_FR"/>
        </w:rPr>
        <w:t xml:space="preserve"> de rien avant </w:t>
      </w:r>
      <w:r>
        <w:rPr>
          <w:b/>
          <w:lang w:val="fr_FR" w:bidi="fr_FR"/>
        </w:rPr>
        <w:t>le moment fixé</w:t>
      </w:r>
      <w:r>
        <w:rPr>
          <w:lang w:val="fr_FR" w:bidi="fr_FR"/>
        </w:rPr>
        <w:t>. Ici, le mot "juger" signifie prendre une décision, ou décider si quelque chose est bon ou mauvais, ou bien ou mal. Après que le juge dans un tribunal a examiné la personne accusée d'avoir commis une faute, le juge rend une décision sur la punition à infliger à cette dernière. En d'autres termes, les croyants de Corinthe ne devraient pas décider maintenant si Paul et Apollos ont bien ou mal accompli la mission que Dieu a confiée à Paul et Apollos.</w:t>
      </w:r>
    </w:p>
    <w:p>
      <w:pPr/>
      <w:r>
        <w:rPr>
          <w:lang w:val="fr_FR" w:bidi="fr_FR"/>
        </w:rPr>
      </w:r>
      <w:r>
        <w:rPr>
          <w:lang w:val="fr_FR" w:bidi="fr_FR"/>
        </w:rPr>
        <w:t xml:space="preserve">Arrêtez-vous ici et discutez en groupe des mots ou des expressions que vous utiliserez pour </w:t>
      </w:r>
      <w:r>
        <w:rPr>
          <w:b/>
          <w:lang w:val="fr_FR" w:bidi="fr_FR"/>
        </w:rPr>
        <w:t>juger</w:t>
      </w:r>
      <w:r>
        <w:rPr>
          <w:lang w:val="fr_FR" w:bidi="fr_FR"/>
        </w:rPr>
        <w:t xml:space="preserve"> dans le sens de décider si les actions d'une personne sont bonnes ou mauvaises. Cela peut être une parole différente de la parole pour juger dont vous avez discuté plus tôt. Si vous avez déjà traduit ce mot dans un autre livre de la Bible, utilisez le même mot que vous y avez utilisé. Mettez cet audio en pause ici.</w:t>
      </w:r>
    </w:p>
    <w:p>
      <w:pPr/>
      <w:r>
        <w:rPr>
          <w:lang w:val="fr_FR" w:bidi="fr_FR"/>
        </w:rPr>
      </w:r>
      <w:r>
        <w:rPr>
          <w:lang w:val="fr_FR" w:bidi="fr_FR"/>
        </w:rPr>
        <w:t>Le temps fixé est une autre façon de dire le moment que Dieu choisit, lorsque Jésus reviendra pour juger tous les hommes, tant ceux qui sont morts que ceux qui sont encore vivants. Jésus-Christ jugera les gens en fonction de leurs actions et de leur croyance en Jésus. Le temps fixé est aussi appelé le Dernier jour, ou le jour où Jésus-Christ décidera, ou jugera, qui sera avec lui au ciel, et qui ne sera pas avec lui au ciel.</w:t>
      </w:r>
    </w:p>
    <w:p>
      <w:pPr/>
      <w:r>
        <w:rPr>
          <w:lang w:val="fr_FR" w:bidi="fr_FR"/>
        </w:rPr>
      </w:r>
      <w:r>
        <w:rPr>
          <w:lang w:val="fr_FR" w:bidi="fr_FR"/>
        </w:rPr>
        <w:t xml:space="preserve">Arrêtez-vous ici et discutez en groupe des mots ou expressions que vous utiliserez pour "le temps fixé". Si vous avez déjà traduit cette idée dans un autre livre de la Bible, utilisez les mêmes mots que ceux que vous y avez utilisés.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4:6–13</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4:6–13 et mettez-le dans vos cœurs.</w:t>
      </w:r>
    </w:p>
    <w:p>
      <w:pPr/>
      <w:r>
        <w:rPr>
          <w:lang w:val="fr_FR" w:bidi="fr_FR"/>
        </w:rPr>
      </w:r>
      <w:r>
        <w:rPr>
          <w:lang w:val="fr_FR" w:bidi="fr_FR"/>
        </w:rPr>
        <w:t>Écoutez la version audio de 1 Corinthiens 4:6–13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Mettez cet audio en pause ici.</w:t>
      </w:r>
    </w:p>
    <w:p>
      <w:pPr>
        <w:pStyle w:val="ListBullet"/>
        <w:spacing w:line="240" w:lineRule="auto"/>
        <w:ind w:left="720"/>
      </w:pPr>
      <w:r>
        <w:rPr>
          <w:lang w:val="fr_FR" w:bidi="fr_FR"/>
        </w:rPr>
      </w:r>
      <w:r>
        <w:rPr>
          <w:lang w:val="fr_FR" w:bidi="fr_FR"/>
        </w:rPr>
        <w:t>Quelle est l'incidence de ce passage sur notre vie quotidienne ? Mettez cet audio en pause ici.</w:t>
      </w:r>
    </w:p>
    <w:p>
      <w:pPr>
        <w:pStyle w:val="ListBullet"/>
        <w:spacing w:line="240" w:lineRule="auto"/>
        <w:ind w:left="720"/>
      </w:pPr>
      <w:r>
        <w:rPr>
          <w:lang w:val="fr_FR" w:bidi="fr_FR"/>
        </w:rPr>
      </w:r>
      <w:r>
        <w:rPr>
          <w:lang w:val="fr_FR" w:bidi="fr_FR"/>
        </w:rPr>
        <w:t>Connaissez-vous quelqu'un qui a besoin d'entendre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4:6–13 dans la traduction la plus facile à comprendre.</w:t>
      </w:r>
    </w:p>
    <w:p>
      <w:pPr/>
      <w:r>
        <w:rPr>
          <w:lang w:val="fr_FR" w:bidi="fr_FR"/>
        </w:rPr>
      </w:r>
      <w:r>
        <w:rPr>
          <w:lang w:val="fr_FR" w:bidi="fr_FR"/>
        </w:rPr>
        <w:t>Paul a expliqué aux croyants de Corinthe qu'ils devaient considérer Paul et Apollos comme des intendants, ou des serviteurs. Paul a aussi expliqué aux croyants de Corinthe qu'ils ne doivent pas juger Paul et Apollos jusqu'à ce que Jésus revienne et juge tout le monde, et qu'il révèle ce que chacun pense et ressent.</w:t>
      </w:r>
    </w:p>
    <w:p>
      <w:pPr/>
      <w:r>
        <w:rPr>
          <w:lang w:val="fr_FR" w:bidi="fr_FR"/>
        </w:rPr>
      </w:r>
      <w:r>
        <w:rPr>
          <w:lang w:val="fr_FR" w:bidi="fr_FR"/>
        </w:rPr>
        <w:t xml:space="preserve">Maintenant, Paul dit aux croyants de Corinthe qu'il se prend lui-même et Apollos comme exemples lorsqu'il décrit la manière dont les croyants de Corinthe doivent vivre. Paul et Apollos suivent le message de Dieu et ne suivent pas des enseignants particuliers, et Paul veut que les croyants de Corinthe fassent de même. </w:t>
      </w:r>
    </w:p>
    <w:p>
      <w:pPr/>
      <w:r>
        <w:rPr>
          <w:lang w:val="fr_FR" w:bidi="fr_FR"/>
        </w:rPr>
      </w:r>
      <w:r>
        <w:rPr>
          <w:lang w:val="fr_FR" w:bidi="fr_FR"/>
        </w:rPr>
        <w:t>Paul affirme que les croyants de Corinthe sont arrogants. Cela signifie que les croyants de Corinthe sont orgueilleux, mais d'une manière pécheresse. Ce n'est pas la seule fois que Paul dit cela aux croyants de Corinthe. Les croyants de Corinthe sont arrogants parce que les partisans d'Apollos se considèrent comme meilleurs ou plus importants que les partisans de Paul. Les croyants de Corinthe sont arrogants parce que les partisans de Paul se considèrent comme meilleurs ou plus importants que les partisans d'Apollos. Paul dit que si les croyants de Corinthe comprennent son message, ils ne suivront pas des enseignants particuliers.</w:t>
      </w:r>
    </w:p>
    <w:p>
      <w:pPr/>
      <w:r>
        <w:rPr>
          <w:lang w:val="fr_FR" w:bidi="fr_FR"/>
        </w:rPr>
      </w:r>
      <w:r>
        <w:rPr>
          <w:lang w:val="fr_FR" w:bidi="fr_FR"/>
        </w:rPr>
        <w:t>Les croyants de Corinthe sont également arrogants dans la façon dont ils parlent de toutes les bonnes choses que les croyants de Corinthe possèdent. Les croyants de Corinthe semblent avoir oublié que toutes les bonnes choses viennent de Dieu.</w:t>
      </w:r>
    </w:p>
    <w:p>
      <w:pPr/>
      <w:r>
        <w:rPr>
          <w:lang w:val="fr_FR" w:bidi="fr_FR"/>
        </w:rPr>
      </w:r>
      <w:r>
        <w:rPr>
          <w:lang w:val="fr_FR" w:bidi="fr_FR"/>
        </w:rPr>
        <w:t>Arrêtez-vous ici et discutez en groupe de la question suivante : Racontez l'histoire d'une personne qui parle avec arrogance de quelque chose qu'elle possède ou qu'elle a fait, même si quelqu'un d'autre le lui a donné ou si quelqu'un d'autre a fait le plus dur. Que pensez-vous de la personne qui parle d'une manière orgueilleuse et arrogante ? Comment agissez-vous à leur égard ? Mettez cet audio en pause ici.</w:t>
      </w:r>
    </w:p>
    <w:p>
      <w:pPr/>
      <w:r>
        <w:rPr>
          <w:lang w:val="fr_FR" w:bidi="fr_FR"/>
        </w:rPr>
      </w:r>
      <w:r>
        <w:rPr>
          <w:lang w:val="fr_FR" w:bidi="fr_FR"/>
        </w:rPr>
        <w:t>Paul dit que les croyants de Corinthe sont si arrogants qu'ils croient n'avoir plus besoin de l'enseignement de Paul. Les croyants de Corinthe agissent comme s'ils régnaient déjà dans le royaume de Dieu. Paul souhaite que les croyants de Corinthe règnent réellement déjà, car alors Paul régnerait lui aussi avec eux.</w:t>
      </w:r>
    </w:p>
    <w:p>
      <w:pPr/>
      <w:r>
        <w:rPr>
          <w:lang w:val="fr_FR" w:bidi="fr_FR"/>
        </w:rPr>
      </w:r>
      <w:r>
        <w:rPr>
          <w:lang w:val="fr_FR" w:bidi="fr_FR"/>
        </w:rPr>
        <w:t>Ce n'est pas ce qui se passe dans l'Église de Corinthe. Paul a l'impression que les gens le maltraitent lui-même, Apollos et toutes les personnes que Jésus a envoyées pour prêcher. Paul parle de cela en décrivant un événement qui était familier aux croyants de Corinthe. À cette époque, Rome dominait cette partie du monde. Les chefs militaires romains qui venaient de remporter une bataille conduisaient souvent un défilé spécial de personnes pour célébrer la victoire. Les prisonniers de guerre se trouvaient à la fin du défilé. Les prisonniers n'avaient aucune valeur et ils étaient souvent tués devant tout le monde pour célébrer la victoire. Paul parle de lui-même et des apôtres comme étant les personnes qui se trouvent à l'arrière du cortège victorieux. Tout comme beaucoup de personnes se sont rassemblées pour regarder les processions, pour humilier et tuer les prisonniers, Paul parle comme si beaucoup de personnes, et même des anges, regardaient tous les apôtres et les humiliaient aussi.</w:t>
      </w:r>
    </w:p>
    <w:p>
      <w:pPr/>
      <w:r>
        <w:rPr>
          <w:lang w:val="fr_FR" w:bidi="fr_FR"/>
        </w:rPr>
      </w:r>
      <w:r>
        <w:rPr>
          <w:lang w:val="fr_FR" w:bidi="fr_FR"/>
        </w:rPr>
        <w:t>Paul veut souligner la différence entre ce que les croyants de Corinthe pensent d'eux-mêmes et ce qu'ils pensent des apôtres. Ainsi, Paul dit des choses sur les croyants de Corinthe qui ne sont pas vraies, mais les croyants pensent ces choses à leur propre sujet. Paul dit que les apôtres sont des personnes insensées ou stupides, tandis que les croyants de Corinthe sont des personnes intelligentes et sages. Paul dit que les apôtres sont des personnes physiquement faibles et que les croyants de Corinthe sont des personnes physiquement fortes. Paul dit que d'autres personnes considèrent les croyants de Corinthe comme des gens formidables et bons, tandis que d'autres méprisent les apôtres ou les regardent de haut. Paul a dit ces choses parce que les croyants de Corinthe pensaient qu'ils étaient meilleurs ou plus importants que les autres.</w:t>
      </w:r>
    </w:p>
    <w:p>
      <w:pPr/>
      <w:r>
        <w:rPr>
          <w:lang w:val="fr_FR" w:bidi="fr_FR"/>
        </w:rPr>
      </w:r>
      <w:r>
        <w:rPr>
          <w:lang w:val="fr_FR" w:bidi="fr_FR"/>
        </w:rPr>
        <w:t xml:space="preserve">Ensuite, Paul fait d'autres déclarations qui décrivent ce que c'est que d'être un apôtre. Paul dit que les apôtres n'ont souvent pas assez de nourriture ou de boisson et qu'ils sont habillés de vêtements usés et déchirés. Paul dit que les gens frappent parfois les apôtres, qu'ils se déplacent toujours d'un endroit à un autre et qu'ils n'ont pas de domicile fixe. Cette description des apôtres a peut-être rappelé aux croyants corinthiens d'autres enseignants à Corinthe et dans d'autres villes et cités de Grèce. Ces autres enseignants avaient l'habitude de voyager, d'enseigner et de demander de l'argent en échange de leur enseignement. Cependant, en revanche, Paul dit que les apôtres font un travail manuel. Nous savons que Paul fabriquait des tentes pour gagner de l'argent, afin qu'il n'ait pas à demander de l'argent aux autres. </w:t>
      </w:r>
    </w:p>
    <w:p>
      <w:pPr/>
      <w:r>
        <w:rPr>
          <w:lang w:val="fr_FR" w:bidi="fr_FR"/>
        </w:rPr>
      </w:r>
      <w:r>
        <w:rPr>
          <w:lang w:val="fr_FR" w:bidi="fr_FR"/>
        </w:rPr>
        <w:t>Paul dit que les apôtres travaillent dur. Paul dit que les apôtres font activement de bonnes choses pour les autres. Quand les autres demandent à Dieu de faire de mauvaises choses aux apôtres, les apôtres demandent à Dieu de faire de bonnes choses pour ces personnes. Paul affirme que lorsque d'autres personnes disent de mauvaises choses aux apôtres, les apôtres ne répondent pas du tout. Paul dit que lorsque d'autres personnes disent du mal des apôtres à autrui, les apôtres disent des choses bienveillantes à ces personnes.</w:t>
      </w:r>
    </w:p>
    <w:p>
      <w:pPr/>
      <w:r>
        <w:rPr>
          <w:lang w:val="fr_FR" w:bidi="fr_FR"/>
        </w:rPr>
      </w:r>
      <w:r>
        <w:rPr>
          <w:lang w:val="fr_FR" w:bidi="fr_FR"/>
        </w:rPr>
        <w:t>Arrêtez-vous ici et discutez de cette question en groupe : racontez une histoire à propos d'une fois où quelqu'un vous a dit des choses fausses, ou a dit des choses fausses à votre sujet à une autre personne. Comment avez-vous réagi ? Dans votre culture, comment les gens s'attendent-ils à ce que vous répondiez quand une autre personne vous dit des choses fausses, ou en dit à votre sujet ? Mettez cet audio en pause ici.</w:t>
      </w:r>
    </w:p>
    <w:p>
      <w:pPr/>
      <w:r>
        <w:rPr>
          <w:lang w:val="fr_FR" w:bidi="fr_FR"/>
        </w:rPr>
      </w:r>
      <w:r>
        <w:rPr>
          <w:lang w:val="fr_FR" w:bidi="fr_FR"/>
        </w:rPr>
        <w:t>Enfin, Paul dit que les gens traitent les apôtres comme des ordures que l'on jette, même si les apôtres se comportent d'une manière honorable.</w:t>
      </w:r>
    </w:p>
    <w:p>
      <w:pPr/>
      <w:r>
        <w:rPr>
          <w:lang w:val="fr_FR" w:bidi="fr_FR"/>
        </w:rPr>
      </w:r>
      <w:r>
        <w:rPr>
          <w:lang w:val="fr_FR" w:bidi="fr_FR"/>
        </w:rPr>
        <w:t>Réfléchissez à cette partie de la lettre de Paul dans son ensemble. Quand Paul parle des apôtres, il pourrait aussi rappeler le souvenir de Jésus aux croyants de Corinthe.</w:t>
      </w:r>
    </w:p>
    <w:p>
      <w:pPr>
        <w:pStyle w:val="ListBullet"/>
        <w:spacing w:line="240" w:lineRule="auto"/>
        <w:ind w:left="720"/>
      </w:pPr>
      <w:r>
        <w:rPr>
          <w:lang w:val="fr_FR" w:bidi="fr_FR"/>
        </w:rPr>
      </w:r>
      <w:r>
        <w:rPr>
          <w:lang w:val="fr_FR" w:bidi="fr_FR"/>
        </w:rPr>
        <w:t>Paul décrit la souffrance des apôtres. Les apôtres avaient faim et soif, les apôtres étaient battus et les apôtres n'avaient pas de maison. Ce sont aussi des choses qui sont arrivées à Jésus.</w:t>
      </w:r>
    </w:p>
    <w:p>
      <w:pPr>
        <w:pStyle w:val="ListBullet"/>
        <w:spacing w:line="240" w:lineRule="auto"/>
        <w:ind w:left="720"/>
      </w:pPr>
      <w:r>
        <w:rPr>
          <w:lang w:val="fr_FR" w:bidi="fr_FR"/>
        </w:rPr>
      </w:r>
      <w:r>
        <w:rPr>
          <w:lang w:val="fr_FR" w:bidi="fr_FR"/>
        </w:rPr>
        <w:t>Paul dit que les gens ont dit des choses malveillantes aux apôtres et qu'ils ont raconté des mensonges à leur sujet. Paul dit que les apôtres ont répondu par des paroles bienveillantes et vraies. Ce sont aussi des choses qui sont arrivées à Jésus.</w:t>
      </w:r>
    </w:p>
    <w:p>
      <w:pPr>
        <w:pStyle w:val="ListBullet"/>
        <w:spacing w:line="240" w:lineRule="auto"/>
        <w:ind w:left="720"/>
      </w:pPr>
      <w:r>
        <w:rPr>
          <w:lang w:val="fr_FR" w:bidi="fr_FR"/>
        </w:rPr>
      </w:r>
      <w:r>
        <w:rPr>
          <w:lang w:val="fr_FR" w:bidi="fr_FR"/>
        </w:rPr>
        <w:t>Paul dit que les apôtres sont humbles et sont comme des serviteurs. Ceci est également vrai au sujet de Jésus.</w:t>
      </w:r>
    </w:p>
    <w:p>
      <w:pPr>
        <w:pStyle w:val="ListBullet"/>
        <w:spacing w:line="240" w:lineRule="auto"/>
        <w:ind w:left="720"/>
      </w:pPr>
      <w:r>
        <w:rPr>
          <w:lang w:val="fr_FR" w:bidi="fr_FR"/>
        </w:rPr>
      </w:r>
      <w:r>
        <w:rPr>
          <w:lang w:val="fr_FR" w:bidi="fr_FR"/>
        </w:rPr>
        <w:t>Paul dit que les autres traitent mal les apôtres, comme de la saleté et des ordures. Ce sont aussi des choses qui sont arrivées à Jésus.</w:t>
      </w:r>
    </w:p>
    <w:p>
      <w:pPr/>
      <w:r>
        <w:rPr>
          <w:lang w:val="fr_FR" w:bidi="fr_FR"/>
        </w:rPr>
      </w:r>
      <w:r>
        <w:rPr>
          <w:lang w:val="fr_FR" w:bidi="fr_FR"/>
        </w:rPr>
        <w:t>Paul commence ce passage en disant aux croyants de Corinthe que Paul et Apollos sont des exemples que les croyants de Corinthe doivent suivre. Dans ce passage, Paul ne dit pas le nom de Jésus, mais il veut aussi que les croyants de Corinthe regardent Jésus comme un exemple.</w:t>
      </w:r>
    </w:p>
    <w:p>
      <w:pPr/>
      <w:r>
        <w:rPr>
          <w:lang w:val="fr_FR" w:bidi="fr_FR"/>
        </w:rPr>
      </w:r>
      <w:r>
        <w:rPr>
          <w:lang w:val="fr_FR" w:bidi="fr_FR"/>
        </w:rPr>
        <w:t>Arrêtez-vous ici et discutez en groupe : Racontez une histoire d'un moment où vous avez agi comme Jésus. Comment pourriez-vous encourager les autres à suivre l'exemple de Jésus par votre propre comportement ?</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4:6–13 dans la traduction la plus facile à comprendre.</w:t>
      </w:r>
    </w:p>
    <w:p>
      <w:pPr/>
      <w:r>
        <w:rPr>
          <w:lang w:val="fr_FR" w:bidi="fr_FR"/>
        </w:rPr>
      </w:r>
      <w:r>
        <w:rPr>
          <w:lang w:val="fr_FR" w:bidi="fr_FR"/>
        </w:rPr>
        <w:t>Dans cette étape, le groupe définira les scènes, les personnages et le cadre de ce passage. Ensuite, le groupe visualisera ce passage.</w:t>
      </w:r>
    </w:p>
    <w:p>
      <w:pPr/>
      <w:r>
        <w:rPr>
          <w:lang w:val="fr_FR" w:bidi="fr_FR"/>
        </w:rPr>
      </w:r>
      <w:r>
        <w:rPr>
          <w:lang w:val="fr_FR" w:bidi="fr_FR"/>
        </w:rPr>
        <w:t>Ce passage comporte 2 parties.</w:t>
      </w:r>
    </w:p>
    <w:p>
      <w:pPr/>
      <w:r>
        <w:rPr>
          <w:lang w:val="fr_FR" w:bidi="fr_FR"/>
        </w:rPr>
      </w:r>
      <w:r>
        <w:rPr>
          <w:b/>
          <w:lang w:val="fr_FR" w:bidi="fr_FR"/>
        </w:rPr>
        <w:t>Dans la première partie :</w:t>
      </w:r>
      <w:r>
        <w:rPr>
          <w:lang w:val="fr_FR" w:bidi="fr_FR"/>
        </w:rPr>
        <w:t xml:space="preserve"> Paul rappelle aux croyants de Corinthe qu'il a parlé de lui-même et d'Apollos comme d'exemples de la manière dont les croyants de Corinthe devraient se comporter. Paul dit aux croyants de Corinthe qu'ils sont arrogants et orgueilleux dans la manière dont ils suivent des dirigeants individuels. Paul dit que les croyants de Corinthe se considèrent comme s'ils étaient des rois.</w:t>
      </w:r>
    </w:p>
    <w:p>
      <w:pPr/>
      <w:r>
        <w:rPr>
          <w:lang w:val="fr_FR" w:bidi="fr_FR"/>
        </w:rPr>
      </w:r>
      <w:r>
        <w:rPr>
          <w:b/>
          <w:lang w:val="fr_FR" w:bidi="fr_FR"/>
        </w:rPr>
        <w:t>Dans la deuxième partie :</w:t>
      </w:r>
      <w:r>
        <w:rPr>
          <w:lang w:val="fr_FR" w:bidi="fr_FR"/>
        </w:rPr>
        <w:t xml:space="preserve"> Paul parle de la condition humble de tous les apôtres ainsi que de la façon dont les autres personnes se comportent à leur égard et leur parlent.</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Apollos</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D'autres apôtres</w:t>
      </w:r>
    </w:p>
    <w:p>
      <w:pPr>
        <w:pStyle w:val="ListBullet"/>
        <w:spacing w:line="240" w:lineRule="auto"/>
        <w:ind w:left="720"/>
      </w:pPr>
      <w:r>
        <w:rPr>
          <w:lang w:val="fr_FR" w:bidi="fr_FR"/>
        </w:rPr>
      </w:r>
      <w:r>
        <w:rPr>
          <w:lang w:val="fr_FR" w:bidi="fr_FR"/>
        </w:rPr>
        <w:t>Toutes les personnes du monde</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Et les personnes qui disent de fausses choses sur les apôtres</w:t>
      </w:r>
    </w:p>
    <w:p>
      <w:pPr/>
      <w:r>
        <w:rPr>
          <w:lang w:val="fr_FR" w:bidi="fr_FR"/>
        </w:rPr>
      </w:r>
      <w:r>
        <w:rPr>
          <w:lang w:val="fr_FR" w:bidi="fr_FR"/>
        </w:rPr>
        <w:t>Dans la première partie du passage, Paul commence par appeler les croyants de Corinthe « frères » ou « frères et sœurs. » Paul ne dit pas que les croyants de Corinthe sont ses véritables frères. C'est un terme d'affection que Paul utilise pour tous les croyants de Corinthe, hommes comme femmes.</w:t>
      </w:r>
    </w:p>
    <w:p>
      <w:pPr/>
      <w:r>
        <w:rPr>
          <w:lang w:val="fr_FR" w:bidi="fr_FR"/>
        </w:rPr>
      </w:r>
      <w:r>
        <w:rPr>
          <w:lang w:val="fr_FR" w:bidi="fr_FR"/>
        </w:rPr>
        <w:t>Paul dit aux croyants de Corinthe que lui-même et Apollos sont des exemples qu'ils doivent suivre. Paul dit aux croyants de « ne pas aller au-delà de ce qui est écrit. » Il s'agissait probablement d'un dicton familier pour les Corinthiens, mais sa signification exacte n'est pas claire aujourd'hui. Paul faisait peut-être référence à des passages précédents de sa lettre où il citait les Écritures, ou ses propres paroles, ou une règle générale de vie que tout le monde connaissait. Paul dit aux Corinthiens de suivre les enseignements et les exemples que les enseignants leur ont donnés. Paul dit aux Corinthiens de ne pas créer leurs propres règles ou de se croire plus avisés.</w:t>
      </w:r>
    </w:p>
    <w:p>
      <w:pPr/>
      <w:r>
        <w:rPr>
          <w:lang w:val="fr_FR" w:bidi="fr_FR"/>
        </w:rPr>
      </w:r>
      <w:r>
        <w:rPr>
          <w:lang w:val="fr_FR" w:bidi="fr_FR"/>
        </w:rPr>
        <w:t>Paul dit aux croyants de Corinthe que les croyants de Corinthe sont orgueilleux. Le mot que Paul utilise pour décrire les croyants de Corinthe signifie « enflés d'orgueil ». C'est le même mot que l'on utiliserait pour décrire le fait de gonfler un pneu ou un ballon avec de l'air. Les personnes arrogantes pensent qu'elles sont plus importantes que les autres personnes. Paul dit que les croyants de Corinthe sont arrogants parce qu'ils pensent que l'enseignant qu'ils suivent est meilleur que celui que les autres suivent.</w:t>
      </w:r>
    </w:p>
    <w:p>
      <w:pPr/>
      <w:r>
        <w:rPr>
          <w:lang w:val="fr_FR" w:bidi="fr_FR"/>
        </w:rPr>
      </w:r>
      <w:r>
        <w:rPr>
          <w:lang w:val="fr_FR" w:bidi="fr_FR"/>
        </w:rPr>
        <w:t>Arrêtez-vous ici et discutez en groupe : Racontez une histoire sur une personne qui est bouffie d'orgueil, ou arrogante et fière. Faites attention aux mots que vous utilisez pour décrire cette personne. Mettez cet audio en pause ici.</w:t>
      </w:r>
    </w:p>
    <w:p>
      <w:pPr/>
      <w:r>
        <w:rPr>
          <w:lang w:val="fr_FR" w:bidi="fr_FR"/>
        </w:rPr>
      </w:r>
      <w:r>
        <w:rPr>
          <w:lang w:val="fr_FR" w:bidi="fr_FR"/>
        </w:rPr>
        <w:t xml:space="preserve">Paul pose ensuite aux croyants de Corinthe trois questions auxquelles il ne s'attend pas qu'ils répondent. Paul demande : « Qu'est-ce qui vous rend spécial par rapport aux autres personnes ? Avez-vous quelque chose qui ne vous a pas été donné ? Si tout ce que vous avez, Dieu vous l'a donné, pourquoi vous comportez-vous comme si cela vous avait toujours appartenu ? Paul fait cela pour souligner que les croyants de Corinthe se vantent ou parlent de toutes les bonnes choses qu'ils ont ou qu'ils peuvent faire. </w:t>
      </w:r>
    </w:p>
    <w:p>
      <w:pPr/>
      <w:r>
        <w:rPr>
          <w:lang w:val="fr_FR" w:bidi="fr_FR"/>
        </w:rPr>
      </w:r>
      <w:r>
        <w:rPr>
          <w:lang w:val="fr_FR" w:bidi="fr_FR"/>
        </w:rPr>
        <w:t>Arrêtez-vous ici et discutez en groupe : Racontez l'histoire d'une personne qui se pensait très importante ou intelligente et qui a parlé d'elle-même à d'autres personnes qui n'étaient pas d'accord avec elle. Faites attention aux mots que vous utilisez pour décrire la personne et la façon dont cette personne parle. Mettez cet audio en pause ici.</w:t>
      </w:r>
    </w:p>
    <w:p>
      <w:pPr/>
      <w:r>
        <w:rPr>
          <w:lang w:val="fr_FR" w:bidi="fr_FR"/>
        </w:rPr>
      </w:r>
      <w:r>
        <w:rPr>
          <w:lang w:val="fr_FR" w:bidi="fr_FR"/>
        </w:rPr>
        <w:t>Paul continue en faisant trois déclarations au sujet des croyants de Corinthe. Les déclarations ne sont pas vraies, mais elles disent ce que les croyants de Corinthe considèrent comme vrai. Paul utilise souvent trois affirmations ou trois questions. Paul fait cela pour souligner que ce que Paul dit est important. Ici, Paul dit que les croyants de Corinthe ont tout ce qu'ils veulent, qu'ils sont déjà riches et qu'ils règnent déjà comme des rois. Autrement dit, les croyants de Corinthe pensent qu'ils ont tout ce dont ils ont besoin.</w:t>
      </w:r>
    </w:p>
    <w:p>
      <w:pPr/>
      <w:r>
        <w:rPr>
          <w:lang w:val="fr_FR" w:bidi="fr_FR"/>
        </w:rPr>
      </w:r>
      <w:r>
        <w:rPr>
          <w:lang w:val="fr_FR" w:bidi="fr_FR"/>
        </w:rPr>
        <w:t>Arrêtez-vous ici et discutez en groupe : Demandez à une personne de parler au groupe de quelque chose qui est très important et que le groupe doit savoir. En groupe, soyez attentifs aux mots et aux gestes que la personne qui parle utilise pour s'assurer que le groupe comprend bien ce qu'elle dit. Mettez cet audio en pause ici.</w:t>
      </w:r>
    </w:p>
    <w:p>
      <w:pPr/>
      <w:r>
        <w:rPr>
          <w:lang w:val="fr_FR" w:bidi="fr_FR"/>
        </w:rPr>
      </w:r>
      <w:r>
        <w:rPr>
          <w:lang w:val="fr_FR" w:bidi="fr_FR"/>
        </w:rPr>
        <w:t xml:space="preserve">Dans la deuxième partie du passage, Paul parle des apôtres, y compris Paul lui-même, Apollos et toutes les autres personnes que Dieu a choisies pour prêcher et enseigner l'Évangile. </w:t>
      </w:r>
    </w:p>
    <w:p>
      <w:pPr/>
      <w:r>
        <w:rPr>
          <w:lang w:val="fr_FR" w:bidi="fr_FR"/>
        </w:rPr>
      </w:r>
      <w:r>
        <w:rPr>
          <w:lang w:val="fr_FR" w:bidi="fr_FR"/>
        </w:rPr>
        <w:t>Paul utilise un langage particulier pour décrire les apôtres. Paul dit qu'il semble que les apôtres soient les personnes qui se trouvaient à la fin du cortège spécial d'un chef militaire romain. Or, Paul dit qu'il semble que les apôtres soient semblables aux personnes qui sont mortes dans une arène romaine, qui est une grande enceinte ronde où les Romains organisaient souvent des compétitions et des jeux violents. Tout comme beaucoup de personnes ont vu les Romains tuer des gens dans l'arène, beaucoup de personnes ont vu comment les croyants traitaient les apôtres et n'ont rien fait pour arrêter ces mauvais traitements. Même les anges dans le ciel regardaient la mauvaise façon dont les gens traitaient les apôtres. Quelle que soit la situation que Paul décrivait en fait, il voulait dire que les gens pensaient que les apôtres n'étaient pas importants et n'avaient pas de valeur. Cela contraste avec la manière dont les croyants de Corinthe se considéraient. Les croyants de Corinthe pensaient qu'ils étaient eux-mêmes très importants et très intelligents.</w:t>
      </w:r>
    </w:p>
    <w:p>
      <w:pPr/>
      <w:r>
        <w:rPr>
          <w:lang w:val="fr_FR" w:bidi="fr_FR"/>
        </w:rPr>
      </w:r>
      <w:r>
        <w:rPr>
          <w:lang w:val="fr_FR" w:bidi="fr_FR"/>
        </w:rPr>
        <w:t>Arrêtez-vous ici et discutez en groupe : Racontez une histoire sur un groupe de personnes dans votre culture que l'on considère comme sans importance et sans valeur. Faites attention aux mots, aux expressions et aux gestes que vous utilisez quand vous décrivez ce groupe de personnes et quand vous décrivez comment les autres personnes traitent ce groupe de personnes. Mettez cet audio en pause ici.</w:t>
      </w:r>
    </w:p>
    <w:p>
      <w:pPr/>
      <w:r>
        <w:rPr>
          <w:lang w:val="fr_FR" w:bidi="fr_FR"/>
        </w:rPr>
      </w:r>
      <w:r>
        <w:rPr>
          <w:lang w:val="fr_FR" w:bidi="fr_FR"/>
        </w:rPr>
        <w:t xml:space="preserve">Paul continue de parler des apôtres. Paul fait trois affirmations sur les croyants de Corinthe et les apôtres, et il utilise trois paires de mots qui ont des significations complètement opposées. Paul fait cela pour souligner la différence entre ce que les croyants de Corinthe pensaient d'eux-mêmes et ce qu'ils pensaient des apôtres. Ce que Paul dit des croyants de Corinthe n'est pas réellement vrai, mais c'est ce que les croyants de Corinthe pensent être vrai à leur propre sujet. </w:t>
      </w:r>
    </w:p>
    <w:p>
      <w:pPr/>
      <w:r>
        <w:rPr>
          <w:lang w:val="fr_FR" w:bidi="fr_FR"/>
        </w:rPr>
      </w:r>
      <w:r>
        <w:rPr>
          <w:lang w:val="fr_FR" w:bidi="fr_FR"/>
        </w:rPr>
        <w:t>Paul dit que les gens pensent que les apôtres sont insensés, tandis que les Corinthiens pensent que les Corinthiens sont sages. Plus tôt dans sa lettre, Paul avait expliqué que les gens dans le monde pensent que la sagesse de Dieu est une folie. Vous vous souviendrez que Paul a dit que quelqu'un qui semble sage doit accepter la « folie » de l'Évangile pour trouver la vraie sagesse de Dieu. Paul dit que les apôtres sont des personnes physiquement faibles et que les croyants de Corinthe sont des personnes physiquement fortes. Paul dit que les gens respectent ou honorent les croyants de Corinthe, mais qu'ils méprisent les apôtres ou leur manquent de respect. Paul utilise ces trois déclarations pour comparer les apôtres à la manière dont les croyants de Corinthe se considèrent eux-mêmes.</w:t>
      </w:r>
    </w:p>
    <w:p>
      <w:pPr/>
      <w:r>
        <w:rPr>
          <w:lang w:val="fr_FR" w:bidi="fr_FR"/>
        </w:rPr>
      </w:r>
      <w:r>
        <w:rPr>
          <w:lang w:val="fr_FR" w:bidi="fr_FR"/>
        </w:rPr>
        <w:t>Arrêtez-vous ici et discutez en groupe : Racontez une histoire sur deux groupes de personnes dans votre culture qui sont différents l'un de l'autre. Par exemple, les deux groupes pourraient être les riches et les pauvres. Faites attention aux mots, aux expressions et aux gestes que vous utilisez quand vous décrivez ces groupes de personnes pour mettre en évidence les différences entre eux. Mettez cet audio en pause ici.</w:t>
      </w:r>
    </w:p>
    <w:p>
      <w:pPr/>
      <w:r>
        <w:rPr>
          <w:lang w:val="fr_FR" w:bidi="fr_FR"/>
        </w:rPr>
      </w:r>
      <w:r>
        <w:rPr>
          <w:lang w:val="fr_FR" w:bidi="fr_FR"/>
        </w:rPr>
        <w:t>Paul continue de parler des apôtres. Paul dit que les apôtres ont souvent faim et soif, et qu'ils sont habillés de vêtements usés et déchirés. Paul dit que les gens frappent parfois les apôtres. Dans la langue originale, cela pourrait signifier que les gens ont mal parlé aux apôtres ou que les gens ont en fait traité les apôtres avec violence. Paul dit aussi que les apôtres sont constamment en déplacement d'un endroit à un autre, et ils n'ont pas de maison.</w:t>
      </w:r>
    </w:p>
    <w:p>
      <w:pPr/>
      <w:r>
        <w:rPr>
          <w:lang w:val="fr_FR" w:bidi="fr_FR"/>
        </w:rPr>
      </w:r>
      <w:r>
        <w:rPr>
          <w:lang w:val="fr_FR" w:bidi="fr_FR"/>
        </w:rPr>
        <w:t>Paul continue de parler de la façon dont les apôtres réagissent aux personnes qui les maltraitent. Encore une fois, Paul fait trois déclarations et chaque déclaration a deux actions opposées. Paul dit que lorsque les gens maudissent les apôtres, les apôtres répondent par une bénédiction. Paul rappelle peut-être aux croyants de Corinthe l'enseignement de Jésus, « bénissez ceux qui vous maudissent. » Paul dit que quand les gens persécutent les apôtres ou les maltraitent, les apôtres restent patients. Paul cherche peut-être à rappeler aux croyants de Corinthe comment Jésus a répondu pendant son procès et sa crucifixion. La troisième déclaration que Paul fait est de dire que quand les gens disent de fausses choses sur les apôtres, les apôtres répondent par des paroles bienveillantes.</w:t>
      </w:r>
    </w:p>
    <w:p>
      <w:pPr/>
      <w:r>
        <w:rPr>
          <w:lang w:val="fr_FR" w:bidi="fr_FR"/>
        </w:rPr>
      </w:r>
      <w:r>
        <w:rPr>
          <w:lang w:val="fr_FR" w:bidi="fr_FR"/>
        </w:rPr>
        <w:t>Paul termine en disant que les apôtres sont devenus comme de la saleté ou des ordures. Dans la langue originale, ces deux mots signifient presque la même chose. Les deux mots décrivent la saleté ou les déchets qui sont éliminés par le nettoyage, comme les balayures d'un sol ou la saleté qui est raclée du corps d'une personne. Ces deux termes servent donc à désigner quelque chose que les gens considèrent comme sans valeur ou dégoûtant.</w:t>
      </w:r>
    </w:p>
    <w:p>
      <w:pPr/>
      <w:r>
        <w:rPr>
          <w:lang w:val="fr_FR" w:bidi="fr_FR"/>
        </w:rPr>
      </w:r>
      <w:r>
        <w:rPr>
          <w:lang w:val="fr_FR" w:bidi="fr_FR"/>
        </w:rPr>
        <w:t>Réfléchissez à cette partie de la lettre dans son ensemble. Paul dit aux croyants de Corinthe que leurs actes et leurs paroles témoignent qu'ils sont orgueilleux et arrogants. En revanche, Paul raconte aux croyants de Corinthe les épreuves que les apôtres traversent. Cela montre que les apôtres sont humbles.</w:t>
      </w:r>
    </w:p>
    <w:p>
      <w:pPr/>
      <w:r>
        <w:rPr>
          <w:lang w:val="fr_FR" w:bidi="fr_FR"/>
        </w:rPr>
      </w:r>
      <w:r>
        <w:rPr>
          <w:lang w:val="fr_FR" w:bidi="fr_FR"/>
        </w:rPr>
        <w:t>Arrêtez-vous ici et discutez en groupe : Racontez une histoire sur un groupe de personnes qui sont orgueilleuses et arrogantes et un groupe de personnes qui sont humbles. Faites attention aux mots, aux expressions et aux gestes que vous utilisez quand vous parlez de ces deux groupes de personnes. Mettez cet audio en pause ici.</w:t>
      </w:r>
    </w:p>
    <w:p>
      <w:pPr/>
      <w:r>
        <w:rPr>
          <w:lang w:val="fr_FR" w:bidi="fr_FR"/>
        </w:rPr>
      </w:r>
      <w:r>
        <w:rPr>
          <w:lang w:val="fr_FR" w:bidi="fr_FR"/>
        </w:rPr>
        <w:t>Maintenant, le groupe doit faire un tableau d'mages ou utiliser des objets pour visualiser le passage et l'action qui s'y trouve.</w:t>
      </w:r>
    </w:p>
    <w:p>
      <w:pPr/>
      <w:r>
        <w:rPr>
          <w:lang w:val="fr_FR" w:bidi="fr_FR"/>
        </w:rPr>
      </w:r>
      <w:r>
        <w:rPr>
          <w:lang w:val="fr_FR" w:bidi="fr_FR"/>
        </w:rPr>
        <w:t>Quand vous visualisez la partie du passage où Paul parle des apôtres se trouvant à la fin d'un cortège spécial de personnes, rappelez-vous que Paul décrit seulement une image — cela ne se produit pas réellement. Quand Paul parle des apôtres, vous pourriez montrer que les croyants de Corinthe pensaient que les croyants de Corinthe étaient meilleurs ou plus importants que les apôtres. Vous pouvez mettre Paul et Apollos à la même place que les autres apôtres afin de bien faire ressortir les différences entre les croyants de Corinthe et les apôtres.</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4:6–13 dans la traduction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Ce passage comporte 2 parties.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Apollos</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D'autres apôtres</w:t>
      </w:r>
    </w:p>
    <w:p>
      <w:pPr>
        <w:pStyle w:val="ListBullet"/>
        <w:spacing w:line="240" w:lineRule="auto"/>
        <w:ind w:left="720"/>
      </w:pPr>
      <w:r>
        <w:rPr>
          <w:lang w:val="fr_FR" w:bidi="fr_FR"/>
        </w:rPr>
      </w:r>
      <w:r>
        <w:rPr>
          <w:lang w:val="fr_FR" w:bidi="fr_FR"/>
        </w:rPr>
        <w:t>Toutes les personnes du monde</w:t>
      </w:r>
    </w:p>
    <w:p>
      <w:pPr>
        <w:pStyle w:val="ListBullet"/>
        <w:spacing w:line="240" w:lineRule="auto"/>
        <w:ind w:left="720"/>
      </w:pPr>
      <w:r>
        <w:rPr>
          <w:lang w:val="fr_FR" w:bidi="fr_FR"/>
        </w:rPr>
      </w:r>
      <w:r>
        <w:rPr>
          <w:lang w:val="fr_FR" w:bidi="fr_FR"/>
        </w:rPr>
        <w:t>Les anges</w:t>
      </w:r>
    </w:p>
    <w:p>
      <w:pPr>
        <w:pStyle w:val="ListBullet"/>
        <w:spacing w:line="240" w:lineRule="auto"/>
        <w:ind w:left="720"/>
      </w:pPr>
      <w:r>
        <w:rPr>
          <w:lang w:val="fr_FR" w:bidi="fr_FR"/>
        </w:rPr>
      </w:r>
      <w:r>
        <w:rPr>
          <w:lang w:val="fr_FR" w:bidi="fr_FR"/>
        </w:rPr>
        <w:t>Et les personnes qui disent de fausses choses sur les apôtres</w:t>
      </w:r>
    </w:p>
    <w:p>
      <w:pPr/>
      <w:r>
        <w:rPr>
          <w:lang w:val="fr_FR" w:bidi="fr_FR"/>
        </w:rPr>
      </w:r>
      <w:r>
        <w:rPr>
          <w:lang w:val="fr_FR" w:bidi="fr_FR"/>
        </w:rPr>
        <w:t>En groupe, jouez le passage deux fois.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de jouer les parties difficiles ou importantes du passage. Aidez-vous les uns les autres à vous souvenir de chaque partie du passage.</w:t>
      </w:r>
    </w:p>
    <w:p>
      <w:pPr/>
      <w:r>
        <w:rPr>
          <w:lang w:val="fr_FR" w:bidi="fr_FR"/>
        </w:rPr>
      </w:r>
      <w:r>
        <w:rPr>
          <w:lang w:val="fr_FR" w:bidi="fr_FR"/>
        </w:rPr>
        <w:t>Mettez cet audio en pause ici et jouez le passage.</w:t>
      </w:r>
    </w:p>
    <w:p>
      <w:pPr/>
      <w:r>
        <w:rPr>
          <w:lang w:val="fr_FR" w:bidi="fr_FR"/>
        </w:rPr>
      </w:r>
      <w:r>
        <w:rPr>
          <w:lang w:val="fr_FR" w:bidi="fr_FR"/>
        </w:rPr>
        <w:t>Le groupe devrait jouer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Dans la première partie, Paul s'adresse aux croyants de Corinthe comme « frères et sœurs ». Paul prend son propre cas et celui d'Apollos comme exemples, et dit aux croyants de Corinthe qu'ils font preuve d'arrogance et d'orgueil dans leur manière de suivre des responsables particuliers. Paul dit que les croyants de Corinthe se vantent, ou parlent avec fierté, de toutes les bonnes choses que les croyants de Corinthe ont, et que les croyants de Corinthe oublient que toutes les bonnes choses viennent de Dieu. Paul dit ensuite que les croyants de Corinthe se comportent comme des rois qui sont importants et ont tout ce dont ils ont besoin.</w:t>
      </w:r>
    </w:p>
    <w:p>
      <w:pPr/>
      <w:r>
        <w:rPr>
          <w:lang w:val="fr_FR" w:bidi="fr_FR"/>
        </w:rPr>
      </w:r>
      <w:r>
        <w:rPr>
          <w:lang w:val="fr_FR" w:bidi="fr_FR"/>
        </w:rPr>
        <w:t>Vous pourriez placer Paul et Apollos d'un côté de l'espace et les croyants de Corinthe d'un autre côté de l'espace. Peut-être que les croyants corinthiens pourraient être répartis en deux groupes : un groupe qui suit Paul et un autre qui suit Apollos.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Dans la deuxième partie, Paul parle de la position humble de tous les apôtres ainsi que de la façon dont les autres personnes les traitent et leur parlent. Paul décrit les apôtres et dit qu'ils ressemblent aux personnes qui marchaient à la fin du cortège spécial d'un chef militaire romain. Or, selon Paul, les apôtres sont semblables aux personnes qui sont mortes dans une arène romaine. Les gens qui regardent les apôtres ne sont pas seulement tous les gens du monde, mais aussi ceux qui habitent les lieux célestes. N'oubliez pas que cela ne se produit pas vraiment. Paul utilise un langage particulier pour décrire une image afin d'aider les croyants de Corinthe à comprendre ce que signifie être apôtre.</w:t>
      </w:r>
    </w:p>
    <w:p>
      <w:pPr/>
      <w:r>
        <w:rPr>
          <w:lang w:val="fr_FR" w:bidi="fr_FR"/>
        </w:rPr>
      </w:r>
      <w:r>
        <w:rPr>
          <w:lang w:val="fr_FR" w:bidi="fr_FR"/>
        </w:rPr>
        <w:t>Vous pourriez avoir un groupe représentant les croyants de Corinthe et les êtres célestes rassemblés autour des apôtres qui se trouvent au centre du groupe.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les apôtres : « Que ressentez-vous ou à quoi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des êtres célestes : « Que ressentez-vous ou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continue de parler des apôtres. Paul fait trois déclarations et compare les apôtres aux croyants de Corinthe. Paul dit ensuite d'autres choses sur la façon dont les autres personnes traitent les apôtres.</w:t>
      </w:r>
    </w:p>
    <w:p>
      <w:pPr/>
      <w:r>
        <w:rPr>
          <w:lang w:val="fr_FR" w:bidi="fr_FR"/>
        </w:rPr>
      </w:r>
      <w:r>
        <w:rPr>
          <w:lang w:val="fr_FR" w:bidi="fr_FR"/>
        </w:rPr>
        <w:t>Vous pourriez former deux groupes. L'un des groupes est celui des apôtres. L'autre groupe est constitué des personnes qui traitent mal les apôtres et qui disent des paroles fausses aux apôtres et à leur sujet.</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ce passage de 1 Corinthiens 4:6–13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commence cette partie en appelant les croyants de Corinthe </w:t>
      </w:r>
      <w:r>
        <w:rPr>
          <w:b/>
          <w:lang w:val="fr_FR" w:bidi="fr_FR"/>
        </w:rPr>
        <w:t>frères</w:t>
      </w:r>
      <w:r>
        <w:rPr>
          <w:lang w:val="fr_FR" w:bidi="fr_FR"/>
        </w:rPr>
        <w:t xml:space="preserve">. Utilisez les mêmes mots pour frères ou frères et soeurs que vous avez utilisés dans les passages précédents. </w:t>
      </w:r>
    </w:p>
    <w:p>
      <w:pPr/>
      <w:r>
        <w:rPr>
          <w:lang w:val="fr_FR" w:bidi="fr_FR"/>
        </w:rPr>
      </w:r>
      <w:r>
        <w:rPr>
          <w:lang w:val="fr_FR" w:bidi="fr_FR"/>
        </w:rPr>
        <w:t xml:space="preserve">Paul dit aux croyants de Corinthe qu'ils sont </w:t>
      </w:r>
      <w:r>
        <w:rPr>
          <w:b/>
          <w:lang w:val="fr_FR" w:bidi="fr_FR"/>
        </w:rPr>
        <w:t>remplis d'orgueil</w:t>
      </w:r>
      <w:r>
        <w:rPr>
          <w:lang w:val="fr_FR" w:bidi="fr_FR"/>
        </w:rPr>
        <w:t xml:space="preserve">. C'est le même mot que l'on utiliserait pour décrire le fait de gonfler un pneu ou un ballon avec de l'air. Un autre mot pour enflé d'orgueil est </w:t>
      </w:r>
      <w:r>
        <w:rPr>
          <w:b/>
          <w:lang w:val="fr_FR" w:bidi="fr_FR"/>
        </w:rPr>
        <w:t>arrogant</w:t>
      </w:r>
      <w:r>
        <w:rPr>
          <w:lang w:val="fr_FR" w:bidi="fr_FR"/>
        </w:rPr>
        <w:t xml:space="preserve"> c'est à dire animé d'un orgueil </w:t>
      </w:r>
      <w:r>
        <w:rPr>
          <w:b/>
          <w:lang w:val="fr_FR" w:bidi="fr_FR"/>
        </w:rPr>
        <w:t>coupable</w:t>
      </w:r>
      <w:r>
        <w:rPr>
          <w:lang w:val="fr_FR" w:bidi="fr_FR"/>
        </w:rPr>
        <w:t xml:space="preserve"> ou pécheur. Les personnes enflées d'orgueil, autrement dit les personnes arrogantes ou fières se croient supérieures aux autres . Quand les personnes arrogantes ou orgueilleuses parlent des choses qu'elles ont faites ou bien des choses qu'elles ont, cela est appelé se </w:t>
      </w:r>
      <w:r>
        <w:rPr>
          <w:b/>
          <w:lang w:val="fr_FR" w:bidi="fr_FR"/>
        </w:rPr>
        <w:t>vanter</w:t>
      </w:r>
      <w:r>
        <w:rPr>
          <w:lang w:val="fr_FR" w:bidi="fr_FR"/>
        </w:rPr>
        <w:t xml:space="preserve">. « Enflé d'orgueil » ou arrogant ou orgueilleux sont les contraires de </w:t>
      </w:r>
      <w:r>
        <w:rPr>
          <w:b/>
          <w:lang w:val="fr_FR" w:bidi="fr_FR"/>
        </w:rPr>
        <w:t>humble</w:t>
      </w:r>
      <w:r>
        <w:rPr>
          <w:lang w:val="fr_FR" w:bidi="fr_FR"/>
        </w:rPr>
        <w:t xml:space="preserve">. Une personne humble ne se considère pas meilleure ni plus importante qu'eux . </w:t>
      </w:r>
    </w:p>
    <w:p>
      <w:pPr/>
      <w:r>
        <w:rPr>
          <w:lang w:val="fr_FR" w:bidi="fr_FR"/>
        </w:rPr>
      </w:r>
      <w:r>
        <w:rPr>
          <w:lang w:val="fr_FR" w:bidi="fr_FR"/>
        </w:rPr>
        <w:t xml:space="preserve">Arrêtez-vous ici et discutez en groupe des mots ou des expressions que vous allez utiliser pour les mots </w:t>
      </w:r>
      <w:r>
        <w:rPr>
          <w:b/>
          <w:lang w:val="fr_FR" w:bidi="fr_FR"/>
        </w:rPr>
        <w:t>enflé d'orgueil</w:t>
      </w:r>
      <w:r>
        <w:rPr>
          <w:lang w:val="fr_FR" w:bidi="fr_FR"/>
        </w:rPr>
        <w:t xml:space="preserve"> , </w:t>
      </w:r>
      <w:r>
        <w:rPr>
          <w:b/>
          <w:lang w:val="fr_FR" w:bidi="fr_FR"/>
        </w:rPr>
        <w:t>arrogant</w:t>
      </w:r>
      <w:r>
        <w:rPr>
          <w:lang w:val="fr_FR" w:bidi="fr_FR"/>
        </w:rPr>
        <w:t xml:space="preserve">, </w:t>
      </w:r>
      <w:r>
        <w:rPr>
          <w:b/>
          <w:lang w:val="fr_FR" w:bidi="fr_FR"/>
        </w:rPr>
        <w:t>orgueilleux</w:t>
      </w:r>
      <w:r>
        <w:rPr>
          <w:lang w:val="fr_FR" w:bidi="fr_FR"/>
        </w:rPr>
        <w:t xml:space="preserve"> , </w:t>
      </w:r>
      <w:r>
        <w:rPr>
          <w:b/>
          <w:lang w:val="fr_FR" w:bidi="fr_FR"/>
        </w:rPr>
        <w:t>vantard</w:t>
      </w:r>
      <w:r>
        <w:rPr>
          <w:lang w:val="fr_FR" w:bidi="fr_FR"/>
        </w:rPr>
        <w:t xml:space="preserve"> et </w:t>
      </w:r>
      <w:r>
        <w:rPr>
          <w:b/>
          <w:lang w:val="fr_FR" w:bidi="fr_FR"/>
        </w:rPr>
        <w:t>humble</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Paul dit aux croyants de Corinthe qu'ils ont commencé à </w:t>
      </w:r>
      <w:r>
        <w:rPr>
          <w:b/>
          <w:lang w:val="fr_FR" w:bidi="fr_FR"/>
        </w:rPr>
        <w:t>régner</w:t>
      </w:r>
      <w:r>
        <w:rPr>
          <w:lang w:val="fr_FR" w:bidi="fr_FR"/>
        </w:rPr>
        <w:t xml:space="preserve">c'est à dire à se comporter comme un </w:t>
      </w:r>
      <w:r>
        <w:rPr>
          <w:b/>
          <w:lang w:val="fr_FR" w:bidi="fr_FR"/>
        </w:rPr>
        <w:t>roi</w:t>
      </w:r>
      <w:r>
        <w:rPr>
          <w:lang w:val="fr_FR" w:bidi="fr_FR"/>
        </w:rPr>
        <w:t>. Un règne est la période pendant laquelle un roi gouverne un pays ou un territoire. Paul veut dire que les croyants de Corinthe pensent qu'ils sont comme les rois.</w:t>
      </w:r>
    </w:p>
    <w:p>
      <w:pPr/>
      <w:r>
        <w:rPr>
          <w:lang w:val="fr_FR" w:bidi="fr_FR"/>
        </w:rPr>
      </w:r>
      <w:r>
        <w:rPr>
          <w:lang w:val="fr_FR" w:bidi="fr_FR"/>
        </w:rPr>
        <w:t xml:space="preserve">Arrêtez-vous ici et discutez en groupe du mot ou de l'expression que vous utiliserez pour traduire « commencer à régner » ou « être comme un roi ». Consultez le </w:t>
      </w:r>
      <w:r>
        <w:rPr>
          <w:lang w:val="fr_FR" w:bidi="fr_FR"/>
        </w:rPr>
        <w:t>mot ciel</w:t>
      </w:r>
      <w:r>
        <w:rPr>
          <w:lang w:val="fr_FR" w:bidi="fr_FR"/>
        </w:rPr>
        <w:t xml:space="preserve"> dans le glossaire principal pour plus d'informations. Si vous avez déjà traduit ce mot dans un autre livre de la Bible, utilisez le même mot que vous y avez utilisé. Mettez cet audio en pause ici.</w:t>
      </w:r>
    </w:p>
    <w:p>
      <w:pPr/>
      <w:r>
        <w:rPr>
          <w:lang w:val="fr_FR" w:bidi="fr_FR"/>
        </w:rPr>
      </w:r>
      <w:r>
        <w:rPr>
          <w:lang w:val="fr_FR" w:bidi="fr_FR"/>
        </w:rPr>
        <w:t xml:space="preserve">Paul parle des </w:t>
      </w:r>
      <w:r>
        <w:rPr>
          <w:b/>
          <w:lang w:val="fr_FR" w:bidi="fr_FR"/>
        </w:rPr>
        <w:t>apôtres</w:t>
      </w:r>
      <w:r>
        <w:rPr>
          <w:lang w:val="fr_FR" w:bidi="fr_FR"/>
        </w:rPr>
        <w:t xml:space="preserve">. Utilisez le même mot ou la même expression pour “apôtres” que celle employée dans les passages précédents. Pour plus d'informations sur le mot </w:t>
      </w:r>
      <w:r>
        <w:rPr>
          <w:lang w:val="fr_FR" w:bidi="fr_FR"/>
        </w:rPr>
        <w:t>apôtres</w:t>
      </w:r>
      <w:r>
        <w:rPr>
          <w:lang w:val="fr_FR" w:bidi="fr_FR"/>
        </w:rPr>
        <w:t>, consulter le glossaire principal.</w:t>
      </w:r>
    </w:p>
    <w:p>
      <w:pPr/>
      <w:r>
        <w:rPr>
          <w:lang w:val="fr_FR" w:bidi="fr_FR"/>
        </w:rPr>
      </w:r>
      <w:r>
        <w:rPr>
          <w:lang w:val="fr_FR" w:bidi="fr_FR"/>
        </w:rPr>
        <w:t xml:space="preserve">Paul parle des </w:t>
      </w:r>
      <w:r>
        <w:rPr>
          <w:b/>
          <w:lang w:val="fr_FR" w:bidi="fr_FR"/>
        </w:rPr>
        <w:t>anges</w:t>
      </w:r>
      <w:r>
        <w:rPr>
          <w:lang w:val="fr_FR" w:bidi="fr_FR"/>
        </w:rPr>
        <w:t xml:space="preserve">, qui sont des êtres spirituels que Dieu créés pour l'adorer et transmettre ses messages aux êtres humains. </w:t>
      </w:r>
    </w:p>
    <w:p>
      <w:pPr/>
      <w:r>
        <w:rPr>
          <w:lang w:val="fr_FR" w:bidi="fr_FR"/>
        </w:rPr>
      </w:r>
      <w:r>
        <w:rPr>
          <w:lang w:val="fr_FR" w:bidi="fr_FR"/>
        </w:rPr>
        <w:t xml:space="preserve">Arrêtez-vous ici et discutez en groupe du mot ou de l'expression que vous utiliserez pour traduire le terme « </w:t>
      </w:r>
      <w:r>
        <w:rPr>
          <w:b/>
          <w:lang w:val="fr_FR" w:bidi="fr_FR"/>
        </w:rPr>
        <w:t>anges</w:t>
      </w:r>
      <w:r>
        <w:rPr>
          <w:lang w:val="fr_FR" w:bidi="fr_FR"/>
        </w:rPr>
        <w:t xml:space="preserve"> ». Si vous avez déjà traduit ce terme dans un autre livre de la Bible, utilisez ici le même terme pour désigner les anges. Pour plus d'informations, sur le terme « </w:t>
      </w:r>
      <w:r>
        <w:rPr>
          <w:lang w:val="fr_FR" w:bidi="fr_FR"/>
        </w:rPr>
        <w:t>anges</w:t>
      </w:r>
      <w:r>
        <w:rPr>
          <w:lang w:val="fr_FR" w:bidi="fr_FR"/>
        </w:rPr>
        <w:t xml:space="preserve"> ». consultez le glossaire principal. Mettez cet audio en pause ici.</w:t>
      </w:r>
    </w:p>
    <w:p>
      <w:pPr/>
      <w:r>
        <w:rPr>
          <w:lang w:val="fr_FR" w:bidi="fr_FR"/>
        </w:rPr>
      </w:r>
      <w:r>
        <w:rPr>
          <w:lang w:val="fr_FR" w:bidi="fr_FR"/>
        </w:rPr>
        <w:t xml:space="preserve">Paul décrit les croyants de Corinthe comme </w:t>
      </w:r>
      <w:r>
        <w:rPr>
          <w:b/>
          <w:lang w:val="fr_FR" w:bidi="fr_FR"/>
        </w:rPr>
        <w:t>étants</w:t>
      </w:r>
      <w:r>
        <w:rPr>
          <w:lang w:val="fr_FR" w:bidi="fr_FR"/>
        </w:rPr>
        <w:t xml:space="preserve"> sages tandis qu'il présente les apôtres comme des fous à cause de </w:t>
      </w:r>
      <w:r>
        <w:rPr>
          <w:b/>
          <w:lang w:val="fr_FR" w:bidi="fr_FR"/>
        </w:rPr>
        <w:t>Christ</w:t>
      </w:r>
      <w:r>
        <w:rPr>
          <w:lang w:val="fr_FR" w:bidi="fr_FR"/>
        </w:rPr>
        <w:t xml:space="preserve">. Utilisez les même termes pour "Christ" et "sage" que ceux que vous avez employés dans les passages précédents. Pour plus d'informations sur le mot </w:t>
      </w:r>
      <w:r>
        <w:rPr>
          <w:lang w:val="fr_FR" w:bidi="fr_FR"/>
        </w:rPr>
        <w:t>Christ</w:t>
      </w:r>
      <w:r>
        <w:rPr>
          <w:lang w:val="fr_FR" w:bidi="fr_FR"/>
        </w:rPr>
        <w:t xml:space="preserve"> et </w:t>
      </w:r>
      <w:r>
        <w:rPr>
          <w:lang w:val="fr_FR" w:bidi="fr_FR"/>
        </w:rPr>
        <w:t>Sagesse</w:t>
      </w:r>
      <w:r>
        <w:rPr>
          <w:lang w:val="fr_FR" w:bidi="fr_FR"/>
        </w:rPr>
        <w:t xml:space="preserve"> , consultez le glossaire principal.</w:t>
      </w:r>
    </w:p>
    <w:p>
      <w:pPr/>
      <w:r>
        <w:rPr>
          <w:lang w:val="fr_FR" w:bidi="fr_FR"/>
        </w:rPr>
      </w:r>
      <w:r>
        <w:rPr>
          <w:lang w:val="fr_FR" w:bidi="fr_FR"/>
        </w:rPr>
        <w:t xml:space="preserve"> Paul dit que lorsque des personnes </w:t>
      </w:r>
      <w:r>
        <w:rPr>
          <w:b/>
          <w:lang w:val="fr_FR" w:bidi="fr_FR"/>
        </w:rPr>
        <w:t>maudissent</w:t>
      </w:r>
      <w:r>
        <w:rPr>
          <w:lang w:val="fr_FR" w:bidi="fr_FR"/>
        </w:rPr>
        <w:t xml:space="preserve"> les apôtres ou leur souhaitent du mal , les apôtres leur répondent en les </w:t>
      </w:r>
      <w:r>
        <w:rPr>
          <w:b/>
          <w:lang w:val="fr_FR" w:bidi="fr_FR"/>
        </w:rPr>
        <w:t>bénissant</w:t>
      </w:r>
      <w:r>
        <w:rPr>
          <w:lang w:val="fr_FR" w:bidi="fr_FR"/>
        </w:rPr>
        <w:t xml:space="preserve">, c'est à dire en leur souhaitant de bonnes choses. </w:t>
      </w:r>
    </w:p>
    <w:p>
      <w:pPr/>
      <w:r>
        <w:rPr>
          <w:lang w:val="fr_FR" w:bidi="fr_FR"/>
        </w:rPr>
      </w:r>
      <w:r>
        <w:rPr>
          <w:lang w:val="fr_FR" w:bidi="fr_FR"/>
        </w:rPr>
        <w:t xml:space="preserve">Arrêtez-vous ici et discutez en groupe du mot ou de l'expression que vous allez utiliser pour traduire les termes « </w:t>
      </w:r>
      <w:r>
        <w:rPr>
          <w:b/>
          <w:lang w:val="fr_FR" w:bidi="fr_FR"/>
        </w:rPr>
        <w:t>bénir</w:t>
      </w:r>
      <w:r>
        <w:rPr>
          <w:lang w:val="fr_FR" w:bidi="fr_FR"/>
        </w:rPr>
        <w:t xml:space="preserve"> » et « </w:t>
      </w:r>
      <w:r>
        <w:rPr>
          <w:b/>
          <w:lang w:val="fr_FR" w:bidi="fr_FR"/>
        </w:rPr>
        <w:t>maudire</w:t>
      </w:r>
      <w:r>
        <w:rPr>
          <w:lang w:val="fr_FR" w:bidi="fr_FR"/>
        </w:rPr>
        <w:t xml:space="preserve"> » . Consultez les mots "</w:t>
      </w:r>
      <w:r>
        <w:rPr>
          <w:lang w:val="fr_FR" w:bidi="fr_FR"/>
        </w:rPr>
        <w:t>maudire</w:t>
      </w:r>
      <w:r>
        <w:rPr>
          <w:lang w:val="fr_FR" w:bidi="fr_FR"/>
        </w:rPr>
        <w:t>" et "</w:t>
      </w:r>
      <w:r>
        <w:rPr>
          <w:lang w:val="fr_FR" w:bidi="fr_FR"/>
        </w:rPr>
        <w:t>bénir</w:t>
      </w:r>
      <w:r>
        <w:rPr>
          <w:lang w:val="fr_FR" w:bidi="fr_FR"/>
        </w:rPr>
        <w:t>" dans le Glossaire Principal pour plus d'informations. Mettez cet audio en pause ici.</w:t>
      </w:r>
    </w:p>
    <w:p>
      <w:pPr/>
      <w:r>
        <w:rPr>
          <w:lang w:val="fr_FR" w:bidi="fr_FR"/>
        </w:rPr>
      </w:r>
      <w:r>
        <w:rPr>
          <w:lang w:val="fr_FR" w:bidi="fr_FR"/>
        </w:rPr>
        <w:t xml:space="preserve">Paul dit que les gens </w:t>
      </w:r>
      <w:r>
        <w:rPr>
          <w:b/>
          <w:lang w:val="fr_FR" w:bidi="fr_FR"/>
        </w:rPr>
        <w:t>persécutent</w:t>
      </w:r>
      <w:r>
        <w:rPr>
          <w:lang w:val="fr_FR" w:bidi="fr_FR"/>
        </w:rPr>
        <w:t xml:space="preserve"> les apôtres. Lorsque des personnes en persécutent d'autres, elles les traitent avec cruauté ou de manière injuste. </w:t>
      </w:r>
    </w:p>
    <w:p>
      <w:pPr/>
      <w:r>
        <w:rPr>
          <w:lang w:val="fr_FR" w:bidi="fr_FR"/>
        </w:rPr>
      </w:r>
      <w:r>
        <w:rPr>
          <w:lang w:val="fr_FR" w:bidi="fr_FR"/>
        </w:rPr>
        <w:t>Arrêtez-vous ici et discutez en groupe du mot ou de l'expression que vous allez utiliser pour traduire «</w:t>
      </w:r>
      <w:r>
        <w:rPr>
          <w:b/>
          <w:lang w:val="fr_FR" w:bidi="fr_FR"/>
        </w:rPr>
        <w:t>persécuter</w:t>
      </w:r>
      <w:r>
        <w:rPr>
          <w:lang w:val="fr_FR" w:bidi="fr_FR"/>
        </w:rPr>
        <w:t>». Pour plus d'informations, consultez le terme "</w:t>
      </w:r>
      <w:r>
        <w:rPr>
          <w:lang w:val="fr_FR" w:bidi="fr_FR"/>
        </w:rPr>
        <w:t>persécution</w:t>
      </w:r>
      <w:r>
        <w:rPr>
          <w:lang w:val="fr_FR" w:bidi="fr_FR"/>
        </w:rPr>
        <w:t>" dans le glossaire principal. Mettez cet audio en pause ici.</w:t>
      </w:r>
    </w:p>
    <w:p>
      <w:pPr/>
      <w:r>
        <w:rPr>
          <w:lang w:val="fr_FR" w:bidi="fr_FR"/>
        </w:rPr>
      </w:r>
      <w:r>
        <w:rPr>
          <w:lang w:val="fr_FR" w:bidi="fr_FR"/>
        </w:rPr>
        <w:t xml:space="preserve">À la fin de ce passage, Paul décrit les apôtres comme devenant comme la </w:t>
      </w:r>
      <w:r>
        <w:rPr>
          <w:b/>
          <w:lang w:val="fr_FR" w:bidi="fr_FR"/>
        </w:rPr>
        <w:t>saleté</w:t>
      </w:r>
      <w:r>
        <w:rPr>
          <w:lang w:val="fr_FR" w:bidi="fr_FR"/>
        </w:rPr>
        <w:t xml:space="preserve"> ou les </w:t>
      </w:r>
      <w:r>
        <w:rPr>
          <w:b/>
          <w:lang w:val="fr_FR" w:bidi="fr_FR"/>
        </w:rPr>
        <w:t>ordures</w:t>
      </w:r>
      <w:r>
        <w:rPr>
          <w:lang w:val="fr_FR" w:bidi="fr_FR"/>
        </w:rPr>
        <w:t>. Ces deux mots signifient presque la même chose. Les deux mots décrivent la saleté ou les déchets que les gens enlèvent en nettoyant, comme les balayures d'un sol ou les impuretés que les gens grattent du corps d'une personne. Ces deux termes servent donc à désigner quelque chose que les gens considèrent comme sans valeur ou dégoûtant.</w:t>
      </w:r>
    </w:p>
    <w:p>
      <w:pPr/>
      <w:r>
        <w:rPr>
          <w:lang w:val="fr_FR" w:bidi="fr_FR"/>
        </w:rPr>
      </w:r>
      <w:r>
        <w:rPr>
          <w:lang w:val="fr_FR" w:bidi="fr_FR"/>
        </w:rPr>
        <w:t xml:space="preserve">Arrêtez-vous ici et discutez en groupe des mots ou des expressions que vous allez utiliser pour </w:t>
      </w:r>
      <w:r>
        <w:rPr>
          <w:b/>
          <w:lang w:val="fr_FR" w:bidi="fr_FR"/>
        </w:rPr>
        <w:t>saleté</w:t>
      </w:r>
      <w:r>
        <w:rPr>
          <w:lang w:val="fr_FR" w:bidi="fr_FR"/>
        </w:rPr>
        <w:t xml:space="preserve"> et </w:t>
      </w:r>
      <w:r>
        <w:rPr>
          <w:b/>
          <w:lang w:val="fr_FR" w:bidi="fr_FR"/>
        </w:rPr>
        <w:t>déchets</w:t>
      </w:r>
      <w:r>
        <w:rPr>
          <w:lang w:val="fr_FR" w:bidi="fr_FR"/>
        </w:rPr>
        <w:t>. Si vous avez déjà traduit ce mot dans un autre livre de la Bible, utilisez le même mot que vous y avez utilisé.</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votre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dire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quelle version du passage vous préférez.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4:14–21</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4:14–21 et mettez-le dans vos cœurs.</w:t>
      </w:r>
    </w:p>
    <w:p>
      <w:pPr/>
      <w:r>
        <w:rPr>
          <w:lang w:val="fr_FR" w:bidi="fr_FR"/>
        </w:rPr>
      </w:r>
      <w:r>
        <w:rPr>
          <w:lang w:val="fr_FR" w:bidi="fr_FR"/>
        </w:rPr>
        <w:t>Écoutez la version audio de 1 Corinthiens 4:14–21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Mettez cet audio en pause ici.</w:t>
      </w:r>
    </w:p>
    <w:p>
      <w:pPr>
        <w:pStyle w:val="ListBullet"/>
        <w:spacing w:line="240" w:lineRule="auto"/>
        <w:ind w:left="720"/>
      </w:pPr>
      <w:r>
        <w:rPr>
          <w:lang w:val="fr_FR" w:bidi="fr_FR"/>
        </w:rPr>
      </w:r>
      <w:r>
        <w:rPr>
          <w:lang w:val="fr_FR" w:bidi="fr_FR"/>
        </w:rPr>
        <w:t>Quelle est l'incidence de ce passage sur notre vie quotidienne ? Mettez cet audio en pause ici.</w:t>
      </w:r>
    </w:p>
    <w:p>
      <w:pPr>
        <w:pStyle w:val="ListBullet"/>
        <w:spacing w:line="240" w:lineRule="auto"/>
        <w:ind w:left="720"/>
      </w:pPr>
      <w:r>
        <w:rPr>
          <w:lang w:val="fr_FR" w:bidi="fr_FR"/>
        </w:rPr>
      </w:r>
      <w:r>
        <w:rPr>
          <w:lang w:val="fr_FR" w:bidi="fr_FR"/>
        </w:rPr>
        <w:t>Connaissez-vous quelqu'un qui a besoin d'entendre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4:14–21 dans la traduction la plus facile à comprendre.</w:t>
      </w:r>
    </w:p>
    <w:p>
      <w:pPr/>
      <w:r>
        <w:rPr>
          <w:lang w:val="fr_FR" w:bidi="fr_FR"/>
        </w:rPr>
      </w:r>
      <w:r>
        <w:rPr>
          <w:lang w:val="fr_FR" w:bidi="fr_FR"/>
        </w:rPr>
        <w:t xml:space="preserve">Paul a expliqué aux croyants de Corinthe que leurs actes et leurs paroles témoignaient d'une arrogance qui relève du péché. Paul a également parlé aux croyants de Corinthe des apôtres et des épreuves que ces derniers traversent. Paul voulait que les croyants de Corinthe comprennent qu'ils ne se conduisent pas d'une bonne manière. </w:t>
      </w:r>
    </w:p>
    <w:p>
      <w:pPr/>
      <w:r>
        <w:rPr>
          <w:lang w:val="fr_FR" w:bidi="fr_FR"/>
        </w:rPr>
      </w:r>
      <w:r>
        <w:rPr>
          <w:lang w:val="fr_FR" w:bidi="fr_FR"/>
        </w:rPr>
        <w:t>A présent, Paul dit qu'il écrit aux croyants de Corinthe parce qu'il veut qu'ils comprennent qu'ils doivent penser, parler et agir d'une manière différente et meilleure. Il n'essaie pas de les faire se sentir mal par rapport à ce qu'ils font et disent.</w:t>
      </w:r>
    </w:p>
    <w:p>
      <w:pPr/>
      <w:r>
        <w:rPr>
          <w:lang w:val="fr_FR" w:bidi="fr_FR"/>
        </w:rPr>
      </w:r>
      <w:r>
        <w:rPr>
          <w:lang w:val="fr_FR" w:bidi="fr_FR"/>
        </w:rPr>
        <w:t>Dans la partie précédente de sa lettre, Paul a appelé les croyants de Corinthe ses frères et sœurs. Maintenant, Paul décrit les croyants de Corinthe comme les enfants de Paul. Paul ne veut pas dire que les croyants de Corinthe sont les véritables enfants de Paul. Paul dit que les croyants de Corinthe sont ses enfants spirituels. Paul est le père spirituel des croyants de Corinthe parce que Paul est celui qui a enseigné aux croyants de Corinthe à suivre Jésus.</w:t>
      </w:r>
    </w:p>
    <w:p>
      <w:pPr/>
      <w:r>
        <w:rPr>
          <w:lang w:val="fr_FR" w:bidi="fr_FR"/>
        </w:rPr>
      </w:r>
      <w:r>
        <w:rPr>
          <w:lang w:val="fr_FR" w:bidi="fr_FR"/>
        </w:rPr>
        <w:t>Arrêtez-vous ici et discutez en groupe de la question suivante : Dans votre culture, comment décrivez-vous ou comprenez-vous la façon dont les dirigeants spirituels interagissent avec leurs fidèles ? Mettez cet audio en pause ici.</w:t>
      </w:r>
    </w:p>
    <w:p>
      <w:pPr/>
      <w:r>
        <w:rPr>
          <w:lang w:val="fr_FR" w:bidi="fr_FR"/>
        </w:rPr>
      </w:r>
      <w:r>
        <w:rPr>
          <w:lang w:val="fr_FR" w:bidi="fr_FR"/>
        </w:rPr>
        <w:t>Paul dit que beaucoup de personnes — trop de personnes pour être comptées — ont enseigné aux croyants de Corinthe au sujet de Jésus, mais les croyants de Corinthe n'ont qu'un seul père. Ces enseignants sont comme les esclaves dans les maisons grecques et romaines qui étaient responsables de l'éducation des enfants de la maison. Ces esclaves conduisaient les enfants à l'école. En d'autres termes, Paul dit que bien qu'il y ait beaucoup de personnes qui enseignent aux croyants de Corinthe, Paul est la seule personne qui enseigne aux croyants de Corinthe comme un père, avec à la fois amour et autorité.</w:t>
      </w:r>
    </w:p>
    <w:p>
      <w:pPr/>
      <w:r>
        <w:rPr>
          <w:lang w:val="fr_FR" w:bidi="fr_FR"/>
        </w:rPr>
      </w:r>
      <w:r>
        <w:rPr>
          <w:lang w:val="fr_FR" w:bidi="fr_FR"/>
        </w:rPr>
        <w:t>Paul rappelle aux croyants de Corinthe qu'en tant que père spirituel, il a l'autorité de leur dire qu'ils pensent, agissent et parlent d'une manière pécheresse. Paul veut que les croyants de Corinthe pensent, parlent et agissent de la même manière que lui-même pense, agit et parle. Paul ne peut pas être présent en personne avec les croyants de Corinthe. Paul a envoyé Timothée pour représenter Paul. Paul décrit Timothée comme un fils qu'il aime et il dit aux croyants de Corinthe de voir en Timothée un exemple de la façon dont lui, Paul, pense, parle et agit en tant que croyant. C'est cette même manière de vivre que Paul enseigne dans toutes les Églises qu'il a plantées. Nous pensons que Timothée a voyagé séparément de la personne qui a apporté la lettre à Corinthe.</w:t>
      </w:r>
    </w:p>
    <w:p>
      <w:pPr/>
      <w:r>
        <w:rPr>
          <w:lang w:val="fr_FR" w:bidi="fr_FR"/>
        </w:rPr>
      </w:r>
      <w:r>
        <w:rPr>
          <w:lang w:val="fr_FR" w:bidi="fr_FR"/>
        </w:rPr>
        <w:t>Paul dit maintenant que certains croyants de Corinthe sont enflés d'orgueil, c'est-à-dire arrogants d'une manière pécheresse, parce que ces croyants corinthiens ne pensent pas que Paul reviendra à Corinthe.</w:t>
      </w:r>
    </w:p>
    <w:p>
      <w:pPr/>
      <w:r>
        <w:rPr>
          <w:lang w:val="fr_FR" w:bidi="fr_FR"/>
        </w:rPr>
      </w:r>
      <w:r>
        <w:rPr>
          <w:lang w:val="fr_FR" w:bidi="fr_FR"/>
        </w:rPr>
        <w:t>Les croyants de Corinthe pensent que Paul est juste un prédicateur itinérant parmi d'autres et ne le respectent pas comme leur père spirituel. Mais Paul rejette fermement leur attitude ! Il assure aux croyants de Corinthe que Paul leur rendra visite à nouveau une fois que Jésus permettra à Paul d'y aller. Et lorsque Paul arrivera, il verra si les croyants de Corinthe suivent vraiment Jésus. S'ils suivent Jésus et sont citoyens du royaume de Dieu, alors cela se verra dans la façon dont ils vivent. Ils ne se contenteront pas de dire les bonnes choses, mais leur vie montrera que la puissance de Dieu — le Saint-Esprit de Dieu lui-même — est à l'œuvre en eux.</w:t>
      </w:r>
    </w:p>
    <w:p>
      <w:pPr/>
      <w:r>
        <w:rPr>
          <w:lang w:val="fr_FR" w:bidi="fr_FR"/>
        </w:rPr>
      </w:r>
      <w:r>
        <w:rPr>
          <w:lang w:val="fr_FR" w:bidi="fr_FR"/>
        </w:rPr>
        <w:t>Paul termine cette partie du passage par une question à laquelle Paul ne s'attend pas que les croyants de Corinthe répondent. Paul veut que les croyants corinthiens réfléchissent et décident de la manière dont les croyants corinthiens veulent que Paul rende visite aux croyants corinthiens. Paul pourrait visiter Corinthe comme un père qui aime ses enfants, mais qui doit les discipliner ou les corriger. Ou bien Paul pourrait se rendre à Corinthe comme un père qui aime ses enfants et qui n'a pas besoin de les discipliner. La décision des croyants de Corinthe influencera la façon dont les croyants de Corinthe pensent, agissent et parlent. Paul parle du fait qu'il viendra à Corinthe avec une verge ou un bâton pour les discipliner. Une verge est un long morceau de bois que les maîtres utilisaient parfois pour frapper leurs enfants ou leurs esclaves. Une verge est aussi un symbole de l'autorité qu'un père a sur sa famille ou sur sa maison. Paul ne veut pas dire qu'il viendra à Corinthe avec du bois à la main. Paul veut dire qu'il viendra à Corinthe avec l'autorité de dire aux Corinthiens que ce qu'ils font est mauvais.</w:t>
      </w:r>
    </w:p>
    <w:p>
      <w:pPr/>
      <w:r>
        <w:rPr>
          <w:lang w:val="fr_FR" w:bidi="fr_FR"/>
        </w:rPr>
      </w:r>
      <w:r>
        <w:rPr>
          <w:lang w:val="fr_FR" w:bidi="fr_FR"/>
        </w:rPr>
        <w:t>Arrêtez-vous ici et discutez en groupe de la question suivante : Dans votre culture, comment percevez-vous les dirigeants ou les parents qui font preuve de sévérité ou de douceur ? Quelles sortes de choses les dirigeants ou les parents stricts font-ils ? Quels types de choses les parents ou les dirigeants bienveillants font-ils ? Comment les gens réagissent-ils aux dirigeants stricts et comment les gens réagissent-ils aux dirigeants doux ?</w:t>
      </w:r>
      <w:r>
        <w:rPr>
          <w:lang w:val="fr_FR" w:bidi="fr_FR"/>
        </w:rPr>
      </w:r>
    </w:p>
    <w:p>
      <w:pPr>
        <w:pStyle w:val="Heading3"/>
      </w:pPr>
      <w:r>
        <w:rPr>
          <w:lang w:val="fr_FR" w:bidi="fr_FR"/>
        </w:rPr>
        <w:t>Définir les Scènes</w:t>
      </w:r>
    </w:p>
    <w:p>
      <w:pPr/>
      <w:r>
        <w:rPr>
          <w:lang w:val="fr_FR" w:bidi="fr_FR"/>
        </w:rPr>
      </w:r>
      <w:r>
        <w:rPr>
          <w:lang w:val="fr_FR" w:bidi="fr_FR"/>
        </w:rPr>
        <w:t>Écoutez l'audio de ce passage de 1 Corinthiens 4:14–21 dans la version la plus facile à comprendre.</w:t>
      </w:r>
    </w:p>
    <w:p>
      <w:pPr/>
      <w:r>
        <w:rPr>
          <w:lang w:val="fr_FR" w:bidi="fr_FR"/>
        </w:rPr>
      </w:r>
      <w:r>
        <w:rPr>
          <w:lang w:val="fr_FR" w:bidi="fr_FR"/>
        </w:rPr>
        <w:t>Dans cette étape, le groupe définira les différentes scènes, les personnages et le cadre du passage. Ensuite, le groupe visualisera ce passage.</w:t>
      </w:r>
    </w:p>
    <w:p>
      <w:pPr/>
      <w:r>
        <w:rPr>
          <w:lang w:val="fr_FR" w:bidi="fr_FR"/>
        </w:rPr>
      </w:r>
      <w:r>
        <w:rPr>
          <w:lang w:val="fr_FR" w:bidi="fr_FR"/>
        </w:rPr>
        <w:t>Il y a deux parties dans ce passage.</w:t>
      </w:r>
    </w:p>
    <w:p>
      <w:pPr/>
      <w:r>
        <w:rPr>
          <w:lang w:val="fr_FR" w:bidi="fr_FR"/>
        </w:rPr>
      </w:r>
      <w:r>
        <w:rPr>
          <w:b/>
          <w:lang w:val="fr_FR" w:bidi="fr_FR"/>
        </w:rPr>
        <w:t>Dans la première partie :</w:t>
      </w:r>
      <w:r>
        <w:rPr>
          <w:lang w:val="fr_FR" w:bidi="fr_FR"/>
        </w:rPr>
        <w:t xml:space="preserve"> Paul dit qu'il est le père spirituel des croyants de Corinthe et que les croyants de Corinthe sont ses enfants spirituels. Paul explique aux croyants de Corinthe qu'il a envoyé Timothée à l'Église de Corinthe pour être un exemple à suivre pour eux . </w:t>
      </w:r>
    </w:p>
    <w:p>
      <w:pPr/>
      <w:r>
        <w:rPr>
          <w:lang w:val="fr_FR" w:bidi="fr_FR"/>
        </w:rPr>
      </w:r>
      <w:r>
        <w:rPr>
          <w:b/>
          <w:lang w:val="fr_FR" w:bidi="fr_FR"/>
        </w:rPr>
        <w:t>Dans la deuxième partie :</w:t>
      </w:r>
      <w:r>
        <w:rPr>
          <w:lang w:val="fr_FR" w:bidi="fr_FR"/>
        </w:rPr>
        <w:t xml:space="preserve"> Paul explique ce qui se passera quand il rendra visite à nouveau aux croyants de Corinthe.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Tous les croyants de Corinthe</w:t>
      </w:r>
    </w:p>
    <w:p>
      <w:pPr>
        <w:pStyle w:val="ListBullet"/>
        <w:spacing w:line="240" w:lineRule="auto"/>
        <w:ind w:left="720"/>
      </w:pPr>
      <w:r>
        <w:rPr>
          <w:lang w:val="fr_FR" w:bidi="fr_FR"/>
        </w:rPr>
      </w:r>
      <w:r>
        <w:rPr>
          <w:lang w:val="fr_FR" w:bidi="fr_FR"/>
        </w:rPr>
        <w:t xml:space="preserve">Les enseignants ou les tuteurs en Christ </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Un groupe de croyants de Corinthe orgueilleux et arrogants</w:t>
      </w:r>
    </w:p>
    <w:p>
      <w:pPr>
        <w:pStyle w:val="ListBullet"/>
        <w:spacing w:line="240" w:lineRule="auto"/>
        <w:ind w:left="720"/>
      </w:pPr>
      <w:r>
        <w:rPr>
          <w:lang w:val="fr_FR" w:bidi="fr_FR"/>
        </w:rPr>
      </w:r>
      <w:r>
        <w:rPr>
          <w:lang w:val="fr_FR" w:bidi="fr_FR"/>
        </w:rPr>
        <w:t>Jésus-Christ</w:t>
      </w:r>
    </w:p>
    <w:p>
      <w:pPr/>
      <w:r>
        <w:rPr>
          <w:lang w:val="fr_FR" w:bidi="fr_FR"/>
        </w:rPr>
      </w:r>
      <w:r>
        <w:rPr>
          <w:lang w:val="fr_FR" w:bidi="fr_FR"/>
        </w:rPr>
        <w:t xml:space="preserve">La première partie du passage commence lorsque Paul appelle les croyants de Corinthe « ses chers enfants. » Paul explique aux croyants de Corinthe qu'il ne leur écrit pas pour leur faire honte à cause de ce qu'ils ont pensé, dit et fait. Paul écrit aux croyants de Corinthe parce qu'il veut qu'ils comprennent qu'ils doivent penser, parler et agir d'une manière différente et meilleure. </w:t>
      </w:r>
    </w:p>
    <w:p>
      <w:pPr/>
      <w:r>
        <w:rPr>
          <w:lang w:val="fr_FR" w:bidi="fr_FR"/>
        </w:rPr>
      </w:r>
      <w:r>
        <w:rPr>
          <w:lang w:val="fr_FR" w:bidi="fr_FR"/>
        </w:rPr>
        <w:t>Arrêtez-vous ici et discutez de la question suivante en groupe : Racontez une histoire d'un moment où une personne vous a parlé de vos actions. Par la suite, vous avez senti que vous deviez changer votre façon d'agir, et vous avez eu une mauvaise opinion de vous même . Cela a-t-il changé la façon dont vous consideriez la personne qui vous a parlé ? Racontez une autre histoire où quelqu'un vous a parlé de votre manière d'agir. Par la suite, vous avez voulu changer la façon dont vous agissez, mais vous avez eu une bonne opinion de vous-même. Cela a-t-il changé la façon dont vous consideriez la personne qui vous a parlé ? Faites attention aux gestes, aux mots et aux expressions que vous utilisez quand vous racontez ces deux histoires. Mettez cet audio en pause ici.</w:t>
      </w:r>
    </w:p>
    <w:p>
      <w:pPr/>
      <w:r>
        <w:rPr>
          <w:lang w:val="fr_FR" w:bidi="fr_FR"/>
        </w:rPr>
      </w:r>
      <w:r>
        <w:rPr>
          <w:lang w:val="fr_FR" w:bidi="fr_FR"/>
        </w:rPr>
        <w:t>Dans les parties précédentes de sa lettre Paul a appelé les croyants de Corinthe frères et sœurs. Maintenant, Paul dit que les croyants de Corinthe sont ses enfants spirituels. Paul affirme que les croyants de Corinthe pourraient avoir beaucoup d'enseignants ou de tuteurs, mais il est le seul père spirituel des croyants de Corinthe. Certaines traductions disent que les croyants de Corinthe ont dix mille enseignants ou tuteurs. Cela signifie qu'ils ont tellement d'enseignants que personne ne peut les compter.</w:t>
      </w:r>
    </w:p>
    <w:p>
      <w:pPr/>
      <w:r>
        <w:rPr>
          <w:lang w:val="fr_FR" w:bidi="fr_FR"/>
        </w:rPr>
      </w:r>
      <w:r>
        <w:rPr>
          <w:lang w:val="fr_FR" w:bidi="fr_FR"/>
        </w:rPr>
        <w:t>Arrêtez-vous ici et discutez de cette question en groupe : Racontez une histoire sur un enseignant qui enseigne à un enfant comment agir et parler d'une bonne manière, mais l'enfant agit et parle d'une mauvaise manière. Ensuite, racontez une histoire sur un père qui aime son enfant et lui enseigne comment agir et parler, mais l'enfant agit et parle d'une mauvaise manière. Faites attention aux gestes, aux mots et aux expressions que vous utilisez quand vous racontez ces deux histoires. Prêtez également attention aux différences entre la manière dont un père parle à son enfant et la manière dont un enseignant parle également à l'enfant. Mettez cet audio en pause ici.</w:t>
      </w:r>
    </w:p>
    <w:p>
      <w:pPr/>
      <w:r>
        <w:rPr>
          <w:lang w:val="fr_FR" w:bidi="fr_FR"/>
        </w:rPr>
      </w:r>
      <w:r>
        <w:rPr>
          <w:lang w:val="fr_FR" w:bidi="fr_FR"/>
        </w:rPr>
        <w:t>Arrêtez-vous ici et discutez en groupe : Rappelez-vous que Paul établit un contraste entre les nombreux enseignants qui ont enseigné aux Corinthiens avec lui-même comme leur seul père spirituel. Comment parlerez vous du fait d'avoir un si grand nombre d'enseignants ou de tuteurs qu'il est possible de tous les compter ? Mettez cet audio en pause ici.</w:t>
      </w:r>
    </w:p>
    <w:p>
      <w:pPr/>
      <w:r>
        <w:rPr>
          <w:lang w:val="fr_FR" w:bidi="fr_FR"/>
        </w:rPr>
      </w:r>
      <w:r>
        <w:rPr>
          <w:lang w:val="fr_FR" w:bidi="fr_FR"/>
        </w:rPr>
        <w:t>Paul veut que les croyants de Corinthe prennent son exemple pour apprendre à penser, parler et agir, mais il ne peut pas être avec eux. Paul dit aux croyants de Corinthe qu'il a envoyé Timothée pour être auprès d'eux . Paul veut que Timothée soit l'exemple pour les croyants de Corinthe tout comme Paul le serait lui même. Paul aime Timothée et il est aussi son père spirituel. Paul décrit Timothée comme étant fidèle au Seigneur. Timothée est fiable et travaille bien aux côtés de Paul pendant qu'ils prêchent la bonne nouvelle de Jésus ensemble. Cela signifie aussi que Paul peut faire confiance à Timothée pour être un bon exemple aux croyants de Corinthe.</w:t>
      </w:r>
    </w:p>
    <w:p>
      <w:pPr/>
      <w:r>
        <w:rPr>
          <w:lang w:val="fr_FR" w:bidi="fr_FR"/>
        </w:rPr>
      </w:r>
      <w:r>
        <w:rPr>
          <w:lang w:val="fr_FR" w:bidi="fr_FR"/>
        </w:rPr>
        <w:t>Arrêtez-vous ici et discutez en groupe de la question suivante : Racontez l'histoire d'un groupe de personnes qui ne vivent pas près les unes des autres. Vous voulez qu'ils soient comme vous et agissent comme vous, mais vous ne pouvez pas aller les rejoindre ni être avec eux en personne. Vous avez besoin que quelqu'un d'autre aille vers eux et soit auprès d'eux. À quoi ressemblerait cette personne et que ferait-elle ? Comment présenteriez vous cette personne aux groupes de personnes auprès duquel vous l'envoyez ? Faites attention aux gestes, aux mots et aux expressions que vous utilisez quand vous racontez cette histoire. Mettez cet audio en pause ici.</w:t>
      </w:r>
    </w:p>
    <w:p>
      <w:pPr/>
      <w:r>
        <w:rPr>
          <w:lang w:val="fr_FR" w:bidi="fr_FR"/>
        </w:rPr>
      </w:r>
      <w:r>
        <w:rPr>
          <w:lang w:val="fr_FR" w:bidi="fr_FR"/>
        </w:rPr>
        <w:t xml:space="preserve">Nous ne savons pas à quel moment Paul a envoyé Timothée à l'église de Corinthe. Il est probable que Paul l'ait envoyé un peu de temps avant que cette lettre ne soit écrite, ou qu'il allait l'envoyer très bientôt. </w:t>
      </w:r>
    </w:p>
    <w:p>
      <w:pPr/>
      <w:r>
        <w:rPr>
          <w:lang w:val="fr_FR" w:bidi="fr_FR"/>
        </w:rPr>
      </w:r>
      <w:r>
        <w:rPr>
          <w:lang w:val="fr_FR" w:bidi="fr_FR"/>
        </w:rPr>
        <w:t xml:space="preserve">Dans la deuxième partie de ce passage, Paul dit que certains croyants de Corinthe sont enflés d'orgueil, c'est à dire arrogants d'une manière pécheresse . Ces croyants corinthiens ne pensent pas que Paul reviendra à Corinthe. Paul dit qu'il prévoit de retourner bientôt dans l'Église de Corinthe si le Seigneur Jésus le veut. Quand Paul verra ces croyants de Corinthe enflés d'orgueil, il saura s'ils font vraiment partie du royaume de Dieu, ce qui signifie qu'ils vivent comme de bons citoyens dans le royaume de Dieu et suivent sa règle. Ce sont leurs actions, et non leurs paroles, qui montreront s'ils ont la puissance de Dieu pour vivre sous sa règle. </w:t>
      </w:r>
    </w:p>
    <w:p>
      <w:pPr/>
      <w:r>
        <w:rPr>
          <w:lang w:val="fr_FR" w:bidi="fr_FR"/>
        </w:rPr>
      </w:r>
      <w:r>
        <w:rPr>
          <w:lang w:val="fr_FR" w:bidi="fr_FR"/>
        </w:rPr>
        <w:t xml:space="preserve">Paul termine ce passage. Paul dit que les croyants de Corinthe doivent réfléchir et décider de la manière dont ils veulent qu'il leur rende visite. Paul pourrait visiter Corinthe comme un père qui aime ses enfants, mais qui doit les discipliner ou les corriger. Ou bien Paul pourrait se rendre à Corinthe comme un père qui aime ses enfants et qui n'a pas besoin de les discipliner. Paul parle du fait qu'il viendra avec une "verge ou un bâton de discipline", qui est un long morceau de bois qu'un père pouvait utiliser pour punir son enfant. Paul ne portera pas avec lui une verge de bois, mais il l'utilise comme symbole qui montre qu'il pourrait venir leur parler durement ou les punir pour la façon dont ils désobéissent à Dieu. Les décisions que prendront les croyants de Corinthe influenceront leur façon de penser, d'agir et de parler. </w:t>
      </w:r>
    </w:p>
    <w:p>
      <w:pPr/>
      <w:r>
        <w:rPr>
          <w:lang w:val="fr_FR" w:bidi="fr_FR"/>
        </w:rPr>
      </w:r>
      <w:r>
        <w:rPr>
          <w:lang w:val="fr_FR" w:bidi="fr_FR"/>
        </w:rPr>
        <w:t>Arrêtez-vous ici et discutez de cette question en groupe : Racontez une histoire sur un enseignant ou un responsable important qui revient vous rendre visite après une longue période. Pendant que l'enseignant ou le responsable était absent, vous avez agi d'une manière qui n'était pas celle que le responsable voulait que vous fassiez. Parlez de ce que l'enseignant ou le responsable dira quand il reviendra s'il est un homme dur. Parlez ensuite de ce que dira l'enseignant ou le responsable s'il est un homme doux et bienveillant. Faites attention aux gestes, aux mots et aux expressions que vous utilisez quand vous racontez cette histoire. Comment parlerez-vous du fait que Paul soit venu avec une "verge" pour discipliner ses enfants ? Mettez cet audio en pause ici.</w:t>
      </w:r>
    </w:p>
    <w:p>
      <w:pPr/>
      <w:r>
        <w:rPr>
          <w:lang w:val="fr_FR" w:bidi="fr_FR"/>
        </w:rPr>
      </w:r>
      <w:r>
        <w:rPr>
          <w:lang w:val="fr_FR" w:bidi="fr_FR"/>
        </w:rPr>
        <w:t>Maintenant, le groupe doit créer un scénario en images, dessiner ou utiliser des objets pour visualiser le passage et les actions dans le passage. Pendant que vous faites cela, vous pouvez utiliser des dessins ou des objets pour représenter Paul, les croyants de Corinthe, les enseignants, les tuteurs et Timothée. Certains des croyants de Corinthe seront le groupe des croyants corinthiens qui sont enflés d'orgueil, ou arrogants. Pendant que vous racontez l'histoire, rappelez-vous que Paul parle aux croyants de Corinthe de sa relation en tant que père avec eux et des raisons pour lesquelles il dit les choses qu'il dit. Paul parle d'envoyer Timothée aux croyants pour les aider à suivre son exemple. Paul parle aussi de ce qui se passera quand il rendra visite à nouveau aux croyants de Corinthe.</w:t>
      </w:r>
      <w:r>
        <w:rPr>
          <w:lang w:val="fr_FR" w:bidi="fr_FR"/>
        </w:rPr>
      </w:r>
    </w:p>
    <w:p>
      <w:pPr>
        <w:pStyle w:val="Heading3"/>
      </w:pPr>
      <w:r>
        <w:rPr>
          <w:lang w:val="fr_FR" w:bidi="fr_FR"/>
        </w:rPr>
        <w:t>Intégration du Texte</w:t>
      </w:r>
    </w:p>
    <w:p>
      <w:pPr/>
      <w:r>
        <w:rPr>
          <w:lang w:val="fr_FR" w:bidi="fr_FR"/>
        </w:rPr>
      </w:r>
      <w:r>
        <w:rPr>
          <w:lang w:val="fr_FR" w:bidi="fr_FR"/>
        </w:rPr>
        <w:t>Écoutez l'audio de ce passage de 1 Corinthiens 4:14–21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Il y a deux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Tous les croyants de Corinthe</w:t>
      </w:r>
    </w:p>
    <w:p>
      <w:pPr>
        <w:pStyle w:val="ListBullet"/>
        <w:spacing w:line="240" w:lineRule="auto"/>
        <w:ind w:left="720"/>
      </w:pPr>
      <w:r>
        <w:rPr>
          <w:lang w:val="fr_FR" w:bidi="fr_FR"/>
        </w:rPr>
      </w:r>
      <w:r>
        <w:rPr>
          <w:lang w:val="fr_FR" w:bidi="fr_FR"/>
        </w:rPr>
        <w:t xml:space="preserve">Les enseignants ou les tuteurs en Christ </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Un groupe de croyants de Corinthe orgueilleux et arrogants</w:t>
      </w:r>
    </w:p>
    <w:p>
      <w:pPr>
        <w:pStyle w:val="ListBullet"/>
        <w:spacing w:line="240" w:lineRule="auto"/>
        <w:ind w:left="720"/>
      </w:pPr>
      <w:r>
        <w:rPr>
          <w:lang w:val="fr_FR" w:bidi="fr_FR"/>
        </w:rPr>
      </w:r>
      <w:r>
        <w:rPr>
          <w:lang w:val="fr_FR" w:bidi="fr_FR"/>
        </w:rPr>
        <w:t xml:space="preserve">Et Jésus-Christ </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la première partie, Paul appelle les croyants de Corinthe « ses chers enfants. » Paul explique aux croyants de Corinthe qu'il ne leur écrit pas pour leur faire honte à cause de ce qu'ils ont pensé, dit et fait. Paul écrit aux croyants de Corinthe parce qu'il veut qu'ils comprennent qu'ils doivent penser, parler et agir d'une manière différente et meilleure. Vous pouvez représenter Paul se tenant près des croyants de Corinthe, tandis que les enseignants ou les tuteurs se tiennent à l'écart de Paul et des croyants de Corinthe.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 xml:space="preserve">Paul affirme que les croyants de Corinthe pourraient avoir beaucoup d'enseignants ou de tuteurs, mais il est le seul père spirituel des croyants de Corinthe. </w:t>
      </w:r>
    </w:p>
    <w:p>
      <w:pPr/>
      <w:r>
        <w:rPr>
          <w:lang w:val="fr_FR" w:bidi="fr_FR"/>
        </w:rPr>
      </w:r>
      <w:r>
        <w:rPr>
          <w:lang w:val="fr_FR" w:bidi="fr_FR"/>
        </w:rPr>
        <w:t xml:space="preserve">Paul veut que les croyants de Corinthe prennent son exemple pour apprendre à penser, parler et agir, mais il ne peut pas être avec eux. Paul dit aux croyants de Corinthe qu'il leur a envoyé Timothée pour être auprès d'eux à sa place , afin que Timothée leur serve d'exemple. Paul aime Timothée et est son père spirituel. Vous pourrez représenter Timothée se tenant avec Paul. Ensuite lorsque Paul dit qu'il envoie Timothée auprès des croyants de Corinthe, Timothée peut commencer à marcher, comme s'il entreprenait un long voyage vers Corinthe.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Timothée : « Que ressentez -vous ou que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Dans la deuxième partie, Paul dit que certains croyants de Corinthe sont enflés d'orgueil, c'est à dire arrogants d'une manière pécheresse parce qu'ils pensent que Paul ne reviendra pas à Corinthe. Paul dit qu'il prévoit de retourner bientôt dans l'Église de Corinthe si le Seigneur Jésus le veut. À ce moment-là, Paul entendra ce que disent ces croyants de Corinthe enflés d'orgueil. Paul verra aussi si ces croyants de Corinthe enflés d'orgueil ont la puissance du Saint-Esprit. Paul dit que vivre dans le royaume de Dieu ne consiste pas seulement à prononcer des paroles, mais aussi à vivre par la puissance de Dieu, c'est à dire suivre Dieu dans sa manière d'agir. Vous pouvez représenter les croyants de Corinthe qui sont enflés d'orgueil ou arrogants, en les plaçant légèrement à l'écart des autres croyants de Corinthe. Paul parle seulement aux croyants de Corinthe qui sont enflés d'orgueil ou arrogants. Paul peut demander à Jésus s'il peut aller à Corinthe.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des croyants de Corinthe qui sont enflés de fierté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 xml:space="preserve">Paul termine cette partie en disant aux croyants de Corinthe qu'ils doivent réfléchir et décider de la manière dont ils veulent qu'il leur visite. Paul pourrait visiter Corinthe comme un père qui aime ses enfants, mais qui doit les discipliner ou les corriger. Ou bien Paul pourrait se rendre à Corinthe comme un père qui aime ses enfants et qui n'a pas besoin de les discipliner. Les décisions que prendront les croyants de Corinthe influenceront leur façon de penser, d'agir et de parler.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des croyants de Corinthe : “ Que ressentez-vous ou à quoi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ce passage de 1 Corinthiens 4:14–21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appelle les croyants de Corinthe ses </w:t>
      </w:r>
      <w:r>
        <w:rPr>
          <w:b/>
          <w:lang w:val="fr_FR" w:bidi="fr_FR"/>
        </w:rPr>
        <w:t>chers</w:t>
      </w:r>
      <w:r>
        <w:rPr>
          <w:lang w:val="fr_FR" w:bidi="fr_FR"/>
        </w:rPr>
        <w:t xml:space="preserve"> enfants et dit qu'il est leur </w:t>
      </w:r>
      <w:r>
        <w:rPr>
          <w:b/>
          <w:lang w:val="fr_FR" w:bidi="fr_FR"/>
        </w:rPr>
        <w:t>père</w:t>
      </w:r>
      <w:r>
        <w:rPr>
          <w:lang w:val="fr_FR" w:bidi="fr_FR"/>
        </w:rPr>
        <w:t xml:space="preserve"> spirituel. Paul ne veut pas dire que les croyants de Corinthe sont ses vrais enfants ou qu'il est leur vrai père. Paul veut dire que les croyants de Corinthe sont ses enfants spirituels et qu'il est leur père spirituel , parce qu'ils sont devenus croyants grâce à l'enseignement de Paul. Paul explique que la relation qu'il entretient avec les croyants de Corinthe est différente de celle des autres enseignants et responsables qui les instruiront. Paul est le seul à enseigner aux croyants de Corinthe comme un père, c'est à dire avec amour et avec l'autorité d'un père . </w:t>
      </w:r>
    </w:p>
    <w:p>
      <w:pPr/>
      <w:r>
        <w:rPr>
          <w:lang w:val="fr_FR" w:bidi="fr_FR"/>
        </w:rPr>
      </w:r>
      <w:r>
        <w:rPr>
          <w:lang w:val="fr_FR" w:bidi="fr_FR"/>
        </w:rPr>
        <w:t>Arrêtez-vous ici et discutez en groupe de la façon dont vous décrirez cette relation étroite entre Paul et les personnes qui sont devenues croyantes grâce à son enseignement. Mettez cet audio en pause ici.</w:t>
      </w:r>
    </w:p>
    <w:p>
      <w:pPr/>
      <w:r>
        <w:rPr>
          <w:lang w:val="fr_FR" w:bidi="fr_FR"/>
        </w:rPr>
      </w:r>
      <w:r>
        <w:rPr>
          <w:lang w:val="fr_FR" w:bidi="fr_FR"/>
        </w:rPr>
        <w:t xml:space="preserve">Paul dit que de nombreuses personnes ont enseigné aux croyants de Corinthe au sujet de Jésus. Ces personnes sont décrites comme des enseignants ou des </w:t>
      </w:r>
      <w:r>
        <w:rPr>
          <w:b/>
          <w:lang w:val="fr_FR" w:bidi="fr_FR"/>
        </w:rPr>
        <w:t>tuteurs</w:t>
      </w:r>
      <w:r>
        <w:rPr>
          <w:lang w:val="fr_FR" w:bidi="fr_FR"/>
        </w:rPr>
        <w:t xml:space="preserve"> ou des </w:t>
      </w:r>
      <w:r>
        <w:rPr>
          <w:b/>
          <w:lang w:val="fr_FR" w:bidi="fr_FR"/>
        </w:rPr>
        <w:t>guides</w:t>
      </w:r>
      <w:r>
        <w:rPr>
          <w:lang w:val="fr_FR" w:bidi="fr_FR"/>
        </w:rPr>
        <w:t xml:space="preserve">. Les tuteurs ou les guides étaient des esclaves dans les familles grecques ou romaines. Ils étaient responsables de l'éducation des enfants de la maison. Ces esclaves veillaient à ce que les enfants aillent à l'école. Les tuteurs ou les guides étaient aussi responsables d'enseigner aux enfants comment bien se comporter. Paul se sert de l'exemple des tuteurs ou des guides pour montrer la différence entre la relation des tuteurs ou des guides avec les enfants et la relation d'un père avec ses enfants. </w:t>
      </w:r>
    </w:p>
    <w:p>
      <w:pPr/>
      <w:r>
        <w:rPr>
          <w:lang w:val="fr_FR" w:bidi="fr_FR"/>
        </w:rPr>
      </w:r>
      <w:r>
        <w:rPr>
          <w:lang w:val="fr_FR" w:bidi="fr_FR"/>
        </w:rPr>
        <w:t xml:space="preserve">Arrêtez-vous ici et discutez en groupe de la façon dont vous décrirez ces </w:t>
      </w:r>
      <w:r>
        <w:rPr>
          <w:b/>
          <w:lang w:val="fr_FR" w:bidi="fr_FR"/>
        </w:rPr>
        <w:t>tuteurs</w:t>
      </w:r>
      <w:r>
        <w:rPr>
          <w:lang w:val="fr_FR" w:bidi="fr_FR"/>
        </w:rPr>
        <w:t xml:space="preserve"> ou </w:t>
      </w:r>
      <w:r>
        <w:rPr>
          <w:b/>
          <w:lang w:val="fr_FR" w:bidi="fr_FR"/>
        </w:rPr>
        <w:t>guides</w:t>
      </w:r>
      <w:r>
        <w:rPr>
          <w:lang w:val="fr_FR" w:bidi="fr_FR"/>
        </w:rPr>
        <w:t>. Mettez cet audio en pause ici.</w:t>
      </w:r>
    </w:p>
    <w:p>
      <w:pPr/>
      <w:r>
        <w:rPr>
          <w:lang w:val="fr_FR" w:bidi="fr_FR"/>
        </w:rPr>
      </w:r>
      <w:r>
        <w:rPr>
          <w:lang w:val="fr_FR" w:bidi="fr_FR"/>
        </w:rPr>
        <w:t>Paul dit qu'il est devenu le père spirituel des croyants de Corinthe par l'</w:t>
      </w:r>
      <w:r>
        <w:rPr>
          <w:b/>
          <w:lang w:val="fr_FR" w:bidi="fr_FR"/>
        </w:rPr>
        <w:t>Évangile</w:t>
      </w:r>
      <w:r>
        <w:rPr>
          <w:lang w:val="fr_FR" w:bidi="fr_FR"/>
        </w:rPr>
        <w:t>. Utilisez le même mot pour l'évangile que celui que vous avez utilisé dans les passages précédents et voyez "</w:t>
      </w:r>
      <w:r>
        <w:rPr>
          <w:lang w:val="fr_FR" w:bidi="fr_FR"/>
        </w:rPr>
        <w:t>Evangile</w:t>
      </w:r>
      <w:r>
        <w:rPr>
          <w:lang w:val="fr_FR" w:bidi="fr_FR"/>
        </w:rPr>
        <w:t xml:space="preserve">" dans le glossaire principal pour plus d'informations. </w:t>
      </w:r>
    </w:p>
    <w:p>
      <w:pPr/>
      <w:r>
        <w:rPr>
          <w:lang w:val="fr_FR" w:bidi="fr_FR"/>
        </w:rPr>
      </w:r>
      <w:r>
        <w:rPr>
          <w:lang w:val="fr_FR" w:bidi="fr_FR"/>
        </w:rPr>
        <w:t xml:space="preserve">Paul dit qu'il est devenu le père spirituel des croyants de Corinthe en </w:t>
      </w:r>
      <w:r>
        <w:rPr>
          <w:b/>
          <w:lang w:val="fr_FR" w:bidi="fr_FR"/>
        </w:rPr>
        <w:t>Christ</w:t>
      </w:r>
      <w:r>
        <w:rPr>
          <w:lang w:val="fr_FR" w:bidi="fr_FR"/>
        </w:rPr>
        <w:t xml:space="preserve"> Jésus. Paul dit aussi que Timothée rappellera aux croyants de Corinthe la manière dont Paul vit en Christ Jésus. Utilisez le même mot pour Christ que celui que vous avez utilisé dans les passages précédents et voyez le glossaire pour plus d'informations sur le </w:t>
      </w:r>
      <w:r>
        <w:rPr>
          <w:lang w:val="fr_FR" w:bidi="fr_FR"/>
        </w:rPr>
        <w:t>Christ</w:t>
      </w:r>
      <w:r>
        <w:rPr>
          <w:lang w:val="fr_FR" w:bidi="fr_FR"/>
        </w:rPr>
        <w:t xml:space="preserve">. </w:t>
      </w:r>
    </w:p>
    <w:p>
      <w:pPr/>
      <w:r>
        <w:rPr>
          <w:lang w:val="fr_FR" w:bidi="fr_FR"/>
        </w:rPr>
      </w:r>
      <w:r>
        <w:rPr>
          <w:lang w:val="fr_FR" w:bidi="fr_FR"/>
        </w:rPr>
        <w:t xml:space="preserve">Paul décrit Timothée comme étant </w:t>
      </w:r>
      <w:r>
        <w:rPr>
          <w:b/>
          <w:lang w:val="fr_FR" w:bidi="fr_FR"/>
        </w:rPr>
        <w:t>aimé</w:t>
      </w:r>
      <w:r>
        <w:rPr>
          <w:lang w:val="fr_FR" w:bidi="fr_FR"/>
        </w:rPr>
        <w:t>. Paul témoigne d'un amour profond et d'une relation forte avec Timothée. Cela signifie que Paul prend vraiment soin de Timothée, comme un père prendrait soin de son fils. Timothée était très important pour Paul.</w:t>
      </w:r>
    </w:p>
    <w:p>
      <w:pPr/>
      <w:r>
        <w:rPr>
          <w:lang w:val="fr_FR" w:bidi="fr_FR"/>
        </w:rPr>
      </w:r>
      <w:r>
        <w:rPr>
          <w:lang w:val="fr_FR" w:bidi="fr_FR"/>
        </w:rPr>
        <w:t>Arrêtez-vous ici et discutez en groupe de la façon dont vous décrirez comment Paul aime Timothée comme un père aime son fils. C'est une idée similaire à la façon dont Paul aime les croyants de Corinthe. Si vous avez déjà traduit cette idée dans un autre livre de la Bible, utilisez le même mot que celui que vous avez utilisé. Mettez cet audio en pause ici.</w:t>
      </w:r>
    </w:p>
    <w:p>
      <w:pPr/>
      <w:r>
        <w:rPr>
          <w:lang w:val="fr_FR" w:bidi="fr_FR"/>
        </w:rPr>
      </w:r>
      <w:r>
        <w:rPr>
          <w:lang w:val="fr_FR" w:bidi="fr_FR"/>
        </w:rPr>
        <w:t xml:space="preserve">Paul décrit Timothée comme étant </w:t>
      </w:r>
      <w:r>
        <w:rPr>
          <w:b/>
          <w:lang w:val="fr_FR" w:bidi="fr_FR"/>
        </w:rPr>
        <w:t>fidèle</w:t>
      </w:r>
      <w:r>
        <w:rPr>
          <w:lang w:val="fr_FR" w:bidi="fr_FR"/>
        </w:rPr>
        <w:t xml:space="preserve"> au </w:t>
      </w:r>
      <w:r>
        <w:rPr>
          <w:b/>
          <w:lang w:val="fr_FR" w:bidi="fr_FR"/>
        </w:rPr>
        <w:t>Seigneur</w:t>
      </w:r>
      <w:r>
        <w:rPr>
          <w:lang w:val="fr_FR" w:bidi="fr_FR"/>
        </w:rPr>
        <w:t xml:space="preserve">. Les serviteurs qui ont une tâche à accomplir doivent être fidèles. Cela signifie que les serviteurs doivent être dignes de confiance et accomplir fidèlement la tâche qui leur est assignée. Paul veut dire que Timothée est fiable et accomplit bien sa tâche. Vous avez déjà utilisé le mot "fidèle" dans un passage précédent, donc utilisez le même mot ici. Ici, « Seigneur » fait référence à Jésus. Utilisez le même mot pour Seigneur Jésus que celui que vous avez utilisé dans les passages précédents et voyez </w:t>
      </w:r>
      <w:r>
        <w:rPr>
          <w:lang w:val="fr_FR" w:bidi="fr_FR"/>
        </w:rPr>
        <w:t>Seigneur</w:t>
      </w:r>
      <w:r>
        <w:rPr>
          <w:lang w:val="fr_FR" w:bidi="fr_FR"/>
        </w:rPr>
        <w:t xml:space="preserve"> dans le glossaire principal pour plus d'informations. </w:t>
      </w:r>
    </w:p>
    <w:p>
      <w:pPr/>
      <w:r>
        <w:rPr>
          <w:lang w:val="fr_FR" w:bidi="fr_FR"/>
        </w:rPr>
      </w:r>
      <w:r>
        <w:rPr>
          <w:lang w:val="fr_FR" w:bidi="fr_FR"/>
        </w:rPr>
        <w:t xml:space="preserve">Timothée rappellera aux croyants de Corinthe les enseignements que Paul leur a donnés, lesquels sont conformes avec ce qu'il enseigne dans chaque </w:t>
      </w:r>
      <w:r>
        <w:rPr>
          <w:b/>
          <w:lang w:val="fr_FR" w:bidi="fr_FR"/>
        </w:rPr>
        <w:t>Église</w:t>
      </w:r>
      <w:r>
        <w:rPr>
          <w:lang w:val="fr_FR" w:bidi="fr_FR"/>
        </w:rPr>
        <w:t xml:space="preserve"> où il va. Utilisez le même mot pour "Eglise" que celui que vous avez utilisé dans les passages précédents. Le mot </w:t>
      </w:r>
      <w:r>
        <w:rPr>
          <w:lang w:val="fr_FR" w:bidi="fr_FR"/>
        </w:rPr>
        <w:t>Eglise</w:t>
      </w:r>
      <w:r>
        <w:rPr>
          <w:lang w:val="fr_FR" w:bidi="fr_FR"/>
        </w:rPr>
        <w:t xml:space="preserve"> se trouve dans le Glossaire Principal. </w:t>
      </w:r>
    </w:p>
    <w:p>
      <w:pPr/>
      <w:r>
        <w:rPr>
          <w:lang w:val="fr_FR" w:bidi="fr_FR"/>
        </w:rPr>
      </w:r>
      <w:r>
        <w:rPr>
          <w:lang w:val="fr_FR" w:bidi="fr_FR"/>
        </w:rPr>
        <w:t xml:space="preserve">Paul dit aux croyants de Corinthe que certains d'entre eux sont </w:t>
      </w:r>
      <w:r>
        <w:rPr>
          <w:b/>
          <w:lang w:val="fr_FR" w:bidi="fr_FR"/>
        </w:rPr>
        <w:t>remplis d'orgueil</w:t>
      </w:r>
      <w:r>
        <w:rPr>
          <w:lang w:val="fr_FR" w:bidi="fr_FR"/>
        </w:rPr>
        <w:t>. Paul a utilisé le même mot dans le passage précédent. Rappelez-vous que vous avez déjà traduit ces mots dans le passage précédent, donc utilisez le même mot que celui que vous avez utilisé.</w:t>
      </w:r>
    </w:p>
    <w:p>
      <w:pPr/>
      <w:r>
        <w:rPr>
          <w:lang w:val="fr_FR" w:bidi="fr_FR"/>
        </w:rPr>
      </w:r>
      <w:r>
        <w:rPr>
          <w:lang w:val="fr_FR" w:bidi="fr_FR"/>
        </w:rPr>
        <w:t xml:space="preserve">Paul dit aux croyants de Corinthe que le </w:t>
      </w:r>
      <w:r>
        <w:rPr>
          <w:b/>
          <w:lang w:val="fr_FR" w:bidi="fr_FR"/>
        </w:rPr>
        <w:t>royaume de Dieu</w:t>
      </w:r>
      <w:r>
        <w:rPr>
          <w:lang w:val="fr_FR" w:bidi="fr_FR"/>
        </w:rPr>
        <w:t xml:space="preserve"> ne consiste pas seulement en paroles, mais aussi à vivre par la puissance de Dieu. Le royaume de Dieu n'est pas un endroit physique. Le royaume de Dieu est présent partout où des personnes reconnaissent Dieu comme leur souverain ou leur roi dans leur vie et vivent sous son autorité. </w:t>
      </w:r>
    </w:p>
    <w:p>
      <w:pPr/>
      <w:r>
        <w:rPr>
          <w:lang w:val="fr_FR" w:bidi="fr_FR"/>
        </w:rPr>
      </w:r>
      <w:r>
        <w:rPr>
          <w:lang w:val="fr_FR" w:bidi="fr_FR"/>
        </w:rPr>
        <w:t xml:space="preserve">Arrêtez-vous ici et discutez en groupe du mot ou de l'expression que vous allez utiliser pour « </w:t>
      </w:r>
      <w:r>
        <w:rPr>
          <w:b/>
          <w:lang w:val="fr_FR" w:bidi="fr_FR"/>
        </w:rPr>
        <w:t>royaume de Dieu</w:t>
      </w:r>
      <w:r>
        <w:rPr>
          <w:lang w:val="fr_FR" w:bidi="fr_FR"/>
        </w:rPr>
        <w:t xml:space="preserve"> ». Pour plus d'informations sur " </w:t>
      </w:r>
      <w:r>
        <w:rPr>
          <w:lang w:val="fr_FR" w:bidi="fr_FR"/>
        </w:rPr>
        <w:t>royaume de Dieu</w:t>
      </w:r>
      <w:r>
        <w:rPr>
          <w:lang w:val="fr_FR" w:bidi="fr_FR"/>
        </w:rPr>
        <w:t xml:space="preserve">" , consultez le glossaire principal.» Si vous avez déjà traduit cette idée dans un autre livre de la Bible, utilisez le même mot que celui que vous avez utilisé.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de 1 Corinthiens 4:14–21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5:1–13</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5:1–13 et gardez le dans votre cœur.</w:t>
      </w:r>
    </w:p>
    <w:p>
      <w:pPr/>
      <w:r>
        <w:rPr>
          <w:lang w:val="fr_FR" w:bidi="fr_FR"/>
        </w:rPr>
      </w:r>
      <w:r>
        <w:rPr>
          <w:lang w:val="fr_FR" w:bidi="fr_FR"/>
        </w:rPr>
        <w:t>Avant de commencer à discuter de ce passage, arrêtez-vous et décidez en groupe comment vous préférez en parler. Ce passage parle de l'immoralité sexuelle entre les gens. Dans votre culture, quelle est la meilleure façon de parler de ces choses ? Serait-il bon de se diviser en groupes d'hommes et de femmes pour cette conversation ? Voulez-vous travailler d'une manière différente que vous ne faites dans d'autres sections ? Mettez cet audio en pause ici.</w:t>
      </w:r>
    </w:p>
    <w:p>
      <w:pPr/>
      <w:r>
        <w:rPr>
          <w:lang w:val="fr_FR" w:bidi="fr_FR"/>
        </w:rPr>
      </w:r>
      <w:r>
        <w:rPr>
          <w:lang w:val="fr_FR" w:bidi="fr_FR"/>
        </w:rPr>
        <w:t>Écoutez la version audio de 1 Corinthiens 5:1–13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Mettez cet audio en pause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Mettez cet audio en pause ici.</w:t>
      </w:r>
    </w:p>
    <w:p>
      <w:pPr>
        <w:pStyle w:val="ListBullet"/>
        <w:spacing w:line="240" w:lineRule="auto"/>
        <w:ind w:left="720"/>
      </w:pPr>
      <w:r>
        <w:rPr>
          <w:lang w:val="fr_FR" w:bidi="fr_FR"/>
        </w:rPr>
      </w:r>
      <w:r>
        <w:rPr>
          <w:lang w:val="fr_FR" w:bidi="fr_FR"/>
        </w:rPr>
        <w:t>Comment ce passage influence-t-il notre vie quotidienne ? Mettez cet audio en pause ici.</w:t>
      </w:r>
    </w:p>
    <w:p>
      <w:pPr>
        <w:pStyle w:val="ListBullet"/>
        <w:spacing w:line="240" w:lineRule="auto"/>
        <w:ind w:left="720"/>
      </w:pPr>
      <w:r>
        <w:rPr>
          <w:lang w:val="fr_FR" w:bidi="fr_FR"/>
        </w:rPr>
      </w:r>
      <w:r>
        <w:rPr>
          <w:lang w:val="fr_FR" w:bidi="fr_FR"/>
        </w:rPr>
        <w:t>Connaissez-vous quelqu'un qui a besoin d'entendre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5:-1:13 dans la traduction la plus facile à comprendre.</w:t>
      </w:r>
    </w:p>
    <w:p>
      <w:pPr/>
      <w:r>
        <w:rPr>
          <w:lang w:val="fr_FR" w:bidi="fr_FR"/>
        </w:rPr>
      </w:r>
      <w:r>
        <w:rPr>
          <w:lang w:val="fr_FR" w:bidi="fr_FR"/>
        </w:rPr>
        <w:t>Paul a dit aux croyants de Corinthe qu'il les aime et il les a encouragés à suivre son exemple. Comme Paul ne peut pas être avec les croyants de Corinthe, il envoie Timothée être avec eux, mais Paul a dit que si le Seigneur le permet, il viendra bientôt à eux et découvrira par lui-même si les croyants de Corinthe vivent et agissent comme une partie du royaume de Dieu.</w:t>
      </w:r>
    </w:p>
    <w:p>
      <w:pPr/>
      <w:r>
        <w:rPr>
          <w:lang w:val="fr_FR" w:bidi="fr_FR"/>
        </w:rPr>
      </w:r>
      <w:r>
        <w:rPr>
          <w:lang w:val="fr_FR" w:bidi="fr_FR"/>
        </w:rPr>
        <w:t>Dans ce passage, Paul a entendu qu'il y a un homme dans l'Église qui a péché et continue de pécher en ayant des relations sexuelles avec sa belle-mère. Une belle-mère est une femme qui est la femme du père d'une personne, mais qui n'est pas la mère de la personne. Nous ne savons pas qui a donné cette information à Paul, mais cela a dû être quelqu'un dans l'Église de Corinthe. C'est un si mauvais comportement qu'il ne se produirait même pas parmi les païens ou les personnes qui ne suivent pas le vrai Dieu. La pire chose est que parce que les croyants de Corinthe sont enflés d'orgueil et arrogants, ce comportement ne les rend pas tristes. Les croyants de Corinthe n'ont pas discipliné l'homme. Les croyants de Corinthe ont permis à l'homme de continuer à faire cela ! Peut-être que les croyants de Corinthe ne voient pas que ce qui se passe est mal. Ou peut-être que les croyants de Corinthe pensent que parce qu'ils sont disciples de Jésus, ils peuvent faire tout ce qu'ils veulent faire. Paul parlera aux croyants de Corinthe de cette façon de penser plus tard dans sa lettre.</w:t>
      </w:r>
    </w:p>
    <w:p>
      <w:pPr/>
      <w:r>
        <w:rPr>
          <w:lang w:val="fr_FR" w:bidi="fr_FR"/>
        </w:rPr>
      </w:r>
      <w:r>
        <w:rPr>
          <w:lang w:val="fr_FR" w:bidi="fr_FR"/>
        </w:rPr>
        <w:t>Arrêtez-vous ici et discutez en groupe de cette question : Racontez une histoire sur le moment où une mauvaise chose se produisait dans votre communauté et personne n'essayait de l'empêcher de se produire. Pourquoi personne n'a-t-il essayé d'arrêter la mauvaise chose de se produire ? Était-ce à cause de la personne qui faisait la mauvaise chose ? Ou était-ce à cause de ce que cette personne faisait ? Ou était-ce parce que les autres personnes ne savaient pas quoi faire pour l'arrêter ? Mettez cet audio en pause ici.</w:t>
      </w:r>
    </w:p>
    <w:p>
      <w:pPr/>
      <w:r>
        <w:rPr>
          <w:lang w:val="fr_FR" w:bidi="fr_FR"/>
        </w:rPr>
      </w:r>
      <w:r>
        <w:rPr>
          <w:lang w:val="fr_FR" w:bidi="fr_FR"/>
        </w:rPr>
        <w:t>Même si Paul ne peut pas être avec les croyants de Corinthe en personne, il pense à eux et à cette situation et il a déjà décidé de ce qui doit arriver à l'homme sexuellement immoral. Les croyants de Corinthe se réunissent sous l'autorité de Jésus. Paul leur donne la permission et son autorité en tant qu'apôtre de Jésus pour punir cet homme pour son comportement immoral. Paul dit que l'homme doit être « livré à Satan. » Satan est le chef de ce monde, c'est-à-dire le chef à l'extérieur de l'Église et Dieu est le chef dans l'Église. Les croyants de Corinthe doivent livrer cet homme à Satan, ce qui signifie qu'ils doivent exclure cet homme de l'Église. Paul espère que l'homme se détournera un jour de ses péchés et reviendra suivre Jésus. Ensuite, Jésus sauvera l'homme le Jour du Seigneur Jésus, quand Jésus reviendra pour juger les croyants.</w:t>
      </w:r>
    </w:p>
    <w:p>
      <w:pPr/>
      <w:r>
        <w:rPr>
          <w:lang w:val="fr_FR" w:bidi="fr_FR"/>
        </w:rPr>
      </w:r>
      <w:r>
        <w:rPr>
          <w:lang w:val="fr_FR" w:bidi="fr_FR"/>
        </w:rPr>
        <w:t>Arrêtez-vous ici et discutez de cette question en groupe Racontez une histoire d'un moment où votre famille ou votre communauté a mis quelqu'un hors de la communauté à cause de quelque chose que cette personne avait faite de mal. Que vouliez-vous que cette personne pense et ressente pendant qu'elle ne faisait pas partie de la famille ou de la communauté ? Qu'est-ce que la personne devait faire pour pouvoir de nouveau faire partie de la famille ou de la communauté? Mettez cet audio en pause ici.</w:t>
      </w:r>
    </w:p>
    <w:p>
      <w:pPr/>
      <w:r>
        <w:rPr>
          <w:lang w:val="fr_FR" w:bidi="fr_FR"/>
        </w:rPr>
      </w:r>
      <w:r>
        <w:rPr>
          <w:lang w:val="fr_FR" w:bidi="fr_FR"/>
        </w:rPr>
        <w:t>Paul dit aux croyants de Corinthe d'arrêter d'être enflés d'orgueil ou arrogants et d'enlever l'homme qui est coupable d'immoralité sexuelle de leur Église pour qu'il n'affecte pas toute la communauté avec son comportement de péché. Paul décrit le péché comme si c'était un levain, qui est comme la levure et fait lever la pâte Le levain est une pâte fermentée qui aide la nouvelle pâte à fermenter et à se gonfler. Quand les gens ajoutent un peu de levain à la pâte, cela affecte tout le lot de pâte. À l'époque de Paul, les gens conservaient un peu de pâte levée pour la mélanger avec la nouvelle pâte chaque semaine. Les Juifs jetaient tout l'ancien levain une fois par an au début de leur fête spéciale de la paque immédiatement avant la fête des pains sans levain Pendant la fête, les Juifs mangeraient seulement du pain qui n'avait pas de levain. Après la fête, ils feraient un nouveau levain. Parce que pendant le reste de l'année, ils ont réutilisé le levain semaine après semaine, les gens pouvaient tomber malades à cause du levain parce qu'il n'était pas frais. C'est pourquoi la Bible utilise souvent le levain comme image pour le péché, qui peut se répandre à travers un groupe de personnes et les rendre spirituellement malades.</w:t>
      </w:r>
    </w:p>
    <w:p>
      <w:pPr/>
      <w:r>
        <w:rPr>
          <w:lang w:val="fr_FR" w:bidi="fr_FR"/>
        </w:rPr>
      </w:r>
      <w:r>
        <w:rPr>
          <w:lang w:val="fr_FR" w:bidi="fr_FR"/>
        </w:rPr>
        <w:t xml:space="preserve">Arrêtez-vous ici et regardez une photo du </w:t>
      </w:r>
      <w:r>
        <w:rPr>
          <w:lang w:val="fr_FR" w:bidi="fr_FR"/>
        </w:rPr>
        <w:t>levain</w:t>
      </w:r>
      <w:r>
        <w:rPr>
          <w:lang w:val="fr_FR" w:bidi="fr_FR"/>
        </w:rPr>
        <w:t xml:space="preserve"> et du </w:t>
      </w:r>
      <w:r>
        <w:rPr>
          <w:b/>
          <w:lang w:val="fr_FR" w:bidi="fr_FR"/>
        </w:rPr>
        <w:t>pain</w:t>
      </w:r>
      <w:r>
        <w:rPr>
          <w:lang w:val="fr_FR" w:bidi="fr_FR"/>
        </w:rPr>
        <w:t xml:space="preserve"> qui s'est levé à cause du levain. Mettez cet audio en pause ici.</w:t>
      </w:r>
    </w:p>
    <w:p>
      <w:pPr/>
      <w:r>
        <w:rPr>
          <w:lang w:val="fr_FR" w:bidi="fr_FR"/>
        </w:rPr>
      </w:r>
      <w:r>
        <w:rPr>
          <w:lang w:val="fr_FR" w:bidi="fr_FR"/>
        </w:rPr>
        <w:t>Arrêtez-vous ici et discutez en groupe de cette question : Racontez une histoire sur le moment où quelqu'un faisait quelque chose de mauvais dans une petite partie de votre famille ou de votre communauté, puis le mauvais comportement s'est répandu jusqu'à ce qu'il affecte toute la famille ou la communauté. Peut-être que ce mauvais comportement se produit toujours. Est-il plus facile ou plus difficile de l'arrêter de se produire maintenant que quand il a commencé pour la première fois ? Qu'est-ce qui le rend plus difficile à être arrêter maintenant ? Mettez cet audio en pause ici.</w:t>
      </w:r>
    </w:p>
    <w:p>
      <w:pPr/>
      <w:r>
        <w:rPr>
          <w:lang w:val="fr_FR" w:bidi="fr_FR"/>
        </w:rPr>
      </w:r>
      <w:r>
        <w:rPr>
          <w:lang w:val="fr_FR" w:bidi="fr_FR"/>
        </w:rPr>
        <w:t>Bien que beaucoup de croyants de Corinthe n'étaient pas Juifs, ils devaient toujours savoir quelque chose sur les fêtes juives, donc Paul utilise l'exemple de ce qui se passe dans une fête juive pour expliquer pourquoi ils doivent renvoyer l'homme de l'Église. Paul dit aux croyants de Corinthe que s'ils mettent hors de l'Église l'homme qui est coupable d'immoralité sexuelle, alors la communauté de l'Église sera propre et pure à nouveau, comme si elle était un nouveau lot de pâte fraîche. Paul dit que parce qu'ils sont croyants, ils sont déjà purs. Paul explique cela en leur rappelant la fête de la Pâque juive. Paul rappelle aux croyants que la mort du Christ sur la croix est semblable à l'agneau que le peuple juif a sacrifié lors de sa fête de la Pâque pour leur rappeler que Dieu a sauvé les Israélites de l'état d'esclaves en Égypte. Dieu a maintenant sauvé les croyants de l'esclavage du péché en sacrifiant son propre fils Jésus-Christ sur la croix. « Observer la fête » est une autre façon de dire qu'à cause de ce que Jésus a fait pour eux, les croyants de Corinthe doivent toujours être joyeux parce qu'ils sont maintenant pures comme le pain pur et non levé. Ils sont purs et dignes de confiance.</w:t>
      </w:r>
    </w:p>
    <w:p>
      <w:pPr/>
      <w:r>
        <w:rPr>
          <w:lang w:val="fr_FR" w:bidi="fr_FR"/>
        </w:rPr>
      </w:r>
      <w:r>
        <w:rPr>
          <w:lang w:val="fr_FR" w:bidi="fr_FR"/>
        </w:rPr>
        <w:t>Paul utilise cette situation pour revenir à quelque chose qu'il a déjà dit aux croyants de Corinthe. Paul leur a probablement dit cela dans une lettre précédente qui n'a pas survécu. Nous n'avons plus une copie de la lettre précédente que Paul a écrite. Auparavant, Paul avait dit que les croyants de Corinthe ne devaient pas se mêler à des personnes sexuellement immorales. Maintenant, il rend clair qu'il ne voulait pas dire qu'ils ne doivent pas avoir de contact avec les personnes sexuellement immorales ou d'autres types de pécheurs. Cela serait impossible parce qu'alors ils ne pourraient pas du tout vivre parmi les incrédules dans le monde. Ce que Paul veut dire, c'est que les croyants de Corinthe ne doivent rien avoir avec un autre croyant qui choisit de pécher. Ils ne doivent même pas manger avec ces croyants ! Dans la culture de Paul, manger ensemble était important parce que quand les gens mangeaient ensemble, cela montrait qu'ils s'acceptaient les uns les autres.</w:t>
      </w:r>
    </w:p>
    <w:p>
      <w:pPr/>
      <w:r>
        <w:rPr>
          <w:lang w:val="fr_FR" w:bidi="fr_FR"/>
        </w:rPr>
      </w:r>
      <w:r>
        <w:rPr>
          <w:lang w:val="fr_FR" w:bidi="fr_FR"/>
        </w:rPr>
        <w:t>Arrêtez-vous ici et discutez en groupe : Comment montrez-vous que vous acceptez une personne ou un groupe de personnes dans votre culture ? Que faites-vous pour montrer que vous les acceptez ? Dans votre culture, avec quels types de personnes pouvez-vous manger ? Si vous n'acceptez pas quelqu'un, que faites-vous pour montrer cela ? Mettez cet audio en pause ici.</w:t>
      </w:r>
    </w:p>
    <w:p>
      <w:pPr/>
      <w:r>
        <w:rPr>
          <w:lang w:val="fr_FR" w:bidi="fr_FR"/>
        </w:rPr>
      </w:r>
      <w:r>
        <w:rPr>
          <w:lang w:val="fr_FR" w:bidi="fr_FR"/>
        </w:rPr>
        <w:t>Paul pose une paire de questions auxquelles il ne s'attend pas à ce que les Corinthiens répondent. Paul demande s'il doit juger les gens à l'extérieur de l'Église. Paul demande également si les croyants de Corinthe doivent juger les gens dans l'Église. Paul pose des questions comme celle-ci, qui n'ont pas besoin d'une réponse, pour mettre en évidence quelque chose que les croyants de Corinthe doivent déjà savoir. Il est important que Paul ne soit pas celui qui doit décider si ceux qui sont à l'extérieur de l'Église sont coupables ou innocents. Dieu lui-même prendra cette décision. Les croyants qui vivent dans ce monde sont maintenant censés décider si les autres croyants à l'intérieur de l'Église sont coupables ou innocents et répondre aux autres croyants correctement pour que l'Église puisse être un exemple de droiture pour le reste du monde.</w:t>
      </w:r>
    </w:p>
    <w:p>
      <w:pPr/>
      <w:r>
        <w:rPr>
          <w:lang w:val="fr_FR" w:bidi="fr_FR"/>
        </w:rPr>
      </w:r>
      <w:r>
        <w:rPr>
          <w:lang w:val="fr_FR" w:bidi="fr_FR"/>
        </w:rPr>
        <w:t>Arrêtez-vous ici et discutez en groupe de la question suivante : Racontez une histoire d'un moment dans votre famille ou votre communauté où quelqu'un faisait quelque chose de mal. Est-ce une personne ou un groupe de personnes qui disent à la personne d'arrêter ce qu'elle faisait ? Qui donne à cette personne, ou à ce groupe de personnes, l'autorité de décider de ce qui doit arriver à cette personne ? Mettez cet audio en pause ici.</w:t>
      </w:r>
    </w:p>
    <w:p>
      <w:pPr/>
      <w:r>
        <w:rPr>
          <w:lang w:val="fr_FR" w:bidi="fr_FR"/>
        </w:rPr>
      </w:r>
      <w:r>
        <w:rPr>
          <w:lang w:val="fr_FR" w:bidi="fr_FR"/>
        </w:rPr>
        <w:t>Paul termine en citant l'Ancien Testament. Paul dit à nouveau que les croyants doivent mettre la personne méchante ou immorale hors de la communauté de l'Église.</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5:-1:13 dans la traduction la plus facile à comprendre.</w:t>
      </w:r>
    </w:p>
    <w:p>
      <w:pPr/>
      <w:r>
        <w:rPr>
          <w:lang w:val="fr_FR" w:bidi="fr_FR"/>
        </w:rPr>
      </w:r>
      <w:r>
        <w:rPr>
          <w:lang w:val="fr_FR" w:bidi="fr_FR"/>
        </w:rPr>
        <w:t>À cette étape, le groupe définira les parties, les personnages et le cadre de ce passage. Ensuite, le groupe visualisera le passage.</w:t>
      </w:r>
    </w:p>
    <w:p>
      <w:pPr/>
      <w:r>
        <w:rPr>
          <w:lang w:val="fr_FR" w:bidi="fr_FR"/>
        </w:rPr>
      </w:r>
      <w:r>
        <w:rPr>
          <w:lang w:val="fr_FR" w:bidi="fr_FR"/>
        </w:rPr>
        <w:t>Il y a 4 parties dans ce passage.</w:t>
      </w:r>
    </w:p>
    <w:p>
      <w:pPr/>
      <w:r>
        <w:rPr>
          <w:lang w:val="fr_FR" w:bidi="fr_FR"/>
        </w:rPr>
      </w:r>
      <w:r>
        <w:rPr>
          <w:b/>
          <w:lang w:val="fr_FR" w:bidi="fr_FR"/>
        </w:rPr>
        <w:t>Dans la première partie :</w:t>
      </w:r>
      <w:r>
        <w:rPr>
          <w:lang w:val="fr_FR" w:bidi="fr_FR"/>
        </w:rPr>
        <w:t xml:space="preserve"> Paul parle aux croyants de Corinthe de l'homme qui est coupable d'immoralité sexuelle et de ce que les croyants de Corinthe doivent faire de l'homme.</w:t>
      </w:r>
    </w:p>
    <w:p>
      <w:pPr/>
      <w:r>
        <w:rPr>
          <w:lang w:val="fr_FR" w:bidi="fr_FR"/>
        </w:rPr>
      </w:r>
      <w:r>
        <w:rPr>
          <w:b/>
          <w:lang w:val="fr_FR" w:bidi="fr_FR"/>
        </w:rPr>
        <w:t>Dans la deuxième partie :</w:t>
      </w:r>
      <w:r>
        <w:rPr>
          <w:lang w:val="fr_FR" w:bidi="fr_FR"/>
        </w:rPr>
        <w:t xml:space="preserve"> Paul dit que l'arrogance et l'orgueil des Corinthiens « enflés d'orgueil » sont dangereux parce qu'elles pourraient affecter toute l'Église.</w:t>
      </w:r>
    </w:p>
    <w:p>
      <w:pPr/>
      <w:r>
        <w:rPr>
          <w:lang w:val="fr_FR" w:bidi="fr_FR"/>
        </w:rPr>
      </w:r>
      <w:r>
        <w:rPr>
          <w:b/>
          <w:lang w:val="fr_FR" w:bidi="fr_FR"/>
        </w:rPr>
        <w:t>Dans la troisième partie :</w:t>
      </w:r>
      <w:r>
        <w:rPr>
          <w:lang w:val="fr_FR" w:bidi="fr_FR"/>
        </w:rPr>
        <w:t xml:space="preserve"> Paul revient à quelque chose qu'il leur avait écrit dans une lettre précédente, afin de clarifier sa pensée, il voulait dire que les croyants ne doivent pas être amis avec d'autres croyants qui sont sexuellement immoraux.</w:t>
      </w:r>
    </w:p>
    <w:p>
      <w:pPr/>
      <w:r>
        <w:rPr>
          <w:lang w:val="fr_FR" w:bidi="fr_FR"/>
        </w:rPr>
      </w:r>
      <w:r>
        <w:rPr>
          <w:b/>
          <w:lang w:val="fr_FR" w:bidi="fr_FR"/>
        </w:rPr>
        <w:t>Dans la quatrième partie :</w:t>
      </w:r>
      <w:r>
        <w:rPr>
          <w:lang w:val="fr_FR" w:bidi="fr_FR"/>
        </w:rPr>
        <w:t xml:space="preserve"> Paul parle à nouveau du jugement. Il parle de qui Dieu juge et qui les croyants de Corinthe doivent juger. Paul termine par une parole de l'Ancien Testament, qui dit également que la communauté doit renvoyer une personne qui est coupable de mauvaises actions.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L'homme coupable d'immoralité sexuelle</w:t>
      </w:r>
    </w:p>
    <w:p>
      <w:pPr>
        <w:pStyle w:val="ListBullet"/>
        <w:spacing w:line="240" w:lineRule="auto"/>
        <w:ind w:left="720"/>
      </w:pPr>
      <w:r>
        <w:rPr>
          <w:lang w:val="fr_FR" w:bidi="fr_FR"/>
        </w:rPr>
      </w:r>
      <w:r>
        <w:rPr>
          <w:lang w:val="fr_FR" w:bidi="fr_FR"/>
        </w:rPr>
        <w:t>La belle-mère de l'homme</w:t>
      </w:r>
    </w:p>
    <w:p>
      <w:pPr>
        <w:pStyle w:val="ListBullet"/>
        <w:spacing w:line="240" w:lineRule="auto"/>
        <w:ind w:left="720"/>
      </w:pPr>
      <w:r>
        <w:rPr>
          <w:lang w:val="fr_FR" w:bidi="fr_FR"/>
        </w:rPr>
      </w:r>
      <w:r>
        <w:rPr>
          <w:lang w:val="fr_FR" w:bidi="fr_FR"/>
        </w:rPr>
        <w:t>Le Seigneur Jésus-Christ</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Tous les pécheurs qui sont à l'extérieur de l'Église</w:t>
      </w:r>
    </w:p>
    <w:p>
      <w:pPr>
        <w:pStyle w:val="ListBullet"/>
        <w:spacing w:line="240" w:lineRule="auto"/>
        <w:ind w:left="720"/>
      </w:pPr>
      <w:r>
        <w:rPr>
          <w:lang w:val="fr_FR" w:bidi="fr_FR"/>
        </w:rPr>
      </w:r>
      <w:r>
        <w:rPr>
          <w:lang w:val="fr_FR" w:bidi="fr_FR"/>
        </w:rPr>
        <w:t>Les croyants de Corinthe qui pèchent délibérément</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Pensez à cette partie de la lettre de Paul. Paul a entendu qu'il y a un homme qui continue de pécher sexuellement dans l'Église de Corinthe. Paul utilise cela pour dire aux croyants de Corinthe que quand toute la communauté de l'Église sait qu'un croyant pèche, les croyants de Corinthe ne doivent pas permettre à cette personne de rester dans la communauté. Paul rappelle aux croyants que quand ils voient une personne qui pèche dans l'Église, il est de leur responsabilité de s'occuper d'elle.</w:t>
      </w:r>
    </w:p>
    <w:p>
      <w:pPr/>
      <w:r>
        <w:rPr>
          <w:lang w:val="fr_FR" w:bidi="fr_FR"/>
        </w:rPr>
      </w:r>
      <w:r>
        <w:rPr>
          <w:lang w:val="fr_FR" w:bidi="fr_FR"/>
        </w:rPr>
        <w:t>Paul commence la première partie en disant qu'une personne, ou certaines personnes dans l'Église de Corinthe, lui ont parlé d'un homme dans l'Église qui a péché et continue de pécher. L'homme a eu des relations sexuelles avec sa belle-mère. Une belle-mère est une femme qui est la femme du père d'une personne, mais qui n'est pas la mère de la personne. Paul dit que c'est un si mauvais comportement qu'il ne se produirait même pas parmi les personnes qui ne suivent pas le vrai Dieu.</w:t>
      </w:r>
    </w:p>
    <w:p>
      <w:pPr/>
      <w:r>
        <w:rPr>
          <w:lang w:val="fr_FR" w:bidi="fr_FR"/>
        </w:rPr>
      </w:r>
      <w:r>
        <w:rPr>
          <w:lang w:val="fr_FR" w:bidi="fr_FR"/>
        </w:rPr>
        <w:t xml:space="preserve"> Arrêtez-vous ici et discutez de cette question en groupe : Ce passage parle du péché sexuel. Le péché sexuel ou l'immoralité signifie faire des choses sexuelles qui vont contre les règles de Dieu. Dans votre culture, comment parlez-vous du péché sexuel d'une manière appropriée quand il y a à la fois des hommes et des femmes dans le groupe ? Mettez cet audio en pause ici.</w:t>
      </w:r>
    </w:p>
    <w:p>
      <w:pPr/>
      <w:r>
        <w:rPr>
          <w:lang w:val="fr_FR" w:bidi="fr_FR"/>
        </w:rPr>
      </w:r>
      <w:r>
        <w:rPr>
          <w:lang w:val="fr_FR" w:bidi="fr_FR"/>
        </w:rPr>
        <w:t>Paul pose une question, mais ne s'attend pas à une réponse. Paul demande : « N'auriez-vous pas dû aller en deuil ou être triste à cause de ce que l'homme a fait ? » Paul pose des questions comme celle-ci, qui n'ont pas besoin d'une réponse, pour mettre en évidence quelque chose que les croyants de Corinthe doivent déjà savoir. Ici, Paul pose la question parce que les croyants de Corinthe auraient dû être tristes de ce qui se passait. Les croyants de Corinthe auraient dû discipliner ou punir l'homme.</w:t>
      </w:r>
    </w:p>
    <w:p>
      <w:pPr/>
      <w:r>
        <w:rPr>
          <w:lang w:val="fr_FR" w:bidi="fr_FR"/>
        </w:rPr>
      </w:r>
      <w:r>
        <w:rPr>
          <w:lang w:val="fr_FR" w:bidi="fr_FR"/>
        </w:rPr>
        <w:t>Arrêtez-vous ici et discutez de cette question en groupe : Racontez une histoire sur un moment où vous rappeliez aux gens quelque chose qu'ils devaient déjà savoir. Comment leur avez-vous rendu clair qu'ils auraient dû se rappeler de la bonne chose à faire ? Mettez cet audio en pause ici.</w:t>
      </w:r>
    </w:p>
    <w:p>
      <w:pPr/>
      <w:r>
        <w:rPr>
          <w:lang w:val="fr_FR" w:bidi="fr_FR"/>
        </w:rPr>
      </w:r>
      <w:r>
        <w:rPr>
          <w:lang w:val="fr_FR" w:bidi="fr_FR"/>
        </w:rPr>
        <w:t>Paul dit aux croyants de Corinthe qu'il n'est pas avec eux physiquement, mais qu'il est avec eux « en esprit ». Cela signifie qu'il aimerait être avec eux, il pense à eux et veut les soutenir.</w:t>
      </w:r>
    </w:p>
    <w:p>
      <w:pPr/>
      <w:r>
        <w:rPr>
          <w:lang w:val="fr_FR" w:bidi="fr_FR"/>
        </w:rPr>
      </w:r>
      <w:r>
        <w:rPr>
          <w:lang w:val="fr_FR" w:bidi="fr_FR"/>
        </w:rPr>
        <w:t>Arrêtez-vous ici et discutez des points suivants en groupe : Parlez d'une situation où vous vouliez vraiment être avec un groupe de personnes, mais où vous ne pouviez pas être physiquement présent avec elles. Comment leur dites-vous que vous aimeriez être là et que vous pensez souvent à eux ? Mettez cet audio en pause ici.</w:t>
      </w:r>
    </w:p>
    <w:p>
      <w:pPr/>
      <w:r>
        <w:rPr>
          <w:lang w:val="fr_FR" w:bidi="fr_FR"/>
        </w:rPr>
      </w:r>
      <w:r>
        <w:rPr>
          <w:lang w:val="fr_FR" w:bidi="fr_FR"/>
        </w:rPr>
        <w:t>Paul dit qu'il a déjà rendu le jugement sur l'homme coupable de cette immoralité sexuelle. Cela signifie que Paul a déjà décidé de ce qui doit arriver à cet homme.</w:t>
      </w:r>
    </w:p>
    <w:p>
      <w:pPr/>
      <w:r>
        <w:rPr>
          <w:lang w:val="fr_FR" w:bidi="fr_FR"/>
        </w:rPr>
      </w:r>
      <w:r>
        <w:rPr>
          <w:lang w:val="fr_FR" w:bidi="fr_FR"/>
        </w:rPr>
        <w:t>Paul dit que quand les croyants de Corinthe se rassemblent, la puissance du Seigneur Jésus est présente. Paul dit que quand les croyants se rassemblent et punissent cet homme pour son comportement immoral, l'Esprit de Jésus est là et Jésus donne à l'Église l'autorité de rendre des jugements bons et justes.</w:t>
      </w:r>
    </w:p>
    <w:p>
      <w:pPr/>
      <w:r>
        <w:rPr>
          <w:lang w:val="fr_FR" w:bidi="fr_FR"/>
        </w:rPr>
      </w:r>
      <w:r>
        <w:rPr>
          <w:lang w:val="fr_FR" w:bidi="fr_FR"/>
        </w:rPr>
        <w:t>Paul dit que l'homme doit être « livré à Satan pour que sa chair, ou ses désirs mondains, soient détruits. » Satan est le chef de ce monde, à l'extérieur de l'Église, jusqu'à ce que Jésus revient pour juger tout le monde. Dieu est le chef dans l'Église, même maintenant. Paul ne dit pas que les croyants de Corinthe doivent littéralement donner l'homme à Satan. Paul dit que les croyants de Corinthe doivent renvoyer cet homme de l'Église. Quand l'homme ne fait plus partie de la communauté de l'Église, il fera l'expérience de ce que les incroyants expérimentent . Paul espère que ces mauvaises expériences feront que l'homme se détournera un jour de ses péchés et reviendra suivre Jésus. Ensuite, Jésus sauvera l'homme le Jour du Seigneur Jésus, ou le jour où Jésus reviendra juger tout un chacun sur la terre.</w:t>
      </w:r>
    </w:p>
    <w:p>
      <w:pPr/>
      <w:r>
        <w:rPr>
          <w:lang w:val="fr_FR" w:bidi="fr_FR"/>
        </w:rPr>
      </w:r>
      <w:r>
        <w:rPr>
          <w:lang w:val="fr_FR" w:bidi="fr_FR"/>
        </w:rPr>
        <w:t>Arrêtez-vous ici et rappelez-vous l'histoire que vous avez racontée à l'étape précédente sur le fait de renvoyer quelqu'un de votre communauté de l'Église. Comment avez-vous parlé du renvoi de cette personne ? Comment parlerez-vous du fait de donner cet homme sexuellement immoral à Satan ? Mettez cet audio en pause ici.</w:t>
      </w:r>
    </w:p>
    <w:p>
      <w:pPr/>
      <w:r>
        <w:rPr>
          <w:lang w:val="fr_FR" w:bidi="fr_FR"/>
        </w:rPr>
      </w:r>
      <w:r>
        <w:rPr>
          <w:lang w:val="fr_FR" w:bidi="fr_FR"/>
        </w:rPr>
        <w:t>Dans la deuxième partie, Paul doit parler aux croyants de Corinthe du fait d'être enflés dorgueil et arrogants. C'est un autre endroit où Paul pose une question et ne s'attend pas à une réponse. La question qu'il pose est : « Ne savez-vous pas qu'une petite levure fait lever tout le lot de pâte ? » Paul met en évidence à nouveau que les Corinthiens connaissaient déjà cette information. Cette fois, leur orgueil a permis à ce péché d'immoralité sexuelle de continuer dans l'Église et ils courent le risque que le péché de cet homme affecte toute l'Église comme le levain se répand sur la pâte à pain. Les croyants de Corinthe doivent se débarrasser du péché dans leur communauté. En d'autres termes, ils doivent mettre dehors de leur communauté l'homme coupable d'immoralité sexuelle. Paul décrit le péché comme si c'était un levain, qui est comme la levure et fait lever la pâte Le levain est une pâte fermentée qui aide la nouvelle pâte à fermenter et à se gonfler. Juste un peu peut affecter tout le lot. C'est pourquoi la Bible utilise souvent le levain comme image pour le péché, qui peut se répandre à travers un groupe de personnes et les rendre spirituellement malades.</w:t>
      </w:r>
    </w:p>
    <w:p>
      <w:pPr/>
      <w:r>
        <w:rPr>
          <w:lang w:val="fr_FR" w:bidi="fr_FR"/>
        </w:rPr>
      </w:r>
      <w:r>
        <w:rPr>
          <w:lang w:val="fr_FR" w:bidi="fr_FR"/>
        </w:rPr>
        <w:t>Arrêtez-vous ici et discutez en groupe de cette question : Rappelez-vous à l'étape précédente que vous avez raconté une histoire sur le moment où quelque chose de mauvais se produisait dans une petite partie de votre famille ou de votre communauté, puis il s'est répandu jusqu'à ce que toute la famille ou la communauté soit affectée. C'est comme le levain se répandant à travers la pâte. Quels mots et expressions utiliserez-vous pour parler du levain et de la pâte ? Mettez cet audio en pause ici.</w:t>
      </w:r>
    </w:p>
    <w:p>
      <w:pPr/>
      <w:r>
        <w:rPr>
          <w:lang w:val="fr_FR" w:bidi="fr_FR"/>
        </w:rPr>
      </w:r>
      <w:r>
        <w:rPr>
          <w:lang w:val="fr_FR" w:bidi="fr_FR"/>
        </w:rPr>
        <w:t>Paul continue en disant aux croyants de Corinthe que s'ils mettent hors de l'Église l'homme qui est coupable d'immoralité sexuelle, alors la communauté de l'Église sera propre et pure à nouveau, comme si elle était un nouveau lot de pâte fraîche sans levain. Paul rappelle aux croyants la fête juive des pains sans levain , quand le peuple juif « garde ou célèbre la fête » en jetant tout l'ancien levain de leur pâte à pain. Paul dit que tout comme ils jettent ce levain, ils doivent jeter les personnes qui pèchent pour que l'Église puisse être propre comme une nouvelle pâte. Quand l'Église est propre à nouveau, les croyants peuvent être vraiment joyeux à nouveau, tout comme quelqu'un est joyeux quand il célèbre une fête. Les croyants sont joyeux parce qu'ils ont « la sincérité, ou la pureté et la vérité. » Les personnes qui sont pures et véridiques sont les personnes qui disent ce qu'elles pensent dans leur cœur et qui disent la vérité. Les autres personnes peuvent leur faire confiance.</w:t>
      </w:r>
    </w:p>
    <w:p>
      <w:pPr/>
      <w:r>
        <w:rPr>
          <w:lang w:val="fr_FR" w:bidi="fr_FR"/>
        </w:rPr>
      </w:r>
      <w:r>
        <w:rPr>
          <w:lang w:val="fr_FR" w:bidi="fr_FR"/>
        </w:rPr>
        <w:t>Arrêtez-vous ici et discutez de cette question en groupe : Parlez des personnes que vous connaissez qui disent ce qu'elles pensent dans leur cœur et qui disent la vérité. Quel genre de choses font-ils et disent-ils Comment parlez-vous de ces personnes — quels mots et expressions utilisez-vous pour les décrire ? Mettez cet audio en pause ici.</w:t>
      </w:r>
    </w:p>
    <w:p>
      <w:pPr/>
      <w:r>
        <w:rPr>
          <w:lang w:val="fr_FR" w:bidi="fr_FR"/>
        </w:rPr>
      </w:r>
      <w:r>
        <w:rPr>
          <w:lang w:val="fr_FR" w:bidi="fr_FR"/>
        </w:rPr>
        <w:t>Dans la troisième partie, Paul revient à quelque chose qu'il a déjà dit aux croyants de Corinthe, probablement dans une lettre précédente que nous n'avons pas. Auparavant, Paul avait dit que les croyants de Corinthe ne devaient pas être amis à des personnes sexuellement immorales. Maintenant, Paul rend clair qu'il ne voulait pas dire qu'elles ne doivent pas avoir de contact avec les personnes sexuellement immorales ou d'autres personnes qui sont avides d'argent, qui trompent les gens et qui adorent d'autres dieux en dehors du seul vrai Dieu. Cela serait impossible parce que le monde est plein de personnes qui ne suivent pas Dieu. Ce que Paul veut dire, c'est que les croyants de Corinthe ne doivent rien avoir avec une personne qui pèche délibérément, mais qui dit aussi qu'elle est un croyant qui suit Dieu. Paul donne une liste de ces types de personnes. Cela inclus les personnes sexuellement immorales, les personnes qui sont avides et veulent plus que ce dont elles ont besoin, les escroqueries qui trompent les autres, les idolâtres qui adorent les objets ou les images comme des idoles, les calomniateurs qui disent de fausses choses sur les autres personnes et les ivrognes qui boivent souvent trop d'alcool. Ce sont toutes les personnes qui, en tant que partie d'une communauté chrétienne de croyants, blesseront toute la communauté par leurs comportements de péché. Paul dit que les croyants ne doivent même pas manger avec d'autres croyants qui pèchent comme cela !</w:t>
      </w:r>
    </w:p>
    <w:p>
      <w:pPr/>
      <w:r>
        <w:rPr>
          <w:lang w:val="fr_FR" w:bidi="fr_FR"/>
        </w:rPr>
      </w:r>
      <w:r>
        <w:rPr>
          <w:lang w:val="fr_FR" w:bidi="fr_FR"/>
        </w:rPr>
        <w:t>Paul termine cette partie de sa lettre par deux questions auxquelles il ne s'attend pas à ce que les Corinthiens répondent. Paul demande s'il doit juger ceux qui sont à l'extérieur de l'Église et si les croyants de Corinthe doivent juger ceux qui sont dans l'Église. Paul pose des questions comme celle-ci, qui n'ont pas besoin d'une réponse, pour mettre en évidence quelque chose que les croyants de Corinthe doivent déjà savoir. Dans ce passage, Paul dit qu'il est important qu'il ne doit pas juger ceux qui sont à l'extérieur de l'Église et que les croyants chrétiens sont censés à juger ceux qui sont dans l'Église.</w:t>
      </w:r>
    </w:p>
    <w:p>
      <w:pPr/>
      <w:r>
        <w:rPr>
          <w:lang w:val="fr_FR" w:bidi="fr_FR"/>
        </w:rPr>
      </w:r>
      <w:r>
        <w:rPr>
          <w:lang w:val="fr_FR" w:bidi="fr_FR"/>
        </w:rPr>
        <w:t>Dans un passage précédent, Paul a dit aux croyants de Corinthe qu'ils ne doivent pas juger. Dans ce passage, Paul dit aux croyants de Corinthe qu'ils doivent juger les gens à l'intérieur de l'Église. Paul parle de différents types de jugement. Dans un passage précédent, Paul dit aux croyants de Corinthe de ne pas le juger, ni Apollos. Paul dit aux croyants de ne pas juger les intentions ou la valeur de ce que lui et Apollos font. Jésus les jugera quand il reviendra le Jour du Seigneur. Maintenant, Paul dit aux croyants de Corinthe de juger et de punir les personnes dans l'Église qui pèchent délibérément. Cela est important parce qu'il garde la communauté de l'Église pure et forte. En voyant et punissant le péché dans l'Église, les croyants s'aident les uns les autres à suivre les lois de Dieu.</w:t>
      </w:r>
    </w:p>
    <w:p>
      <w:pPr/>
      <w:r>
        <w:rPr>
          <w:lang w:val="fr_FR" w:bidi="fr_FR"/>
        </w:rPr>
      </w:r>
      <w:r>
        <w:rPr>
          <w:lang w:val="fr_FR" w:bidi="fr_FR"/>
        </w:rPr>
        <w:t>Arrêtez-vous ici et discutez en groupe de cette question : Parlez des deux types différents de jugement. Dans une partie précédente de la lettre, Paul dit aux croyants de ne pas juger ou critiquer ses motivations. Ici, cependant, Paul dit aux croyants que si quelqu'un continue de décider ouvertement de pécher contre Dieu, les croyants doivent le punir en le jetant hors de la communauté de l'Église. Comment parlerez-vous de ces différentes situations ? Mettez cet audio en pause ici.</w:t>
      </w:r>
    </w:p>
    <w:p>
      <w:pPr/>
      <w:r>
        <w:rPr>
          <w:lang w:val="fr_FR" w:bidi="fr_FR"/>
        </w:rPr>
      </w:r>
      <w:r>
        <w:rPr>
          <w:lang w:val="fr_FR" w:bidi="fr_FR"/>
        </w:rPr>
        <w:t>Paul termine cette partie de sa lettre en faisant une déclaration que Dieu jugera ou décidera de la culpabilité et de l'innocence des personnes qui sont à l'extérieur de l'Église. Paul répète ensuite une parole de l'Ancien Testament qui dit à nouveau ce qu'il a dit plus tôt, que les croyants doivent mettre la personne méchante ou mauvaise hors de la communauté de l'Église.</w:t>
      </w:r>
    </w:p>
    <w:p>
      <w:pPr/>
      <w:r>
        <w:rPr>
          <w:lang w:val="fr_FR" w:bidi="fr_FR"/>
        </w:rPr>
      </w:r>
      <w:r>
        <w:rPr>
          <w:lang w:val="fr_FR" w:bidi="fr_FR"/>
        </w:rPr>
        <w:t>Maintenant, le groupe doit créer un scénario en images, dessiner ou utiliser des objets pour visualiser le passage et les actions dans le passage. Pendant que vous faites cela, vous pourriez avoir des dessins ou des objets pour représenter tous les personnages de cette histoire. Pendant que vous racontez l'histoire, rappelez-vous que tout le temps de ce passage, Paul parle aux croyants de Corinthe de l'homme qui est coupable d'immoralité sexuelle et de leur réaction envers celui-ci. Paul dit aussi que quand les croyants de Corinthe voient qu'il y a péché dans l'Église, ils doivent agir et s'en débarrasser.</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5:-1:13 dans la traduction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Il y a 4 parties dans ce passage.</w:t>
      </w:r>
    </w:p>
    <w:p>
      <w:pPr/>
      <w:r>
        <w:rPr>
          <w:lang w:val="fr_FR" w:bidi="fr_FR"/>
        </w:rPr>
      </w:r>
      <w:r>
        <w:rPr>
          <w:lang w:val="fr_FR" w:bidi="fr_FR"/>
        </w:rPr>
        <w:t>Dans ce passage, les personnages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L'homme coupable d'immoralité sexuelle</w:t>
      </w:r>
    </w:p>
    <w:p>
      <w:pPr>
        <w:pStyle w:val="ListBullet"/>
        <w:spacing w:line="240" w:lineRule="auto"/>
        <w:ind w:left="720"/>
      </w:pPr>
      <w:r>
        <w:rPr>
          <w:lang w:val="fr_FR" w:bidi="fr_FR"/>
        </w:rPr>
      </w:r>
      <w:r>
        <w:rPr>
          <w:lang w:val="fr_FR" w:bidi="fr_FR"/>
        </w:rPr>
        <w:t>La belle-mère de l'homme</w:t>
      </w:r>
    </w:p>
    <w:p>
      <w:pPr>
        <w:pStyle w:val="ListBullet"/>
        <w:spacing w:line="240" w:lineRule="auto"/>
        <w:ind w:left="720"/>
      </w:pPr>
      <w:r>
        <w:rPr>
          <w:lang w:val="fr_FR" w:bidi="fr_FR"/>
        </w:rPr>
      </w:r>
      <w:r>
        <w:rPr>
          <w:lang w:val="fr_FR" w:bidi="fr_FR"/>
        </w:rPr>
        <w:t>Le Seigneur Jésus-Christ</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Tous les pécheurs qui sont à l'extérieur de l'Église</w:t>
      </w:r>
    </w:p>
    <w:p>
      <w:pPr>
        <w:pStyle w:val="ListBullet"/>
        <w:spacing w:line="240" w:lineRule="auto"/>
        <w:ind w:left="720"/>
      </w:pPr>
      <w:r>
        <w:rPr>
          <w:lang w:val="fr_FR" w:bidi="fr_FR"/>
        </w:rPr>
      </w:r>
      <w:r>
        <w:rPr>
          <w:lang w:val="fr_FR" w:bidi="fr_FR"/>
        </w:rPr>
        <w:t>Les croyants de Corinthe qui pèchent délibérément</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Faites deux fois la mise en scène du passage en groupe.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Paul dit aux croyants de Corinthe que quelqu'un lui a dit qu'il y a un homme dans l'Église qui a péché et continue de pécher en ayant des relations sexuelles avec sa belle-mère. Paul dit que les croyants de Corinthe sont enflés d'orgueil et arrogants, car ce comportement ne les rend pas tristes et ils n'ont pas discipliné l'homme. Vous pourriez placer les croyants de Corinthe dans une partie de la prièce et Paul dans une autre partie. L'homme qui est coupable de péché sexuel pourrait se tenir aux côtés de sa belle-mère et de tous les autres croyants puisqu'il fait toujours partie de l'Église.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celui qui joue le rôle de l'homme coupable du péché sexuel,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Même si Paul ne peut pas être avec les croyants de Corinthe en personne, il pense à eux et à cette situation et il a déjà décidé de ce qui doit arriver à l'homme sexuellement immoral. Ainsi, quand les croyants de Corinthe se réunissent sous l'autorité de Jésus, et même si Paul ne peut pas être avec eux en personne, il leur donne la permission et son autorité en tant qu'apôtre pour punir cet homme pour son comportement immoral. Paul dit que l'homme doit être « livré à Satan », ou mis hors de l'Église, avec l'espoir qu'il sera spirituellement rétabli le jour où le Seigneur Jésus viendra juger tout le monde. N'oubliez pas que cela ne se produit pas vraiment. C'est ce que Paul dit aux croyants de Corinthe de faire. Quand vous jouez ce rôle, vous jouez ce que Paul voulait que se produise, et non ce qui se passait réellement. Vous pourriez faire en sorte que l'homme qui est coupable de péché sexuel essaie de se cacher des autres croyants et de Paul. Ensuite, les croyants pourraient faire en sorte que l'homme se tienne séparément du groupe.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aux personnes qui jouent le rôle de la belle Mère : “Que ressentez-vous ou à quoi pensez-vous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 xml:space="preserve">Une fois de plus, Paul doit parler aux croyants de Corinthe du fait d'être enflés d'orgueil et arrogants. Cette fois, leur orgueil a permis à ce péché d'immoralité sexuelle de continuer dans l'Église et ils risquent de rendre toute l'Église contaminée ou infectée par le péché. Les croyants de Corinthe doivent se débarrasser du péché dans leur communauté. </w:t>
      </w:r>
    </w:p>
    <w:p>
      <w:pPr/>
      <w:r>
        <w:rPr>
          <w:lang w:val="fr_FR" w:bidi="fr_FR"/>
        </w:rPr>
      </w:r>
      <w:r>
        <w:rPr>
          <w:lang w:val="fr_FR" w:bidi="fr_FR"/>
        </w:rPr>
        <w:t>Paul décrit le péché comme si c'était un levain, qui est comme la levure et fait lever la pâte Juste un peu de levain peut affecter tout le lot.</w:t>
      </w:r>
    </w:p>
    <w:p>
      <w:pPr/>
      <w:r>
        <w:rPr>
          <w:lang w:val="fr_FR" w:bidi="fr_FR"/>
        </w:rPr>
      </w:r>
      <w:r>
        <w:rPr>
          <w:lang w:val="fr_FR" w:bidi="fr_FR"/>
        </w:rPr>
        <w:t>Paul dit aux croyants de Corinthe que s'ils mettent hors de l'Église l'homme qui est coupable d'immoralité sexuelle, alors la communauté de l'Église sera propre et pure à nouveau, comme si elle était un nouveau lot de pâte fraîche. Paul dit qu'en tant que croyants, ils sont déjà saints. Paul explique cela en se référant à la fête de la Pâque juive qui célébrait la délivrance du peuple de Dieu de son esclavage en Égypte. Paul dit que les croyants doivent "célébrer la fête" en étant toujours comme le lot de pâte fraîche sans levain, pure et vraie.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Auparavant, Paul avait dit que les croyants de Corinthe ne devaient pas se mêler à des personnes sexuellement immorales. Maintenant, il rend clair qu'il ne voulait pas dire qu'ils ne doivent pas avoir de contact avec les personnes sexuellement immorales ou un certain nombre d'autres types de pécheurs qu'il énumère. Cela serait impossible parce qu'alors ils ne pourraient pas du tout être dans le monde. Ce qu'il veut dire, c'est que les croyants de Corinthe ne doivent rien avoir avec une personne qui pèche délibérément, mais qui dit aussi qu'elle est un croyant. N'oubliez pas que cela ne se produit pas vraiment. C'est ce que Paul dit aux croyants de Corinthe de faire. Lorsque vous jouez ce rôle, vous jouez ce que Paul voulait qu'il se passe, et non ce qui se passait réellement. On pourrait demander à certains croyants de « repérer » les croyants qui pèchent délibérément et de les isoler du groupe.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demande s'il doit juger ceux qui sont à l'extérieur de l'Église et si les croyants de Corinthe doivent juger ceux qui sont dans l'Église. Dans ce passage, il est important que Paul ne juge pas ceux qui sont en dehors de l'Église. Il est aussi important que les croyants chrétiens soient censés juger ceux qui sont dans l'Église.</w:t>
      </w:r>
    </w:p>
    <w:p>
      <w:pPr/>
      <w:r>
        <w:rPr>
          <w:lang w:val="fr_FR" w:bidi="fr_FR"/>
        </w:rPr>
      </w:r>
      <w:r>
        <w:rPr>
          <w:lang w:val="fr_FR" w:bidi="fr_FR"/>
        </w:rPr>
        <w:t>Paul dit à nouveau que la personne méchante doit être jetée hors de la communauté.</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5:-1:13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Paul a entendu qu'il y a un homme dans l'Église qui a péché et continue de pécher en ayant des relations sexuelles avec sa belle-mère. C'est l'</w:t>
      </w:r>
      <w:r>
        <w:rPr>
          <w:b/>
          <w:lang w:val="fr_FR" w:bidi="fr_FR"/>
        </w:rPr>
        <w:t>immoralité sexuelle</w:t>
      </w:r>
      <w:r>
        <w:rPr>
          <w:lang w:val="fr_FR" w:bidi="fr_FR"/>
        </w:rPr>
        <w:t>. L'immoralité sexuelle signifie faire des choses sexuelles qui vont contre certaines règles morales, culturelles ou religieuses.</w:t>
      </w:r>
    </w:p>
    <w:p>
      <w:pPr/>
      <w:r>
        <w:rPr>
          <w:lang w:val="fr_FR" w:bidi="fr_FR"/>
        </w:rPr>
      </w:r>
      <w:r>
        <w:rPr>
          <w:lang w:val="fr_FR" w:bidi="fr_FR"/>
        </w:rPr>
        <w:t xml:space="preserve">Arrêtez-vous ici et discutez en groupe des mots ou des expressions culturellement appropriés que vous allez utiliser pour </w:t>
      </w:r>
      <w:r>
        <w:rPr>
          <w:b/>
          <w:lang w:val="fr_FR" w:bidi="fr_FR"/>
        </w:rPr>
        <w:t>l'immoralité sexuelle</w:t>
      </w:r>
      <w:r>
        <w:rPr>
          <w:lang w:val="fr_FR" w:bidi="fr_FR"/>
        </w:rPr>
        <w:t xml:space="preserve">, en particulier la relation sexuelle que Paul décrit ici. Pour plus d'informations, consultez </w:t>
      </w:r>
      <w:r>
        <w:rPr>
          <w:lang w:val="fr_FR" w:bidi="fr_FR"/>
        </w:rPr>
        <w:t>immoralité</w:t>
      </w:r>
      <w:r>
        <w:rPr>
          <w:lang w:val="fr_FR" w:bidi="fr_FR"/>
        </w:rPr>
        <w:t xml:space="preserve"> dans le glossaire principal. Mettez cet audio en pause ici.</w:t>
      </w:r>
    </w:p>
    <w:p>
      <w:pPr/>
      <w:r>
        <w:rPr>
          <w:lang w:val="fr_FR" w:bidi="fr_FR"/>
        </w:rPr>
      </w:r>
      <w:r>
        <w:rPr>
          <w:lang w:val="fr_FR" w:bidi="fr_FR"/>
        </w:rPr>
        <w:t xml:space="preserve">Paul dit que l'immoralité sexuelle qui se produit est si mauvaise que même les </w:t>
      </w:r>
      <w:r>
        <w:rPr>
          <w:b/>
          <w:lang w:val="fr_FR" w:bidi="fr_FR"/>
        </w:rPr>
        <w:t>païens</w:t>
      </w:r>
      <w:r>
        <w:rPr>
          <w:lang w:val="fr_FR" w:bidi="fr_FR"/>
        </w:rPr>
        <w:t xml:space="preserve"> ne la permettent pas. Païens dans ce passage signifie quiconque ne suit pas le vrai Dieu.</w:t>
      </w:r>
    </w:p>
    <w:p>
      <w:pPr/>
      <w:r>
        <w:rPr>
          <w:lang w:val="fr_FR" w:bidi="fr_FR"/>
        </w:rPr>
      </w:r>
      <w:r>
        <w:rPr>
          <w:lang w:val="fr_FR" w:bidi="fr_FR"/>
        </w:rPr>
        <w:t xml:space="preserve">Arrêtez-vous ici et discutez en groupe des mots ou expressions que vous utiliserez pour </w:t>
      </w:r>
      <w:r>
        <w:rPr>
          <w:b/>
          <w:lang w:val="fr_FR" w:bidi="fr_FR"/>
        </w:rPr>
        <w:t>Païens</w:t>
      </w:r>
      <w:r>
        <w:rPr>
          <w:lang w:val="fr_FR" w:bidi="fr_FR"/>
        </w:rPr>
        <w:t>. Mettez cet audio en pause ici.</w:t>
      </w:r>
    </w:p>
    <w:p>
      <w:pPr/>
      <w:r>
        <w:rPr>
          <w:lang w:val="fr_FR" w:bidi="fr_FR"/>
        </w:rPr>
      </w:r>
      <w:r>
        <w:rPr>
          <w:lang w:val="fr_FR" w:bidi="fr_FR"/>
        </w:rPr>
        <w:t xml:space="preserve">Paul dit que les croyants de Corinthe sont </w:t>
      </w:r>
      <w:r>
        <w:rPr>
          <w:b/>
          <w:lang w:val="fr_FR" w:bidi="fr_FR"/>
        </w:rPr>
        <w:t>enflés d'orgueil</w:t>
      </w:r>
      <w:r>
        <w:rPr>
          <w:lang w:val="fr_FR" w:bidi="fr_FR"/>
        </w:rPr>
        <w:t xml:space="preserve"> et </w:t>
      </w:r>
      <w:r>
        <w:rPr>
          <w:b/>
          <w:lang w:val="fr_FR" w:bidi="fr_FR"/>
        </w:rPr>
        <w:t>arrogants</w:t>
      </w:r>
      <w:r>
        <w:rPr>
          <w:lang w:val="fr_FR" w:bidi="fr_FR"/>
        </w:rPr>
        <w:t xml:space="preserve">. Utilisez le même mot ou expression pour enfler d'orgueil que celui que vous avez utilisé dans les passages précédents. </w:t>
      </w:r>
    </w:p>
    <w:p>
      <w:pPr/>
      <w:r>
        <w:rPr>
          <w:lang w:val="fr_FR" w:bidi="fr_FR"/>
        </w:rPr>
      </w:r>
      <w:r>
        <w:rPr>
          <w:lang w:val="fr_FR" w:bidi="fr_FR"/>
        </w:rPr>
        <w:t xml:space="preserve">Paul dit que l'homme qui est coupable d'immoralité sexuelle doit être </w:t>
      </w:r>
      <w:r>
        <w:rPr>
          <w:b/>
          <w:lang w:val="fr_FR" w:bidi="fr_FR"/>
        </w:rPr>
        <w:t>mis hors de la communauté</w:t>
      </w:r>
      <w:r>
        <w:rPr>
          <w:lang w:val="fr_FR" w:bidi="fr_FR"/>
        </w:rPr>
        <w:t>. Cela signifie qu'il doit être exclu de la communauté de l'Église. Parfois, cela signifiait que la personne restait membre de la communauté ecclésiale mais ne pouvait pas participer à la Sainte Cène. À d'autres moments et dans ce passage, cela signifierait que la personne ne pouvait plus rencontrer d'autres croyants.</w:t>
      </w:r>
    </w:p>
    <w:p>
      <w:pPr/>
      <w:r>
        <w:rPr>
          <w:lang w:val="fr_FR" w:bidi="fr_FR"/>
        </w:rPr>
      </w:r>
      <w:r>
        <w:rPr>
          <w:lang w:val="fr_FR" w:bidi="fr_FR"/>
        </w:rPr>
        <w:t xml:space="preserve">Arrêtez-vous ici et discutez en groupe des mots ou expressions que vous utiliserez pour exclure de la communauté". Pour plus d'informations, sur le terme </w:t>
      </w:r>
      <w:r>
        <w:rPr>
          <w:b/>
          <w:lang w:val="fr_FR" w:bidi="fr_FR"/>
        </w:rPr>
        <w:t>«Communauté»</w:t>
      </w:r>
      <w:r>
        <w:rPr>
          <w:lang w:val="fr_FR" w:bidi="fr_FR"/>
        </w:rPr>
        <w:t>. consultez le glossaire principal. Mettez cet audio en pause ici.</w:t>
      </w:r>
    </w:p>
    <w:p>
      <w:pPr/>
      <w:r>
        <w:rPr>
          <w:lang w:val="fr_FR" w:bidi="fr_FR"/>
        </w:rPr>
      </w:r>
      <w:r>
        <w:rPr>
          <w:lang w:val="fr_FR" w:bidi="fr_FR"/>
        </w:rPr>
        <w:t xml:space="preserve">Paul dit aussi que les croyants doivent « livrer l'homme à </w:t>
      </w:r>
      <w:r>
        <w:rPr>
          <w:b/>
          <w:lang w:val="fr_FR" w:bidi="fr_FR"/>
        </w:rPr>
        <w:t>Satan</w:t>
      </w:r>
      <w:r>
        <w:rPr>
          <w:lang w:val="fr_FR" w:bidi="fr_FR"/>
        </w:rPr>
        <w:t xml:space="preserve"> pour que Satan puisse </w:t>
      </w:r>
      <w:r>
        <w:rPr>
          <w:b/>
          <w:lang w:val="fr_FR" w:bidi="fr_FR"/>
        </w:rPr>
        <w:t>détruire sa chair</w:t>
      </w:r>
      <w:r>
        <w:rPr>
          <w:lang w:val="fr_FR" w:bidi="fr_FR"/>
        </w:rPr>
        <w:t>, ou ses désirs mondains. » Satan est un être spirituel qui est le chef de tous les mauvais esprits. Satan est l'ennemi de Dieu et Satan tente les gens pour qu'ils désobéissent à Dieu. Paul espère que les mauvaises choses qui arrivent à l'homme, ou la destruction de sa chair, feront que l'homme se détournera un jour de ses péchés et reviendra suivre Jésus.</w:t>
      </w:r>
    </w:p>
    <w:p>
      <w:pPr/>
      <w:r>
        <w:rPr>
          <w:lang w:val="fr_FR" w:bidi="fr_FR"/>
        </w:rPr>
      </w:r>
      <w:r>
        <w:rPr>
          <w:lang w:val="fr_FR" w:bidi="fr_FR"/>
        </w:rPr>
        <w:t xml:space="preserve">Arrêtez-vous ici et discutez en groupe des mots ou expressions que vous utiliserez pour « livrer à Satan pour que Satan puisse détruire sa chair, ou ses désirs mondains. » Pour plus d'informations, consultez </w:t>
      </w:r>
      <w:r>
        <w:rPr>
          <w:lang w:val="fr_FR" w:bidi="fr_FR"/>
        </w:rPr>
        <w:t>Satan</w:t>
      </w:r>
      <w:r>
        <w:rPr>
          <w:lang w:val="fr_FR" w:bidi="fr_FR"/>
        </w:rPr>
        <w:t xml:space="preserve"> dans le glossaire principal. Mettez cet audio en pause ici.</w:t>
      </w:r>
    </w:p>
    <w:p>
      <w:pPr/>
      <w:r>
        <w:rPr>
          <w:lang w:val="fr_FR" w:bidi="fr_FR"/>
        </w:rPr>
      </w:r>
      <w:r>
        <w:rPr>
          <w:lang w:val="fr_FR" w:bidi="fr_FR"/>
        </w:rPr>
        <w:t xml:space="preserve">Paul dit qu'après que Satan aura détruit la chair de l'homme, Jésus </w:t>
      </w:r>
      <w:r>
        <w:rPr>
          <w:b/>
          <w:lang w:val="fr_FR" w:bidi="fr_FR"/>
        </w:rPr>
        <w:t>sauvera</w:t>
      </w:r>
      <w:r>
        <w:rPr>
          <w:lang w:val="fr_FR" w:bidi="fr_FR"/>
        </w:rPr>
        <w:t xml:space="preserve"> l'homme le </w:t>
      </w:r>
      <w:r>
        <w:rPr>
          <w:b/>
          <w:lang w:val="fr_FR" w:bidi="fr_FR"/>
        </w:rPr>
        <w:t>Jour du Seigneur</w:t>
      </w:r>
      <w:r>
        <w:rPr>
          <w:lang w:val="fr_FR" w:bidi="fr_FR"/>
        </w:rPr>
        <w:t xml:space="preserve">, ou le jour où Jésus reviendra pour décider de la culpabilité ou de l'innocence de tout un chacun. Ce jour est aussi appelé juste « le Jour » ou « le temps fixé » dans d'autres parties de la lettre de Paul. Utilisez le même mot pour sauver que celui que vous avez utilisé dans les passages précédents et voyez </w:t>
      </w:r>
      <w:r>
        <w:rPr>
          <w:lang w:val="fr_FR" w:bidi="fr_FR"/>
        </w:rPr>
        <w:t>salut</w:t>
      </w:r>
      <w:r>
        <w:rPr>
          <w:lang w:val="fr_FR" w:bidi="fr_FR"/>
        </w:rPr>
        <w:t xml:space="preserve"> dans le glossaire principal pour plus d'informations au besoin. </w:t>
      </w:r>
    </w:p>
    <w:p>
      <w:pPr/>
      <w:r>
        <w:rPr>
          <w:lang w:val="fr_FR" w:bidi="fr_FR"/>
        </w:rPr>
      </w:r>
      <w:r>
        <w:rPr>
          <w:lang w:val="fr_FR" w:bidi="fr_FR"/>
        </w:rPr>
        <w:t xml:space="preserve">Arrêtez-vous ici et discutez en groupe des mots ou expressions que vous utiliserez pour </w:t>
      </w:r>
      <w:r>
        <w:rPr>
          <w:b/>
          <w:lang w:val="fr_FR" w:bidi="fr_FR"/>
        </w:rPr>
        <w:t>"le jour du Seigneur"</w:t>
      </w:r>
      <w:r>
        <w:rPr>
          <w:lang w:val="fr_FR" w:bidi="fr_FR"/>
        </w:rPr>
        <w:t xml:space="preserve">. Consultez le mot </w:t>
      </w:r>
      <w:r>
        <w:rPr>
          <w:lang w:val="fr_FR" w:bidi="fr_FR"/>
        </w:rPr>
        <w:t>Seigneur</w:t>
      </w:r>
      <w:r>
        <w:rPr>
          <w:lang w:val="fr_FR" w:bidi="fr_FR"/>
        </w:rPr>
        <w:t xml:space="preserve"> dans le glossaire principal pour plus d'informations. Mettez cet audio en pause ici.</w:t>
      </w:r>
    </w:p>
    <w:p>
      <w:pPr/>
      <w:r>
        <w:rPr>
          <w:lang w:val="fr_FR" w:bidi="fr_FR"/>
        </w:rPr>
      </w:r>
      <w:r>
        <w:rPr>
          <w:lang w:val="fr_FR" w:bidi="fr_FR"/>
        </w:rPr>
        <w:t xml:space="preserve">Paul dit qu'il est avec les croyants de Corinthe en </w:t>
      </w:r>
      <w:r>
        <w:rPr>
          <w:b/>
          <w:lang w:val="fr_FR" w:bidi="fr_FR"/>
        </w:rPr>
        <w:t>esprit</w:t>
      </w:r>
      <w:r>
        <w:rPr>
          <w:lang w:val="fr_FR" w:bidi="fr_FR"/>
        </w:rPr>
        <w:t>. Cela signifie qu'il aimerait être avec eux. Paul pense à eux et veut les soutenir.</w:t>
      </w:r>
    </w:p>
    <w:p>
      <w:pPr/>
      <w:r>
        <w:rPr>
          <w:lang w:val="fr_FR" w:bidi="fr_FR"/>
        </w:rPr>
      </w:r>
      <w:r>
        <w:rPr>
          <w:lang w:val="fr_FR" w:bidi="fr_FR"/>
        </w:rPr>
        <w:t xml:space="preserve">Arrêtez-vous ici et discutez des mots et expressions que vous utilisez quand vous dites que vous aimeriez être avec quelqu'un, mais que vous ne pouvez pas être physiquement présent avec elles. Consultez </w:t>
      </w:r>
      <w:r>
        <w:rPr>
          <w:lang w:val="fr_FR" w:bidi="fr_FR"/>
        </w:rPr>
        <w:t>esprit d'une personne</w:t>
      </w:r>
      <w:r>
        <w:rPr>
          <w:lang w:val="fr_FR" w:bidi="fr_FR"/>
        </w:rPr>
        <w:t xml:space="preserve"> dans le glossaire principal. Mettez cet audio en pause ici.</w:t>
      </w:r>
    </w:p>
    <w:p>
      <w:pPr/>
      <w:r>
        <w:rPr>
          <w:lang w:val="fr_FR" w:bidi="fr_FR"/>
        </w:rPr>
      </w:r>
      <w:r>
        <w:rPr>
          <w:lang w:val="fr_FR" w:bidi="fr_FR"/>
        </w:rPr>
        <w:t xml:space="preserve">Paul dit qu'il a déjà rendu le </w:t>
      </w:r>
      <w:r>
        <w:rPr>
          <w:b/>
          <w:lang w:val="fr_FR" w:bidi="fr_FR"/>
        </w:rPr>
        <w:t>jugement</w:t>
      </w:r>
      <w:r>
        <w:rPr>
          <w:lang w:val="fr_FR" w:bidi="fr_FR"/>
        </w:rPr>
        <w:t xml:space="preserve"> sur l'homme coupable du péché sexuel. Plus tard dans le passage, Paul dit qu'il ne doit pas </w:t>
      </w:r>
      <w:r>
        <w:rPr>
          <w:b/>
          <w:lang w:val="fr_FR" w:bidi="fr_FR"/>
        </w:rPr>
        <w:t>juger</w:t>
      </w:r>
      <w:r>
        <w:rPr>
          <w:lang w:val="fr_FR" w:bidi="fr_FR"/>
        </w:rPr>
        <w:t xml:space="preserve"> les gens à l'extérieur de l'Église, c'est à Dieu de les juger. Paul dit que les croyants de Corinthe doivent juger ceux qui sont dans l'Église. Dans un passage précédent, Paul a dit aux croyants de Corinthe qu'ils ne doivent pas juger. Paul parle de différents types de jugement. Dans un passage précédent, Paul dit aux croyants de Corinthe de ne pas juger les intentions ou la valeur de ce que lui et Apollos font. Dans ce passage, Paul dit aux croyants de Corinthe de juger dans le sens de décider de la culpabilité ou de l'innocence des personnes dans l'Église qui pèchent délibérément. Ensuite, l'Église peut punir ou discipliner les croyants qui pèchent. Cela est important parce qu'il garde la communauté de l'Église pure et forte. En voyant et en traitant le péché dans l'Église, ils s'aident les uns les autres à vivre selon les valeurs chrétiennes.</w:t>
      </w:r>
    </w:p>
    <w:p>
      <w:pPr/>
      <w:r>
        <w:rPr>
          <w:lang w:val="fr_FR" w:bidi="fr_FR"/>
        </w:rPr>
      </w:r>
      <w:r>
        <w:rPr>
          <w:lang w:val="fr_FR" w:bidi="fr_FR"/>
        </w:rPr>
        <w:t>Arrêtez-vous ici et discutez en groupe des mots ou expressions que vous utiliserez pour différentes significations de "</w:t>
      </w:r>
      <w:r>
        <w:rPr>
          <w:b/>
          <w:lang w:val="fr_FR" w:bidi="fr_FR"/>
        </w:rPr>
        <w:t>Juger</w:t>
      </w:r>
      <w:r>
        <w:rPr>
          <w:lang w:val="fr_FR" w:bidi="fr_FR"/>
        </w:rPr>
        <w:t>". Dans ce cas, Paul parle de décider si quelqu'un est coupable ou innocent. Le mot pour juger que vous utilisez dans ce passage peut être différent des mots que vous avez utilisés dans le passage précédent. Mettez cet audio en pause ici.</w:t>
      </w:r>
    </w:p>
    <w:p>
      <w:pPr/>
      <w:r>
        <w:rPr>
          <w:lang w:val="fr_FR" w:bidi="fr_FR"/>
        </w:rPr>
      </w:r>
      <w:r>
        <w:rPr>
          <w:lang w:val="fr_FR" w:bidi="fr_FR"/>
        </w:rPr>
        <w:t xml:space="preserve">Paul parle aussi du </w:t>
      </w:r>
      <w:r>
        <w:rPr>
          <w:b/>
          <w:lang w:val="fr_FR" w:bidi="fr_FR"/>
        </w:rPr>
        <w:t>Christ</w:t>
      </w:r>
      <w:r>
        <w:rPr>
          <w:lang w:val="fr_FR" w:bidi="fr_FR"/>
        </w:rPr>
        <w:t xml:space="preserve">, l'agneau de la Pâque. Utilisez le même mot pour Jésus-Christ que celui que vous avez utilisée dans les passages précédents. Pour plus d'informations, sur le terme </w:t>
      </w:r>
      <w:r>
        <w:rPr>
          <w:lang w:val="fr_FR" w:bidi="fr_FR"/>
        </w:rPr>
        <w:t>«Christ»</w:t>
      </w:r>
      <w:r>
        <w:rPr>
          <w:lang w:val="fr_FR" w:bidi="fr_FR"/>
        </w:rPr>
        <w:t>. consultez le glossaire principal.</w:t>
      </w:r>
    </w:p>
    <w:p>
      <w:pPr/>
      <w:r>
        <w:rPr>
          <w:lang w:val="fr_FR" w:bidi="fr_FR"/>
        </w:rPr>
      </w:r>
      <w:r>
        <w:rPr>
          <w:lang w:val="fr_FR" w:bidi="fr_FR"/>
        </w:rPr>
        <w:t xml:space="preserve">Paul décrit le péché dans l'Église comme si c'était un </w:t>
      </w:r>
      <w:r>
        <w:rPr>
          <w:b/>
          <w:lang w:val="fr_FR" w:bidi="fr_FR"/>
        </w:rPr>
        <w:t>levain</w:t>
      </w:r>
      <w:r>
        <w:rPr>
          <w:lang w:val="fr_FR" w:bidi="fr_FR"/>
        </w:rPr>
        <w:t>. Le levain est une pâte fermentée qui aide la nouvelle pâte à fermenter et à se gonfler. À l'époque de Paul, les gens conservaient un peu de pâte levée pour la mélanger avec la nouvelle pâte chaque semaine. Juste un peu de levain peut affecter tout le lot. C'est pourquoi la Bible utilise souvent le levain comme image pour le péché, qui peut se répandre à travers un groupe de personnes et les rendre spirituellement malades.</w:t>
      </w:r>
    </w:p>
    <w:p>
      <w:pPr/>
      <w:r>
        <w:rPr>
          <w:lang w:val="fr_FR" w:bidi="fr_FR"/>
        </w:rPr>
      </w:r>
      <w:r>
        <w:rPr>
          <w:lang w:val="fr_FR" w:bidi="fr_FR"/>
        </w:rPr>
        <w:t xml:space="preserve">Arrêtez-vous ici et discutez en groupe des mots ou expressions que vous utiliserez pour </w:t>
      </w:r>
      <w:r>
        <w:rPr>
          <w:b/>
          <w:lang w:val="fr_FR" w:bidi="fr_FR"/>
        </w:rPr>
        <w:t>levain</w:t>
      </w:r>
      <w:r>
        <w:rPr>
          <w:lang w:val="fr_FR" w:bidi="fr_FR"/>
        </w:rPr>
        <w:t xml:space="preserve">. Regardez à nouveau si nécessaire une photo du </w:t>
      </w:r>
      <w:r>
        <w:rPr>
          <w:lang w:val="fr_FR" w:bidi="fr_FR"/>
        </w:rPr>
        <w:t>levain</w:t>
      </w:r>
      <w:r>
        <w:rPr>
          <w:lang w:val="fr_FR" w:bidi="fr_FR"/>
        </w:rPr>
        <w:t xml:space="preserve"> et du </w:t>
      </w:r>
      <w:r>
        <w:rPr>
          <w:b/>
          <w:lang w:val="fr_FR" w:bidi="fr_FR"/>
        </w:rPr>
        <w:t>pain</w:t>
      </w:r>
      <w:r>
        <w:rPr>
          <w:lang w:val="fr_FR" w:bidi="fr_FR"/>
        </w:rPr>
        <w:t xml:space="preserve"> qui a levé grâce au levain Mettez cet audio en pause ici.</w:t>
      </w:r>
    </w:p>
    <w:p>
      <w:pPr/>
      <w:r>
        <w:rPr>
          <w:lang w:val="fr_FR" w:bidi="fr_FR"/>
        </w:rPr>
      </w:r>
      <w:r>
        <w:rPr>
          <w:lang w:val="fr_FR" w:bidi="fr_FR"/>
        </w:rPr>
        <w:t xml:space="preserve">Paul décrit Jésus comme le Christ, notre </w:t>
      </w:r>
      <w:r>
        <w:rPr>
          <w:b/>
          <w:lang w:val="fr_FR" w:bidi="fr_FR"/>
        </w:rPr>
        <w:t>agneau de la Pâque</w:t>
      </w:r>
      <w:r>
        <w:rPr>
          <w:lang w:val="fr_FR" w:bidi="fr_FR"/>
        </w:rPr>
        <w:t>. Pendant la première Pâque, les Israélites ont tué un agneau et ont mis son sang sur les poteaux de la porte de leurs maisons pour protéger le fils premier-né de la famille de la mort en Égypte. C'était quand les Israélites se sont échappés à l'esclavage en Égypte. De la même manière, Jésus est appelé l'agneau de la Pâque parce que sa mort et sa résurrection sauve les gens du péché et de la mort spirituelle.</w:t>
      </w:r>
    </w:p>
    <w:p>
      <w:pPr/>
      <w:r>
        <w:rPr>
          <w:lang w:val="fr_FR" w:bidi="fr_FR"/>
        </w:rPr>
      </w:r>
      <w:r>
        <w:rPr>
          <w:lang w:val="fr_FR" w:bidi="fr_FR"/>
        </w:rPr>
        <w:t xml:space="preserve">Arrêtez-vous ici et discutez en groupe du mot ou de l'expression que vous allez utiliser pour traduire </w:t>
      </w:r>
      <w:r>
        <w:rPr>
          <w:b/>
          <w:lang w:val="fr_FR" w:bidi="fr_FR"/>
        </w:rPr>
        <w:t>«l'agneau de la pâque»</w:t>
      </w:r>
      <w:r>
        <w:rPr>
          <w:lang w:val="fr_FR" w:bidi="fr_FR"/>
        </w:rPr>
        <w:t xml:space="preserve">. Consultez le mot </w:t>
      </w:r>
      <w:r>
        <w:rPr>
          <w:lang w:val="fr_FR" w:bidi="fr_FR"/>
        </w:rPr>
        <w:t>Pâque</w:t>
      </w:r>
      <w:r>
        <w:rPr>
          <w:lang w:val="fr_FR" w:bidi="fr_FR"/>
        </w:rPr>
        <w:t xml:space="preserve"> dans le glossaire principal pour plus d'informations. Si vous avez déjà traduit ce mot dans un autre livre de la Bible, utilisez le même mot que vous y avez utilisé. Mettez cet audio en pause ici.</w:t>
      </w:r>
    </w:p>
    <w:p>
      <w:pPr/>
      <w:r>
        <w:rPr>
          <w:lang w:val="fr_FR" w:bidi="fr_FR"/>
        </w:rPr>
      </w:r>
      <w:r>
        <w:rPr>
          <w:lang w:val="fr_FR" w:bidi="fr_FR"/>
        </w:rPr>
        <w:t xml:space="preserve">Paul avait dit dans une lettre précédente que les croyants de Corinthe ne devaient pas se mêler à des personnes </w:t>
      </w:r>
      <w:r>
        <w:rPr>
          <w:b/>
          <w:lang w:val="fr_FR" w:bidi="fr_FR"/>
        </w:rPr>
        <w:t>sexuellement immorales</w:t>
      </w:r>
      <w:r>
        <w:rPr>
          <w:lang w:val="fr_FR" w:bidi="fr_FR"/>
        </w:rPr>
        <w:t xml:space="preserve">, ou à des personnes qui sont </w:t>
      </w:r>
      <w:r>
        <w:rPr>
          <w:b/>
          <w:lang w:val="fr_FR" w:bidi="fr_FR"/>
        </w:rPr>
        <w:t>cupides</w:t>
      </w:r>
      <w:r>
        <w:rPr>
          <w:lang w:val="fr_FR" w:bidi="fr_FR"/>
        </w:rPr>
        <w:t xml:space="preserve">, des </w:t>
      </w:r>
      <w:r>
        <w:rPr>
          <w:b/>
          <w:lang w:val="fr_FR" w:bidi="fr_FR"/>
        </w:rPr>
        <w:t>escros</w:t>
      </w:r>
      <w:r>
        <w:rPr>
          <w:lang w:val="fr_FR" w:bidi="fr_FR"/>
        </w:rPr>
        <w:t xml:space="preserve"> ou des </w:t>
      </w:r>
      <w:r>
        <w:rPr>
          <w:b/>
          <w:lang w:val="fr_FR" w:bidi="fr_FR"/>
        </w:rPr>
        <w:t>idolâtres</w:t>
      </w:r>
      <w:r>
        <w:rPr>
          <w:lang w:val="fr_FR" w:bidi="fr_FR"/>
        </w:rPr>
        <w:t xml:space="preserve">. Maintenant Paul dit, que les croyants de Corinthe ne doivent avoir aucun rapport avec une personne qui pèche délibérément, mais qui dit aussi qu'elle est une croyante. Ainsi que ceux qui sont déjà énumérés, Paul inclut maintenant les </w:t>
      </w:r>
      <w:r>
        <w:rPr>
          <w:b/>
          <w:lang w:val="fr_FR" w:bidi="fr_FR"/>
        </w:rPr>
        <w:t>calomniateurs</w:t>
      </w:r>
      <w:r>
        <w:rPr>
          <w:lang w:val="fr_FR" w:bidi="fr_FR"/>
        </w:rPr>
        <w:t xml:space="preserve"> et les </w:t>
      </w:r>
      <w:r>
        <w:rPr>
          <w:b/>
          <w:lang w:val="fr_FR" w:bidi="fr_FR"/>
        </w:rPr>
        <w:t>ivrognes</w:t>
      </w:r>
      <w:r>
        <w:rPr>
          <w:lang w:val="fr_FR" w:bidi="fr_FR"/>
        </w:rPr>
        <w:t>. Les personnes avides sont celles qui veulent toujours plus de quelque chose, comme de l'argent ou de la nourriture. Ils ne sont pas satisfaits de ce dont ils ont besoin. Les escros sont les personnes qui trompent les autres pour obtenir de l'argent ou des choses de manière malhonnête. Les idolâtres sont des personnes qui adorent les objets ou les images comme les idoles plutôt que le seul vrai Dieu. Les calomniateurs sont des personnes qui disent de fausses choses sur les autres pour faire que les autres pensent de mauvaises choses à leur sujet. Les ivrognes sont des personnes qui boivent souvent trop d'alcool.</w:t>
      </w:r>
    </w:p>
    <w:p>
      <w:pPr/>
      <w:r>
        <w:rPr>
          <w:lang w:val="fr_FR" w:bidi="fr_FR"/>
        </w:rPr>
      </w:r>
      <w:r>
        <w:rPr>
          <w:lang w:val="fr_FR" w:bidi="fr_FR"/>
        </w:rPr>
        <w:t xml:space="preserve">Arrêtez-vous ici et discutez en groupe du mot ou de l'expression que vous allez utiliser pour désigner les </w:t>
      </w:r>
      <w:r>
        <w:rPr>
          <w:b/>
          <w:lang w:val="fr_FR" w:bidi="fr_FR"/>
        </w:rPr>
        <w:t>cupides</w:t>
      </w:r>
      <w:r>
        <w:rPr>
          <w:lang w:val="fr_FR" w:bidi="fr_FR"/>
        </w:rPr>
        <w:t xml:space="preserve">, </w:t>
      </w:r>
      <w:r>
        <w:rPr>
          <w:b/>
          <w:lang w:val="fr_FR" w:bidi="fr_FR"/>
        </w:rPr>
        <w:t>les escrocs</w:t>
      </w:r>
      <w:r>
        <w:rPr>
          <w:lang w:val="fr_FR" w:bidi="fr_FR"/>
        </w:rPr>
        <w:t xml:space="preserve">, </w:t>
      </w:r>
      <w:r>
        <w:rPr>
          <w:b/>
          <w:lang w:val="fr_FR" w:bidi="fr_FR"/>
        </w:rPr>
        <w:t>les idolâtres</w:t>
      </w:r>
      <w:r>
        <w:rPr>
          <w:lang w:val="fr_FR" w:bidi="fr_FR"/>
        </w:rPr>
        <w:t xml:space="preserve">, </w:t>
      </w:r>
      <w:r>
        <w:rPr>
          <w:b/>
          <w:lang w:val="fr_FR" w:bidi="fr_FR"/>
        </w:rPr>
        <w:t>les calomniateurs</w:t>
      </w:r>
      <w:r>
        <w:rPr>
          <w:lang w:val="fr_FR" w:bidi="fr_FR"/>
        </w:rPr>
        <w:t xml:space="preserve"> et les </w:t>
      </w:r>
      <w:r>
        <w:rPr>
          <w:b/>
          <w:lang w:val="fr_FR" w:bidi="fr_FR"/>
        </w:rPr>
        <w:t>ivrognes</w:t>
      </w:r>
      <w:r>
        <w:rPr>
          <w:lang w:val="fr_FR" w:bidi="fr_FR"/>
        </w:rPr>
        <w:t xml:space="preserve">. Pour plus d'informations sur le mot idolâtre, consultez le glossaire principal pour le mot </w:t>
      </w:r>
      <w:r>
        <w:rPr>
          <w:lang w:val="fr_FR" w:bidi="fr_FR"/>
        </w:rPr>
        <w:t>idole</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Paul cite l'Ancien Testament et dit à nouveau que l'</w:t>
      </w:r>
      <w:r>
        <w:rPr>
          <w:b/>
          <w:lang w:val="fr_FR" w:bidi="fr_FR"/>
        </w:rPr>
        <w:t>Église</w:t>
      </w:r>
      <w:r>
        <w:rPr>
          <w:lang w:val="fr_FR" w:bidi="fr_FR"/>
        </w:rPr>
        <w:t xml:space="preserve"> doit se débarrasser de la personne </w:t>
      </w:r>
      <w:r>
        <w:rPr>
          <w:b/>
          <w:lang w:val="fr_FR" w:bidi="fr_FR"/>
        </w:rPr>
        <w:t>méchante</w:t>
      </w:r>
      <w:r>
        <w:rPr>
          <w:lang w:val="fr_FR" w:bidi="fr_FR"/>
        </w:rPr>
        <w:t xml:space="preserve"> ou mauvaise hors de la communauté de l'Église. Utilisez le même mot pour Eglise que celui que vous avez utilisé dans les passages précédents et consultez le mot </w:t>
      </w:r>
      <w:r>
        <w:rPr>
          <w:lang w:val="fr_FR" w:bidi="fr_FR"/>
        </w:rPr>
        <w:t>"Eglise"</w:t>
      </w:r>
      <w:r>
        <w:rPr>
          <w:lang w:val="fr_FR" w:bidi="fr_FR"/>
        </w:rPr>
        <w:t xml:space="preserve"> dans le Glossaire Principal pour plus d'informations.</w:t>
      </w:r>
    </w:p>
    <w:p>
      <w:pPr/>
      <w:r>
        <w:rPr>
          <w:lang w:val="fr_FR" w:bidi="fr_FR"/>
        </w:rPr>
      </w:r>
      <w:r>
        <w:rPr>
          <w:lang w:val="fr_FR" w:bidi="fr_FR"/>
        </w:rPr>
        <w:t>Arrêtez-vous ici et discutez en groupe du mot ou de l'expression que vous allez utiliser pour traduire «</w:t>
      </w:r>
      <w:r>
        <w:rPr>
          <w:b/>
          <w:lang w:val="fr_FR" w:bidi="fr_FR"/>
        </w:rPr>
        <w:t>méchant</w:t>
      </w:r>
      <w:r>
        <w:rPr>
          <w:lang w:val="fr_FR" w:bidi="fr_FR"/>
        </w:rPr>
        <w:t xml:space="preserve">». Pour plus d'informations, consultez le mot </w:t>
      </w:r>
      <w:r>
        <w:rPr>
          <w:lang w:val="fr_FR" w:bidi="fr_FR"/>
        </w:rPr>
        <w:t>méchanceté</w:t>
      </w:r>
      <w:r>
        <w:rPr>
          <w:lang w:val="fr_FR" w:bidi="fr_FR"/>
        </w:rPr>
        <w:t xml:space="preserve">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6:1–11</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6:1–11 et mettez-le dans vos cœurs et gravez-les dans vos cœurs.</w:t>
      </w:r>
    </w:p>
    <w:p>
      <w:pPr/>
      <w:r>
        <w:rPr>
          <w:lang w:val="fr_FR" w:bidi="fr_FR"/>
        </w:rPr>
      </w:r>
      <w:r>
        <w:rPr>
          <w:lang w:val="fr_FR" w:bidi="fr_FR"/>
        </w:rPr>
        <w:t>Écoutez la version audio de 1 Corinthiens 6:1–11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Mettez cet audio en pause ici.</w:t>
      </w:r>
    </w:p>
    <w:p>
      <w:pPr>
        <w:pStyle w:val="ListBullet"/>
        <w:spacing w:line="240" w:lineRule="auto"/>
        <w:ind w:left="720"/>
      </w:pPr>
      <w:r>
        <w:rPr>
          <w:lang w:val="fr_FR" w:bidi="fr_FR"/>
        </w:rPr>
      </w:r>
      <w:r>
        <w:rPr>
          <w:lang w:val="fr_FR" w:bidi="fr_FR"/>
        </w:rPr>
        <w:t>Qu'est-ce que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Mettez cet audio en pause ici.</w:t>
      </w:r>
    </w:p>
    <w:p>
      <w:pPr>
        <w:pStyle w:val="ListBullet"/>
        <w:spacing w:line="240" w:lineRule="auto"/>
        <w:ind w:left="720"/>
      </w:pPr>
      <w:r>
        <w:rPr>
          <w:lang w:val="fr_FR" w:bidi="fr_FR"/>
        </w:rPr>
      </w:r>
      <w:r>
        <w:rPr>
          <w:lang w:val="fr_FR" w:bidi="fr_FR"/>
        </w:rPr>
        <w:t>Comment ce passage influence-t-il notre vie quotidienne ? Mettez cet audio en pause ici.</w:t>
      </w:r>
    </w:p>
    <w:p>
      <w:pPr>
        <w:pStyle w:val="ListBullet"/>
        <w:spacing w:line="240" w:lineRule="auto"/>
        <w:ind w:left="720"/>
      </w:pPr>
      <w:r>
        <w:rPr>
          <w:lang w:val="fr_FR" w:bidi="fr_FR"/>
        </w:rPr>
      </w:r>
      <w:r>
        <w:rPr>
          <w:lang w:val="fr_FR" w:bidi="fr_FR"/>
        </w:rPr>
        <w:t>Qui connaissez vous qui aurait besoin d'entendre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6: 1–11 dans la traduction la plus facile à comprendre.</w:t>
      </w:r>
    </w:p>
    <w:p>
      <w:pPr/>
      <w:r>
        <w:rPr>
          <w:lang w:val="fr_FR" w:bidi="fr_FR"/>
        </w:rPr>
      </w:r>
      <w:r>
        <w:rPr>
          <w:lang w:val="fr_FR" w:bidi="fr_FR"/>
        </w:rPr>
        <w:t>Rappelez un point important de la partie précédente de la lettre de Paul. Paul avait rappelé aux croyants de Corinthe qu'ils devaient décider de qui est coupable ou innocent parmi les croyants au sein de l'Église. Il a dit que Dieu jugera les personnes qui ne font pas partie de l'Église. Paul a rappelé aux croyants une vérité importante. Les croyants sont le peuple de Dieu, ils doivent donc agir d'une manière qui montre qu'ils font partie du royaume de Dieu.</w:t>
      </w:r>
    </w:p>
    <w:p>
      <w:pPr/>
      <w:r>
        <w:rPr>
          <w:lang w:val="fr_FR" w:bidi="fr_FR"/>
        </w:rPr>
      </w:r>
      <w:r>
        <w:rPr>
          <w:lang w:val="fr_FR" w:bidi="fr_FR"/>
        </w:rPr>
        <w:t xml:space="preserve">Dans ce passage de la lettre de Paul, il parle de la façon dont les croyants doivent gérer les désaccords les uns avec les autres. Paul dit aux croyants de résoudre les désaccords ou les disputes les uns avec les autres d'une manière gentille pour montrer au monde une façon différente de gérer les conflits Paul dit qu'il est préférable de permettre à quelqu'un de vous faire quelque chose de mal que de faire en sorte que l'Église ait une mauvaise image </w:t>
      </w:r>
    </w:p>
    <w:p>
      <w:pPr/>
      <w:r>
        <w:rPr>
          <w:lang w:val="fr_FR" w:bidi="fr_FR"/>
        </w:rPr>
      </w:r>
      <w:r>
        <w:rPr>
          <w:lang w:val="fr_FR" w:bidi="fr_FR"/>
        </w:rPr>
        <w:t>Arrêtez-vous ici et discutez de ces questions en groupe : Comment pouvons-nous faire de notre communauté de l'Église un endroit où les gens travaillent ensemble pour résoudre leurs problèmes ? Quelles qualités devrions-nous chercher chez les personnes qui aident à résoudre les conflits ? Mettez cet audio en pause ici.</w:t>
      </w:r>
    </w:p>
    <w:p>
      <w:pPr/>
      <w:r>
        <w:rPr>
          <w:lang w:val="fr_FR" w:bidi="fr_FR"/>
        </w:rPr>
      </w:r>
      <w:r>
        <w:rPr>
          <w:lang w:val="fr_FR" w:bidi="fr_FR"/>
        </w:rPr>
        <w:t>Vous vous souviendrez que Rome a gouverné la région autour de Corinthe, donc certaines personnes dans l'Église portaient leurs désaccords sur les questions quotidiennes comme la propriété ou les possessions devant les tribunaux romains. Les croyants ne résolvaient pas ces problèmes au sein de l'Église. Paul est très en colère contre les croyants de Corinthe. Paul demande aux Corinthiens s'ils osent présenter leurs procès, ou leurs désaccords les uns avec les autres, aux juges impie ou incrédules au lieu de les apporter aux autres croyants. Paul rappelle aux Corinthiens ce que signifie faire partie du peuple spécial du Seigneur Dieu, ou des saints. Les Corinthiens savent d'après l'Écriture juive qu'à l'avenir, quand Jésus reviendra pour juger le monde, le peuple de Dieu, ou les saints, jugera aussi tout un chacun dans le monde, y compris les anges. Le peuple de Dieu, avec Jésus, décidera de qui est coupable et qui est innocent. Ce sera un travail difficile. Si Dieu va donner aux croyants cette tâche difficile plus tard, ils doivent être capables de résoudre les petits problèmes ou triviaux maintenant.</w:t>
      </w:r>
    </w:p>
    <w:p>
      <w:pPr/>
      <w:r>
        <w:rPr>
          <w:lang w:val="fr_FR" w:bidi="fr_FR"/>
        </w:rPr>
      </w:r>
      <w:r>
        <w:rPr>
          <w:lang w:val="fr_FR" w:bidi="fr_FR"/>
        </w:rPr>
        <w:t>Les prophètes juifs ont écrit que le peuple de Dieu jugera un jour tout un chacun dans le monde, mais Paul n'explique pas exactement comment cela se produira. Cependant, l'avenir est très réel et important. Ce qui se passera dans l'avenir doit donner aux croyants la confiance et le désir de commencer à vivre d'une bonne manière même maintenant.</w:t>
      </w:r>
    </w:p>
    <w:p>
      <w:pPr/>
      <w:r>
        <w:rPr>
          <w:lang w:val="fr_FR" w:bidi="fr_FR"/>
        </w:rPr>
      </w:r>
      <w:r>
        <w:rPr>
          <w:lang w:val="fr_FR" w:bidi="fr_FR"/>
        </w:rPr>
        <w:t>Arrêtez-vous ici et discutez de cette question en groupe : Réfléchissez à une responsabilité importante que vous savez que vous aller avoir à l'avenir, comme devenir parent ou se marier. Comment cette responsabilité future change-t-elle votre façon de vous comporter, maintenant ? Mettez cet audio en pause ici.</w:t>
      </w:r>
    </w:p>
    <w:p>
      <w:pPr/>
      <w:r>
        <w:rPr>
          <w:lang w:val="fr_FR" w:bidi="fr_FR"/>
        </w:rPr>
      </w:r>
      <w:r>
        <w:rPr>
          <w:lang w:val="fr_FR" w:bidi="fr_FR"/>
        </w:rPr>
        <w:t>Les Corinthiens ne comprenaient pas à quel point l'avenir est important pour les croyants. Cela les a fait faire de mauvais choix pour résoudre les problèmes entre eux.</w:t>
      </w:r>
    </w:p>
    <w:p>
      <w:pPr/>
      <w:r>
        <w:rPr>
          <w:lang w:val="fr_FR" w:bidi="fr_FR"/>
        </w:rPr>
      </w:r>
      <w:r>
        <w:rPr>
          <w:lang w:val="fr_FR" w:bidi="fr_FR"/>
        </w:rPr>
        <w:t>Paul semble choqué qu'il ne semble y avoir personne d'assez sage dans l'Église pour juger entre les croyants, et il demande s'il est possible que l'Église n'ait pas une personne sage pour aider à résoudre les problèmes entre les membres de l'Église. Il ne pose pas vraiment une question. Paul fait un point. Paul pense qu'il y a des personnes sages dans l'Église qui doivent être capables d'aider ses membres à résoudre ses propres problèmes. Au lieu, qu'un croyant amène un autre croyant publiquement dans une cour romaine extérieure avec des juges qui ne suivent pas les voies de Dieu.</w:t>
      </w:r>
    </w:p>
    <w:p>
      <w:pPr/>
      <w:r>
        <w:rPr>
          <w:lang w:val="fr_FR" w:bidi="fr_FR"/>
        </w:rPr>
      </w:r>
      <w:r>
        <w:rPr>
          <w:lang w:val="fr_FR" w:bidi="fr_FR"/>
        </w:rPr>
        <w:t>Arrêtez-vous ici et discutez de ces questions en groupe : Parlez de ce qui se passe quand une personne dans votre culture conduit une autre personne au tribunal pour résoudre un problème entre les deux personnes. Que fait le juge ? Comment les deux personnes au tribunal agissent-elles les unes avec les autres ? Maintenant, parlez de la façon dont les membres de l'Eglise dans votre culture résolvent les problèmes entre eux. En quoi est-il différent de la façon dont les non-croyants résolvent les problèmes entre eux ? Mettez cet audio en pause ici.</w:t>
      </w:r>
    </w:p>
    <w:p>
      <w:pPr/>
      <w:r>
        <w:rPr>
          <w:lang w:val="fr_FR" w:bidi="fr_FR"/>
        </w:rPr>
      </w:r>
      <w:r>
        <w:rPr>
          <w:lang w:val="fr_FR" w:bidi="fr_FR"/>
        </w:rPr>
        <w:t>Paul est si déçu par les croyants qu'il dit qu'ils ont complètement échoué à faire ce que Dieu veut qu'ils fassent. Au lieu de s'amener les uns les autres devant le tribunal, ils doivent accepter que parfois les autres croyants leur font de mal et qu'ils perdent des propriétés ou des possessions. Il est préférable d'accepter une perte que d'amener publiquement un autre croyant au tribunal pour que les non-croyants voient les mauvaises choses que les croyants se font les uns aux autres ! Mais au lieu d'accepter la perte, les croyants trompent et font du mal à leurs frères, les autres croyants !</w:t>
      </w:r>
    </w:p>
    <w:p>
      <w:pPr/>
      <w:r>
        <w:rPr>
          <w:lang w:val="fr_FR" w:bidi="fr_FR"/>
        </w:rPr>
      </w:r>
      <w:r>
        <w:rPr>
          <w:lang w:val="fr_FR" w:bidi="fr_FR"/>
        </w:rPr>
        <w:t>Arrêtez-vous ici et discutez en groupe : Racontez une histoire sur un moment où un croyant n'a pas amené un autre croyant devant un tribunal public pour que le problème ne soit pas public parmi les non-croyants. Comment est-ce que l'on se sentirait à l'idée d'accepter une perte ou de ne pas amener un injuste devant le tribunal ? Comment les croyants résolvaient-ils plutôt le problème entre eux? Était-ce une chose facile à faire pour les croyants ? Mettez cet audio en pause ici.</w:t>
      </w:r>
    </w:p>
    <w:p>
      <w:pPr/>
      <w:r>
        <w:rPr>
          <w:lang w:val="fr_FR" w:bidi="fr_FR"/>
        </w:rPr>
      </w:r>
      <w:r>
        <w:rPr>
          <w:lang w:val="fr_FR" w:bidi="fr_FR"/>
        </w:rPr>
        <w:t>Paul rappelle à nouveau aux croyants qu'ils sont le peuple de Dieu et qu'ils font donc partie du royaume de Dieu, où Dieu est le bon chef. Dieu ne permettra pas aux personnes injustes, ou aux personnes qui ne suivent pas Dieu, de faire partie de son royaume. Paul veut s'assurer que les Corinthiens comprennent cela. Il leur demande s'ils connaissent cette vérité. Paul pense que les Corinthiens doivent déjà savoir cela.</w:t>
      </w:r>
    </w:p>
    <w:p>
      <w:pPr/>
      <w:r>
        <w:rPr>
          <w:lang w:val="fr_FR" w:bidi="fr_FR"/>
        </w:rPr>
      </w:r>
      <w:r>
        <w:rPr>
          <w:lang w:val="fr_FR" w:bidi="fr_FR"/>
        </w:rPr>
        <w:t>Paul dit aux Corinthiens d'être prudents. Il ne veut pas qu'ils pensent qu'ils suivent Dieu, mais qu'ils agissent d'une manière telle qu'ils pourraient ne pas obtenir ni hériter du royaume de Dieu. Paul énumère les péchés que les croyants de Corinthe avaient l'habitude de faire. Paul énumère les péchés sexuels, adorer les idoles au lieu du seul vrai Dieu, commettre un adultère, avoir des relations sexuelles avec des personnes du même sexe, voler, être cupide, s'enivrer tout le temps, dire de mauvaises choses les uns sur les autres et tromper les gens. Il veut que les Corinthiens comprennent à quel point ces péchés sont graves. Mais Paul leur rappelle qu'ils ne sont plus comme cela ! Dieu a complètement changé leur vie ! Les croyants suivent Jésus comme leur Seigneur, ou maître. Cela signifie que la puissance du Seigneur Jésus-Christ, l'Esprit de Dieu, a lavé les croyants comme une personne se lave avec de l'eau pour devenir pure, ou propre, de tous ces péchés. Ils sont devenus saints, ou mis à part comme peuple spécial de Dieu. Ils sont devenus justes, ou dans une bonne relation avec Dieu.</w:t>
      </w:r>
    </w:p>
    <w:p>
      <w:pPr/>
      <w:r>
        <w:rPr>
          <w:lang w:val="fr_FR" w:bidi="fr_FR"/>
        </w:rPr>
      </w:r>
      <w:r>
        <w:rPr>
          <w:lang w:val="fr_FR" w:bidi="fr_FR"/>
        </w:rPr>
        <w:t>Paul veut que les croyants se traitent les uns les autres avec respect et amour parce que le Seigneur Jésus-Christ les a changés et qu'un jour, ils jugeront tout le monde aux côtés du Christ. Paul encourage les Corinthiens à se comporter d'une manière qui montre comment Jésus les a changés.</w:t>
      </w:r>
    </w:p>
    <w:p>
      <w:pPr/>
      <w:r>
        <w:rPr>
          <w:lang w:val="fr_FR" w:bidi="fr_FR"/>
        </w:rPr>
      </w:r>
      <w:r>
        <w:rPr>
          <w:lang w:val="fr_FR" w:bidi="fr_FR"/>
        </w:rPr>
        <w:t>Arrêtez-vous ici et discutez de ces questions en groupe : Paul dit que Dieu a changé les croyants de Corinthe. Racontez une histoire sur quelqu'un dans votre communauté qui a changé quand il a commencé à suivre Jésus. Comment cette personne a-t-elle changé ? Comment la communauté a-t-elle réagi quand elle a vu le changement dans le nouveau croyant ?</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6: 1–11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Paul n'est pas heureux avec les croyants à Corinthe. Les croyants portent leurs désaccords devant les tribunaux non-chrétiens. Paul dit que c'est mauvais. Il dit aux croyants qu'ils doivent régler les problèmes entre eux. Paul rappelle aux croyants qu'ils jugeront le monde et les anges dans l'avenir. Par conséquent, les croyants doivent être capables de juger les petites questions maintenant.</w:t>
      </w:r>
    </w:p>
    <w:p>
      <w:pPr/>
      <w:r>
        <w:rPr>
          <w:lang w:val="fr_FR" w:bidi="fr_FR"/>
        </w:rPr>
      </w:r>
      <w:r>
        <w:rPr>
          <w:b/>
          <w:lang w:val="fr_FR" w:bidi="fr_FR"/>
        </w:rPr>
        <w:t>Dans la deuxième partie :</w:t>
      </w:r>
      <w:r>
        <w:rPr>
          <w:lang w:val="fr_FR" w:bidi="fr_FR"/>
        </w:rPr>
        <w:t xml:space="preserve"> Paul avertit les croyants qu'ils ont complètement échoué. Il énumère plusieurs types de personnes qui n'hériteront pas du royaume de Dieu. Paul rappelle aux croyants que certains d'entre eux étaient comme cela. Mais maintenant ils sont lavés, rendus saints et rendus justes devant Dieu par Jésus-Christ et l'Esprit de Dieu.</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Les non croyants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 xml:space="preserve">Le Saint-Esprit </w:t>
      </w:r>
    </w:p>
    <w:p>
      <w:pPr/>
      <w:r>
        <w:rPr>
          <w:lang w:val="fr_FR" w:bidi="fr_FR"/>
        </w:rPr>
      </w:r>
      <w:r>
        <w:rPr>
          <w:lang w:val="fr_FR" w:bidi="fr_FR"/>
        </w:rPr>
        <w:t>Dans la première partie de cette histoire, Paul parle d'un problème dans l'Église de Corinthe. Certains croyants amènent d'autres croyants devant le tribunal. Les personnes qui ne suivent pas les lois de Dieu jugent dans ces tribunaux. Cela met Paul en colère. Il demande pourquoi ils font cela pour leur montrer à quel point il est en colère. Paul dit que les croyants doivent régler les désaccords les uns avec les autres dans l'Église.</w:t>
      </w:r>
    </w:p>
    <w:p>
      <w:pPr/>
      <w:r>
        <w:rPr>
          <w:lang w:val="fr_FR" w:bidi="fr_FR"/>
        </w:rPr>
      </w:r>
      <w:r>
        <w:rPr>
          <w:lang w:val="fr_FR" w:bidi="fr_FR"/>
        </w:rPr>
        <w:t>Arrêtez-vous ici et discutez en groupe : Quand vous êtes vraiment en colère contre quelque chose de mal que les gens font, comment leur dites-vous que ce qu'ils font est mal ? Comment montrerez-vous que Paul est en colère quand il leur demande pourquoi ils vont devant les tribunaux extérieurs pour résoudre leurs problèmes parmi les croyants ? Mettez cet audio en pause ici.</w:t>
      </w:r>
    </w:p>
    <w:p>
      <w:pPr/>
      <w:r>
        <w:rPr>
          <w:lang w:val="fr_FR" w:bidi="fr_FR"/>
        </w:rPr>
      </w:r>
      <w:r>
        <w:rPr>
          <w:lang w:val="fr_FR" w:bidi="fr_FR"/>
        </w:rPr>
        <w:t>Paul demande aux croyants s'ils réalisent qu'à la fin du monde, ils prendront des décisions sur les gens dans le monde et les anges. Les croyants décideront si les incrédules et les anges sont coupables ou innocents d'avoir fait le mal. S'ils font cela, Paul leur demande s'ils doivent être capables de juger dans les petits problèmes maintenant entre eux ? Paul ne s'attend pas à ce que les croyants de Corinthe répondent à ces questions. Au contraire, Paul veut qu'ils réfléchissent à ces questions et réalisent qu'ils n'ont pas besoin d'aller vers des juges extérieurs parce qu'ils savent déjà comment prendre de bonnes décisions.</w:t>
      </w:r>
    </w:p>
    <w:p>
      <w:pPr/>
      <w:r>
        <w:rPr>
          <w:lang w:val="fr_FR" w:bidi="fr_FR"/>
        </w:rPr>
      </w:r>
      <w:r>
        <w:rPr>
          <w:lang w:val="fr_FR" w:bidi="fr_FR"/>
        </w:rPr>
        <w:t>Arrêtez-vous ici et parlez de cela : Comment parlerez-vous du jugement, ou de décision de qui est coupable et qui est innocent, à la fois maintenant et dans l'avenir ? Pensez à un juge dans votre culture qui décide de qui a fait la mauvaise chose et comment les punir. Comment décririez-vous le travail de ces juges ? Mettez cet audio en pause ici.</w:t>
      </w:r>
    </w:p>
    <w:p>
      <w:pPr/>
      <w:r>
        <w:rPr>
          <w:lang w:val="fr_FR" w:bidi="fr_FR"/>
        </w:rPr>
      </w:r>
      <w:r>
        <w:rPr>
          <w:lang w:val="fr_FR" w:bidi="fr_FR"/>
        </w:rPr>
        <w:t>Quand Paul a parlé de cela, il a utilisé des mots qui montrent que cela se produira vraiment dans l'avenir.</w:t>
      </w:r>
    </w:p>
    <w:p>
      <w:pPr/>
      <w:r>
        <w:rPr>
          <w:lang w:val="fr_FR" w:bidi="fr_FR"/>
        </w:rPr>
      </w:r>
      <w:r>
        <w:rPr>
          <w:lang w:val="fr_FR" w:bidi="fr_FR"/>
        </w:rPr>
        <w:t>Arrêtez-vous ici et discutez en groupe : Comment parlez-vous de quelque chose qui se produira vraiment dans l'avenir dans votre langue ? Comment expliqueriez-vous l'idée de juger le monde et les anges? Mettez cet audio en pause ici.</w:t>
      </w:r>
    </w:p>
    <w:p>
      <w:pPr/>
      <w:r>
        <w:rPr>
          <w:lang w:val="fr_FR" w:bidi="fr_FR"/>
        </w:rPr>
      </w:r>
      <w:r>
        <w:rPr>
          <w:lang w:val="fr_FR" w:bidi="fr_FR"/>
        </w:rPr>
        <w:t>Paul dit que les croyants doivent choisir les juges de leur Église. Paul fait maintenant honte aux Corinthiens. Encore une fois, Paul utilise des questions pour montrer aux Corinthiens qu'ils n'utilisent même pas la sagesse qu'ils pensent avoir ! Il utilise les questions pour critiquer les croyants pour leur manque de sagesse. C'est surprenant parce que les Corinthiens étaient orgueilleux de ce qu'ils pensaient être leur propre sagesse. Cependant, ils ne tirent pas avantage de leur propre sagesse en prenant eux-mêmes des décisions sur les petits procès Paul dit que les Corinthiens peuvent sûrement trouver une personne assez sage dans l'Église pour être un bon juge. Un juge dans l'Église serait meilleur qu'un juge extérieur qui ne croit pas en Jésus et ne suit pas les mêmes lois de Dieu que celles que les gens dans l'Église suivent.</w:t>
      </w:r>
    </w:p>
    <w:p>
      <w:pPr/>
      <w:r>
        <w:rPr>
          <w:lang w:val="fr_FR" w:bidi="fr_FR"/>
        </w:rPr>
      </w:r>
      <w:r>
        <w:rPr>
          <w:lang w:val="fr_FR" w:bidi="fr_FR"/>
        </w:rPr>
        <w:t>Arrêtez-vous ici et discutez en groupe : Ces juges extérieurs sont des personnes que les croyants doivent rejeter et mépriser comme juges parce qu'ils ne suivent pas les lois de Dieu. Les croyants ne respectent même pas ces juges extérieurs. Comment direz-vous que Paul demande pourquoi les croyants demandent un jugement aux juges que les gens méprisent et rejettent dans l'Église ? Mettez cet audio en pause ici.</w:t>
      </w:r>
    </w:p>
    <w:p>
      <w:pPr/>
      <w:r>
        <w:rPr>
          <w:lang w:val="fr_FR" w:bidi="fr_FR"/>
        </w:rPr>
      </w:r>
      <w:r>
        <w:rPr>
          <w:lang w:val="fr_FR" w:bidi="fr_FR"/>
        </w:rPr>
        <w:t>Dans la deuxième partie de ce passage, Paul dit que les gens dans l'Église ont déjà subi une défaite. Les croyants de Corinthe ont totalement échoué à vivre comme le peuple de Dieu parce qu'ils ont des procès et les croyants s'emmènent les uns les autres devant le tribunal. Paul dit qu'il y a parfois des situations où les croyants ont deux choix. Les croyants peuvent choisir d'accepter la perte de la propriété ou des possessions. Ou les croyants peuvent choisir d'emmener un autre croyant dans un tribunal extérieur. Quand ce sont les seuls deux choix, Paul dit que les croyants doivent accepter la perte. Paul semble penser que les croyants doivent déjà savoir qu'ils doivent accepter la perte parce qu'il leur pose cela comme une question : « Pourquoi n'acceptez-vous pas la perte ? Pourquoi n'acceptez-vous pas que quelqu'un vous trompe ? Ensuite, Paul donne un contraste fort. Paul dit qu'au lieu d'accepter la perte, les croyants se trompent les uns les autres ! Paul avertit les croyants de ne pas faire de mauvaises choses. Paul dit : « Ne soyez pas trompés. » Cela signifie « Arrêtez de croire les mensonges.</w:t>
      </w:r>
    </w:p>
    <w:p>
      <w:pPr/>
      <w:r>
        <w:rPr>
          <w:lang w:val="fr_FR" w:bidi="fr_FR"/>
        </w:rPr>
      </w:r>
      <w:r>
        <w:rPr>
          <w:lang w:val="fr_FR" w:bidi="fr_FR"/>
        </w:rPr>
        <w:t>Arrêtez-vous ici et discutez de cela en groupe : Paul essaie de convaincre les croyants de Corinthe de changer leur façon de penser et d'être prêt à accepter qu'un autre croyant leur fasse quelque chose de mal sans les emmener dans un tribunal extérieur. Paul essaie de les convaincre en utilisant des questions. Comment montrerez-vous que Paul essaie de les convaincre de changer leur façon de penser normalement ? Mettez cet audio en pause ici.</w:t>
      </w:r>
    </w:p>
    <w:p>
      <w:pPr/>
      <w:r>
        <w:rPr>
          <w:lang w:val="fr_FR" w:bidi="fr_FR"/>
        </w:rPr>
      </w:r>
      <w:r>
        <w:rPr>
          <w:lang w:val="fr_FR" w:bidi="fr_FR"/>
        </w:rPr>
        <w:t>Paul leur rappelle que les personnes qui font le mal n'hériteront pas ou n'auront pas part au royaume de Dieu. Paul énumère des exemples de ces personnes. Ils incluent les personnes qui font de mauvaises choses sexuelles, les personnes qui adorent les faux dieux et les personnes qui trompent leur mari ou leur femme. Ils incluent aussi les personnes qui volent, les personnes qui veulent toujours plus de choses et les personnes qui boivent trop. Ils incluent aussi les personnes qui disent des choses méchantes sur les autres et les personnes qui trompent les autres.</w:t>
      </w:r>
    </w:p>
    <w:p>
      <w:pPr/>
      <w:r>
        <w:rPr>
          <w:lang w:val="fr_FR" w:bidi="fr_FR"/>
        </w:rPr>
      </w:r>
      <w:r>
        <w:rPr>
          <w:lang w:val="fr_FR" w:bidi="fr_FR"/>
        </w:rPr>
        <w:t>Arrêtez-vous ici et discutez en groupe : Les personnes qui héritent du royaume de Dieu sont les croyants à qui Dieu a promis qu'ils peuvent être dans son royaume quand il règne complètement. Dieu règne déjà dans le cœur des croyants, mais un jour, il gouvernera dans un royaume parfait. Dieu promet que nous régnerons avec lui là. Comment parlez-vous d'hériter ou d'obtenir le royaume de Dieu dans votre langue ? Mettez cet audio en pause ici.</w:t>
      </w:r>
    </w:p>
    <w:p>
      <w:pPr/>
      <w:r>
        <w:rPr>
          <w:lang w:val="fr_FR" w:bidi="fr_FR"/>
        </w:rPr>
      </w:r>
      <w:r>
        <w:rPr>
          <w:lang w:val="fr_FR" w:bidi="fr_FR"/>
        </w:rPr>
        <w:t>Paul rappelle ensuite aux croyants comment leur vie a changé. Il dit : « Certains d'entre vous étaient comme cela. Cela montre que certains croyants avaient l'habitude de faire ces mauvaises choses. Maintenant, ces croyants sont différents. Paul dit qu'ils sont propres ou libérés du péché. Paul dit aussi qu'ils sont saints ou mis à part comme peuple de Dieu. Paul dit aussi qu'ils sont dans une bonne relation avec Dieu. Ces croyants sont différents à cause de Jésus-Christ et de l'Esprit de Dieu.</w:t>
      </w:r>
    </w:p>
    <w:p>
      <w:pPr/>
      <w:r>
        <w:rPr>
          <w:lang w:val="fr_FR" w:bidi="fr_FR"/>
        </w:rPr>
      </w:r>
      <w:r>
        <w:rPr>
          <w:lang w:val="fr_FR" w:bidi="fr_FR"/>
        </w:rPr>
        <w:t>Paul utilise trois mots importants ici : un pour « pur », un pour « saint » et un pour « juste devant Dieu.</w:t>
      </w:r>
    </w:p>
    <w:p>
      <w:pPr/>
      <w:r>
        <w:rPr>
          <w:lang w:val="fr_FR" w:bidi="fr_FR"/>
        </w:rPr>
      </w:r>
      <w:r>
        <w:rPr>
          <w:lang w:val="fr_FR" w:bidi="fr_FR"/>
        </w:rPr>
        <w:t>Arrêtez-vous ici et discutez en groupe : Comment les gens dans votre culture agissent-ils quand ils sont lavés du péché, saints et justes devant Dieu? Mettez en scène ce que pourrait être le fait d'être pur, saint et en règle avec Dieu. Comment décrirez-vous ce que vous faites ? Mettez cet audio en pause ici.</w:t>
      </w:r>
    </w:p>
    <w:p>
      <w:pPr/>
      <w:r>
        <w:rPr>
          <w:lang w:val="fr_FR" w:bidi="fr_FR"/>
        </w:rPr>
      </w:r>
      <w:r>
        <w:rPr>
          <w:lang w:val="fr_FR" w:bidi="fr_FR"/>
        </w:rPr>
        <w:t>Cette partie du passage montre comment Dieu peut changer la vie des gens. Cette partie rappelle aux croyants qu'ils doivent vivre différemment maintenant qu'ils croient en Jésus.</w:t>
      </w:r>
    </w:p>
    <w:p>
      <w:pPr/>
      <w:r>
        <w:rPr>
          <w:lang w:val="fr_FR" w:bidi="fr_FR"/>
        </w:rPr>
      </w:r>
      <w:r>
        <w:rPr>
          <w:lang w:val="fr_FR" w:bidi="fr_FR"/>
        </w:rPr>
        <w:t>Maintenant, le groupe doit créer un scénario en images, dessiner ou utiliser des objets pour visualiser le passage et les actions dans le passage. Vous pourriez avoir des dessins, des objets ou même des personnes représentant Paul, les croyants et les juges. Vous pourriez diviser le groupe en deux parties. Une partie pourrait faire les croyants emportant leurs problèmes devant les tribunaux non-chrétiens. L'autre partie pourrait montrer des croyants en train de régler des problèmes entre eux. Ensuite, vous pourriez faire représenter Paul qui écrit sa lettre et explique pourquoi les actions des croyants sont mauvaises. Enfin, vous pourriez montrer le contraste entre l'ancienne vie du péché et la nouvelle vie dans le Christ.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6: 1–11 dans la traduction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Les non croyants</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Jésus-Christ</w:t>
      </w:r>
    </w:p>
    <w:p>
      <w:pPr>
        <w:pStyle w:val="ListBullet"/>
        <w:spacing w:line="240" w:lineRule="auto"/>
        <w:ind w:left="720"/>
      </w:pPr>
      <w:r>
        <w:rPr>
          <w:lang w:val="fr_FR" w:bidi="fr_FR"/>
        </w:rPr>
      </w:r>
      <w:r>
        <w:rPr>
          <w:lang w:val="fr_FR" w:bidi="fr_FR"/>
        </w:rPr>
        <w:t xml:space="preserve">Le Saint-Esprit </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Paul dit : « Si vous avez un désaccord avec un autre croyant, pourquoi l'amener aux non-croyants de décider au lieu d'autres chrétiens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Ou ne savez-vous pas que le peuple du Seigneur jugera le monde ? Et si vous devez juger le monde, n'êtes-vous pas compétent pour juger les cas triviaux ou sans importance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des croyants : « Que ressentez-vous ou à quoi pensez-vous ? » Les croyants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Ne savez-vous pas que nous jugerons les anges ? Combien plus pouvons-nous juger les choses de cette vie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w:t>
      </w:r>
    </w:p>
    <w:p>
      <w:pPr>
        <w:pStyle w:val="ListBullet"/>
        <w:spacing w:line="240" w:lineRule="auto"/>
        <w:ind w:left="720"/>
      </w:pPr>
      <w:r>
        <w:rPr>
          <w:lang w:val="fr_FR" w:bidi="fr_FR"/>
        </w:rPr>
      </w:r>
      <w:r>
        <w:rPr>
          <w:lang w:val="fr_FR" w:bidi="fr_FR"/>
        </w:rPr>
        <w:t>Demandez aux personnes qui jouent le rôle des croyants : « Que ressentez-vous ou à quoi pensez-vous ? » Ils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parle ensuite des injustes qui n'hériteront pas du royaume de Dieu Il énumère beaucoup de types de comportement de pécher. Paul rappelle aux croyants que certains d'entre eux avaient l'habitude de faire ces choses. Mais maintenant ils sont lavés, rendus saints et rendus justes devant Dieu par Jésus-Christ et l'Esprit de Dieu.</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w:t>
      </w:r>
    </w:p>
    <w:p>
      <w:pPr>
        <w:pStyle w:val="ListBullet"/>
        <w:spacing w:line="240" w:lineRule="auto"/>
        <w:ind w:left="720"/>
      </w:pPr>
      <w:r>
        <w:rPr>
          <w:lang w:val="fr_FR" w:bidi="fr_FR"/>
        </w:rPr>
      </w:r>
      <w:r>
        <w:rPr>
          <w:lang w:val="fr_FR" w:bidi="fr_FR"/>
        </w:rPr>
        <w:t>Demandez aux personnes qui jouent le rôle des croyants : « Que ressentez-vous ou à quoi pensez-vous ? » Ils pourraient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6: 1–11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Dans ce passage, Paul aborde un problème spécifique. </w:t>
      </w:r>
      <w:r>
        <w:rPr>
          <w:b/>
          <w:lang w:val="fr_FR" w:bidi="fr_FR"/>
        </w:rPr>
        <w:t>Les saints</w:t>
      </w:r>
      <w:r>
        <w:rPr>
          <w:lang w:val="fr_FR" w:bidi="fr_FR"/>
        </w:rPr>
        <w:t xml:space="preserve">, ou le peuple de Dieu, s'emmènent les uns les autres au tribunal devant </w:t>
      </w:r>
      <w:r>
        <w:rPr>
          <w:b/>
          <w:lang w:val="fr_FR" w:bidi="fr_FR"/>
        </w:rPr>
        <w:t>des juges injustes</w:t>
      </w:r>
      <w:r>
        <w:rPr>
          <w:lang w:val="fr_FR" w:bidi="fr_FR"/>
        </w:rPr>
        <w:t xml:space="preserve">. Les personnes injustes ne suivent pas Jésus ou n'ont pas une relation avec lui. Les juges sont des personnes officielles qui décident si quelqu'un est innocent ou coupable d'avoir fait quelque chose de mal. Utilisez le même mot pour saints que celui utilisé dans les passages précédents et consultez le Glossaire principal pour plus d'informations sur les </w:t>
      </w:r>
      <w:r>
        <w:rPr>
          <w:lang w:val="fr_FR" w:bidi="fr_FR"/>
        </w:rPr>
        <w:t>saints</w:t>
      </w:r>
      <w:r>
        <w:rPr>
          <w:lang w:val="fr_FR" w:bidi="fr_FR"/>
        </w:rPr>
        <w:t xml:space="preserve"> si nécessaire.</w:t>
      </w:r>
    </w:p>
    <w:p>
      <w:pPr/>
      <w:r>
        <w:rPr>
          <w:lang w:val="fr_FR" w:bidi="fr_FR"/>
        </w:rPr>
      </w:r>
      <w:r>
        <w:rPr>
          <w:lang w:val="fr_FR" w:bidi="fr_FR"/>
        </w:rPr>
        <w:t xml:space="preserve">Arrêtez-vous ici et discutez en groupe du mot ou de l'expression que vous allez utiliser pour traduire </w:t>
      </w:r>
      <w:r>
        <w:rPr>
          <w:b/>
          <w:lang w:val="fr_FR" w:bidi="fr_FR"/>
        </w:rPr>
        <w:t>«injustes juges»</w:t>
      </w:r>
      <w:r>
        <w:rPr>
          <w:lang w:val="fr_FR" w:bidi="fr_FR"/>
        </w:rPr>
        <w:t xml:space="preserve">. Vous avez utilisé un mot pour juste dans les passages précédents dans 1 Corinthiens, donc injuste est quelqu'un qui n'est pas juste. Voir le glossaire principal pour plus d'informations sur le mot </w:t>
      </w:r>
      <w:r>
        <w:rPr>
          <w:lang w:val="fr_FR" w:bidi="fr_FR"/>
        </w:rPr>
        <w:t>"justice"</w:t>
      </w:r>
      <w:r>
        <w:rPr>
          <w:lang w:val="fr_FR" w:bidi="fr_FR"/>
        </w:rPr>
        <w:t xml:space="preserve"> et sur le mot </w:t>
      </w:r>
      <w:r>
        <w:rPr>
          <w:lang w:val="fr_FR" w:bidi="fr_FR"/>
        </w:rPr>
        <w:t>"Juge"</w:t>
      </w:r>
      <w:r>
        <w:rPr>
          <w:lang w:val="fr_FR" w:bidi="fr_FR"/>
        </w:rPr>
        <w:t>. Mettez cet audio en pause ici.</w:t>
      </w:r>
    </w:p>
    <w:p>
      <w:pPr/>
      <w:r>
        <w:rPr>
          <w:lang w:val="fr_FR" w:bidi="fr_FR"/>
        </w:rPr>
      </w:r>
      <w:r>
        <w:rPr>
          <w:lang w:val="fr_FR" w:bidi="fr_FR"/>
        </w:rPr>
        <w:t xml:space="preserve">Paul parle des </w:t>
      </w:r>
      <w:r>
        <w:rPr>
          <w:b/>
          <w:lang w:val="fr_FR" w:bidi="fr_FR"/>
        </w:rPr>
        <w:t>procès</w:t>
      </w:r>
      <w:r>
        <w:rPr>
          <w:lang w:val="fr_FR" w:bidi="fr_FR"/>
        </w:rPr>
        <w:t xml:space="preserve">, ou </w:t>
      </w:r>
      <w:r>
        <w:rPr>
          <w:b/>
          <w:lang w:val="fr_FR" w:bidi="fr_FR"/>
        </w:rPr>
        <w:t>des désaccords</w:t>
      </w:r>
      <w:r>
        <w:rPr>
          <w:lang w:val="fr_FR" w:bidi="fr_FR"/>
        </w:rPr>
        <w:t>, sur les questions de tous les jours. À Corinthe, le système judiciaire était une partie importante de la vie dans la société et les procès publics étaient communs pour régler les désaccords sur les choses de tous les jours comme la propriété ou les possessions.</w:t>
      </w:r>
    </w:p>
    <w:p>
      <w:pPr/>
      <w:r>
        <w:rPr>
          <w:lang w:val="fr_FR" w:bidi="fr_FR"/>
        </w:rPr>
      </w:r>
      <w:r>
        <w:rPr>
          <w:lang w:val="fr_FR" w:bidi="fr_FR"/>
        </w:rPr>
        <w:t xml:space="preserve">Arrêtez-vous ici et discutez en groupe du mot ou de l'expression que vous allez utiliser pour traduire </w:t>
      </w:r>
      <w:r>
        <w:rPr>
          <w:b/>
          <w:lang w:val="fr_FR" w:bidi="fr_FR"/>
        </w:rPr>
        <w:t>procès</w:t>
      </w:r>
      <w:r>
        <w:rPr>
          <w:lang w:val="fr_FR" w:bidi="fr_FR"/>
        </w:rPr>
        <w:t xml:space="preserve"> ou </w:t>
      </w:r>
      <w:r>
        <w:rPr>
          <w:b/>
          <w:lang w:val="fr_FR" w:bidi="fr_FR"/>
        </w:rPr>
        <w:t>désaccord</w:t>
      </w:r>
      <w:r>
        <w:rPr>
          <w:lang w:val="fr_FR" w:bidi="fr_FR"/>
        </w:rPr>
        <w:t xml:space="preserve"> Mettez cet audio en pause ici.</w:t>
      </w:r>
    </w:p>
    <w:p>
      <w:pPr/>
      <w:r>
        <w:rPr>
          <w:lang w:val="fr_FR" w:bidi="fr_FR"/>
        </w:rPr>
      </w:r>
      <w:r>
        <w:rPr>
          <w:lang w:val="fr_FR" w:bidi="fr_FR"/>
        </w:rPr>
        <w:t xml:space="preserve">Paul dit aux croyants qu'ils jugeront le monde et les </w:t>
      </w:r>
      <w:r>
        <w:rPr>
          <w:b/>
          <w:lang w:val="fr_FR" w:bidi="fr_FR"/>
        </w:rPr>
        <w:t>anges</w:t>
      </w:r>
      <w:r>
        <w:rPr>
          <w:lang w:val="fr_FR" w:bidi="fr_FR"/>
        </w:rPr>
        <w:t xml:space="preserve">. Les anges sont des êtres spirituels créés par Dieu. Ils servent souvent comme ses messagers. Utilisez le même mot pour anges que celui que vous avez utilisé dans les passages précédents. Pour plus d'informations sur le mot </w:t>
      </w:r>
      <w:r>
        <w:rPr>
          <w:lang w:val="fr_FR" w:bidi="fr_FR"/>
        </w:rPr>
        <w:t>anges</w:t>
      </w:r>
      <w:r>
        <w:rPr>
          <w:lang w:val="fr_FR" w:bidi="fr_FR"/>
        </w:rPr>
        <w:t>, consulter le glossaire principal.</w:t>
      </w:r>
    </w:p>
    <w:p>
      <w:pPr/>
      <w:r>
        <w:rPr>
          <w:lang w:val="fr_FR" w:bidi="fr_FR"/>
        </w:rPr>
      </w:r>
      <w:r>
        <w:rPr>
          <w:lang w:val="fr_FR" w:bidi="fr_FR"/>
        </w:rPr>
        <w:t>Paul mentionne que les croyants portent leurs désaccords aux juges que les gens dans l'</w:t>
      </w:r>
      <w:r>
        <w:rPr>
          <w:b/>
          <w:lang w:val="fr_FR" w:bidi="fr_FR"/>
        </w:rPr>
        <w:t>Église</w:t>
      </w:r>
      <w:r>
        <w:rPr>
          <w:lang w:val="fr_FR" w:bidi="fr_FR"/>
        </w:rPr>
        <w:t xml:space="preserve"> méprisent ou ne respectent pas. Utilisez le même mot pour Eglise que celui que vous avez utilisé dans les passages précédents et voyez </w:t>
      </w:r>
      <w:r>
        <w:rPr>
          <w:lang w:val="fr_FR" w:bidi="fr_FR"/>
        </w:rPr>
        <w:t>Eglise</w:t>
      </w:r>
      <w:r>
        <w:rPr>
          <w:lang w:val="fr_FR" w:bidi="fr_FR"/>
        </w:rPr>
        <w:t xml:space="preserve"> dans le glossaire principal pour plus d'informations. </w:t>
      </w:r>
    </w:p>
    <w:p>
      <w:pPr/>
      <w:r>
        <w:rPr>
          <w:lang w:val="fr_FR" w:bidi="fr_FR"/>
        </w:rPr>
      </w:r>
      <w:r>
        <w:rPr>
          <w:lang w:val="fr_FR" w:bidi="fr_FR"/>
        </w:rPr>
        <w:t xml:space="preserve">Paul contraste les </w:t>
      </w:r>
      <w:r>
        <w:rPr>
          <w:b/>
          <w:lang w:val="fr_FR" w:bidi="fr_FR"/>
        </w:rPr>
        <w:t>croyants</w:t>
      </w:r>
      <w:r>
        <w:rPr>
          <w:lang w:val="fr_FR" w:bidi="fr_FR"/>
        </w:rPr>
        <w:t xml:space="preserve">, qu'il appelle </w:t>
      </w:r>
      <w:r>
        <w:rPr>
          <w:b/>
          <w:lang w:val="fr_FR" w:bidi="fr_FR"/>
        </w:rPr>
        <w:t>frères</w:t>
      </w:r>
      <w:r>
        <w:rPr>
          <w:lang w:val="fr_FR" w:bidi="fr_FR"/>
        </w:rPr>
        <w:t xml:space="preserve">, avec « les impies ou « les non croyants. </w:t>
      </w:r>
      <w:r>
        <w:rPr>
          <w:b/>
          <w:lang w:val="fr_FR" w:bidi="fr_FR"/>
        </w:rPr>
        <w:t>Les non croyants</w:t>
      </w:r>
      <w:r>
        <w:rPr>
          <w:lang w:val="fr_FR" w:bidi="fr_FR"/>
        </w:rPr>
        <w:t xml:space="preserve"> incluent les personnes qui adoraient les dieux païens ou ont suivi les philosophies populaires de l'époque. Ce sont des personnes qui ne croient pas en Jésus. Les non croyants sont les mêmes personnes que les juges injustes dans la partie précédente de ce passage. Utilisez le même mot ou expression pour frères et sœurs, ou autres croyants, que celui que vous avez utilisé dans les passages précédents.</w:t>
      </w:r>
    </w:p>
    <w:p>
      <w:pPr/>
      <w:r>
        <w:rPr>
          <w:lang w:val="fr_FR" w:bidi="fr_FR"/>
        </w:rPr>
      </w:r>
      <w:r>
        <w:rPr>
          <w:lang w:val="fr_FR" w:bidi="fr_FR"/>
        </w:rPr>
        <w:t xml:space="preserve">Arrêtez-vous ici et discutez en groupe du mot que vous allez utiliser pour </w:t>
      </w:r>
      <w:r>
        <w:rPr>
          <w:b/>
          <w:lang w:val="fr_FR" w:bidi="fr_FR"/>
        </w:rPr>
        <w:t>non croyants</w:t>
      </w:r>
      <w:r>
        <w:rPr>
          <w:lang w:val="fr_FR" w:bidi="fr_FR"/>
        </w:rPr>
        <w:t xml:space="preserve">. Pour plus d'informations, consultez </w:t>
      </w:r>
      <w:r>
        <w:rPr>
          <w:lang w:val="fr_FR" w:bidi="fr_FR"/>
        </w:rPr>
        <w:t>croyant</w:t>
      </w:r>
      <w:r>
        <w:rPr>
          <w:lang w:val="fr_FR" w:bidi="fr_FR"/>
        </w:rPr>
        <w:t xml:space="preserve"> dans le glossaire principal. Mettez cet audio en pause ici.</w:t>
      </w:r>
    </w:p>
    <w:p>
      <w:pPr/>
      <w:r>
        <w:rPr>
          <w:lang w:val="fr_FR" w:bidi="fr_FR"/>
        </w:rPr>
      </w:r>
      <w:r>
        <w:rPr>
          <w:lang w:val="fr_FR" w:bidi="fr_FR"/>
        </w:rPr>
        <w:t xml:space="preserve">Paul énumère quelques types de personnes qui n'hériteront pas du </w:t>
      </w:r>
      <w:r>
        <w:rPr>
          <w:b/>
          <w:lang w:val="fr_FR" w:bidi="fr_FR"/>
        </w:rPr>
        <w:t>royaume de Dieu</w:t>
      </w:r>
      <w:r>
        <w:rPr>
          <w:lang w:val="fr_FR" w:bidi="fr_FR"/>
        </w:rPr>
        <w:t xml:space="preserve">. Quand vous héritez, vous recevez une chose de quelqu'un d'autre ou vous recevez un droit de faire quelque chose de quelqu'un d'autre. Ainsi, ici, cela signifie que les personnes qui pèchent ne peuvent pas recevoir le droit de vivre dans le royaume de Dieu. Utilisez le même mot ou expression pour royaume de Dieu que celui que vous avez utilisé dans les passages précédents et rappelez-vous que le </w:t>
      </w:r>
      <w:r>
        <w:rPr>
          <w:lang w:val="fr_FR" w:bidi="fr_FR"/>
        </w:rPr>
        <w:t>royaume de Dieu</w:t>
      </w:r>
      <w:r>
        <w:rPr>
          <w:lang w:val="fr_FR" w:bidi="fr_FR"/>
        </w:rPr>
        <w:t xml:space="preserve"> est dans le glossaire principal. </w:t>
      </w:r>
    </w:p>
    <w:p>
      <w:pPr/>
      <w:r>
        <w:rPr>
          <w:lang w:val="fr_FR" w:bidi="fr_FR"/>
        </w:rPr>
      </w:r>
      <w:r>
        <w:rPr>
          <w:lang w:val="fr_FR" w:bidi="fr_FR"/>
        </w:rPr>
        <w:t xml:space="preserve">Les </w:t>
      </w:r>
      <w:r>
        <w:rPr>
          <w:b/>
          <w:lang w:val="fr_FR" w:bidi="fr_FR"/>
        </w:rPr>
        <w:t>sexuellement immoraux</w:t>
      </w:r>
      <w:r>
        <w:rPr>
          <w:lang w:val="fr_FR" w:bidi="fr_FR"/>
        </w:rPr>
        <w:t xml:space="preserve">, les </w:t>
      </w:r>
      <w:r>
        <w:rPr>
          <w:b/>
          <w:lang w:val="fr_FR" w:bidi="fr_FR"/>
        </w:rPr>
        <w:t>idolâtres</w:t>
      </w:r>
      <w:r>
        <w:rPr>
          <w:lang w:val="fr_FR" w:bidi="fr_FR"/>
        </w:rPr>
        <w:t xml:space="preserve">, les </w:t>
      </w:r>
      <w:r>
        <w:rPr>
          <w:b/>
          <w:lang w:val="fr_FR" w:bidi="fr_FR"/>
        </w:rPr>
        <w:t>personnes cupides</w:t>
      </w:r>
      <w:r>
        <w:rPr>
          <w:lang w:val="fr_FR" w:bidi="fr_FR"/>
        </w:rPr>
        <w:t xml:space="preserve">, les </w:t>
      </w:r>
      <w:r>
        <w:rPr>
          <w:b/>
          <w:lang w:val="fr_FR" w:bidi="fr_FR"/>
        </w:rPr>
        <w:t>ivrognes</w:t>
      </w:r>
      <w:r>
        <w:rPr>
          <w:lang w:val="fr_FR" w:bidi="fr_FR"/>
        </w:rPr>
        <w:t xml:space="preserve">, les </w:t>
      </w:r>
      <w:r>
        <w:rPr>
          <w:b/>
          <w:lang w:val="fr_FR" w:bidi="fr_FR"/>
        </w:rPr>
        <w:t>calomniateurs</w:t>
      </w:r>
      <w:r>
        <w:rPr>
          <w:lang w:val="fr_FR" w:bidi="fr_FR"/>
        </w:rPr>
        <w:t xml:space="preserve"> et les </w:t>
      </w:r>
      <w:r>
        <w:rPr>
          <w:b/>
          <w:lang w:val="fr_FR" w:bidi="fr_FR"/>
        </w:rPr>
        <w:t>escrocs</w:t>
      </w:r>
      <w:r>
        <w:rPr>
          <w:lang w:val="fr_FR" w:bidi="fr_FR"/>
        </w:rPr>
        <w:t xml:space="preserve"> étaient tous mentionnés dans le passage précédent. Utilisez les mêmes mots pour ces péchés que ceux que vous avez utilisés dans les passages précédents et rappelez-vous qu'</w:t>
      </w:r>
      <w:r>
        <w:rPr>
          <w:lang w:val="fr_FR" w:bidi="fr_FR"/>
        </w:rPr>
        <w:t>immoralité</w:t>
      </w:r>
      <w:r>
        <w:rPr>
          <w:lang w:val="fr_FR" w:bidi="fr_FR"/>
        </w:rPr>
        <w:t xml:space="preserve"> et </w:t>
      </w:r>
      <w:r>
        <w:rPr>
          <w:lang w:val="fr_FR" w:bidi="fr_FR"/>
        </w:rPr>
        <w:t>idole</w:t>
      </w:r>
      <w:r>
        <w:rPr>
          <w:lang w:val="fr_FR" w:bidi="fr_FR"/>
        </w:rPr>
        <w:t xml:space="preserve"> sont dans le glossaire principal.</w:t>
      </w:r>
    </w:p>
    <w:p>
      <w:pPr/>
      <w:r>
        <w:rPr>
          <w:lang w:val="fr_FR" w:bidi="fr_FR"/>
        </w:rPr>
      </w:r>
      <w:r>
        <w:rPr>
          <w:b/>
          <w:lang w:val="fr_FR" w:bidi="fr_FR"/>
        </w:rPr>
        <w:t>Les adultères</w:t>
      </w:r>
      <w:r>
        <w:rPr>
          <w:lang w:val="fr_FR" w:bidi="fr_FR"/>
        </w:rPr>
        <w:t xml:space="preserve"> sont des personnes mariées qui ont des relations sexuelles avec quelqu'un qui n'est pas leur mari ou leur femme. </w:t>
      </w:r>
      <w:r>
        <w:rPr>
          <w:b/>
          <w:lang w:val="fr_FR" w:bidi="fr_FR"/>
        </w:rPr>
        <w:t>Les hommes qui ont des relations sexuelles avec les hommes</w:t>
      </w:r>
      <w:r>
        <w:rPr>
          <w:lang w:val="fr_FR" w:bidi="fr_FR"/>
        </w:rPr>
        <w:t xml:space="preserve"> se réfèrent aux hommes qui font des activités sexuelles avec d'autres hommes. </w:t>
      </w:r>
      <w:r>
        <w:rPr>
          <w:b/>
          <w:lang w:val="fr_FR" w:bidi="fr_FR"/>
        </w:rPr>
        <w:t>Les voleurs</w:t>
      </w:r>
      <w:r>
        <w:rPr>
          <w:lang w:val="fr_FR" w:bidi="fr_FR"/>
        </w:rPr>
        <w:t xml:space="preserve"> sont des personnes qui prennent des choses qui ne leur appartiennent pas sans permission.</w:t>
      </w:r>
    </w:p>
    <w:p>
      <w:pPr/>
      <w:r>
        <w:rPr>
          <w:lang w:val="fr_FR" w:bidi="fr_FR"/>
        </w:rPr>
      </w:r>
      <w:r>
        <w:rPr>
          <w:lang w:val="fr_FR" w:bidi="fr_FR"/>
        </w:rPr>
        <w:t xml:space="preserve">Arrêtez-vous ici et discutez en groupe de comment parler des </w:t>
      </w:r>
      <w:r>
        <w:rPr>
          <w:b/>
          <w:lang w:val="fr_FR" w:bidi="fr_FR"/>
        </w:rPr>
        <w:t>adultères</w:t>
      </w:r>
      <w:r>
        <w:rPr>
          <w:lang w:val="fr_FR" w:bidi="fr_FR"/>
        </w:rPr>
        <w:t xml:space="preserve">, </w:t>
      </w:r>
      <w:r>
        <w:rPr>
          <w:b/>
          <w:lang w:val="fr_FR" w:bidi="fr_FR"/>
        </w:rPr>
        <w:t>des hommes qui ont des relations sexuelles avec d'autres hommes</w:t>
      </w:r>
      <w:r>
        <w:rPr>
          <w:lang w:val="fr_FR" w:bidi="fr_FR"/>
        </w:rPr>
        <w:t xml:space="preserve"> et des </w:t>
      </w:r>
      <w:r>
        <w:rPr>
          <w:b/>
          <w:lang w:val="fr_FR" w:bidi="fr_FR"/>
        </w:rPr>
        <w:t>voleurs</w:t>
      </w:r>
      <w:r>
        <w:rPr>
          <w:lang w:val="fr_FR" w:bidi="fr_FR"/>
        </w:rPr>
        <w:t xml:space="preserve">. Pour plus d'informations sur </w:t>
      </w:r>
      <w:r>
        <w:rPr>
          <w:lang w:val="fr_FR" w:bidi="fr_FR"/>
        </w:rPr>
        <w:t>adultère</w:t>
      </w:r>
      <w:r>
        <w:rPr>
          <w:lang w:val="fr_FR" w:bidi="fr_FR"/>
        </w:rPr>
        <w:t xml:space="preserve"> voir le glossaire principal Mettez cet audio en pause ici.</w:t>
      </w:r>
    </w:p>
    <w:p>
      <w:pPr/>
      <w:r>
        <w:rPr>
          <w:lang w:val="fr_FR" w:bidi="fr_FR"/>
        </w:rPr>
      </w:r>
      <w:r>
        <w:rPr>
          <w:lang w:val="fr_FR" w:bidi="fr_FR"/>
        </w:rPr>
        <w:t xml:space="preserve">Le passage mentionne que les croyants de Corinthe sont « </w:t>
      </w:r>
      <w:r>
        <w:rPr>
          <w:b/>
          <w:lang w:val="fr_FR" w:bidi="fr_FR"/>
        </w:rPr>
        <w:t>lavés</w:t>
      </w:r>
      <w:r>
        <w:rPr>
          <w:lang w:val="fr_FR" w:bidi="fr_FR"/>
        </w:rPr>
        <w:t xml:space="preserve"> ou rendus propres, « </w:t>
      </w:r>
      <w:r>
        <w:rPr>
          <w:b/>
          <w:lang w:val="fr_FR" w:bidi="fr_FR"/>
        </w:rPr>
        <w:t>sanctifiés</w:t>
      </w:r>
      <w:r>
        <w:rPr>
          <w:lang w:val="fr_FR" w:bidi="fr_FR"/>
        </w:rPr>
        <w:t xml:space="preserve"> ou rendus saints » et « </w:t>
      </w:r>
      <w:r>
        <w:rPr>
          <w:b/>
          <w:lang w:val="fr_FR" w:bidi="fr_FR"/>
        </w:rPr>
        <w:t>justifiés</w:t>
      </w:r>
      <w:r>
        <w:rPr>
          <w:lang w:val="fr_FR" w:bidi="fr_FR"/>
        </w:rPr>
        <w:t xml:space="preserve"> ou rendus justes. Quand Dieu lave quelqu'un, il le rend pur du péché. Quand Dieu les sanctifie, il les rend saints ou les met à part pour un but spécial. Quand Dieu les justifie, Dieu les déclare justes, tout comme un juge déclare une personne innocente de mauvaises actions.</w:t>
      </w:r>
    </w:p>
    <w:p>
      <w:pPr/>
      <w:r>
        <w:rPr>
          <w:lang w:val="fr_FR" w:bidi="fr_FR"/>
        </w:rPr>
      </w:r>
      <w:r>
        <w:rPr>
          <w:lang w:val="fr_FR" w:bidi="fr_FR"/>
        </w:rPr>
        <w:t xml:space="preserve">Arrêtez-vous ici et discutez en groupe de la façon dont vous allez parler d'être </w:t>
      </w:r>
      <w:r>
        <w:rPr>
          <w:b/>
          <w:lang w:val="fr_FR" w:bidi="fr_FR"/>
        </w:rPr>
        <w:t>lavé</w:t>
      </w:r>
      <w:r>
        <w:rPr>
          <w:lang w:val="fr_FR" w:bidi="fr_FR"/>
        </w:rPr>
        <w:t xml:space="preserve">, </w:t>
      </w:r>
      <w:r>
        <w:rPr>
          <w:b/>
          <w:lang w:val="fr_FR" w:bidi="fr_FR"/>
        </w:rPr>
        <w:t>sanctifié</w:t>
      </w:r>
      <w:r>
        <w:rPr>
          <w:lang w:val="fr_FR" w:bidi="fr_FR"/>
        </w:rPr>
        <w:t xml:space="preserve"> et </w:t>
      </w:r>
      <w:r>
        <w:rPr>
          <w:b/>
          <w:lang w:val="fr_FR" w:bidi="fr_FR"/>
        </w:rPr>
        <w:t>justifié</w:t>
      </w:r>
      <w:r>
        <w:rPr>
          <w:lang w:val="fr_FR" w:bidi="fr_FR"/>
        </w:rPr>
        <w:t xml:space="preserve">. Pour plus d'informations, voir </w:t>
      </w:r>
      <w:r>
        <w:rPr>
          <w:lang w:val="fr_FR" w:bidi="fr_FR"/>
        </w:rPr>
        <w:t>sanctification</w:t>
      </w:r>
      <w:r>
        <w:rPr>
          <w:lang w:val="fr_FR" w:bidi="fr_FR"/>
        </w:rPr>
        <w:t xml:space="preserve"> et </w:t>
      </w:r>
      <w:r>
        <w:rPr>
          <w:lang w:val="fr_FR" w:bidi="fr_FR"/>
        </w:rPr>
        <w:t>justifier</w:t>
      </w:r>
      <w:r>
        <w:rPr>
          <w:lang w:val="fr_FR" w:bidi="fr_FR"/>
        </w:rPr>
        <w:t xml:space="preserve"> dans le glossaire principal. Mettez cet audio en pause ici.</w:t>
      </w:r>
    </w:p>
    <w:p>
      <w:pPr/>
      <w:r>
        <w:rPr>
          <w:lang w:val="fr_FR" w:bidi="fr_FR"/>
        </w:rPr>
      </w:r>
      <w:r>
        <w:rPr>
          <w:lang w:val="fr_FR" w:bidi="fr_FR"/>
        </w:rPr>
        <w:t xml:space="preserve">L'expression « dans le nom du </w:t>
      </w:r>
      <w:r>
        <w:rPr>
          <w:b/>
          <w:lang w:val="fr_FR" w:bidi="fr_FR"/>
        </w:rPr>
        <w:t>Seigneur</w:t>
      </w:r>
      <w:r>
        <w:rPr>
          <w:lang w:val="fr_FR" w:bidi="fr_FR"/>
        </w:rPr>
        <w:t xml:space="preserve"> Jésus-</w:t>
      </w:r>
      <w:r>
        <w:rPr>
          <w:b/>
          <w:lang w:val="fr_FR" w:bidi="fr_FR"/>
        </w:rPr>
        <w:t>Christ</w:t>
      </w:r>
      <w:r>
        <w:rPr>
          <w:lang w:val="fr_FR" w:bidi="fr_FR"/>
        </w:rPr>
        <w:t xml:space="preserve"> » signifie que les croyants ont maintenant l'autorité et la puissance de Jésus. Pour plus d'informations sur </w:t>
      </w:r>
      <w:r>
        <w:rPr>
          <w:lang w:val="fr_FR" w:bidi="fr_FR"/>
        </w:rPr>
        <w:t>Seigneur</w:t>
      </w:r>
      <w:r>
        <w:rPr>
          <w:lang w:val="fr_FR" w:bidi="fr_FR"/>
        </w:rPr>
        <w:t xml:space="preserve"> et </w:t>
      </w:r>
      <w:r>
        <w:rPr>
          <w:lang w:val="fr_FR" w:bidi="fr_FR"/>
        </w:rPr>
        <w:t>Christ</w:t>
      </w:r>
      <w:r>
        <w:rPr>
          <w:lang w:val="fr_FR" w:bidi="fr_FR"/>
        </w:rPr>
        <w:t>, consultez le glossaire principal et utilisez les mêmes mots ou expressions que ceux que vous avez utilisés dans les passages précédents.</w:t>
      </w:r>
    </w:p>
    <w:p>
      <w:pPr/>
      <w:r>
        <w:rPr>
          <w:lang w:val="fr_FR" w:bidi="fr_FR"/>
        </w:rPr>
      </w:r>
      <w:r>
        <w:rPr>
          <w:lang w:val="fr_FR" w:bidi="fr_FR"/>
        </w:rPr>
        <w:t xml:space="preserve">L' « Esprit de notre Dieu » se réfère au </w:t>
      </w:r>
      <w:r>
        <w:rPr>
          <w:b/>
          <w:lang w:val="fr_FR" w:bidi="fr_FR"/>
        </w:rPr>
        <w:t>Saint-Esprit</w:t>
      </w:r>
      <w:r>
        <w:rPr>
          <w:lang w:val="fr_FR" w:bidi="fr_FR"/>
        </w:rPr>
        <w:t xml:space="preserve">. Le concept de l'Esprit de Dieu était familier à partir des Écritures juives, mais maintenant les croyants réalisent que l'Esprit de Dieu est la présence active de Dieu dans la vie des croyants. Utilisez le même mot ou la même expression pour “L'Esprit Saint ” ou l'Esprit de Dieu que celle employée dans les passages précédents. Pour plus d'informations sur le </w:t>
      </w:r>
      <w:r>
        <w:rPr>
          <w:lang w:val="fr_FR" w:bidi="fr_FR"/>
        </w:rPr>
        <w:t>Saint-Esprit</w:t>
      </w:r>
      <w:r>
        <w:rPr>
          <w:lang w:val="fr_FR" w:bidi="fr_FR"/>
        </w:rPr>
        <w:t>,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6:12–20</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Corinthians 6:12–20 et gardez le dans votre cœur.</w:t>
      </w:r>
    </w:p>
    <w:p>
      <w:pPr/>
      <w:r>
        <w:rPr>
          <w:lang w:val="fr_FR" w:bidi="fr_FR"/>
        </w:rPr>
      </w:r>
      <w:r>
        <w:rPr>
          <w:lang w:val="fr_FR" w:bidi="fr_FR"/>
        </w:rPr>
        <w:t>Avant de commencer à discuter de ce passage, arrêtez-vous et décidez en groupe comment vous préférez en parler. Ce passage parle de l'immoralité sexuelle entre les gens et les prostituées. Dans votre culture, quelle est la meilleure façon de parler de ces choses ? Serait-il bon de se diviser en groupes d'hommes et de femmes pour cette conversation ? Voulez-vous travailler d'une manière différente que vous ne faites dans d'autres sections ? Mettez cet audio en pause ici.</w:t>
      </w:r>
    </w:p>
    <w:p>
      <w:pPr/>
      <w:r>
        <w:rPr>
          <w:lang w:val="fr_FR" w:bidi="fr_FR"/>
        </w:rPr>
      </w:r>
      <w:r>
        <w:rPr>
          <w:lang w:val="fr_FR" w:bidi="fr_FR"/>
        </w:rPr>
        <w:t>Écoutez la version audio de 1 Corinthiens 6:12–20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ce passage de 1 Corinthiens 6:12–20 dans la version la plus facile à comprendre.</w:t>
      </w:r>
    </w:p>
    <w:p>
      <w:pPr/>
      <w:r>
        <w:rPr>
          <w:lang w:val="fr_FR" w:bidi="fr_FR"/>
        </w:rPr>
      </w:r>
      <w:r>
        <w:rPr>
          <w:lang w:val="fr_FR" w:bidi="fr_FR"/>
        </w:rPr>
        <w:t>Dans la dernière partie de sa lettre, Paul a enseigné aux Corinthiens comment résoudre les arguments entre les croyants à l'intérieur de l'Église. Maintenant, Paul écrit sur un nouveau problème dont quelqu'un lui a parlé. Certains croyants à Corinthe sont impliqués dans l'immoralité sexuelle. Ces croyants ne comprennent pas ce que signifie être libre dans le Christ.</w:t>
      </w:r>
    </w:p>
    <w:p>
      <w:pPr/>
      <w:r>
        <w:rPr>
          <w:lang w:val="fr_FR" w:bidi="fr_FR"/>
        </w:rPr>
      </w:r>
      <w:r>
        <w:rPr>
          <w:lang w:val="fr_FR" w:bidi="fr_FR"/>
        </w:rPr>
        <w:t>Dans cette section de la lettre, Paul explique comment les croyants doivent utiliser leurs corps. Certaines personnes à Corinthe disent : « Tout est permis pour moi : je peux faire tout ce que je veux. » Paul leur dit que cela n'est pas vrai. Tout ce que nous pouvons faire n'est pas forcément bon pour nous. Paul avertit les Corinthiens de ne laisser rien les contrôler.</w:t>
      </w:r>
    </w:p>
    <w:p>
      <w:pPr/>
      <w:r>
        <w:rPr>
          <w:lang w:val="fr_FR" w:bidi="fr_FR"/>
        </w:rPr>
      </w:r>
      <w:r>
        <w:rPr>
          <w:lang w:val="fr_FR" w:bidi="fr_FR"/>
        </w:rPr>
        <w:t>Paul explique que Dieu a fait la nourriture pour aller dans l'estomac. Dieu a fait l'estomac pour recevoir de la nourriture. Mais nos corps sont différents. Dieu n'a pas fait nos corps pour faire des péchés sexuels ou l'immoralité. Dieu a fait nos corps pour servir le Seigneur Jésus. Le Seigneur pourvoit à nos corps. Paul rappelle aux Corinthiens que Dieu a ressuscité Jésus d'entre les morts et nous ressuscitera aussi d'entre les morts.</w:t>
      </w:r>
    </w:p>
    <w:p>
      <w:pPr/>
      <w:r>
        <w:rPr>
          <w:lang w:val="fr_FR" w:bidi="fr_FR"/>
        </w:rPr>
      </w:r>
      <w:r>
        <w:rPr>
          <w:lang w:val="fr_FR" w:bidi="fr_FR"/>
        </w:rPr>
        <w:t>Arrêtez-vous ici et discutez de cette question en groupe : Que pensez-vous que Paul veut dire quand il dit que tout ce qui est permis n'est pas bon pour nous ? Racontez un moment où quelqu'un a fait quelque chose qui n'était pas mal, mais cependand, cela n'était pas bon pour lui ou ne lui a pas bénéficié. Mettez cet audio en pause ici.</w:t>
      </w:r>
    </w:p>
    <w:p>
      <w:pPr/>
      <w:r>
        <w:rPr>
          <w:lang w:val="fr_FR" w:bidi="fr_FR"/>
        </w:rPr>
      </w:r>
      <w:r>
        <w:rPr>
          <w:lang w:val="fr_FR" w:bidi="fr_FR"/>
        </w:rPr>
        <w:t>Le peuple de Corinthe a vécu dans une culture avec différentes vues sur le sexe et le mariage. Beaucoup d'enseignants grecs ont dit qu'avoir des relations sexuelles avec une personne avec laquelle on n'était pas marié était acceptable. Ils ont enseigné que ce comportement était bien tant qu'une personne restait dans le contrôle de ses désirs. Les jeunes hommes grecs sont souvent allés aux esclaves ou aux prostituées pour le sexe. Les prostituées étaient des hommes ou des femmes qui vendaient des relations sexuelles pour de l'argent. Les lois à Corinthe ont rendu la prostitution légale. Ces lois ont seulement arrêté le sexe entre deux personnes qui n'étaient pas mariées l'une à l'autre si elles étaient de la classe sociale la plus élevée.</w:t>
      </w:r>
    </w:p>
    <w:p>
      <w:pPr/>
      <w:r>
        <w:rPr>
          <w:lang w:val="fr_FR" w:bidi="fr_FR"/>
        </w:rPr>
      </w:r>
      <w:r>
        <w:rPr>
          <w:lang w:val="fr_FR" w:bidi="fr_FR"/>
        </w:rPr>
        <w:t>Paul connaît et comprend ces croyances communes à Corinthe. Cela l'aide à enseigner la vérité de Dieu d'une manière qui a de sens aux Corinthiens. Quand ils disent : « Je suis autorisé à faire n'importe quoi », Paul répond avec sagesse. Il leur montre que quelque chose peut être légal, mais toujours être nuisible. Paul enseigne aux Corinthiens que Dieu possède leurs corps.</w:t>
      </w:r>
    </w:p>
    <w:p>
      <w:pPr/>
      <w:r>
        <w:rPr>
          <w:lang w:val="fr_FR" w:bidi="fr_FR"/>
        </w:rPr>
      </w:r>
      <w:r>
        <w:rPr>
          <w:lang w:val="fr_FR" w:bidi="fr_FR"/>
        </w:rPr>
        <w:t>Paul enseigne que nos corps sont comme les membres ou les parties du corps du Christ. Il demande si nous devons joindre les parties du corps du Christ à une prostituée. Paul dit fortement que cela ne doit pas se produire. Il explique qu'un homme qui s'unit à une prostituée ne fait plus qu'un avec elle, car lorsque deux personnes ont des relations sexuelles, elles ne font plus qu'un. Quand les chrétiens donnent leur vie à Jésus, c'est comme ils deviennent une partie du corps de Jésus. Si un chrétien unit son corps à celui de quelqu'un qui ne suit pas Jésus, il mélange le corps de Jésus avec celui de quelqu'un qui n'appartient pas à Jésus. C'est pourquoi Paul dit que les chrétiens ne doivent pas avoir des relations sexuelles avec les prostituées ou toute personne à laquelle ils ne sont pas mariés. Dieu veut que les chrétiens gardent leurs corps purs parce qu'ils appartiennent au corps de Jésus. Quand nous joignons nos corps avec quelqu'un d'autre par le sexe, ce n'est pas juste un acte physique. Il crée une connexion profonde qui compte pour Dieu parce que les croyants sont unis à Jésus en esprit ou dans leurs pensées et leurs actions, même si Jésus n'est pas physiquement présent avec nous. Pour cette raison, Paul donne un avertissement fort sur le péché sexuel. Paul dit de fuir le péché sexuel aussi rapidement qu'ils le peuvent ! Le péché sexuel endommage nos corps différemment des autres péchés.</w:t>
      </w:r>
    </w:p>
    <w:p>
      <w:pPr/>
      <w:r>
        <w:rPr>
          <w:lang w:val="fr_FR" w:bidi="fr_FR"/>
        </w:rPr>
      </w:r>
      <w:r>
        <w:rPr>
          <w:lang w:val="fr_FR" w:bidi="fr_FR"/>
        </w:rPr>
        <w:t>Arrêtez-vous ici et donnez un exemple d'un moment où vous ou quelqu'un que vous connaissez étiez unis à quelqu'un d'autre en esprit ou unis dans les pensées et dans les actions. Comment avez-vous su que ces deux personnes étaient unies en esprit ? Mettez cet audio en pause ici.</w:t>
      </w:r>
    </w:p>
    <w:p>
      <w:pPr/>
      <w:r>
        <w:rPr>
          <w:lang w:val="fr_FR" w:bidi="fr_FR"/>
        </w:rPr>
      </w:r>
      <w:r>
        <w:rPr>
          <w:lang w:val="fr_FR" w:bidi="fr_FR"/>
        </w:rPr>
        <w:t>Pour aider les Corinthiens à comprendre cela, Paul utilise quelque chose qu'ils voient chaque jour, les temples. À Corinthe, les temples étaient des bâtiments sacrés utilisés seulement pour l'adoration. Paul leur dit que leurs corps travaillent de la même manière. Le Saint-Esprit de Dieu fait sa maison dans les corps des croyants. Cela rend le corps de chaque croyant aussi spécial qu'un temple.</w:t>
      </w:r>
    </w:p>
    <w:p>
      <w:pPr/>
      <w:r>
        <w:rPr>
          <w:lang w:val="fr_FR" w:bidi="fr_FR"/>
        </w:rPr>
      </w:r>
      <w:r>
        <w:rPr>
          <w:lang w:val="fr_FR" w:bidi="fr_FR"/>
        </w:rPr>
        <w:t>Dieu a acheté les croyants en payant le plus grand prix possible. Jésus est mort sur la croix pour les acheter pour Dieu. Maintenant, les corps des croyants appartiennent pleinement à Dieu. Le Saint-Esprit vit à l'intérieur du corps de chaque croyant. Parce que Dieu possède les croyants et vit en eux, les croyants doivent utiliser leurs corps d'une manière qui montrent l'honneur à Dieu.</w:t>
      </w:r>
    </w:p>
    <w:p>
      <w:pPr/>
      <w:r>
        <w:rPr>
          <w:lang w:val="fr_FR" w:bidi="fr_FR"/>
        </w:rPr>
      </w:r>
      <w:r>
        <w:rPr>
          <w:lang w:val="fr_FR" w:bidi="fr_FR"/>
        </w:rPr>
        <w:t>Arrêtez-vous ici et discutez de cette question en groupe : Paul dit que Dieu a fait nos corps physiques pour servir le Seigneur Jésus. Comment cela affecte-t-il la façon dont nous vivons notre vie quotidienne ? Mettez cet audio en pause ici.</w:t>
      </w:r>
    </w:p>
    <w:p>
      <w:pPr/>
      <w:r>
        <w:rPr>
          <w:lang w:val="fr_FR" w:bidi="fr_FR"/>
        </w:rPr>
      </w:r>
      <w:r>
        <w:rPr>
          <w:lang w:val="fr_FR" w:bidi="fr_FR"/>
        </w:rPr>
        <w:t>Les Corinthiens pensent que ce qu'ils font avec leurs corps n'a pas d'importance. Ils croient que Dieu détruira leurs corps de toute façon. Mais Paul dit que cela n'est pas vrai. Il enseigne que nos corps sont importants pour Dieu, qui les ressuscitera d'entre les morts. Cela signifie que ce que nous faisons avec nos corps maintenant est important.</w:t>
      </w:r>
    </w:p>
    <w:p>
      <w:pPr/>
      <w:r>
        <w:rPr>
          <w:lang w:val="fr_FR" w:bidi="fr_FR"/>
        </w:rPr>
      </w:r>
      <w:r>
        <w:rPr>
          <w:lang w:val="fr_FR" w:bidi="fr_FR"/>
        </w:rPr>
        <w:t>Arrêtez-vous ici et discutez en groupe : Décrivez comment vous ou quelqu'un que vous connaissez utilise votre corps physique pour le Seigneur Jésus. Décrivez comment vous pourriez utiliser votre corps physique mal. Mettez cet audio en pause ici.</w:t>
      </w:r>
    </w:p>
    <w:p>
      <w:pPr/>
      <w:r>
        <w:rPr>
          <w:lang w:val="fr_FR" w:bidi="fr_FR"/>
        </w:rPr>
      </w:r>
      <w:r>
        <w:rPr>
          <w:lang w:val="fr_FR" w:bidi="fr_FR"/>
        </w:rPr>
        <w:t>Paul veut que les Corinthiens comprennent que leur liberté dans le Christ ne signifie pas qu'ils peuvent faire ce qu'ils veulent. Ils doivent utiliser leur liberté pour honorer Dieu. Paul enseigne que nos corps sont liés au Christ, nous ne devons donc pas les lier à des choses qui n'appartiennent pas à Dieu.</w:t>
      </w:r>
      <w:r>
        <w:rPr>
          <w:lang w:val="fr_FR" w:bidi="fr_FR"/>
        </w:rPr>
      </w:r>
    </w:p>
    <w:p>
      <w:pPr>
        <w:pStyle w:val="Heading3"/>
      </w:pPr>
      <w:r>
        <w:rPr>
          <w:lang w:val="fr_FR" w:bidi="fr_FR"/>
        </w:rPr>
        <w:t>Définir les Scènes</w:t>
      </w:r>
    </w:p>
    <w:p>
      <w:pPr/>
      <w:r>
        <w:rPr>
          <w:lang w:val="fr_FR" w:bidi="fr_FR"/>
        </w:rPr>
      </w:r>
      <w:r>
        <w:rPr>
          <w:lang w:val="fr_FR" w:bidi="fr_FR"/>
        </w:rPr>
        <w:t>Écoutez l'audio de ce passage de 1 Corinthiens 6:12–20 dans la version la plus facile à comprendre.</w:t>
      </w:r>
    </w:p>
    <w:p>
      <w:pPr/>
      <w:r>
        <w:rPr>
          <w:lang w:val="fr_FR" w:bidi="fr_FR"/>
        </w:rPr>
      </w:r>
      <w:r>
        <w:rPr>
          <w:lang w:val="fr_FR" w:bidi="fr_FR"/>
        </w:rPr>
        <w:t>À cette étape, le groupe définira les parties, les personnages et le cadre de ce passage. Ensuite, le groupe visualisera le passage.</w:t>
      </w:r>
    </w:p>
    <w:p>
      <w:pPr/>
      <w:r>
        <w:rPr>
          <w:lang w:val="fr_FR" w:bidi="fr_FR"/>
        </w:rPr>
      </w:r>
      <w:r>
        <w:rPr>
          <w:lang w:val="fr_FR" w:bidi="fr_FR"/>
        </w:rPr>
        <w:t>Ce passage a 3 parties.</w:t>
      </w:r>
    </w:p>
    <w:p>
      <w:pPr/>
      <w:r>
        <w:rPr>
          <w:lang w:val="fr_FR" w:bidi="fr_FR"/>
        </w:rPr>
      </w:r>
      <w:r>
        <w:rPr>
          <w:b/>
          <w:lang w:val="fr_FR" w:bidi="fr_FR"/>
        </w:rPr>
        <w:t>Dans la première partie :</w:t>
      </w:r>
      <w:r>
        <w:rPr>
          <w:lang w:val="fr_FR" w:bidi="fr_FR"/>
        </w:rPr>
        <w:t xml:space="preserve"> Paul parle de la liberté. Paul dit que les chrétiens sont libres de faire beaucoup de choses, mais tout n'est pas bon pour eux. Paul dit aux Corinthiens de ne laisser rien les contrôler.</w:t>
      </w:r>
    </w:p>
    <w:p>
      <w:pPr/>
      <w:r>
        <w:rPr>
          <w:lang w:val="fr_FR" w:bidi="fr_FR"/>
        </w:rPr>
      </w:r>
      <w:r>
        <w:rPr>
          <w:b/>
          <w:lang w:val="fr_FR" w:bidi="fr_FR"/>
        </w:rPr>
        <w:t>Dans la deuxième partie :</w:t>
      </w:r>
      <w:r>
        <w:rPr>
          <w:lang w:val="fr_FR" w:bidi="fr_FR"/>
        </w:rPr>
        <w:t xml:space="preserve"> Paul explique que le corps est important pour Dieu. Le corps n'est pas destiné au péché sexuel. Le corps est destiné au Seigneur Jésus et Dieu ressuscitera nos corps d'entre les morts. Paul explique que nos corps sont des parties du corps du Christ.</w:t>
      </w:r>
    </w:p>
    <w:p>
      <w:pPr/>
      <w:r>
        <w:rPr>
          <w:lang w:val="fr_FR" w:bidi="fr_FR"/>
        </w:rPr>
      </w:r>
      <w:r>
        <w:rPr>
          <w:b/>
          <w:lang w:val="fr_FR" w:bidi="fr_FR"/>
        </w:rPr>
        <w:t>Dans la troisième partie :</w:t>
      </w:r>
      <w:r>
        <w:rPr>
          <w:lang w:val="fr_FR" w:bidi="fr_FR"/>
        </w:rPr>
        <w:t xml:space="preserve"> Paul dit aux Corinthiens de fuir le péché sexuel. Le péché sexuel fait mal à nos propres corps. Nos corps sont des temples où l'Esprit de Dieu vit. Dieu nous a achetés pour un prix. Nous devons utiliser nos corps pour honorer Dieu.</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Une prostituée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Seigneur Jésus-Christ</w:t>
      </w:r>
    </w:p>
    <w:p>
      <w:pPr>
        <w:pStyle w:val="ListBullet"/>
        <w:spacing w:line="240" w:lineRule="auto"/>
        <w:ind w:left="720"/>
      </w:pPr>
      <w:r>
        <w:rPr>
          <w:lang w:val="fr_FR" w:bidi="fr_FR"/>
        </w:rPr>
      </w:r>
      <w:r>
        <w:rPr>
          <w:lang w:val="fr_FR" w:bidi="fr_FR"/>
        </w:rPr>
        <w:t xml:space="preserve">Le Saint-Esprit </w:t>
      </w:r>
    </w:p>
    <w:p>
      <w:pPr/>
      <w:r>
        <w:rPr>
          <w:lang w:val="fr_FR" w:bidi="fr_FR"/>
        </w:rPr>
      </w:r>
      <w:r>
        <w:rPr>
          <w:lang w:val="fr_FR" w:bidi="fr_FR"/>
        </w:rPr>
        <w:t>Certains des Corinthiens pensent qu'ils peuvent faire tout ce qu'ils veulent. Ils pensent que ce qu'ils font avec leurs corps n'a pas d'importance. Les Corinthiens continuent de dire : « Tout est permis pour moi. Ils disent cela parce qu'ils croient qu'ils ont le droit de faire n'importe quoi. Paul veut corriger cette pensée fausse.</w:t>
      </w:r>
    </w:p>
    <w:p>
      <w:pPr/>
      <w:r>
        <w:rPr>
          <w:lang w:val="fr_FR" w:bidi="fr_FR"/>
        </w:rPr>
      </w:r>
      <w:r>
        <w:rPr>
          <w:lang w:val="fr_FR" w:bidi="fr_FR"/>
        </w:rPr>
        <w:t>Paul explique que ce que les gens font avec leurs corps est très important pour Dieu. Quand les Corinthiens disent en premier : « Tout est permis pour moi », Paul répond en disant : « mais tout n'est pas bénéfique.» Le mot que Paul utilise pour « bénéfique » signifie apporter le bien à quelqu'un. Cela montre que les Corinthiens doivent réfléchir à la question de savoir si leurs actions leur sont bénéfiques ou nuisibles, à eux-mêmes comme aux autres. Quand les Corinthiens disent : « Tout est permis pour moi » une deuxième fois, Paul répond en disant : « mais je ne serai maîtrisé par rien.»</w:t>
      </w:r>
    </w:p>
    <w:p>
      <w:pPr/>
      <w:r>
        <w:rPr>
          <w:lang w:val="fr_FR" w:bidi="fr_FR"/>
        </w:rPr>
      </w:r>
      <w:r>
        <w:rPr>
          <w:lang w:val="fr_FR" w:bidi="fr_FR"/>
        </w:rPr>
        <w:t>Paul ne rejette pas pleinement ce que les Corinthiens disent. Il y a la liberté dans le Christ. Mais cette liberté a des limites. Toutes les actions ne sont pas bonnes pour l'Église ou pour un individu. Paul est d'accord que les chrétiens ont la liberté, mais il enseigne que les chrétiens ont besoin de sagesse pour bien utiliser cette liberté. Les chrétiens doivent penser si leurs actions apportent du bien à eux-mêmes et aux autres. Les chrétiens doivent aussi être prudents à ce que rien ne les contrôle. Paul avertit qu'une personne qui essaie de faire tout ce qui est permis pourrait devenir un esclave de cette façon de vivre.</w:t>
      </w:r>
    </w:p>
    <w:p>
      <w:pPr/>
      <w:r>
        <w:rPr>
          <w:lang w:val="fr_FR" w:bidi="fr_FR"/>
        </w:rPr>
      </w:r>
      <w:r>
        <w:rPr>
          <w:lang w:val="fr_FR" w:bidi="fr_FR"/>
        </w:rPr>
        <w:t>Arrêtez-vous ici et discutez de cette question en groupe : Racontez une histoire d'un moment où quelqu'un a continué à croire fortement qu'il avait le droit de faire ce qu'il voulait, même quand les autres ont essayé de leur dire qu'il doit y avoir des limites. Quels mots ou expressions utiliseriez-vous dans votre langue pour décrire ce type de croyance forte sur le fait d'avoir la liberté complète de faire n'importe quoi ? Mettez cet audio en pause ici.</w:t>
      </w:r>
    </w:p>
    <w:p>
      <w:pPr/>
      <w:r>
        <w:rPr>
          <w:lang w:val="fr_FR" w:bidi="fr_FR"/>
        </w:rPr>
      </w:r>
      <w:r>
        <w:rPr>
          <w:lang w:val="fr_FR" w:bidi="fr_FR"/>
        </w:rPr>
        <w:t>Paul nous montre deux différentes choses ensembles Tout d'abord, Paul parle de la nourriture et de l'estomac. La nourriture va dans l'estomac. La nourriture va dans l'estomac. Dieu détruira à la fois l'estomac et la nourriture. Ils n'existeront pas quand Dieu nous ramène à la vie.</w:t>
      </w:r>
    </w:p>
    <w:p>
      <w:pPr/>
      <w:r>
        <w:rPr>
          <w:lang w:val="fr_FR" w:bidi="fr_FR"/>
        </w:rPr>
      </w:r>
      <w:r>
        <w:rPr>
          <w:lang w:val="fr_FR" w:bidi="fr_FR"/>
        </w:rPr>
        <w:t>Ensuite, Paul parle de nos corps et du Seigneur Jésus. Dieu a fait nos corps pour servir le Seigneur Jésus. Le Seigneur pourvoit aux besoins de nos corps physiques. Cela est différent de la nourriture et de l'estomac. Dieu ne détruira pas nos corps ou le Seigneur Jésus. Au contraire, Dieu a ressuscité le Seigneur de la mort. Dieu ressuscitera aussi nos corps de la mort.</w:t>
      </w:r>
    </w:p>
    <w:p>
      <w:pPr/>
      <w:r>
        <w:rPr>
          <w:lang w:val="fr_FR" w:bidi="fr_FR"/>
        </w:rPr>
      </w:r>
      <w:r>
        <w:rPr>
          <w:lang w:val="fr_FR" w:bidi="fr_FR"/>
        </w:rPr>
        <w:t>Paul dit que nos corps sont unis au Christ. Paul utilise un mot pour « uni » qui fait que les Corinthiens pensent à la colle. Quand quelqu'un colle deux choses ensemble, ces choses deviennent un objet. Les choses collées ne peuvent pas se séparer. Paul veut que les Corinthiens comprennent que s'unir a cette même signification forte. Cela montre comment notre connexion au Christ est étroite.</w:t>
      </w:r>
    </w:p>
    <w:p>
      <w:pPr/>
      <w:r>
        <w:rPr>
          <w:lang w:val="fr_FR" w:bidi="fr_FR"/>
        </w:rPr>
      </w:r>
      <w:r>
        <w:rPr>
          <w:lang w:val="fr_FR" w:bidi="fr_FR"/>
        </w:rPr>
        <w:t>Arrêtez-vous ici et discutez de cette question en groupe : Quels mots les gens dans votre culture utilisent-ils quand ils parlent de choses qui s'unissent et ne peuvent pas se séparer ? Partagez des exemples de votre langue de la façon dont vous décrivez deux choses devenant de manière permanente une. Mettez cet audio en pause ici.</w:t>
      </w:r>
    </w:p>
    <w:p>
      <w:pPr/>
      <w:r>
        <w:rPr>
          <w:lang w:val="fr_FR" w:bidi="fr_FR"/>
        </w:rPr>
      </w:r>
      <w:r>
        <w:rPr>
          <w:lang w:val="fr_FR" w:bidi="fr_FR"/>
        </w:rPr>
        <w:t>Paul croit que quand quelqu'un a des relations sexuelles avec une prostituée, plus qu'une simple union physique se produit. Il y a aussi une connexion spirituelle. Cela va contre l'union spirituelle que les croyants ont avec le Christ. Paul pose deux questions fortes pour rendre son point clair. Dans la première question, Paul rappelle aux Corinthiens que leurs corps appartiennent au Christ. Paul utilise le mot « membres», ce qui signifie que leurs corps sont des parties réelles du propre corps du Christ. Ensuite, Paul demande s'il doit prendre ces parties du corps du Christ et les joindre à une prostituée.</w:t>
      </w:r>
    </w:p>
    <w:p>
      <w:pPr/>
      <w:r>
        <w:rPr>
          <w:lang w:val="fr_FR" w:bidi="fr_FR"/>
        </w:rPr>
      </w:r>
      <w:r>
        <w:rPr>
          <w:lang w:val="fr_FR" w:bidi="fr_FR"/>
        </w:rPr>
        <w:t>Paul répond à sa propre question par le « Non » le plus fort possible dans la langue originale. Le mot que Paul utilise signifie « Qu'il ne soit jamais ! ou « Absolument pas ! Ce n'est pas un « non » calme ou poli. C'est comme quelqu'un criant « Non ! » aussi bruyant qu'ils le peuvent. Paul veut que les Corinthiens comprennent à quel point cette idée est complètement fausse. Les Corinthiens doivent se sentir choqués que quelqu'un suggère même de se joindre aux parties du propre corps du Christ avec une prostituée.</w:t>
      </w:r>
    </w:p>
    <w:p>
      <w:pPr/>
      <w:r>
        <w:rPr>
          <w:lang w:val="fr_FR" w:bidi="fr_FR"/>
        </w:rPr>
      </w:r>
      <w:r>
        <w:rPr>
          <w:lang w:val="fr_FR" w:bidi="fr_FR"/>
        </w:rPr>
        <w:t>Arrêtez-vous ici et discutez de cette question en groupe : Dans votre langue, quels mots utilisez-vous quand vous voulez montrer le choc complet ou le rejet total d'une idée ? Comment les gens dans votre culture expriment leur "non" ? de la manière la plus forte possible quand ils entendent quelque chose qui ne doit jamais se produire ? Mettez cet audio en pause ici.</w:t>
      </w:r>
    </w:p>
    <w:p>
      <w:pPr/>
      <w:r>
        <w:rPr>
          <w:lang w:val="fr_FR" w:bidi="fr_FR"/>
        </w:rPr>
      </w:r>
      <w:r>
        <w:rPr>
          <w:lang w:val="fr_FR" w:bidi="fr_FR"/>
        </w:rPr>
        <w:t>Paul rappelle aux croyants de Corinthe que quelqu'un a écrit dans l'Écriture que quand deux personnes s'unissent, elles sont un corps. Maintenant, Paul dit que de la même manière, quand les gens suivent le Seigneur Jésus, ils sont un corps spirituel avec lui. C'est pourquoi la partie suivante de la lettre de Paul est aussi importante! Paul rappelle aux croyants que l'Écriture leur enseigne cela en disant : « Il est écrit. » C’était une façon pour Paul d’indiquer aux gens que ce qu’il allait dire provenait directement des Écritures juives.</w:t>
      </w:r>
    </w:p>
    <w:p>
      <w:pPr/>
      <w:r>
        <w:rPr>
          <w:lang w:val="fr_FR" w:bidi="fr_FR"/>
        </w:rPr>
      </w:r>
      <w:r>
        <w:rPr>
          <w:lang w:val="fr_FR" w:bidi="fr_FR"/>
        </w:rPr>
        <w:t>Arrêtez-vous ici et discutez en groupe : Comment rendrez-vous clair que Paul est sur le point de citer l'Écriture quand il dit : « Quand deux personnes s'unissent, elles deviennent un corps » ? Mettez cet audio en pause ici.</w:t>
      </w:r>
    </w:p>
    <w:p>
      <w:pPr/>
      <w:r>
        <w:rPr>
          <w:lang w:val="fr_FR" w:bidi="fr_FR"/>
        </w:rPr>
      </w:r>
      <w:r>
        <w:rPr>
          <w:lang w:val="fr_FR" w:bidi="fr_FR"/>
        </w:rPr>
        <w:t>Dans la troisième partie de cette section de la lettre de Paul, Paul dit fortement aux Corinthiens de fuir le péché sexuel. Le péché sexuel se réfère à tous les types d'actes sexuels mauvais. Paul dit que le péché sexuel est différent des autres péchés. Il implique de se joindre au corps de quelqu'un d'autre de la mauvaise manière. Cela peut nuire à la vie spirituelle d'une personne.</w:t>
      </w:r>
    </w:p>
    <w:p>
      <w:pPr/>
      <w:r>
        <w:rPr>
          <w:lang w:val="fr_FR" w:bidi="fr_FR"/>
        </w:rPr>
      </w:r>
      <w:r>
        <w:rPr>
          <w:lang w:val="fr_FR" w:bidi="fr_FR"/>
        </w:rPr>
        <w:t>Paul demande aux Corinthiens: « Ne savez-vous pas que votre corps est un temple du Saint-Esprit ? » Il leur rappelle que leurs corps physiques sont comme les temples. Un temple est l'endroit spécial où Dieu vit. Le Saint-Esprit vit à l'intérieur du corps de chaque croyant. Cette vérité n'est pas juste à propos de toute l'Église comme un groupe. Le Saint-Esprit vit à l'intérieur du corps de chaque croyant.</w:t>
      </w:r>
    </w:p>
    <w:p>
      <w:pPr/>
      <w:r>
        <w:rPr>
          <w:lang w:val="fr_FR" w:bidi="fr_FR"/>
        </w:rPr>
      </w:r>
      <w:r>
        <w:rPr>
          <w:lang w:val="fr_FR" w:bidi="fr_FR"/>
        </w:rPr>
        <w:t>Paul rappelle aux Corinthiens que Dieu les a achetés. Paul veut que les Corinthiens pensent à acheter quelque chose dans un marché. Quand vous achetez quelque chose, cette chose vous appartient et vous en êtes responsable. Les croyants appartiennent à Dieu. Les croyants servent Dieu. Dieu est responsable de leur bien-être. À cause de cela, les croyants doivent utiliser leurs corps pour honorer Dieu ou pour montrer comment Dieu est grand.</w:t>
      </w:r>
    </w:p>
    <w:p>
      <w:pPr/>
      <w:r>
        <w:rPr>
          <w:lang w:val="fr_FR" w:bidi="fr_FR"/>
        </w:rPr>
      </w:r>
      <w:r>
        <w:rPr>
          <w:lang w:val="fr_FR" w:bidi="fr_FR"/>
        </w:rPr>
        <w:t>Ces idées étaient nouvelles pour les Corinthiens. Beaucoup de personnes grecques pensaient que le corps n'était pas important. Ils croyaient seulement que la partie intérieure d'une personne comptait pour la vie éternelle. Mais Paul enseigne que le corps compte beaucoup pour Dieu. Nos corps appartiennent à Dieu parce que Jésus est mort et est ressuscité à nouveau. Nos corps sont importants parce que l'esprit de Dieu vit en nous.</w:t>
      </w:r>
    </w:p>
    <w:p>
      <w:pPr/>
      <w:r>
        <w:rPr>
          <w:lang w:val="fr_FR" w:bidi="fr_FR"/>
        </w:rPr>
      </w:r>
      <w:r>
        <w:rPr>
          <w:lang w:val="fr_FR" w:bidi="fr_FR"/>
        </w:rPr>
        <w:t>Maintenant, le groupe doit créer un scénario d'images, dessiner ou utiliser des objets pour visualiser le passage et les actions qui s'y trouvent.</w:t>
      </w:r>
      <w:r>
        <w:rPr>
          <w:lang w:val="fr_FR" w:bidi="fr_FR"/>
        </w:rPr>
      </w:r>
    </w:p>
    <w:p>
      <w:pPr>
        <w:pStyle w:val="Heading3"/>
      </w:pPr>
      <w:r>
        <w:rPr>
          <w:lang w:val="fr_FR" w:bidi="fr_FR"/>
        </w:rPr>
        <w:t>Intégration du Texte</w:t>
      </w:r>
    </w:p>
    <w:p>
      <w:pPr/>
      <w:r>
        <w:rPr>
          <w:lang w:val="fr_FR" w:bidi="fr_FR"/>
        </w:rPr>
      </w:r>
      <w:r>
        <w:rPr>
          <w:lang w:val="fr_FR" w:bidi="fr_FR"/>
        </w:rPr>
        <w:t>Écoutez l'audio de ce passage de 1 Corinthiens 6:12–20 dans la version la plus facile à comprendre.</w:t>
      </w:r>
    </w:p>
    <w:p>
      <w:pPr/>
      <w:r>
        <w:rPr>
          <w:lang w:val="fr_FR" w:bidi="fr_FR"/>
        </w:rPr>
      </w:r>
      <w:r>
        <w:rPr>
          <w:lang w:val="fr_FR" w:bidi="fr_FR"/>
        </w:rPr>
        <w:t>Normalement, dans cette étape, le groupe mettra en scène le passage. Mais parce que ce passage parle de l'immoralité sexuelle, il peut être difficile de faire cela de la même manière que vous le fesiez auparavant. Le but principal de cette activité est de le sentir profondément et de parler de vos sentiments sur le passage. Comment voulez-vous faire cela pour ce passage, d'une manière qui honore le Christ et est appropriée dans votre culture ?</w:t>
      </w:r>
    </w:p>
    <w:p>
      <w:pPr/>
      <w:r>
        <w:rPr>
          <w:lang w:val="fr_FR" w:bidi="fr_FR"/>
        </w:rPr>
      </w:r>
      <w:r>
        <w:rPr>
          <w:lang w:val="fr_FR" w:bidi="fr_FR"/>
        </w:rPr>
        <w:t>Mettez cet audio en pause ici pour discuter de la façon dont vous voulez aller de l'avant.</w:t>
      </w:r>
    </w:p>
    <w:p>
      <w:pPr/>
      <w:r>
        <w:rPr>
          <w:lang w:val="fr_FR" w:bidi="fr_FR"/>
        </w:rPr>
      </w:r>
      <w:r>
        <w:rPr>
          <w:lang w:val="fr_FR" w:bidi="fr_FR"/>
        </w:rPr>
        <w:t>Si vous décidez d'aller de l'avant avec la mise en scène, ici les informations dont vous avez besoin.</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Une prostituée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Seigneur Jésus-Christ</w:t>
      </w:r>
    </w:p>
    <w:p>
      <w:pPr>
        <w:pStyle w:val="ListBullet"/>
        <w:spacing w:line="240" w:lineRule="auto"/>
        <w:ind w:left="720"/>
      </w:pPr>
      <w:r>
        <w:rPr>
          <w:lang w:val="fr_FR" w:bidi="fr_FR"/>
        </w:rPr>
      </w:r>
      <w:r>
        <w:rPr>
          <w:lang w:val="fr_FR" w:bidi="fr_FR"/>
        </w:rPr>
        <w:t xml:space="preserve">Le Saint-Esprit </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Paul dit : « Je suis autorisé à faire n'importe quoi, mais tout n'est pas bon pour moi. Je suis autorisé à faire n'importe quoi, mais je ne laisserai rien me contrôler. La nourriture est pour l'estomac et l'estomac est pour la nourriture. Mais Dieu les détruira tous les deux. Le corps n'est pas pour un usage mauvais. Le corps est pour le Seigneur et le Seigneur est pour le corps. Au contraire, Dieu a ressuscité le Seigneur de la mort. Dieu nous ressuscitera aussi par sa puissance.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une personne qui joue le rôle de l'un des croyants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de Dieu : « Que ressentez-vous ? » ou «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Ne savez-vous pas que vos corps sont des parties du Christ ? Dois-je prendre les parties du Christ et les joindre à quelqu'un qui n'est pas bon ? Non ! Ne savez-vous pas que celui qui s'unit à quelqu'un qui n'est pas bon devient un corps avec cette personne ? Car il est dit : « Les deux deviendront une seule chair. » Mais celui qui est uni au Seigneur est un esprit avec lui.</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du Saint Esprit : « Que ressentez-vous ou que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Fuyez l'utilisation mauvaise du corps. Chaque autre péché qu'une personne fait est à l'extérieur du corps. Mais la personne qui utilise le corps d'une manière mauvaise pèche contre son propre corps. Ne savez-vous pas que votre corps est un temple du Saint-Esprit ? Le Saint-Esprit est en vous. Vous avez reçu le Saint-Esprit de Dieu. Vous ne vous appartenez pas à vous-mêmes. Vous avez été acheté à un prix. Ainsi, honorez Dieu avec votre corps.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ce passage de 1 Corinthiens 6:12–20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parle des choses qui sont </w:t>
      </w:r>
      <w:r>
        <w:rPr>
          <w:b/>
          <w:lang w:val="fr_FR" w:bidi="fr_FR"/>
        </w:rPr>
        <w:t>permissibles</w:t>
      </w:r>
      <w:r>
        <w:rPr>
          <w:lang w:val="fr_FR" w:bidi="fr_FR"/>
        </w:rPr>
        <w:t>. Quand quelque chose est permis, il est permis ou acceptable de le faire. Paul dit que tout ce que Dieu permet n'est pas bon pour nous. Il veut dire que même si nous pouvons faire quelque chose, cela pourrait ne pas nous aider ou les autres. Nous devons penser si nos actions sont utiles, pas seulement si elles sont permises.</w:t>
      </w:r>
    </w:p>
    <w:p>
      <w:pPr/>
      <w:r>
        <w:rPr>
          <w:lang w:val="fr_FR" w:bidi="fr_FR"/>
        </w:rPr>
      </w:r>
      <w:r>
        <w:rPr>
          <w:lang w:val="fr_FR" w:bidi="fr_FR"/>
        </w:rPr>
        <w:t>Arrêtez-vous ici et discutez en groupe du mot ou de l'expression que vous allez utiliser ici Comment exprimerez-vous l'idée que quelque chose peut être permis, mais pas utile ? Mettez cet audio en pause ici.</w:t>
      </w:r>
    </w:p>
    <w:p>
      <w:pPr/>
      <w:r>
        <w:rPr>
          <w:lang w:val="fr_FR" w:bidi="fr_FR"/>
        </w:rPr>
      </w:r>
      <w:r>
        <w:rPr>
          <w:lang w:val="fr_FR" w:bidi="fr_FR"/>
        </w:rPr>
        <w:t xml:space="preserve">Paul dit que nous ne devons être </w:t>
      </w:r>
      <w:r>
        <w:rPr>
          <w:b/>
          <w:lang w:val="fr_FR" w:bidi="fr_FR"/>
        </w:rPr>
        <w:t>maîtrisés</w:t>
      </w:r>
      <w:r>
        <w:rPr>
          <w:lang w:val="fr_FR" w:bidi="fr_FR"/>
        </w:rPr>
        <w:t xml:space="preserve"> par rien. Quand quelque chose nous maîtrise, il nous contrôle. Nous perdons notre liberté de choisir. Paul veut dire que nous ne devons laisser rien devenir si important qu'il gouverne notre vie. Cela pourrait être de la nourriture, de la boisson ou toute habitude qui prenne contrôle de nous Nous devons être dans le contrôle de nos choix, ne pas laisser nos désirs nous contrôler.</w:t>
      </w:r>
    </w:p>
    <w:p>
      <w:pPr/>
      <w:r>
        <w:rPr>
          <w:lang w:val="fr_FR" w:bidi="fr_FR"/>
        </w:rPr>
      </w:r>
      <w:r>
        <w:rPr>
          <w:lang w:val="fr_FR" w:bidi="fr_FR"/>
        </w:rPr>
        <w:t>Arrêtez-vous ici et discutez en groupe du mot ou de l'expression que vous allez utiliser ici Comment exprimerez-vous l'idée de ne pas être contrôlé par nos désirs ? Mettez cet audio en pause ici.</w:t>
      </w:r>
    </w:p>
    <w:p>
      <w:pPr/>
      <w:r>
        <w:rPr>
          <w:lang w:val="fr_FR" w:bidi="fr_FR"/>
        </w:rPr>
      </w:r>
      <w:r>
        <w:rPr>
          <w:lang w:val="fr_FR" w:bidi="fr_FR"/>
        </w:rPr>
        <w:t xml:space="preserve">Paul parle du </w:t>
      </w:r>
      <w:r>
        <w:rPr>
          <w:b/>
          <w:lang w:val="fr_FR" w:bidi="fr_FR"/>
        </w:rPr>
        <w:t>corps</w:t>
      </w:r>
      <w:r>
        <w:rPr>
          <w:lang w:val="fr_FR" w:bidi="fr_FR"/>
        </w:rPr>
        <w:t>. Le corps ou la chair est la partie physique d'une personne que nous pouvons voir et toucher. Paul dit que le corps est important pour Dieu. Il enseigne que ce que nous faisons avec notre corps compte pour Dieu. Le corps n'est pas seulement pour cette vie, mais Dieu le ressuscitera dans l'avenir. Cela signifie que nous devons prendre soin de notre corps et l'utiliser d'une manière qui honorent Dieu.</w:t>
      </w:r>
    </w:p>
    <w:p>
      <w:pPr/>
      <w:r>
        <w:rPr>
          <w:lang w:val="fr_FR" w:bidi="fr_FR"/>
        </w:rPr>
      </w:r>
      <w:r>
        <w:rPr>
          <w:lang w:val="fr_FR" w:bidi="fr_FR"/>
        </w:rPr>
        <w:t xml:space="preserve">Arrêtez-vous ici et discutez en groupe du mot ou de l'expression que vous allez utiliser pour traduire </w:t>
      </w:r>
      <w:r>
        <w:rPr>
          <w:b/>
          <w:lang w:val="fr_FR" w:bidi="fr_FR"/>
        </w:rPr>
        <w:t>« corps »</w:t>
      </w:r>
      <w:r>
        <w:rPr>
          <w:lang w:val="fr_FR" w:bidi="fr_FR"/>
        </w:rPr>
        <w:t>. Mettez cet audio en pause ici.</w:t>
      </w:r>
    </w:p>
    <w:p>
      <w:pPr/>
      <w:r>
        <w:rPr>
          <w:lang w:val="fr_FR" w:bidi="fr_FR"/>
        </w:rPr>
      </w:r>
      <w:r>
        <w:rPr>
          <w:lang w:val="fr_FR" w:bidi="fr_FR"/>
        </w:rPr>
        <w:t xml:space="preserve">Paul dit que le corps de chaque croyant est une partie du </w:t>
      </w:r>
      <w:r>
        <w:rPr>
          <w:b/>
          <w:lang w:val="fr_FR" w:bidi="fr_FR"/>
        </w:rPr>
        <w:t>Christ</w:t>
      </w:r>
      <w:r>
        <w:rPr>
          <w:lang w:val="fr_FR" w:bidi="fr_FR"/>
        </w:rPr>
        <w:t xml:space="preserve"> lui-même. Utilisez le même mot pour Christ que celui que vous avez utilisé dans les passages précédents et voyez </w:t>
      </w:r>
      <w:r>
        <w:rPr>
          <w:lang w:val="fr_FR" w:bidi="fr_FR"/>
        </w:rPr>
        <w:t>Christ</w:t>
      </w:r>
      <w:r>
        <w:rPr>
          <w:lang w:val="fr_FR" w:bidi="fr_FR"/>
        </w:rPr>
        <w:t xml:space="preserve"> dans le glossaire principal pour plus d'informations. </w:t>
      </w:r>
    </w:p>
    <w:p>
      <w:pPr/>
      <w:r>
        <w:rPr>
          <w:lang w:val="fr_FR" w:bidi="fr_FR"/>
        </w:rPr>
      </w:r>
      <w:r>
        <w:rPr>
          <w:lang w:val="fr_FR" w:bidi="fr_FR"/>
        </w:rPr>
        <w:t xml:space="preserve">Paul dit que celui qui unit ou s'unit au </w:t>
      </w:r>
      <w:r>
        <w:rPr>
          <w:b/>
          <w:lang w:val="fr_FR" w:bidi="fr_FR"/>
        </w:rPr>
        <w:t>Seigneur</w:t>
      </w:r>
      <w:r>
        <w:rPr>
          <w:lang w:val="fr_FR" w:bidi="fr_FR"/>
        </w:rPr>
        <w:t xml:space="preserve"> est un avec lui en </w:t>
      </w:r>
      <w:r>
        <w:rPr>
          <w:b/>
          <w:lang w:val="fr_FR" w:bidi="fr_FR"/>
        </w:rPr>
        <w:t>esprit</w:t>
      </w:r>
      <w:r>
        <w:rPr>
          <w:lang w:val="fr_FR" w:bidi="fr_FR"/>
        </w:rPr>
        <w:t xml:space="preserve">. Tout au long de ce passage, le Seigneur se réfère à notre Seigneur ou à notre maître Jésus. Notre esprit est la partie intérieure d'une personne, la partie que nous ne pouvons pas voir. Utilisez les mêmes mots pour Seigneur et esprit que ceux que vous avez utilisés dans les passages précédents et référez-vous au glossaire principal pour plus d'informations sur le </w:t>
      </w:r>
      <w:r>
        <w:rPr>
          <w:lang w:val="fr_FR" w:bidi="fr_FR"/>
        </w:rPr>
        <w:t>Seigneur</w:t>
      </w:r>
      <w:r>
        <w:rPr>
          <w:lang w:val="fr_FR" w:bidi="fr_FR"/>
        </w:rPr>
        <w:t xml:space="preserve"> et l'</w:t>
      </w:r>
      <w:r>
        <w:rPr>
          <w:lang w:val="fr_FR" w:bidi="fr_FR"/>
        </w:rPr>
        <w:t>esprit</w:t>
      </w:r>
      <w:r>
        <w:rPr>
          <w:lang w:val="fr_FR" w:bidi="fr_FR"/>
        </w:rPr>
        <w:t xml:space="preserve"> d'une personne.</w:t>
      </w:r>
    </w:p>
    <w:p>
      <w:pPr/>
      <w:r>
        <w:rPr>
          <w:lang w:val="fr_FR" w:bidi="fr_FR"/>
        </w:rPr>
      </w:r>
      <w:r>
        <w:rPr>
          <w:lang w:val="fr_FR" w:bidi="fr_FR"/>
        </w:rPr>
        <w:t xml:space="preserve">Paul dit que les croyants ne doivent pas se joindre à une </w:t>
      </w:r>
      <w:r>
        <w:rPr>
          <w:b/>
          <w:lang w:val="fr_FR" w:bidi="fr_FR"/>
        </w:rPr>
        <w:t>prostituée</w:t>
      </w:r>
      <w:r>
        <w:rPr>
          <w:lang w:val="fr_FR" w:bidi="fr_FR"/>
        </w:rPr>
        <w:t>. Une prostituée, dans ce cas, se référait généralement à un homme ou à une femme qui vendait des relations sexuelles pour de l'argent. Il y avait beaucoup de prostituées à Corinthe.</w:t>
      </w:r>
    </w:p>
    <w:p>
      <w:pPr/>
      <w:r>
        <w:rPr>
          <w:lang w:val="fr_FR" w:bidi="fr_FR"/>
        </w:rPr>
      </w:r>
      <w:r>
        <w:rPr>
          <w:lang w:val="fr_FR" w:bidi="fr_FR"/>
        </w:rPr>
        <w:t xml:space="preserve">Arrêtez-vous ici et discutez en groupe du mot ou de l'expression que vous allez utiliser pour traduire </w:t>
      </w:r>
      <w:r>
        <w:rPr>
          <w:b/>
          <w:lang w:val="fr_FR" w:bidi="fr_FR"/>
        </w:rPr>
        <w:t>« prostituée »</w:t>
      </w:r>
      <w:r>
        <w:rPr>
          <w:lang w:val="fr_FR" w:bidi="fr_FR"/>
        </w:rPr>
        <w:t>. Mettez cet audio en pause ici.</w:t>
      </w:r>
    </w:p>
    <w:p>
      <w:pPr/>
      <w:r>
        <w:rPr>
          <w:lang w:val="fr_FR" w:bidi="fr_FR"/>
        </w:rPr>
      </w:r>
      <w:r>
        <w:rPr>
          <w:lang w:val="fr_FR" w:bidi="fr_FR"/>
        </w:rPr>
        <w:t>Paul avertit contre l'</w:t>
      </w:r>
      <w:r>
        <w:rPr>
          <w:b/>
          <w:lang w:val="fr_FR" w:bidi="fr_FR"/>
        </w:rPr>
        <w:t>immoralité</w:t>
      </w:r>
      <w:r>
        <w:rPr>
          <w:lang w:val="fr_FR" w:bidi="fr_FR"/>
        </w:rPr>
        <w:t xml:space="preserve"> sexuelle. L'immoralité sexuelle est toute activité sexuelle que Dieu n'approuve pas. Cela comprend le sexe en dehors du mariage. Paul dit que l'immoralité sexuelle est un </w:t>
      </w:r>
      <w:r>
        <w:rPr>
          <w:b/>
          <w:lang w:val="fr_FR" w:bidi="fr_FR"/>
        </w:rPr>
        <w:t>péché</w:t>
      </w:r>
      <w:r>
        <w:rPr>
          <w:lang w:val="fr_FR" w:bidi="fr_FR"/>
        </w:rPr>
        <w:t xml:space="preserve"> contre notre propre corps. Il veut dire que ce type de péché nous fait mal d'une manière spéciale. Il affecte tout notre moi, pas seulement notre corps. Paul nous dit de fuir l'immoralité sexuelle. Pour plus d'informations sur le mot immoralité sexuelle et le péché, référez-vous aux mots </w:t>
      </w:r>
      <w:r>
        <w:rPr>
          <w:lang w:val="fr_FR" w:bidi="fr_FR"/>
        </w:rPr>
        <w:t>immoralité</w:t>
      </w:r>
      <w:r>
        <w:rPr>
          <w:lang w:val="fr_FR" w:bidi="fr_FR"/>
        </w:rPr>
        <w:t xml:space="preserve"> et </w:t>
      </w:r>
      <w:r>
        <w:rPr>
          <w:lang w:val="fr_FR" w:bidi="fr_FR"/>
        </w:rPr>
        <w:t>péché</w:t>
      </w:r>
      <w:r>
        <w:rPr>
          <w:lang w:val="fr_FR" w:bidi="fr_FR"/>
        </w:rPr>
        <w:t xml:space="preserve"> dans le glossaire principal. Utilisez le même mot ou la même expression pour “immoralité sexuelle ” que celle employée dans les passages précédents.</w:t>
      </w:r>
    </w:p>
    <w:p>
      <w:pPr/>
      <w:r>
        <w:rPr>
          <w:lang w:val="fr_FR" w:bidi="fr_FR"/>
        </w:rPr>
      </w:r>
      <w:r>
        <w:rPr>
          <w:lang w:val="fr_FR" w:bidi="fr_FR"/>
        </w:rPr>
        <w:t>Arrêtez-vous ici et discutez en groupe du mot ou de l'expression que vous allez utiliser ici Comment exprimerez-vous l'idée que l'immoralité sexuelle est un péché contre le propre corps ? Mettez cet audio en pause ici.</w:t>
      </w:r>
    </w:p>
    <w:p>
      <w:pPr/>
      <w:r>
        <w:rPr>
          <w:lang w:val="fr_FR" w:bidi="fr_FR"/>
        </w:rPr>
      </w:r>
      <w:r>
        <w:rPr>
          <w:lang w:val="fr_FR" w:bidi="fr_FR"/>
        </w:rPr>
        <w:t xml:space="preserve">Paul dit que notre corps est un </w:t>
      </w:r>
      <w:r>
        <w:rPr>
          <w:b/>
          <w:lang w:val="fr_FR" w:bidi="fr_FR"/>
        </w:rPr>
        <w:t>temple</w:t>
      </w:r>
      <w:r>
        <w:rPr>
          <w:lang w:val="fr_FR" w:bidi="fr_FR"/>
        </w:rPr>
        <w:t xml:space="preserve"> du </w:t>
      </w:r>
      <w:r>
        <w:rPr>
          <w:b/>
          <w:lang w:val="fr_FR" w:bidi="fr_FR"/>
        </w:rPr>
        <w:t>Saint-Esprit</w:t>
      </w:r>
      <w:r>
        <w:rPr>
          <w:lang w:val="fr_FR" w:bidi="fr_FR"/>
        </w:rPr>
        <w:t xml:space="preserve">. Un temple est un bâtiment spécial pour l'adoration. Dans le passé, la présence de Dieu était dans le temple. Maintenant, Paul veut dire que le Saint-Esprit de Dieu vit dans notre corps. Cela rend notre corps très spécial et important. Nous devons traiter notre corps avec respect parce que l'Esprit de Dieu vit en nous. Pour plus d'informations sur le temple et </w:t>
      </w:r>
      <w:r>
        <w:rPr>
          <w:lang w:val="fr_FR" w:bidi="fr_FR"/>
        </w:rPr>
        <w:t>Saint-Esprit</w:t>
      </w:r>
      <w:r>
        <w:rPr>
          <w:lang w:val="fr_FR" w:bidi="fr_FR"/>
        </w:rPr>
        <w:t xml:space="preserve">, consultez le </w:t>
      </w:r>
      <w:r>
        <w:rPr>
          <w:lang w:val="fr_FR" w:bidi="fr_FR"/>
        </w:rPr>
        <w:t>glossaire principal</w:t>
      </w:r>
      <w:r>
        <w:rPr>
          <w:lang w:val="fr_FR" w:bidi="fr_FR"/>
        </w:rPr>
        <w:t>. Utilisez les mêmes mots ou expressions pour temple et Saint-Esprit que ceux que vous avez utilisés dans les passages précédents.</w:t>
      </w:r>
    </w:p>
    <w:p>
      <w:pPr/>
      <w:r>
        <w:rPr>
          <w:lang w:val="fr_FR" w:bidi="fr_FR"/>
        </w:rPr>
      </w:r>
      <w:r>
        <w:rPr>
          <w:lang w:val="fr_FR" w:bidi="fr_FR"/>
        </w:rPr>
        <w:t>Arrêtez-vous ici et discutez en groupe de la façon dont vous exprimerez l'idée que nos corps sont comme les temples où le Saint-Esprit vit. Mettez cet audio en pause ici.</w:t>
      </w:r>
    </w:p>
    <w:p>
      <w:pPr/>
      <w:r>
        <w:rPr>
          <w:lang w:val="fr_FR" w:bidi="fr_FR"/>
        </w:rPr>
      </w:r>
      <w:r>
        <w:rPr>
          <w:lang w:val="fr_FR" w:bidi="fr_FR"/>
        </w:rPr>
        <w:t xml:space="preserve">Paul dit que nous devons </w:t>
      </w:r>
      <w:r>
        <w:rPr>
          <w:b/>
          <w:lang w:val="fr_FR" w:bidi="fr_FR"/>
        </w:rPr>
        <w:t>glorifier</w:t>
      </w:r>
      <w:r>
        <w:rPr>
          <w:lang w:val="fr_FR" w:bidi="fr_FR"/>
        </w:rPr>
        <w:t xml:space="preserve"> Dieu avec notre corps. Glorifier signifie louer et honorer. Nous glorifions Dieu quand nous utilisons notre corps d'une manière qui plaît à Dieu. Cela signifie que nous devons faire des choix qui montrent le respect pour notre corps et pour Dieu. Nous pouvons glorifier Dieu en prenant soin de notre santé, en utilisant notre corps pour aider les autres et en évitant les choses qui déshonorent Dieu. Pour plus d'informations sur le mot </w:t>
      </w:r>
      <w:r>
        <w:rPr>
          <w:lang w:val="fr_FR" w:bidi="fr_FR"/>
        </w:rPr>
        <w:t>glorifier</w:t>
      </w:r>
      <w:r>
        <w:rPr>
          <w:lang w:val="fr_FR" w:bidi="fr_FR"/>
        </w:rPr>
        <w:t>, consultez le glossaire principal.</w:t>
      </w:r>
    </w:p>
    <w:p>
      <w:pPr/>
      <w:r>
        <w:rPr>
          <w:lang w:val="fr_FR" w:bidi="fr_FR"/>
        </w:rPr>
      </w:r>
      <w:r>
        <w:rPr>
          <w:lang w:val="fr_FR" w:bidi="fr_FR"/>
        </w:rPr>
        <w:t xml:space="preserve">Arrêtez-vous ici et discutez en groupe du mot ou de l'expression que vous allez utiliser pour traduire </w:t>
      </w:r>
      <w:r>
        <w:rPr>
          <w:b/>
          <w:lang w:val="fr_FR" w:bidi="fr_FR"/>
        </w:rPr>
        <w:t>«glorifier »</w:t>
      </w:r>
      <w:r>
        <w:rPr>
          <w:lang w:val="fr_FR" w:bidi="fr_FR"/>
        </w:rPr>
        <w:t>. Comment exprimerez-vous l'idée d'honorer Dieu avec nos corps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7:1–9</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7:1–9 et gardez le dans votre cœur.</w:t>
      </w:r>
    </w:p>
    <w:p>
      <w:pPr/>
      <w:r>
        <w:rPr>
          <w:lang w:val="fr_FR" w:bidi="fr_FR"/>
        </w:rPr>
      </w:r>
      <w:r>
        <w:rPr>
          <w:lang w:val="fr_FR" w:bidi="fr_FR"/>
        </w:rPr>
        <w:t>Avant de commencer à discuter de ce passage, arrêtez-vous et décidez en groupe comment vous préférez en parler. Ce passage parle de la relation physique entre les maris et les femmes, le péché sexuel et la tentation. Dans votre culture, quelle est la meilleure façon de parler de ces choses ? Serait-il bon de se diviser en groupes d'hommes et de femmes pour cette conversation ? Voulez-vous travailler d'une manière différente que vous ne faites dans d'autres sections ? Mettez cet audio en pause ici.</w:t>
      </w:r>
    </w:p>
    <w:p>
      <w:pPr/>
      <w:r>
        <w:rPr>
          <w:lang w:val="fr_FR" w:bidi="fr_FR"/>
        </w:rPr>
      </w:r>
      <w:r>
        <w:rPr>
          <w:lang w:val="fr_FR" w:bidi="fr_FR"/>
        </w:rPr>
        <w:t>Écoutez la version audio de 1 Corinthiens 7:1–9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tout 1 Corinthiens 7 dans la traduction la plus facile à comprendre.</w:t>
      </w:r>
    </w:p>
    <w:p>
      <w:pPr/>
      <w:r>
        <w:rPr>
          <w:lang w:val="fr_FR" w:bidi="fr_FR"/>
        </w:rPr>
      </w:r>
      <w:r>
        <w:rPr>
          <w:lang w:val="fr_FR" w:bidi="fr_FR"/>
        </w:rPr>
        <w:t>Ce passage est le premier d'une série de passages étroitement liés au chapitre 7. Les gens dans l'Église de Corinthe avaient beaucoup de questions sur le mariage, la séparation, le fait de rester célibataire et le mariage à nouveau après qu'un mari ou une femme est mort. Ils ont envoyé leurs questions à Paul dans une lettre. Dans les passages suivants, Paul répond à toutes ces questions des Corinthiens. Dans tous ces passages, Paul relie chaque question à une grande idée : la vie avec Dieu est plus grande que notre statut individuel ou nos circonstances ou les choses et les personnes dans le monde autour de nous. Nous ne devons pas essayer de changer nos circonstances. Le monde lui-même viendra bientôt à une fin. Mais la vie avec Dieu continuera pour toujours. Dieu nous aime tels que nous sommes, et nous pouvons le servir là où nous sommes. Il est important de comprendre chaque passage comme une partie de la plus grande section.</w:t>
      </w:r>
    </w:p>
    <w:p>
      <w:pPr/>
      <w:r>
        <w:rPr>
          <w:lang w:val="fr_FR" w:bidi="fr_FR"/>
        </w:rPr>
      </w:r>
      <w:r>
        <w:rPr>
          <w:lang w:val="fr_FR" w:bidi="fr_FR"/>
        </w:rPr>
        <w:t>Maintenant, arrêtez-vous et écoutez une version audio de juste 1 Corinthiens 7:1–9 dans la traduction la plus facile à comprendre. Mettez cet audio en pause ici.</w:t>
      </w:r>
    </w:p>
    <w:p>
      <w:pPr/>
      <w:r>
        <w:rPr>
          <w:lang w:val="fr_FR" w:bidi="fr_FR"/>
        </w:rPr>
      </w:r>
      <w:r>
        <w:rPr>
          <w:lang w:val="fr_FR" w:bidi="fr_FR"/>
        </w:rPr>
        <w:t>À la fin de la dernière partie de sa lettre, Paul dit aux croyants de Corinthe qu'ils doivent donner l'honneur à Dieu avec leurs corps. Il dit qu'ils sont connectés à Jésus dans leur corps et dans leur esprit. Ils doivent penser à leurs corps comme des temples du Saint-Esprit et qu'ils appartiennent à Dieu à cause du prix que Jésus a payé pour les sauver.</w:t>
      </w:r>
    </w:p>
    <w:p>
      <w:pPr/>
      <w:r>
        <w:rPr>
          <w:lang w:val="fr_FR" w:bidi="fr_FR"/>
        </w:rPr>
      </w:r>
      <w:r>
        <w:rPr>
          <w:lang w:val="fr_FR" w:bidi="fr_FR"/>
        </w:rPr>
        <w:t>Dans cette partie de sa lettre, Paul répond à plus de questions que les gens dans l'Église lui avaient envoyé dans une lettre. Ils ont posé des questions sur les relations entre les maris et les femmes et aussi sur ceux qui étaient des veuves ou ceux qui n'étaient pas mariés. Dans le chapitre 7, Paul discute de chaque question une par une. Dans ces discussions, Paul dit parfois qu'il donne ses propres conseils personnels et d'autres fois, il dit qu'il donne des instructions du Seigneur.</w:t>
      </w:r>
    </w:p>
    <w:p>
      <w:pPr/>
      <w:r>
        <w:rPr>
          <w:lang w:val="fr_FR" w:bidi="fr_FR"/>
        </w:rPr>
      </w:r>
      <w:r>
        <w:rPr>
          <w:lang w:val="fr_FR" w:bidi="fr_FR"/>
        </w:rPr>
        <w:t>Dans ce passage, Paul commence en répondant à ce que quelqu'un a écrit dans sa lettre. Ils ont écrit : « Il est bon pour un homme de ne pas se marier », ce qui signifie probablement ne pas avoir de relations sexuelles avec sa femme. Paul répond à cette idée en disant qu'il est bon que les gens se marient puisque tant de personnes commettent des péchés sexuels. Il explique que les maris et les femmes doivent prendre soin les uns des autres dans leur relation physique et qu'ils ne doivent pas retenir l'amour physique de leur partenaire. Il explique que si tu es marié ton corps ne t'appartient pas personnelement il appartient aussi à ton mari ou a ta femme Si vous retirez l'amour physique de leur part, vous prenez ce qui leur appartient.</w:t>
      </w:r>
    </w:p>
    <w:p>
      <w:pPr/>
      <w:r>
        <w:rPr>
          <w:lang w:val="fr_FR" w:bidi="fr_FR"/>
        </w:rPr>
      </w:r>
      <w:r>
        <w:rPr>
          <w:lang w:val="fr_FR" w:bidi="fr_FR"/>
        </w:rPr>
        <w:t>Arrêtez-vous ici et discutez de cette question en groupe : Pensez à la façon dont vous parlez des relations sexuelles entre les maris et les femmes. Comment parlez-vous de cela quand les hommes et les femmes sont ensemble ? Mettez cet audio en pause ici.</w:t>
      </w:r>
    </w:p>
    <w:p>
      <w:pPr/>
      <w:r>
        <w:rPr>
          <w:lang w:val="fr_FR" w:bidi="fr_FR"/>
        </w:rPr>
      </w:r>
      <w:r>
        <w:rPr>
          <w:lang w:val="fr_FR" w:bidi="fr_FR"/>
        </w:rPr>
        <w:t>Paul décrit ensuite un moment où un couple pourrait ne pas avoir leur relation sexuelle normale. Il dit qu'il serait acceptable de restreindre les relations sexuelles tant que le mari et la femme sont d'accord, pour qu'ils puissent se consacrer à la prière pendant une période de temps. Après ce court temps, ils doivent se rassembler à nouveau pour que Satan ne soit pas capable de les tenter de céder à leurs désirs sexuels avec quelqu'un d'autre. Paul ajoute que cette idée d'arrêter leurs relations sexuelles pour un moment de prière séparée n'est pas un commandement de Dieu, c'est juste une suggestion.</w:t>
      </w:r>
    </w:p>
    <w:p>
      <w:pPr/>
      <w:r>
        <w:rPr>
          <w:lang w:val="fr_FR" w:bidi="fr_FR"/>
        </w:rPr>
      </w:r>
      <w:r>
        <w:rPr>
          <w:lang w:val="fr_FR" w:bidi="fr_FR"/>
        </w:rPr>
        <w:t>Arrêtez-vous ici et discutez de cette question en groupe : Dans votre culture, comment les gens pensent-ils aux besoins et aux sentiments du mari et de la femme dans un mariage ? Mettez cet audio en pause ici.</w:t>
      </w:r>
    </w:p>
    <w:p>
      <w:pPr/>
      <w:r>
        <w:rPr>
          <w:lang w:val="fr_FR" w:bidi="fr_FR"/>
        </w:rPr>
      </w:r>
      <w:r>
        <w:rPr>
          <w:lang w:val="fr_FR" w:bidi="fr_FR"/>
        </w:rPr>
        <w:t>Paul dit aussi qu'il souhaite que tout le monde puisse rester célibataire ou non marié comme il l'est, mais il sait qu'il vaut mieux que certaines personnes soient mariées et cela est aussi acceptable. Dieu a donné à chaque personne sa propre capacité spéciale ou son don. Dieu a donné à certaines personnes la capacité spéciale d'être célibataire et il a donné aux autres la capacité spéciale d'être mariés. Il met en évidence ce point en répétant que pour les personnes non mariées et pour les veuves, il est préférable de rester célibataire. Mais s'ils veulent se marier parce qu'ils ont des désirs sexuels forts, cela est acceptable aussi. Il est préférable de se marier que de lutter contre la tentation sexuelle forte.</w:t>
      </w:r>
    </w:p>
    <w:p>
      <w:pPr/>
      <w:r>
        <w:rPr>
          <w:lang w:val="fr_FR" w:bidi="fr_FR"/>
        </w:rPr>
      </w:r>
      <w:r>
        <w:rPr>
          <w:lang w:val="fr_FR" w:bidi="fr_FR"/>
        </w:rPr>
        <w:t>Arrêtez-vous ici et discutez de cette question en groupe : Dans votre culture, quel type de conseil les personnes célibataires entendent-elles sur le mariage ? Si le mari ou la femme d'une personne meurt, quels choix ont-ils pour leur avenir ?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Écoutez l'audio de ce passage de 1 Corinthiens 7:1–9 dans la version la plus facile à comprendre.</w:t>
      </w:r>
    </w:p>
    <w:p>
      <w:pPr/>
      <w:r>
        <w:rPr>
          <w:lang w:val="fr_FR" w:bidi="fr_FR"/>
        </w:rPr>
      </w:r>
      <w:r>
        <w:rPr>
          <w:lang w:val="fr_FR" w:bidi="fr_FR"/>
        </w:rPr>
        <w:t>À cette étape, le groupe définira les parties, les personnages et le cadre de ce passage. Ensuite, le groupe visualisera le passage.</w:t>
      </w:r>
    </w:p>
    <w:p>
      <w:pPr/>
      <w:r>
        <w:rPr>
          <w:lang w:val="fr_FR" w:bidi="fr_FR"/>
        </w:rPr>
      </w:r>
      <w:r>
        <w:rPr>
          <w:lang w:val="fr_FR" w:bidi="fr_FR"/>
        </w:rPr>
        <w:t>Il y a deux parties dans ce passage.</w:t>
      </w:r>
    </w:p>
    <w:p>
      <w:pPr/>
      <w:r>
        <w:rPr>
          <w:lang w:val="fr_FR" w:bidi="fr_FR"/>
        </w:rPr>
      </w:r>
      <w:r>
        <w:rPr>
          <w:b/>
          <w:lang w:val="fr_FR" w:bidi="fr_FR"/>
        </w:rPr>
        <w:t>Dans la première partie :</w:t>
      </w:r>
      <w:r>
        <w:rPr>
          <w:lang w:val="fr_FR" w:bidi="fr_FR"/>
        </w:rPr>
        <w:t xml:space="preserve"> Paul parle à ceux qui sont mariés. Paul dit qu'il est bon que les gens soient mariés et que les maris et les femmes doivent avoir des relations sexuelles régulières. Cela les aidera à éviter la tentation. Il suggère aussi une fois où il est acceptable d'arrêter leur relation sexuelle.</w:t>
      </w:r>
    </w:p>
    <w:p>
      <w:pPr/>
      <w:r>
        <w:rPr>
          <w:lang w:val="fr_FR" w:bidi="fr_FR"/>
        </w:rPr>
      </w:r>
      <w:r>
        <w:rPr>
          <w:b/>
          <w:lang w:val="fr_FR" w:bidi="fr_FR"/>
        </w:rPr>
        <w:t>Dans la première partie :</w:t>
      </w:r>
      <w:r>
        <w:rPr>
          <w:lang w:val="fr_FR" w:bidi="fr_FR"/>
        </w:rPr>
        <w:t xml:space="preserve"> Paul parle à ceux qui sont célibataire. Paul dit qu'il est bon pour ceux qui sont célibataires de rester célibataires. Il dit aussi que s'ils luttent contre la tentation sexuelle, il est acceptable qu'ils se marient.</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maris et les femmes</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Les personnes célibataires et les veuves</w:t>
      </w:r>
    </w:p>
    <w:p>
      <w:pPr/>
      <w:r>
        <w:rPr>
          <w:lang w:val="fr_FR" w:bidi="fr_FR"/>
        </w:rPr>
      </w:r>
      <w:r>
        <w:rPr>
          <w:lang w:val="fr_FR" w:bidi="fr_FR"/>
        </w:rPr>
        <w:t>Les gens dans l'Église de Corinthe avaient envoyé à Paul une lettre, lui posant certaines questions sur les personnes qui sont mariées et les personnes qui ne sont pas mariées. Ainsi, au début de cette partie de sa lettre, Paul dit qu'il répond à leurs questions.</w:t>
      </w:r>
    </w:p>
    <w:p>
      <w:pPr/>
      <w:r>
        <w:rPr>
          <w:lang w:val="fr_FR" w:bidi="fr_FR"/>
        </w:rPr>
      </w:r>
      <w:r>
        <w:rPr>
          <w:lang w:val="fr_FR" w:bidi="fr_FR"/>
        </w:rPr>
        <w:t>Arrêtez-vous ici et discutez de cette question en groupe : Imaginez que vous avez obtenu une lettre de quelqu'un et maintenant vous répondez à ses questions dans cette lettre. Faites attention à la façon dont vous commencez la réponse et utilisez une manière similaire pour répondre ici. Mettez cet audio en pause ici.</w:t>
      </w:r>
    </w:p>
    <w:p>
      <w:pPr/>
      <w:r>
        <w:rPr>
          <w:lang w:val="fr_FR" w:bidi="fr_FR"/>
        </w:rPr>
      </w:r>
      <w:r>
        <w:rPr>
          <w:lang w:val="fr_FR" w:bidi="fr_FR"/>
        </w:rPr>
        <w:t>Dans cette première partie, Paul parle aux personnes mariées. Paul semble citer une partie de leur lettre, qui dit : « Il est bon pour un homme de ne pas se marier. » Certaines traductions disent : « Il est bon pour un homme de ne pas avoir de relations sexuelles avec une femme. » Paul répond à cette idée en disant qu'il est bon que les gens se marient puisque tant de personnes commettent des péchés sexuels. Un mari doit avoir des relations sexuelles avec sa femme et la femme avec son mari. Ils ne doivent pas empêcher l'amour physique les uns des autres. Paul ajoute qu'un mari et une femme peuvent s'abstenir de l'amour physique pour une raison spécifique, pour se consacrer à la prière. Mais ils doivent seulement faire cela si le mari et la femme sont d'accord et ils doivent seulement faire cela pendant un certain temps. Après cela, ils doivent se réunir à nouveau pour que Satan ne les tente pas de pécher sexuellement. Paul ajoute que cette idée qu'ils peuvent mettre en pause leurs relations sexuelles normales pour la prière n'est pas un commandement de Dieu, c'est juste une suggestion. À la fin de la partie, Paul dit qu'il voudrait que tout le monde soit célibataire comme lui. Il dit aussi que Dieu a donné à chaque personne une capacité spéciale ou un don. Certains ont la capacité spéciale d'être célibataire et d'autres ont la capacité spéciale d'être mariés. Les deux façons de vivre sont acceptables.</w:t>
      </w:r>
    </w:p>
    <w:p>
      <w:pPr/>
      <w:r>
        <w:rPr>
          <w:lang w:val="fr_FR" w:bidi="fr_FR"/>
        </w:rPr>
      </w:r>
      <w:r>
        <w:rPr>
          <w:lang w:val="fr_FR" w:bidi="fr_FR"/>
        </w:rPr>
        <w:t>Arrêtez-vous ici et discutez de cette question en groupe : Comment rendrez-vous clair dans votre traduction que Paul dit que les maris et les femmes doivent prendre soin des besoins les uns des autres de manière égale ? Mettez cet audio en pause ici.</w:t>
      </w:r>
    </w:p>
    <w:p>
      <w:pPr/>
      <w:r>
        <w:rPr>
          <w:lang w:val="fr_FR" w:bidi="fr_FR"/>
        </w:rPr>
      </w:r>
      <w:r>
        <w:rPr>
          <w:lang w:val="fr_FR" w:bidi="fr_FR"/>
        </w:rPr>
        <w:t>Dans la première partie : Paul parle à ceux qui sont mariés. Les mots dans la partie suivante commencent par un changement, montrant que Paul change son focus. Il parle maintenant à ceux qui ne sont pas mariés. Certains d'entre eux ne se sont jamais mariés et certains autres étaient mariés auparavant, mais leur mari ou leur femme est mort.</w:t>
      </w:r>
    </w:p>
    <w:p>
      <w:pPr/>
      <w:r>
        <w:rPr>
          <w:lang w:val="fr_FR" w:bidi="fr_FR"/>
        </w:rPr>
      </w:r>
      <w:r>
        <w:rPr>
          <w:lang w:val="fr_FR" w:bidi="fr_FR"/>
        </w:rPr>
        <w:t>Arrêtez-vous ici et discutez de cette question en groupe : Imaginez que vous parlez à un petit groupe de personnes et maintenant vous voulez changer et parler à un autre petit groupe de personnes. Dans votre langue, comment montrez-vous ce changement ? Utilisez cette expression ici. Mettez cet audio en pause ici.</w:t>
      </w:r>
    </w:p>
    <w:p>
      <w:pPr/>
      <w:r>
        <w:rPr>
          <w:lang w:val="fr_FR" w:bidi="fr_FR"/>
        </w:rPr>
      </w:r>
      <w:r>
        <w:rPr>
          <w:lang w:val="fr_FR" w:bidi="fr_FR"/>
        </w:rPr>
        <w:t>Paul dit à ces personnes qui ne sont pas mariées et à ces personnes qui sont veuves, qu'il est préférable qu'elles restent célibataires, comme il l'est. Mais s'il est difficile de se contrôler à cause de la tentation sexuelle, ils doivent se marier. Cela est acceptable aussi. Paul dit qu'il est préférable de se marier que de brûler de passion. Cela signifie lutter contre la tentation sexuelle forte.</w:t>
      </w:r>
    </w:p>
    <w:p>
      <w:pPr/>
      <w:r>
        <w:rPr>
          <w:lang w:val="fr_FR" w:bidi="fr_FR"/>
        </w:rPr>
      </w:r>
      <w:r>
        <w:rPr>
          <w:lang w:val="fr_FR" w:bidi="fr_FR"/>
        </w:rPr>
        <w:t>Maintenant, le groupe doit créer un scénario d'images, dessiner ou utiliser des objets pour visualiser le passage et les actions qui s'y trouvent. Parce que ce chapitre parle de la relation physique entre les maris et les femmes, le péché sexuel et la tentation, il peut être difficile de faire cela. Le but principal de cette activité est de vous aider à vous rappeler les parties et les personnages dans ce passage. Comment voulez-vous faire cela pour ce passage, d'une manière qui honore le Christ et est appropriée dans votre culture ?</w:t>
      </w:r>
      <w:r>
        <w:rPr>
          <w:lang w:val="fr_FR" w:bidi="fr_FR"/>
        </w:rPr>
      </w:r>
    </w:p>
    <w:p>
      <w:pPr>
        <w:pStyle w:val="Heading3"/>
      </w:pPr>
      <w:r>
        <w:rPr>
          <w:lang w:val="fr_FR" w:bidi="fr_FR"/>
        </w:rPr>
        <w:t>Intégration du Texte</w:t>
      </w:r>
    </w:p>
    <w:p>
      <w:pPr/>
      <w:r>
        <w:rPr>
          <w:lang w:val="fr_FR" w:bidi="fr_FR"/>
        </w:rPr>
      </w:r>
      <w:r>
        <w:rPr>
          <w:lang w:val="fr_FR" w:bidi="fr_FR"/>
        </w:rPr>
        <w:t>Écoutez l'audio de ce passage de 1 Corinthiens 7:1–9 dans la version la plus facile à comprendre.</w:t>
      </w:r>
    </w:p>
    <w:p>
      <w:pPr/>
      <w:r>
        <w:rPr>
          <w:lang w:val="fr_FR" w:bidi="fr_FR"/>
        </w:rPr>
      </w:r>
      <w:r>
        <w:rPr>
          <w:lang w:val="fr_FR" w:bidi="fr_FR"/>
        </w:rPr>
        <w:t>Normalement, dans cette étape, le groupe mettra en scène le passage. Parce que ce chapitre parle de la relation physique entre les maris et les femmes, le péché sexuel et la tentation, il peut être difficile de faire cela. Le but principal de cette activité est de le sentir profondément et de parler de vos sentiments sur le passage. Comment voulez-vous faire cela pour ce passage, d'une manière qui honore le Christ et est appropriée dans votre culture ?</w:t>
      </w:r>
    </w:p>
    <w:p>
      <w:pPr/>
      <w:r>
        <w:rPr>
          <w:lang w:val="fr_FR" w:bidi="fr_FR"/>
        </w:rPr>
      </w:r>
      <w:r>
        <w:rPr>
          <w:lang w:val="fr_FR" w:bidi="fr_FR"/>
        </w:rPr>
        <w:t>Mettez cet audio en pause ici pour discuter de la façon dont vous voulez aller de l'avant.</w:t>
      </w:r>
    </w:p>
    <w:p>
      <w:pPr/>
      <w:r>
        <w:rPr>
          <w:lang w:val="fr_FR" w:bidi="fr_FR"/>
        </w:rPr>
      </w:r>
      <w:r>
        <w:rPr>
          <w:lang w:val="fr_FR" w:bidi="fr_FR"/>
        </w:rPr>
        <w:t>Si vous décidez d'aller de l'avant avec la mise en scène, ici les informations dont vous avez besoin.</w:t>
      </w:r>
    </w:p>
    <w:p>
      <w:pPr/>
      <w:r>
        <w:rPr>
          <w:lang w:val="fr_FR" w:bidi="fr_FR"/>
        </w:rPr>
      </w:r>
      <w:r>
        <w:rPr>
          <w:lang w:val="fr_FR" w:bidi="fr_FR"/>
        </w:rPr>
        <w:t>Il y a deux parties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maris et les femmes</w:t>
      </w:r>
    </w:p>
    <w:p>
      <w:pPr>
        <w:pStyle w:val="ListBullet"/>
        <w:spacing w:line="240" w:lineRule="auto"/>
        <w:ind w:left="720"/>
      </w:pPr>
      <w:r>
        <w:rPr>
          <w:lang w:val="fr_FR" w:bidi="fr_FR"/>
        </w:rPr>
      </w:r>
      <w:r>
        <w:rPr>
          <w:lang w:val="fr_FR" w:bidi="fr_FR"/>
        </w:rPr>
        <w:t>Satan</w:t>
      </w:r>
    </w:p>
    <w:p>
      <w:pPr>
        <w:pStyle w:val="ListBullet"/>
        <w:spacing w:line="240" w:lineRule="auto"/>
        <w:ind w:left="720"/>
      </w:pPr>
      <w:r>
        <w:rPr>
          <w:lang w:val="fr_FR" w:bidi="fr_FR"/>
        </w:rPr>
      </w:r>
      <w:r>
        <w:rPr>
          <w:lang w:val="fr_FR" w:bidi="fr_FR"/>
        </w:rPr>
        <w:t>Les personnes célibataires et les veuves</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flux et aux idées dans le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Arrêtez cet audio ici et faites la mise en scène du passage une deuxième fois.</w:t>
      </w:r>
    </w:p>
    <w:p>
      <w:pPr/>
      <w:r>
        <w:rPr>
          <w:lang w:val="fr_FR" w:bidi="fr_FR"/>
        </w:rPr>
      </w:r>
      <w:r>
        <w:rPr>
          <w:lang w:val="fr_FR" w:bidi="fr_FR"/>
        </w:rPr>
        <w:t>Ce qui suit est un exemple du drame et des réponses possibles si vous choisissez d'en faire une. Il est facultatif.</w:t>
      </w:r>
    </w:p>
    <w:p>
      <w:pPr/>
      <w:r>
        <w:rPr>
          <w:lang w:val="fr_FR" w:bidi="fr_FR"/>
        </w:rPr>
      </w:r>
      <w:r>
        <w:rPr>
          <w:lang w:val="fr_FR" w:bidi="fr_FR"/>
        </w:rPr>
        <w:t>La personne qui joue le rôle de Paul fait semblant de lire une lettre et d'y penser. Ensuite, il commence à écrire une réponse. La première partie de sa réponse est aux maris et aux femmes. Les personnes qui jouent le rôle des maris et des femmes pourraient agir en ayant un mariage. Ils doivent montrer d'une manière appropriée qu'ils ont des relations physiques régulières et ne doivent pas retenir l'amour les uns des autres.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la femme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«maintenant le couple marié dicutera, va accepter se séparer et aller prier » Après que leur temps de prière est terminé, ils doivent se rassembler à nouveau et montrer d'une manière appropriée qu'ils ont repris leur relation physique régulière. La personne qui joue le rôle de Satan doit montrer qu'il ne peut plus la tenter.</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mari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Maintenant, la personne qui joue le rôle de Paul doit montrer qu'il déplace son attention sur l'autre groupe. Maintenant, il parle aux personnes célibataires et aux veuves. Il montre qu'il est bon s'ils restent célibataires, comme il l'est. Mais s'ils veulent vraiment se marier parce qu'ils luttent contre la tentation sexuelle, cela est meilleur pour eux. Ils doivent se marier.</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celibataire et qui s'est mariée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Une personne qui joue le rôle d'une personne célibataire pourrait mettre en scène le désir du mariage, puis épouser un autre célibataire.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celibataire et qui s'est mariée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Une personne qui joue le rôle d'une veuve pourrait se montrer satisfaite et rester seule.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la veuve et qui ne s'est pas mariée à nouveau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ce passage de 1 Corinthiens 7:1–9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Paul dit aux Corinthiens que beaucoup de personnes à Corinthe commettent l'</w:t>
      </w:r>
      <w:r>
        <w:rPr>
          <w:b/>
          <w:lang w:val="fr_FR" w:bidi="fr_FR"/>
        </w:rPr>
        <w:t>immoralité</w:t>
      </w:r>
      <w:r>
        <w:rPr>
          <w:lang w:val="fr_FR" w:bidi="fr_FR"/>
        </w:rPr>
        <w:t xml:space="preserve"> sexuelle. L'immoralité sexuelle peut signifier beaucoup de choses. C'est un péché sexuel de tout type.</w:t>
      </w:r>
    </w:p>
    <w:p>
      <w:pPr/>
      <w:r>
        <w:rPr>
          <w:lang w:val="fr_FR" w:bidi="fr_FR"/>
        </w:rPr>
      </w:r>
      <w:r>
        <w:rPr>
          <w:lang w:val="fr_FR" w:bidi="fr_FR"/>
        </w:rPr>
        <w:t xml:space="preserve">Arrêtez-vous ici et discutez en groupe du mot ou de l'expression que vous allez utiliser pour traduire </w:t>
      </w:r>
      <w:r>
        <w:rPr>
          <w:b/>
          <w:lang w:val="fr_FR" w:bidi="fr_FR"/>
        </w:rPr>
        <w:t>« impure »</w:t>
      </w:r>
      <w:r>
        <w:rPr>
          <w:lang w:val="fr_FR" w:bidi="fr_FR"/>
        </w:rPr>
        <w:t xml:space="preserve">. Utilisez le même mot ou la même expression que celui que vous avez utilisé dans 1 Corinthiens 5:11. Pour plus d'informations, consultez la </w:t>
      </w:r>
      <w:r>
        <w:rPr>
          <w:lang w:val="fr_FR" w:bidi="fr_FR"/>
        </w:rPr>
        <w:t>loi</w:t>
      </w:r>
      <w:r>
        <w:rPr>
          <w:lang w:val="fr_FR" w:bidi="fr_FR"/>
        </w:rPr>
        <w:t xml:space="preserve"> dans le glossaire principal. Mettez cet audio en pause ici.</w:t>
      </w:r>
    </w:p>
    <w:p>
      <w:pPr/>
      <w:r>
        <w:rPr>
          <w:lang w:val="fr_FR" w:bidi="fr_FR"/>
        </w:rPr>
      </w:r>
      <w:r>
        <w:rPr>
          <w:lang w:val="fr_FR" w:bidi="fr_FR"/>
        </w:rPr>
        <w:t xml:space="preserve">Paul parle avec les gens de Corinthe de ce que doit être un mariage chrétien Paul dit que le </w:t>
      </w:r>
      <w:r>
        <w:rPr>
          <w:b/>
          <w:lang w:val="fr_FR" w:bidi="fr_FR"/>
        </w:rPr>
        <w:t>devoir conjugal</w:t>
      </w:r>
      <w:r>
        <w:rPr>
          <w:lang w:val="fr_FR" w:bidi="fr_FR"/>
        </w:rPr>
        <w:t xml:space="preserve"> comme une façon polie de parler de la relation physique entre le mari et la femme. Il se concentre sur les droits de l'autre personne.</w:t>
      </w:r>
    </w:p>
    <w:p>
      <w:pPr/>
      <w:r>
        <w:rPr>
          <w:lang w:val="fr_FR" w:bidi="fr_FR"/>
        </w:rPr>
      </w:r>
      <w:r>
        <w:rPr>
          <w:lang w:val="fr_FR" w:bidi="fr_FR"/>
        </w:rPr>
        <w:t xml:space="preserve">Arrêtez-vous ici et discutez en groupe du mot ou de l'expression que vous utiliserez pour devoir </w:t>
      </w:r>
      <w:r>
        <w:rPr>
          <w:b/>
          <w:lang w:val="fr_FR" w:bidi="fr_FR"/>
        </w:rPr>
        <w:t>conjugal</w:t>
      </w:r>
      <w:r>
        <w:rPr>
          <w:lang w:val="fr_FR" w:bidi="fr_FR"/>
        </w:rPr>
        <w:t xml:space="preserve"> ou la relation physique entre le mari et la femme. Mettez cet audio en pause ici.</w:t>
      </w:r>
    </w:p>
    <w:p>
      <w:pPr/>
      <w:r>
        <w:rPr>
          <w:lang w:val="fr_FR" w:bidi="fr_FR"/>
        </w:rPr>
      </w:r>
      <w:r>
        <w:rPr>
          <w:lang w:val="fr_FR" w:bidi="fr_FR"/>
        </w:rPr>
        <w:t xml:space="preserve">Paul affirme que chacun doit </w:t>
      </w:r>
      <w:r>
        <w:rPr>
          <w:b/>
          <w:lang w:val="fr_FR" w:bidi="fr_FR"/>
        </w:rPr>
        <w:t>remplir</w:t>
      </w:r>
      <w:r>
        <w:rPr>
          <w:lang w:val="fr_FR" w:bidi="fr_FR"/>
        </w:rPr>
        <w:t xml:space="preserve"> ses devoirs conjugaux envers son mari ou sa femme. Quand quelqu'un accomplit quelque chose, il retourne à quelqu'un quelque chose qui lui appartient. Il est approprié de le donner à l'autre personne et ils ont le droit de s'y attendre.</w:t>
      </w:r>
    </w:p>
    <w:p>
      <w:pPr/>
      <w:r>
        <w:rPr>
          <w:lang w:val="fr_FR" w:bidi="fr_FR"/>
        </w:rPr>
      </w:r>
      <w:r>
        <w:rPr>
          <w:lang w:val="fr_FR" w:bidi="fr_FR"/>
        </w:rPr>
        <w:t xml:space="preserve">Arrêtez-vous ici et discutez en groupe du mot ou de l'expression que vous allez utiliser pour traduire </w:t>
      </w:r>
      <w:r>
        <w:rPr>
          <w:b/>
          <w:lang w:val="fr_FR" w:bidi="fr_FR"/>
        </w:rPr>
        <w:t>« impure »</w:t>
      </w:r>
      <w:r>
        <w:rPr>
          <w:lang w:val="fr_FR" w:bidi="fr_FR"/>
        </w:rPr>
        <w:t>. Mettez cet audio en pause ici.</w:t>
      </w:r>
    </w:p>
    <w:p>
      <w:pPr/>
      <w:r>
        <w:rPr>
          <w:lang w:val="fr_FR" w:bidi="fr_FR"/>
        </w:rPr>
      </w:r>
      <w:r>
        <w:rPr>
          <w:lang w:val="fr_FR" w:bidi="fr_FR"/>
        </w:rPr>
        <w:t xml:space="preserve">Paul dit que le mari n'a pas d' </w:t>
      </w:r>
      <w:r>
        <w:rPr>
          <w:b/>
          <w:lang w:val="fr_FR" w:bidi="fr_FR"/>
        </w:rPr>
        <w:t>autorité</w:t>
      </w:r>
      <w:r>
        <w:rPr>
          <w:lang w:val="fr_FR" w:bidi="fr_FR"/>
        </w:rPr>
        <w:t xml:space="preserve"> sur son propre corps, c'est sa femme qui l'a. Quelqu'un qui a l'autorité a le droit et le pouvoir de prendre des décisions et des jugements. Dans ce passage, Paul dit au mari et à la femme d'abandonner cette autorité pour prendre des décisions et de la donner à l'autre personne.</w:t>
      </w:r>
    </w:p>
    <w:p>
      <w:pPr/>
      <w:r>
        <w:rPr>
          <w:lang w:val="fr_FR" w:bidi="fr_FR"/>
        </w:rPr>
      </w:r>
      <w:r>
        <w:rPr>
          <w:lang w:val="fr_FR" w:bidi="fr_FR"/>
        </w:rPr>
        <w:t xml:space="preserve">Arrêtez-vous ici et discutez en groupe de la Parole ou de l'expression que vous utiliserez pour </w:t>
      </w:r>
      <w:r>
        <w:rPr>
          <w:b/>
          <w:lang w:val="fr_FR" w:bidi="fr_FR"/>
        </w:rPr>
        <w:t>autorité</w:t>
      </w:r>
      <w:r>
        <w:rPr>
          <w:lang w:val="fr_FR" w:bidi="fr_FR"/>
        </w:rPr>
        <w:t xml:space="preserve">. Pour plus d'informations, consultez la </w:t>
      </w:r>
      <w:r>
        <w:rPr>
          <w:lang w:val="fr_FR" w:bidi="fr_FR"/>
        </w:rPr>
        <w:t>autorité</w:t>
      </w:r>
      <w:r>
        <w:rPr>
          <w:lang w:val="fr_FR" w:bidi="fr_FR"/>
        </w:rPr>
        <w:t xml:space="preserve"> dans le glossaire principal. Mettez cet audio en pause ici.</w:t>
      </w:r>
    </w:p>
    <w:p>
      <w:pPr/>
      <w:r>
        <w:rPr>
          <w:lang w:val="fr_FR" w:bidi="fr_FR"/>
        </w:rPr>
      </w:r>
      <w:r>
        <w:rPr>
          <w:lang w:val="fr_FR" w:bidi="fr_FR"/>
        </w:rPr>
        <w:t xml:space="preserve">Paul dit que les maris et les femmes ne doivent pas </w:t>
      </w:r>
      <w:r>
        <w:rPr>
          <w:b/>
          <w:lang w:val="fr_FR" w:bidi="fr_FR"/>
        </w:rPr>
        <w:t>se priver</w:t>
      </w:r>
      <w:r>
        <w:rPr>
          <w:lang w:val="fr_FR" w:bidi="fr_FR"/>
        </w:rPr>
        <w:t xml:space="preserve"> les uns les autres des relations physiques normales. Priver est le contraire de l'accomplissement. Cela signifie éloigner de quelqu'un quelque chose qui lui appartient. Il n'est pas convenable de le leur cacher, et ils ont le droit de s'y attendre.</w:t>
      </w:r>
    </w:p>
    <w:p>
      <w:pPr/>
      <w:r>
        <w:rPr>
          <w:lang w:val="fr_FR" w:bidi="fr_FR"/>
        </w:rPr>
      </w:r>
      <w:r>
        <w:rPr>
          <w:lang w:val="fr_FR" w:bidi="fr_FR"/>
        </w:rPr>
        <w:t xml:space="preserve">Arrêtez-vous ici et discutez en groupe du mot ou de l'expression que vous allez utiliser pour traduire </w:t>
      </w:r>
      <w:r>
        <w:rPr>
          <w:b/>
          <w:lang w:val="fr_FR" w:bidi="fr_FR"/>
        </w:rPr>
        <w:t>« priver »</w:t>
      </w:r>
      <w:r>
        <w:rPr>
          <w:lang w:val="fr_FR" w:bidi="fr_FR"/>
        </w:rPr>
        <w:t>. Mettez cet audio en pause ici.</w:t>
      </w:r>
    </w:p>
    <w:p>
      <w:pPr/>
      <w:r>
        <w:rPr>
          <w:lang w:val="fr_FR" w:bidi="fr_FR"/>
        </w:rPr>
      </w:r>
      <w:r>
        <w:rPr>
          <w:lang w:val="fr_FR" w:bidi="fr_FR"/>
        </w:rPr>
        <w:t xml:space="preserve">Le nom du diable est </w:t>
      </w:r>
      <w:r>
        <w:rPr>
          <w:b/>
          <w:lang w:val="fr_FR" w:bidi="fr_FR"/>
        </w:rPr>
        <w:t>Satan</w:t>
      </w:r>
      <w:r>
        <w:rPr>
          <w:lang w:val="fr_FR" w:bidi="fr_FR"/>
        </w:rPr>
        <w:t xml:space="preserve">. Son nom signifie adversaire, ennemi ou accusateur. C'est Le nom du diable le dirigeant de tous les mauvais esprits. Utilisez le même nom pour Satan que vous avez utilisé auparavant. Pour plus d'informations, consultez la </w:t>
      </w:r>
      <w:r>
        <w:rPr>
          <w:lang w:val="fr_FR" w:bidi="fr_FR"/>
        </w:rPr>
        <w:t>loi</w:t>
      </w:r>
      <w:r>
        <w:rPr>
          <w:lang w:val="fr_FR" w:bidi="fr_FR"/>
        </w:rPr>
        <w:t xml:space="preserve"> dans le glossaire principal.</w:t>
      </w:r>
    </w:p>
    <w:p>
      <w:pPr/>
      <w:r>
        <w:rPr>
          <w:lang w:val="fr_FR" w:bidi="fr_FR"/>
        </w:rPr>
      </w:r>
      <w:r>
        <w:rPr>
          <w:lang w:val="fr_FR" w:bidi="fr_FR"/>
        </w:rPr>
        <w:t xml:space="preserve">Paul dit que chaque personne a son propre </w:t>
      </w:r>
      <w:r>
        <w:rPr>
          <w:b/>
          <w:lang w:val="fr_FR" w:bidi="fr_FR"/>
        </w:rPr>
        <w:t>don</w:t>
      </w:r>
      <w:r>
        <w:rPr>
          <w:lang w:val="fr_FR" w:bidi="fr_FR"/>
        </w:rPr>
        <w:t xml:space="preserve"> de Dieu. Utilisez le même mot pour don que celui que vous avez utilisé dans la première partie de la lettre de Paul aux Corinthiens. Pour plus d'informations, consultez </w:t>
      </w:r>
      <w:r>
        <w:rPr>
          <w:b/>
          <w:lang w:val="fr_FR" w:bidi="fr_FR"/>
        </w:rPr>
        <w:t>cadeau</w:t>
      </w:r>
      <w:r>
        <w:rPr>
          <w:lang w:val="fr_FR" w:bidi="fr_FR"/>
        </w:rPr>
        <w:t xml:space="preserve"> dans le glossaire maître.</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7:10–16</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7:10–16 et gardez le dans votre cœur.</w:t>
      </w:r>
    </w:p>
    <w:p>
      <w:pPr/>
      <w:r>
        <w:rPr>
          <w:lang w:val="fr_FR" w:bidi="fr_FR"/>
        </w:rPr>
      </w:r>
      <w:r>
        <w:rPr>
          <w:lang w:val="fr_FR" w:bidi="fr_FR"/>
        </w:rPr>
        <w:t>Écoutez la version audio de 1 Corinthiens 7:10–16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ce passage de 1 Corinthiens 7:10–16 dans la version la plus facile à comprendre.</w:t>
      </w:r>
    </w:p>
    <w:p>
      <w:pPr/>
      <w:r>
        <w:rPr>
          <w:lang w:val="fr_FR" w:bidi="fr_FR"/>
        </w:rPr>
      </w:r>
      <w:r>
        <w:rPr>
          <w:lang w:val="fr_FR" w:bidi="fr_FR"/>
        </w:rPr>
        <w:t>Dans le dernier passage, Paul parlait aux Corinthiens de certaines questions qu'ils avaient sur le mariage. Il a dit aux maris et aux femmes qu'ils doivent s'honorer les uns les autres en ayant des relations sexuelles régulières. Il a dit qu'il était acceptable d'interrompre leurs relations sexuelles régulières pour un moment de prière, puis ils doivent se réunir à nouveau. La raison de ce conseil était d'aider les hommes et les femmes à résister à la tentation du péché sexuel. Paul a aussi dit aux personnes célibataires qu'il est bon si elles restent non mariées. Mais s'ils luttaient contre la tentation sexuelle, il serait préférable pour eux de se marier.</w:t>
      </w:r>
    </w:p>
    <w:p>
      <w:pPr/>
      <w:r>
        <w:rPr>
          <w:lang w:val="fr_FR" w:bidi="fr_FR"/>
        </w:rPr>
      </w:r>
      <w:r>
        <w:rPr>
          <w:lang w:val="fr_FR" w:bidi="fr_FR"/>
        </w:rPr>
        <w:t>Maintenant, dans ce passage, Paul continue de répondre à certaines des questions du peuple de Corinthe. Il parle à deux groupes de personnes. Tout d'abord, Paul parle aux couples mariés qui sont tous les deux croyants. Ensuite, il parle aux couples mariés où une personne est un croyant et l'autre ne l'est pas. Le conseil de Paul pour eux est différent, en fonction de leur situation. Paul est très clair sur la source de ses instructions. Si les instructions sont des paroles de Jésus, il dit cela aux gens. S'il donne des conseils en fonction de sa propre autorité en tant qu'apôtre, il dit aux gens que cela est aussi de lui.</w:t>
      </w:r>
    </w:p>
    <w:p>
      <w:pPr/>
      <w:r>
        <w:rPr>
          <w:lang w:val="fr_FR" w:bidi="fr_FR"/>
        </w:rPr>
      </w:r>
      <w:r>
        <w:rPr>
          <w:lang w:val="fr_FR" w:bidi="fr_FR"/>
        </w:rPr>
        <w:t>Dans la première partie, Paul dit aux croyants mariés qu'ils ne doivent pas se séparer ou divorcer. Il dit que ce sont les paroles de Jésus, et non ses propres paroles. Vous vous souviendrez que les Évangiles de Matthieu, Marc et Luc ont tous enregistré que Jésus a dit à ses disciples que quiconque divorce de son mari ou de sa femme commet un adultère ou pèche. Paul dit que si une femme se sépare de son mari, elle doit soit rester célibataire ou se remettre avec son mari. Paul dit que c'est la même règle pour le mari.</w:t>
      </w:r>
    </w:p>
    <w:p>
      <w:pPr/>
      <w:r>
        <w:rPr>
          <w:lang w:val="fr_FR" w:bidi="fr_FR"/>
        </w:rPr>
      </w:r>
      <w:r>
        <w:rPr>
          <w:lang w:val="fr_FR" w:bidi="fr_FR"/>
        </w:rPr>
        <w:t>Arrêtez-vous ici et discutez de la question suivante en groupe : dans votre culture, que pensent les gens du divorce ou separation? Mettez cet audio en pause ici.</w:t>
      </w:r>
    </w:p>
    <w:p>
      <w:pPr/>
      <w:r>
        <w:rPr>
          <w:lang w:val="fr_FR" w:bidi="fr_FR"/>
        </w:rPr>
      </w:r>
      <w:r>
        <w:rPr>
          <w:lang w:val="fr_FR" w:bidi="fr_FR"/>
        </w:rPr>
        <w:t>Dans la partie suivante, Paul donne des conseils en fonction de sa propre autorité en tant qu'apôtre. Il ne cite pas directement Jésus. Il parle d'une situation dont Jésus n'a pas spécifiquement parlé pendant son ministère. Paul parle aux croyants qui ont un mari ou une femme qui n'est pas un croyant. Paul dit que si une personne dans le mariage n'est pas un croyant, mais veut rester mariée, le croyant ne doit pas divorcer d'elle. Paul explique que le mari ou la femme incrédule devient saint par leur partenaire croyant. Cela ne signifie pas qu'ils deviennent automatiquement un chrétien. Le mot saint signifie que quelque chose ou quelqu'un est mis à part pour un but spécial. Dans ce passage, Paul dit que Dieu a mis à part le mari ou la femme incrédule pour recevoir un avantage s'il reste marié à son mari ou à sa femme qui est un croyant. Paul dit que les enfants reçoivent aussi cet avantage de la sainteté si les parents restent mariés.</w:t>
      </w:r>
    </w:p>
    <w:p>
      <w:pPr/>
      <w:r>
        <w:rPr>
          <w:lang w:val="fr_FR" w:bidi="fr_FR"/>
        </w:rPr>
      </w:r>
      <w:r>
        <w:rPr>
          <w:lang w:val="fr_FR" w:bidi="fr_FR"/>
        </w:rPr>
        <w:t>Arrêtez-vous ici et discutez de cette question en groupe : Imaginez un couple qui est heureux dans son mariage et qui s'aiment. Un jour, la femme a entendu parler de Jésus et a cru. Le mari n'a pas encore cru en Jésus. Quelles sont les façons dont le mari pourrait recevoir une bénédiction ou un avantage, maintenant que sa femme connaît Jésus ? Quelles sont certaines façons dont leurs enfants pourraient recevoir un avantage ou une bénédiction ? Mettez cet audio en pause ici.</w:t>
      </w:r>
    </w:p>
    <w:p>
      <w:pPr/>
      <w:r>
        <w:rPr>
          <w:lang w:val="fr_FR" w:bidi="fr_FR"/>
        </w:rPr>
      </w:r>
      <w:r>
        <w:rPr>
          <w:lang w:val="fr_FR" w:bidi="fr_FR"/>
        </w:rPr>
        <w:t xml:space="preserve">Maintenant, Paul déplace son focus sur une situation différente. Paul parle toujours aux croyants qui ont un mari ou une femme qui n'est pas un croyant. Mais dans le cas, Paul parle d'une situation où le mari ou la femme incrédule veut quitter le mariage. Paul dit que dans ce cas, le croyant est libre de le laisser partir. Le croyant n'est pas comme un esclave dans ce type de mariage. Dieu veut que les gens vivent une vie- pacifique, donc les forcer à rester s'ils sont malheureux n'est pas le bon </w:t>
      </w:r>
    </w:p>
    <w:p>
      <w:pPr/>
      <w:r>
        <w:rPr>
          <w:lang w:val="fr_FR" w:bidi="fr_FR"/>
        </w:rPr>
      </w:r>
      <w:r>
        <w:rPr>
          <w:lang w:val="fr_FR" w:bidi="fr_FR"/>
        </w:rPr>
        <w:t>Paul explique que le mari ou la femme incrédule devient saint par leur partenaire croyant. Cela ne signifie pas qu'ils deviennent automatiquement un chrétien. Nous savons que c'est vrai parce que maintenant Paul dit qu'un croyant ne peut pas savoir si Dieu sauvera son mari ou sa femme. C'est une partie de la raison pour laquelle le croyant est libre de le laisser partir.</w:t>
      </w:r>
    </w:p>
    <w:p>
      <w:pPr/>
      <w:r>
        <w:rPr>
          <w:lang w:val="fr_FR" w:bidi="fr_FR"/>
        </w:rPr>
      </w:r>
      <w:r>
        <w:rPr>
          <w:lang w:val="fr_FR" w:bidi="fr_FR"/>
        </w:rPr>
        <w:t>Arrêtez-vous ici et discutez de cette question en groupe : Dans votre culture, quelle serait l'expérience d'une femme si son mari la quitte ? Quelle expérience un mari aura-t-il si sa femme le quitte ?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Écoutez l'audio de ce passage de 1 Corinthiens 7:10–16 dans la version la plus facile à comprendre.</w:t>
      </w:r>
    </w:p>
    <w:p>
      <w:pPr/>
      <w:r>
        <w:rPr>
          <w:lang w:val="fr_FR" w:bidi="fr_FR"/>
        </w:rPr>
      </w:r>
      <w:r>
        <w:rPr>
          <w:lang w:val="fr_FR" w:bidi="fr_FR"/>
        </w:rPr>
        <w:t>Dans cette étape, le groupe définira les différentes scènes, les personnages et le cadre du passage. Ensuite, le groupe visualisera ce passage.</w:t>
      </w:r>
    </w:p>
    <w:p>
      <w:pPr/>
      <w:r>
        <w:rPr>
          <w:lang w:val="fr_FR" w:bidi="fr_FR"/>
        </w:rPr>
      </w:r>
      <w:r>
        <w:rPr>
          <w:lang w:val="fr_FR" w:bidi="fr_FR"/>
        </w:rPr>
        <w:t>Ce passage a 3 parties.</w:t>
      </w:r>
    </w:p>
    <w:p>
      <w:pPr/>
      <w:r>
        <w:rPr>
          <w:lang w:val="fr_FR" w:bidi="fr_FR"/>
        </w:rPr>
      </w:r>
      <w:r>
        <w:rPr>
          <w:b/>
          <w:lang w:val="fr_FR" w:bidi="fr_FR"/>
        </w:rPr>
        <w:t>Dans la première partie :</w:t>
      </w:r>
      <w:r>
        <w:rPr>
          <w:lang w:val="fr_FR" w:bidi="fr_FR"/>
        </w:rPr>
        <w:t xml:space="preserve"> Paul parle aux couples mariés qui sont tous les deux croyants. Paul dit aux croyants mariés qu'ils ne doivent pas se séparer ou divorcer. Il dit que ce sont les paroles de Jésus, et non ses propres paroles. </w:t>
      </w:r>
    </w:p>
    <w:p>
      <w:pPr/>
      <w:r>
        <w:rPr>
          <w:lang w:val="fr_FR" w:bidi="fr_FR"/>
        </w:rPr>
      </w:r>
      <w:r>
        <w:rPr>
          <w:b/>
          <w:lang w:val="fr_FR" w:bidi="fr_FR"/>
        </w:rPr>
        <w:t>Dans la deuxième partie :</w:t>
      </w:r>
      <w:r>
        <w:rPr>
          <w:lang w:val="fr_FR" w:bidi="fr_FR"/>
        </w:rPr>
        <w:t xml:space="preserve"> Paul parle aux croyants qui sont mariés aux non coyants. Paul dit que si une personne dans le mariage n'est pas un croyant, mais veut rester mariée, le croyant ne doit pas divorcer d'elle. Il est préférable pour eux et leurs enfants s'ils restent mariés. Dans cette partie, Paul dit que ce sont ses propres paroles, et non quelque chose que Jésus a dit.</w:t>
      </w:r>
    </w:p>
    <w:p>
      <w:pPr/>
      <w:r>
        <w:rPr>
          <w:lang w:val="fr_FR" w:bidi="fr_FR"/>
        </w:rPr>
      </w:r>
      <w:r>
        <w:rPr>
          <w:b/>
          <w:lang w:val="fr_FR" w:bidi="fr_FR"/>
        </w:rPr>
        <w:t>Dans la troisième partie :</w:t>
      </w:r>
      <w:r>
        <w:rPr>
          <w:lang w:val="fr_FR" w:bidi="fr_FR"/>
        </w:rPr>
        <w:t xml:space="preserve"> Paul parle toujours aux croyants qui sont mariés aux incrédules. Paul parle d'une situation où le mari ou la femme non croyante souhaite mettre fin au mariage. Paul dit que dans ce cas, le croyant doit le laisser partir.</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Couple marié qui sont tous les deux croyants</w:t>
      </w:r>
    </w:p>
    <w:p>
      <w:pPr>
        <w:pStyle w:val="ListBullet"/>
        <w:spacing w:line="240" w:lineRule="auto"/>
        <w:ind w:left="720"/>
      </w:pPr>
      <w:r>
        <w:rPr>
          <w:lang w:val="fr_FR" w:bidi="fr_FR"/>
        </w:rPr>
      </w:r>
      <w:r>
        <w:rPr>
          <w:lang w:val="fr_FR" w:bidi="fr_FR"/>
        </w:rPr>
        <w:t>Couple marié avec un croyant et un non-croyant</w:t>
      </w:r>
    </w:p>
    <w:p>
      <w:pPr>
        <w:pStyle w:val="ListBullet"/>
        <w:spacing w:line="240" w:lineRule="auto"/>
        <w:ind w:left="720"/>
      </w:pPr>
      <w:r>
        <w:rPr>
          <w:lang w:val="fr_FR" w:bidi="fr_FR"/>
        </w:rPr>
      </w:r>
      <w:r>
        <w:rPr>
          <w:lang w:val="fr_FR" w:bidi="fr_FR"/>
        </w:rPr>
        <w:t>Et les enfants avec un parent qui est un croyant et un qui n'est pas un croyant</w:t>
      </w:r>
    </w:p>
    <w:p>
      <w:pPr/>
      <w:r>
        <w:rPr>
          <w:lang w:val="fr_FR" w:bidi="fr_FR"/>
        </w:rPr>
      </w:r>
      <w:r>
        <w:rPr>
          <w:lang w:val="fr_FR" w:bidi="fr_FR"/>
        </w:rPr>
        <w:t>Dans ce passage, Paul parle de trois types différents de situations de mariage et il est important de montrer dans votre traduction que chacun est différent. Selon la situation, les instructions sont très différentes. Vous pourriez dessiner trois grands cercles pour représenter les trois groupes. Expliquez que différents types de situations de mariage sont dans ces cercles. La grande idée est de montrer que si quelqu'un est dans un cercle, il a certaines instructions. Mais s'ils sont dans le deuxième cercle, ils ont différentes instructions. Et s'ils sont dans le troisième cercle, leurs instructions sont différentes à nouveau. Il est important de mettre en évidence que les instructions pour chaque cercle doivent rester connectées à la situation dans ce cercle. Vous ne pouvez pas prendre les instructions d'un cercle et essayer de les appliquer à un cercle différent. Ensuite, vous ne comprendrez pas correctement cette partie de la lettre de Paul.</w:t>
      </w:r>
    </w:p>
    <w:p>
      <w:pPr/>
      <w:r>
        <w:rPr>
          <w:lang w:val="fr_FR" w:bidi="fr_FR"/>
        </w:rPr>
      </w:r>
      <w:r>
        <w:rPr>
          <w:lang w:val="fr_FR" w:bidi="fr_FR"/>
        </w:rPr>
        <w:t>Dans la première partie, Paul parle aux couples mariés qui sont tous les deux croyants. Ces couples sont dans le premier cercle. Paul rappelle aux Corinthiens que Jésus a donné un commandement sur le mariage à ces personnes. Jésus a dit qu'ils ne doivent pas se séparer ou divorcer. Séparation et divorce sont des mots différents, mais ils ont le même résultat final. Quand une femme se sépare, cela signifie qu'elle part. Quand un mari divorce, cela signifie qu'il envoie une femme. Ensuite, Jésus a dit que même si pour une raison quelconque une femme se sépare de son mari, elle doit soit rester célibataire ou se remettre avec son mari. Paul dit que c'est la même règle pour le mari.</w:t>
      </w:r>
    </w:p>
    <w:p>
      <w:pPr/>
      <w:r>
        <w:rPr>
          <w:lang w:val="fr_FR" w:bidi="fr_FR"/>
        </w:rPr>
      </w:r>
      <w:r>
        <w:rPr>
          <w:lang w:val="fr_FR" w:bidi="fr_FR"/>
        </w:rPr>
        <w:t>Dans la deuxième partie Paul parle toujours aux croyants qui ont un mari ou une femme qui n'est pas un croyant. Ces couples sont dans le deuxième cercle. Maintenant, Paul donne des conseils en fonction de sa propre autorité en tant qu'apôtre, et ne cite pas directement Jésus. Il parle d'une situation dont Jésus n'a pas spécifiquement parlé pendant son ministère terrestre. Paul dit que si le mari ou la femme incrédule veut rester marié, ils peuvent rester mariés. Paul dit que le mari incrédule devient saint à cause de sa femme. Paul dit que leurs enfants deviennent aussi saints. Paul ajoute que si le mari ou la femme incrédule n'était pas devenu saint, leurs enfants seraient impurs ou inaptes au service de Dieu. Mais puisque le mari ou la femme incrédule est devenu saint, leurs enfants deviennent aussi saints. Cela ne signifie pas qu'ils deviennent automatiquement un chrétien. Le saint signifie que quelqu'un est mis à part pour un but spécial. Dans ce passage, Paul dit que Dieu a mis à part le mari ou la femme incrédule pour recevoir un avantage s'il reste marié à son mari ou à sa femme qui est un croyant. Paul dit que les enfants reçoivent aussi cet avantage de la sainteté si les parents restent mariés.</w:t>
      </w:r>
    </w:p>
    <w:p>
      <w:pPr/>
      <w:r>
        <w:rPr>
          <w:lang w:val="fr_FR" w:bidi="fr_FR"/>
        </w:rPr>
      </w:r>
      <w:r>
        <w:rPr>
          <w:lang w:val="fr_FR" w:bidi="fr_FR"/>
        </w:rPr>
        <w:t>Dans la partie suivante, Paul donne des conseils en fonction de sa propre autorité en tant qu'apôtre. Il ne cite pas directement Jésus. Paul parle toujours aux croyants qui ont un mari ou une femme qui n'est pas un croyant. Mais dans le cas, Paul parle d'une situation où le mari ou la femme incrédule veut quitter le mariage. C'est le troisième cercle. Paul dit que dans ce cas, le croyant est libre de le laisser partir. Le croyant n'est pas comme un esclave dans ce type de mariage. Dieu veut que les gens vivent une vie- pacifique, donc les forcer à rester s'ils sont malheureux n'est pas le bon Paul fait ensuite une déclaration forte en posant deux questions. Paul demande : « Comment peux-tu savoir, femme, si tu sauveras ton mari ? Et comment peux-tu savoir, mari, si tu sauveras ta femme ? Paul veut dire que le croyant ne peut pas savoir s'il sauvera son mari ou sa femme. Paul sait que seul Dieu peut sauver les gens de leurs péchés. Personne ne peut faire cela pour une autre personne et personne ne peut savoir quand ou comment Dieu le fera. C'est une partie de la raison pour laquelle le croyant est libre de le laisser partir.</w:t>
      </w:r>
    </w:p>
    <w:p>
      <w:pPr/>
      <w:r>
        <w:rPr>
          <w:lang w:val="fr_FR" w:bidi="fr_FR"/>
        </w:rPr>
      </w:r>
      <w:r>
        <w:rPr>
          <w:lang w:val="fr_FR" w:bidi="fr_FR"/>
        </w:rPr>
        <w:t>Arrêtez-vous ici et discutez de cette question en groupe : Imaginez qu'il y a un groupe d'enfants et de jeunes et ils vous aident à faire un travail. Vous les divisez par âge en trois groupes différents. Les plus âgés peuvent faire un travail plus difficile et les très jeunes peuvent faire un travail facile. Vous leur dites : « Si vous êtes dans le groupe des 18 ans, alors faites ce travail. Mais si vous êtes dans le groupe des 12 ans, alors faites cet autre travail. Mais si vous êtes dans le groupe des 4 ans, alors vous pouvez faire cet autre travail ici. Dans votre langue, comment montrez-vous le contraste entre les différents groupes ? Comment montrez-vous que vous passez du premier groupe au deuxième groupe ? Mettez cet audio en pause ici.</w:t>
      </w:r>
    </w:p>
    <w:p>
      <w:pPr/>
      <w:r>
        <w:rPr>
          <w:lang w:val="fr_FR" w:bidi="fr_FR"/>
        </w:rPr>
      </w:r>
      <w:r>
        <w:rPr>
          <w:lang w:val="fr_FR" w:bidi="fr_FR"/>
        </w:rPr>
        <w:t>Arrêtez-vous ici et discutez de cette question en groupe : Pensez à la même histoire sur les groupes d'enfants. Dans votre langue, comment montrez-vous une connexion forte entre leur âge et le travail qu'ils ont obtenu ? « Si vous avez 12 ans, alors faites ce travail. »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l'audio de ce passage de 1 Corinthiens 7:10–16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Ce passage a 3 parties.</w:t>
      </w:r>
    </w:p>
    <w:p>
      <w:pPr/>
      <w:r>
        <w:rPr>
          <w:lang w:val="fr_FR" w:bidi="fr_FR"/>
        </w:rPr>
      </w:r>
      <w:r>
        <w:rPr>
          <w:lang w:val="fr_FR" w:bidi="fr_FR"/>
        </w:rPr>
        <w:t xml:space="preserve">Les personnages de ce passage sont : Paul Dieu Jésus-christ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Couple marié qui sont tous les deux croyants</w:t>
      </w:r>
    </w:p>
    <w:p>
      <w:pPr>
        <w:pStyle w:val="ListBullet"/>
        <w:spacing w:line="240" w:lineRule="auto"/>
        <w:ind w:left="720"/>
      </w:pPr>
      <w:r>
        <w:rPr>
          <w:lang w:val="fr_FR" w:bidi="fr_FR"/>
        </w:rPr>
      </w:r>
      <w:r>
        <w:rPr>
          <w:lang w:val="fr_FR" w:bidi="fr_FR"/>
        </w:rPr>
        <w:t>Couple marié avec un croyant et un non-croyant</w:t>
      </w:r>
    </w:p>
    <w:p>
      <w:pPr>
        <w:pStyle w:val="ListBullet"/>
        <w:spacing w:line="240" w:lineRule="auto"/>
        <w:ind w:left="720"/>
      </w:pPr>
      <w:r>
        <w:rPr>
          <w:lang w:val="fr_FR" w:bidi="fr_FR"/>
        </w:rPr>
      </w:r>
      <w:r>
        <w:rPr>
          <w:lang w:val="fr_FR" w:bidi="fr_FR"/>
        </w:rPr>
        <w:t>Et les enfants avec un parent qui est un croyant et un qui n'est pas un croyant</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La pièce doit montrer qu'il y a trois types différents de situations de mariage, chacune avec des instructions différentes. Dans votre pièce de théâtre, vous pourriez vous déplacer dans trois parties différentes de la pièce pour représenter les trois situations. La grande idée est de montrer que si quelqu'un est dans une partie de la pièce, il a certaines instructions. Mais s'ils sont dans la deuxième partie de la pièce, ils ont différentes instructions. Et s'ils sont dans le troisième cercle, leurs instructions sont différentes à nouveau. Il est important de mettre en évidence que les instructions pour chaque cercle doivent rester connectées à la situation dans ce lieu. Vous ne pouvez pas prendre les instructions d'un endroit et essayer de les appliquer à un endroit différent. Cela donnerait une compréhension très fausse du passage.</w:t>
      </w:r>
    </w:p>
    <w:p>
      <w:pPr/>
      <w:r>
        <w:rPr>
          <w:lang w:val="fr_FR" w:bidi="fr_FR"/>
        </w:rPr>
      </w:r>
      <w:r>
        <w:rPr>
          <w:lang w:val="fr_FR" w:bidi="fr_FR"/>
        </w:rPr>
        <w:t>Au début de la pièce, Paul parle aux couples mariés qui sont tous les deux croyants. Ce groupe est dans la première partie de la pièce. Paul rappelle aux Corinthiens que Jésus a donné un commandement sur le mariage. La personne qui joue le rôle de Jésus doit parler en premier, puis la personne qui joue le rôle de Paul peut parler aux croyants mariés, leur disant que Jésus a dit qu'ils ne doivent pas se séparer ou divorcer. Mais si une femme se sépare de son mari, elle doit soit rester célibataire ou se remettre avec son mari. Paul dit que c'est la même règle pour le mari. Les personnes qui jouent le rôle des croyants mariés pourraient agir comme ils se battent, mais ensuite elles entendent que Jésus a dit qu'ils ne doivent pas se séparer ou divorcer, donc ils se réconcilient.</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mari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Ensuite, la personne qui joue le rôle de la femme doit agir comme elle quitte son mari pendant un court temps. Ensuite, elle se rappelle que Paul a dit qu'elle doit soit rester célibataire ou se remettre avec son mari, donc elle décide de retourner vers son mari et ils se réconcilient. La personne qui joue le mari pourrait répéter la même scène, seulement cette fois il est celui qui quitte sa femme derrière, puis il revient. Ou il pourrait aussi rester séparé d'elle, mais dans ce cas, il doit agir en ne pas épouser une autre personne.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est restée derrière après que son mari ou sa femme est parti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Dans la deuxième partie de la pièce, la personne qui joue le rôle de Paul doit se déplacer dans la deuxième partie de la pièce. Paul parle maintenant à un groupe différent, les croyants qui ont un mari ou une femme qui n'est pas un croyant. Il y a un autre changement. Maintenant, Paul dit que ce sont ses propres paroles, il ne cite pas directement Jésus. La personne qui joue le rôle de Jésus pourrait montrer qu'il n'a pas parlé de cette situation spécifique pendant son ministère sur terre. Dans cette partie de la pièce, un homme qui joue le rôle d'un mari incrédule et une femme qui joue le rôle de sa femme croyante doivent montrer qu'ils sont heureux de rester mariés, même s'ils ne sont pas d'accord sur leur foi. Pour eux, le conseil de Paul est qu'ils doivent rester mariés.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 mari non croyants : “ Que ressentez-vous ou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Les personnes qui jouent le rôle du couple doivent trouver un moyen de montrer une bénédiction ou un avantage de la sainteté se transmettre de la femme qui joue le rôle de la femme croyante à l'homme qui joue le rôle de son mari incrédule et à ceux qui jouent le rôle de leurs enfants. Dans cette pièce, soit le mari ou la femme peut être le croyant ou l'incrédule. Le conseil est le même pour les deux.</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 mari non croyants : “ Que ressentez-vous ou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Dans la troisième partie de la pièce, la personne qui joue le rôle de Paul doit se déplacer dans la troisième partie de la pièce. Paul parle toujours aux croyants qui ont un mari ou une femme qui n'est pas un croyant. Et il dit toujours ses propres paroles, et non les commandements de Jésus. Mais avec ce groupe, les circonstances sont très différentes. Dans cette partie de la pièce, un homme qui joue le rôle d'un mari incrédule et une femme qui joue le rôle de sa femme croyante doivent montrer qu'ils se battent parce qu'ils sont en désaccord sur leur foi. Le mari peut montrer qu'il est très en colère que sa femme ait décidé de suivre Jésus et ne veut plus vivre avec elle. La personne qui joue le rôle de Paul doit montrer qu'il est acceptable que le mari parte. La femme doit montrer qu'elle est libre et peut maintenant vivre dans la paix après que son mari est parti. La personne qui joue le rôle de Paul peut d'une certaine manière montrer à la femme croyante qu'elle est libre parce qu'il est impossible de savoir si son mari choisira de suivre Jésus ou non. Dans cette pièce, soit le mari ou la femme peut être le croyant ou l'incrédule. Le conseil est le même pour les deux.</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des croyants qui sont derrière : “Que ressentez-vous ou à quoi pensez-vous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ce passage de 1 Corinthiens 7:10–16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aux gens à Corinthe que certaines de ses paroles sont directement du </w:t>
      </w:r>
      <w:r>
        <w:rPr>
          <w:b/>
          <w:lang w:val="fr_FR" w:bidi="fr_FR"/>
        </w:rPr>
        <w:t>Seigneur</w:t>
      </w:r>
      <w:r>
        <w:rPr>
          <w:lang w:val="fr_FR" w:bidi="fr_FR"/>
        </w:rPr>
        <w:t xml:space="preserve"> et d'autres ne le sont pas. Paul parlait de Jésus. Il voulait dire que Jésus a dit ces paroles pendant qu'il était vivant. Quand Paul a appelé Jésus Seigneur, il disait que Jésus a autorité sur eux, tout comme Dieu l'a Utilisez le même mot pour Seigneur que celui que vous avez utilisé dans les passages précédents. </w:t>
      </w:r>
      <w:r>
        <w:rPr>
          <w:lang w:val="fr_FR" w:bidi="fr_FR"/>
        </w:rPr>
        <w:t>Seigneur</w:t>
      </w:r>
      <w:r>
        <w:rPr>
          <w:lang w:val="fr_FR" w:bidi="fr_FR"/>
        </w:rPr>
        <w:t xml:space="preserve"> est dans le glossaire principal.</w:t>
      </w:r>
    </w:p>
    <w:p>
      <w:pPr/>
      <w:r>
        <w:rPr>
          <w:lang w:val="fr_FR" w:bidi="fr_FR"/>
        </w:rPr>
      </w:r>
      <w:r>
        <w:rPr>
          <w:lang w:val="fr_FR" w:bidi="fr_FR"/>
        </w:rPr>
        <w:t xml:space="preserve">Paul dit aux croyants mariés qu'ils ne doivent pas se </w:t>
      </w:r>
      <w:r>
        <w:rPr>
          <w:b/>
          <w:lang w:val="fr_FR" w:bidi="fr_FR"/>
        </w:rPr>
        <w:t>séparer</w:t>
      </w:r>
      <w:r>
        <w:rPr>
          <w:lang w:val="fr_FR" w:bidi="fr_FR"/>
        </w:rPr>
        <w:t xml:space="preserve"> ou </w:t>
      </w:r>
      <w:r>
        <w:rPr>
          <w:b/>
          <w:lang w:val="fr_FR" w:bidi="fr_FR"/>
        </w:rPr>
        <w:t>divorcer</w:t>
      </w:r>
      <w:r>
        <w:rPr>
          <w:lang w:val="fr_FR" w:bidi="fr_FR"/>
        </w:rPr>
        <w:t>. Séparation et divorce sont des mots différents, mais ils ont le même résultat final. Dans la culture de Paul, quand une femme se sépare, cela signifie qu'elle part. Quand un mari divorce, cela signifie qu'il renvoie la femme. Le divorce se produit quand deux personnes décident de ne plus être mariées et elles mettent légalement fin à leur mariage.</w:t>
      </w:r>
    </w:p>
    <w:p>
      <w:pPr/>
      <w:r>
        <w:rPr>
          <w:lang w:val="fr_FR" w:bidi="fr_FR"/>
        </w:rPr>
      </w:r>
      <w:r>
        <w:rPr>
          <w:lang w:val="fr_FR" w:bidi="fr_FR"/>
        </w:rPr>
        <w:t xml:space="preserve">Arrêtez-vous ici et discutez en groupe des mots ou des expressions que vous allez utiliser pour </w:t>
      </w:r>
      <w:r>
        <w:rPr>
          <w:b/>
          <w:lang w:val="fr_FR" w:bidi="fr_FR"/>
        </w:rPr>
        <w:t>séparation</w:t>
      </w:r>
      <w:r>
        <w:rPr>
          <w:lang w:val="fr_FR" w:bidi="fr_FR"/>
        </w:rPr>
        <w:t xml:space="preserve"> et </w:t>
      </w:r>
      <w:r>
        <w:rPr>
          <w:b/>
          <w:lang w:val="fr_FR" w:bidi="fr_FR"/>
        </w:rPr>
        <w:t>divorce</w:t>
      </w:r>
      <w:r>
        <w:rPr>
          <w:lang w:val="fr_FR" w:bidi="fr_FR"/>
        </w:rPr>
        <w:t xml:space="preserve">. Consultez le mot « </w:t>
      </w:r>
      <w:r>
        <w:rPr>
          <w:lang w:val="fr_FR" w:bidi="fr_FR"/>
        </w:rPr>
        <w:t>divorce</w:t>
      </w:r>
      <w:r>
        <w:rPr>
          <w:lang w:val="fr_FR" w:bidi="fr_FR"/>
        </w:rPr>
        <w:t xml:space="preserve"> » dans le Glossaire principal pour plus d’informations. Si vous avez déjà traduit ce mot dans un autre livre de la Bible, utilisez le même mot que vous y avez utilisé. Mettez cet audio en pause ici.</w:t>
      </w:r>
    </w:p>
    <w:p>
      <w:pPr/>
      <w:r>
        <w:rPr>
          <w:lang w:val="fr_FR" w:bidi="fr_FR"/>
        </w:rPr>
      </w:r>
      <w:r>
        <w:rPr>
          <w:lang w:val="fr_FR" w:bidi="fr_FR"/>
        </w:rPr>
        <w:t xml:space="preserve">Paul dit aux croyants corinthiens mariés qu'ils ne doivent pas se séparer ou divorcer. Mais s'ils se séparent, ils doivent essayer de se </w:t>
      </w:r>
      <w:r>
        <w:rPr>
          <w:b/>
          <w:lang w:val="fr_FR" w:bidi="fr_FR"/>
        </w:rPr>
        <w:t>réconcilier</w:t>
      </w:r>
      <w:r>
        <w:rPr>
          <w:lang w:val="fr_FR" w:bidi="fr_FR"/>
        </w:rPr>
        <w:t>. Cela signifie qu'ils doivent faire les choses bien à nouveau après leur désaccord ou leur problème.</w:t>
      </w:r>
    </w:p>
    <w:p>
      <w:pPr/>
      <w:r>
        <w:rPr>
          <w:lang w:val="fr_FR" w:bidi="fr_FR"/>
        </w:rPr>
      </w:r>
      <w:r>
        <w:rPr>
          <w:lang w:val="fr_FR" w:bidi="fr_FR"/>
        </w:rPr>
        <w:t xml:space="preserve">Arrêtez-vous ici et discutez en groupe du mot ou de l'expression que vous allez utiliser pour traduire « </w:t>
      </w:r>
      <w:r>
        <w:rPr>
          <w:b/>
          <w:lang w:val="fr_FR" w:bidi="fr_FR"/>
        </w:rPr>
        <w:t>réconcilier</w:t>
      </w:r>
      <w:r>
        <w:rPr>
          <w:lang w:val="fr_FR" w:bidi="fr_FR"/>
        </w:rPr>
        <w:t xml:space="preserve"> ». Pour plus d'informations, consultez </w:t>
      </w:r>
      <w:r>
        <w:rPr>
          <w:b/>
          <w:lang w:val="fr_FR" w:bidi="fr_FR"/>
        </w:rPr>
        <w:t>réconcilier</w:t>
      </w:r>
      <w:r>
        <w:rPr>
          <w:lang w:val="fr_FR" w:bidi="fr_FR"/>
        </w:rPr>
        <w:t xml:space="preserve"> dans le glossaire principal. Mettez cet audio en pause ici.</w:t>
      </w:r>
    </w:p>
    <w:p>
      <w:pPr/>
      <w:r>
        <w:rPr>
          <w:lang w:val="fr_FR" w:bidi="fr_FR"/>
        </w:rPr>
      </w:r>
      <w:r>
        <w:rPr>
          <w:lang w:val="fr_FR" w:bidi="fr_FR"/>
        </w:rPr>
        <w:t xml:space="preserve">Paul parle des maris et des femmes incrédules dans ce passage. Utilisez le même mot pour </w:t>
      </w:r>
      <w:r>
        <w:rPr>
          <w:b/>
          <w:lang w:val="fr_FR" w:bidi="fr_FR"/>
        </w:rPr>
        <w:t>incrédule</w:t>
      </w:r>
      <w:r>
        <w:rPr>
          <w:lang w:val="fr_FR" w:bidi="fr_FR"/>
        </w:rPr>
        <w:t xml:space="preserve"> que celui que vous avez utilisé dans les passages précédents. Pour plus d'informations, consultez </w:t>
      </w:r>
      <w:r>
        <w:rPr>
          <w:lang w:val="fr_FR" w:bidi="fr_FR"/>
        </w:rPr>
        <w:t>croyant</w:t>
      </w:r>
      <w:r>
        <w:rPr>
          <w:lang w:val="fr_FR" w:bidi="fr_FR"/>
        </w:rPr>
        <w:t xml:space="preserve"> dans le glossaire principal.</w:t>
      </w:r>
    </w:p>
    <w:p>
      <w:pPr/>
      <w:r>
        <w:rPr>
          <w:lang w:val="fr_FR" w:bidi="fr_FR"/>
        </w:rPr>
      </w:r>
      <w:r>
        <w:rPr>
          <w:lang w:val="fr_FR" w:bidi="fr_FR"/>
        </w:rPr>
        <w:t xml:space="preserve">Paul dit aux croyants de Corinthe qui ont un mari ou une femme incrédule que le mari ou la femme incrédule devient saint par leur partenaire croyant. Quand une personne est </w:t>
      </w:r>
      <w:r>
        <w:rPr>
          <w:b/>
          <w:lang w:val="fr_FR" w:bidi="fr_FR"/>
        </w:rPr>
        <w:t>sanctifiée</w:t>
      </w:r>
      <w:r>
        <w:rPr>
          <w:lang w:val="fr_FR" w:bidi="fr_FR"/>
        </w:rPr>
        <w:t xml:space="preserve"> ou devient sainte, cela signifie que Dieu a mis à part cette personne pour un but spécial. Dans ce passage, Paul ne dit pas que le mari ou la femme incrédule deviendra automatiquement des chrétiens. Cela signifie que Dieu les a mis à part dans un sens général pour lui appartenir. Mais ils ont toujours le choix de croire ou de ne pas croire en Jésus, comme nous le verrons plus loin dans le passage. Utilisez le même mot pour sanctifier que celui que vous avez utilisé dans les passages précédents et rappelez-vous que </w:t>
      </w:r>
      <w:r>
        <w:rPr>
          <w:lang w:val="fr_FR" w:bidi="fr_FR"/>
        </w:rPr>
        <w:t>sanctification</w:t>
      </w:r>
      <w:r>
        <w:rPr>
          <w:lang w:val="fr_FR" w:bidi="fr_FR"/>
        </w:rPr>
        <w:t xml:space="preserve"> se trouve dans le Glossaire Principal.</w:t>
      </w:r>
    </w:p>
    <w:p>
      <w:pPr/>
      <w:r>
        <w:rPr>
          <w:lang w:val="fr_FR" w:bidi="fr_FR"/>
        </w:rPr>
      </w:r>
      <w:r>
        <w:rPr>
          <w:lang w:val="fr_FR" w:bidi="fr_FR"/>
        </w:rPr>
        <w:t xml:space="preserve">Paul dit aux Corinthiens que Dieu a rendu un mari ou une femme incrédule acceptable pour lui à travers leur mari ou leur femme croyant. À cause de cela, leurs enfants ne seront pas </w:t>
      </w:r>
      <w:r>
        <w:rPr>
          <w:b/>
          <w:lang w:val="fr_FR" w:bidi="fr_FR"/>
        </w:rPr>
        <w:t>impurs</w:t>
      </w:r>
      <w:r>
        <w:rPr>
          <w:lang w:val="fr_FR" w:bidi="fr_FR"/>
        </w:rPr>
        <w:t xml:space="preserve">, mais ils seront </w:t>
      </w:r>
      <w:r>
        <w:rPr>
          <w:b/>
          <w:lang w:val="fr_FR" w:bidi="fr_FR"/>
        </w:rPr>
        <w:t>saints</w:t>
      </w:r>
      <w:r>
        <w:rPr>
          <w:lang w:val="fr_FR" w:bidi="fr_FR"/>
        </w:rPr>
        <w:t xml:space="preserve"> ou mis à part pour les desseins de Dieu. Cela ne parle pas de s'ils sont propres ou sales de l'extérieur. Impur signifie quelqu'un qui n'est pas pur ou acceptable pour Dieu. Dans ce passage, cela signifie le contraire de saint. Utilisez le même mot pour saint que celui que vous avez utilisé dans les passages précédents. </w:t>
      </w:r>
      <w:r>
        <w:rPr>
          <w:lang w:val="fr_FR" w:bidi="fr_FR"/>
        </w:rPr>
        <w:t>Saint</w:t>
      </w:r>
      <w:r>
        <w:rPr>
          <w:lang w:val="fr_FR" w:bidi="fr_FR"/>
        </w:rPr>
        <w:t xml:space="preserve"> est dans le glossaire principal.</w:t>
      </w:r>
    </w:p>
    <w:p>
      <w:pPr/>
      <w:r>
        <w:rPr>
          <w:lang w:val="fr_FR" w:bidi="fr_FR"/>
        </w:rPr>
      </w:r>
      <w:r>
        <w:rPr>
          <w:lang w:val="fr_FR" w:bidi="fr_FR"/>
        </w:rPr>
        <w:t xml:space="preserve">Arrêtez-vous ici et discutez en groupe du mot ou de l'expression que vous allez utiliser pour traduire </w:t>
      </w:r>
      <w:r>
        <w:rPr>
          <w:b/>
          <w:lang w:val="fr_FR" w:bidi="fr_FR"/>
        </w:rPr>
        <w:t>« impure »</w:t>
      </w:r>
      <w:r>
        <w:rPr>
          <w:lang w:val="fr_FR" w:bidi="fr_FR"/>
        </w:rPr>
        <w:t xml:space="preserve">. Pour plus d'informations, consultez </w:t>
      </w:r>
      <w:r>
        <w:rPr>
          <w:lang w:val="fr_FR" w:bidi="fr_FR"/>
        </w:rPr>
        <w:t>« pure/ impure »</w:t>
      </w:r>
      <w:r>
        <w:rPr>
          <w:lang w:val="fr_FR" w:bidi="fr_FR"/>
        </w:rPr>
        <w:t>. dans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Paul parlait aux croyants qui avaient un mari ou une femme qui n'était pas un croyant et il a dit que l'incrédule était libre de quitter le mariage s'il le voulait. Il a dit que le croyant qui est resté derrière n'est pas </w:t>
      </w:r>
      <w:r>
        <w:rPr>
          <w:b/>
          <w:lang w:val="fr_FR" w:bidi="fr_FR"/>
        </w:rPr>
        <w:t>lié</w:t>
      </w:r>
      <w:r>
        <w:rPr>
          <w:lang w:val="fr_FR" w:bidi="fr_FR"/>
        </w:rPr>
        <w:t xml:space="preserve"> ou </w:t>
      </w:r>
      <w:r>
        <w:rPr>
          <w:b/>
          <w:lang w:val="fr_FR" w:bidi="fr_FR"/>
        </w:rPr>
        <w:t>esclave</w:t>
      </w:r>
      <w:r>
        <w:rPr>
          <w:lang w:val="fr_FR" w:bidi="fr_FR"/>
        </w:rPr>
        <w:t xml:space="preserve"> Si quelqu'un est lié, cela signifie que quelque chose le tient ou le lie d'une manière qui limite sa liberté. Asservi signifie que quelqu'un force une autre personne à travailler ou à suivre les ordres sans lui donner la liberté ou le contrôle sur sa propre vie. Dans ce passage Paul ne parle pas du véritable esclavage, mais du sentiment qu'une personne pourrait avoir si elle est piégée dans un mariage difficile, sans liberté ou contrôle.</w:t>
      </w:r>
    </w:p>
    <w:p>
      <w:pPr/>
      <w:r>
        <w:rPr>
          <w:lang w:val="fr_FR" w:bidi="fr_FR"/>
        </w:rPr>
      </w:r>
      <w:r>
        <w:rPr>
          <w:lang w:val="fr_FR" w:bidi="fr_FR"/>
        </w:rPr>
        <w:t xml:space="preserve">Arrêtez-vous ici et discuter en groupe du mot ou l'expression que vous allez utiliser pour traduire </w:t>
      </w:r>
      <w:r>
        <w:rPr>
          <w:b/>
          <w:lang w:val="fr_FR" w:bidi="fr_FR"/>
        </w:rPr>
        <w:t>« lier</w:t>
      </w:r>
      <w:r>
        <w:rPr>
          <w:lang w:val="fr_FR" w:bidi="fr_FR"/>
        </w:rPr>
        <w:t xml:space="preserve"> ou </w:t>
      </w:r>
      <w:r>
        <w:rPr>
          <w:b/>
          <w:lang w:val="fr_FR" w:bidi="fr_FR"/>
        </w:rPr>
        <w:t xml:space="preserve"> asservir »</w:t>
      </w:r>
      <w:r>
        <w:rPr>
          <w:lang w:val="fr_FR" w:bidi="fr_FR"/>
        </w:rPr>
        <w:t>. Mettez cet audio en pause ici.</w:t>
      </w:r>
    </w:p>
    <w:p>
      <w:pPr/>
      <w:r>
        <w:rPr>
          <w:lang w:val="fr_FR" w:bidi="fr_FR"/>
        </w:rPr>
      </w:r>
      <w:r>
        <w:rPr>
          <w:lang w:val="fr_FR" w:bidi="fr_FR"/>
        </w:rPr>
        <w:t xml:space="preserve">Paul parlait aux croyants qui avaient un mari ou une femme qui n'était pas un croyant et il a dit que l'incrédule était libre de quitter le mariage s'il le voulait. Une raison que Paul donne est que Dieu invite ou nous </w:t>
      </w:r>
      <w:r>
        <w:rPr>
          <w:b/>
          <w:lang w:val="fr_FR" w:bidi="fr_FR"/>
        </w:rPr>
        <w:t>appelle</w:t>
      </w:r>
      <w:r>
        <w:rPr>
          <w:lang w:val="fr_FR" w:bidi="fr_FR"/>
        </w:rPr>
        <w:t xml:space="preserve"> à vivre dans la </w:t>
      </w:r>
      <w:r>
        <w:rPr>
          <w:b/>
          <w:lang w:val="fr_FR" w:bidi="fr_FR"/>
        </w:rPr>
        <w:t>paix</w:t>
      </w:r>
      <w:r>
        <w:rPr>
          <w:lang w:val="fr_FR" w:bidi="fr_FR"/>
        </w:rPr>
        <w:t xml:space="preserve">. La paix signifie que les gens sont bien, satisfaits et qu'ils vivent en harmonie les uns avec les autres et avec Dieu. Utilisez le même mot pour appelé et pour paix que celui que vous avez utilisé auparavant dans ce livre. Pour plus d'informations, consultez </w:t>
      </w:r>
      <w:r>
        <w:rPr>
          <w:lang w:val="fr_FR" w:bidi="fr_FR"/>
        </w:rPr>
        <w:t>paix</w:t>
      </w:r>
      <w:r>
        <w:rPr>
          <w:lang w:val="fr_FR" w:bidi="fr_FR"/>
        </w:rPr>
        <w:t xml:space="preserve"> dans le glossaire principal. </w:t>
      </w:r>
    </w:p>
    <w:p>
      <w:pPr/>
      <w:r>
        <w:rPr>
          <w:lang w:val="fr_FR" w:bidi="fr_FR"/>
        </w:rPr>
      </w:r>
      <w:r>
        <w:rPr>
          <w:lang w:val="fr_FR" w:bidi="fr_FR"/>
        </w:rPr>
        <w:t xml:space="preserve">Paul parlait aux croyants qui avaient un mari ou une femme qui n'était pas un croyant et il a dit que l'incrédule était libre de quitter le mariage s'il le voulait. Une raison que Paul leur a donné pour cela était que le croyant ne pouvait jamais savoir s'il serait capable de </w:t>
      </w:r>
      <w:r>
        <w:rPr>
          <w:b/>
          <w:lang w:val="fr_FR" w:bidi="fr_FR"/>
        </w:rPr>
        <w:t>sauver</w:t>
      </w:r>
      <w:r>
        <w:rPr>
          <w:lang w:val="fr_FR" w:bidi="fr_FR"/>
        </w:rPr>
        <w:t xml:space="preserve"> son mari ou sa femme incrédule. Sauver quelqu'un signifie l'aider ou le secourir dans une situation difficile ou dangereuse. Dans ce passage, Paul voulait dire que la personne pourrait aider son mari ou sa femme à croire en Jésus pour que Dieu le sauve. Utilisez le même mot pour sauver que celui que vous avez utilisé dans les passages précédents et consultez </w:t>
      </w:r>
      <w:r>
        <w:rPr>
          <w:lang w:val="fr_FR" w:bidi="fr_FR"/>
        </w:rPr>
        <w:t>salut</w:t>
      </w:r>
      <w:r>
        <w:rPr>
          <w:lang w:val="fr_FR" w:bidi="fr_FR"/>
        </w:rPr>
        <w:t xml:space="preserve"> dans le Glossaire général pour plus d'informations sur le mot sauver.</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7:17–24</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7:17–24 et gardez le dans votre cœur.</w:t>
      </w:r>
    </w:p>
    <w:p>
      <w:pPr/>
      <w:r>
        <w:rPr>
          <w:lang w:val="fr_FR" w:bidi="fr_FR"/>
        </w:rPr>
      </w:r>
      <w:r>
        <w:rPr>
          <w:lang w:val="fr_FR" w:bidi="fr_FR"/>
        </w:rPr>
        <w:t>Écoutez la version audio de 1 Corinthiens 7:17–24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Mettez cet audio en pause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Mettez cet audio en pause ici.</w:t>
      </w:r>
    </w:p>
    <w:p>
      <w:pPr>
        <w:pStyle w:val="ListBullet"/>
        <w:spacing w:line="240" w:lineRule="auto"/>
        <w:ind w:left="720"/>
      </w:pPr>
      <w:r>
        <w:rPr>
          <w:lang w:val="fr_FR" w:bidi="fr_FR"/>
        </w:rPr>
      </w:r>
      <w:r>
        <w:rPr>
          <w:lang w:val="fr_FR" w:bidi="fr_FR"/>
        </w:rPr>
        <w:t>Quelle est l'incidence de ce passage sur notre vie quotidienne ? Mettez cet audio en pause ici.</w:t>
      </w:r>
    </w:p>
    <w:p>
      <w:pPr>
        <w:pStyle w:val="ListBullet"/>
        <w:spacing w:line="240" w:lineRule="auto"/>
        <w:ind w:left="720"/>
      </w:pPr>
      <w:r>
        <w:rPr>
          <w:lang w:val="fr_FR" w:bidi="fr_FR"/>
        </w:rPr>
      </w:r>
      <w:r>
        <w:rPr>
          <w:lang w:val="fr_FR" w:bidi="fr_FR"/>
        </w:rPr>
        <w:t>Connaissez-vous quelqu'un qui a besoin d'entendre ce passage ?</w:t>
      </w:r>
      <w:r>
        <w:rPr>
          <w:lang w:val="fr_FR" w:bidi="fr_FR"/>
        </w:rPr>
      </w:r>
    </w:p>
    <w:p>
      <w:pPr>
        <w:pStyle w:val="Heading3"/>
      </w:pPr>
      <w:r>
        <w:rPr>
          <w:lang w:val="fr_FR" w:bidi="fr_FR"/>
        </w:rPr>
        <w:t>Planter le Décor</w:t>
      </w:r>
    </w:p>
    <w:p>
      <w:pPr/>
      <w:r>
        <w:rPr>
          <w:lang w:val="fr_FR" w:bidi="fr_FR"/>
        </w:rPr>
      </w:r>
      <w:r>
        <w:rPr>
          <w:lang w:val="fr_FR" w:bidi="fr_FR"/>
        </w:rPr>
        <w:t>Écoutez l'audio de ce passage de 1 Corinthiens 7:17–24 dans la version la plus facile à comprendre.</w:t>
      </w:r>
    </w:p>
    <w:p>
      <w:pPr/>
      <w:r>
        <w:rPr>
          <w:lang w:val="fr_FR" w:bidi="fr_FR"/>
        </w:rPr>
      </w:r>
      <w:r>
        <w:rPr>
          <w:lang w:val="fr_FR" w:bidi="fr_FR"/>
        </w:rPr>
        <w:t>Dans les parties précédentes de sa lettre, Paul a répondu à certaines questions que les gens de Corinthe avaient sur le mariage. Il a dit aux personnes célibataires qu'il était préférable pour elles de rester célibataires. Il a dit aux personnes mariées qu'elles doivent rester mariées. Si un croyant était marié à un incrédule, il leur a dit qu'il était préférable qu'ils restent marié, à condition que le partenaire incrédule soit prêt à faire cela. Paul a aussi dit que même si ces choix sont les meilleurs en général, pour certaines personnes, il peut y avoir un meilleur choix, selon leur situation personnelle.</w:t>
      </w:r>
    </w:p>
    <w:p>
      <w:pPr/>
      <w:r>
        <w:rPr>
          <w:lang w:val="fr_FR" w:bidi="fr_FR"/>
        </w:rPr>
      </w:r>
      <w:r>
        <w:rPr>
          <w:lang w:val="fr_FR" w:bidi="fr_FR"/>
        </w:rPr>
        <w:t>Maintenant, dans ce passage, Paul montre que ces enseignements font partie d'une règle générale qu'il donne à toutes les Églises. Sa règle est que les gens doivent rester dans la voie de vie que Dieu leur a donnée quand ils sont devenus croyants. Paul dit que Dieu est celui qui leur a donné cette tâche, qu'ils n'ont pas à changer leur situation dans la vie pour plaire à Dieu ou le servir. Ainsi, chaque croyant doit rester comme il était quand Dieu l'a appelé pour la première fois à appartenir au Christ.</w:t>
      </w:r>
    </w:p>
    <w:p>
      <w:pPr/>
      <w:r>
        <w:rPr>
          <w:lang w:val="fr_FR" w:bidi="fr_FR"/>
        </w:rPr>
      </w:r>
      <w:r>
        <w:rPr>
          <w:lang w:val="fr_FR" w:bidi="fr_FR"/>
        </w:rPr>
        <w:t>Après avoir parlé de la règle générale, Paul donne deux exemples. la première est est par rapport à la circoncision. À Corinthe, les hommes qui étaient circoncis étaient juifs et les hommes qui n'étaient pas circoncis étaient d'autres cultures. Quand Dieu a fait pour la première fois les Israélites, maintenant le peuple juif, son peuple spécial, Dieu leur a dit de circoncire leurs bébés garçons. Les Israélites couperaient la peau lâche du pénis de chaque bébé garçon pour montrer que les Israélites étaient le peuple spécial de Dieu. Certains croyants juifs en Jésus pensaient que maintenant ils devaient circoncire tous les hommes de toutes les cultures qui ont décidé de suivre Jésus. Paul dit que si un homme était déjà circoncis au moment où il a cru en Jésus, il ne doit pas essayer de changer cela. De la même manière Paul dit que si un homme n'était déjà circoncis au moment où il a cru en Jésus, il ne doit pas essayer de changer cela. Paul dit qu'être circoncis ou non n' a pas d'importance. Paul voulait dire que les gens n'ont pas besoin de changer leur statut ou leur identité culturelle pour suivre Jésus. Ce qui compte, c'est que tout le monde doit suivre les commandements de Dieu. Ensuite, Paul répète la règle générale à nouveau. Ainsi, chaque croyant doit rester comme il était quand Dieu l'a appelé pour la première fois à appartenir au Christ.</w:t>
      </w:r>
    </w:p>
    <w:p>
      <w:pPr/>
      <w:r>
        <w:rPr>
          <w:lang w:val="fr_FR" w:bidi="fr_FR"/>
        </w:rPr>
      </w:r>
      <w:r>
        <w:rPr>
          <w:lang w:val="fr_FR" w:bidi="fr_FR"/>
        </w:rPr>
        <w:t>Paul donne un autre exemple de sa règle générale. Le deuxième exemple est sur l'esclavage. Paul dit que si quelqu'un était un esclave quand il a cru en Jésus, il ne doit pas s'inquiéter de cela. Paul ne dit pas que l'esclavage est bon. Paul dit aux esclaves que s'ils ont l'occasion d'obtenir leur liberté, ils doivent l'utiliser. Mais Paul veut que les Corinthiens comprennent que ceux qui sont des esclaves dans ce monde sont en fait libres s'ils croient en Jésus. Ce qu'il veut dire, c'est que Jésus les a libérés d'être des esclaves du péché. Ensuite, Paul dit que ceux qui sont libres dans ce monde sont en fait les esclaves du Christ s'ils croient en Jésus. Ce qu'il veut dire, c'est qu'en tant que croyants, nous appartenons maintenant au Christ, de la même manière qu'un esclave appartient à son maître. Il rend ce point plus fort en disant : « Jésus a payé le prix pour vous acheter. » en suite il leur dit qu'ils ne doivent pas devenir des esclaves des hommes. Paul disait qu'il voulait que les Corinthiens se souviennent que le Christ était leur nouveau maître. Paul met en évidence que peu importe le statut social d'une personne, tous les croyants appartiennent au Christ. Tous les croyants pouvaient servir Jésus tel qu'ils étaient et où ils étaient.</w:t>
      </w:r>
    </w:p>
    <w:p>
      <w:pPr/>
      <w:r>
        <w:rPr>
          <w:lang w:val="fr_FR" w:bidi="fr_FR"/>
        </w:rPr>
      </w:r>
      <w:r>
        <w:rPr>
          <w:lang w:val="fr_FR" w:bidi="fr_FR"/>
        </w:rPr>
        <w:t>Enfin, Paul répète son point principal à nouveau. Ainsi, chaque croyant doit rester comme il était quand Dieu l'a appelé pour la première fois à appartenir au Christ.</w:t>
      </w:r>
    </w:p>
    <w:p>
      <w:pPr/>
      <w:r>
        <w:rPr>
          <w:lang w:val="fr_FR" w:bidi="fr_FR"/>
        </w:rPr>
      </w:r>
      <w:r>
        <w:rPr>
          <w:lang w:val="fr_FR" w:bidi="fr_FR"/>
        </w:rPr>
        <w:t>Arrêtez vous ici et discutez de cette question en groupe : Dans votre culture, quelles sont les niveaux de status ou hierachie ? Comment quelqu'un peut-il voir la différence entre une personne à statut élevé et une personne à statut inférieur ? Quels types d'activités chaque groupe fait-il ou ne fait pas ? Pouvez-vous penser à un moment où quelqu'un dans la communauté a essayé de changer d'un statut à un autre ? Que s'est-il passé quand ils ont essayé cela ?</w:t>
      </w:r>
      <w:r>
        <w:rPr>
          <w:lang w:val="fr_FR" w:bidi="fr_FR"/>
        </w:rPr>
      </w:r>
    </w:p>
    <w:p>
      <w:pPr>
        <w:pStyle w:val="Heading3"/>
      </w:pPr>
      <w:r>
        <w:rPr>
          <w:lang w:val="fr_FR" w:bidi="fr_FR"/>
        </w:rPr>
        <w:t>Définir les Scènes</w:t>
      </w:r>
    </w:p>
    <w:p>
      <w:pPr/>
      <w:r>
        <w:rPr>
          <w:lang w:val="fr_FR" w:bidi="fr_FR"/>
        </w:rPr>
      </w:r>
      <w:r>
        <w:rPr>
          <w:lang w:val="fr_FR" w:bidi="fr_FR"/>
        </w:rPr>
        <w:t>Écoutez l'audio de ce passage de 1 Corinthiens 7:17–24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a 1 grande idée avec 2 parties.</w:t>
      </w:r>
    </w:p>
    <w:p>
      <w:pPr/>
      <w:r>
        <w:rPr>
          <w:lang w:val="fr_FR" w:bidi="fr_FR"/>
        </w:rPr>
      </w:r>
      <w:r>
        <w:rPr>
          <w:b/>
          <w:lang w:val="fr_FR" w:bidi="fr_FR"/>
        </w:rPr>
        <w:t>Avant la première partie :</w:t>
      </w:r>
      <w:r>
        <w:rPr>
          <w:lang w:val="fr_FR" w:bidi="fr_FR"/>
        </w:rPr>
        <w:t xml:space="preserve"> Paul donne la grande idée. Paul dit qu'il y a une règle générale qu'il donne à toutes les Églises. Sa règle est que les gens doivent rester dans la voie de vie que Dieu leur a donnée quand ils sont devenus croyants. </w:t>
      </w:r>
    </w:p>
    <w:p>
      <w:pPr/>
      <w:r>
        <w:rPr>
          <w:lang w:val="fr_FR" w:bidi="fr_FR"/>
        </w:rPr>
      </w:r>
      <w:r>
        <w:rPr>
          <w:b/>
          <w:lang w:val="fr_FR" w:bidi="fr_FR"/>
        </w:rPr>
        <w:t>Dans la première partie Paul</w:t>
      </w:r>
      <w:r>
        <w:rPr>
          <w:lang w:val="fr_FR" w:bidi="fr_FR"/>
        </w:rPr>
        <w:t xml:space="preserve"> utilise la circoncision comme un exemple de la règle. Il dit que cela ne fait pas la différence si un homme est circoncis ou non. Ce qui compte, c'est que tout le monde doit suivre les commandements de Dieu. </w:t>
      </w:r>
    </w:p>
    <w:p>
      <w:pPr/>
      <w:r>
        <w:rPr>
          <w:lang w:val="fr_FR" w:bidi="fr_FR"/>
        </w:rPr>
      </w:r>
      <w:r>
        <w:rPr>
          <w:b/>
          <w:lang w:val="fr_FR" w:bidi="fr_FR"/>
        </w:rPr>
        <w:t>Après la première partie :</w:t>
      </w:r>
      <w:r>
        <w:rPr>
          <w:lang w:val="fr_FR" w:bidi="fr_FR"/>
        </w:rPr>
        <w:t xml:space="preserve"> Paul répète sa grande idée à nouveau.</w:t>
      </w:r>
    </w:p>
    <w:p>
      <w:pPr/>
      <w:r>
        <w:rPr>
          <w:lang w:val="fr_FR" w:bidi="fr_FR"/>
        </w:rPr>
      </w:r>
      <w:r>
        <w:rPr>
          <w:b/>
          <w:lang w:val="fr_FR" w:bidi="fr_FR"/>
        </w:rPr>
        <w:t>Dans la deuxième partie :</w:t>
      </w:r>
      <w:r>
        <w:rPr>
          <w:lang w:val="fr_FR" w:bidi="fr_FR"/>
        </w:rPr>
        <w:t xml:space="preserve"> Paul parle de la même règle à nouveau, en utilisant cette fois l'esclavage comme exemple. Il dit que cela ne fait pas la différence si un homme est esclave ou non. Ce qui compte, c'est que tous les croyants appartiennent maintenant au Christ. Le Christ est leur maître et il les rend tous vraiment libres.</w:t>
      </w:r>
    </w:p>
    <w:p>
      <w:pPr/>
      <w:r>
        <w:rPr>
          <w:lang w:val="fr_FR" w:bidi="fr_FR"/>
        </w:rPr>
      </w:r>
      <w:r>
        <w:rPr>
          <w:b/>
          <w:lang w:val="fr_FR" w:bidi="fr_FR"/>
        </w:rPr>
        <w:t>Après la deuxième partie :</w:t>
      </w:r>
      <w:r>
        <w:rPr>
          <w:lang w:val="fr_FR" w:bidi="fr_FR"/>
        </w:rPr>
        <w:t xml:space="preserve"> Paul répète sa grande idée à nouveau.</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hommes qui sont circoncis</w:t>
      </w:r>
    </w:p>
    <w:p>
      <w:pPr>
        <w:pStyle w:val="ListBullet"/>
        <w:spacing w:line="240" w:lineRule="auto"/>
        <w:ind w:left="720"/>
      </w:pPr>
      <w:r>
        <w:rPr>
          <w:lang w:val="fr_FR" w:bidi="fr_FR"/>
        </w:rPr>
      </w:r>
      <w:r>
        <w:rPr>
          <w:lang w:val="fr_FR" w:bidi="fr_FR"/>
        </w:rPr>
        <w:t>Les hommes qui ne sont pas circoncis</w:t>
      </w:r>
    </w:p>
    <w:p>
      <w:pPr>
        <w:pStyle w:val="ListBullet"/>
        <w:spacing w:line="240" w:lineRule="auto"/>
        <w:ind w:left="720"/>
      </w:pPr>
      <w:r>
        <w:rPr>
          <w:lang w:val="fr_FR" w:bidi="fr_FR"/>
        </w:rPr>
      </w:r>
      <w:r>
        <w:rPr>
          <w:lang w:val="fr_FR" w:bidi="fr_FR"/>
        </w:rPr>
        <w:t>Les personnes qui sont des esclaves</w:t>
      </w:r>
    </w:p>
    <w:p>
      <w:pPr>
        <w:pStyle w:val="ListBullet"/>
        <w:spacing w:line="240" w:lineRule="auto"/>
        <w:ind w:left="720"/>
      </w:pPr>
      <w:r>
        <w:rPr>
          <w:lang w:val="fr_FR" w:bidi="fr_FR"/>
        </w:rPr>
      </w:r>
      <w:r>
        <w:rPr>
          <w:lang w:val="fr_FR" w:bidi="fr_FR"/>
        </w:rPr>
        <w:t>Les personnes qui sont libres</w:t>
      </w:r>
    </w:p>
    <w:p>
      <w:pPr>
        <w:pStyle w:val="ListBullet"/>
        <w:spacing w:line="240" w:lineRule="auto"/>
        <w:ind w:left="720"/>
      </w:pPr>
      <w:r>
        <w:rPr>
          <w:lang w:val="fr_FR" w:bidi="fr_FR"/>
        </w:rPr>
      </w:r>
      <w:r>
        <w:rPr>
          <w:lang w:val="fr_FR" w:bidi="fr_FR"/>
        </w:rPr>
        <w:t>Christ</w:t>
      </w:r>
    </w:p>
    <w:p>
      <w:pPr/>
      <w:r>
        <w:rPr>
          <w:lang w:val="fr_FR" w:bidi="fr_FR"/>
        </w:rPr>
      </w:r>
      <w:r>
        <w:rPr>
          <w:lang w:val="fr_FR" w:bidi="fr_FR"/>
        </w:rPr>
        <w:t>Au début de cette partie de la lettre de Paul, il y a un lien important qui montre que Paul continue de suivre la même grande idée que celle exprimée dans les deux derniers passages de sa lettre. Ils sont tous connectés. Cependant, le passage juste avant celui-ci parlait d'une exception à son point principal. Maintenant, avec ce connecteur, Paul montre qu'il retourne à son idée principale. En fait, ce passage est la partie la plus importante de toute la section, comme nous pouvons le voir parce qu'il met en évidence sa grande idée très clairement trois fois.</w:t>
      </w:r>
    </w:p>
    <w:p>
      <w:pPr/>
      <w:r>
        <w:rPr>
          <w:lang w:val="fr_FR" w:bidi="fr_FR"/>
        </w:rPr>
      </w:r>
      <w:r>
        <w:rPr>
          <w:lang w:val="fr_FR" w:bidi="fr_FR"/>
        </w:rPr>
        <w:t>Arrêtez-vous ici et discutez de cette question en groupe : Imaginez cette histoire. C'est le moment de la récolte dans le village et il est très important que tout le monde aide à collecter la récolte parce que le mauvais temps vient. Le chef du village annonce : « Tout le monde doit venir et aider à collecter la récolte ! » Un homme dit au chef : « Ma femme est enceinte de neuf mois », donc le chef répond : « Tout le monde doit aider, mais votre femme doit se reposer. » Un autre homme dit au chef : « Monsieur, ma grand-mère est très vieille et ne se porte pas bien », donc le chef répond : « Tout le monde doit aider ! Mais il est acceptable que votre grand-mère se repose. Même ainsi, tout le monde doit aider ! Essayez de le dire dans votre langue. Faites attention à la façon dont vous vous êtes connecté « il est acceptable que votre grand-mère se repose » et « tout le monde doit aider. » C'est le type de connexion que Paul utilise au début de ce passage. Mettez cet audio en pause ici.</w:t>
      </w:r>
    </w:p>
    <w:p>
      <w:pPr/>
      <w:r>
        <w:rPr>
          <w:lang w:val="fr_FR" w:bidi="fr_FR"/>
        </w:rPr>
      </w:r>
      <w:r>
        <w:rPr>
          <w:lang w:val="fr_FR" w:bidi="fr_FR"/>
        </w:rPr>
        <w:t>Dans ce passage, Paul commence par une grande idée. Paul dit qu'il y a une règle générale qu'il donne à toutes les Églises. Sa règle est que les gens doivent rester dans la voie de vie que Dieu leur a donnée quand ils sont devenus croyants. Paul dit que Dieu est celui qui leur a donné cette tâche, qu'ils n'ont pas à changer leur situation dans la vie pour plaire à Dieu ou le servir. Ainsi, chaque croyant doit rester comme il était quand Dieu l'a appelé pour la première fois à appartenir au Christ. C'est la grande idée qui a deux plus petites parties.</w:t>
      </w:r>
    </w:p>
    <w:p>
      <w:pPr/>
      <w:r>
        <w:rPr>
          <w:lang w:val="fr_FR" w:bidi="fr_FR"/>
        </w:rPr>
      </w:r>
      <w:r>
        <w:rPr>
          <w:lang w:val="fr_FR" w:bidi="fr_FR"/>
        </w:rPr>
        <w:t>Dans la première partie, Paul parle de sa règle générale, en utilisant la circoncision comme exemple. Paul dit que si un homme était déjà circoncis au moment où il a cru en Jésus, il ne doit pas essayer de changer cela. De la même manière Paul dit que si un homme n'était déjà circoncis au moment où il a cru en Jésus, il ne doit pas essayer de changer cela. Paul dit qu'être circoncis ou non n' a pas d'importance. Ce qui compte, c'est que nous devons suivre les commandements de Dieu.</w:t>
      </w:r>
    </w:p>
    <w:p>
      <w:pPr/>
      <w:r>
        <w:rPr>
          <w:lang w:val="fr_FR" w:bidi="fr_FR"/>
        </w:rPr>
      </w:r>
      <w:r>
        <w:rPr>
          <w:lang w:val="fr_FR" w:bidi="fr_FR"/>
        </w:rPr>
        <w:t>Ensuite, Paul répète la règle générale à nouveau. Ainsi, chaque croyant doit rester comme il était quand Dieu l'a appelé pour la première fois à appartenir au Christ.</w:t>
      </w:r>
    </w:p>
    <w:p>
      <w:pPr/>
      <w:r>
        <w:rPr>
          <w:lang w:val="fr_FR" w:bidi="fr_FR"/>
        </w:rPr>
      </w:r>
      <w:r>
        <w:rPr>
          <w:lang w:val="fr_FR" w:bidi="fr_FR"/>
        </w:rPr>
        <w:t xml:space="preserve">Dans la deuxième partie, Paul parle de sa règle générale, en utilisant l'esclavage comme exemple. Paul dit que si quelqu'un était un esclave quand il a cru en Jésus, il ne doit pas s'inquiéter à propos de la tentative de devenir libre. Paul ne dit pas que l'esclavage est bon. Paul dit aux esclaves que s'ils ont l'occasion d'obtenir leur liberté, ils doivent l'utiliser. Ensuite, Paul dit que ceux qui sont esclave dans ce monde sont en fait libre s'ils croient en Jésus. Ensuite, Paul dit que ceux qui sont libres dans ce monde sont en fait les esclaves du Christ s'ils croient en Jésus. Il rend ce point plus fort en disant : « Jésus a payé le prix pour vous acheter. » en suite il leur dit qu'ils ne doivent pas devenir des esclaves des hommes. Paul disait qu'il voulait que les Corinthiens se souviennent que le Christ était leur nouveau maître. </w:t>
      </w:r>
    </w:p>
    <w:p>
      <w:pPr/>
      <w:r>
        <w:rPr>
          <w:lang w:val="fr_FR" w:bidi="fr_FR"/>
        </w:rPr>
      </w:r>
      <w:r>
        <w:rPr>
          <w:lang w:val="fr_FR" w:bidi="fr_FR"/>
        </w:rPr>
        <w:t>Enfin, Paul répète son point principal à nouveau. Ainsi, chaque croyant doit rester comme il était quand Dieu l'a appelé pour la première fois à appartenir au Christ. Cette fois, Paul ajoute quelque chose d'important. Paul dit , chaque croyant doit rester comme il était quand Dieu l'a appelé pour la première fois à appartenir au Christ. Paul met en évidence que Dieu est avec les croyants et les croyants sont avec Dieu, peu importe leur statut ou leurs circonstances dans la vie. Cette idée a été répétée trois fois dans le passage, montrant que elle est très importante.</w:t>
      </w:r>
    </w:p>
    <w:p>
      <w:pPr/>
      <w:r>
        <w:rPr>
          <w:lang w:val="fr_FR" w:bidi="fr_FR"/>
        </w:rPr>
      </w:r>
      <w:r>
        <w:rPr>
          <w:lang w:val="fr_FR" w:bidi="fr_FR"/>
        </w:rPr>
        <w:t>Arrêtez-vous ici et discutez de cette question en groupe : Dans votre langue, quand quelqu'un raconte une histoire, comment met-il en évidence l'idée la plus importante dans une histoire ?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l'audio de ce passage de 1 Corinthiens 7:17–24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Ce passage a 2 parties qui sont à l'intérieur d'une grande idée.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hommes qui sont circoncis</w:t>
      </w:r>
    </w:p>
    <w:p>
      <w:pPr>
        <w:pStyle w:val="ListBullet"/>
        <w:spacing w:line="240" w:lineRule="auto"/>
        <w:ind w:left="720"/>
      </w:pPr>
      <w:r>
        <w:rPr>
          <w:lang w:val="fr_FR" w:bidi="fr_FR"/>
        </w:rPr>
      </w:r>
      <w:r>
        <w:rPr>
          <w:lang w:val="fr_FR" w:bidi="fr_FR"/>
        </w:rPr>
        <w:t xml:space="preserve"> Les hommes qui ne sont pas circoncis</w:t>
      </w:r>
    </w:p>
    <w:p>
      <w:pPr>
        <w:pStyle w:val="ListBullet"/>
        <w:spacing w:line="240" w:lineRule="auto"/>
        <w:ind w:left="720"/>
      </w:pPr>
      <w:r>
        <w:rPr>
          <w:lang w:val="fr_FR" w:bidi="fr_FR"/>
        </w:rPr>
      </w:r>
      <w:r>
        <w:rPr>
          <w:lang w:val="fr_FR" w:bidi="fr_FR"/>
        </w:rPr>
        <w:t>Les personnes qui sont des esclaves</w:t>
      </w:r>
    </w:p>
    <w:p>
      <w:pPr>
        <w:pStyle w:val="ListBullet"/>
        <w:spacing w:line="240" w:lineRule="auto"/>
        <w:ind w:left="720"/>
      </w:pPr>
      <w:r>
        <w:rPr>
          <w:lang w:val="fr_FR" w:bidi="fr_FR"/>
        </w:rPr>
      </w:r>
      <w:r>
        <w:rPr>
          <w:lang w:val="fr_FR" w:bidi="fr_FR"/>
        </w:rPr>
        <w:t>Les personnes qui sont libres</w:t>
      </w:r>
    </w:p>
    <w:p>
      <w:pPr>
        <w:pStyle w:val="ListBullet"/>
        <w:spacing w:line="240" w:lineRule="auto"/>
        <w:ind w:left="720"/>
      </w:pPr>
      <w:r>
        <w:rPr>
          <w:lang w:val="fr_FR" w:bidi="fr_FR"/>
        </w:rPr>
      </w:r>
      <w:r>
        <w:rPr>
          <w:lang w:val="fr_FR" w:bidi="fr_FR"/>
        </w:rPr>
        <w:t>Christ</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ce passage, Paul commence par une grande idée. La personne qui joue le rôle de Paul pourrait montrer qu'il fait un grand point important. Il a une règle qu'il dit à toutes les Églises, partout où il va dans son ministère. Sa règle est que les gens doivent rester dans la voie de vie que Dieu leur a donnée quand ils sont devenus croyants. Paul dit que Dieu est celui qui leur a donné cette tâche. Ainsi, chaque croyant doit rester comme il était quand Dieu l'a appelé pour la première fois à appartenir au Christ.</w:t>
      </w:r>
    </w:p>
    <w:p>
      <w:pPr/>
      <w:r>
        <w:rPr>
          <w:lang w:val="fr_FR" w:bidi="fr_FR"/>
        </w:rPr>
      </w:r>
      <w:r>
        <w:rPr>
          <w:lang w:val="fr_FR" w:bidi="fr_FR"/>
        </w:rPr>
        <w:t>Ensuite, la personne qui joue le rôle de Paul pourrait montrer qu'il donne deux exemples pour illustrer sa grande idée. Son premier exemple est sur la circoncision. Les hommes qui jouent le rôle du groupe circoncis ou des hommes juifs pouvaient se tenir à un endroit et les hommes qui jouent le rôle du groupe incirconcis ou des hommes d'autres cultures pouvaient se tenir à un endroit différent. La personne qui joue le rôle de Dieu pourrait montrer qu'il aime les deux groupes de la même manière et les a invités à suivre Jésus de la même manière. Maintenant, un ou deux hommes du groupe circoncis doivent essayer de quitter leur place pour se joindre à l'autre groupe. Un ou deux hommes du groupe incirconcis doivent essayer de quitter leur place pour se joindre à l'autre groupe. La personne qui joue le rôle de Paul doit dire ou montrer qu'elleS n'ont pas besoin de changer leur identité culturelle pour que Dieu les accepte. Ils sont libres de rester à leur propre place et adorer Dieu tel qu'ils sont.</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d'un homme dans le groupe incirconcis : « Comment vous êtes-vous ressenti quand vous avez appris que vous n'avez pas à changer votre identité culturelle pour que Dieu vous accepte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Ensuite, la personne qui joue le rôle de Paul doit répéter sa règle générale à nouveau pour rappeler aux hommes à quel point elle est importante. Ainsi, chaque croyant doit rester comme il était quand Dieu l'a appelé pour la première fois à appartenir au Christ.</w:t>
      </w:r>
    </w:p>
    <w:p>
      <w:pPr/>
      <w:r>
        <w:rPr>
          <w:lang w:val="fr_FR" w:bidi="fr_FR"/>
        </w:rPr>
      </w:r>
      <w:r>
        <w:rPr>
          <w:lang w:val="fr_FR" w:bidi="fr_FR"/>
        </w:rPr>
        <w:t>Dans la deuxième partie, la personne qui joue le rôle de Paul doit dire aux gens qu'il a un autre exemple.</w:t>
      </w:r>
    </w:p>
    <w:p>
      <w:pPr/>
      <w:r>
        <w:rPr>
          <w:lang w:val="fr_FR" w:bidi="fr_FR"/>
        </w:rPr>
      </w:r>
      <w:r>
        <w:rPr>
          <w:lang w:val="fr_FR" w:bidi="fr_FR"/>
        </w:rPr>
        <w:t>Les personnes qui jouent le rôle des esclaves pourraient se tenir à un endroit et les personnes qui jouent le rôle de ceux qui sont libres pourraient se tenir à un endroit différent. La personne qui joue le rôle de Dieu pourrait montrer qu'il aime les deux groupes de la même manière et les a invités à suivre Jésus de la même manière. Maintenant, une ou deux personnes du groupe d'esclave doivent essayer de quitter leur place pour se joindre à l'autre groupe. La personne qui joue le rôle de Paul doit montrer qu'elles n'ont pas besoin de faire cela, elles doivent juste rester à leur propre place et adorer Dieu tel qu'elles sont. Mais alors Paul doit montrer que si l'un des esclaves a une chance de se libérer , ils doivent le faire. Cela serait bon.</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d'un esclave à qui on a dit de rester dans le groupe d'esclave : « Comment vous êtes-vous ressenti quand vous avez appris que vous pouvez adorer et servir Dieu tel que vous êtes ? » La personne pourrait répondre par des choses comme :</w:t>
      </w:r>
    </w:p>
    <w:p>
      <w:pPr>
        <w:pStyle w:val="ListBullet"/>
        <w:spacing w:line="240" w:lineRule="auto"/>
        <w:ind w:left="720"/>
      </w:pPr>
      <w:r>
        <w:rPr>
          <w:lang w:val="fr_FR" w:bidi="fr_FR"/>
        </w:rPr>
      </w:r>
      <w:r>
        <w:rPr>
          <w:lang w:val="fr_FR" w:bidi="fr_FR"/>
        </w:rPr>
        <w:t>Maintenant, demandez à la personne qui joue le rôle d'un esclave qui a obtenu sa liberté : « Comment vous êtes-vous ressenti quand vous avez appris que c' était acceptable d'obtenir votre liberté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Maintenant, la personne qui joue le rôle de Jésus doit montrer qu'il a payé le prix pour acheter toutes les personnes, donc maintenant il est le maître. Il pourrait leur dire : « Maintenant, je veux vous montrer ce qui est vraiment vrai à votre sujet. » La personne qui joue le rôle de Jésus doit prendre toutes les personnes dans le groupe d'esclave et les mettre à l'endroit libre. Jésus pourrait leur dire : « Vous qui êtes des esclaves dans ce monde êtes en fait libres si vous croyez en moi ! Vous ne vivez plus dans l'esclavage spirituel. Ensuite, Jésus doit prendre toutes les personnes dans le groupe libre et les mettre à la place de l'esclave. Ensuite, Jésus pourrait dire à ceux dans le groupe libre : « Vous qui êtes libres dans ce monde êtes en fait mes esclaves si vous croyez en moi ! J'ai payé le prix pour vous acheter. Ensuite, Jésus pourrait leur dire à tous : « Aucun de vous ne doit être l'esclave d'un homme. Je suis votre nouveau maître maintenant.</w:t>
      </w:r>
    </w:p>
    <w:p>
      <w:pPr/>
      <w:r>
        <w:rPr>
          <w:lang w:val="fr_FR" w:bidi="fr_FR"/>
        </w:rPr>
      </w:r>
      <w:r>
        <w:rPr>
          <w:lang w:val="fr_FR" w:bidi="fr_FR"/>
        </w:rPr>
        <w:t>Enfin, la personne qui joue le rôle de Paul doit répéter sa grande idée à nouveau pour la troisième fois. Ainsi, chaque croyant doit rester comme il était quand Dieu l'a appelé pour la première fois à appartenir au Christ. Cette fois, la personne qui joue le rôle de Paul doit le montrer du doigt la personne qui joue le rôle de Dieu et montrer que Dieu est avec eux et ils sont ensemble.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d'un esclave qui est allé dans le groupe libre : « Comment vous êtes-vous ressenti quand vous avez appris que Jésus vous a vraiment libéré dans votre esprit ? » La personne pourrait répondre par des choses comme :</w:t>
      </w:r>
    </w:p>
    <w:p>
      <w:pPr>
        <w:pStyle w:val="ListBullet"/>
        <w:spacing w:line="240" w:lineRule="auto"/>
        <w:ind w:left="720"/>
      </w:pPr>
      <w:r>
        <w:rPr>
          <w:lang w:val="fr_FR" w:bidi="fr_FR"/>
        </w:rPr>
      </w:r>
      <w:r>
        <w:rPr>
          <w:lang w:val="fr_FR" w:bidi="fr_FR"/>
        </w:rPr>
        <w:t>Maintenant, demandez à la personne qui joue le rôle d'un homme libre qui est allé dans le groupe d'esclave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ce passage de 1 Corinthiens 7:17–24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aux croyants à Corinthe trois fois qu'ils doivent rester dans la situation dans laquelle ils étaient quand Dieu les a </w:t>
      </w:r>
      <w:r>
        <w:rPr>
          <w:b/>
          <w:lang w:val="fr_FR" w:bidi="fr_FR"/>
        </w:rPr>
        <w:t>appelés</w:t>
      </w:r>
      <w:r>
        <w:rPr>
          <w:lang w:val="fr_FR" w:bidi="fr_FR"/>
        </w:rPr>
        <w:t xml:space="preserve">. Dans ce passage, « le moment où Dieu vous a appelé » signifie le moment où Dieu vous a invité et vous a choisi. C'est le moment où vous devenez un croyant. Utilisez le même mot pour appéler que celui que vous avez utilisé dans les passages précédents. </w:t>
      </w:r>
    </w:p>
    <w:p>
      <w:pPr/>
      <w:r>
        <w:rPr>
          <w:lang w:val="fr_FR" w:bidi="fr_FR"/>
        </w:rPr>
      </w:r>
      <w:r>
        <w:rPr>
          <w:lang w:val="fr_FR" w:bidi="fr_FR"/>
        </w:rPr>
        <w:t xml:space="preserve">Le </w:t>
      </w:r>
      <w:r>
        <w:rPr>
          <w:b/>
          <w:lang w:val="fr_FR" w:bidi="fr_FR"/>
        </w:rPr>
        <w:t>Seigneur</w:t>
      </w:r>
      <w:r>
        <w:rPr>
          <w:lang w:val="fr_FR" w:bidi="fr_FR"/>
        </w:rPr>
        <w:t xml:space="preserve"> Jésus a assigné les gens à leurs circonstances spécifiques dans la vie ou les a mis dans leurs circonstances spécifiques dans la vie. Utilisez le même mot pour seigneur que celui que vous avez utilisé dans les passages précédents et voyez </w:t>
      </w:r>
      <w:r>
        <w:rPr>
          <w:lang w:val="fr_FR" w:bidi="fr_FR"/>
        </w:rPr>
        <w:t>seigneur</w:t>
      </w:r>
      <w:r>
        <w:rPr>
          <w:lang w:val="fr_FR" w:bidi="fr_FR"/>
        </w:rPr>
        <w:t xml:space="preserve"> dans le glossaire principal pour plus d'informations. </w:t>
      </w:r>
    </w:p>
    <w:p>
      <w:pPr/>
      <w:r>
        <w:rPr>
          <w:lang w:val="fr_FR" w:bidi="fr_FR"/>
        </w:rPr>
      </w:r>
      <w:r>
        <w:rPr>
          <w:lang w:val="fr_FR" w:bidi="fr_FR"/>
        </w:rPr>
        <w:t xml:space="preserve">Paul donne sa grande idée comme quelque chose qu'il enseigne dans toutes les </w:t>
      </w:r>
      <w:r>
        <w:rPr>
          <w:b/>
          <w:lang w:val="fr_FR" w:bidi="fr_FR"/>
        </w:rPr>
        <w:t>Églises</w:t>
      </w:r>
      <w:r>
        <w:rPr>
          <w:lang w:val="fr_FR" w:bidi="fr_FR"/>
        </w:rPr>
        <w:t xml:space="preserve"> où il va. Utilisez le même mot pour Eglise que celui que vous avez utilisé dans les passages précédents et voyez </w:t>
      </w:r>
      <w:r>
        <w:rPr>
          <w:lang w:val="fr_FR" w:bidi="fr_FR"/>
        </w:rPr>
        <w:t>Eglise</w:t>
      </w:r>
      <w:r>
        <w:rPr>
          <w:lang w:val="fr_FR" w:bidi="fr_FR"/>
        </w:rPr>
        <w:t xml:space="preserve"> dans le glossaire principal pour plus d'informations. </w:t>
      </w:r>
    </w:p>
    <w:p>
      <w:pPr/>
      <w:r>
        <w:rPr>
          <w:lang w:val="fr_FR" w:bidi="fr_FR"/>
        </w:rPr>
      </w:r>
      <w:r>
        <w:rPr>
          <w:lang w:val="fr_FR" w:bidi="fr_FR"/>
        </w:rPr>
        <w:t xml:space="preserve">À Corinthe, certains croyants étaient juifs et certains d'entre eux étaient d'autres cultures. La circoncision est la coutume </w:t>
      </w:r>
      <w:r>
        <w:rPr>
          <w:b/>
          <w:lang w:val="fr_FR" w:bidi="fr_FR"/>
        </w:rPr>
        <w:t>juive</w:t>
      </w:r>
      <w:r>
        <w:rPr>
          <w:lang w:val="fr_FR" w:bidi="fr_FR"/>
        </w:rPr>
        <w:t xml:space="preserve"> de couper la peau lâche au bout du pénis d'un garçon. La circoncision était un signe que Dieu avait inclus une personne dans l'alliance que Dieu avait faite avec le peuple d'Israël. Les autres cultures à Corinthe n'avaient pas cette coutume.</w:t>
      </w:r>
    </w:p>
    <w:p>
      <w:pPr/>
      <w:r>
        <w:rPr>
          <w:lang w:val="fr_FR" w:bidi="fr_FR"/>
        </w:rPr>
      </w:r>
      <w:r>
        <w:rPr>
          <w:lang w:val="fr_FR" w:bidi="fr_FR"/>
        </w:rPr>
        <w:t>Arrêtez-vous ici et discutez en groupe du mot ou de l'expression que vous allez utiliser pour traduire «</w:t>
      </w:r>
      <w:r>
        <w:rPr>
          <w:b/>
          <w:lang w:val="fr_FR" w:bidi="fr_FR"/>
        </w:rPr>
        <w:t>circoncision</w:t>
      </w:r>
      <w:r>
        <w:rPr>
          <w:lang w:val="fr_FR" w:bidi="fr_FR"/>
        </w:rPr>
        <w:t xml:space="preserve">». Pour plus d'informations sur la « </w:t>
      </w:r>
      <w:r>
        <w:rPr>
          <w:lang w:val="fr_FR" w:bidi="fr_FR"/>
        </w:rPr>
        <w:t>circoncision</w:t>
      </w:r>
      <w:r>
        <w:rPr>
          <w:lang w:val="fr_FR" w:bidi="fr_FR"/>
        </w:rPr>
        <w:t xml:space="preserve"> » consultez le glossaire principal. Mettez cet audio en pause ici.</w:t>
      </w:r>
    </w:p>
    <w:p>
      <w:pPr/>
      <w:r>
        <w:rPr>
          <w:lang w:val="fr_FR" w:bidi="fr_FR"/>
        </w:rPr>
      </w:r>
      <w:r>
        <w:rPr>
          <w:lang w:val="fr_FR" w:bidi="fr_FR"/>
        </w:rPr>
        <w:t xml:space="preserve">Paul dit que la seule chose qui est importante est que les gens gardent les </w:t>
      </w:r>
      <w:r>
        <w:rPr>
          <w:b/>
          <w:lang w:val="fr_FR" w:bidi="fr_FR"/>
        </w:rPr>
        <w:t>commandements</w:t>
      </w:r>
      <w:r>
        <w:rPr>
          <w:lang w:val="fr_FR" w:bidi="fr_FR"/>
        </w:rPr>
        <w:t xml:space="preserve"> de Dieu. Les commandements de Dieu étaient les règles générales que Dieu a données à son peuple, d'abord par Moïse. Quand Jésus enseignait sur la terre, il a dit que ces lois étaient de Dieu et ces lois nous disent comment vivre.</w:t>
      </w:r>
    </w:p>
    <w:p>
      <w:pPr/>
      <w:r>
        <w:rPr>
          <w:lang w:val="fr_FR" w:bidi="fr_FR"/>
        </w:rPr>
      </w:r>
      <w:r>
        <w:rPr>
          <w:lang w:val="fr_FR" w:bidi="fr_FR"/>
        </w:rPr>
        <w:t xml:space="preserve">Arrêtez-vous ici et discutez en groupe du mot ou de l'expression que vous allez utiliser pour traduire </w:t>
      </w:r>
      <w:r>
        <w:rPr>
          <w:b/>
          <w:lang w:val="fr_FR" w:bidi="fr_FR"/>
        </w:rPr>
        <w:t>«commandements»</w:t>
      </w:r>
      <w:r>
        <w:rPr>
          <w:lang w:val="fr_FR" w:bidi="fr_FR"/>
        </w:rPr>
        <w:t xml:space="preserve">. Pour plus d'informations, consultez </w:t>
      </w:r>
      <w:r>
        <w:rPr>
          <w:lang w:val="fr_FR" w:bidi="fr_FR"/>
        </w:rPr>
        <w:t>« commandement »</w:t>
      </w:r>
      <w:r>
        <w:rPr>
          <w:lang w:val="fr_FR" w:bidi="fr_FR"/>
        </w:rPr>
        <w:t>. dans le glossaire principal. Mettez cet audio en pause ici.</w:t>
      </w:r>
    </w:p>
    <w:p>
      <w:pPr/>
      <w:r>
        <w:rPr>
          <w:lang w:val="fr_FR" w:bidi="fr_FR"/>
        </w:rPr>
      </w:r>
      <w:r>
        <w:rPr>
          <w:lang w:val="fr_FR" w:bidi="fr_FR"/>
        </w:rPr>
        <w:t xml:space="preserve">À Corinthe, il y avait des personnes qui ont acheté et vendu des personnes comme si elles étaient une propriété et ont fait d'elles des </w:t>
      </w:r>
      <w:r>
        <w:rPr>
          <w:b/>
          <w:lang w:val="fr_FR" w:bidi="fr_FR"/>
        </w:rPr>
        <w:t>esclaves</w:t>
      </w:r>
      <w:r>
        <w:rPr>
          <w:lang w:val="fr_FR" w:bidi="fr_FR"/>
        </w:rPr>
        <w:t>. Un esclave est un homme ou une femme qui travaille pour une autre personne, souvent sans avoir aucun choix ou aucun salaire. À Corinthe, certains esclaves avaient cru en Jésus et adoraient dans l'Église avec ceux qui étaient libres ou qui possédaient des esclaves.</w:t>
      </w:r>
    </w:p>
    <w:p>
      <w:pPr/>
      <w:r>
        <w:rPr>
          <w:lang w:val="fr_FR" w:bidi="fr_FR"/>
        </w:rPr>
      </w:r>
      <w:r>
        <w:rPr>
          <w:lang w:val="fr_FR" w:bidi="fr_FR"/>
        </w:rPr>
        <w:t xml:space="preserve">Arrêtez-vous ici et discutez en groupe du mot ou de l'expression que vous allez utiliser pour traduire </w:t>
      </w:r>
      <w:r>
        <w:rPr>
          <w:b/>
          <w:lang w:val="fr_FR" w:bidi="fr_FR"/>
        </w:rPr>
        <w:t>«esclave»</w:t>
      </w:r>
      <w:r>
        <w:rPr>
          <w:lang w:val="fr_FR" w:bidi="fr_FR"/>
        </w:rPr>
        <w:t xml:space="preserve">. Pour plus d'informations, consultez </w:t>
      </w:r>
      <w:r>
        <w:rPr>
          <w:lang w:val="fr_FR" w:bidi="fr_FR"/>
        </w:rPr>
        <w:t>esclave</w:t>
      </w:r>
      <w:r>
        <w:rPr>
          <w:lang w:val="fr_FR" w:bidi="fr_FR"/>
        </w:rPr>
        <w:t xml:space="preserve"> dans le glossaire principal. Mettez cet audio en pause ici.</w:t>
      </w:r>
    </w:p>
    <w:p>
      <w:pPr/>
      <w:r>
        <w:rPr>
          <w:lang w:val="fr_FR" w:bidi="fr_FR"/>
        </w:rPr>
      </w:r>
      <w:r>
        <w:rPr>
          <w:lang w:val="fr_FR" w:bidi="fr_FR"/>
        </w:rPr>
        <w:t xml:space="preserve">À Corinthe, certains </w:t>
      </w:r>
      <w:r>
        <w:rPr>
          <w:b/>
          <w:lang w:val="fr_FR" w:bidi="fr_FR"/>
        </w:rPr>
        <w:t>croyants</w:t>
      </w:r>
      <w:r>
        <w:rPr>
          <w:lang w:val="fr_FR" w:bidi="fr_FR"/>
        </w:rPr>
        <w:t xml:space="preserve"> étaient des esclaves et certains étaient des personnes libres. Ceux qui sont libres n'ont pas un maître ou un propriétaire humain. Ils ont un travail, mais personne ne les force à travailler.</w:t>
      </w:r>
    </w:p>
    <w:p>
      <w:pPr/>
      <w:r>
        <w:rPr>
          <w:lang w:val="fr_FR" w:bidi="fr_FR"/>
        </w:rPr>
      </w:r>
      <w:r>
        <w:rPr>
          <w:lang w:val="fr_FR" w:bidi="fr_FR"/>
        </w:rPr>
        <w:t xml:space="preserve">Arrêtez-vous ici et discutez en groupe du mot ou de l'expression que vous allez utiliser pour traduire </w:t>
      </w:r>
      <w:r>
        <w:rPr>
          <w:b/>
          <w:lang w:val="fr_FR" w:bidi="fr_FR"/>
        </w:rPr>
        <w:t>«libre»</w:t>
      </w:r>
      <w:r>
        <w:rPr>
          <w:lang w:val="fr_FR" w:bidi="fr_FR"/>
        </w:rPr>
        <w:t>. Mettez cet audio en pause ici.</w:t>
      </w:r>
    </w:p>
    <w:p>
      <w:pPr/>
      <w:r>
        <w:rPr>
          <w:lang w:val="fr_FR" w:bidi="fr_FR"/>
        </w:rPr>
      </w:r>
      <w:r>
        <w:rPr>
          <w:lang w:val="fr_FR" w:bidi="fr_FR"/>
        </w:rPr>
        <w:t xml:space="preserve">Paul dit aux hommes libres à Corinthe qu'ils sont maintenant les esclaves du </w:t>
      </w:r>
      <w:r>
        <w:rPr>
          <w:b/>
          <w:lang w:val="fr_FR" w:bidi="fr_FR"/>
        </w:rPr>
        <w:t>Christ</w:t>
      </w:r>
      <w:r>
        <w:rPr>
          <w:lang w:val="fr_FR" w:bidi="fr_FR"/>
        </w:rPr>
        <w:t xml:space="preserve"> parce que le Christ a payé le prix pour les acheter, donc il est maintenant leur maître. Utilisez le même nom pour Christ que vous avez utilisé auparavant. Pour plus d'informations, consultez </w:t>
      </w:r>
      <w:r>
        <w:rPr>
          <w:lang w:val="fr_FR" w:bidi="fr_FR"/>
        </w:rPr>
        <w:t>christ</w:t>
      </w:r>
      <w:r>
        <w:rPr>
          <w:lang w:val="fr_FR" w:bidi="fr_FR"/>
        </w:rPr>
        <w:t xml:space="preserve"> dans le glossaire principal.</w:t>
      </w:r>
    </w:p>
    <w:p>
      <w:pPr/>
      <w:r>
        <w:rPr>
          <w:lang w:val="fr_FR" w:bidi="fr_FR"/>
        </w:rPr>
      </w:r>
      <w:r>
        <w:rPr>
          <w:lang w:val="fr_FR" w:bidi="fr_FR"/>
        </w:rPr>
        <w:t xml:space="preserve">Lorsque Paul s'adresse aux croyants de Corinthe, il les appelle « </w:t>
      </w:r>
      <w:r>
        <w:rPr>
          <w:b/>
          <w:lang w:val="fr_FR" w:bidi="fr_FR"/>
        </w:rPr>
        <w:t>frères</w:t>
      </w:r>
      <w:r>
        <w:rPr>
          <w:lang w:val="fr_FR" w:bidi="fr_FR"/>
        </w:rPr>
        <w:t xml:space="preserve"> » ou « </w:t>
      </w:r>
      <w:r>
        <w:rPr>
          <w:b/>
          <w:lang w:val="fr_FR" w:bidi="fr_FR"/>
        </w:rPr>
        <w:t>frères et sœurs</w:t>
      </w:r>
      <w:r>
        <w:rPr>
          <w:lang w:val="fr_FR" w:bidi="fr_FR"/>
        </w:rPr>
        <w:t xml:space="preserve"> ». Paul s'adresse aux hommes et aux femmes de l'Église lorsqu'il prononce ces paroles. Paul veut rappeler aux gens dans l'Église que Dieu a faits d'eux une famille maintenant qu'ils ont cru en Jésus.</w:t>
      </w:r>
    </w:p>
    <w:p>
      <w:pPr/>
      <w:r>
        <w:rPr>
          <w:lang w:val="fr_FR" w:bidi="fr_FR"/>
        </w:rPr>
      </w:r>
      <w:r>
        <w:rPr>
          <w:lang w:val="fr_FR" w:bidi="fr_FR"/>
        </w:rPr>
        <w:t>Utilisez le même mot pour frères ou frères et sœurs que celui que vous avez utilisé auparavant.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7:25–31</w:t>
      </w:r>
      <w:r>
        <w:rPr>
          <w:lang w:val="fr_FR" w:bidi="fr_FR"/>
        </w:rPr>
      </w:r>
    </w:p>
    <w:p>
      <w:pPr>
        <w:pStyle w:val="Heading3"/>
      </w:pPr>
      <w:r>
        <w:rPr>
          <w:lang w:val="fr_FR" w:bidi="fr_FR"/>
        </w:rPr>
        <w:t>Écouter et Cœur</w:t>
      </w:r>
    </w:p>
    <w:p>
      <w:pPr/>
      <w:r>
        <w:rPr>
          <w:lang w:val="fr_FR" w:bidi="fr_FR"/>
        </w:rPr>
      </w:r>
      <w:r>
        <w:rPr>
          <w:lang w:val="fr_FR" w:bidi="fr_FR"/>
        </w:rPr>
        <w:t xml:space="preserve">Dans cette étape, écoutez 1 Corinthiens 7:25–31 et gardez le dans votre cœur. </w:t>
      </w:r>
    </w:p>
    <w:p>
      <w:pPr/>
      <w:r>
        <w:rPr>
          <w:lang w:val="fr_FR" w:bidi="fr_FR"/>
        </w:rPr>
      </w:r>
      <w:r>
        <w:rPr>
          <w:lang w:val="fr_FR" w:bidi="fr_FR"/>
        </w:rPr>
        <w:t>Écoutez la version audio de 1 Corinthiens 7:25–31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Jésus ou sur le Saint-Esprit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Corinthiens 7:25–31 dans la traduction la plus facile à comprendre.</w:t>
      </w:r>
    </w:p>
    <w:p>
      <w:pPr/>
      <w:r>
        <w:rPr>
          <w:lang w:val="fr_FR" w:bidi="fr_FR"/>
        </w:rPr>
      </w:r>
      <w:r>
        <w:rPr>
          <w:lang w:val="fr_FR" w:bidi="fr_FR"/>
        </w:rPr>
        <w:t>Dans la partie précédente de sa lettre, Paul a répété à trois reprises l'idée centrale de tout ce chapitre afin de souligner son importance. L'idée principale était que les croyants devaient continuer à mener la vie qu'ils menaient lorsqu'ils ont commencé à croire en Jésus. Paul voulait que les croyants sachent qu'ils n'avaient pas besoin de changer leur statut pour plaire à Dieu. Certaines personnes de Corinthe avaient adressé des questions par écrit à Paul. Certaines des questions étaient sur le mariage et sur le fait d'être célibataire. Paul a répondu à leurs questions et a continué à leur rappeler de sa grande idée dans ses réponses.</w:t>
      </w:r>
    </w:p>
    <w:p>
      <w:pPr/>
      <w:r>
        <w:rPr>
          <w:lang w:val="fr_FR" w:bidi="fr_FR"/>
        </w:rPr>
      </w:r>
      <w:r>
        <w:rPr>
          <w:lang w:val="fr_FR" w:bidi="fr_FR"/>
        </w:rPr>
        <w:t>Maintenant, dans ce passage, Paul répond à une autre question. Cette fois, Paul parle aux vierges ou aux jeunes femmes qui sont engagées pour être mariées. Ces jeunes femmes ne se sont jamais mariées. Paul pourrait également s'adresser à des jeunes hommes qui ne se sont jamais mariés, mais il s'adresse probablement plus précisément à des jeunes femmes. Comme il l'avait déjà fait dans un passage précédent, Paul explique aux Corinthiens que le Seigneur Jésus n'a rien dit de précis au sujet des jeunes femmes célibataires lorsqu'il était sur terre. Paul dit qu'il donnera son jugement ou ce qu'il pense être juste de faire. Paul dit aux Corinthiens qu'ils peuvent faire confiance à sa pensée parce que Jésus a montré la miséricorde à Paul. Paul dit que Jésus lui a donné gentiment la sagesse dont il a besoin pour répondre lui-même à cette question.</w:t>
      </w:r>
    </w:p>
    <w:p>
      <w:pPr/>
      <w:r>
        <w:rPr>
          <w:lang w:val="fr_FR" w:bidi="fr_FR"/>
        </w:rPr>
      </w:r>
      <w:r>
        <w:rPr>
          <w:lang w:val="fr_FR" w:bidi="fr_FR"/>
        </w:rPr>
        <w:t>Paul dit ensuite qu'il est bon que les personnes qui ne sont pas mariées de rester telles qu'elles sont. L'Église de Corinthe était à une époque de grands problèmes parce que beaucoup de personnes persécutaient les croyants et leur rendaient la vie difficile. Ce ne serait pas le moment idéal pour se marier. Paul répète à nouveau la grande idée qu'il a dite dans les passages précédents. Les personnes qui sont mariées doivent rester mariées et les personnes qui sont célibataires doivent le rester. Les Corinthiens doivent honorer les engagements qu'ils ont pris envers leur mari ou leur femme ou envers quiconque ils ont promis d'épouser. Paul dit ensuite que ce n'est pas un péché de se marier. Une personne qui se marie ne fait rien de mal. Les croyants vivent déjà dans un temps de grande détresse, et lorsqu'une personne se marie, elle ajoute de nouveaux soucis et problèmes à sa vie. Paul dit aux Corinthiens qu'il se soucie d'eux et il veut les protéger pour qu'ils n'ajoutent pas de problèmes à leur vie.</w:t>
      </w:r>
    </w:p>
    <w:p>
      <w:pPr/>
      <w:r>
        <w:rPr>
          <w:lang w:val="fr_FR" w:bidi="fr_FR"/>
        </w:rPr>
      </w:r>
      <w:r>
        <w:rPr>
          <w:lang w:val="fr_FR" w:bidi="fr_FR"/>
        </w:rPr>
        <w:t>Arrêtez-vous ici et discutez de cette question en groupe : Dans votre culture, quel type de conseil les personnes célibataires entendent-elles sur le mariage ? Mettez cet audio en pause ici.</w:t>
      </w:r>
    </w:p>
    <w:p>
      <w:pPr/>
      <w:r>
        <w:rPr>
          <w:lang w:val="fr_FR" w:bidi="fr_FR"/>
        </w:rPr>
      </w:r>
      <w:r>
        <w:rPr>
          <w:lang w:val="fr_FR" w:bidi="fr_FR"/>
        </w:rPr>
        <w:t>Paul veut que les Corinthiens pensent aux choses qui sont plus grandes que leurs mariages, leurs sentiments ou leurs possessions. Le temps des Corinthiens dans le monde est difficile, mais il sera court. Paul dit que les hommes qui ont des femmes doivent vivre comme s'ils n'ont pas une femme. Paul ne dit pas que les croyants doivent abandonner ou négliger leurs femmes. Au contraire, Paul veut que les croyants se souviennent que leurs mariages seront courts, mais la vie avec Dieu dure pour toujours. Paul répète ensuite la même idée avec d'autres exemples. Si quelqu'un est en deuil, il doit vivre comme s'il n'est pas en deuil. Si quelqu'un se sent heureux, il doit vivre comme s'il n'est pas heureux. Encore une fois, Paul ne dit pas que les croyants ne sont pas autorisés à pleurer la mort de quelqu'un qu'ils aiment. Au contraire, Paul veut que les croyants se souviennent que pendant que nous luttons contre la mort dans ce monde, la vie avec Dieu dure pour toujours. Si quelqu'un achète quelque chose ou a des activités importantes dans le monde, il doit vivre comme si ces choses ne sont pas là. Dans tous ces exemples, Paul rappelle aux gens de Corinthe que la vie avec Dieu est plus grande que toutes les autres choses comme le mariage, les sentiments ou les possessions. La vie est courte et le monde touche à sa fin. Mais la vie avec Dieu dure pour toujours.</w:t>
      </w:r>
    </w:p>
    <w:p>
      <w:pPr/>
      <w:r>
        <w:rPr>
          <w:lang w:val="fr_FR" w:bidi="fr_FR"/>
        </w:rPr>
      </w:r>
      <w:r>
        <w:rPr>
          <w:lang w:val="fr_FR" w:bidi="fr_FR"/>
        </w:rPr>
        <w:t>Arrêtez-vous ici et discutez de cette question en groupe : Dans votre communauté, quand quelqu'un est mort, comment les gens pleurent-ils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Corinthiens 7:25–31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Paul dit qu'il est bon que les jeunes femmes qui ne sont pas mariées de rester telles qu'elles sont. L'Église de Corinthe était à une époque de grands problèmes parce que beaucoup de personnes persécutaient les croyants et leur rendaient la vie difficile. Ce ne serait pas le moment idéal pour se marier. </w:t>
      </w:r>
    </w:p>
    <w:p>
      <w:pPr/>
      <w:r>
        <w:rPr>
          <w:lang w:val="fr_FR" w:bidi="fr_FR"/>
        </w:rPr>
      </w:r>
      <w:r>
        <w:rPr>
          <w:b/>
          <w:lang w:val="fr_FR" w:bidi="fr_FR"/>
        </w:rPr>
        <w:t>Dans la deuxième partie :</w:t>
      </w:r>
      <w:r>
        <w:rPr>
          <w:lang w:val="fr_FR" w:bidi="fr_FR"/>
        </w:rPr>
        <w:t xml:space="preserve"> Paul dit aux gens de Corinthe que leur temps dans ce monde est court. Paul veut que les Corinthiens ne pensent pas trop à des choses comme le mariage, leurs sentiments ou leurs possessions. Paul veut qu'ils se souviennent que la vie avec Dieu est plus importante que toutes ces autres choses. La vie est courte et le monde touche à sa fin. Mais la vie avec Dieu dure pour toujours.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Jeunes femmes non mariées dans L'Église de Corinthe</w:t>
      </w:r>
    </w:p>
    <w:p>
      <w:pPr>
        <w:pStyle w:val="ListBullet"/>
        <w:spacing w:line="240" w:lineRule="auto"/>
        <w:ind w:left="720"/>
      </w:pPr>
      <w:r>
        <w:rPr>
          <w:lang w:val="fr_FR" w:bidi="fr_FR"/>
        </w:rPr>
      </w:r>
      <w:r>
        <w:rPr>
          <w:lang w:val="fr_FR" w:bidi="fr_FR"/>
        </w:rPr>
        <w:t>Les personnes mariées dans l'Église de Corinthe</w:t>
      </w:r>
    </w:p>
    <w:p>
      <w:pPr>
        <w:pStyle w:val="ListBullet"/>
        <w:spacing w:line="240" w:lineRule="auto"/>
        <w:ind w:left="720"/>
      </w:pPr>
      <w:r>
        <w:rPr>
          <w:lang w:val="fr_FR" w:bidi="fr_FR"/>
        </w:rPr>
      </w:r>
      <w:r>
        <w:rPr>
          <w:lang w:val="fr_FR" w:bidi="fr_FR"/>
        </w:rPr>
        <w:t>Les hommes non mariés dans l'Église de Corinthe</w:t>
      </w:r>
    </w:p>
    <w:p>
      <w:pPr>
        <w:pStyle w:val="ListBullet"/>
        <w:spacing w:line="240" w:lineRule="auto"/>
        <w:ind w:left="720"/>
      </w:pPr>
      <w:r>
        <w:rPr>
          <w:lang w:val="fr_FR" w:bidi="fr_FR"/>
        </w:rPr>
      </w:r>
      <w:r>
        <w:rPr>
          <w:lang w:val="fr_FR" w:bidi="fr_FR"/>
        </w:rPr>
        <w:t>Les personnes qui sont tristes et les personnes qui sont heureuses</w:t>
      </w:r>
    </w:p>
    <w:p>
      <w:pPr>
        <w:pStyle w:val="ListBullet"/>
        <w:spacing w:line="240" w:lineRule="auto"/>
        <w:ind w:left="720"/>
      </w:pPr>
      <w:r>
        <w:rPr>
          <w:lang w:val="fr_FR" w:bidi="fr_FR"/>
        </w:rPr>
      </w:r>
      <w:r>
        <w:rPr>
          <w:lang w:val="fr_FR" w:bidi="fr_FR"/>
        </w:rPr>
        <w:t>les personnes qui achètent, vendent et font des affaires</w:t>
      </w:r>
    </w:p>
    <w:p>
      <w:pPr/>
      <w:r>
        <w:rPr>
          <w:lang w:val="fr_FR" w:bidi="fr_FR"/>
        </w:rPr>
      </w:r>
      <w:r>
        <w:rPr>
          <w:lang w:val="fr_FR" w:bidi="fr_FR"/>
        </w:rPr>
        <w:t>Dans la première partie, Paul répond à l'une des questions que les Corinthiens l'avaient envoyé. La question porte sur les vierges, ou les jeunes femmes qui ne sont pas mariées. Paul dit que Jésus n'a rien dit spécifiquement sur les jeunes femmes qui n'étaient pas mariées pendant le ministère de Jésus sur terre. Mais Paul dit qu'il leur dira ce qu'il pense. Paul dit aux Corinthiens qu'ils peuvent se fier à sa réflexion, car Jésus a eu la bonté de faire de lui quelqu'un en qui les Corinthiens peuvent avoir confiance pour les aider à répondre à leur question. Paul dit ensuite qu'il est bon que les personnes qui ne sont pas mariées de rester telles qu'elles sont. Ensuite, Paul commence à parler aux hommes qui sont fiancés ou qui sont déjà mariés. À cette époque, normalement c'étaient les hommes qui ont pris les décisions sur le mariage, donc Paul passe de parole aux jeunes femmes célibataires à parler aux hommes. L'Église de Corinthe traversait une période de grandes difficultés Ce ne serait pas le moment idéal pour se marier. Paul répète à nouveau la grande idée qu'il a dite dans les passages précédents : Les personnes qui sont mariées doivent rester mariées et les personnes qui sont célibataires doivent le rester. Paul met l'accent sur cette idée en recourant à des questions et réponses. Paul demande : « Êtes-vous lié à une femme ? Ne cherchez pas à être libre Êtes-vous libre d'une femme ? Ne cherchez pas une femme. Certaines personnes pensent qu'être lié à une femme signifie que le couple est déjà marié, tandis que d'autres pensent que cela signifie qu'ils sont fiancés. Dans l'un ou l'autre cas, le couple a promis soit de se marier ou de rester marié l'un à l'autre.</w:t>
      </w:r>
    </w:p>
    <w:p>
      <w:pPr/>
      <w:r>
        <w:rPr>
          <w:lang w:val="fr_FR" w:bidi="fr_FR"/>
        </w:rPr>
      </w:r>
      <w:r>
        <w:rPr>
          <w:lang w:val="fr_FR" w:bidi="fr_FR"/>
        </w:rPr>
        <w:t>Arrêtez-vous ici et discutez de cette question en groupe : Quand deux personnes promettent de se marier l'une à l'autre, comment parlent-elles de leur mariage ? Quand deux personnes sont mariées, comment parlent-elles d'être mariées l'une à l'autre ? Dans ce passage, comment parlerez-vous d'être lié ou lié ensemble comme un homme et une femme, puis d'être délié ou libéré l'un de l'autre ? Mettez cet audio en pause ici.</w:t>
      </w:r>
    </w:p>
    <w:p>
      <w:pPr/>
      <w:r>
        <w:rPr>
          <w:lang w:val="fr_FR" w:bidi="fr_FR"/>
        </w:rPr>
      </w:r>
      <w:r>
        <w:rPr>
          <w:lang w:val="fr_FR" w:bidi="fr_FR"/>
        </w:rPr>
        <w:t>Après avoir parlé de ces situations, Paul dit ensuite que ce n'est pas un péché de se marier. Si un homme et une femme veulent se marier, ils ne font rien de mal. Les croyants vivent déjà dans un temps de grande détresse, et lorsqu'une personne se marie, elle ajoute de nouveaux soucis et problèmes à sa vie. Paul dit aux Corinthiens qu'il se soucie d'eux et il veut les protéger pour éviter d'ajouter plus de problèmes à leur vie.</w:t>
      </w:r>
    </w:p>
    <w:p>
      <w:pPr/>
      <w:r>
        <w:rPr>
          <w:lang w:val="fr_FR" w:bidi="fr_FR"/>
        </w:rPr>
      </w:r>
      <w:r>
        <w:rPr>
          <w:lang w:val="fr_FR" w:bidi="fr_FR"/>
        </w:rPr>
        <w:t>Arrêtez-vous ici et discutez de cette question en groupe : Imaginez que quelqu'un vous a écrit une lettre et vous a posé des questions sur vos trois enfants. Vous avez déjà répondu à leurs questions sur votre premier enfant et votre deuxième enfant. Maintenant, vous changez pour parler de votre troisième enfant. Faites attention à la façon dont vous commencez cette partie dans votre langue. Utilisez cette expression ici pour introduire ce nouveau sujet dans la lettre. Mettez cet audio en pause ici.</w:t>
      </w:r>
    </w:p>
    <w:p>
      <w:pPr/>
      <w:r>
        <w:rPr>
          <w:lang w:val="fr_FR" w:bidi="fr_FR"/>
        </w:rPr>
      </w:r>
      <w:r>
        <w:rPr>
          <w:lang w:val="fr_FR" w:bidi="fr_FR"/>
        </w:rPr>
        <w:t>Dans la deuxième partie, Paul dit aux Corinthiens que leur temps dans le monde sera court. Paul dit cela d'une manière forte, mettant en évidence qu'il veut vraiment que les Corinthiens font attention et écoutent attentivement. Paul dit que les hommes qui ont des femmes doivent vivre comme s'ils n'ont pas une femme. Paul ne dit pas que les croyants doivent abandonner ou négliger leurs femmes. Au contraire, Paul veut que les croyants se souviennent que leurs mariages seront courts, mais la vie avec Dieu dure pour toujours. Paul répète ensuite la même idée avec d'autres exemples. Si quelqu'un est en deuil, il doit vivre comme s'il n'est pas en deuil. Si quelqu'un se sent heureux, il doit vivre comme s'il n'est pas heureux. Si quelqu'un achète quelque chose ou a une affaire importante, il doit vivre comme si ces choses n'étaient pas là. Dans tous ces exemples, Paul rappelle aux gens de Corinthe que la vie avec Dieu est plus grande que toutes les autres choses comme le mariage, les sentiments ou les possessions. La vie est courte et le monde touche à sa fin. Mais la vie avec Dieu dure pour toujours.</w:t>
      </w:r>
    </w:p>
    <w:p>
      <w:pPr/>
      <w:r>
        <w:rPr>
          <w:lang w:val="fr_FR" w:bidi="fr_FR"/>
        </w:rPr>
      </w:r>
      <w:r>
        <w:rPr>
          <w:lang w:val="fr_FR" w:bidi="fr_FR"/>
        </w:rPr>
        <w:t>Arrêtez-vous ici et discutez de cette question en groupe : dans votre langue, comment s'exprime-t-on lorsqu'on souhaite vraiment attirer l'attention des gens et les amener à vous écouter et à vous comprendre très clairement ? Utilisez cette expression à cet endroit de la lettre.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Corinthiens 7:25–31 dans la traduction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Jeunes femmes non mariées dans L'Église de Corinthe</w:t>
      </w:r>
    </w:p>
    <w:p>
      <w:pPr>
        <w:pStyle w:val="ListBullet"/>
        <w:spacing w:line="240" w:lineRule="auto"/>
        <w:ind w:left="720"/>
      </w:pPr>
      <w:r>
        <w:rPr>
          <w:lang w:val="fr_FR" w:bidi="fr_FR"/>
        </w:rPr>
      </w:r>
      <w:r>
        <w:rPr>
          <w:lang w:val="fr_FR" w:bidi="fr_FR"/>
        </w:rPr>
        <w:t>Les personnes mariées dans l'Église de Corinthe</w:t>
      </w:r>
    </w:p>
    <w:p>
      <w:pPr>
        <w:pStyle w:val="ListBullet"/>
        <w:spacing w:line="240" w:lineRule="auto"/>
        <w:ind w:left="720"/>
      </w:pPr>
      <w:r>
        <w:rPr>
          <w:lang w:val="fr_FR" w:bidi="fr_FR"/>
        </w:rPr>
      </w:r>
      <w:r>
        <w:rPr>
          <w:lang w:val="fr_FR" w:bidi="fr_FR"/>
        </w:rPr>
        <w:t>Les hommes non mariés dans l'Église de Corinthe</w:t>
      </w:r>
    </w:p>
    <w:p>
      <w:pPr>
        <w:pStyle w:val="ListBullet"/>
        <w:spacing w:line="240" w:lineRule="auto"/>
        <w:ind w:left="720"/>
      </w:pPr>
      <w:r>
        <w:rPr>
          <w:lang w:val="fr_FR" w:bidi="fr_FR"/>
        </w:rPr>
      </w:r>
      <w:r>
        <w:rPr>
          <w:lang w:val="fr_FR" w:bidi="fr_FR"/>
        </w:rPr>
        <w:t>Les personnes qui sont tristes et les personnes qui sont heureuses</w:t>
      </w:r>
    </w:p>
    <w:p>
      <w:pPr>
        <w:pStyle w:val="ListBullet"/>
        <w:spacing w:line="240" w:lineRule="auto"/>
        <w:ind w:left="720"/>
      </w:pPr>
      <w:r>
        <w:rPr>
          <w:lang w:val="fr_FR" w:bidi="fr_FR"/>
        </w:rPr>
      </w:r>
      <w:r>
        <w:rPr>
          <w:lang w:val="fr_FR" w:bidi="fr_FR"/>
        </w:rPr>
        <w:t>les personnes qui achètent, vendent et font des affaires</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 Dans la première partie, la personne qui joue le rôle de Paul pourrait montrer qu'il répond à une lettre que les Corinthiens lui avaient envoyée. Il pourrait avoir une conversation avec la personne qui joue le rôle de Jésus. Jésus pourrait montrer qu'il n'avait pas de mots spécifiques sur cette question. Jésus a pu montrer qu'il donnait avec bienveillance à Paul la sagesse dont celui-ci avait besoin pour répondre lui-même à cette question.</w:t>
      </w:r>
    </w:p>
    <w:p>
      <w:pPr/>
      <w:r>
        <w:rPr>
          <w:lang w:val="fr_FR" w:bidi="fr_FR"/>
        </w:rPr>
      </w:r>
      <w:r>
        <w:rPr>
          <w:lang w:val="fr_FR" w:bidi="fr_FR"/>
        </w:rPr>
        <w:t>Maintenant, Paul pourrait parler aux personnes qui jouent le rôle des jeunes femmes non mariées. Paul doit conseiller aux femmes de rester telles qu'elles sont. Paul devait montrer que l'Église de Corinthe traversait une période de grandes difficultés, et que ce n'était donc pas le moment idéal pour se marier. Maintenant, la personne qui joue le rôle de Paul doit se déplacer et parler aux personnes mariées ou fiancées. Paul dit à ces personnes qu'elles devraient rester mariées ou maintenir leurs fiançailles. Paul doit ensuite se déplacer vers les hommes célibataires et leur dire qu'ils doivent rester célibataires.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incarne une femme célibataire, libre de le rester : « Que ressents-tu ou que penses-tu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pourrait ensuite dire aux hommes célibataires que ce n'est pas un péché de se marier. Et Paul pourrait dire aux jeunes femmes célibataires que si elles se marient, ce n'est pas un péché. L'acteur qui incarne Paul devrait montrer aux célibataires que Paul se soucie vraiment d'eux et qu'il souhaite les protéger pour leur éviter d'autres soucis dans leur vie.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incarne une jeune femme célibataire, libre de se marier : « Que ressens-tu ou que penses-tu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 xml:space="preserve">Dans la deuxième partie, la personne qui joue le rôle de Paul doit dire aux Corinthiens que leur temps dans le monde sera court. Paul devrait le dire avec fermeté. À présent, l'acteur incarnant Paul pouvait s'adresser aux couples mariés et leur faire comprendre qu'ils ne devaient pas trop penser l'un à l'autre. Paul pouvait leur parler de Jésus pour les aider à penser davantage à Jésus qu'à eux-mêmes. Ensuite, la personne qui joue le rôle de Paul pouvait parler aux personnes tristes et aux personnes heureuses. Paul a pu montrer que ces personnes ne devraient pas se préoccuper autant de leurs propres sentiments. Paul pouvait leur parler de Jésus pour les aider à se concentrer davantage sur Jésus que sur leurs sentiments. Enfin, l'acteur incarnant Paul pourrait discuter avec les personnes qui achètent et vendent des articles au marché. Paul a pu leur montrer qu'ils ne devaient pas se préoccuper autant de ce qu'ils achetaient et vendaient, ni de leur argent. Paul pouvait leur parler de Jésus pour les aider à penser davantage à Jésus qu'à eux-mêmes.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d'un homme riche vendant sur le marché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Enfin, la personne qui incarne Paul devrait rappeler à tout le monde que leur passage sur cette terre sera bref et que la fin du monde approche. C'est la raison pour laquelle Paul veut que les croyants restent concentrés sur Jésus plus que toute autre chose.</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Corinthiens 7:25–31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Dans ce passage, Paul s'adresse aux </w:t>
      </w:r>
      <w:r>
        <w:rPr>
          <w:b/>
          <w:lang w:val="fr_FR" w:bidi="fr_FR"/>
        </w:rPr>
        <w:t>vierges</w:t>
      </w:r>
      <w:r>
        <w:rPr>
          <w:lang w:val="fr_FR" w:bidi="fr_FR"/>
        </w:rPr>
        <w:t xml:space="preserve">, c'est-à-dire aux </w:t>
      </w:r>
      <w:r>
        <w:rPr>
          <w:b/>
          <w:lang w:val="fr_FR" w:bidi="fr_FR"/>
        </w:rPr>
        <w:t>femmes fiancées</w:t>
      </w:r>
      <w:r>
        <w:rPr>
          <w:lang w:val="fr_FR" w:bidi="fr_FR"/>
        </w:rPr>
        <w:t>. Ce sont les jeunes femmes qui n'ont pas été mariées auparavant. Dans la culture de Corinthe, la plupart des femmes qui n'avaient pas été mariées n'avaient jamais eu de relations sexuelles avec un homme, donc elles étaient vierges. Ce terme ne se concentre pas fortement sur le fait que la jeune femme n'a pas eu de relations sexuelles. Au contraire, il se concentre sur le fait qu'elle n'a pas été mariée auparavant. Dans la culture des Corinthiens, les fiançailles constituaient probablement un accord solide entre deux familles qui s'engageaient mutuellement.</w:t>
      </w:r>
    </w:p>
    <w:p>
      <w:pPr/>
      <w:r>
        <w:rPr>
          <w:lang w:val="fr_FR" w:bidi="fr_FR"/>
        </w:rPr>
      </w:r>
      <w:r>
        <w:rPr>
          <w:lang w:val="fr_FR" w:bidi="fr_FR"/>
        </w:rPr>
        <w:t xml:space="preserve">Arrêtez-vous ici et discutez en groupe du mot ou de l'expression que vous utiliserez pour désigner une </w:t>
      </w:r>
      <w:r>
        <w:rPr>
          <w:b/>
          <w:lang w:val="fr_FR" w:bidi="fr_FR"/>
        </w:rPr>
        <w:t>vierge</w:t>
      </w:r>
      <w:r>
        <w:rPr>
          <w:lang w:val="fr_FR" w:bidi="fr_FR"/>
        </w:rPr>
        <w:t xml:space="preserve">ou </w:t>
      </w:r>
      <w:r>
        <w:rPr>
          <w:b/>
          <w:lang w:val="fr_FR" w:bidi="fr_FR"/>
        </w:rPr>
        <w:t>femme fiancée</w:t>
      </w:r>
      <w:r>
        <w:rPr>
          <w:lang w:val="fr_FR" w:bidi="fr_FR"/>
        </w:rPr>
        <w:t>. Mettez cet audio en pause ici.</w:t>
      </w:r>
    </w:p>
    <w:p>
      <w:pPr/>
      <w:r>
        <w:rPr>
          <w:lang w:val="fr_FR" w:bidi="fr_FR"/>
        </w:rPr>
      </w:r>
      <w:r>
        <w:rPr>
          <w:lang w:val="fr_FR" w:bidi="fr_FR"/>
        </w:rPr>
        <w:t xml:space="preserve">Paul dit aux Corinthiens que le </w:t>
      </w:r>
      <w:r>
        <w:rPr>
          <w:b/>
          <w:lang w:val="fr_FR" w:bidi="fr_FR"/>
        </w:rPr>
        <w:t>Seigneur</w:t>
      </w:r>
      <w:r>
        <w:rPr>
          <w:lang w:val="fr_FR" w:bidi="fr_FR"/>
        </w:rPr>
        <w:t xml:space="preserve"> a bien voulu lui donner la sagesse dont il a besoin pour répondre à leurs questions. Utilisez le même mot ou la même expression pour Seigneur que celui que vous avez utilisé tout au long de Corinthiens. Pour plus d'informations, consultez </w:t>
      </w:r>
      <w:r>
        <w:rPr>
          <w:lang w:val="fr_FR" w:bidi="fr_FR"/>
        </w:rPr>
        <w:t>Seigneur</w:t>
      </w:r>
      <w:r>
        <w:rPr>
          <w:lang w:val="fr_FR" w:bidi="fr_FR"/>
        </w:rPr>
        <w:t xml:space="preserve"> dans le glossaire principal.</w:t>
      </w:r>
    </w:p>
    <w:p>
      <w:pPr/>
      <w:r>
        <w:rPr>
          <w:lang w:val="fr_FR" w:bidi="fr_FR"/>
        </w:rPr>
      </w:r>
      <w:r>
        <w:rPr>
          <w:lang w:val="fr_FR" w:bidi="fr_FR"/>
        </w:rPr>
        <w:t xml:space="preserve">Paul dit aux Corinthiens qu'il leur fera part de son </w:t>
      </w:r>
      <w:r>
        <w:rPr>
          <w:b/>
          <w:lang w:val="fr_FR" w:bidi="fr_FR"/>
        </w:rPr>
        <w:t>jugement</w:t>
      </w:r>
      <w:r>
        <w:rPr>
          <w:lang w:val="fr_FR" w:bidi="fr_FR"/>
        </w:rPr>
        <w:t xml:space="preserve">, car Jésus n'a donné une instruction précise concernant leur question sur les femmes célibataires. Paul disait qu'il leur dirait son </w:t>
      </w:r>
      <w:r>
        <w:rPr>
          <w:b/>
          <w:lang w:val="fr_FR" w:bidi="fr_FR"/>
        </w:rPr>
        <w:t>conseil</w:t>
      </w:r>
      <w:r>
        <w:rPr>
          <w:lang w:val="fr_FR" w:bidi="fr_FR"/>
        </w:rPr>
        <w:t xml:space="preserve"> ou son </w:t>
      </w:r>
      <w:r>
        <w:rPr>
          <w:b/>
          <w:lang w:val="fr_FR" w:bidi="fr_FR"/>
        </w:rPr>
        <w:t>opinion</w:t>
      </w:r>
      <w:r>
        <w:rPr>
          <w:lang w:val="fr_FR" w:bidi="fr_FR"/>
        </w:rPr>
        <w:t xml:space="preserve"> sur la question.</w:t>
      </w:r>
    </w:p>
    <w:p>
      <w:pPr/>
      <w:r>
        <w:rPr>
          <w:lang w:val="fr_FR" w:bidi="fr_FR"/>
        </w:rPr>
      </w:r>
      <w:r>
        <w:rPr>
          <w:lang w:val="fr_FR" w:bidi="fr_FR"/>
        </w:rPr>
        <w:t xml:space="preserve">Arrêtez-vous ici et discutez en groupe pour déterminer quel mot ou quelle expression vous utiliserez pour traduire le terme </w:t>
      </w:r>
      <w:r>
        <w:rPr>
          <w:b/>
          <w:lang w:val="fr_FR" w:bidi="fr_FR"/>
        </w:rPr>
        <w:t>jugement</w:t>
      </w:r>
      <w:r>
        <w:rPr>
          <w:lang w:val="fr_FR" w:bidi="fr_FR"/>
        </w:rPr>
        <w:t xml:space="preserve"> lorsqu'il s'agit d'un conseil. Mettez cet audio en pause ici.</w:t>
      </w:r>
    </w:p>
    <w:p>
      <w:pPr/>
      <w:r>
        <w:rPr>
          <w:lang w:val="fr_FR" w:bidi="fr_FR"/>
        </w:rPr>
      </w:r>
      <w:r>
        <w:rPr>
          <w:lang w:val="fr_FR" w:bidi="fr_FR"/>
        </w:rPr>
        <w:t xml:space="preserve">Paul dit aux Corinthiens qu'ils peuvent se </w:t>
      </w:r>
      <w:r>
        <w:rPr>
          <w:b/>
          <w:lang w:val="fr_FR" w:bidi="fr_FR"/>
        </w:rPr>
        <w:t>fier</w:t>
      </w:r>
      <w:r>
        <w:rPr>
          <w:lang w:val="fr_FR" w:bidi="fr_FR"/>
        </w:rPr>
        <w:t xml:space="preserve"> à son jugement, car le Seigneur lui a fait grâce Quand quelqu'un fait preuve de miséricorde, c'est qu'il est bon, bienveillant ou compatissant.</w:t>
      </w:r>
    </w:p>
    <w:p>
      <w:pPr/>
      <w:r>
        <w:rPr>
          <w:lang w:val="fr_FR" w:bidi="fr_FR"/>
        </w:rPr>
      </w:r>
      <w:r>
        <w:rPr>
          <w:lang w:val="fr_FR" w:bidi="fr_FR"/>
        </w:rPr>
        <w:t xml:space="preserve">Arrêtez-vous ici et discuter en groupe du mot ou l'expression que vous allez utiliser pour traduire « </w:t>
      </w:r>
      <w:r>
        <w:rPr>
          <w:b/>
          <w:lang w:val="fr_FR" w:bidi="fr_FR"/>
        </w:rPr>
        <w:t>miséricorde</w:t>
      </w:r>
      <w:r>
        <w:rPr>
          <w:lang w:val="fr_FR" w:bidi="fr_FR"/>
        </w:rPr>
        <w:t xml:space="preserve">». Pour plus d'informations, sur </w:t>
      </w:r>
      <w:r>
        <w:rPr>
          <w:lang w:val="fr_FR" w:bidi="fr_FR"/>
        </w:rPr>
        <w:t>« miséricorde »</w:t>
      </w:r>
      <w:r>
        <w:rPr>
          <w:lang w:val="fr_FR" w:bidi="fr_FR"/>
        </w:rPr>
        <w:t>. consultez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Paul dit aux Corinthiens qu'il est </w:t>
      </w:r>
      <w:r>
        <w:rPr>
          <w:b/>
          <w:lang w:val="fr_FR" w:bidi="fr_FR"/>
        </w:rPr>
        <w:t>digne de confiance</w:t>
      </w:r>
      <w:r>
        <w:rPr>
          <w:lang w:val="fr_FR" w:bidi="fr_FR"/>
        </w:rPr>
        <w:t>, car le Seigneur a bien voulu lui donner la sagesse dont il a besoin pour répondre à leurs questions. Quand une personne est digne de confiance, cela signifie que vous pouvez faire confiance à cette personne. Vous pouvez compter sur cette personne ou dépendre d'elle. Utilisez le même mot que celui que vous avez employé dans les passages précédents pour désigner « digne de confiance » ou « fiable ».</w:t>
      </w:r>
    </w:p>
    <w:p>
      <w:pPr/>
      <w:r>
        <w:rPr>
          <w:lang w:val="fr_FR" w:bidi="fr_FR"/>
        </w:rPr>
      </w:r>
      <w:r>
        <w:rPr>
          <w:lang w:val="fr_FR" w:bidi="fr_FR"/>
        </w:rPr>
        <w:t xml:space="preserve">Paul a conseillé aux jeunes femmes dans l'Église de Corinthe de ne pas se marier. Paul a expliqué que cela était dû au fait qu'ils traversaient une période de </w:t>
      </w:r>
      <w:r>
        <w:rPr>
          <w:b/>
          <w:lang w:val="fr_FR" w:bidi="fr_FR"/>
        </w:rPr>
        <w:t>crise</w:t>
      </w:r>
      <w:r>
        <w:rPr>
          <w:lang w:val="fr_FR" w:bidi="fr_FR"/>
        </w:rPr>
        <w:t xml:space="preserve">, ou de </w:t>
      </w:r>
      <w:r>
        <w:rPr>
          <w:b/>
          <w:lang w:val="fr_FR" w:bidi="fr_FR"/>
        </w:rPr>
        <w:t>détresse</w:t>
      </w:r>
      <w:r>
        <w:rPr>
          <w:lang w:val="fr_FR" w:bidi="fr_FR"/>
        </w:rPr>
        <w:t>. Une crise est une période marquée par de grandes souffrances et de graves difficultés, telles que la persécution, la guerre ou la famine.</w:t>
      </w:r>
    </w:p>
    <w:p>
      <w:pPr/>
      <w:r>
        <w:rPr>
          <w:lang w:val="fr_FR" w:bidi="fr_FR"/>
        </w:rPr>
      </w:r>
      <w:r>
        <w:rPr>
          <w:lang w:val="fr_FR" w:bidi="fr_FR"/>
        </w:rPr>
        <w:t xml:space="preserve">Arrêtez-vous ici et discutez en groupe du mot ou de l'expression que vous allez utiliser pour traduire « </w:t>
      </w:r>
      <w:r>
        <w:rPr>
          <w:b/>
          <w:lang w:val="fr_FR" w:bidi="fr_FR"/>
        </w:rPr>
        <w:t>crise</w:t>
      </w:r>
      <w:r>
        <w:rPr>
          <w:lang w:val="fr_FR" w:bidi="fr_FR"/>
        </w:rPr>
        <w:t xml:space="preserve"> ». Mettez cet audio en pause ici.</w:t>
      </w:r>
    </w:p>
    <w:p>
      <w:pPr/>
      <w:r>
        <w:rPr>
          <w:lang w:val="fr_FR" w:bidi="fr_FR"/>
        </w:rPr>
      </w:r>
      <w:r>
        <w:rPr>
          <w:lang w:val="fr_FR" w:bidi="fr_FR"/>
        </w:rPr>
        <w:t xml:space="preserve">Paul dit aux personnes mariées ou fiancées de Corinthe qu'elles ne doivent pas se </w:t>
      </w:r>
      <w:r>
        <w:rPr>
          <w:b/>
          <w:lang w:val="fr_FR" w:bidi="fr_FR"/>
        </w:rPr>
        <w:t>séparer</w:t>
      </w:r>
      <w:r>
        <w:rPr>
          <w:lang w:val="fr_FR" w:bidi="fr_FR"/>
        </w:rPr>
        <w:t xml:space="preserve"> les unes des autres. En d'autres termes, ces personnes ne devraient pas chercher à se libérer de leur mariage ou de la promesse de mariage qu'elles se sont faite l'une à l'autre. Les personnes mariées doivent rester mariées ou les personnes fiancées doivent rester fiancées. On peut dire que les hommes et les femmes de Corinthe ne devraient pas chercher à se soustraire aux promesses qu'ils se sont faites les uns aux autres.</w:t>
      </w:r>
    </w:p>
    <w:p>
      <w:pPr/>
      <w:r>
        <w:rPr>
          <w:lang w:val="fr_FR" w:bidi="fr_FR"/>
        </w:rPr>
      </w:r>
      <w:r>
        <w:rPr>
          <w:lang w:val="fr_FR" w:bidi="fr_FR"/>
        </w:rPr>
        <w:t xml:space="preserve">Paul dit aux Corinthiens que ce n'est pas un </w:t>
      </w:r>
      <w:r>
        <w:rPr>
          <w:b/>
          <w:lang w:val="fr_FR" w:bidi="fr_FR"/>
        </w:rPr>
        <w:t>péché</w:t>
      </w:r>
      <w:r>
        <w:rPr>
          <w:lang w:val="fr_FR" w:bidi="fr_FR"/>
        </w:rPr>
        <w:t xml:space="preserve"> de se marier. Ils ne font rien de mal ou de mauvais s'ils choisissent de se marier. Utilisez le même mot ou la même expression pour péché que celui que vous avez utilisé tout au long de Corinthiens. Pour plus d'informations, consultez </w:t>
      </w:r>
      <w:r>
        <w:rPr>
          <w:lang w:val="fr_FR" w:bidi="fr_FR"/>
        </w:rPr>
        <w:t>péché</w:t>
      </w:r>
      <w:r>
        <w:rPr>
          <w:lang w:val="fr_FR" w:bidi="fr_FR"/>
        </w:rPr>
        <w:t xml:space="preserve"> dans le glossaire principal.</w:t>
      </w:r>
    </w:p>
    <w:p>
      <w:pPr/>
      <w:r>
        <w:rPr>
          <w:lang w:val="fr_FR" w:bidi="fr_FR"/>
        </w:rPr>
      </w:r>
      <w:r>
        <w:rPr>
          <w:lang w:val="fr_FR" w:bidi="fr_FR"/>
        </w:rPr>
        <w:t xml:space="preserve">Lorsque Paul s'adresse aux croyants de Corinthe, il les appelle « </w:t>
      </w:r>
      <w:r>
        <w:rPr>
          <w:b/>
          <w:lang w:val="fr_FR" w:bidi="fr_FR"/>
        </w:rPr>
        <w:t>frères</w:t>
      </w:r>
      <w:r>
        <w:rPr>
          <w:lang w:val="fr_FR" w:bidi="fr_FR"/>
        </w:rPr>
        <w:t xml:space="preserve"> » ou « </w:t>
      </w:r>
      <w:r>
        <w:rPr>
          <w:b/>
          <w:lang w:val="fr_FR" w:bidi="fr_FR"/>
        </w:rPr>
        <w:t>frères et sœurs</w:t>
      </w:r>
      <w:r>
        <w:rPr>
          <w:lang w:val="fr_FR" w:bidi="fr_FR"/>
        </w:rPr>
        <w:t xml:space="preserve"> ». Paul s'adresse aux hommes et aux femmes de l'Église lorsqu'il prononce ces paroles. Paul veut rappeler aux gens dans l'Église que Dieu les a faits en une famille maintenant qu'ils ont cru en Jésus. Utilisez le même mot pour frères ou frères et sœurs que celui que vous avez utilisé auparavant.</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7:32–40</w:t>
      </w:r>
      <w:r>
        <w:rPr>
          <w:lang w:val="fr_FR" w:bidi="fr_FR"/>
        </w:rPr>
      </w:r>
    </w:p>
    <w:p>
      <w:pPr>
        <w:pStyle w:val="Heading3"/>
      </w:pPr>
      <w:r>
        <w:rPr>
          <w:lang w:val="fr_FR" w:bidi="fr_FR"/>
        </w:rPr>
        <w:t>Écouter et Cœur</w:t>
      </w:r>
    </w:p>
    <w:p>
      <w:pPr/>
      <w:r>
        <w:rPr>
          <w:lang w:val="fr_FR" w:bidi="fr_FR"/>
        </w:rPr>
      </w:r>
      <w:r>
        <w:rPr>
          <w:lang w:val="fr_FR" w:bidi="fr_FR"/>
        </w:rPr>
        <w:t>À cette étape, écoutez 1 Corinthiens 7:32–40 et gardez ces paroles dans votre cœur.</w:t>
      </w:r>
    </w:p>
    <w:p>
      <w:pPr/>
      <w:r>
        <w:rPr>
          <w:lang w:val="fr_FR" w:bidi="fr_FR"/>
        </w:rPr>
      </w:r>
      <w:r>
        <w:rPr>
          <w:lang w:val="fr_FR" w:bidi="fr_FR"/>
        </w:rPr>
        <w:t>Écoutez trois fois la version audio de 1 Corinthiens 7:32–40, si possible dans trois traductions différentes.</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Jésus ou sur le Saint-Esprit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Corinthiens 7:32–40 dans la traduction la plus facile à comprendre.</w:t>
      </w:r>
    </w:p>
    <w:p>
      <w:pPr/>
      <w:r>
        <w:rPr>
          <w:lang w:val="fr_FR" w:bidi="fr_FR"/>
        </w:rPr>
      </w:r>
      <w:r>
        <w:rPr>
          <w:lang w:val="fr_FR" w:bidi="fr_FR"/>
        </w:rPr>
        <w:t>Ce passage est le dernier d'une série de passages étroitement liés au sein du chapitre sept. Les fidèles de l'Église de Corinthe se posaient beaucoup de questions sur le mariage, la séparation, le célibat et le remariage après le décès du conjoint. Ils ont envoyé leurs questions à Paul dans une lettre. Dans les quatre passages précédents, ainsi que dans celui-ci, Paul répond à toutes les questions posées par les Corinthiens. Dans ces quatre derniers passages, ainsi que dans celui-ci, Paul a établi un lien entre chaque question et une idée centrale : la vie avec Dieu dépasse notre situation ou nos circonstances personnelles, ainsi que les choses et les personnes qui nous entourent. Nous ne devons pas essayer de changer nos circonstances. Le monde lui-même va bientôt prendre fin. Mais la vie avec Dieu continuera pour toujours. Dieu nous aime tels que nous sommes, et nous pouvons le servir là où nous sommes.</w:t>
      </w:r>
    </w:p>
    <w:p>
      <w:pPr/>
      <w:r>
        <w:rPr>
          <w:lang w:val="fr_FR" w:bidi="fr_FR"/>
        </w:rPr>
      </w:r>
      <w:r>
        <w:rPr>
          <w:lang w:val="fr_FR" w:bidi="fr_FR"/>
        </w:rPr>
        <w:t>Dans le passage précédent, Paul a dit aux Corinthiens qu’il souhaitait les préserver des soucis et des inquiétudes de ce monde. Maintenant, dans ce passage, Paul continue avec cette idée. Paul dit qu'il veut que les Corinthiens soient libres de soucis. Paul dit qu'un homme qui n'est pas marié peut concentrer toute son attention sur le Seigneur. Le Seigneur est le seul que l'homme doive satisfaire. Mais Paul dit qu'un homme marié a d'autres choses à penser. Un homme marié doit réfléchir aux réalités de la vie et à la manière de rendre sa femme heureuse. L'homme marié a l'esprit partagé et ses pensées partent dans toutes les directions. Paul reprend cette idée en ce qui concerne les femmes non mariées. Paul parle d'une femme célibataire — peut-être une veuve — et d'une vierge, c'est-à-dire d'une jeune femme qui ne s'est jamais mariée. Une femme qui est célibataire peut concentrer toute son attention sur le Seigneur. Son but est de plaire seulement au Seigneur avec son corps et son esprit. Mais, dit Paul, une femme mariée a d'autres préoccupations. Un homme marié doit réfléchir aux réalités de la vie et à la manière de rendre sa femme heureuse. Paul termine cette partie en montrant qu'il se soucie des Corinthiens. Paul souhaite que ces conseils aident les Corinthiens, et non qu'ils leur imposent des contraintes. Paul veut qu'ils vivent d'une bonne manière. Paul ne veut pas qu'ils aient leur pensée divisée et aillent dans différentes directions.</w:t>
      </w:r>
    </w:p>
    <w:p>
      <w:pPr/>
      <w:r>
        <w:rPr>
          <w:lang w:val="fr_FR" w:bidi="fr_FR"/>
        </w:rPr>
      </w:r>
      <w:r>
        <w:rPr>
          <w:lang w:val="fr_FR" w:bidi="fr_FR"/>
        </w:rPr>
        <w:t>Arrêtez-vous ici et discutez de cette question en groupe : décrivez une situation où vous, ou quelqu’un que vous connaissez, avez eu l’esprit partagé parce que vous pensiez à plusieurs choses à la fois. En d'autres termes, d'autres choses vous ont distrait et vous ont empêché de vo concentrer sur l'essentiel. Peut-être qu'il y avait deux choses ou plus sur lesquelles vous étiez concentré ou sur lesquelles vous étiez inquiet en même temps. Comment cette pensée divisée a-t-elle affecté la façon dont vous avez agi et ressenti ? Mettez cet audio en pause ici.</w:t>
      </w:r>
    </w:p>
    <w:p>
      <w:pPr/>
      <w:r>
        <w:rPr>
          <w:lang w:val="fr_FR" w:bidi="fr_FR"/>
        </w:rPr>
      </w:r>
      <w:r>
        <w:rPr>
          <w:lang w:val="fr_FR" w:bidi="fr_FR"/>
        </w:rPr>
        <w:t xml:space="preserve">Paul aborde à présent une autre question posée par les Corinthiens. Cette partie est difficile à comprendre. Nous ne savons pas ce qui se passait à Corinthe et nous ne savons pas ce que les croyants de Corinthe avaient dit à Paul dans leur lettre. Il semble que, au sein de l'Église de Corinthe, certaines personnes étaient fiancées mais avaient reporté leur mariage. Nous ne savons pas pourquoi ils avaient repoussé leur mariage. </w:t>
      </w:r>
    </w:p>
    <w:p>
      <w:pPr/>
      <w:r>
        <w:rPr>
          <w:lang w:val="fr_FR" w:bidi="fr_FR"/>
        </w:rPr>
      </w:r>
      <w:r>
        <w:rPr>
          <w:lang w:val="fr_FR" w:bidi="fr_FR"/>
        </w:rPr>
        <w:t>Paul dit qu'un homme dans ces circonstances doit se marier s'il veut se marier. Cet homme est fiancé, il attend depuis longtemps et il a l'impression qu'il devrait se marier. Paul dit que si cet homme veut se marier, il doit le faire. Cet homme ne pèche pas en se mariant. Paul a dit la même chose dans les passages précédents. Maintenant, comme Paul l'a aussi fait dans les passages précédents, il veut montrer aux Corinthiens une vue différente sur la même question. Paul dit que cet homme-là pourrait envisager le mariage sous un autre angle. Si un homme célibataire a les idées très claires et ne ressent aucune pression pour se marier, il serait préférable pour lui de ne pas se marier. Si cet homme sait maîtriser ses pulsions sexuelles et s'est résolu à ne pas se marier, alors pour lui, ne pas se marier serait la bonne décision. Paul termine cette partie quand il dit, comme il l'a fait auparavant, que l'homme qui se marie fait une bonne chose et l'homme qui ne se marie pas le fait encore mieux.</w:t>
      </w:r>
    </w:p>
    <w:p>
      <w:pPr/>
      <w:r>
        <w:rPr>
          <w:lang w:val="fr_FR" w:bidi="fr_FR"/>
        </w:rPr>
      </w:r>
      <w:r>
        <w:rPr>
          <w:lang w:val="fr_FR" w:bidi="fr_FR"/>
        </w:rPr>
        <w:t>Arrêtez-vous ici et discutez de cette question en groupe : quelles sont les coutumes liées aux fréquentations et aux fiançailles dans votre culture ? Que se passerait-il si un homme décidait de ne pas se marier avec une femme avec laquelle il était fiancé ? Mettez cet audio en pause ici.</w:t>
      </w:r>
    </w:p>
    <w:p>
      <w:pPr/>
      <w:r>
        <w:rPr>
          <w:lang w:val="fr_FR" w:bidi="fr_FR"/>
        </w:rPr>
      </w:r>
      <w:r>
        <w:rPr>
          <w:lang w:val="fr_FR" w:bidi="fr_FR"/>
        </w:rPr>
        <w:t>Enfin, Paul s'attache à répondre à la dernière question posée par les Corinthiens dans cette partie de sa lettre. Ceci concerne une femme dont le mari était mort. Paul commence en rappelant aux Corinthiens quelque chose qu'il a dit plusieurs fois dans ces passages. Les couples mariés doivent rester mariés. Paul dit qu'une femme est liée à son mari tant que celui-ci est en vie. Le lien du mariage est un engagement qui dure tant que les deux conjoints sont en vie. Mais si le mari d'une femme croyante meurt, Paul dit que la femme est libre d'épouser quiconque elle souhaite. Mais son nouveau mari doit être dans le Seigneur, ce qui signifie qu'il doit être un disciple de Jésus. Ensuite, Paul répète une idée qu'il a dite plusieurs fois dans cette partie de sa lettre. Paul dit que, selon lui, la veuve sera plus heureuse si elle reste célibataire, comme elle l'est actuellement. Paul exprime également une idée similaire à une autre qu'il a déjà évoquée, mais cela peut paraître étrange. Paul dit : " Je pense que j'ai aussi l'Esprit de Dieu." Paul n'a en réalité aucun doute sur le fait que le Saint-Esprit habite en lui et lui confère puissance et sagesse. Paul laisse entendre, sur le ton de la plaisanterie, que ses conseils sont bons parce que l'Esprit de Dieu, ou le Saint-Esprit, habite en lui.</w:t>
      </w:r>
    </w:p>
    <w:p>
      <w:pPr/>
      <w:r>
        <w:rPr>
          <w:lang w:val="fr_FR" w:bidi="fr_FR"/>
        </w:rPr>
      </w:r>
      <w:r>
        <w:rPr>
          <w:lang w:val="fr_FR" w:bidi="fr_FR"/>
        </w:rPr>
        <w:t>Arrêtez-vous ici et discutez de cette question en groupe : Dans votre culture, si le mari d'une femme meurt, quels choix ou attentes la veuve a-t-elle pour son avenir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Corinthiens 7:32–40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 :</w:t>
      </w:r>
      <w:r>
        <w:rPr>
          <w:lang w:val="fr_FR" w:bidi="fr_FR"/>
        </w:rPr>
        <w:t xml:space="preserve"> Paul dit aux Corinthiens qu'il veut qu'ils soient libérés de toute inquiétude. Si un croyant est marié, cette personne pense à plaire à Dieu et à son mari ou à sa femme. Mais si un croyant n'est pas marié, cette personne peut se concentrer sur Dieu sans autres distractions.</w:t>
      </w:r>
    </w:p>
    <w:p>
      <w:pPr/>
      <w:r>
        <w:rPr>
          <w:lang w:val="fr_FR" w:bidi="fr_FR"/>
        </w:rPr>
      </w:r>
      <w:r>
        <w:rPr>
          <w:b/>
          <w:lang w:val="fr_FR" w:bidi="fr_FR"/>
        </w:rPr>
        <w:t>Dans la deuxième partie :</w:t>
      </w:r>
      <w:r>
        <w:rPr>
          <w:lang w:val="fr_FR" w:bidi="fr_FR"/>
        </w:rPr>
        <w:t xml:space="preserve"> Paul parle aux hommes qui sont fiancés, mais qui ont reporté le mariage. Paul dit que ces personnes doivent aller de l'avant et se marier si elles le veulent. Ils ne pèchent pas. Mais Paul dit qu'il serait préférable qu'ils restent célibataires.</w:t>
      </w:r>
    </w:p>
    <w:p>
      <w:pPr/>
      <w:r>
        <w:rPr>
          <w:lang w:val="fr_FR" w:bidi="fr_FR"/>
        </w:rPr>
      </w:r>
      <w:r>
        <w:rPr>
          <w:b/>
          <w:lang w:val="fr_FR" w:bidi="fr_FR"/>
        </w:rPr>
        <w:t>Dans la troisième partie :</w:t>
      </w:r>
      <w:r>
        <w:rPr>
          <w:lang w:val="fr_FR" w:bidi="fr_FR"/>
        </w:rPr>
        <w:t xml:space="preserve"> Paul évoque le cas d'une femme croyante dont le mari est décédé. Paul dit qu'elle est libre de se remarier, à condition que son nouveau mari soit croyant. Paul conclut en disant qu'il pense que la veuve sera plus heureuse si elle reste célibataire. Paul suggère que son opinion est bonne parce qu'il a le Saint-Esprit en lui.</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Homme célibataire</w:t>
      </w:r>
    </w:p>
    <w:p>
      <w:pPr>
        <w:pStyle w:val="ListBullet"/>
        <w:spacing w:line="240" w:lineRule="auto"/>
        <w:ind w:left="720"/>
      </w:pPr>
      <w:r>
        <w:rPr>
          <w:lang w:val="fr_FR" w:bidi="fr_FR"/>
        </w:rPr>
      </w:r>
      <w:r>
        <w:rPr>
          <w:lang w:val="fr_FR" w:bidi="fr_FR"/>
        </w:rPr>
        <w:t>Le Seigneur (Jésus ou Dieu)</w:t>
      </w:r>
    </w:p>
    <w:p>
      <w:pPr>
        <w:pStyle w:val="ListBullet"/>
        <w:spacing w:line="240" w:lineRule="auto"/>
        <w:ind w:left="720"/>
      </w:pPr>
      <w:r>
        <w:rPr>
          <w:lang w:val="fr_FR" w:bidi="fr_FR"/>
        </w:rPr>
      </w:r>
      <w:r>
        <w:rPr>
          <w:lang w:val="fr_FR" w:bidi="fr_FR"/>
        </w:rPr>
        <w:t>Couple marié</w:t>
      </w:r>
    </w:p>
    <w:p>
      <w:pPr>
        <w:pStyle w:val="ListBullet"/>
        <w:spacing w:line="240" w:lineRule="auto"/>
        <w:ind w:left="720"/>
      </w:pPr>
      <w:r>
        <w:rPr>
          <w:lang w:val="fr_FR" w:bidi="fr_FR"/>
        </w:rPr>
      </w:r>
      <w:r>
        <w:rPr>
          <w:lang w:val="fr_FR" w:bidi="fr_FR"/>
        </w:rPr>
        <w:t>Femme célibataire</w:t>
      </w:r>
    </w:p>
    <w:p>
      <w:pPr>
        <w:pStyle w:val="ListBullet"/>
        <w:spacing w:line="240" w:lineRule="auto"/>
        <w:ind w:left="720"/>
      </w:pPr>
      <w:r>
        <w:rPr>
          <w:lang w:val="fr_FR" w:bidi="fr_FR"/>
        </w:rPr>
      </w:r>
      <w:r>
        <w:rPr>
          <w:lang w:val="fr_FR" w:bidi="fr_FR"/>
        </w:rPr>
        <w:t>La veuve</w:t>
      </w:r>
    </w:p>
    <w:p>
      <w:pPr>
        <w:pStyle w:val="ListBullet"/>
        <w:spacing w:line="240" w:lineRule="auto"/>
        <w:ind w:left="720"/>
      </w:pPr>
      <w:r>
        <w:rPr>
          <w:lang w:val="fr_FR" w:bidi="fr_FR"/>
        </w:rPr>
      </w:r>
      <w:r>
        <w:rPr>
          <w:lang w:val="fr_FR" w:bidi="fr_FR"/>
        </w:rPr>
        <w:t>Et l'Esprit de Dieu</w:t>
      </w:r>
    </w:p>
    <w:p>
      <w:pPr/>
      <w:r>
        <w:rPr>
          <w:lang w:val="fr_FR" w:bidi="fr_FR"/>
        </w:rPr>
      </w:r>
      <w:r>
        <w:rPr>
          <w:lang w:val="fr_FR" w:bidi="fr_FR"/>
        </w:rPr>
        <w:t>Le début de ce passage montre qu'il est étroitement lié au dernier passage. Les deux passages sont vraiment ensemble.</w:t>
      </w:r>
    </w:p>
    <w:p>
      <w:pPr/>
      <w:r>
        <w:rPr>
          <w:lang w:val="fr_FR" w:bidi="fr_FR"/>
        </w:rPr>
      </w:r>
      <w:r>
        <w:rPr>
          <w:lang w:val="fr_FR" w:bidi="fr_FR"/>
        </w:rPr>
        <w:t>Arrêtez-vous ici et discutez de cette question en groupe : dans votre langue, comment montrez-vous que deux parties d'un récit ou d'un enseignement sont étroitement liées, et que l'une découle de l'autre ? Mettez cet audio en pause ici.</w:t>
      </w:r>
    </w:p>
    <w:p>
      <w:pPr/>
      <w:r>
        <w:rPr>
          <w:lang w:val="fr_FR" w:bidi="fr_FR"/>
        </w:rPr>
      </w:r>
      <w:r>
        <w:rPr>
          <w:lang w:val="fr_FR" w:bidi="fr_FR"/>
        </w:rPr>
        <w:t>Dans la première partie de ce passage, Paul dit qu'il veut que les Corinthiens soient libérés de soucis. En d'autres termes, Paul ne veut pas que les Corinthiens s'inquiètent tout le temps. Paul dit qu'un homme qui n'est pas marié peut concentrer toute son attention sur le Seigneur. Le Seigneur est le seul à qui un homme célibataire doit plaire. Mais Paul dit qu'un homme marié a d'autres soucis en tête. Un homme marié doit réfléchir aux réalités de la vie et à la manière de rendre sa femme heureuse. L'homme marié a son esprit partagé et va dans différentes directions. Paul répète l'idée avec les femmes qui ne sont pas mariées. Paul parle d'une femme célibataire — peut-être une veuve — et d'une vierge, c'est-à-dire d'une jeune femme qui ne s'est jamais mariée. Une femme qui est célibataire peut concentrer toute son attention sur la façon de plaire au Seigneur. Le but de cette femme est de ne plaire qu'au Seigneur, tant par son corps que par son esprit. Mais Paul dit qu'une femme marié a d'autres choses à penser. Un homme marié doit réfléchir aux réalités de la vie et à la manière de rendre sa femme heureuse. Paul termine cette partie en montrant qu'il se soucie des Corinthiens. Paul veut ce conseil pour aider les Corinthiens, et non pour leur mettre des limites. Paul veut qu'ils vivent d'une bonne manière. Paul ne veut pas que les Corinthiens aient des opinions divergentes et aillent dans des directions différentes. Quand la pensée des Corinthiens est divisée, ils ne peuvent pas se concentrer complètement sur une chose.</w:t>
      </w:r>
    </w:p>
    <w:p>
      <w:pPr/>
      <w:r>
        <w:rPr>
          <w:lang w:val="fr_FR" w:bidi="fr_FR"/>
        </w:rPr>
      </w:r>
      <w:r>
        <w:rPr>
          <w:lang w:val="fr_FR" w:bidi="fr_FR"/>
        </w:rPr>
        <w:t>Arrêtez-vous ici et discutez de cette question en groupe : dans votre langue, comment décrivez-vous le fait qu'une personne ait l'impression que ses pensées sont tiraillées dans différentes directions, ou que d'autres choses la détournent de quelque chose d'important ? Comment décrivez-vous le moment où une personne concentre toute son attention sur une personne ou une tâche ? Rappelez-vous l'histoire que vous avez racontée à l'étape précédente pendant que vous réfléchissez à la façon dont vous allez décrire quelqu'un qui pense différemment ou divise. Mettez cet audio en pause ici.</w:t>
      </w:r>
    </w:p>
    <w:p>
      <w:pPr/>
      <w:r>
        <w:rPr>
          <w:lang w:val="fr_FR" w:bidi="fr_FR"/>
        </w:rPr>
      </w:r>
      <w:r>
        <w:rPr>
          <w:lang w:val="fr_FR" w:bidi="fr_FR"/>
        </w:rPr>
        <w:t>Dans la deuxième partie : Paul parle aux hommes qui sont fiancés, mais qui ont reporté le mariage. Ces hommes peuvent avoir l'impression de faire honte à leurs fiancées parce qu'ils ne sont pas encore mariés. Paul dit qu'un homme dans ces circonstances doit se marier s'il veut se marier. Cet homme est fiancé, il attend depuis longtemps et est très amoureux de cette femme, et il a le sentiment qu'il devrait se marier. Peut-être que la femme vieillit et aura bientôt dépassé l'âge du mariage. Ainsi, Paul dit que si cet homme veut se marier, il devrait le faire. Cet homme ne pèche pas. Paul a dit la même chose dans les passages précédents. Puis, il change de sujet. Il dit que si un homme célibataire a les idées bien claires et ne ressent aucune pression pour se marier, il serait préférable pour lui de ne pas se marier. Si cet homme sait maîtriser ses pulsions sexuelles et s'est résolu à ne pas se marier, alors pour lui, ne pas se marier serait la bonne décision. Paul termine cette partie en disant, comme il l'a fait auparavant, que l'homme qui se marie fait une bonne chose, et que l'homme qui ne se marie pas fait encore mieux.</w:t>
      </w:r>
    </w:p>
    <w:p>
      <w:pPr/>
      <w:r>
        <w:rPr>
          <w:lang w:val="fr_FR" w:bidi="fr_FR"/>
        </w:rPr>
      </w:r>
      <w:r>
        <w:rPr>
          <w:lang w:val="fr_FR" w:bidi="fr_FR"/>
        </w:rPr>
        <w:t>Arrêtez-vous ici et discutez de cette question en groupe : Le début de cette deuxième partie montre qu'il y a une nouvelle idée à prendre. Dans votre langue, comment montrez-vous que vous passez à une nouvelle idée dans une histoire ou un enseignement ? Mettez cet audio en pause ici.</w:t>
      </w:r>
    </w:p>
    <w:p>
      <w:pPr/>
      <w:r>
        <w:rPr>
          <w:lang w:val="fr_FR" w:bidi="fr_FR"/>
        </w:rPr>
      </w:r>
      <w:r>
        <w:rPr>
          <w:lang w:val="fr_FR" w:bidi="fr_FR"/>
        </w:rPr>
        <w:t>Dans votre langue, comment montrez-vous que vous passez à une nouvelle idée dans une histoire ou un enseignement ? Paul dit qu'une femme est liée ou liée à son mari tant que son mari est vivant. Le lien du mariage est un engagement qui dure tant que les deux conjoints sont en vie. Mais si le mari d'une femme croyante vient à mourir, Paul dit que cette femme est libre d'épouser qui elle veut, à condition que son nouveau mari soit dans le Seigneur. Ensuite, Paul dit que selon lui, la veuve sera plus heureuse si elle reste comme elle est. Paul laisse entendre, sur le ton de la plaisanterie, que ses conseils sont judicieux parce qu’il estime que l’Esprit de Dieu, ou le Saint-Esprit, habite en lui. Paul sait qu'il a en lui l'Esprit de Dieu — Paul n'en doute pas et ne se demande pas s'il l'a.</w:t>
      </w:r>
    </w:p>
    <w:p>
      <w:pPr/>
      <w:r>
        <w:rPr>
          <w:lang w:val="fr_FR" w:bidi="fr_FR"/>
        </w:rPr>
      </w:r>
      <w:r>
        <w:rPr>
          <w:lang w:val="fr_FR" w:bidi="fr_FR"/>
        </w:rPr>
        <w:t>Arrêtez-vous ici et discutez de cette question en groupe : racontez une anecdote où vous avez prononcé des mots ou posé une question, et où toutes les personnes qui vous ont entendu ont compris que ce que vous vouliez vraiment dire était le contraire de ce que vous aviez dit. Cette façon de parler est-elle normale dans votre culture ? Comment employez-vous cette façon de parler ? Par exemple, le faites-vous pour faire rire les gens, ou pour enseigner ou réprimander quelqu'un ? Comment allez-vous montrer que Paul affirme que l'Esprit de Dieu lui donne la sagesse, tout comme il donne la sagesse à tous les croyants ?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Corinthiens 7:32–40 dans la traduction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Homme célibataire</w:t>
      </w:r>
    </w:p>
    <w:p>
      <w:pPr>
        <w:pStyle w:val="ListBullet"/>
        <w:spacing w:line="240" w:lineRule="auto"/>
        <w:ind w:left="720"/>
      </w:pPr>
      <w:r>
        <w:rPr>
          <w:lang w:val="fr_FR" w:bidi="fr_FR"/>
        </w:rPr>
      </w:r>
      <w:r>
        <w:rPr>
          <w:lang w:val="fr_FR" w:bidi="fr_FR"/>
        </w:rPr>
        <w:t>Le Seigneur (Jésus ou Dieu)</w:t>
      </w:r>
    </w:p>
    <w:p>
      <w:pPr>
        <w:pStyle w:val="ListBullet"/>
        <w:spacing w:line="240" w:lineRule="auto"/>
        <w:ind w:left="720"/>
      </w:pPr>
      <w:r>
        <w:rPr>
          <w:lang w:val="fr_FR" w:bidi="fr_FR"/>
        </w:rPr>
      </w:r>
      <w:r>
        <w:rPr>
          <w:lang w:val="fr_FR" w:bidi="fr_FR"/>
        </w:rPr>
        <w:t>Couple marié</w:t>
      </w:r>
    </w:p>
    <w:p>
      <w:pPr>
        <w:pStyle w:val="ListBullet"/>
        <w:spacing w:line="240" w:lineRule="auto"/>
        <w:ind w:left="720"/>
      </w:pPr>
      <w:r>
        <w:rPr>
          <w:lang w:val="fr_FR" w:bidi="fr_FR"/>
        </w:rPr>
      </w:r>
      <w:r>
        <w:rPr>
          <w:lang w:val="fr_FR" w:bidi="fr_FR"/>
        </w:rPr>
        <w:t>Femme célibataire</w:t>
      </w:r>
    </w:p>
    <w:p>
      <w:pPr>
        <w:pStyle w:val="ListBullet"/>
        <w:spacing w:line="240" w:lineRule="auto"/>
        <w:ind w:left="720"/>
      </w:pPr>
      <w:r>
        <w:rPr>
          <w:lang w:val="fr_FR" w:bidi="fr_FR"/>
        </w:rPr>
      </w:r>
      <w:r>
        <w:rPr>
          <w:lang w:val="fr_FR" w:bidi="fr_FR"/>
        </w:rPr>
        <w:t>La veuve</w:t>
      </w:r>
    </w:p>
    <w:p>
      <w:pPr>
        <w:pStyle w:val="ListBullet"/>
        <w:spacing w:line="240" w:lineRule="auto"/>
        <w:ind w:left="720"/>
      </w:pPr>
      <w:r>
        <w:rPr>
          <w:lang w:val="fr_FR" w:bidi="fr_FR"/>
        </w:rPr>
      </w:r>
      <w:r>
        <w:rPr>
          <w:lang w:val="fr_FR" w:bidi="fr_FR"/>
        </w:rPr>
        <w:t>Et l'Esprit de Dieu</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Dans la première partie, la personne qui joue le rôle de Paul pourrait dire à tous les acteurs qu'il veut qu'ils soient libérés de leurs soucis. La personne qui joue le rôle de Paul pourrait le montrer et encourager tout le monde à se concentrer sur Jésus. Maintenant, la personne qui joue le rôle de Paul pourrait prendre la personne qui n'est pas mariée et montrer comment un homme célibataire peut concentrer toute son attention sur le Seigneur, parce que l'homme célibataire n'a rien d'autre pour le distraire.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d'un homme célibataire et qui n'est pas distraite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Ensuite, la personne qui joue le rôle de Paul pourrait faire avancer le couple marié. La personne qui joue le rôle de l'homme marié pouvait aller et venir entre adorer Jésus et parler à sa femme. La femme pourrait montrer qu'elle a besoin d'argent, de soins médicaux ou qu'elle a d'autres besoins urgents et que son mari doit décider de la façon de prendre soin d'elle correctement, tout en essayant d'adorer Jésus.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mari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Ensuite, la personne qui joue le rôle de Paul pourrait répéter la scène, en commençant par la personne qui joue le rôle d'une femme qui n'est pas mariée. Cette fois, quand il se tourne vers la femme mariée, c'est elle qui court entre son mari et Jésus. La femme mariée devrait montrer qu'elle a du mal à trouver le juste équilibre entre prendre soin de son mari comme il se doit et continuer à adorer Jésus.</w:t>
      </w:r>
    </w:p>
    <w:p>
      <w:pPr/>
      <w:r>
        <w:rPr>
          <w:lang w:val="fr_FR" w:bidi="fr_FR"/>
        </w:rPr>
      </w:r>
      <w:r>
        <w:rPr>
          <w:lang w:val="fr_FR" w:bidi="fr_FR"/>
        </w:rPr>
        <w:t>À la fin de cette partie, la personne qui joue le rôle de Paul doit montrer qu'il se soucie des Corinthiens et qu'il n'essaie pas de leur mettre de limites. Paul pourrait montrer du doigt la personne qui joue le rôle de Jésus et montrer qu'il veut que les gens n'aient pas une pensée divisée et n'aillent pas dans deux directions différentes.</w:t>
      </w:r>
    </w:p>
    <w:p>
      <w:pPr/>
      <w:r>
        <w:rPr>
          <w:lang w:val="fr_FR" w:bidi="fr_FR"/>
        </w:rPr>
      </w:r>
      <w:r>
        <w:rPr>
          <w:lang w:val="fr_FR" w:bidi="fr_FR"/>
        </w:rPr>
        <w:t>Dans la deuxième partie, l'intrigue se concentre sur un différent groupe. L'acteur incarnant Paul pourrait faire intervenir un autre acteur incarnant un homme et une femme non mariés mais fiancés. Les personnes incarnant le couple pourraient expliquer à celui qui joue le rôle de Paul qu'elles ont une question délicate à poser. Pour une raison quelconque, ils ont reporté le mariage. La personne qui joue le rôle de Paul pourrait montrer avec amour qu'elle est libre de se marier si elle le veut. pas de problème.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 à l'acteur qui incarne le célibataire qui s'est marié : « Que ressens-tu ou que penses-tu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Ensuite, la personne qui joue le rôle de Paul pourrait se déplacer pour montrer qu'il a une idée différente à dire au couple fiancé. La personne qui joue le rôle de Paul pourrait demander à l'homme célibataire : « Que ressentez-vous à l'idée de ne pas vous marier ? Votre esprit est-il serein ? Ressentez-vous une pression à vous marier ? Est-ce une grande lutte de faire face à la tentation sexuelle ? La personne qui joue le rôle de l'homme célibataire doit montrer que toutes ces choses sont correctes. L'homme célibataire ne se sent inquiet pour aucune de ces choses. La personne qui joue le rôle de Paul doit ensuite montrer que dans ce cas, ce serait la bonne chose à faire de ne pas se marier. Enfin, la personne qui joue le rôle de Paul doit montrer le couple qui a choisi de se marier et dire qu'il a fait un bon choix. Ensuite, la personne qui joue le rôle de Paul devrait montrer le couple qui a choisi de ne pas se marier et dire qu'ils ont fait un choix encore meilleur.</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la veuve et qui ne s'est pas mariée à nouveau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Dans la troisième partie, le drame se déplace vers un groupe différent. La personne qui joue le rôle de Paul pourrait commencer par rappeler à tout le groupe que les couples mariés doivent rester mariés. Ensuite, la personne qui joue le rôle de Paul pourrait faire avancer le couple marié. Le couple marié pourrait agir comme s'ils marchaient ensemble, faisant quelque chose dans leur vie normale, quand soudainement le mari meurt. Maintenant, la personne qui joue le rôle de la veuve pourrait aller vers Paul et lui demander conseil. La personne qui joue le rôle de Paul pourrait montrer le doigt sur les hommes célibataires dans le groupe et montrer que la veuve est libre d'épouser l'un d'eux, à condition que son nouveau mari soit dans le Seigneur.</w:t>
      </w:r>
    </w:p>
    <w:p>
      <w:pPr/>
      <w:r>
        <w:rPr>
          <w:lang w:val="fr_FR" w:bidi="fr_FR"/>
        </w:rPr>
      </w:r>
      <w:r>
        <w:rPr>
          <w:lang w:val="fr_FR" w:bidi="fr_FR"/>
        </w:rPr>
        <w:t>Ensuite, la personne qui joue le rôle de Paul pourrait se déplacer pour montrer qu'il a une idée différente à dire au couple fiancé. Ensuite, Paul dit que selon lui, la veuve sera plus heureuse si elle reste comme elle est. Enfin, la personne qui joue le rôle de Paul pourrait montrer le rôle de l'Esprit de Dieu ou du Saint-Esprit. La personne qui joue le rôle de Paul pourrait lui montrer que l'Esprit de Dieu vit à l'intérieur de Paul et qu'il a donné cette sagesse.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la veuve et qui ne s'est pas mariée à nouveau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Corinthiens 7:32–40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aux Corinthiens qu'il souhaite qu'ils se sentent libérés </w:t>
      </w:r>
      <w:r>
        <w:rPr>
          <w:b/>
          <w:lang w:val="fr_FR" w:bidi="fr_FR"/>
        </w:rPr>
        <w:t>de toute anxiété</w:t>
      </w:r>
      <w:r>
        <w:rPr>
          <w:lang w:val="fr_FR" w:bidi="fr_FR"/>
        </w:rPr>
        <w:t>, c'est-à-dire qu'ils ne s'inquiètent pas face à une situation difficile.</w:t>
      </w:r>
    </w:p>
    <w:p>
      <w:pPr/>
      <w:r>
        <w:rPr>
          <w:lang w:val="fr_FR" w:bidi="fr_FR"/>
        </w:rPr>
      </w:r>
      <w:r>
        <w:rPr>
          <w:lang w:val="fr_FR" w:bidi="fr_FR"/>
        </w:rPr>
        <w:t>Arrêtez-vous ici et discutez en groupe du mot ou de l'expression que vous allez utiliser pour traduire « impure ». Mettez cet audio en pause ici.</w:t>
      </w:r>
    </w:p>
    <w:p>
      <w:pPr/>
      <w:r>
        <w:rPr>
          <w:lang w:val="fr_FR" w:bidi="fr_FR"/>
        </w:rPr>
      </w:r>
      <w:r>
        <w:rPr>
          <w:lang w:val="fr_FR" w:bidi="fr_FR"/>
        </w:rPr>
        <w:t xml:space="preserve">Paul dit qu'il est plus facile pour les personnes célibataires de servir le </w:t>
      </w:r>
      <w:r>
        <w:rPr>
          <w:b/>
          <w:lang w:val="fr_FR" w:bidi="fr_FR"/>
        </w:rPr>
        <w:t>Seigneur</w:t>
      </w:r>
      <w:r>
        <w:rPr>
          <w:lang w:val="fr_FR" w:bidi="fr_FR"/>
        </w:rPr>
        <w:t xml:space="preserve"> que pour celles qui sont mariées. Nous ne savons pas si Paul parle de servir Jésus ou Dieu. L'une ou l'autre pourrait être correcte. Utilisez le même mot ou la même expression pour “Seigneur” que celle employée dans les passages précédents. Pour plus d'informations sur le mot </w:t>
      </w:r>
      <w:r>
        <w:rPr>
          <w:lang w:val="fr_FR" w:bidi="fr_FR"/>
        </w:rPr>
        <w:t>Seigneur</w:t>
      </w:r>
      <w:r>
        <w:rPr>
          <w:lang w:val="fr_FR" w:bidi="fr_FR"/>
        </w:rPr>
        <w:t>, consultez le glossaire principal.</w:t>
      </w:r>
    </w:p>
    <w:p>
      <w:pPr/>
      <w:r>
        <w:rPr>
          <w:lang w:val="fr_FR" w:bidi="fr_FR"/>
        </w:rPr>
      </w:r>
      <w:r>
        <w:rPr>
          <w:lang w:val="fr_FR" w:bidi="fr_FR"/>
        </w:rPr>
        <w:t xml:space="preserve">Paul dit qu'il est plus facile pour une </w:t>
      </w:r>
      <w:r>
        <w:rPr>
          <w:b/>
          <w:lang w:val="fr_FR" w:bidi="fr_FR"/>
        </w:rPr>
        <w:t>femme célibataire</w:t>
      </w:r>
      <w:r>
        <w:rPr>
          <w:lang w:val="fr_FR" w:bidi="fr_FR"/>
        </w:rPr>
        <w:t xml:space="preserve"> et une </w:t>
      </w:r>
      <w:r>
        <w:rPr>
          <w:b/>
          <w:lang w:val="fr_FR" w:bidi="fr_FR"/>
        </w:rPr>
        <w:t>vierge</w:t>
      </w:r>
      <w:r>
        <w:rPr>
          <w:lang w:val="fr_FR" w:bidi="fr_FR"/>
        </w:rPr>
        <w:t xml:space="preserve"> de servir le Seigneur qu'une femme mariée. Quand Paul parle de « femme non mariée », il fait référence à une femme qui n'était pas mariée à ce moment-là. Peut-être qu'elle était une veuve. La vierge était une jeune femme qui ne s'était jamais mariée. Utilisez les mêmes mots ou expressions pour femme célibataire et pour vierge que ceux que vous avez utilisés dans les passages précédents.</w:t>
      </w:r>
    </w:p>
    <w:p>
      <w:pPr/>
      <w:r>
        <w:rPr>
          <w:lang w:val="fr_FR" w:bidi="fr_FR"/>
        </w:rPr>
      </w:r>
      <w:r>
        <w:rPr>
          <w:lang w:val="fr_FR" w:bidi="fr_FR"/>
        </w:rPr>
        <w:t xml:space="preserve">Paul dit qu’une femme célibataire ou une vierge peut se consacrer entièrement — tant dans son corps que dans son </w:t>
      </w:r>
      <w:r>
        <w:rPr>
          <w:b/>
          <w:lang w:val="fr_FR" w:bidi="fr_FR"/>
        </w:rPr>
        <w:t>esprit</w:t>
      </w:r>
      <w:r>
        <w:rPr>
          <w:lang w:val="fr_FR" w:bidi="fr_FR"/>
        </w:rPr>
        <w:t xml:space="preserve"> — au service du Seigneur. L'esprit réside dans la partie invisible et intérieure de l'être humain, celle qui entretient une relation avec Dieu. Utilisez le même mot ou la même expression pour désigner « l'esprit du Seigneur » que celui ou celle que vous avez utilisé(e) dans les passages précédents. Consultez </w:t>
      </w:r>
      <w:r>
        <w:rPr>
          <w:lang w:val="fr_FR" w:bidi="fr_FR"/>
        </w:rPr>
        <w:t>esprit d'une personne</w:t>
      </w:r>
      <w:r>
        <w:rPr>
          <w:lang w:val="fr_FR" w:bidi="fr_FR"/>
        </w:rPr>
        <w:t xml:space="preserve"> dans le glossaire principal.</w:t>
      </w:r>
    </w:p>
    <w:p>
      <w:pPr/>
      <w:r>
        <w:rPr>
          <w:lang w:val="fr_FR" w:bidi="fr_FR"/>
        </w:rPr>
      </w:r>
      <w:r>
        <w:rPr>
          <w:lang w:val="fr_FR" w:bidi="fr_FR"/>
        </w:rPr>
        <w:t xml:space="preserve">Paul dit qu'une femme est </w:t>
      </w:r>
      <w:r>
        <w:rPr>
          <w:b/>
          <w:lang w:val="fr_FR" w:bidi="fr_FR"/>
        </w:rPr>
        <w:t>liée à</w:t>
      </w:r>
      <w:r>
        <w:rPr>
          <w:lang w:val="fr_FR" w:bidi="fr_FR"/>
        </w:rPr>
        <w:t xml:space="preserve"> son mari tant que celui-ci est en vie. Utilisez le même mot ou la même expression pour désigner le fait d'être lié(e) à son mari ou à sa femme que celui ou celle que vous avez utilisé(e) dans le passage précédent.</w:t>
      </w:r>
    </w:p>
    <w:p>
      <w:pPr/>
      <w:r>
        <w:rPr>
          <w:lang w:val="fr_FR" w:bidi="fr_FR"/>
        </w:rPr>
      </w:r>
      <w:r>
        <w:rPr>
          <w:lang w:val="fr_FR" w:bidi="fr_FR"/>
        </w:rPr>
        <w:t xml:space="preserve">Une veuve qui est croyante est libre de se marier à nouveau, à condition qu'elle épouse un homme qui est </w:t>
      </w:r>
      <w:r>
        <w:rPr>
          <w:b/>
          <w:lang w:val="fr_FR" w:bidi="fr_FR"/>
        </w:rPr>
        <w:t>dans le Seigneur</w:t>
      </w:r>
      <w:r>
        <w:rPr>
          <w:lang w:val="fr_FR" w:bidi="fr_FR"/>
        </w:rPr>
        <w:t>. Si une personne est " dans le Seigneur ", elle croit et suit Jésus.</w:t>
      </w:r>
    </w:p>
    <w:p>
      <w:pPr/>
      <w:r>
        <w:rPr>
          <w:lang w:val="fr_FR" w:bidi="fr_FR"/>
        </w:rPr>
      </w:r>
      <w:r>
        <w:rPr>
          <w:lang w:val="fr_FR" w:bidi="fr_FR"/>
        </w:rPr>
        <w:t>Arrêtez-vous ici et discutez en groupe du mot ou de l'expression que vous allez utiliser pour dire qu'une personne est " dans le Seigneur." Mettez cet audio en pause ici.</w:t>
      </w:r>
    </w:p>
    <w:p>
      <w:pPr/>
      <w:r>
        <w:rPr>
          <w:lang w:val="fr_FR" w:bidi="fr_FR"/>
        </w:rPr>
      </w:r>
      <w:r>
        <w:rPr>
          <w:lang w:val="fr_FR" w:bidi="fr_FR"/>
        </w:rPr>
        <w:t xml:space="preserve">Paul dit aux Corinthiens que, selon lui, une </w:t>
      </w:r>
      <w:r>
        <w:rPr>
          <w:b/>
          <w:lang w:val="fr_FR" w:bidi="fr_FR"/>
        </w:rPr>
        <w:t>veuve</w:t>
      </w:r>
      <w:r>
        <w:rPr>
          <w:lang w:val="fr_FR" w:bidi="fr_FR"/>
        </w:rPr>
        <w:t xml:space="preserve"> serait plus heureuse si elle ne se remariait pas. Paul précise qu'il s'agit là de son </w:t>
      </w:r>
      <w:r>
        <w:rPr>
          <w:b/>
          <w:lang w:val="fr_FR" w:bidi="fr_FR"/>
        </w:rPr>
        <w:t>opinion</w:t>
      </w:r>
      <w:r>
        <w:rPr>
          <w:lang w:val="fr_FR" w:bidi="fr_FR"/>
        </w:rPr>
        <w:t xml:space="preserve"> sur la question. Utilisez le même mot ou la même expression pour juger, lorsque cela signifie opinion, que celui que vous avez utilisé dans les passages précédents.</w:t>
      </w:r>
    </w:p>
    <w:p>
      <w:pPr/>
      <w:r>
        <w:rPr>
          <w:lang w:val="fr_FR" w:bidi="fr_FR"/>
        </w:rPr>
      </w:r>
      <w:r>
        <w:rPr>
          <w:lang w:val="fr_FR" w:bidi="fr_FR"/>
        </w:rPr>
        <w:t>Paul conclut le passage en suggérant aux Corinthiens qu'ils peuvent faire confiance à son jugement parce qu'il a l'</w:t>
      </w:r>
      <w:r>
        <w:rPr>
          <w:b/>
          <w:lang w:val="fr_FR" w:bidi="fr_FR"/>
        </w:rPr>
        <w:t>Esprit de Dieu</w:t>
      </w:r>
      <w:r>
        <w:rPr>
          <w:lang w:val="fr_FR" w:bidi="fr_FR"/>
        </w:rPr>
        <w:t xml:space="preserve">. C'est une autre façon de parler du Saint-Esprit. C'est une façon différente de dire la même chose. Utilisez les mêmes mots ou expressions pour "Esprit de Dieu" que ceux que vous avez utilisés dans les passages précédents. Pour plus d'informations, consultez l'entrée « </w:t>
      </w:r>
      <w:r>
        <w:rPr>
          <w:lang w:val="fr_FR" w:bidi="fr_FR"/>
        </w:rPr>
        <w:t>Saint-Esprit</w:t>
      </w:r>
      <w:r>
        <w:rPr>
          <w:lang w:val="fr_FR" w:bidi="fr_FR"/>
        </w:rPr>
        <w:t xml:space="preserve"> »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8:1–13</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8:1–13 et gardez le dans votre cœur.</w:t>
      </w:r>
    </w:p>
    <w:p>
      <w:pPr/>
      <w:r>
        <w:rPr>
          <w:lang w:val="fr_FR" w:bidi="fr_FR"/>
        </w:rPr>
      </w:r>
      <w:r>
        <w:rPr>
          <w:lang w:val="fr_FR" w:bidi="fr_FR"/>
        </w:rPr>
        <w:t>Écoutez trois fois la version audio de 1 Corinthiens 8:1–13, si possible dans trois traductions différentes.</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Jésus ou sur le Saint-Esprit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8:1–13 dans la version la plus facile à comprendre.</w:t>
      </w:r>
    </w:p>
    <w:p>
      <w:pPr/>
      <w:r>
        <w:rPr>
          <w:lang w:val="fr_FR" w:bidi="fr_FR"/>
        </w:rPr>
      </w:r>
      <w:r>
        <w:rPr>
          <w:lang w:val="fr_FR" w:bidi="fr_FR"/>
        </w:rPr>
        <w:t>Paul a fini son enseignement sur les questions liées au mariage et les relations sexuelles. Paul commence maintenant un nouveau sujet. Il s'agit ici de la question de la consommation d'aliments offerts aux idoles. Ce passage est le premier d'une série consacrée à ce sujet.</w:t>
      </w:r>
    </w:p>
    <w:p>
      <w:pPr/>
      <w:r>
        <w:rPr>
          <w:lang w:val="fr_FR" w:bidi="fr_FR"/>
        </w:rPr>
      </w:r>
      <w:r>
        <w:rPr>
          <w:lang w:val="fr_FR" w:bidi="fr_FR"/>
        </w:rPr>
        <w:t>Il semble que les croyants à Corinthe avaient posé à Paul une question sur le fait de manger de la nourriture que les gens avaient offerte aux idoles.</w:t>
      </w:r>
    </w:p>
    <w:p>
      <w:pPr/>
      <w:r>
        <w:rPr>
          <w:lang w:val="fr_FR" w:bidi="fr_FR"/>
        </w:rPr>
      </w:r>
      <w:r>
        <w:rPr>
          <w:lang w:val="fr_FR" w:bidi="fr_FR"/>
        </w:rPr>
        <w:t>Il est important de comprendre un peu sur la situation à Corinthe. Les habitants de Corinthe — ceux qui ne connaissaient pas Jésus — adoraient de nombreux dieux différents. Chacun de ces dieux avait un temple. Un temple était une endroit où il y avait une statue de ce dieu - une idole. Les gens se rendaient dans ces temples lors de journées spéciales pour manger avec leurs amis.</w:t>
      </w:r>
    </w:p>
    <w:p>
      <w:pPr/>
      <w:r>
        <w:rPr>
          <w:lang w:val="fr_FR" w:bidi="fr_FR"/>
        </w:rPr>
      </w:r>
      <w:r>
        <w:rPr>
          <w:lang w:val="fr_FR" w:bidi="fr_FR"/>
        </w:rPr>
        <w:t xml:space="preserve">Arrêtez-vous ici et regardez une image de l'un des </w:t>
      </w:r>
      <w:r>
        <w:rPr>
          <w:lang w:val="fr_FR" w:bidi="fr_FR"/>
        </w:rPr>
        <w:t>temples à Corinthe</w:t>
      </w:r>
      <w:r>
        <w:rPr>
          <w:lang w:val="fr_FR" w:bidi="fr_FR"/>
        </w:rPr>
        <w:t xml:space="preserve">. En outre, regardez une image de l'une des </w:t>
      </w:r>
      <w:r>
        <w:rPr>
          <w:b/>
          <w:lang w:val="fr_FR" w:bidi="fr_FR"/>
        </w:rPr>
        <w:t>idoles</w:t>
      </w:r>
      <w:r>
        <w:rPr>
          <w:lang w:val="fr_FR" w:bidi="fr_FR"/>
        </w:rPr>
        <w:t xml:space="preserve"> que les gens adoraient. Mettez cet audio en pause ici.</w:t>
      </w:r>
    </w:p>
    <w:p>
      <w:pPr/>
      <w:r>
        <w:rPr>
          <w:lang w:val="fr_FR" w:bidi="fr_FR"/>
        </w:rPr>
      </w:r>
      <w:r>
        <w:rPr>
          <w:lang w:val="fr_FR" w:bidi="fr_FR"/>
        </w:rPr>
        <w:t>Pendant que les gens mangeaient et buvaient, ils loueraient le dieu du temple dans lequel ils étaient. Les gens buvaient aussi beaucoup d'alcool. Et il est probable que des actes sexuels interdits aient également été commis dans ces temples. Certains hommes et femmes vivaient dans ces temples, et d'autres personnes venaient avoir des relations sexuelles avec eux. Les gens pensaient que s'ils avaient des relations sexuelles avec quelqu'un dans le temple, quelque chose de bon leur arriverait. Ainsi, à cause de toutes ces mauvaises choses, nous pouvons comprendre que Paul aurait dit aux croyants plus tôt qu'ils ne doivent pas visiter ces temples !</w:t>
      </w:r>
    </w:p>
    <w:p>
      <w:pPr/>
      <w:r>
        <w:rPr>
          <w:lang w:val="fr_FR" w:bidi="fr_FR"/>
        </w:rPr>
      </w:r>
      <w:r>
        <w:rPr>
          <w:lang w:val="fr_FR" w:bidi="fr_FR"/>
        </w:rPr>
        <w:t>Arrêtez-vous ici et discutez : Racontez une histoire sur un lieu d'adoration dans votre communauté — pas un lieu d'adoration chrétien, mais un endroit où les gens adorent d'autres dieux ou des esprits. Quels types de choses les gens font-ils à cet endroit ? Mettez cet audio en pause ici.</w:t>
      </w:r>
    </w:p>
    <w:p>
      <w:pPr/>
      <w:r>
        <w:rPr>
          <w:lang w:val="fr_FR" w:bidi="fr_FR"/>
        </w:rPr>
      </w:r>
      <w:r>
        <w:rPr>
          <w:lang w:val="fr_FR" w:bidi="fr_FR"/>
        </w:rPr>
        <w:t>Ainsi, Paul avait plus tôt dit aux croyants à Corinthe qu'ils ne devraient pas aller dans les temples de ces idoles. Mais les gens sont aussi allés aux temples juste pour être avec leurs amis. C'était un endroit normal à aller et pour avoir un repas ensemble. Et ainsi, certains croyants s'étaient plaints à Paul. Ils voulaient aller aux temples. Non parce qu'ils voulaient adorer une idole, mais parce qu'ils voulaient être avec leurs amis ou parce qu'ils voulaient avoir un bon repas.</w:t>
      </w:r>
    </w:p>
    <w:p>
      <w:pPr/>
      <w:r>
        <w:rPr>
          <w:lang w:val="fr_FR" w:bidi="fr_FR"/>
        </w:rPr>
      </w:r>
      <w:r>
        <w:rPr>
          <w:lang w:val="fr_FR" w:bidi="fr_FR"/>
        </w:rPr>
        <w:t>Ces croyants étaient très arrogants. Très probablement, ils avaient dit à Paul : « Nous savons beaucoup de choses spirituelles ! Nous savons qu'il n'y a pas d'autres dieux à part Dieu. Les idoles ne sont rien. Il doit être totalement acceptable de manger cette viande ! Nous n'adorons pas une idole quand nous sommes dans le temple : nous mangeons juste ! Nous avons une foi très forte ! Les personnes qui pensent toujours qu'une idole est vraiment un dieu ont une foi faible. Mais nous ne sommes pas comme ces personnes faibles !</w:t>
      </w:r>
    </w:p>
    <w:p>
      <w:pPr/>
      <w:r>
        <w:rPr>
          <w:lang w:val="fr_FR" w:bidi="fr_FR"/>
        </w:rPr>
      </w:r>
      <w:r>
        <w:rPr>
          <w:lang w:val="fr_FR" w:bidi="fr_FR"/>
        </w:rPr>
        <w:t>Arrêtez-vous ici et discutez : Dans votre communauté, les gens offrent-ils de la nourriture aux idoles ou aux esprits ? Qu'est-ce que cela signifie si les gens mangent cette nourriture ? Comment différents croyants se sentent-ils à propos de cette nourriture ? Mettez cet audio en pause ici.</w:t>
      </w:r>
    </w:p>
    <w:p>
      <w:pPr/>
      <w:r>
        <w:rPr>
          <w:lang w:val="fr_FR" w:bidi="fr_FR"/>
        </w:rPr>
      </w:r>
      <w:r>
        <w:rPr>
          <w:lang w:val="fr_FR" w:bidi="fr_FR"/>
        </w:rPr>
        <w:t>Paul reconnaît que les idoles ne sont rien. Mais même ainsi, Paul dit aux croyants orgueilleux qu'ils ne doivent pas aller dans les temples. Ces croyants orgueilleux savent eux-mêmes qu'une idole n'est rien. Mais ils doivent penser aux autres croyants aussi. ICe qui importe peu, c'est de savoir si ces croyants orgueilleux possèdent ou non de grandes connaissances spirituelles. Il est beaucoup plus important qu'ils aiment les autres croyants et qu'ils s'assurent que ces autres croyants continuent aussi de croître dans leur foi !</w:t>
      </w:r>
    </w:p>
    <w:p>
      <w:pPr/>
      <w:r>
        <w:rPr>
          <w:lang w:val="fr_FR" w:bidi="fr_FR"/>
        </w:rPr>
      </w:r>
      <w:r>
        <w:rPr>
          <w:lang w:val="fr_FR" w:bidi="fr_FR"/>
        </w:rPr>
        <w:t>La plupart des croyants auraient adoré les idoles toute leur vie, avant qu'ils ne deviennent chrétiens. Certains d'entre eux peuvent toujours lutter pour vraiment croire que les idoles ne sont pas des dieux. S'ils voient d'autres croyants aller dans le temple, ils peuvent vouloir aller aussi. Ils ressentent qu'il est mauvais d'y aller, mais ils y vont parce qu'ils voient les croyants orgueilleux y aller. Ensuite, ils se sentent coupables et confus. Ils pourraient commencer à adorer les idoles à nouveau. Le comportement des croyants orgueilleux poussera ensuite d'autres croyants à commettre le péché !</w:t>
      </w:r>
    </w:p>
    <w:p>
      <w:pPr/>
      <w:r>
        <w:rPr>
          <w:lang w:val="fr_FR" w:bidi="fr_FR"/>
        </w:rPr>
      </w:r>
      <w:r>
        <w:rPr>
          <w:lang w:val="fr_FR" w:bidi="fr_FR"/>
        </w:rPr>
        <w:t>Arrêtez-vous ici et discutez : Pouvez-vous raconter une histoire sur certaines habitudes d'une autre foi pour lesquelles les gens dans votre communauté chrétienne ne sont pas d'accord si c'est bon de le faire ou pas ? Mettez cet audio en pause ici.</w:t>
      </w:r>
    </w:p>
    <w:p>
      <w:pPr/>
      <w:r>
        <w:rPr>
          <w:lang w:val="fr_FR" w:bidi="fr_FR"/>
        </w:rPr>
      </w:r>
      <w:r>
        <w:rPr>
          <w:lang w:val="fr_FR" w:bidi="fr_FR"/>
        </w:rPr>
        <w:t>Parce que les croyants orgueilleux ne prennent pas soin de leurs frères et sœurs plus faibles, ils pèchent. Ils pèchent contre les frères et sœurs plus faibles, mais c'est aussi un péché contre le Christ.</w:t>
      </w:r>
    </w:p>
    <w:p>
      <w:pPr/>
      <w:r>
        <w:rPr>
          <w:lang w:val="fr_FR" w:bidi="fr_FR"/>
        </w:rPr>
      </w:r>
      <w:r>
        <w:rPr>
          <w:lang w:val="fr_FR" w:bidi="fr_FR"/>
        </w:rPr>
        <w:t>Paul dit que lui-même ne voudra plus jamais manger de viande, si cela devait faire tomber un autre croyant dans le péché !</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8:1–13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comporte une scène.</w:t>
      </w:r>
    </w:p>
    <w:p>
      <w:pPr/>
      <w:r>
        <w:rPr>
          <w:lang w:val="fr_FR" w:bidi="fr_FR"/>
        </w:rPr>
      </w:r>
      <w:r>
        <w:rPr>
          <w:lang w:val="fr_FR" w:bidi="fr_FR"/>
        </w:rPr>
        <w:t>Dans ce passage, Paul explique que les croyants orgueilleux de Corinthe ne doivent pas manger de nourriture qui a été offerte aux idoles, car cela cause du tort à certains de leurs frères et sœurs dans la foi.</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personnes à Corinthe qui adorent les idoles</w:t>
      </w:r>
    </w:p>
    <w:p>
      <w:pPr>
        <w:pStyle w:val="ListBullet"/>
        <w:spacing w:line="240" w:lineRule="auto"/>
        <w:ind w:left="720"/>
      </w:pPr>
      <w:r>
        <w:rPr>
          <w:lang w:val="fr_FR" w:bidi="fr_FR"/>
        </w:rPr>
      </w:r>
      <w:r>
        <w:rPr>
          <w:lang w:val="fr_FR" w:bidi="fr_FR"/>
        </w:rPr>
        <w:t>Les croyants qui pensent qu'il est acceptable de manger de la nourriture qui est offerte aux idoles</w:t>
      </w:r>
    </w:p>
    <w:p>
      <w:pPr>
        <w:pStyle w:val="ListBullet"/>
        <w:spacing w:line="240" w:lineRule="auto"/>
        <w:ind w:left="720"/>
      </w:pPr>
      <w:r>
        <w:rPr>
          <w:lang w:val="fr_FR" w:bidi="fr_FR"/>
        </w:rPr>
      </w:r>
      <w:r>
        <w:rPr>
          <w:lang w:val="fr_FR" w:bidi="fr_FR"/>
        </w:rPr>
        <w:t>Et les croyants qui pensent qu'il est mauvais de manger de la nourriture qui est offerte aux idoles</w:t>
      </w:r>
    </w:p>
    <w:p>
      <w:pPr/>
      <w:r>
        <w:rPr>
          <w:lang w:val="fr_FR" w:bidi="fr_FR"/>
        </w:rPr>
      </w:r>
      <w:r>
        <w:rPr>
          <w:lang w:val="fr_FR" w:bidi="fr_FR"/>
        </w:rPr>
        <w:t>Paul commence en disant qu'il va maintenant parler de la nourriture qui avait été offerte aux idoles.</w:t>
      </w:r>
    </w:p>
    <w:p>
      <w:pPr/>
      <w:r>
        <w:rPr>
          <w:lang w:val="fr_FR" w:bidi="fr_FR"/>
        </w:rPr>
      </w:r>
      <w:r>
        <w:rPr>
          <w:lang w:val="fr_FR" w:bidi="fr_FR"/>
        </w:rPr>
        <w:t>Paul et les croyants à Corinthe savent que tout le monde a la connaissance. Les croyants orgueilleux de Corinthe avaient probablement affirmé qu'ils connaissaient tous de nombreuses choses spirituelles. Et l'une de ces choses spirituelles qu'ils savaient était que les idoles ne sont rien.</w:t>
      </w:r>
    </w:p>
    <w:p>
      <w:pPr/>
      <w:r>
        <w:rPr>
          <w:lang w:val="fr_FR" w:bidi="fr_FR"/>
        </w:rPr>
      </w:r>
      <w:r>
        <w:rPr>
          <w:lang w:val="fr_FR" w:bidi="fr_FR"/>
        </w:rPr>
        <w:t xml:space="preserve">Paul reconnaît que, en effet, les croyants le savent. Mais connaître certaines choses spirituelles ne sert à rien si cela te rend arrogant ! Les croyants de Corinthe étaient très fiers de connaître les choses spirituelles. Ils étaient si orgueilleux qu'ils étaient enflés : comme si quelqu'un avait soufflé de l'air à l'intérieur d'eux et maintenant ils étaient deux fois plus grands. Mais c'était juste de l'air ! Cela les a seulement fait </w:t>
      </w:r>
      <w:r>
        <w:rPr>
          <w:b/>
          <w:lang w:val="fr_FR" w:bidi="fr_FR"/>
        </w:rPr>
        <w:t>paraître</w:t>
      </w:r>
      <w:r>
        <w:rPr>
          <w:lang w:val="fr_FR" w:bidi="fr_FR"/>
        </w:rPr>
        <w:t xml:space="preserve"> plus importants, mais ils n'étaient pas </w:t>
      </w:r>
      <w:r>
        <w:rPr>
          <w:b/>
          <w:lang w:val="fr_FR" w:bidi="fr_FR"/>
        </w:rPr>
        <w:t>vraiment</w:t>
      </w:r>
      <w:r>
        <w:rPr>
          <w:lang w:val="fr_FR" w:bidi="fr_FR"/>
        </w:rPr>
        <w:t xml:space="preserve"> plus importants. Plus haut dans sa lettre, Paul avait utilisé ces mêmes termes — « se gonfler d'orgueil » ou « être arrogant » — pour décrire les croyants arrogants.</w:t>
      </w:r>
    </w:p>
    <w:p>
      <w:pPr/>
      <w:r>
        <w:rPr>
          <w:lang w:val="fr_FR" w:bidi="fr_FR"/>
        </w:rPr>
      </w:r>
      <w:r>
        <w:rPr>
          <w:lang w:val="fr_FR" w:bidi="fr_FR"/>
        </w:rPr>
        <w:t>Paul dit qu'il est beaucoup mieux d'aimer une autre personne que d'être arrogant que vous avez une connaissance spirituelle. Si vous aimez quelqu’un, vous l’aidez à avoir davantage de foi. Vous les aidez ainsi à mieux répondre à la volonté de Dieu. Paul utilise le langage spécifique de « l'édification ». Imaginez une maison qui n'est ni très grande ni très solide. On peut « améliorer » une maison pour qu'elle devienne une meilleure maison.</w:t>
      </w:r>
    </w:p>
    <w:p>
      <w:pPr/>
      <w:r>
        <w:rPr>
          <w:lang w:val="fr_FR" w:bidi="fr_FR"/>
        </w:rPr>
      </w:r>
      <w:r>
        <w:rPr>
          <w:lang w:val="fr_FR" w:bidi="fr_FR"/>
        </w:rPr>
        <w:t>Arrêtez-vous ici et discutez : comment diriez-vous dans votre langue que, quand on aime quelqu’un, on le renforce, tout comme on construit une maison pour qu’elle soit solide ? Mettez cet audio en pause ici.</w:t>
      </w:r>
    </w:p>
    <w:p>
      <w:pPr/>
      <w:r>
        <w:rPr>
          <w:lang w:val="fr_FR" w:bidi="fr_FR"/>
        </w:rPr>
      </w:r>
      <w:r>
        <w:rPr>
          <w:lang w:val="fr_FR" w:bidi="fr_FR"/>
        </w:rPr>
        <w:t xml:space="preserve">Paul dit que ces personnes qui pensent qu'elles savent des choses spirituelles n'en savent pas en fait assez. Ils pensent qu'ils savent des choses, mais ils ne le savent pas ! Ils ne savent pas qu'il est beaucoup plus important d'aimer Dieu que d'avoir une connaissance spirituelle. Parce que si vous aimez Dieu, alors Dieu </w:t>
      </w:r>
      <w:r>
        <w:rPr>
          <w:b/>
          <w:lang w:val="fr_FR" w:bidi="fr_FR"/>
        </w:rPr>
        <w:t>vous</w:t>
      </w:r>
      <w:r>
        <w:rPr>
          <w:lang w:val="fr_FR" w:bidi="fr_FR"/>
        </w:rPr>
        <w:t xml:space="preserve"> connaît! Cela est bien plus important que le fait que </w:t>
      </w:r>
      <w:r>
        <w:rPr>
          <w:b/>
          <w:lang w:val="fr_FR" w:bidi="fr_FR"/>
        </w:rPr>
        <w:t>vous</w:t>
      </w:r>
      <w:r>
        <w:rPr>
          <w:lang w:val="fr_FR" w:bidi="fr_FR"/>
        </w:rPr>
        <w:t xml:space="preserve"> sachiez des choses spirituelles !</w:t>
      </w:r>
    </w:p>
    <w:p>
      <w:pPr/>
      <w:r>
        <w:rPr>
          <w:lang w:val="fr_FR" w:bidi="fr_FR"/>
        </w:rPr>
      </w:r>
      <w:r>
        <w:rPr>
          <w:lang w:val="fr_FR" w:bidi="fr_FR"/>
        </w:rPr>
        <w:t>Ainsi, sur la nourriture qui est offerte aux idoles, Paul dit que nous savons qu'une idole n'est rien. Cela signifie que Paul le sait et les croyants orgueilleux à Corinthe le savent aussi. Ils savent qu'une idole est juste un morceau de bois ou de métal. Le dieu que cette idole représente n'existe pas. C'est ce qu'ont dit à Paul ces croyants orgueilleux, et Paul reconnaît que c'est vrai. Paul est aussi d'accord qu'il n'y a pas d'autre dieu à part Dieu. D'autres personnes peuvent dire qu'il y a beaucoup de dieux et de seigneurs ou de maîtres dans le ciel ou sur la terre, mais les chrétiens savent qu'il n'y a qu'un seul Dieu. C'est Dieu le père, qui a tout créé. C'est le Dieu pour lequel nous vivons. Et il n'y a qu'un Seigneur, qui est Jésus-Christ. Le Christ a tout créé pour Dieu. Nous vivons parce que le Christ nous a donné la vie.</w:t>
      </w:r>
    </w:p>
    <w:p>
      <w:pPr/>
      <w:r>
        <w:rPr>
          <w:lang w:val="fr_FR" w:bidi="fr_FR"/>
        </w:rPr>
      </w:r>
      <w:r>
        <w:rPr>
          <w:lang w:val="fr_FR" w:bidi="fr_FR"/>
        </w:rPr>
        <w:t>Arrêtez-vous ici et discutez : Quels types de choses les gens dans votre communauté, qui ne sont pas chrétiens, adorent-ils ? Quand vous discutez ensemble de ces choses que les gens vénèrent, comment les appelez-vous ? Quand vous dites que vous adorez le seul vrai Dieu, comment parlez-vous de lui pour montrer qu'il est le vrai Dieu ? Mettez cet audio en pause ici.</w:t>
      </w:r>
    </w:p>
    <w:p>
      <w:pPr/>
      <w:r>
        <w:rPr>
          <w:lang w:val="fr_FR" w:bidi="fr_FR"/>
        </w:rPr>
      </w:r>
      <w:r>
        <w:rPr>
          <w:lang w:val="fr_FR" w:bidi="fr_FR"/>
        </w:rPr>
        <w:t>Paul le sait donc, et les croyants orgueilleux le savent aussi. Mais tous les gens ne savent pas cela. Certaines personnes sont si habituées à croire que les idoles sont vraiment des dieux, qu'elles croient toujours cela un peu. S'ils mangent de la nourriture qui était offerte à une idole, ils pensent immédiatement à l'idole. Ils se sentent coupables de manger la nourriture. Ils ne sont pas comme les croyants forts, qui sont très sûrs que les idoles ne sont rien.</w:t>
      </w:r>
    </w:p>
    <w:p>
      <w:pPr/>
      <w:r>
        <w:rPr>
          <w:lang w:val="fr_FR" w:bidi="fr_FR"/>
        </w:rPr>
      </w:r>
      <w:r>
        <w:rPr>
          <w:lang w:val="fr_FR" w:bidi="fr_FR"/>
        </w:rPr>
        <w:t xml:space="preserve">Paul dit que la nourriture ne peut pas nous rapprocher de Dieu. Ce que nous mangeons ou ne mangeons pas n'a rien à voir avec le fait que Dieu nous accepte ou non. C'est peut-être là ce qu'auraient pu dire ces fidèles orgueilleux, et Paul partage leur avis. Mais, dit Paul, si nous </w:t>
      </w:r>
      <w:r>
        <w:rPr>
          <w:b/>
          <w:lang w:val="fr_FR" w:bidi="fr_FR"/>
        </w:rPr>
        <w:t>ne</w:t>
      </w:r>
      <w:r>
        <w:rPr>
          <w:lang w:val="fr_FR" w:bidi="fr_FR"/>
        </w:rPr>
        <w:t xml:space="preserve"> mangeons pas de nourriture offerte aux idoles, nous ne sommes pas moins chrétiens que ceux qui en mangent. Et si nous </w:t>
      </w:r>
      <w:r>
        <w:rPr>
          <w:b/>
          <w:lang w:val="fr_FR" w:bidi="fr_FR"/>
        </w:rPr>
        <w:t>mangeons</w:t>
      </w:r>
      <w:r>
        <w:rPr>
          <w:lang w:val="fr_FR" w:bidi="fr_FR"/>
        </w:rPr>
        <w:t xml:space="preserve"> cette nourriture, nous ne sommes pas meilleurs chrétiens que les personnes qui n'en mangent pas ! Les croyants orgueilleux ne doivent pas penser qu'ils étaient meilleurs chrétiens que les autres parce qu'ils ont mangé cette nourriture.</w:t>
      </w:r>
    </w:p>
    <w:p>
      <w:pPr/>
      <w:r>
        <w:rPr>
          <w:lang w:val="fr_FR" w:bidi="fr_FR"/>
        </w:rPr>
      </w:r>
      <w:r>
        <w:rPr>
          <w:lang w:val="fr_FR" w:bidi="fr_FR"/>
        </w:rPr>
        <w:t>Paul dit qu'il est très important que nous ne fassions pas de mal à nos frères et sœurs. Les croyants orgueilleux pensent qu'ils sont libres de manger de la nourriture offerte aux idoles. Mais ce qu'ils font pourrait vraiment faire du mal aux autres croyants — ceux qui ne sont pas si forts et puissants que les croyants orgueilleux.</w:t>
      </w:r>
    </w:p>
    <w:p>
      <w:pPr/>
      <w:r>
        <w:rPr>
          <w:lang w:val="fr_FR" w:bidi="fr_FR"/>
        </w:rPr>
      </w:r>
      <w:r>
        <w:rPr>
          <w:lang w:val="fr_FR" w:bidi="fr_FR"/>
        </w:rPr>
        <w:t>Si ces croyants moins fervents voyaient d'autres croyants prendre un repas dans un temple, ils pourraient être tentés d'aller faire de même, d'autant plus que ces croyants qui continuent à fréquenter le temple sont sans doute des personnes riches et influentes. Les autres croyants aimeraient beaucoup suivre l'exemple de ces personnes fortes et puissantes. Mais contrairement à ces personnes fortes et puissantes, les personnes dites faibles ne sont pas complètement sûres que les idoles ne sont rien. Ils ressentent toujours que c'est un péché de manger de la nourriture qui est offerte aux idoles. Ainsi, ils ne veulent pas aller dans le temple, mais ils voient d'autres croyants y aller, et alors ils le font aussi. Cela les fait se sentir coupables et confus. Cela pourrait les faire commencer à adorer les idoles à nouveau. Ainsi, quand les croyants orgueilleux font ce qu'ils veulent faire, ils deviennent une pierre d'achoppement ou une chose qui fait que les croyants faibles trébuchent et tombent, ou pèchent. Les croyants orgueilleux pensent qu'ils savent tellement. Mais à cause de ce qu'ils font, certains croyants plus faibles peuvent commencer à pécher. Le Christ est mort pour sauver ces personnes, mais alors ces croyants orgueilleux les détruisent !</w:t>
      </w:r>
    </w:p>
    <w:p>
      <w:pPr/>
      <w:r>
        <w:rPr>
          <w:lang w:val="fr_FR" w:bidi="fr_FR"/>
        </w:rPr>
      </w:r>
      <w:r>
        <w:rPr>
          <w:lang w:val="fr_FR" w:bidi="fr_FR"/>
        </w:rPr>
        <w:t>Quand les croyants orgueilleux font pécher les croyants plus faibles, ces croyants orgueilleux font eux-mêmes le péché. Ce péché fait mal aux autres croyants, mais il fait aussi mal au Christ ! Le Christ est mort pour ces personnes, mais ces croyants orgueilleux annulent le travail du Christ.</w:t>
      </w:r>
    </w:p>
    <w:p>
      <w:pPr/>
      <w:r>
        <w:rPr>
          <w:lang w:val="fr_FR" w:bidi="fr_FR"/>
        </w:rPr>
      </w:r>
      <w:r>
        <w:rPr>
          <w:lang w:val="fr_FR" w:bidi="fr_FR"/>
        </w:rPr>
        <w:t>Paul dit qu'il préférerait ne plus jamais manger de viande que de faire pécher un autre croyant !</w:t>
      </w:r>
    </w:p>
    <w:p>
      <w:pPr/>
      <w:r>
        <w:rPr>
          <w:lang w:val="fr_FR" w:bidi="fr_FR"/>
        </w:rPr>
      </w:r>
      <w:r>
        <w:rPr>
          <w:lang w:val="fr_FR" w:bidi="fr_FR"/>
        </w:rPr>
        <w:t>Maintenant, le groupe doit créer un scénario d'images, dessiner ou utiliser des objets pour visualiser le passage et les actions qui s'y trouvent.</w:t>
      </w:r>
    </w:p>
    <w:p>
      <w:pPr/>
      <w:r>
        <w:rPr>
          <w:lang w:val="fr_FR" w:bidi="fr_FR"/>
        </w:rPr>
      </w:r>
      <w:r>
        <w:rPr>
          <w:lang w:val="fr_FR" w:bidi="fr_FR"/>
        </w:rPr>
        <w:t>Vous pourriez jouer ou utiliser des objets ou des dessins pour montrer la situation dont Paul parle dans ce passage. Les croyants orgueilleux vont dans le temple des idoles et mangent les repas là. Ils disent que cela est acceptable parce que les idoles ne sont rien. Il n'y a pas d'autres dieux à part Dieu. Certains autres croyants voient cela. Ces croyants deviennent confus. Ils pensent qu'il n'est pas bon d'aller dans ces temples, mais ils pensent qu'ils devraient faire la même chose que ces croyants orgueilleux font. Certains vont en effet dans le temple. Ils commencent ensuite à adorer ces idoles à nouveau. Ils se détournent même de Dieu. Montrez que Dieu est très en colère contre ces croyants orgueilleux parce qu'ils ont fait pécher les autres croyants.</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8:1–13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Ce passage comporte une scène.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personnes à Corinthe qui adorent les idoles</w:t>
      </w:r>
    </w:p>
    <w:p>
      <w:pPr>
        <w:pStyle w:val="ListBullet"/>
        <w:spacing w:line="240" w:lineRule="auto"/>
        <w:ind w:left="720"/>
      </w:pPr>
      <w:r>
        <w:rPr>
          <w:lang w:val="fr_FR" w:bidi="fr_FR"/>
        </w:rPr>
      </w:r>
      <w:r>
        <w:rPr>
          <w:lang w:val="fr_FR" w:bidi="fr_FR"/>
        </w:rPr>
        <w:t>Les croyants qui pensent qu'il est acceptable de manger de la nourriture qui est offerte aux idoles</w:t>
      </w:r>
    </w:p>
    <w:p>
      <w:pPr>
        <w:pStyle w:val="ListBullet"/>
        <w:spacing w:line="240" w:lineRule="auto"/>
        <w:ind w:left="720"/>
      </w:pPr>
      <w:r>
        <w:rPr>
          <w:lang w:val="fr_FR" w:bidi="fr_FR"/>
        </w:rPr>
      </w:r>
      <w:r>
        <w:rPr>
          <w:lang w:val="fr_FR" w:bidi="fr_FR"/>
        </w:rPr>
        <w:t>Et les croyants qui pensent qu'il est mauvais de manger de la nourriture qui est offerte aux idoles</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Que Paul reste debout pendant que les habitants de Corinthe l'écoutent. Certaines personnes sont des croyants orgueilleux et certaines autres personnes peuvent être des croyants dits faibles.</w:t>
      </w:r>
    </w:p>
    <w:p>
      <w:pPr/>
      <w:r>
        <w:rPr>
          <w:lang w:val="fr_FR" w:bidi="fr_FR"/>
        </w:rPr>
      </w:r>
      <w:r>
        <w:rPr>
          <w:lang w:val="fr_FR" w:bidi="fr_FR"/>
        </w:rPr>
        <w:t>Mettez en scène Paul s'adressant aux croyants. Paul dit qu'il veut parler à propos du fait de manger de la nourriture qui est offerte aux idoles. Paul dit que nous savons tous beaucoup de choses spirituelles. Mais connaître des choses spirituelles ne sert à rien si cela te rend arrogant. C'est beaucoup mieux d'aimer les autres. Ensuite, vous aidez ces personnes à grandir ! Les personnes qui pensent qu'elles savent tellement ne savent pas la chose la plus importante. Ils ne savent pas qu'il est plus important que nous aimions Dieu. Parce qu'alors Dieu nous connaît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des Corinthiens orgueilleux : « Que pensez-vous ? » Les gens peuvent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que Paul continue de parler Paul dit : « Vous, croyants orgueilleux, avez raison quand vous dites que les idoles ne sont rien. Il est vrai que seul Dieu est là et qu'il n'y a pas d'autres dieux à part Lui. Même si beaucoup d'autres personnes pensent qu'il existe de nombreux dieux et seigneurs, tant au ciel que sur terre, nous ne partageons pas cet avis. Nous savons qu'il n'y a qu'un seul Dieu, qui est notre père. Et nous savons qu'il n'y a qu'un seul Seigneur, Jésus-Christ. Dieu a tout fait par Jésus et nous vivons pour Dieu et parce que Jésus nous a sauvés."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des Corinthiens orgueilleux : « Que pensez-vous ? » Les gens peuvent répondre par des choses comme :</w:t>
      </w:r>
    </w:p>
    <w:p>
      <w:pPr>
        <w:pStyle w:val="ListBullet"/>
        <w:spacing w:line="240" w:lineRule="auto"/>
        <w:ind w:left="720"/>
      </w:pPr>
      <w:r>
        <w:rPr>
          <w:lang w:val="fr_FR" w:bidi="fr_FR"/>
        </w:rPr>
      </w:r>
      <w:r>
        <w:rPr>
          <w:lang w:val="fr_FR" w:bidi="fr_FR"/>
        </w:rPr>
        <w:t>Demandez aux personnes qui jouent le rôle des croyants faibles : « Que pensez-vous ? » Les gens peuvent dire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que Paul continue de parler Paul dit : « Mais tout le monde ne sait pas si bien cela. Certaines personnes ont adoré les idoles pendant très longtemps. Quand ils mangent de la viande qui est offerte aux idoles, ils pensent qu'ils adorent en fait l'idole. Ensuite, ils se sentent coupables à ce sujet."</w:t>
      </w:r>
    </w:p>
    <w:p>
      <w:pPr>
        <w:pStyle w:val="ListBullet"/>
        <w:spacing w:line="240" w:lineRule="auto"/>
        <w:ind w:left="720"/>
      </w:pPr>
      <w:r>
        <w:rPr>
          <w:lang w:val="fr_FR" w:bidi="fr_FR"/>
        </w:rPr>
      </w:r>
      <w:r>
        <w:rPr>
          <w:lang w:val="fr_FR" w:bidi="fr_FR"/>
        </w:rPr>
        <w:t>Demandez aux personnes qui jouent le rôle des croyants faibles : « Que pensez-vous ? » Les gens peuvent dire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que Paul continue de parler Paul dit : « La nourriture que nous mangeons n'a rien à voir avec le fait que Dieu nous accepte ou non. Nous ne sommes pas de mauvais chrétiens si nous ne mangeons pas la nourriture. Et si nous mangeons la nourriture, cela ne nous rend pas meilleurs chrétiens. Nous pouvons penser que nous sommes libres de faire quelque chose, mais nous devons être prudents ! Nous pouvons faire du mal à nos frères et sœurs en faisant cela."</w:t>
      </w:r>
    </w:p>
    <w:p>
      <w:pPr>
        <w:pStyle w:val="ListBullet"/>
        <w:spacing w:line="240" w:lineRule="auto"/>
        <w:ind w:left="720"/>
      </w:pPr>
      <w:r>
        <w:rPr>
          <w:lang w:val="fr_FR" w:bidi="fr_FR"/>
        </w:rPr>
      </w:r>
      <w:r>
        <w:rPr>
          <w:lang w:val="fr_FR" w:bidi="fr_FR"/>
        </w:rPr>
        <w:t>Demandez aux personnes qui jouent le rôle des croyants forts : « Que pensez-vous ? » Les gens peuvent dire des choses comme :</w:t>
      </w:r>
    </w:p>
    <w:p>
      <w:pPr>
        <w:pStyle w:val="ListBullet"/>
        <w:spacing w:line="240" w:lineRule="auto"/>
        <w:ind w:left="720"/>
      </w:pPr>
      <w:r>
        <w:rPr>
          <w:lang w:val="fr_FR" w:bidi="fr_FR"/>
        </w:rPr>
      </w:r>
      <w:r>
        <w:rPr>
          <w:lang w:val="fr_FR" w:bidi="fr_FR"/>
        </w:rPr>
        <w:t>Demandez aux personnes qui jouent le rôle des croyants faibles : « Que pensez-vous ? » Les gens peuvent dire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que Paul dit que si un croyant faible voit un autre croyant — quelqu'un qui pense qu'il a beaucoup de connaissance spirituelle — aller dans le temple d'une idole pour avoir un repas, ce croyant deviendrait très confus. Le croyant voudra aussi manger de la nourriture qui était offerte à une idole, même s'il estime que c'est mal. C'est alors ce croyant qui se croit si savant qui sera la cause pour laquelle Dieu devra punir l'autre croyant. Le Christ était mort pour sauver ce croyant, mais maintenant il n'est plus sauvé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des croyants forts : « Que pensez-vous ? » Les gens peuvent dire des choses comme :</w:t>
      </w:r>
    </w:p>
    <w:p>
      <w:pPr>
        <w:pStyle w:val="ListBullet"/>
        <w:spacing w:line="240" w:lineRule="auto"/>
        <w:ind w:left="720"/>
      </w:pPr>
      <w:r>
        <w:rPr>
          <w:lang w:val="fr_FR" w:bidi="fr_FR"/>
        </w:rPr>
      </w:r>
      <w:r>
        <w:rPr>
          <w:lang w:val="fr_FR" w:bidi="fr_FR"/>
        </w:rPr>
        <w:t>Demandez aux personnes qui jouent le rôle des croyants faibles : « Que pensez-vous ? » Les gens peuvent dire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que Paul continue de parler Paul dit : « Si vous faites cela, vous péchez contre vos frères et sœurs parce que vous les confondez. Et parce que vous faites cela, vous péchez contre le Christ. Et ainsi, je préférerais ne plus jamais manger de viande que faire pécher l'un de mes frères ou sœurs à cause de ce que je mange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 Que penses-tu ? » Les gens peuvent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8:1–13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Une </w:t>
      </w:r>
      <w:r>
        <w:rPr>
          <w:b/>
          <w:lang w:val="fr_FR" w:bidi="fr_FR"/>
        </w:rPr>
        <w:t>idole</w:t>
      </w:r>
      <w:r>
        <w:rPr>
          <w:lang w:val="fr_FR" w:bidi="fr_FR"/>
        </w:rPr>
        <w:t xml:space="preserve"> est un objet que les gens font dans le but d'adorer un dieu. L'objet rappelle aux gens certaines caractéristiques de ce dieu. Les gens adorent cette idole comme si c'est ce Dieu lui-même. Dieu avait interdit à son peuple de ne jamais adorer une idole.</w:t>
      </w:r>
    </w:p>
    <w:p>
      <w:pPr/>
      <w:r>
        <w:rPr>
          <w:lang w:val="fr_FR" w:bidi="fr_FR"/>
        </w:rPr>
      </w:r>
      <w:r>
        <w:rPr>
          <w:lang w:val="fr_FR" w:bidi="fr_FR"/>
        </w:rPr>
        <w:t xml:space="preserve">Arrêtez-vous ici et regardez une image de l'une des </w:t>
      </w:r>
      <w:r>
        <w:rPr>
          <w:b/>
          <w:lang w:val="fr_FR" w:bidi="fr_FR"/>
        </w:rPr>
        <w:t>idoles</w:t>
      </w:r>
      <w:r>
        <w:rPr>
          <w:lang w:val="fr_FR" w:bidi="fr_FR"/>
        </w:rPr>
        <w:t xml:space="preserve"> que les gens de Corinthe adoraient. Mettez cet audio en pause ici.</w:t>
      </w:r>
    </w:p>
    <w:p>
      <w:pPr/>
      <w:r>
        <w:rPr>
          <w:lang w:val="fr_FR" w:bidi="fr_FR"/>
        </w:rPr>
      </w:r>
      <w:r>
        <w:rPr>
          <w:lang w:val="fr_FR" w:bidi="fr_FR"/>
        </w:rPr>
        <w:t xml:space="preserve">Arrêtez-vous ici et discutez du mot que vous allez utiliser dans votre traduction pour une </w:t>
      </w:r>
      <w:r>
        <w:rPr>
          <w:b/>
          <w:lang w:val="fr_FR" w:bidi="fr_FR"/>
        </w:rPr>
        <w:t>idole</w:t>
      </w:r>
      <w:r>
        <w:rPr>
          <w:lang w:val="fr_FR" w:bidi="fr_FR"/>
        </w:rPr>
        <w:t xml:space="preserve">. Le mot </w:t>
      </w:r>
      <w:r>
        <w:rPr>
          <w:lang w:val="fr_FR" w:bidi="fr_FR"/>
        </w:rPr>
        <w:t>idole</w:t>
      </w:r>
      <w:r>
        <w:rPr>
          <w:lang w:val="fr_FR" w:bidi="fr_FR"/>
        </w:rPr>
        <w:t xml:space="preserve"> est dans le glossaire principal. Mettez cet audio en pause ici.</w:t>
      </w:r>
    </w:p>
    <w:p>
      <w:pPr/>
      <w:r>
        <w:rPr>
          <w:lang w:val="fr_FR" w:bidi="fr_FR"/>
        </w:rPr>
      </w:r>
      <w:r>
        <w:rPr>
          <w:lang w:val="fr_FR" w:bidi="fr_FR"/>
        </w:rPr>
        <w:t xml:space="preserve">Les non-croyants à Corinthe </w:t>
      </w:r>
      <w:r>
        <w:rPr>
          <w:b/>
          <w:lang w:val="fr_FR" w:bidi="fr_FR"/>
        </w:rPr>
        <w:t>offraient</w:t>
      </w:r>
      <w:r>
        <w:rPr>
          <w:lang w:val="fr_FR" w:bidi="fr_FR"/>
        </w:rPr>
        <w:t xml:space="preserve"> de la nourriture aux idoles. Ces personnes ont fait cela pour rendre ces dieux heureux. Bien sûr, les idoles ne pouvaient pas vraiment manger de la nourriture. Mais les gens ont fait semblant que les idoles mangeaient de la nourriture. Après cela, les gens mangeaient eux-mêmes la nourriture ou la donnaient à autres personnes. Les gens considéraient cette nourriture de spéciale. Les gens pensaient que s'ils mangeaient une telle nourriture, les dieux feraient quelque chose de bon pour eux.</w:t>
      </w:r>
    </w:p>
    <w:p>
      <w:pPr/>
      <w:r>
        <w:rPr>
          <w:lang w:val="fr_FR" w:bidi="fr_FR"/>
        </w:rPr>
      </w:r>
      <w:r>
        <w:rPr>
          <w:lang w:val="fr_FR" w:bidi="fr_FR"/>
        </w:rPr>
        <w:t>À Corinthe, les gens tuaient spécialement les animaux et offraient la viande de ces animaux à leurs idoles.</w:t>
      </w:r>
    </w:p>
    <w:p>
      <w:pPr/>
      <w:r>
        <w:rPr>
          <w:lang w:val="fr_FR" w:bidi="fr_FR"/>
        </w:rPr>
      </w:r>
      <w:r>
        <w:rPr>
          <w:lang w:val="fr_FR" w:bidi="fr_FR"/>
        </w:rPr>
        <w:t>Mettez en pause ici et discutez du mot ou de l'expression que vous allez utiliser pour la nourriture qui est sacrifiée ou offerte aux idoles. Mettez cet audio en pause ici.</w:t>
      </w:r>
    </w:p>
    <w:p>
      <w:pPr/>
      <w:r>
        <w:rPr>
          <w:lang w:val="fr_FR" w:bidi="fr_FR"/>
        </w:rPr>
      </w:r>
      <w:r>
        <w:rPr>
          <w:lang w:val="fr_FR" w:bidi="fr_FR"/>
        </w:rPr>
        <w:t xml:space="preserve">Paul parle de </w:t>
      </w:r>
      <w:r>
        <w:rPr>
          <w:b/>
          <w:lang w:val="fr_FR" w:bidi="fr_FR"/>
        </w:rPr>
        <w:t>la connaissance</w:t>
      </w:r>
      <w:r>
        <w:rPr>
          <w:lang w:val="fr_FR" w:bidi="fr_FR"/>
        </w:rPr>
        <w:t>. Paul désigne la connaissance spirituelle. Si vous avez une connaissance spirituelle, vous savez des choses spirituelles. Paul a commencé sa lettre en disant que Dieu avait donné aux gens de Corinthe beaucoup de connaissance. Utilisez le même mot ou la même expression que celui que vous avez utilisé là.</w:t>
      </w:r>
    </w:p>
    <w:p>
      <w:pPr/>
      <w:r>
        <w:rPr>
          <w:lang w:val="fr_FR" w:bidi="fr_FR"/>
        </w:rPr>
      </w:r>
      <w:r>
        <w:rPr>
          <w:lang w:val="fr_FR" w:bidi="fr_FR"/>
        </w:rPr>
        <w:t xml:space="preserve">Paul dit que la connaissance enfle, mais </w:t>
      </w:r>
      <w:r>
        <w:rPr>
          <w:b/>
          <w:lang w:val="fr_FR" w:bidi="fr_FR"/>
        </w:rPr>
        <w:t>l'amour</w:t>
      </w:r>
      <w:r>
        <w:rPr>
          <w:lang w:val="fr_FR" w:bidi="fr_FR"/>
        </w:rPr>
        <w:t xml:space="preserve"> </w:t>
      </w:r>
      <w:r>
        <w:rPr>
          <w:b/>
          <w:lang w:val="fr_FR" w:bidi="fr_FR"/>
        </w:rPr>
        <w:t>édifie</w:t>
      </w:r>
      <w:r>
        <w:rPr>
          <w:lang w:val="fr_FR" w:bidi="fr_FR"/>
        </w:rPr>
        <w:t xml:space="preserve">. Si vous pensez que vous avez beaucoup de connaissance spirituelle, vous devenez orgueilleux et arrogant. Mais si vous aimez les autres avec humilité, c'est-à-dire si vous souhaitez ce qu'il y a de mieux pour eux, alors vous les aidez à grandir et à s'affermir dans leur foi. Vous les aidez à devenir de meilleurs chrétiens. Utilisez les mêmes expressions pour « enfler d'orgueil » ou « rend arrogant » que celles que vous avez utilisées dans les passages précédents. En revanche, l'amour « édifie. » Rappelez-vous que quand quelqu'un aime quelqu'un d'autre, il veut ce qui est le meilleur pour lui. Si vous ne pouvez pas parler des idées de connaissance ou d'amour </w:t>
      </w:r>
      <w:r>
        <w:rPr>
          <w:b/>
          <w:lang w:val="fr_FR" w:bidi="fr_FR"/>
        </w:rPr>
        <w:t>faisant</w:t>
      </w:r>
      <w:r>
        <w:rPr>
          <w:lang w:val="fr_FR" w:bidi="fr_FR"/>
        </w:rPr>
        <w:t xml:space="preserve"> quelque chose, vous pouvez parler de ce qui arrive aux gens quand ils ont la connaissance et quand ils aiment quelqu'un.</w:t>
      </w:r>
    </w:p>
    <w:p>
      <w:pPr/>
      <w:r>
        <w:rPr>
          <w:lang w:val="fr_FR" w:bidi="fr_FR"/>
        </w:rPr>
      </w:r>
      <w:r>
        <w:rPr>
          <w:lang w:val="fr_FR" w:bidi="fr_FR"/>
        </w:rPr>
        <w:t>Arrêtez-vous ici et discutez de la façon dont vous direz que la connaissance « enfle » ou « rend quelqu'un arrogant » et que l'amour « édifie. » Mettez cet audio en pause ici.</w:t>
      </w:r>
    </w:p>
    <w:p>
      <w:pPr/>
      <w:r>
        <w:rPr>
          <w:lang w:val="fr_FR" w:bidi="fr_FR"/>
        </w:rPr>
      </w:r>
      <w:r>
        <w:rPr>
          <w:lang w:val="fr_FR" w:bidi="fr_FR"/>
        </w:rPr>
        <w:t xml:space="preserve">Paul dit que Dieu </w:t>
      </w:r>
      <w:r>
        <w:rPr>
          <w:b/>
          <w:lang w:val="fr_FR" w:bidi="fr_FR"/>
        </w:rPr>
        <w:t>connaît</w:t>
      </w:r>
      <w:r>
        <w:rPr>
          <w:lang w:val="fr_FR" w:bidi="fr_FR"/>
        </w:rPr>
        <w:t xml:space="preserve"> la personne qui aime Dieu. Dieu reconnaît et a une relation avec la personne qui aime Dieu.</w:t>
      </w:r>
    </w:p>
    <w:p>
      <w:pPr/>
      <w:r>
        <w:rPr>
          <w:lang w:val="fr_FR" w:bidi="fr_FR"/>
        </w:rPr>
      </w:r>
      <w:r>
        <w:rPr>
          <w:lang w:val="fr_FR" w:bidi="fr_FR"/>
        </w:rPr>
        <w:t>Arrêtez-vous ici et discutez en groupe de la façon dont vous allez dire que Dieu connaît les personnes qui l'aiment. Mettez cet audio en pause ici.</w:t>
      </w:r>
    </w:p>
    <w:p>
      <w:pPr/>
      <w:r>
        <w:rPr>
          <w:lang w:val="fr_FR" w:bidi="fr_FR"/>
        </w:rPr>
      </w:r>
      <w:r>
        <w:rPr>
          <w:lang w:val="fr_FR" w:bidi="fr_FR"/>
        </w:rPr>
        <w:t xml:space="preserve">Paul dit qu'il y a beaucoup de soi-disant dieux et de seigneurs. Paul dit que ces êtres sont des « soi-disants » dieux et seigneurs. Il veut dire qu'ils ne sont pas vraiment des dieux, mais les gens pensent qu'ils sont des dieux. Un </w:t>
      </w:r>
      <w:r>
        <w:rPr>
          <w:b/>
          <w:lang w:val="fr_FR" w:bidi="fr_FR"/>
        </w:rPr>
        <w:t>seigneur</w:t>
      </w:r>
      <w:r>
        <w:rPr>
          <w:lang w:val="fr_FR" w:bidi="fr_FR"/>
        </w:rPr>
        <w:t xml:space="preserve"> est une personne qui exerce une autorité sur d'autres personnes. Dans ce cas, cela signifie un autre mot pour un dieu. Un </w:t>
      </w:r>
      <w:r>
        <w:rPr>
          <w:b/>
          <w:lang w:val="fr_FR" w:bidi="fr_FR"/>
        </w:rPr>
        <w:t>dieu</w:t>
      </w:r>
      <w:r>
        <w:rPr>
          <w:lang w:val="fr_FR" w:bidi="fr_FR"/>
        </w:rPr>
        <w:t xml:space="preserve"> signifie un esprit ou un être que les gens pensent avoir un certain pouvoir sur les gens ou sur une partie de la nature. Par exemple, les gens de Corinthe adoraient un dieu particulier qu'ils pensaient avoir le pouvoir de guérir les gens de la maladie. Ils adoraient aussi une diéesse qui, selon eux, avait le pouvoir de donner des enfants aux gens.</w:t>
      </w:r>
    </w:p>
    <w:p>
      <w:pPr/>
      <w:r>
        <w:rPr>
          <w:lang w:val="fr_FR" w:bidi="fr_FR"/>
        </w:rPr>
      </w:r>
      <w:r>
        <w:rPr>
          <w:lang w:val="fr_FR" w:bidi="fr_FR"/>
        </w:rPr>
        <w:t xml:space="preserve">Arrêtez-vous ici et discutez du mot que vous utiliserez dans votre langue pour </w:t>
      </w:r>
      <w:r>
        <w:rPr>
          <w:b/>
          <w:lang w:val="fr_FR" w:bidi="fr_FR"/>
        </w:rPr>
        <w:t>dieux</w:t>
      </w:r>
      <w:r>
        <w:rPr>
          <w:lang w:val="fr_FR" w:bidi="fr_FR"/>
        </w:rPr>
        <w:t xml:space="preserve"> et pour </w:t>
      </w:r>
      <w:r>
        <w:rPr>
          <w:b/>
          <w:lang w:val="fr_FR" w:bidi="fr_FR"/>
        </w:rPr>
        <w:t>seigneurs</w:t>
      </w:r>
      <w:r>
        <w:rPr>
          <w:lang w:val="fr_FR" w:bidi="fr_FR"/>
        </w:rPr>
        <w:t xml:space="preserve">. Pour plus d'informations, consultez </w:t>
      </w:r>
      <w:r>
        <w:rPr>
          <w:lang w:val="fr_FR" w:bidi="fr_FR"/>
        </w:rPr>
        <w:t>dieux</w:t>
      </w:r>
      <w:r>
        <w:rPr>
          <w:lang w:val="fr_FR" w:bidi="fr_FR"/>
        </w:rPr>
        <w:t xml:space="preserve"> dans le glossaire principal. Mettez cet audio en pause ici.</w:t>
      </w:r>
    </w:p>
    <w:p>
      <w:pPr/>
      <w:r>
        <w:rPr>
          <w:lang w:val="fr_FR" w:bidi="fr_FR"/>
        </w:rPr>
      </w:r>
      <w:r>
        <w:rPr>
          <w:lang w:val="fr_FR" w:bidi="fr_FR"/>
        </w:rPr>
        <w:t xml:space="preserve">Paul dit qu'il n'y a qu'un seul Seigneur. Ce Seigneur est Jésus-Christ. Utilisez le même mot pour </w:t>
      </w:r>
      <w:r>
        <w:rPr>
          <w:b/>
          <w:lang w:val="fr_FR" w:bidi="fr_FR"/>
        </w:rPr>
        <w:t>Christ</w:t>
      </w:r>
      <w:r>
        <w:rPr>
          <w:lang w:val="fr_FR" w:bidi="fr_FR"/>
        </w:rPr>
        <w:t xml:space="preserve"> et </w:t>
      </w:r>
      <w:r>
        <w:rPr>
          <w:b/>
          <w:lang w:val="fr_FR" w:bidi="fr_FR"/>
        </w:rPr>
        <w:t>Seigneur</w:t>
      </w:r>
      <w:r>
        <w:rPr>
          <w:lang w:val="fr_FR" w:bidi="fr_FR"/>
        </w:rPr>
        <w:t xml:space="preserve"> que celui que vous avez utilisé dans d'autres passages. Les mots </w:t>
      </w:r>
      <w:r>
        <w:rPr>
          <w:lang w:val="fr_FR" w:bidi="fr_FR"/>
        </w:rPr>
        <w:t>Christ</w:t>
      </w:r>
      <w:r>
        <w:rPr>
          <w:lang w:val="fr_FR" w:bidi="fr_FR"/>
        </w:rPr>
        <w:t xml:space="preserve"> et </w:t>
      </w:r>
      <w:r>
        <w:rPr>
          <w:lang w:val="fr_FR" w:bidi="fr_FR"/>
        </w:rPr>
        <w:t>Seigneur</w:t>
      </w:r>
      <w:r>
        <w:rPr>
          <w:lang w:val="fr_FR" w:bidi="fr_FR"/>
        </w:rPr>
        <w:t xml:space="preserve"> sont dans le glossaire principal.</w:t>
      </w:r>
    </w:p>
    <w:p>
      <w:pPr/>
      <w:r>
        <w:rPr>
          <w:lang w:val="fr_FR" w:bidi="fr_FR"/>
        </w:rPr>
      </w:r>
      <w:r>
        <w:rPr>
          <w:lang w:val="fr_FR" w:bidi="fr_FR"/>
        </w:rPr>
        <w:t xml:space="preserve">Paul dit que même si les gens pensent qu'il y a des dieux dans le </w:t>
      </w:r>
      <w:r>
        <w:rPr>
          <w:b/>
          <w:lang w:val="fr_FR" w:bidi="fr_FR"/>
        </w:rPr>
        <w:t>ciel</w:t>
      </w:r>
      <w:r>
        <w:rPr>
          <w:lang w:val="fr_FR" w:bidi="fr_FR"/>
        </w:rPr>
        <w:t xml:space="preserve"> et sur la terre, nous savons qu'il n'y a qu'un seul Dieu, notre Père. Le ciel est l'endroit où Dieu vit.</w:t>
      </w:r>
    </w:p>
    <w:p>
      <w:pPr/>
      <w:r>
        <w:rPr>
          <w:lang w:val="fr_FR" w:bidi="fr_FR"/>
        </w:rPr>
      </w:r>
      <w:r>
        <w:rPr>
          <w:lang w:val="fr_FR" w:bidi="fr_FR"/>
        </w:rPr>
        <w:t xml:space="preserve">Arrêtez-vous ici et discutez en groupe du mot que vous allez utiliser pour traduire « </w:t>
      </w:r>
      <w:r>
        <w:rPr>
          <w:b/>
          <w:lang w:val="fr_FR" w:bidi="fr_FR"/>
        </w:rPr>
        <w:t>ciel</w:t>
      </w:r>
      <w:r>
        <w:rPr>
          <w:lang w:val="fr_FR" w:bidi="fr_FR"/>
        </w:rPr>
        <w:t xml:space="preserve"> ». Le glossaire principal explique le mot « </w:t>
      </w:r>
      <w:r>
        <w:rPr>
          <w:lang w:val="fr_FR" w:bidi="fr_FR"/>
        </w:rPr>
        <w:t>ciel</w:t>
      </w:r>
      <w:r>
        <w:rPr>
          <w:lang w:val="fr_FR" w:bidi="fr_FR"/>
        </w:rPr>
        <w:t xml:space="preserve"> ». Si vous avez traduit ce mot dans un autre livre de la Bible, utilisez le même mot ici. Mettez cet audio en pause ici.</w:t>
      </w:r>
    </w:p>
    <w:p>
      <w:pPr/>
      <w:r>
        <w:rPr>
          <w:lang w:val="fr_FR" w:bidi="fr_FR"/>
        </w:rPr>
      </w:r>
      <w:r>
        <w:rPr>
          <w:lang w:val="fr_FR" w:bidi="fr_FR"/>
        </w:rPr>
        <w:t xml:space="preserve">Paul dit que certains croyants ont une </w:t>
      </w:r>
      <w:r>
        <w:rPr>
          <w:b/>
          <w:lang w:val="fr_FR" w:bidi="fr_FR"/>
        </w:rPr>
        <w:t>conscience faible</w:t>
      </w:r>
      <w:r>
        <w:rPr>
          <w:lang w:val="fr_FR" w:bidi="fr_FR"/>
        </w:rPr>
        <w:t xml:space="preserve">. Une conscience est un sentiment de culpabilité que les gens ont à l'intérieur d'eux. Paul veut dire que ces personnes ne sont pas si sûres que manger de la nourriture offerte aux idoles est acceptable, comme les croyants orgueilleux. Ils ne sont pas si forts et convaincus de ce qui est la bonne chose à faire. Il serait facile pour quelqu'un d'autre de le faire faire faire la mauvaise chose. Plus tard, Paul les appelle croyants faibles. Paul ne les appelle pas faibles parce qu'il les méprise. Ce sont des croyants orgueilleux qui méprisent ces personnes. </w:t>
      </w:r>
    </w:p>
    <w:p>
      <w:pPr/>
      <w:r>
        <w:rPr>
          <w:lang w:val="fr_FR" w:bidi="fr_FR"/>
        </w:rPr>
      </w:r>
      <w:r>
        <w:rPr>
          <w:lang w:val="fr_FR" w:bidi="fr_FR"/>
        </w:rPr>
        <w:t xml:space="preserve">Vous allez vous arrêter ici et discuter de la façon dont vous allez décrire ces croyants. Le mot </w:t>
      </w:r>
      <w:r>
        <w:rPr>
          <w:b/>
          <w:lang w:val="fr_FR" w:bidi="fr_FR"/>
        </w:rPr>
        <w:t>conscience</w:t>
      </w:r>
      <w:r>
        <w:rPr>
          <w:lang w:val="fr_FR" w:bidi="fr_FR"/>
        </w:rPr>
        <w:t xml:space="preserve"> est dans le glossaire principal. Vous ne devez pas utiliser un mot pour conscience s'il ne tient pas ici. Au contraire, vous pourriez décrire ce qu'est la conscience. Mettez cet audio en pause ici.</w:t>
      </w:r>
    </w:p>
    <w:p>
      <w:pPr/>
      <w:r>
        <w:rPr>
          <w:lang w:val="fr_FR" w:bidi="fr_FR"/>
        </w:rPr>
      </w:r>
      <w:r>
        <w:rPr>
          <w:lang w:val="fr_FR" w:bidi="fr_FR"/>
        </w:rPr>
        <w:t>Quand les croyants avec une conscience faible font quelque chose qu'ils pensent être mal, ils souillent leur conscience ou se font honteux ou impurs, ce qui signifie qu'ils sont impurs ou inaptes au service de Dieu.</w:t>
      </w:r>
    </w:p>
    <w:p>
      <w:pPr/>
      <w:r>
        <w:rPr>
          <w:lang w:val="fr_FR" w:bidi="fr_FR"/>
        </w:rPr>
      </w:r>
      <w:r>
        <w:rPr>
          <w:lang w:val="fr_FR" w:bidi="fr_FR"/>
        </w:rPr>
        <w:t xml:space="preserve">Arrêtez-vous ici et discutez en groupe de la façon dont vous allez dire que la conscience faible des croyants est souillée. Voir le glossaire principal pour </w:t>
      </w:r>
      <w:r>
        <w:rPr>
          <w:lang w:val="fr_FR" w:bidi="fr_FR"/>
        </w:rPr>
        <w:t>pur et impur</w:t>
      </w:r>
      <w:r>
        <w:rPr>
          <w:lang w:val="fr_FR" w:bidi="fr_FR"/>
        </w:rPr>
        <w:t xml:space="preserve"> pour obtenir plus d'informations sur le fait d'être souillé ou impur. Mettez cet audio en pause ici.</w:t>
      </w:r>
    </w:p>
    <w:p>
      <w:pPr/>
      <w:r>
        <w:rPr>
          <w:lang w:val="fr_FR" w:bidi="fr_FR"/>
        </w:rPr>
      </w:r>
      <w:r>
        <w:rPr>
          <w:lang w:val="fr_FR" w:bidi="fr_FR"/>
        </w:rPr>
        <w:t xml:space="preserve">Les croyants orgueilleux à Corinthe voulaient manger des repas dans les </w:t>
      </w:r>
      <w:r>
        <w:rPr>
          <w:b/>
          <w:lang w:val="fr_FR" w:bidi="fr_FR"/>
        </w:rPr>
        <w:t>temples</w:t>
      </w:r>
      <w:r>
        <w:rPr>
          <w:lang w:val="fr_FR" w:bidi="fr_FR"/>
        </w:rPr>
        <w:t xml:space="preserve"> des idoles. Un temple est un endroit où les gens adorent un dieu ou une idole. Les temples à Corinthe étaient assez grands et impressionnants. Il y avait beaucoup de temples dans la ville à différents dieux. Paul a parlé du temple plus tôt dans sa lettre, mais ensuite il parlait du temple du seul vrai Dieu.</w:t>
      </w:r>
    </w:p>
    <w:p>
      <w:pPr/>
      <w:r>
        <w:rPr>
          <w:lang w:val="fr_FR" w:bidi="fr_FR"/>
        </w:rPr>
      </w:r>
      <w:r>
        <w:rPr>
          <w:lang w:val="fr_FR" w:bidi="fr_FR"/>
        </w:rPr>
        <w:t xml:space="preserve">Arrêtez-vous ici et discutez du mot que vous allez utiliser pour un temple pour une idole. Le mot </w:t>
      </w:r>
      <w:r>
        <w:rPr>
          <w:lang w:val="fr_FR" w:bidi="fr_FR"/>
        </w:rPr>
        <w:t>temple</w:t>
      </w:r>
      <w:r>
        <w:rPr>
          <w:lang w:val="fr_FR" w:bidi="fr_FR"/>
        </w:rPr>
        <w:t xml:space="preserve"> est dans le glossaire principal. Mettez cet audio en pause ici.</w:t>
      </w:r>
    </w:p>
    <w:p>
      <w:pPr/>
      <w:r>
        <w:rPr>
          <w:lang w:val="fr_FR" w:bidi="fr_FR"/>
        </w:rPr>
      </w:r>
      <w:r>
        <w:rPr>
          <w:lang w:val="fr_FR" w:bidi="fr_FR"/>
        </w:rPr>
        <w:t>Paul dit aux croyants orgueilleux qu'ils ne doivent pas devenir une pierre d'achoppement pour les croyants avec une conscience faible. « Pierre d'achoppement » est une langue spéciale qui signifie littéralement une pierre sur laquelle les gens trébuchent. Cependant, Paul l'utilise ici pour signifier quelque chose qui offense les gens, mais qui les amène aussi à se détourner de Dieu d'une manière qui les détruise. Utilisez le même mot ou la même expression pour pierre d'achoppement que celui que vous avez utilisé plus tôt dans le chapitre un de la lettre de Paul aux Corinthiens.</w:t>
      </w:r>
    </w:p>
    <w:p>
      <w:pPr/>
      <w:r>
        <w:rPr>
          <w:lang w:val="fr_FR" w:bidi="fr_FR"/>
        </w:rPr>
      </w:r>
      <w:r>
        <w:rPr>
          <w:lang w:val="fr_FR" w:bidi="fr_FR"/>
        </w:rPr>
        <w:t xml:space="preserve">Si les croyants orgueilleux font des choses qui font du mal aux autres croyants, c'est </w:t>
      </w:r>
      <w:r>
        <w:rPr>
          <w:b/>
          <w:lang w:val="fr_FR" w:bidi="fr_FR"/>
        </w:rPr>
        <w:t>un péché</w:t>
      </w:r>
      <w:r>
        <w:rPr>
          <w:lang w:val="fr_FR" w:bidi="fr_FR"/>
        </w:rPr>
        <w:t xml:space="preserve">. Pécher contre le Christ signifie que vous vous rebellez contre le Christ. Vous faites quelque chose qui est le contraire de ce que le Christ veut. Si vous </w:t>
      </w:r>
      <w:r>
        <w:rPr>
          <w:b/>
          <w:lang w:val="fr_FR" w:bidi="fr_FR"/>
        </w:rPr>
        <w:t>péchez contre</w:t>
      </w:r>
      <w:r>
        <w:rPr>
          <w:lang w:val="fr_FR" w:bidi="fr_FR"/>
        </w:rPr>
        <w:t xml:space="preserve"> une autre personne, vous ne faites pas à cette personne ce que le Christ veut, et le résultat est que l'autre personne est blessée. Utilisez le même mot pour péché que celui que vous avez utilisé dans d'autres passages. Le mot </w:t>
      </w:r>
      <w:r>
        <w:rPr>
          <w:lang w:val="fr_FR" w:bidi="fr_FR"/>
        </w:rPr>
        <w:t>péché</w:t>
      </w:r>
      <w:r>
        <w:rPr>
          <w:lang w:val="fr_FR" w:bidi="fr_FR"/>
        </w:rPr>
        <w:t xml:space="preserve"> est dans le glossaire principal.</w:t>
      </w:r>
    </w:p>
    <w:p>
      <w:pPr/>
      <w:r>
        <w:rPr>
          <w:lang w:val="fr_FR" w:bidi="fr_FR"/>
        </w:rPr>
      </w:r>
      <w:r>
        <w:rPr>
          <w:lang w:val="fr_FR" w:bidi="fr_FR"/>
        </w:rPr>
        <w:t>Arrêtez-vous ici et discutez de la façon dont vous allez dire dans votre langue que les croyants orgueilleux à Corinthe péchaient contre les autres croyants. Mettez cet audio en pause ici.</w:t>
      </w:r>
    </w:p>
    <w:p>
      <w:pPr/>
      <w:r>
        <w:rPr>
          <w:lang w:val="fr_FR" w:bidi="fr_FR"/>
        </w:rPr>
      </w:r>
      <w:r>
        <w:rPr>
          <w:lang w:val="fr_FR" w:bidi="fr_FR"/>
        </w:rPr>
        <w:t xml:space="preserve">Paul parle des </w:t>
      </w:r>
      <w:r>
        <w:rPr>
          <w:b/>
          <w:lang w:val="fr_FR" w:bidi="fr_FR"/>
        </w:rPr>
        <w:t>frères</w:t>
      </w:r>
      <w:r>
        <w:rPr>
          <w:lang w:val="fr_FR" w:bidi="fr_FR"/>
        </w:rPr>
        <w:t xml:space="preserve"> </w:t>
      </w:r>
      <w:r>
        <w:rPr>
          <w:b/>
          <w:lang w:val="fr_FR" w:bidi="fr_FR"/>
        </w:rPr>
        <w:t>ou des frères et sœurs</w:t>
      </w:r>
      <w:r>
        <w:rPr>
          <w:lang w:val="fr_FR" w:bidi="fr_FR"/>
        </w:rPr>
        <w:t xml:space="preserve">. Paul veut dire frères et sœurs spirituels — en d'autres termes, les autres croyants. Utilisez les mêmes mots que ceux que vous avez utilisés dans les passages. précédents.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quelle version du passage vous préférez. Vous pouvez décider que vous avez aimé la façon dont un membre du groupe a raconté une partie, mais que vous avez aimé la façon dont un autre membre du groupe a raconté une autre partie. 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9:1–14</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9:1–14 et gardez-le dans votre cœur.</w:t>
      </w:r>
    </w:p>
    <w:p>
      <w:pPr/>
      <w:r>
        <w:rPr>
          <w:lang w:val="fr_FR" w:bidi="fr_FR"/>
        </w:rPr>
      </w:r>
      <w:r>
        <w:rPr>
          <w:lang w:val="fr_FR" w:bidi="fr_FR"/>
        </w:rPr>
        <w:t>Écoutez la version audio de 1 Corinthiens 9:1–14 trois fois, dans trois versions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Jésus ou sur le Saint-Esprit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Dans la section précédente, Paul voulait convaincre les Corinthiens qu'ils devraient toujours penser aux besoins spirituels de leurs compagnons de foi. Manger de la viande que les gens avaient d'abord offerte aux idoles n'était pas un problème en soi. Mais si certains croyants pensaient qu'il n'était pas bon de manger cette viande, alors les autres croyants ne devraient pas non plus la manger, même s'ils ne pensaient pas eux-mêmes que c'était un problème !</w:t>
      </w:r>
    </w:p>
    <w:p>
      <w:pPr/>
      <w:r>
        <w:rPr>
          <w:lang w:val="fr_FR" w:bidi="fr_FR"/>
        </w:rPr>
      </w:r>
      <w:r>
        <w:rPr>
          <w:lang w:val="fr_FR" w:bidi="fr_FR"/>
        </w:rPr>
        <w:t>Paul continuera d'en reparler plus tard, mais d'abord il va se prendre lui-même comme exemple. Dans les prochaines sections, Paul expliquera qu'il a la liberté de faire ce qu'il pense être juste. Paul n'est pas obligé de suivre un ensemble de règles. Mais même si Paul a cette liberté, il ne l'utilisera pas. Paul a aussi certains droits parce qu'il est un apôtre. Quand Paul vivait à Corinthe, Paul avait le droit que l'Église de Corinthe l'aide à répondre à ses besoins quotidiens. Mais Paul n'a pas utilisé ce droit. En se donnant comme exemple, Paul veut que les gens de Corinthe fassent la même chose.</w:t>
      </w:r>
    </w:p>
    <w:p>
      <w:pPr/>
      <w:r>
        <w:rPr>
          <w:lang w:val="fr_FR" w:bidi="fr_FR"/>
        </w:rPr>
      </w:r>
      <w:r>
        <w:rPr>
          <w:lang w:val="fr_FR" w:bidi="fr_FR"/>
        </w:rPr>
        <w:t>Arrêtez-vous ici et écoutez une version audio de 1 Corinthiens 9:1–14 dans la traduction la plus facile à comprendre. Mettez cet audio en pause ici.</w:t>
      </w:r>
    </w:p>
    <w:p>
      <w:pPr/>
      <w:r>
        <w:rPr>
          <w:lang w:val="fr_FR" w:bidi="fr_FR"/>
        </w:rPr>
      </w:r>
      <w:r>
        <w:rPr>
          <w:lang w:val="fr_FR" w:bidi="fr_FR"/>
        </w:rPr>
        <w:t>Dans cette section, Paul explique qu'il avait le droit de recevoir un soutien de la part de l'Église de Corinthe, tout comme les autres apôtres. Paul termine en disant qu'il n'a pas utilisé ce droit.</w:t>
      </w:r>
    </w:p>
    <w:p>
      <w:pPr/>
      <w:r>
        <w:rPr>
          <w:lang w:val="fr_FR" w:bidi="fr_FR"/>
        </w:rPr>
      </w:r>
      <w:r>
        <w:rPr>
          <w:lang w:val="fr_FR" w:bidi="fr_FR"/>
        </w:rPr>
        <w:t xml:space="preserve">Dans cette section, Paul pose aux gens de Corinthe beaucoup de questions. Paul connaît déjà les réponses à ces questions, mais il les pose pour faire réfléchir les gens de Corinthe. Paul fait semblant d'avoir une conversation avec des personnes qui pensent qu'il n'est pas vraiment un apôtre. </w:t>
      </w:r>
    </w:p>
    <w:p>
      <w:pPr/>
      <w:r>
        <w:rPr>
          <w:lang w:val="fr_FR" w:bidi="fr_FR"/>
        </w:rPr>
      </w:r>
      <w:r>
        <w:rPr>
          <w:lang w:val="fr_FR" w:bidi="fr_FR"/>
        </w:rPr>
        <w:t>Mais Paul dit qu'il est vraiment un apôtre. Même si certaines personnes ailleurs disaient que Paul n'était pas un apôtre, les gens de Corinthe devraient être mieux placés pour le savoir. Les gens de Corinthe sont devenus des disciples de Jésus grâce à Paul. Cela prouve que Paul est un apôtre.</w:t>
      </w:r>
    </w:p>
    <w:p>
      <w:pPr/>
      <w:r>
        <w:rPr>
          <w:lang w:val="fr_FR" w:bidi="fr_FR"/>
        </w:rPr>
      </w:r>
      <w:r>
        <w:rPr>
          <w:lang w:val="fr_FR" w:bidi="fr_FR"/>
        </w:rPr>
        <w:t>Ainsi, parce que Paul est en effet un apôtre, cela signifie qu'il a le même droit que les autres apôtres. Un apôtre a le droit d'obtenir un soutien financier de l'Église. Certains apôtres prennent leurs femmes avec eux quand ils voyagent. Mais Paul et un autre apôtre nommé Barnabas ne font pas usage de ces droits. En fait, Paul n'était pas marié.</w:t>
      </w:r>
    </w:p>
    <w:p>
      <w:pPr/>
      <w:r>
        <w:rPr>
          <w:lang w:val="fr_FR" w:bidi="fr_FR"/>
        </w:rPr>
      </w:r>
      <w:r>
        <w:rPr>
          <w:lang w:val="fr_FR" w:bidi="fr_FR"/>
        </w:rPr>
        <w:t xml:space="preserve">Paul explique ensuite la raison </w:t>
      </w:r>
      <w:r>
        <w:rPr>
          <w:b/>
          <w:lang w:val="fr_FR" w:bidi="fr_FR"/>
        </w:rPr>
        <w:t>pour</w:t>
      </w:r>
      <w:r>
        <w:rPr>
          <w:lang w:val="fr_FR" w:bidi="fr_FR"/>
        </w:rPr>
        <w:t xml:space="preserve"> laquelle un apôtre a le droit d'obtenir un soutien financier de l'Église. Paul utilise quelques exemples de la vie quotidienne. Un soldat qui se bat dans une armée est payé pour se battre. Un agriculteur qui plante un jardin peut manger le fruit du jardin. Quelqu'un qui a des moutons ou des chèvres peut boire le lait de ces animaux. Tous ces exemples concernent des personnes qui travaillent et qui profitent des avantages de leur travail. Il serait très étrange et injuste que ces personnes fassent ce travail sans être payées !</w:t>
      </w:r>
    </w:p>
    <w:p>
      <w:pPr/>
      <w:r>
        <w:rPr>
          <w:lang w:val="fr_FR" w:bidi="fr_FR"/>
        </w:rPr>
      </w:r>
      <w:r>
        <w:rPr>
          <w:lang w:val="fr_FR" w:bidi="fr_FR"/>
        </w:rPr>
        <w:t>Arrêtez-vous ici et discutez : Quels exemples de votre propre vie quotidienne donneriez-</w:t>
      </w:r>
      <w:r>
        <w:rPr>
          <w:b/>
          <w:lang w:val="fr_FR" w:bidi="fr_FR"/>
        </w:rPr>
        <w:t>vous</w:t>
      </w:r>
      <w:r>
        <w:rPr>
          <w:lang w:val="fr_FR" w:bidi="fr_FR"/>
        </w:rPr>
        <w:t xml:space="preserve"> pour montrer que quelqu'un qui travaille peut aussi profiter des résultats de son travail ? Mettez cet audio en pause ici.</w:t>
      </w:r>
    </w:p>
    <w:p>
      <w:pPr/>
      <w:r>
        <w:rPr>
          <w:lang w:val="fr_FR" w:bidi="fr_FR"/>
        </w:rPr>
      </w:r>
      <w:r>
        <w:rPr>
          <w:lang w:val="fr_FR" w:bidi="fr_FR"/>
        </w:rPr>
        <w:t>Ce sont des exemples de la vie quotidienne, mais même la loi de Dieu, celle que Dieu a donnée à son peuple par l'intermédiaire de Moïse, dit qu'une personne qui travaille a le droit de recevoir un paiement pour son travail. Dieu avait fait une loi selon laquelle si un animal travaillait pour un agriculteur, l'agriculteur devrait permettre à l'animal de manger pendant qu'il travaillait. Paul dit que Dieu ne pensait pas seulement aux animaux quand il a fait cette loi. Dieu pensait déjà aux gens.</w:t>
      </w:r>
    </w:p>
    <w:p>
      <w:pPr/>
      <w:r>
        <w:rPr>
          <w:lang w:val="fr_FR" w:bidi="fr_FR"/>
        </w:rPr>
      </w:r>
      <w:r>
        <w:rPr>
          <w:lang w:val="fr_FR" w:bidi="fr_FR"/>
        </w:rPr>
        <w:t>Paul se compare à un agriculteur. Paul a parlé de Jésus aux gens ; c'est comme semer une semence spirituelle. En retour, les gens doivent soutenir Paul ; c'est la récolte de Paul. Il semble que les gens de Corinthe soutiennent en effet d'</w:t>
      </w:r>
      <w:r>
        <w:rPr>
          <w:b/>
          <w:lang w:val="fr_FR" w:bidi="fr_FR"/>
        </w:rPr>
        <w:t>autres</w:t>
      </w:r>
      <w:r>
        <w:rPr>
          <w:lang w:val="fr_FR" w:bidi="fr_FR"/>
        </w:rPr>
        <w:t xml:space="preserve"> personnes qui prêchent. S'ils soutiennent d'autres personnes, ils doivent certainement soutenir Paul parce qu'il a été le premier à leur parler de Jésus.</w:t>
      </w:r>
    </w:p>
    <w:p>
      <w:pPr/>
      <w:r>
        <w:rPr>
          <w:lang w:val="fr_FR" w:bidi="fr_FR"/>
        </w:rPr>
      </w:r>
      <w:r>
        <w:rPr>
          <w:lang w:val="fr_FR" w:bidi="fr_FR"/>
        </w:rPr>
        <w:t xml:space="preserve">Mais ensuite Paul dit quelque chose de très inattendu. Paul dit qu'il ne </w:t>
      </w:r>
      <w:r>
        <w:rPr>
          <w:b/>
          <w:lang w:val="fr_FR" w:bidi="fr_FR"/>
        </w:rPr>
        <w:t>voulait</w:t>
      </w:r>
      <w:r>
        <w:rPr>
          <w:lang w:val="fr_FR" w:bidi="fr_FR"/>
        </w:rPr>
        <w:t xml:space="preserve"> pas que les gens de Corinthe lui donnent de l'argent ! Paul dit qu'il a enduré des difficultés pour que rien ne se mette en travers de l'Évangile.</w:t>
      </w:r>
    </w:p>
    <w:p>
      <w:pPr/>
      <w:r>
        <w:rPr>
          <w:lang w:val="fr_FR" w:bidi="fr_FR"/>
        </w:rPr>
      </w:r>
      <w:r>
        <w:rPr>
          <w:lang w:val="fr_FR" w:bidi="fr_FR"/>
        </w:rPr>
        <w:t>Nous devons maintenant comprendre un peu la culture de Corinthe. Les personnes non-chrétiennes de Corinthe aimaient les bons orateurs. Ils avaient même des compétitions où les gens faisaient des discours. Si quelqu'un était doué pour faire des discours, alors une personne riche donnerait souvent à l'orateur de la nourriture, de l'argent ou d'autres choses. La personne riche subviendrait à tous les besoins de l'orateur afin que celui-ci n'ait pas à travailler pour se nourrir.</w:t>
      </w:r>
    </w:p>
    <w:p>
      <w:pPr/>
      <w:r>
        <w:rPr>
          <w:lang w:val="fr_FR" w:bidi="fr_FR"/>
        </w:rPr>
      </w:r>
      <w:r>
        <w:rPr>
          <w:lang w:val="fr_FR" w:bidi="fr_FR"/>
        </w:rPr>
        <w:t>Ainsi, quand les gens sont devenus chrétiens, ils s'attendaient à ce que des prédicateurs comme Paul veuillent aussi obtenir ce soutien d'une personne riche. Mais Paul n'a permis à personne de le payer. Paul a payé sa propre nourriture, sa chambre et ses vêtements. Nous savons par d'autres passages de la Bible que Paul gagnait sa vie en fabriquant des tentes. C'était un travail dur et difficile. Certaines personnes riches avaient probablement proposé de payer Paul, mais il a refusé ce paiement. Ces personnes riches ont probablement été offensées quand Paul a refusé le paiement.</w:t>
      </w:r>
    </w:p>
    <w:p>
      <w:pPr/>
      <w:r>
        <w:rPr>
          <w:lang w:val="fr_FR" w:bidi="fr_FR"/>
        </w:rPr>
      </w:r>
      <w:r>
        <w:rPr>
          <w:lang w:val="fr_FR" w:bidi="fr_FR"/>
        </w:rPr>
        <w:t>Arrêtez-vous ici et discutez : Dans votre communauté chrétienne, payez-vous les personnes qui travaillent pour l'Église ou non ? Quels sont les avantages si une Église paie les travailleurs de l'Église ? Quels en sont les inconvénients ? Mettez cet audio en pause ici.</w:t>
      </w:r>
    </w:p>
    <w:p>
      <w:pPr/>
      <w:r>
        <w:rPr>
          <w:lang w:val="fr_FR" w:bidi="fr_FR"/>
        </w:rPr>
      </w:r>
      <w:r>
        <w:rPr>
          <w:lang w:val="fr_FR" w:bidi="fr_FR"/>
        </w:rPr>
        <w:t>Pour les personnes riches de Corinthe, il était très étrange que Paul travaille avec ses mains. Ces personnes méprisaient les personnes qui travaillaient avec leurs mains. Par conséquent, ils n'avaient pas autant de respect pour Paul.</w:t>
      </w:r>
    </w:p>
    <w:p>
      <w:pPr/>
      <w:r>
        <w:rPr>
          <w:lang w:val="fr_FR" w:bidi="fr_FR"/>
        </w:rPr>
      </w:r>
      <w:r>
        <w:rPr>
          <w:lang w:val="fr_FR" w:bidi="fr_FR"/>
        </w:rPr>
        <w:t>Plus tard, Paul en dira plus aux croyants sur la raison pour laquelle il ne voulait pas accepter l'argent des gens et pourquoi il travaillait avec ses propres mains.</w:t>
      </w:r>
    </w:p>
    <w:p>
      <w:pPr/>
      <w:r>
        <w:rPr>
          <w:lang w:val="fr_FR" w:bidi="fr_FR"/>
        </w:rPr>
      </w:r>
      <w:r>
        <w:rPr>
          <w:lang w:val="fr_FR" w:bidi="fr_FR"/>
        </w:rPr>
        <w:t>Mais d'abord, Paul donne deux autres exemples concernant les travailleurs du temple de Dieu et les enseignements de Jésus pour montrer que les personnes qui travaillent pour Dieu méritent d'être payées.</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9:1–14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Paul argumente qu'il est vraiment un apôtre. Paul explique aussi que quelqu'un qui prêche l'Évangile a le droit de recevoir un soutien financier.</w:t>
      </w:r>
    </w:p>
    <w:p>
      <w:pPr/>
      <w:r>
        <w:rPr>
          <w:lang w:val="fr_FR" w:bidi="fr_FR"/>
        </w:rPr>
      </w:r>
      <w:r>
        <w:rPr>
          <w:b/>
          <w:lang w:val="fr_FR" w:bidi="fr_FR"/>
        </w:rPr>
        <w:t>Dans la deuxième partie :</w:t>
      </w:r>
      <w:r>
        <w:rPr>
          <w:lang w:val="fr_FR" w:bidi="fr_FR"/>
        </w:rPr>
        <w:t xml:space="preserve"> Paul dit qu'il n'a pas utilisé son droit de recevoir un soutien.</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autres apôtres, les frères du Seigneur et l'apôtre Pierre</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Un soldat dans une armée</w:t>
      </w:r>
    </w:p>
    <w:p>
      <w:pPr>
        <w:pStyle w:val="ListBullet"/>
        <w:spacing w:line="240" w:lineRule="auto"/>
        <w:ind w:left="720"/>
      </w:pPr>
      <w:r>
        <w:rPr>
          <w:lang w:val="fr_FR" w:bidi="fr_FR"/>
        </w:rPr>
      </w:r>
      <w:r>
        <w:rPr>
          <w:lang w:val="fr_FR" w:bidi="fr_FR"/>
        </w:rPr>
        <w:t>Une personne qui plante un vignoble</w:t>
      </w:r>
    </w:p>
    <w:p>
      <w:pPr>
        <w:pStyle w:val="ListBullet"/>
        <w:spacing w:line="240" w:lineRule="auto"/>
        <w:ind w:left="720"/>
      </w:pPr>
      <w:r>
        <w:rPr>
          <w:lang w:val="fr_FR" w:bidi="fr_FR"/>
        </w:rPr>
      </w:r>
      <w:r>
        <w:rPr>
          <w:lang w:val="fr_FR" w:bidi="fr_FR"/>
        </w:rPr>
        <w:t>Une personne qui possède des moutons et des chèvres</w:t>
      </w:r>
    </w:p>
    <w:p>
      <w:pPr>
        <w:pStyle w:val="ListBullet"/>
        <w:spacing w:line="240" w:lineRule="auto"/>
        <w:ind w:left="720"/>
      </w:pPr>
      <w:r>
        <w:rPr>
          <w:lang w:val="fr_FR" w:bidi="fr_FR"/>
        </w:rPr>
      </w:r>
      <w:r>
        <w:rPr>
          <w:lang w:val="fr_FR" w:bidi="fr_FR"/>
        </w:rPr>
        <w:t>Une personne qui sert dans le temple</w:t>
      </w:r>
    </w:p>
    <w:p>
      <w:pPr>
        <w:pStyle w:val="ListBullet"/>
        <w:spacing w:line="240" w:lineRule="auto"/>
        <w:ind w:left="720"/>
      </w:pPr>
      <w:r>
        <w:rPr>
          <w:lang w:val="fr_FR" w:bidi="fr_FR"/>
        </w:rPr>
      </w:r>
      <w:r>
        <w:rPr>
          <w:lang w:val="fr_FR" w:bidi="fr_FR"/>
        </w:rPr>
        <w:t>Et les personnes qui proclament l'Évangile</w:t>
      </w:r>
    </w:p>
    <w:p>
      <w:pPr/>
      <w:r>
        <w:rPr>
          <w:lang w:val="fr_FR" w:bidi="fr_FR"/>
        </w:rPr>
      </w:r>
      <w:r>
        <w:rPr>
          <w:lang w:val="fr_FR" w:bidi="fr_FR"/>
        </w:rPr>
        <w:t>Dans cette section, c'est comme si Paul jouait une pièce de théâtre devant les Corinthiens. Paul fait comme s'il se défendait devant un tribunal contre certaines personnes qui affirment qu'il n'est pas un apôtre. Paul se défend en posant certaines questions aux gens de Corinthe. La première question que Paul pose est : « Ne suis-je pas une personne libre ? » Paul veut probablement dire qu'il est libéré de la loi : Paul n'est pas obligé de suivre un ensemble de règles pour que Dieu l'accepte.</w:t>
      </w:r>
    </w:p>
    <w:p>
      <w:pPr/>
      <w:r>
        <w:rPr>
          <w:lang w:val="fr_FR" w:bidi="fr_FR"/>
        </w:rPr>
      </w:r>
      <w:r>
        <w:rPr>
          <w:lang w:val="fr_FR" w:bidi="fr_FR"/>
        </w:rPr>
        <w:t>Ensuite, Paul demande : « N'ai-je pas vu Jésus notre Seigneur ? N'êtes-vous pas mon œuvre dans le Seigneur ? Paul s'attend à ce que les gens de Corinthe répondent à toutes ces questions par : « Oui, Paul, tu es libre. » Oui, Paul, tu as vu notre Seigneur, et oui, nous croyons en Jésus grâce à ton œuvre."</w:t>
      </w:r>
    </w:p>
    <w:p>
      <w:pPr/>
      <w:r>
        <w:rPr>
          <w:lang w:val="fr_FR" w:bidi="fr_FR"/>
        </w:rPr>
      </w:r>
      <w:r>
        <w:rPr>
          <w:lang w:val="fr_FR" w:bidi="fr_FR"/>
        </w:rPr>
        <w:t xml:space="preserve">Une autre façon de penser cela est de faire semblant que certaines personnes ont d'abord dit : « Paul n'est pas libre, Paul n'est pas un apôtre » et que Paul dit : « Ce n'est pas vrai : je </w:t>
      </w:r>
      <w:r>
        <w:rPr>
          <w:b/>
          <w:lang w:val="fr_FR" w:bidi="fr_FR"/>
        </w:rPr>
        <w:t>suis</w:t>
      </w:r>
      <w:r>
        <w:rPr>
          <w:lang w:val="fr_FR" w:bidi="fr_FR"/>
        </w:rPr>
        <w:t xml:space="preserve"> libre, je </w:t>
      </w:r>
      <w:r>
        <w:rPr>
          <w:b/>
          <w:lang w:val="fr_FR" w:bidi="fr_FR"/>
        </w:rPr>
        <w:t>suis</w:t>
      </w:r>
      <w:r>
        <w:rPr>
          <w:lang w:val="fr_FR" w:bidi="fr_FR"/>
        </w:rPr>
        <w:t xml:space="preserve"> un apôtre. »</w:t>
      </w:r>
    </w:p>
    <w:p>
      <w:pPr/>
      <w:r>
        <w:rPr>
          <w:lang w:val="fr_FR" w:bidi="fr_FR"/>
        </w:rPr>
      </w:r>
      <w:r>
        <w:rPr>
          <w:lang w:val="fr_FR" w:bidi="fr_FR"/>
        </w:rPr>
        <w:t>Il est utile de comprendre que les autres apôtres, comme Pierre, avaient passé beaucoup de temps avec Jésus quand il était encore sur terre. Mais Paul n'est devenu croyant qu'après que Jésus fut déjà retourné au ciel. Pour cette raison, certaines personnes auraient dit que Paul n'était pas vraiment un apôtre. Un apôtre est quelqu'un qui a directement reçu son autorité de Jésus. Mais nous pouvons lire dans le livre des Actes que Jésus est apparu à Paul plusieurs fois. Et Jésus a en effet donné à Paul l'autorité de prêcher.</w:t>
      </w:r>
    </w:p>
    <w:p>
      <w:pPr/>
      <w:r>
        <w:rPr>
          <w:lang w:val="fr_FR" w:bidi="fr_FR"/>
        </w:rPr>
      </w:r>
      <w:r>
        <w:rPr>
          <w:lang w:val="fr_FR" w:bidi="fr_FR"/>
        </w:rPr>
        <w:t>Arrêtez-vous ici et discutez : Imaginez que quelqu'un vous dise que vous n'êtes pas la personne que vous prétendez être. Imaginez que vous êtes dans une salle d'audience en train de vous défendre et de prouver que vous êtes la personne que vous dites être. Pensez à la façon dont vous diriez qu'en effet vous êtes un père, une mère ou une personne de votre pays. Dans votre langue, posez-vous des questions pour vous défendre quand bien sûr vous connaissez déjà la réponse ? Quelle est la meilleure façon pour vous de traduire toutes ces questions que Paul pose ici pour prouver qu'il est un apôtre et qu'il a une autorité en tant qu'apôtre ? Mettez cet audio en pause ici.</w:t>
      </w:r>
    </w:p>
    <w:p>
      <w:pPr/>
      <w:r>
        <w:rPr>
          <w:lang w:val="fr_FR" w:bidi="fr_FR"/>
        </w:rPr>
      </w:r>
      <w:r>
        <w:rPr>
          <w:lang w:val="fr_FR" w:bidi="fr_FR"/>
        </w:rPr>
        <w:t>Même si certaines personnes ailleurs disaient que Paul n'était pas un apôtre, les gens de Corinthe devraient être mieux placés pour le savoir. Ils sont devenus disciples de Jésus grâce à Paul. Cela prouve que Paul est un apôtre. Paul utilise l'image d'un sceau. Un sceau est un petit objet en pierre ou en métal sur lequel est gravée une image. Chaque personne importante avait son propre sceau. Après qu'une personne importante a écrit une lettre, elle mettait un peu d'argile molle ou de cire sur la lettre. Ensuite, ils ont apposé leur sceau sur cette argile molle. Cela a imprimé dans l'argile l'image qui figurait sur le sceau. L'argile devenait dure et l'image restait. Tous ceux qui ont ensuite vu la lettre pouvaient voir l'image du sceau. Ils savaient alors que la lettre était officielle et qu'elle provenait vraiment de la personne qui disait l'avoir écrite.</w:t>
      </w:r>
    </w:p>
    <w:p>
      <w:pPr/>
      <w:r>
        <w:rPr>
          <w:lang w:val="fr_FR" w:bidi="fr_FR"/>
        </w:rPr>
      </w:r>
      <w:r>
        <w:rPr>
          <w:lang w:val="fr_FR" w:bidi="fr_FR"/>
        </w:rPr>
        <w:t xml:space="preserve">Arrêtez-vous ici et regardez une image d'un </w:t>
      </w:r>
      <w:r>
        <w:rPr>
          <w:lang w:val="fr_FR" w:bidi="fr_FR"/>
        </w:rPr>
        <w:t>sceau</w:t>
      </w:r>
      <w:r>
        <w:rPr>
          <w:lang w:val="fr_FR" w:bidi="fr_FR"/>
        </w:rPr>
        <w:t xml:space="preserve"> et d'un </w:t>
      </w:r>
      <w:r>
        <w:rPr>
          <w:lang w:val="fr_FR" w:bidi="fr_FR"/>
        </w:rPr>
        <w:t>sceau sur un document</w:t>
      </w:r>
      <w:r>
        <w:rPr>
          <w:lang w:val="fr_FR" w:bidi="fr_FR"/>
        </w:rPr>
        <w:t>. Mettez cet audio en pause ici.</w:t>
      </w:r>
    </w:p>
    <w:p>
      <w:pPr/>
      <w:r>
        <w:rPr>
          <w:lang w:val="fr_FR" w:bidi="fr_FR"/>
        </w:rPr>
      </w:r>
      <w:r>
        <w:rPr>
          <w:lang w:val="fr_FR" w:bidi="fr_FR"/>
        </w:rPr>
        <w:t>Arrêtez-vous ici et discutez : Dans votre communauté, comment savez-vous que quelque chose est réel ou officiel ? Comment direz-vous que le fait que les gens de Corinthe croient en Jésus est la preuve que Paul est un apôtre ? Mettez cet audio en pause ici.</w:t>
      </w:r>
    </w:p>
    <w:p>
      <w:pPr/>
      <w:r>
        <w:rPr>
          <w:lang w:val="fr_FR" w:bidi="fr_FR"/>
        </w:rPr>
      </w:r>
      <w:r>
        <w:rPr>
          <w:lang w:val="fr_FR" w:bidi="fr_FR"/>
        </w:rPr>
        <w:t>Paul dit que c'est la façon dont il se défend si les gens mettent en question son autorité. Si les gens disent que Paul n'est pas un apôtre, alors Paul leur dira les choses qu'il vient de dire.</w:t>
      </w:r>
    </w:p>
    <w:p>
      <w:pPr/>
      <w:r>
        <w:rPr>
          <w:lang w:val="fr_FR" w:bidi="fr_FR"/>
        </w:rPr>
      </w:r>
      <w:r>
        <w:rPr>
          <w:lang w:val="fr_FR" w:bidi="fr_FR"/>
        </w:rPr>
        <w:t>Ainsi, parce que Paul est en effet un apôtre, cela signifie qu'il a les mêmes droits que les autres apôtres. Paul a le droit d'obtenir de la nourriture et de la boisson. Paul a le droit d'emmener une femme chrétienne avec lui quand il voyage. Certains autres apôtres font en effet cela. Paul mentionne les apôtres, les frères du Seigneur et Pierre. Les frères du Seigneur et Pierre sont des exemples d'apôtres. Certaines traductions utilisent le nom grec de Pierre, qui est Céphas. L'expression « frères du Seigneur » désigne les demi-frères de Jésus — les enfants de Marie, la mère de Jésus, et de son mari Joseph. Certains d'entre eux étaient aussi devenus apôtres.</w:t>
      </w:r>
    </w:p>
    <w:p>
      <w:pPr/>
      <w:r>
        <w:rPr>
          <w:lang w:val="fr_FR" w:bidi="fr_FR"/>
        </w:rPr>
      </w:r>
      <w:r>
        <w:rPr>
          <w:lang w:val="fr_FR" w:bidi="fr_FR"/>
        </w:rPr>
        <w:t>Mais Paul, et aussi un autre apôtre nommé Barnabas, ne sont pas payés par certains croyants riches. Au contraire, ils travaillent dur pour payer leur propre nourriture.</w:t>
      </w:r>
    </w:p>
    <w:p>
      <w:pPr/>
      <w:r>
        <w:rPr>
          <w:lang w:val="fr_FR" w:bidi="fr_FR"/>
        </w:rPr>
      </w:r>
      <w:r>
        <w:rPr>
          <w:lang w:val="fr_FR" w:bidi="fr_FR"/>
        </w:rPr>
        <w:t>Paul utilise trois exemples de la vie quotidienne pour montrer à quel point il serait injuste si une personne qui travaille n'était pas payée pour son travail.</w:t>
      </w:r>
    </w:p>
    <w:p>
      <w:pPr>
        <w:pStyle w:val="ListBullet"/>
        <w:spacing w:line="240" w:lineRule="auto"/>
        <w:ind w:left="720"/>
      </w:pPr>
      <w:r>
        <w:rPr>
          <w:lang w:val="fr_FR" w:bidi="fr_FR"/>
        </w:rPr>
      </w:r>
      <w:r>
        <w:rPr>
          <w:lang w:val="fr_FR" w:bidi="fr_FR"/>
        </w:rPr>
        <w:t>Arrêtez-vous ici et faites cette activité. Mettez en scène ces trois exemples :</w:t>
      </w:r>
    </w:p>
    <w:p>
      <w:pPr>
        <w:pStyle w:val="ListBullet"/>
        <w:spacing w:line="240" w:lineRule="auto"/>
        <w:ind w:left="720"/>
      </w:pPr>
      <w:r>
        <w:rPr>
          <w:lang w:val="fr_FR" w:bidi="fr_FR"/>
        </w:rPr>
      </w:r>
      <w:r>
        <w:rPr>
          <w:lang w:val="fr_FR" w:bidi="fr_FR"/>
        </w:rPr>
        <w:t>Si vous le voulez, vous pouvez aussi mettre en scène vos propres exemples ! Mettez cet audio en pause ici.</w:t>
      </w:r>
    </w:p>
    <w:p>
      <w:pPr/>
      <w:r>
        <w:rPr>
          <w:lang w:val="fr_FR" w:bidi="fr_FR"/>
        </w:rPr>
      </w:r>
      <w:r>
        <w:rPr>
          <w:lang w:val="fr_FR" w:bidi="fr_FR"/>
        </w:rPr>
        <w:t>Paul donne ces exemples sous la forme de questions. C'est la façon de Paul de faire voir aux gens de Corinthe à quel point il est absurde que des gens ne soient pas payés pour leur travail.</w:t>
      </w:r>
    </w:p>
    <w:p>
      <w:pPr/>
      <w:r>
        <w:rPr>
          <w:lang w:val="fr_FR" w:bidi="fr_FR"/>
        </w:rPr>
      </w:r>
      <w:r>
        <w:rPr>
          <w:lang w:val="fr_FR" w:bidi="fr_FR"/>
        </w:rPr>
        <w:t>Paul dit ensuite que même la loi de Dieu dit la même chose. Paul mentionne une loi que Dieu avait faite pour les agriculteurs. Cette loi a assuré que les agriculteurs prenaient bien soin de leurs animaux. Quand un agriculteur avait récolté son grain, il étalait les tiges de grain sur le sol, puis laissait un bœuf faire des va-et-vient sur les tiges. Un bœuf est un animal très fort. C'est un taureau qui est castré.</w:t>
      </w:r>
    </w:p>
    <w:p>
      <w:pPr/>
      <w:r>
        <w:rPr>
          <w:lang w:val="fr_FR" w:bidi="fr_FR"/>
        </w:rPr>
      </w:r>
      <w:r>
        <w:rPr>
          <w:lang w:val="fr_FR" w:bidi="fr_FR"/>
        </w:rPr>
        <w:t>Le bœuf tirait une lourde pièce de bois sur laquelle étaient fixés des morceaux tranchants de fer ou de pierre. Ce morceau de bois pressait sur le grain et cela séparait le grain des tiges. L'agriculteur pouvait ensuite facilement collecter le grain. Ce travail est appelé battage.</w:t>
      </w:r>
    </w:p>
    <w:p>
      <w:pPr/>
      <w:r>
        <w:rPr>
          <w:lang w:val="fr_FR" w:bidi="fr_FR"/>
        </w:rPr>
      </w:r>
      <w:r>
        <w:rPr>
          <w:lang w:val="fr_FR" w:bidi="fr_FR"/>
        </w:rPr>
        <w:t>Parfois, un agriculteur ne voulait pas que le bœuf mange une partie du grain pendant que le bœuf marchait dessus. L'agriculteur attachait ensuite la gueule du bœuf pour la maintenir fermée. Mais Dieu avait fait une loi qui disait que l'agriculteur ne devait pas faire cela. L'agriculteur devrait permettre au bœuf de manger du grain pendant qu'il le battait. Le bœuf méritait d'être payé pour son travail !</w:t>
      </w:r>
    </w:p>
    <w:p>
      <w:pPr/>
      <w:r>
        <w:rPr>
          <w:lang w:val="fr_FR" w:bidi="fr_FR"/>
        </w:rPr>
      </w:r>
      <w:r>
        <w:rPr>
          <w:lang w:val="fr_FR" w:bidi="fr_FR"/>
        </w:rPr>
        <w:t xml:space="preserve">Arrêtez-vous ici et, si nécessaire, regardez une image d'un </w:t>
      </w:r>
      <w:r>
        <w:rPr>
          <w:b/>
          <w:lang w:val="fr_FR" w:bidi="fr_FR"/>
        </w:rPr>
        <w:t>bœuf battant le grain</w:t>
      </w:r>
      <w:r>
        <w:rPr>
          <w:lang w:val="fr_FR" w:bidi="fr_FR"/>
        </w:rPr>
        <w:t xml:space="preserve">. Regardez une image d'un </w:t>
      </w:r>
      <w:r>
        <w:rPr>
          <w:b/>
          <w:lang w:val="fr_FR" w:bidi="fr_FR"/>
        </w:rPr>
        <w:t>bœuf qui est muselé</w:t>
      </w:r>
      <w:r>
        <w:rPr>
          <w:lang w:val="fr_FR" w:bidi="fr_FR"/>
        </w:rPr>
        <w:t>. Mettez cet audio en pause ici.</w:t>
      </w:r>
    </w:p>
    <w:p>
      <w:pPr/>
      <w:r>
        <w:rPr>
          <w:lang w:val="fr_FR" w:bidi="fr_FR"/>
        </w:rPr>
      </w:r>
      <w:r>
        <w:rPr>
          <w:lang w:val="fr_FR" w:bidi="fr_FR"/>
        </w:rPr>
        <w:t>Paul dit que Dieu ne se souciait pas seulement des animaux quand Dieu a fait cette loi. Si Dieu se souciait déjà assez des animaux pour faire cette loi, il veut certainement que les gens soient payés pour leur travail aussi. Paul veut dire que Dieu a fait cette loi pour le bénéfice des apôtres et pour les autres personnes qui travaillent pour Dieu.</w:t>
      </w:r>
    </w:p>
    <w:p>
      <w:pPr/>
      <w:r>
        <w:rPr>
          <w:lang w:val="fr_FR" w:bidi="fr_FR"/>
        </w:rPr>
      </w:r>
      <w:r>
        <w:rPr>
          <w:lang w:val="fr_FR" w:bidi="fr_FR"/>
        </w:rPr>
        <w:t xml:space="preserve">Tout comme un </w:t>
      </w:r>
      <w:r>
        <w:rPr>
          <w:b/>
          <w:lang w:val="fr_FR" w:bidi="fr_FR"/>
        </w:rPr>
        <w:t>animal</w:t>
      </w:r>
      <w:r>
        <w:rPr>
          <w:lang w:val="fr_FR" w:bidi="fr_FR"/>
        </w:rPr>
        <w:t xml:space="preserve"> a le droit de manger quand il travaille, </w:t>
      </w:r>
      <w:r>
        <w:rPr>
          <w:b/>
          <w:lang w:val="fr_FR" w:bidi="fr_FR"/>
        </w:rPr>
        <w:t>les gens</w:t>
      </w:r>
      <w:r>
        <w:rPr>
          <w:lang w:val="fr_FR" w:bidi="fr_FR"/>
        </w:rPr>
        <w:t xml:space="preserve"> ont le droit de manger quand ils travaillent. Paul utilise maintenant l'exemple d'un agriculteur. Paul dit qu'une personne qui laboure et bat le fait parce qu'elle sait que plus tard elle mangera de la récolte. Le labour et le battage sont des travaux qu'un agriculteur effectue sur ses terres. Labourer signifie que l'agriculteur retourne le sol. Cela rend le sol meuble et est nécessaire avant que l'agriculteur puisse semer sa semence. Un agriculteur ferait généralement cela en faisant tirer une charrue par une paire de bœufs, un instrument que les gens fabriquaient avec du bois et du fer. Le battage est le travail qui consiste à séparer les grains des tiges.</w:t>
      </w:r>
    </w:p>
    <w:p>
      <w:pPr/>
      <w:r>
        <w:rPr>
          <w:lang w:val="fr_FR" w:bidi="fr_FR"/>
        </w:rPr>
      </w:r>
      <w:r>
        <w:rPr>
          <w:lang w:val="fr_FR" w:bidi="fr_FR"/>
        </w:rPr>
        <w:t>Arrêtez-vous ici et, si nécessaire, regardez une image d'un agriculteur labourant sa terre. Mettez cet audio en pause ici.</w:t>
      </w:r>
    </w:p>
    <w:p>
      <w:pPr/>
      <w:r>
        <w:rPr>
          <w:lang w:val="fr_FR" w:bidi="fr_FR"/>
        </w:rPr>
      </w:r>
      <w:r>
        <w:rPr>
          <w:lang w:val="fr_FR" w:bidi="fr_FR"/>
        </w:rPr>
        <w:t xml:space="preserve">Paul est comme un agriculteur parce qu'il a semé une semence spirituelle parmi les gens de Corinthe. Cela signifie que Paul a parlé de Jésus aux gens. À cause de cela, Paul a le droit de s'attendre à ce que les gens de Corinthe le paient en le soutenant financièrement. Ce serait la récolte de Paul. D'autres personnes qui prêchent à Corinthe s'attendent à ce que les gens de Corinthe les payent. Paul a plus le droit d'être payé que ces personnes. C'est parce que Paul a été le premier à parler de Jésus aux gens de Corinthe. </w:t>
      </w:r>
    </w:p>
    <w:p>
      <w:pPr/>
      <w:r>
        <w:rPr>
          <w:lang w:val="fr_FR" w:bidi="fr_FR"/>
        </w:rPr>
      </w:r>
      <w:r>
        <w:rPr>
          <w:lang w:val="fr_FR" w:bidi="fr_FR"/>
        </w:rPr>
        <w:t>Paul dit à nouveau ces choses sous la forme de questions. C'est la façon de Paul de faire voir aux gens qu'il a raison.</w:t>
      </w:r>
    </w:p>
    <w:p>
      <w:pPr/>
      <w:r>
        <w:rPr>
          <w:lang w:val="fr_FR" w:bidi="fr_FR"/>
        </w:rPr>
      </w:r>
      <w:r>
        <w:rPr>
          <w:lang w:val="fr_FR" w:bidi="fr_FR"/>
        </w:rPr>
        <w:t>Jusqu'à maintenant dans ce passage, Paul a vraiment fait de son mieux pour convaincre les gens de Corinthe qu'il est un apôtre et qu'il a donc le droit que les croyants de Corinthe le soutiennent. À présent, les lecteurs de Paul seraient probablement tous d'accord avec Paul ! Mais ensuite, Paul dit quelque chose de complètement inattendu. Paul dit qu'il n'a pas utilisé ce droit. Paul veut dire que quand il a vécu à Corinthe, il n'a pas demandé de l'argent aux gens. Ou si les gens offraient de l'argent à Paul, il ne l'acceptait pas. Au lieu de cela, Paul a travaillé dur pour sa propre nourriture, ce qui était difficile. Paul a enduré cette difficulté parce qu'il ne voulait pas rendre plus difficile pour les gens de croire à l'Évangile.</w:t>
      </w:r>
    </w:p>
    <w:p>
      <w:pPr/>
      <w:r>
        <w:rPr>
          <w:lang w:val="fr_FR" w:bidi="fr_FR"/>
        </w:rPr>
      </w:r>
      <w:r>
        <w:rPr>
          <w:lang w:val="fr_FR" w:bidi="fr_FR"/>
        </w:rPr>
        <w:t>Arrêtez-vous ici et faites cette activité : Pouvez-vous raconter une histoire sur quelqu'un qui dit des choses aux autres pour de l'argent ? Comme quelqu'un qui reçoit de l'argent pour parler d'un bon hôpital ou d'un grand magasin à d'autres personnes. Votre perception de cette personne change-t-elle si vous savez qu'elle est payée pour ce qu'elle dit, ou qu'elle ne l'est pas ? Mettez cet audio en pause ici.</w:t>
      </w:r>
    </w:p>
    <w:p>
      <w:pPr/>
      <w:r>
        <w:rPr>
          <w:lang w:val="fr_FR" w:bidi="fr_FR"/>
        </w:rPr>
      </w:r>
      <w:r>
        <w:rPr>
          <w:lang w:val="fr_FR" w:bidi="fr_FR"/>
        </w:rPr>
        <w:t>Paul revient ensuite en arrière et donne deux autres exemples pour montrer que les apôtres et les prédicateurs doivent être payés. Le premier exemple vient de l'adoration dans le temple de Dieu. Dieu avait établi une loi selon laquelle les personnes qui travaillaient dans le temple pouvaient manger de la nourriture que les gens apportaient au temple. Cette nourriture était offerte à Dieu, mais pas toute. Une partie de la nourriture était pour les personnes qui travaillaient dans le temple.</w:t>
      </w:r>
    </w:p>
    <w:p>
      <w:pPr/>
      <w:r>
        <w:rPr>
          <w:lang w:val="fr_FR" w:bidi="fr_FR"/>
        </w:rPr>
      </w:r>
      <w:r>
        <w:rPr>
          <w:lang w:val="fr_FR" w:bidi="fr_FR"/>
        </w:rPr>
        <w:t>Arrêtez-vous ici et faites cette activité si vous le souhaitez : Mettez en scène que certaines personnes amènent un animal au temple pour le sacrifier à Dieu. Mettez en scène que les personnes qui travaillent dans le temple l'offrent à Dieu. Mettez en scène qu'ils prennent une partie de la viande de l'animal et la mangent eux-mêmes. Mettez cet audio en pause ici.</w:t>
      </w:r>
    </w:p>
    <w:p>
      <w:pPr/>
      <w:r>
        <w:rPr>
          <w:lang w:val="fr_FR" w:bidi="fr_FR"/>
        </w:rPr>
      </w:r>
      <w:r>
        <w:rPr>
          <w:lang w:val="fr_FR" w:bidi="fr_FR"/>
        </w:rPr>
        <w:t>Le deuxième exemple vient de Jésus. À un moment donné, Jésus avait dit à ses disciples d'aller prêcher aux gens. Jésus avait dit aux disciples qu'ils ne devaient pas prendre d'argent ou de provisions avec eux. Jésus voulait dire que les personnes qui écouteraient les disciples leur donneraient ce dont ils avaient besoin. Jésus a dit qu'un travailleur avait le droit d'être payé.</w:t>
      </w:r>
    </w:p>
    <w:p>
      <w:pPr/>
      <w:r>
        <w:rPr>
          <w:lang w:val="fr_FR" w:bidi="fr_FR"/>
        </w:rPr>
      </w:r>
      <w:r>
        <w:rPr>
          <w:lang w:val="fr_FR" w:bidi="fr_FR"/>
        </w:rPr>
        <w:t>Et ainsi, dit Paul, ces deux exemples montrent que Dieu dit que les personnes qui travaillent pour lui méritent d'être payées.</w:t>
      </w:r>
    </w:p>
    <w:p>
      <w:pPr/>
      <w:r>
        <w:rPr>
          <w:lang w:val="fr_FR" w:bidi="fr_FR"/>
        </w:rPr>
      </w:r>
      <w:r>
        <w:rPr>
          <w:lang w:val="fr_FR" w:bidi="fr_FR"/>
        </w:rPr>
        <w:t>Maintenant, le groupe doit créer un scénario d'images, dessiner ou utiliser des objets pour visualiser le passage et les actions qui s'y trouvent.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9:1–14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Jésus</w:t>
      </w:r>
    </w:p>
    <w:p>
      <w:pPr>
        <w:pStyle w:val="ListBullet"/>
        <w:spacing w:line="240" w:lineRule="auto"/>
        <w:ind w:left="720"/>
      </w:pPr>
      <w:r>
        <w:rPr>
          <w:lang w:val="fr_FR" w:bidi="fr_FR"/>
        </w:rPr>
      </w:r>
      <w:r>
        <w:rPr>
          <w:lang w:val="fr_FR" w:bidi="fr_FR"/>
        </w:rPr>
        <w:t>Les autres apôtres, les frères du Seigneur et Pierre</w:t>
      </w:r>
    </w:p>
    <w:p>
      <w:pPr>
        <w:pStyle w:val="ListBullet"/>
        <w:spacing w:line="240" w:lineRule="auto"/>
        <w:ind w:left="720"/>
      </w:pPr>
      <w:r>
        <w:rPr>
          <w:lang w:val="fr_FR" w:bidi="fr_FR"/>
        </w:rPr>
      </w:r>
      <w:r>
        <w:rPr>
          <w:lang w:val="fr_FR" w:bidi="fr_FR"/>
        </w:rPr>
        <w:t>Barnabas</w:t>
      </w:r>
    </w:p>
    <w:p>
      <w:pPr>
        <w:pStyle w:val="ListBullet"/>
        <w:spacing w:line="240" w:lineRule="auto"/>
        <w:ind w:left="720"/>
      </w:pPr>
      <w:r>
        <w:rPr>
          <w:lang w:val="fr_FR" w:bidi="fr_FR"/>
        </w:rPr>
      </w:r>
      <w:r>
        <w:rPr>
          <w:lang w:val="fr_FR" w:bidi="fr_FR"/>
        </w:rPr>
        <w:t>Un soldat dans une armée</w:t>
      </w:r>
    </w:p>
    <w:p>
      <w:pPr>
        <w:pStyle w:val="ListBullet"/>
        <w:spacing w:line="240" w:lineRule="auto"/>
        <w:ind w:left="720"/>
      </w:pPr>
      <w:r>
        <w:rPr>
          <w:lang w:val="fr_FR" w:bidi="fr_FR"/>
        </w:rPr>
      </w:r>
      <w:r>
        <w:rPr>
          <w:lang w:val="fr_FR" w:bidi="fr_FR"/>
        </w:rPr>
        <w:t>Une personne qui plante un vignoble</w:t>
      </w:r>
    </w:p>
    <w:p>
      <w:pPr>
        <w:pStyle w:val="ListBullet"/>
        <w:spacing w:line="240" w:lineRule="auto"/>
        <w:ind w:left="720"/>
      </w:pPr>
      <w:r>
        <w:rPr>
          <w:lang w:val="fr_FR" w:bidi="fr_FR"/>
        </w:rPr>
      </w:r>
      <w:r>
        <w:rPr>
          <w:lang w:val="fr_FR" w:bidi="fr_FR"/>
        </w:rPr>
        <w:t>Une personne qui possède des moutons et des chèvres</w:t>
      </w:r>
    </w:p>
    <w:p>
      <w:pPr>
        <w:pStyle w:val="ListBullet"/>
        <w:spacing w:line="240" w:lineRule="auto"/>
        <w:ind w:left="720"/>
      </w:pPr>
      <w:r>
        <w:rPr>
          <w:lang w:val="fr_FR" w:bidi="fr_FR"/>
        </w:rPr>
      </w:r>
      <w:r>
        <w:rPr>
          <w:lang w:val="fr_FR" w:bidi="fr_FR"/>
        </w:rPr>
        <w:t>Une personne qui sert dans le temple</w:t>
      </w:r>
    </w:p>
    <w:p>
      <w:pPr>
        <w:pStyle w:val="ListBullet"/>
        <w:spacing w:line="240" w:lineRule="auto"/>
        <w:ind w:left="720"/>
      </w:pPr>
      <w:r>
        <w:rPr>
          <w:lang w:val="fr_FR" w:bidi="fr_FR"/>
        </w:rPr>
      </w:r>
      <w:r>
        <w:rPr>
          <w:lang w:val="fr_FR" w:bidi="fr_FR"/>
        </w:rPr>
        <w:t>Et ceux qui prêchent l'Évangile</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Aménagez la salle comme s'il s'agissait d'une salle d'audience. Paul est là, et certaines personnes qui l'accusent sont là aussi. Les habitants de Corinthe écoutent les accusations.</w:t>
      </w:r>
    </w:p>
    <w:p>
      <w:pPr/>
      <w:r>
        <w:rPr>
          <w:lang w:val="fr_FR" w:bidi="fr_FR"/>
        </w:rPr>
      </w:r>
      <w:r>
        <w:rPr>
          <w:lang w:val="fr_FR" w:bidi="fr_FR"/>
        </w:rPr>
        <w:t>Certains acteurs accuseront Paul de ne pas être un apôtre. Ils peuvent continuer à dire des choses comme : « Paul, tu n'es pas un véritable apôtre », ou encore : « Paul, tu ne mérites pas que nous te soutenions financièrement ».</w:t>
      </w:r>
    </w:p>
    <w:p>
      <w:pPr/>
      <w:r>
        <w:rPr>
          <w:lang w:val="fr_FR" w:bidi="fr_FR"/>
        </w:rPr>
      </w:r>
      <w:r>
        <w:rPr>
          <w:lang w:val="fr_FR" w:bidi="fr_FR"/>
        </w:rPr>
        <w:t>Paul se défend alors. Mettez en scène le fait que Paul affirme qu’il est bel et bien un apôtre, et que les Corinthiens, en particulier, doivent en être conscients.</w:t>
      </w:r>
    </w:p>
    <w:p>
      <w:pPr/>
      <w:r>
        <w:rPr>
          <w:lang w:val="fr_FR" w:bidi="fr_FR"/>
        </w:rPr>
      </w:r>
      <w:r>
        <w:rPr>
          <w:lang w:val="fr_FR" w:bidi="fr_FR"/>
        </w:rPr>
        <w:t>Jouez la scène où Paul dit qu'il a le droit d'emmener avec lui une épouse croyante, tout comme le font les autres apôtres.</w:t>
      </w:r>
    </w:p>
    <w:p>
      <w:pPr/>
      <w:r>
        <w:rPr>
          <w:lang w:val="fr_FR" w:bidi="fr_FR"/>
        </w:rPr>
      </w:r>
      <w:r>
        <w:rPr>
          <w:lang w:val="fr_FR" w:bidi="fr_FR"/>
        </w:rPr>
        <w:t>Mettez en scène le moment où Paul se demande pourquoi seuls Paul et Barnabas doivent travailler pour subvenir à leurs besoins.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 à l'acteur qui joue le rôle de Paul : « À quoi penses-tu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le moment où Paul donne trois exemples tirés de la vie quotidienne pour montrer que chacun a le droit de profiter des fruits de son travail.</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comédiens qui incarnent les habitants de Corinthe : « À quoi pensez-vous ? » Les personnes pourraient répondre en disant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le moment où Paul cite l'exemple tiré de la loi de Dieu concernant le bœuf qui bat le grain. Mettez en scène la scène où Paul affirme qu'il a le droit de recevoir une contribution matérielle de la part des Corinthiens.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comédiens qui incarnent les habitants de Corinthe : « À quoi pensez-vous ? » Les personnes pourraient répondre en disant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Jouez la scène où Paul, de manière tout à fait inattendue, déclare qu’il n’a pas fait usage de son droit à recevoir une aide matérielle. Paul préfère endurer les épreuves, afin que rien ne vienne entraver la diffusion de l'Évangile.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comédiens qui incarnent les habitants de Corinthe : « À quoi pensez-vous ? » Les gens peuvent répondre par des choses comme :</w:t>
      </w:r>
    </w:p>
    <w:p>
      <w:pPr>
        <w:pStyle w:val="ListBullet"/>
        <w:spacing w:line="240" w:lineRule="auto"/>
        <w:ind w:left="720"/>
      </w:pPr>
      <w:r>
        <w:rPr>
          <w:lang w:val="fr_FR" w:bidi="fr_FR"/>
        </w:rPr>
      </w:r>
      <w:r>
        <w:rPr>
          <w:lang w:val="fr_FR" w:bidi="fr_FR"/>
        </w:rPr>
        <w:t>Demande à l'acteur qui joue le rôle de Paul : « Qu'est-ce que tu ressens ? » Les gens peuvent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le moment où Paul donne l'exemple tiré du culte au temple, puis celui tiré de Jésus.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comédiens qui incarnent les habitants de Corinthe : « À quoi pensez-vous ? » Les gens peuvent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9:1–14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Dans ce passage, Paul tient à faire savoir aux Corinthiens qu'il est bel et bien un </w:t>
      </w:r>
      <w:r>
        <w:rPr>
          <w:b/>
          <w:lang w:val="fr_FR" w:bidi="fr_FR"/>
        </w:rPr>
        <w:t>apôtre</w:t>
      </w:r>
      <w:r>
        <w:rPr>
          <w:lang w:val="fr_FR" w:bidi="fr_FR"/>
        </w:rPr>
        <w:t xml:space="preserve">. Un apôtre est une personne qui a reçu de Jésus une autorité particulière pour parler en son nom. Utilisez le même mot pour désigner un « apôtre » que celui que vous avez utilisé dans d'autres passages. Le mot </w:t>
      </w:r>
      <w:r>
        <w:rPr>
          <w:lang w:val="fr_FR" w:bidi="fr_FR"/>
        </w:rPr>
        <w:t>serviteur</w:t>
      </w:r>
      <w:r>
        <w:rPr>
          <w:lang w:val="fr_FR" w:bidi="fr_FR"/>
        </w:rPr>
        <w:t xml:space="preserve"> est dans le glossaire principal. </w:t>
      </w:r>
    </w:p>
    <w:p>
      <w:pPr/>
      <w:r>
        <w:rPr>
          <w:lang w:val="fr_FR" w:bidi="fr_FR"/>
        </w:rPr>
      </w:r>
      <w:r>
        <w:rPr>
          <w:lang w:val="fr_FR" w:bidi="fr_FR"/>
        </w:rPr>
        <w:t xml:space="preserve">Dans ce passage, Paul parle tantôt de Jésus, tantôt du </w:t>
      </w:r>
      <w:r>
        <w:rPr>
          <w:b/>
          <w:lang w:val="fr_FR" w:bidi="fr_FR"/>
        </w:rPr>
        <w:t>Seigneur</w:t>
      </w:r>
      <w:r>
        <w:rPr>
          <w:lang w:val="fr_FR" w:bidi="fr_FR"/>
        </w:rPr>
        <w:t xml:space="preserve">. Quand Paul dit « le Seigneur », il fait référence au Seigneur Jésus. Utilisez le même mot que celui que vous avez utilisé pour « Seigneur » dans d'autres passages et n'oubliez pas que </w:t>
      </w:r>
      <w:r>
        <w:rPr>
          <w:lang w:val="fr_FR" w:bidi="fr_FR"/>
        </w:rPr>
        <w:t>« Seigneur</w:t>
      </w:r>
      <w:r>
        <w:rPr>
          <w:lang w:val="fr_FR" w:bidi="fr_FR"/>
        </w:rPr>
        <w:t xml:space="preserve"> » figure dans le glossaire principal.</w:t>
      </w:r>
    </w:p>
    <w:p>
      <w:pPr/>
      <w:r>
        <w:rPr>
          <w:lang w:val="fr_FR" w:bidi="fr_FR"/>
        </w:rPr>
      </w:r>
      <w:r>
        <w:rPr>
          <w:lang w:val="fr_FR" w:bidi="fr_FR"/>
        </w:rPr>
        <w:t xml:space="preserve">Paul dit que Paul est comme une personne qui, devant un tribunal, assure sa propre défense lorsque d'autres la </w:t>
      </w:r>
      <w:r>
        <w:rPr>
          <w:b/>
          <w:lang w:val="fr_FR" w:bidi="fr_FR"/>
        </w:rPr>
        <w:t>jugent</w:t>
      </w:r>
      <w:r>
        <w:rPr>
          <w:lang w:val="fr_FR" w:bidi="fr_FR"/>
        </w:rPr>
        <w:t xml:space="preserve"> ou l'interrogent. On parle de ce genre de jugement lorsque des personnes posent de nombreuses questions ou interrogent quelqu'un pour savoir s'il dit la vérité. Utilisez le même mot pour désigner ce type de jugement que celui que vous avez utilisé dans 1 Corinthiens, chapitre 4, versets 3–4.</w:t>
      </w:r>
    </w:p>
    <w:p>
      <w:pPr/>
      <w:r>
        <w:rPr>
          <w:lang w:val="fr_FR" w:bidi="fr_FR"/>
        </w:rPr>
      </w:r>
      <w:r>
        <w:rPr>
          <w:lang w:val="fr_FR" w:bidi="fr_FR"/>
        </w:rPr>
        <w:t xml:space="preserve">Paul dit que les Corinthiens sont un </w:t>
      </w:r>
      <w:r>
        <w:rPr>
          <w:b/>
          <w:lang w:val="fr_FR" w:bidi="fr_FR"/>
        </w:rPr>
        <w:t>sceau</w:t>
      </w:r>
      <w:r>
        <w:rPr>
          <w:lang w:val="fr_FR" w:bidi="fr_FR"/>
        </w:rPr>
        <w:t>, ou une garantie, de son apostolat, tout comme un sceau garantit qu'une lettre provient bien d'une personne donnée. Un sceau est un petit objet en pierre ou en métal sur lequel est gravée une image. Chaque personne importante avait son propre sceau. Une fois qu'une personnalité importante avait rédigé une lettre, on y déposait un peu d'argile molle ou de cire. Ils ont ensuite apposé leur sceau sur cette argile molle. Cela a permis de reproduire sur l'argile l'image qui figurait sur le sceau. L'argile durcissait, et l'image restait. Tous ceux qui ont ensuite vu la lettre pouvaient voir l'image du sceau. Ils savaient alors que la lettre était officielle et qu'elle provenait vraiment de la personne qui disait l'avoir écrite.</w:t>
      </w:r>
    </w:p>
    <w:p>
      <w:pPr/>
      <w:r>
        <w:rPr>
          <w:lang w:val="fr_FR" w:bidi="fr_FR"/>
        </w:rPr>
      </w:r>
      <w:r>
        <w:rPr>
          <w:lang w:val="fr_FR" w:bidi="fr_FR"/>
        </w:rPr>
        <w:t xml:space="preserve">Arrêtez-vous ici et regardez à nouveau, si nécessaire, la photo d'un </w:t>
      </w:r>
      <w:r>
        <w:rPr>
          <w:lang w:val="fr_FR" w:bidi="fr_FR"/>
        </w:rPr>
        <w:t>sceau</w:t>
      </w:r>
      <w:r>
        <w:rPr>
          <w:lang w:val="fr_FR" w:bidi="fr_FR"/>
        </w:rPr>
        <w:t xml:space="preserve">, ainsi que celle d'un </w:t>
      </w:r>
      <w:r>
        <w:rPr>
          <w:lang w:val="fr_FR" w:bidi="fr_FR"/>
        </w:rPr>
        <w:t>sceau apposé sur un document</w:t>
      </w:r>
      <w:r>
        <w:rPr>
          <w:lang w:val="fr_FR" w:bidi="fr_FR"/>
        </w:rPr>
        <w:t>. Expliquez comment vous interprétez le fait que les Corinthiens constituent un sceau prouvant que Paul est un apôtre. Mettez cet audio en pause ici.</w:t>
      </w:r>
    </w:p>
    <w:p>
      <w:pPr/>
      <w:r>
        <w:rPr>
          <w:lang w:val="fr_FR" w:bidi="fr_FR"/>
        </w:rPr>
      </w:r>
      <w:r>
        <w:rPr>
          <w:lang w:val="fr_FR" w:bidi="fr_FR"/>
        </w:rPr>
        <w:t xml:space="preserve">Paul s'appuie sur plusieurs exemples tirés de la vie quotidienne pour montrer que ceux qui travaillent peuvent profiter des fruits de leur labeur. L'un de ces exemples est celui d'un agriculteur qui possède un </w:t>
      </w:r>
      <w:r>
        <w:rPr>
          <w:b/>
          <w:lang w:val="fr_FR" w:bidi="fr_FR"/>
        </w:rPr>
        <w:t>vignoble</w:t>
      </w:r>
      <w:r>
        <w:rPr>
          <w:lang w:val="fr_FR" w:bidi="fr_FR"/>
        </w:rPr>
        <w:t>. Un vignoble est un jardin où poussent des vignes. Les fruits de ces arbres s'appellent des raisins. On peut manger les raisins quand ils sont frais, mais on peut aussi les faire sécher au soleil. Une fois que les raisins sont séchés, on les appelle « raisins secs » et ils se conservent longtemps. On extrait également le jus des raisins pour fabriquer une boisson alcoolisée appelée vin.</w:t>
      </w:r>
    </w:p>
    <w:p>
      <w:pPr/>
      <w:r>
        <w:rPr>
          <w:lang w:val="fr_FR" w:bidi="fr_FR"/>
        </w:rPr>
      </w:r>
      <w:r>
        <w:rPr>
          <w:lang w:val="fr_FR" w:bidi="fr_FR"/>
        </w:rPr>
        <w:t xml:space="preserve">Arrêtez-vous ici et discutez du terme que vous utiliserez pour désigner un </w:t>
      </w:r>
      <w:r>
        <w:rPr>
          <w:b/>
          <w:lang w:val="fr_FR" w:bidi="fr_FR"/>
        </w:rPr>
        <w:t>vignoble</w:t>
      </w:r>
      <w:r>
        <w:rPr>
          <w:lang w:val="fr_FR" w:bidi="fr_FR"/>
        </w:rPr>
        <w:t xml:space="preserve">. Si nécessaire, regardez une photo d'un </w:t>
      </w:r>
      <w:r>
        <w:rPr>
          <w:b/>
          <w:lang w:val="fr_FR" w:bidi="fr_FR"/>
        </w:rPr>
        <w:t>cep de vigne</w:t>
      </w:r>
      <w:r>
        <w:rPr>
          <w:lang w:val="fr_FR" w:bidi="fr_FR"/>
        </w:rPr>
        <w:t xml:space="preserve"> et d'un </w:t>
      </w:r>
      <w:r>
        <w:rPr>
          <w:lang w:val="fr_FR" w:bidi="fr_FR"/>
        </w:rPr>
        <w:t>vignoble</w:t>
      </w:r>
      <w:r>
        <w:rPr>
          <w:lang w:val="fr_FR" w:bidi="fr_FR"/>
        </w:rPr>
        <w:t xml:space="preserve">. Le mot « </w:t>
      </w:r>
      <w:r>
        <w:rPr>
          <w:lang w:val="fr_FR" w:bidi="fr_FR"/>
        </w:rPr>
        <w:t>vignoble</w:t>
      </w:r>
      <w:r>
        <w:rPr>
          <w:lang w:val="fr_FR" w:bidi="fr_FR"/>
        </w:rPr>
        <w:t xml:space="preserve"> » figure dans le glossaire principal. Utilisez le même mot que celui que vous avez utilisé dans d'autres livres de la Bible. Mettez cet audio en pause ici.</w:t>
      </w:r>
    </w:p>
    <w:p>
      <w:pPr/>
      <w:r>
        <w:rPr>
          <w:lang w:val="fr_FR" w:bidi="fr_FR"/>
        </w:rPr>
      </w:r>
      <w:r>
        <w:rPr>
          <w:lang w:val="fr_FR" w:bidi="fr_FR"/>
        </w:rPr>
        <w:t xml:space="preserve">L'autre exemple que Paul cite concerne quelqu'un qui s'occupe d'un </w:t>
      </w:r>
      <w:r>
        <w:rPr>
          <w:b/>
          <w:lang w:val="fr_FR" w:bidi="fr_FR"/>
        </w:rPr>
        <w:t>troupeau</w:t>
      </w:r>
      <w:r>
        <w:rPr>
          <w:lang w:val="fr_FR" w:bidi="fr_FR"/>
        </w:rPr>
        <w:t>. Un troupeau est un groupe de moutons ou de chèvres. Les gens élevaient des moutons et des chèvres afin d'utiliser leur laine pour fabriquer des vêtements, de consommer leur viande et de boire le lait qu'ils produisaient.</w:t>
      </w:r>
    </w:p>
    <w:p>
      <w:pPr/>
      <w:r>
        <w:rPr>
          <w:lang w:val="fr_FR" w:bidi="fr_FR"/>
        </w:rPr>
      </w:r>
      <w:r>
        <w:rPr>
          <w:lang w:val="fr_FR" w:bidi="fr_FR"/>
        </w:rPr>
        <w:t xml:space="preserve">Si nécessaire, arrêtez-vous ici et regardez la photo d'un </w:t>
      </w:r>
      <w:r>
        <w:rPr>
          <w:lang w:val="fr_FR" w:bidi="fr_FR"/>
        </w:rPr>
        <w:t>troupeau</w:t>
      </w:r>
      <w:r>
        <w:rPr>
          <w:lang w:val="fr_FR" w:bidi="fr_FR"/>
        </w:rPr>
        <w:t xml:space="preserve"> de moutons et de chèvres. Discutez du mot que vous allez utiliser ici. Mettez cet audio en pause ici.</w:t>
      </w:r>
    </w:p>
    <w:p>
      <w:pPr/>
      <w:r>
        <w:rPr>
          <w:lang w:val="fr_FR" w:bidi="fr_FR"/>
        </w:rPr>
      </w:r>
      <w:r>
        <w:rPr>
          <w:lang w:val="fr_FR" w:bidi="fr_FR"/>
        </w:rPr>
        <w:t xml:space="preserve">Paul affirme que ce n'est pas seulement son </w:t>
      </w:r>
      <w:r>
        <w:rPr>
          <w:b/>
          <w:lang w:val="fr_FR" w:bidi="fr_FR"/>
        </w:rPr>
        <w:t>autorité</w:t>
      </w:r>
      <w:r>
        <w:rPr>
          <w:lang w:val="fr_FR" w:bidi="fr_FR"/>
        </w:rPr>
        <w:t xml:space="preserve"> ou son pouvoir humains, mais aussi la </w:t>
      </w:r>
      <w:r>
        <w:rPr>
          <w:b/>
          <w:lang w:val="fr_FR" w:bidi="fr_FR"/>
        </w:rPr>
        <w:t>loi de Moïse</w:t>
      </w:r>
      <w:r>
        <w:rPr>
          <w:lang w:val="fr_FR" w:bidi="fr_FR"/>
        </w:rPr>
        <w:t xml:space="preserve">, qui nous enseigne que ceux qui travaillent méritent d'être rémunérés. Par « loi », on entend ici la loi, c'est-à-dire les règles de vie que Dieu a données aux Israélites, ou au peuple juif, par l'intermédiaire de Moïse. Utilisez le même terme pour désigner l'« autorité » que celui que vous avez employé dans les passages précédents ; pour plus d'informations, consultez l'entrée « </w:t>
      </w:r>
      <w:r>
        <w:rPr>
          <w:lang w:val="fr_FR" w:bidi="fr_FR"/>
        </w:rPr>
        <w:t>autorité</w:t>
      </w:r>
      <w:r>
        <w:rPr>
          <w:lang w:val="fr_FR" w:bidi="fr_FR"/>
        </w:rPr>
        <w:t xml:space="preserve"> » dans le glossaire principal.</w:t>
      </w:r>
    </w:p>
    <w:p>
      <w:pPr/>
      <w:r>
        <w:rPr>
          <w:lang w:val="fr_FR" w:bidi="fr_FR"/>
        </w:rPr>
      </w:r>
      <w:r>
        <w:rPr>
          <w:lang w:val="fr_FR" w:bidi="fr_FR"/>
        </w:rPr>
        <w:t xml:space="preserve">Arrêtez-vous ici et discutez en groupe des mots ou expressions que vous utiliserez pour désigner la « loi de Moïse ». Pour plus d'informations, consultez l'entrée « </w:t>
      </w:r>
      <w:r>
        <w:rPr>
          <w:lang w:val="fr_FR" w:bidi="fr_FR"/>
        </w:rPr>
        <w:t>droit</w:t>
      </w:r>
      <w:r>
        <w:rPr>
          <w:lang w:val="fr_FR" w:bidi="fr_FR"/>
        </w:rPr>
        <w:t xml:space="preserve"> » dans le glossaire principal. Mettez cet audio en pause ici.</w:t>
      </w:r>
    </w:p>
    <w:p>
      <w:pPr/>
      <w:r>
        <w:rPr>
          <w:lang w:val="fr_FR" w:bidi="fr_FR"/>
        </w:rPr>
      </w:r>
      <w:r>
        <w:rPr>
          <w:lang w:val="fr_FR" w:bidi="fr_FR"/>
        </w:rPr>
        <w:t xml:space="preserve">La loi de Moïse stipule qu'un agriculteur ne doit pas </w:t>
      </w:r>
      <w:r>
        <w:rPr>
          <w:b/>
          <w:lang w:val="fr_FR" w:bidi="fr_FR"/>
        </w:rPr>
        <w:t>museler</w:t>
      </w:r>
      <w:r>
        <w:rPr>
          <w:lang w:val="fr_FR" w:bidi="fr_FR"/>
        </w:rPr>
        <w:t xml:space="preserve"> son </w:t>
      </w:r>
      <w:r>
        <w:rPr>
          <w:b/>
          <w:lang w:val="fr_FR" w:bidi="fr_FR"/>
        </w:rPr>
        <w:t>bœuf</w:t>
      </w:r>
      <w:r>
        <w:rPr>
          <w:lang w:val="fr_FR" w:bidi="fr_FR"/>
        </w:rPr>
        <w:t>. Un bœuf est un animal très fort. Un bœuf est un taureau castré.</w:t>
      </w:r>
    </w:p>
    <w:p>
      <w:pPr/>
      <w:r>
        <w:rPr>
          <w:lang w:val="fr_FR" w:bidi="fr_FR"/>
        </w:rPr>
      </w:r>
      <w:r>
        <w:rPr>
          <w:lang w:val="fr_FR" w:bidi="fr_FR"/>
        </w:rPr>
        <w:t xml:space="preserve">Arrêtez-vous ici et, si nécessaire, regardez une image d'un </w:t>
      </w:r>
      <w:r>
        <w:rPr>
          <w:b/>
          <w:lang w:val="fr_FR" w:bidi="fr_FR"/>
        </w:rPr>
        <w:t>bœuf battant le grain</w:t>
      </w:r>
      <w:r>
        <w:rPr>
          <w:lang w:val="fr_FR" w:bidi="fr_FR"/>
        </w:rPr>
        <w:t xml:space="preserve">. Regardez une image d'un </w:t>
      </w:r>
      <w:r>
        <w:rPr>
          <w:b/>
          <w:lang w:val="fr_FR" w:bidi="fr_FR"/>
        </w:rPr>
        <w:t>bœuf qui est muselé</w:t>
      </w:r>
      <w:r>
        <w:rPr>
          <w:lang w:val="fr_FR" w:bidi="fr_FR"/>
        </w:rPr>
        <w:t xml:space="preserve">. Discutez des mots que vous utiliserez pour désigner le </w:t>
      </w:r>
      <w:r>
        <w:rPr>
          <w:b/>
          <w:lang w:val="fr_FR" w:bidi="fr_FR"/>
        </w:rPr>
        <w:t>bœuf</w:t>
      </w:r>
      <w:r>
        <w:rPr>
          <w:lang w:val="fr_FR" w:bidi="fr_FR"/>
        </w:rPr>
        <w:t xml:space="preserve"> et le </w:t>
      </w:r>
      <w:r>
        <w:rPr>
          <w:b/>
          <w:lang w:val="fr_FR" w:bidi="fr_FR"/>
        </w:rPr>
        <w:t>museau</w:t>
      </w:r>
      <w:r>
        <w:rPr>
          <w:lang w:val="fr_FR" w:bidi="fr_FR"/>
        </w:rPr>
        <w:t>. Mettez cet audio en pause ici.</w:t>
      </w:r>
    </w:p>
    <w:p>
      <w:pPr/>
      <w:r>
        <w:rPr>
          <w:lang w:val="fr_FR" w:bidi="fr_FR"/>
        </w:rPr>
      </w:r>
      <w:r>
        <w:rPr>
          <w:lang w:val="fr_FR" w:bidi="fr_FR"/>
        </w:rPr>
        <w:t xml:space="preserve">Paul dit que les personnes qui travaillent au </w:t>
      </w:r>
      <w:r>
        <w:rPr>
          <w:b/>
          <w:lang w:val="fr_FR" w:bidi="fr_FR"/>
        </w:rPr>
        <w:t>temple</w:t>
      </w:r>
      <w:r>
        <w:rPr>
          <w:lang w:val="fr_FR" w:bidi="fr_FR"/>
        </w:rPr>
        <w:t xml:space="preserve"> ont également le droit de se nourrir des provisions du temple. Paul parle du temple de Dieu à </w:t>
      </w:r>
      <w:r>
        <w:rPr>
          <w:lang w:val="fr_FR" w:bidi="fr_FR"/>
        </w:rPr>
        <w:t>Jérusalem</w:t>
      </w:r>
      <w:r>
        <w:rPr>
          <w:lang w:val="fr_FR" w:bidi="fr_FR"/>
        </w:rPr>
        <w:t xml:space="preserve">. Le temple est le lieu où les </w:t>
      </w:r>
      <w:r>
        <w:rPr>
          <w:lang w:val="fr_FR" w:bidi="fr_FR"/>
        </w:rPr>
        <w:t>Israélites</w:t>
      </w:r>
      <w:r>
        <w:rPr>
          <w:lang w:val="fr_FR" w:bidi="fr_FR"/>
        </w:rPr>
        <w:t xml:space="preserve"> rendaient culte à Dieu. Les habitants de Corinthe n'avaient sans doute jamais vu le temple de Jérusalem, mais ils avaient vu d'autres temples. Utilisez le même mot pour désigner le temple que celui que vous avez utilisé dans d'autres livres pour désigner le temple de Dieu. Pour plus d'informations sur le </w:t>
      </w:r>
      <w:r>
        <w:rPr>
          <w:lang w:val="fr_FR" w:bidi="fr_FR"/>
        </w:rPr>
        <w:t>temple</w:t>
      </w:r>
      <w:r>
        <w:rPr>
          <w:lang w:val="fr_FR" w:bidi="fr_FR"/>
        </w:rPr>
        <w:t>, consultez le Glossaire principal.</w:t>
      </w:r>
    </w:p>
    <w:p>
      <w:pPr/>
      <w:r>
        <w:rPr>
          <w:lang w:val="fr_FR" w:bidi="fr_FR"/>
        </w:rPr>
      </w:r>
      <w:r>
        <w:rPr>
          <w:lang w:val="fr_FR" w:bidi="fr_FR"/>
        </w:rPr>
        <w:t>Les personnes qui officient à l'</w:t>
      </w:r>
      <w:r>
        <w:rPr>
          <w:b/>
          <w:lang w:val="fr_FR" w:bidi="fr_FR"/>
        </w:rPr>
        <w:t>autel</w:t>
      </w:r>
      <w:r>
        <w:rPr>
          <w:lang w:val="fr_FR" w:bidi="fr_FR"/>
        </w:rPr>
        <w:t xml:space="preserve"> reçoivent une partie des </w:t>
      </w:r>
      <w:r>
        <w:rPr>
          <w:lang w:val="fr_FR" w:bidi="fr_FR"/>
        </w:rPr>
        <w:t>offrandes</w:t>
      </w:r>
      <w:r>
        <w:rPr>
          <w:lang w:val="fr_FR" w:bidi="fr_FR"/>
        </w:rPr>
        <w:t xml:space="preserve">. L'autel est l'endroit du temple où les fidèles offrent des animaux ou d'autres objets à Dieu. Utilisez le même mot pour désigner « autel » que celui que vous avez utilisé dans vos autres livres. Le mot « </w:t>
      </w:r>
      <w:r>
        <w:rPr>
          <w:lang w:val="fr_FR" w:bidi="fr_FR"/>
        </w:rPr>
        <w:t>autel</w:t>
      </w:r>
      <w:r>
        <w:rPr>
          <w:lang w:val="fr_FR" w:bidi="fr_FR"/>
        </w:rPr>
        <w:t xml:space="preserve"> » figure dans le glossaire principal.</w:t>
      </w:r>
    </w:p>
    <w:p>
      <w:pPr/>
      <w:r>
        <w:rPr>
          <w:lang w:val="fr_FR" w:bidi="fr_FR"/>
        </w:rPr>
      </w:r>
      <w:r>
        <w:rPr>
          <w:lang w:val="fr_FR" w:bidi="fr_FR"/>
        </w:rPr>
        <w:t>Paul ne veut pas être un obstacle à l'</w:t>
      </w:r>
      <w:r>
        <w:rPr>
          <w:b/>
          <w:lang w:val="fr_FR" w:bidi="fr_FR"/>
        </w:rPr>
        <w:t>Évangile</w:t>
      </w:r>
      <w:r>
        <w:rPr>
          <w:lang w:val="fr_FR" w:bidi="fr_FR"/>
        </w:rPr>
        <w:t xml:space="preserve">. Cela signifie que Paul ne veut pas rendre plus difficile pour les gens de croire à l'Évangile. Utilisez le même mot pour Evangile que celui que vous avez utilisé dans les passages précédents. Le mot </w:t>
      </w:r>
      <w:r>
        <w:rPr>
          <w:lang w:val="fr_FR" w:bidi="fr_FR"/>
        </w:rPr>
        <w:t>évangile</w:t>
      </w:r>
      <w:r>
        <w:rPr>
          <w:lang w:val="fr_FR" w:bidi="fr_FR"/>
        </w:rPr>
        <w:t xml:space="preserve"> est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9:15–23</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9:15–23 et gardez-le dans votre cœur.</w:t>
      </w:r>
    </w:p>
    <w:p>
      <w:pPr/>
      <w:r>
        <w:rPr>
          <w:lang w:val="fr_FR" w:bidi="fr_FR"/>
        </w:rPr>
      </w:r>
      <w:r>
        <w:rPr>
          <w:lang w:val="fr_FR" w:bidi="fr_FR"/>
        </w:rPr>
        <w:t>Écoutez la version audio de 1 Corinthiens 9:15–23 trois fois, dans trois traductions différentes, si possible. 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ce passage de 1 Corinthiens 9:15–23 dans la version la plus facile à comprendre.</w:t>
      </w:r>
    </w:p>
    <w:p>
      <w:pPr/>
      <w:r>
        <w:rPr>
          <w:lang w:val="fr_FR" w:bidi="fr_FR"/>
        </w:rPr>
      </w:r>
      <w:r>
        <w:rPr>
          <w:lang w:val="fr_FR" w:bidi="fr_FR"/>
        </w:rPr>
        <w:t>Dans la section précédente, Paul avait soutenu qu'il est un apôtre. Par conséquent, il a le droit de demander aux croyants de le soutenir avec de la nourriture ou de l'argent. Paul a donné une longue explication sur la raison pour laquelle quelqu'un qui travaille pour l'Évangile doit obtenir de l'argent ou un autre soutien des croyants. Mais ensuite, de façon très surprenante, Paul dit qu'il ne veut même pas que les gens de Corinthe lui donnent quoi que ce soit ! Paul préférerait mourir que de se faire payer par les gens !</w:t>
      </w:r>
    </w:p>
    <w:p>
      <w:pPr/>
      <w:r>
        <w:rPr>
          <w:lang w:val="fr_FR" w:bidi="fr_FR"/>
        </w:rPr>
      </w:r>
      <w:r>
        <w:rPr>
          <w:lang w:val="fr_FR" w:bidi="fr_FR"/>
        </w:rPr>
        <w:t>Paul se vante même de ne pas obtenir d'argent des gens. Se vanter signifie que vous êtes fier de quelque chose et que vous dites cela aux autres personnes. Plus tôt dans la lettre de Paul, il avait dit qu'il n'était pas bon de se vanter. Les gens de Corinthe aimaient très bien se vanter. Les gens de Corinthe se disaient toujours les uns aux autres à quel point ils étaient intelligents ou à quel point leur travail était bon. Les Corinthiens ont dû trouver vraiment étrange que Paul se vantait de devoir travailler de ses mains alors qu’il n’était pas rémunéré pour sa prédication ! Ce n'étaient pas là des choses dont les Corinthiens auraient jamais pu être fiers !</w:t>
      </w:r>
    </w:p>
    <w:p>
      <w:pPr/>
      <w:r>
        <w:rPr>
          <w:lang w:val="fr_FR" w:bidi="fr_FR"/>
        </w:rPr>
      </w:r>
      <w:r>
        <w:rPr>
          <w:lang w:val="fr_FR" w:bidi="fr_FR"/>
        </w:rPr>
        <w:t>Arrêtez-vous ici et discutez : Dans votre communauté, comment les gens se vantent-ils des choses qu'ils font bien ? De quels types de choses se vantent-ils ? Comment les autres personnes répondent-elles si quelqu'un se vante ? Mettez cet audio en pause ici.</w:t>
      </w:r>
    </w:p>
    <w:p>
      <w:pPr/>
      <w:r>
        <w:rPr>
          <w:lang w:val="fr_FR" w:bidi="fr_FR"/>
        </w:rPr>
      </w:r>
      <w:r>
        <w:rPr>
          <w:lang w:val="fr_FR" w:bidi="fr_FR"/>
        </w:rPr>
        <w:t xml:space="preserve">Ainsi, Paul dit qu'il est fier parce qu'il n'obtient pas d'argent de sa prédication. Si les gens payaient Paul, il ne resterait plus rien dont il puisse être fier. Bien sûr, Paul prêche l'Évangile, mais il ne peut pas s'en vanter. Vous ne pouvez pas être fier de quelque chose que vous </w:t>
      </w:r>
      <w:r>
        <w:rPr>
          <w:b/>
          <w:lang w:val="fr_FR" w:bidi="fr_FR"/>
        </w:rPr>
        <w:t>devez</w:t>
      </w:r>
      <w:r>
        <w:rPr>
          <w:lang w:val="fr_FR" w:bidi="fr_FR"/>
        </w:rPr>
        <w:t xml:space="preserve"> faire. Ce n'est que si tu fais quelque chose parce que c'était ton idée à toi . </w:t>
      </w:r>
      <w:r>
        <w:rPr>
          <w:b/>
          <w:lang w:val="fr_FR" w:bidi="fr_FR"/>
        </w:rPr>
        <w:t>que</w:t>
      </w:r>
      <w:r>
        <w:rPr>
          <w:lang w:val="fr_FR" w:bidi="fr_FR"/>
        </w:rPr>
        <w:t xml:space="preserve"> que quelqu'un d'autre pourra t'en féliciter. Mais si tu le fais parce que quelqu'un t'a dit de le faire, personne ne pourra t'en féliciter. Et Paul doit prêcher l'Évangile ; il serait terrible pour lui s'il ne le faisait pas !</w:t>
      </w:r>
    </w:p>
    <w:p>
      <w:pPr/>
      <w:r>
        <w:rPr>
          <w:lang w:val="fr_FR" w:bidi="fr_FR"/>
        </w:rPr>
      </w:r>
      <w:r>
        <w:rPr>
          <w:lang w:val="fr_FR" w:bidi="fr_FR"/>
        </w:rPr>
        <w:t>Et ainsi, Paul ne peut pas se vanter parce qu'il prêche l'Évangile. Paul prêche l'Évangile parce qu'il doit le faire.</w:t>
      </w:r>
    </w:p>
    <w:p>
      <w:pPr/>
      <w:r>
        <w:rPr>
          <w:lang w:val="fr_FR" w:bidi="fr_FR"/>
        </w:rPr>
      </w:r>
      <w:r>
        <w:rPr>
          <w:lang w:val="fr_FR" w:bidi="fr_FR"/>
        </w:rPr>
        <w:t xml:space="preserve">Mais Paul </w:t>
      </w:r>
      <w:r>
        <w:rPr>
          <w:b/>
          <w:lang w:val="fr_FR" w:bidi="fr_FR"/>
        </w:rPr>
        <w:t>se</w:t>
      </w:r>
      <w:r>
        <w:rPr>
          <w:lang w:val="fr_FR" w:bidi="fr_FR"/>
        </w:rPr>
        <w:t xml:space="preserve"> se vante de ne pas accepter de rémunération pour cela. Paul a le droit d'accepter de rémunération, mais il partage l'Évangile librement avec les gens, sans être payé pour cela. Et c'est justement ce qui rend Paul fier de lui.</w:t>
      </w:r>
    </w:p>
    <w:p>
      <w:pPr/>
      <w:r>
        <w:rPr>
          <w:lang w:val="fr_FR" w:bidi="fr_FR"/>
        </w:rPr>
      </w:r>
      <w:r>
        <w:rPr>
          <w:lang w:val="fr_FR" w:bidi="fr_FR"/>
        </w:rPr>
        <w:t>Vous vous souviendrez que Paul dit tout cela pour donner un exemple aux gens de Corinthe. Paul veut convaincre les gens de Corinthe d'abandonner aussi leurs droits si cela aiderait leurs compagnons croyants. Les Corinthiens aiment beaucoup se vanter, donc Paul leur donne quelque chose dont ils peuvent se vanter !</w:t>
      </w:r>
    </w:p>
    <w:p>
      <w:pPr/>
      <w:r>
        <w:rPr>
          <w:lang w:val="fr_FR" w:bidi="fr_FR"/>
        </w:rPr>
      </w:r>
      <w:r>
        <w:rPr>
          <w:lang w:val="fr_FR" w:bidi="fr_FR"/>
        </w:rPr>
        <w:t>Arrêtez-vous ici et discutez : Pouvez-vous raconter une histoire sur quelque chose que vous avez fait et dont vous en êtes fier ? Pourquoi êtes-vous fier de cela ? Mettez cet audio en pause ici.</w:t>
      </w:r>
    </w:p>
    <w:p>
      <w:pPr/>
      <w:r>
        <w:rPr>
          <w:lang w:val="fr_FR" w:bidi="fr_FR"/>
        </w:rPr>
      </w:r>
      <w:r>
        <w:rPr>
          <w:lang w:val="fr_FR" w:bidi="fr_FR"/>
        </w:rPr>
        <w:t>Ensuite, Paul commence à expliquer pourquoi il ne veut pas accepter la rémunération des gens. i Paul ne reçoit de rémunération de personne, il est libre. Paul veut probablement dire qu'il peut alors le faire et dire ce qu'il veut. Il peut prêcher aux personnes pauvres ainsi qu'aux personnes riches.</w:t>
      </w:r>
    </w:p>
    <w:p>
      <w:pPr/>
      <w:r>
        <w:rPr>
          <w:lang w:val="fr_FR" w:bidi="fr_FR"/>
        </w:rPr>
      </w:r>
      <w:r>
        <w:rPr>
          <w:lang w:val="fr_FR" w:bidi="fr_FR"/>
        </w:rPr>
        <w:t>Mais ensuite, très surprenant, Paul dit que même s'il est libre, il veut être l'</w:t>
      </w:r>
      <w:r>
        <w:rPr>
          <w:b/>
          <w:lang w:val="fr_FR" w:bidi="fr_FR"/>
        </w:rPr>
        <w:t>esclave</w:t>
      </w:r>
      <w:r>
        <w:rPr>
          <w:lang w:val="fr_FR" w:bidi="fr_FR"/>
        </w:rPr>
        <w:t xml:space="preserve"> de tout le monde! Paul fait cela pour qu'il gagne les gens pour le Christ.</w:t>
      </w:r>
    </w:p>
    <w:p>
      <w:pPr/>
      <w:r>
        <w:rPr>
          <w:lang w:val="fr_FR" w:bidi="fr_FR"/>
        </w:rPr>
      </w:r>
      <w:r>
        <w:rPr>
          <w:lang w:val="fr_FR" w:bidi="fr_FR"/>
        </w:rPr>
        <w:t>Qu'est ce que Paul veut dire quand il dit qu'il se rend esclave de tous ? Eh bien, cela signifie que Paul s'ajuste aux besoins des autres . Rappelez-vous que Paul avait plus tôt parlé de manger de la viande. Paul avait dit que même si les croyants étaient autorisés à manger la viande qui a été offerte en premier aux idoles, Ils ne devaient pas le faire si les autres croyants penseraient qu'ils ne devaient pas manger cela. Paul veut montrer aux gens qu'il fait la même chose. Paul ne fait pas seulement ce qu'il veut, mais il pense aux besoins des autres personnes. Paul dit tout cela parce qu'il veut que les gens à Corinthe suivent son exemple.</w:t>
      </w:r>
    </w:p>
    <w:p>
      <w:pPr/>
      <w:r>
        <w:rPr>
          <w:lang w:val="fr_FR" w:bidi="fr_FR"/>
        </w:rPr>
      </w:r>
      <w:r>
        <w:rPr>
          <w:lang w:val="fr_FR" w:bidi="fr_FR"/>
        </w:rPr>
        <w:t>Ainsi, Paul dit qu'il est devenu un Juif pour aider les Juifs à suivre Jésus. Bien sûr, Paul était déjà un Juif, mais ici il veut dire qu'il se comporte comme un Juif quand il rencontre d'autres Juifs. Cela aidera les autres Juifs à mieux écouter Paul et à mieux comprendre ce qu'il dit.</w:t>
      </w:r>
    </w:p>
    <w:p>
      <w:pPr/>
      <w:r>
        <w:rPr>
          <w:lang w:val="fr_FR" w:bidi="fr_FR"/>
        </w:rPr>
      </w:r>
      <w:r>
        <w:rPr>
          <w:lang w:val="fr_FR" w:bidi="fr_FR"/>
        </w:rPr>
        <w:t>Les Juifs voulaient obéir à toutes les lois que Dieu leur avait données par Moïse. Paul savait que quand les gens sont devenus disciples de Jésus, ils n'avaient plus besoin de garder toutes ces lois. Par exemple, les lois sur la circoncision ou la pureté rituelle ou les sacrifices n'étaient plus nécessaires. Mais quand Paul se réunissait avec d'autres Juifs, il a toujours suivi ces règles. Paul savait que cela n'était pas nécessaire pour lui-même, mais il l'a fait à cause des autres personnes. Paul ne voulait pas qu'ils rejettent son message à cause de la façon dont il a vécu.</w:t>
      </w:r>
    </w:p>
    <w:p>
      <w:pPr/>
      <w:r>
        <w:rPr>
          <w:lang w:val="fr_FR" w:bidi="fr_FR"/>
        </w:rPr>
      </w:r>
      <w:r>
        <w:rPr>
          <w:lang w:val="fr_FR" w:bidi="fr_FR"/>
        </w:rPr>
        <w:t>Les autres personnes avec lesquelles Paul a interagit n'étaient pas les Juifs. Ces personnes n'avaient jamais suivi la loi de Moïse. Et ainsi, quand Paul est avec elles, il ne suit pas ces règles non plus. Sinon, ces personnes pourraient rejeter le message de Paul parce qu'elles pourraient penser que ces règles sont trop difficiles à suivre.</w:t>
      </w:r>
    </w:p>
    <w:p>
      <w:pPr/>
      <w:r>
        <w:rPr>
          <w:lang w:val="fr_FR" w:bidi="fr_FR"/>
        </w:rPr>
      </w:r>
      <w:r>
        <w:rPr>
          <w:lang w:val="fr_FR" w:bidi="fr_FR"/>
        </w:rPr>
        <w:t>Cependant, Paul dit que même s'il s'ajuste à ces personnes, il obéit à la loi de Dieu : non pas à la loi que Dieu a donnée par Moïse, mais à la loi que Dieu a donnée par le Christ. La loi que Dieu a donnée par le Christ dit que nous devons nous aimer les uns les autres. Cette loi est une loi que Paul garde dans n'importe quelle situation, peu importe avec qui il est.</w:t>
      </w:r>
    </w:p>
    <w:p>
      <w:pPr/>
      <w:r>
        <w:rPr>
          <w:lang w:val="fr_FR" w:bidi="fr_FR"/>
        </w:rPr>
      </w:r>
      <w:r>
        <w:rPr>
          <w:lang w:val="fr_FR" w:bidi="fr_FR"/>
        </w:rPr>
        <w:t xml:space="preserve">Ainsi, pour les juives qui obéissaient à la loi de Moïse, Paul aussi obéissait à la loi, même s'il savait qu'il n'était pas obligé de le faire. Et pour les personnes non-juives qui ne connaissaient pas la loi de Moïse, Paul n'obéissait pas à cette loi, même s'il obéissait à la loi du Christ. C'est </w:t>
      </w:r>
      <w:r>
        <w:rPr>
          <w:b/>
          <w:lang w:val="fr_FR" w:bidi="fr_FR"/>
        </w:rPr>
        <w:t>parce que</w:t>
      </w:r>
      <w:r>
        <w:rPr>
          <w:lang w:val="fr_FR" w:bidi="fr_FR"/>
        </w:rPr>
        <w:t xml:space="preserve"> Paul obéit à la loi pour aimer tous les hommes qu'il fait tout cela !</w:t>
      </w:r>
    </w:p>
    <w:p>
      <w:pPr/>
      <w:r>
        <w:rPr>
          <w:lang w:val="fr_FR" w:bidi="fr_FR"/>
        </w:rPr>
      </w:r>
      <w:r>
        <w:rPr>
          <w:lang w:val="fr_FR" w:bidi="fr_FR"/>
        </w:rPr>
        <w:t>Arrêtez-vous ici et discutez : Pouvez-vous raconter une histoire sur un moment où vous avez changé votre comportement ou une habitude parce que vous étiez avec des personnes de différentes coutumes ? Que s'est-il passé ? Mettez cet audio en pause ici.</w:t>
      </w:r>
    </w:p>
    <w:p>
      <w:pPr/>
      <w:r>
        <w:rPr>
          <w:lang w:val="fr_FR" w:bidi="fr_FR"/>
        </w:rPr>
      </w:r>
      <w:r>
        <w:rPr>
          <w:lang w:val="fr_FR" w:bidi="fr_FR"/>
        </w:rPr>
        <w:t>Paul donne ensuite un exemple de plus de la façon dont il s'ajuste lui-même aux besoins des autres personnes. Il dit que pour les personnes faibles, il est devenu lui-même faible aussi. Une personne faible ne signifie pas une personne qui n'a pas de force dans son corps, mais une personne de laquelle les autres pensent : « Cette personne n'a pas beaucoup de foi » ou « Cette personne n'est pas très spirituelle » ou « Cette personne n'est pas très importante. Les auditeurs de Paul penseront immédiatement à la discussion précédente sur le fait de manger de la viande que les gens offraient aux idoles. Là, Paul parlait des « croyants faibles. Cela avait trait à avec les personnes qui ne voulaient pas manger la viande que les autres offraient aux idoles. Par conséquent, les autres croyants, qui ont dit qu'il n'y avait rien de mal à manger de la viande, ont appelé ces personnes des faibles. Les croyants qui disaient qu'il n'y avait rien de mal à manger de la viande regardaient de bas ces « croyants faibles. Mais Paul ne méprise pas ces personnes. Quand Paul est avec eux, il ne mangera pas aussi cette viande.</w:t>
      </w:r>
    </w:p>
    <w:p>
      <w:pPr/>
      <w:r>
        <w:rPr>
          <w:lang w:val="fr_FR" w:bidi="fr_FR"/>
        </w:rPr>
      </w:r>
      <w:r>
        <w:rPr>
          <w:lang w:val="fr_FR" w:bidi="fr_FR"/>
        </w:rPr>
        <w:t>Il pourrait aussi vouloir dire quelque chose d'autre quand il parle des personnes faibles ici. Il pourrait aussi penser aux personnes qui sont pauvres ou non importantes dans la société. Parce qu'il travaille avec ses mains, il est aussi pauvre et non important dans la société. Paul est devenu pauvre pour que les personnes pauvres soient prêtes à écouter son message.</w:t>
      </w:r>
    </w:p>
    <w:p>
      <w:pPr/>
      <w:r>
        <w:rPr>
          <w:lang w:val="fr_FR" w:bidi="fr_FR"/>
        </w:rPr>
      </w:r>
      <w:r>
        <w:rPr>
          <w:lang w:val="fr_FR" w:bidi="fr_FR"/>
        </w:rPr>
        <w:t>Il résume ensuite en disant qu'il change pour être comme tous les hommes, dans l'espoir que certaines personnes pourront ensuite être sauvées. Bien sûr, Paul ne veut pas dire que quand les autres pèchent, il pèchera aussi. Mais quand il s'agit des coutumes ou des comportements, Paul changera ses actions.</w:t>
      </w:r>
    </w:p>
    <w:p>
      <w:pPr/>
      <w:r>
        <w:rPr>
          <w:lang w:val="fr_FR" w:bidi="fr_FR"/>
        </w:rPr>
      </w:r>
      <w:r>
        <w:rPr>
          <w:lang w:val="fr_FR" w:bidi="fr_FR"/>
        </w:rPr>
        <w:t>Paul dit qu'il fait cela parce qu'il veut faire exactement ce que l'Évangile ou la bonne nouvelle sur le Christ exige. Paul montre le type d'amour qui se soucie plus des autres personnes que de soi-même. Paul agit tout comme Jésus a agi quand il a montré à tout le monde la bonne nouvelle que Dieu aime tous les hommes.</w:t>
      </w:r>
    </w:p>
    <w:p>
      <w:pPr/>
      <w:r>
        <w:rPr>
          <w:lang w:val="fr_FR" w:bidi="fr_FR"/>
        </w:rPr>
      </w:r>
      <w:r>
        <w:rPr>
          <w:lang w:val="fr_FR" w:bidi="fr_FR"/>
        </w:rPr>
        <w:t>N'oubliez pas que Paul dit tout cela parce qu'il veut que les gens de Corinthe suivent son exemple !</w:t>
      </w:r>
      <w:r>
        <w:rPr>
          <w:lang w:val="fr_FR" w:bidi="fr_FR"/>
        </w:rPr>
      </w:r>
    </w:p>
    <w:p>
      <w:pPr>
        <w:pStyle w:val="Heading3"/>
      </w:pPr>
      <w:r>
        <w:rPr>
          <w:lang w:val="fr_FR" w:bidi="fr_FR"/>
        </w:rPr>
        <w:t>Définir les Scènes</w:t>
      </w:r>
    </w:p>
    <w:p>
      <w:pPr/>
      <w:r>
        <w:rPr>
          <w:lang w:val="fr_FR" w:bidi="fr_FR"/>
        </w:rPr>
      </w:r>
      <w:r>
        <w:rPr>
          <w:lang w:val="fr_FR" w:bidi="fr_FR"/>
        </w:rPr>
        <w:t>Écoutez l'audio de ce passage de 1 Corinthiens 9:15–23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Paul dit qu'il est fier de n'avoir pas été payé pour prêcher l'Évangile.</w:t>
      </w:r>
    </w:p>
    <w:p>
      <w:pPr/>
      <w:r>
        <w:rPr>
          <w:lang w:val="fr_FR" w:bidi="fr_FR"/>
        </w:rPr>
      </w:r>
      <w:r>
        <w:rPr>
          <w:b/>
          <w:lang w:val="fr_FR" w:bidi="fr_FR"/>
        </w:rPr>
        <w:t>Dans la deuxième partie :</w:t>
      </w:r>
      <w:r>
        <w:rPr>
          <w:lang w:val="fr_FR" w:bidi="fr_FR"/>
        </w:rPr>
        <w:t xml:space="preserve"> Paul dit qu'il s'adapte à tous les hommes pour l'Évangile.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Juifs, qui suivent la loi de Moïse</w:t>
      </w:r>
    </w:p>
    <w:p>
      <w:pPr>
        <w:pStyle w:val="ListBullet"/>
        <w:spacing w:line="240" w:lineRule="auto"/>
        <w:ind w:left="720"/>
      </w:pPr>
      <w:r>
        <w:rPr>
          <w:lang w:val="fr_FR" w:bidi="fr_FR"/>
        </w:rPr>
      </w:r>
      <w:r>
        <w:rPr>
          <w:lang w:val="fr_FR" w:bidi="fr_FR"/>
        </w:rPr>
        <w:t>Les gens qui ne sont pas Juifs et qui ne suivent pas la loi de Moïse</w:t>
      </w:r>
    </w:p>
    <w:p>
      <w:pPr>
        <w:pStyle w:val="ListBullet"/>
        <w:spacing w:line="240" w:lineRule="auto"/>
        <w:ind w:left="720"/>
      </w:pPr>
      <w:r>
        <w:rPr>
          <w:lang w:val="fr_FR" w:bidi="fr_FR"/>
        </w:rPr>
      </w:r>
      <w:r>
        <w:rPr>
          <w:lang w:val="fr_FR" w:bidi="fr_FR"/>
        </w:rPr>
        <w:t>Les personnes dites « faibles »</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 xml:space="preserve">Dans la section précédente, Paul a expliqué qu'il a le droit de demander un soutien matériel. Paul commence cette section en disant : « </w:t>
      </w:r>
      <w:r>
        <w:rPr>
          <w:b/>
          <w:lang w:val="fr_FR" w:bidi="fr_FR"/>
        </w:rPr>
        <w:t>Mais</w:t>
      </w:r>
      <w:r>
        <w:rPr>
          <w:lang w:val="fr_FR" w:bidi="fr_FR"/>
        </w:rPr>
        <w:t xml:space="preserve"> je n'ai pas fait usage de ces droits. Le mot « mais » rend clair aux auditeurs de Paul qu'il va dire quelque chose d'inattendu.</w:t>
      </w:r>
    </w:p>
    <w:p>
      <w:pPr/>
      <w:r>
        <w:rPr>
          <w:lang w:val="fr_FR" w:bidi="fr_FR"/>
        </w:rPr>
      </w:r>
      <w:r>
        <w:rPr>
          <w:lang w:val="fr_FR" w:bidi="fr_FR"/>
        </w:rPr>
        <w:t>Arrêtez-vous ici et discutez en groupe d'une histoire dans laquelle quelque chose de surprenant se produit. Comment rendrez-vous clair qu'au début de cette partie de la lettre de Paul, Paul dit quelque chose que personne ne s'attend à ce qu'il dise ! Mettez cet audio en pause ici.</w:t>
      </w:r>
    </w:p>
    <w:p>
      <w:pPr/>
      <w:r>
        <w:rPr>
          <w:lang w:val="fr_FR" w:bidi="fr_FR"/>
        </w:rPr>
      </w:r>
      <w:r>
        <w:rPr>
          <w:lang w:val="fr_FR" w:bidi="fr_FR"/>
        </w:rPr>
        <w:t>Paul dit qu'il préférerait mourir que de recevoir le paiement des gens de Corinthe. Il semble que Paul se sent très fortement déterminé à propos de cela. Paul n'achève même pas sa pensée ! Tout de suite, Paul saute en avant, disant qu'il ne veut que personne lui enlève sa raison de se vanter.</w:t>
      </w:r>
    </w:p>
    <w:p>
      <w:pPr/>
      <w:r>
        <w:rPr>
          <w:lang w:val="fr_FR" w:bidi="fr_FR"/>
        </w:rPr>
      </w:r>
      <w:r>
        <w:rPr>
          <w:lang w:val="fr_FR" w:bidi="fr_FR"/>
        </w:rPr>
        <w:t>Paul a le droit de demander à l'Église un soutien financier. Paul ne fait pas usage de ce droit. C'est ce qui rend Paul heureux et fier.</w:t>
      </w:r>
    </w:p>
    <w:p>
      <w:pPr/>
      <w:r>
        <w:rPr>
          <w:lang w:val="fr_FR" w:bidi="fr_FR"/>
        </w:rPr>
      </w:r>
      <w:r>
        <w:rPr>
          <w:lang w:val="fr_FR" w:bidi="fr_FR"/>
        </w:rPr>
        <w:t>Paul dit qu'il prêche parce qu'il y est obligé, et non parce qu'il en avait envie. Paul ne veut pas dire qu'il n'aime pas ce qu'il fait. Paul veut dire que ce n'était pas sa propre idée. Dieu a donné à Paul la responsabilité de faire cela. Paul fait juste ce qu'il s'est engagé de faire à Dieu Si vous dites à un serviteur de nettoyer la maison ou de travailler dans le champ, vous ne diriez pas plus tard : « Oh Waow, tu as nettoyé la maison ! Je suis si fier de toi ! Vous ne direz pas cela parce que le serviteur devait faire ce que vous lui avez dit de faire. De la même manière, personne ne peut dire : « Paul, il est si merveilleux que tu prêches l'Évangile ! Paul doit juste le faire.</w:t>
      </w:r>
    </w:p>
    <w:p>
      <w:pPr>
        <w:pStyle w:val="ListBullet"/>
        <w:spacing w:line="240" w:lineRule="auto"/>
        <w:ind w:left="720"/>
      </w:pPr>
      <w:r>
        <w:rPr>
          <w:lang w:val="fr_FR" w:bidi="fr_FR"/>
        </w:rPr>
      </w:r>
      <w:r>
        <w:rPr>
          <w:lang w:val="fr_FR" w:bidi="fr_FR"/>
        </w:rPr>
        <w:t>Arrêtez-vous ici et faites cette activité : Jouez à un jeu. Divisez-vous en deux groupes : un petit groupe et un grand groupe. Dites à tout le monde de se tenir sur une ligne, puis de courir de l'autre côté de la pièce. Cependant, les gens dans le petit groupe peuvent seulement sauter sur un pied. Mettez cet audio en pause ici.</w:t>
      </w:r>
    </w:p>
    <w:p>
      <w:pPr>
        <w:pStyle w:val="ListBullet"/>
        <w:spacing w:line="240" w:lineRule="auto"/>
        <w:ind w:left="720"/>
      </w:pPr>
      <w:r>
        <w:rPr>
          <w:lang w:val="fr_FR" w:bidi="fr_FR"/>
        </w:rPr>
      </w:r>
      <w:r>
        <w:rPr>
          <w:lang w:val="fr_FR" w:bidi="fr_FR"/>
        </w:rPr>
        <w:t>Maintenant, faites cette activité à nouveau. Mais cette fois, les gens dans le grand groupe peuvent choisir. Ils ont le droit de courir normalement, mais ils peuvent choisir de ne pas utiliser ce droit et de seulement sauter sur un pied. Mettez cet audio en pause ici.</w:t>
      </w:r>
    </w:p>
    <w:p>
      <w:pPr>
        <w:pStyle w:val="ListBullet"/>
        <w:spacing w:line="240" w:lineRule="auto"/>
        <w:ind w:left="720"/>
      </w:pPr>
      <w:r>
        <w:rPr>
          <w:lang w:val="fr_FR" w:bidi="fr_FR"/>
        </w:rPr>
      </w:r>
      <w:r>
        <w:rPr>
          <w:lang w:val="fr_FR" w:bidi="fr_FR"/>
        </w:rPr>
        <w:t>Maintenant que vous avez fait cette activité, demandez aux gens dans le petit groupe : « Qu'avez-vous ressenti à propos des autres personnes qui couraient rapidement pendant que vous vous deviez sauter ? Comment vous vous sentiez quand certaines personnes dans le grand groupe ont décidé de sauter aussi ?</w:t>
      </w:r>
    </w:p>
    <w:p>
      <w:pPr>
        <w:pStyle w:val="ListBullet"/>
        <w:spacing w:line="240" w:lineRule="auto"/>
        <w:ind w:left="720"/>
      </w:pPr>
      <w:r>
        <w:rPr>
          <w:lang w:val="fr_FR" w:bidi="fr_FR"/>
        </w:rPr>
      </w:r>
      <w:r>
        <w:rPr>
          <w:lang w:val="fr_FR" w:bidi="fr_FR"/>
        </w:rPr>
        <w:t>Demandez aux personnes dans le deuxième groupe : « Pourquoi avez-vous utilisé ou n'avez-vous pas utilisé votre droit de courir normalement ? Mettez cet audio en pause ici.</w:t>
      </w:r>
    </w:p>
    <w:p>
      <w:pPr/>
      <w:r>
        <w:rPr>
          <w:lang w:val="fr_FR" w:bidi="fr_FR"/>
        </w:rPr>
      </w:r>
      <w:r>
        <w:rPr>
          <w:lang w:val="fr_FR" w:bidi="fr_FR"/>
        </w:rPr>
        <w:t>Quand vous avez fait cette activité, peut-être que certaines personnes ont dit qu'elles se sentaient heureuses que d'autres personnes aient décidé de sauter sur un pied aussi. Peut-être qu'ils ont dit que cela les a rendus heureux parce que maintenant ils n'étaient pas les derniers à atteindre l'autre côté. Peut-être que les gens qui ont décidé de sauter se sont sentis un peu stupides de le faire, mais ces personnes l'ont fait de toute façon, pour les autres personnes. Ils ont renoncé à leur droit de courir normalement parce qu'ils voulaient être gentils envers les autres personnes.</w:t>
      </w:r>
    </w:p>
    <w:p>
      <w:pPr/>
      <w:r>
        <w:rPr>
          <w:lang w:val="fr_FR" w:bidi="fr_FR"/>
        </w:rPr>
      </w:r>
      <w:r>
        <w:rPr>
          <w:lang w:val="fr_FR" w:bidi="fr_FR"/>
        </w:rPr>
        <w:t>Paul voulait vraiment que ses auditeurs comprennent que c'est une bonne chose d'abandonner ses droits ! C'est quelque chose dont vous pouvez être fier, même quand aux yeux des autres personnes, vous aurez l'air d'être bête.</w:t>
      </w:r>
    </w:p>
    <w:p>
      <w:pPr/>
      <w:r>
        <w:rPr>
          <w:lang w:val="fr_FR" w:bidi="fr_FR"/>
        </w:rPr>
      </w:r>
      <w:r>
        <w:rPr>
          <w:lang w:val="fr_FR" w:bidi="fr_FR"/>
        </w:rPr>
        <w:t>Dans la deuxième partie, Paul dit qu'il s'ajuste à tous les hommes pour l'Évangile. Paul devient même comme un esclave pour tous les hommes. Les esclaves constituaient la classe la plus basse de la société. Les esclaves n'ont pas de droits. Personne ne voudrait être un esclave. N'oubliez pas que les habitants de Corinthe étaient un peuple très orgueilleux. Ils seraient très choqués que Paul soit prêt à être un esclave !</w:t>
      </w:r>
    </w:p>
    <w:p>
      <w:pPr/>
      <w:r>
        <w:rPr>
          <w:lang w:val="fr_FR" w:bidi="fr_FR"/>
        </w:rPr>
      </w:r>
      <w:r>
        <w:rPr>
          <w:lang w:val="fr_FR" w:bidi="fr_FR"/>
        </w:rPr>
        <w:t xml:space="preserve">Paul s'est fait un esclave de tous les hommes pour qu'il puisse gagner ou gagner des gens pour Jésus. Cela peut signifier deux choses différentes. Gagner une personne peut signifier aider quelqu'un qui n'est </w:t>
      </w:r>
      <w:r>
        <w:rPr>
          <w:b/>
          <w:lang w:val="fr_FR" w:bidi="fr_FR"/>
        </w:rPr>
        <w:t>pas</w:t>
      </w:r>
      <w:r>
        <w:rPr>
          <w:lang w:val="fr_FR" w:bidi="fr_FR"/>
        </w:rPr>
        <w:t xml:space="preserve"> un croyant à devenir un croyant en Jésus. Cela peut aussi signifier aider quelqu'un qui est déjà un croyant, mais qui lutte pour continuer à croire. Paul pense peut-être aux deux sens à la fois.</w:t>
      </w:r>
    </w:p>
    <w:p>
      <w:pPr>
        <w:pStyle w:val="ListBullet"/>
        <w:spacing w:line="240" w:lineRule="auto"/>
        <w:ind w:left="720"/>
      </w:pPr>
      <w:r>
        <w:rPr>
          <w:lang w:val="fr_FR" w:bidi="fr_FR"/>
        </w:rPr>
      </w:r>
      <w:r>
        <w:rPr>
          <w:lang w:val="fr_FR" w:bidi="fr_FR"/>
        </w:rPr>
        <w:t>Arrêtez-vous ici et faites cet exercice : organisez un jeu où tout le monde s'enfuit pour échapper à une personne, qui, à son tour, court après tous ceux qui s'enfuient. Dites à cette personne d'essayer de taper sur l'épaule des autres personnes pendant qu'elles s'enfuient. Quand cette personne parvient à le faire, la personne qu'elle a touchée se tourne et s'accroche à la personne qui l'a touchée. Continuez jusqu’à ce que la première personne ait tapé sur l’épaule de tous les autres et que tout le monde se tienne par la main avec la première personne. Mettez cet audio en pause ici.</w:t>
      </w:r>
    </w:p>
    <w:p>
      <w:pPr>
        <w:pStyle w:val="ListBullet"/>
        <w:spacing w:line="240" w:lineRule="auto"/>
        <w:ind w:left="720"/>
      </w:pPr>
      <w:r>
        <w:rPr>
          <w:lang w:val="fr_FR" w:bidi="fr_FR"/>
        </w:rPr>
      </w:r>
      <w:r>
        <w:rPr>
          <w:lang w:val="fr_FR" w:bidi="fr_FR"/>
        </w:rPr>
        <w:t>Arrêtez-vous ici et discutez : Dans ce jeu, la première personne a gagné ou a gagné des gens. Comment diriez-vous cela dans votre langue ? Discutez de la façon dont Paul dirait qu'il s'est ajusté à tous les hommes ou a changé son comportement pour être comme tous les hommes pour les gagner. Mettez cet audio en pause ici.</w:t>
      </w:r>
    </w:p>
    <w:p>
      <w:pPr/>
      <w:r>
        <w:rPr>
          <w:lang w:val="fr_FR" w:bidi="fr_FR"/>
        </w:rPr>
      </w:r>
      <w:r>
        <w:rPr>
          <w:lang w:val="fr_FR" w:bidi="fr_FR"/>
        </w:rPr>
        <w:t>Paul est devenu comme les personnes avec lesquelles il voulait partager l'Évangile. Cela signifie qu'il a adapté son comportement à ces personnes. Il utilisait probablement différents mots ou même différents languages quand il parlait à différentes personnes. Il mangeait differente nourriture, selon les personnes avec lesquelles il mangeait. Il voulait que les autres personnes ressentent qu'il n'était pas différent d'eux. Il voulait qu'ils se sentent à l'aise avec lui.</w:t>
      </w:r>
    </w:p>
    <w:p>
      <w:pPr>
        <w:pStyle w:val="ListBullet"/>
        <w:spacing w:line="240" w:lineRule="auto"/>
        <w:ind w:left="720"/>
      </w:pPr>
      <w:r>
        <w:rPr>
          <w:lang w:val="fr_FR" w:bidi="fr_FR"/>
        </w:rPr>
      </w:r>
      <w:r>
        <w:rPr>
          <w:lang w:val="fr_FR" w:bidi="fr_FR"/>
        </w:rPr>
        <w:t>Arrêtez-vous ici et faites cette activité : Demandez à certaines des personnes dans le groupe de mettre en scène différents types de personnes qui peuvent vivre dans votre communauté : par exemple, les travailleurs, les enseignants ou les personnes d'une certaine tribu. Demandez aux autres personnes dans votre groupe de marcher dans la pièce. Demandez à ces personnes d'aller et rencontrer les premières Chaque fois qu'ils rencontrent avec quelqu'un, ils ajustent la façon dont ils parlent ou se comportent pour correspondre à la personne à laquelle ils parlent. Ensuite, ils se déplacent vers la personne suivante et s'adaptent à elle.</w:t>
      </w:r>
    </w:p>
    <w:p>
      <w:pPr>
        <w:pStyle w:val="ListBullet"/>
        <w:spacing w:line="240" w:lineRule="auto"/>
        <w:ind w:left="720"/>
      </w:pPr>
      <w:r>
        <w:rPr>
          <w:lang w:val="fr_FR" w:bidi="fr_FR"/>
        </w:rPr>
      </w:r>
      <w:r>
        <w:rPr>
          <w:lang w:val="fr_FR" w:bidi="fr_FR"/>
        </w:rPr>
        <w:t>Alternativement, demandez à certaines personnes dans le groupe d'agir d'une manière particulière. Par exemple, une personne pourrait taper ses mains tout le temps, une autre personne pourrait tenir un bras dans l'air et une autre personne pourrait toucher son nez. Ensuite, demandez aux autres personnes de marcher dans la pièce et de faire la même chose chaque fois qu'elles parlent avec ces personnes. Mettez cet audio en pause ici.</w:t>
      </w:r>
    </w:p>
    <w:p>
      <w:pPr>
        <w:pStyle w:val="ListBullet"/>
        <w:spacing w:line="240" w:lineRule="auto"/>
        <w:ind w:left="720"/>
      </w:pPr>
      <w:r>
        <w:rPr>
          <w:lang w:val="fr_FR" w:bidi="fr_FR"/>
        </w:rPr>
      </w:r>
      <w:r>
        <w:rPr>
          <w:lang w:val="fr_FR" w:bidi="fr_FR"/>
        </w:rPr>
        <w:t>Quand vous avez fait cette activité, veuillez discutez : Comment était-ce que vous avez dû vous ajuster aux autres personnes ? Et quand les autres personnes s'adaptaient à vous, comment cela vous a-t-il fait sentir ? Mettez cet audio en pause ici.</w:t>
      </w:r>
    </w:p>
    <w:p>
      <w:pPr/>
      <w:r>
        <w:rPr>
          <w:lang w:val="fr_FR" w:bidi="fr_FR"/>
        </w:rPr>
      </w:r>
      <w:r>
        <w:rPr>
          <w:lang w:val="fr_FR" w:bidi="fr_FR"/>
        </w:rPr>
        <w:t>Paul s'adaptait aux autres personnes parce qu'il aime ces personnes.</w:t>
      </w:r>
    </w:p>
    <w:p>
      <w:pPr/>
      <w:r>
        <w:rPr>
          <w:lang w:val="fr_FR" w:bidi="fr_FR"/>
        </w:rPr>
      </w:r>
      <w:r>
        <w:rPr>
          <w:lang w:val="fr_FR" w:bidi="fr_FR"/>
        </w:rPr>
        <w:t>Paul termine en disant qu'il fait « toutes ces choses » à cause de l'Évangile. « Toutes ces choses » signifie tout ce que Paul a dit dans cette section : ainsi, renoncer au droit de Paul de recevoir de l'argent et ajuster son comportement à celui des autres personnes. Paul dit qu'en faisant cela, il devient un partenaire de l'Évangile. Cela signifie que Paul fait toutes ces choses pour que la bonne nouvelle ou l'Évangile se répande et les gens sachent combien Dieu les aime. Paul travaille avec Dieu pour répandre la bonne nouvelle de Dieu et par conséquent il reçoit aussi les avantages de la bonne nouvelle !</w:t>
      </w:r>
    </w:p>
    <w:p>
      <w:pPr/>
      <w:r>
        <w:rPr>
          <w:lang w:val="fr_FR" w:bidi="fr_FR"/>
        </w:rPr>
      </w:r>
      <w:r>
        <w:rPr>
          <w:lang w:val="fr_FR" w:bidi="fr_FR"/>
        </w:rPr>
        <w:t>Maintenant, le groupe doit créer un scénario d'images, dessiner ou utiliser des objets pour visualiser le passage et les actions qui s'y trouvent.</w:t>
      </w:r>
      <w:r>
        <w:rPr>
          <w:lang w:val="fr_FR" w:bidi="fr_FR"/>
        </w:rPr>
      </w:r>
    </w:p>
    <w:p>
      <w:pPr>
        <w:pStyle w:val="Heading3"/>
      </w:pPr>
      <w:r>
        <w:rPr>
          <w:lang w:val="fr_FR" w:bidi="fr_FR"/>
        </w:rPr>
        <w:t>Intégration du Texte</w:t>
      </w:r>
    </w:p>
    <w:p>
      <w:pPr/>
      <w:r>
        <w:rPr>
          <w:lang w:val="fr_FR" w:bidi="fr_FR"/>
        </w:rPr>
      </w:r>
      <w:r>
        <w:rPr>
          <w:lang w:val="fr_FR" w:bidi="fr_FR"/>
        </w:rPr>
        <w:t>Écoutez l'audio de ce passage de 1 Corinthiens 9:15–23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Juifs, qui suivent la loi de Moïse</w:t>
      </w:r>
    </w:p>
    <w:p>
      <w:pPr>
        <w:pStyle w:val="ListBullet"/>
        <w:spacing w:line="240" w:lineRule="auto"/>
        <w:ind w:left="720"/>
      </w:pPr>
      <w:r>
        <w:rPr>
          <w:lang w:val="fr_FR" w:bidi="fr_FR"/>
        </w:rPr>
      </w:r>
      <w:r>
        <w:rPr>
          <w:lang w:val="fr_FR" w:bidi="fr_FR"/>
        </w:rPr>
        <w:t>Les gens qui ne sont pas Juifs et qui ne suivent pas la loi de Moïse</w:t>
      </w:r>
    </w:p>
    <w:p>
      <w:pPr>
        <w:pStyle w:val="ListBullet"/>
        <w:spacing w:line="240" w:lineRule="auto"/>
        <w:ind w:left="720"/>
      </w:pPr>
      <w:r>
        <w:rPr>
          <w:lang w:val="fr_FR" w:bidi="fr_FR"/>
        </w:rPr>
      </w:r>
      <w:r>
        <w:rPr>
          <w:lang w:val="fr_FR" w:bidi="fr_FR"/>
        </w:rPr>
        <w:t>Les personnes dites « faibles »</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Faites deux fois la mise en scène du passage en groupe.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que Paul dit qu'il n'a pas fait usage de son droit de recevoir le soutien financier du peuple à Corinthe. Paul n'a pas dit tout ce qu'il a dit jusqu'à présent pour que les Corinthiens se mettent à le rémunérer. Paul préférerait mourir. Mettez en scène que Paul se vante qu'il n'accepte pas l'argent pour sa prédication. C'est la seule raison pour laquelle Paul doit se vanter. Paul ne peut pas se vanter de prêcher l'Évangile parce qu'il ne fait pas cela volontairement. Paul prêche l'Évangile parce que Jésus lui a donné cette responsabilité. Paul ne mérite pas des louanges pour cela. Mais Paul renonce volontairement à son droit de recevoir de rémunération. Paul prêche l'Évangile sans rien obtenir en retour. Paul est fier de cela.</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Que ressens-tu? » ou « À quoi penses-tu?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que Paul dit que parce qu'il est libre, il peut se faire esclave de tous les hommes. Paul fait cela pour gagner plus de personnes. Pour les Juifs, Paul devient un Juif. Pour les personnes qui obéissent à la loi de Moïse, Paul obéit à la loi de Moïse, même s'il sait qu'il n'est pas obligé de faire cela. Pour les gens qui savent qu'ils sont libres de la loi, Paul devient aussi libre de la loi. Mais Paul doit obéir à la loi du Christ. Pour les personnes dites faibles, Paul devient aussi faible. Quelles que soient les personnes avec lesquelles Paul est, il devient comme elles Paul fait cela parce qu'il espère qu'il pourra au moins sauver certains d'entre eux. En faisant cela, Paul fait ce que l'Évangile est en entier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Que ressens-tu? » ou « À quoi penses-tu?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ce passage de 1 Corinthiens 9:15–23 dans la version la plus facile à comprendre.</w:t>
      </w:r>
    </w:p>
    <w:p>
      <w:pPr/>
      <w:r>
        <w:rPr>
          <w:lang w:val="fr_FR" w:bidi="fr_FR"/>
        </w:rPr>
      </w:r>
      <w:r>
        <w:rPr>
          <w:lang w:val="fr_FR" w:bidi="fr_FR"/>
        </w:rPr>
        <w:t>À cette étape, le groupe discutera des termes et mots clés de ce passage.</w:t>
      </w:r>
    </w:p>
    <w:p>
      <w:pPr/>
      <w:r>
        <w:rPr>
          <w:lang w:val="fr_FR" w:bidi="fr_FR"/>
        </w:rPr>
      </w:r>
      <w:r>
        <w:rPr>
          <w:lang w:val="fr_FR" w:bidi="fr_FR"/>
        </w:rPr>
        <w:t xml:space="preserve">Paul commence cette partie de sa lettre en disant qu'il préférerait mourir que de ne pas être capable de se vanter de n'avoir pas accepté de </w:t>
      </w:r>
      <w:r>
        <w:rPr>
          <w:b/>
          <w:lang w:val="fr_FR" w:bidi="fr_FR"/>
        </w:rPr>
        <w:t>l'argent</w:t>
      </w:r>
      <w:r>
        <w:rPr>
          <w:lang w:val="fr_FR" w:bidi="fr_FR"/>
        </w:rPr>
        <w:t xml:space="preserve">. Utilisez le même mot pour se vanter que celui que vous avez utilisé dans les passages précédents. </w:t>
      </w:r>
    </w:p>
    <w:p>
      <w:pPr/>
      <w:r>
        <w:rPr>
          <w:lang w:val="fr_FR" w:bidi="fr_FR"/>
        </w:rPr>
      </w:r>
      <w:r>
        <w:rPr>
          <w:lang w:val="fr_FR" w:bidi="fr_FR"/>
        </w:rPr>
        <w:t xml:space="preserve">Paul a dit qu'il devait prêcher ou parler de l'Évangile aux gens parce que Dieu lui a donné cette responsabilité. Paul dit que Dieu a fait de lui un </w:t>
      </w:r>
      <w:r>
        <w:rPr>
          <w:b/>
          <w:lang w:val="fr_FR" w:bidi="fr_FR"/>
        </w:rPr>
        <w:t>intendant</w:t>
      </w:r>
      <w:r>
        <w:rPr>
          <w:lang w:val="fr_FR" w:bidi="fr_FR"/>
        </w:rPr>
        <w:t xml:space="preserve"> de l'Évangile. Un intendant est quelqu'un qui doit prendre soin de la propriété de son maître. La même idée d'être un intendant est ici la même que celle que vous avez vue plus tôt dans 1 Corinthiens 4:2, donc vous pourriez utiliser un langage similaire pour décrire cela. Pour plus d'informations sur le terme « </w:t>
      </w:r>
      <w:r>
        <w:rPr>
          <w:b/>
          <w:lang w:val="fr_FR" w:bidi="fr_FR"/>
        </w:rPr>
        <w:t>intendant</w:t>
      </w:r>
      <w:r>
        <w:rPr>
          <w:lang w:val="fr_FR" w:bidi="fr_FR"/>
        </w:rPr>
        <w:t>», consultez le glossaire principal.</w:t>
      </w:r>
    </w:p>
    <w:p>
      <w:pPr/>
      <w:r>
        <w:rPr>
          <w:lang w:val="fr_FR" w:bidi="fr_FR"/>
        </w:rPr>
      </w:r>
      <w:r>
        <w:rPr>
          <w:lang w:val="fr_FR" w:bidi="fr_FR"/>
        </w:rPr>
        <w:t>Paul parle de la prêche de l'</w:t>
      </w:r>
      <w:r>
        <w:rPr>
          <w:b/>
          <w:lang w:val="fr_FR" w:bidi="fr_FR"/>
        </w:rPr>
        <w:t>Évangile</w:t>
      </w:r>
      <w:r>
        <w:rPr>
          <w:lang w:val="fr_FR" w:bidi="fr_FR"/>
        </w:rPr>
        <w:t xml:space="preserve">. Utilisez le même mot pour Evangile que celui que vous avez utilisé dans les passages précédents. Le mot </w:t>
      </w:r>
      <w:r>
        <w:rPr>
          <w:lang w:val="fr_FR" w:bidi="fr_FR"/>
        </w:rPr>
        <w:t>évangile</w:t>
      </w:r>
      <w:r>
        <w:rPr>
          <w:lang w:val="fr_FR" w:bidi="fr_FR"/>
        </w:rPr>
        <w:t xml:space="preserve"> est dans le glossaire principal.</w:t>
      </w:r>
    </w:p>
    <w:p>
      <w:pPr/>
      <w:r>
        <w:rPr>
          <w:lang w:val="fr_FR" w:bidi="fr_FR"/>
        </w:rPr>
      </w:r>
      <w:r>
        <w:rPr>
          <w:lang w:val="fr_FR" w:bidi="fr_FR"/>
        </w:rPr>
        <w:t>Paul s'adapte à tout le monde pour gagner ou gagner les gens.</w:t>
      </w:r>
    </w:p>
    <w:p>
      <w:pPr/>
      <w:r>
        <w:rPr>
          <w:lang w:val="fr_FR" w:bidi="fr_FR"/>
        </w:rPr>
      </w:r>
      <w:r>
        <w:rPr>
          <w:lang w:val="fr_FR" w:bidi="fr_FR"/>
        </w:rPr>
        <w:t>Arrêtez-vous ici et réfléchissez à l'activité que vous avez réalisée à la troisième étape, lorsque quelqu'un remportait la partie ou gagnait toutes les personnes sur lesquelles cette personne avait tapé dans le dos. Comment allez-vous aborder le fait que Paul ait changé de comportement pour gagner la confiance des gens ? Mettez cet audio en pause ici.</w:t>
      </w:r>
    </w:p>
    <w:p>
      <w:pPr/>
      <w:r>
        <w:rPr>
          <w:lang w:val="fr_FR" w:bidi="fr_FR"/>
        </w:rPr>
      </w:r>
      <w:r>
        <w:rPr>
          <w:lang w:val="fr_FR" w:bidi="fr_FR"/>
        </w:rPr>
        <w:t xml:space="preserve">Paul devient un </w:t>
      </w:r>
      <w:r>
        <w:rPr>
          <w:b/>
          <w:lang w:val="fr_FR" w:bidi="fr_FR"/>
        </w:rPr>
        <w:t>esclave</w:t>
      </w:r>
      <w:r>
        <w:rPr>
          <w:lang w:val="fr_FR" w:bidi="fr_FR"/>
        </w:rPr>
        <w:t xml:space="preserve"> de tout le monde pour les gagner. Paul devient comme les </w:t>
      </w:r>
      <w:r>
        <w:rPr>
          <w:b/>
          <w:lang w:val="fr_FR" w:bidi="fr_FR"/>
        </w:rPr>
        <w:t>Juifs</w:t>
      </w:r>
      <w:r>
        <w:rPr>
          <w:lang w:val="fr_FR" w:bidi="fr_FR"/>
        </w:rPr>
        <w:t xml:space="preserve"> pour gagner les Juifs. Utilisez le même mot pour esclave et Juifs que celui que vous avez utilisé dans les passages précédents. Les mots </w:t>
      </w:r>
      <w:r>
        <w:rPr>
          <w:lang w:val="fr_FR" w:bidi="fr_FR"/>
        </w:rPr>
        <w:t>esclave</w:t>
      </w:r>
      <w:r>
        <w:rPr>
          <w:lang w:val="fr_FR" w:bidi="fr_FR"/>
        </w:rPr>
        <w:t xml:space="preserve"> et </w:t>
      </w:r>
      <w:r>
        <w:rPr>
          <w:lang w:val="fr_FR" w:bidi="fr_FR"/>
        </w:rPr>
        <w:t>Juif</w:t>
      </w:r>
      <w:r>
        <w:rPr>
          <w:lang w:val="fr_FR" w:bidi="fr_FR"/>
        </w:rPr>
        <w:t xml:space="preserve"> sont dans le glossaire principal.</w:t>
      </w:r>
    </w:p>
    <w:p>
      <w:pPr/>
      <w:r>
        <w:rPr>
          <w:lang w:val="fr_FR" w:bidi="fr_FR"/>
        </w:rPr>
      </w:r>
      <w:r>
        <w:rPr>
          <w:lang w:val="fr_FR" w:bidi="fr_FR"/>
        </w:rPr>
        <w:t xml:space="preserve">Paul dit plus tard qu'il s'addapte à tous les hommes pour </w:t>
      </w:r>
      <w:r>
        <w:rPr>
          <w:b/>
          <w:lang w:val="fr_FR" w:bidi="fr_FR"/>
        </w:rPr>
        <w:t>sauver</w:t>
      </w:r>
      <w:r>
        <w:rPr>
          <w:lang w:val="fr_FR" w:bidi="fr_FR"/>
        </w:rPr>
        <w:t xml:space="preserve"> certains d'entre eux. Dans ce cas, utilisez le même mot pour sauver que celui que vous avez utilisé dans les passages précédents et voyez </w:t>
      </w:r>
      <w:r>
        <w:rPr>
          <w:lang w:val="fr_FR" w:bidi="fr_FR"/>
        </w:rPr>
        <w:t>salut</w:t>
      </w:r>
      <w:r>
        <w:rPr>
          <w:lang w:val="fr_FR" w:bidi="fr_FR"/>
        </w:rPr>
        <w:t xml:space="preserve"> dans le glossaire principal pour plus d'informations si nécessaire.</w:t>
      </w:r>
    </w:p>
    <w:p>
      <w:pPr/>
      <w:r>
        <w:rPr>
          <w:lang w:val="fr_FR" w:bidi="fr_FR"/>
        </w:rPr>
      </w:r>
      <w:r>
        <w:rPr>
          <w:lang w:val="fr_FR" w:bidi="fr_FR"/>
        </w:rPr>
        <w:t xml:space="preserve">Paul parle des personnes qui sont « sous la </w:t>
      </w:r>
      <w:r>
        <w:rPr>
          <w:b/>
          <w:lang w:val="fr_FR" w:bidi="fr_FR"/>
        </w:rPr>
        <w:t>loi</w:t>
      </w:r>
      <w:r>
        <w:rPr>
          <w:lang w:val="fr_FR" w:bidi="fr_FR"/>
        </w:rPr>
        <w:t xml:space="preserve">. La loi ici signifie la loi que Dieu avait donnée aux Israélites par Moïse. Les personnes qui sont « sous la loi » sont une autre façon de parler des Juifs. Les Juifs voulaient obéir à tous les commandements que Dieu avait donnés dans sa loi. Utilisez le même mot que vous avez utilisé pour la loi de Moïse dans d'autres passages. Pour plus d'informations, consultez la </w:t>
      </w:r>
      <w:r>
        <w:rPr>
          <w:lang w:val="fr_FR" w:bidi="fr_FR"/>
        </w:rPr>
        <w:t>loi</w:t>
      </w:r>
      <w:r>
        <w:rPr>
          <w:lang w:val="fr_FR" w:bidi="fr_FR"/>
        </w:rPr>
        <w:t xml:space="preserve"> dans le glossaire principal.</w:t>
      </w:r>
    </w:p>
    <w:p>
      <w:pPr/>
      <w:r>
        <w:rPr>
          <w:lang w:val="fr_FR" w:bidi="fr_FR"/>
        </w:rPr>
      </w:r>
      <w:r>
        <w:rPr>
          <w:lang w:val="fr_FR" w:bidi="fr_FR"/>
        </w:rPr>
        <w:t xml:space="preserve">Paul obéit toujours à la loi du </w:t>
      </w:r>
      <w:r>
        <w:rPr>
          <w:b/>
          <w:lang w:val="fr_FR" w:bidi="fr_FR"/>
        </w:rPr>
        <w:t>Christ</w:t>
      </w:r>
      <w:r>
        <w:rPr>
          <w:lang w:val="fr_FR" w:bidi="fr_FR"/>
        </w:rPr>
        <w:t xml:space="preserve">. Cela désigne la loi que le Christ a donnée à ses disciples. C'est la loi de s'aimer les uns les autres. Utilisez le même mot pour Christ que celui que vous avez utilisé dans d'autres passages. Le mot </w:t>
      </w:r>
      <w:r>
        <w:rPr>
          <w:lang w:val="fr_FR" w:bidi="fr_FR"/>
        </w:rPr>
        <w:t>Christ</w:t>
      </w:r>
      <w:r>
        <w:rPr>
          <w:lang w:val="fr_FR" w:bidi="fr_FR"/>
        </w:rPr>
        <w:t xml:space="preserve"> est dans le glossaire principal. </w:t>
      </w:r>
    </w:p>
    <w:p>
      <w:pPr/>
      <w:r>
        <w:rPr>
          <w:lang w:val="fr_FR" w:bidi="fr_FR"/>
        </w:rPr>
      </w:r>
      <w:r>
        <w:rPr>
          <w:lang w:val="fr_FR" w:bidi="fr_FR"/>
        </w:rPr>
        <w:t>Paul fait tout ce qu'il fait pour qu'il puisse aussi partager de l'Évangile ou devenir un partenaire dans l'Évangile. Être un partenaire dans quelque chose signifie que quelqu'un travaille aux côtés de quelqu'un d'autre et partage tous les deux les avantages du travail. Paul travaille aux côtés de Dieu pour partager l'Évangile ou la bonne nouvelle à propos du Christ. En conséquence, Paul partage les avantages de l'Évangile aussi !</w:t>
      </w:r>
    </w:p>
    <w:p>
      <w:pPr/>
      <w:r>
        <w:rPr>
          <w:lang w:val="fr_FR" w:bidi="fr_FR"/>
        </w:rPr>
      </w:r>
      <w:r>
        <w:rPr>
          <w:lang w:val="fr_FR" w:bidi="fr_FR"/>
        </w:rPr>
        <w:t>Arrêtez-vous ici et discutez en groupe de la façon dont vous parlerez du partenariat de Paul dans l'Évangile</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9:24–27</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9:24–27 et gardez le dans votre cœur.</w:t>
      </w:r>
    </w:p>
    <w:p>
      <w:pPr/>
      <w:r>
        <w:rPr>
          <w:lang w:val="fr_FR" w:bidi="fr_FR"/>
        </w:rPr>
      </w:r>
      <w:r>
        <w:rPr>
          <w:lang w:val="fr_FR" w:bidi="fr_FR"/>
        </w:rPr>
        <w:t>Écoutez la version audio de 1 Corinthiens 9:24–27 trois fois, dans trois versions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Jésus ou sur le Saint-Esprit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ce passage de 1 Corinthiens 9:24–27 dans la version la plus facile à comprendre.</w:t>
      </w:r>
    </w:p>
    <w:p>
      <w:pPr/>
      <w:r>
        <w:rPr>
          <w:lang w:val="fr_FR" w:bidi="fr_FR"/>
        </w:rPr>
      </w:r>
      <w:r>
        <w:rPr>
          <w:lang w:val="fr_FR" w:bidi="fr_FR"/>
        </w:rPr>
        <w:t>Paul continue de s'adresser aux croyants orgueilleux de Corinthe qui pensaient avoir une grande connaissance spirituelle et qui méprisaient certains autres croyants. Il a dit avant qu'il veut que les croyants suivent son exemple et renoncent à leurs droits pour les autres croyants. Les croyants doivent suivre l'exemple de Paul et s'adapter aux autres personnes. Dans ce passage et dans le suivant, Paul avertit les croyants. Les croyants peuvent penser qu'ils sont si spirituels, mais ils doivent être prudents ! Les croyants peuvent toujours échouer !</w:t>
      </w:r>
    </w:p>
    <w:p>
      <w:pPr/>
      <w:r>
        <w:rPr>
          <w:lang w:val="fr_FR" w:bidi="fr_FR"/>
        </w:rPr>
      </w:r>
      <w:r>
        <w:rPr>
          <w:lang w:val="fr_FR" w:bidi="fr_FR"/>
        </w:rPr>
        <w:t>Dans cette section, Paul utilise un exemple des sports. Les gens de Corinthe aimaient les sports. Tous les deux ans, les gens organisaient une grande compétition et beaucoup de personnes venaient le regarder. de partout Les gens avaient des courses à savoir: qui pouvait courir le plus rapide possible, des matches de combat et beaucoup plus de sports. L'un des sports était la boxe. La boxe est un sport où les gens se battent les uns les autres avec leurs poings jusqu'à ce que l'un d'eux abandonne.</w:t>
      </w:r>
    </w:p>
    <w:p>
      <w:pPr/>
      <w:r>
        <w:rPr>
          <w:lang w:val="fr_FR" w:bidi="fr_FR"/>
        </w:rPr>
      </w:r>
      <w:r>
        <w:rPr>
          <w:lang w:val="fr_FR" w:bidi="fr_FR"/>
        </w:rPr>
        <w:t>Arrêtez-vous ici et discutez : Quels types de sports les gens dans votre communauté pratiquent-ils ? Les gens ont-ils des compétitions les uns avec les autres ? Comment se préparent-ils à une telle concurrence ? Mettez cet audio en pause ici.</w:t>
      </w:r>
    </w:p>
    <w:p>
      <w:pPr/>
      <w:r>
        <w:rPr>
          <w:lang w:val="fr_FR" w:bidi="fr_FR"/>
        </w:rPr>
      </w:r>
      <w:r>
        <w:rPr>
          <w:lang w:val="fr_FR" w:bidi="fr_FR"/>
        </w:rPr>
        <w:t>Les personnes qui ont participé à ces compétitions sportives s'étaient entraînées pendant une longue période. Dans chaque compétition, seule une personne pourrait gagner le prix. Le prix en lui-même n'était pas très précieux. C'était un cercle fait de feuilles que les gens ont mis sur la tête du gagnant, comme une couronne. Mais c'était un très grand honneur de gagner cette couronne !</w:t>
      </w:r>
    </w:p>
    <w:p>
      <w:pPr/>
      <w:r>
        <w:rPr>
          <w:lang w:val="fr_FR" w:bidi="fr_FR"/>
        </w:rPr>
      </w:r>
      <w:r>
        <w:rPr>
          <w:lang w:val="fr_FR" w:bidi="fr_FR"/>
        </w:rPr>
        <w:t>Arrêtez-vous ici et discutez : Dans votre communauté, les gens peuvent-ils gagner un prix pour quelque chose ? Que doivent-ils faire pour obtenir le prix Quel est le prix ? Mettez cet audio en pause ici.</w:t>
      </w:r>
    </w:p>
    <w:p>
      <w:pPr/>
      <w:r>
        <w:rPr>
          <w:lang w:val="fr_FR" w:bidi="fr_FR"/>
        </w:rPr>
      </w:r>
      <w:r>
        <w:rPr>
          <w:lang w:val="fr_FR" w:bidi="fr_FR"/>
        </w:rPr>
        <w:t>Dans la section précédente, Paul s'était donné comme un exemple. Comme Paul, les Corinthiens doivent être prêts à renoncer à leurs droits et à s'adapter aux autres personnes. Ils ne doivent pas être fiers et mépriser les autres croyants.</w:t>
      </w:r>
    </w:p>
    <w:p>
      <w:pPr/>
      <w:r>
        <w:rPr>
          <w:lang w:val="fr_FR" w:bidi="fr_FR"/>
        </w:rPr>
      </w:r>
      <w:r>
        <w:rPr>
          <w:lang w:val="fr_FR" w:bidi="fr_FR"/>
        </w:rPr>
        <w:t>Dans cette section, Paul leur donne un autre exemple à suivre. Ils doivent suivre l'exemple de quelqu'un qui s'entraîne très durement pour se préparer à une concurrence. Cette personne doit avoir beaucoup de maîtrise de soi. Cette personne ne peut pas être paresseuse ou manger trop ou arrêter de s'entraîner. Sinon, cette personne ne gagnera pas ! Une seule personne peut gagner et c'est la personne qui s'est formée le plus.</w:t>
      </w:r>
    </w:p>
    <w:p>
      <w:pPr/>
      <w:r>
        <w:rPr>
          <w:lang w:val="fr_FR" w:bidi="fr_FR"/>
        </w:rPr>
      </w:r>
      <w:r>
        <w:rPr>
          <w:lang w:val="fr_FR" w:bidi="fr_FR"/>
        </w:rPr>
        <w:t>Arrêtez-vous ici et discutez : Pouvez-vous raconter une histoire sur quelqu'un qui s'est formé ou s'est pratiqué très difficile pour devenir bon à quelque chose ? Mettez cet audio en pause ici.</w:t>
      </w:r>
    </w:p>
    <w:p>
      <w:pPr/>
      <w:r>
        <w:rPr>
          <w:lang w:val="fr_FR" w:bidi="fr_FR"/>
        </w:rPr>
      </w:r>
      <w:r>
        <w:rPr>
          <w:lang w:val="fr_FR" w:bidi="fr_FR"/>
        </w:rPr>
        <w:t>Paul utilise cet exemple pour rappeler aux croyants fiers de Corinthe qu'ils doivent aussi avoir la maîtrise de soi. Les croyants doivent aussi se former. Bien sûr, les croyants n'ont pas besoin de s'entraîner pour une concurrence sportive, mais ils doivent s'entraîner à vivre comme un chrétien ! C'est un travail difficile, en effet. Mais si les croyants font ce travail dur, ils gagneront un prix. Cela ne sera pas comme le prix ou la couronne que les gens dans la concurrence sportive obtiennent. Cette couronne se brise en morceaux après un court temps. Cette couronne ne dure pas. Mais le prix que les croyants obtiendront durera pour toujours ! Les gens de Corinthe peuvent penser qu'ils ont déjà gagné le prix. Ou ils pensent qu'ils sont si bons qu'il est facile pour eux de l'obtenir. Mais Paul veut les avertir que seul un coureur qui s'est beaucoup entraîné obtiendra le prix !</w:t>
      </w:r>
    </w:p>
    <w:p>
      <w:pPr/>
      <w:r>
        <w:rPr>
          <w:lang w:val="fr_FR" w:bidi="fr_FR"/>
        </w:rPr>
      </w:r>
      <w:r>
        <w:rPr>
          <w:lang w:val="fr_FR" w:bidi="fr_FR"/>
        </w:rPr>
        <w:t>Paul ne veut pas dire que les croyants doivent concurrencer les uns avec les autres ou que seul l'un d'eux peut obtenir le prix. La vie d'un chrétien n'est pas une concurrence. Il utilise juste l'exemple de la concurrence sportive pour dire aux croyants de travailler tout aussi dur que la personne sportive qui éventuellement obtiendra le prix.</w:t>
      </w:r>
    </w:p>
    <w:p>
      <w:pPr/>
      <w:r>
        <w:rPr>
          <w:lang w:val="fr_FR" w:bidi="fr_FR"/>
        </w:rPr>
      </w:r>
      <w:r>
        <w:rPr>
          <w:lang w:val="fr_FR" w:bidi="fr_FR"/>
        </w:rPr>
        <w:t>Il se donne ensuite à nouveau comme un exemple. Il met toute son énergie pour gagner le prix.</w:t>
      </w:r>
    </w:p>
    <w:p>
      <w:pPr/>
      <w:r>
        <w:rPr>
          <w:lang w:val="fr_FR" w:bidi="fr_FR"/>
        </w:rPr>
      </w:r>
      <w:r>
        <w:rPr>
          <w:lang w:val="fr_FR" w:bidi="fr_FR"/>
        </w:rPr>
        <w:t>Paul ne veut pas être comme un coureur qui court juste ici et là et qui oublie son objectif. Il ne veut pas aussi être comme un boxeur qui frappe juste l'air au lieu de battre sa cible. Au contraire, Paul travaille dur pour vivre comme un chrétien. Paul est un prédicateur, disant aux autres personnes comment vivre. Il serait terrible si à la fin Dieu disait à Paul que lui, Paul, avait échoué !</w:t>
      </w:r>
    </w:p>
    <w:p>
      <w:pPr/>
      <w:r>
        <w:rPr>
          <w:lang w:val="fr_FR" w:bidi="fr_FR"/>
        </w:rPr>
      </w:r>
      <w:r>
        <w:rPr>
          <w:lang w:val="fr_FR" w:bidi="fr_FR"/>
        </w:rPr>
        <w:t>Ainsi, si même Paul doit être prudent à ne pas manquer le prix, les gens de Corinthe doivent aussi être prudents !</w:t>
      </w:r>
      <w:r>
        <w:rPr>
          <w:lang w:val="fr_FR" w:bidi="fr_FR"/>
        </w:rPr>
      </w:r>
    </w:p>
    <w:p>
      <w:pPr>
        <w:pStyle w:val="Heading3"/>
      </w:pPr>
      <w:r>
        <w:rPr>
          <w:lang w:val="fr_FR" w:bidi="fr_FR"/>
        </w:rPr>
        <w:t>Définir les Scènes</w:t>
      </w:r>
    </w:p>
    <w:p>
      <w:pPr/>
      <w:r>
        <w:rPr>
          <w:lang w:val="fr_FR" w:bidi="fr_FR"/>
        </w:rPr>
      </w:r>
      <w:r>
        <w:rPr>
          <w:lang w:val="fr_FR" w:bidi="fr_FR"/>
        </w:rPr>
        <w:t>Écoutez l'audio de ce passage de 1 Corinthiens 9:24–27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Paul dit aux gens de Corinthe qu'ils doivent travailler dur pour vivre comme un chrétien. Les croyants doivent prendre cela très au sérieux, tout comme quelqu'un qui s'entraîne pour une compétition sportive prend son entraînement très au sérieux.</w:t>
      </w:r>
    </w:p>
    <w:p>
      <w:pPr/>
      <w:r>
        <w:rPr>
          <w:lang w:val="fr_FR" w:bidi="fr_FR"/>
        </w:rPr>
      </w:r>
      <w:r>
        <w:rPr>
          <w:b/>
          <w:lang w:val="fr_FR" w:bidi="fr_FR"/>
        </w:rPr>
        <w:t>Dans la deuxième partie :</w:t>
      </w:r>
      <w:r>
        <w:rPr>
          <w:lang w:val="fr_FR" w:bidi="fr_FR"/>
        </w:rPr>
        <w:t xml:space="preserve"> Paul dit qu'il travaille aussi dur pour vivre comme un chrétien. Même si Paul est un prédicateur, il pourrait toujours échouer.</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coureurs dans une course</w:t>
      </w:r>
    </w:p>
    <w:p>
      <w:pPr>
        <w:pStyle w:val="ListBullet"/>
        <w:spacing w:line="240" w:lineRule="auto"/>
        <w:ind w:left="720"/>
      </w:pPr>
      <w:r>
        <w:rPr>
          <w:lang w:val="fr_FR" w:bidi="fr_FR"/>
        </w:rPr>
      </w:r>
      <w:r>
        <w:rPr>
          <w:lang w:val="fr_FR" w:bidi="fr_FR"/>
        </w:rPr>
        <w:t>Un coureur qui gagne la course</w:t>
      </w:r>
    </w:p>
    <w:p>
      <w:pPr>
        <w:pStyle w:val="ListBullet"/>
        <w:spacing w:line="240" w:lineRule="auto"/>
        <w:ind w:left="720"/>
      </w:pPr>
      <w:r>
        <w:rPr>
          <w:lang w:val="fr_FR" w:bidi="fr_FR"/>
        </w:rPr>
      </w:r>
      <w:r>
        <w:rPr>
          <w:lang w:val="fr_FR" w:bidi="fr_FR"/>
        </w:rPr>
        <w:t>Un coureur qui court sans un objectif</w:t>
      </w:r>
    </w:p>
    <w:p>
      <w:pPr>
        <w:pStyle w:val="ListBullet"/>
        <w:spacing w:line="240" w:lineRule="auto"/>
        <w:ind w:left="720"/>
      </w:pPr>
      <w:r>
        <w:rPr>
          <w:lang w:val="fr_FR" w:bidi="fr_FR"/>
        </w:rPr>
      </w:r>
      <w:r>
        <w:rPr>
          <w:lang w:val="fr_FR" w:bidi="fr_FR"/>
        </w:rPr>
        <w:t xml:space="preserve">Et un boxeur </w:t>
      </w:r>
    </w:p>
    <w:p>
      <w:pPr/>
      <w:r>
        <w:rPr>
          <w:lang w:val="fr_FR" w:bidi="fr_FR"/>
        </w:rPr>
      </w:r>
      <w:r>
        <w:rPr>
          <w:lang w:val="fr_FR" w:bidi="fr_FR"/>
        </w:rPr>
        <w:t>Paul commence en disant que les gens de Corinthe savent que quand il y a un match, seule une personne gagne. Comme Paul l'a souvent fait, il dit cela en posant aux gens une question. Paul sait que les croyants connaissent déjà la réponse à cette question, mais c'est la façon de Paul de les faire penser.</w:t>
      </w:r>
    </w:p>
    <w:p>
      <w:pPr/>
      <w:r>
        <w:rPr>
          <w:lang w:val="fr_FR" w:bidi="fr_FR"/>
        </w:rPr>
      </w:r>
      <w:r>
        <w:rPr>
          <w:lang w:val="fr_FR" w:bidi="fr_FR"/>
        </w:rPr>
        <w:t>Une course est une compétition entre les gens pour voir qui peut courir le plus rapide. Un certain nombre de personnes se tiendraient les unes à côté des autres à côté d'une ligne droite. Dans la distance, il y avait une autre ligne droite. Cela pourrait être à 200 mètres ou plus Ensuite, quelqu'un donnerait un signal et immédiatement tous les coureurs commenceraient à courir. Le premier coureur qui atteindrait la ligne suivante était le gagnant. Cette personne a obtenu le prix. Un prix peut être beaucoup de choses différentes.</w:t>
      </w:r>
    </w:p>
    <w:p>
      <w:pPr/>
      <w:r>
        <w:rPr>
          <w:lang w:val="fr_FR" w:bidi="fr_FR"/>
        </w:rPr>
      </w:r>
      <w:r>
        <w:rPr>
          <w:lang w:val="fr_FR" w:bidi="fr_FR"/>
        </w:rPr>
        <w:t>Arrêtez-vous ici et faites cette activité : En groupe, allez à l'extérieur et faites une course ensemble ! S'il n'y a pas assez d'espace ouvert pour courir, faites un type de course différent. Par exemple, vous pourriez marcher à travers la pièce sur le bout de vos orteils, ou trouver vous-même une autre idée créative ! Tout d'abord, décidez où les gens commenceront la course. Ensuite, décidez où ils doivent la terminer. Assurez-vous que tout le monde commence exactement au même moment. Mettez cet audio en pause ici.</w:t>
      </w:r>
    </w:p>
    <w:p>
      <w:pPr/>
      <w:r>
        <w:rPr>
          <w:lang w:val="fr_FR" w:bidi="fr_FR"/>
        </w:rPr>
      </w:r>
      <w:r>
        <w:rPr>
          <w:lang w:val="fr_FR" w:bidi="fr_FR"/>
        </w:rPr>
        <w:t>Les Corinthiens doivent être comme la personne qui gagne ! Paul ne veut pas dire que la vie chrétienne est comme une compétition. Paul veut dire que tous les croyants doivent être tout aussi sérieux et engagés dans leur vie chrétienne qu'un coureur qui s'entraîne pour gagner une course. Le coureur qui s'est entraîné le plus, qui est le plus en forme et qui prend la course le plus au sérieux gagnera la course. Les gens de Corinthe doivent être aussi dévoués qu'une telle personne.</w:t>
      </w:r>
    </w:p>
    <w:p>
      <w:pPr/>
      <w:r>
        <w:rPr>
          <w:lang w:val="fr_FR" w:bidi="fr_FR"/>
        </w:rPr>
      </w:r>
      <w:r>
        <w:rPr>
          <w:lang w:val="fr_FR" w:bidi="fr_FR"/>
        </w:rPr>
        <w:t>Les personnes qui participent à une compétition sportive s'entraînent très durement. Ces personnes ne peuvent pas être paresseuses. Ces personnes doivent pratiquer la discipline. La discipline signifie que souvent ces personnes ne peuvent pas juste faire tout ce qu'elles veulent faire. Ces personnes doivent se lever tôt et s'entraîner pendant de longues heures même quand elles sont fatiguées et veulent abandonner. Parce que si ces personnes abandonnent, elles n'obtiendront pas le prix !</w:t>
      </w:r>
    </w:p>
    <w:p>
      <w:pPr/>
      <w:r>
        <w:rPr>
          <w:lang w:val="fr_FR" w:bidi="fr_FR"/>
        </w:rPr>
      </w:r>
      <w:r>
        <w:rPr>
          <w:lang w:val="fr_FR" w:bidi="fr_FR"/>
        </w:rPr>
        <w:t>Les gens dans la compétition veulent obtenir le prix. Le prix pour eux était une couronne que les gens ont faite de feuilles d'un pin. Après un court temps, la couronne serait partie. Les chrétiens obtiendront aussi un prix. Mais le prix que les chrétiens obtiennent durera pour toujours ! Paul ne dit pas ce qu'est ce prix. Paul pourrait vouloir dire que le prix est de vivre pour toujours avec Dieu. Ou Paul pourrait vouloir dire que le prix est quelque chose d'autre que Dieu donnera aux croyants : peut-être une louange pour ce qu'ils ont fait.</w:t>
      </w:r>
    </w:p>
    <w:p>
      <w:pPr/>
      <w:r>
        <w:rPr>
          <w:lang w:val="fr_FR" w:bidi="fr_FR"/>
        </w:rPr>
      </w:r>
      <w:r>
        <w:rPr>
          <w:lang w:val="fr_FR" w:bidi="fr_FR"/>
        </w:rPr>
        <w:t xml:space="preserve">Arrêtez-vous ici et regardez une image de la </w:t>
      </w:r>
      <w:r>
        <w:rPr>
          <w:b/>
          <w:lang w:val="fr_FR" w:bidi="fr_FR"/>
        </w:rPr>
        <w:t>couronne</w:t>
      </w:r>
      <w:r>
        <w:rPr>
          <w:lang w:val="fr_FR" w:bidi="fr_FR"/>
        </w:rPr>
        <w:t xml:space="preserve"> que les gens pourraient gagner dans ces compétitions. Pouvez-vous utiliser certaines feuilles ou des fleurs pour faire vous-mêmes une telle couronne ? Vous pourrez l'utiliser plus tard. Mettez cet audio en pause ici.</w:t>
      </w:r>
    </w:p>
    <w:p>
      <w:pPr/>
      <w:r>
        <w:rPr>
          <w:lang w:val="fr_FR" w:bidi="fr_FR"/>
        </w:rPr>
      </w:r>
      <w:r>
        <w:rPr>
          <w:lang w:val="fr_FR" w:bidi="fr_FR"/>
        </w:rPr>
        <w:t>Arrêtez-vous ici et discutez : Quel mot utiliserez-vous dans votre traduction pour cette couronne qui durera seulement un court temps ? Comment décrirez-vous la couronne que les croyants obtiendront et qui durera pour toujours ? Mettez cet audio en pause ici.</w:t>
      </w:r>
    </w:p>
    <w:p>
      <w:pPr/>
      <w:r>
        <w:rPr>
          <w:lang w:val="fr_FR" w:bidi="fr_FR"/>
        </w:rPr>
      </w:r>
      <w:r>
        <w:rPr>
          <w:lang w:val="fr_FR" w:bidi="fr_FR"/>
        </w:rPr>
        <w:t>Paul donne ensuite deux exemples de gens dans une compétition qui ne peuvent jamais gagner la course. Et Paul dit qu'il ne veut pas être comme ces personnes. Le premier exemple est un coureur qui court sans but. Dans une course, tous les coureurs commencent au même endroit et ils doivent tous courir vers le même endroit. Le premier qui atteint l'objectif gagne. Bien sûr, vous voulez courir directement vers l'objectif. Si vous courez dans une direction différente ou oubliez où est l'objectif, vous ne pouvez jamais gagner. Paul ne veut pas être comme cela ! Paul veut garder l'objectif dans l'esprit tout le temps. Rappelez-vous que l'objectif pour un chrétien est le prix de vivre pour toujours avec Dieu, même si Paul ne dit jamais clairement cela dans ce passage. Paul suppose que les Corinthiens savent ce qu'est le prix.</w:t>
      </w:r>
    </w:p>
    <w:p>
      <w:pPr/>
      <w:r>
        <w:rPr>
          <w:lang w:val="fr_FR" w:bidi="fr_FR"/>
        </w:rPr>
      </w:r>
      <w:r>
        <w:rPr>
          <w:lang w:val="fr_FR" w:bidi="fr_FR"/>
        </w:rPr>
        <w:t>Arrêtez-vous ici et faites cette activité : Répétez la course que vous avez faite plus tôt. Mais cette fois, certains d'entre vous doivent faire semblant d'oublier où l'objectif est et juste courir n'importe où ! Qui sont les personnes qui gagnent la course ? Mettez la couronne que vous avez faite plus tôt sur la tête du gagnant ! Mettez cet audio en pause ici.</w:t>
      </w:r>
    </w:p>
    <w:p>
      <w:pPr/>
      <w:r>
        <w:rPr>
          <w:lang w:val="fr_FR" w:bidi="fr_FR"/>
        </w:rPr>
      </w:r>
      <w:r>
        <w:rPr>
          <w:lang w:val="fr_FR" w:bidi="fr_FR"/>
        </w:rPr>
        <w:t>Le deuxième exemple est un boxeur qui frappe l'air au lieu de battre la personne avec laquelle il se bat. Vous ne pouvez jamais gagner si vous frappez juste en l'air. Vous gaspilleriez juste votre énergie et n'obtiendrez rien en retour. Paul ne veut pas être comme cette personne non plus.</w:t>
      </w:r>
    </w:p>
    <w:p>
      <w:pPr/>
      <w:r>
        <w:rPr>
          <w:lang w:val="fr_FR" w:bidi="fr_FR"/>
        </w:rPr>
      </w:r>
      <w:r>
        <w:rPr>
          <w:lang w:val="fr_FR" w:bidi="fr_FR"/>
        </w:rPr>
        <w:t>Arrêtez-vous ici et discutez : Les gens dans votre communauté ont-ils un sport où ils se battent les uns les autres avec leurs poings ? Comment appelez-vous ce sport ? Comment décrirez-vous quelqu'un qui frappe dans l'air au lieu de battre la personne avec laquelle il se bat ? Mettez cet audio en pause ici.</w:t>
      </w:r>
    </w:p>
    <w:p>
      <w:pPr/>
      <w:r>
        <w:rPr>
          <w:lang w:val="fr_FR" w:bidi="fr_FR"/>
        </w:rPr>
      </w:r>
      <w:r>
        <w:rPr>
          <w:lang w:val="fr_FR" w:bidi="fr_FR"/>
        </w:rPr>
        <w:t>Ainsi, Paul ne veut pas gaspiller son énergie et oublier son objectif. Paul veut penser à l'objectif tout le temps. Paul dit qu'il bat son corps et en fait son esclave. C'est un langage spécial qui signifie être strict avec lui-même. Paul ne veut pas dire qu'il fait mal à son corps. Paul veut dire que toute sa vie ou tout ce qu'il fait est sous discipline. Paul ne fait pas juste ce qu'il veut. Mais Paul s'exxerce, s'entraîne, travaille dur pour vivre comme un chrétien</w:t>
      </w:r>
    </w:p>
    <w:p>
      <w:pPr/>
      <w:r>
        <w:rPr>
          <w:lang w:val="fr_FR" w:bidi="fr_FR"/>
        </w:rPr>
      </w:r>
      <w:r>
        <w:rPr>
          <w:lang w:val="fr_FR" w:bidi="fr_FR"/>
        </w:rPr>
        <w:t>Il est important que Paul s'entraîne à vivre comme un chrétien Paul enseigne aux autres personnes à faire cela. Il serait terrible si à la fin Paul lui-même échouait ! Paul ne veut pas être disqualifié pour le prix. Si vous êtes disqualifié, cela signifie que vous n'êtes pas assez bon même pour participer à la course.</w:t>
      </w:r>
    </w:p>
    <w:p>
      <w:pPr/>
      <w:r>
        <w:rPr>
          <w:lang w:val="fr_FR" w:bidi="fr_FR"/>
        </w:rPr>
      </w:r>
      <w:r>
        <w:rPr>
          <w:lang w:val="fr_FR" w:bidi="fr_FR"/>
        </w:rPr>
        <w:t>Arrêtez-vous ici et faites cette activité : Allez à l'extérieur et collectez un tas de cailloux. Si vous ne pouvez pas trouver de cailloux, prenez des feuilles, des coquilles ou tout objet que vous pouvez trouver. Prenez un rocher et mettez-le au milieu. Ce rocher est maintenant la norme. Vous allez construire quelque chose avec ces rochers, mais vous voulez seulement des rochers qui sont plus grands que celui-ci. Un à un, prenez un autre rocher et placez-le à côté de celui au milieu. Est-il plus grand ? Si c'est le cas, alors il a réussi le test. Vous pouvez le garder. Est-il plus petit ? Si c'est le cas, alors il a réussi le test. Vous le jetez à la poubelle. Ce cailloux est maintenant disqualifié. Mettez cet audio en pause ici.</w:t>
      </w:r>
    </w:p>
    <w:p>
      <w:pPr/>
      <w:r>
        <w:rPr>
          <w:lang w:val="fr_FR" w:bidi="fr_FR"/>
        </w:rPr>
      </w:r>
      <w:r>
        <w:rPr>
          <w:lang w:val="fr_FR" w:bidi="fr_FR"/>
        </w:rPr>
        <w:t>Arrêtez-vous ici et discutez de la façon dont vous direz que Paul ne veut pas être disqualifié pour le prix.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l'audio de ce passage de 1 Corinthiens 9:24–27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coureurs dans une course</w:t>
      </w:r>
    </w:p>
    <w:p>
      <w:pPr>
        <w:pStyle w:val="ListBullet"/>
        <w:spacing w:line="240" w:lineRule="auto"/>
        <w:ind w:left="720"/>
      </w:pPr>
      <w:r>
        <w:rPr>
          <w:lang w:val="fr_FR" w:bidi="fr_FR"/>
        </w:rPr>
      </w:r>
      <w:r>
        <w:rPr>
          <w:lang w:val="fr_FR" w:bidi="fr_FR"/>
        </w:rPr>
        <w:t>Un coureur qui gagne la course</w:t>
      </w:r>
    </w:p>
    <w:p>
      <w:pPr>
        <w:pStyle w:val="ListBullet"/>
        <w:spacing w:line="240" w:lineRule="auto"/>
        <w:ind w:left="720"/>
      </w:pPr>
      <w:r>
        <w:rPr>
          <w:lang w:val="fr_FR" w:bidi="fr_FR"/>
        </w:rPr>
      </w:r>
      <w:r>
        <w:rPr>
          <w:lang w:val="fr_FR" w:bidi="fr_FR"/>
        </w:rPr>
        <w:t xml:space="preserve">Un coureur qui court sans but </w:t>
      </w:r>
    </w:p>
    <w:p>
      <w:pPr>
        <w:pStyle w:val="ListBullet"/>
        <w:spacing w:line="240" w:lineRule="auto"/>
        <w:ind w:left="720"/>
      </w:pPr>
      <w:r>
        <w:rPr>
          <w:lang w:val="fr_FR" w:bidi="fr_FR"/>
        </w:rPr>
      </w:r>
      <w:r>
        <w:rPr>
          <w:lang w:val="fr_FR" w:bidi="fr_FR"/>
        </w:rPr>
        <w:t xml:space="preserve">Et un boxeur </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que Paul parle. À côté de Paul, les autres personnes peuvent mettre en scène les actions des sports dont Paul parle. Vous pouvez utiliser la couronne que vous avez faite plus tôt aussi !</w:t>
      </w:r>
    </w:p>
    <w:p>
      <w:pPr/>
      <w:r>
        <w:rPr>
          <w:lang w:val="fr_FR" w:bidi="fr_FR"/>
        </w:rPr>
      </w:r>
      <w:r>
        <w:rPr>
          <w:lang w:val="fr_FR" w:bidi="fr_FR"/>
        </w:rPr>
        <w:t>Tout d'abord, Paul rappelle aux gens à Corinthe que quand il y a une course, c'est une seule personne qui peut le gagner. Paul dit que tout le monde doit être comme la personne qui gagne. Toutes les personnes qui participent à la concurrence s'entraînent très durement. Ces personnes font cela pour gagner le prix : une couronne. Cette couronne ne durera pas. Mais les chrétiens s'entraînent pour qu'ils puissent gagner une couronne qui durera pour toujours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sportifs qui s'entraînent pour la course: « Que pensez-vous ou ressentez-vous ? » Les personnes pourraient répondre en disant des choses comme :</w:t>
      </w:r>
    </w:p>
    <w:p>
      <w:pPr>
        <w:pStyle w:val="ListBullet"/>
        <w:spacing w:line="240" w:lineRule="auto"/>
        <w:ind w:left="720"/>
      </w:pPr>
      <w:r>
        <w:rPr>
          <w:lang w:val="fr_FR" w:bidi="fr_FR"/>
        </w:rPr>
      </w:r>
      <w:r>
        <w:rPr>
          <w:lang w:val="fr_FR" w:bidi="fr_FR"/>
        </w:rPr>
        <w:t>Demandez à la personne qui joue Paul : « Que penses-tu ? » La personne pourrait répondre en disant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que Paul dit qu'il ne court pas sans but. Paul ne se bat pas comme un boxeur qui donne des coups juste en l'air. Paul se discipline. Sinon, Paul lui-même pourrait ne pas gagner le prix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Que ressens-tu? » ou « À quoi penses-tu? » La personne pourrait répondre en disant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ce passage de 1 Corinthiens 9:24–27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parle des coureurs dans une </w:t>
      </w:r>
      <w:r>
        <w:rPr>
          <w:b/>
          <w:lang w:val="fr_FR" w:bidi="fr_FR"/>
        </w:rPr>
        <w:t>course</w:t>
      </w:r>
      <w:r>
        <w:rPr>
          <w:lang w:val="fr_FR" w:bidi="fr_FR"/>
        </w:rPr>
        <w:t xml:space="preserve">. Certaines traductions disent : les coureurs dans un </w:t>
      </w:r>
      <w:r>
        <w:rPr>
          <w:b/>
          <w:lang w:val="fr_FR" w:bidi="fr_FR"/>
        </w:rPr>
        <w:t>stade</w:t>
      </w:r>
      <w:r>
        <w:rPr>
          <w:lang w:val="fr_FR" w:bidi="fr_FR"/>
        </w:rPr>
        <w:t>. Un stade est un grand espace où les gens peuvent regarder une course Dans une course, beaucoup de personnes courent vers un but et la première personne à atteindre le but gagne un prix. Les gens font la course dans une zone ouverte et tout autour de cette zone il y a des endroits pour s'asseoir ou se tenir pour regarder.</w:t>
      </w:r>
    </w:p>
    <w:p>
      <w:pPr/>
      <w:r>
        <w:rPr>
          <w:lang w:val="fr_FR" w:bidi="fr_FR"/>
        </w:rPr>
      </w:r>
      <w:r>
        <w:rPr>
          <w:lang w:val="fr_FR" w:bidi="fr_FR"/>
        </w:rPr>
        <w:t>Arrêtez-vous ici et discutez du mot que vous utiliserez pour une course dans laquelle les gens peuvent gagner un prix. Mettez cet audio en pause ici.</w:t>
      </w:r>
    </w:p>
    <w:p>
      <w:pPr/>
      <w:r>
        <w:rPr>
          <w:lang w:val="fr_FR" w:bidi="fr_FR"/>
        </w:rPr>
      </w:r>
      <w:r>
        <w:rPr>
          <w:lang w:val="fr_FR" w:bidi="fr_FR"/>
        </w:rPr>
        <w:t xml:space="preserve">Paul dit qu'il </w:t>
      </w:r>
      <w:r>
        <w:rPr>
          <w:b/>
          <w:lang w:val="fr_FR" w:bidi="fr_FR"/>
        </w:rPr>
        <w:t>traite durement son corps</w:t>
      </w:r>
      <w:r>
        <w:rPr>
          <w:lang w:val="fr_FR" w:bidi="fr_FR"/>
        </w:rPr>
        <w:t xml:space="preserve"> et le maîtrise sévèrement</w:t>
      </w:r>
      <w:r>
        <w:rPr>
          <w:b/>
          <w:lang w:val="fr_FR" w:bidi="fr_FR"/>
        </w:rPr>
        <w:t xml:space="preserve"> </w:t>
      </w:r>
      <w:r>
        <w:rPr>
          <w:lang w:val="fr_FR" w:bidi="fr_FR"/>
        </w:rPr>
        <w:t>. C'est ce qu'une personne sportive ferait. Une personne sportive veut avoir une maîtrise totale de son corps. Mais Paul ne parle probablement pas de son propre corps. Paul utilise juste des mots et des images tirées de l'exemple du sport. Ce que Paul veut probablement dire, c'est qu'il veut être discipliné dans toute sa vie et travailler dur dans tout ce qu'il fait. Cela signifie que Paul veut vivre en chrétien chaque jour.</w:t>
      </w:r>
    </w:p>
    <w:p>
      <w:pPr/>
      <w:r>
        <w:rPr>
          <w:lang w:val="fr_FR" w:bidi="fr_FR"/>
        </w:rPr>
      </w:r>
      <w:r>
        <w:rPr>
          <w:lang w:val="fr_FR" w:bidi="fr_FR"/>
        </w:rPr>
        <w:t xml:space="preserve">Arrêtez-vous ici et discutez de la façon dont vous allez dire que Paul « traitement durement son corps » et «en fera son esclave. Utilisez le même mot pour esclave que celui que vous avez utilisé dans d'autres passages. Le mot </w:t>
      </w:r>
      <w:r>
        <w:rPr>
          <w:lang w:val="fr_FR" w:bidi="fr_FR"/>
        </w:rPr>
        <w:t>esclave</w:t>
      </w:r>
      <w:r>
        <w:rPr>
          <w:lang w:val="fr_FR" w:bidi="fr_FR"/>
        </w:rPr>
        <w:t xml:space="preserve"> est dans le glossaire principal. Mettez cet audio en pause ici.</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10:1–13</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10:1–13 et gardez le dans votre cœur.</w:t>
      </w:r>
    </w:p>
    <w:p>
      <w:pPr/>
      <w:r>
        <w:rPr>
          <w:lang w:val="fr_FR" w:bidi="fr_FR"/>
        </w:rPr>
      </w:r>
      <w:r>
        <w:rPr>
          <w:lang w:val="fr_FR" w:bidi="fr_FR"/>
        </w:rPr>
        <w:t>Écoutez la version audio de 1 Corinthiens 10:1–13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10:1–13 dans traduction la plus facile à comprendre.</w:t>
      </w:r>
    </w:p>
    <w:p>
      <w:pPr/>
      <w:r>
        <w:rPr>
          <w:lang w:val="fr_FR" w:bidi="fr_FR"/>
        </w:rPr>
      </w:r>
      <w:r>
        <w:rPr>
          <w:lang w:val="fr_FR" w:bidi="fr_FR"/>
        </w:rPr>
        <w:t>Paul continue de s'adresser aux croyants orgueilleux de Corinthe qui pensaient avoir une grande connaissance spirituelle et qui méprisaient certains autres croyants. Paul avait dit à ces croyants qu'ils devaient être prêts à renoncer à leurs droits au profit des autres croyants. Paul parlait spécialement du droit de ces croyants de manger la nourriture qui était offerte aux idoles. Paul a ensuite donné à ces croyants un exemple du sports pour les avertir que vous pouvez seulement gagner une course si vous faites de tout votre mieux. Comme une personne qui fait une course, les gens à Corinthe devaient faire de leur mieux pour vivre comme des chrétiens.</w:t>
      </w:r>
    </w:p>
    <w:p>
      <w:pPr/>
      <w:r>
        <w:rPr>
          <w:lang w:val="fr_FR" w:bidi="fr_FR"/>
        </w:rPr>
      </w:r>
      <w:r>
        <w:rPr>
          <w:lang w:val="fr_FR" w:bidi="fr_FR"/>
        </w:rPr>
        <w:t>Dans cette section, Paul continue d'avertir les croyants orgueilleux. Ces croyants pensent que Dieu les a sauvés et par conséquent ils peuvent faire ce qu'ils veulent. Mais Paul avertit ces croyants que s'ils continuent d'être orgueilleux et s'ils sont négligents dans leur comportement, Dieu peut toujours les punir ! Cela correspond à l'exemple de la course que Paul a donnée plus tôt : ils pourraient ne pas gagner le prix s'ils sont négligents !</w:t>
      </w:r>
    </w:p>
    <w:p>
      <w:pPr/>
      <w:r>
        <w:rPr>
          <w:lang w:val="fr_FR" w:bidi="fr_FR"/>
        </w:rPr>
      </w:r>
      <w:r>
        <w:rPr>
          <w:lang w:val="fr_FR" w:bidi="fr_FR"/>
        </w:rPr>
        <w:t>Paul avertit ces croyants en donnant des exemples de l'histoire du peuple Israélite. Dieu avait sauvé le peuple d'Israël d'être de l'esclavage en Égypte. Mais en dépit de cela, quand certains d'entre eux ont péché, Dieu les a punis ! Tout comme les Israélites, les gens à Corinthe doivent être prudents. Si quelqu'un est sauvé, cela ne signifie pas qu'il peut ensuite juste continuer à pécher !</w:t>
      </w:r>
    </w:p>
    <w:p>
      <w:pPr/>
      <w:r>
        <w:rPr>
          <w:lang w:val="fr_FR" w:bidi="fr_FR"/>
        </w:rPr>
      </w:r>
      <w:r>
        <w:rPr>
          <w:lang w:val="fr_FR" w:bidi="fr_FR"/>
        </w:rPr>
        <w:t>Arrêtez-vous ici et discutez : Pouvez-vous raconter une histoire sur vos ancêtres que les gens se racontent toujours les uns aux autres comme un avertissement ? Mettez cet audio en pause ici.</w:t>
      </w:r>
    </w:p>
    <w:p>
      <w:pPr/>
      <w:r>
        <w:rPr>
          <w:lang w:val="fr_FR" w:bidi="fr_FR"/>
        </w:rPr>
      </w:r>
      <w:r>
        <w:rPr>
          <w:lang w:val="fr_FR" w:bidi="fr_FR"/>
        </w:rPr>
        <w:t>Les croyants orgueilleux à Corinthe pensent qu'ils sont en sécurité. Ils pensent qu'ils sont spirituellement forts. Dieu les a sauvés et donc ils pensent que ce qu'ils font n'a plus d'importance. Mais parce qu'ils pensent cela, ils sont devenus négligents. Paul les avertit que Dieu les punira toujours s'ils continuent de pécher !</w:t>
      </w:r>
    </w:p>
    <w:p>
      <w:pPr/>
      <w:r>
        <w:rPr>
          <w:lang w:val="fr_FR" w:bidi="fr_FR"/>
        </w:rPr>
      </w:r>
      <w:r>
        <w:rPr>
          <w:lang w:val="fr_FR" w:bidi="fr_FR"/>
        </w:rPr>
        <w:t>Paul utilise ici l'image de se tenir debout. Les croyants orgueilleux pensent qu'ils se tiennent fermes : Personne ne peut les pousser. Mais ils sont trop confiants et c'est très risqué ! Dans la section suivante, Paul rendra clair que la chose très risquée est que les croyants orgueilleux font est de manger dans les temples où les gens adorent les idoles.</w:t>
      </w:r>
    </w:p>
    <w:p>
      <w:pPr/>
      <w:r>
        <w:rPr>
          <w:lang w:val="fr_FR" w:bidi="fr_FR"/>
        </w:rPr>
      </w:r>
      <w:r>
        <w:rPr>
          <w:lang w:val="fr_FR" w:bidi="fr_FR"/>
        </w:rPr>
        <w:t>Arrêtez-vous ici et discutez : Pouvez-vous raconter une histoire sur quelqu'un qui était très confiant sur quelque chose, mais qui a toujours échoué ? Mettez cet audio en pause ici.</w:t>
      </w:r>
    </w:p>
    <w:p>
      <w:pPr/>
      <w:r>
        <w:rPr>
          <w:lang w:val="fr_FR" w:bidi="fr_FR"/>
        </w:rPr>
      </w:r>
      <w:r>
        <w:rPr>
          <w:lang w:val="fr_FR" w:bidi="fr_FR"/>
        </w:rPr>
        <w:t>Paul termine en donnant aux croyants orggueilleux de Corinthe un encouragement. Si ces croyants ressentent la tentation de pécher, Dieu les aidera. Peut-être qu'ils pensent que la tentation d'aller dans les temples des idoles est si forte qu'ils ne peuvent pas y résister. Mais Paul dit que cette tentation n'est rien de spécial. Tout croyant doit faire face aux tentations. La tentation pour les croyants orgueilleux n'est pas plus difficile que les autres tentations le sont pour les autres croyants. Ainsi, les croyants orgueilleux ne peuvent pas utiliser cela comme une excuse pour aller dans les temples des idoles. Ils ne peuvent pas dire : « La tentation était plus que ce que je pouvais gérer et c'est pourquoi je suis allé dans le temple ! » Non, Dieu les aidera. Dieu est fidèle. Dieu s'assurera que les croyants doivent seulement faire face aux tentations auxquelles ils peuvent résister. Et quand les croyants ressentent la tentation, alors Dieu montrera aux croyants une solution pour qu'ils puissent y résister.</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10:1–13 dans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Paul donne certains exemples de l'histoire des Israélites.</w:t>
      </w:r>
    </w:p>
    <w:p>
      <w:pPr/>
      <w:r>
        <w:rPr>
          <w:lang w:val="fr_FR" w:bidi="fr_FR"/>
        </w:rPr>
      </w:r>
      <w:r>
        <w:rPr>
          <w:b/>
          <w:lang w:val="fr_FR" w:bidi="fr_FR"/>
        </w:rPr>
        <w:t>Dans la deuxième partie :</w:t>
      </w:r>
      <w:r>
        <w:rPr>
          <w:lang w:val="fr_FR" w:bidi="fr_FR"/>
        </w:rPr>
        <w:t xml:space="preserve"> Paul encourage que Dieu aidera les croyants s'ils sont confrontés à la tentation du péché.</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 peuple d'Israël</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Et les croyants à Corinthe qui écoutent Paul</w:t>
      </w:r>
    </w:p>
    <w:p>
      <w:pPr/>
      <w:r>
        <w:rPr>
          <w:lang w:val="fr_FR" w:bidi="fr_FR"/>
        </w:rPr>
      </w:r>
      <w:r>
        <w:rPr>
          <w:lang w:val="fr_FR" w:bidi="fr_FR"/>
        </w:rPr>
        <w:t>Paul commence en disant qu'il ne veut pas que les croyants soient ignorants. Paul veut dire qu'il veut que les croyants sachent quelque chose. Paul veut que les croyants sachent ce qui s'est passé aux Israélites.</w:t>
      </w:r>
    </w:p>
    <w:p>
      <w:pPr/>
      <w:r>
        <w:rPr>
          <w:lang w:val="fr_FR" w:bidi="fr_FR"/>
        </w:rPr>
      </w:r>
      <w:r>
        <w:rPr>
          <w:lang w:val="fr_FR" w:bidi="fr_FR"/>
        </w:rPr>
        <w:t>Paul n'utilise pas le mot Israélites, mais utilisent le mot Pères ou ancêtress Les Israélites n'étaient pas vraiment les ancêtres du peuple de Corinthe. Dieu a commencé son plan pour le peuple du monde avec les Israélites. Tous ceux qui croient en Jésus sont par conséquent un descendant spirituel des Israélites. Les croyants à Corinthe n'ont pas une relation de sang avec les Israélites, mais les croyants ont une relation spirituelle avec les Israélites.</w:t>
      </w:r>
    </w:p>
    <w:p>
      <w:pPr/>
      <w:r>
        <w:rPr>
          <w:lang w:val="fr_FR" w:bidi="fr_FR"/>
        </w:rPr>
      </w:r>
      <w:r>
        <w:rPr>
          <w:lang w:val="fr_FR" w:bidi="fr_FR"/>
        </w:rPr>
        <w:t>Paul raconte ensuite aux gens à Corinthe de petits morceaux de certaines histoires sur les Israélites. Ces histoires se sont toutes produites quand Dieu a libéré les Israélites de l'esclavage en Égypte. Pendant beaucoup d'années, les Israélites ont voyagé à travers un désert solitaire sur leur chemin vers la terre que Dieu avait promis de leur donner. Si vous n'avez jamais entendu toute cette histoire, alors écoutez l'histoire un jour ! Vous pouvez trouver cela dans le livre de l'Exode dans l'Ancien Testament et dans les livres après l'Exode.</w:t>
      </w:r>
    </w:p>
    <w:p>
      <w:pPr/>
      <w:r>
        <w:rPr>
          <w:lang w:val="fr_FR" w:bidi="fr_FR"/>
        </w:rPr>
      </w:r>
      <w:r>
        <w:rPr>
          <w:lang w:val="fr_FR" w:bidi="fr_FR"/>
        </w:rPr>
        <w:t>Dans cette période difficile, quand les Israélites voyageaient à travers le désert, Dieu a pris soin d'eux. Dieu était présent avec les Israélites dans une nuée. Cette nuée a protégé les Israélites. À un moment donné, Dieu s'est aussi assuré que tous les Israélites ont traversé la mer en toute sécurité. Paul dit que cette expérience pour les Israélites était comme un baptême. Quand un croyant, ou un chrétien, a reçu le baptême, cette personne appartient ensuite à la communauté de Jésus. Un chrétien reçoit le baptême « dans en Christ. » Les Israélites ont reçu le baptême « en Moïse. » Moïse était le chef des Israélites. Dieu avait nommé Moïse pour faire sortir les Israélites d'Égypte. Ainsi, quand les Israélites ont vécu ces événements, ils sont devenus une partie de la communauté de Moïse. Ils sont devenus une partie des personnes que Dieu a sauvées.</w:t>
      </w:r>
    </w:p>
    <w:p>
      <w:pPr/>
      <w:r>
        <w:rPr>
          <w:lang w:val="fr_FR" w:bidi="fr_FR"/>
        </w:rPr>
      </w:r>
      <w:r>
        <w:rPr>
          <w:lang w:val="fr_FR" w:bidi="fr_FR"/>
        </w:rPr>
        <w:t>Quand les Israélites ont voyagé à travers le désert, ils n'avaient souvent pas de nourriture ou d'eau. Mais Dieu a pris soin de leur besoins. Dieu a donné aux Israélites de la nourriture et de l'eau. Chaque jour, Dieu a donné aux Israélites une nourriture spéciale appelée manne. Et quand les Israélites ont manqué d'eau, Dieu a fait un miracle et a fait sortir de l'eau d'un rocher. Paul dit que les Israélites avaient de la nourriture et de la boisson spirituelles. Paul veut dire que Dieu a fourni cette nourriture et cette boisson. C'était de la vraie nourriture et de la vraie boisson, mais elle est venue de Dieu.</w:t>
      </w:r>
    </w:p>
    <w:p>
      <w:pPr/>
      <w:r>
        <w:rPr>
          <w:lang w:val="fr_FR" w:bidi="fr_FR"/>
        </w:rPr>
      </w:r>
      <w:r>
        <w:rPr>
          <w:lang w:val="fr_FR" w:bidi="fr_FR"/>
        </w:rPr>
        <w:t>Arrêtez-vous ici et faites cette activité : Mettez en scène que les Israélites voyagent à travers le désert. Mettez en scène que chaque matin, au réveil, ils trouvent la manne tout autour de leurs tentes. Mettez en scène qu'ils boivent de l'eau qui coule d'un rocher. Mettez cet audio en pause ici.</w:t>
      </w:r>
    </w:p>
    <w:p>
      <w:pPr/>
      <w:r>
        <w:rPr>
          <w:lang w:val="fr_FR" w:bidi="fr_FR"/>
        </w:rPr>
      </w:r>
      <w:r>
        <w:rPr>
          <w:lang w:val="fr_FR" w:bidi="fr_FR"/>
        </w:rPr>
        <w:t>Paul dit que le rocher d'où l'eau était un rocher spirituel. Cela signifie que Dieu avait donné aux Israélites ce rocher. Paul dit que ce rocher suivait les Israélites quand ils ont voyagé. L'histoire dans l'Exode ne nous dit pas cela, mais les Israélites avaient certaines histoires qui n'étaient pas dans la Bible. Dans l'une des histoires, il dit que le rocher se déplacait avec les Israélites. Paul dit que ce rocher était le Christ. Paul ne veut pas dire que le Christ était un morceau de pierre, mais Paul veut dire que le Christ était celui qui a donné aux gens l'eau. Ainsi, même si les Israélites ne connaissaient pas encore le Christ, le Christ était déjà avec eux et prenait soin des gens.</w:t>
      </w:r>
    </w:p>
    <w:p>
      <w:pPr/>
      <w:r>
        <w:rPr>
          <w:lang w:val="fr_FR" w:bidi="fr_FR"/>
        </w:rPr>
      </w:r>
      <w:r>
        <w:rPr>
          <w:lang w:val="fr_FR" w:bidi="fr_FR"/>
        </w:rPr>
        <w:t xml:space="preserve">Mais alors Paul dit quelque chose de choquant. </w:t>
      </w:r>
      <w:r>
        <w:rPr>
          <w:b/>
          <w:lang w:val="fr_FR" w:bidi="fr_FR"/>
        </w:rPr>
        <w:t>Tous</w:t>
      </w:r>
      <w:r>
        <w:rPr>
          <w:lang w:val="fr_FR" w:bidi="fr_FR"/>
        </w:rPr>
        <w:t xml:space="preserve"> les Israélites ont eu ces expériences merveilleuses, </w:t>
      </w:r>
      <w:r>
        <w:rPr>
          <w:b/>
          <w:lang w:val="fr_FR" w:bidi="fr_FR"/>
        </w:rPr>
        <w:t>tous</w:t>
      </w:r>
      <w:r>
        <w:rPr>
          <w:lang w:val="fr_FR" w:bidi="fr_FR"/>
        </w:rPr>
        <w:t xml:space="preserve"> ont reçu le baptême, ils avaient </w:t>
      </w:r>
      <w:r>
        <w:rPr>
          <w:b/>
          <w:lang w:val="fr_FR" w:bidi="fr_FR"/>
        </w:rPr>
        <w:t>tous</w:t>
      </w:r>
      <w:r>
        <w:rPr>
          <w:lang w:val="fr_FR" w:bidi="fr_FR"/>
        </w:rPr>
        <w:t xml:space="preserve"> de la nourriture spirituelle et le Christ était avec eux — mais tous n'ont pas survécu ! Dieu n'était pas heureux de certains d'entre eux et Paul dit que les corps de ces personnes étaient dispersés dans le désert, ce qui signifie que beaucoup d'entre eux sont morts.</w:t>
      </w:r>
    </w:p>
    <w:p>
      <w:pPr>
        <w:pStyle w:val="ListBullet"/>
        <w:spacing w:line="240" w:lineRule="auto"/>
        <w:ind w:left="720"/>
      </w:pPr>
      <w:r>
        <w:rPr>
          <w:lang w:val="fr_FR" w:bidi="fr_FR"/>
        </w:rPr>
      </w:r>
      <w:r>
        <w:rPr>
          <w:lang w:val="fr_FR" w:bidi="fr_FR"/>
        </w:rPr>
        <w:t>Arrêtez-vous ici et faites cette activité : Donnez à tout le monde un biscuit, ou un morceau de fruit ou tout autre petit objet. Chaque personne doit maintenant placer cet objet sur sa tête. Maintenant, marchez dans la pièce pendant un certain temps ou allez à l'extérieur et faites de l'exercice ensemble. Si quelqu'un perd son objet de sa tête, il ne peut pas le ramasser à nouveau. Après une ou deux minutes, arrêtez-vous. Les personnes qui ont toujours leur objet sur leur tête peuvent le manger. Les personnes qui ont perdu leur objet ne peuvent pas le manger.</w:t>
      </w:r>
    </w:p>
    <w:p>
      <w:pPr>
        <w:pStyle w:val="ListBullet"/>
        <w:spacing w:line="240" w:lineRule="auto"/>
        <w:ind w:left="720"/>
      </w:pPr>
      <w:r>
        <w:rPr>
          <w:lang w:val="fr_FR" w:bidi="fr_FR"/>
        </w:rPr>
      </w:r>
      <w:r>
        <w:rPr>
          <w:lang w:val="fr_FR" w:bidi="fr_FR"/>
        </w:rPr>
        <w:t>Si dans votre communauté tout le monde porte des choses sur sa tête, donc c'est trop facile, alors placez l'objet sur l'épaule de quelqu'un ou sur son pied ! Cela doit être un peu difficile ! Mettez cet audio en pause ici.</w:t>
      </w:r>
    </w:p>
    <w:p>
      <w:pPr/>
      <w:r>
        <w:rPr>
          <w:lang w:val="fr_FR" w:bidi="fr_FR"/>
        </w:rPr>
      </w:r>
      <w:r>
        <w:rPr>
          <w:lang w:val="fr_FR" w:bidi="fr_FR"/>
        </w:rPr>
        <w:t>Quand vous avez joué à ce jeu, tout le monde a obtenu la même chose au début. Mais certaines personnes ont perdu leur objet parce qu'elles n'étaient pas prudentes. De la même manière, tous les Israélites ont reçu la même chose, mais certains d'entre eux l'ont perdue ! Et de la même manière, tous les croyants à Corinthe ont reçu la même chose, mais certains d'entre eux peuvent toujours la perdre.</w:t>
      </w:r>
    </w:p>
    <w:p>
      <w:pPr/>
      <w:r>
        <w:rPr>
          <w:lang w:val="fr_FR" w:bidi="fr_FR"/>
        </w:rPr>
      </w:r>
      <w:r>
        <w:rPr>
          <w:lang w:val="fr_FR" w:bidi="fr_FR"/>
        </w:rPr>
        <w:t>Paul dit ensuite que ce qui est arrivé aux Israélites est un exemple pour nous. Les Israélites voulaient faire de mauvaises choses et par conséquent Dieu les a punis. C'est un avertissement que nous ne devons pas faire de mauvaises choses.</w:t>
      </w:r>
    </w:p>
    <w:p>
      <w:pPr/>
      <w:r>
        <w:rPr>
          <w:lang w:val="fr_FR" w:bidi="fr_FR"/>
        </w:rPr>
      </w:r>
      <w:r>
        <w:rPr>
          <w:lang w:val="fr_FR" w:bidi="fr_FR"/>
        </w:rPr>
        <w:t>Paul dit que nous ne devons pas adorer des idoles, comme le faisaient les Israélites . Paul cite un passage du livre de l'Exode qui dit : « Les gens ont mangé et bu, puis se sont levés pour faire la fête. » Paul sait que les croyants à Corinthe sauront que cela fait une partie d'une histoire où les Israélites avaient fait une idole d'or et ont adoré cela. Après qu'ils ont fait l'idole, ils avaient une fête sauvage pour célébrer cette idole. Cette fête a pu inclure la commission de péchés sexuels. Ainsi, les Israélites ont fait une grande erreur ici : ils ont adoré et célébré une idole. Cela est assez similaire à ce que les gens faisaient dans les temples à Corinthe !</w:t>
      </w:r>
    </w:p>
    <w:p>
      <w:pPr/>
      <w:r>
        <w:rPr>
          <w:lang w:val="fr_FR" w:bidi="fr_FR"/>
        </w:rPr>
      </w:r>
      <w:r>
        <w:rPr>
          <w:lang w:val="fr_FR" w:bidi="fr_FR"/>
        </w:rPr>
        <w:t>Et ainsi, Paul dit aussi très clairement que les gens ne doivent pas commettre de péchés sexuels. Parce que quand le peuple d'Israël a commis des péchés sexuels, Dieu les a punis. Dieu a tué 23 000 Israélites en un jour !</w:t>
      </w:r>
    </w:p>
    <w:p>
      <w:pPr/>
      <w:r>
        <w:rPr>
          <w:lang w:val="fr_FR" w:bidi="fr_FR"/>
        </w:rPr>
      </w:r>
      <w:r>
        <w:rPr>
          <w:lang w:val="fr_FR" w:bidi="fr_FR"/>
        </w:rPr>
        <w:t>Ensuite, Paul dit que nous ne devons pas tester le Christ. Paul veut dire que nous ne devons pas essayer de voir combien de mauvaises choses nous pouvons faire avant que Dieu ne nous punisse ! Le peuple d'Israël testait Dieu quand il s'est plaint à Dieu encore et encore. C'était comme si les Israélites essayaient de voir à quel point ils pouvaient se plaindre avant que Dieu ne se mette en colère !</w:t>
      </w:r>
    </w:p>
    <w:p>
      <w:pPr/>
      <w:r>
        <w:rPr>
          <w:lang w:val="fr_FR" w:bidi="fr_FR"/>
        </w:rPr>
      </w:r>
      <w:r>
        <w:rPr>
          <w:lang w:val="fr_FR" w:bidi="fr_FR"/>
        </w:rPr>
        <w:t>Une fois, les Israélites se sont plaints parce qu'ils étaient malheureux de la manne, ou de la nourriture que Dieu leur a envoyée chaque jour. Dieu était très en colère contre les Israélites parce qu'ils se sont tellement plaints. Dieu a envoyé des serpents venimeux au milieu d'eux et beaucoup d'Israélites sont morts.</w:t>
      </w:r>
    </w:p>
    <w:p>
      <w:pPr/>
      <w:r>
        <w:rPr>
          <w:lang w:val="fr_FR" w:bidi="fr_FR"/>
        </w:rPr>
      </w:r>
      <w:r>
        <w:rPr>
          <w:lang w:val="fr_FR" w:bidi="fr_FR"/>
        </w:rPr>
        <w:t>Arrêtez-vous ici et faites cette activité : Mettez en scène que les Israélites se plaignent de la manne et que les Israélites disent qu'ils veulent retourner en Égypte. Mettez en scène que Dieu devient si en colère contre les Israélites que Dieu envoie des serpents venimeux qui tuent beaucoup de personnes. Mettez cet audio en pause ici.</w:t>
      </w:r>
    </w:p>
    <w:p>
      <w:pPr/>
      <w:r>
        <w:rPr>
          <w:lang w:val="fr_FR" w:bidi="fr_FR"/>
        </w:rPr>
      </w:r>
      <w:r>
        <w:rPr>
          <w:lang w:val="fr_FR" w:bidi="fr_FR"/>
        </w:rPr>
        <w:t>Le peuple d'Israël ne connaissait pas encore le Christ, mais Paul dit que quand les gens se plaignaient de Dieu, ils testaient en fait le Christ, tout comme les croyants à Corinthe le font !</w:t>
      </w:r>
    </w:p>
    <w:p>
      <w:pPr/>
      <w:r>
        <w:rPr>
          <w:lang w:val="fr_FR" w:bidi="fr_FR"/>
        </w:rPr>
      </w:r>
      <w:r>
        <w:rPr>
          <w:lang w:val="fr_FR" w:bidi="fr_FR"/>
        </w:rPr>
        <w:t>Paul dit que les croyants à Corinthe ne doivent pas se plaindre. Une fois, quand certains des Israélites se sont plaints, un ange de Dieu a détruit le peuple. Il n'y a pas d'histoire dans le livre de l'Exode où un ange détruit le peuple, mais les Israélites se sont plaints beaucoup de fois et Dieu les a punis.</w:t>
      </w:r>
    </w:p>
    <w:p>
      <w:pPr/>
      <w:r>
        <w:rPr>
          <w:lang w:val="fr_FR" w:bidi="fr_FR"/>
        </w:rPr>
      </w:r>
      <w:r>
        <w:rPr>
          <w:lang w:val="fr_FR" w:bidi="fr_FR"/>
        </w:rPr>
        <w:t>Ainsi, Paul dit que toutes ces choses sont arrivées aux Israélites pour nous donner un exemple. Dieu s'est assuré que les gens ont écrit ces histoires. Ces histoires nous avertissent de ne pas pécher. Paul dit que Dieu voulait que les gens écrivent ces histoires pour nous, les personnes qui vivent à la fin des temps. Dans le Nouveau Testament, la fin des temps, ou des temps, signifie tout le temps entre la résurrection de Jésus et le jour où Jésus reviendra à nouveau.</w:t>
      </w:r>
    </w:p>
    <w:p>
      <w:pPr/>
      <w:r>
        <w:rPr>
          <w:lang w:val="fr_FR" w:bidi="fr_FR"/>
        </w:rPr>
      </w:r>
      <w:r>
        <w:rPr>
          <w:lang w:val="fr_FR" w:bidi="fr_FR"/>
        </w:rPr>
        <w:t>Et ainsi, Paul dit que les personnes qui sont confiantes et pensent qu'elles se tiennent fortes doivent être prudentes. Ces personnes peuvent toujours tomber !</w:t>
      </w:r>
    </w:p>
    <w:p>
      <w:pPr/>
      <w:r>
        <w:rPr>
          <w:lang w:val="fr_FR" w:bidi="fr_FR"/>
        </w:rPr>
      </w:r>
      <w:r>
        <w:rPr>
          <w:lang w:val="fr_FR" w:bidi="fr_FR"/>
        </w:rPr>
        <w:t>Arrêtez-vous ici et faites cette activité : Trouvez un objet sur lequel quelqu'un peut se tenir avec une certaine difficulté. Par exemple, vous pouvez utiliser une balle, une noix de coco ou un seau renversé. Demandez à une personne de se tenir sur cet objet. Donnez à la personne le temps de trouver son équilibre. Ensuite, demandez à la personne : « Es-tu fort ? Pouvez-vous continuer à vous tenir debout ? La personne peut dire : « Oui, je suis fort. » Ensuite, laissez une autre personne essayer de pousser cette personne. Faites attention à ce que la personne ne tombe pas et ne se blesse pas elle-même ! Mettez cet audio en pause ici.</w:t>
      </w:r>
    </w:p>
    <w:p>
      <w:pPr/>
      <w:r>
        <w:rPr>
          <w:lang w:val="fr_FR" w:bidi="fr_FR"/>
        </w:rPr>
      </w:r>
      <w:r>
        <w:rPr>
          <w:lang w:val="fr_FR" w:bidi="fr_FR"/>
        </w:rPr>
        <w:t>Quand vous avez fait cette activité, la personne qui se tenait sur l'objet pensait qu'elle était forte. Mais en fait, les autres personnes pourraient facilement les pousser. Comme cela, les gens à Corinthe pensaient que rien ne pouvait leur arriver. Paul a utilisé le langage spécial de se tenir et de tomber pour montrer que cela n'était pas vrai. Ils pensaient qu'ils étaient spirituellement forts et que Dieu les avait sauvés, mais ils pouvaient toujours pécher. Dieu pourrait toujours devoir les punir, tout comme Dieu l'a fait avec leurs ancêtres spirituels, les Israélites !</w:t>
      </w:r>
    </w:p>
    <w:p>
      <w:pPr/>
      <w:r>
        <w:rPr>
          <w:lang w:val="fr_FR" w:bidi="fr_FR"/>
        </w:rPr>
      </w:r>
      <w:r>
        <w:rPr>
          <w:lang w:val="fr_FR" w:bidi="fr_FR"/>
        </w:rPr>
        <w:t>Arrêtez-vous ici et discutez : Dans votre langue, comment décrivez-vous quelqu'un qui est très sûr que rien ne lui arrivera ? Mettez cet audio en pause ici.</w:t>
      </w:r>
    </w:p>
    <w:p>
      <w:pPr/>
      <w:r>
        <w:rPr>
          <w:lang w:val="fr_FR" w:bidi="fr_FR"/>
        </w:rPr>
      </w:r>
      <w:r>
        <w:rPr>
          <w:lang w:val="fr_FR" w:bidi="fr_FR"/>
        </w:rPr>
        <w:t>Paul termine par un encouragement que Dieu les aidera quand ils ressentent la tentation de pécher.</w:t>
      </w:r>
    </w:p>
    <w:p>
      <w:pPr/>
      <w:r>
        <w:rPr>
          <w:lang w:val="fr_FR" w:bidi="fr_FR"/>
        </w:rPr>
      </w:r>
      <w:r>
        <w:rPr>
          <w:lang w:val="fr_FR" w:bidi="fr_FR"/>
        </w:rPr>
        <w:t>Maintenant, le groupe doit créer un scénario en images, dessiner ou utiliser des objets pour visualiser le passage et les actions dans le passage. Si vous le voulez, vous pouvez d'abord écouter une traduction de ce passage à nouveau.</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10:1–13 dans traduction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 peuple d'Israël</w:t>
      </w:r>
    </w:p>
    <w:p>
      <w:pPr>
        <w:pStyle w:val="ListBullet"/>
        <w:spacing w:line="240" w:lineRule="auto"/>
        <w:ind w:left="720"/>
      </w:pPr>
      <w:r>
        <w:rPr>
          <w:lang w:val="fr_FR" w:bidi="fr_FR"/>
        </w:rPr>
      </w:r>
      <w:r>
        <w:rPr>
          <w:lang w:val="fr_FR" w:bidi="fr_FR"/>
        </w:rPr>
        <w:t>Moïse</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Et les croyants à Corinthe qui écoutent Paul</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Mettez en scène que Paul parle et que les croyants à Corinthe écoutent Paul. Du côté de l'histoire, vous pouvez demander à certaines personnes de mettre en scène ce qui se passe parmi les Israélites.</w:t>
      </w:r>
    </w:p>
    <w:p>
      <w:pPr/>
      <w:r>
        <w:rPr>
          <w:lang w:val="fr_FR" w:bidi="fr_FR"/>
        </w:rPr>
      </w:r>
      <w:r>
        <w:rPr>
          <w:lang w:val="fr_FR" w:bidi="fr_FR"/>
        </w:rPr>
        <w:t>Mettez en scène que Paul dit que Paul veut que ses frères et sœurs, les croyants à Corinthe, sachent que leurs ancêtres spirituels ont tous eu la même expérience. Ces ancêtres spirituels étaient tous sous la protection de la nuée de la présence de Dieu. Ces ancêtres sont tous passés en toute sécurité à travers la mer. Ils ont tous reçu le même baptême qui les à fait parti de la communauté de Moïse. Ils avaient tous eu la même nourriture spirituelle. Ils avaient tous eu la même boisson spirituelle. Ils buvaient tous au rocher spirituel qui les suivait. Ce rocher était le Christ</w:t>
      </w:r>
    </w:p>
    <w:p>
      <w:pPr/>
      <w:r>
        <w:rPr>
          <w:lang w:val="fr_FR" w:bidi="fr_FR"/>
        </w:rPr>
      </w:r>
      <w:r>
        <w:rPr>
          <w:lang w:val="fr_FR" w:bidi="fr_FR"/>
        </w:rPr>
        <w:t xml:space="preserve">Mais Dieu n'était pas content de certaines de ces personnes et Dieu a tué ces personnes pendant qu'elles voyageaient à travers le désert. Ces choses se sont produites comme un exemple pour nous, pour que nous ne désirions pas faire de mauvaises choses.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 Que penses-tu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que Paul dit aux croyants à Corinthe qu'ils ne doivent pas adorer les idoles comme les Israélites le faisaient. Les croyants peuvent lire dans les Écritures qu'après que les Israélites avaient fait une idole, ils se sont assis pour manger et boire, puis ils se sont levés et se livraient à une fête de façon débridée Paul dit que nous ne devons pas nous adonnons à l'immoralité sexuelle comme les Israélites l'ont fait. Dieu a puni les Israélites quand ils ont fait cela et il a tué 23 000 personnes ! Nous ne devons pas non plus tester le Christ, parce que quand les Israélites l'ont testé, Dieu a envoyé des serpents qui ont tué beaucoup de personnes ! Et nous ne devons pas non plus nous plaindre parce que quand les Israélites se sont plaints, un ange de Dieu les a détruits. Toutes ces choses qui sont arrivées aux Israélites sont un exemple pour nous. Ces choses sont un avertissement pour nous qui vivons maintenant dans la fin des temps. Et ainsi, si les gens pensent qu'ils sont forts, ils doivent être prudents ! Ils peuvent toujours tomber.</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 Que penses-tu ? » La personne pourrait répondre par des choses comme :</w:t>
      </w:r>
    </w:p>
    <w:p>
      <w:pPr>
        <w:pStyle w:val="ListBullet"/>
        <w:spacing w:line="240" w:lineRule="auto"/>
        <w:ind w:left="720"/>
      </w:pPr>
      <w:r>
        <w:rPr>
          <w:lang w:val="fr_FR" w:bidi="fr_FR"/>
        </w:rPr>
      </w:r>
      <w:r>
        <w:rPr>
          <w:lang w:val="fr_FR" w:bidi="fr_FR"/>
        </w:rPr>
        <w:t>Demandez aux personnes qui jouent le rôle des croyants en Corinthe : « Que ressentez-vous ? » Les personnes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que Paul dit que la tentation à laquelle les Corinthiens sont confrontés n'est pas plus difficile que toute tentation à laquelle les autres croyants sont confrontés. Dieu est fidèle aux croyants. Dieu s'assurera que les gens ne devront pas faire face à la tentation qui est trop difficile. Au contraire, chaque fois que les croyants sont confrontés à la tentation de faire quelque chose de mal, Dieu les aidera à ne pas céder à la tentation.</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 Que penses-tu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10:1–13 dans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s'adresse aux croyants à Corinthe comme des </w:t>
      </w:r>
      <w:r>
        <w:rPr>
          <w:b/>
          <w:lang w:val="fr_FR" w:bidi="fr_FR"/>
        </w:rPr>
        <w:t>frères</w:t>
      </w:r>
      <w:r>
        <w:rPr>
          <w:lang w:val="fr_FR" w:bidi="fr_FR"/>
        </w:rPr>
        <w:t xml:space="preserve"> ou </w:t>
      </w:r>
      <w:r>
        <w:rPr>
          <w:b/>
          <w:lang w:val="fr_FR" w:bidi="fr_FR"/>
        </w:rPr>
        <w:t>des frères et sœurs</w:t>
      </w:r>
      <w:r>
        <w:rPr>
          <w:lang w:val="fr_FR" w:bidi="fr_FR"/>
        </w:rPr>
        <w:t xml:space="preserve">. Paul veut dire que les croyants sont les frères et sœurs spirituels de Paul parce qu'ils sont tous les enfants de Dieu et appartiennent tous à Jésus. Utilisez les mêmes mots pour frères ou frères et soeurs que vous avez utilisés dans les autres passages. </w:t>
      </w:r>
    </w:p>
    <w:p>
      <w:pPr/>
      <w:r>
        <w:rPr>
          <w:lang w:val="fr_FR" w:bidi="fr_FR"/>
        </w:rPr>
      </w:r>
      <w:r>
        <w:rPr>
          <w:lang w:val="fr_FR" w:bidi="fr_FR"/>
        </w:rPr>
        <w:t xml:space="preserve">Paul parle des pères des croyants ou de leurs </w:t>
      </w:r>
      <w:r>
        <w:rPr>
          <w:b/>
          <w:lang w:val="fr_FR" w:bidi="fr_FR"/>
        </w:rPr>
        <w:t>ancêtres</w:t>
      </w:r>
      <w:r>
        <w:rPr>
          <w:lang w:val="fr_FR" w:bidi="fr_FR"/>
        </w:rPr>
        <w:t>. Paul veut dire les Israélites.</w:t>
      </w:r>
    </w:p>
    <w:p>
      <w:pPr/>
      <w:r>
        <w:rPr>
          <w:lang w:val="fr_FR" w:bidi="fr_FR"/>
        </w:rPr>
      </w:r>
      <w:r>
        <w:rPr>
          <w:lang w:val="fr_FR" w:bidi="fr_FR"/>
        </w:rPr>
        <w:t>Arrêtez-vous ici et discutez de la façon dont vous rendrez clair que Paul parle des Israélites. Peut-être que vous pourriez dire « nos ancêtres les Israélites » ou « vos ancêtres spirituels, les Israélites. Rappelez-vous que les gens à Corinthe n'avaient pas de relation de sang avec les Israélites. Mettez cet audio en pause ici.</w:t>
      </w:r>
    </w:p>
    <w:p>
      <w:pPr/>
      <w:r>
        <w:rPr>
          <w:lang w:val="fr_FR" w:bidi="fr_FR"/>
        </w:rPr>
      </w:r>
      <w:r>
        <w:rPr>
          <w:lang w:val="fr_FR" w:bidi="fr_FR"/>
        </w:rPr>
        <w:t xml:space="preserve">Paul dit que leurs ancêtres étaient tous sous le </w:t>
      </w:r>
      <w:r>
        <w:rPr>
          <w:b/>
          <w:lang w:val="fr_FR" w:bidi="fr_FR"/>
        </w:rPr>
        <w:t>nuage</w:t>
      </w:r>
      <w:r>
        <w:rPr>
          <w:lang w:val="fr_FR" w:bidi="fr_FR"/>
        </w:rPr>
        <w:t>. Paul veut dire la nuée, ou la colonne de nuée, qui a voyagé avec les Israélites à travers le désert. Si vous avez déjà traduit le livre de l'Exode, utilisez le même terme pour nuage que celui que vous avez utilisé là.</w:t>
      </w:r>
    </w:p>
    <w:p>
      <w:pPr/>
      <w:r>
        <w:rPr>
          <w:lang w:val="fr_FR" w:bidi="fr_FR"/>
        </w:rPr>
      </w:r>
      <w:r>
        <w:rPr>
          <w:lang w:val="fr_FR" w:bidi="fr_FR"/>
        </w:rPr>
        <w:t xml:space="preserve">Arrêtez-vous ici et discutez du mot que vous utiliseriez pour le </w:t>
      </w:r>
      <w:r>
        <w:rPr>
          <w:b/>
          <w:lang w:val="fr_FR" w:bidi="fr_FR"/>
        </w:rPr>
        <w:t>nuage</w:t>
      </w:r>
      <w:r>
        <w:rPr>
          <w:lang w:val="fr_FR" w:bidi="fr_FR"/>
        </w:rPr>
        <w:t>. Mettez cet audio en pause ici.</w:t>
      </w:r>
    </w:p>
    <w:p>
      <w:pPr/>
      <w:r>
        <w:rPr>
          <w:lang w:val="fr_FR" w:bidi="fr_FR"/>
        </w:rPr>
      </w:r>
      <w:r>
        <w:rPr>
          <w:lang w:val="fr_FR" w:bidi="fr_FR"/>
        </w:rPr>
        <w:t xml:space="preserve">Les ancêtres ont tous traversé la </w:t>
      </w:r>
      <w:r>
        <w:rPr>
          <w:b/>
          <w:lang w:val="fr_FR" w:bidi="fr_FR"/>
        </w:rPr>
        <w:t>mer</w:t>
      </w:r>
      <w:r>
        <w:rPr>
          <w:lang w:val="fr_FR" w:bidi="fr_FR"/>
        </w:rPr>
        <w:t>. Une mer est un grand endroit où il n'y a que de l'eau. Si vous avez déjà traduit le livre de l'Exode, utilisez le même terme que vous avez utilisé là.</w:t>
      </w:r>
    </w:p>
    <w:p>
      <w:pPr/>
      <w:r>
        <w:rPr>
          <w:lang w:val="fr_FR" w:bidi="fr_FR"/>
        </w:rPr>
      </w:r>
      <w:r>
        <w:rPr>
          <w:lang w:val="fr_FR" w:bidi="fr_FR"/>
        </w:rPr>
        <w:t xml:space="preserve">Si nécessaire, arrêtez-vous ici et regardez une image d'une </w:t>
      </w:r>
      <w:r>
        <w:rPr>
          <w:lang w:val="fr_FR" w:bidi="fr_FR"/>
        </w:rPr>
        <w:t>mer</w:t>
      </w:r>
      <w:r>
        <w:rPr>
          <w:lang w:val="fr_FR" w:bidi="fr_FR"/>
        </w:rPr>
        <w:t>. Mettez cet audio en pause ici.</w:t>
      </w:r>
    </w:p>
    <w:p>
      <w:pPr/>
      <w:r>
        <w:rPr>
          <w:lang w:val="fr_FR" w:bidi="fr_FR"/>
        </w:rPr>
      </w:r>
      <w:r>
        <w:rPr>
          <w:lang w:val="fr_FR" w:bidi="fr_FR"/>
        </w:rPr>
        <w:t xml:space="preserve">Paul dit que les Israélites ont été </w:t>
      </w:r>
      <w:r>
        <w:rPr>
          <w:b/>
          <w:lang w:val="fr_FR" w:bidi="fr_FR"/>
        </w:rPr>
        <w:t>baptisés</w:t>
      </w:r>
      <w:r>
        <w:rPr>
          <w:lang w:val="fr_FR" w:bidi="fr_FR"/>
        </w:rPr>
        <w:t xml:space="preserve"> en Moïse. Le baptême est un rituel où les gens sont brièvement immergés ou lavés dans l'eau. Quand un chrétien prend le baptême, cela montre qu'ils appartiennent maintenant à Jésus. Paul utilise ce même mot pour dire que les Israélites, par Moïse, appartenaient à Dieu. Utilisez le même mot pour baptême ou baptiser que vous avez utilisé dans d'autres passages. Le mot </w:t>
      </w:r>
      <w:r>
        <w:rPr>
          <w:lang w:val="fr_FR" w:bidi="fr_FR"/>
        </w:rPr>
        <w:t>baptême</w:t>
      </w:r>
      <w:r>
        <w:rPr>
          <w:lang w:val="fr_FR" w:bidi="fr_FR"/>
        </w:rPr>
        <w:t xml:space="preserve"> est dans le glossaire principal. </w:t>
      </w:r>
    </w:p>
    <w:p>
      <w:pPr/>
      <w:r>
        <w:rPr>
          <w:lang w:val="fr_FR" w:bidi="fr_FR"/>
        </w:rPr>
      </w:r>
      <w:r>
        <w:rPr>
          <w:lang w:val="fr_FR" w:bidi="fr_FR"/>
        </w:rPr>
        <w:t>Arrêtez-vous ici et discutez de la façon dont vous direz que les Israélites ont été baptisés en Moïse. Mettez cet audio en pause ici.</w:t>
      </w:r>
    </w:p>
    <w:p>
      <w:pPr/>
      <w:r>
        <w:rPr>
          <w:lang w:val="fr_FR" w:bidi="fr_FR"/>
        </w:rPr>
      </w:r>
      <w:r>
        <w:rPr>
          <w:lang w:val="fr_FR" w:bidi="fr_FR"/>
        </w:rPr>
        <w:t xml:space="preserve">Paul dit que le rocher spirituel qui a voyagé avec les Israélites était le </w:t>
      </w:r>
      <w:r>
        <w:rPr>
          <w:b/>
          <w:lang w:val="fr_FR" w:bidi="fr_FR"/>
        </w:rPr>
        <w:t>Christ</w:t>
      </w:r>
      <w:r>
        <w:rPr>
          <w:lang w:val="fr_FR" w:bidi="fr_FR"/>
        </w:rPr>
        <w:t xml:space="preserve">. Utilisez le même mot pour Christ que celui que vous avez utilisé dans d'autres passages. Le mot </w:t>
      </w:r>
      <w:r>
        <w:rPr>
          <w:lang w:val="fr_FR" w:bidi="fr_FR"/>
        </w:rPr>
        <w:t>Christ</w:t>
      </w:r>
      <w:r>
        <w:rPr>
          <w:lang w:val="fr_FR" w:bidi="fr_FR"/>
        </w:rPr>
        <w:t xml:space="preserve"> est dans le glossaire principal. </w:t>
      </w:r>
    </w:p>
    <w:p>
      <w:pPr/>
      <w:r>
        <w:rPr>
          <w:lang w:val="fr_FR" w:bidi="fr_FR"/>
        </w:rPr>
      </w:r>
      <w:r>
        <w:rPr>
          <w:lang w:val="fr_FR" w:bidi="fr_FR"/>
        </w:rPr>
        <w:t xml:space="preserve">Dieu n'était pas content pour le peuple israélite et pendant qu'ils voyageaient à travers le </w:t>
      </w:r>
      <w:r>
        <w:rPr>
          <w:b/>
          <w:lang w:val="fr_FR" w:bidi="fr_FR"/>
        </w:rPr>
        <w:t>désert</w:t>
      </w:r>
      <w:r>
        <w:rPr>
          <w:lang w:val="fr_FR" w:bidi="fr_FR"/>
        </w:rPr>
        <w:t xml:space="preserve">, Dieu a tué beaucoup d'Israélites. Le désert signifie un endroit qui est très sec, où très peu de choses poussent et là où personne ne vit. Si vous avez déjà traduit le livre de l'Exode, utilisez le même terme que vous avez utilisé là. Le mot </w:t>
      </w:r>
      <w:r>
        <w:rPr>
          <w:lang w:val="fr_FR" w:bidi="fr_FR"/>
        </w:rPr>
        <w:t>désert</w:t>
      </w:r>
      <w:r>
        <w:rPr>
          <w:lang w:val="fr_FR" w:bidi="fr_FR"/>
        </w:rPr>
        <w:t xml:space="preserve"> est dans le glossaire principal. </w:t>
      </w:r>
    </w:p>
    <w:p>
      <w:pPr/>
      <w:r>
        <w:rPr>
          <w:lang w:val="fr_FR" w:bidi="fr_FR"/>
        </w:rPr>
      </w:r>
      <w:r>
        <w:rPr>
          <w:lang w:val="fr_FR" w:bidi="fr_FR"/>
        </w:rPr>
        <w:t xml:space="preserve">Arrêtez-vous ici et regardez une image d'un </w:t>
      </w:r>
      <w:r>
        <w:rPr>
          <w:lang w:val="fr_FR" w:bidi="fr_FR"/>
        </w:rPr>
        <w:t>désert</w:t>
      </w:r>
      <w:r>
        <w:rPr>
          <w:lang w:val="fr_FR" w:bidi="fr_FR"/>
        </w:rPr>
        <w:t>. Discutez de la façon dont vous appellerez cet endroit dans votre langue. Mettez l'audio en pause ici.</w:t>
      </w:r>
    </w:p>
    <w:p>
      <w:pPr/>
      <w:r>
        <w:rPr>
          <w:lang w:val="fr_FR" w:bidi="fr_FR"/>
        </w:rPr>
      </w:r>
      <w:r>
        <w:rPr>
          <w:lang w:val="fr_FR" w:bidi="fr_FR"/>
        </w:rPr>
        <w:t xml:space="preserve">Dieu a puni les Israélites pour qu'ils ne veuillent pas faire de </w:t>
      </w:r>
      <w:r>
        <w:rPr>
          <w:b/>
          <w:lang w:val="fr_FR" w:bidi="fr_FR"/>
        </w:rPr>
        <w:t>mauvaises</w:t>
      </w:r>
      <w:r>
        <w:rPr>
          <w:lang w:val="fr_FR" w:bidi="fr_FR"/>
        </w:rPr>
        <w:t xml:space="preserve"> choses. Le mal est le contraire du bien et Dieu déteste le mal.</w:t>
      </w:r>
    </w:p>
    <w:p>
      <w:pPr/>
      <w:r>
        <w:rPr>
          <w:lang w:val="fr_FR" w:bidi="fr_FR"/>
        </w:rPr>
      </w:r>
      <w:r>
        <w:rPr>
          <w:lang w:val="fr_FR" w:bidi="fr_FR"/>
        </w:rPr>
        <w:t xml:space="preserve">Vous arrêtez ici et discutez en groupe du mot que vous allez utiliser pour traduire </w:t>
      </w:r>
      <w:r>
        <w:rPr>
          <w:b/>
          <w:lang w:val="fr_FR" w:bidi="fr_FR"/>
        </w:rPr>
        <w:t>« mal »</w:t>
      </w:r>
      <w:r>
        <w:rPr>
          <w:lang w:val="fr_FR" w:bidi="fr_FR"/>
        </w:rPr>
        <w:t xml:space="preserve">. Utilisez le même mot pour mal que vous avez utilisé dans d'autres livres de la Bible. le mot </w:t>
      </w:r>
      <w:r>
        <w:rPr>
          <w:lang w:val="fr_FR" w:bidi="fr_FR"/>
        </w:rPr>
        <w:t>mal</w:t>
      </w:r>
      <w:r>
        <w:rPr>
          <w:lang w:val="fr_FR" w:bidi="fr_FR"/>
        </w:rPr>
        <w:t xml:space="preserve"> est dans le glossaire principal. Mettez cet audio en pause ici.</w:t>
      </w:r>
    </w:p>
    <w:p>
      <w:pPr/>
      <w:r>
        <w:rPr>
          <w:lang w:val="fr_FR" w:bidi="fr_FR"/>
        </w:rPr>
      </w:r>
      <w:r>
        <w:rPr>
          <w:lang w:val="fr_FR" w:bidi="fr_FR"/>
        </w:rPr>
        <w:t xml:space="preserve">Dieu a puni les Israélites parce qu'ils étaient des </w:t>
      </w:r>
      <w:r>
        <w:rPr>
          <w:b/>
          <w:lang w:val="fr_FR" w:bidi="fr_FR"/>
        </w:rPr>
        <w:t>idolâtres</w:t>
      </w:r>
      <w:r>
        <w:rPr>
          <w:lang w:val="fr_FR" w:bidi="fr_FR"/>
        </w:rPr>
        <w:t xml:space="preserve">. Un idolâtre est quelqu'un qui adore une </w:t>
      </w:r>
      <w:r>
        <w:rPr>
          <w:b/>
          <w:lang w:val="fr_FR" w:bidi="fr_FR"/>
        </w:rPr>
        <w:t>idole</w:t>
      </w:r>
      <w:r>
        <w:rPr>
          <w:lang w:val="fr_FR" w:bidi="fr_FR"/>
        </w:rPr>
        <w:t xml:space="preserve">. Une idole est un objet que les gens font de bois ou de pierre. Ensuite, les gens disent que cet objet est un dieu. Les gens adorent l'objet. Utilisez le même mot pour idolatre ou adorateur d'idole que celui que vous avez utilisé dans d'autres passages. Le mot </w:t>
      </w:r>
      <w:r>
        <w:rPr>
          <w:lang w:val="fr_FR" w:bidi="fr_FR"/>
        </w:rPr>
        <w:t>idole</w:t>
      </w:r>
      <w:r>
        <w:rPr>
          <w:lang w:val="fr_FR" w:bidi="fr_FR"/>
        </w:rPr>
        <w:t xml:space="preserve"> est dans le glossaire principal. </w:t>
      </w:r>
    </w:p>
    <w:p>
      <w:pPr/>
      <w:r>
        <w:rPr>
          <w:lang w:val="fr_FR" w:bidi="fr_FR"/>
        </w:rPr>
      </w:r>
      <w:r>
        <w:rPr>
          <w:lang w:val="fr_FR" w:bidi="fr_FR"/>
        </w:rPr>
        <w:t>Arrêtez-vous ici et discutez de la façon dont les Israélites sont des idolatres Mettez cet audio en pause ici.</w:t>
      </w:r>
    </w:p>
    <w:p>
      <w:pPr/>
      <w:r>
        <w:rPr>
          <w:lang w:val="fr_FR" w:bidi="fr_FR"/>
        </w:rPr>
      </w:r>
      <w:r>
        <w:rPr>
          <w:lang w:val="fr_FR" w:bidi="fr_FR"/>
        </w:rPr>
        <w:t>Paul dit qu'</w:t>
      </w:r>
      <w:r>
        <w:rPr>
          <w:b/>
          <w:lang w:val="fr_FR" w:bidi="fr_FR"/>
        </w:rPr>
        <w:t>il était écrit</w:t>
      </w:r>
      <w:r>
        <w:rPr>
          <w:lang w:val="fr_FR" w:bidi="fr_FR"/>
        </w:rPr>
        <w:t xml:space="preserve"> que les gens se sont assis pour manger et boire et se sont levés pour jouer. « Il était écrit » signifie que les gens peuvent lire à propos de cela dans les Écritures. Quand, dans le Nouveau Testament, les gens parlent des Écritures, ils veulent dire l'Ancien Testament.</w:t>
      </w:r>
    </w:p>
    <w:p>
      <w:pPr/>
      <w:r>
        <w:rPr>
          <w:lang w:val="fr_FR" w:bidi="fr_FR"/>
        </w:rPr>
      </w:r>
      <w:r>
        <w:rPr>
          <w:lang w:val="fr_FR" w:bidi="fr_FR"/>
        </w:rPr>
        <w:t xml:space="preserve">Arrêtez-vous ici et discutez de la façon dont vous voulez dire cela. Si vous voulez utiliser la Parole </w:t>
      </w:r>
      <w:r>
        <w:rPr>
          <w:b/>
          <w:lang w:val="fr_FR" w:bidi="fr_FR"/>
        </w:rPr>
        <w:t>écrits</w:t>
      </w:r>
      <w:r>
        <w:rPr>
          <w:lang w:val="fr_FR" w:bidi="fr_FR"/>
        </w:rPr>
        <w:t xml:space="preserve">, utilisez la même Parole que vous avez utilisée dans d'autres passages. Le mot </w:t>
      </w:r>
      <w:r>
        <w:rPr>
          <w:lang w:val="fr_FR" w:bidi="fr_FR"/>
        </w:rPr>
        <w:t>Écritures</w:t>
      </w:r>
      <w:r>
        <w:rPr>
          <w:lang w:val="fr_FR" w:bidi="fr_FR"/>
        </w:rPr>
        <w:t xml:space="preserve"> est dans le glossaire principal. Mettez cet audio en pause ici.</w:t>
      </w:r>
    </w:p>
    <w:p>
      <w:pPr/>
      <w:r>
        <w:rPr>
          <w:lang w:val="fr_FR" w:bidi="fr_FR"/>
        </w:rPr>
      </w:r>
      <w:r>
        <w:rPr>
          <w:lang w:val="fr_FR" w:bidi="fr_FR"/>
        </w:rPr>
        <w:t xml:space="preserve">Paul dit qu'il était écrit que les gens se sont assis pour manger et boire et se sont levés pour </w:t>
      </w:r>
      <w:r>
        <w:rPr>
          <w:b/>
          <w:lang w:val="fr_FR" w:bidi="fr_FR"/>
        </w:rPr>
        <w:t>jouer</w:t>
      </w:r>
      <w:r>
        <w:rPr>
          <w:lang w:val="fr_FR" w:bidi="fr_FR"/>
        </w:rPr>
        <w:t>. Le mot « jouer » signifie que les gens avaient une fête, où ils ont bu de l'alcool, ont dansé et peut-être même commis des péchés sexuels.</w:t>
      </w:r>
    </w:p>
    <w:p>
      <w:pPr/>
      <w:r>
        <w:rPr>
          <w:lang w:val="fr_FR" w:bidi="fr_FR"/>
        </w:rPr>
      </w:r>
      <w:r>
        <w:rPr>
          <w:lang w:val="fr_FR" w:bidi="fr_FR"/>
        </w:rPr>
        <w:t>Arrêtez-vous ici et discutez de la façon dont vous voulez dire cela dans votre langue. Mettez cet audio en pause ici.</w:t>
      </w:r>
    </w:p>
    <w:p>
      <w:pPr/>
      <w:r>
        <w:rPr>
          <w:lang w:val="fr_FR" w:bidi="fr_FR"/>
        </w:rPr>
      </w:r>
      <w:r>
        <w:rPr>
          <w:lang w:val="fr_FR" w:bidi="fr_FR"/>
        </w:rPr>
        <w:t>Paul dit que nous ne devons pas commettre l'</w:t>
      </w:r>
      <w:r>
        <w:rPr>
          <w:b/>
          <w:lang w:val="fr_FR" w:bidi="fr_FR"/>
        </w:rPr>
        <w:t>immoralité</w:t>
      </w:r>
      <w:r>
        <w:rPr>
          <w:lang w:val="fr_FR" w:bidi="fr_FR"/>
        </w:rPr>
        <w:t xml:space="preserve"> sexuelle. Paul veut dire que nous ne devons pas commettre de péchés sexuels, comme coucher avec le mari ou la femme d'une autre personne ou coucher avec plus d'une personne. Paul a utilisé ce mot beaucoup de fois déjà dans sa lettre. Utilisez le même mot que celui que vous avez utilisé dans les passages. précédents. Le mot </w:t>
      </w:r>
      <w:r>
        <w:rPr>
          <w:lang w:val="fr_FR" w:bidi="fr_FR"/>
        </w:rPr>
        <w:t>immoralité</w:t>
      </w:r>
      <w:r>
        <w:rPr>
          <w:lang w:val="fr_FR" w:bidi="fr_FR"/>
        </w:rPr>
        <w:t xml:space="preserve"> est dans le glossaire principal. </w:t>
      </w:r>
    </w:p>
    <w:p>
      <w:pPr/>
      <w:r>
        <w:rPr>
          <w:lang w:val="fr_FR" w:bidi="fr_FR"/>
        </w:rPr>
      </w:r>
      <w:r>
        <w:rPr>
          <w:lang w:val="fr_FR" w:bidi="fr_FR"/>
        </w:rPr>
        <w:t xml:space="preserve">Paul dit que nous ne devons pas tester le Christ ou essayer de voir à quel point nous pouvons désobéir au Christ avant que le Christ ne nous punisse. Quand les Israélites ont fait cela, Dieu a envoyé des </w:t>
      </w:r>
      <w:r>
        <w:rPr>
          <w:b/>
          <w:lang w:val="fr_FR" w:bidi="fr_FR"/>
        </w:rPr>
        <w:t>serpents</w:t>
      </w:r>
      <w:r>
        <w:rPr>
          <w:lang w:val="fr_FR" w:bidi="fr_FR"/>
        </w:rPr>
        <w:t xml:space="preserve"> ou des serpents pour tuer les gens. Utilisez le même mot pour « serpents » que celui que vous avez utilisé dans d'autres parties de la Bible. </w:t>
      </w:r>
    </w:p>
    <w:p>
      <w:pPr/>
      <w:r>
        <w:rPr>
          <w:lang w:val="fr_FR" w:bidi="fr_FR"/>
        </w:rPr>
      </w:r>
      <w:r>
        <w:rPr>
          <w:lang w:val="fr_FR" w:bidi="fr_FR"/>
        </w:rPr>
        <w:t xml:space="preserve">Arrêtez-vous ici et regardez une image de </w:t>
      </w:r>
      <w:r>
        <w:rPr>
          <w:lang w:val="fr_FR" w:bidi="fr_FR"/>
        </w:rPr>
        <w:t>serpents</w:t>
      </w:r>
      <w:r>
        <w:rPr>
          <w:lang w:val="fr_FR" w:bidi="fr_FR"/>
        </w:rPr>
        <w:t xml:space="preserve"> si nécessaire. Mettez cet audio en pause ici.</w:t>
      </w:r>
    </w:p>
    <w:p>
      <w:pPr/>
      <w:r>
        <w:rPr>
          <w:lang w:val="fr_FR" w:bidi="fr_FR"/>
        </w:rPr>
      </w:r>
      <w:r>
        <w:rPr>
          <w:lang w:val="fr_FR" w:bidi="fr_FR"/>
        </w:rPr>
        <w:t xml:space="preserve">Paul dit que quand les Israélites ont grogné, Dieu a envoyé un </w:t>
      </w:r>
      <w:r>
        <w:rPr>
          <w:b/>
          <w:lang w:val="fr_FR" w:bidi="fr_FR"/>
        </w:rPr>
        <w:t>ange de la mort</w:t>
      </w:r>
      <w:r>
        <w:rPr>
          <w:lang w:val="fr_FR" w:bidi="fr_FR"/>
        </w:rPr>
        <w:t xml:space="preserve"> ou un destructeur pour les tuer. La plupart des gens sont d'accord que le destructeurs se réfère à un être spirituel que Dieu a envoyé pour tuer les Israélites comme punition pour leur grogne. Vous pouvez dire que c'était un messager céleste que Dieu a envoyé ou vous pouvez dire que c'était un ange de la mort.</w:t>
      </w:r>
    </w:p>
    <w:p>
      <w:pPr/>
      <w:r>
        <w:rPr>
          <w:lang w:val="fr_FR" w:bidi="fr_FR"/>
        </w:rPr>
      </w:r>
      <w:r>
        <w:rPr>
          <w:lang w:val="fr_FR" w:bidi="fr_FR"/>
        </w:rPr>
        <w:t xml:space="preserve">Arrêtez-vous ici et discutez de la façon dont vous direz </w:t>
      </w:r>
      <w:r>
        <w:rPr>
          <w:b/>
          <w:lang w:val="fr_FR" w:bidi="fr_FR"/>
        </w:rPr>
        <w:t>ange de la mort</w:t>
      </w:r>
      <w:r>
        <w:rPr>
          <w:lang w:val="fr_FR" w:bidi="fr_FR"/>
        </w:rPr>
        <w:t xml:space="preserve"> ou destructeur dans votre langue. Si vous utilisez ange, rappelez-vous que </w:t>
      </w:r>
      <w:r>
        <w:rPr>
          <w:lang w:val="fr_FR" w:bidi="fr_FR"/>
        </w:rPr>
        <w:t>anges</w:t>
      </w:r>
      <w:r>
        <w:rPr>
          <w:lang w:val="fr_FR" w:bidi="fr_FR"/>
        </w:rPr>
        <w:t xml:space="preserve"> se trouve dans le glossaire principal et utilisez le même mot pour anges que celui que vous avez utilisé dans les passages précédents. Mettez cet audio en pause ici.</w:t>
      </w:r>
    </w:p>
    <w:p>
      <w:pPr/>
      <w:r>
        <w:rPr>
          <w:lang w:val="fr_FR" w:bidi="fr_FR"/>
        </w:rPr>
      </w:r>
      <w:r>
        <w:rPr>
          <w:lang w:val="fr_FR" w:bidi="fr_FR"/>
        </w:rPr>
        <w:t xml:space="preserve">Paul dit que nous vivons à la </w:t>
      </w:r>
      <w:r>
        <w:rPr>
          <w:b/>
          <w:lang w:val="fr_FR" w:bidi="fr_FR"/>
        </w:rPr>
        <w:t>fin des temps</w:t>
      </w:r>
      <w:r>
        <w:rPr>
          <w:lang w:val="fr_FR" w:bidi="fr_FR"/>
        </w:rPr>
        <w:t>. Paul veut dire que dans notre temps, Dieu va tout achever Dans le Nouveau Testament, la fin des temps signifie toute la période entre la résurrection de Jésus et le retour de Jésus. Ainsi, nous tous, les gens de Corinthe il y a 2000 ans ainsi que vous et moi maintenant, vivons à la fin des temps. Il ne reste plus qu'une seule grande chose que Dieu va faire : Jésus reviendra et commencera à régner pour toujours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10:14–22</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10:14–22 et mettez-le dans vos cœurs.</w:t>
      </w:r>
    </w:p>
    <w:p>
      <w:pPr/>
      <w:r>
        <w:rPr>
          <w:lang w:val="fr_FR" w:bidi="fr_FR"/>
        </w:rPr>
      </w:r>
      <w:r>
        <w:rPr>
          <w:lang w:val="fr_FR" w:bidi="fr_FR"/>
        </w:rPr>
        <w:t>Écoutez la version audio de 1 Corinthiens 10:14–22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10:14–22 dans traduction la plus facile à comprendre.</w:t>
      </w:r>
    </w:p>
    <w:p>
      <w:pPr/>
      <w:r>
        <w:rPr>
          <w:lang w:val="fr_FR" w:bidi="fr_FR"/>
        </w:rPr>
      </w:r>
      <w:r>
        <w:rPr>
          <w:lang w:val="fr_FR" w:bidi="fr_FR"/>
        </w:rPr>
        <w:t>Dans le passage précédent, Paul a donné des exemples du peuple d'Israël. Dieu avait sauvé le peuple d'Israël de l'esclavage, mais le peuple a désobéi à Dieu. Un péché particulier que le peuple d'Israël a commis était d'adorer les idoles. Quand les Israélites ont désobéi à Dieu, Dieu les a punis. Paul voulait que les gens à Corinthe ne soient pas orgueilleux et négligents dans leur comportement. Dieu avait sauvé les croyants, mais s'ils continuaient à pécher, Dieu les punirait toujours !</w:t>
      </w:r>
    </w:p>
    <w:p>
      <w:pPr/>
      <w:r>
        <w:rPr>
          <w:lang w:val="fr_FR" w:bidi="fr_FR"/>
        </w:rPr>
      </w:r>
      <w:r>
        <w:rPr>
          <w:lang w:val="fr_FR" w:bidi="fr_FR"/>
        </w:rPr>
        <w:t>Maintenant, que les croyants de Corinthe savent ce qui est arrivé aux Israélites quand ils ont adoré les idoles, Paul les avertit très fortement qu'ils doivent fuir l'adoration des idoles. Les croyants ne doivent jamais adorer personne d'autre que Dieu.</w:t>
      </w:r>
    </w:p>
    <w:p>
      <w:pPr/>
      <w:r>
        <w:rPr>
          <w:lang w:val="fr_FR" w:bidi="fr_FR"/>
        </w:rPr>
      </w:r>
      <w:r>
        <w:rPr>
          <w:lang w:val="fr_FR" w:bidi="fr_FR"/>
        </w:rPr>
        <w:t>Dans le chapitre huit, quand Paul a commencé le sujet sur le fait de manger de la nourriture que les gens ont offerte aux idoles, nous avons déjà appris que cela avait à voir avec le fait de manger des repas dans les temples. Les personnes à Corinthe qui suivaient pas Jésus adoraient beaucoup de dieux différents. Chacun de ces dieux avait un temple ou un endroit où il y avait une statue de ce dieu - une idole. Les gens iraient à ces temples les jours spéciaux pour manger. Dans ces temples, les gens ont fait beaucoup de choses qui n'étaient pas bonnes. Pendant les repas, les gens louaient les idoles. Les gens ont aussi commis des péchés sexuels dans ces temples. Certains hommes et femmes vivaient dans ces temples et d'autres personnes venaient avoir des relations sexuelles avec ces personnes. Les gens pensaient que s'ils avaient des relations sexuelles avec quelqu'un dans le temple, quelque chose de bon leur arriverait. Ainsi, bien sûr, Paul ne veut pas que les croyants aillent à ces temples.</w:t>
      </w:r>
    </w:p>
    <w:p>
      <w:pPr/>
      <w:r>
        <w:rPr>
          <w:lang w:val="fr_FR" w:bidi="fr_FR"/>
        </w:rPr>
      </w:r>
      <w:r>
        <w:rPr>
          <w:lang w:val="fr_FR" w:bidi="fr_FR"/>
        </w:rPr>
        <w:t>Certains croyants à Corinthe voulaient toujours aller à ces temples et manger la nourriture dans ces temples. Ces croyants avaient écrit une lettre à Paul pour lui parler de cela. Ces croyants ne voulaient pas adorer les idoles, mais ils voulaient juste avoir un bon repas ou rencontrer leurs amis. Après tout, ces croyants avaient dit que les idoles ne sont rien ! Les dieux dans ces temples n'existent vraiment pas ! Mais Paul supplie ces croyants de penser très attentivement à ce qu'ils font.</w:t>
      </w:r>
    </w:p>
    <w:p>
      <w:pPr/>
      <w:r>
        <w:rPr>
          <w:lang w:val="fr_FR" w:bidi="fr_FR"/>
        </w:rPr>
      </w:r>
      <w:r>
        <w:rPr>
          <w:lang w:val="fr_FR" w:bidi="fr_FR"/>
        </w:rPr>
        <w:t>Au début de l'enseignement de Paul sur ce sujet, dans le chapitre huit, Paul avait dit qu'il était d'accord avec les gens de Corinthe que les idoles ne sont rien. Dieu est le seul Dieu. D'autres dieux n'existent pas. Et ainsi, une idole est juste un morceau de bois ou d'un autre matériau : l'idole n'a pas de pouvoir.</w:t>
      </w:r>
    </w:p>
    <w:p>
      <w:pPr/>
      <w:r>
        <w:rPr>
          <w:lang w:val="fr_FR" w:bidi="fr_FR"/>
        </w:rPr>
      </w:r>
      <w:r>
        <w:rPr>
          <w:lang w:val="fr_FR" w:bidi="fr_FR"/>
        </w:rPr>
        <w:t xml:space="preserve">Les croyants orgueilleux de Corinthe avaient dit que parce qu'une idole n'est rien, il est acceptable d'aller à une fête dans leur temple. Mais dans ce passage, Paul explique davantage cela. Paul est d'accord qu'une idole n'est rien, mais ce que les croyants orgueilleux oublient, c'est qu'il y a des </w:t>
      </w:r>
      <w:r>
        <w:rPr>
          <w:b/>
          <w:lang w:val="fr_FR" w:bidi="fr_FR"/>
        </w:rPr>
        <w:t>démons</w:t>
      </w:r>
      <w:r>
        <w:rPr>
          <w:lang w:val="fr_FR" w:bidi="fr_FR"/>
        </w:rPr>
        <w:t>. Les démons veulent éloigner les gens de Dieu. Quand les gens adorent les idoles, les démons sont très content. Quand les gens adorent une idole, ils adorent en fait les démons.</w:t>
      </w:r>
    </w:p>
    <w:p>
      <w:pPr/>
      <w:r>
        <w:rPr>
          <w:lang w:val="fr_FR" w:bidi="fr_FR"/>
        </w:rPr>
      </w:r>
      <w:r>
        <w:rPr>
          <w:lang w:val="fr_FR" w:bidi="fr_FR"/>
        </w:rPr>
        <w:t xml:space="preserve">Et ainsi, les croyants orgueilleux ne doivent pas penser que rien ne peut leur arriver s'ils mangent un repas dans le temple. Les idoles elles-mêmes ne sont en effet rien, mais les démons </w:t>
      </w:r>
      <w:r>
        <w:rPr>
          <w:b/>
          <w:lang w:val="fr_FR" w:bidi="fr_FR"/>
        </w:rPr>
        <w:t>existent</w:t>
      </w:r>
      <w:r>
        <w:rPr>
          <w:lang w:val="fr_FR" w:bidi="fr_FR"/>
        </w:rPr>
        <w:t xml:space="preserve"> Quand les gens prennent un repas dans le temple, c'est comme s'ils prennent un repas avec un mauvais esprit !</w:t>
      </w:r>
    </w:p>
    <w:p>
      <w:pPr/>
      <w:r>
        <w:rPr>
          <w:lang w:val="fr_FR" w:bidi="fr_FR"/>
        </w:rPr>
      </w:r>
      <w:r>
        <w:rPr>
          <w:lang w:val="fr_FR" w:bidi="fr_FR"/>
        </w:rPr>
        <w:t>Arrêtez-vous ici et discutez : Dans votre communauté, que signifie quand les gens mangent ensemble ? Comment la relation que vous avez avec quelqu'un change-t-il si vous mangez avec cette personne ? Mettez cet audio en pause ici.</w:t>
      </w:r>
    </w:p>
    <w:p>
      <w:pPr/>
      <w:r>
        <w:rPr>
          <w:lang w:val="fr_FR" w:bidi="fr_FR"/>
        </w:rPr>
      </w:r>
      <w:r>
        <w:rPr>
          <w:lang w:val="fr_FR" w:bidi="fr_FR"/>
        </w:rPr>
        <w:t>Les chrétiens ont un repas avec le Christ chaque fois qu'ils ont la communion. Quand les chrétiens boivent le vin de la coupe pendant la communion et quand les chrétiens mangent le pain ensemble, c'est comme si les chrétiens ont un repas avec Jésus. Cette communion montre que les chrétiens ont une relation avec le Christ.</w:t>
      </w:r>
    </w:p>
    <w:p>
      <w:pPr/>
      <w:r>
        <w:rPr>
          <w:lang w:val="fr_FR" w:bidi="fr_FR"/>
        </w:rPr>
      </w:r>
      <w:r>
        <w:rPr>
          <w:lang w:val="fr_FR" w:bidi="fr_FR"/>
        </w:rPr>
        <w:t xml:space="preserve">Paul dit que les croyants ne peuvent pas avoir un repas avec le Christ </w:t>
      </w:r>
      <w:r>
        <w:rPr>
          <w:b/>
          <w:lang w:val="fr_FR" w:bidi="fr_FR"/>
        </w:rPr>
        <w:t>et</w:t>
      </w:r>
      <w:r>
        <w:rPr>
          <w:lang w:val="fr_FR" w:bidi="fr_FR"/>
        </w:rPr>
        <w:t xml:space="preserve"> un repas avec les démons ! Les chrétiens ne peuvent pas avoir une relation avec le Christ et avec les démons en même temps. S'ils entraient dans une relation avec les démons, le Seigneur Jésus deviendrait très jaloux. Les croyants fiers pensent qu'ils sont forts, mais ils seraient très insensés s'ils pensaient qu'ils étaient plus forts que le Seigneur !</w:t>
      </w:r>
    </w:p>
    <w:p>
      <w:pPr/>
      <w:r>
        <w:rPr>
          <w:lang w:val="fr_FR" w:bidi="fr_FR"/>
        </w:rPr>
      </w:r>
      <w:r>
        <w:rPr>
          <w:lang w:val="fr_FR" w:bidi="fr_FR"/>
        </w:rPr>
        <w:t>Arrêtez-vous ici et faites cette activité : Utilisez la craie ou des objets pour dessiner deux cercles sur le sol ou allez à l'extérieur et utilisez un bâton pour dessiner deux cercles dans la saleté. Les deux cercles doivent être au moins quatre ou cinq pas l'un de l'autre. Écoutez le reste des instructions quand vous êtes prêt. Mettez cet audio en pause ici.</w:t>
      </w:r>
    </w:p>
    <w:p>
      <w:pPr/>
      <w:r>
        <w:rPr>
          <w:lang w:val="fr_FR" w:bidi="fr_FR"/>
        </w:rPr>
      </w:r>
      <w:r>
        <w:rPr>
          <w:lang w:val="fr_FR" w:bidi="fr_FR"/>
        </w:rPr>
        <w:t>Maintenant, que vous avez vos cercles, dites à quelques personnes de se tenir à l'intérieur de l'un des cercles. Ensuite, dites-leur d'aller et de se tenir dans l'autre cercle, mais ils ne peuvent pas quitter le premier cercle. Mettez cet audio en pause ici.</w:t>
      </w:r>
    </w:p>
    <w:p>
      <w:pPr/>
      <w:r>
        <w:rPr>
          <w:lang w:val="fr_FR" w:bidi="fr_FR"/>
        </w:rPr>
      </w:r>
      <w:r>
        <w:rPr>
          <w:lang w:val="fr_FR" w:bidi="fr_FR"/>
        </w:rPr>
        <w:t>Quand vous avez fait cette activité, vous avez découvert que cette tâche était impossible. Si les gens voulaient marcher à l'intérieur du deuxième cercle, ils devaient quitter le premier cercle. Il n'y avait pas d'autre façon de le faire.</w:t>
      </w:r>
    </w:p>
    <w:p>
      <w:pPr/>
      <w:r>
        <w:rPr>
          <w:lang w:val="fr_FR" w:bidi="fr_FR"/>
        </w:rPr>
      </w:r>
      <w:r>
        <w:rPr>
          <w:lang w:val="fr_FR" w:bidi="fr_FR"/>
        </w:rPr>
        <w:t>De la même manière, Paul dit que les gens ne peuvent pas avoir une relation avec Jésus et aussi une relation avec les démons. Si les gens entraient dans une relation avec les démons, les gens briseraient leur relation avec Jésus. Et ainsi, les croyants doivent être très prudents et ils ne doivent pas aller dans les temples des idoles pour y manger.</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10:14–22 dans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comporte une scène.</w:t>
      </w:r>
    </w:p>
    <w:p>
      <w:pPr/>
      <w:r>
        <w:rPr>
          <w:lang w:val="fr_FR" w:bidi="fr_FR"/>
        </w:rPr>
      </w:r>
      <w:r>
        <w:rPr>
          <w:b/>
          <w:lang w:val="fr_FR" w:bidi="fr_FR"/>
        </w:rPr>
        <w:t>Dans cette partie :</w:t>
      </w:r>
      <w:r>
        <w:rPr>
          <w:lang w:val="fr_FR" w:bidi="fr_FR"/>
        </w:rPr>
        <w:t xml:space="preserve"> Paul dit aux croyants qu'ils ne doivent pas adorer les idoles. Les croyants ne doivent pas aller aux temples des idoles et y manger. Les croyants ont raison de penser que les idoles n'ont pas de pouvoir, mais partout où les gens adorent les idoles, il y a des démons. Si les croyants mangent de la nourriture que les gens offrent aux idoles, c'est comme si les croyants ont un repas avec les démons. Les croyants ne peuvent pas avoir un repas avec les démons parce qu'ils ont déjà un repas avec Jésus chaque fois qu'ils ont la communion. Si les croyants ont un repas avec les démons, Jésus deviendrait très jaloux.</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Les Israélites</w:t>
      </w:r>
    </w:p>
    <w:p>
      <w:pPr>
        <w:pStyle w:val="ListBullet"/>
        <w:spacing w:line="240" w:lineRule="auto"/>
        <w:ind w:left="720"/>
      </w:pPr>
      <w:r>
        <w:rPr>
          <w:lang w:val="fr_FR" w:bidi="fr_FR"/>
        </w:rPr>
      </w:r>
      <w:r>
        <w:rPr>
          <w:lang w:val="fr_FR" w:bidi="fr_FR"/>
        </w:rPr>
        <w:t>Les idoles</w:t>
      </w:r>
    </w:p>
    <w:p>
      <w:pPr>
        <w:pStyle w:val="ListBullet"/>
        <w:spacing w:line="240" w:lineRule="auto"/>
        <w:ind w:left="720"/>
      </w:pPr>
      <w:r>
        <w:rPr>
          <w:lang w:val="fr_FR" w:bidi="fr_FR"/>
        </w:rPr>
      </w:r>
      <w:r>
        <w:rPr>
          <w:lang w:val="fr_FR" w:bidi="fr_FR"/>
        </w:rPr>
        <w:t>Les démons</w:t>
      </w:r>
    </w:p>
    <w:p>
      <w:pPr>
        <w:pStyle w:val="ListBullet"/>
        <w:spacing w:line="240" w:lineRule="auto"/>
        <w:ind w:left="720"/>
      </w:pPr>
      <w:r>
        <w:rPr>
          <w:lang w:val="fr_FR" w:bidi="fr_FR"/>
        </w:rPr>
      </w:r>
      <w:r>
        <w:rPr>
          <w:lang w:val="fr_FR" w:bidi="fr_FR"/>
        </w:rPr>
        <w:t>Et les personnes qui ne connaissent pas Jésus et offrent de la nourriture aux idoles</w:t>
      </w:r>
    </w:p>
    <w:p>
      <w:pPr/>
      <w:r>
        <w:rPr>
          <w:lang w:val="fr_FR" w:bidi="fr_FR"/>
        </w:rPr>
      </w:r>
      <w:r>
        <w:rPr>
          <w:lang w:val="fr_FR" w:bidi="fr_FR"/>
        </w:rPr>
        <w:t>Paul commence cette partie de sa lettre en disant : « Pour ces raisons, mes chers amis fuient l'adoration des idoles » Dans les passages précédents, Paul a donné les raisons pour lesquelles les croyants doivent faire cela. Paul a donné aux croyants des exemples des Israélites. Ces exemples sont un avertissement pour les gens de Corinthe.</w:t>
      </w:r>
    </w:p>
    <w:p>
      <w:pPr/>
      <w:r>
        <w:rPr>
          <w:lang w:val="fr_FR" w:bidi="fr_FR"/>
        </w:rPr>
      </w:r>
      <w:r>
        <w:rPr>
          <w:lang w:val="fr_FR" w:bidi="fr_FR"/>
        </w:rPr>
        <w:t>Paul appelle les croyants de Corinthe ses chers amis Même si Paul parle aux croyants avec assez de sévérité, il veut qu'ils sachent qu'il les aime et qu'il est leur ami.</w:t>
      </w:r>
    </w:p>
    <w:p>
      <w:pPr/>
      <w:r>
        <w:rPr>
          <w:lang w:val="fr_FR" w:bidi="fr_FR"/>
        </w:rPr>
      </w:r>
      <w:r>
        <w:rPr>
          <w:lang w:val="fr_FR" w:bidi="fr_FR"/>
        </w:rPr>
        <w:t>Paul dit que les croyants doivent fuir l'adoration des idoles. Si vous fuyez quelque chose, vous fuyez cette chose très rapidement. C'est comme si Paul dit : « Si quelqu'un vous demande d'adorer une idole avec lui, vous ne devez pas seulement dire « non », mais vous devez fuir aussi rapidement que vous le pouvez ! »</w:t>
      </w:r>
    </w:p>
    <w:p>
      <w:pPr/>
      <w:r>
        <w:rPr>
          <w:lang w:val="fr_FR" w:bidi="fr_FR"/>
        </w:rPr>
      </w:r>
      <w:r>
        <w:rPr>
          <w:lang w:val="fr_FR" w:bidi="fr_FR"/>
        </w:rPr>
        <w:t>Arrêtez-vous ici et discutez de la façon dont vous direz que les gens doivent fuir l'adoration des idoles. Mettez cet audio en pause ici.</w:t>
      </w:r>
    </w:p>
    <w:p>
      <w:pPr/>
      <w:r>
        <w:rPr>
          <w:lang w:val="fr_FR" w:bidi="fr_FR"/>
        </w:rPr>
      </w:r>
      <w:r>
        <w:rPr>
          <w:lang w:val="fr_FR" w:bidi="fr_FR"/>
        </w:rPr>
        <w:t>Paul dit ensuite qu'il parle aux personnes sages. Les croyants orgueilleux de Corinthe pensent qu'ils sont très sages. Si les croyants sont sages, ils doivent être capables de comprendre ce que Paul dit.</w:t>
      </w:r>
    </w:p>
    <w:p>
      <w:pPr/>
      <w:r>
        <w:rPr>
          <w:lang w:val="fr_FR" w:bidi="fr_FR"/>
        </w:rPr>
      </w:r>
      <w:r>
        <w:rPr>
          <w:lang w:val="fr_FR" w:bidi="fr_FR"/>
        </w:rPr>
        <w:t>Paul veut encourager les croyants à réfléchir attentivement à ce qu'il dit. Si les croyants y réfléchissent attentivement, ils seront certainement d'accord avec Paul !</w:t>
      </w:r>
    </w:p>
    <w:p>
      <w:pPr/>
      <w:r>
        <w:rPr>
          <w:lang w:val="fr_FR" w:bidi="fr_FR"/>
        </w:rPr>
      </w:r>
      <w:r>
        <w:rPr>
          <w:lang w:val="fr_FR" w:bidi="fr_FR"/>
        </w:rPr>
        <w:t>Paul parle ensuite de ce qui se passe quand les croyants ont la communion, ou le repas du Seigneur. Paul pose aux croyants certaines questions. Paul connaît la réponse à ces questions, mais c'est sa façon d'amener les croyants à y réfléchir.</w:t>
      </w:r>
    </w:p>
    <w:p>
      <w:pPr/>
      <w:r>
        <w:rPr>
          <w:lang w:val="fr_FR" w:bidi="fr_FR"/>
        </w:rPr>
      </w:r>
      <w:r>
        <w:rPr>
          <w:lang w:val="fr_FR" w:bidi="fr_FR"/>
        </w:rPr>
        <w:t>La première question de Paul est : « Quand nous remercions Dieu pour la coupe, nous partageons le sang du Christ, n'est-ce pas ? Paul s'attend à ce que les croyants répondent : « Oui, c'est vrai !</w:t>
      </w:r>
    </w:p>
    <w:p>
      <w:pPr/>
      <w:r>
        <w:rPr>
          <w:lang w:val="fr_FR" w:bidi="fr_FR"/>
        </w:rPr>
      </w:r>
      <w:r>
        <w:rPr>
          <w:lang w:val="fr_FR" w:bidi="fr_FR"/>
        </w:rPr>
        <w:t>Quand les gens ont la communion, ils boivent à une coupe. Paul appelle cela la coupe de la bénédiction ou l'action de grâce. Paul veut dire que chaque fois que les gens boivent à cette coupe, ils remercient Dieu. Les gens ne remercient pas vraiment Dieu pour la coupe elle-même, mais pour ce que signifie boire le vin qui est dans la coupe. Quand les gens boivent à la coupe pendant la communion, ils partagent le sang du Christ. Jésus a donné son sang pour sauver les gens. Ainsi, cela signifie que Jésus est mort pour sauver les gens. Quand les gens ont la communion, c'est comme si Jésus leur dit : « J'ai donné mon sang aussi pour vous ! Vous êtes aussi sauvé parce que je suis mort pour vous ! Par conséquent, vous m'appartenez maintenant. Vous et moi avons une relation ensemble.</w:t>
      </w:r>
    </w:p>
    <w:p>
      <w:pPr/>
      <w:r>
        <w:rPr>
          <w:lang w:val="fr_FR" w:bidi="fr_FR"/>
        </w:rPr>
      </w:r>
      <w:r>
        <w:rPr>
          <w:lang w:val="fr_FR" w:bidi="fr_FR"/>
        </w:rPr>
        <w:t>La deuxième question de Paul est : « Quand nous rompons le pain, nous partageons le corps du Christ, n'est-ce pas ? Paul s'attend à ce que les croyants répondent : « Oui, c'est vrai !</w:t>
      </w:r>
    </w:p>
    <w:p>
      <w:pPr/>
      <w:r>
        <w:rPr>
          <w:lang w:val="fr_FR" w:bidi="fr_FR"/>
        </w:rPr>
      </w:r>
      <w:r>
        <w:rPr>
          <w:lang w:val="fr_FR" w:bidi="fr_FR"/>
        </w:rPr>
        <w:t>Lorsque les Israélites prenaient un repas ensemble, ils mangeaient un seul grand pain. Au début du repas, le chef de la famille briserait le pain en plus petits morceaux. Ensuite, tout le monde prendrait un morceau à manger. Chaque fois que les croyants chrétiens ont la communion ensemble, ils font cette même chose. L'un des croyants brisait des morceaux d'un pain et le donnait aux autres personnes.</w:t>
      </w:r>
    </w:p>
    <w:p>
      <w:pPr/>
      <w:r>
        <w:rPr>
          <w:lang w:val="fr_FR" w:bidi="fr_FR"/>
        </w:rPr>
      </w:r>
      <w:r>
        <w:rPr>
          <w:lang w:val="fr_FR" w:bidi="fr_FR"/>
        </w:rPr>
        <w:t xml:space="preserve">Arrêtez-vous ici et regardez une image d'un grand </w:t>
      </w:r>
      <w:r>
        <w:rPr>
          <w:lang w:val="fr_FR" w:bidi="fr_FR"/>
        </w:rPr>
        <w:t>pain</w:t>
      </w:r>
      <w:r>
        <w:rPr>
          <w:lang w:val="fr_FR" w:bidi="fr_FR"/>
        </w:rPr>
        <w:t xml:space="preserve"> comme ceux que les gens utilisaient. Mettez cet audio en pause ici.</w:t>
      </w:r>
    </w:p>
    <w:p>
      <w:pPr/>
      <w:r>
        <w:rPr>
          <w:lang w:val="fr_FR" w:bidi="fr_FR"/>
        </w:rPr>
      </w:r>
      <w:r>
        <w:rPr>
          <w:lang w:val="fr_FR" w:bidi="fr_FR"/>
        </w:rPr>
        <w:t>Quand les gens ont la communion, le pain est un symbole du corps du Christ. Quand ils mangent le pain, cela montre aux croyants qu'ils appartiennent au corps du Christ.</w:t>
      </w:r>
    </w:p>
    <w:p>
      <w:pPr/>
      <w:r>
        <w:rPr>
          <w:lang w:val="fr_FR" w:bidi="fr_FR"/>
        </w:rPr>
      </w:r>
      <w:r>
        <w:rPr>
          <w:lang w:val="fr_FR" w:bidi="fr_FR"/>
        </w:rPr>
        <w:t>Quand Paul dans ses lettres parle du corps du Christ, il se réfère à tous les croyants ensemble ou à l'Église. Notre corps physique a beaucoup de parties différentes : des mains, des pieds, des oreilles, des yeux et beaucoup plus encore, mais toutes ces parties appartiennent ensemble. Toutes ces parties ensemble sont un corps. Comme cela, tous les croyants appartiennent ensemble. Les croyants appartiennent les uns aux autres parce qu'ils appartiennent tous au Christ. Chaque fois que les croyants brisent et mangent le pain pendant la communion, les croyants disent : « Nous avons une relation avec Jésus, parce que Jésus est mort pour nous. Et nous avons aussi une relation les uns avec les autres parce que Jésus est mort pour chacun de nous. Quand Paul parle du corps du Christ, il veut dire toute l'Église, ou tous les croyants ensemble. Toutes ces personnes ensemble sont le corps spirituel du Christ.</w:t>
      </w:r>
    </w:p>
    <w:p>
      <w:pPr/>
      <w:r>
        <w:rPr>
          <w:lang w:val="fr_FR" w:bidi="fr_FR"/>
        </w:rPr>
      </w:r>
      <w:r>
        <w:rPr>
          <w:lang w:val="fr_FR" w:bidi="fr_FR"/>
        </w:rPr>
        <w:t>Arrêtez-vous ici et discutez de la façon dont vous direz que les croyants partagent le corps du Christ quand ils rompent et mangent le pain. Mettez cet audio en pause ici.</w:t>
      </w:r>
    </w:p>
    <w:p>
      <w:pPr/>
      <w:r>
        <w:rPr>
          <w:lang w:val="fr_FR" w:bidi="fr_FR"/>
        </w:rPr>
      </w:r>
      <w:r>
        <w:rPr>
          <w:lang w:val="fr_FR" w:bidi="fr_FR"/>
        </w:rPr>
        <w:t xml:space="preserve">Paul dit qu'il y a juste une miche de pain. Chaque croyant prend un morceau du même pain. Comme cela, tous les croyants s'appartiennent mutuellement. Ensemble, ils sont </w:t>
      </w:r>
      <w:r>
        <w:rPr>
          <w:b/>
          <w:lang w:val="fr_FR" w:bidi="fr_FR"/>
        </w:rPr>
        <w:t>un</w:t>
      </w:r>
      <w:r>
        <w:rPr>
          <w:lang w:val="fr_FR" w:bidi="fr_FR"/>
        </w:rPr>
        <w:t xml:space="preserve"> corps spirituel, pas beaucoup de corps spirituels </w:t>
      </w:r>
      <w:r>
        <w:rPr>
          <w:b/>
          <w:lang w:val="fr_FR" w:bidi="fr_FR"/>
        </w:rPr>
        <w:t>différents</w:t>
      </w:r>
      <w:r>
        <w:rPr>
          <w:lang w:val="fr_FR" w:bidi="fr_FR"/>
        </w:rPr>
        <w:t xml:space="preserve"> ! Quand vous vous rappelez à quel point les gens de Corinthe étaient divisés, alors vous savez que Paul leur donne un message très important ici !</w:t>
      </w:r>
    </w:p>
    <w:p>
      <w:pPr/>
      <w:r>
        <w:rPr>
          <w:lang w:val="fr_FR" w:bidi="fr_FR"/>
        </w:rPr>
      </w:r>
      <w:r>
        <w:rPr>
          <w:lang w:val="fr_FR" w:bidi="fr_FR"/>
        </w:rPr>
        <w:t>Arrêtez-vous ici et faites cette activité : Prenez de la nourriture que vous pouvez diviser en parties, par exemple un grand fruit. Divisez le fruit en morceaux. Chaque personne obtient un morceau et le tient. Chacun de ces morceaux n'est pas eux-mêmes le fruit. Ce n'est que quand les morceaux sont ensemble qu'ils sont un fruit entier. La pièce de tout le monde vient du même fruit. Tous ces morceaux de fruits ont une relation les uns avec les autres parce qu'ils appartiennent tous au même fruit. C'est la même chose pour les chrétiens. Tous les chrétiens appartiennent au corps du Christ. Pensez à cela pendant un moment, puis amusez-vous de manger votre morceau de fruit ! Mettez cet audio en pause ici.</w:t>
      </w:r>
    </w:p>
    <w:p>
      <w:pPr/>
      <w:r>
        <w:rPr>
          <w:lang w:val="fr_FR" w:bidi="fr_FR"/>
        </w:rPr>
      </w:r>
      <w:r>
        <w:rPr>
          <w:lang w:val="fr_FR" w:bidi="fr_FR"/>
        </w:rPr>
        <w:t>Paul dit ensuite aux Corinthiens de regarder le peuple d'Israël. Paul veut dire qu'il va dire aux Corinthiens quelque chose sur les Israélites par exemple.</w:t>
      </w:r>
    </w:p>
    <w:p>
      <w:pPr/>
      <w:r>
        <w:rPr>
          <w:lang w:val="fr_FR" w:bidi="fr_FR"/>
        </w:rPr>
      </w:r>
      <w:r>
        <w:rPr>
          <w:lang w:val="fr_FR" w:bidi="fr_FR"/>
        </w:rPr>
        <w:t>Les Israélites avaient aussi un temple. Dans ce temple, ils offraient des sacrifices à Dieu. Quand les gens offraient à Dieu un sacrifice, ils abattaient un animal et le brûlaient sur une plate-forme qui était appelée un autel. Une partie de la viande était complètement brûlée, mais les gens mangeaient le reste de la viande. C'était tout comme si les gens et Dieu avaient un repas ensemble ! Cela a montré que Dieu et les gens avaient une relation les uns avec les autres.</w:t>
      </w:r>
    </w:p>
    <w:p>
      <w:pPr/>
      <w:r>
        <w:rPr>
          <w:lang w:val="fr_FR" w:bidi="fr_FR"/>
        </w:rPr>
      </w:r>
      <w:r>
        <w:rPr>
          <w:lang w:val="fr_FR" w:bidi="fr_FR"/>
        </w:rPr>
        <w:t>Paul dit à nouveau tout cela sous la forme d'une question. Paul s'attend à ce que les Corinthiens disent : « Oui, c'est vrai : quand les Israélites mangent des sacrifices, ils partageaient un repas avec Dieu. Cela a montré que les Israélites avaient une relation avec Dieu.</w:t>
      </w:r>
    </w:p>
    <w:p>
      <w:pPr/>
      <w:r>
        <w:rPr>
          <w:lang w:val="fr_FR" w:bidi="fr_FR"/>
        </w:rPr>
      </w:r>
      <w:r>
        <w:rPr>
          <w:lang w:val="fr_FR" w:bidi="fr_FR"/>
        </w:rPr>
        <w:t>Eh bien, maintenant Paul va vraiment faire son point. Les croyants orgueilleux à Corinthe voulaient aller dans les temples des idoles et y manger. Mais les croyants doivent réaliser que s'ils mangent de la nourriture qui est sacrifiée aux idoles, c'est comme si les croyants ont un repas avec les idoles. Les croyants entrent dans une relation avec les idoles, tout comme les Israélites sont entrés dans une relation avec Dieu quand ils ont mangé la viande qui était offerte à Dieu. C'est aussi comme la façon dont les croyants chrétiens entrent dans une relation avec Jésus chaque fois qu'ils ont la communion. Paul ne dit pas en fait tout cela. Paul saute directement au point suivant, mais il est clair que c'est ce que Paul veut dire.</w:t>
      </w:r>
    </w:p>
    <w:p>
      <w:pPr/>
      <w:r>
        <w:rPr>
          <w:lang w:val="fr_FR" w:bidi="fr_FR"/>
        </w:rPr>
      </w:r>
      <w:r>
        <w:rPr>
          <w:lang w:val="fr_FR" w:bidi="fr_FR"/>
        </w:rPr>
        <w:t xml:space="preserve">Paul dit ensuite qu'il ne veut pas dire qu'une idole est vraiment un dieu. Paul était déjà d'accord avec les gens de Corinthe qu'il n'y a pas d'autre Dieu à part Dieu. Paul a dit que quand il a commencé à parler de ce sujet dans le chapitre huit. Mais maintenant Paul dit que même s'il n'y a pas de dieux, il y </w:t>
      </w:r>
      <w:r>
        <w:rPr>
          <w:b/>
          <w:lang w:val="fr_FR" w:bidi="fr_FR"/>
        </w:rPr>
        <w:t>a</w:t>
      </w:r>
      <w:r>
        <w:rPr>
          <w:lang w:val="fr_FR" w:bidi="fr_FR"/>
        </w:rPr>
        <w:t xml:space="preserve"> des démons. Les démons veulent éloigner les gens de Dieu. Les démons veulent vraiment que les gens adorent les idoles au lieu d'adorer Dieu. Partout où les gens adorent les idoles, les démons aiment y aller. Quand les gens adorent une idole, ils adorent en fait les démons.</w:t>
      </w:r>
    </w:p>
    <w:p>
      <w:pPr/>
      <w:r>
        <w:rPr>
          <w:lang w:val="fr_FR" w:bidi="fr_FR"/>
        </w:rPr>
      </w:r>
      <w:r>
        <w:rPr>
          <w:lang w:val="fr_FR" w:bidi="fr_FR"/>
        </w:rPr>
        <w:t>Ainsi, c'est la raison principale pour laquelle Paul ne veut pas que les croyants aillent dans les temples des dieux de Corinthe. Les croyants orgueilleux peuvent penser qu'il n'y a pas de mal à faire cela. Mais Paul ne veut pas que les croyants entrent dans une relation avec les démons.</w:t>
      </w:r>
    </w:p>
    <w:p>
      <w:pPr/>
      <w:r>
        <w:rPr>
          <w:lang w:val="fr_FR" w:bidi="fr_FR"/>
        </w:rPr>
      </w:r>
      <w:r>
        <w:rPr>
          <w:lang w:val="fr_FR" w:bidi="fr_FR"/>
        </w:rPr>
        <w:t>Les croyants sont déjà dans une relation avec Jésus. Ils ne peuvent pas aussi avoir une relation avec les démons. Si les croyants le font, Jésus deviendrait très jaloux ! Jésus est plus fort que les croyants orgueilleux Si Jésus devenait jaloux, Jésus les punirait certainement !</w:t>
      </w:r>
    </w:p>
    <w:p>
      <w:pPr/>
      <w:r>
        <w:rPr>
          <w:lang w:val="fr_FR" w:bidi="fr_FR"/>
        </w:rPr>
      </w:r>
      <w:r>
        <w:rPr>
          <w:lang w:val="fr_FR" w:bidi="fr_FR"/>
        </w:rPr>
        <w:t>Paul dit à nouveau tout cela sous la forme de questions. C'est la façon de Paul de faire que les gens à Corinthe pensent profondément.</w:t>
      </w:r>
    </w:p>
    <w:p>
      <w:pPr/>
      <w:r>
        <w:rPr>
          <w:lang w:val="fr_FR" w:bidi="fr_FR"/>
        </w:rPr>
      </w:r>
      <w:r>
        <w:rPr>
          <w:lang w:val="fr_FR" w:bidi="fr_FR"/>
        </w:rPr>
        <w:t>Paul s'adresse aux gens à Corinthe, mais à la fin, il dit : « Essayons-</w:t>
      </w:r>
      <w:r>
        <w:rPr>
          <w:b/>
          <w:lang w:val="fr_FR" w:bidi="fr_FR"/>
        </w:rPr>
        <w:t>nous</w:t>
      </w:r>
      <w:r>
        <w:rPr>
          <w:lang w:val="fr_FR" w:bidi="fr_FR"/>
        </w:rPr>
        <w:t xml:space="preserve"> de rendre le Seigneur jaloux ? Sommes-nous vraiment plus forts que lui ? Paul s'adresse toujours aux Corinthiens, mais Paul parle comme si lui-même était l'un d'entre eux.</w:t>
      </w:r>
    </w:p>
    <w:p>
      <w:pPr/>
      <w:r>
        <w:rPr>
          <w:lang w:val="fr_FR" w:bidi="fr_FR"/>
        </w:rPr>
      </w:r>
      <w:r>
        <w:rPr>
          <w:lang w:val="fr_FR" w:bidi="fr_FR"/>
        </w:rPr>
        <w:t>Maintenant, le groupe doit créer un scénario d'images, dessiner ou utiliser des objets pour visualiser le passage et les actions qui s'y trouvent.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10:14–22 dans traduction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Ce passage comporte une scène.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Les Israélites</w:t>
      </w:r>
    </w:p>
    <w:p>
      <w:pPr>
        <w:pStyle w:val="ListBullet"/>
        <w:spacing w:line="240" w:lineRule="auto"/>
        <w:ind w:left="720"/>
      </w:pPr>
      <w:r>
        <w:rPr>
          <w:lang w:val="fr_FR" w:bidi="fr_FR"/>
        </w:rPr>
      </w:r>
      <w:r>
        <w:rPr>
          <w:lang w:val="fr_FR" w:bidi="fr_FR"/>
        </w:rPr>
        <w:t>Les idoles</w:t>
      </w:r>
    </w:p>
    <w:p>
      <w:pPr>
        <w:pStyle w:val="ListBullet"/>
        <w:spacing w:line="240" w:lineRule="auto"/>
        <w:ind w:left="720"/>
      </w:pPr>
      <w:r>
        <w:rPr>
          <w:lang w:val="fr_FR" w:bidi="fr_FR"/>
        </w:rPr>
      </w:r>
      <w:r>
        <w:rPr>
          <w:lang w:val="fr_FR" w:bidi="fr_FR"/>
        </w:rPr>
        <w:t>Les démons</w:t>
      </w:r>
    </w:p>
    <w:p>
      <w:pPr>
        <w:pStyle w:val="ListBullet"/>
        <w:spacing w:line="240" w:lineRule="auto"/>
        <w:ind w:left="720"/>
      </w:pPr>
      <w:r>
        <w:rPr>
          <w:lang w:val="fr_FR" w:bidi="fr_FR"/>
        </w:rPr>
      </w:r>
      <w:r>
        <w:rPr>
          <w:lang w:val="fr_FR" w:bidi="fr_FR"/>
        </w:rPr>
        <w:t>Et les personnes qui ne connaissent pas Jésus et offrent de la nourriture aux idoles</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Tout d'abord, vous pourriez mettre en scène le fait que les croyants communient. Pensez à la façon dont vous pouvez montrer que Jésus mange avec eux.</w:t>
      </w:r>
    </w:p>
    <w:p>
      <w:pPr/>
      <w:r>
        <w:rPr>
          <w:lang w:val="fr_FR" w:bidi="fr_FR"/>
        </w:rPr>
      </w:r>
      <w:r>
        <w:rPr>
          <w:lang w:val="fr_FR" w:bidi="fr_FR"/>
        </w:rPr>
        <w:t>Ensuite, vous pourriez mettre en scène que le peuple d'Israël sacrifie à Dieu et mange la viande du sacrifice. Pensez à la façon dont vous pouvez montrer que Dieu est avec les Israélites quand ils mangent.</w:t>
      </w:r>
    </w:p>
    <w:p>
      <w:pPr/>
      <w:r>
        <w:rPr>
          <w:lang w:val="fr_FR" w:bidi="fr_FR"/>
        </w:rPr>
      </w:r>
      <w:r>
        <w:rPr>
          <w:lang w:val="fr_FR" w:bidi="fr_FR"/>
        </w:rPr>
        <w:t>Ensuite, mettez en scène que les gens de Corinthe vont dans les temples de leurs dieux locaux pour manger la nourriture qui est offerte aux idoles. Pensez à la façon dont vous pouvez montrer que les démons sont avec ces personnes.</w:t>
      </w:r>
    </w:p>
    <w:p>
      <w:pPr/>
      <w:r>
        <w:rPr>
          <w:lang w:val="fr_FR" w:bidi="fr_FR"/>
        </w:rPr>
      </w:r>
      <w:r>
        <w:rPr>
          <w:lang w:val="fr_FR" w:bidi="fr_FR"/>
        </w:rPr>
        <w:t>Ensuite, mettez en scène que Paul dit son message. Laissez Paul se tenir pendant que les gens de Corinthe l'écoutent. Chaque fois que Paul pose une question, les croyants peuvent répondre.</w:t>
      </w:r>
    </w:p>
    <w:p>
      <w:pPr/>
      <w:r>
        <w:rPr>
          <w:lang w:val="fr_FR" w:bidi="fr_FR"/>
        </w:rPr>
      </w:r>
      <w:r>
        <w:rPr>
          <w:lang w:val="fr_FR" w:bidi="fr_FR"/>
        </w:rPr>
        <w:t>Sur le côté, certaines personnes peuvent faire les actions d'avoir la communion, de sacrifier et de manger dans les temples des idoles.</w:t>
      </w:r>
    </w:p>
    <w:p>
      <w:pPr/>
      <w:r>
        <w:rPr>
          <w:lang w:val="fr_FR" w:bidi="fr_FR"/>
        </w:rPr>
      </w:r>
      <w:r>
        <w:rPr>
          <w:lang w:val="fr_FR" w:bidi="fr_FR"/>
        </w:rPr>
        <w:t>Mettez en scène que Paul s'adresse aux croyants. Paul dit : « Chers amis, maintenant que vous savez ce qui est arrivé aux Israélites, je ne veux vraiment pas que vous adoriez les idoles ! Vous êtes des gens sages, donc réfléchissez bien. Ensuite, vous verrez que j'ai raison. Chaque fois que nous avons la communion et buvons la coupe de vin pour laquelle nous remercions Dieu, cela montre que Jésus est mort pour nous, n'est-il pas ?</w:t>
      </w:r>
    </w:p>
    <w:p>
      <w:pPr/>
      <w:r>
        <w:rPr>
          <w:lang w:val="fr_FR" w:bidi="fr_FR"/>
        </w:rPr>
      </w:r>
      <w:r>
        <w:rPr>
          <w:lang w:val="fr_FR" w:bidi="fr_FR"/>
        </w:rPr>
        <w:t>Les croyants répondent en disant : « Oui Paul, c'est vrai. »</w:t>
      </w:r>
    </w:p>
    <w:p>
      <w:pPr/>
      <w:r>
        <w:rPr>
          <w:lang w:val="fr_FR" w:bidi="fr_FR"/>
        </w:rPr>
      </w:r>
      <w:r>
        <w:rPr>
          <w:lang w:val="fr_FR" w:bidi="fr_FR"/>
        </w:rPr>
        <w:t>Paul dit : « Et chaque fois que nous avons la communion et brisons le pain et le mangeons, cela montre que nous faisons tous partie du corps du Christ, n'est-il pas ?</w:t>
      </w:r>
    </w:p>
    <w:p>
      <w:pPr/>
      <w:r>
        <w:rPr>
          <w:lang w:val="fr_FR" w:bidi="fr_FR"/>
        </w:rPr>
      </w:r>
      <w:r>
        <w:rPr>
          <w:lang w:val="fr_FR" w:bidi="fr_FR"/>
        </w:rPr>
        <w:t>Les croyants répondent en disant : « Oui Paul, c'est vrai.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les croyants : « Que pensez-vous ou que ressentez-vous ? » Les gens peuvent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Il y a seulement un pain et nous mangeons tous du même pain. Cela montre que nous appartenons tous au même groupe.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Que ressens-tu? » ou « À quoi penses-tu? » La personne pourrait répondre en disant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Mettez en scène que Paul continue de parler. Paul dit : « Pensez à nouveau au peuple d'Israël. Chaque fois qu'ils mangent d'un sacrifice sur l'autel, ils ont une relation avec Dieu, n'est-ce pas ?</w:t>
      </w:r>
    </w:p>
    <w:p>
      <w:pPr/>
      <w:r>
        <w:rPr>
          <w:lang w:val="fr_FR" w:bidi="fr_FR"/>
        </w:rPr>
      </w:r>
      <w:r>
        <w:rPr>
          <w:lang w:val="fr_FR" w:bidi="fr_FR"/>
        </w:rPr>
        <w:t>Les croyants répondent en disant : « Oui, Chaque fois que les gens mangent de la nourriture qui est sacrifiée à Dieu, cela montre qu'ils ont une relation avec Dieu.</w:t>
      </w:r>
    </w:p>
    <w:p>
      <w:pPr/>
      <w:r>
        <w:rPr>
          <w:lang w:val="fr_FR" w:bidi="fr_FR"/>
        </w:rPr>
      </w:r>
      <w:r>
        <w:rPr>
          <w:lang w:val="fr_FR" w:bidi="fr_FR"/>
        </w:rPr>
        <w:t>Maintenant, ici est une petite partie que nous pouvons ajouter dans ce drame même si Paul ne le dit pas. Paul ne le dit pas, mais il est clair que c'est ce qu'il veut dire. Paul dit : « Ainsi, tout comme les Israélites avaient une relation avec Dieu quand ils ont mangé de la nourriture qui a été sacrifiée à Dieu, vous entreriez dans une relation avec une idole si vous mangez la nourriture qui est offerte à une idole.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des croyants en Corinthe : « Que ressentez-vous ? » Les gens peuvent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Maintenant, nous continuons avec ce que Paul a dit. Paul dit : « Ainsi, est-ce que je veux dire que la nourriture offerte aux idoles a un pouvoir spécial ou que les dieux que ces idoles représentent existent vraiment ? Non, ce n'est pas ce que je veux dire ! Les idoles ne sont rien et la nourriture offerte aux idoles est juste de la nourriture et rien d'autre. Cependant, quand les gens offrent de la nourriture aux idoles, ils offrent en fait aux démons. Je ne veux pas que vous entrez dans une relation avec les démons. Vous ne pouvez pas avoir un repas avec Jésus et avoir aussi un repas avec les démons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acteurs qui jouent le rôle des Corinthiens : « Que que pensez-vous ou que ressentez-vous ? » Les gens peuvent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Voulons-nous vraiment rendre le Seigneur jaloux ? Pensons-nous que nous sommes plus forts qu'il ne l'est ? Ou Paul dit : « Si vous aurez une relation avec les démons, le Seigneur Jésus deviendra jaloux et il vous punira ! Ne pensez pas que vous êtes plus fort que le Seigneur Jésus ne l'est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Que ressens-tu? » ou « À quoi penses-tu? » La personne pourrait répondre en disant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10:14–22 dans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que les croyants de Corinthe doivent fuir l'idolâtrie. L'idolâtrie signifie adorer une </w:t>
      </w:r>
      <w:r>
        <w:rPr>
          <w:b/>
          <w:lang w:val="fr_FR" w:bidi="fr_FR"/>
        </w:rPr>
        <w:t>idole</w:t>
      </w:r>
      <w:r>
        <w:rPr>
          <w:lang w:val="fr_FR" w:bidi="fr_FR"/>
        </w:rPr>
        <w:t xml:space="preserve">. Une idole est un objet que les gens font pour adorer un dieu. L'objet rappelle aux gens certaines caractéristiques de ce dieu. Les gens adorent cette idole comme si c'est ce Dieu lui-même. Dieu avait interdit à son peuple de ne jamais adorer une idole. Utilisez le même mot pour idole que celui que vous avez utilisé dans les passages précédents. Le mot </w:t>
      </w:r>
      <w:r>
        <w:rPr>
          <w:lang w:val="fr_FR" w:bidi="fr_FR"/>
        </w:rPr>
        <w:t>idole</w:t>
      </w:r>
      <w:r>
        <w:rPr>
          <w:lang w:val="fr_FR" w:bidi="fr_FR"/>
        </w:rPr>
        <w:t xml:space="preserve"> est dans le glossaire principal. </w:t>
      </w:r>
    </w:p>
    <w:p>
      <w:pPr/>
      <w:r>
        <w:rPr>
          <w:lang w:val="fr_FR" w:bidi="fr_FR"/>
        </w:rPr>
      </w:r>
      <w:r>
        <w:rPr>
          <w:lang w:val="fr_FR" w:bidi="fr_FR"/>
        </w:rPr>
        <w:t xml:space="preserve">Paul dit qu'il parle aux personnes </w:t>
      </w:r>
      <w:r>
        <w:rPr>
          <w:b/>
          <w:lang w:val="fr_FR" w:bidi="fr_FR"/>
        </w:rPr>
        <w:t>sages</w:t>
      </w:r>
      <w:r>
        <w:rPr>
          <w:lang w:val="fr_FR" w:bidi="fr_FR"/>
        </w:rPr>
        <w:t xml:space="preserve"> et ces personnes peuvent juger ou décider si Paul a raison ou tort. Une personne qui est sage comprend beaucoup de choses. Utilisez les mêmes mots pour sage et pour juger pour décider si quelqu'un a raison ou tort que ceux que vous avez utilisés dans les passages précédents. Si vous avez besoin de plus d'informations, le mot </w:t>
      </w:r>
      <w:r>
        <w:rPr>
          <w:lang w:val="fr_FR" w:bidi="fr_FR"/>
        </w:rPr>
        <w:t>sagesse</w:t>
      </w:r>
      <w:r>
        <w:rPr>
          <w:lang w:val="fr_FR" w:bidi="fr_FR"/>
        </w:rPr>
        <w:t xml:space="preserve"> est dans le glossaire principal.</w:t>
      </w:r>
    </w:p>
    <w:p>
      <w:pPr/>
      <w:r>
        <w:rPr>
          <w:lang w:val="fr_FR" w:bidi="fr_FR"/>
        </w:rPr>
      </w:r>
      <w:r>
        <w:rPr>
          <w:lang w:val="fr_FR" w:bidi="fr_FR"/>
        </w:rPr>
        <w:t xml:space="preserve">Paul parle de la </w:t>
      </w:r>
      <w:r>
        <w:rPr>
          <w:b/>
          <w:lang w:val="fr_FR" w:bidi="fr_FR"/>
        </w:rPr>
        <w:t>coupe de bénédiction que nous bénissons</w:t>
      </w:r>
      <w:r>
        <w:rPr>
          <w:lang w:val="fr_FR" w:bidi="fr_FR"/>
        </w:rPr>
        <w:t>. Quand les gens bénissent quelque chose, cela signifie qu'ils remercient Dieu pour cela. Par conséquent, beaucoup de traductions disent « la coupe d'action de grâce pour laquelle nous remercions Dieu. » Paul parle du vin ou du jus que les gens boivent quand ils ont la communion. Avant que les gens ne boivent à la coupe, ils remercient Dieu pour cela.</w:t>
      </w:r>
    </w:p>
    <w:p>
      <w:pPr/>
      <w:r>
        <w:rPr>
          <w:lang w:val="fr_FR" w:bidi="fr_FR"/>
        </w:rPr>
      </w:r>
      <w:r>
        <w:rPr>
          <w:lang w:val="fr_FR" w:bidi="fr_FR"/>
        </w:rPr>
        <w:t>Arrêtez-vous ici et discutez de la façon dont vous décrirez cette coupe dans votre traduction. Mettez cet audio en pause ici.</w:t>
      </w:r>
    </w:p>
    <w:p>
      <w:pPr/>
      <w:r>
        <w:rPr>
          <w:lang w:val="fr_FR" w:bidi="fr_FR"/>
        </w:rPr>
      </w:r>
      <w:r>
        <w:rPr>
          <w:lang w:val="fr_FR" w:bidi="fr_FR"/>
        </w:rPr>
        <w:t>Paul dit que quand les gens boivent à cette coupe, ces personnes partagent le sang du Christ. Jésus a donné son sang pour sauver les gens. Vous ne pouvez pas vivre sans sang. Ainsi, si quelqu'un donne son sang, c'est une autre façon de dire que quelqu'un meurt. Ainsi, cela signifie que Jésus est mort pour sauver les gens. Quand les gens ont la communion, c'est comme si Jésus leur dit : « J'ai donné mon sang aussi pour vous ! Vous êtes aussi sauvé parce que je suis mort pour vous ! Par conséquent, vous m'appartenez maintenant. Ainsi, les croyants partagent les avantages du sang de Jésus ou les avantages de la mort de Jésus.</w:t>
      </w:r>
    </w:p>
    <w:p>
      <w:pPr/>
      <w:r>
        <w:rPr>
          <w:lang w:val="fr_FR" w:bidi="fr_FR"/>
        </w:rPr>
      </w:r>
      <w:r>
        <w:rPr>
          <w:lang w:val="fr_FR" w:bidi="fr_FR"/>
        </w:rPr>
        <w:t xml:space="preserve">Arrêtez-vous ici et discutez de la façon dont vous direz que quand les gens boivent à la coupe pendant la communion, ils partagent le </w:t>
      </w:r>
      <w:r>
        <w:rPr>
          <w:b/>
          <w:lang w:val="fr_FR" w:bidi="fr_FR"/>
        </w:rPr>
        <w:t>sang</w:t>
      </w:r>
      <w:r>
        <w:rPr>
          <w:lang w:val="fr_FR" w:bidi="fr_FR"/>
        </w:rPr>
        <w:t xml:space="preserve"> du Christ. Pour plus d'informations sur le terme « </w:t>
      </w:r>
      <w:r>
        <w:rPr>
          <w:lang w:val="fr_FR" w:bidi="fr_FR"/>
        </w:rPr>
        <w:t>sang</w:t>
      </w:r>
      <w:r>
        <w:rPr>
          <w:lang w:val="fr_FR" w:bidi="fr_FR"/>
        </w:rPr>
        <w:t xml:space="preserve"> », consultez le glossaire principal. Mettez cet audio en pause ici.</w:t>
      </w:r>
    </w:p>
    <w:p>
      <w:pPr/>
      <w:r>
        <w:rPr>
          <w:lang w:val="fr_FR" w:bidi="fr_FR"/>
        </w:rPr>
      </w:r>
      <w:r>
        <w:rPr>
          <w:lang w:val="fr_FR" w:bidi="fr_FR"/>
        </w:rPr>
        <w:t xml:space="preserve">Quand les gens </w:t>
      </w:r>
      <w:r>
        <w:rPr>
          <w:b/>
          <w:lang w:val="fr_FR" w:bidi="fr_FR"/>
        </w:rPr>
        <w:t>brisent le pain</w:t>
      </w:r>
      <w:r>
        <w:rPr>
          <w:lang w:val="fr_FR" w:bidi="fr_FR"/>
        </w:rPr>
        <w:t>, ces personnes partagent le corps du Christ. Briser le pain signifie déchirer le pain en plus petits morceaux et le donner l'un à l'autre pour manger. Paul parle du pain que les gens mangent quand ils ont la communion.</w:t>
      </w:r>
    </w:p>
    <w:p>
      <w:pPr/>
      <w:r>
        <w:rPr>
          <w:lang w:val="fr_FR" w:bidi="fr_FR"/>
        </w:rPr>
      </w:r>
      <w:r>
        <w:rPr>
          <w:lang w:val="fr_FR" w:bidi="fr_FR"/>
        </w:rPr>
        <w:t>Arrêtez-vous ici et discutez de la façon dont vous direz que les gens « brisent et mangent » le pain. Mettez cet audio en pause ici.</w:t>
      </w:r>
    </w:p>
    <w:p>
      <w:pPr/>
      <w:r>
        <w:rPr>
          <w:lang w:val="fr_FR" w:bidi="fr_FR"/>
        </w:rPr>
      </w:r>
      <w:r>
        <w:rPr>
          <w:lang w:val="fr_FR" w:bidi="fr_FR"/>
        </w:rPr>
        <w:t xml:space="preserve">Quand les gens mangent le pain ensemble pendant la communion, ces personnes partagent le corps du </w:t>
      </w:r>
      <w:r>
        <w:rPr>
          <w:b/>
          <w:lang w:val="fr_FR" w:bidi="fr_FR"/>
        </w:rPr>
        <w:t>Christ</w:t>
      </w:r>
      <w:r>
        <w:rPr>
          <w:lang w:val="fr_FR" w:bidi="fr_FR"/>
        </w:rPr>
        <w:t xml:space="preserve">. Utilisez le même mot pour Christ que celui que vous avez utilisé dans d'autres passages. Le mot </w:t>
      </w:r>
      <w:r>
        <w:rPr>
          <w:lang w:val="fr_FR" w:bidi="fr_FR"/>
        </w:rPr>
        <w:t>Christ</w:t>
      </w:r>
      <w:r>
        <w:rPr>
          <w:lang w:val="fr_FR" w:bidi="fr_FR"/>
        </w:rPr>
        <w:t xml:space="preserve"> est dans le glossaire principal. </w:t>
      </w:r>
    </w:p>
    <w:p>
      <w:pPr/>
      <w:r>
        <w:rPr>
          <w:lang w:val="fr_FR" w:bidi="fr_FR"/>
        </w:rPr>
      </w:r>
      <w:r>
        <w:rPr>
          <w:lang w:val="fr_FR" w:bidi="fr_FR"/>
        </w:rPr>
        <w:t>Paul donne aux croyants un exemple sur le peuple d'</w:t>
      </w:r>
      <w:r>
        <w:rPr>
          <w:b/>
          <w:lang w:val="fr_FR" w:bidi="fr_FR"/>
        </w:rPr>
        <w:t>Israël</w:t>
      </w:r>
      <w:r>
        <w:rPr>
          <w:lang w:val="fr_FR" w:bidi="fr_FR"/>
        </w:rPr>
        <w:t xml:space="preserve">. Paul dit que quand les gens mangent du </w:t>
      </w:r>
      <w:r>
        <w:rPr>
          <w:b/>
          <w:lang w:val="fr_FR" w:bidi="fr_FR"/>
        </w:rPr>
        <w:t>sacrifice</w:t>
      </w:r>
      <w:r>
        <w:rPr>
          <w:lang w:val="fr_FR" w:bidi="fr_FR"/>
        </w:rPr>
        <w:t xml:space="preserve">, ils participent à l'autel. L'autel était un endroit important dans le temple de Dieu. Les personnes qui ont travaillé dans le temple ont brûlé les animaux sur l'autel. Ils offraient ces animaux à Dieu. C'était la façon d'adorer Dieu. Quand les autres personnes mangeaient ensuite la viande de ces animaux, elles adoraient aussi Dieu. Ils ont participé à l'adoration qui a eu lieu à l'autel. Le mot </w:t>
      </w:r>
      <w:r>
        <w:rPr>
          <w:lang w:val="fr_FR" w:bidi="fr_FR"/>
        </w:rPr>
        <w:t>autel</w:t>
      </w:r>
      <w:r>
        <w:rPr>
          <w:lang w:val="fr_FR" w:bidi="fr_FR"/>
        </w:rPr>
        <w:t xml:space="preserve"> est dans le glossaire principal. Utilisez le même mot que celui que vous avez utilisé dans d'autres livres de la Bible.</w:t>
      </w:r>
    </w:p>
    <w:p>
      <w:pPr/>
      <w:r>
        <w:rPr>
          <w:lang w:val="fr_FR" w:bidi="fr_FR"/>
        </w:rPr>
      </w:r>
      <w:r>
        <w:rPr>
          <w:lang w:val="fr_FR" w:bidi="fr_FR"/>
        </w:rPr>
        <w:t>Quand les gens mangent du sacrifice, cela signifie qu'ils mangent la viande que les gens avaient offerte à Dieu. Le mot sacrifice est dans le glossaire principal. Utilisez le même mot que celui que vous avez utilisé dans d'autres livres de la Bible.</w:t>
      </w:r>
    </w:p>
    <w:p>
      <w:pPr/>
      <w:r>
        <w:rPr>
          <w:lang w:val="fr_FR" w:bidi="fr_FR"/>
        </w:rPr>
      </w:r>
      <w:r>
        <w:rPr>
          <w:lang w:val="fr_FR" w:bidi="fr_FR"/>
        </w:rPr>
        <w:t xml:space="preserve">Le peuple d'Israël, ou les Israélites, étaient les descendants de Jacob. Les Israélites sont maintenant appelés les Juifs. Utilisez le même mot pour Israël que celui que vous avez utilisé dans d'autres livres de la Bible. </w:t>
      </w:r>
      <w:r>
        <w:rPr>
          <w:lang w:val="fr_FR" w:bidi="fr_FR"/>
        </w:rPr>
        <w:t>Israël</w:t>
      </w:r>
      <w:r>
        <w:rPr>
          <w:lang w:val="fr_FR" w:bidi="fr_FR"/>
        </w:rPr>
        <w:t xml:space="preserve"> est dans le glossaire principal.</w:t>
      </w:r>
    </w:p>
    <w:p>
      <w:pPr/>
      <w:r>
        <w:rPr>
          <w:lang w:val="fr_FR" w:bidi="fr_FR"/>
        </w:rPr>
      </w:r>
      <w:r>
        <w:rPr>
          <w:lang w:val="fr_FR" w:bidi="fr_FR"/>
        </w:rPr>
        <w:t>Arrêtez-vous ici et discutez de la façon dont vous direz que quand les Israélites ont mangé de la viande qui a été offerte ou sacrifiée à Dieu, ils ont participé à l'adoration qui a eu lieu à l'autel. Mettez l'audio en pause ici.</w:t>
      </w:r>
    </w:p>
    <w:p>
      <w:pPr/>
      <w:r>
        <w:rPr>
          <w:lang w:val="fr_FR" w:bidi="fr_FR"/>
        </w:rPr>
      </w:r>
      <w:r>
        <w:rPr>
          <w:lang w:val="fr_FR" w:bidi="fr_FR"/>
        </w:rPr>
        <w:t xml:space="preserve">Quand les gens offrent de la nourriture aux idoles, ils offrent de la nourriture aux </w:t>
      </w:r>
      <w:r>
        <w:rPr>
          <w:b/>
          <w:lang w:val="fr_FR" w:bidi="fr_FR"/>
        </w:rPr>
        <w:t>démons</w:t>
      </w:r>
      <w:r>
        <w:rPr>
          <w:lang w:val="fr_FR" w:bidi="fr_FR"/>
        </w:rPr>
        <w:t xml:space="preserve">. Les démons sont des esprits qui se sont rebellés contre Dieu. Ils veulent faire tout ce qu'ils peuvent pour détruire les gens. Utilisez le même mot que celui que vous avez utilisé dans d'autres passages. Le mot </w:t>
      </w:r>
      <w:r>
        <w:rPr>
          <w:lang w:val="fr_FR" w:bidi="fr_FR"/>
        </w:rPr>
        <w:t>démon</w:t>
      </w:r>
      <w:r>
        <w:rPr>
          <w:lang w:val="fr_FR" w:bidi="fr_FR"/>
        </w:rPr>
        <w:t xml:space="preserve"> est dans le glossaire principal. </w:t>
      </w:r>
    </w:p>
    <w:p>
      <w:pPr/>
      <w:r>
        <w:rPr>
          <w:lang w:val="fr_FR" w:bidi="fr_FR"/>
        </w:rPr>
      </w:r>
      <w:r>
        <w:rPr>
          <w:lang w:val="fr_FR" w:bidi="fr_FR"/>
        </w:rPr>
        <w:t>Si nécessaire, arrêtez-vous ici et discutez du mot que vous allez utiliser pour démon dans ce passage. Mettez cet audio en pause ici.</w:t>
      </w:r>
    </w:p>
    <w:p>
      <w:pPr/>
      <w:r>
        <w:rPr>
          <w:lang w:val="fr_FR" w:bidi="fr_FR"/>
        </w:rPr>
      </w:r>
      <w:r>
        <w:rPr>
          <w:lang w:val="fr_FR" w:bidi="fr_FR"/>
        </w:rPr>
        <w:t xml:space="preserve">La </w:t>
      </w:r>
      <w:r>
        <w:rPr>
          <w:b/>
          <w:lang w:val="fr_FR" w:bidi="fr_FR"/>
        </w:rPr>
        <w:t>coupe du Seigneur</w:t>
      </w:r>
      <w:r>
        <w:rPr>
          <w:lang w:val="fr_FR" w:bidi="fr_FR"/>
        </w:rPr>
        <w:t xml:space="preserve"> se réfère à la coupe avec du vin que les gens boivent quand ils ont la communion. C'est la même que la coupe d'action de grâce.</w:t>
      </w:r>
    </w:p>
    <w:p>
      <w:pPr/>
      <w:r>
        <w:rPr>
          <w:lang w:val="fr_FR" w:bidi="fr_FR"/>
        </w:rPr>
      </w:r>
      <w:r>
        <w:rPr>
          <w:lang w:val="fr_FR" w:bidi="fr_FR"/>
        </w:rPr>
        <w:t xml:space="preserve">Ici, le </w:t>
      </w:r>
      <w:r>
        <w:rPr>
          <w:b/>
          <w:lang w:val="fr_FR" w:bidi="fr_FR"/>
        </w:rPr>
        <w:t>Seigneur</w:t>
      </w:r>
      <w:r>
        <w:rPr>
          <w:lang w:val="fr_FR" w:bidi="fr_FR"/>
        </w:rPr>
        <w:t xml:space="preserve"> se réfère à Jésus. Un seigneur est quelqu'un qui est maître d'autres personnes, qui a pleine autorité et à qui ces personnes doivent le respect. Dieu est appelé Seigneur parce qu'il a autorité sur le monde entier. Jésus est aussi Seigneur. Utilisez le même mot que celui que vous avez utilisé dans les passages. précédents. Le mot </w:t>
      </w:r>
      <w:r>
        <w:rPr>
          <w:lang w:val="fr_FR" w:bidi="fr_FR"/>
        </w:rPr>
        <w:t>Seigneur</w:t>
      </w:r>
      <w:r>
        <w:rPr>
          <w:lang w:val="fr_FR" w:bidi="fr_FR"/>
        </w:rPr>
        <w:t xml:space="preserve"> est dans le glossaire principal. </w:t>
      </w:r>
    </w:p>
    <w:p>
      <w:pPr/>
      <w:r>
        <w:rPr>
          <w:lang w:val="fr_FR" w:bidi="fr_FR"/>
        </w:rPr>
      </w:r>
      <w:r>
        <w:rPr>
          <w:lang w:val="fr_FR" w:bidi="fr_FR"/>
        </w:rPr>
        <w:t xml:space="preserve">Si les gens boivent à la </w:t>
      </w:r>
      <w:r>
        <w:rPr>
          <w:b/>
          <w:lang w:val="fr_FR" w:bidi="fr_FR"/>
        </w:rPr>
        <w:t>coupe des démons</w:t>
      </w:r>
      <w:r>
        <w:rPr>
          <w:lang w:val="fr_FR" w:bidi="fr_FR"/>
        </w:rPr>
        <w:t>, cela signifie qu'ils boivent quelque chose et louent un démon en même temps.</w:t>
      </w:r>
    </w:p>
    <w:p>
      <w:pPr/>
      <w:r>
        <w:rPr>
          <w:lang w:val="fr_FR" w:bidi="fr_FR"/>
        </w:rPr>
      </w:r>
      <w:r>
        <w:rPr>
          <w:lang w:val="fr_FR" w:bidi="fr_FR"/>
        </w:rPr>
        <w:t xml:space="preserve">Prendre part à la </w:t>
      </w:r>
      <w:r>
        <w:rPr>
          <w:b/>
          <w:lang w:val="fr_FR" w:bidi="fr_FR"/>
        </w:rPr>
        <w:t>table du Seigneur</w:t>
      </w:r>
      <w:r>
        <w:rPr>
          <w:lang w:val="fr_FR" w:bidi="fr_FR"/>
        </w:rPr>
        <w:t xml:space="preserve"> se réfère à avoir la communion. Prendre part à la </w:t>
      </w:r>
      <w:r>
        <w:rPr>
          <w:b/>
          <w:lang w:val="fr_FR" w:bidi="fr_FR"/>
        </w:rPr>
        <w:t>table d'un démon</w:t>
      </w:r>
      <w:r>
        <w:rPr>
          <w:lang w:val="fr_FR" w:bidi="fr_FR"/>
        </w:rPr>
        <w:t xml:space="preserve"> signifie avoir un repas en l'honneur d'un démon.</w:t>
      </w:r>
    </w:p>
    <w:p>
      <w:pPr/>
      <w:r>
        <w:rPr>
          <w:lang w:val="fr_FR" w:bidi="fr_FR"/>
        </w:rPr>
      </w:r>
      <w:r>
        <w:rPr>
          <w:lang w:val="fr_FR" w:bidi="fr_FR"/>
        </w:rPr>
        <w:t>Arrêtez-vous ici et discutez de la façon dont vous traduirez pour que les gens ne peuvent pas participer à la table du Seigneur et prennent part à la table des démons aussi. Mettez cet audio en pause ici.</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10:23–11:1</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10:23–11:1 et mettez-le dans vos cœurs.</w:t>
      </w:r>
    </w:p>
    <w:p>
      <w:pPr/>
      <w:r>
        <w:rPr>
          <w:lang w:val="fr_FR" w:bidi="fr_FR"/>
        </w:rPr>
      </w:r>
      <w:r>
        <w:rPr>
          <w:lang w:val="fr_FR" w:bidi="fr_FR"/>
        </w:rPr>
        <w:t>Écoutez la version audio de 1 Corinthiens 10:23–11:1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Jésus ou sur le Saint-Esprit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10:23–11:1 dans la traduction la plus facile à comprendre.</w:t>
      </w:r>
    </w:p>
    <w:p>
      <w:pPr/>
      <w:r>
        <w:rPr>
          <w:lang w:val="fr_FR" w:bidi="fr_FR"/>
        </w:rPr>
      </w:r>
      <w:r>
        <w:rPr>
          <w:lang w:val="fr_FR" w:bidi="fr_FR"/>
        </w:rPr>
        <w:t xml:space="preserve">Paul avait juste averti les croyants orgueilleux de Corinthe qu'ils ne devaient pas participer aux repas où les gens adoraient les idoles. Les croyants ne doivent pas aller aux temples des idoles et y manger. Même si les dieux que les gens ont adorés là n'existent pas, les démons </w:t>
      </w:r>
      <w:r>
        <w:rPr>
          <w:b/>
          <w:lang w:val="fr_FR" w:bidi="fr_FR"/>
        </w:rPr>
        <w:t>existent</w:t>
      </w:r>
      <w:r>
        <w:rPr>
          <w:lang w:val="fr_FR" w:bidi="fr_FR"/>
        </w:rPr>
        <w:t xml:space="preserve"> là. Quand quelqu'un adore une idole, il adore en fait un démon. Paul a dit que les croyants doivent fuir de telles activités aussi vite qu'ils le peuvent !</w:t>
      </w:r>
    </w:p>
    <w:p>
      <w:pPr/>
      <w:r>
        <w:rPr>
          <w:lang w:val="fr_FR" w:bidi="fr_FR"/>
        </w:rPr>
      </w:r>
      <w:r>
        <w:rPr>
          <w:lang w:val="fr_FR" w:bidi="fr_FR"/>
        </w:rPr>
        <w:t>Ainsi, il est très clair que les croyants ne doivent pas manger de repas dans le temple des idoles. Mais qu'en est-il de la nourriture que les gens ont achetée sur le marché ? Les gens avaient aussi offert une partie de cette nourriture aux idoles. manger cette nourriture est-il un problème? Les gens de Corinthe voulaient probablement poser cette question à Paul.</w:t>
      </w:r>
    </w:p>
    <w:p>
      <w:pPr/>
      <w:r>
        <w:rPr>
          <w:lang w:val="fr_FR" w:bidi="fr_FR"/>
        </w:rPr>
      </w:r>
      <w:r>
        <w:rPr>
          <w:lang w:val="fr_FR" w:bidi="fr_FR"/>
        </w:rPr>
        <w:t>Dans ce passage, Paul explique que manger cette nourriture n'est pas un problème en soi. Chaque fois que les croyants achètent de la nourriture, ils ne doivent pas demander si la nourriture a été offerte auparavant à une idole ou non. Tant que les croyants ne mangent pas cette nourriture dans le temple, la nourriture n'a pas de signification spéciale. C'est juste la nourriture ! La nourriture appartient à Dieu, comme tout autre chose sur terre.</w:t>
      </w:r>
    </w:p>
    <w:p>
      <w:pPr/>
      <w:r>
        <w:rPr>
          <w:lang w:val="fr_FR" w:bidi="fr_FR"/>
        </w:rPr>
      </w:r>
      <w:r>
        <w:rPr>
          <w:lang w:val="fr_FR" w:bidi="fr_FR"/>
        </w:rPr>
        <w:t>En outre, si quelqu'un qui n'était pas un croyant a invité les croyants dans leur maison, les croyants pouvaient juste manger ce que l'hôte leur a donné. Les croyants n'avaient pas besoin de demander d'abord à leur hôte si la nourriture avait été offerte aux idoles.</w:t>
      </w:r>
    </w:p>
    <w:p>
      <w:pPr/>
      <w:r>
        <w:rPr>
          <w:lang w:val="fr_FR" w:bidi="fr_FR"/>
        </w:rPr>
      </w:r>
      <w:r>
        <w:rPr>
          <w:lang w:val="fr_FR" w:bidi="fr_FR"/>
        </w:rPr>
        <w:t>Mais si pendant un tel repas, quelqu'un d'autre dirait aux croyants : « Cette viande a été offerte aux idoles ! » alors les croyants ne doivent pas manger la viande. L'autre personne pensait que manger cette nourriture serait mal, donc les croyants ne doivent pas la manger non plus.</w:t>
      </w:r>
    </w:p>
    <w:p>
      <w:pPr/>
      <w:r>
        <w:rPr>
          <w:lang w:val="fr_FR" w:bidi="fr_FR"/>
        </w:rPr>
      </w:r>
      <w:r>
        <w:rPr>
          <w:lang w:val="fr_FR" w:bidi="fr_FR"/>
        </w:rPr>
        <w:t>Arrêtez-vous ici et discutez : Pouvez-vous raconter une histoire sur quelque chose que certains croyants dans votre communauté pensent être juste, mais que d'autres croyants pensent être mauvais ? Mettez cet audio en pause ici.</w:t>
      </w:r>
    </w:p>
    <w:p>
      <w:pPr/>
      <w:r>
        <w:rPr>
          <w:lang w:val="fr_FR" w:bidi="fr_FR"/>
        </w:rPr>
      </w:r>
      <w:r>
        <w:rPr>
          <w:lang w:val="fr_FR" w:bidi="fr_FR"/>
        </w:rPr>
        <w:t>Les croyants orgueilleux pensaient que Dieu leur a permis de faire n'importe quoi et donc ils pensaient qu'ils pouvaient toujours manger ce qu'ils voulaient. But Mais ces croyants orgueilleux ne pensaient pas à leurs frères et sœurs dans l'Église. . Les croyants devaient faire des choses qui étaient bonnes pour les autres personnes. Les croyants ne doivent pas faire des choses qui puissent offenser les autres ou les amenés à penser de manière erronée à quelque chose, que ces personnes soient des Juifs, des Grecs ou des personnes dans l'Église.</w:t>
      </w:r>
    </w:p>
    <w:p>
      <w:pPr/>
      <w:r>
        <w:rPr>
          <w:lang w:val="fr_FR" w:bidi="fr_FR"/>
        </w:rPr>
      </w:r>
      <w:r>
        <w:rPr>
          <w:lang w:val="fr_FR" w:bidi="fr_FR"/>
        </w:rPr>
        <w:t>Stop Arrêtez-vous ici et discutez : Pouvez-vous raconter une histoire sur certaines choses que les croyants font et qui pourraient offenser les autres personnes qui ne sont pas des croyants ou d'autres personnes dans l'Église ? En d'autres termes, quelles sont les choses que ces croyants font pour que les autres pensent de manière erronée à quelque chose, ou les amènent à faire quelque chose de mal ou à se sentir mal ? Mettez cet audio en pause ici.</w:t>
      </w:r>
    </w:p>
    <w:p>
      <w:pPr/>
      <w:r>
        <w:rPr>
          <w:lang w:val="fr_FR" w:bidi="fr_FR"/>
        </w:rPr>
      </w:r>
      <w:r>
        <w:rPr>
          <w:lang w:val="fr_FR" w:bidi="fr_FR"/>
        </w:rPr>
        <w:t xml:space="preserve"> Paul lui-même veut toujours faire seulement les choses qui sont bonnes pour les autres personnes. Paul Paul veut que Dieu sauve ces personnes. Paul suit l'exemple de Jésus. . Les gens de Corinthe doivent suivre l'exemple de Paul.</w:t>
      </w:r>
    </w:p>
    <w:p>
      <w:pPr/>
      <w:r>
        <w:rPr>
          <w:lang w:val="fr_FR" w:bidi="fr_FR"/>
        </w:rPr>
      </w:r>
      <w:r>
        <w:rPr>
          <w:lang w:val="fr_FR" w:bidi="fr_FR"/>
        </w:rPr>
        <w:t>Ainsi, cela conclut l'enseignement de Paul sur le fait de manger ou non la nourriture qui est offerte aux idoles. Paul Paul a dit aux croyants qu'ils ne doivent pas se joindre aux repas que les gens mangeaient dans les temples des idoles. . Si les croyants l'ont fait, ils participeraient en fait à l'adoration des démons. Mais il était acceptable d'acheter de la viande sur le marché ou de manger la viande dans la maison de quelqu'un d'autre. Ensuite, c'était juste la nourriture sans puissance spéciale. . Les croyants n'avaient pas à s'inquiéter de savoir si cette viande avait été offerte d'abord aux idoles. Cependant, si les autres personnes pensaient qu'il était mal de manger cette viande, alors les croyants ne doivent pas la manger non plus. . Les croyants ne doivent pas faire que ces autres croyants se sentent coupables et confus. Parce que alors ces autres croyants pourraient commencer à adorer les idoles à nouveau et arrêter de suivre Jésus. . Les croyants orgueilleux pensaient qu'ils avaient le droit de faire n'importe quoi. Paul a dit à ces croyants qu'il était bien préférable d'abandonner leurs droits si cela aidait les autres croyants à devenir plus forts dans leur foi.</w:t>
      </w:r>
      <w:r>
        <w:rPr>
          <w:lang w:val="fr_FR" w:bidi="fr_FR"/>
        </w:rPr>
      </w:r>
    </w:p>
    <w:p>
      <w:pPr>
        <w:pStyle w:val="Heading3"/>
      </w:pPr>
      <w:r>
        <w:rPr>
          <w:lang w:val="fr_FR" w:bidi="fr_FR"/>
        </w:rPr>
        <w:t>Définir les Scènes</w:t>
      </w:r>
    </w:p>
    <w:p>
      <w:pPr/>
      <w:r>
        <w:rPr>
          <w:lang w:val="fr_FR" w:bidi="fr_FR"/>
        </w:rPr>
      </w:r>
      <w:r>
        <w:rPr>
          <w:lang w:val="fr_FR" w:bidi="fr_FR"/>
        </w:rPr>
        <w:t xml:space="preserve">Écoutez une version audio de 1 Corinthiens 10:23–11:1 dans la traduction la plus facile à comprendre. </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comporte une scène.</w:t>
      </w:r>
    </w:p>
    <w:p>
      <w:pPr/>
      <w:r>
        <w:rPr>
          <w:lang w:val="fr_FR" w:bidi="fr_FR"/>
        </w:rPr>
      </w:r>
      <w:r>
        <w:rPr>
          <w:b/>
          <w:lang w:val="fr_FR" w:bidi="fr_FR"/>
        </w:rPr>
        <w:t>Dans cette partie :</w:t>
      </w:r>
      <w:r>
        <w:rPr>
          <w:lang w:val="fr_FR" w:bidi="fr_FR"/>
        </w:rPr>
        <w:t xml:space="preserve"> Paul dit aux croyants de Corinthe qu'ils doivent faire seulement des choses qui sont bonnes pour les autres croyants. Les croyants doivent suivre l'exemple du Christ.</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à Corinthe qui pensent qu'ils peuvent faire n'importe quoi</w:t>
      </w:r>
    </w:p>
    <w:p>
      <w:pPr>
        <w:pStyle w:val="ListBullet"/>
        <w:spacing w:line="240" w:lineRule="auto"/>
        <w:ind w:left="720"/>
      </w:pPr>
      <w:r>
        <w:rPr>
          <w:lang w:val="fr_FR" w:bidi="fr_FR"/>
        </w:rPr>
      </w:r>
      <w:r>
        <w:rPr>
          <w:lang w:val="fr_FR" w:bidi="fr_FR"/>
        </w:rPr>
        <w:t>Les croyants à Corinthe qui pensent qu'il n'est pas bon de manger la nourriture qui a été offerte aux idoles</w:t>
      </w:r>
    </w:p>
    <w:p>
      <w:pPr>
        <w:pStyle w:val="ListBullet"/>
        <w:spacing w:line="240" w:lineRule="auto"/>
        <w:ind w:left="720"/>
      </w:pPr>
      <w:r>
        <w:rPr>
          <w:lang w:val="fr_FR" w:bidi="fr_FR"/>
        </w:rPr>
      </w:r>
      <w:r>
        <w:rPr>
          <w:lang w:val="fr_FR" w:bidi="fr_FR"/>
        </w:rPr>
        <w:t>Les personnes qui achètent et vendent sur le marché</w:t>
      </w:r>
    </w:p>
    <w:p>
      <w:pPr>
        <w:pStyle w:val="ListBullet"/>
        <w:spacing w:line="240" w:lineRule="auto"/>
        <w:ind w:left="720"/>
      </w:pPr>
      <w:r>
        <w:rPr>
          <w:lang w:val="fr_FR" w:bidi="fr_FR"/>
        </w:rPr>
      </w:r>
      <w:r>
        <w:rPr>
          <w:lang w:val="fr_FR" w:bidi="fr_FR"/>
        </w:rPr>
        <w:t>Un incrédule qui invite un croyant au dîner</w:t>
      </w:r>
    </w:p>
    <w:p>
      <w:pPr>
        <w:pStyle w:val="ListBullet"/>
        <w:spacing w:line="240" w:lineRule="auto"/>
        <w:ind w:left="720"/>
      </w:pPr>
      <w:r>
        <w:rPr>
          <w:lang w:val="fr_FR" w:bidi="fr_FR"/>
        </w:rPr>
      </w:r>
      <w:r>
        <w:rPr>
          <w:lang w:val="fr_FR" w:bidi="fr_FR"/>
        </w:rPr>
        <w:t>Les Grecs ou les incrédules qui ne connaissent pas le Christ</w:t>
      </w:r>
    </w:p>
    <w:p>
      <w:pPr>
        <w:pStyle w:val="ListBullet"/>
        <w:spacing w:line="240" w:lineRule="auto"/>
        <w:ind w:left="720"/>
      </w:pPr>
      <w:r>
        <w:rPr>
          <w:lang w:val="fr_FR" w:bidi="fr_FR"/>
        </w:rPr>
      </w:r>
      <w:r>
        <w:rPr>
          <w:lang w:val="fr_FR" w:bidi="fr_FR"/>
        </w:rPr>
        <w:t>Juifs</w:t>
      </w:r>
    </w:p>
    <w:p>
      <w:pPr>
        <w:pStyle w:val="ListBullet"/>
        <w:spacing w:line="240" w:lineRule="auto"/>
        <w:ind w:left="720"/>
      </w:pPr>
      <w:r>
        <w:rPr>
          <w:lang w:val="fr_FR" w:bidi="fr_FR"/>
        </w:rPr>
      </w:r>
      <w:r>
        <w:rPr>
          <w:lang w:val="fr_FR" w:bidi="fr_FR"/>
        </w:rPr>
        <w:t>Les chrétiens, qui sont l'Église de Dieu</w:t>
      </w:r>
    </w:p>
    <w:p>
      <w:pPr>
        <w:pStyle w:val="ListBullet"/>
        <w:spacing w:line="240" w:lineRule="auto"/>
        <w:ind w:left="720"/>
      </w:pPr>
      <w:r>
        <w:rPr>
          <w:lang w:val="fr_FR" w:bidi="fr_FR"/>
        </w:rPr>
      </w:r>
      <w:r>
        <w:rPr>
          <w:lang w:val="fr_FR" w:bidi="fr_FR"/>
        </w:rPr>
        <w:t>Le Christ, le Seigneur</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 xml:space="preserve"> Au début de ce passage, c'est comme si nous écoutions une conversation entre les croyants orgueilleux et Paul. </w:t>
      </w:r>
    </w:p>
    <w:p>
      <w:pPr/>
      <w:r>
        <w:rPr>
          <w:lang w:val="fr_FR" w:bidi="fr_FR"/>
        </w:rPr>
      </w:r>
      <w:r>
        <w:rPr>
          <w:lang w:val="fr_FR" w:bidi="fr_FR"/>
        </w:rPr>
        <w:t xml:space="preserve"> Les croyants orgueilleux de Corinthe disent : « Nous pouvons faire ce que nous voulons. » Dieu nous permet de tout faire." Paul répond en disant : « Même si cela était vrai, tout ce que nous </w:t>
      </w:r>
      <w:r>
        <w:rPr>
          <w:b/>
          <w:lang w:val="fr_FR" w:bidi="fr_FR"/>
        </w:rPr>
        <w:t>pouvons</w:t>
      </w:r>
      <w:r>
        <w:rPr>
          <w:lang w:val="fr_FR" w:bidi="fr_FR"/>
        </w:rPr>
        <w:t xml:space="preserve"> faire n'est pas aussi bon pour nous. » </w:t>
      </w:r>
    </w:p>
    <w:p>
      <w:pPr/>
      <w:r>
        <w:rPr>
          <w:lang w:val="fr_FR" w:bidi="fr_FR"/>
        </w:rPr>
      </w:r>
      <w:r>
        <w:rPr>
          <w:lang w:val="fr_FR" w:bidi="fr_FR"/>
        </w:rPr>
        <w:t>Les croyants orgueilleux de Corinthe répètent : « Nous pouvons faire ce que nous voulons. » Mais Paul dit : « Mais tout n'aide pas les autres à grandir - à devenir plus forts dans leur foi. » Vous ne devez pas penser juste à vous-même. Vous ne devez pas seulement faire des choses qui sont bonnes pour vous-même. Vous devez faire des choses qui sont bonnes pour les autres personnes ou qui édifient les autres !</w:t>
      </w:r>
    </w:p>
    <w:p>
      <w:pPr/>
      <w:r>
        <w:rPr>
          <w:lang w:val="fr_FR" w:bidi="fr_FR"/>
        </w:rPr>
      </w:r>
      <w:r>
        <w:rPr>
          <w:lang w:val="fr_FR" w:bidi="fr_FR"/>
        </w:rPr>
        <w:t>Paul utilise la langue spéciale de quelqu'un qui construit une maison ou une autre structure. Si vous construisez une maison, vous rendez la maison forte. Si vous édifiez une personne, vous l'aidez à devenir plus forte spirituellement. . Vous aidez cette personne à faire plus confiance à Dieu.</w:t>
      </w:r>
    </w:p>
    <w:p>
      <w:pPr/>
      <w:r>
        <w:rPr>
          <w:lang w:val="fr_FR" w:bidi="fr_FR"/>
        </w:rPr>
      </w:r>
      <w:r>
        <w:rPr>
          <w:lang w:val="fr_FR" w:bidi="fr_FR"/>
        </w:rPr>
        <w:t xml:space="preserve"> Paul commence ensuite à expliquer un peu plus sur le fait de manger de la nourriture qui est offerte aux idoles. Même si les croyants n'iraient pas dans les temples des idoles, beaucoup de personnes qui vendaient de la nourriture sur les marchés avaient aussi offert cette nourriture aux idoles. Paul dit que les croyants ne doivent pas être trop inquiets au sujet de cette nourriture. Si les croyants achètent de la nourriture au marché ou s'ils mangent un repas dans la maison de certains incrédules, ils peuvent juste manger la nourriture. . Les croyants ne sont pas tenus de demander si la nourriture avait été offerte pour la première fois aux idoles ou non. Même si les gens auraient pu offrir de la nourriture aux idoles, la nourriture appartient vraiment à Dieu ! Toute la terre et tout ce qui vit et pousse sur la terre appartient à Dieu. Parce que les gens ne mangent cette nourriture dans aucun des temples, cela n'a rien à voir avec l'adoration des idoles. C'est juste de la nourriture et par conséquent les croyants peuvent la manger.</w:t>
      </w:r>
    </w:p>
    <w:p>
      <w:pPr/>
      <w:r>
        <w:rPr>
          <w:lang w:val="fr_FR" w:bidi="fr_FR"/>
        </w:rPr>
      </w:r>
      <w:r>
        <w:rPr>
          <w:lang w:val="fr_FR" w:bidi="fr_FR"/>
        </w:rPr>
        <w:t>Mais si les croyants mangent dans la maison de l'incrédule et il se trouve que quelqu'un leur dit : « Cette nourriture a été offerte aux idoles ! » alors les croyants ne doivent pas manger la viande. L'autre personne est inquiète de l'idée de manger la nourriture n'est pas bon et par conséquent les autres croyants ne doivent pas la manger non plus. La conscience de l'autre personne lui dit que manger la nourriture est mal. Une conscience est un sentiment que les gens ont sur ce qui est bien et ce qui est mal. Les croyants à ce dîner ne doivent pas manger la nourriture à cause du sentiment de culpabilité ou de la conscience de l'autre personne. Ils ne doivent pas le manger même s'ils ne pensent pas eux-mêmes que c'est mal.</w:t>
      </w:r>
    </w:p>
    <w:p>
      <w:pPr/>
      <w:r>
        <w:rPr>
          <w:lang w:val="fr_FR" w:bidi="fr_FR"/>
        </w:rPr>
      </w:r>
      <w:r>
        <w:rPr>
          <w:lang w:val="fr_FR" w:bidi="fr_FR"/>
        </w:rPr>
        <w:t>Arrêtez-vous ici et discutez : Comment, dans votre langue, parlez-vous des sentiments de culpabilité que les gens ont à l'intérieur pour savoir si quelque chose est juste ou mal ? Mettez cet audio en pause ici.</w:t>
      </w:r>
    </w:p>
    <w:p>
      <w:pPr/>
      <w:r>
        <w:rPr>
          <w:lang w:val="fr_FR" w:bidi="fr_FR"/>
        </w:rPr>
      </w:r>
      <w:r>
        <w:rPr>
          <w:lang w:val="fr_FR" w:bidi="fr_FR"/>
        </w:rPr>
        <w:t>Ensuite, nous entendons à nouveau quelque chose que les Corinthiens disent probablement. Les Corinthiens disent : « Mais pourquoi les autres personnes devraient-elles me dire quoi faire ? » Je suis libre de faire ce que je veux. Si je pense que quelque chose est juste, pourquoi quelqu'un d'autre devrait-il me juger et dire que j'ai tort ? Et si je remercie Dieu pour la nourriture que je mange, comment quelqu'un d'autre peut-il alors dire qu'il est mal de manger cette nourriture ?</w:t>
      </w:r>
    </w:p>
    <w:p>
      <w:pPr/>
      <w:r>
        <w:rPr>
          <w:lang w:val="fr_FR" w:bidi="fr_FR"/>
        </w:rPr>
      </w:r>
      <w:r>
        <w:rPr>
          <w:lang w:val="fr_FR" w:bidi="fr_FR"/>
        </w:rPr>
        <w:t>Mais Paul répond à cela et dit : « Vous devez tout faire pour la gloire de Dieu. » Mangez quelque chose s'il donne del'honneur à Dieu, mais ne le mangez pas s'il n'apportera pas l'honneur à Dieu !</w:t>
      </w:r>
    </w:p>
    <w:p>
      <w:pPr/>
      <w:r>
        <w:rPr>
          <w:lang w:val="fr_FR" w:bidi="fr_FR"/>
        </w:rPr>
      </w:r>
      <w:r>
        <w:rPr>
          <w:lang w:val="fr_FR" w:bidi="fr_FR"/>
        </w:rPr>
        <w:t>. Paul dit aux croyants qu'ils doivent penser à toutes les personnes qui les entourent. . Des personnes juives vivent dans la communauté des croyants. . . Les juifs adorent le même Dieu que les chrétiens, mais les juifs ne connaissent pas Jésus. Beaucoup de personnes grecques vivent aussi dans la communauté des croyants, parce que Corinthe est en Grèce. . Dans ce cas, peuple grec signifie toutes les personnes qui ne connaissent ni Dieu, ni Jésus. . Les croyants ne doivent rien faire qui rendrait plus difficile pour les Juifs et les incrédules de commencer à suivre Jésus.</w:t>
      </w:r>
    </w:p>
    <w:p>
      <w:pPr/>
      <w:r>
        <w:rPr>
          <w:lang w:val="fr_FR" w:bidi="fr_FR"/>
        </w:rPr>
      </w:r>
      <w:r>
        <w:rPr>
          <w:lang w:val="fr_FR" w:bidi="fr_FR"/>
        </w:rPr>
        <w:t>. En outre, les croyants ne doivent rien faire qui rende plus difficile pour un autre croyant dans l'Église de suivre Jésus et de lui obéir.</w:t>
      </w:r>
    </w:p>
    <w:p>
      <w:pPr/>
      <w:r>
        <w:rPr>
          <w:lang w:val="fr_FR" w:bidi="fr_FR"/>
        </w:rPr>
      </w:r>
      <w:r>
        <w:rPr>
          <w:lang w:val="fr_FR" w:bidi="fr_FR"/>
        </w:rPr>
        <w:t>. Les croyants doivent faire ce que Paul fait. Paul essaie de ne pas offenser personne. Paul ne veut blesser les sentiments de personne ou mettre personne en colère. Paul essaie toujours de plaire aux autres ou de les rendre heureux. Paul ne pense pas à ce qui est bon pour lui. Paul pense à ce qui est bon pour les autres personnes. Paul fait cela parce qu'il veut que beaucoup de personnes apprennent à connaître Jésus et il veut que Dieu sauve ces personnes. . En pensant tant aux autres, Paul suit l'exemple de Jésus. And Et Paul veut que les croyants de Corinthe suivent son exemple.</w:t>
      </w:r>
    </w:p>
    <w:p>
      <w:pPr/>
      <w:r>
        <w:rPr>
          <w:lang w:val="fr_FR" w:bidi="fr_FR"/>
        </w:rPr>
      </w:r>
      <w:r>
        <w:rPr>
          <w:lang w:val="fr_FR" w:bidi="fr_FR"/>
        </w:rPr>
        <w:t>Arrêtez-vous ici et faites cette activité : Jouez à un jeu. Demandez à une personne de se tenir quelque part où le reste du groupe ne peut pas la voir. Demandez à une autre personne de se tenir quelque part où elle peut voir la première personne et peut aussi voir le reste du groupe. Par exemple, une personne se tient à l'extérieur, une autre personne se tient à l'intérieur de la porte et le reste des personnes se tiennent à l'intérieur. Ensuite, demandez à la personne qui est à l'extérieur d'effectuer certaines actions. Peu importe ce que cette personne fait, la personne au milieu doit faire la même chose. Et puis le reste des gens doit faire ce qu'ils voient la personne au milieu faire. Mettez cet audio en pause ici.</w:t>
      </w:r>
    </w:p>
    <w:p>
      <w:pPr/>
      <w:r>
        <w:rPr>
          <w:lang w:val="fr_FR" w:bidi="fr_FR"/>
        </w:rPr>
      </w:r>
      <w:r>
        <w:rPr>
          <w:lang w:val="fr_FR" w:bidi="fr_FR"/>
        </w:rPr>
        <w:t xml:space="preserve"> Maintenant, que vous avez fait ce jeu, vous pouvez penser à Jésus étant la personne à l'extérieur. Paul est la personne au milieu. Paul fait ce qu'il voit Jésus faire. Les autres personnes sont les croyants à Corinthe. Ces personnes voient ce que Paul fait et ces personnes font la même chose que Paul.</w:t>
      </w:r>
    </w:p>
    <w:p>
      <w:pPr/>
      <w:r>
        <w:rPr>
          <w:lang w:val="fr_FR" w:bidi="fr_FR"/>
        </w:rPr>
      </w:r>
      <w:r>
        <w:rPr>
          <w:lang w:val="fr_FR" w:bidi="fr_FR"/>
        </w:rPr>
        <w:t>Maintenant, le groupe doit créer un scénario d'images, dessiner ou utiliser des objets pour visualiser le passage et les actions qui s'y trouvent.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10:23–11:1 dans la traduction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Ce passage comporte une scène.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 qui pensent qu'ils peuvent faire n'importe quoi</w:t>
      </w:r>
    </w:p>
    <w:p>
      <w:pPr>
        <w:pStyle w:val="ListBullet"/>
        <w:spacing w:line="240" w:lineRule="auto"/>
        <w:ind w:left="720"/>
      </w:pPr>
      <w:r>
        <w:rPr>
          <w:lang w:val="fr_FR" w:bidi="fr_FR"/>
        </w:rPr>
      </w:r>
      <w:r>
        <w:rPr>
          <w:lang w:val="fr_FR" w:bidi="fr_FR"/>
        </w:rPr>
        <w:t>Les croyants de Corinthe qui pensent qu'il n'est pas bon de manger la nourriture qui a été offerte aux idoles</w:t>
      </w:r>
    </w:p>
    <w:p>
      <w:pPr>
        <w:pStyle w:val="ListBullet"/>
        <w:spacing w:line="240" w:lineRule="auto"/>
        <w:ind w:left="720"/>
      </w:pPr>
      <w:r>
        <w:rPr>
          <w:lang w:val="fr_FR" w:bidi="fr_FR"/>
        </w:rPr>
      </w:r>
      <w:r>
        <w:rPr>
          <w:lang w:val="fr_FR" w:bidi="fr_FR"/>
        </w:rPr>
        <w:t>Les personnes qui achètent et vendent sur le marché</w:t>
      </w:r>
    </w:p>
    <w:p>
      <w:pPr>
        <w:pStyle w:val="ListBullet"/>
        <w:spacing w:line="240" w:lineRule="auto"/>
        <w:ind w:left="720"/>
      </w:pPr>
      <w:r>
        <w:rPr>
          <w:lang w:val="fr_FR" w:bidi="fr_FR"/>
        </w:rPr>
      </w:r>
      <w:r>
        <w:rPr>
          <w:lang w:val="fr_FR" w:bidi="fr_FR"/>
        </w:rPr>
        <w:t>Un païen qui invite un croyant au dîner</w:t>
      </w:r>
    </w:p>
    <w:p>
      <w:pPr>
        <w:pStyle w:val="ListBullet"/>
        <w:spacing w:line="240" w:lineRule="auto"/>
        <w:ind w:left="720"/>
      </w:pPr>
      <w:r>
        <w:rPr>
          <w:lang w:val="fr_FR" w:bidi="fr_FR"/>
        </w:rPr>
      </w:r>
      <w:r>
        <w:rPr>
          <w:lang w:val="fr_FR" w:bidi="fr_FR"/>
        </w:rPr>
        <w:t>Les Grecs ou les non croyants qui ne connaissent pas le Christ</w:t>
      </w:r>
    </w:p>
    <w:p>
      <w:pPr>
        <w:pStyle w:val="ListBullet"/>
        <w:spacing w:line="240" w:lineRule="auto"/>
        <w:ind w:left="720"/>
      </w:pPr>
      <w:r>
        <w:rPr>
          <w:lang w:val="fr_FR" w:bidi="fr_FR"/>
        </w:rPr>
      </w:r>
      <w:r>
        <w:rPr>
          <w:lang w:val="fr_FR" w:bidi="fr_FR"/>
        </w:rPr>
        <w:t>Juifs</w:t>
      </w:r>
    </w:p>
    <w:p>
      <w:pPr>
        <w:pStyle w:val="ListBullet"/>
        <w:spacing w:line="240" w:lineRule="auto"/>
        <w:ind w:left="720"/>
      </w:pPr>
      <w:r>
        <w:rPr>
          <w:lang w:val="fr_FR" w:bidi="fr_FR"/>
        </w:rPr>
      </w:r>
      <w:r>
        <w:rPr>
          <w:lang w:val="fr_FR" w:bidi="fr_FR"/>
        </w:rPr>
        <w:t>Les chrétiens, qui sont l'Église de Dieu</w:t>
      </w:r>
    </w:p>
    <w:p>
      <w:pPr>
        <w:pStyle w:val="ListBullet"/>
        <w:spacing w:line="240" w:lineRule="auto"/>
        <w:ind w:left="720"/>
      </w:pPr>
      <w:r>
        <w:rPr>
          <w:lang w:val="fr_FR" w:bidi="fr_FR"/>
        </w:rPr>
      </w:r>
      <w:r>
        <w:rPr>
          <w:lang w:val="fr_FR" w:bidi="fr_FR"/>
        </w:rPr>
        <w:t>Le Christ, le Seigneur</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Faites deux fois la mise en scène du passage en groupe.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Tout d'abord, mettez en scène que les gens achètent de la nourriture au marché.</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achètent de la nourriture : « Que pensez-vous ou que ressentez-vous ? » Les gens peuvent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 xml:space="preserve">Mettez en scène qu'un non croyant invite certains croyants pour un repas dans la maison de l'incrédule. Mettez en scène qu'ils commencent à manger, mais ensuite quelqu'un d'autre dit aux croyants que la nourriture a été sacrifiée aux idoles. Une personne peut décider de ne pas manger la nourriture et l'autre personne peut décider de continuer à manger.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 à la personne qui continue de manger : à quoi penses-tu ou que ressens tu? La personne pourrait répondre en disant des choses comme :</w:t>
      </w:r>
    </w:p>
    <w:p>
      <w:pPr>
        <w:pStyle w:val="ListBullet"/>
        <w:spacing w:line="240" w:lineRule="auto"/>
        <w:ind w:left="720"/>
      </w:pPr>
      <w:r>
        <w:rPr>
          <w:lang w:val="fr_FR" w:bidi="fr_FR"/>
        </w:rPr>
      </w:r>
      <w:r>
        <w:rPr>
          <w:lang w:val="fr_FR" w:bidi="fr_FR"/>
        </w:rPr>
        <w:t>Demande à la personne qui continue de manger : à quoi penses-tu ou que ressens tu? La personne pourrait répondre en disant des choses comme :</w:t>
      </w:r>
    </w:p>
    <w:p>
      <w:pPr>
        <w:pStyle w:val="ListBullet"/>
        <w:spacing w:line="240" w:lineRule="auto"/>
        <w:ind w:left="720"/>
      </w:pPr>
      <w:r>
        <w:rPr>
          <w:lang w:val="fr_FR" w:bidi="fr_FR"/>
        </w:rPr>
      </w:r>
      <w:r>
        <w:rPr>
          <w:lang w:val="fr_FR" w:bidi="fr_FR"/>
        </w:rPr>
        <w:t>Demandez à la personne qui a dit aux autres personnes que la nourriture a été offerte aux idoles : « Que penses-tu ou que ressens tu ? » La personne pourrait répondre en disant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Vous pourriez maintenant mettre en scène la conversation que les croyants orgueilleux ont avec Paul. D'autre part, les autres personnes peuvent faire les actions pour acheter et manger de la nourriture.</w:t>
      </w:r>
    </w:p>
    <w:p>
      <w:pPr/>
      <w:r>
        <w:rPr>
          <w:lang w:val="fr_FR" w:bidi="fr_FR"/>
        </w:rPr>
      </w:r>
      <w:r>
        <w:rPr>
          <w:lang w:val="fr_FR" w:bidi="fr_FR"/>
        </w:rPr>
        <w:t>Mettez en scène que les croyants orgueilleux disent : « Nous pouvons faire tout ce que nous voulons ! » Paul répond : « Mais tout n'est pas bon à faire. » Les croyants disent : « Nous pouvons faire tout ce que nous voulons !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des croyants : « Que ressentez-vous ou pensez-vous ? » Les personnes pourraient répondre en disant des choses comme :</w:t>
      </w:r>
    </w:p>
    <w:p>
      <w:pPr>
        <w:pStyle w:val="ListBullet"/>
        <w:spacing w:line="240" w:lineRule="auto"/>
        <w:ind w:left="720"/>
      </w:pPr>
      <w:r>
        <w:rPr>
          <w:lang w:val="fr_FR" w:bidi="fr_FR"/>
        </w:rPr>
      </w:r>
      <w:r>
        <w:rPr>
          <w:lang w:val="fr_FR" w:bidi="fr_FR"/>
        </w:rPr>
        <w:t>Continuez avec le drame.</w:t>
      </w:r>
    </w:p>
    <w:p>
      <w:pPr/>
      <w:r>
        <w:rPr>
          <w:lang w:val="fr_FR" w:bidi="fr_FR"/>
        </w:rPr>
      </w:r>
      <w:r>
        <w:rPr>
          <w:lang w:val="fr_FR" w:bidi="fr_FR"/>
        </w:rPr>
        <w:t xml:space="preserve">Paul répond : « Mais tout n'aidera pas les autres personnes. Vous ne devez pas juste penser à ce qui est bon pour vous. Vous devez penser à ce qui est bon pour les autres personnes. Vous pouvez manger tout ce que vous achetez sur le marché. Vous ne devez pas vous inquiéter si la nourriture a été offerte aux idoles. Tout nourriture dans le monde appartient à Dieu Et si un païen vous demande de venir pour le dîner, vous n'avez pas à vous inquiéter pour la nourriture non plus. Vous pouvez juste le manger. Mais si un autre croyant voit cela et vous dit que la nourriture a été offerte aux idoles, vous devez arrêter de manger ! Vous devez vous arrêter non parce que vous pensez que c'est mal, mais parce que l'autre personne pense que c'est mal."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personnes qui jouent le rôle des croyants : « Que ressentez-vous ou pensez-vous ? » Les gens peuvent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Les croyants répondent : « Mais je suis libre de manger ce que je veux ! Pourquoi dois-je abandonner ma liberté si quelqu'un d'autre a l'impression que ce que je fais est mal ? Je remercie Dieu pour la nourriture que je mange. Pourquoi quelqu'un devrait-il ensuite dire que j'ai tort ?</w:t>
      </w:r>
    </w:p>
    <w:p>
      <w:pPr/>
      <w:r>
        <w:rPr>
          <w:lang w:val="fr_FR" w:bidi="fr_FR"/>
        </w:rPr>
      </w:r>
      <w:r>
        <w:rPr>
          <w:lang w:val="fr_FR" w:bidi="fr_FR"/>
        </w:rPr>
        <w:t>Paul répond : « Vous devez tout faire pour la gloire de Dieu. Mangez si cela donne la gloire à Dieu, mais ne mangez pas si cela n'apporte pas la gloire à Dieu. Les choses que vous faites ne doivent pas contrarier les Juifs ou les païens et les choses que vous faites ne doivent certainement pas contrarier les autres croyants. Vous devez faire ce que je fais. J'essaie toujours de plaire aux autres personnes. Je ne veux pas faire les choses qui sont bonnes pour moi, mais je veux faire des choses qui sont bonnes pour les autres personnes. Je fais cela parce que je veux que Dieu sauve beaucoup de personnes. Je fais ce que le Christ fait. Vous devez faire ce que je fais.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Que ressens-tu? » ou « À quoi penses-tu? » La personne pourrait répondre en disant des choses comme :</w:t>
      </w:r>
    </w:p>
    <w:p>
      <w:pPr>
        <w:pStyle w:val="ListBullet"/>
        <w:spacing w:line="240" w:lineRule="auto"/>
        <w:ind w:left="720"/>
      </w:pPr>
      <w:r>
        <w:rPr>
          <w:lang w:val="fr_FR" w:bidi="fr_FR"/>
        </w:rPr>
      </w:r>
      <w:r>
        <w:rPr>
          <w:lang w:val="fr_FR" w:bidi="fr_FR"/>
        </w:rPr>
        <w:t>Demandez aux personnes qui jouent le rôle des croyants : « Que ressentez-vous ou pensez-vous ? » Les gens peuvent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 xml:space="preserve">Écoutez une version audio de 1 Corinthiens 10:23–11:1 dans la traduction la plus facile à comprendre. </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 . Les croyants de Corinthe disent que tout est </w:t>
      </w:r>
      <w:r>
        <w:rPr>
          <w:b/>
          <w:lang w:val="fr_FR" w:bidi="fr_FR"/>
        </w:rPr>
        <w:t>permis</w:t>
      </w:r>
      <w:r>
        <w:rPr>
          <w:lang w:val="fr_FR" w:bidi="fr_FR"/>
        </w:rPr>
        <w:t xml:space="preserve">. Les croyants signifie que selon la loi, les croyants peuvent faire ce qu'ils veulent. Les croyants ne pensent probablement pas à une loi particulière, comme la loi de Dieu ou la loi du pays. Les croyants veulent juste dire qu'il n'y a pas de règle du tout qui dit que les croyants </w:t>
      </w:r>
      <w:r>
        <w:rPr>
          <w:b/>
          <w:lang w:val="fr_FR" w:bidi="fr_FR"/>
        </w:rPr>
        <w:t>ne peuvent</w:t>
      </w:r>
      <w:r>
        <w:rPr>
          <w:lang w:val="fr_FR" w:bidi="fr_FR"/>
        </w:rPr>
        <w:t xml:space="preserve"> rien faire.</w:t>
      </w:r>
    </w:p>
    <w:p>
      <w:pPr/>
      <w:r>
        <w:rPr>
          <w:lang w:val="fr_FR" w:bidi="fr_FR"/>
        </w:rPr>
      </w:r>
      <w:r>
        <w:rPr>
          <w:lang w:val="fr_FR" w:bidi="fr_FR"/>
        </w:rPr>
        <w:t xml:space="preserve"> Paul dit que tout n'est pas utile ou </w:t>
      </w:r>
      <w:r>
        <w:rPr>
          <w:b/>
          <w:lang w:val="fr_FR" w:bidi="fr_FR"/>
        </w:rPr>
        <w:t>bénéfique</w:t>
      </w:r>
      <w:r>
        <w:rPr>
          <w:lang w:val="fr_FR" w:bidi="fr_FR"/>
        </w:rPr>
        <w:t>. Quelque chose d'bénéfique signifie faire du bien. Dans le chapitre 6, le verset 12 de cette lettre, Paul utilise presque exactement cette même phrase. . Dans ce passage, Paul parlait aux personnes qui pensaient qu'il était acceptable de coucher avec une prostituée. Utilisez la même expression que celle que vous avez utilisée dans ce passage.</w:t>
      </w:r>
    </w:p>
    <w:p>
      <w:pPr/>
      <w:r>
        <w:rPr>
          <w:lang w:val="fr_FR" w:bidi="fr_FR"/>
        </w:rPr>
      </w:r>
      <w:r>
        <w:rPr>
          <w:lang w:val="fr_FR" w:bidi="fr_FR"/>
        </w:rPr>
        <w:t xml:space="preserve">Paul . Paul utilise la langue spéciale de </w:t>
      </w:r>
      <w:r>
        <w:rPr>
          <w:b/>
          <w:lang w:val="fr_FR" w:bidi="fr_FR"/>
        </w:rPr>
        <w:t>la construction des gens</w:t>
      </w:r>
      <w:r>
        <w:rPr>
          <w:lang w:val="fr_FR" w:bidi="fr_FR"/>
        </w:rPr>
        <w:t>. Si vous édifiez une personne, vous l'aidez à devenir plus forte spirituellement. . Vous aidez cette personne à avoir plus de foi et à faire plus de ce que Dieu veut. Paul a utilisé les mêmes mots quand il a commencé son enseignement dans le chapitre huit sur le fait de manger de la nourriture offerte aux idoles. Utilisez les mêmes mots ou expressions que ceux que vous avez utilisés.</w:t>
      </w:r>
    </w:p>
    <w:p>
      <w:pPr/>
      <w:r>
        <w:rPr>
          <w:lang w:val="fr_FR" w:bidi="fr_FR"/>
        </w:rPr>
      </w:r>
      <w:r>
        <w:rPr>
          <w:lang w:val="fr_FR" w:bidi="fr_FR"/>
        </w:rPr>
        <w:t xml:space="preserve">Le </w:t>
      </w:r>
      <w:r>
        <w:rPr>
          <w:b/>
          <w:lang w:val="fr_FR" w:bidi="fr_FR"/>
        </w:rPr>
        <w:t>marché</w:t>
      </w:r>
      <w:r>
        <w:rPr>
          <w:lang w:val="fr_FR" w:bidi="fr_FR"/>
        </w:rPr>
        <w:t xml:space="preserve"> est un endroit où les gens achètent et vendent des choses. Les gens peuvent manger les choses qu'ils achètent sur le lieu du marché sans mettre en question leur </w:t>
      </w:r>
      <w:r>
        <w:rPr>
          <w:b/>
          <w:lang w:val="fr_FR" w:bidi="fr_FR"/>
        </w:rPr>
        <w:t>conscience</w:t>
      </w:r>
      <w:r>
        <w:rPr>
          <w:lang w:val="fr_FR" w:bidi="fr_FR"/>
        </w:rPr>
        <w:t xml:space="preserve">. Cela signifie que les gens n'ont pas à penser à se demander si c'est bien ou mal. Une conscience est un sentiment de culpabilité que les gens ont à l'intérieur d'eux. Plus tard dans le passage, Paul dit aux croyants orgueilleux que les croyants ne doivent pas manger la nourriture à cause de la conscience de l'autre personne. Cela signifie que les croyants ne doivent pas manger la nourriture si une autre personne a l'impression que manger la nourriture est mal. Si cette personne mangerait la nourriture, cette personne se sentirait coupable d'avoir mangé la nourriture. Utilisez le même mot ou la même expression pour conscience que celui que vous avez utilisé dans les passages précédents. Le mot </w:t>
      </w:r>
      <w:r>
        <w:rPr>
          <w:b/>
          <w:lang w:val="fr_FR" w:bidi="fr_FR"/>
        </w:rPr>
        <w:t>conscience&lt;</w:t>
      </w:r>
      <w:r>
        <w:rPr>
          <w:lang w:val="fr_FR" w:bidi="fr_FR"/>
        </w:rPr>
        <w:t xml:space="preserve"> est dans le glossaire principale.</w:t>
      </w:r>
    </w:p>
    <w:p>
      <w:pPr/>
      <w:r>
        <w:rPr>
          <w:lang w:val="fr_FR" w:bidi="fr_FR"/>
        </w:rPr>
      </w:r>
      <w:r>
        <w:rPr>
          <w:lang w:val="fr_FR" w:bidi="fr_FR"/>
        </w:rPr>
        <w:t xml:space="preserve">Les croyants n'ont pas à s'inquiéter de la nourriture qu'ils mangent, car la </w:t>
      </w:r>
      <w:r>
        <w:rPr>
          <w:b/>
          <w:lang w:val="fr_FR" w:bidi="fr_FR"/>
        </w:rPr>
        <w:t>terre et son abondance</w:t>
      </w:r>
      <w:r>
        <w:rPr>
          <w:lang w:val="fr_FR" w:bidi="fr_FR"/>
        </w:rPr>
        <w:t xml:space="preserve"> appartiennent au Seigneur. Cela signifie que tout ce qui pousse sur la terre appartient à Dieu. La nourriture n'appartient pas aux idoles, mais cette nourriture appartient à Dieu. Dieu est celui qui a créé la nourriture.</w:t>
      </w:r>
    </w:p>
    <w:p>
      <w:pPr/>
      <w:r>
        <w:rPr>
          <w:lang w:val="fr_FR" w:bidi="fr_FR"/>
        </w:rPr>
      </w:r>
      <w:r>
        <w:rPr>
          <w:lang w:val="fr_FR" w:bidi="fr_FR"/>
        </w:rPr>
        <w:t xml:space="preserve"> Arrêtez-vous ici et décidez du mot ou de l'expression que vous allez utiliser pour dire « la terre et tout ce qui y est » dans votre langue. Mettez cet audio en pause ici.</w:t>
      </w:r>
    </w:p>
    <w:p>
      <w:pPr/>
      <w:r>
        <w:rPr>
          <w:lang w:val="fr_FR" w:bidi="fr_FR"/>
        </w:rPr>
      </w:r>
      <w:r>
        <w:rPr>
          <w:lang w:val="fr_FR" w:bidi="fr_FR"/>
        </w:rPr>
        <w:t xml:space="preserve">. Le </w:t>
      </w:r>
      <w:r>
        <w:rPr>
          <w:b/>
          <w:lang w:val="fr_FR" w:bidi="fr_FR"/>
        </w:rPr>
        <w:t>Seigneur</w:t>
      </w:r>
      <w:r>
        <w:rPr>
          <w:lang w:val="fr_FR" w:bidi="fr_FR"/>
        </w:rPr>
        <w:t xml:space="preserve"> se réfère à Dieu ou à Jésus. Un seigneur est quelqu'un qui est maître d'autres personnes, qui a pleine autorité et à qui ces personnes doivent le respect. Dieu est appelé Seigneur parce qu'il a autorité sur le monde entier. Jésus est aussi Seigneur. Utilisez le même mot que celui que vous avez utilisé dans les passages. précédents. Le mot </w:t>
      </w:r>
      <w:r>
        <w:rPr>
          <w:lang w:val="fr_FR" w:bidi="fr_FR"/>
        </w:rPr>
        <w:t>Seigneur</w:t>
      </w:r>
      <w:r>
        <w:rPr>
          <w:lang w:val="fr_FR" w:bidi="fr_FR"/>
        </w:rPr>
        <w:t xml:space="preserve"> est dans le glossaire principal. </w:t>
      </w:r>
    </w:p>
    <w:p>
      <w:pPr/>
      <w:r>
        <w:rPr>
          <w:lang w:val="fr_FR" w:bidi="fr_FR"/>
        </w:rPr>
      </w:r>
      <w:r>
        <w:rPr>
          <w:lang w:val="fr_FR" w:bidi="fr_FR"/>
        </w:rPr>
        <w:t xml:space="preserve">Un </w:t>
      </w:r>
      <w:r>
        <w:rPr>
          <w:b/>
          <w:lang w:val="fr_FR" w:bidi="fr_FR"/>
        </w:rPr>
        <w:t>païen</w:t>
      </w:r>
      <w:r>
        <w:rPr>
          <w:lang w:val="fr_FR" w:bidi="fr_FR"/>
        </w:rPr>
        <w:t xml:space="preserve"> peut inviter un croyant à dîner. Un païen signifie quelqu'un qui ne connaît pas et ne suit pas Jésus. Utilisez le même mot que celui que vous avez utilisé dans les passages. précédents. Pour plus d'informations, le mot </w:t>
      </w:r>
      <w:r>
        <w:rPr>
          <w:lang w:val="fr_FR" w:bidi="fr_FR"/>
        </w:rPr>
        <w:t>croyant</w:t>
      </w:r>
      <w:r>
        <w:rPr>
          <w:lang w:val="fr_FR" w:bidi="fr_FR"/>
        </w:rPr>
        <w:t xml:space="preserve"> est dans le glossaire principal.</w:t>
      </w:r>
    </w:p>
    <w:p>
      <w:pPr/>
      <w:r>
        <w:rPr>
          <w:lang w:val="fr_FR" w:bidi="fr_FR"/>
        </w:rPr>
      </w:r>
      <w:r>
        <w:rPr>
          <w:lang w:val="fr_FR" w:bidi="fr_FR"/>
        </w:rPr>
        <w:t xml:space="preserve">Quelqu'un peut dire à une autre personne qui mange : « Cette nourriture est d'un </w:t>
      </w:r>
      <w:r>
        <w:rPr>
          <w:b/>
          <w:lang w:val="fr_FR" w:bidi="fr_FR"/>
        </w:rPr>
        <w:t>sacrifice</w:t>
      </w:r>
      <w:r>
        <w:rPr>
          <w:lang w:val="fr_FR" w:bidi="fr_FR"/>
        </w:rPr>
        <w:t xml:space="preserve">. » Un sacrifice signifie quelque chose qui a été offert à Dieu, mais dans ce cas, cela signifie de la nourriture qui a été offerte à une idole. Le mot </w:t>
      </w:r>
      <w:r>
        <w:rPr>
          <w:lang w:val="fr_FR" w:bidi="fr_FR"/>
        </w:rPr>
        <w:t>sacrifice</w:t>
      </w:r>
      <w:r>
        <w:rPr>
          <w:lang w:val="fr_FR" w:bidi="fr_FR"/>
        </w:rPr>
        <w:t xml:space="preserve"> est dans le glossaire principal, mais utilisez le même mot ou la même expression que celui que vous avez utilisé dans les passages précédents pour parler de la nourriture offerte aux idoles.</w:t>
      </w:r>
    </w:p>
    <w:p>
      <w:pPr/>
      <w:r>
        <w:rPr>
          <w:lang w:val="fr_FR" w:bidi="fr_FR"/>
        </w:rPr>
      </w:r>
      <w:r>
        <w:rPr>
          <w:lang w:val="fr_FR" w:bidi="fr_FR"/>
        </w:rPr>
        <w:t xml:space="preserve">Peu importe ce que les croyants font, ils doivent faire seulement des choses qui donnent la </w:t>
      </w:r>
      <w:r>
        <w:rPr>
          <w:b/>
          <w:lang w:val="fr_FR" w:bidi="fr_FR"/>
        </w:rPr>
        <w:t>gloire</w:t>
      </w:r>
      <w:r>
        <w:rPr>
          <w:lang w:val="fr_FR" w:bidi="fr_FR"/>
        </w:rPr>
        <w:t xml:space="preserve"> ou l'honneur à Dieu. Utilisez le même mot pour incrédule que celui que vous avez utilisé dans les passages précédents. Le mot </w:t>
      </w:r>
      <w:r>
        <w:rPr>
          <w:lang w:val="fr_FR" w:bidi="fr_FR"/>
        </w:rPr>
        <w:t>gloire</w:t>
      </w:r>
      <w:r>
        <w:rPr>
          <w:lang w:val="fr_FR" w:bidi="fr_FR"/>
        </w:rPr>
        <w:t xml:space="preserve"> est dans le glossaire principal. </w:t>
      </w:r>
    </w:p>
    <w:p>
      <w:pPr/>
      <w:r>
        <w:rPr>
          <w:lang w:val="fr_FR" w:bidi="fr_FR"/>
        </w:rPr>
      </w:r>
      <w:r>
        <w:rPr>
          <w:lang w:val="fr_FR" w:bidi="fr_FR"/>
        </w:rPr>
        <w:t xml:space="preserve">Les croyants ne doivent pas </w:t>
      </w:r>
      <w:r>
        <w:rPr>
          <w:b/>
          <w:lang w:val="fr_FR" w:bidi="fr_FR"/>
        </w:rPr>
        <w:t>donner d'offense</w:t>
      </w:r>
      <w:r>
        <w:rPr>
          <w:lang w:val="fr_FR" w:bidi="fr_FR"/>
        </w:rPr>
        <w:t xml:space="preserve"> aux Juifs, aux Grecs ou à l'Église de Dieu. Cela signifie que les croyants ne doivent pas insulter ou mettre en colère les autres personnes. Les croyants ne doivent pas faire trébucher les autres ou leur causer des dommages spirituels. </w:t>
      </w:r>
    </w:p>
    <w:p>
      <w:pPr/>
      <w:r>
        <w:rPr>
          <w:lang w:val="fr_FR" w:bidi="fr_FR"/>
        </w:rPr>
      </w:r>
      <w:r>
        <w:rPr>
          <w:lang w:val="fr_FR" w:bidi="fr_FR"/>
        </w:rPr>
        <w:t>Arrêtez-vous ici et discutez de la façon dont vous direz que les gens ne doivent pas « offenser » les autres personnes. Mettez cet audio en pause ici.</w:t>
      </w:r>
    </w:p>
    <w:p>
      <w:pPr/>
      <w:r>
        <w:rPr>
          <w:lang w:val="fr_FR" w:bidi="fr_FR"/>
        </w:rPr>
      </w:r>
      <w:r>
        <w:rPr>
          <w:lang w:val="fr_FR" w:bidi="fr_FR"/>
        </w:rPr>
        <w:t xml:space="preserve">. </w:t>
      </w:r>
      <w:r>
        <w:rPr>
          <w:b/>
          <w:lang w:val="fr_FR" w:bidi="fr_FR"/>
        </w:rPr>
        <w:t>Juifs</w:t>
      </w:r>
      <w:r>
        <w:rPr>
          <w:lang w:val="fr_FR" w:bidi="fr_FR"/>
        </w:rPr>
        <w:t xml:space="preserve"> se réfère aux mêmes personnes que les Israélites. Utilisez le même mot que celui que vous avez utilisé dans les passages. précédents. Le mot </w:t>
      </w:r>
      <w:r>
        <w:rPr>
          <w:lang w:val="fr_FR" w:bidi="fr_FR"/>
        </w:rPr>
        <w:t>Juif</w:t>
      </w:r>
      <w:r>
        <w:rPr>
          <w:lang w:val="fr_FR" w:bidi="fr_FR"/>
        </w:rPr>
        <w:t xml:space="preserve"> est dans le glossaire principal. </w:t>
      </w:r>
    </w:p>
    <w:p>
      <w:pPr/>
      <w:r>
        <w:rPr>
          <w:lang w:val="fr_FR" w:bidi="fr_FR"/>
        </w:rPr>
      </w:r>
      <w:r>
        <w:rPr>
          <w:lang w:val="fr_FR" w:bidi="fr_FR"/>
        </w:rPr>
        <w:t xml:space="preserve">Les </w:t>
      </w:r>
      <w:r>
        <w:rPr>
          <w:b/>
          <w:lang w:val="fr_FR" w:bidi="fr_FR"/>
        </w:rPr>
        <w:t>Grecs</w:t>
      </w:r>
      <w:r>
        <w:rPr>
          <w:lang w:val="fr_FR" w:bidi="fr_FR"/>
        </w:rPr>
        <w:t xml:space="preserve"> sont les personnes qui appartiennent au pays appelé Grèce. La ville de Corinthe est en Grèce. La culture grecque a beaucoup influencé les autres pays. Avec le temps, les gens ont appelé Grecs les autres personnes qui ont suivi les coutumes grecques, même quand ces personnes ne sont pas venues du pays de Grèce. Un bon Juif n'adopterait pas la culture grecque, car la culture grecque impliquait d'adorer des idoles. Par conséquent, les gens ont souvent utilisé le mot grec pour parler de toute personne qui n'était pas un Juif. Utilisez le même mot pour temple que celui que vous avez utilisé dans les passages précédents. Pour plus d'informations, sur le terme </w:t>
      </w:r>
      <w:r>
        <w:rPr>
          <w:lang w:val="fr_FR" w:bidi="fr_FR"/>
        </w:rPr>
        <w:t>« grecque »</w:t>
      </w:r>
      <w:r>
        <w:rPr>
          <w:lang w:val="fr_FR" w:bidi="fr_FR"/>
        </w:rPr>
        <w:t>. consultez le glossaire principal.</w:t>
      </w:r>
    </w:p>
    <w:p>
      <w:pPr/>
      <w:r>
        <w:rPr>
          <w:lang w:val="fr_FR" w:bidi="fr_FR"/>
        </w:rPr>
      </w:r>
      <w:r>
        <w:rPr>
          <w:lang w:val="fr_FR" w:bidi="fr_FR"/>
        </w:rPr>
        <w:t>Les gens ne doivent pas offenser à l'</w:t>
      </w:r>
      <w:r>
        <w:rPr>
          <w:b/>
          <w:lang w:val="fr_FR" w:bidi="fr_FR"/>
        </w:rPr>
        <w:t>Église</w:t>
      </w:r>
      <w:r>
        <w:rPr>
          <w:lang w:val="fr_FR" w:bidi="fr_FR"/>
        </w:rPr>
        <w:t xml:space="preserve"> de Dieu. L'Église de Dieu signifie toutes les personnes qui sont croyants ensemble. Les gens ne doivent offenser aucun de leurs compagnons croyants. Paul parle de l'Église de Dieu, parce que Dieu est le maître de l'Église. Utilisez le même mot pour Eglise que celui que vous avez utilisé dans d'autres passages. Le mot </w:t>
      </w:r>
      <w:r>
        <w:rPr>
          <w:lang w:val="fr_FR" w:bidi="fr_FR"/>
        </w:rPr>
        <w:t>Eglise</w:t>
      </w:r>
      <w:r>
        <w:rPr>
          <w:lang w:val="fr_FR" w:bidi="fr_FR"/>
        </w:rPr>
        <w:t xml:space="preserve"> est dans le glossaire principal. </w:t>
      </w:r>
    </w:p>
    <w:p>
      <w:pPr/>
      <w:r>
        <w:rPr>
          <w:lang w:val="fr_FR" w:bidi="fr_FR"/>
        </w:rPr>
      </w:r>
      <w:r>
        <w:rPr>
          <w:lang w:val="fr_FR" w:bidi="fr_FR"/>
        </w:rPr>
        <w:t xml:space="preserve">Paul essaie de plaire à tout le monde pour que Dieu puisse </w:t>
      </w:r>
      <w:r>
        <w:rPr>
          <w:b/>
          <w:lang w:val="fr_FR" w:bidi="fr_FR"/>
        </w:rPr>
        <w:t>sauver</w:t>
      </w:r>
      <w:r>
        <w:rPr>
          <w:lang w:val="fr_FR" w:bidi="fr_FR"/>
        </w:rPr>
        <w:t xml:space="preserve"> ces personnes ou les amener dans une bonne relation avec Dieu. Pour plus d'informations sur le terme </w:t>
      </w:r>
      <w:r>
        <w:rPr>
          <w:lang w:val="fr_FR" w:bidi="fr_FR"/>
        </w:rPr>
        <w:t>« salut »</w:t>
      </w:r>
      <w:r>
        <w:rPr>
          <w:lang w:val="fr_FR" w:bidi="fr_FR"/>
        </w:rPr>
        <w:t>, consultez le glossaire principal.</w:t>
      </w:r>
    </w:p>
    <w:p>
      <w:pPr/>
      <w:r>
        <w:rPr>
          <w:lang w:val="fr_FR" w:bidi="fr_FR"/>
        </w:rPr>
      </w:r>
      <w:r>
        <w:rPr>
          <w:lang w:val="fr_FR" w:bidi="fr_FR"/>
        </w:rPr>
        <w:t>Paul dit aux croyants de Corinthe de l'</w:t>
      </w:r>
      <w:r>
        <w:rPr>
          <w:b/>
          <w:lang w:val="fr_FR" w:bidi="fr_FR"/>
        </w:rPr>
        <w:t>imiter</w:t>
      </w:r>
      <w:r>
        <w:rPr>
          <w:lang w:val="fr_FR" w:bidi="fr_FR"/>
        </w:rPr>
        <w:t xml:space="preserve">. Si vous imiter quelqu'un, vous faites les mêmes choses que cette personne fait. Paul imite le </w:t>
      </w:r>
      <w:r>
        <w:rPr>
          <w:b/>
          <w:lang w:val="fr_FR" w:bidi="fr_FR"/>
        </w:rPr>
        <w:t>Christ</w:t>
      </w:r>
      <w:r>
        <w:rPr>
          <w:lang w:val="fr_FR" w:bidi="fr_FR"/>
        </w:rPr>
        <w:t xml:space="preserve"> et les croyants doivent l'imiter. Quand les croyants imitent Paul, ils imitent aussi le Christ. Utilisez le même mot pour Christ que celui que vous avez utilisé dans les passages précédents. Le mot </w:t>
      </w:r>
      <w:r>
        <w:rPr>
          <w:lang w:val="fr_FR" w:bidi="fr_FR"/>
        </w:rPr>
        <w:t>Christ</w:t>
      </w:r>
      <w:r>
        <w:rPr>
          <w:lang w:val="fr_FR" w:bidi="fr_FR"/>
        </w:rPr>
        <w:t xml:space="preserve"> est dans le glossaire principal.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11:2–16</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11:2–16 et gardez-le dans votre cœur.</w:t>
      </w:r>
    </w:p>
    <w:p>
      <w:pPr/>
      <w:r>
        <w:rPr>
          <w:lang w:val="fr_FR" w:bidi="fr_FR"/>
        </w:rPr>
      </w:r>
      <w:r>
        <w:rPr>
          <w:lang w:val="fr_FR" w:bidi="fr_FR"/>
        </w:rPr>
        <w:t xml:space="preserve">Écoutez la version audio de 1 Corinthiens 11:2–16 trois fois, dans trois traductions différentes, si possible. </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Jésus ou sur le Saint-Esprit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11:2–16 dans la traduction la plus facile à comprendre.</w:t>
      </w:r>
    </w:p>
    <w:p>
      <w:pPr/>
      <w:r>
        <w:rPr>
          <w:lang w:val="fr_FR" w:bidi="fr_FR"/>
        </w:rPr>
      </w:r>
      <w:r>
        <w:rPr>
          <w:lang w:val="fr_FR" w:bidi="fr_FR"/>
        </w:rPr>
        <w:t>Dans le passage précédent, Paul a parlé de la question de la nourriture offerte aux idoles. Paul a dit aux croyants de Corinthe que bien qu'ils aient la liberté dans le Christ, ils doivent honorer Dieu par leur comportement. Les croyants doivent aussi faire ce qui est le meilleur pour les autres personnes plutôt que de penser seulement à eux-mêmes. Paul a encouragé les Corinthiens à suivre son exemple, tout comme lui-même suit l'exemple du Christ.</w:t>
      </w:r>
    </w:p>
    <w:p>
      <w:pPr/>
      <w:r>
        <w:rPr>
          <w:lang w:val="fr_FR" w:bidi="fr_FR"/>
        </w:rPr>
      </w:r>
      <w:r>
        <w:rPr>
          <w:lang w:val="fr_FR" w:bidi="fr_FR"/>
        </w:rPr>
        <w:t>Dans ce passage, Paul aborde la première des nombreuses questions liées au rassemblement pour l'adoration. Paul commence en louant les croyants pour avoir suivi les enseignements ou les traditions qu'il les avait enseignés. Nous ne savons exactement pas de quels enseignements ou de quelles traditions Paul parle. Ensuite, Paul commence à corriger les choses qui ne vont pas bien.</w:t>
      </w:r>
    </w:p>
    <w:p>
      <w:pPr/>
      <w:r>
        <w:rPr>
          <w:lang w:val="fr_FR" w:bidi="fr_FR"/>
        </w:rPr>
      </w:r>
      <w:r>
        <w:rPr>
          <w:lang w:val="fr_FR" w:bidi="fr_FR"/>
        </w:rPr>
        <w:t>Comme pour les passages précédents, la préoccupation principale de Paul est que pendant l'adoration, les gens doivent se comporter d'une manière qui donne la gloire à Dieu. Tout comme Paul dit aux croyants de penser aux autres personnes, Paul veut aussi que les gens soient considérés de la façon dont leurs actions affectent les autres pendant qu'ils adorent Dieu. Les croyants en Jésus doivent être respectueux envers les autres, même si ils ont la liberté dans le Christ et ne sont plus obligé de suivre toutes les lois de Moïse.</w:t>
      </w:r>
    </w:p>
    <w:p>
      <w:pPr/>
      <w:r>
        <w:rPr>
          <w:lang w:val="fr_FR" w:bidi="fr_FR"/>
        </w:rPr>
      </w:r>
      <w:r>
        <w:rPr>
          <w:lang w:val="fr_FR" w:bidi="fr_FR"/>
        </w:rPr>
        <w:t>Vous vous souviendrez que bien que Corinthe soit située dans le pays de Grèce, pendant cette période, les Romains gouvernaient Corinthe. Les gens ont suivi les pratiques culturelles romaines. La façon dont les gens coiffaient leurs cheveux était un symbole de leur comportement sexuel et de leurs attitudes. Une personne avec des cheveux longs était généralement un symbole qu'elle était sexuellement immorale. Si une personne se rasait la tête, c'était un signe que la personne était célibataire ou s'abstenait d'avoir des relations sexuelles avec quiconque. Un homme qui a coupé ses cheveux courts ou une femme qui portait une couverture de la tête ou un voile disait aux gens qu'ils étaient dans une relation sexuelle engagée, probablement en tant que personne mariée.</w:t>
      </w:r>
    </w:p>
    <w:p>
      <w:pPr/>
      <w:r>
        <w:rPr>
          <w:lang w:val="fr_FR" w:bidi="fr_FR"/>
        </w:rPr>
      </w:r>
      <w:r>
        <w:rPr>
          <w:lang w:val="fr_FR" w:bidi="fr_FR"/>
        </w:rPr>
        <w:t>Arrêtez-vous ici et discutez de cette question en groupe : Dans votre culture, que vous dit l'apparence d'une personne sur elle ? Quelles parties de l'apparence d'une personne sont des symboles dans votre culture qui montrent qu'une personne est respectable ? Quels symboles montrent que la personne a un mauvais caractère ? Mettez cet audio en pause ici.</w:t>
      </w:r>
    </w:p>
    <w:p>
      <w:pPr/>
      <w:r>
        <w:rPr>
          <w:lang w:val="fr_FR" w:bidi="fr_FR"/>
        </w:rPr>
      </w:r>
      <w:r>
        <w:rPr>
          <w:lang w:val="fr_FR" w:bidi="fr_FR"/>
        </w:rPr>
        <w:t>La loi romaine protégeait les femmes qui portaient un voile ou une couverture sur la tête. La couverture de la tête était un signe qu'elle était une femme respectable avec l'autodiscipline. Si un homme fait des avances sexuelles vers une femme portant une couverture de tête, les autorités gouvernementales pourraient arrêter l'homme et le punir. Dans cette culture, une femme a montré l'honneur ou le manque de respect envers les personnes proches d'elle en s'habillant et gardant ses cheveux. Si une femme portait une couverture de la tête, elle a honoré son mari, ses enfants, ses parents et ses frères et sœurs. Si une femme ne portait pas une couverture de la tête, elle a apporté la honte et le déshonneur dans sa famille.</w:t>
      </w:r>
    </w:p>
    <w:p>
      <w:pPr/>
      <w:r>
        <w:rPr>
          <w:lang w:val="fr_FR" w:bidi="fr_FR"/>
        </w:rPr>
      </w:r>
      <w:r>
        <w:rPr>
          <w:lang w:val="fr_FR" w:bidi="fr_FR"/>
        </w:rPr>
        <w:t>Les hommes dans la culture romaine ne portaient généralement aucun type de couvrant la tête. Il y a peu d'exceptions à cela. Un homme qui pleurait la mort de quelqu'un pourrait couvrir sa tête. Il est possible que les hommes qui ont fait un sacrifice à un dieu païen puissent aussi couvrir leur tête. Nous ne savons pas pourquoi Paul mentionne la couverture de la tête pour les hommes puisque les hommes ne portaient pas normalement des couvre-tête dans la culture romaine.</w:t>
      </w:r>
    </w:p>
    <w:p>
      <w:pPr/>
      <w:r>
        <w:rPr>
          <w:lang w:val="fr_FR" w:bidi="fr_FR"/>
        </w:rPr>
      </w:r>
      <w:r>
        <w:rPr>
          <w:lang w:val="fr_FR" w:bidi="fr_FR"/>
        </w:rPr>
        <w:t>Paul souligne l'importance des relations au sein de la communauté et l'importance d'avoir une structure dans laquelle les différentes parties de la communauté peuvent se lier les unes aux autres dans l'unité et l'ordre. Paul montre que chaque relation a différents rôles, priorités et responsabilités. Par exemple, un homme est soumis à Christ, une femme est soumise à un homme et le Christ est soumis à Dieu. La chose la plus importante à retenir ici est que tout ce passage parle des relations et de la façon de se montrer honorable les uns aux autres dans les cultures où vous vivez.</w:t>
      </w:r>
    </w:p>
    <w:p>
      <w:pPr/>
      <w:r>
        <w:rPr>
          <w:lang w:val="fr_FR" w:bidi="fr_FR"/>
        </w:rPr>
      </w:r>
      <w:r>
        <w:rPr>
          <w:lang w:val="fr_FR" w:bidi="fr_FR"/>
        </w:rPr>
        <w:t>Paul explique que bien que les hommes et les femmes puissent prier et prophétiser ou donner des messages de Dieu, ils doivent se respecter les uns les autres et les rôles que Dieu leur a donnés. Paul explique que même s'ils sont tous croyants dans la même Église ou le même corps du Christ, ils sont toujours des hommes et femmes distincts. Ils doivent répondre comme des hommes et des femmes dans le Christ. Paul rappelle aux croyants que Dieu a créé l'homme à sa propre image. Dieu crée l'homme pour lui apporter la louange et l'honneur. Dieu a créé la femme de l'homme. La femme est aussi faite à l'image de Dieu, mais la femme reflète aussi la gloire ou l'honneur de l'homme. Paul instruit les gens de s'habiller d'une manière qui n'attire pas l'attention sur eux-mêmes, mais honore Dieu. Paul rappelle aux croyants que les hommes et les femmes ne sont pas indépendants les uns des autres, mais les hommes et les femmes ont besoin les uns des autres. Le plus important est que Dieu donne la vie à tout le monde et à tout.</w:t>
      </w:r>
    </w:p>
    <w:p>
      <w:pPr/>
      <w:r>
        <w:rPr>
          <w:lang w:val="fr_FR" w:bidi="fr_FR"/>
        </w:rPr>
      </w:r>
      <w:r>
        <w:rPr>
          <w:lang w:val="fr_FR" w:bidi="fr_FR"/>
        </w:rPr>
        <w:t>Paul précise que cette instruction n'est pas son opinion, mais représente l'enseignement traditionnel dans toutes les Églises.</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11:2–16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 :</w:t>
      </w:r>
      <w:r>
        <w:rPr>
          <w:lang w:val="fr_FR" w:bidi="fr_FR"/>
        </w:rPr>
        <w:t xml:space="preserve"> Paul loue les croyants de Corinthe pour avoir suivi son enseignement. Paul corrige ensuite les croyants sur la question du respect des rôles et des responsabilités que Dieu a établis. Paul instruit les croyants d'honorer Dieu de la façon dont chaque croyant se présente pendant qu'il prie et prophétise.</w:t>
      </w:r>
    </w:p>
    <w:p>
      <w:pPr/>
      <w:r>
        <w:rPr>
          <w:lang w:val="fr_FR" w:bidi="fr_FR"/>
        </w:rPr>
      </w:r>
      <w:r>
        <w:rPr>
          <w:b/>
          <w:lang w:val="fr_FR" w:bidi="fr_FR"/>
        </w:rPr>
        <w:t>Dans la deuxième partie :</w:t>
      </w:r>
      <w:r>
        <w:rPr>
          <w:lang w:val="fr_FR" w:bidi="fr_FR"/>
        </w:rPr>
        <w:t xml:space="preserve"> Paul affirme les différences entre l'homme et la femme. Paul dit que l'homme est fait à l'image de Dieu et reflète la gloire de Dieu. Dieu a fait la première femme du premier homme, la femme reflète donc aussi la gloire de Dieu et la gloire de l'homme. À cause de cela, une femme doit se vêtir de manière modeste quand elle adore. Les hommes et les femmes ne sont pas indépendants, mais ont besoin les uns des autres. Dieu a créé à la fois l'homme et la femme.</w:t>
      </w:r>
    </w:p>
    <w:p>
      <w:pPr/>
      <w:r>
        <w:rPr>
          <w:lang w:val="fr_FR" w:bidi="fr_FR"/>
        </w:rPr>
      </w:r>
      <w:r>
        <w:rPr>
          <w:lang w:val="fr_FR" w:bidi="fr_FR"/>
        </w:rPr>
      </w:r>
      <w:r>
        <w:rPr>
          <w:b/>
          <w:lang w:val="fr_FR" w:bidi="fr_FR"/>
        </w:rPr>
        <w:t>Dans la troisième partie :</w:t>
      </w:r>
      <w:r>
        <w:rPr>
          <w:lang w:val="fr_FR" w:bidi="fr_FR"/>
        </w:rPr>
        <w:t xml:space="preserve"> Paul pose deux questions pour mettre en évidence son point. Paul ne s'attend pas à une réponse. Paul dit aux croyants que même si les croyants sont en désaccord, c'est la pratique de l'Église.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hommes dans l'Église de Corinthe</w:t>
      </w:r>
    </w:p>
    <w:p>
      <w:pPr>
        <w:pStyle w:val="ListBullet"/>
        <w:spacing w:line="240" w:lineRule="auto"/>
        <w:ind w:left="720"/>
      </w:pPr>
      <w:r>
        <w:rPr>
          <w:lang w:val="fr_FR" w:bidi="fr_FR"/>
        </w:rPr>
      </w:r>
      <w:r>
        <w:rPr>
          <w:lang w:val="fr_FR" w:bidi="fr_FR"/>
        </w:rPr>
        <w:t>Les femmes dans l'Église de Corinthe</w:t>
      </w:r>
    </w:p>
    <w:p>
      <w:pPr>
        <w:pStyle w:val="ListBullet"/>
        <w:spacing w:line="240" w:lineRule="auto"/>
        <w:ind w:left="720"/>
      </w:pPr>
      <w:r>
        <w:rPr>
          <w:lang w:val="fr_FR" w:bidi="fr_FR"/>
        </w:rPr>
      </w:r>
      <w:r>
        <w:rPr>
          <w:lang w:val="fr_FR" w:bidi="fr_FR"/>
        </w:rPr>
        <w:t>Et les anges</w:t>
      </w:r>
    </w:p>
    <w:p>
      <w:pPr/>
      <w:r>
        <w:rPr>
          <w:lang w:val="fr_FR" w:bidi="fr_FR"/>
        </w:rPr>
      </w:r>
      <w:r>
        <w:rPr>
          <w:lang w:val="fr_FR" w:bidi="fr_FR"/>
        </w:rPr>
        <w:t xml:space="preserve">Paul commence ce passage en louant les croyants de Corinthe pour la façon dont ils ont suivi les enseignements et les traditions qu'il a donnés aux croyants. Paul utilise un mot fort dans lequel il donne pleinement aux croyants de se souvenir de l'enseignement et de le suivre exactement comme il le leur a donné. Cependant, Paul passe ensuite à corriger les croyants pour certaines choses qui ne sont pas appropriées. </w:t>
      </w:r>
    </w:p>
    <w:p>
      <w:pPr/>
      <w:r>
        <w:rPr>
          <w:lang w:val="fr_FR" w:bidi="fr_FR"/>
        </w:rPr>
      </w:r>
      <w:r>
        <w:rPr>
          <w:lang w:val="fr_FR" w:bidi="fr_FR"/>
        </w:rPr>
        <w:t>Arrêtez-vous ici et discutez de la façon dont vous traduirez la transition de la louange à la correction sans rendre la louange plus faible. Mettez cet audio en pause ici.</w:t>
      </w:r>
    </w:p>
    <w:p>
      <w:pPr/>
      <w:r>
        <w:rPr>
          <w:lang w:val="fr_FR" w:bidi="fr_FR"/>
        </w:rPr>
      </w:r>
      <w:r>
        <w:rPr>
          <w:lang w:val="fr_FR" w:bidi="fr_FR"/>
        </w:rPr>
        <w:t>Dans la première partie, Paul dit que le Christ est le chef ou le dirigeant de l'homme, l'homme est le chef ou le dirigeant de la femme et Dieu est le chef ou le dirigeant du Christ. Paul utilise un langage spécial ici. Dans la langue originale, Paul utilise le mot pour « tête » comme dans la tête d'un corps. Paul utilise l'image d'un corps fréquemment dans cette lettre. Dans un passage ultérieur, Paul expliquera comment les diverses parties du corps travaillent ensemble. Paul utilise le mot pour une tête physique d'un corps parce qu'il a plusieurs significations, qui sont toutes importantes dans ce passage. La tête conduit le reste du corps. La tête est la source de vie pour le reste du corps. Un corps ne peut pas fonctionner sans une tête. La tête est la partie supérieure et la plus honorée du corps. La tête a un rôle spécial à l'intérieur du corps. La tête a des responsabilités spéciales au sein du corps.</w:t>
      </w:r>
    </w:p>
    <w:p>
      <w:pPr/>
      <w:r>
        <w:rPr>
          <w:lang w:val="fr_FR" w:bidi="fr_FR"/>
        </w:rPr>
      </w:r>
      <w:r>
        <w:rPr>
          <w:lang w:val="fr_FR" w:bidi="fr_FR"/>
        </w:rPr>
        <w:t>Arrêtez-vous ici et discutez de la façon dont vous traduirez l'idée de la tête pour que les gens comprennent que c'est un rôle spécial qui comprend le leadership, l'honneur et la responsabilité. Parce que la signification exacte de Paul est floue, nous recommandons d'utiliser le mot pour la tête du corps physique d'une personne, si possible. Mettez cet audio en pause ici.</w:t>
      </w:r>
    </w:p>
    <w:p>
      <w:pPr/>
      <w:r>
        <w:rPr>
          <w:lang w:val="fr_FR" w:bidi="fr_FR"/>
        </w:rPr>
      </w:r>
      <w:r>
        <w:rPr>
          <w:lang w:val="fr_FR" w:bidi="fr_FR"/>
        </w:rPr>
        <w:t>Dans ce passage, Paul se réfère à l'homme et à la femme. Dans la langue originale, Paul a utilisé les mots généraux pour une personne masculine et une personne féminine. Certaines traductions ont choisi d'utiliser les mots pour mari et femme quand Paul parle de la relation entre un homme et une femme. Dans la langue originale, il y a seulement un mot pour homme et mari. Il y a aussi un seul mot pour désigner femme et femme. Nous vous recommandons d'utiliser le mot général pour homme et femme dans votre langue.</w:t>
      </w:r>
    </w:p>
    <w:p>
      <w:pPr/>
      <w:r>
        <w:rPr>
          <w:lang w:val="fr_FR" w:bidi="fr_FR"/>
        </w:rPr>
      </w:r>
      <w:r>
        <w:rPr>
          <w:lang w:val="fr_FR" w:bidi="fr_FR"/>
        </w:rPr>
        <w:t>Arrêtez-vous ici et discutez de la façon dont vous allez traduire les mots pour homme et femme dans ce passage. Mettez cet audio en pause ici.</w:t>
      </w:r>
    </w:p>
    <w:p>
      <w:pPr/>
      <w:r>
        <w:rPr>
          <w:lang w:val="fr_FR" w:bidi="fr_FR"/>
        </w:rPr>
      </w:r>
      <w:r>
        <w:rPr>
          <w:lang w:val="fr_FR" w:bidi="fr_FR"/>
        </w:rPr>
        <w:t>Les hommes et les femmes priaient et prophétisaient pendant l'adoration. Paul dit que quand un homme ou une femme prie ou prophétise pendant l'adoration publique, cet homme ou cette femme doit le faire d'une manière qui ne déshonore pas son chef. Dans la culture romaine, la coiffure d'une personne était un symbole de son personnage. Puisque les hommes respectables ne se couvrent pas la tête ou ne portaient pas les cheveux longs, les hommes chrétiens doivent montrer qu'ils sont respectables quand ils prient et prophétisent en ne portant pas un couvre-tête. Cependant, les femmes respectables portaient leurs cheveux longs avec une forme de couverture des cheveux ou de voile. Ainsi, Paul a dit aux femmes chrétiennes qu'elles doivent avoir l'air de femmes respectables quand elles prient et prophétisent, sinon les femmes apporteraient la honte sur leur tête — en d'autres termes, elles apporteraient la honte sur leurs dirigeants et finalement sur le Christ et Dieu.</w:t>
      </w:r>
    </w:p>
    <w:p>
      <w:pPr/>
      <w:r>
        <w:rPr>
          <w:lang w:val="fr_FR" w:bidi="fr_FR"/>
        </w:rPr>
      </w:r>
      <w:r>
        <w:rPr>
          <w:lang w:val="fr_FR" w:bidi="fr_FR"/>
        </w:rPr>
        <w:t>Dans la deuxième partie, Paul rappelle aux Corinthiens la création de l'homme et de la femme. Paul dit que Dieu a fait l'homme à son image et que l'homme reflète la gloire de Dieu. Dieu a fait la première femme du premier homme, la femme reflète donc aussi la gloire de Dieu et la gloire de l'homme. Nous savons d'après l'histoire de la création que Dieu a fait la femme parce que l'homme était seul. Contrairement aux animaux, l'homme n'avait pas une partenaire féminine. Par conséquent, Dieu a fait la femme pour l'homme. Pour ces raisons, une femme doit s'habiller modestement quand elle adore. Paul dit que c'est un signe d'autorité. Il n'est pas clair si la couverture de la tête de la femme est un signe que la femme se soumet à ceux qui ont autorité sur elle ou si sa tenue modeste en tant que femme croyante lui donne l'autorité de prier et de prophétiser en public.</w:t>
      </w:r>
    </w:p>
    <w:p>
      <w:pPr/>
      <w:r>
        <w:rPr>
          <w:lang w:val="fr_FR" w:bidi="fr_FR"/>
        </w:rPr>
      </w:r>
      <w:r>
        <w:rPr>
          <w:lang w:val="fr_FR" w:bidi="fr_FR"/>
        </w:rPr>
        <w:t>Arrêtez-vous ici et discutez de la façon dont vous allez traduire le signe d'autorité dans ce passage. Puisque la signification de Paul est peu claire, traduisez cette idée littéralement sans donner une interprétation. Mettez cet audio en pause ici.</w:t>
      </w:r>
    </w:p>
    <w:p>
      <w:pPr/>
      <w:r>
        <w:rPr>
          <w:lang w:val="fr_FR" w:bidi="fr_FR"/>
        </w:rPr>
      </w:r>
      <w:r>
        <w:rPr>
          <w:lang w:val="fr_FR" w:bidi="fr_FR"/>
        </w:rPr>
        <w:t>Paul mentionne que la femme se couvre la tête à cause des anges qui sont présents quand le peuple de Dieu adore Dieu. Il n'est pas clair pourquoi Paul dit cela. Paul croyait que les anges étaient présents pendant les services d'adoration. Paul croyait probablement que les anges étaient préoccupés par le bon ordre et le comportement dans l'adoration.</w:t>
      </w:r>
    </w:p>
    <w:p>
      <w:pPr/>
      <w:r>
        <w:rPr>
          <w:lang w:val="fr_FR" w:bidi="fr_FR"/>
        </w:rPr>
      </w:r>
      <w:r>
        <w:rPr>
          <w:lang w:val="fr_FR" w:bidi="fr_FR"/>
        </w:rPr>
        <w:t>Après avoir expliqué qu'il y a des différences entre les hommes et les femmes, Paul revient sur le thème des personnes ayant besoin les unes des autres. Paul dit que pour ceux qui appartiennent au Seigneur, les femmes ne sont pas indépendantes ou séparées des hommes et les hommes ne sont pas indépendants des femmes. Paul donne un exemple de cela : Bien que la première femme soit venue d'un homme, tous les autres hommes sont nés d'une femme. Le plus important est que Dieu donne la vie à tout le monde et à tout. Tout vient en fait de Dieu !</w:t>
      </w:r>
    </w:p>
    <w:p>
      <w:pPr/>
      <w:r>
        <w:rPr>
          <w:lang w:val="fr_FR" w:bidi="fr_FR"/>
        </w:rPr>
      </w:r>
      <w:r>
        <w:rPr>
          <w:lang w:val="fr_FR" w:bidi="fr_FR"/>
        </w:rPr>
        <w:t>Dans la troisième partie, Paul pose deux questions auxquelles il ne s'attend pas à ce que les croyants répondent. Paul utilise ces questions pour faire un point fort qui, selon lui, doit être évident pour les croyants de Corinthe. Paul demande : « Est-il approprié pour une femme de prier Dieu avec sa tête non couverte ? La vie quotidienne ne vous enseigne-t-elle pas que si un homme a les cheveux longs, c'est une disgrâce pour cet homme, mais que si une femme a les cheveux longs, ce sont ses cheveux qui lui apportent l'honneur ?</w:t>
      </w:r>
    </w:p>
    <w:p>
      <w:pPr/>
      <w:r>
        <w:rPr>
          <w:lang w:val="fr_FR" w:bidi="fr_FR"/>
        </w:rPr>
      </w:r>
      <w:r>
        <w:rPr>
          <w:lang w:val="fr_FR" w:bidi="fr_FR"/>
        </w:rPr>
        <w:t>Paul espère que les croyants répondront « Non » à la première question et « Oui » à la deuxième question. Dans ces questions, Paul dit que même si les gens ont la liberté dans le Christ, les gens doivent se respecter les uns les autres et honorer la structure ou l'ordre que Dieu a établi.</w:t>
      </w:r>
    </w:p>
    <w:p>
      <w:pPr/>
      <w:r>
        <w:rPr>
          <w:lang w:val="fr_FR" w:bidi="fr_FR"/>
        </w:rPr>
      </w:r>
      <w:r>
        <w:rPr>
          <w:lang w:val="fr_FR" w:bidi="fr_FR"/>
        </w:rPr>
        <w:t>Vous allez vous arrêter ici et discuter de la façon dont vous allez traduire cette parabole. Si vous ne posez pas ces types de questions dans votre culture, vous pouvez traduire les questions par des déclarations fortes. Par exemple :</w:t>
      </w:r>
    </w:p>
    <w:p>
      <w:pPr/>
      <w:r>
        <w:rPr>
          <w:lang w:val="fr_FR" w:bidi="fr_FR"/>
        </w:rPr>
      </w:r>
      <w:r>
        <w:rPr>
          <w:lang w:val="fr_FR" w:bidi="fr_FR"/>
        </w:rPr>
        <w:t xml:space="preserve">Paul précise que ce n'est pas son opinion ou un commandement, mais qu'il représente l'enseignement traditionnel dans toutes les Églises. Quand Paul dit : « Nous n'avons pas d'autre pratique », il n'est pas clair à qui le mot « nous » se réfère. Il est possible que Paul dise qu'il et les autres enseignants qui travaillent avec lui enseignent cela. Une autre possibilité est que Paul se réfère à l'Église où il est actuellement. Paul pourrait se référer aux Églises ou aux chrétiens en général. Une façon possible de traduire ce passage est : « Ni moi, ni les autres Églises de Dieu n'avons d'autre coutume que celle-ci. » </w:t>
      </w:r>
    </w:p>
    <w:p>
      <w:pPr/>
      <w:r>
        <w:rPr>
          <w:lang w:val="fr_FR" w:bidi="fr_FR"/>
        </w:rPr>
      </w:r>
      <w:r>
        <w:rPr>
          <w:lang w:val="fr_FR" w:bidi="fr_FR"/>
        </w:rPr>
        <w:t>Maintenant, le groupe doit créer un scénario d'images, dessiner ou utiliser des objets pour visualiser le passage et les actions qui s'y trouvent.</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11:2–16 dans la traduction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hommes dans l'Église de Corinthe</w:t>
      </w:r>
    </w:p>
    <w:p>
      <w:pPr>
        <w:pStyle w:val="ListBullet"/>
        <w:spacing w:line="240" w:lineRule="auto"/>
        <w:ind w:left="720"/>
      </w:pPr>
      <w:r>
        <w:rPr>
          <w:lang w:val="fr_FR" w:bidi="fr_FR"/>
        </w:rPr>
      </w:r>
      <w:r>
        <w:rPr>
          <w:lang w:val="fr_FR" w:bidi="fr_FR"/>
        </w:rPr>
        <w:t>Les femmes dans l'Église de Corinthe</w:t>
      </w:r>
    </w:p>
    <w:p>
      <w:pPr>
        <w:pStyle w:val="ListBullet"/>
        <w:spacing w:line="240" w:lineRule="auto"/>
        <w:ind w:left="720"/>
      </w:pPr>
      <w:r>
        <w:rPr>
          <w:lang w:val="fr_FR" w:bidi="fr_FR"/>
        </w:rPr>
      </w:r>
      <w:r>
        <w:rPr>
          <w:lang w:val="fr_FR" w:bidi="fr_FR"/>
        </w:rPr>
        <w:t>Et les anges</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Paul dit aux croyants de Corinthe : « Je dois vous le reconnaître parce que vous avez bien gardé en mémoire les enseignements et les traditions que je vous ai donnés. » Mais il y a une chose que je veux vous faire comprendre : le Christ est le chef de l'homme, l'homme est le chef de la femme et Dieu est la tête du Christ. Un homme déshonore son chef s'il prie ou prophétise la tête couverte.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de l'homme corinthien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Paul dit : « Mais une femme déshonore son chef si elle prie ou prophétise la tête découverte. Si une femme refuse de porter une couverture de la tête, elle doit se couper les cheveux ou se raser la tête ! Mais puisque c'est une honte sur elle-même et sa famille qui fera sa propre coupe des cheveux, une femme doit porter une couverture</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femme corinthienne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L'homme ne doit pas se couvrir la tête quand il adore car Dieu a fait l'homme à son image et and l'homme "reflecte la gloire de Dieu ou lui rend honor . ". ". Dieu a fait la première femme du premier homme, la femme reflète donc aussi la gloire de Dieu et la gloire de l'homme. Dieu a fait la femme comme une aide pour l'homme. Pour ces raisons et à cause des anges, une femme doit se vêtir de manière modeste quand elle l'adore comme un signe d'autorité.</w:t>
      </w:r>
    </w:p>
    <w:p>
      <w:pPr/>
      <w:r>
        <w:rPr>
          <w:lang w:val="fr_FR" w:bidi="fr_FR"/>
        </w:rPr>
      </w:r>
      <w:r>
        <w:rPr>
          <w:lang w:val="fr_FR" w:bidi="fr_FR"/>
        </w:rPr>
        <w:t>"En tant que croyants au Seigneur Jésus, la femme n'est pas indépendante de l'homme et l'homme non plus indépendant de la femme. Nous savons cela parce que la première femme était faite de l'homme, maintenant l'homme est né de la femme. Dieu est celui qui a tout créé.</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Réfléchissez à cela : une femme est-elle appropriée de prier Dieu la tête découverte ? Bien sûr que non. La nature des choses ne vous enseigne-t-elle pas que si un homme a des cheveux longs, ce sont ses cheveux qui lui font perdre l'honneur ? la nature des choses ne vous enseigne-t-elle pas que si une femme a les cheveux longs, ce sont ses cheveux qui lui apportent l'honneur ? Dieu a donné à la femme des cheveux long comme couverture Si quelqu'un veut se disputer avec nous et être en désaccord de cette pratique, nous n'avons pas d'autre coutume parmi nous et les autres Églises de Dieu non plus.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femme corinthienne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 xml:space="preserve">Écoutez une version audio de 1 Corinthiens 11:2–16 dans la traduction la plus facile à comprendre. </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aux Corinthiens : « Je vous </w:t>
      </w:r>
      <w:r>
        <w:rPr>
          <w:b/>
          <w:lang w:val="fr_FR" w:bidi="fr_FR"/>
        </w:rPr>
        <w:t>félicite</w:t>
      </w:r>
      <w:r>
        <w:rPr>
          <w:lang w:val="fr_FR" w:bidi="fr_FR"/>
        </w:rPr>
        <w:t xml:space="preserve"> ou je vous adresse une louange. » Paul dit aux Corinthiens qu'ils ont bien fait. Paul donne pleinement aux Corinthiens pour avoir suivi les instructions qu'il leur avait données. Ce n'est pas le même type de louange que quand une personne loue Dieu.</w:t>
      </w:r>
    </w:p>
    <w:p>
      <w:pPr/>
      <w:r>
        <w:rPr>
          <w:lang w:val="fr_FR" w:bidi="fr_FR"/>
        </w:rPr>
      </w:r>
      <w:r>
        <w:rPr>
          <w:lang w:val="fr_FR" w:bidi="fr_FR"/>
        </w:rPr>
        <w:t xml:space="preserve">Arrêtez-vous ici et discutez en groupe du mot ou de l'expression que vous allez utiliser pour traduire </w:t>
      </w:r>
      <w:r>
        <w:rPr>
          <w:b/>
          <w:lang w:val="fr_FR" w:bidi="fr_FR"/>
        </w:rPr>
        <w:t>féliciter</w:t>
      </w:r>
      <w:r>
        <w:rPr>
          <w:lang w:val="fr_FR" w:bidi="fr_FR"/>
        </w:rPr>
        <w:t xml:space="preserve"> ou louer Si vous avez déjà traduit ce mot dans un autre livre de la Bible, utilisez le même mot que vous y avez utilisé. Mettez cet audio en pause ici.</w:t>
      </w:r>
    </w:p>
    <w:p>
      <w:pPr/>
      <w:r>
        <w:rPr>
          <w:lang w:val="fr_FR" w:bidi="fr_FR"/>
        </w:rPr>
      </w:r>
      <w:r>
        <w:rPr>
          <w:lang w:val="fr_FR" w:bidi="fr_FR"/>
        </w:rPr>
        <w:t xml:space="preserve">Paul Paul dit aux croyants que le </w:t>
      </w:r>
      <w:r>
        <w:rPr>
          <w:b/>
          <w:lang w:val="fr_FR" w:bidi="fr_FR"/>
        </w:rPr>
        <w:t>Christ</w:t>
      </w:r>
      <w:r>
        <w:rPr>
          <w:lang w:val="fr_FR" w:bidi="fr_FR"/>
        </w:rPr>
        <w:t xml:space="preserve"> est le chef de tout homme et Dieu est le chef du Christ. Utilisez le même mot pour Christ que celui que vous avez utilisé dans les passages précédents. Recourez-vous au glossaire principal pour plus d'informations sur le mot </w:t>
      </w:r>
      <w:r>
        <w:rPr>
          <w:lang w:val="fr_FR" w:bidi="fr_FR"/>
        </w:rPr>
        <w:t>Christ</w:t>
      </w:r>
      <w:r>
        <w:rPr>
          <w:lang w:val="fr_FR" w:bidi="fr_FR"/>
        </w:rPr>
        <w:t xml:space="preserve"> .</w:t>
      </w:r>
    </w:p>
    <w:p>
      <w:pPr/>
      <w:r>
        <w:rPr>
          <w:lang w:val="fr_FR" w:bidi="fr_FR"/>
        </w:rPr>
      </w:r>
      <w:r>
        <w:rPr>
          <w:lang w:val="fr_FR" w:bidi="fr_FR"/>
        </w:rPr>
        <w:t xml:space="preserve">Paul dit que chaque homme qui </w:t>
      </w:r>
      <w:r>
        <w:rPr>
          <w:b/>
          <w:lang w:val="fr_FR" w:bidi="fr_FR"/>
        </w:rPr>
        <w:t>prie</w:t>
      </w:r>
      <w:r>
        <w:rPr>
          <w:lang w:val="fr_FR" w:bidi="fr_FR"/>
        </w:rPr>
        <w:t xml:space="preserve"> ou </w:t>
      </w:r>
      <w:r>
        <w:rPr>
          <w:b/>
          <w:lang w:val="fr_FR" w:bidi="fr_FR"/>
        </w:rPr>
        <w:t>prophétise</w:t>
      </w:r>
      <w:r>
        <w:rPr>
          <w:lang w:val="fr_FR" w:bidi="fr_FR"/>
        </w:rPr>
        <w:t xml:space="preserve"> la tête couverte déshonore son chef. Quand une personne prie, cette personne parle avec Dieu. Une personne peut prier en public ou en privé. Dans ce passage, Paul parle de la prière dans le culte public.</w:t>
      </w:r>
    </w:p>
    <w:p>
      <w:pPr/>
      <w:r>
        <w:rPr>
          <w:lang w:val="fr_FR" w:bidi="fr_FR"/>
        </w:rPr>
      </w:r>
      <w:r>
        <w:rPr>
          <w:lang w:val="fr_FR" w:bidi="fr_FR"/>
        </w:rPr>
        <w:t xml:space="preserve">Arrêtez-vous ici et discutez en groupe de la Parole ou de l'expression que vous allez utiliser pour </w:t>
      </w:r>
      <w:r>
        <w:rPr>
          <w:b/>
          <w:lang w:val="fr_FR" w:bidi="fr_FR"/>
        </w:rPr>
        <w:t>prier</w:t>
      </w:r>
      <w:r>
        <w:rPr>
          <w:lang w:val="fr_FR" w:bidi="fr_FR"/>
        </w:rPr>
        <w:t xml:space="preserve">. Pour plus d'informations, sur le terme </w:t>
      </w:r>
      <w:r>
        <w:rPr>
          <w:lang w:val="fr_FR" w:bidi="fr_FR"/>
        </w:rPr>
        <w:t>« prier »</w:t>
      </w:r>
      <w:r>
        <w:rPr>
          <w:lang w:val="fr_FR" w:bidi="fr_FR"/>
        </w:rPr>
        <w:t>. consultez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La </w:t>
      </w:r>
      <w:r>
        <w:rPr>
          <w:b/>
          <w:lang w:val="fr_FR" w:bidi="fr_FR"/>
        </w:rPr>
        <w:t>prophétie</w:t>
      </w:r>
      <w:r>
        <w:rPr>
          <w:lang w:val="fr_FR" w:bidi="fr_FR"/>
        </w:rPr>
        <w:t xml:space="preserve"> est quand une personne donne un message de Dieu. Par le Saint-Esprit, Dieu donne à un croyant une connaissance spéciale ou un discernement pour le bien de l'Église. La personne peut donner une prophétie qui donne un enseignement, un avertissement ou un message sur l'avenir.</w:t>
      </w:r>
    </w:p>
    <w:p>
      <w:pPr/>
      <w:r>
        <w:rPr>
          <w:lang w:val="fr_FR" w:bidi="fr_FR"/>
        </w:rPr>
      </w:r>
      <w:r>
        <w:rPr>
          <w:lang w:val="fr_FR" w:bidi="fr_FR"/>
        </w:rPr>
        <w:t xml:space="preserve">Arrêtez-vous ici et discutez en groupe du mot ou de l'expression que vous allez utiliser pour traduire </w:t>
      </w:r>
      <w:r>
        <w:rPr>
          <w:b/>
          <w:lang w:val="fr_FR" w:bidi="fr_FR"/>
        </w:rPr>
        <w:t>«prophétie</w:t>
      </w:r>
      <w:r>
        <w:rPr>
          <w:lang w:val="fr_FR" w:bidi="fr_FR"/>
        </w:rPr>
        <w:t xml:space="preserve">». Pour plus d'informations, sur </w:t>
      </w:r>
      <w:r>
        <w:rPr>
          <w:lang w:val="fr_FR" w:bidi="fr_FR"/>
        </w:rPr>
        <w:t>« prophétie »</w:t>
      </w:r>
      <w:r>
        <w:rPr>
          <w:lang w:val="fr_FR" w:bidi="fr_FR"/>
        </w:rPr>
        <w:t>. consultez le glossaire principal. Si vous avez déjà traduit ce mot dans un autre livre de la Bible, utilisez le même mot que vous y avez utilisé. Mettez cet audio en pause ici.</w:t>
      </w:r>
    </w:p>
    <w:p>
      <w:pPr/>
      <w:r>
        <w:rPr>
          <w:lang w:val="fr_FR" w:bidi="fr_FR"/>
        </w:rPr>
      </w:r>
      <w:r>
        <w:rPr>
          <w:lang w:val="fr_FR" w:bidi="fr_FR"/>
        </w:rPr>
        <w:t>Paul Paul rappelle aux croyants que l'homme est l'image et la gloire de Dieu. Dieu a créé toutes les personnes à l'</w:t>
      </w:r>
      <w:r>
        <w:rPr>
          <w:b/>
          <w:lang w:val="fr_FR" w:bidi="fr_FR"/>
        </w:rPr>
        <w:t>image de Dieu</w:t>
      </w:r>
      <w:r>
        <w:rPr>
          <w:lang w:val="fr_FR" w:bidi="fr_FR"/>
        </w:rPr>
        <w:t>. Cela ne signifie pas que les gens ressemblent physiquement à Dieu. Cela signifie que Dieu a créé l'homme avec les mêmes qualités que lui, comme la capacité de penser, d'aimer, d'apprécier de belles choses, de créer et de faire du bien. Les gens représentent Dieu sur la terre.</w:t>
      </w:r>
    </w:p>
    <w:p>
      <w:pPr/>
      <w:r>
        <w:rPr>
          <w:lang w:val="fr_FR" w:bidi="fr_FR"/>
        </w:rPr>
      </w:r>
      <w:r>
        <w:rPr>
          <w:lang w:val="fr_FR" w:bidi="fr_FR"/>
        </w:rPr>
        <w:t xml:space="preserve">Arrêtez-vous ici et discutez en groupe du mot ou de l'expression que vous allez utiliser pour « image de Dieu ». Pour plus d'informations sur </w:t>
      </w:r>
      <w:r>
        <w:rPr>
          <w:lang w:val="fr_FR" w:bidi="fr_FR"/>
        </w:rPr>
        <w:t>image de Dieu</w:t>
      </w:r>
      <w:r>
        <w:rPr>
          <w:lang w:val="fr_FR" w:bidi="fr_FR"/>
        </w:rPr>
        <w:t>, consultez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Dieu a fait l'homme pour refléter sa </w:t>
      </w:r>
      <w:r>
        <w:rPr>
          <w:b/>
          <w:lang w:val="fr_FR" w:bidi="fr_FR"/>
        </w:rPr>
        <w:t>gloire</w:t>
      </w:r>
      <w:r>
        <w:rPr>
          <w:lang w:val="fr_FR" w:bidi="fr_FR"/>
        </w:rPr>
        <w:t xml:space="preserve">. Quand les gens regardent l'homme, ils peuvent voir la beauté, la grandeur et la puissance de Dieu. De cette manière, l'homme honore Dieu. Utilisez le même mot pour gloire que celui que vous avez utilisé dans les passages précédents. Pour plus d'informations, consultez </w:t>
      </w:r>
      <w:r>
        <w:rPr>
          <w:lang w:val="fr_FR" w:bidi="fr_FR"/>
        </w:rPr>
        <w:t>gloire</w:t>
      </w:r>
      <w:r>
        <w:rPr>
          <w:lang w:val="fr_FR" w:bidi="fr_FR"/>
        </w:rPr>
        <w:t xml:space="preserve"> dans le glossaire principal.</w:t>
      </w:r>
    </w:p>
    <w:p>
      <w:pPr/>
      <w:r>
        <w:rPr>
          <w:lang w:val="fr_FR" w:bidi="fr_FR"/>
        </w:rPr>
      </w:r>
      <w:r>
        <w:rPr>
          <w:lang w:val="fr_FR" w:bidi="fr_FR"/>
        </w:rPr>
        <w:t xml:space="preserve"> Paul a dit que parce qu'une femme reflète la gloire de l'homme et à cause des </w:t>
      </w:r>
      <w:r>
        <w:rPr>
          <w:b/>
          <w:lang w:val="fr_FR" w:bidi="fr_FR"/>
        </w:rPr>
        <w:t>anges</w:t>
      </w:r>
      <w:r>
        <w:rPr>
          <w:lang w:val="fr_FR" w:bidi="fr_FR"/>
        </w:rPr>
        <w:t>, une femme doit avoir un signe d'</w:t>
      </w:r>
      <w:r>
        <w:rPr>
          <w:b/>
          <w:lang w:val="fr_FR" w:bidi="fr_FR"/>
        </w:rPr>
        <w:t>autorité</w:t>
      </w:r>
      <w:r>
        <w:rPr>
          <w:lang w:val="fr_FR" w:bidi="fr_FR"/>
        </w:rPr>
        <w:t xml:space="preserve"> sur sa tête. Les anges sont des êtres spirituels qui sont des serviteurs de Dieu. L'autorité est le droit qu'a une personne de prendre des décisions ou de faire quelque chose. Utilisez le même mot pour anges et autorité que celui que vous avez utilisé dans les passages précédents. Pour plus d'informations, sur les termes « </w:t>
      </w:r>
      <w:r>
        <w:rPr>
          <w:lang w:val="fr_FR" w:bidi="fr_FR"/>
        </w:rPr>
        <w:t>anges</w:t>
      </w:r>
      <w:r>
        <w:rPr>
          <w:lang w:val="fr_FR" w:bidi="fr_FR"/>
        </w:rPr>
        <w:t xml:space="preserve"> ». et "autorité" </w:t>
      </w:r>
      <w:r>
        <w:rPr>
          <w:lang w:val="fr_FR" w:bidi="fr_FR"/>
        </w:rPr>
        <w:t>consultez</w:t>
      </w:r>
      <w:r>
        <w:rPr>
          <w:lang w:val="fr_FR" w:bidi="fr_FR"/>
        </w:rPr>
        <w:t xml:space="preserve"> le glossaire principal.</w:t>
      </w:r>
    </w:p>
    <w:p>
      <w:pPr/>
      <w:r>
        <w:rPr>
          <w:lang w:val="fr_FR" w:bidi="fr_FR"/>
        </w:rPr>
      </w:r>
      <w:r>
        <w:rPr>
          <w:lang w:val="fr_FR" w:bidi="fr_FR"/>
        </w:rPr>
        <w:t xml:space="preserve"> Paul dit que "dans le </w:t>
      </w:r>
      <w:r>
        <w:rPr>
          <w:b/>
          <w:lang w:val="fr_FR" w:bidi="fr_FR"/>
        </w:rPr>
        <w:t>Seigneur</w:t>
      </w:r>
      <w:r>
        <w:rPr>
          <w:lang w:val="fr_FR" w:bidi="fr_FR"/>
        </w:rPr>
        <w:t xml:space="preserve">" ou "parmi le peuple du Seigneur", les femmes ne sont pas indépendantes des hommes et les hommes ne sont pas indépendants des femmes. Dans ce cas, le Seigneur se réfère au Seigneur Jésus. Utilisez le même mot pour Seigneur que celui que vous avez utilisé dans les passages précédents. Pour plus d'informations sur </w:t>
      </w:r>
      <w:r>
        <w:rPr>
          <w:lang w:val="fr_FR" w:bidi="fr_FR"/>
        </w:rPr>
        <w:t>Seigneur</w:t>
      </w:r>
      <w:r>
        <w:rPr>
          <w:lang w:val="fr_FR" w:bidi="fr_FR"/>
        </w:rPr>
        <w:t>, consultez le glossaire principal.</w:t>
      </w:r>
    </w:p>
    <w:p>
      <w:pPr/>
      <w:r>
        <w:rPr>
          <w:lang w:val="fr_FR" w:bidi="fr_FR"/>
        </w:rPr>
      </w:r>
      <w:r>
        <w:rPr>
          <w:lang w:val="fr_FR" w:bidi="fr_FR"/>
        </w:rPr>
        <w:t xml:space="preserve">Paul déclare que c'est la pratique ou la tradition dans les Églises de Dieu Une </w:t>
      </w:r>
      <w:r>
        <w:rPr>
          <w:b/>
          <w:lang w:val="fr_FR" w:bidi="fr_FR"/>
        </w:rPr>
        <w:t>Église</w:t>
      </w:r>
      <w:r>
        <w:rPr>
          <w:lang w:val="fr_FR" w:bidi="fr_FR"/>
        </w:rPr>
        <w:t xml:space="preserve"> est une communauté de disciples de Jésus. Utilisez le même mot pour "Eglise" que celui que vous avez utilisé dans les passages précédents. Pour plus d'informations sur le mot </w:t>
      </w:r>
      <w:r>
        <w:rPr>
          <w:lang w:val="fr_FR" w:bidi="fr_FR"/>
        </w:rPr>
        <w:t>Eglise</w:t>
      </w:r>
      <w:r>
        <w:rPr>
          <w:lang w:val="fr_FR" w:bidi="fr_FR"/>
        </w:rPr>
        <w:t>,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11:17–26</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11:17–26 et mettez-le dans vos cœurs.</w:t>
      </w:r>
    </w:p>
    <w:p>
      <w:pPr/>
      <w:r>
        <w:rPr>
          <w:lang w:val="fr_FR" w:bidi="fr_FR"/>
        </w:rPr>
      </w:r>
      <w:r>
        <w:rPr>
          <w:lang w:val="fr_FR" w:bidi="fr_FR"/>
        </w:rPr>
        <w:t>Écoutez la version audio de 1 Corinthiens 11:17–26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avez aimé dans ce passage ? Arrêtez cet enregistrement ici.</w:t>
      </w:r>
    </w:p>
    <w:p>
      <w:pPr>
        <w:pStyle w:val="ListBullet"/>
        <w:spacing w:line="240" w:lineRule="auto"/>
        <w:ind w:left="720"/>
      </w:pPr>
      <w:r>
        <w:rPr>
          <w:lang w:val="fr_FR" w:bidi="fr_FR"/>
        </w:rPr>
      </w:r>
      <w:r>
        <w:rPr>
          <w:lang w:val="fr_FR" w:bidi="fr_FR"/>
        </w:rPr>
        <w:t>Qu'est-ce qui vous n'aimez pas ou que vous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dit à propos des gens ? Arrêtez cet enregistrement ici.</w:t>
      </w:r>
    </w:p>
    <w:p>
      <w:pPr>
        <w:pStyle w:val="ListBullet"/>
        <w:spacing w:line="240" w:lineRule="auto"/>
        <w:ind w:left="720"/>
      </w:pPr>
      <w:r>
        <w:rPr>
          <w:lang w:val="fr_FR" w:bidi="fr_FR"/>
        </w:rPr>
      </w:r>
      <w:r>
        <w:rPr>
          <w:lang w:val="fr_FR" w:bidi="fr_FR"/>
        </w:rPr>
        <w:t>Quelle est l'incidence de ce passage sur notre vie quotidienne ? Arrêtez cet enregistrement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Écoutez une version audio du passage de 1 Corinthiens 11.17–26 dans la version la plus facile à comprendre. </w:t>
      </w:r>
    </w:p>
    <w:p>
      <w:pPr/>
      <w:r>
        <w:rPr>
          <w:lang w:val="fr_FR" w:bidi="fr_FR"/>
        </w:rPr>
      </w:r>
      <w:r>
        <w:rPr>
          <w:lang w:val="fr_FR" w:bidi="fr_FR"/>
        </w:rPr>
        <w:t>Dans le passage précédent, Paul a donné des instructions sur la façon de s'habiller correctement quand les croyants de Corinthe se rassemblent pour adorer Dieu. Paul dit aux hommes que les hommes ne doivent pas couvrir leur tête pendant l'adoration. Cependant, Paul dit que les femmes doivent couvrir leur tête. Sinon, Paul dit que les femmes apporteront le déshonneur ou la honte à elles-mêmes, à leurs familles et finalement à Dieu. Paul dit aux croyants que les croyants doivent se présenter de manière respectueuse pour que les gens glorifient et honorent Dieu.</w:t>
      </w:r>
    </w:p>
    <w:p>
      <w:pPr/>
      <w:r>
        <w:rPr>
          <w:lang w:val="fr_FR" w:bidi="fr_FR"/>
        </w:rPr>
      </w:r>
      <w:r>
        <w:rPr>
          <w:lang w:val="fr_FR" w:bidi="fr_FR"/>
        </w:rPr>
        <w:t>Dans le dernier passage, Paul a loué les Corinthiens pour avoir suivi les instructions et les traditions qu'il leur a données. Cependant, Paul commence ce passage en disant qu'il ne peut pas louer les Corinthiens pour avoir suivi les enseignements qu'il leur avait donnés concernant la Cène du Seigneur Jésus. Vous vous rappellerez que les croyants se rassemblent pour manger un repas spécial, que les croyants appellent la Cène du Seigneur, pour se rappeler que Dieu a promis aux croyants de les sauver de leurs péchés. Paul a entendu que les Corinthiens sont divisés quand ils mangent ce repas. Paul a probablement obtenu ces informations de personnes qui ont parlé directement avec lui.</w:t>
      </w:r>
    </w:p>
    <w:p>
      <w:pPr/>
      <w:r>
        <w:rPr>
          <w:lang w:val="fr_FR" w:bidi="fr_FR"/>
        </w:rPr>
      </w:r>
      <w:r>
        <w:rPr>
          <w:lang w:val="fr_FR" w:bidi="fr_FR"/>
        </w:rPr>
        <w:t>Arrêtez-vous ici et discutez de cette question en groupe : Quand vous avez des informations importantes à partager avec quelqu’un qui est loin, quelles sont les différentes façons que vous pouvez utiliser pour obtenir ces informations à la personne ? Dans votre culture, laquelle de ces manières les gens font-ils le plus confiance ? Mettez cet audio en pause ici.</w:t>
      </w:r>
    </w:p>
    <w:p>
      <w:pPr/>
      <w:r>
        <w:rPr>
          <w:lang w:val="fr_FR" w:bidi="fr_FR"/>
        </w:rPr>
      </w:r>
      <w:r>
        <w:rPr>
          <w:lang w:val="fr_FR" w:bidi="fr_FR"/>
        </w:rPr>
        <w:t>Paul a dit aux Corinthiens qu'ils se comportent d'une manière qui va contre le but de la Cène du Seigneur. En fait, Paul dit que quand les croyants se rencontrent, leur comportement les uns à l'égard des autres se fait plus de mal qu'il ne s'aide les uns les autres. Paul a répété maintes fois que les croyants doivent s'édifier les uns les autres et travailler pour obtenir le meilleur d'entre eux. Cependant, certains des croyants de Corinthe créent plus de divisions quand ils se rassemblent pour l'adoration. Paul parle d'un autre type de division que celui de suivre différents dirigeants. Certains Corinthiens créent des divisions sur la base de leur statut dans la société ou de l'argent qu'ils ont. Au lieu de prendre soin des uns des autres et de s'honorer les uns des autres, les Corinthiens plus riches traitent les Corinthiens plus pauvres d'une manière honteuse ou déshonorante. Paul n'est pas heureux de la façon dont les Corinthiens agissent et créent la division. Mais Paul admet qu'au moins quand il y a des divisions, tout le monde peut voir clairement qui suit vraiment Dieu et qui ne le fait pas. Paul aurait pu penser à ce que Jésus a dit sur le fait que les gens étaient divisés les uns contre les autres parce qu'ils croyaient en Jésus.</w:t>
      </w:r>
    </w:p>
    <w:p>
      <w:pPr/>
      <w:r>
        <w:rPr>
          <w:lang w:val="fr_FR" w:bidi="fr_FR"/>
        </w:rPr>
      </w:r>
      <w:r>
        <w:rPr>
          <w:lang w:val="fr_FR" w:bidi="fr_FR"/>
        </w:rPr>
        <w:t>Paul dit aux Corinthiens que leur rassemblement n'était pas la Cène du Seigneur parce qu'ils ne s'étaient pas honorés et aimés les uns les autres ou n'avaient pas apporté la gloire à Dieu. Beaucoup de personnes ne pensaient qu'à elles-mêmes. Ces personnes mangeaient et buvaient trop pendant que les autres avaient faim. Pendant ce temps, il était commun que les croyants se rassemblent pour un repas régulier, qui s'est terminé par manger le pain et par boire la coupe de vin de la Cène du Seigneur. À Corinthe, au lieu d'un repas communautaire, tout le monde avait des repas privés pendant un rassemblement de l'Église. Paul a dit aux Corinthiens que s'ils voulaient manger de cette manière, alors les Corinthiens devraient aller et manger dans leurs propres maisons, pas lors d'un rassemblement de l'Église.</w:t>
      </w:r>
    </w:p>
    <w:p>
      <w:pPr/>
      <w:r>
        <w:rPr>
          <w:lang w:val="fr_FR" w:bidi="fr_FR"/>
        </w:rPr>
      </w:r>
      <w:r>
        <w:rPr>
          <w:lang w:val="fr_FR" w:bidi="fr_FR"/>
        </w:rPr>
        <w:t>Paul pose deux questions auxquelles il ne s'attend pas à ce que les Corinthiens répondent. Paul dit : « N'avez-vous pas vos propres maisons pour manger et boire ? » La réponse évidente est « Oui », cela montre donc que Paul parlait probablement aux croyants plus riches puisqu'ils seraient les seuls qui possédaient leurs propres maisons. Nous savons par le Livre des Actes que beaucoup d'Églises se sont rencontrées dans les maisons des gens. Les personnes riches à Corinthe avaient des maisons de style romain, qui comprenaient une salle à manger et un atrium ou une salle de rassemblement. Les gens seraient inclinés pour manger des repas formels, ainsi que selon la taille de la salle à manger, de neuf à 20 personnes pourraient manger dans cette pièce. Selon la coutume romaine, l'hôte faisait asseoir les gens par leur importance dans la communauté. L'hôte servirait aussi une meilleure nourriture à ses invités plus importants. L'atrium était une pièce beaucoup plus grande où les gens se rassemblaient. Environ 50 personnes pourraient se rassembler dans l'atrium. L'atrium est probablement l'endroit où l'Église s'est rencontrée pour l'adoration. Certains érudits croient que les Corinthiens riches venaient tôt pour manger dans la salle à manger de l'hôte. Quand les croyants plus pauvres sont arrivés, ces croyants plus pauvres ne pouvaient pas trouver d'espace dans la salle à manger où les autres personnes faisaient la fête. Les Corinthiens les plus pauvres n'auraient pas été capables de contribuer en fournissant la meilleure nourriture et il semble que les personnes plus riches n'ont pas laissé de nourriture pour les autres personnes.</w:t>
      </w:r>
    </w:p>
    <w:p>
      <w:pPr/>
      <w:r>
        <w:rPr>
          <w:lang w:val="fr_FR" w:bidi="fr_FR"/>
        </w:rPr>
      </w:r>
      <w:r>
        <w:rPr>
          <w:lang w:val="fr_FR" w:bidi="fr_FR"/>
        </w:rPr>
        <w:t>Arrêtez-vous ici et discutez de cette question en groupe : Où les gens mangent-ils normalement dans votre maison ? Combien de personnes peuvent manger confortablement dans cet espace ? Quand vous avez plus de personnes que celles qui ne peuvent entrer dans cette pièce ou cet espace, où vous rassemblez-vous ? Comment décidez-vous qui obtient de la nourriture et qui ne l'a pas ? Mettez cet audio en pause ici.</w:t>
      </w:r>
    </w:p>
    <w:p>
      <w:pPr/>
      <w:r>
        <w:rPr>
          <w:lang w:val="fr_FR" w:bidi="fr_FR"/>
        </w:rPr>
      </w:r>
      <w:r>
        <w:rPr>
          <w:lang w:val="fr_FR" w:bidi="fr_FR"/>
        </w:rPr>
        <w:t>Paul pose ensuite la question : « Méprisez-vous l'Église et humiliez-vous ces personnes qui n'ont rien ? » Paul dit aux Corinthiens que quand un propriétaire ouvre sa maison pour que l'Église adore, ce n'est plus une maison, mais un espace d'adoration. Les gens doivent suivre les règles de la communauté de Dieu plutôt que les règles sociales de la société. Contrairement aux règles sociales ou aux coutumes, qui changent d'un endroit à l'autre, l'Église doit suivre les enseignements de Jésus. Paul répète qu'il ne peut pas louer les Corinthiens pour ce type de comportement.</w:t>
      </w:r>
    </w:p>
    <w:p>
      <w:pPr/>
      <w:r>
        <w:rPr>
          <w:lang w:val="fr_FR" w:bidi="fr_FR"/>
        </w:rPr>
      </w:r>
      <w:r>
        <w:rPr>
          <w:lang w:val="fr_FR" w:bidi="fr_FR"/>
        </w:rPr>
        <w:t>Paul rappelle aux Corinthiens qu'il leur avait déjà enseigné ce que Jésus a instruit concernant la Cène du Seigneur. Paul raconte simplement l'histoire du moment où Jésus a commencé la tradition de la Cène du Seigneur. Paul fait cela pour montrer aux Corinthiens que ce qu'ils faisaient lors de leurs rassemblements ne ressemblait pas à ce que Jésus a fait et a instruit ses disciples de faire. Paul rappelle aux Corinthiens ce qui s'est passé la nuit où l'un des disciples de Jésus l'a trahi. Jésus a mangé un repas de fête, appelé le Repas de la Pâque, avec ses disciples. La Pâque a aidé les gens à se rappeler comment Dieu a sauvé les Israélites de l'esclavage. D'une manière similaire, Jésus a dit aux disciples que ce repas leur rappellerait la façon dont il les a sauvés de l'esclavage au péché. Plus tard, les croyants en Jésus mangeaient régulièrement ce repas ensemble et l'ont appelé la Cène du Seigneur.</w:t>
      </w:r>
    </w:p>
    <w:p>
      <w:pPr/>
      <w:r>
        <w:rPr>
          <w:lang w:val="fr_FR" w:bidi="fr_FR"/>
        </w:rPr>
      </w:r>
      <w:r>
        <w:rPr>
          <w:lang w:val="fr_FR" w:bidi="fr_FR"/>
        </w:rPr>
        <w:t>Arrêtez-vous ici et discutez de cette question en groupe : Quelles célébrations ou quels événements dans votre culture sont des rappels d'un événement passé ? Racontez l'histoire de l'événement passé que vous célébrez. Mettez cet audio en pause ici.</w:t>
      </w:r>
    </w:p>
    <w:p>
      <w:pPr/>
      <w:r>
        <w:rPr>
          <w:lang w:val="fr_FR" w:bidi="fr_FR"/>
        </w:rPr>
      </w:r>
      <w:r>
        <w:rPr>
          <w:lang w:val="fr_FR" w:bidi="fr_FR"/>
        </w:rPr>
        <w:t>Paul a rappelé aux Corinthiens que Jésus a déclaré une nouvelle alliance ou une promesse solennelle entre Dieu et les personnes qui lui ont fait confiance. Les personnes qui ont accepté cette nouvelle alliance sont devenues membres de la communauté de l'alliance. Chaque fois que les croyants participent à la Cène du Seigneur, ils racontent à nouveau l'histoire de la mort du Seigneur Jésus jusqu'à ce que Jésus revienne. Paul a montré à quel point la première Cène du Seigneur était différente de ce que les Corinthiens faisaient. Les Corinthiens n'imitaient pas le Christ dans leurs actions pendant la Cène du Seigneur.</w:t>
      </w:r>
      <w:r>
        <w:rPr>
          <w:lang w:val="fr_FR" w:bidi="fr_FR"/>
        </w:rPr>
      </w:r>
    </w:p>
    <w:p>
      <w:pPr>
        <w:pStyle w:val="Heading3"/>
      </w:pPr>
      <w:r>
        <w:rPr>
          <w:lang w:val="fr_FR" w:bidi="fr_FR"/>
        </w:rPr>
        <w:t>Définir les Scènes</w:t>
      </w:r>
    </w:p>
    <w:p>
      <w:pPr/>
      <w:r>
        <w:rPr>
          <w:lang w:val="fr_FR" w:bidi="fr_FR"/>
        </w:rPr>
      </w:r>
      <w:r>
        <w:rPr>
          <w:lang w:val="fr_FR" w:bidi="fr_FR"/>
        </w:rPr>
        <w:t>Écoutez une version audio du passage de 1 Corinthiens 11.17–26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 :</w:t>
      </w:r>
      <w:r>
        <w:rPr>
          <w:lang w:val="fr_FR" w:bidi="fr_FR"/>
        </w:rPr>
        <w:t xml:space="preserve"> Paul dit aux Corinthiens qu'il ne peut pas louer ou les féliciter pour la façon dont les Corinthiens se rassemblent pour la Cène du Seigneur. Les Corinthiens créent des divisions quand ils se rencontrent. Les Corinthiens créent des divisions quand ils se rencontrent.</w:t>
      </w:r>
    </w:p>
    <w:p>
      <w:pPr/>
      <w:r>
        <w:rPr>
          <w:lang w:val="fr_FR" w:bidi="fr_FR"/>
        </w:rPr>
      </w:r>
      <w:r>
        <w:rPr>
          <w:b/>
          <w:lang w:val="fr_FR" w:bidi="fr_FR"/>
        </w:rPr>
        <w:t>Dans la deuxième partie :</w:t>
      </w:r>
      <w:r>
        <w:rPr>
          <w:lang w:val="fr_FR" w:bidi="fr_FR"/>
        </w:rPr>
        <w:t xml:space="preserve"> Paul dit aux Corinthiens que bien qu'ils disent qu'ils ont la Cène du Seigneur, ce que les Corinthiens font ne ressemble pas à la Cène du Seigneur. Certaines personnes mangent et boivent beaucoup sans partager avec les autres personnes qui ont faim. Paul dit que les Corinthiens déshonorent l'Église et font honte à leurs compagnons croyants.</w:t>
      </w:r>
    </w:p>
    <w:p>
      <w:pPr/>
      <w:r>
        <w:rPr>
          <w:lang w:val="fr_FR" w:bidi="fr_FR"/>
        </w:rPr>
      </w:r>
      <w:r>
        <w:rPr>
          <w:b/>
          <w:lang w:val="fr_FR" w:bidi="fr_FR"/>
        </w:rPr>
        <w:t>Dans la troisième partie :</w:t>
      </w:r>
      <w:r>
        <w:rPr>
          <w:lang w:val="fr_FR" w:bidi="fr_FR"/>
        </w:rPr>
        <w:t xml:space="preserve"> Paul rappelle aux Corinthiens qu'il leur a donné des instructions sur la Cène du Seigneur. Paul rappelle pour les Corinthiens les mots que Jésus a utilisés lors de la première Cène du Seigneur. Paul rappelle aux Corinthiens que la Cène du Seigneur est un repas pour se rappeler ce que Jésus a fait pour les croyants. Les Corinthiens racontent à nouveau l'histoire de la mort du Seigneur Jésus chaque fois que les croyants partagent la Cène du Seigneur.</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riches de Corinthe</w:t>
      </w:r>
    </w:p>
    <w:p>
      <w:pPr>
        <w:pStyle w:val="ListBullet"/>
        <w:spacing w:line="240" w:lineRule="auto"/>
        <w:ind w:left="720"/>
      </w:pPr>
      <w:r>
        <w:rPr>
          <w:lang w:val="fr_FR" w:bidi="fr_FR"/>
        </w:rPr>
      </w:r>
      <w:r>
        <w:rPr>
          <w:lang w:val="fr_FR" w:bidi="fr_FR"/>
        </w:rPr>
        <w:t>Les pauvres croyants de Corinthe</w:t>
      </w:r>
    </w:p>
    <w:p>
      <w:pPr>
        <w:pStyle w:val="ListBullet"/>
        <w:spacing w:line="240" w:lineRule="auto"/>
        <w:ind w:left="720"/>
      </w:pPr>
      <w:r>
        <w:rPr>
          <w:lang w:val="fr_FR" w:bidi="fr_FR"/>
        </w:rPr>
      </w:r>
      <w:r>
        <w:rPr>
          <w:lang w:val="fr_FR" w:bidi="fr_FR"/>
        </w:rPr>
        <w:t>Et le Seigneur Jésus</w:t>
      </w:r>
    </w:p>
    <w:p>
      <w:pPr/>
      <w:r>
        <w:rPr>
          <w:lang w:val="fr_FR" w:bidi="fr_FR"/>
        </w:rPr>
      </w:r>
      <w:r>
        <w:rPr>
          <w:lang w:val="fr_FR" w:bidi="fr_FR"/>
        </w:rPr>
        <w:t>Dans le dernier passage, Paul a loué les Corinthiens pour avoir suivi les instructions et les traditions qu'il leur a données. Cependant, Paul commence ce passage en disant qu'il ne peut pas louer les Corinthiens pour avoir suivi les enseignements qu'il leur avait donnés concernant la Cène du Seigneur Jésus. Paul dit deux fois qu'il ne loue pas ou ne recommande pas les Corinthiens. Paul dit aux Corinthiens qu'ils se font du mal les uns les autres plutôt que de s'aider quand ils se rencontrent pour l'adoration.</w:t>
      </w:r>
    </w:p>
    <w:p>
      <w:pPr/>
      <w:r>
        <w:rPr>
          <w:lang w:val="fr_FR" w:bidi="fr_FR"/>
        </w:rPr>
      </w:r>
      <w:r>
        <w:rPr>
          <w:lang w:val="fr_FR" w:bidi="fr_FR"/>
        </w:rPr>
        <w:t>Paul dit aux Corinthiens comment ils se font du mal les uns aux autres. Quand Paul dit : « À la première place », il fait cela pour mettre en évidence son point. Paul ne mentionne pas un « deuxième » point. Une autre façon de dire cela est : « les plus importants ».</w:t>
      </w:r>
    </w:p>
    <w:p>
      <w:pPr/>
      <w:r>
        <w:rPr>
          <w:lang w:val="fr_FR" w:bidi="fr_FR"/>
        </w:rPr>
      </w:r>
      <w:r>
        <w:rPr>
          <w:lang w:val="fr_FR" w:bidi="fr_FR"/>
        </w:rPr>
        <w:t>Arrêtez-vous ici et discutez : Que font les gens dans votre langue pour mettre en évidence un point très important ? Comment traduirez-vous la signification de « en premier lieu » dans votre langue ? Mettez cet audio en pause ici.</w:t>
      </w:r>
    </w:p>
    <w:p>
      <w:pPr/>
      <w:r>
        <w:rPr>
          <w:lang w:val="fr_FR" w:bidi="fr_FR"/>
        </w:rPr>
      </w:r>
      <w:r>
        <w:rPr>
          <w:lang w:val="fr_FR" w:bidi="fr_FR"/>
        </w:rPr>
        <w:t>Quand Paul dit : « J'entends qu'il y a des divisions », Paul dit aux Corinthiens que quelqu'un lui a rapporté cela directement, probablement en personne. Paul répond au rapport en disant qu'il croit que certains de ce que ces personnes disent est vrai. Paul aurait pu choisir de répondre comme cela pour deux raisons. Tout d'abord, Paul a entendu cela de quelqu'un en qui il avait confiance, mais il ne l'a pas vécu lui-même, il voulait donc être prudent. En outre, Paul pourrait essayer d'être un pasteur ou un chef sage en disant à l'Église qu'il sait que tout le monde ne cause pas la division. Paul est seulement en train de confronter les personnes qui causent le problème.</w:t>
      </w:r>
    </w:p>
    <w:p>
      <w:pPr/>
      <w:r>
        <w:rPr>
          <w:lang w:val="fr_FR" w:bidi="fr_FR"/>
        </w:rPr>
      </w:r>
      <w:r>
        <w:rPr>
          <w:lang w:val="fr_FR" w:bidi="fr_FR"/>
        </w:rPr>
        <w:t>Arrêtez-vous ici et discutez : Que dites-vous pour faire savoir aux gens que vous avez reçu des informations d'une source fiable ? Dans votre culture, comment parlez-vous d'un problème avec un groupe quand vous savez que seules quelques personnes causent le problème ? Comment traduirez-vous l'idée que Paul croit au rapport, mais qu'il comprend aussi que seules certaines personnes causent le problème ? Mettez cet audio en pause ici.</w:t>
      </w:r>
    </w:p>
    <w:p>
      <w:pPr/>
      <w:r>
        <w:rPr>
          <w:lang w:val="fr_FR" w:bidi="fr_FR"/>
        </w:rPr>
      </w:r>
      <w:r>
        <w:rPr>
          <w:lang w:val="fr_FR" w:bidi="fr_FR"/>
        </w:rPr>
        <w:t>Paul semble ensuite se contredire lui-même. Paul déclare que les divisions pourraient être utiles ! Les divisions montrent clairement quelles personnes font preuve de la vraie foi en Dieu. Paul pourrait suggérer que Dieu a prévu ces divisions. Vous vous rappellerez que Jésus a dit que les gens seront contre ces personnes qui le suivent vraiment. Dans un passage précédent, Paul a dit aux Corinthiens que Dieu testera les actions de chaque personne et que chacun verra les bonnes choses qui demeurent vraiment.</w:t>
      </w:r>
    </w:p>
    <w:p>
      <w:pPr/>
      <w:r>
        <w:rPr>
          <w:lang w:val="fr_FR" w:bidi="fr_FR"/>
        </w:rPr>
      </w:r>
      <w:r>
        <w:rPr>
          <w:lang w:val="fr_FR" w:bidi="fr_FR"/>
        </w:rPr>
        <w:t>Les Corinthiens pensaient qu'ils mangeaient la Cène du Seigneur ou le repas que les disciples de Jésus mangent ensemble pour se rappeler la mort du Seigneur Jésus. Paul a dit aux Corinthiens que ce qu'ils faisaient ne ressemblait pas du tout à la Cène du Seigneur. Les Corinthiens se comportaient d'une manière qui n'honorait pas Jésus. Les personnes qui mangent la Cène du Seigneur ensemble se rappellent ce que Jésus a fait pour qu'elles puissent devenir le peuple de Dieu. Certaines personnes mangeaient leur propre repas sans le partager avec les autres personnes. Certaines personnes n'avaient rien à manger, pendant que d'autres personnes avaient tellement qu'elles sont devenues ivres de vin.</w:t>
      </w:r>
    </w:p>
    <w:p>
      <w:pPr/>
      <w:r>
        <w:rPr>
          <w:lang w:val="fr_FR" w:bidi="fr_FR"/>
        </w:rPr>
      </w:r>
      <w:r>
        <w:rPr>
          <w:lang w:val="fr_FR" w:bidi="fr_FR"/>
        </w:rPr>
        <w:t>Paul pose aux croyants une série de questions auxquelles il ne s'attend pas à ce qu'ils répondent. Paul utilise ces questions comme une façon de faire savoir aux Corinthiens qu'il est très malheureux et en colère contre les croyants. Paul réprimande les croyants par ces questions. Quand Paul demande : « N'avez-vous pas des maisons pour manger ou boire ? » Paul dit aux croyants qu'ils peuvent manger et boire dans leurs propres maisons. Quand Paul demande : « Méprisez-vous l'Église de Dieu et humiliez-vous ceux qui n'ont rien ? » Paul dit à ces personnes qu'elles doivent penser que la communauté des croyants n'est pas importante parce qu'elles manquent de respect à la communauté. Les pauvres croyants se sentent honteux à cause de la façon dont les autres croyants les traitent</w:t>
      </w:r>
    </w:p>
    <w:p>
      <w:pPr/>
      <w:r>
        <w:rPr>
          <w:lang w:val="fr_FR" w:bidi="fr_FR"/>
        </w:rPr>
      </w:r>
      <w:r>
        <w:rPr>
          <w:lang w:val="fr_FR" w:bidi="fr_FR"/>
        </w:rPr>
        <w:t>Vous allez vous arrêter ici et discuter de la façon dont vous allez traduire cette parabole. Si vous n'utilisez pas ces types de questions dans votre langue, vous devrez les transformer en déclarations. Mettez cet audio en pause ici.</w:t>
      </w:r>
    </w:p>
    <w:p>
      <w:pPr/>
      <w:r>
        <w:rPr>
          <w:lang w:val="fr_FR" w:bidi="fr_FR"/>
        </w:rPr>
      </w:r>
      <w:r>
        <w:rPr>
          <w:lang w:val="fr_FR" w:bidi="fr_FR"/>
        </w:rPr>
        <w:t>La question suivante de Paul : « Que vous dirai-je ? » Il montre la frustration de Paul contre les croyants. Paul est si déçu par les croyants qu'il ne sait presque pas quoi dire.</w:t>
      </w:r>
    </w:p>
    <w:p>
      <w:pPr/>
      <w:r>
        <w:rPr>
          <w:lang w:val="fr_FR" w:bidi="fr_FR"/>
        </w:rPr>
      </w:r>
      <w:r>
        <w:rPr>
          <w:lang w:val="fr_FR" w:bidi="fr_FR"/>
        </w:rPr>
        <w:t>Arrêtez-vous ici et discutez : Comment exprimez-vous une frustration extrême et une déception dans votre langue ? Discutez de la façon dont vous appellerez cet endroit dans votre langue. Mettez cet audio en pause ici.</w:t>
      </w:r>
    </w:p>
    <w:p>
      <w:pPr/>
      <w:r>
        <w:rPr>
          <w:lang w:val="fr_FR" w:bidi="fr_FR"/>
        </w:rPr>
      </w:r>
      <w:r>
        <w:rPr>
          <w:lang w:val="fr_FR" w:bidi="fr_FR"/>
        </w:rPr>
        <w:t>Paul pose aux croyants une dernière question, mais il leur donne aussi la réponse à cette question : « Vous louerai-je pour cela ? Non, je ne le ferai pas !" Paul dit que les Corinthiens se comportent d'une manière qui exige qu'il les réprimande plutôt que de les louer.</w:t>
      </w:r>
    </w:p>
    <w:p>
      <w:pPr/>
      <w:r>
        <w:rPr>
          <w:lang w:val="fr_FR" w:bidi="fr_FR"/>
        </w:rPr>
      </w:r>
      <w:r>
        <w:rPr>
          <w:lang w:val="fr_FR" w:bidi="fr_FR"/>
        </w:rPr>
        <w:t>Paul dit aux Corinthiens qu'il transmet ou leur enseigne ce que le Seigneur lui a donné à enseigner. Dans la langue originale, Paul parle d'une manière qui montre que c'est une tradition que Jésus a commencée par ses disciples. Les disciples eux-mêmes, qui étaient présents au repas, ont probablement donné ces informations à Paul. Paul raconte l'histoire de la première Cène du Seigneur d'une manière similaire à celle que Luc l'a racontée dans l'Évangile de Luc. Vous vous rappellerez que Luc a voyagé avec Paul lors de certains de ses voyages.</w:t>
      </w:r>
    </w:p>
    <w:p>
      <w:pPr/>
      <w:r>
        <w:rPr>
          <w:lang w:val="fr_FR" w:bidi="fr_FR"/>
        </w:rPr>
      </w:r>
      <w:r>
        <w:rPr>
          <w:lang w:val="fr_FR" w:bidi="fr_FR"/>
        </w:rPr>
        <w:t>Arrêtez-vous ici et discutez de la façon dont vous allez traduire l'idée que Paul a reçu ses instructions sur la Cène du Seigneur de la part des disciples qui étaient là avec Jésus lors de la première Cène du Seigneur. Mettez cet audio en pause ici.</w:t>
      </w:r>
    </w:p>
    <w:p>
      <w:pPr/>
      <w:r>
        <w:rPr>
          <w:lang w:val="fr_FR" w:bidi="fr_FR"/>
        </w:rPr>
      </w:r>
      <w:r>
        <w:rPr>
          <w:lang w:val="fr_FR" w:bidi="fr_FR"/>
        </w:rPr>
        <w:t>Arrêtez-vous ici et faites cette activité : Si vous avez traduit l'Évangile de Luc, écoutez votre traduction de Luc 22:17–20 ou demandez à un membre de votre groupe de raconter cette histoire de Luc. Mettez cet audio en pause ici.</w:t>
      </w:r>
    </w:p>
    <w:p>
      <w:pPr/>
      <w:r>
        <w:rPr>
          <w:lang w:val="fr_FR" w:bidi="fr_FR"/>
        </w:rPr>
      </w:r>
      <w:r>
        <w:rPr>
          <w:lang w:val="fr_FR" w:bidi="fr_FR"/>
        </w:rPr>
        <w:t>Paul raconte simplement l'histoire du moment où Jésus a commencé la tradition de la Cène du Seigneur. Jésus a fait cela la nuit où Judas l'a trahi. Jésus et ses disciples ont apprécié le repas de la Pâque ensemble. Pendant le repas, Jésus a pris du pain et une coupe de vin et a donné de nouvelles significations aux symboles. Jésus a remercié Dieu pour le pain et l'a brisé en deux morceaux ou plus. Jésus a dit : « Ce pain est mon corps, qui est pour vous. Faites cela en mémoire de moi. Dans la langue originale, l'action ici signifie soit que le pain est le corps ou que le pain est comme ou est un symbole du corps de Jésus. Ensuite, Jésus a pris une coupe de vin de la même manière que le pain ; c'est-à-dire qu'il a pris le pain et a remercié Dieu pour le pain. Ensuite, Jésus a dit : « Cette coupe est le type nouveau et différent d'alliance ou d'accord entre Dieu et les gens. Je fais cette alliance en versant mon sang ou en mourant. Quand vous le buvez, faites cela en mémoire de moi. Paul dit aux Corinthiens que quand ils mangent le pain et boivent la coupe de vin, ils parlent aux autres de la mort du Seigneur Jésus jusqu'à ce que Jésus revienne. Paul dit que quand les disciples de Jésus célèbrent la Cène du Seigneur ensemble et se rappellent la signification des symboles, les disciples de Jésus racontent l'histoire de sa mort pour les péchés du monde. Vous vous rappellerez que Jésus a dit qu'il mangerait ce repas à nouveau quand il reviendra pour gouverner dans le royaume de Dieu.</w:t>
      </w:r>
    </w:p>
    <w:p>
      <w:pPr/>
      <w:r>
        <w:rPr>
          <w:lang w:val="fr_FR" w:bidi="fr_FR"/>
        </w:rPr>
      </w:r>
      <w:r>
        <w:rPr>
          <w:lang w:val="fr_FR" w:bidi="fr_FR"/>
        </w:rPr>
        <w:t xml:space="preserve">Arrêtez-vous ici et regardez une image de </w:t>
      </w:r>
      <w:r>
        <w:rPr>
          <w:lang w:val="fr_FR" w:bidi="fr_FR"/>
        </w:rPr>
        <w:t>pain sans levain</w:t>
      </w:r>
      <w:r>
        <w:rPr>
          <w:lang w:val="fr_FR" w:bidi="fr_FR"/>
        </w:rPr>
        <w:t xml:space="preserve"> et d'une </w:t>
      </w:r>
      <w:r>
        <w:rPr>
          <w:b/>
          <w:lang w:val="fr_FR" w:bidi="fr_FR"/>
        </w:rPr>
        <w:t>coupe de vin</w:t>
      </w:r>
      <w:r>
        <w:rPr>
          <w:lang w:val="fr_FR" w:bidi="fr_FR"/>
        </w:rPr>
        <w:t>. Mettez cet audio en pause ici.</w:t>
      </w:r>
    </w:p>
    <w:p>
      <w:pPr/>
      <w:r>
        <w:rPr>
          <w:lang w:val="fr_FR" w:bidi="fr_FR"/>
        </w:rPr>
      </w:r>
      <w:r>
        <w:rPr>
          <w:lang w:val="fr_FR" w:bidi="fr_FR"/>
        </w:rPr>
        <w:t>Maintenant, le groupe doit créer un scénario en images, dessiner ou utiliser des objets pour visualiser le passage et les actions dedans</w:t>
      </w:r>
      <w:r>
        <w:rPr>
          <w:lang w:val="fr_FR" w:bidi="fr_FR"/>
        </w:rPr>
      </w:r>
    </w:p>
    <w:p>
      <w:pPr>
        <w:pStyle w:val="Heading3"/>
      </w:pPr>
      <w:r>
        <w:rPr>
          <w:lang w:val="fr_FR" w:bidi="fr_FR"/>
        </w:rPr>
        <w:t>Intégration du Texte</w:t>
      </w:r>
    </w:p>
    <w:p>
      <w:pPr/>
      <w:r>
        <w:rPr>
          <w:lang w:val="fr_FR" w:bidi="fr_FR"/>
        </w:rPr>
      </w:r>
      <w:r>
        <w:rPr>
          <w:lang w:val="fr_FR" w:bidi="fr_FR"/>
        </w:rPr>
        <w:t>Écoutez une version audio du passage de 1 Corinthiens 11.17–26 dans la version la plus facile à comprendre.</w:t>
      </w:r>
    </w:p>
    <w:p>
      <w:pPr/>
      <w:r>
        <w:rPr>
          <w:lang w:val="fr_FR" w:bidi="fr_FR"/>
        </w:rPr>
      </w:r>
      <w:r>
        <w:rPr>
          <w:lang w:val="fr_FR" w:bidi="fr_FR"/>
        </w:rPr>
        <w:t xml:space="preserve">À cette étape, le groupe fera la mise en scène du passage. </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riches de Corinthe</w:t>
      </w:r>
    </w:p>
    <w:p>
      <w:pPr>
        <w:pStyle w:val="ListBullet"/>
        <w:spacing w:line="240" w:lineRule="auto"/>
        <w:ind w:left="720"/>
      </w:pPr>
      <w:r>
        <w:rPr>
          <w:lang w:val="fr_FR" w:bidi="fr_FR"/>
        </w:rPr>
      </w:r>
      <w:r>
        <w:rPr>
          <w:lang w:val="fr_FR" w:bidi="fr_FR"/>
        </w:rPr>
        <w:t>Les pauvres croyants de Corinthe</w:t>
      </w:r>
    </w:p>
    <w:p>
      <w:pPr>
        <w:pStyle w:val="ListBullet"/>
        <w:spacing w:line="240" w:lineRule="auto"/>
        <w:ind w:left="720"/>
      </w:pPr>
      <w:r>
        <w:rPr>
          <w:lang w:val="fr_FR" w:bidi="fr_FR"/>
        </w:rPr>
      </w:r>
      <w:r>
        <w:rPr>
          <w:lang w:val="fr_FR" w:bidi="fr_FR"/>
        </w:rPr>
        <w:t>Et le Seigneur Jésus</w:t>
      </w:r>
    </w:p>
    <w:p>
      <w:pPr/>
      <w:r>
        <w:rPr>
          <w:lang w:val="fr_FR" w:bidi="fr_FR"/>
        </w:rPr>
      </w:r>
      <w:r>
        <w:rPr>
          <w:lang w:val="fr_FR" w:bidi="fr_FR"/>
        </w:rPr>
        <w:t>En groupe, jouez le passage deux fois. Vous devez faire la mise en scène du passage dans votre propre langue.</w:t>
      </w:r>
    </w:p>
    <w:p>
      <w:pPr/>
      <w:r>
        <w:rPr>
          <w:lang w:val="fr_FR" w:bidi="fr_FR"/>
        </w:rPr>
      </w:r>
      <w:r>
        <w:rPr>
          <w:lang w:val="fr_FR" w:bidi="fr_FR"/>
        </w:rPr>
        <w:t>Premièrement, faites la mise en scène du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Arrêtez cet audio ici et faites la mise en scène du passage.</w:t>
      </w:r>
    </w:p>
    <w:p>
      <w:pPr/>
      <w:r>
        <w:rPr>
          <w:lang w:val="fr_FR" w:bidi="fr_FR"/>
        </w:rPr>
      </w:r>
      <w:r>
        <w:rPr>
          <w:lang w:val="fr_FR" w:bidi="fr_FR"/>
        </w:rPr>
        <w:t>Le groupe doit faire la mise en scène de ce passage une deuxième fois. Pendant la mise en scène, arrêtez-vous de temps à autre. et demandez à la personne qui joue le rôle du personnage : « Que ressentez-vous ? » ou « À quoi pensez-vous ? » La personne qui joue le rôle du personnage va répondre selon ce qu'elle ressentirait ou penserait si elle était le personnage. Ensuite, continuez la mise en scène.</w:t>
      </w:r>
    </w:p>
    <w:p>
      <w:pPr/>
      <w:r>
        <w:rPr>
          <w:lang w:val="fr_FR" w:bidi="fr_FR"/>
        </w:rPr>
      </w:r>
      <w:r>
        <w:rPr>
          <w:lang w:val="fr_FR" w:bidi="fr_FR"/>
        </w:rPr>
        <w:t>Mettez cet audio en pause ici, et faites une deuxième mise en scène du passage.</w:t>
      </w:r>
    </w:p>
    <w:p>
      <w:pPr/>
      <w:r>
        <w:rPr>
          <w:lang w:val="fr_FR" w:bidi="fr_FR"/>
        </w:rPr>
      </w:r>
      <w:r>
        <w:rPr>
          <w:lang w:val="fr_FR" w:bidi="fr_FR"/>
        </w:rPr>
        <w:t>Voici un exemple de mise en scène et de réponses possibles.</w:t>
      </w:r>
    </w:p>
    <w:p>
      <w:pPr/>
      <w:r>
        <w:rPr>
          <w:lang w:val="fr_FR" w:bidi="fr_FR"/>
        </w:rPr>
      </w:r>
      <w:r>
        <w:rPr>
          <w:lang w:val="fr_FR" w:bidi="fr_FR"/>
        </w:rPr>
        <w:t>Il dit aux croyants de Corinthe : « Je ne peux pas vous féliciter ou vous louer parce que, lorsque vous vous rassemblez comme une Église, vous vous comportez d'une manière qui vous fait du mal les uns aux autres plutôt que de vous aider. J'ai entendu que vous êtes divisés. Je suppose qu'il y a une certaine vérité dans cela. La division peut indiquer clairement qui suit vraiment Jésus et qui ne le fait pas.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Il continue : « Quand vous vous rassemblez pour l'adoration, vous prétendez manger le repas du Seigneur Jésus, mais vous ne l'êtes pas ! Certains vont de l'avant et mangent leur propre repas. Certains ont faim pendant que d'autres s'enivrent. Vous avez vos propres maisons pour manger et boire. Ce avez vos propres maisons pour manger et boire. Vous manquez de respect à vos frères et sœurs plus pauvres ! Je ne suis pas sûr de ce que je dois dire. Je ne peux certainement pas vous louer pour cela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Il continue : « Je vous transmettrai les mêmes instructions que celles que le Seigneur Jésus m'a données. La nuit où l'un des disciples de Jésus a trahi le Seigneur Jésus, il a pris du pain et l'a remercié Il a brisé le pain en morceaux et a dit : « Ce pain est mon corps donné pour vous. Rappelez-vous de moi quand vous mangez ce pain Après le repas, il a pris une coupe de vin Il l'a pris et l'a remercié. Il a ensuite dit : « Cette coupe de vin est la nouvelle alliance entre Dieu et son peuple. Je fais cette alliance en versant mon sang ou en mourant. Quand vous buvez à cette coupe, faites-le en mémoire de moi.</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Jésus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Il dit aux Corinthiens : « Chaque fois que nous mangeons le pain et buvons la coupe de vin, nous parlons aux autres de la mort du Seigneur Jésus jusqu'à ce qu'il revienne.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du passage de 1 Corinthiens 11.17–26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Il dit aux Corinthiens qu'il ne les louera pas ou ne les </w:t>
      </w:r>
      <w:r>
        <w:rPr>
          <w:b/>
          <w:lang w:val="fr_FR" w:bidi="fr_FR"/>
        </w:rPr>
        <w:t>félicitera</w:t>
      </w:r>
      <w:r>
        <w:rPr>
          <w:lang w:val="fr_FR" w:bidi="fr_FR"/>
        </w:rPr>
        <w:t xml:space="preserve"> pas pour avoir suivi les instructions qu'il leur a données concernant le repas du Seigneur. Utilisez le même mot ou la même expression pour la louange ou pour féliciter que celle utilisée dans le passage précédent.</w:t>
      </w:r>
    </w:p>
    <w:p>
      <w:pPr/>
      <w:r>
        <w:rPr>
          <w:lang w:val="fr_FR" w:bidi="fr_FR"/>
        </w:rPr>
      </w:r>
      <w:r>
        <w:rPr>
          <w:lang w:val="fr_FR" w:bidi="fr_FR"/>
        </w:rPr>
        <w:t xml:space="preserve">Il dit que quand les Corinthiens se rassemblent comme une </w:t>
      </w:r>
      <w:r>
        <w:rPr>
          <w:b/>
          <w:lang w:val="fr_FR" w:bidi="fr_FR"/>
        </w:rPr>
        <w:t>Église</w:t>
      </w:r>
      <w:r>
        <w:rPr>
          <w:lang w:val="fr_FR" w:bidi="fr_FR"/>
        </w:rPr>
        <w:t xml:space="preserve">, les croyants se divisent en différents groupes. L'Église est la communauté des disciples de Jésus. Utilisez le même mot pour "Eglise" que celui que vous avez utilisé dans les passages précédents. Pour plus d'informations sur le mot </w:t>
      </w:r>
      <w:r>
        <w:rPr>
          <w:lang w:val="fr_FR" w:bidi="fr_FR"/>
        </w:rPr>
        <w:t>Eglise</w:t>
      </w:r>
      <w:r>
        <w:rPr>
          <w:lang w:val="fr_FR" w:bidi="fr_FR"/>
        </w:rPr>
        <w:t>, consultez le glossaire principal.</w:t>
      </w:r>
    </w:p>
    <w:p>
      <w:pPr/>
      <w:r>
        <w:rPr>
          <w:lang w:val="fr_FR" w:bidi="fr_FR"/>
        </w:rPr>
      </w:r>
      <w:r>
        <w:rPr>
          <w:lang w:val="fr_FR" w:bidi="fr_FR"/>
        </w:rPr>
        <w:t xml:space="preserve">Il dit aux Corinthiens que ce n'est pas le repas du </w:t>
      </w:r>
      <w:r>
        <w:rPr>
          <w:b/>
          <w:lang w:val="fr_FR" w:bidi="fr_FR"/>
        </w:rPr>
        <w:t>Seigneur</w:t>
      </w:r>
      <w:r>
        <w:rPr>
          <w:lang w:val="fr_FR" w:bidi="fr_FR"/>
        </w:rPr>
        <w:t xml:space="preserve"> que les croyants mangent. Dans ce passage, le Seigneur se réfère au Seigneur Jésus. La première Sainte Cène a eu lieu quand Jésus a mangé le repas de la Pâque avec ses disciples avant qu'il ne soit crucifié. Quand les chrétiens mangent le repas du Seigneur, ils se rappellent le corps brisé et le sang versé de Jésus quand il est mort pour eux.</w:t>
      </w:r>
    </w:p>
    <w:p>
      <w:pPr/>
      <w:r>
        <w:rPr>
          <w:lang w:val="fr_FR" w:bidi="fr_FR"/>
        </w:rPr>
      </w:r>
      <w:r>
        <w:rPr>
          <w:lang w:val="fr_FR" w:bidi="fr_FR"/>
        </w:rPr>
        <w:t xml:space="preserve">Arrêtez-vous ici et discutez en groupe du mot ou de l'expression que vous allez utiliser pour traduire </w:t>
      </w:r>
      <w:r>
        <w:rPr>
          <w:b/>
          <w:lang w:val="fr_FR" w:bidi="fr_FR"/>
        </w:rPr>
        <w:t>« le Fils»</w:t>
      </w:r>
      <w:r>
        <w:rPr>
          <w:lang w:val="fr_FR" w:bidi="fr_FR"/>
        </w:rPr>
        <w:t xml:space="preserve">. Pour plus d'informations sur le mot </w:t>
      </w:r>
      <w:r>
        <w:rPr>
          <w:lang w:val="fr_FR" w:bidi="fr_FR"/>
        </w:rPr>
        <w:t>Seigneur</w:t>
      </w:r>
      <w:r>
        <w:rPr>
          <w:lang w:val="fr_FR" w:bidi="fr_FR"/>
        </w:rPr>
        <w:t>, consultez le glossaire principal. Mettez cet audio en pause ici.</w:t>
      </w:r>
    </w:p>
    <w:p>
      <w:pPr/>
      <w:r>
        <w:rPr>
          <w:lang w:val="fr_FR" w:bidi="fr_FR"/>
        </w:rPr>
      </w:r>
      <w:r>
        <w:rPr>
          <w:lang w:val="fr_FR" w:bidi="fr_FR"/>
        </w:rPr>
        <w:t xml:space="preserve">Pendant le premier repas du Seigneur, Jésus a pris une </w:t>
      </w:r>
      <w:r>
        <w:rPr>
          <w:b/>
          <w:lang w:val="fr_FR" w:bidi="fr_FR"/>
        </w:rPr>
        <w:t>coupe de vin</w:t>
      </w:r>
      <w:r>
        <w:rPr>
          <w:lang w:val="fr_FR" w:bidi="fr_FR"/>
        </w:rPr>
        <w:t xml:space="preserve"> et a dit : « Cette coupe est la nouvelle alliance ou l'accord entre Dieu et son peuple. » Bien que Jésus parle seulement d'une coupe, tout le monde saurait que cette coupe contenait du vin. Vous pouvez inclure l'expression « coupe de vin » dans votre traduction. Les gens font du vin à partir de jus de raisin fermenté. Le vin dans la Bible est généralement de couleur rouge et peut symboliser la vie, le sang, la joie et la célébration quand les gens l'utilisent bien. </w:t>
      </w:r>
    </w:p>
    <w:p>
      <w:pPr/>
      <w:r>
        <w:rPr>
          <w:lang w:val="fr_FR" w:bidi="fr_FR"/>
        </w:rPr>
      </w:r>
      <w:r>
        <w:rPr>
          <w:lang w:val="fr_FR" w:bidi="fr_FR"/>
        </w:rPr>
        <w:t xml:space="preserve">Arrêtez-vous ici et discutez en groupe du mot ou de l'expression que vous utiliserez pour désigner une </w:t>
      </w:r>
      <w:r>
        <w:rPr>
          <w:b/>
          <w:lang w:val="fr_FR" w:bidi="fr_FR"/>
        </w:rPr>
        <w:t>vierge</w:t>
      </w:r>
      <w:r>
        <w:rPr>
          <w:lang w:val="fr_FR" w:bidi="fr_FR"/>
        </w:rPr>
        <w:t xml:space="preserve">ou </w:t>
      </w:r>
      <w:r>
        <w:rPr>
          <w:b/>
          <w:lang w:val="fr_FR" w:bidi="fr_FR"/>
        </w:rPr>
        <w:t>femme fiancée</w:t>
      </w:r>
      <w:r>
        <w:rPr>
          <w:lang w:val="fr_FR" w:bidi="fr_FR"/>
        </w:rPr>
        <w:t xml:space="preserve">. Si nécessaire, regardez une photo d'une </w:t>
      </w:r>
      <w:r>
        <w:rPr>
          <w:b/>
          <w:lang w:val="fr_FR" w:bidi="fr_FR"/>
        </w:rPr>
        <w:t>coupe de vin</w:t>
      </w:r>
      <w:r>
        <w:rPr>
          <w:lang w:val="fr_FR" w:bidi="fr_FR"/>
        </w:rPr>
        <w:t xml:space="preserve">. Consultez le mot </w:t>
      </w:r>
      <w:r>
        <w:rPr>
          <w:lang w:val="fr_FR" w:bidi="fr_FR"/>
        </w:rPr>
        <w:t>Seigneur</w:t>
      </w:r>
      <w:r>
        <w:rPr>
          <w:lang w:val="fr_FR" w:bidi="fr_FR"/>
        </w:rPr>
        <w:t xml:space="preserve"> dans le glossaire principal pour plus d'informations. Si vous avez déjà traduit ce mot dans un autre livre de la Bible, utilisez le même mot que vous y avez utilisé. Mettez cet audio en pause ici.</w:t>
      </w:r>
    </w:p>
    <w:p>
      <w:pPr/>
      <w:r>
        <w:rPr>
          <w:lang w:val="fr_FR" w:bidi="fr_FR"/>
        </w:rPr>
      </w:r>
      <w:r>
        <w:rPr>
          <w:lang w:val="fr_FR" w:bidi="fr_FR"/>
        </w:rPr>
        <w:t xml:space="preserve">Une </w:t>
      </w:r>
      <w:r>
        <w:rPr>
          <w:b/>
          <w:lang w:val="fr_FR" w:bidi="fr_FR"/>
        </w:rPr>
        <w:t>alliance</w:t>
      </w:r>
      <w:r>
        <w:rPr>
          <w:lang w:val="fr_FR" w:bidi="fr_FR"/>
        </w:rPr>
        <w:t xml:space="preserve"> est une promesse ou un accord fort entre des personnes ou des groupes de personnes. Ces personnes ne peuvent pas rompre cette promesse.</w:t>
      </w:r>
    </w:p>
    <w:p>
      <w:pPr/>
      <w:r>
        <w:rPr>
          <w:lang w:val="fr_FR" w:bidi="fr_FR"/>
        </w:rPr>
      </w:r>
      <w:r>
        <w:rPr>
          <w:lang w:val="fr_FR" w:bidi="fr_FR"/>
        </w:rPr>
        <w:t xml:space="preserve">Arrêtez-vous ici et discutez en groupe du mot ou de l'expression que vous allez utiliser pour traduire « </w:t>
      </w:r>
      <w:r>
        <w:rPr>
          <w:b/>
          <w:lang w:val="fr_FR" w:bidi="fr_FR"/>
        </w:rPr>
        <w:t>alliance</w:t>
      </w:r>
      <w:r>
        <w:rPr>
          <w:lang w:val="fr_FR" w:bidi="fr_FR"/>
        </w:rPr>
        <w:t xml:space="preserve"> ». Pour plus d'informations, consultez le glossaire principal sur le mot </w:t>
      </w:r>
      <w:r>
        <w:rPr>
          <w:lang w:val="fr_FR" w:bidi="fr_FR"/>
        </w:rPr>
        <w:t>« alliance »</w:t>
      </w:r>
      <w:r>
        <w:rPr>
          <w:lang w:val="fr_FR" w:bidi="fr_FR"/>
        </w:rPr>
        <w:t xml:space="preserve">. Si vous avez déjà traduit ce mot dans un autre livre de la Bible, utilisez le même mot que vous y avez utilisé. Mettez cet audio en pause ici. </w:t>
      </w:r>
      <w:r>
        <w:rPr>
          <w:lang w:val="fr_FR" w:bidi="fr_FR"/>
        </w:rPr>
      </w:r>
    </w:p>
    <w:p>
      <w:pPr>
        <w:pStyle w:val="Heading3"/>
      </w:pPr>
      <w:r>
        <w:rPr>
          <w:lang w:val="fr_FR" w:bidi="fr_FR"/>
        </w:rPr>
        <w:t>Prêcher la Parole</w:t>
      </w:r>
    </w:p>
    <w:p>
      <w:pPr/>
      <w:r>
        <w:rPr>
          <w:lang w:val="fr_FR" w:bidi="fr_FR"/>
        </w:rPr>
      </w:r>
      <w:r>
        <w:rPr>
          <w:lang w:val="fr_FR" w:bidi="fr_FR"/>
        </w:rPr>
        <w:t>Écoutez l'audio de ce passage dans la version de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dont vous avez décidé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préférez. Vous pouvez décider que vous avez aimé la façon dont un membre du groupe a raconté une scène, mais que vous avez aimé la façon dont un autre membre du groupe a raconté une autre scène. Arrêtez cet audio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11:27–34</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11:27–34 et gardez-le dans vos cœurs.</w:t>
      </w:r>
    </w:p>
    <w:p>
      <w:pPr/>
      <w:r>
        <w:rPr>
          <w:lang w:val="fr_FR" w:bidi="fr_FR"/>
        </w:rPr>
      </w:r>
      <w:r>
        <w:rPr>
          <w:lang w:val="fr_FR" w:bidi="fr_FR"/>
        </w:rPr>
        <w:t>Écoutez la version audio de 1 Corinthiens 11:27–34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du passage de 1 Corinthiens 11.27–34 dans la version la plus facile à comprendre.</w:t>
      </w:r>
    </w:p>
    <w:p>
      <w:pPr/>
      <w:r>
        <w:rPr>
          <w:lang w:val="fr_FR" w:bidi="fr_FR"/>
        </w:rPr>
      </w:r>
      <w:r>
        <w:rPr>
          <w:lang w:val="fr_FR" w:bidi="fr_FR"/>
        </w:rPr>
        <w:t>Dans le passage précédent, Paul a réprimandé les croyants de Corinthe pour leur comportement pendant le repas du Seigneur. Certains Corinthiens mangeaient trop et s'enivraient même, pendant que d'autres Corinthiens avaient faim. Paul rappelle aux Corinthiens l'exemple de Jésus quand il a eu la première sainte Cène. Jésus a dit aux disciples de manger le pain et de boire la coupe de vin pour se rappeler l'histoire de la mort de Jésus.</w:t>
      </w:r>
    </w:p>
    <w:p>
      <w:pPr/>
      <w:r>
        <w:rPr>
          <w:lang w:val="fr_FR" w:bidi="fr_FR"/>
        </w:rPr>
      </w:r>
      <w:r>
        <w:rPr>
          <w:lang w:val="fr_FR" w:bidi="fr_FR"/>
        </w:rPr>
        <w:t>Dans ce passage, Paul continue de parler du repas du Seigneur et d'avertir les Corinthiens de ne pas le prendre de la mauvaise manière. Les Corinthiens doivent veiller à manger le pain ou boire la coupe du Seigneur en ayant une bonne attitude les uns envers les autres. Quiconque ne mange pas le repas du Seigneur de la bonne manière sera coupable de manque de respect ou de déshonneur envers le corps et le sang que Jésus a donné comme sacrifice. Paul dit que chaque personne doit examiner ou éprouver ses propres attitudes avant qu'elle ne mange le pain et ne boit à la coupe de vin. En d'autres termes, cette personne doit réfléchir attentivement à ses attitudes et ses actions pour s'assurer qu'elles sont bonnes.</w:t>
      </w:r>
    </w:p>
    <w:p>
      <w:pPr/>
      <w:r>
        <w:rPr>
          <w:lang w:val="fr_FR" w:bidi="fr_FR"/>
        </w:rPr>
      </w:r>
      <w:r>
        <w:rPr>
          <w:lang w:val="fr_FR" w:bidi="fr_FR"/>
        </w:rPr>
        <w:t>Arrêtez-vous ici et racontez une histoire où vous vous êtes arrêté pour réfléchir sur vos actions ou vos attitudes et comment cela vous a amené à changer ce que vous aviez l'intention de faire. Mettez cet audio en pause ici.</w:t>
      </w:r>
    </w:p>
    <w:p>
      <w:pPr/>
      <w:r>
        <w:rPr>
          <w:lang w:val="fr_FR" w:bidi="fr_FR"/>
        </w:rPr>
      </w:r>
      <w:r>
        <w:rPr>
          <w:lang w:val="fr_FR" w:bidi="fr_FR"/>
        </w:rPr>
        <w:t xml:space="preserve">Si des gens mangent et boivent sans penser au corps ou l'honorer, Dieu punira ces gens à cause de la façon dont ils mangent et boivent. Nous ne savons pas si Paul se réfère au corps des croyants, qui est l'Église, ou s'il se réfère au corps de Jésus qui est mort pour les croyants. Dans tous les cas, les croyants n'honorent ni Jésus, </w:t>
      </w:r>
      <w:r>
        <w:rPr>
          <w:b/>
          <w:lang w:val="fr_FR" w:bidi="fr_FR"/>
        </w:rPr>
        <w:t>ni</w:t>
      </w:r>
      <w:r>
        <w:rPr>
          <w:lang w:val="fr_FR" w:bidi="fr_FR"/>
        </w:rPr>
        <w:t xml:space="preserve"> les uns les autres par la façon dont ils agissent. Paul dit aux croyants que certains d'entre eux sont malades et faibles et d'autres sont morts parce que Dieu les a jugés pour avoir déshonoré le Seigneur Jésus de cette manière. Paul dit que si nous regardons ce qui est dans nos cœurs avant de manger et de boire, Dieu ne nous jugera pas. Quand le Seigneur juge ou nous punit, il enseigne et nous forme pour apprendre à agir de la façon dont il veut que nous agissions. Le Seigneur fait cela pour qu'il n'ait pas à finalement nous condamner ou punir avec les gens dans le monde qui ne le suivent pas du tout. </w:t>
      </w:r>
    </w:p>
    <w:p>
      <w:pPr/>
      <w:r>
        <w:rPr>
          <w:lang w:val="fr_FR" w:bidi="fr_FR"/>
        </w:rPr>
      </w:r>
      <w:r>
        <w:rPr>
          <w:lang w:val="fr_FR" w:bidi="fr_FR"/>
        </w:rPr>
        <w:t>Arrêtez-vous ici et discutez de cette question : Racontez d'un moment où un enseignant ou un parent vous a discipliné pour avoir fait quelque chose de mal. Comment vous sentez vous? Comment la discipline a-t-elle changé votre comportement dans l'avenir ? Mettez cet audio en pause ici.</w:t>
      </w:r>
    </w:p>
    <w:p>
      <w:pPr/>
      <w:r>
        <w:rPr>
          <w:lang w:val="fr_FR" w:bidi="fr_FR"/>
        </w:rPr>
      </w:r>
      <w:r>
        <w:rPr>
          <w:lang w:val="fr_FR" w:bidi="fr_FR"/>
        </w:rPr>
        <w:t>Paul termine sa discussion sur le repas du Seigneur par certaines instructions finales. Quand les chrétiens se rassemblent pour manger soit un repas de communion ou la Cène du Seigneur, ils doivent attendre que tout le monde arrive, puis manger ensemble. Paul parle de bien plus que du simple moment où les croyants doivent commencer à manger ! Paul dit aux croyants qu'il est très important de s'accueillir et de s'honorer les uns les autres quand ils se rassemblent pour manger parce qu'ils sont tous une communauté qui adore et suit Dieu ensemble : les croyants sont un corps !</w:t>
      </w:r>
    </w:p>
    <w:p>
      <w:pPr/>
      <w:r>
        <w:rPr>
          <w:lang w:val="fr_FR" w:bidi="fr_FR"/>
        </w:rPr>
      </w:r>
      <w:r>
        <w:rPr>
          <w:lang w:val="fr_FR" w:bidi="fr_FR"/>
        </w:rPr>
        <w:t>Ces croyants qui ont trop faim pour attendre doivent manger à la maison avant de venir au rassemblement. De cette manière, Dieu ne punira pas ces croyants pour avoir fait ce qui est mauvais Paul avait d'autres choses qu'il voulait dire aux croyants sur le repas du Seigneur. Paul dira aux croyants quand il viendra leur rendre visite.</w:t>
      </w:r>
      <w:r>
        <w:rPr>
          <w:lang w:val="fr_FR" w:bidi="fr_FR"/>
        </w:rPr>
      </w:r>
    </w:p>
    <w:p>
      <w:pPr>
        <w:pStyle w:val="Heading3"/>
      </w:pPr>
      <w:r>
        <w:rPr>
          <w:lang w:val="fr_FR" w:bidi="fr_FR"/>
        </w:rPr>
        <w:t>Définir les Scènes</w:t>
      </w:r>
    </w:p>
    <w:p>
      <w:pPr/>
      <w:r>
        <w:rPr>
          <w:lang w:val="fr_FR" w:bidi="fr_FR"/>
        </w:rPr>
      </w:r>
      <w:r>
        <w:rPr>
          <w:lang w:val="fr_FR" w:bidi="fr_FR"/>
        </w:rPr>
        <w:t>Écoutez une version audio du passage de 1 Corinthiens 11.27–34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Paul avertit les croyants de ne pas manger le repas du Seigneur de la mauvaise manière. Les gens doivent examiner leurs attitudes et leurs actions avant qu'ils ne mangent le pain et ne boivent à la coupe de vin. Si les gens mangent ou boivent avec les mauvaises motivations, Dieu les disciplinera ou les punira .</w:t>
      </w:r>
    </w:p>
    <w:p>
      <w:pPr/>
      <w:r>
        <w:rPr>
          <w:lang w:val="fr_FR" w:bidi="fr_FR"/>
        </w:rPr>
      </w:r>
      <w:r>
        <w:rPr>
          <w:b/>
          <w:lang w:val="fr_FR" w:bidi="fr_FR"/>
        </w:rPr>
        <w:t>Dans la deuxième partie :</w:t>
      </w:r>
      <w:r>
        <w:rPr>
          <w:lang w:val="fr_FR" w:bidi="fr_FR"/>
        </w:rPr>
        <w:t xml:space="preserve"> Paul instruit les croyants de participer au repas du Seigneur ensemble. Paul promet de donner aux croyants plus d'instructions sur cela quand il vient les voir.</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Le Seigneur Jésus</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Paul commence la première partie en utilisant un mot qui montre qu'il va donner aux Corinthiens des choses à considérer sur la base de ce qu'il vient de dire.</w:t>
      </w:r>
    </w:p>
    <w:p>
      <w:pPr/>
      <w:r>
        <w:rPr>
          <w:lang w:val="fr_FR" w:bidi="fr_FR"/>
        </w:rPr>
      </w:r>
      <w:r>
        <w:rPr>
          <w:lang w:val="fr_FR" w:bidi="fr_FR"/>
        </w:rPr>
        <w:t>Arrêtez-vous ici et discutez : Que disent ou font les gens dans votre langue pour faire savoir à l'auditeur que l'orateur donne des conseils ou des suggestions sur la base de ce qu'il vient de dire ? Comment commencerez-vous cette partie de la lettre de Paul pour que les gens comprennent qu'il donne des instructions sur la base de ses commentaires précédents ? Mettez cet audio en pause ici.</w:t>
      </w:r>
    </w:p>
    <w:p>
      <w:pPr/>
      <w:r>
        <w:rPr>
          <w:lang w:val="fr_FR" w:bidi="fr_FR"/>
        </w:rPr>
      </w:r>
      <w:r>
        <w:rPr>
          <w:lang w:val="fr_FR" w:bidi="fr_FR"/>
        </w:rPr>
        <w:t>Paul dit que si quelqu'un mange le pain ou boit la coupe de vin au moment du repas du Seigneur Jésus d'une manière indigne, il est coupable d'avoir péché contre le corps et le sang du Seigneur Jésus. Paul se réfère aux personnes qui mangent le repas d'une manière négligente ou d'une manière qui n'est pas appropriée. Les gens doivent participer au repas d'une manière qui honore Jésus et les uns les autres. Jésus est mort pour nous sauver de nos péchés et il veut que les croyants soient unis dans un corps. Si les croyants ne mangent pas le repas pour se rappeller la mort de Jésus correctement, alors ils n'honorent pas Jésus ou ce qu'il a fait pour nous !</w:t>
      </w:r>
    </w:p>
    <w:p>
      <w:pPr/>
      <w:r>
        <w:rPr>
          <w:lang w:val="fr_FR" w:bidi="fr_FR"/>
        </w:rPr>
      </w:r>
      <w:r>
        <w:rPr>
          <w:lang w:val="fr_FR" w:bidi="fr_FR"/>
        </w:rPr>
        <w:t>Dans ce passage, Paul utilise un langage que les juges et les avocats utilisent dans un tribunal de loi. Tout d'abord, Paul dit que les croyants sont « coupables. » Une personne coupable est responsable, selon la loi, de ce qu'elle a causé. La plupart des érudits croient que Paul dit que cette personne est responsable du péché de manquer de respect du corps et du sang du Seigneur Jésus. D'autres spécialistes pensent que Paul peut aussi dire que cette personne sera jugée tout comme les personnes qui ont tué Jésus le seront Parce que les érudits ne sont pas sûrs de la signification, vous devez traduire cette idée d'une manière neutre qui permet l'une ou l'autre signification.</w:t>
      </w:r>
    </w:p>
    <w:p>
      <w:pPr/>
      <w:r>
        <w:rPr>
          <w:lang w:val="fr_FR" w:bidi="fr_FR"/>
        </w:rPr>
      </w:r>
      <w:r>
        <w:rPr>
          <w:lang w:val="fr_FR" w:bidi="fr_FR"/>
        </w:rPr>
        <w:t>Arrêtez-vous ici et discutez en groupe de la façon dont vous allez traduire dans votre langue que la personne est ''coupable du corps et du sang du Seigneur Jésus.'' Mettez cet audio en pause ici.</w:t>
      </w:r>
    </w:p>
    <w:p>
      <w:pPr/>
      <w:r>
        <w:rPr>
          <w:lang w:val="fr_FR" w:bidi="fr_FR"/>
        </w:rPr>
      </w:r>
      <w:r>
        <w:rPr>
          <w:lang w:val="fr_FR" w:bidi="fr_FR"/>
        </w:rPr>
        <w:t>Ensuite, Paul dit qu'une personne doit examiner ou se tester elle-même pour s'assurer qu'elle participe à la Cène du Seigneur avec les bonnes actions et les bonnes attitudes. C'est comme si cette personne se testait elle-même en se posant des questions comme : « Comment me ressens-je envers mes frères et sœurs dans l'Église ? Est-ce que je fais de mon mieux pour suivre Jésus ? Cela aide la personne à comprendre si elle prend la Cène du Seigneur avec de bonnes motivations.</w:t>
      </w:r>
    </w:p>
    <w:p>
      <w:pPr/>
      <w:r>
        <w:rPr>
          <w:lang w:val="fr_FR" w:bidi="fr_FR"/>
        </w:rPr>
      </w:r>
      <w:r>
        <w:rPr>
          <w:lang w:val="fr_FR" w:bidi="fr_FR"/>
        </w:rPr>
        <w:t>Arrêtez-vous ici et discutez en groupe de la façon dont vous allez traduire cette idée qu'une personne doit s'examiner ou se tester elle-même avant qu'elle ne mange ou ne boive à la Cène du Seigneur. Mettez cet audio en pause ici.</w:t>
      </w:r>
    </w:p>
    <w:p>
      <w:pPr/>
      <w:r>
        <w:rPr>
          <w:lang w:val="fr_FR" w:bidi="fr_FR"/>
        </w:rPr>
      </w:r>
      <w:r>
        <w:rPr>
          <w:lang w:val="fr_FR" w:bidi="fr_FR"/>
        </w:rPr>
        <w:t xml:space="preserve">Ensuite, Paul dit qu'une personne doit discerner ou honorer le corps. Dans ce cas, une personne doit reconnaître ou comprendre l'importance de sa relation avec le corps. En d'autres termes, la personne doit honorer le corps ! Si une personne mange et boit sans discerner ou honorer le corps, elle amène Dieu à juger ou à la punir. Parce que Paul dit seulement « corps » et non « corps et sang de Jésus », les érudits ne sont pas d'accord sur ce que Paul veut dire par corps. Certaines personnes croient que Paul parle du corps du Seigneur Jésus qu'il a sacrifié pour nous. D'autres personnes croient que Paul parle des croyants dans le Seigneur Jésus, qui sont l'Église ou le corps du Christ. Paul pourrait aussi parler des deux choses en même temps. Parce que les gens ne sont pas sûrs de la signification, vous devez aussi traduire cela d'une manière qui permet les deux significations. Si dans votre langue, vous devez choisir une idée, vous devez traduire cela pour signifier le corps réel du Seigneur Jésus. </w:t>
      </w:r>
    </w:p>
    <w:p>
      <w:pPr/>
      <w:r>
        <w:rPr>
          <w:lang w:val="fr_FR" w:bidi="fr_FR"/>
        </w:rPr>
      </w:r>
      <w:r>
        <w:rPr>
          <w:lang w:val="fr_FR" w:bidi="fr_FR"/>
        </w:rPr>
        <w:t>Arrêtez-vous ici et discutez en groupe de la façon dont vous allez traduire cette idée d'honorer le « corps » dans votre traduction. Mettez cet audio en pause ici.</w:t>
      </w:r>
    </w:p>
    <w:p>
      <w:pPr/>
      <w:r>
        <w:rPr>
          <w:lang w:val="fr_FR" w:bidi="fr_FR"/>
        </w:rPr>
      </w:r>
      <w:r>
        <w:rPr>
          <w:lang w:val="fr_FR" w:bidi="fr_FR"/>
        </w:rPr>
        <w:t>Paul mentionne que certaines personnes sont devenues faibles et malades parce que Dieu les a jugées. Dieu a jugé les autres et ils se sont endormis. « Endormi » est une autre façon de dire que quelqu'un est mort.</w:t>
      </w:r>
    </w:p>
    <w:p>
      <w:pPr/>
      <w:r>
        <w:rPr>
          <w:lang w:val="fr_FR" w:bidi="fr_FR"/>
        </w:rPr>
      </w:r>
      <w:r>
        <w:rPr>
          <w:lang w:val="fr_FR" w:bidi="fr_FR"/>
        </w:rPr>
        <w:t>Arrêtez-vous ici et discutez : Quand vous êtes poli, comment parlez-vous du fait que quelqu'un est mort ? Décidez en groupe comment vous allez dire que certaines personnes sont mortes. Mettez cet audio en pause ici.</w:t>
      </w:r>
    </w:p>
    <w:p>
      <w:pPr/>
      <w:r>
        <w:rPr>
          <w:lang w:val="fr_FR" w:bidi="fr_FR"/>
        </w:rPr>
      </w:r>
      <w:r>
        <w:rPr>
          <w:lang w:val="fr_FR" w:bidi="fr_FR"/>
        </w:rPr>
        <w:t>Paul dit que quand Dieu juge les chrétiens, Dieu juge ces chrétiens par un type de jugement disciplinant. Le jugement de discipline, c'est quand quelqu'un, comme un parent ou un enseignant, corrige un enfant pour l'enseigner. Dieu discipline les chrétiens de cette manière, afin que les chrétiens ne soient pas condamnés quand Dieu juge et punit les gens dans le monde, ou les personnes qui ne font pas confiance à Dieu.</w:t>
      </w:r>
    </w:p>
    <w:p>
      <w:pPr/>
      <w:r>
        <w:rPr>
          <w:lang w:val="fr_FR" w:bidi="fr_FR"/>
        </w:rPr>
      </w:r>
      <w:r>
        <w:rPr>
          <w:lang w:val="fr_FR" w:bidi="fr_FR"/>
        </w:rPr>
        <w:t>Dans la deuxième partie, Paul termine sa discussion sur la Cène du Seigneur. Paul a fini de corriger le mauvais comportement des croyants et leur donnera maintenant certaines instructions. Paul utilise un mot dans la langue originale qui dit aux croyants qu'il va leur dire ce qu'ils doivent faire.</w:t>
      </w:r>
    </w:p>
    <w:p>
      <w:pPr/>
      <w:r>
        <w:rPr>
          <w:lang w:val="fr_FR" w:bidi="fr_FR"/>
        </w:rPr>
      </w:r>
      <w:r>
        <w:rPr>
          <w:lang w:val="fr_FR" w:bidi="fr_FR"/>
        </w:rPr>
        <w:t>Arrêtez-vous ici et discutez : Que dites-vous ou faites-vous dans votre langue quand vous êtes sur le point de donner les résultats de votre discussion ? Discutez de la façon dont vous allez traduire la transition de Paul de la correction à l'instruction. Mettez cet audio en pause ici.</w:t>
      </w:r>
    </w:p>
    <w:p>
      <w:pPr/>
      <w:r>
        <w:rPr>
          <w:lang w:val="fr_FR" w:bidi="fr_FR"/>
        </w:rPr>
      </w:r>
      <w:r>
        <w:rPr>
          <w:lang w:val="fr_FR" w:bidi="fr_FR"/>
        </w:rPr>
        <w:t>Paul appelle les croyants frères. Dans la langue originale, Paul utilise un mot général pour une personne qui est un membre de la famille ou qui est comme un membre de la famille. Paul parle à la fois aux hommes et aux femmes. Certains traducteurs ont choisi de traduire cela par « frères et sœurs. » Paul dit à ses frères et sœurs chrétiens d'attendre les uns les autres avant de commencer à manger soit un repas de communion ou la Cène du Seigneur. Paul parle de plus que du moment où les croyants doivent commencer à manger ! Paul dit aux croyants qu'il est très important de s'accueillir et de s'honorer les uns les autres quand les croyants se rassemblent pour manger.</w:t>
      </w:r>
    </w:p>
    <w:p>
      <w:pPr/>
      <w:r>
        <w:rPr>
          <w:lang w:val="fr_FR" w:bidi="fr_FR"/>
        </w:rPr>
      </w:r>
      <w:r>
        <w:rPr>
          <w:lang w:val="fr_FR" w:bidi="fr_FR"/>
        </w:rPr>
        <w:t xml:space="preserve">Ces croyants qui ont trop faim pour attendre doivent manger à la maison avant de venir au rassemblement. De cette manière, Dieu ne punira pas ces croyants pour avoir mangé à la maison. Paul veut aussi dire à ces croyants d'autres choses sur la Cène du Seigneur. Paul le dira aux croyants quand il vient les visiter. </w:t>
      </w:r>
    </w:p>
    <w:p>
      <w:pPr/>
      <w:r>
        <w:rPr>
          <w:lang w:val="fr_FR" w:bidi="fr_FR"/>
        </w:rPr>
      </w:r>
      <w:r>
        <w:rPr>
          <w:lang w:val="fr_FR" w:bidi="fr_FR"/>
        </w:rPr>
        <w:t>Maintenant, le groupe doit faire un tableau d'mages ou utiliser des objets pour visualiser le passage et l'action qui s'y trouve.</w:t>
      </w:r>
      <w:r>
        <w:rPr>
          <w:lang w:val="fr_FR" w:bidi="fr_FR"/>
        </w:rPr>
      </w:r>
    </w:p>
    <w:p>
      <w:pPr>
        <w:pStyle w:val="Heading3"/>
      </w:pPr>
      <w:r>
        <w:rPr>
          <w:lang w:val="fr_FR" w:bidi="fr_FR"/>
        </w:rPr>
        <w:t>Intégration du Texte</w:t>
      </w:r>
    </w:p>
    <w:p>
      <w:pPr/>
      <w:r>
        <w:rPr>
          <w:lang w:val="fr_FR" w:bidi="fr_FR"/>
        </w:rPr>
      </w:r>
      <w:r>
        <w:rPr>
          <w:lang w:val="fr_FR" w:bidi="fr_FR"/>
        </w:rPr>
        <w:t>Écoutez une version audio du passage de 1 Corinthiens 11.27–34 dans la version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Le Seigneur Jésus</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veut que les Corinthiens considèrent l'importance de ce qu'il vient de dire aux croyants sur la Cène du Seigneur. Paul avertit les croyants : « Je veux que vous sachiez que Dieu jugera celui qui mange le pain ou boit la coupe de la Cène du Seigneur d'une manière négligente ou inappropriée. Dieu les considérera comme coupables d'avoir déshonoré le corps et le sang du Seigneur Jésus. Ainsi, chaque personne doit s'examiner elle-même avant de manger le pain et de boire la coupe de vin.</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explique : « Si vous mangez le pain ou buvez la coupe de vin sans honorer le corps, vous amenez le jugement de Dieu sur vous-même. Certains d'entre vous ont reçu le jugement de Dieu pour cela. Certains d'entre vous sont malades et faibles, pendant que d'autres sont morts.</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continue : « Si nous nous examinons nous-mêmes, Dieu ne nous jugera pas comme cela. Cependant, quand Dieu nous juge, il discipline et nous corrige, afin que nous ne soyons pas condamnés comme le reste du monde.</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Dieu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Enfin, Paul dit : « Ainsi, mes frères et sœurs, quand vous vous rassemblez pour la Cène du Seigneur, attendez que tout le monde arrive avant de commencer. Si vous avez vraiment faim, vous devez manger à la maison à l'avance. Si vous faites cela, vous n'amènerez pas le jugement de Dieu sur vous-mêmes quand vous vous rencontrerez. J'ai plus à vous dire sur cela, mais cela peut attendre jusqu'à ce que je vienne vous voir.</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du passage de 1 Corinthiens 11.27–34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continue de parler de le repas du Seigneur. Paul dit aux Corinthiens que quiconque mange le pain ou boit la coupe de </w:t>
      </w:r>
      <w:r>
        <w:rPr>
          <w:b/>
          <w:lang w:val="fr_FR" w:bidi="fr_FR"/>
        </w:rPr>
        <w:t>vin</w:t>
      </w:r>
      <w:r>
        <w:rPr>
          <w:lang w:val="fr_FR" w:bidi="fr_FR"/>
        </w:rPr>
        <w:t xml:space="preserve"> lors du repas du Seigneur d'une manière indigne est coupable d'avoir péché contre le corps et le </w:t>
      </w:r>
      <w:r>
        <w:rPr>
          <w:b/>
          <w:lang w:val="fr_FR" w:bidi="fr_FR"/>
        </w:rPr>
        <w:t>sang</w:t>
      </w:r>
      <w:r>
        <w:rPr>
          <w:lang w:val="fr_FR" w:bidi="fr_FR"/>
        </w:rPr>
        <w:t xml:space="preserve"> du Seigneur. La « Coupe du </w:t>
      </w:r>
      <w:r>
        <w:rPr>
          <w:b/>
          <w:lang w:val="fr_FR" w:bidi="fr_FR"/>
        </w:rPr>
        <w:t>Seigneur</w:t>
      </w:r>
      <w:r>
        <w:rPr>
          <w:lang w:val="fr_FR" w:bidi="fr_FR"/>
        </w:rPr>
        <w:t xml:space="preserve"> » est la coupe de vin que les gens buvaient pendant le repas du Seigneur. Quand Paul dit « Seigneur » dans ce passage, il parle du Seigneur Jésus. Utilisez les mêmes mots ou expressions pour coupe de vin, Seigneur et sang que ceux que vous avez utilisés dans les passages précédents. Pour plus d'informations sur le </w:t>
      </w:r>
      <w:r>
        <w:rPr>
          <w:lang w:val="fr_FR" w:bidi="fr_FR"/>
        </w:rPr>
        <w:t>vin</w:t>
      </w:r>
      <w:r>
        <w:rPr>
          <w:lang w:val="fr_FR" w:bidi="fr_FR"/>
        </w:rPr>
        <w:t xml:space="preserve">, le </w:t>
      </w:r>
      <w:r>
        <w:rPr>
          <w:lang w:val="fr_FR" w:bidi="fr_FR"/>
        </w:rPr>
        <w:t>Seigneur</w:t>
      </w:r>
      <w:r>
        <w:rPr>
          <w:lang w:val="fr_FR" w:bidi="fr_FR"/>
        </w:rPr>
        <w:t xml:space="preserve"> et le </w:t>
      </w:r>
      <w:r>
        <w:rPr>
          <w:lang w:val="fr_FR" w:bidi="fr_FR"/>
        </w:rPr>
        <w:t>sang</w:t>
      </w:r>
      <w:r>
        <w:rPr>
          <w:lang w:val="fr_FR" w:bidi="fr_FR"/>
        </w:rPr>
        <w:t>, consultez le glossaire principal si nécessaire.</w:t>
      </w:r>
    </w:p>
    <w:p>
      <w:pPr/>
      <w:r>
        <w:rPr>
          <w:lang w:val="fr_FR" w:bidi="fr_FR"/>
        </w:rPr>
      </w:r>
      <w:r>
        <w:rPr>
          <w:lang w:val="fr_FR" w:bidi="fr_FR"/>
        </w:rPr>
        <w:t xml:space="preserve">Une personne coupable est responsable, selon la loi, de ce qu'elle a </w:t>
      </w:r>
      <w:r>
        <w:rPr>
          <w:b/>
          <w:lang w:val="fr_FR" w:bidi="fr_FR"/>
        </w:rPr>
        <w:t>causé</w:t>
      </w:r>
      <w:r>
        <w:rPr>
          <w:lang w:val="fr_FR" w:bidi="fr_FR"/>
        </w:rPr>
        <w:t xml:space="preserve">. Paul dit que cette personne est coupable envers le Seigneur ou déshonore la mort du Seigneur Jésus. Bien que le mot </w:t>
      </w:r>
      <w:r>
        <w:rPr>
          <w:b/>
          <w:lang w:val="fr_FR" w:bidi="fr_FR"/>
        </w:rPr>
        <w:t>péché</w:t>
      </w:r>
      <w:r>
        <w:rPr>
          <w:lang w:val="fr_FR" w:bidi="fr_FR"/>
        </w:rPr>
        <w:t xml:space="preserve"> ne soit pas utilisé dans la langue originale, vous pouvez dire que les personnes sont coupables d'avoir péché contre le Seigneur Jésus. S'il en est ainsi, utilisez les mêmes mots pour coupable et péché que ceux que vous avez utilisés dans les passages précédents. Consultez le glossaire principal pour plus d'informations sur le mot </w:t>
      </w:r>
      <w:r>
        <w:rPr>
          <w:lang w:val="fr_FR" w:bidi="fr_FR"/>
        </w:rPr>
        <w:t>péché</w:t>
      </w:r>
      <w:r>
        <w:rPr>
          <w:lang w:val="fr_FR" w:bidi="fr_FR"/>
        </w:rPr>
        <w:t xml:space="preserve">. </w:t>
      </w:r>
    </w:p>
    <w:p>
      <w:pPr/>
      <w:r>
        <w:rPr>
          <w:lang w:val="fr_FR" w:bidi="fr_FR"/>
        </w:rPr>
      </w:r>
      <w:r>
        <w:rPr>
          <w:lang w:val="fr_FR" w:bidi="fr_FR"/>
        </w:rPr>
        <w:t xml:space="preserve">Paul a dit que si une personne mange le pain et boit la coupe de vin sans honorer le corps, cette personne mange ou boit un jugement </w:t>
      </w:r>
      <w:r>
        <w:rPr>
          <w:b/>
          <w:lang w:val="fr_FR" w:bidi="fr_FR"/>
        </w:rPr>
        <w:t>sur elle-même</w:t>
      </w:r>
      <w:r>
        <w:rPr>
          <w:lang w:val="fr_FR" w:bidi="fr_FR"/>
        </w:rPr>
        <w:t>. En d'autres termes, Dieu jugera la personne pour avoir fait quelque chose de mal. Le jugement est quand une personne d'autorité décide que quelqu'un a tort ou est coupable et la personne de l'autorité punit la personne coupable pour son acte répréhensible. Utilisez le même mot pour jugement, lorsque cela se réfère à la punition, que celui que vous avez utilisé dans les passages précédents.</w:t>
      </w:r>
    </w:p>
    <w:p>
      <w:pPr/>
      <w:r>
        <w:rPr>
          <w:lang w:val="fr_FR" w:bidi="fr_FR"/>
        </w:rPr>
      </w:r>
      <w:r>
        <w:rPr>
          <w:lang w:val="fr_FR" w:bidi="fr_FR"/>
        </w:rPr>
        <w:t xml:space="preserve">Paul appelle les croyants de Corinthe </w:t>
      </w:r>
      <w:r>
        <w:rPr>
          <w:b/>
          <w:lang w:val="fr_FR" w:bidi="fr_FR"/>
        </w:rPr>
        <w:t>frères</w:t>
      </w:r>
      <w:r>
        <w:rPr>
          <w:lang w:val="fr_FR" w:bidi="fr_FR"/>
        </w:rPr>
        <w:t xml:space="preserve">. Dans la langue originale, Paul utilise un mot général pour une personne qui est un membre de la famille ou qui est comme un membre de la famille. Paul parle à la fois aux hommes et aux femmes. Certains traducteurs ont choisi de traduire cela par « frères et sœurs. » Utilisez le même mot pour frères que celui que vous avez utilisé dans les passages précédents. </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12:1–11</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12:1–11 et mettez-le dans vos cœurs.</w:t>
      </w:r>
    </w:p>
    <w:p>
      <w:pPr/>
      <w:r>
        <w:rPr>
          <w:lang w:val="fr_FR" w:bidi="fr_FR"/>
        </w:rPr>
      </w:r>
      <w:r>
        <w:rPr>
          <w:lang w:val="fr_FR" w:bidi="fr_FR"/>
        </w:rPr>
        <w:t>Écoutez une version audio de 1 Corinthiens 12:1–11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12:1–11 dans la version la plus facile à comprendre.</w:t>
      </w:r>
    </w:p>
    <w:p>
      <w:pPr/>
      <w:r>
        <w:rPr>
          <w:lang w:val="fr_FR" w:bidi="fr_FR"/>
        </w:rPr>
      </w:r>
      <w:r>
        <w:rPr>
          <w:lang w:val="fr_FR" w:bidi="fr_FR"/>
        </w:rPr>
        <w:t>Dans les passages précédents, Paul a parlé d'un rapport qu'il avait entendu sur la façon dont les Corinthiens ont manqué de respect les uns aux autres et au Seigneur Jésus lors du repas du Seigneur. Paul instruit les Corinthiens de s'examiner pour que Dieu ne juge pas les croyants pour avoir déshonoré le corps de Jésus. Paul instruit les croyants de s'attendre les uns les autres et de s'honorer les uns les autres quand ils se rassemblent pour manger le Repas du Seigneur.</w:t>
      </w:r>
    </w:p>
    <w:p>
      <w:pPr/>
      <w:r>
        <w:rPr>
          <w:lang w:val="fr_FR" w:bidi="fr_FR"/>
        </w:rPr>
      </w:r>
      <w:r>
        <w:rPr>
          <w:lang w:val="fr_FR" w:bidi="fr_FR"/>
        </w:rPr>
        <w:t>Dans ce passage, Paul aborde une autre question que les Corinthiens lui avaient posée dans leur lettre précédente. Les Corinthiens avaient des questions ou des préoccupations au sujet des dons et des capacités particuliers que l'esprit de Dieu donne aux gens. Paul veut que les Corinthiens sachent ces choses.</w:t>
      </w:r>
    </w:p>
    <w:p>
      <w:pPr/>
      <w:r>
        <w:rPr>
          <w:lang w:val="fr_FR" w:bidi="fr_FR"/>
        </w:rPr>
      </w:r>
      <w:r>
        <w:rPr>
          <w:lang w:val="fr_FR" w:bidi="fr_FR"/>
        </w:rPr>
        <w:t>Avant que les croyants de Corinthe ne suivent Jésus, quelqu'un a exercé une influence sur eux et les a conduits à mal agir Ces Corinthiens adoraient des idoles païennes muettes, ou des dieux qui n'ont rien de bon ou de spirituel à dire. Paul veut que les croyants comprennent que l'Esprit de Dieu ne poussera jamais quelqu'un à dire : « Jésus est anathème ». De la même manière, personne ne peut dire : « Jésus est mon Seigneur et Maître », à moins que le Saint-Esprit ne guide cette personne. A cette époque, les chrétiens proclamaient régulièrement « Jésus est Seigneur » comme une confession commune de leur foi et une façon de s'identifier comme disciples de Jésus.</w:t>
      </w:r>
    </w:p>
    <w:p>
      <w:pPr/>
      <w:r>
        <w:rPr>
          <w:lang w:val="fr_FR" w:bidi="fr_FR"/>
        </w:rPr>
      </w:r>
      <w:r>
        <w:rPr>
          <w:lang w:val="fr_FR" w:bidi="fr_FR"/>
        </w:rPr>
        <w:t>Arrêtez-vous ici et discutez de cette question en groupe : Quelles sont les expressions communes utilisées dans votre communauté qui permettent d'identifier une personne comme membre d'un groupe particulier ? Mettez cet audio en pause ici.</w:t>
      </w:r>
    </w:p>
    <w:p>
      <w:pPr/>
      <w:r>
        <w:rPr>
          <w:lang w:val="fr_FR" w:bidi="fr_FR"/>
        </w:rPr>
      </w:r>
      <w:r>
        <w:rPr>
          <w:lang w:val="fr_FR" w:bidi="fr_FR"/>
        </w:rPr>
        <w:t>Paul disait aux croyants de Corinthe que quiconque confesse que Jésus est Seigneur est exactement comme tout autre disciples de Jésus. Toutes ces personnes sont égales. Les chrétiens ont différents types de dons ou de capacités spirituels, mais c'est le même Saint-Esprit qui a donné ces différents dons à chacun. Les chrétiens ont de nombreuses manières différentes de servir, mais tous servent le même Seigneur Jésus. Les chrétiens agissent de différentes manières ou accomplissent des tâches diverses, mais c'est le même Dieu qui permet à chacun d'accomplir toutes ces différentes choses. Dieu donne des dons du Saint-Esprit à chaque chrétien pour le bien de tous au sein de la communauté chrétienne.</w:t>
      </w:r>
    </w:p>
    <w:p>
      <w:pPr/>
      <w:r>
        <w:rPr>
          <w:lang w:val="fr_FR" w:bidi="fr_FR"/>
        </w:rPr>
      </w:r>
      <w:r>
        <w:rPr>
          <w:lang w:val="fr_FR" w:bidi="fr_FR"/>
        </w:rPr>
        <w:t>Ensuite, Paul énumère certains des dons possibles du Saint-Esprit que Dieu donne à différents chrétiens. Le Saint-Esprit donne un don à une personne et donne un don différent à une autre personne. Bien que chaque don soit différent, le Saint-Esprit est le même. Le Saint-Esprit donne chaque don. Le Saint-Esprit attribue à chaque personne le don qu'il veut.</w:t>
      </w:r>
    </w:p>
    <w:p>
      <w:pPr/>
      <w:r>
        <w:rPr>
          <w:lang w:val="fr_FR" w:bidi="fr_FR"/>
        </w:rPr>
      </w:r>
      <w:r>
        <w:rPr>
          <w:lang w:val="fr_FR" w:bidi="fr_FR"/>
        </w:rPr>
        <w:t xml:space="preserve">Paul n'explique pas chaque don ni la manière dont un chrétien l'utilise. Paul fournit juste une liste de différentes manières dont Dieu montre que le Saint-Esprit agit dans la vie d'un croyant par des dons que le Saint-Esprit donne aux croyants. Paul ne nomme pas tous les dons possibles. Les dons que Paul mentionne ici sont : </w:t>
      </w:r>
    </w:p>
    <w:p>
      <w:pPr>
        <w:pStyle w:val="ListBullet"/>
        <w:spacing w:line="240" w:lineRule="auto"/>
        <w:ind w:left="720"/>
      </w:pPr>
      <w:r>
        <w:rPr>
          <w:lang w:val="fr_FR" w:bidi="fr_FR"/>
        </w:rPr>
      </w:r>
      <w:r>
        <w:rPr>
          <w:lang w:val="fr_FR" w:bidi="fr_FR"/>
        </w:rPr>
        <w:t>Le Saint-Esprit donne à certaines personnes des messages remplis de la sagesse de Dieu.</w:t>
      </w:r>
    </w:p>
    <w:p>
      <w:pPr>
        <w:pStyle w:val="ListBullet"/>
        <w:spacing w:line="240" w:lineRule="auto"/>
        <w:ind w:left="720"/>
      </w:pPr>
      <w:r>
        <w:rPr>
          <w:lang w:val="fr_FR" w:bidi="fr_FR"/>
        </w:rPr>
      </w:r>
      <w:r>
        <w:rPr>
          <w:lang w:val="fr_FR" w:bidi="fr_FR"/>
        </w:rPr>
        <w:t>Le Saint-Esprit donne à certaines personnes des messages de connaissance ou des messages qui contiennent une bonne information et un bon enseignement.</w:t>
      </w:r>
    </w:p>
    <w:p>
      <w:pPr>
        <w:pStyle w:val="ListBullet"/>
        <w:spacing w:line="240" w:lineRule="auto"/>
        <w:ind w:left="720"/>
      </w:pPr>
      <w:r>
        <w:rPr>
          <w:lang w:val="fr_FR" w:bidi="fr_FR"/>
        </w:rPr>
      </w:r>
      <w:r>
        <w:rPr>
          <w:lang w:val="fr_FR" w:bidi="fr_FR"/>
        </w:rPr>
        <w:t>Le Saint-Esprit donne à certaines personnes une foi solide ou une confiance en Dieu pour faire des choses extraordinaires.</w:t>
      </w:r>
    </w:p>
    <w:p>
      <w:pPr>
        <w:pStyle w:val="ListBullet"/>
        <w:spacing w:line="240" w:lineRule="auto"/>
        <w:ind w:left="720"/>
      </w:pPr>
      <w:r>
        <w:rPr>
          <w:lang w:val="fr_FR" w:bidi="fr_FR"/>
        </w:rPr>
      </w:r>
      <w:r>
        <w:rPr>
          <w:lang w:val="fr_FR" w:bidi="fr_FR"/>
        </w:rPr>
        <w:t>Le Saint-Esprit donne à certaines personnes la capacité de guérir les malades.</w:t>
      </w:r>
    </w:p>
    <w:p>
      <w:pPr>
        <w:pStyle w:val="ListBullet"/>
        <w:spacing w:line="240" w:lineRule="auto"/>
        <w:ind w:left="720"/>
      </w:pPr>
      <w:r>
        <w:rPr>
          <w:lang w:val="fr_FR" w:bidi="fr_FR"/>
        </w:rPr>
      </w:r>
      <w:r>
        <w:rPr>
          <w:lang w:val="fr_FR" w:bidi="fr_FR"/>
        </w:rPr>
        <w:t>Le Saint-Esprit donne à certaines personnes la capacité d'accomplir des miracles puissants ou de demander à Dieu d'accomplir des choses surnaturelles que seul Dieu peut faire.</w:t>
      </w:r>
    </w:p>
    <w:p>
      <w:pPr>
        <w:pStyle w:val="ListBullet"/>
        <w:spacing w:line="240" w:lineRule="auto"/>
        <w:ind w:left="720"/>
      </w:pPr>
      <w:r>
        <w:rPr>
          <w:lang w:val="fr_FR" w:bidi="fr_FR"/>
        </w:rPr>
      </w:r>
      <w:r>
        <w:rPr>
          <w:lang w:val="fr_FR" w:bidi="fr_FR"/>
        </w:rPr>
        <w:t>Le Saint-Esprit donne à certaines personnes la capacité de prophétiser ou de transmettre des messages de Dieu.</w:t>
      </w:r>
    </w:p>
    <w:p>
      <w:pPr>
        <w:pStyle w:val="ListBullet"/>
        <w:spacing w:line="240" w:lineRule="auto"/>
        <w:ind w:left="720"/>
      </w:pPr>
      <w:r>
        <w:rPr>
          <w:lang w:val="fr_FR" w:bidi="fr_FR"/>
        </w:rPr>
      </w:r>
      <w:r>
        <w:rPr>
          <w:lang w:val="fr_FR" w:bidi="fr_FR"/>
        </w:rPr>
        <w:t>Le Saint-Esprit donne à certaines personnes la capacité de discerner quels messages et dons proviennent d'un esprit mauvais et quelles choses viennent du Saint-Esprit.</w:t>
      </w:r>
    </w:p>
    <w:p>
      <w:pPr>
        <w:pStyle w:val="ListBullet"/>
        <w:spacing w:line="240" w:lineRule="auto"/>
        <w:ind w:left="720"/>
      </w:pPr>
      <w:r>
        <w:rPr>
          <w:lang w:val="fr_FR" w:bidi="fr_FR"/>
        </w:rPr>
      </w:r>
      <w:r>
        <w:rPr>
          <w:lang w:val="fr_FR" w:bidi="fr_FR"/>
        </w:rPr>
        <w:t xml:space="preserve">Le Saint-Esprit donne à certaines personnes la capacité de parler des langues qu'elles n'ont pas apprises. </w:t>
      </w:r>
    </w:p>
    <w:p>
      <w:pPr>
        <w:pStyle w:val="ListBullet"/>
        <w:spacing w:line="240" w:lineRule="auto"/>
        <w:ind w:left="720"/>
      </w:pPr>
      <w:r>
        <w:rPr>
          <w:lang w:val="fr_FR" w:bidi="fr_FR"/>
        </w:rPr>
      </w:r>
      <w:r>
        <w:rPr>
          <w:lang w:val="fr_FR" w:bidi="fr_FR"/>
        </w:rPr>
        <w:t>Le Saint-Esprit donne à certaines personnes la capacité de traduire ce que disent ceux qui parlent ces autres langues.</w:t>
      </w:r>
    </w:p>
    <w:p>
      <w:pPr/>
      <w:r>
        <w:rPr>
          <w:lang w:val="fr_FR" w:bidi="fr_FR"/>
        </w:rPr>
      </w:r>
      <w:r>
        <w:rPr>
          <w:lang w:val="fr_FR" w:bidi="fr_FR"/>
        </w:rPr>
        <w:t>Arrêtez-vous ici et discutez de cette question en groupe : Puisqu'il ne s'agit que d'une liste partielle des dons spirituels, en quoi les dons inclus par Paul dans cette liste vous ont - ils surpris ? Quels dons pensez-vous que Paul aurait dû ajouter à la liste ? Pensez aux chrétiens que vous connaissez. Quels dons du Saint-Esprit voyez-vous à l'œuvre chez ces chrétiens ?</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12:1–11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 :</w:t>
      </w:r>
      <w:r>
        <w:rPr>
          <w:lang w:val="fr_FR" w:bidi="fr_FR"/>
        </w:rPr>
        <w:t xml:space="preserve"> Paul commence à répondre à la question des Corinthiens sur les dons particuliers que le Saint-Esprit donne. Paul veut que les Corinthiens comprennent les choses clairement. Seul le Saint-Esprit peut amener une personne à dire :«Jésus est Seigneur.»</w:t>
      </w:r>
    </w:p>
    <w:p>
      <w:pPr/>
      <w:r>
        <w:rPr>
          <w:lang w:val="fr_FR" w:bidi="fr_FR"/>
        </w:rPr>
      </w:r>
      <w:r>
        <w:rPr>
          <w:b/>
          <w:lang w:val="fr_FR" w:bidi="fr_FR"/>
        </w:rPr>
        <w:t>Dans la deuxième partie :</w:t>
      </w:r>
      <w:r>
        <w:rPr>
          <w:lang w:val="fr_FR" w:bidi="fr_FR"/>
        </w:rPr>
        <w:t xml:space="preserve"> Paul explique que les chrétiens ont différents dons et différentes manières de servir Dieu, mais que Dieu, le Seigneur Jésus et le Saint-Esprit sont les mêmes.</w:t>
      </w:r>
    </w:p>
    <w:p>
      <w:pPr/>
      <w:r>
        <w:rPr>
          <w:lang w:val="fr_FR" w:bidi="fr_FR"/>
        </w:rPr>
      </w:r>
      <w:r>
        <w:rPr>
          <w:b/>
          <w:lang w:val="fr_FR" w:bidi="fr_FR"/>
        </w:rPr>
        <w:t>Dans la troisième partie :</w:t>
      </w:r>
      <w:r>
        <w:rPr>
          <w:lang w:val="fr_FR" w:bidi="fr_FR"/>
        </w:rPr>
        <w:t xml:space="preserve"> Chaque chrétien reçoit un don de Dieu pour le bien de toute la communauté. Chaque personne reçoit un don différent qui montre que le même Saint-Esprit est à l'œuvre en chaque chrétien. Paul énumère quelques-unes des manières dont le Saint-Esprit agit dans les chrétiens.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Seigneur Jésus</w:t>
      </w:r>
    </w:p>
    <w:p>
      <w:pPr>
        <w:pStyle w:val="ListBullet"/>
        <w:spacing w:line="240" w:lineRule="auto"/>
        <w:ind w:left="720"/>
      </w:pPr>
      <w:r>
        <w:rPr>
          <w:lang w:val="fr_FR" w:bidi="fr_FR"/>
        </w:rPr>
      </w:r>
      <w:r>
        <w:rPr>
          <w:lang w:val="fr_FR" w:bidi="fr_FR"/>
        </w:rPr>
        <w:t>Et le Saint-Esprit</w:t>
      </w:r>
    </w:p>
    <w:p>
      <w:pPr/>
      <w:r>
        <w:rPr>
          <w:lang w:val="fr_FR" w:bidi="fr_FR"/>
        </w:rPr>
      </w:r>
      <w:r>
        <w:rPr>
          <w:lang w:val="fr_FR" w:bidi="fr_FR"/>
        </w:rPr>
        <w:t>Paul commence ce passage en disant aux Corinthiens qu'il passe à un autre sujet. Paul veut maintenant parler d'une autre question que les Corinthiens lui ont posée dans une lettre. Paul veut que ses frères et sœurs chrétiens comprennent mieux les dons spirituels ou les réalités spirituelles.</w:t>
      </w:r>
    </w:p>
    <w:p>
      <w:pPr/>
      <w:r>
        <w:rPr>
          <w:lang w:val="fr_FR" w:bidi="fr_FR"/>
        </w:rPr>
      </w:r>
      <w:r>
        <w:rPr>
          <w:lang w:val="fr_FR" w:bidi="fr_FR"/>
        </w:rPr>
        <w:t>Arrêtez-vous ici et discutez de cette question en groupe : Paul répond à une nouvelle question posée par les croyants de Corinthe. Comment effectuez-vous des transitions vers un nouveau sujet dans votre langue? Comment allez-vous effectuer cette transition vers ce nouveau sujet dans votre traduction ? Mettez cet audio en pause ici.</w:t>
      </w:r>
    </w:p>
    <w:p>
      <w:pPr/>
      <w:r>
        <w:rPr>
          <w:lang w:val="fr_FR" w:bidi="fr_FR"/>
        </w:rPr>
      </w:r>
      <w:r>
        <w:rPr>
          <w:lang w:val="fr_FR" w:bidi="fr_FR"/>
        </w:rPr>
        <w:t>Beaucoup de traductions disent que Paul veut parler aux Corinthiens des dons spirituels. Cependant, dans la langue originale, Paul utilise un mot qui se réfère aux choses spirituelles. Ce mot est différent de celui que Paul a utilisé pour dons dans les passages précédents. Paul n'utilise pas non plus ce mot quand il parle des divers dons spirituels dans ce passage. D'autres façons d'exprimer cette idée sont : « Je veux vous parler des choses spirituelles » ou « Je veux vous parler des personnes spirituelles » ou « Je veux vous parler des pratiques spirituelles » Beaucoup de traductions ont choisi de garder l'expression « dons spirituels » car Paul nomme les manières dont le Saint-Esprit agit dans la vie des gens, et ce sont les dons spirituels dans ce passage.</w:t>
      </w:r>
    </w:p>
    <w:p>
      <w:pPr/>
      <w:r>
        <w:rPr>
          <w:lang w:val="fr_FR" w:bidi="fr_FR"/>
        </w:rPr>
      </w:r>
      <w:r>
        <w:rPr>
          <w:lang w:val="fr_FR" w:bidi="fr_FR"/>
        </w:rPr>
        <w:t>Arrêtez-vous ici et discutez en groupe de la façon dont vous allez traduire cette idée des choses spirituelles dans votre langue. Mettez cet audio en pause ici.</w:t>
      </w:r>
    </w:p>
    <w:p>
      <w:pPr/>
      <w:r>
        <w:rPr>
          <w:lang w:val="fr_FR" w:bidi="fr_FR"/>
        </w:rPr>
      </w:r>
      <w:r>
        <w:rPr>
          <w:lang w:val="fr_FR" w:bidi="fr_FR"/>
        </w:rPr>
        <w:t>Dans cette première partie, Paul explique aux croyants de Corinthe plus d'informations sur les choses spirituelles. Paul rappelle aux Corinthiens que lorsqu'ils étaient païens c'est-à-dire des personnes qui adoraient de faux dieux, quelqu'un les a égarés. En d'autres termes, quelqu'un a amené ces Corinthiens à suivre des idoles.</w:t>
      </w:r>
    </w:p>
    <w:p>
      <w:pPr/>
      <w:r>
        <w:rPr>
          <w:lang w:val="fr_FR" w:bidi="fr_FR"/>
        </w:rPr>
      </w:r>
      <w:r>
        <w:rPr>
          <w:lang w:val="fr_FR" w:bidi="fr_FR"/>
        </w:rPr>
        <w:t>Arrêtez-vous ici et faites cette activité : Demandez à un groupe de personnes de marcher le long d'un chemin droit. Demandez à une personne de se placer sur le côté de ce groupe. Pendant que le groupe de personnes marche sur le chemin, demandez à la personne sur le côté d'amener le groupe à sortir du chemin et à emprunter un autre chemin. Comment allez-vous parler de la conduite des gens dans une certaine direction ? Mettez cet audio en pause ici.</w:t>
      </w:r>
    </w:p>
    <w:p>
      <w:pPr/>
      <w:r>
        <w:rPr>
          <w:lang w:val="fr_FR" w:bidi="fr_FR"/>
        </w:rPr>
      </w:r>
      <w:r>
        <w:rPr>
          <w:lang w:val="fr_FR" w:bidi="fr_FR"/>
        </w:rPr>
        <w:t>Quand les croyants étaient païens, quelqu'un les a amenés à adorer des idoles qui sont muettes ou qui ne parlent pas. Nous savons d'après une partie précédente de cette lettre que les démons sont aussi présents quand les gens adorent les idoles, donc Paul ne veut probablement pas dire que ces faux dieux ne parlent pas. Paul veut probablement dire que les idoles, ou les faux dieux, ne peuvent parler de rien d'important ni de choses spirituelles de Dieu. Paul veut que les croyants sachent que l'Esprit de Dieu ne poussera jamais personne à dire : « Jésus est maudit », ce qui signifie qu'ils souhaiteraient que le mal frappe Jésus. De la même manière, si une personne dit : « Jésus est Seigneur et Maître », c'est le Saint-Esprit qui guide ou parle à travers cette personne.</w:t>
      </w:r>
    </w:p>
    <w:p>
      <w:pPr/>
      <w:r>
        <w:rPr>
          <w:lang w:val="fr_FR" w:bidi="fr_FR"/>
        </w:rPr>
      </w:r>
      <w:r>
        <w:rPr>
          <w:lang w:val="fr_FR" w:bidi="fr_FR"/>
        </w:rPr>
        <w:t>Dans la deuxième partie, Paul explique qu'il y a une variété ou différents types de dons, mais que c'est le même Saint-Esprit qui nous les donne. Cette fois, Paul utilise un mot dans la langue originale pour dons qui signifie « dons de grâce » ou « dons de grâce. » Le Saint-Esprit nous donne ces capacités bonnes et spéciales que nous ne méritons pas. C'est le mot que Paul utilisera pour dons dans le reste de ce passage.</w:t>
      </w:r>
    </w:p>
    <w:p>
      <w:pPr/>
      <w:r>
        <w:rPr>
          <w:lang w:val="fr_FR" w:bidi="fr_FR"/>
        </w:rPr>
      </w:r>
      <w:r>
        <w:rPr>
          <w:lang w:val="fr_FR" w:bidi="fr_FR"/>
        </w:rPr>
        <w:t>Arrêtez-vous ici et discutez de la question suivante en groupe : Comment traduirez -vous cette notion de dons de la grâce dans votre traduction? En quoi cette idée diffère-t-elle des propos sur les choses spirituelles que vous avez abordées au début du passage ? Mettez cet audio en pause ici.</w:t>
      </w:r>
    </w:p>
    <w:p>
      <w:pPr/>
      <w:r>
        <w:rPr>
          <w:lang w:val="fr_FR" w:bidi="fr_FR"/>
        </w:rPr>
      </w:r>
      <w:r>
        <w:rPr>
          <w:lang w:val="fr_FR" w:bidi="fr_FR"/>
        </w:rPr>
        <w:t>Paul continue d'expliquer que chaque chrétien sert Dieu de différentes manières, mais que tous les chrétiens servent le même Seigneur Jésus. Les gens servent les autres quand ils font du bien aux autres et aident ceux qui ont besoin de quelque chose.</w:t>
      </w:r>
    </w:p>
    <w:p>
      <w:pPr/>
      <w:r>
        <w:rPr>
          <w:lang w:val="fr_FR" w:bidi="fr_FR"/>
        </w:rPr>
      </w:r>
      <w:r>
        <w:rPr>
          <w:lang w:val="fr_FR" w:bidi="fr_FR"/>
        </w:rPr>
        <w:t>Arrêtez-vous ici et discutez des points suivants en groupe : Parlez d'une situation où les gens ont servi ou aidé d'autres personnes. Peut-être que ces personnes ont fait cela en donnant de la nourriture aux autres, en leur construisant une maison ou en les aidant dans leurs champs. Comment parlez-vous du fait de servir les autres de cette manière ? Comment pouvez-vous parler du fait qu'il y a différents types de service ou différentes manières de servir les gens ? Mettez cet audio en pause ici.</w:t>
      </w:r>
    </w:p>
    <w:p>
      <w:pPr/>
      <w:r>
        <w:rPr>
          <w:lang w:val="fr_FR" w:bidi="fr_FR"/>
        </w:rPr>
      </w:r>
      <w:r>
        <w:rPr>
          <w:lang w:val="fr_FR" w:bidi="fr_FR"/>
        </w:rPr>
        <w:t>Paul dit ensuite qu'il y a une variété d'activités ou de travail, mais qu'un seul Dieu agit dans toutes ces activités. Les gens ont deux idées différentes sur ce que Paul dit sur différents types de travail. Certains croient que Paul dit que Dieu donne des tâches différentes à des personnes différentes. D'autres croient que Paul dit que Dieu agit dans la vie des gens de différentes manières pour les aider à grandir spirituellement. Les deux interprétations sont vraies, essayez donc de traduire cette idée d'une manière qui permet l'une ou l'autre signification.</w:t>
      </w:r>
    </w:p>
    <w:p>
      <w:pPr/>
      <w:r>
        <w:rPr>
          <w:lang w:val="fr_FR" w:bidi="fr_FR"/>
        </w:rPr>
      </w:r>
      <w:r>
        <w:rPr>
          <w:lang w:val="fr_FR" w:bidi="fr_FR"/>
        </w:rPr>
        <w:t>Arrêtez-vous ici et discutez de cette question en groupe : Comment traduirez-vous dans votre traduction qu'il y a différentes manières de travailler ? Mettez cet audio en pause ici.</w:t>
      </w:r>
    </w:p>
    <w:p>
      <w:pPr/>
      <w:r>
        <w:rPr>
          <w:lang w:val="fr_FR" w:bidi="fr_FR"/>
        </w:rPr>
      </w:r>
      <w:r>
        <w:rPr>
          <w:lang w:val="fr_FR" w:bidi="fr_FR"/>
        </w:rPr>
        <w:t>Dans la partie suivante, Paul énumère certains des dons spirituels. Paul leur dit que Dieu manifeste, révèle ou donne la preuve de la présence de l'Esprit chez chaque croyant. Dieu fait cela pour que nous puissions nous aider les uns les autres et utiliser nos dons pour le bien de tous.</w:t>
      </w:r>
    </w:p>
    <w:p>
      <w:pPr/>
      <w:r>
        <w:rPr>
          <w:lang w:val="fr_FR" w:bidi="fr_FR"/>
        </w:rPr>
      </w:r>
      <w:r>
        <w:rPr>
          <w:lang w:val="fr_FR" w:bidi="fr_FR"/>
        </w:rPr>
        <w:t>Paul énumère maintenant certains des différents dons spirituels. Paul utilise des termes similaires chaque fois qu'il mentionne un don. Paul énumère neuf dons différents dans ce passage. Paul commence en disant que le Saint-Esprit donne à une personne le message de sagesse. Paul ne dit pas qu'une seule personne obtient ce don. Paul dit que c'est un exemple d'un don que l'Esprit donne à certaines personnes. Ensuite, Paul dit : « À un autre », puis Paul nomme un autre don que l'Esprit donne à certains croyants. Paul continue de parler ainsi jusqu'à ce qu'il ait énuméré neuf dons.</w:t>
      </w:r>
    </w:p>
    <w:p>
      <w:pPr/>
      <w:r>
        <w:rPr>
          <w:lang w:val="fr_FR" w:bidi="fr_FR"/>
        </w:rPr>
      </w:r>
      <w:r>
        <w:rPr>
          <w:lang w:val="fr_FR" w:bidi="fr_FR"/>
        </w:rPr>
        <w:t>Arrêtez-vous ici et faites cette activité en groupe : Collectez une variété d'objets différents. Vous devez collecter autant d'objets différents qu'il y a de personnes dans votre groupe. Par exemple, si six personnes sont dans votre groupe, collectez six objets différents. Rassemblez tous les objets. Maintenant, demandez à un membre du groupe de donner un objet à chaque personne dans votre groupe. Mettez cet audio en pause ici.</w:t>
      </w:r>
    </w:p>
    <w:p>
      <w:pPr/>
      <w:r>
        <w:rPr>
          <w:lang w:val="fr_FR" w:bidi="fr_FR"/>
        </w:rPr>
      </w:r>
      <w:r>
        <w:rPr>
          <w:lang w:val="fr_FR" w:bidi="fr_FR"/>
        </w:rPr>
        <w:t>Maintenant, décrivez les actions de la personne qui donne les objets aux membres du groupe. Faites attention aux mots que vous utilisez pour décrire comment la personne a donné les divers objets à chaque membre du groupe. Mettez cet audio en pause ici.</w:t>
      </w:r>
    </w:p>
    <w:p>
      <w:pPr/>
      <w:r>
        <w:rPr>
          <w:lang w:val="fr_FR" w:bidi="fr_FR"/>
        </w:rPr>
      </w:r>
      <w:r>
        <w:rPr>
          <w:lang w:val="fr_FR" w:bidi="fr_FR"/>
        </w:rPr>
        <w:t>Paul ne donne pas beaucoup d'explication sur chaque don et sur la façon dont il fonctionne. Paul nous dit seulement comment le don est appelé. Le Saint-Esprit donne à une personne la capacité de transmettre un message de sagesse. En d'autres termes, le Saint-Esprit donne à cette personne la capacité de parler avec sagesse. L'Esprit donne à une autre personne un message de connaissance qui aide les gens à connaître la vérité de Dieu. L'Esprit donne encore à une autre personne une foi qui l'aide à faire beaucoup confiance à Dieu. Le même Saint-Esprit donne à d'autres personnes la capacité de guérir les malades. À ce stade, Paul continue de nommer des dons spirituels, mais ne mentionne pas que ces dons proviennent du Saint-Esprit. Paul suppose que les Corinthiens comprennent désormais que tous ces dons proviennent aussi de l'Esprit de Dieu.</w:t>
      </w:r>
    </w:p>
    <w:p>
      <w:pPr/>
      <w:r>
        <w:rPr>
          <w:lang w:val="fr_FR" w:bidi="fr_FR"/>
        </w:rPr>
      </w:r>
      <w:r>
        <w:rPr>
          <w:lang w:val="fr_FR" w:bidi="fr_FR"/>
        </w:rPr>
        <w:t>Arrêtez-vous ici et discutez en groupe: Comment les gens dans votre culture présentent-ils ce genre de listes? Faut-il sans cesse préciser d'où viennent les dons ou les gens comprendront-ils qu'ils proviennent tous du Saint-Esprit ? Décidez, en tant qu'équipe de traduction comment vous allez présenter votre liste. Vous pouvez ajouter « venant du même Esprit » aux autres dons si les personnes qui parlent votre langue en ont besoin pour comprendre ce que dit Paul. Mettez cet audio en pause ici.</w:t>
      </w:r>
    </w:p>
    <w:p>
      <w:pPr/>
      <w:r>
        <w:rPr>
          <w:lang w:val="fr_FR" w:bidi="fr_FR"/>
        </w:rPr>
      </w:r>
      <w:r>
        <w:rPr>
          <w:lang w:val="fr_FR" w:bidi="fr_FR"/>
        </w:rPr>
        <w:t>Certains chrétiens ont la capacité d'accomplir des miracles ou des actes puissants. D'autres personnes peuvent prophétiser ou déclarer les messages de Dieu aux gens. D'autres personnes ont la capacité de discerner ce qui provient d'un esprit mauvais et ce qui provient du Saint-Esprit. D'autres chrétiens sont capables de parler des langues qu'ils n'ont pas apprises. Il n'est pas clair si ce sont des langues étrangères ou d'une langue spéciale venant du ciel. D'autres personnes sont capables d'expliquer la signification de ces langues. C'est uniquement l'Esprit de Dieu qui donne à chacun le pouvoir d'accomplir ces choses. L'Esprit de Dieu décide quels dons accorder à chaque chrétien.</w:t>
      </w:r>
    </w:p>
    <w:p>
      <w:pPr/>
      <w:r>
        <w:rPr>
          <w:lang w:val="fr_FR" w:bidi="fr_FR"/>
        </w:rPr>
      </w:r>
      <w:r>
        <w:rPr>
          <w:lang w:val="fr_FR" w:bidi="fr_FR"/>
        </w:rPr>
        <w:t>Maintenant, le groupe doit faire un tableau d'histoire ou utiliser des objets pour visualiser le passage et l'action qui s'y trouve.</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12:1–11 dans la version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Chrétiens de Corinthe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 Seigneur Jésus</w:t>
      </w:r>
    </w:p>
    <w:p>
      <w:pPr>
        <w:pStyle w:val="ListBullet"/>
        <w:spacing w:line="240" w:lineRule="auto"/>
        <w:ind w:left="720"/>
      </w:pPr>
      <w:r>
        <w:rPr>
          <w:lang w:val="fr_FR" w:bidi="fr_FR"/>
        </w:rPr>
      </w:r>
      <w:r>
        <w:rPr>
          <w:lang w:val="fr_FR" w:bidi="fr_FR"/>
        </w:rPr>
        <w:t>Et le Saint-Esprit</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aux Corinthiens : « Maintenant, frères et sœurs, je veux répondre à votre question sur les choses spirituelles. » Je ne veux pas que vous soyez mal informés sur ces choses. Vous savez que lorsque vous suiviez votre ancienne religion, les gens vous ont influencés et vous ont amené à adorer des idoles muettes. Je veux que vous sachiez que les personnes qui parlent selon le Saint-Esprit de Dieu diront que Jésus est Seigneur et ne pourront jamais le maudire.</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incarnent les chrétiens de Corinthe : « Que ressentez-vous ou que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poursuit : « Il y a différents types de dons spirituels, mais c'est le même esprit de Dieu qui nous les donne. » Il y a différentes manières de servir, mais nous servons tous le même Seigneur Jésus. Dieu agit en nous et à travers nous de différentes manières, mais c'est le même Dieu qui fait le travail.</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Le Saint-Esprit de Dieu donne à chacun de nous un don spirituel pour que nous puissions nous aider les uns les autres. Le Saint-Esprit donne à une personne la parole de sagesse, et ce même Esprit donne à une autre personne la parole de connaissance. Le même Saint-Esprit donne à une autre personne la capacité d'avoir une grande foi en Dieu. À une autre personne, le Saint-Esprit donne la capacité de guérir les gens de la maladie. Pourtant, une autre personne a la capacité d'accomplir des miracles puissants, et une autre est capable de transmettre des messages de Dieu. Le Saint-Esprit aide les autres à savoir ce qui est mauvais et ce qui vient de Dieu. En outre, certaines personnes peuvent parler des langues qu'elles n'ont pas apprises et d'autres peuvent les interpréter.</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du Saint-Esprit : « Que ressentez-vous ou que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Le seul et unique Saint-Esprit donne ces capacités aux croyants en Jésus. Le Saint-Esprit de Dieu attribue à chaque Chrétien le don qu'Il veut.</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12:1–11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commence ce passage par : « Maintenant, en ce qui concerne les dons spirituels, </w:t>
      </w:r>
      <w:r>
        <w:rPr>
          <w:b/>
          <w:lang w:val="fr_FR" w:bidi="fr_FR"/>
        </w:rPr>
        <w:t>frères</w:t>
      </w:r>
      <w:r>
        <w:rPr>
          <w:lang w:val="fr_FR" w:bidi="fr_FR"/>
        </w:rPr>
        <w:t xml:space="preserve">. » Paul parle à la fois aux hommes et aux femmes. Certains traducteurs ont choisi de traduire cela par « frères et sœurs. » Utilisez les mêmes mots pour frères ou frères et soeurs que vous avez utilisés dans les passages précédents. </w:t>
      </w:r>
    </w:p>
    <w:p>
      <w:pPr/>
      <w:r>
        <w:rPr>
          <w:lang w:val="fr_FR" w:bidi="fr_FR"/>
        </w:rPr>
      </w:r>
      <w:r>
        <w:rPr>
          <w:lang w:val="fr_FR" w:bidi="fr_FR"/>
        </w:rPr>
        <w:t xml:space="preserve">Beaucoup de traductions indiquent que Paul veut parler aux chrétiens des dons spirituels. Cependant, dans la langue originale, Paul utilise un mot qui se réfère aux </w:t>
      </w:r>
      <w:r>
        <w:rPr>
          <w:b/>
          <w:lang w:val="fr_FR" w:bidi="fr_FR"/>
        </w:rPr>
        <w:t>choses spirituelles</w:t>
      </w:r>
      <w:r>
        <w:rPr>
          <w:lang w:val="fr_FR" w:bidi="fr_FR"/>
        </w:rPr>
        <w:t>. Ce mot est différent de celui que Paul a utilisé pour dons dans les passages précédents. Paul n'utilise pas non plus ce mot quand il parle des divers dons spirituels dans ce passage. D'autres façons d'exprimer cette idée sont : « Je veux vous parler des choses spirituelles » ou « Je veux vous parler des personnes spirituelles » ou « Je veux vous parler des pratiques spirituelles » Beaucoup de traductions ont choisi de garder l'expression « dons spirituels » parce que Paul parle principalement de dons spirituels dans ce passage.</w:t>
      </w:r>
    </w:p>
    <w:p>
      <w:pPr/>
      <w:r>
        <w:rPr>
          <w:lang w:val="fr_FR" w:bidi="fr_FR"/>
        </w:rPr>
      </w:r>
      <w:r>
        <w:rPr>
          <w:lang w:val="fr_FR" w:bidi="fr_FR"/>
        </w:rPr>
        <w:t>Arrêtez-vous ici et discutez en groupe de la façon dont vous allez traduire cette idée des choses spirituelles dans votre langue. Mettez cet audio en pause ici.</w:t>
      </w:r>
    </w:p>
    <w:p>
      <w:pPr/>
      <w:r>
        <w:rPr>
          <w:lang w:val="fr_FR" w:bidi="fr_FR"/>
        </w:rPr>
      </w:r>
      <w:r>
        <w:rPr>
          <w:lang w:val="fr_FR" w:bidi="fr_FR"/>
        </w:rPr>
        <w:t xml:space="preserve">Paul a dit aux Corinthiens que quand ils étaient </w:t>
      </w:r>
      <w:r>
        <w:rPr>
          <w:b/>
          <w:lang w:val="fr_FR" w:bidi="fr_FR"/>
        </w:rPr>
        <w:t>païens</w:t>
      </w:r>
      <w:r>
        <w:rPr>
          <w:lang w:val="fr_FR" w:bidi="fr_FR"/>
        </w:rPr>
        <w:t xml:space="preserve">, ou des personnes qui adoraient de faux dieux, ils étaient égarés et conduits à suivre des </w:t>
      </w:r>
      <w:r>
        <w:rPr>
          <w:b/>
          <w:lang w:val="fr_FR" w:bidi="fr_FR"/>
        </w:rPr>
        <w:t>idoles</w:t>
      </w:r>
      <w:r>
        <w:rPr>
          <w:lang w:val="fr_FR" w:bidi="fr_FR"/>
        </w:rPr>
        <w:t xml:space="preserve"> muettes ou incapables de parler. Les idoles sont des images ou des statues de faux dieux. Utilisez le même mot pour païen et idole que celui que vous avez utilisé dans les passages précédents. Pour plus d'informations, référez-vous aux mots dieu </w:t>
      </w:r>
      <w:r>
        <w:rPr>
          <w:lang w:val="fr_FR" w:bidi="fr_FR"/>
        </w:rPr>
        <w:t>païen</w:t>
      </w:r>
      <w:r>
        <w:rPr>
          <w:lang w:val="fr_FR" w:bidi="fr_FR"/>
        </w:rPr>
        <w:t xml:space="preserve"> et </w:t>
      </w:r>
      <w:r>
        <w:rPr>
          <w:lang w:val="fr_FR" w:bidi="fr_FR"/>
        </w:rPr>
        <w:t>idole</w:t>
      </w:r>
      <w:r>
        <w:rPr>
          <w:lang w:val="fr_FR" w:bidi="fr_FR"/>
        </w:rPr>
        <w:t xml:space="preserve"> dans le glossaire principal.</w:t>
      </w:r>
    </w:p>
    <w:p>
      <w:pPr/>
      <w:r>
        <w:rPr>
          <w:lang w:val="fr_FR" w:bidi="fr_FR"/>
        </w:rPr>
      </w:r>
      <w:r>
        <w:rPr>
          <w:lang w:val="fr_FR" w:bidi="fr_FR"/>
        </w:rPr>
        <w:t xml:space="preserve">Paul a dit que l'Esprit de Dieu, ou le </w:t>
      </w:r>
      <w:r>
        <w:rPr>
          <w:b/>
          <w:lang w:val="fr_FR" w:bidi="fr_FR"/>
        </w:rPr>
        <w:t>Saint-Esprit</w:t>
      </w:r>
      <w:r>
        <w:rPr>
          <w:lang w:val="fr_FR" w:bidi="fr_FR"/>
        </w:rPr>
        <w:t xml:space="preserve">, ne pousse pas les gens à </w:t>
      </w:r>
      <w:r>
        <w:rPr>
          <w:b/>
          <w:lang w:val="fr_FR" w:bidi="fr_FR"/>
        </w:rPr>
        <w:t>maudire</w:t>
      </w:r>
      <w:r>
        <w:rPr>
          <w:lang w:val="fr_FR" w:bidi="fr_FR"/>
        </w:rPr>
        <w:t xml:space="preserve"> Jésus. Les personnes qui disent « Jésus est </w:t>
      </w:r>
      <w:r>
        <w:rPr>
          <w:b/>
          <w:lang w:val="fr_FR" w:bidi="fr_FR"/>
        </w:rPr>
        <w:t>Seigneur</w:t>
      </w:r>
      <w:r>
        <w:rPr>
          <w:lang w:val="fr_FR" w:bidi="fr_FR"/>
        </w:rPr>
        <w:t xml:space="preserve"> ou Maître » sont guidées par le Saint-Esprit. Utilisez les mêmes mots pour Saint-Esprit, malédiction, Seigneur que ceux que vous avez utilisés dans les passages précédents. Pour plus d'informations sur le </w:t>
      </w:r>
      <w:r>
        <w:rPr>
          <w:lang w:val="fr_FR" w:bidi="fr_FR"/>
        </w:rPr>
        <w:t>Saint-Esprit</w:t>
      </w:r>
      <w:r>
        <w:rPr>
          <w:lang w:val="fr_FR" w:bidi="fr_FR"/>
        </w:rPr>
        <w:t xml:space="preserve">, </w:t>
      </w:r>
      <w:r>
        <w:rPr>
          <w:lang w:val="fr_FR" w:bidi="fr_FR"/>
        </w:rPr>
        <w:t>Seigneur</w:t>
      </w:r>
      <w:r>
        <w:rPr>
          <w:lang w:val="fr_FR" w:bidi="fr_FR"/>
        </w:rPr>
        <w:t xml:space="preserve"> et </w:t>
      </w:r>
      <w:r>
        <w:rPr>
          <w:lang w:val="fr_FR" w:bidi="fr_FR"/>
        </w:rPr>
        <w:t>malédiction</w:t>
      </w:r>
      <w:r>
        <w:rPr>
          <w:lang w:val="fr_FR" w:bidi="fr_FR"/>
        </w:rPr>
        <w:t>, consultez le Glossaire principal.</w:t>
      </w:r>
    </w:p>
    <w:p>
      <w:pPr/>
      <w:r>
        <w:rPr>
          <w:lang w:val="fr_FR" w:bidi="fr_FR"/>
        </w:rPr>
      </w:r>
      <w:r>
        <w:rPr>
          <w:lang w:val="fr_FR" w:bidi="fr_FR"/>
        </w:rPr>
        <w:t xml:space="preserve">Paul dit aux Corinthiens que le Saint-Esprit donne différents types de </w:t>
      </w:r>
      <w:r>
        <w:rPr>
          <w:b/>
          <w:lang w:val="fr_FR" w:bidi="fr_FR"/>
        </w:rPr>
        <w:t>dons</w:t>
      </w:r>
      <w:r>
        <w:rPr>
          <w:lang w:val="fr_FR" w:bidi="fr_FR"/>
        </w:rPr>
        <w:t>. Cette fois, Paul utilise un mot dans la langue originale pour dons qui signifie « dons de grâce » ou « dons de grâce. » Le Saint-Esprit donne aux croyants ces capacités bonnes et spéciales que nous ne méritons pas. Les croyants utilisent ces capacités pour servir Dieu et les uns les autres.</w:t>
      </w:r>
    </w:p>
    <w:p>
      <w:pPr/>
      <w:r>
        <w:rPr>
          <w:lang w:val="fr_FR" w:bidi="fr_FR"/>
        </w:rPr>
      </w:r>
      <w:r>
        <w:rPr>
          <w:lang w:val="fr_FR" w:bidi="fr_FR"/>
        </w:rPr>
        <w:t xml:space="preserve">Arrêtez-vous ici et discutez en groupe du mot ou de l’expression que vous utiliserez pour traduire </w:t>
      </w:r>
      <w:r>
        <w:rPr>
          <w:b/>
          <w:lang w:val="fr_FR" w:bidi="fr_FR"/>
        </w:rPr>
        <w:t>"dons"</w:t>
      </w:r>
      <w:r>
        <w:rPr>
          <w:lang w:val="fr_FR" w:bidi="fr_FR"/>
        </w:rPr>
        <w:t xml:space="preserve">. Pour plus d'informations, sur le terme </w:t>
      </w:r>
      <w:r>
        <w:rPr>
          <w:b/>
          <w:lang w:val="fr_FR" w:bidi="fr_FR"/>
        </w:rPr>
        <w:t>« Maître »</w:t>
      </w:r>
      <w:r>
        <w:rPr>
          <w:lang w:val="fr_FR" w:bidi="fr_FR"/>
        </w:rPr>
        <w:t>, consultez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Le Saint-Esprit donne à un croyant des paroles de </w:t>
      </w:r>
      <w:r>
        <w:rPr>
          <w:b/>
          <w:lang w:val="fr_FR" w:bidi="fr_FR"/>
        </w:rPr>
        <w:t>sagesse</w:t>
      </w:r>
      <w:r>
        <w:rPr>
          <w:lang w:val="fr_FR" w:bidi="fr_FR"/>
        </w:rPr>
        <w:t xml:space="preserve"> ou de la capacité de parler avec sagesse. Le Saint-Esprit donne à un autre croyant des paroles </w:t>
      </w:r>
      <w:r>
        <w:rPr>
          <w:b/>
          <w:lang w:val="fr_FR" w:bidi="fr_FR"/>
        </w:rPr>
        <w:t>de connaissance</w:t>
      </w:r>
      <w:r>
        <w:rPr>
          <w:lang w:val="fr_FR" w:bidi="fr_FR"/>
        </w:rPr>
        <w:t xml:space="preserve">. Le Saint-Esprit donne à un autre croyant la capacité d'avoir une grande </w:t>
      </w:r>
      <w:r>
        <w:rPr>
          <w:b/>
          <w:lang w:val="fr_FR" w:bidi="fr_FR"/>
        </w:rPr>
        <w:t>foi</w:t>
      </w:r>
      <w:r>
        <w:rPr>
          <w:lang w:val="fr_FR" w:bidi="fr_FR"/>
        </w:rPr>
        <w:t xml:space="preserve"> ou de croire Dieu pour de grandes choses. Utilisez les mêmes mots pour sagesse , connaissance et foi que ceux que vous avez utilisés dans les passages précédents. Pour plus d'informations sur le mot </w:t>
      </w:r>
      <w:r>
        <w:rPr>
          <w:lang w:val="fr_FR" w:bidi="fr_FR"/>
        </w:rPr>
        <w:t>sagesse</w:t>
      </w:r>
      <w:r>
        <w:rPr>
          <w:lang w:val="fr_FR" w:bidi="fr_FR"/>
        </w:rPr>
        <w:t xml:space="preserve"> et </w:t>
      </w:r>
      <w:r>
        <w:rPr>
          <w:lang w:val="fr_FR" w:bidi="fr_FR"/>
        </w:rPr>
        <w:t>foi</w:t>
      </w:r>
      <w:r>
        <w:rPr>
          <w:lang w:val="fr_FR" w:bidi="fr_FR"/>
        </w:rPr>
        <w:t>, consultez le glossaire principal.</w:t>
      </w:r>
    </w:p>
    <w:p>
      <w:pPr/>
      <w:r>
        <w:rPr>
          <w:lang w:val="fr_FR" w:bidi="fr_FR"/>
        </w:rPr>
      </w:r>
      <w:r>
        <w:rPr>
          <w:lang w:val="fr_FR" w:bidi="fr_FR"/>
        </w:rPr>
        <w:t xml:space="preserve">Le Saint-Esprit donne à certains croyants la capacité de </w:t>
      </w:r>
      <w:r>
        <w:rPr>
          <w:b/>
          <w:lang w:val="fr_FR" w:bidi="fr_FR"/>
        </w:rPr>
        <w:t>guérir</w:t>
      </w:r>
      <w:r>
        <w:rPr>
          <w:lang w:val="fr_FR" w:bidi="fr_FR"/>
        </w:rPr>
        <w:t xml:space="preserve"> les malades de leurs maladies. Ce type de guérison ne concernait que le corps physique.</w:t>
      </w:r>
    </w:p>
    <w:p>
      <w:pPr/>
      <w:r>
        <w:rPr>
          <w:lang w:val="fr_FR" w:bidi="fr_FR"/>
        </w:rPr>
      </w:r>
      <w:r>
        <w:rPr>
          <w:lang w:val="fr_FR" w:bidi="fr_FR"/>
        </w:rPr>
        <w:t xml:space="preserve">Arrêtez-vous ici et discutez en groupe du mot ou de l’expression que vous utiliserez pour traduire </w:t>
      </w:r>
      <w:r>
        <w:rPr>
          <w:b/>
          <w:lang w:val="fr_FR" w:bidi="fr_FR"/>
        </w:rPr>
        <w:t>"guérison physique"</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Le Saint-Esprit donne à certains autres croyants la capacité d'accomplir des </w:t>
      </w:r>
      <w:r>
        <w:rPr>
          <w:b/>
          <w:lang w:val="fr_FR" w:bidi="fr_FR"/>
        </w:rPr>
        <w:t>miracles</w:t>
      </w:r>
      <w:r>
        <w:rPr>
          <w:lang w:val="fr_FR" w:bidi="fr_FR"/>
        </w:rPr>
        <w:t xml:space="preserve"> ou des actes puissants. Un miracle est un évènement inhabituel, surprenant et qui semble impossible.</w:t>
      </w:r>
    </w:p>
    <w:p>
      <w:pPr/>
      <w:r>
        <w:rPr>
          <w:lang w:val="fr_FR" w:bidi="fr_FR"/>
        </w:rPr>
      </w:r>
      <w:r>
        <w:rPr>
          <w:lang w:val="fr_FR" w:bidi="fr_FR"/>
        </w:rPr>
        <w:t>Arrêtez-vous ici et discutez en groupe du mot ou de l’expression que vous utiliserez pour traduire "</w:t>
      </w:r>
      <w:r>
        <w:rPr>
          <w:b/>
          <w:lang w:val="fr_FR" w:bidi="fr_FR"/>
        </w:rPr>
        <w:t>miracles</w:t>
      </w:r>
      <w:r>
        <w:rPr>
          <w:lang w:val="fr_FR" w:bidi="fr_FR"/>
        </w:rPr>
        <w:t xml:space="preserve">". Consultez le mot </w:t>
      </w:r>
      <w:r>
        <w:rPr>
          <w:lang w:val="fr_FR" w:bidi="fr_FR"/>
        </w:rPr>
        <w:t>miracles</w:t>
      </w:r>
      <w:r>
        <w:rPr>
          <w:lang w:val="fr_FR" w:bidi="fr_FR"/>
        </w:rPr>
        <w:t xml:space="preserve"> dans le glossaire principal pour plus d'informations. Si vous avez déjà traduit ce mot dans un autre livre de la Bible, utilisez le même mot que vous y avez utilisé. Mettez cet audio en pause ici.</w:t>
      </w:r>
    </w:p>
    <w:p>
      <w:pPr/>
      <w:r>
        <w:rPr>
          <w:lang w:val="fr_FR" w:bidi="fr_FR"/>
        </w:rPr>
      </w:r>
      <w:r>
        <w:rPr>
          <w:lang w:val="fr_FR" w:bidi="fr_FR"/>
        </w:rPr>
        <w:t xml:space="preserve">Le Saint-Esprit donne à certains croyants la capacité de </w:t>
      </w:r>
      <w:r>
        <w:rPr>
          <w:b/>
          <w:lang w:val="fr_FR" w:bidi="fr_FR"/>
        </w:rPr>
        <w:t>prophétiser</w:t>
      </w:r>
      <w:r>
        <w:rPr>
          <w:lang w:val="fr_FR" w:bidi="fr_FR"/>
        </w:rPr>
        <w:t xml:space="preserve"> ou de proclamer la parole de Dieu aux gens. Une </w:t>
      </w:r>
      <w:r>
        <w:rPr>
          <w:b/>
          <w:lang w:val="fr_FR" w:bidi="fr_FR"/>
        </w:rPr>
        <w:t>prophétie</w:t>
      </w:r>
      <w:r>
        <w:rPr>
          <w:lang w:val="fr_FR" w:bidi="fr_FR"/>
        </w:rPr>
        <w:t xml:space="preserve"> peut être une instruction de la part de Dieu, par exemple sur quelque chose qui doit être fait. Il peut aussi s'agir d'un message à propos de quelque chose qui va se produire dans le futur. Par le Saint-Esprit, Dieu peut donner à ces croyants une connaissance spéciale ou une vision pour le bien de l'Église. Utilisez le même mot pour "prophétiser" que celui que vous avez utilisé dans les passages précédents. Pour plus d'informations sur le mot </w:t>
      </w:r>
      <w:r>
        <w:rPr>
          <w:lang w:val="fr_FR" w:bidi="fr_FR"/>
        </w:rPr>
        <w:t>prophétie</w:t>
      </w:r>
      <w:r>
        <w:rPr>
          <w:lang w:val="fr_FR" w:bidi="fr_FR"/>
        </w:rPr>
        <w:t>, consultez le glossaire principal.</w:t>
      </w:r>
    </w:p>
    <w:p>
      <w:pPr/>
      <w:r>
        <w:rPr>
          <w:lang w:val="fr_FR" w:bidi="fr_FR"/>
        </w:rPr>
      </w:r>
      <w:r>
        <w:rPr>
          <w:lang w:val="fr_FR" w:bidi="fr_FR"/>
        </w:rPr>
        <w:t xml:space="preserve">Le Saint-Esprit donne à certaines personnes la capacité de </w:t>
      </w:r>
      <w:r>
        <w:rPr>
          <w:b/>
          <w:lang w:val="fr_FR" w:bidi="fr_FR"/>
        </w:rPr>
        <w:t>distinguer</w:t>
      </w:r>
      <w:r>
        <w:rPr>
          <w:lang w:val="fr_FR" w:bidi="fr_FR"/>
        </w:rPr>
        <w:t xml:space="preserve"> ou de </w:t>
      </w:r>
      <w:r>
        <w:rPr>
          <w:b/>
          <w:lang w:val="fr_FR" w:bidi="fr_FR"/>
        </w:rPr>
        <w:t>discerner</w:t>
      </w:r>
      <w:r>
        <w:rPr>
          <w:lang w:val="fr_FR" w:bidi="fr_FR"/>
        </w:rPr>
        <w:t xml:space="preserve"> les esprits. Ces personnes peuvent dire ce qui vient d'un mauvais esprit et ce qui provient du Saint-Esprit.</w:t>
      </w:r>
    </w:p>
    <w:p>
      <w:pPr/>
      <w:r>
        <w:rPr>
          <w:lang w:val="fr_FR" w:bidi="fr_FR"/>
        </w:rPr>
      </w:r>
      <w:r>
        <w:rPr>
          <w:lang w:val="fr_FR" w:bidi="fr_FR"/>
        </w:rPr>
        <w:t xml:space="preserve">Arrêtez-vous ici et discutez de la façon dont vous allez traduire les mots </w:t>
      </w:r>
      <w:r>
        <w:rPr>
          <w:b/>
          <w:lang w:val="fr_FR" w:bidi="fr_FR"/>
        </w:rPr>
        <w:t>discernement</w:t>
      </w:r>
      <w:r>
        <w:rPr>
          <w:lang w:val="fr_FR" w:bidi="fr_FR"/>
        </w:rPr>
        <w:t xml:space="preserve"> ou </w:t>
      </w:r>
      <w:r>
        <w:rPr>
          <w:b/>
          <w:lang w:val="fr_FR" w:bidi="fr_FR"/>
        </w:rPr>
        <w:t>jugement</w:t>
      </w:r>
      <w:r>
        <w:rPr>
          <w:lang w:val="fr_FR" w:bidi="fr_FR"/>
        </w:rPr>
        <w:t xml:space="preserve"> entre les esprits. Vous pourrez probablement utiliser le même mot pour esprit que celui que vous avez utilisé dans d'autres passages. Cependant, si nécessaire, référez-vous au </w:t>
      </w:r>
      <w:r>
        <w:rPr>
          <w:b/>
          <w:lang w:val="fr_FR" w:bidi="fr_FR"/>
        </w:rPr>
        <w:t>mot esprit/ être surnaturel</w:t>
      </w:r>
      <w:r>
        <w:rPr>
          <w:lang w:val="fr_FR" w:bidi="fr_FR"/>
        </w:rPr>
        <w:t xml:space="preserve"> dans le glossaire principal pour plus d'informations. Mettez cet audio en pause ici.</w:t>
      </w:r>
    </w:p>
    <w:p>
      <w:pPr/>
      <w:r>
        <w:rPr>
          <w:lang w:val="fr_FR" w:bidi="fr_FR"/>
        </w:rPr>
      </w:r>
      <w:r>
        <w:rPr>
          <w:lang w:val="fr_FR" w:bidi="fr_FR"/>
        </w:rPr>
        <w:t xml:space="preserve">Le Saint-Esprit donne à certains chrétiens la capacité de parler des langues, ou des </w:t>
      </w:r>
      <w:r>
        <w:rPr>
          <w:b/>
          <w:lang w:val="fr_FR" w:bidi="fr_FR"/>
        </w:rPr>
        <w:t>langues</w:t>
      </w:r>
      <w:r>
        <w:rPr>
          <w:lang w:val="fr_FR" w:bidi="fr_FR"/>
        </w:rPr>
        <w:t xml:space="preserve"> qu'ils n'ont pas apprises. Il n'est pas clair si ce sont des langues étrangères ou d'une langue spéciale venant du ciel. </w:t>
      </w:r>
    </w:p>
    <w:p>
      <w:pPr/>
      <w:r>
        <w:rPr>
          <w:lang w:val="fr_FR" w:bidi="fr_FR"/>
        </w:rPr>
      </w:r>
      <w:r>
        <w:rPr>
          <w:lang w:val="fr_FR" w:bidi="fr_FR"/>
        </w:rPr>
        <w:t xml:space="preserve">Arrêtez-vous ici et discutez en groupe du mot ou de l’expression que vous utiliserez pour traduire "le parler en langues". Consultez le </w:t>
      </w:r>
      <w:r>
        <w:rPr>
          <w:lang w:val="fr_FR" w:bidi="fr_FR"/>
        </w:rPr>
        <w:t>mot parler</w:t>
      </w:r>
      <w:r>
        <w:rPr>
          <w:lang w:val="fr_FR" w:bidi="fr_FR"/>
        </w:rPr>
        <w:t xml:space="preserve"> en langues dans le glossaire principal pour plus d'informations. Si vous avez déjà traduit ce mot dans un autre livre de la Bible, utilisez le même mot que vous y avez utilisé. Mettez cet audio en pause ici. </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12:12–26</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12:12–26 et mettez-le dans vos cœurs.</w:t>
      </w:r>
    </w:p>
    <w:p>
      <w:pPr/>
      <w:r>
        <w:rPr>
          <w:lang w:val="fr_FR" w:bidi="fr_FR"/>
        </w:rPr>
      </w:r>
      <w:r>
        <w:rPr>
          <w:lang w:val="fr_FR" w:bidi="fr_FR"/>
        </w:rPr>
        <w:t>Écoutez une version audio de 1 Corinthiens 12:12–26 trois fois, dans trois versions différentes, si possible.</w:t>
      </w:r>
    </w:p>
    <w:p>
      <w:pPr/>
      <w:r>
        <w:rPr>
          <w:lang w:val="fr_FR" w:bidi="fr_FR"/>
        </w:rPr>
      </w:r>
      <w:r>
        <w:rPr>
          <w:lang w:val="fr_FR" w:bidi="fr_FR"/>
        </w:rPr>
        <w:t>Arrêtez cet audio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Arrêtez cet audio ici.</w:t>
      </w:r>
    </w:p>
    <w:p>
      <w:pPr>
        <w:pStyle w:val="ListBullet"/>
        <w:spacing w:line="240" w:lineRule="auto"/>
        <w:ind w:left="720"/>
      </w:pPr>
      <w:r>
        <w:rPr>
          <w:lang w:val="fr_FR" w:bidi="fr_FR"/>
        </w:rPr>
      </w:r>
      <w:r>
        <w:rPr>
          <w:lang w:val="fr_FR" w:bidi="fr_FR"/>
        </w:rPr>
        <w:t>Qu'est-ce que vous n'aimez pas ou ne comprenez pas dans ce passage ? Arrêtez cet audio ici.</w:t>
      </w:r>
    </w:p>
    <w:p>
      <w:pPr>
        <w:pStyle w:val="ListBullet"/>
        <w:spacing w:line="240" w:lineRule="auto"/>
        <w:ind w:left="720"/>
      </w:pPr>
      <w:r>
        <w:rPr>
          <w:lang w:val="fr_FR" w:bidi="fr_FR"/>
        </w:rPr>
      </w:r>
      <w:r>
        <w:rPr>
          <w:lang w:val="fr_FR" w:bidi="fr_FR"/>
        </w:rPr>
        <w:t>Qu'est-ce que ce passage nous apprend sur Dieu, sur le Saint-Esprit, ou sur Jésus ? Arrêtez cet audio ici.</w:t>
      </w:r>
    </w:p>
    <w:p>
      <w:pPr>
        <w:pStyle w:val="ListBullet"/>
        <w:spacing w:line="240" w:lineRule="auto"/>
        <w:ind w:left="720"/>
      </w:pPr>
      <w:r>
        <w:rPr>
          <w:lang w:val="fr_FR" w:bidi="fr_FR"/>
        </w:rPr>
      </w:r>
      <w:r>
        <w:rPr>
          <w:lang w:val="fr_FR" w:bidi="fr_FR"/>
        </w:rPr>
        <w:t>Qu'est-ce que ce passage nous apprend sur l'homme ? Arrêtez cet audio ici.</w:t>
      </w:r>
    </w:p>
    <w:p>
      <w:pPr>
        <w:pStyle w:val="ListBullet"/>
        <w:spacing w:line="240" w:lineRule="auto"/>
        <w:ind w:left="720"/>
      </w:pPr>
      <w:r>
        <w:rPr>
          <w:lang w:val="fr_FR" w:bidi="fr_FR"/>
        </w:rPr>
      </w:r>
      <w:r>
        <w:rPr>
          <w:lang w:val="fr_FR" w:bidi="fr_FR"/>
        </w:rPr>
        <w:t>Comment ce passage affecte-t-il notre vie quotidienne ? Arrêtez cet audio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1 Corinthiens 12:12–26 dans la traduction la plus facile à comprendre.</w:t>
      </w:r>
    </w:p>
    <w:p>
      <w:pPr/>
      <w:r>
        <w:rPr>
          <w:lang w:val="fr_FR" w:bidi="fr_FR"/>
        </w:rPr>
      </w:r>
      <w:r>
        <w:rPr>
          <w:lang w:val="fr_FR" w:bidi="fr_FR"/>
        </w:rPr>
        <w:t>Dans le passage précédent, Paul a expliqué aux Corinthiens que le Saint-Esprit a donné différents types de dons spirituels. L'Esprit donne ces dons aux croyants pour qu'ils puissent les utiliser au profit de tout le monde. Le Saint-Esprit donne un don à certaines personnes et un don différent à d'autres personnes. Le Saint-Esprit de Dieu attribue à chaque Chrétien le don qu'Il veut.</w:t>
      </w:r>
    </w:p>
    <w:p>
      <w:pPr/>
      <w:r>
        <w:rPr>
          <w:lang w:val="fr_FR" w:bidi="fr_FR"/>
        </w:rPr>
      </w:r>
      <w:r>
        <w:rPr>
          <w:lang w:val="fr_FR" w:bidi="fr_FR"/>
        </w:rPr>
        <w:t>Dans ce passage, Paul utilise l'exemple du corps humain pour aider les Corinthiens à mieux comprendre comment cela fonctionne. Il compare l'Eglise, ou le Corps de Christ à un corps physique de l'être humain. Il a utilisé l'image du corps dans les parties précédentes de sa lettre aux Corintiens. Rappelez-vous ses discussions précédentes sur l'immoralité sexuelle et sur le Repas du Seigneur où il s'est référé aux croyants comme faisant partie du Corps de Christ. Ici, il développe cette idée plus amplement.</w:t>
      </w:r>
    </w:p>
    <w:p>
      <w:pPr/>
      <w:r>
        <w:rPr>
          <w:lang w:val="fr_FR" w:bidi="fr_FR"/>
        </w:rPr>
      </w:r>
      <w:r>
        <w:rPr>
          <w:lang w:val="fr_FR" w:bidi="fr_FR"/>
        </w:rPr>
        <w:t xml:space="preserve">Les gens de Corinthe étaient probablement familiers avec le langage spécifique d'un corps représentant un groupe de personnes. De célèbres enseignants et chefs grecs et romains avaient donné en exemple le corps humain comme un modèle d'unité et de solidarité. Un empereur Romain a raconté une fois une histoire similaire à celle que Paul a racontée. L'empereur essayait d'unir les personnes et les chefs qui se battaient les uns contre les autres. </w:t>
      </w:r>
    </w:p>
    <w:p>
      <w:pPr/>
      <w:r>
        <w:rPr>
          <w:lang w:val="fr_FR" w:bidi="fr_FR"/>
        </w:rPr>
      </w:r>
      <w:r>
        <w:rPr>
          <w:lang w:val="fr_FR" w:bidi="fr_FR"/>
        </w:rPr>
        <w:t>Arrêtez-vous ici et racontez une histoire bien connue de votre culture qui enseigne aux gens à être unifiés ou à coopérer les uns avec les autres. Arrêtez cet audio ici.</w:t>
      </w:r>
    </w:p>
    <w:p>
      <w:pPr/>
      <w:r>
        <w:rPr>
          <w:lang w:val="fr_FR" w:bidi="fr_FR"/>
        </w:rPr>
      </w:r>
      <w:r>
        <w:rPr>
          <w:lang w:val="fr_FR" w:bidi="fr_FR"/>
        </w:rPr>
        <w:t>Paul a dit que tous les croyants en Jésus, quel que soit leur groupe ethnique ou leur position dans la société, sont devenus chrétiens de la même manière. Dieu a baptisé ou a immergé chaque croyant dans son unique Esprit. Cela signifie que les croyants ont tous reçu l'Esprit de Dieu. Dieu a fait boire aux croyants du même Esprit. Cela signifie que tous les croyants ont reçu le même Esprit de Dieu. Lorsque Dieu a fait cela, les croyants sont devenus membres ou parties du corps de Christ. Cela était différent du faite d'être membre d'un club ou d'un group social.</w:t>
      </w:r>
    </w:p>
    <w:p>
      <w:pPr/>
      <w:r>
        <w:rPr>
          <w:lang w:val="fr_FR" w:bidi="fr_FR"/>
        </w:rPr>
      </w:r>
      <w:r>
        <w:rPr>
          <w:lang w:val="fr_FR" w:bidi="fr_FR"/>
        </w:rPr>
        <w:t>Quand Paul parle des « membres » ou des « parties » du corps, il fait référence aux organes internes et aux autres parties qui constituent les membres du corps physique entier. Près de la ville de Corinthe, certaines personnes avaient construit un temple païen dédié au Dieu de la guérison. Les gens venaient de la région pour chercher la guérison à diverses maladies. Si une personne était guérie, elle faisait fabriquer par un artisan une statue en terre cuite de la partie du corps qui avait été guérie. La personne guérie laissait la statue dans le temple comme offrande à ce dieu. Ces images représentaient juste une partie du corps, mais pas le corps entier. Tous ceux qui vivaient à Corinthe connaissaient ces statues représentant différentes parties du corps. C'est possible que les Corinthiens pensaient à ces images lorsque Paul a parlé des parties du corps.</w:t>
      </w:r>
    </w:p>
    <w:p>
      <w:pPr/>
      <w:r>
        <w:rPr>
          <w:lang w:val="fr_FR" w:bidi="fr_FR"/>
        </w:rPr>
      </w:r>
      <w:r>
        <w:rPr>
          <w:lang w:val="fr_FR" w:bidi="fr_FR"/>
        </w:rPr>
        <w:t>Paul utilise une histoire humoristique pour partager ses idées. Les personnages dans son histoire sont des parties du corps humain. Les différentes parties du corps se parlent les unes aux autres et à elles-mêmes. Cela a probablement amusé les gens. Les croyants comprenaient que les parties du corps disaient des choses qui étaient stupides et déraisonnables.</w:t>
      </w:r>
    </w:p>
    <w:p>
      <w:pPr/>
      <w:r>
        <w:rPr>
          <w:lang w:val="fr_FR" w:bidi="fr_FR"/>
        </w:rPr>
      </w:r>
      <w:r>
        <w:rPr>
          <w:lang w:val="fr_FR" w:bidi="fr_FR"/>
        </w:rPr>
        <w:t>Arrêtez-vous ici et discutez de cette question en groupe : Dans de nombreuses cultures, les contes populaires ou des paraboles mettent en scène personnages non humains qui parlent. Si c'est le cas de votre culture, demandez à un membre de votre groupe de raconter une histoire où un personnage non humain parle. Arrêtez cet audio ici.</w:t>
      </w:r>
    </w:p>
    <w:p>
      <w:pPr/>
      <w:r>
        <w:rPr>
          <w:lang w:val="fr_FR" w:bidi="fr_FR"/>
        </w:rPr>
      </w:r>
      <w:r>
        <w:rPr>
          <w:lang w:val="fr_FR" w:bidi="fr_FR"/>
        </w:rPr>
        <w:t>L'idée principale de l'histoire racontée par Paul est que, tout comme Dieu a créé le corps humain, il a aussi crée le corps du Christ. Dieu a placé chaque partie dans le corps humain pour qu'il fonctionne correctement. Il a aussi placé chaque personne dans le corps du Christ. Il a donné à chaque personne une fonction importante dans le corps du Christ. Ensemble, les croyants forment un seul corps et chaque partie ou chaque personne est importante. Si chaque partie du corps était constituée l'œil ou l'oreille, alors le corps aurait une apparence très étrange. Ce corps étrange n'avait pas des fonctions corporelles très importantes.</w:t>
      </w:r>
    </w:p>
    <w:p>
      <w:pPr/>
      <w:r>
        <w:rPr>
          <w:lang w:val="fr_FR" w:bidi="fr_FR"/>
        </w:rPr>
      </w:r>
      <w:r>
        <w:rPr>
          <w:lang w:val="fr_FR" w:bidi="fr_FR"/>
        </w:rPr>
        <w:t>Paul donne des exemples pour souligner que même les parties qui semblent insignifiantes sont sont en réalité très importantes. Dans le premier exemple, il explique que les parties du corps que nous considérons comme faibles sont très importantes. Il explique ensuite que les gens couvrent des parties du corps qui semblent moins honorables ou non présentables. Il fait probablement référence aux organes sexuels privés et aux seins. Ces parties du corps sont importantes pour que les gens puissent produire des enfants, puis les nourrir. Elles remplissent aussi d'autres fonctions importantes dans le corps. Les gens traitent ces parties avec soin et avec modestie en les couvrant de vêtements pour les rendre plus acceptables et honorables.</w:t>
      </w:r>
    </w:p>
    <w:p>
      <w:pPr/>
      <w:r>
        <w:rPr>
          <w:lang w:val="fr_FR" w:bidi="fr_FR"/>
        </w:rPr>
      </w:r>
      <w:r>
        <w:rPr>
          <w:lang w:val="fr_FR" w:bidi="fr_FR"/>
        </w:rPr>
        <w:t>Arrêtez-vous ici et discutez de cette question en groupe : Dans votre culture, quelles parties du corps les gens doivent-ils couvrir de vêtements ? Que se passe-t-il si quelqu'un ne couvre pas cette partie du corps ? Que disent ou pensent les autres personnes dans la communauté si elles ne couvrent pas cette partie Arrêtez cet audio ici.</w:t>
      </w:r>
    </w:p>
    <w:p>
      <w:pPr/>
      <w:r>
        <w:rPr>
          <w:lang w:val="fr_FR" w:bidi="fr_FR"/>
        </w:rPr>
      </w:r>
      <w:r>
        <w:rPr>
          <w:lang w:val="fr_FR" w:bidi="fr_FR"/>
        </w:rPr>
        <w:t>Paul rappelle aux Corinthiens que quand une partie de leur corps sent de la douleur et souffre, tout le corps souffre aussi. Lorsqu'une partie du corps reçoit une quelconque honneur, tout le corps se réjoit et célèbre avec lui.</w:t>
      </w:r>
    </w:p>
    <w:p>
      <w:pPr/>
      <w:r>
        <w:rPr>
          <w:lang w:val="fr_FR" w:bidi="fr_FR"/>
        </w:rPr>
      </w:r>
      <w:r>
        <w:rPr>
          <w:lang w:val="fr_FR" w:bidi="fr_FR"/>
        </w:rPr>
        <w:t>Arrêtez-vous ici et discutez de cela en groupe : À quelles parties du corps pensez-vous rarement, sauf lorsqu'elles vous causent de la douleur ou de la joie ? Racontez un moment où vous avez blessé une petite partie du corps ou une partie cachée du corps. Par exemple, lorsqu'une dent, un petit orteil ou un doigt vous a fait mal, qu'avez-vous ressenti ? Comment le reste de votre corps a-t-il réagi ? Arrêtez cet audio ici.</w:t>
      </w:r>
    </w:p>
    <w:p>
      <w:pPr/>
      <w:r>
        <w:rPr>
          <w:lang w:val="fr_FR" w:bidi="fr_FR"/>
        </w:rPr>
      </w:r>
      <w:r>
        <w:rPr>
          <w:lang w:val="fr_FR" w:bidi="fr_FR"/>
        </w:rPr>
        <w:t>Paul a utilisé cette histoire amusante pour montrer que chaque partie du corps est importante pour son bon fonctionnement. Cependant, bien que le corps soit composé de différentes parties, il ne forme qu'un seul corps. Dieu a créé le corps de cette manière. Dans la suite de sa lettre, Paul expliquera comment cela s'applique au corps de Christ, qui est l'Église.</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Corinthiens 12:12–26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w:t>
      </w:r>
      <w:r>
        <w:rPr>
          <w:lang w:val="fr_FR" w:bidi="fr_FR"/>
        </w:rPr>
        <w:t xml:space="preserve"> Paul présente l'idée principale. Il compare l'Eglise, ou le Corps de Christ au corps humain. Il y a beaucoup de types de personnes : les Juifs et les Gentils, les esclaves et les personnes libres, mais le Saint-Esprit les rassemble toutes comme une seule.</w:t>
      </w:r>
    </w:p>
    <w:p>
      <w:pPr/>
      <w:r>
        <w:rPr>
          <w:lang w:val="fr_FR" w:bidi="fr_FR"/>
        </w:rPr>
      </w:r>
      <w:r>
        <w:rPr>
          <w:b/>
          <w:lang w:val="fr_FR" w:bidi="fr_FR"/>
        </w:rPr>
        <w:t>Dans la deuxième partie :</w:t>
      </w:r>
      <w:r>
        <w:rPr>
          <w:lang w:val="fr_FR" w:bidi="fr_FR"/>
        </w:rPr>
        <w:t xml:space="preserve"> Paul souligne que le corps humain a plusieurs parties. Dieu a conçu le corps humain de manière que chaque partie fonctionne, afin que le corps soit en bonne santé. Dieu a créé plusieurs parties pour former un seul corps.</w:t>
      </w:r>
    </w:p>
    <w:p>
      <w:pPr/>
      <w:r>
        <w:rPr>
          <w:lang w:val="fr_FR" w:bidi="fr_FR"/>
        </w:rPr>
      </w:r>
      <w:r>
        <w:rPr>
          <w:b/>
          <w:lang w:val="fr_FR" w:bidi="fr_FR"/>
        </w:rPr>
        <w:t>Dans la troisième partie :</w:t>
      </w:r>
      <w:r>
        <w:rPr>
          <w:lang w:val="fr_FR" w:bidi="fr_FR"/>
        </w:rPr>
        <w:t xml:space="preserve"> Paul dit aux croyants que les différentes parties du corps ont besoin les unes des autres. Par exemple, les gens traitent les parties les plus faibles de leur corps avec un soin particulier parce qu'ils en ont besoin ! Ils couvrent les parties du corps qui sont moins honorables ou privées. Si une partie du corps souffre, tout le corps ressent la souffrance. Si une partie est honoré, tout le corps se réjouit.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Et des parties du corps telles que :</w:t>
      </w:r>
    </w:p>
    <w:p>
      <w:pPr>
        <w:pStyle w:val="ListBullet"/>
        <w:spacing w:line="240" w:lineRule="auto"/>
        <w:ind w:left="720"/>
      </w:pPr>
      <w:r>
        <w:rPr>
          <w:lang w:val="fr_FR" w:bidi="fr_FR"/>
        </w:rPr>
      </w:r>
      <w:r>
        <w:rPr>
          <w:lang w:val="fr_FR" w:bidi="fr_FR"/>
        </w:rPr>
        <w:t>Le pied</w:t>
      </w:r>
    </w:p>
    <w:p>
      <w:pPr>
        <w:pStyle w:val="ListBullet"/>
        <w:spacing w:line="240" w:lineRule="auto"/>
        <w:ind w:left="720"/>
      </w:pPr>
      <w:r>
        <w:rPr>
          <w:lang w:val="fr_FR" w:bidi="fr_FR"/>
        </w:rPr>
      </w:r>
      <w:r>
        <w:rPr>
          <w:lang w:val="fr_FR" w:bidi="fr_FR"/>
        </w:rPr>
        <w:t>La Main</w:t>
      </w:r>
    </w:p>
    <w:p>
      <w:pPr>
        <w:pStyle w:val="ListBullet"/>
        <w:spacing w:line="240" w:lineRule="auto"/>
        <w:ind w:left="720"/>
      </w:pPr>
      <w:r>
        <w:rPr>
          <w:lang w:val="fr_FR" w:bidi="fr_FR"/>
        </w:rPr>
      </w:r>
      <w:r>
        <w:rPr>
          <w:lang w:val="fr_FR" w:bidi="fr_FR"/>
        </w:rPr>
        <w:t>L'oreille</w:t>
      </w:r>
    </w:p>
    <w:p>
      <w:pPr>
        <w:pStyle w:val="ListBullet"/>
        <w:spacing w:line="240" w:lineRule="auto"/>
        <w:ind w:left="720"/>
      </w:pPr>
      <w:r>
        <w:rPr>
          <w:lang w:val="fr_FR" w:bidi="fr_FR"/>
        </w:rPr>
      </w:r>
      <w:r>
        <w:rPr>
          <w:lang w:val="fr_FR" w:bidi="fr_FR"/>
        </w:rPr>
        <w:t>L'oeil</w:t>
      </w:r>
    </w:p>
    <w:p>
      <w:pPr>
        <w:pStyle w:val="ListBullet"/>
        <w:spacing w:line="240" w:lineRule="auto"/>
        <w:ind w:left="720"/>
      </w:pPr>
      <w:r>
        <w:rPr>
          <w:lang w:val="fr_FR" w:bidi="fr_FR"/>
        </w:rPr>
      </w:r>
      <w:r>
        <w:rPr>
          <w:lang w:val="fr_FR" w:bidi="fr_FR"/>
        </w:rPr>
        <w:t>La tête</w:t>
      </w:r>
    </w:p>
    <w:p>
      <w:pPr>
        <w:pStyle w:val="ListBullet"/>
        <w:spacing w:line="240" w:lineRule="auto"/>
        <w:ind w:left="720"/>
      </w:pPr>
      <w:r>
        <w:rPr>
          <w:lang w:val="fr_FR" w:bidi="fr_FR"/>
        </w:rPr>
      </w:r>
      <w:r>
        <w:rPr>
          <w:lang w:val="fr_FR" w:bidi="fr_FR"/>
        </w:rPr>
        <w:t>La partie faible du corps</w:t>
      </w:r>
    </w:p>
    <w:p>
      <w:pPr>
        <w:pStyle w:val="ListBullet"/>
        <w:spacing w:line="240" w:lineRule="auto"/>
        <w:ind w:left="720"/>
      </w:pPr>
      <w:r>
        <w:rPr>
          <w:lang w:val="fr_FR" w:bidi="fr_FR"/>
        </w:rPr>
      </w:r>
      <w:r>
        <w:rPr>
          <w:lang w:val="fr_FR" w:bidi="fr_FR"/>
        </w:rPr>
        <w:t>Les parties du corps auxquelles nous n'accordons pas de valeur</w:t>
      </w:r>
    </w:p>
    <w:p>
      <w:pPr>
        <w:pStyle w:val="ListBullet"/>
        <w:spacing w:line="240" w:lineRule="auto"/>
        <w:ind w:left="720"/>
      </w:pPr>
      <w:r>
        <w:rPr>
          <w:lang w:val="fr_FR" w:bidi="fr_FR"/>
        </w:rPr>
      </w:r>
      <w:r>
        <w:rPr>
          <w:lang w:val="fr_FR" w:bidi="fr_FR"/>
        </w:rPr>
        <w:t>Et les parties du corps que nous ne voulons pas voir</w:t>
      </w:r>
    </w:p>
    <w:p>
      <w:pPr/>
      <w:r>
        <w:rPr>
          <w:lang w:val="fr_FR" w:bidi="fr_FR"/>
        </w:rPr>
      </w:r>
      <w:r>
        <w:rPr>
          <w:lang w:val="fr_FR" w:bidi="fr_FR"/>
        </w:rPr>
        <w:t>Dans la partie précédente de sa lettre, Paul explique comment le Saint-Esprit de Dieu donne différents dons à différentes personnes. Dieu fait cela pour le bien de toute la communauté. Bein que le Saint-Esprit donne aux croyants différents dons, les chrétiens servent un seul Dieu.</w:t>
      </w:r>
    </w:p>
    <w:p>
      <w:pPr/>
      <w:r>
        <w:rPr>
          <w:lang w:val="fr_FR" w:bidi="fr_FR"/>
        </w:rPr>
      </w:r>
      <w:r>
        <w:rPr>
          <w:lang w:val="fr_FR" w:bidi="fr_FR"/>
        </w:rPr>
        <w:t>Dans ce passage, Paul continue de développer le thème de l'unité. Dans la première partie de ce passage, Paul nous présente cette idée principale en utilisant un language imagé et créatif pour faire des comparaisons. Il fait d'emblée deux comparaisons. Il compare l'Eglise au corps de Christ. Il compare aussi les croyants à différentes parties du corps de Christ.</w:t>
      </w:r>
    </w:p>
    <w:p>
      <w:pPr/>
      <w:r>
        <w:rPr>
          <w:lang w:val="fr_FR" w:bidi="fr_FR"/>
        </w:rPr>
      </w:r>
      <w:r>
        <w:rPr>
          <w:lang w:val="fr_FR" w:bidi="fr_FR"/>
        </w:rPr>
        <w:t>Dans cette première partie, il utilise le mot « une » six fois pour souligner l'importance de l'unité. Il commence et termine la première partie par des déclarations parallèles ou conjointes, disant la même chose de deux manières. Tout d'abord, il dit que le corps est composé de plusieurs membres ou parties. Plus tard, il présente la mêê idée d'une manière légèrement différente. Il dit : « Le corps n'a pas un membre, mais plusieurs membres ou parties. Il dit cela pour appuyer son idée principale selon laquelle chaque personne est comparable à une partie du corps humain. Les parties constituent toutes ensemble un corps.</w:t>
      </w:r>
    </w:p>
    <w:p>
      <w:pPr/>
      <w:r>
        <w:rPr>
          <w:lang w:val="fr_FR" w:bidi="fr_FR"/>
        </w:rPr>
      </w:r>
      <w:r>
        <w:rPr>
          <w:lang w:val="fr_FR" w:bidi="fr_FR"/>
        </w:rPr>
        <w:t>Arrêtez-vous ici et discutez de la question suivante en groupe : Que dites-vous ou faites-vous dans votre langue pour faire comprendre aux gens votre idée principale ? Arrêtez cet audio ici.</w:t>
      </w:r>
    </w:p>
    <w:p>
      <w:pPr/>
      <w:r>
        <w:rPr>
          <w:lang w:val="fr_FR" w:bidi="fr_FR"/>
        </w:rPr>
      </w:r>
      <w:r>
        <w:rPr>
          <w:lang w:val="fr_FR" w:bidi="fr_FR"/>
        </w:rPr>
        <w:t xml:space="preserve">Quand Paul parle des « membres » ou des « parties » du corps, il fait référence aux organes internes et aux autres parties qui constituent les membres du corps physique entier. </w:t>
      </w:r>
    </w:p>
    <w:p>
      <w:pPr/>
      <w:r>
        <w:rPr>
          <w:lang w:val="fr_FR" w:bidi="fr_FR"/>
        </w:rPr>
      </w:r>
      <w:r>
        <w:rPr>
          <w:lang w:val="fr_FR" w:bidi="fr_FR"/>
        </w:rPr>
        <w:t>Paul fait une comparaison avec le Christ quand il dit : « Il en est de même du Christ. » . Dans la langue originale, Paul ne dit pas « corps du Christ », bien que ce soit ce qu'il sous-entend. . Puisqqu'il parlait d'un corps physique, les Corinthienss auraient compris qu'il parlait maintenant du corps du Christ, qui est l'Église.</w:t>
      </w:r>
    </w:p>
    <w:p>
      <w:pPr/>
      <w:r>
        <w:rPr>
          <w:lang w:val="fr_FR" w:bidi="fr_FR"/>
        </w:rPr>
      </w:r>
      <w:r>
        <w:rPr>
          <w:lang w:val="fr_FR" w:bidi="fr_FR"/>
        </w:rPr>
        <w:t>. Arrêtez-vous ici et discutez de la façon dont vous allez traduire « Il en est de même du Christ » dans votre langue. Certaines options possibles pour traduire cela sont :</w:t>
      </w:r>
    </w:p>
    <w:p>
      <w:pPr/>
      <w:r>
        <w:rPr>
          <w:lang w:val="fr_FR" w:bidi="fr_FR"/>
        </w:rPr>
      </w:r>
      <w:r>
        <w:rPr>
          <w:lang w:val="fr_FR" w:bidi="fr_FR"/>
        </w:rPr>
        <w:t>Encore une fois, Paul utilise des affirmations parallèles ou complémentaires pour exprimer la même idée. Les Corinthiens sont devenus membres du corps de Christ de la même manière, c'est-à-dire par l'Esprit de Dieu. Les croyants de Corinthe ont maintenant le même Esprit de Dieu. . Les croyants sont maintenant unis en un seul corps, le corps de Christ, c'est-à-dire l'Église. Paul utilise deux images pour illustrer cette idée.</w:t>
      </w:r>
    </w:p>
    <w:p>
      <w:pPr/>
      <w:r>
        <w:rPr>
          <w:lang w:val="fr_FR" w:bidi="fr_FR"/>
        </w:rPr>
      </w:r>
      <w:r>
        <w:rPr>
          <w:lang w:val="fr_FR" w:bidi="fr_FR"/>
        </w:rPr>
        <w:t>La première image est le baptême par ou dans. le seul et unique Saint-Esprit. La signification exacte de l'image n'est pas claire. Certains pensent que Paul veut dire que Dieu immerge ou baptise les croyants dans le Saint-Esprit, qui fait alors d’eux tous des membres du même corps, c’est-à-dire l'Église. D'autres pensent que Paul veut dire que le Saint-Esprit est celui qui immerge les croyants dans le corps du Christ. Dans les deux cas, le résultat est le même : tous les croyants ont reçu le même Saint-Esprit, qui les unit pour former un seul corps, c'est-à-dire l'Église.</w:t>
      </w:r>
    </w:p>
    <w:p>
      <w:pPr/>
      <w:r>
        <w:rPr>
          <w:lang w:val="fr_FR" w:bidi="fr_FR"/>
        </w:rPr>
      </w:r>
      <w:r>
        <w:rPr>
          <w:lang w:val="fr_FR" w:bidi="fr_FR"/>
        </w:rPr>
        <w:t>Arrêtez-vous ici et discutez de la question suivante en groupe : Puisque nous ne sommes pas certains de ce que Paul veut dire exactement lorsqu’il affirme que tous les croyants ont été baptisés dans le Saint-Esprit ou par le Saint-Esprit, il est préférable de le dire de manière générale. Dans tous les cas, tous les croyants ont le même Saint-Esprit et font partie du même corps du Christ, qui est l'Église. Comment décrirez-vous cette partie du passage ? Arrêtez cet audio ici.</w:t>
      </w:r>
    </w:p>
    <w:p>
      <w:pPr/>
      <w:r>
        <w:rPr>
          <w:lang w:val="fr_FR" w:bidi="fr_FR"/>
        </w:rPr>
      </w:r>
      <w:r>
        <w:rPr>
          <w:lang w:val="fr_FR" w:bidi="fr_FR"/>
        </w:rPr>
        <w:t>La deuxième image est celle de Dieu qui a fait boire aux croyants le seul et unique Saint-Esprit, ou qui leur a fait faire l’expérience de cet Esprit. Paul veut dire que Dieu a donné à tous les croyants son Saint-Esprit, qui leur donne la vie, tout comme les êtres humains boivent de l'eau pour rester en vie.</w:t>
      </w:r>
    </w:p>
    <w:p>
      <w:pPr/>
      <w:r>
        <w:rPr>
          <w:lang w:val="fr_FR" w:bidi="fr_FR"/>
        </w:rPr>
      </w:r>
      <w:r>
        <w:rPr>
          <w:lang w:val="fr_FR" w:bidi="fr_FR"/>
        </w:rPr>
        <w:t>Arrêtez-vous ici et discutez de la question suivante en groupe : Racontez l'histoire d'un moment où vous avez voulu vivre une expérience aussi pleinement que possible. Comment en parlez-vous ? Comment parlerez-vous du fait que les croyants boivent pleinement le Saint-Esprit, ou qu’ils font pleinement l’expérience du Saint-Esprit dans leur vie Arrêtez cet audio ici.</w:t>
      </w:r>
    </w:p>
    <w:p>
      <w:pPr/>
      <w:r>
        <w:rPr>
          <w:lang w:val="fr_FR" w:bidi="fr_FR"/>
        </w:rPr>
      </w:r>
      <w:r>
        <w:rPr>
          <w:lang w:val="fr_FR" w:bidi="fr_FR"/>
        </w:rPr>
        <w:t>En nous présentant ces images, Paul montre également clairement que chaque croyant, quelle que soit son identité, fait partie du même corps de Christ et possède le même Esprit de Dieu. Les croyants peuvent être des Juifs, qui sont les descendants de Jacob et qui ont été pendant si longtemps le peuple choisi de Dieu. Les croyants peuvent être des Grecs ou des non-Juifs, c’est-à-dire des personnes qui ne faisaient pas partie du peuple choisi de Dieu, mais qui en font maintenant partie parce qu’elles croient en Jésus. Les croyants peuvent aussi être des esclaves, c’est-à-dire des personnes que les autres considèrent comme n’ayant aucun droit.</w:t>
      </w:r>
    </w:p>
    <w:p>
      <w:pPr/>
      <w:r>
        <w:rPr>
          <w:lang w:val="fr_FR" w:bidi="fr_FR"/>
        </w:rPr>
      </w:r>
      <w:r>
        <w:rPr>
          <w:lang w:val="fr_FR" w:bidi="fr_FR"/>
        </w:rPr>
        <w:t>Paul termine la première partie en répétant que le corps humain est composé de plusieurs parties qui forment un seul corps. Maintenant, il va donner des exemples montrant que ces nombreuses parties sont différentes, mais qu’elles travaillent ensemble.</w:t>
      </w:r>
    </w:p>
    <w:p>
      <w:pPr/>
      <w:r>
        <w:rPr>
          <w:lang w:val="fr_FR" w:bidi="fr_FR"/>
        </w:rPr>
      </w:r>
      <w:r>
        <w:rPr>
          <w:lang w:val="fr_FR" w:bidi="fr_FR"/>
        </w:rPr>
        <w:t>Dans la deuxième partie, il utilise une technique spéciale qui était couramment employée pour présenter des arguments importants. Il parle des parties du corps comme si elles pouvaient parler et penser. Les différentes parties du corps se parlent les unes aux autres et à elles-mêmes. Les Corinthiens savaient que les parties du corps ne peuvent pas parler. Paul fait parler les différentes parties du corps afin qu’elles puissent dire des choses absurdes et déraisonnables. Imaginez un pied qui dit : « Je ne suis pas une main, donc je ne fais pas partie du corps. » Même si le pied dit cela, il fait toujours partie du corps. Une façon de traduire cette idée sans faire parler le pied serait : « Si le pied disait qu’il ne fait pas partie du corps parce qu’il n’est pas une main, même s’il disait cela, il ferait toujours partie du corps. » Ensuite, l’oreille dit la même chose au sujet du fait qu’elle n’est pas un œil.</w:t>
      </w:r>
    </w:p>
    <w:p>
      <w:pPr/>
      <w:r>
        <w:rPr>
          <w:lang w:val="fr_FR" w:bidi="fr_FR"/>
        </w:rPr>
      </w:r>
      <w:r>
        <w:rPr>
          <w:lang w:val="fr_FR" w:bidi="fr_FR"/>
        </w:rPr>
        <w:t>Arrêtez-vous ici et discutez en groupe de la manière dont vous allez traduire les passages où les parties du corps parlent. Si votre langue utilise un style narratif similaire qui permet de faire parler des objets non humains, vous pouvez décider de traduire ce passage de la même manière. Si votre langue ne permet pas de faire parler des objets non humains, comment allez-vous expliquer cette partie pour que les gens la comprennent ? Arrêtez cet audio ici.</w:t>
      </w:r>
    </w:p>
    <w:p>
      <w:pPr/>
      <w:r>
        <w:rPr>
          <w:lang w:val="fr_FR" w:bidi="fr_FR"/>
        </w:rPr>
      </w:r>
      <w:r>
        <w:rPr>
          <w:lang w:val="fr_FR" w:bidi="fr_FR"/>
        </w:rPr>
        <w:t>Paul pose trois questions similaires avec une réponse évidente. Il demande : « Si tout le corps était un œil, comment le corps pourrait-il entendre ? » Et : « Si tout le corps était une oreille, comment le corps pourrait-il sentir les odeurs ? » Paul s'attend à ce que la réponse des Corinthiens soit : « Bien sûr, le corps ne pouvait pas entendre ! » ou « Bien sûr, le corps ne pas sentir des odeurs ! » Ensuite, il demande : « Si le corps n'avait qu'une partie, comment serait-ce un vrai corps ? » Par ces questions, Paul souligne que Dieu a créé un seul corps composé de plusieurs parties et qu'il a mis chaque partie là où il la veut.</w:t>
      </w:r>
    </w:p>
    <w:p>
      <w:pPr/>
      <w:r>
        <w:rPr>
          <w:lang w:val="fr_FR" w:bidi="fr_FR"/>
        </w:rPr>
      </w:r>
      <w:r>
        <w:rPr>
          <w:lang w:val="fr_FR" w:bidi="fr_FR"/>
        </w:rPr>
        <w:t xml:space="preserve">Dans la troisième partie, il montre que les différentes parties du corps ne peuvent pas fonctionner seules. Les parties ont besoin les unes des autres. Paul poursuit avec des exemples mettant en scène les différentes parties du corps imaginaires qui peuvent parler. Il dit que l'œil ne peut pas dire à la main : « Je n'ai pas besoin La tête ne peut pas dire aux pieds : « Je n'ai pas besoin de vous. » Une façon de traduire cette idée sans faire parler la partie du corps est : « C’est pourquoi les yeux ne peuvent pas dire qu’ils n’ont pas besoin des mains. » C'est aussi pourquoi la tête ne peut pas dire qu'elle n'a pas besoin des pieds. Paul souligne que les différentes parties du corps ne peuvent pas vivre seules. Les différentes parties ont besoin les unes des autres pour former un corps complet. </w:t>
      </w:r>
    </w:p>
    <w:p>
      <w:pPr/>
      <w:r>
        <w:rPr>
          <w:lang w:val="fr_FR" w:bidi="fr_FR"/>
        </w:rPr>
      </w:r>
      <w:r>
        <w:rPr>
          <w:lang w:val="fr_FR" w:bidi="fr_FR"/>
        </w:rPr>
        <w:t>Arrêtez-vous ici et discutez en équipe de la manière dont vous allez traduire les paroles des différentes parties du corps dans cette partie. Vous devez faire cela de la même façon que vous avez traduit les paroles des parties du corps dans la deuxième partie. Arrêtez cet audio ici.</w:t>
      </w:r>
    </w:p>
    <w:p>
      <w:pPr/>
      <w:r>
        <w:rPr>
          <w:lang w:val="fr_FR" w:bidi="fr_FR"/>
        </w:rPr>
      </w:r>
      <w:r>
        <w:rPr>
          <w:lang w:val="fr_FR" w:bidi="fr_FR"/>
        </w:rPr>
        <w:t>Il utilise une expression pour montrer que ce qu’il est sur le point de dire correspond à la réalité, contrairement à la conversation imaginaire entre les différentes parties du corps. Il dit aux croyants qu’il est sur le point de leur présenter la réalité.</w:t>
      </w:r>
    </w:p>
    <w:p>
      <w:pPr/>
      <w:r>
        <w:rPr>
          <w:lang w:val="fr_FR" w:bidi="fr_FR"/>
        </w:rPr>
      </w:r>
      <w:r>
        <w:rPr>
          <w:lang w:val="fr_FR" w:bidi="fr_FR"/>
        </w:rPr>
        <w:t>Arrêtez-vous ici et discutez en groupe du mot ou de l’expression que vous utiliserez dans votre langue pour faire comprendre à vos auditeurs que Paul va maintenant leur présenter la vérité afin de corriger leur mauvaise compréhension. Arrêtez cet audio ici.</w:t>
      </w:r>
    </w:p>
    <w:p>
      <w:pPr/>
      <w:r>
        <w:rPr>
          <w:lang w:val="fr_FR" w:bidi="fr_FR"/>
        </w:rPr>
      </w:r>
      <w:r>
        <w:rPr>
          <w:lang w:val="fr_FR" w:bidi="fr_FR"/>
        </w:rPr>
        <w:t>Paul parle de trois catégories de parties du corps, mais il n’explique pas en quoi consiste chacune de ces catégories. Il explique que les parties du corps que nous considérons comme faibles ou non fortes sont indispensables. Nous ne pouvons pas vivre sans ces parties. Paul faisait peut-être référence aux organes internes de notre corps, tels que l’estomac, le cœur et le foie. Ensuite, Paul dit que nous accordons de l’honneur aux parties du corps auxquelles nous n’accordons pas de valeur. Il faisait peut-être référence aux parties du corps que nous couvrons souvent de vêtements. Enfin, il dit que nous couvrons aussi modestement avec des vêtements les parties du corps que nous considérons comme indécentes à montrer. Il fait probablement référence à nos parties privées ou à nos organes sexuels.</w:t>
      </w:r>
    </w:p>
    <w:p>
      <w:pPr/>
      <w:r>
        <w:rPr>
          <w:lang w:val="fr_FR" w:bidi="fr_FR"/>
        </w:rPr>
      </w:r>
      <w:r>
        <w:rPr>
          <w:lang w:val="fr_FR" w:bidi="fr_FR"/>
        </w:rPr>
        <w:t>Les parties que nous pensons que les gens peuvent regarder, c'est-à-dire les parties honorables ou fortes ne reçoivent pas un traitement spécial.</w:t>
      </w:r>
    </w:p>
    <w:p>
      <w:pPr/>
      <w:r>
        <w:rPr>
          <w:lang w:val="fr_FR" w:bidi="fr_FR"/>
        </w:rPr>
      </w:r>
      <w:r>
        <w:rPr>
          <w:lang w:val="fr_FR" w:bidi="fr_FR"/>
        </w:rPr>
        <w:t>Paul conclut cette partie en rappelant aux croyants que lorsqu’une partie de leur ressent une douleur et souffre, tout le corps souffre aussi. Lorsqu'une partie du corps reçoit une quelconque honneur, tout le corps se réjoit et célèbre avec lui.</w:t>
      </w:r>
    </w:p>
    <w:p>
      <w:pPr/>
      <w:r>
        <w:rPr>
          <w:lang w:val="fr_FR" w:bidi="fr_FR"/>
        </w:rPr>
      </w:r>
      <w:r>
        <w:rPr>
          <w:lang w:val="fr_FR" w:bidi="fr_FR"/>
        </w:rPr>
        <w:t>Maintenant, le groupe doit faire un tableau d'mages ou utiliser des objets pour visualiser le passage et l'action qui s'y trouve.</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Corinthiens 12:12–26 dans la traduction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Christ</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Et des parties du corps telles que :</w:t>
      </w:r>
    </w:p>
    <w:p>
      <w:pPr>
        <w:pStyle w:val="ListBullet"/>
        <w:spacing w:line="240" w:lineRule="auto"/>
        <w:ind w:left="720"/>
      </w:pPr>
      <w:r>
        <w:rPr>
          <w:lang w:val="fr_FR" w:bidi="fr_FR"/>
        </w:rPr>
      </w:r>
      <w:r>
        <w:rPr>
          <w:lang w:val="fr_FR" w:bidi="fr_FR"/>
        </w:rPr>
        <w:t>Le pied</w:t>
      </w:r>
    </w:p>
    <w:p>
      <w:pPr>
        <w:pStyle w:val="ListBullet"/>
        <w:spacing w:line="240" w:lineRule="auto"/>
        <w:ind w:left="720"/>
      </w:pPr>
      <w:r>
        <w:rPr>
          <w:lang w:val="fr_FR" w:bidi="fr_FR"/>
        </w:rPr>
      </w:r>
      <w:r>
        <w:rPr>
          <w:lang w:val="fr_FR" w:bidi="fr_FR"/>
        </w:rPr>
        <w:t>La Main</w:t>
      </w:r>
    </w:p>
    <w:p>
      <w:pPr>
        <w:pStyle w:val="ListBullet"/>
        <w:spacing w:line="240" w:lineRule="auto"/>
        <w:ind w:left="720"/>
      </w:pPr>
      <w:r>
        <w:rPr>
          <w:lang w:val="fr_FR" w:bidi="fr_FR"/>
        </w:rPr>
      </w:r>
      <w:r>
        <w:rPr>
          <w:lang w:val="fr_FR" w:bidi="fr_FR"/>
        </w:rPr>
        <w:t>L'oreille</w:t>
      </w:r>
    </w:p>
    <w:p>
      <w:pPr>
        <w:pStyle w:val="ListBullet"/>
        <w:spacing w:line="240" w:lineRule="auto"/>
        <w:ind w:left="720"/>
      </w:pPr>
      <w:r>
        <w:rPr>
          <w:lang w:val="fr_FR" w:bidi="fr_FR"/>
        </w:rPr>
      </w:r>
      <w:r>
        <w:rPr>
          <w:lang w:val="fr_FR" w:bidi="fr_FR"/>
        </w:rPr>
        <w:t>L'oeil</w:t>
      </w:r>
    </w:p>
    <w:p>
      <w:pPr>
        <w:pStyle w:val="ListBullet"/>
        <w:spacing w:line="240" w:lineRule="auto"/>
        <w:ind w:left="720"/>
      </w:pPr>
      <w:r>
        <w:rPr>
          <w:lang w:val="fr_FR" w:bidi="fr_FR"/>
        </w:rPr>
      </w:r>
      <w:r>
        <w:rPr>
          <w:lang w:val="fr_FR" w:bidi="fr_FR"/>
        </w:rPr>
        <w:t>La tête</w:t>
      </w:r>
    </w:p>
    <w:p>
      <w:pPr>
        <w:pStyle w:val="ListBullet"/>
        <w:spacing w:line="240" w:lineRule="auto"/>
        <w:ind w:left="720"/>
      </w:pPr>
      <w:r>
        <w:rPr>
          <w:lang w:val="fr_FR" w:bidi="fr_FR"/>
        </w:rPr>
      </w:r>
      <w:r>
        <w:rPr>
          <w:lang w:val="fr_FR" w:bidi="fr_FR"/>
        </w:rPr>
        <w:t>La partie faible du corps</w:t>
      </w:r>
    </w:p>
    <w:p>
      <w:pPr>
        <w:pStyle w:val="ListBullet"/>
        <w:spacing w:line="240" w:lineRule="auto"/>
        <w:ind w:left="720"/>
      </w:pPr>
      <w:r>
        <w:rPr>
          <w:lang w:val="fr_FR" w:bidi="fr_FR"/>
        </w:rPr>
      </w:r>
      <w:r>
        <w:rPr>
          <w:lang w:val="fr_FR" w:bidi="fr_FR"/>
        </w:rPr>
        <w:t>Les parties du corps auxquelles nous n'accordons pas de valeur</w:t>
      </w:r>
    </w:p>
    <w:p>
      <w:pPr>
        <w:pStyle w:val="ListBullet"/>
        <w:spacing w:line="240" w:lineRule="auto"/>
        <w:ind w:left="720"/>
      </w:pPr>
      <w:r>
        <w:rPr>
          <w:lang w:val="fr_FR" w:bidi="fr_FR"/>
        </w:rPr>
      </w:r>
      <w:r>
        <w:rPr>
          <w:lang w:val="fr_FR" w:bidi="fr_FR"/>
        </w:rPr>
        <w:t>Et les parties du corps que nous ne voulons pas voir</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aux croyants de Corinthe : « Le corps humain est composé de plusieurs parties : les membres et les organes, mais il demeure un seul corps. » Il en est de même pour le Corps du Christ. Certains d'entre nous sont juifs, d'autres sont Grecs, d'autres encore sont esclaves, et d'autres sont libres. Dieu nous a baptisés par le Saint-Esprit, le seul et unique, pour former un seul corps. « Dieu nous a fait boire au même Saint-Esprit.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Dieu : « Que ressens-tu ou penses-tu ? » La personne pourrait donner des réponses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continue en disant : « Le corps n’est pas composé d’une seule partie, mais de plusieurs. » Imaginez un pied qui dit : « Je ne suis pas une main, donc je ne fais pas partie du corps. » Même si le pied dit cela, il fait toujours partie du corps. Ou imaginez l'oreille qui dit : « Je ne suis pas un œil, je ne fais donc pas partie du corps. » Même si l’œil dit cela, il fait toujours partie du corps.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ceux qui joue le rôle du pied et de l'oreille, "Que ressentez-vous ou pensez-vous ?" La personne pourrait donner des réponses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Si tout le corps était un œil, le corps ne pourrait pas entendre. Si tout le corps était une oreille, le corps ne pourait pas sentir les odeurs. La vérité est que Dieu a placé chaque partie du corps exactement où il veut qu'elle soit. Si tout le corps était une partie, comme une main ou un œil, il ne serait pas un corps. Il y a plusieurs parties, mais elles forment un seul corps.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donner des réponses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Un œil ne peut pas dire à une main : "Je n'ai pas besoin de toi !" La tête ne peut pas dire aux pieds : "Je n'ai pas besoin de vous !" En réalité, certaines parties du corps qui semblent faibles ou moins importantes sont, en fait, les plus nécessaires. Les parties du corps que nous considérons comme moins honorables, nous les couvrons de vêtements. Et les parties privées du corps, nous les cachons modestement avec des vêtements pour que personne ne les voie. Cependant, nous ne devons pas être modestes et cacher les parties du corps que nous pouvons exposer. Dieu a disposé les différentes parties du corps de façon à donner d’importance. aux parties que nous considérons comme moins importantes, Dieu a fait cela pour que le corps soit en harmonie et non divisé. Chaque partie du corps prend soin des autres parties. Lorsqu'une partie est blessée, les autres parties du corps souffrent avec elle. Lorsqu'une partie du corps reçoit une quelconque honneur, tout le corps se réjoit et célèbre avec lui.</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ceux qui joue le rôle du l'oeil et de la tête, "Que ressentez-vous ou pensez-vous ?" La personne pourrait donner des réponses comme :</w:t>
      </w:r>
    </w:p>
    <w:p>
      <w:pPr>
        <w:pStyle w:val="ListBullet"/>
        <w:spacing w:line="240" w:lineRule="auto"/>
        <w:ind w:left="720"/>
      </w:pPr>
      <w:r>
        <w:rPr>
          <w:lang w:val="fr_FR" w:bidi="fr_FR"/>
        </w:rPr>
      </w:r>
      <w:r>
        <w:rPr>
          <w:lang w:val="fr_FR" w:bidi="fr_FR"/>
        </w:rPr>
        <w:t>Demandez à la personne qui joue le rôle moins honorable du corps : "Que ressens-tu ou que penses-tu ?" La personne pourrait donner des réponses comme :</w:t>
      </w:r>
    </w:p>
    <w:p>
      <w:pPr>
        <w:pStyle w:val="ListBullet"/>
        <w:spacing w:line="240" w:lineRule="auto"/>
        <w:ind w:left="720"/>
      </w:pPr>
      <w:r>
        <w:rPr>
          <w:lang w:val="fr_FR" w:bidi="fr_FR"/>
        </w:rPr>
      </w:r>
      <w:r>
        <w:rPr>
          <w:lang w:val="fr_FR" w:bidi="fr_FR"/>
        </w:rPr>
        <w:t>Demandez à la personne qui joue le rôle des croyants corinthiens : “ Que ressentez-vous ou que pensez-vous ? ” La personne pourrait donner des réponses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Corinthiens 12:12–26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que le corps humain a beaucoup de membres ou parties. Il parle des membres et des organes internes qui constituent les membres du corps physique entier, tels qu'une main, un pied, un œil, un oreille, un cœur ou un estomac. </w:t>
      </w:r>
      <w:r>
        <w:rPr>
          <w:b/>
          <w:lang w:val="fr_FR" w:bidi="fr_FR"/>
        </w:rPr>
        <w:t>Membres</w:t>
      </w:r>
      <w:r>
        <w:rPr>
          <w:lang w:val="fr_FR" w:bidi="fr_FR"/>
        </w:rPr>
        <w:t xml:space="preserve"> ou </w:t>
      </w:r>
      <w:r>
        <w:rPr>
          <w:b/>
          <w:lang w:val="fr_FR" w:bidi="fr_FR"/>
        </w:rPr>
        <w:t>parties du corps</w:t>
      </w:r>
      <w:r>
        <w:rPr>
          <w:lang w:val="fr_FR" w:bidi="fr_FR"/>
        </w:rPr>
        <w:t xml:space="preserve"> est un terme général pour désigner tous les éléments qui composent un corps physique. Utilisez le même mot pour corps humain ou physique que celui que utilisé dans les passages précédents.</w:t>
      </w:r>
    </w:p>
    <w:p>
      <w:pPr/>
      <w:r>
        <w:rPr>
          <w:lang w:val="fr_FR" w:bidi="fr_FR"/>
        </w:rPr>
      </w:r>
      <w:r>
        <w:rPr>
          <w:lang w:val="fr_FR" w:bidi="fr_FR"/>
        </w:rPr>
        <w:t xml:space="preserve">Arrêtez-vous ici et discutez en groupe du mot ou de l'expression que vous utiliserez pour désigner </w:t>
      </w:r>
      <w:r>
        <w:rPr>
          <w:b/>
          <w:lang w:val="fr_FR" w:bidi="fr_FR"/>
        </w:rPr>
        <w:t>membres</w:t>
      </w:r>
      <w:r>
        <w:rPr>
          <w:lang w:val="fr_FR" w:bidi="fr_FR"/>
        </w:rPr>
        <w:t xml:space="preserve"> ou </w:t>
      </w:r>
      <w:r>
        <w:rPr>
          <w:b/>
          <w:lang w:val="fr_FR" w:bidi="fr_FR"/>
        </w:rPr>
        <w:t>parties du corps</w:t>
      </w:r>
      <w:r>
        <w:rPr>
          <w:lang w:val="fr_FR" w:bidi="fr_FR"/>
        </w:rPr>
        <w:t>. Si vous avez déjà traduit ce mot dans un autre livre de la Bible, utilisez le même mot que vous y avez utilisé. Arrêtez cet audio ici.</w:t>
      </w:r>
    </w:p>
    <w:p>
      <w:pPr/>
      <w:r>
        <w:rPr>
          <w:lang w:val="fr_FR" w:bidi="fr_FR"/>
        </w:rPr>
      </w:r>
      <w:r>
        <w:rPr>
          <w:lang w:val="fr_FR" w:bidi="fr_FR"/>
        </w:rPr>
        <w:t xml:space="preserve">Il dit que c'est la même chose avec le corps de </w:t>
      </w:r>
      <w:r>
        <w:rPr>
          <w:b/>
          <w:lang w:val="fr_FR" w:bidi="fr_FR"/>
        </w:rPr>
        <w:t>Christ</w:t>
      </w:r>
      <w:r>
        <w:rPr>
          <w:lang w:val="fr_FR" w:bidi="fr_FR"/>
        </w:rPr>
        <w:t xml:space="preserve">. Utilisez le même mot pour Christ que celui que vous avez utilisé dans les passages précédents. Consultez le Glossaire </w:t>
      </w:r>
      <w:r>
        <w:rPr>
          <w:lang w:val="fr_FR" w:bidi="fr_FR"/>
        </w:rPr>
        <w:t>Principal</w:t>
      </w:r>
      <w:r>
        <w:rPr>
          <w:lang w:val="fr_FR" w:bidi="fr_FR"/>
        </w:rPr>
        <w:t xml:space="preserve"> pour plus d'informaation sur le mot Christ.</w:t>
      </w:r>
    </w:p>
    <w:p>
      <w:pPr/>
      <w:r>
        <w:rPr>
          <w:lang w:val="fr_FR" w:bidi="fr_FR"/>
        </w:rPr>
      </w:r>
      <w:r>
        <w:rPr>
          <w:lang w:val="fr_FR" w:bidi="fr_FR"/>
        </w:rPr>
        <w:t xml:space="preserve">Paul a dit que Dieu a </w:t>
      </w:r>
      <w:r>
        <w:rPr>
          <w:b/>
          <w:lang w:val="fr_FR" w:bidi="fr_FR"/>
        </w:rPr>
        <w:t>baptisé</w:t>
      </w:r>
      <w:r>
        <w:rPr>
          <w:lang w:val="fr_FR" w:bidi="fr_FR"/>
        </w:rPr>
        <w:t xml:space="preserve"> ou immergé tous les croyants dans l'</w:t>
      </w:r>
      <w:r>
        <w:rPr>
          <w:b/>
          <w:lang w:val="fr_FR" w:bidi="fr_FR"/>
        </w:rPr>
        <w:t>Esprit</w:t>
      </w:r>
      <w:r>
        <w:rPr>
          <w:lang w:val="fr_FR" w:bidi="fr_FR"/>
        </w:rPr>
        <w:t xml:space="preserve">, c'est-à-dire l'Esprit de Dieu. Dieu les a fait boire au même Esprit. Parfois, nous appelons l'Esprit de Dieu le Saint-Esprit ou juste l'Esprit. Utilisez les mêmes mots pour baptiser et Esprit, Esprit de Dieu ou Saint-Esprit que ceux utilisés dans les passages précédents. Consultez le Glossaire Principal pour plus d'informations sur les mots </w:t>
      </w:r>
      <w:r>
        <w:rPr>
          <w:lang w:val="fr_FR" w:bidi="fr_FR"/>
        </w:rPr>
        <w:t>baptême</w:t>
      </w:r>
      <w:r>
        <w:rPr>
          <w:lang w:val="fr_FR" w:bidi="fr_FR"/>
        </w:rPr>
        <w:t xml:space="preserve"> et </w:t>
      </w:r>
      <w:r>
        <w:rPr>
          <w:lang w:val="fr_FR" w:bidi="fr_FR"/>
        </w:rPr>
        <w:t>Saint-Esprit</w:t>
      </w:r>
      <w:r>
        <w:rPr>
          <w:lang w:val="fr_FR" w:bidi="fr_FR"/>
        </w:rPr>
        <w:t>.</w:t>
      </w:r>
    </w:p>
    <w:p>
      <w:pPr/>
      <w:r>
        <w:rPr>
          <w:lang w:val="fr_FR" w:bidi="fr_FR"/>
        </w:rPr>
      </w:r>
      <w:r>
        <w:rPr>
          <w:lang w:val="fr_FR" w:bidi="fr_FR"/>
        </w:rPr>
        <w:t xml:space="preserve">Dieu a baptisé tous les croyants — </w:t>
      </w:r>
      <w:r>
        <w:rPr>
          <w:b/>
          <w:lang w:val="fr_FR" w:bidi="fr_FR"/>
        </w:rPr>
        <w:t>Juifs</w:t>
      </w:r>
      <w:r>
        <w:rPr>
          <w:lang w:val="fr_FR" w:bidi="fr_FR"/>
        </w:rPr>
        <w:t xml:space="preserve">, </w:t>
      </w:r>
      <w:r>
        <w:rPr>
          <w:b/>
          <w:lang w:val="fr_FR" w:bidi="fr_FR"/>
        </w:rPr>
        <w:t>Grecs</w:t>
      </w:r>
      <w:r>
        <w:rPr>
          <w:lang w:val="fr_FR" w:bidi="fr_FR"/>
        </w:rPr>
        <w:t xml:space="preserve"> ou </w:t>
      </w:r>
      <w:r>
        <w:rPr>
          <w:b/>
          <w:lang w:val="fr_FR" w:bidi="fr_FR"/>
        </w:rPr>
        <w:t>Gentils</w:t>
      </w:r>
      <w:r>
        <w:rPr>
          <w:lang w:val="fr_FR" w:bidi="fr_FR"/>
        </w:rPr>
        <w:t xml:space="preserve">, </w:t>
      </w:r>
      <w:r>
        <w:rPr>
          <w:b/>
          <w:lang w:val="fr_FR" w:bidi="fr_FR"/>
        </w:rPr>
        <w:t>esclaves</w:t>
      </w:r>
      <w:r>
        <w:rPr>
          <w:lang w:val="fr_FR" w:bidi="fr_FR"/>
        </w:rPr>
        <w:t xml:space="preserve"> ou personnes libres — pour former un seul corps ou Église. Dans ce passage, Paul utilise le mot “Grecs”, qui désigne parfois les habitants du pays de Grèce. Cependant, rappelez-vous que Grecs dans ce contexte signifie aussi simplement quiconque n'est pas Juif. Nous appelons ces personnes Gentils. Vous pouvez utiliser le mot “Grecs” si votre public comprend qu’il désigne toute personne qui n’est pas juive. Sinon, vous pouvez utiliser le terme plus général “païens”, qui désigne toute personne qui n’est pas juive. Utilisez les mêmes mots pour Juifs, Grecs ou Gentils et esclaves que ceux utilisés dans les passages précédents. Pour plus d'informations sur les mots </w:t>
      </w:r>
      <w:r>
        <w:rPr>
          <w:lang w:val="fr_FR" w:bidi="fr_FR"/>
        </w:rPr>
        <w:t>Juif</w:t>
      </w:r>
      <w:r>
        <w:rPr>
          <w:lang w:val="fr_FR" w:bidi="fr_FR"/>
        </w:rPr>
        <w:t xml:space="preserve">, </w:t>
      </w:r>
      <w:r>
        <w:rPr>
          <w:lang w:val="fr_FR" w:bidi="fr_FR"/>
        </w:rPr>
        <w:t>Gentils</w:t>
      </w:r>
      <w:r>
        <w:rPr>
          <w:lang w:val="fr_FR" w:bidi="fr_FR"/>
        </w:rPr>
        <w:t xml:space="preserve"> et </w:t>
      </w:r>
      <w:r>
        <w:rPr>
          <w:lang w:val="fr_FR" w:bidi="fr_FR"/>
        </w:rPr>
        <w:t>Grecs</w:t>
      </w:r>
      <w:r>
        <w:rPr>
          <w:lang w:val="fr_FR" w:bidi="fr_FR"/>
        </w:rPr>
        <w:t xml:space="preserve">, </w:t>
      </w:r>
      <w:r>
        <w:rPr>
          <w:lang w:val="fr_FR" w:bidi="fr_FR"/>
        </w:rPr>
        <w:t>esclave</w:t>
      </w:r>
      <w:r>
        <w:rPr>
          <w:lang w:val="fr_FR" w:bidi="fr_FR"/>
        </w:rPr>
        <w:t>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l'audio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Rappelez-vous d'inclure les éléments que vous avez décidés dans les étapes précédentes, comme la chronologie, les mots, les expressions, les émotions ou toute autre élément dont vous avez discuté.</w:t>
      </w:r>
    </w:p>
    <w:p>
      <w:pPr/>
      <w:r>
        <w:rPr>
          <w:lang w:val="fr_FR" w:bidi="fr_FR"/>
        </w:rPr>
      </w:r>
      <w:r>
        <w:rPr>
          <w:lang w:val="fr_FR" w:bidi="fr_FR"/>
        </w:rPr>
        <w:t>Un membre du groupe va raconter quelques phrases du passage et s'arrêter. Un autre membre du groupe va raconter la partie suivante du passage et s'arrêter. Continuez ainsi jusqu'à ce que le groupe ait raconté tout le passage. Les membres du groupe peuvent se corriger les uns les autres à cette étape. Arrêtez cet audio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Arrêtez cet audio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Arrêtez cet audio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12:27–31</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12:27–31 et mettez-le dans vos cœurs.</w:t>
      </w:r>
    </w:p>
    <w:p>
      <w:pPr/>
      <w:r>
        <w:rPr>
          <w:lang w:val="fr_FR" w:bidi="fr_FR"/>
        </w:rPr>
      </w:r>
      <w:r>
        <w:rPr>
          <w:lang w:val="fr_FR" w:bidi="fr_FR"/>
        </w:rPr>
        <w:t>Écoutez une version audio de 1 Corinthiens 12:27–31 trois fois, dans trois versions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12:27–31 dans la version la plus facile à comprendre.</w:t>
      </w:r>
    </w:p>
    <w:p>
      <w:pPr/>
      <w:r>
        <w:rPr>
          <w:lang w:val="fr_FR" w:bidi="fr_FR"/>
        </w:rPr>
      </w:r>
      <w:r>
        <w:rPr>
          <w:lang w:val="fr_FR" w:bidi="fr_FR"/>
        </w:rPr>
        <w:t>Dans la partie précédente de sa lettre, Paul compare le corps du Christ à un corps physique humain. Paul explique qu'il y a différents membres, ou parties, du corps, mais qu'il ne forme toujours qu'un seul corps. Chaque partie est importante et a un rôle important à jouer. Dieu a conçu le corps de cette manière.</w:t>
      </w:r>
    </w:p>
    <w:p>
      <w:pPr/>
      <w:r>
        <w:rPr>
          <w:lang w:val="fr_FR" w:bidi="fr_FR"/>
        </w:rPr>
      </w:r>
      <w:r>
        <w:rPr>
          <w:lang w:val="fr_FR" w:bidi="fr_FR"/>
        </w:rPr>
        <w:t xml:space="preserve">Dans cette partie de sa lettre, Paul associe son enseignement sur les dons spirituels à celui sur le corps et explique comment ces enseignements s'appliquent au corps du Christ, c'est à dire l'Église. Vous vous souvenez que dans un passage précédent Paul a dit que Dieu donne différents dons à différentes personnes pour aider toute la communauté. De même que Dieu a placé chaque partie dans le corps physique , Dieu a aussi placé chaque croyant comme une partie du corps de Christ. Paul énumère ensuite certaines des parties que Dieu a désignées ou choisies pour être dans le corps du Christ. </w:t>
      </w:r>
    </w:p>
    <w:p>
      <w:pPr/>
      <w:r>
        <w:rPr>
          <w:lang w:val="fr_FR" w:bidi="fr_FR"/>
        </w:rPr>
      </w:r>
      <w:r>
        <w:rPr>
          <w:lang w:val="fr_FR" w:bidi="fr_FR"/>
        </w:rPr>
        <w:t>Arrêtez-vous ici et discutez de ce que Paul a déjà dit aux Corinthiens sur les dons spirituels. Essayez de nommer tous les dons spirituels que Paul a mentionnés dans le passage précédent. Mettez cet audio en pause ici.</w:t>
      </w:r>
    </w:p>
    <w:p>
      <w:pPr/>
      <w:r>
        <w:rPr>
          <w:lang w:val="fr_FR" w:bidi="fr_FR"/>
        </w:rPr>
      </w:r>
      <w:r>
        <w:rPr>
          <w:lang w:val="fr_FR" w:bidi="fr_FR"/>
        </w:rPr>
        <w:t>Cette liste est légèrement différente de celle que Paul a donnée dans un passage précédent. Paul répète cinq dons de cette liste et en ajoute quatre dons différents. Paul mentionne à nouveau les dons de prophétie, des miracles, de guérison, des langues et d'interprétation des langues. À cette liste, Paul ajoute les dons que consistent à être un apôtre, à être un enseignant, à aider et à administrer ou à diriger.</w:t>
      </w:r>
    </w:p>
    <w:p>
      <w:pPr/>
      <w:r>
        <w:rPr>
          <w:lang w:val="fr_FR" w:bidi="fr_FR"/>
        </w:rPr>
      </w:r>
      <w:r>
        <w:rPr>
          <w:lang w:val="fr_FR" w:bidi="fr_FR"/>
        </w:rPr>
        <w:t xml:space="preserve">Dans cette liste, Paul donne certains noms de fonctions ou de rôles dans l'Église : les apôtres ou les envoyés, les prophètes et les enseignants. Paul dit que ces rôles sont le premier, le deuxième et le troisième. Certains pensent que Paul les a présentés selon leur degré d'importance. Il est également possible que Paul ait simplement dit qu'il s'agissait des dons dont les gens avaient besoin pour fonder l'Eglise. Un apôtre est quelqu'un que Jésus envoie avec l'autorité pour le représenter et pour partager sa bonne nouvelle. Un prophète est quelqu'un qui proclame le message de Dieu. Un enseignant est quelqu'un qui explique le message de Dieu. Les personnes dotées de ces dons sont souvent celles qui fondent une nouvelle Église locale. </w:t>
      </w:r>
    </w:p>
    <w:p>
      <w:pPr/>
      <w:r>
        <w:rPr>
          <w:lang w:val="fr_FR" w:bidi="fr_FR"/>
        </w:rPr>
      </w:r>
      <w:r>
        <w:rPr>
          <w:lang w:val="fr_FR" w:bidi="fr_FR"/>
        </w:rPr>
        <w:t>Paul énumère ensuite certains des autres dons dont les croyants ont besoin dans le corps du Christ. Paul ne les classe pas par ordre d'importance. Paul ajoute le don d'aider et le don de diriger ou de l'administration. Paul n'a pas parlé de ces dons dans le passage précédent. Une personne ayant le don d'aider les autres est un croyant à qui Dieu donne une certaine habileté à aider les autres personnes d'une manière pratique Une personne ayant le don d'administrer ou de diriger est quelqu'un à qui Dieu a donné la capacité d'organiser et de gérer le travail de l'Église. Tous ces dons travaillent ensemble dans l'Église locale, le corps du Christ.</w:t>
      </w:r>
    </w:p>
    <w:p>
      <w:pPr/>
      <w:r>
        <w:rPr>
          <w:lang w:val="fr_FR" w:bidi="fr_FR"/>
        </w:rPr>
      </w:r>
      <w:r>
        <w:rPr>
          <w:lang w:val="fr_FR" w:bidi="fr_FR"/>
        </w:rPr>
        <w:t>Arrêtez-vous ici et discutez de cette question en groupe : Pensez aux chrétiens que vous connaissez. Avez -vous vu les gens utiliser le don d'aider ou de diriger ? Puisque c'est juste une liste de dons , quels autres dons non mentionnés sur ces listes voyez-vous à l'œuvre dans le corps du Christ ? Mettez cet audio en pause ici.</w:t>
      </w:r>
    </w:p>
    <w:p>
      <w:pPr/>
      <w:r>
        <w:rPr>
          <w:lang w:val="fr_FR" w:bidi="fr_FR"/>
        </w:rPr>
      </w:r>
      <w:r>
        <w:rPr>
          <w:lang w:val="fr_FR" w:bidi="fr_FR"/>
        </w:rPr>
        <w:t xml:space="preserve">Paul pose ensuite la même question sept fois sur ces différents dons. A travers toutes ces questions, Paul affirme : « Nous n'avons pas tous le même don spirituel, n'est-ce pas ? » Paul ne s'attend pas à ce que quelqu'un réponde à ces questions car la réponse est la même pour chacune d'elles : « Non, bien sûr que non ! » </w:t>
      </w:r>
    </w:p>
    <w:p>
      <w:pPr/>
      <w:r>
        <w:rPr>
          <w:lang w:val="fr_FR" w:bidi="fr_FR"/>
        </w:rPr>
      </w:r>
      <w:r>
        <w:rPr>
          <w:lang w:val="fr_FR" w:bidi="fr_FR"/>
        </w:rPr>
        <w:t xml:space="preserve">Paul dit ensuite quelque chose qui semble déroutant. Paul dit aux croyants de « désirer les dons les plus importants », alors qu'il leur explique depuis le début que tous les dons sont importants. Certains pensent que Paul veut dire certains dons sont meilleurs que d'autres, mais cela va à l'encontre de ce que Paul a dit jusqu'à présent. Paul veut très probablement dire que le plus grand don consiste pour chaque croyant , à reconnaitre que Dieu a donné des dons à tous les croyants. Chaque croyant doit honorer les autres croyants et reconnaitre les dons que Dieu leur a accordés. Les croyants doivent désirer ardemment utiliser leurs dons pour le bien du corps de Christ. </w:t>
      </w:r>
    </w:p>
    <w:p>
      <w:pPr/>
      <w:r>
        <w:rPr>
          <w:lang w:val="fr_FR" w:bidi="fr_FR"/>
        </w:rPr>
      </w:r>
      <w:r>
        <w:rPr>
          <w:lang w:val="fr_FR" w:bidi="fr_FR"/>
        </w:rPr>
        <w:t xml:space="preserve">Les Corinthiens désiraient les dons qu'ils considéraient comme les plus importants . Paul dit aux Corinthiens qu'il y avait quelque chose d'encore plus excellent et plus important qu'ils devaient rechercher. Paul parlera de cette chose aux croyants dans la suite de sa lettre. </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12:27–31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comporte une scène.</w:t>
      </w:r>
    </w:p>
    <w:p>
      <w:pPr/>
      <w:r>
        <w:rPr>
          <w:lang w:val="fr_FR" w:bidi="fr_FR"/>
        </w:rPr>
      </w:r>
      <w:r>
        <w:rPr>
          <w:b/>
          <w:lang w:val="fr_FR" w:bidi="fr_FR"/>
        </w:rPr>
        <w:t>Dans la première partie :</w:t>
      </w:r>
      <w:r>
        <w:rPr>
          <w:lang w:val="fr_FR" w:bidi="fr_FR"/>
        </w:rPr>
        <w:t xml:space="preserve"> Paul explique comment Dieu place des personnes ayant différents rôles et dons spirituels dans le corps de Christ, c'est à dire l'Église.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 xml:space="preserve">Et les croyants de Corinthe, notamment : </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Les prophètes</w:t>
      </w:r>
    </w:p>
    <w:p>
      <w:pPr>
        <w:pStyle w:val="ListBullet"/>
        <w:spacing w:line="240" w:lineRule="auto"/>
        <w:ind w:left="720"/>
      </w:pPr>
      <w:r>
        <w:rPr>
          <w:lang w:val="fr_FR" w:bidi="fr_FR"/>
        </w:rPr>
      </w:r>
      <w:r>
        <w:rPr>
          <w:lang w:val="fr_FR" w:bidi="fr_FR"/>
        </w:rPr>
        <w:t>Les enseignants</w:t>
      </w:r>
    </w:p>
    <w:p>
      <w:pPr>
        <w:pStyle w:val="ListBullet"/>
        <w:spacing w:line="240" w:lineRule="auto"/>
        <w:ind w:left="720"/>
      </w:pPr>
      <w:r>
        <w:rPr>
          <w:lang w:val="fr_FR" w:bidi="fr_FR"/>
        </w:rPr>
      </w:r>
      <w:r>
        <w:rPr>
          <w:lang w:val="fr_FR" w:bidi="fr_FR"/>
        </w:rPr>
        <w:t>Les personnes dotées du don de faire des miracles</w:t>
      </w:r>
    </w:p>
    <w:p>
      <w:pPr>
        <w:pStyle w:val="ListBullet"/>
        <w:spacing w:line="240" w:lineRule="auto"/>
        <w:ind w:left="720"/>
      </w:pPr>
      <w:r>
        <w:rPr>
          <w:lang w:val="fr_FR" w:bidi="fr_FR"/>
        </w:rPr>
      </w:r>
      <w:r>
        <w:rPr>
          <w:lang w:val="fr_FR" w:bidi="fr_FR"/>
        </w:rPr>
        <w:t>Les personnes dotées du don de guérison</w:t>
      </w:r>
    </w:p>
    <w:p>
      <w:pPr>
        <w:pStyle w:val="ListBullet"/>
        <w:spacing w:line="240" w:lineRule="auto"/>
        <w:ind w:left="720"/>
      </w:pPr>
      <w:r>
        <w:rPr>
          <w:lang w:val="fr_FR" w:bidi="fr_FR"/>
        </w:rPr>
      </w:r>
      <w:r>
        <w:rPr>
          <w:lang w:val="fr_FR" w:bidi="fr_FR"/>
        </w:rPr>
        <w:t xml:space="preserve">Les personnes qui ont le don d'aider les autres </w:t>
      </w:r>
    </w:p>
    <w:p>
      <w:pPr>
        <w:pStyle w:val="ListBullet"/>
        <w:spacing w:line="240" w:lineRule="auto"/>
        <w:ind w:left="720"/>
      </w:pPr>
      <w:r>
        <w:rPr>
          <w:lang w:val="fr_FR" w:bidi="fr_FR"/>
        </w:rPr>
      </w:r>
      <w:r>
        <w:rPr>
          <w:lang w:val="fr_FR" w:bidi="fr_FR"/>
        </w:rPr>
        <w:t>Les personnes dotées d'un don pour diriger</w:t>
      </w:r>
    </w:p>
    <w:p>
      <w:pPr>
        <w:pStyle w:val="ListBullet"/>
        <w:spacing w:line="240" w:lineRule="auto"/>
        <w:ind w:left="720"/>
      </w:pPr>
      <w:r>
        <w:rPr>
          <w:lang w:val="fr_FR" w:bidi="fr_FR"/>
        </w:rPr>
      </w:r>
      <w:r>
        <w:rPr>
          <w:lang w:val="fr_FR" w:bidi="fr_FR"/>
        </w:rPr>
        <w:t>Les personnes dotées du don des langues</w:t>
      </w:r>
    </w:p>
    <w:p>
      <w:pPr>
        <w:pStyle w:val="ListBullet"/>
        <w:spacing w:line="240" w:lineRule="auto"/>
        <w:ind w:left="720"/>
      </w:pPr>
      <w:r>
        <w:rPr>
          <w:lang w:val="fr_FR" w:bidi="fr_FR"/>
        </w:rPr>
      </w:r>
      <w:r>
        <w:rPr>
          <w:lang w:val="fr_FR" w:bidi="fr_FR"/>
        </w:rPr>
        <w:t xml:space="preserve">Et ceux qui ont le don d'interpréter les langues </w:t>
      </w:r>
    </w:p>
    <w:p>
      <w:pPr/>
      <w:r>
        <w:rPr>
          <w:lang w:val="fr_FR" w:bidi="fr_FR"/>
        </w:rPr>
      </w:r>
      <w:r>
        <w:rPr>
          <w:lang w:val="fr_FR" w:bidi="fr_FR"/>
        </w:rPr>
        <w:t>Dans le passage précédent, Paul a expliqué comment Dieu a créé le corps avec différentes parties. Dieu a donné à chaque partie un rôle nécessaire dans le corps.</w:t>
      </w:r>
    </w:p>
    <w:p>
      <w:pPr/>
      <w:r>
        <w:rPr>
          <w:lang w:val="fr_FR" w:bidi="fr_FR"/>
        </w:rPr>
      </w:r>
      <w:r>
        <w:rPr>
          <w:lang w:val="fr_FR" w:bidi="fr_FR"/>
        </w:rPr>
        <w:t>Dans ce passage, Paul explique comment l'Église est à cette image du corps. Paul commence ce passage par un mot qui dit indique qu'il change de sujet. Paul ne parle plus du corps physique. Paul parle maintenant du corps de Christ.</w:t>
      </w:r>
    </w:p>
    <w:p>
      <w:pPr/>
      <w:r>
        <w:rPr>
          <w:lang w:val="fr_FR" w:bidi="fr_FR"/>
        </w:rPr>
      </w:r>
      <w:r>
        <w:rPr>
          <w:lang w:val="fr_FR" w:bidi="fr_FR"/>
        </w:rPr>
        <w:t>Arrêtez-vous ici et discutez du mot ou de l'expression dans votre langue que votre équipe utilisera pour montrer que Paul change de sujet. Mettez cet audio en pause ici.</w:t>
      </w:r>
    </w:p>
    <w:p>
      <w:pPr/>
      <w:r>
        <w:rPr>
          <w:lang w:val="fr_FR" w:bidi="fr_FR"/>
        </w:rPr>
      </w:r>
      <w:r>
        <w:rPr>
          <w:lang w:val="fr_FR" w:bidi="fr_FR"/>
        </w:rPr>
        <w:t xml:space="preserve">Paul dit aux Corinthiens que chaque croyant est une partie du corps. Ensemble, les croyants sont le corps de Christ. Paul énumère ensuite certaines des fonctions que Dieu a désignées ou choisies pour être dans le corps de Christ. Dieu a choisi chaque partie pour accomplir une tâche dans le corps de Christ, c'est à dire l'Église. </w:t>
      </w:r>
    </w:p>
    <w:p>
      <w:pPr/>
      <w:r>
        <w:rPr>
          <w:lang w:val="fr_FR" w:bidi="fr_FR"/>
        </w:rPr>
      </w:r>
      <w:r>
        <w:rPr>
          <w:lang w:val="fr_FR" w:bidi="fr_FR"/>
        </w:rPr>
        <w:t xml:space="preserve">Paul commence la liste en disant : « premièrement les apôtres, deuxièmement les prophètes, troisièmement les enseignants. » Paul poursuit la liste sans donner d'ordre numérique. Nous ne savons pas pourquoi Paul a choisi de donner la liste de cette manière. Certains croient que Paul a énuméré ces dons selon leur importance. Il est également possible que Paul voulait dire que ces trois premiers dons étaient nécessaires aux croyants pour commencer une Église. D'autres croient que Paul donnait simplement la liste sans ordre de priorité. Comme Paul ne précise pas si les numéros indiquent un ordre d'importance ou s'ils correspondent simplement à l'ordre de la liste, nous vous recommandons de suivre, si possible le même modèle que Paul dans votre langue. </w:t>
      </w:r>
    </w:p>
    <w:p>
      <w:pPr/>
      <w:r>
        <w:rPr>
          <w:lang w:val="fr_FR" w:bidi="fr_FR"/>
        </w:rPr>
      </w:r>
      <w:r>
        <w:rPr>
          <w:lang w:val="fr_FR" w:bidi="fr_FR"/>
        </w:rPr>
        <w:t>Arrêtez-vous ici et discutez de la manière dont vous allez traduire les numéros de cette liste dans votre langue. Mettez cet audio en pause ici.</w:t>
      </w:r>
    </w:p>
    <w:p>
      <w:pPr/>
      <w:r>
        <w:rPr>
          <w:lang w:val="fr_FR" w:bidi="fr_FR"/>
        </w:rPr>
      </w:r>
      <w:r>
        <w:rPr>
          <w:lang w:val="fr_FR" w:bidi="fr_FR"/>
        </w:rPr>
        <w:t>Paul désigne les trois premiers dons de la liste selon leur fonction ou leur rôle dans l'Église. Un apôtre est quelqu'un que Jésus envoie avec l'autorité pour le représenter et pour partager sa bonne nouvelle. Un prophète est quelqu'un qui proclame le message de Dieu. Un enseignant est quelqu'un qui explique le message de Dieu. Paul désigne les autres personnes de la liste en fonction des capacités particulières ou des dons spirituels que Dieu a donnés à chacune d'elles. Si ce type de liste est inhabituel dans votre langue, il est possible de la traduire en faisant référence aux personnes plutôt qu'aux dons et aux capacités. Voici quelques exemples de la façon de traduire miracles : « des personnes qui accomplissent des miracles », « des personnes qui font des miracles », « des personnes à qui Dieu a donné le pouvoir de faire des miracles ». Voici d'autres façons de traduire « dons de guérison »: des "guérisseurs", "ces personnes qui ont la capacité de guérir les malades" ou "des personnes à qui Dieu a donné la tâche de guérir les autres."</w:t>
      </w:r>
    </w:p>
    <w:p>
      <w:pPr/>
      <w:r>
        <w:rPr>
          <w:lang w:val="fr_FR" w:bidi="fr_FR"/>
        </w:rPr>
      </w:r>
      <w:r>
        <w:rPr>
          <w:lang w:val="fr_FR" w:bidi="fr_FR"/>
        </w:rPr>
        <w:t>Arrêtez-vous ici et discutez de la manière dont vous allez traduire cette liste de capacités que Dieu a données à l'Église, de façon à ce que cela soit naturel dans votre langue. Vous pouvez choisir de suivre la liste telle que Paul l'a présentée ou vous pouvez faire une liste de personnes plutôt qu'un mélange de personnes et de capacités. Mettez cet audio en pause ici.</w:t>
      </w:r>
    </w:p>
    <w:p>
      <w:pPr/>
      <w:r>
        <w:rPr>
          <w:lang w:val="fr_FR" w:bidi="fr_FR"/>
        </w:rPr>
      </w:r>
      <w:r>
        <w:rPr>
          <w:lang w:val="fr_FR" w:bidi="fr_FR"/>
        </w:rPr>
        <w:t xml:space="preserve">Paul ajoute le don d'aider et le don de diriger ou de l'administration. Paul n'a pas parlé de ces dons dans la précédente partie de sa lettre. Une personne qui a le don d'aider est un croyant à qui Dieu donne une capacité particulière et le désir d'aider les autres de manière pratique . Voici quelques exemples de la façon de traduire ''don d'aide'': '' ceux qui aident '' ceux qui ont la capacité d'aider les autres ou les personnes à qui Dieu a donné la tâche d'aider les autres. Une personne ayant le don d'administrer ou de diriger est quelqu'un à qui Dieu a donné la capacité d'organiser et de gérer le travail de l'Église. Voici quelques façon de traduire « dons d'administration » : « dirigeants », « administrateurs », « ces personnes qui ont la capacité de s'organiser » ou « personnes à qui Dieu a donné la tâche d'administration. » Voici quelques façons de traduire « don des langues » : « ceux qui peuvent parler des langues inconnues » ou « ces personnes qui peuvent parler des langues que leur a données le Saint-Esprit. » </w:t>
      </w:r>
    </w:p>
    <w:p>
      <w:pPr/>
      <w:r>
        <w:rPr>
          <w:lang w:val="fr_FR" w:bidi="fr_FR"/>
        </w:rPr>
      </w:r>
      <w:r>
        <w:rPr>
          <w:lang w:val="fr_FR" w:bidi="fr_FR"/>
        </w:rPr>
        <w:t>Arrêtez-vous ici et discutez de la manière dont vous allez traduire cette liste de capacités dans votre langue. Assurez-vous de traduire la liste en utilisant la même méthode que celle que vous avez utilisée pour les autres dons. Mettez cet audio en pause ici.</w:t>
      </w:r>
    </w:p>
    <w:p>
      <w:pPr/>
      <w:r>
        <w:rPr>
          <w:lang w:val="fr_FR" w:bidi="fr_FR"/>
        </w:rPr>
      </w:r>
      <w:r>
        <w:rPr>
          <w:lang w:val="fr_FR" w:bidi="fr_FR"/>
        </w:rPr>
        <w:t>Paul pose ensuite la même question sept fois sur ces différents dons. Paul ne s'attend pas à ce que quelqu'un réponde aux questions, car la réponse est évidente. La réponse est : « Non, bien sûr que non ! » A travers toutes ces questions, Paul affirme : « Nous n'avons pas tous le même don spirituel, n'est-ce pas ? » Si votre langue n'utilise pas ces types de questions, vous pourriez les traduire sous forme d'affirmations. Par exemple, au lieu de demander : « Sommes nous tous apôtres ? » Vous pouvez dire : « Tout le monde n'est pas apôtre. »</w:t>
      </w:r>
    </w:p>
    <w:p>
      <w:pPr/>
      <w:r>
        <w:rPr>
          <w:lang w:val="fr_FR" w:bidi="fr_FR"/>
        </w:rPr>
      </w:r>
      <w:r>
        <w:rPr>
          <w:lang w:val="fr_FR" w:bidi="fr_FR"/>
        </w:rPr>
        <w:t>Arrêtez-vous ici et discutez de la façon dont vous allez traduire les sept questions que Paul pose. Mettez cet audio en pause ici.</w:t>
      </w:r>
    </w:p>
    <w:p>
      <w:pPr/>
      <w:r>
        <w:rPr>
          <w:lang w:val="fr_FR" w:bidi="fr_FR"/>
        </w:rPr>
      </w:r>
      <w:r>
        <w:rPr>
          <w:lang w:val="fr_FR" w:bidi="fr_FR"/>
        </w:rPr>
        <w:t>Paul dit aux Corinthiens de « désirer ardemment les dons les plus importants ». Il n'est pas claire si Paul donne l'ordre de rechercher les dons spirituels, ou s'il fait remarquer que les Corinthiens recherchaient certains dons plutôt que d'autres. Certains pensent que Paul veut dire certains dons sont meilleurs que d'autres, mais cela va à l'encontre de ce que Paul a dit jusqu'à présent. Certaines personnes ont suggéré que le plus grand don est celui qui est le plus utile ou plus bénéfique à l'Église locale. Puisque Paul a dit que tous les dons spirituels ont une valeur, il est probablement en train de dire que le don est plus grand parce qu'il est utile à l'Église. Un don n'est pas plus important qu'un autre. Un don est plus grand quand une personne l'utilise pour aider le corps de Christ à fonctionner correctement.</w:t>
      </w:r>
    </w:p>
    <w:p>
      <w:pPr/>
      <w:r>
        <w:rPr>
          <w:lang w:val="fr_FR" w:bidi="fr_FR"/>
        </w:rPr>
      </w:r>
      <w:r>
        <w:rPr>
          <w:lang w:val="fr_FR" w:bidi="fr_FR"/>
        </w:rPr>
        <w:t>Vous allez vous arrêter ici et discuter de la façon dont vous allez traduire cette expression '' don le plus important''. Voici d'aures façon possibles de traduire cette expression : « le plus utile », « le plus élevé » ou « important ». Mettez cet audio en pause ici.</w:t>
      </w:r>
    </w:p>
    <w:p>
      <w:pPr/>
      <w:r>
        <w:rPr>
          <w:lang w:val="fr_FR" w:bidi="fr_FR"/>
        </w:rPr>
      </w:r>
      <w:r>
        <w:rPr>
          <w:lang w:val="fr_FR" w:bidi="fr_FR"/>
        </w:rPr>
        <w:t xml:space="preserve">Les Corinthiens désiraient les dons qu'ils considéraient comme les plus importants . Paul dit aux Corinthiens qu'ils devaient rechercher quelque chose d'encore plus excellent ou plus important. Paul parle de suivre une voie plus excellente ou meilleure. Paul ne parle pas d'un don spirituel meilleur que les autres, mais d'une meilleure manière de se comporter. Lorsque les gens se comportent de cette manière, le don spirituel de chacun devient plus utile à l'Église. </w:t>
      </w:r>
    </w:p>
    <w:p>
      <w:pPr/>
      <w:r>
        <w:rPr>
          <w:lang w:val="fr_FR" w:bidi="fr_FR"/>
        </w:rPr>
      </w:r>
      <w:r>
        <w:rPr>
          <w:lang w:val="fr_FR" w:bidi="fr_FR"/>
        </w:rPr>
        <w:t>Arrêtez-vous ici et discutez des points suivants en groupe : Paul compare le fait d'agir d'une certaine manière au fait de suivre un chemin. Comment allez-vous exprimer l'idée que Paul montre aux Corinthiens une meilleure façon de se comporter ? Mettez cet audio en pause ici.</w:t>
      </w:r>
    </w:p>
    <w:p>
      <w:pPr/>
      <w:r>
        <w:rPr>
          <w:lang w:val="fr_FR" w:bidi="fr_FR"/>
        </w:rPr>
      </w:r>
      <w:r>
        <w:rPr>
          <w:lang w:val="fr_FR" w:bidi="fr_FR"/>
        </w:rPr>
        <w:t>Maintenant, le groupe doit créer un scénario en images, dessiner ou utiliser des objets pour visualiser le passage et les actions qui y sont décrites.</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12:27–31 dans la traduction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Ce passage comporte une scène.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Et les croyants de Corinthe, notamment :</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Les prophètes</w:t>
      </w:r>
    </w:p>
    <w:p>
      <w:pPr>
        <w:pStyle w:val="ListBullet"/>
        <w:spacing w:line="240" w:lineRule="auto"/>
        <w:ind w:left="720"/>
      </w:pPr>
      <w:r>
        <w:rPr>
          <w:lang w:val="fr_FR" w:bidi="fr_FR"/>
        </w:rPr>
      </w:r>
      <w:r>
        <w:rPr>
          <w:lang w:val="fr_FR" w:bidi="fr_FR"/>
        </w:rPr>
        <w:t>Les enseignants</w:t>
      </w:r>
    </w:p>
    <w:p>
      <w:pPr>
        <w:pStyle w:val="ListBullet"/>
        <w:spacing w:line="240" w:lineRule="auto"/>
        <w:ind w:left="720"/>
      </w:pPr>
      <w:r>
        <w:rPr>
          <w:lang w:val="fr_FR" w:bidi="fr_FR"/>
        </w:rPr>
      </w:r>
      <w:r>
        <w:rPr>
          <w:lang w:val="fr_FR" w:bidi="fr_FR"/>
        </w:rPr>
        <w:t>Les personnes dotées du don de faire des miracles</w:t>
      </w:r>
    </w:p>
    <w:p>
      <w:pPr>
        <w:pStyle w:val="ListBullet"/>
        <w:spacing w:line="240" w:lineRule="auto"/>
        <w:ind w:left="720"/>
      </w:pPr>
      <w:r>
        <w:rPr>
          <w:lang w:val="fr_FR" w:bidi="fr_FR"/>
        </w:rPr>
      </w:r>
      <w:r>
        <w:rPr>
          <w:lang w:val="fr_FR" w:bidi="fr_FR"/>
        </w:rPr>
        <w:t>Les personnes dotées du don de guérison</w:t>
      </w:r>
    </w:p>
    <w:p>
      <w:pPr>
        <w:pStyle w:val="ListBullet"/>
        <w:spacing w:line="240" w:lineRule="auto"/>
        <w:ind w:left="720"/>
      </w:pPr>
      <w:r>
        <w:rPr>
          <w:lang w:val="fr_FR" w:bidi="fr_FR"/>
        </w:rPr>
      </w:r>
      <w:r>
        <w:rPr>
          <w:lang w:val="fr_FR" w:bidi="fr_FR"/>
        </w:rPr>
        <w:t xml:space="preserve">Les personnes qui ont le don d'aider les autres </w:t>
      </w:r>
    </w:p>
    <w:p>
      <w:pPr>
        <w:pStyle w:val="ListBullet"/>
        <w:spacing w:line="240" w:lineRule="auto"/>
        <w:ind w:left="720"/>
      </w:pPr>
      <w:r>
        <w:rPr>
          <w:lang w:val="fr_FR" w:bidi="fr_FR"/>
        </w:rPr>
      </w:r>
      <w:r>
        <w:rPr>
          <w:lang w:val="fr_FR" w:bidi="fr_FR"/>
        </w:rPr>
        <w:t>Les personnes dotées d'un don pour diriger</w:t>
      </w:r>
    </w:p>
    <w:p>
      <w:pPr>
        <w:pStyle w:val="ListBullet"/>
        <w:spacing w:line="240" w:lineRule="auto"/>
        <w:ind w:left="720"/>
      </w:pPr>
      <w:r>
        <w:rPr>
          <w:lang w:val="fr_FR" w:bidi="fr_FR"/>
        </w:rPr>
      </w:r>
      <w:r>
        <w:rPr>
          <w:lang w:val="fr_FR" w:bidi="fr_FR"/>
        </w:rPr>
        <w:t>Les personnes dotées du don des langues</w:t>
      </w:r>
    </w:p>
    <w:p>
      <w:pPr>
        <w:pStyle w:val="ListBullet"/>
        <w:spacing w:line="240" w:lineRule="auto"/>
        <w:ind w:left="720"/>
      </w:pPr>
      <w:r>
        <w:rPr>
          <w:lang w:val="fr_FR" w:bidi="fr_FR"/>
        </w:rPr>
      </w:r>
      <w:r>
        <w:rPr>
          <w:lang w:val="fr_FR" w:bidi="fr_FR"/>
        </w:rPr>
        <w:t xml:space="preserve">Et ceux qui ont le don d'interpréter les langues </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Paul dit aux croyants de Corinthe : « Ensemble, vous formez le corps du Christ, l'Église. » Chacun de vous fait partie du corps du Christ. Dieu a choisi différentes fonctions au sein de l'Église. Je vais vous dire ce que sont certains de ces groupes : les premiers sont les apôtres, les deuxièmes sont les prophètes, les troisièmes sont les enseignants.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 xml:space="preserve">Paul poursuit sa liste en disant : «Il y a des personnes à qui Dieu donne la capacité d'accomplir des miracles et d'autres à qui il donne le don de guérir les malades. Dieu donne à certaines personnes la capacité d'aider les autres. Aux autres personnes, Dieu donne le don de l'organisation. Et Dieu donne à certaines personnes la capacité de parler des langues qu'elles n'ont pas apprises.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 xml:space="preserve">Paul dit ensuite : Tous ne sont pas apôtres. Tout le monde n'est pas prophète ou enseignant. Nous ne sommes pas tous capables de faire des miracles Tout le monde ne peut pas guérir les malades. Nous ne parlons pas tous des langues inconnues et nous ne pouvons pas tous les interpréter. Nous n'avons pas tous le même don spirituel, n'est-ce pas ? Bien sûr que non. Vous désirez des dons spirituels, alors désirez donc les dons les plus utiles à l'Église.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 xml:space="preserve">Paul dit aux croyants : «Laissez-moi maintenant vous parler de la voie la plus excellente de toutes.»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12:27–31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aux Corinthiens que chaque croyant fait partie du </w:t>
      </w:r>
      <w:r>
        <w:rPr>
          <w:b/>
          <w:lang w:val="fr_FR" w:bidi="fr_FR"/>
        </w:rPr>
        <w:t>corps du Christ</w:t>
      </w:r>
      <w:r>
        <w:rPr>
          <w:lang w:val="fr_FR" w:bidi="fr_FR"/>
        </w:rPr>
        <w:t xml:space="preserve">. Utilisez le même mot pour Christ et son corps que celui que vous avez utilisé dans les passages précédents. Recourez-vous au glossaire principal pour plus d'informations sur le mot </w:t>
      </w:r>
      <w:r>
        <w:rPr>
          <w:lang w:val="fr_FR" w:bidi="fr_FR"/>
        </w:rPr>
        <w:t>Christ</w:t>
      </w:r>
      <w:r>
        <w:rPr>
          <w:lang w:val="fr_FR" w:bidi="fr_FR"/>
        </w:rPr>
        <w:t xml:space="preserve"> .</w:t>
      </w:r>
    </w:p>
    <w:p>
      <w:pPr/>
      <w:r>
        <w:rPr>
          <w:lang w:val="fr_FR" w:bidi="fr_FR"/>
        </w:rPr>
      </w:r>
      <w:r>
        <w:rPr>
          <w:lang w:val="fr_FR" w:bidi="fr_FR"/>
        </w:rPr>
        <w:t>Dieu a désigné ou choisi les differentes parties pour être dans l'</w:t>
      </w:r>
      <w:r>
        <w:rPr>
          <w:b/>
          <w:lang w:val="fr_FR" w:bidi="fr_FR"/>
        </w:rPr>
        <w:t>Église</w:t>
      </w:r>
      <w:r>
        <w:rPr>
          <w:lang w:val="fr_FR" w:bidi="fr_FR"/>
        </w:rPr>
        <w:t xml:space="preserve">. Utilisez le même mot pour "Eglise" que celui que vous avez utilisé dans les passages précédents. Pour plus d'informations sur le mot </w:t>
      </w:r>
      <w:r>
        <w:rPr>
          <w:lang w:val="fr_FR" w:bidi="fr_FR"/>
        </w:rPr>
        <w:t>Eglise</w:t>
      </w:r>
      <w:r>
        <w:rPr>
          <w:lang w:val="fr_FR" w:bidi="fr_FR"/>
        </w:rPr>
        <w:t>, consultez le glossaire principal.</w:t>
      </w:r>
    </w:p>
    <w:p>
      <w:pPr/>
      <w:r>
        <w:rPr>
          <w:lang w:val="fr_FR" w:bidi="fr_FR"/>
        </w:rPr>
      </w:r>
      <w:r>
        <w:rPr>
          <w:lang w:val="fr_FR" w:bidi="fr_FR"/>
        </w:rPr>
        <w:t xml:space="preserve">Tout d'abord, Dieu a nommé des </w:t>
      </w:r>
      <w:r>
        <w:rPr>
          <w:b/>
          <w:lang w:val="fr_FR" w:bidi="fr_FR"/>
        </w:rPr>
        <w:t>apôtres</w:t>
      </w:r>
      <w:r>
        <w:rPr>
          <w:lang w:val="fr_FR" w:bidi="fr_FR"/>
        </w:rPr>
        <w:t xml:space="preserve"> ou des personnes que le Christ a envoyées. Deuxièmement, Dieu a nommé des </w:t>
      </w:r>
      <w:r>
        <w:rPr>
          <w:b/>
          <w:lang w:val="fr_FR" w:bidi="fr_FR"/>
        </w:rPr>
        <w:t>prophètes</w:t>
      </w:r>
      <w:r>
        <w:rPr>
          <w:lang w:val="fr_FR" w:bidi="fr_FR"/>
        </w:rPr>
        <w:t xml:space="preserve"> ou ceux qui transmettent des messages en son nom. Et troisièmement, Dieu a nommé les </w:t>
      </w:r>
      <w:r>
        <w:rPr>
          <w:b/>
          <w:lang w:val="fr_FR" w:bidi="fr_FR"/>
        </w:rPr>
        <w:t>enseignants</w:t>
      </w:r>
      <w:r>
        <w:rPr>
          <w:lang w:val="fr_FR" w:bidi="fr_FR"/>
        </w:rPr>
        <w:t xml:space="preserve">. Utilisez le même mot pour apôtres et prophètes que celui que vous avez utilisé dans les passages précédents. Consultez le glossaire principal pour plus d'informations sur le mot </w:t>
      </w:r>
      <w:r>
        <w:rPr>
          <w:lang w:val="fr_FR" w:bidi="fr_FR"/>
        </w:rPr>
        <w:t>apôtre</w:t>
      </w:r>
      <w:r>
        <w:rPr>
          <w:lang w:val="fr_FR" w:bidi="fr_FR"/>
        </w:rPr>
        <w:t xml:space="preserve"> et </w:t>
      </w:r>
      <w:r>
        <w:rPr>
          <w:lang w:val="fr_FR" w:bidi="fr_FR"/>
        </w:rPr>
        <w:t>prophète</w:t>
      </w:r>
      <w:r>
        <w:rPr>
          <w:lang w:val="fr_FR" w:bidi="fr_FR"/>
        </w:rPr>
        <w:t xml:space="preserve">. Dans ce contexte , un enseignant est un professeur religieux qui explique la Parole de Dieu aux gens. </w:t>
      </w:r>
    </w:p>
    <w:p>
      <w:pPr/>
      <w:r>
        <w:rPr>
          <w:lang w:val="fr_FR" w:bidi="fr_FR"/>
        </w:rPr>
      </w:r>
      <w:r>
        <w:rPr>
          <w:lang w:val="fr_FR" w:bidi="fr_FR"/>
        </w:rPr>
        <w:t xml:space="preserve">Arrêtez-vous ici et discutez en groupe du mot ou de l'expression que vous allez utiliser pour </w:t>
      </w:r>
      <w:r>
        <w:rPr>
          <w:b/>
          <w:lang w:val="fr_FR" w:bidi="fr_FR"/>
        </w:rPr>
        <w:t>«enseignant»</w:t>
      </w:r>
      <w:r>
        <w:rPr>
          <w:lang w:val="fr_FR" w:bidi="fr_FR"/>
        </w:rPr>
        <w:t xml:space="preserve">. Pour plus d'informations, sur le terme « </w:t>
      </w:r>
      <w:r>
        <w:rPr>
          <w:lang w:val="fr_FR" w:bidi="fr_FR"/>
        </w:rPr>
        <w:t>enseignant</w:t>
      </w:r>
      <w:r>
        <w:rPr>
          <w:lang w:val="fr_FR" w:bidi="fr_FR"/>
        </w:rPr>
        <w:t xml:space="preserve"> ». consultez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Dieu a donné à certaines personnes le </w:t>
      </w:r>
      <w:r>
        <w:rPr>
          <w:b/>
          <w:lang w:val="fr_FR" w:bidi="fr_FR"/>
        </w:rPr>
        <w:t>don spirituel</w:t>
      </w:r>
      <w:r>
        <w:rPr>
          <w:lang w:val="fr_FR" w:bidi="fr_FR"/>
        </w:rPr>
        <w:t xml:space="preserve"> d'accomplir des </w:t>
      </w:r>
      <w:r>
        <w:rPr>
          <w:b/>
          <w:lang w:val="fr_FR" w:bidi="fr_FR"/>
        </w:rPr>
        <w:t>miracles</w:t>
      </w:r>
      <w:r>
        <w:rPr>
          <w:lang w:val="fr_FR" w:bidi="fr_FR"/>
        </w:rPr>
        <w:t xml:space="preserve"> et le </w:t>
      </w:r>
      <w:r>
        <w:rPr>
          <w:b/>
          <w:lang w:val="fr_FR" w:bidi="fr_FR"/>
        </w:rPr>
        <w:t>don de guérir</w:t>
      </w:r>
      <w:r>
        <w:rPr>
          <w:lang w:val="fr_FR" w:bidi="fr_FR"/>
        </w:rPr>
        <w:t xml:space="preserve">. Utilisez le même mot ou la même expression pour les miracles et les dons des guérisons que celui que vous avez utilisé dans les passages précédents. Pour plus d'informations sur les </w:t>
      </w:r>
      <w:r>
        <w:rPr>
          <w:b/>
          <w:lang w:val="fr_FR" w:bidi="fr_FR"/>
        </w:rPr>
        <w:t>dons spirituels</w:t>
      </w:r>
      <w:r>
        <w:rPr>
          <w:lang w:val="fr_FR" w:bidi="fr_FR"/>
        </w:rPr>
        <w:t xml:space="preserve"> et les </w:t>
      </w:r>
      <w:r>
        <w:rPr>
          <w:lang w:val="fr_FR" w:bidi="fr_FR"/>
        </w:rPr>
        <w:t>miracles</w:t>
      </w:r>
      <w:r>
        <w:rPr>
          <w:lang w:val="fr_FR" w:bidi="fr_FR"/>
        </w:rPr>
        <w:t xml:space="preserve">, consultez le glossaire principal. </w:t>
      </w:r>
    </w:p>
    <w:p>
      <w:pPr/>
      <w:r>
        <w:rPr>
          <w:lang w:val="fr_FR" w:bidi="fr_FR"/>
        </w:rPr>
      </w:r>
      <w:r>
        <w:rPr>
          <w:lang w:val="fr_FR" w:bidi="fr_FR"/>
        </w:rPr>
        <w:t xml:space="preserve">Dieu a donné à certaines personnes le </w:t>
      </w:r>
      <w:r>
        <w:rPr>
          <w:b/>
          <w:lang w:val="fr_FR" w:bidi="fr_FR"/>
        </w:rPr>
        <w:t>don d'aider</w:t>
      </w:r>
      <w:r>
        <w:rPr>
          <w:lang w:val="fr_FR" w:bidi="fr_FR"/>
        </w:rPr>
        <w:t xml:space="preserve"> les autres. Une personne ayant le don d'aider les autres est un croyant à qui Dieu donne une certaine habileté à aider les autres personnes d'une manière pratique </w:t>
      </w:r>
    </w:p>
    <w:p>
      <w:pPr/>
      <w:r>
        <w:rPr>
          <w:lang w:val="fr_FR" w:bidi="fr_FR"/>
        </w:rPr>
      </w:r>
      <w:r>
        <w:rPr>
          <w:lang w:val="fr_FR" w:bidi="fr_FR"/>
        </w:rPr>
        <w:t xml:space="preserve">Arrêtez-vous ici et discutez en groupe du mot ou de l'expression que vous allez utiliser pour </w:t>
      </w:r>
      <w:r>
        <w:rPr>
          <w:b/>
          <w:lang w:val="fr_FR" w:bidi="fr_FR"/>
        </w:rPr>
        <w:t>désigner le « don d'aide</w:t>
      </w:r>
      <w:r>
        <w:rPr>
          <w:lang w:val="fr_FR" w:bidi="fr_FR"/>
        </w:rPr>
        <w:t xml:space="preserve"> ». Si vous avez déjà traduit ce mot ou cette expression dans un autre livre de la Bible, utilisez les mêmes termes que ceux que vous avez utilisé à cet endroit . Mettez cet audio en pause ici.</w:t>
      </w:r>
    </w:p>
    <w:p>
      <w:pPr/>
      <w:r>
        <w:rPr>
          <w:lang w:val="fr_FR" w:bidi="fr_FR"/>
        </w:rPr>
      </w:r>
      <w:r>
        <w:rPr>
          <w:lang w:val="fr_FR" w:bidi="fr_FR"/>
        </w:rPr>
        <w:t>Dieu a donné le don d'</w:t>
      </w:r>
      <w:r>
        <w:rPr>
          <w:b/>
          <w:lang w:val="fr_FR" w:bidi="fr_FR"/>
        </w:rPr>
        <w:t>administration</w:t>
      </w:r>
      <w:r>
        <w:rPr>
          <w:lang w:val="fr_FR" w:bidi="fr_FR"/>
        </w:rPr>
        <w:t xml:space="preserve"> ou de </w:t>
      </w:r>
      <w:r>
        <w:rPr>
          <w:b/>
          <w:lang w:val="fr_FR" w:bidi="fr_FR"/>
        </w:rPr>
        <w:t>direction</w:t>
      </w:r>
      <w:r>
        <w:rPr>
          <w:lang w:val="fr_FR" w:bidi="fr_FR"/>
        </w:rPr>
        <w:t>. Une personne ayant le don d'administrer ou de diriger est quelqu'un à qui Dieu a donné la capacité d'organiser et de gérer le travail de l'Église.</w:t>
      </w:r>
    </w:p>
    <w:p>
      <w:pPr/>
      <w:r>
        <w:rPr>
          <w:lang w:val="fr_FR" w:bidi="fr_FR"/>
        </w:rPr>
      </w:r>
      <w:r>
        <w:rPr>
          <w:lang w:val="fr_FR" w:bidi="fr_FR"/>
        </w:rPr>
        <w:t xml:space="preserve">Arrêtez-vous ici et discutez en groupe du mot ou de l'expression que vous allez utiliser pour désigner le « don </w:t>
      </w:r>
      <w:r>
        <w:rPr>
          <w:b/>
          <w:lang w:val="fr_FR" w:bidi="fr_FR"/>
        </w:rPr>
        <w:t>d'administrer</w:t>
      </w:r>
      <w:r>
        <w:rPr>
          <w:lang w:val="fr_FR" w:bidi="fr_FR"/>
        </w:rPr>
        <w:t xml:space="preserve"> ou de </w:t>
      </w:r>
      <w:r>
        <w:rPr>
          <w:b/>
          <w:lang w:val="fr_FR" w:bidi="fr_FR"/>
        </w:rPr>
        <w:t>diriger</w:t>
      </w:r>
      <w:r>
        <w:rPr>
          <w:lang w:val="fr_FR" w:bidi="fr_FR"/>
        </w:rPr>
        <w:t>. ». Si vous avez déjà traduit ce mot ou cette expression dans un autre livre de la Bible, utilisez les mêmes termes que ceux que vous avez utilisé à cet endroit . Mettez cet audio en pause ici.</w:t>
      </w:r>
    </w:p>
    <w:p>
      <w:pPr/>
      <w:r>
        <w:rPr>
          <w:lang w:val="fr_FR" w:bidi="fr_FR"/>
        </w:rPr>
      </w:r>
      <w:r>
        <w:rPr>
          <w:lang w:val="fr_FR" w:bidi="fr_FR"/>
        </w:rPr>
        <w:t xml:space="preserve">Dieu a donné à certains croyants le don des </w:t>
      </w:r>
      <w:r>
        <w:rPr>
          <w:b/>
          <w:lang w:val="fr_FR" w:bidi="fr_FR"/>
        </w:rPr>
        <w:t>langues</w:t>
      </w:r>
      <w:r>
        <w:rPr>
          <w:lang w:val="fr_FR" w:bidi="fr_FR"/>
        </w:rPr>
        <w:t xml:space="preserve"> et à d'autres le don d'</w:t>
      </w:r>
      <w:r>
        <w:rPr>
          <w:b/>
          <w:lang w:val="fr_FR" w:bidi="fr_FR"/>
        </w:rPr>
        <w:t>interpréter les langues</w:t>
      </w:r>
      <w:r>
        <w:rPr>
          <w:lang w:val="fr_FR" w:bidi="fr_FR"/>
        </w:rPr>
        <w:t xml:space="preserve">. Utilisez le même mot ou la même expression pour langues et interprétation des langues que ceux que vous avez utilisés dans les passages précédents. Pour plus d'informations, référez-vous à </w:t>
      </w:r>
      <w:r>
        <w:rPr>
          <w:lang w:val="fr_FR" w:bidi="fr_FR"/>
        </w:rPr>
        <w:t>langue(s)</w:t>
      </w:r>
      <w:r>
        <w:rPr>
          <w:lang w:val="fr_FR" w:bidi="fr_FR"/>
        </w:rPr>
        <w:t xml:space="preser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13:1–7</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13:1–7 et gardez-le dans vos cœurs.</w:t>
      </w:r>
    </w:p>
    <w:p>
      <w:pPr/>
      <w:r>
        <w:rPr>
          <w:lang w:val="fr_FR" w:bidi="fr_FR"/>
        </w:rPr>
      </w:r>
      <w:r>
        <w:rPr>
          <w:lang w:val="fr_FR" w:bidi="fr_FR"/>
        </w:rPr>
        <w:t>Écoutez la version audio de 1 Corinthiens 13:1–7 trois fois, dans trois versions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Écoutez une version audio de 1 Corinthiens 13:1–7 dans la version la plus facile à comprendre. </w:t>
      </w:r>
    </w:p>
    <w:p>
      <w:pPr/>
      <w:r>
        <w:rPr>
          <w:lang w:val="fr_FR" w:bidi="fr_FR"/>
        </w:rPr>
      </w:r>
      <w:r>
        <w:rPr>
          <w:lang w:val="fr_FR" w:bidi="fr_FR"/>
        </w:rPr>
        <w:t>Dans la première partie de 1 Corinthiens, chapitre 13, versets 1 à 7, Paul parle aux Corinthiens des différents types de dons. Paul vient de terminer son discours aux corinthiens au sujet des différents dons qu'ils pourraient souhaiter recevoir. Dans la partie précédente de sa lettre, Paul a souligné que certains dons ont plus de valeur que d'autres. Mais Paul dit maintenant aux croyants quelque chose d'encore plus important qu'ils doivent savoir. Paul dit aux croyants que même s'ils possèdent ces grands dons — comme parler en langues, avoir le don de prophétie, connaître tous les mystères et toute la connaissance, avoir une foi si grande qu'ils pourraient déplacer des montagnes, donner tout ce qu'ils possèdent et livrer leurs corps aux flammes — même s'ils possèdent ces dons, mais n'ont pas l'amour, ces dons ne sont en réalités ni importants, ni utiles. Ces dons n'apporteront rien de bon ni au croyants ni aux autres En effet, Paul dit que si quelqu'un possède ces dons mais n'a pas l'amour, il est comme un gong qui résonne ou une cymbale qui retentit. Les gongs et les cymbales sont des instruments de musique fabriqués à partir de métal aplati. On frappe ces instruments avec un bâton ou un marteau et ils émettent un son très fort et retentissant. On utilise ces instruments de la même manière que des tambours pour créer un rythme ou un son qui se répète sans cesse. Les gens savaient jouer des gongs et des cymbales avec beaucoup d'habileté. Mais si une personne qualifiée ne jouait pas de ces instruments, ils ne produisaient pas une belle musique : ils faisaient juste beaucoup de bruit.</w:t>
      </w:r>
    </w:p>
    <w:p>
      <w:pPr/>
      <w:r>
        <w:rPr>
          <w:lang w:val="fr_FR" w:bidi="fr_FR"/>
        </w:rPr>
      </w:r>
      <w:r>
        <w:rPr>
          <w:lang w:val="fr_FR" w:bidi="fr_FR"/>
        </w:rPr>
        <w:t>Arrêtez-vous ici et discutez de cette question en groupe. Comment décririez vous le genre de son qu'une personne produit quand elle joue mal d'un instrument ? Mettez cet audio en pause ici.</w:t>
      </w:r>
    </w:p>
    <w:p>
      <w:pPr/>
      <w:r>
        <w:rPr>
          <w:lang w:val="fr_FR" w:bidi="fr_FR"/>
        </w:rPr>
      </w:r>
      <w:r>
        <w:rPr>
          <w:lang w:val="fr_FR" w:bidi="fr_FR"/>
        </w:rPr>
        <w:t>Dans la deuxième partie de ce passage, Paul explique ce à quoi ressemble réellement l'amour. Paul souligne que l'amour est une certaine manière d'agir ou d'être. Paul parle de l'amour comme s'il s'agissait d'un personnage capable d'agir ou d'entreprendre des actions. Ce que Paul veut dire, c'est que si quelqu'un est une personne aimante qui aime les autres d'une manière bonne et qui honore Dieu, alors cette personne fera certaines choses et s'abstiendra d'en faire d'autres. Paul dit que l'amour est patient et que l'amour est bienveillant. Paul évoque ensuite certaines choses que l'amour ne fait pas. Paul énumère certaines de ces choses que l'amour ne fait pas. Il semble évident que les Corinthiens commettaient certaines de ces mauvaises choses. Les Corinthiens étaient réputés pour leur arrogance et leur vantardise. Les Corinthiens pensaient qu'ils possédaient une grande connaissance et une grande sagesse grâce à leur immense érudition. Les Corinthiens étaient souvent orgueilleux. Les Corinthiens devenaient jaloux quand quelqu'un possédait une forme de connaissance ou de sagesse, qu'ils n'avaient pas. Les Corinthiens voulaient ces choses pour eux-mêmes afin que les gens les considèrent comme des personnes exceptionnelles, importantes et pleines de sagesse et de connaissance. En tenant ces propos, Paul pense sans doute que les Corinthiens se considèrent comme des personnes très importantes et exceptionnelles en raison de leur sagesse et de leur savoir. Paul énumère donc aux Corinthiens différentes choses qu'ils ne doivent pas faire s'ils sont animés d'amour.</w:t>
      </w:r>
    </w:p>
    <w:p>
      <w:pPr/>
      <w:r>
        <w:rPr>
          <w:lang w:val="fr_FR" w:bidi="fr_FR"/>
        </w:rPr>
      </w:r>
      <w:r>
        <w:rPr>
          <w:lang w:val="fr_FR" w:bidi="fr_FR"/>
        </w:rPr>
        <w:t xml:space="preserve">Paul explique ensuite à quoi ressemble l'amour lorsqu'on aime comme il se </w:t>
      </w:r>
      <w:r>
        <w:rPr>
          <w:b/>
          <w:lang w:val="fr_FR" w:bidi="fr_FR"/>
        </w:rPr>
        <w:t>doit</w:t>
      </w:r>
      <w:r>
        <w:rPr>
          <w:lang w:val="fr_FR" w:bidi="fr_FR"/>
        </w:rPr>
        <w:t>. Paul y parvient en considérant l'amour comme une personne capable d'accomplir certaines choses. Paul dit que l'amour supporte tout, que l'amour croit, que l'amour espère tout et que l'amour endure tout. Quand Paul dit que l'amour supporte tout, il utilise un mot qui signifie porter : l'amour porte tout. Paul réfléchit à des choses très difficiles. Paul parle de ces choses difficiles comme s'il s'agissait d'une sorte de poids lourd que les gens portent. Si quelqu'un aime d'une manière qui plaît à Dieu, alors cette personne sera prête à endurer des choses difficiles.</w:t>
      </w:r>
    </w:p>
    <w:p>
      <w:pPr/>
      <w:r>
        <w:rPr>
          <w:lang w:val="fr_FR" w:bidi="fr_FR"/>
        </w:rPr>
      </w:r>
      <w:r>
        <w:rPr>
          <w:lang w:val="fr_FR" w:bidi="fr_FR"/>
        </w:rPr>
        <w:t>Maintenant, plus précisément, lorsque Paul pense à ces difficultés, il semble probable qu'il pensait aux genres de problèmes auxquels les Corinthiens étaient confrontés. Nous nous souvenons notamment que les Corinthiens essayaient de se traduire les uns les autres devant le juge parce qu'ils pensaient qu'une autre personne leur avait fait du tort et qu'ils voulaient que le juge fasse payer à cette autre personne pour ce qu'elle avait fait. Paul cherche à changer la façon dont les Corinthiens perçoivent ces choses. Paul dit que l'amour ne consiste pas seulement à obtenir le bien que l'on pense mériter ou à recevoir pour soi-même le plus de savoir ou de prophéties possible. Ces choses peuvent être bonnes, mais selon Paul, quand quelqu'un aime, cette personne est prête à supporter ou à endurer des choses difficiles, même quand quelqu'un lui fait du tort. Paul fait spécifiquement référence aux membres de l'Église. C'est pourquoi Paul a dit aux Corinthiens plus tôt que si un chrétien estime avoir été lésé par un autre chrétien, il ne doit pas poursuivre ce dernier en justice Ce chrétien ne doit pas amener l'autre chrétien devant un juge pour essayer d'obtenir de lui ce qu'il pense que celui-ci lui doit. Au contraire, ce chrétien doit être prêt à supporter la difficulté d'être lésé par cet autre chrétien afin de faire preuve d'amour.</w:t>
      </w:r>
    </w:p>
    <w:p>
      <w:pPr/>
      <w:r>
        <w:rPr>
          <w:lang w:val="fr_FR" w:bidi="fr_FR"/>
        </w:rPr>
      </w:r>
      <w:r>
        <w:rPr>
          <w:lang w:val="fr_FR" w:bidi="fr_FR"/>
        </w:rPr>
        <w:t>L'amour doit croire toutes choses. Cela ne signifie pas que si quelqu'un aime une autre personne, il doit croire tout ce qu'elle lui dit. En réalité, cela signifie plutôt que, en toutes circonstances, lorsqu'une personne aime, elle continue de croire que quelque chose de bien peut arriver. cette personne continue donc de porter des choses difficiles. Cette personne continue de croire. Cette personne continue d'espérer ou d'être convaincue que Jésus l'a sauvée de ses péchés. Quoi qu'il arrive, c'est ainsi que se manifeste l'amour, selon les paroles de Paul.</w:t>
      </w:r>
    </w:p>
    <w:p>
      <w:pPr/>
      <w:r>
        <w:rPr>
          <w:lang w:val="fr_FR" w:bidi="fr_FR"/>
        </w:rPr>
      </w:r>
      <w:r>
        <w:rPr>
          <w:lang w:val="fr_FR" w:bidi="fr_FR"/>
        </w:rPr>
        <w:t xml:space="preserve">Arrêtez-vous ici et discutez de cette question en groupe. Dans votre culture, de quelles manières une personne peut-elle aimer comme le décrit Paul ? </w:t>
      </w:r>
      <w:r>
        <w:rPr>
          <w:lang w:val="fr_FR" w:bidi="fr_FR"/>
        </w:rPr>
      </w:r>
    </w:p>
    <w:p>
      <w:pPr>
        <w:pStyle w:val="Heading3"/>
      </w:pPr>
      <w:r>
        <w:rPr>
          <w:lang w:val="fr_FR" w:bidi="fr_FR"/>
        </w:rPr>
        <w:t>Définir les Scènes</w:t>
      </w:r>
    </w:p>
    <w:p>
      <w:pPr/>
      <w:r>
        <w:rPr>
          <w:lang w:val="fr_FR" w:bidi="fr_FR"/>
        </w:rPr>
      </w:r>
      <w:r>
        <w:rPr>
          <w:lang w:val="fr_FR" w:bidi="fr_FR"/>
        </w:rPr>
        <w:t xml:space="preserve">Écoutez une version audio de 1 Corinthiens 13:1–7 dans la traduction la plus facile à comprendre. </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Paul explique aux gens que les dons qu'ils attendent n'ont de valeur que s'ils sont accompagnés d'amour.</w:t>
      </w:r>
    </w:p>
    <w:p>
      <w:pPr/>
      <w:r>
        <w:rPr>
          <w:lang w:val="fr_FR" w:bidi="fr_FR"/>
        </w:rPr>
      </w:r>
      <w:r>
        <w:rPr>
          <w:b/>
          <w:lang w:val="fr_FR" w:bidi="fr_FR"/>
        </w:rPr>
        <w:t>Dans la deuxième partie :</w:t>
      </w:r>
      <w:r>
        <w:rPr>
          <w:lang w:val="fr_FR" w:bidi="fr_FR"/>
        </w:rPr>
        <w:t xml:space="preserve"> Paul explique aux gens ce qu'est l'amour. Paul explique également aux gens ce que l'amour n'est pas Pour ce faire, Paul énumère aux gens les différentes choses que l'amour ne fait pas.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Et les autres personnes</w:t>
      </w:r>
    </w:p>
    <w:p>
      <w:pPr/>
      <w:r>
        <w:rPr>
          <w:lang w:val="fr_FR" w:bidi="fr_FR"/>
        </w:rPr>
      </w:r>
      <w:r>
        <w:rPr>
          <w:lang w:val="fr_FR" w:bidi="fr_FR"/>
        </w:rPr>
        <w:t>Dans la première partie, Paul évoque les différents dons que les croyants de Corinthe recherchaient. Paul dit aux croyants que si l'un d'entre eux reçoit ces dons, mais qu'il n'a pas l'amour, alors il sera en réalité tout le contraire de ce que ce don laisse entendre de lui.</w:t>
      </w:r>
    </w:p>
    <w:p>
      <w:pPr/>
      <w:r>
        <w:rPr>
          <w:lang w:val="fr_FR" w:bidi="fr_FR"/>
        </w:rPr>
      </w:r>
      <w:r>
        <w:rPr>
          <w:lang w:val="fr_FR" w:bidi="fr_FR"/>
        </w:rPr>
        <w:t>Le premier don dont Paul parle est le don de parler en langues. Maintenant, rappelons nous qu'à Corinthe, posséder des connaissances et de la sagesse était une moyen de se faire honorer par les autres. Ainsi, pour les croyants de Corinthe, le fait de pouvoir parler en langues signifiait qu'une personne était particulièrement savante ou sage. Mais Paul dit que même si un croyant possède ce don, même s'il peut parler les langues des hommes et des anges, s'il n'a pas l'amour, alors ce croyant ne dit plus rien de sage ni de plein de connaissance. Ce croyant ne tient plus des propos éclairées. En effet, Paul dit que le croyant est comme un instrument de musique qui ne fait que produire du bruit au lieu de jouer une belle mélodie.</w:t>
      </w:r>
    </w:p>
    <w:p>
      <w:pPr/>
      <w:r>
        <w:rPr>
          <w:lang w:val="fr_FR" w:bidi="fr_FR"/>
        </w:rPr>
      </w:r>
      <w:r>
        <w:rPr>
          <w:lang w:val="fr_FR" w:bidi="fr_FR"/>
        </w:rPr>
        <w:t xml:space="preserve">Ensuite, Paul évoque le don de prophétie, la connaissance de tous les mystères et la possession de toute la connaissance. Et Paul parle d'une personne qui a tellement de foi ou de conviction, qu'elle est capable de déplacer des montagnes. Ceux qui possèdent le don de prophétie, qui connaissent tous les mystères et qui détiennent toute la connaissance, auraient séduit les Corinthiens, car ceux-ci aimaient la sagesse et la connaissance, qui leur procuraient de l'honneur et leur permettaient de paraître grands aux yeux des autres. Pour les croyants de Corinthe, avoir le don de prophétie signifiait qu'ils obtiendraient une connaissance spéciale directement de Dieu. Connaître tous les mystères signifiait que toutes les choses qui étaient importantes à comprendre à propos de l'Évangile seraient quelque chose que les croyants comprendraient. Et posséder toute la connaissance signifiait qu'il n'y avait rien que les croyants ne sachent. Cela rendrait les croyants grands aux yeux de tous les autres. Et si les croyants avaient suffisamment de foi ou croyaient suffisamment pour déplacer des montagnes, alors non seulement ils auraient tout le savoir et toute la sagesse qu'ils pourraient souhaiter, mais ils seraient également capables de mettre ce savoir et cette sagesse en pratique. Les croyants seraient capables d'accomplir de grandes choses. Et il serait clair pour tout le monde autour des croyants qu'ils étaient ceux qui étaient les plus sages et les plus grands. Mais Paul dit aux croyants que s'ils possèdent toute cette connaissance, cette sagesse et cette foi, mais qu'ils n'ont pas l'amour, alors ils ne sont pas vraiment les plus grands. Les croyants ne sont rien. Les croyants ne sont personnes. </w:t>
      </w:r>
    </w:p>
    <w:p>
      <w:pPr/>
      <w:r>
        <w:rPr>
          <w:lang w:val="fr_FR" w:bidi="fr_FR"/>
        </w:rPr>
      </w:r>
      <w:r>
        <w:rPr>
          <w:lang w:val="fr_FR" w:bidi="fr_FR"/>
        </w:rPr>
        <w:t>Enfin, Paul affirme que les croyants n'y gagnent rien, même s'ils distribuaient tout ce qu'ils possèdent aux pauvres, et même s'ils livraient leurs propres corps pour être brûlés. Quand Paul dit que les gens livrent leurs corps pour être brûlés, il semble évident qu'il fait référence à la manière dont les détenteurs du pouvoir pourchassaient les chrétiens, les blessaient, les tuaient et utilisaient le feu pour les brûler vifs. Paul dit que même si les chrétiens donnaient tout ce qu'ils possèdent aux pauvres et même s'ils allaient jusqu'à se donner eux mêmes, en acceptant d'être mise à mort pour le nom du Christ, ils n'y gagneraient toujours rien. Si les chrétiens n'ont pas l'amour, alors toutes les bonnes choses que Dieu leur a promises pour avoir accompli ces actes ne leur seront même pas accordées, car ils les ont accomplis sans amour. Selon la traduction que vous utilisez, il se peut que celle-ci ne mentionne pas que les chrétiens ont livré leurs corps pour être brûlés. La traduction peut dire que les chrétiens ont donné leurs corps pour se vanter. Il y a différentes raisons pour lesquelles une traduction pourrait choisir de dire brûlé ou pourrait choisir de dire vanter. Mais dans les deux cas, le message est le même. Si les chrétiens donnaient tout ce qu'ils possèdent aux pauvres et permettaient même aux gens de les tuer parce qu'ils suivent le Christ, alors aucune des bonnes choses qu'ils espèrent ne leur viendrait réellement, tout cela parce qu'ils n'avaient pas l'amour.</w:t>
      </w:r>
    </w:p>
    <w:p>
      <w:pPr/>
      <w:r>
        <w:rPr>
          <w:lang w:val="fr_FR" w:bidi="fr_FR"/>
        </w:rPr>
      </w:r>
      <w:r>
        <w:rPr>
          <w:lang w:val="fr_FR" w:bidi="fr_FR"/>
        </w:rPr>
        <w:t>Dans la deuxième partie, Paul en dit davantage sur l'amour. Paul vient de finir d'expliquer aux chrétiens à quel point l'amour est important Et maintenant Paul va expliquer aux chrétiens à quoi cela ressemblera s'ils agissent avec amour. Paul va également expliquer aux chrétiens ce qui se passera s'ils n'agissent pas avec amour. Paul fonde sa description de ce qu'est l'amour et de ce qu'il n'est pas sur toutes les choses qu'il sait du comportement des chrétiens. Paul commence par dire aux chrétiens que l'amour est patient, bon et non envieux. Paul dit cela parce qu'il sait que les Corinthiens ont été jaloux des autres. Les chrétiens n'ont d'yeux que pour les qualités — la connaissance et la sagesse — qu'ils attribuent aux autres. Les chrétiens ont toujours voulu ces choses pour eux-mêmes. Paul dit que l'amour ne se vante pas et qu'il n'est pas orgueilleux ni arrogant. Ce sont là juste que des façons de dire que si quelqu'un aime, il ne va pas gaspiller son énergie à vanter ses mérites aux autres. Paul dit que l'amour n'est pas impoli et qu'il n'est pas égoïste. Ce sont là des façons de montrer que si les chrétiens agissent avec amour, alors ils feront preuve d'amour envers les autres. Les chrétiens ne vont pas se préoccuper uniquement d'eux-mêmes et ils ne vont pas maltraiter les autres. Paul dit que l'amour ne se met pas facilement en colère. L'amour ne suscite pas facilement du ressentiment. Ce ne sont là juste que des façons de décrire la manière dont quelqu'un qui aime se comportera envers les autres : cette personne ne se mettra pas facilement en colère à cause de quelque chose que quelqu'un d'autre aurait fait, et elle n'en voudra pas à l'autre, ni ne lui en tiendra rigueur pour quelque chose qui s'est passé dans le passé. Paul dit que l'amour ne se réjouit pas de l'injustice. Au contraire, quand une personne aime, elle éprouve de la joie pour ce qui est vrai. C'est un rappel adressé aux Corinthiens que s'ils s'attachent à aimer les autres, alors ils ne loueront pas ce qui est mauvais, mais au contraire ce qui est bon, vrai, juste et beau.</w:t>
      </w:r>
    </w:p>
    <w:p>
      <w:pPr/>
      <w:r>
        <w:rPr>
          <w:lang w:val="fr_FR" w:bidi="fr_FR"/>
        </w:rPr>
      </w:r>
      <w:r>
        <w:rPr>
          <w:lang w:val="fr_FR" w:bidi="fr_FR"/>
        </w:rPr>
        <w:t>À la fin, Paul donne une définition de ce qu'il est important de savoir sur l'amour : que l'amour supporte les épreuves, que l'amour croit, que l'amour espère et que l'amour persévère c'est-à-dire qu'il continue d'aimer même quand les épreuves surviennent.</w:t>
      </w:r>
    </w:p>
    <w:p>
      <w:pPr/>
      <w:r>
        <w:rPr>
          <w:lang w:val="fr_FR" w:bidi="fr_FR"/>
        </w:rPr>
      </w:r>
      <w:r>
        <w:rPr>
          <w:lang w:val="fr_FR" w:bidi="fr_FR"/>
        </w:rPr>
        <w:t>Maintenant, le groupe doit faire un tableau d'mages ou utiliser des objets pour visualiser le passage et l'action qui s'y trouve.</w:t>
      </w:r>
      <w:r>
        <w:rPr>
          <w:lang w:val="fr_FR" w:bidi="fr_FR"/>
        </w:rPr>
      </w:r>
    </w:p>
    <w:p>
      <w:pPr>
        <w:pStyle w:val="Heading3"/>
      </w:pPr>
      <w:r>
        <w:rPr>
          <w:lang w:val="fr_FR" w:bidi="fr_FR"/>
        </w:rPr>
        <w:t>Intégration du Texte</w:t>
      </w:r>
    </w:p>
    <w:p>
      <w:pPr/>
      <w:r>
        <w:rPr>
          <w:lang w:val="fr_FR" w:bidi="fr_FR"/>
        </w:rPr>
      </w:r>
      <w:r>
        <w:rPr>
          <w:lang w:val="fr_FR" w:bidi="fr_FR"/>
        </w:rPr>
        <w:t xml:space="preserve">Écoutez une version audio de 1 Corinthiens 13:1–7 dans la traduction la plus facile à comprendre. </w:t>
      </w:r>
    </w:p>
    <w:p>
      <w:pPr/>
      <w:r>
        <w:rPr>
          <w:lang w:val="fr_FR" w:bidi="fr_FR"/>
        </w:rPr>
      </w:r>
      <w:r>
        <w:rPr>
          <w:lang w:val="fr_FR" w:bidi="fr_FR"/>
        </w:rPr>
        <w:t>À cette étape, le groupe fera la mise en scène du passage.</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Et les autres personnes</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s'adresse aux gens de l'Église de Corinthe. Paul parle aux gens des différents dons qu'ils doivent rechercher. Dans le chapitre qui précède celui-ci, Paul venait d'expliquer aux gens quels étaient les dons les plus importants. Maintenant, dans cette partie, Paul explique aux gens que s'ils possèdent ces dons, mais n'ont pas l'amour, alors ils leur manquent toujours quelque chose de très important. Lorsque vous mettez cela en scène, vous pourrez décider de faire montrer par Paul à quoi ressemble le fait d'avoir ces dons, puis de montrer à quoi cela ressemble lorsqu'une personne possède ces dons, mais n'a pas l'amour.</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Dans la deuxième partie, Paul aborde le thème de l'amour, qui est la chose la plus importante que les chrétiens doivent rechercher. Vous pouvez choisir de mettre en scène ce que signifie concrètement l'amour Montrez que l'amour est patient et bienveillant. Vous pouvez également montrer des exemples illustrant ce à quoi ressemble le manque d'amour, puis montrer Paul en train de dire aux gens de ne pas agir ainsi.</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 xml:space="preserve">Écoutez une version audio de 1 Corinthiens 13:1–7 dans la traduction la plus facile à comprendre. </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Alors que Paul discute avec les Corinthiens des différents dons qu'ils désirent, il leur parle de ce qui se passera s'ils possèdent ces dons, mais n'ont pas l'amour. Le premier don dont Paul parle est le don de parler en </w:t>
      </w:r>
      <w:r>
        <w:rPr>
          <w:b/>
          <w:lang w:val="fr_FR" w:bidi="fr_FR"/>
        </w:rPr>
        <w:t>langues</w:t>
      </w:r>
      <w:r>
        <w:rPr>
          <w:lang w:val="fr_FR" w:bidi="fr_FR"/>
        </w:rPr>
        <w:t xml:space="preserve">. Le « parler en langues » est la capacité que le Saint-Esprit donne aux gens pour être capables de parler dans une langue qu'ils ne comprennent pas. Cela peut être une langue parlée par d'autres personnes ou aussi une langue parlée par les anges. Utilisez le même mot ou expression pour parler en langue(s) que celle que vous avez utilisée dans les passages précédents. Pour plus d'informations sur le mot </w:t>
      </w:r>
      <w:r>
        <w:rPr>
          <w:lang w:val="fr_FR" w:bidi="fr_FR"/>
        </w:rPr>
        <w:t>langues</w:t>
      </w:r>
      <w:r>
        <w:rPr>
          <w:lang w:val="fr_FR" w:bidi="fr_FR"/>
        </w:rPr>
        <w:t>, consultez le glossaire principal.</w:t>
      </w:r>
    </w:p>
    <w:p>
      <w:pPr/>
      <w:r>
        <w:rPr>
          <w:lang w:val="fr_FR" w:bidi="fr_FR"/>
        </w:rPr>
      </w:r>
      <w:r>
        <w:rPr>
          <w:lang w:val="fr_FR" w:bidi="fr_FR"/>
        </w:rPr>
        <w:t xml:space="preserve">Paul mentionne aussi les </w:t>
      </w:r>
      <w:r>
        <w:rPr>
          <w:b/>
          <w:lang w:val="fr_FR" w:bidi="fr_FR"/>
        </w:rPr>
        <w:t>anges</w:t>
      </w:r>
      <w:r>
        <w:rPr>
          <w:lang w:val="fr_FR" w:bidi="fr_FR"/>
        </w:rPr>
        <w:t xml:space="preserve">. Les anges sont des êtres surnaturels ou des êtres spirituels. Dieu a créé les anges pour qu'ils le servent et qu'ils aident son peuple. Les anges apportent souvent des messages au peuple de Dieu. Utilisez le même mot ou la même expression pour “Anges” que celle employée dans les passages précédents. Pour plus d'informations sur le mot </w:t>
      </w:r>
      <w:r>
        <w:rPr>
          <w:lang w:val="fr_FR" w:bidi="fr_FR"/>
        </w:rPr>
        <w:t>anges</w:t>
      </w:r>
      <w:r>
        <w:rPr>
          <w:lang w:val="fr_FR" w:bidi="fr_FR"/>
        </w:rPr>
        <w:t>, consulter le glossaire principal.</w:t>
      </w:r>
    </w:p>
    <w:p>
      <w:pPr/>
      <w:r>
        <w:rPr>
          <w:lang w:val="fr_FR" w:bidi="fr_FR"/>
        </w:rPr>
      </w:r>
      <w:r>
        <w:rPr>
          <w:lang w:val="fr_FR" w:bidi="fr_FR"/>
        </w:rPr>
        <w:t xml:space="preserve">Un autre des dons dont Paul parle est le don de </w:t>
      </w:r>
      <w:r>
        <w:rPr>
          <w:b/>
          <w:lang w:val="fr_FR" w:bidi="fr_FR"/>
        </w:rPr>
        <w:t>prophétie</w:t>
      </w:r>
      <w:r>
        <w:rPr>
          <w:lang w:val="fr_FR" w:bidi="fr_FR"/>
        </w:rPr>
        <w:t xml:space="preserve">. La prophétie est ce que nous appelons le fait qu'une personne transmette un message que Dieu lui a donné. La prophétie est un message que Dieu a donné à cette personne par son Saint-Esprit. Dans ce sens, la prophétie est un message qui vient directement de Dieu, même si ce message est transmis par la voix d'une autre personne lorsqu'elle s'exprime. La prophétie est généralement un message qui est important pour le peuple de Dieu. Cela peut être un message d'avertissement qui met en garde les gens contre un jugement ou les prépare pour les épreuves à venir. Cela peut aussi être un message d'encouragement. Mais dans tous les cas, ces messages avaient pour but d'édifier l'Église et de fortifier le peuple de Dieu. La Bible précise aussi que les gens doivent vérifier ces messages de prophétie pour voir s'ils sont vrais. Si les messages sont vrais, alors ils sont venus de Dieu. Si les messages ne sont pas vrais, alors ils ne venaient pas de Dieu. Et si la prophétie n'a pas pour but d'édifier l'Église, alors la prophétie n'est pas venue de Dieu. Utilisez le même mot ou la même expression pour “Prophetie” que celle employée dans les passages précédents. Pour plus d'informations sur le mot </w:t>
      </w:r>
      <w:r>
        <w:rPr>
          <w:lang w:val="fr_FR" w:bidi="fr_FR"/>
        </w:rPr>
        <w:t>prophétie</w:t>
      </w:r>
      <w:r>
        <w:rPr>
          <w:lang w:val="fr_FR" w:bidi="fr_FR"/>
        </w:rPr>
        <w:t xml:space="preserve"> consultez le glossaire principal.</w:t>
      </w:r>
    </w:p>
    <w:p>
      <w:pPr/>
      <w:r>
        <w:rPr>
          <w:lang w:val="fr_FR" w:bidi="fr_FR"/>
        </w:rPr>
      </w:r>
      <w:r>
        <w:rPr>
          <w:lang w:val="fr_FR" w:bidi="fr_FR"/>
        </w:rPr>
        <w:t xml:space="preserve">Ensuite, Paul évoque le fait de connaître de tous les </w:t>
      </w:r>
      <w:r>
        <w:rPr>
          <w:b/>
          <w:lang w:val="fr_FR" w:bidi="fr_FR"/>
        </w:rPr>
        <w:t>mystères</w:t>
      </w:r>
      <w:r>
        <w:rPr>
          <w:lang w:val="fr_FR" w:bidi="fr_FR"/>
        </w:rPr>
        <w:t xml:space="preserve"> et de posséder toute la connaissance. Dans ses lettres, Paul évoque les mystères, il fait référence aux éléments essentiels à connaître concernant le plan de Dieu visant à sauver le monde par le Christ. Ce sont des choses que les gens ne savaient pas dans le passé, mais qui ont été clarifiées maintenant à l'époque de Christ.</w:t>
      </w:r>
    </w:p>
    <w:p>
      <w:pPr/>
      <w:r>
        <w:rPr>
          <w:lang w:val="fr_FR" w:bidi="fr_FR"/>
        </w:rPr>
      </w:r>
      <w:r>
        <w:rPr>
          <w:lang w:val="fr_FR" w:bidi="fr_FR"/>
        </w:rPr>
        <w:t>Arrêtez-vous ici et discutez en groupe du mot ou de l’expression que vous utiliserez pour traduire "</w:t>
      </w:r>
      <w:r>
        <w:rPr>
          <w:b/>
          <w:lang w:val="fr_FR" w:bidi="fr_FR"/>
        </w:rPr>
        <w:t>mystères</w:t>
      </w:r>
      <w:r>
        <w:rPr>
          <w:lang w:val="fr_FR" w:bidi="fr_FR"/>
        </w:rPr>
        <w:t>". Utilisez ici le même mot que celui que vous avez utilisé dans les passages précédents. Mettez cet audio en pause ici.</w:t>
      </w:r>
    </w:p>
    <w:p>
      <w:pPr/>
      <w:r>
        <w:rPr>
          <w:lang w:val="fr_FR" w:bidi="fr_FR"/>
        </w:rPr>
      </w:r>
      <w:r>
        <w:rPr>
          <w:lang w:val="fr_FR" w:bidi="fr_FR"/>
        </w:rPr>
        <w:t xml:space="preserve">Paul parle aussi de la </w:t>
      </w:r>
      <w:r>
        <w:rPr>
          <w:b/>
          <w:lang w:val="fr_FR" w:bidi="fr_FR"/>
        </w:rPr>
        <w:t>foi</w:t>
      </w:r>
      <w:r>
        <w:rPr>
          <w:lang w:val="fr_FR" w:bidi="fr_FR"/>
        </w:rPr>
        <w:t>. Quand Paul parle de foi, il ne parle pas seulement de la croyance générale en Dieu. Paul parle d'une croyance en qui Dieu est et d'une croyance que Dieu répond aux prières. Nous savons cela parce que le passage parle spécifiquement d'une foi qui peut déplacer des montagnes. Ce passage évoque donc l'idée d'une personne dont la foi est si grande qu'elle peut prier au nom de Jésus pour qu'une montage soit déplacée, et que cette montagne se déplacera réellement.</w:t>
      </w:r>
    </w:p>
    <w:p>
      <w:pPr/>
      <w:r>
        <w:rPr>
          <w:lang w:val="fr_FR" w:bidi="fr_FR"/>
        </w:rPr>
      </w:r>
      <w:r>
        <w:rPr>
          <w:lang w:val="fr_FR" w:bidi="fr_FR"/>
        </w:rPr>
        <w:t>Arrêtez-vous ici et discutez en groupe du mot ou de l’expression que vous utiliserez pour traduire "</w:t>
      </w:r>
      <w:r>
        <w:rPr>
          <w:b/>
          <w:lang w:val="fr_FR" w:bidi="fr_FR"/>
        </w:rPr>
        <w:t>foi</w:t>
      </w:r>
      <w:r>
        <w:rPr>
          <w:lang w:val="fr_FR" w:bidi="fr_FR"/>
        </w:rPr>
        <w:t xml:space="preserve">". Pour plus d'informations, consultez le glossaire principal sur le mot « </w:t>
      </w:r>
      <w:r>
        <w:rPr>
          <w:lang w:val="fr_FR" w:bidi="fr_FR"/>
        </w:rPr>
        <w:t>foi</w:t>
      </w:r>
      <w:r>
        <w:rPr>
          <w:lang w:val="fr_FR" w:bidi="fr_FR"/>
        </w:rPr>
        <w:t>». Si vous avez déjà traduit ce mot dans un autre livre de la Bible, ou dans ce livre de la Bible, utilisez le même mot que celui que vous y avez utilisé. Mettez cet audio en pause ici.</w:t>
      </w:r>
    </w:p>
    <w:p>
      <w:pPr/>
      <w:r>
        <w:rPr>
          <w:lang w:val="fr_FR" w:bidi="fr_FR"/>
        </w:rPr>
      </w:r>
      <w:r>
        <w:rPr>
          <w:lang w:val="fr_FR" w:bidi="fr_FR"/>
        </w:rPr>
        <w:t>Paul aborde ensuite ce qui se passera si une personne donne tout ce qu'elle possède, allant jusqu'à donner son propre corps. Maintenant, selon la traduction que vous lisez, vous pourriez tomber sur une phrase du genre : "Je donne mon corps pour qu'il soit brûlé." Ou bien vous verrez peut être une phrase du genre : "Je donne mon corps pour me venter." Il existe de bons arguments en faveur de chacune de ces traductions, mais il serait peut être préférable de se demander quelles autres traductions vos interlocuteurs connaissent bien. Si vos interlocuteurs sont habitués à entendre "brûlé", il pourrait être préférable de choisir de dire brûler ici. Si vos interlocuteurs sont habitués à entendre "se vanter", il pourrait être préférable d ' envisager de dire se vanter ici.</w:t>
      </w:r>
    </w:p>
    <w:p>
      <w:pPr/>
      <w:r>
        <w:rPr>
          <w:lang w:val="fr_FR" w:bidi="fr_FR"/>
        </w:rPr>
      </w:r>
      <w:r>
        <w:rPr>
          <w:lang w:val="fr_FR" w:bidi="fr_FR"/>
        </w:rPr>
        <w:t>Arrêtez-vous ici et discutez pour savoir si vous pouvez dire que Paul livre son corps pour qu'il soit brulé, ou pour se venter Mettez cet audio en pause ici.</w:t>
      </w:r>
    </w:p>
    <w:p>
      <w:pPr/>
      <w:r>
        <w:rPr>
          <w:lang w:val="fr_FR" w:bidi="fr_FR"/>
        </w:rPr>
      </w:r>
      <w:r>
        <w:rPr>
          <w:lang w:val="fr_FR" w:bidi="fr_FR"/>
        </w:rPr>
        <w:t xml:space="preserve">Après cela, Paul dit certaines choses sur l'amour. Paul dit certaines choses sur l ' amour qui sont vraies. Paul dit que l'amour est patient et que l'amour est bienveillant. Paul ajoute ensuite certaines choses qui ne devraient absolument pas se produire dans le cadre d'un véritable amour. Paul dit que l'amour ne se vante pas et qu'il n'est pas orgueilleux ni arrogant. "Être enflé d'orgueil" est une façon de parler de quelqu'un qui pense qu'il est plus important qu'il ne l'est réellement. Être enflé d'orgueil est une manière de décrire quelqu'un qui se croit meilleur que les autres. </w:t>
      </w:r>
    </w:p>
    <w:p>
      <w:pPr/>
      <w:r>
        <w:rPr>
          <w:lang w:val="fr_FR" w:bidi="fr_FR"/>
        </w:rPr>
      </w:r>
      <w:r>
        <w:rPr>
          <w:lang w:val="fr_FR" w:bidi="fr_FR"/>
        </w:rPr>
        <w:t>Arrêtez-vous ici et discutez en groupe du mot ou de l’expression que vous utiliserez pour traduire "enflé d'orgueil". Utilisez le même mot ou expression pour "enflé d'orgueil" ou "arrogant" que celui que vous avez utilisé dans les passages précédents. Mettez cet audio en pause ici.</w:t>
      </w:r>
    </w:p>
    <w:p>
      <w:pPr/>
      <w:r>
        <w:rPr>
          <w:lang w:val="fr_FR" w:bidi="fr_FR"/>
        </w:rPr>
      </w:r>
      <w:r>
        <w:rPr>
          <w:lang w:val="fr_FR" w:bidi="fr_FR"/>
        </w:rPr>
        <w:t xml:space="preserve">Paul dit que l'amour ne se réjouit pas de l'injustice, ni du </w:t>
      </w:r>
      <w:r>
        <w:rPr>
          <w:b/>
          <w:lang w:val="fr_FR" w:bidi="fr_FR"/>
        </w:rPr>
        <w:t>mal</w:t>
      </w:r>
      <w:r>
        <w:rPr>
          <w:lang w:val="fr_FR" w:bidi="fr_FR"/>
        </w:rPr>
        <w:t xml:space="preserve">. Le mal c'est quand les gens commettent des actes repréhensibles ou mauvais, qui ne sont ni justes ni équitables. Utilisez le même mot pour désigner le mal que celui que vous avez utilisé dans les passages précédents ; pour plus d'informations, consultez le mot </w:t>
      </w:r>
      <w:r>
        <w:rPr>
          <w:lang w:val="fr_FR" w:bidi="fr_FR"/>
        </w:rPr>
        <w:t>mal</w:t>
      </w:r>
      <w:r>
        <w:rPr>
          <w:lang w:val="fr_FR" w:bidi="fr_FR"/>
        </w:rPr>
        <w:t xml:space="preserve"> dans le glossaire principal.</w:t>
      </w:r>
    </w:p>
    <w:p>
      <w:pPr/>
      <w:r>
        <w:rPr>
          <w:lang w:val="fr_FR" w:bidi="fr_FR"/>
        </w:rPr>
      </w:r>
      <w:r>
        <w:rPr>
          <w:lang w:val="fr_FR" w:bidi="fr_FR"/>
        </w:rPr>
        <w:t xml:space="preserve">Paul dit que l'amour espère toujours </w:t>
      </w:r>
      <w:r>
        <w:rPr>
          <w:b/>
          <w:lang w:val="fr_FR" w:bidi="fr_FR"/>
        </w:rPr>
        <w:t>c'est-à-dire</w:t>
      </w:r>
      <w:r>
        <w:rPr>
          <w:lang w:val="fr_FR" w:bidi="fr_FR"/>
        </w:rPr>
        <w:t xml:space="preserve"> qu'il s'attend avec confiance à ce qu'il y ait du bon chez quelqu'un ou dans une situation donnée.</w:t>
      </w:r>
    </w:p>
    <w:p>
      <w:pPr/>
      <w:r>
        <w:rPr>
          <w:lang w:val="fr_FR" w:bidi="fr_FR"/>
        </w:rPr>
      </w:r>
      <w:r>
        <w:rPr>
          <w:lang w:val="fr_FR" w:bidi="fr_FR"/>
        </w:rPr>
        <w:t xml:space="preserve">Arrêtez-vous ici et discutez en groupe du mot ou de l’expression que vous utiliserez pour traduire </w:t>
      </w:r>
      <w:r>
        <w:rPr>
          <w:b/>
          <w:lang w:val="fr_FR" w:bidi="fr_FR"/>
        </w:rPr>
        <w:t>"espérance"</w:t>
      </w:r>
      <w:r>
        <w:rPr>
          <w:lang w:val="fr_FR" w:bidi="fr_FR"/>
        </w:rPr>
        <w:t xml:space="preserve">. Si vous avez traduit espérance dans un autre livre de la Bible, utilisez ce mot ici. Pour plus d'informations sur le mot « </w:t>
      </w:r>
      <w:r>
        <w:rPr>
          <w:b/>
          <w:lang w:val="fr_FR" w:bidi="fr_FR"/>
        </w:rPr>
        <w:t>espérance</w:t>
      </w:r>
      <w:r>
        <w:rPr>
          <w:lang w:val="fr_FR" w:bidi="fr_FR"/>
        </w:rPr>
        <w:t xml:space="preserve"> »,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13:8–13</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13:8–13 et gardez-le dans votre cœur.</w:t>
      </w:r>
    </w:p>
    <w:p>
      <w:pPr/>
      <w:r>
        <w:rPr>
          <w:lang w:val="fr_FR" w:bidi="fr_FR"/>
        </w:rPr>
      </w:r>
      <w:r>
        <w:rPr>
          <w:lang w:val="fr_FR" w:bidi="fr_FR"/>
        </w:rPr>
        <w:t>Écoutez une version audio de 1 Corinthiens 13:8–13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13:8–13 dans la traduction la plus facile à comprendre.</w:t>
      </w:r>
    </w:p>
    <w:p>
      <w:pPr/>
      <w:r>
        <w:rPr>
          <w:lang w:val="fr_FR" w:bidi="fr_FR"/>
        </w:rPr>
      </w:r>
      <w:r>
        <w:rPr>
          <w:lang w:val="fr_FR" w:bidi="fr_FR"/>
        </w:rPr>
        <w:t>Dans ce passage, Paul souligne que l'amour est la chose la plus importante pour les croyants parce que l'amour ne s'arrêtera pas Nous savons que c ' est le sujet principal de Paul parce qu ' il le souligne au début et à la fin du passage Nous nous rappelons du passage précédent où Paul disait aux croyants à Corinthe que tous les dons que les croyants essayaient d'obtenir : dons de prophétie, dons de parler en langues et dons d ' une connaissance spéciale sur l'Évangile étaient tous de bonne chose. Mais si les croyants n'avaient pas l ' amour alors ces dons n ' étaient pas très bons Les dons ne faisaient aucune bonne chose aux personnes qui les avaient</w:t>
      </w:r>
    </w:p>
    <w:p>
      <w:pPr/>
      <w:r>
        <w:rPr>
          <w:lang w:val="fr_FR" w:bidi="fr_FR"/>
        </w:rPr>
      </w:r>
      <w:r>
        <w:rPr>
          <w:lang w:val="fr_FR" w:bidi="fr_FR"/>
        </w:rPr>
        <w:t>Dans ce passage, Paul explique pourquoi l ' amour est tellement meilleur Le point que Paul souligne est que l'amour ne s'arrêtera pas Les dons de prophétie et les dons de parler en langues et d ' une connaissance spéciale sur l ' Évangile : ces choses s arrêteront un jour. Paul ne dit pas exactement quand cela se produira, mais nous savons d ' après d ' autres parties du Nouveau Testament et d ' autres écrits de Paul qu ' il pense au moment où Jésus reviendra. Jésus reviendra et rendra le monde nouveau. Jésus rénovera le monde et IL rénovera le monde sans aucun péché Il mettra fin à tout péché. Le péché sera arrêté. Il n'y aura plus de péché Le monde sera nouveau et parfait.</w:t>
      </w:r>
    </w:p>
    <w:p>
      <w:pPr/>
      <w:r>
        <w:rPr>
          <w:lang w:val="fr_FR" w:bidi="fr_FR"/>
        </w:rPr>
      </w:r>
      <w:r>
        <w:rPr>
          <w:lang w:val="fr_FR" w:bidi="fr_FR"/>
        </w:rPr>
        <w:t>Parce que Jésus sera là et parce que Dieu sera présent sur cette nouvelle Terre, nous comprendrons mieux qui Dieu est parce que nous aurons le vrai Dieu là avec nous. Le don de prophétie consiste simplement À entendre un message de Dieu directement Par Son esprit. Quand Dieu est présent parmi nous, nous n ' aurons plus besoin d ' un message. Quand Jésus est là et nous pouvons lui parler, nous n ' aurons plus besoin des langues des hommes et des anges. Tout sera rendu correctement. Nous serons capables de parler les uns aux autres et à Jésus.</w:t>
      </w:r>
    </w:p>
    <w:p>
      <w:pPr/>
      <w:r>
        <w:rPr>
          <w:lang w:val="fr_FR" w:bidi="fr_FR"/>
        </w:rPr>
      </w:r>
      <w:r>
        <w:rPr>
          <w:lang w:val="fr_FR" w:bidi="fr_FR"/>
        </w:rPr>
        <w:t>Nous n'avons pas une pleine connaissance sur tous les nombreux détails de ce que signifie l ' Évangile Nous en savons assez pour être sauvés. Nous connaissons les choses que Dieu nous a montrées sur la bonne nouvelle de Jésus dans sa Parole Mais lorsque Jésus reviendra il détruira le péché et IL rendra le monde nouveau. Tous ceux qui sont des croyants comprendront tous les détails complets et bons DE L ' Évangile car nous vivrons dans le royaume de Dieu au sens le plus complet de ce que cela signifie et avec tous les détails et toutes les connaissances dont nous avons besoin. Ainsi, Paul dit que ces choses qui nous donnent une idée partielle de l'Évangile — LA prophétie, LE parler en langues, UNE connaissance spéciale sur l'Évangile ces choses sont bonnes Mais ensuite vient la meilleure chose : la présence réelle et pleine de Dieu sur une Terre nouvellement créée où tout est juste et où le péché est complètement arrêté pour toujours. Alors ces choses qui nous donnent une image incomplète de l'Évangile s'arrêteront et nous aurons une compréhension plus complète de tout parce que Dieu sera là avec nous.</w:t>
      </w:r>
    </w:p>
    <w:p>
      <w:pPr/>
      <w:r>
        <w:rPr>
          <w:lang w:val="fr_FR" w:bidi="fr_FR"/>
        </w:rPr>
      </w:r>
      <w:r>
        <w:rPr>
          <w:lang w:val="fr_FR" w:bidi="fr_FR"/>
        </w:rPr>
        <w:t xml:space="preserve">Maintenant, Paul compare sa connaissance à un enfant Un enfant a une façon de penser et de comprendre les choses Et cette manière est bonne pour un enfant. Mais normalement, lorsqu ' un enfant devient adulte ladite personne a une façon plus complète de penser et de comprendre Ainsi la façon enfantine de penser et de comprendre bien qu ' elle soit bonne pour un enfant s ' arrête lorsque l ' enfant devient adulte Et au lieu d ' une manière enfantine de penser cette personne a maintenant une façon adulte plus complète de penser et de comprendre </w:t>
      </w:r>
    </w:p>
    <w:p>
      <w:pPr/>
      <w:r>
        <w:rPr>
          <w:lang w:val="fr_FR" w:bidi="fr_FR"/>
        </w:rPr>
      </w:r>
      <w:r>
        <w:rPr>
          <w:lang w:val="fr_FR" w:bidi="fr_FR"/>
        </w:rPr>
        <w:t>Arrêtez-vous ici et discutez de cette question en groupe : En quoi la compréhension des choses par un enfant est-elle différente de la compréhension des choses par un adulte ? Mettez cet audio en pause ici.</w:t>
      </w:r>
    </w:p>
    <w:p>
      <w:pPr/>
      <w:r>
        <w:rPr>
          <w:lang w:val="fr_FR" w:bidi="fr_FR"/>
        </w:rPr>
      </w:r>
      <w:r>
        <w:rPr>
          <w:lang w:val="fr_FR" w:bidi="fr_FR"/>
        </w:rPr>
        <w:t>Paul précise également que c ' est un peu comme se regarder dans un miroir Corinthe était célèbre pour avoir fabriqué de bons miroirs À l ' époque, les miroir étaient just des pièces de métal que les gens polissaient bien Les gens frottaient et frottaient le métal jusqu'à ce qu' ils puissent voir un reflets</w:t>
      </w:r>
    </w:p>
    <w:p>
      <w:pPr/>
      <w:r>
        <w:rPr>
          <w:lang w:val="fr_FR" w:bidi="fr_FR"/>
        </w:rPr>
      </w:r>
      <w:r>
        <w:rPr>
          <w:lang w:val="fr_FR" w:bidi="fr_FR"/>
        </w:rPr>
        <w:t xml:space="preserve">Arrêtez-vous ici et regardez une image d'un </w:t>
      </w:r>
      <w:r>
        <w:rPr>
          <w:lang w:val="fr_FR" w:bidi="fr_FR"/>
        </w:rPr>
        <w:t>miroir</w:t>
      </w:r>
      <w:r>
        <w:rPr>
          <w:lang w:val="fr_FR" w:bidi="fr_FR"/>
        </w:rPr>
        <w:t xml:space="preserve"> semblable à celui que les Corintiens auraient utilisé Mettez cet audio en pause ici.</w:t>
      </w:r>
    </w:p>
    <w:p>
      <w:pPr/>
      <w:r>
        <w:rPr>
          <w:lang w:val="fr_FR" w:bidi="fr_FR"/>
        </w:rPr>
      </w:r>
      <w:r>
        <w:rPr>
          <w:lang w:val="fr_FR" w:bidi="fr_FR"/>
        </w:rPr>
        <w:t>Parfois, ces miroirs étaient bons Parfois les miroirs n ' étaient pas aussi bons que les miroir que nous avons aujourd' hui Que vous regardiez un de ces miroirs de l ' époque ou un miroir aujourd'hui vous regardez toujours une image de la chose réelle mais elle n ' est pas aussi bonne que la chose réelle Il n ' est pas aussi clair que la chose réelle Ce n'est pas la vraie chose. Et quand vous avez la chose réelle devant vous, alors son image peut disparaître Voici donc le point de vue de Paul : Nous pouvons avoir une parole prophétique et nous pouvons parler en langues et nous pouvons avoir une connaissance sur l ' Évangile Ces choses sont bonnes mais elles sont seulement un reflet Elles sont juste une image de la chose réelle Et un jour, la chose réelle — Jésus lui-même —reviendra à nous lorsque Jésus reviendra Les messages prophétiques, LE parler en langues et LE FAIT d ' avoir une connaissance spéciale sur l ' Évangile s ' arrêteront un jour Ce qui ne s'arrêtera pas lorsque Jésus reviendra sont trois choses : la foi l'espérance et l'amour La foi continue de croire au Christ et à qui LE Christ est L'espérance est l ' attente que Dieu continuera à faire ce qu' il a promis Et cela ne s'arrêtera pas Et l'amour c'est quand nous continuons à aimer Dieu et les autres Et cela aussi ne s'arrêtera pas Ces trois choses ne s'arrêteront pas Paul dit que la plus importante de ces trois choses est l'amour.</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13:8–13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 :</w:t>
      </w:r>
      <w:r>
        <w:rPr>
          <w:lang w:val="fr_FR" w:bidi="fr_FR"/>
        </w:rPr>
        <w:t xml:space="preserve"> Paul dit aux croyants à Corinthe que l'amour ne s'arrêtera pas L ' amour ne prendra pas fin Mais les dons de prophétie et de langues et d'une connaissance spéciale sur l ' Évangile s ' arrêteront. Ces choses auront une fin</w:t>
      </w:r>
    </w:p>
    <w:p>
      <w:pPr/>
      <w:r>
        <w:rPr>
          <w:lang w:val="fr_FR" w:bidi="fr_FR"/>
        </w:rPr>
      </w:r>
      <w:r>
        <w:rPr>
          <w:b/>
          <w:lang w:val="fr_FR" w:bidi="fr_FR"/>
        </w:rPr>
        <w:t>Dans la deuxième partie :</w:t>
      </w:r>
      <w:r>
        <w:rPr>
          <w:lang w:val="fr_FR" w:bidi="fr_FR"/>
        </w:rPr>
        <w:t xml:space="preserve"> Paul donne plus d'informations pour aider à expliquer ces choses.</w:t>
      </w:r>
    </w:p>
    <w:p>
      <w:pPr/>
      <w:r>
        <w:rPr>
          <w:lang w:val="fr_FR" w:bidi="fr_FR"/>
        </w:rPr>
      </w:r>
      <w:r>
        <w:rPr>
          <w:b/>
          <w:lang w:val="fr_FR" w:bidi="fr_FR"/>
        </w:rPr>
        <w:t>Dans la troisième partie :</w:t>
      </w:r>
      <w:r>
        <w:rPr>
          <w:lang w:val="fr_FR" w:bidi="fr_FR"/>
        </w:rPr>
        <w:t xml:space="preserve"> Paul dit à nouveau qu'il y a certaines choses qui ne s'arrêteront pas : la foi, l'espérance et l'amour Mais Paul dit que la plus grande de ces choses est l'amour.</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 enfant et adulte</w:t>
      </w:r>
    </w:p>
    <w:p>
      <w:pPr>
        <w:pStyle w:val="ListBullet"/>
        <w:spacing w:line="240" w:lineRule="auto"/>
        <w:ind w:left="720"/>
      </w:pPr>
      <w:r>
        <w:rPr>
          <w:lang w:val="fr_FR" w:bidi="fr_FR"/>
        </w:rPr>
      </w:r>
      <w:r>
        <w:rPr>
          <w:lang w:val="fr_FR" w:bidi="fr_FR"/>
        </w:rPr>
        <w:t>Et d ' autres croyants</w:t>
      </w:r>
    </w:p>
    <w:p>
      <w:pPr/>
      <w:r>
        <w:rPr>
          <w:lang w:val="fr_FR" w:bidi="fr_FR"/>
        </w:rPr>
      </w:r>
      <w:r>
        <w:rPr>
          <w:lang w:val="fr_FR" w:bidi="fr_FR"/>
        </w:rPr>
        <w:t xml:space="preserve">Pendant que vous mettez en scène ce passage vous pourriez montrer que l'amour continue et ne prend pas fin même lorsque le Christ reviendra Vous pouvez montrer quelqu'un donnant un message prophétique, parlant en langues et parlant avec une grande connaissance de l ' Évangile Vous pouvez montrer que ces choses s'arrêtent lorsque le Christ reviendra Assurez-vous de rendre clair ce que Paul veut dire ici. Votre traduction peut parler de cela de différentes manières, mais, en général, quand Paul parle de cela, il dit que </w:t>
      </w:r>
      <w:r>
        <w:rPr>
          <w:b/>
          <w:lang w:val="fr_FR" w:bidi="fr_FR"/>
        </w:rPr>
        <w:t>s'il</w:t>
      </w:r>
      <w:r>
        <w:rPr>
          <w:lang w:val="fr_FR" w:bidi="fr_FR"/>
        </w:rPr>
        <w:t xml:space="preserve"> y a une prophétie </w:t>
      </w:r>
      <w:r>
        <w:rPr>
          <w:b/>
          <w:lang w:val="fr_FR" w:bidi="fr_FR"/>
        </w:rPr>
        <w:t>s'il</w:t>
      </w:r>
      <w:r>
        <w:rPr>
          <w:lang w:val="fr_FR" w:bidi="fr_FR"/>
        </w:rPr>
        <w:t xml:space="preserve"> y a des langues, </w:t>
      </w:r>
      <w:r>
        <w:rPr>
          <w:b/>
          <w:lang w:val="fr_FR" w:bidi="fr_FR"/>
        </w:rPr>
        <w:t>s'il</w:t>
      </w:r>
      <w:r>
        <w:rPr>
          <w:lang w:val="fr_FR" w:bidi="fr_FR"/>
        </w:rPr>
        <w:t xml:space="preserve"> y a une connaissance Bien sûr, Paul ne veut pas dire qu'il n'est pas sûr si ces choses existent ou non. Paul dit que vous pouvez avoir quelqu'un dans votre Église qui peut faire ces choses Vous pouvez avoir quelqu'un dans votre Église qui peut parler en langues, quelqu'un qui peut prophétiser ou quelqu'un qui a la connaissance Mais ces choses s'arrêteront toutes</w:t>
      </w:r>
    </w:p>
    <w:p>
      <w:pPr/>
      <w:r>
        <w:rPr>
          <w:lang w:val="fr_FR" w:bidi="fr_FR"/>
        </w:rPr>
      </w:r>
      <w:r>
        <w:rPr>
          <w:lang w:val="fr_FR" w:bidi="fr_FR"/>
        </w:rPr>
        <w:t>Vous pouvez aussi montrer Paul enfant Vous pouvez montrer que Paul pense d'une certaine manière comme un enfant et parle d'une certaine manière comme un enfant Mais montrez ensuite Paul devenant adulte Montrez que Paul ne pense ni parle plus de cette manière enfantine Paul a une nouvelle façon de penser et de parler maintenant qu'il est un adulte Et vous pouvez montrer Paul et d ' autres croyants se regardant dans un miroir Vous pourriez envisager de montrer comment Paul et les autres croyants travaillent dur pour voir ce qui est dans le miroir Mais ensuite quand Jésus vient il enlève le miroir Et maintenant Paul et les autres croyants voient tout très clairement Paul et les autres croyants sont heureux de voir tout clairement et avec plus de détails parce qu'ils ont la chose réelle devant eux et pas seulement le reflet dans le miroir</w:t>
      </w:r>
    </w:p>
    <w:p>
      <w:pPr/>
      <w:r>
        <w:rPr>
          <w:lang w:val="fr_FR" w:bidi="fr_FR"/>
        </w:rPr>
      </w:r>
      <w:r>
        <w:rPr>
          <w:lang w:val="fr_FR" w:bidi="fr_FR"/>
        </w:rPr>
        <w:t>Vous pouvez aussi parler de ce que c' est que connaître quelque chose en partie, puis le connaître pleinement Peut-être vous savez quelque chose concernant certains des détails, mais vous avez une compréhension incomplète de cette chose. Et ensuite plus tard vous connaissez cette chose avec plus de détails et avec une compréhension complète. Un exemple de cela pourrait être quelqu'un qui a grandi dans un village et qui avait une idée de ce que c'était de vivre dans une grande ville. Cette personne connaissait certaines choses sur la vie dans une grande ville, mais elle ne savait pas tout. Ensuite, plus tard, après que cette personne a visité la grande ville, elle avait une idée complète de ce que était la grande ville.</w:t>
      </w:r>
    </w:p>
    <w:p>
      <w:pPr/>
      <w:r>
        <w:rPr>
          <w:lang w:val="fr_FR" w:bidi="fr_FR"/>
        </w:rPr>
      </w:r>
      <w:r>
        <w:rPr>
          <w:lang w:val="fr_FR" w:bidi="fr_FR"/>
        </w:rPr>
        <w:t>Arrêtez-vous ici et discutez de la question suivante en groupe : Quand vous pensez à un enfant qui a grandi dans le village et la façon dont cette personne a compris ce qu'était une grande ville, en quoi cela diffère-t-il de la façon dont cette même personne comprend une grande ville après qu'elle l'a finalement visitée comme adulte ? Mettez cet audio en pause ici.</w:t>
      </w:r>
    </w:p>
    <w:p>
      <w:pPr/>
      <w:r>
        <w:rPr>
          <w:lang w:val="fr_FR" w:bidi="fr_FR"/>
        </w:rPr>
      </w:r>
      <w:r>
        <w:rPr>
          <w:lang w:val="fr_FR" w:bidi="fr_FR"/>
        </w:rPr>
        <w:t>Quand Paul parle du savoir pleinement comme il a été pleinement connu, il parle du moment où Jésus reviendra Et à ce moment-là, la connaissance de l ' Évangile par Paul et sa connaissance de sa relation avec Jésus seront pleine et complètes. De la même manière, Jésus connaît déjà pleinement Paul : Dieu le connaît déjà d'une manière complète.</w:t>
      </w:r>
    </w:p>
    <w:p>
      <w:pPr/>
      <w:r>
        <w:rPr>
          <w:lang w:val="fr_FR" w:bidi="fr_FR"/>
        </w:rPr>
      </w:r>
      <w:r>
        <w:rPr>
          <w:lang w:val="fr_FR" w:bidi="fr_FR"/>
        </w:rPr>
        <w:t>Selon la traduction que vous lisez, Paul pourrait dire quelque chose maintenant pour détourner l'attention de toutes les descriptions détaillées qu'il a données et revenir à son point principal. Le point principal de Paul est que la foi, l'espérance et l'amour persistent même après le retour de Jésus. Rappelez-vous que les prophéties, le parler en langues et la connaissance spéciale sur l ' Évangile prendront fin. Mais l'amour n'aura pas une fin. Il pourrait être bon de trouver un moyen de montrer que Paul parle de son point principal maintenant.</w:t>
      </w:r>
    </w:p>
    <w:p>
      <w:pPr/>
      <w:r>
        <w:rPr>
          <w:lang w:val="fr_FR" w:bidi="fr_FR"/>
        </w:rPr>
      </w:r>
      <w:r>
        <w:rPr>
          <w:lang w:val="fr_FR" w:bidi="fr_FR"/>
        </w:rPr>
        <w:t>Arrêtez-vous ici et discutez de cette question en groupe. Comment rendrez-vous clair que Paul termine son explication et qu'il reviendra maintenant à son point principal ? Mettez cet audio en pause ici.</w:t>
      </w:r>
    </w:p>
    <w:p>
      <w:pPr/>
      <w:r>
        <w:rPr>
          <w:lang w:val="fr_FR" w:bidi="fr_FR"/>
        </w:rPr>
      </w:r>
      <w:r>
        <w:rPr>
          <w:lang w:val="fr_FR" w:bidi="fr_FR"/>
        </w:rPr>
        <w:t>Ainsi, Paul souligne que la foi, l'espérance et l'amour subsistent. Ces choses continuent. Ces choses ne s'arrêtent pas. Et donc vous pouvez montrer toutes ces choses et vous pouvez montrer que l'amour est la plus importante d'entre elles.</w:t>
      </w:r>
    </w:p>
    <w:p>
      <w:pPr/>
      <w:r>
        <w:rPr>
          <w:lang w:val="fr_FR" w:bidi="fr_FR"/>
        </w:rPr>
      </w:r>
      <w:r>
        <w:rPr>
          <w:lang w:val="fr_FR" w:bidi="fr_FR"/>
        </w:rPr>
        <w:t>Maintenant, le groupe doit faire un tableau d'mages ou utiliser des objets pour visualiser le passage et l'action qui s'y trouve.</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13:8–13 dans la traduction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 enfant et adulte</w:t>
      </w:r>
    </w:p>
    <w:p>
      <w:pPr>
        <w:pStyle w:val="ListBullet"/>
        <w:spacing w:line="240" w:lineRule="auto"/>
        <w:ind w:left="720"/>
      </w:pPr>
      <w:r>
        <w:rPr>
          <w:lang w:val="fr_FR" w:bidi="fr_FR"/>
        </w:rPr>
      </w:r>
      <w:r>
        <w:rPr>
          <w:lang w:val="fr_FR" w:bidi="fr_FR"/>
        </w:rPr>
        <w:t>Et d ' autres croyants</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Vous pourriez décider que vous voulez montrer Paul aimant et montrer que cela ne s'arrête pas. Et vous pouvez montrer que Paul donne un message prophétique, puis il cesse de donner le message. Montrez ensuite que Paul parle en langues, puis il cesse de parler. Montrez que Paul parle d'une manière qui montre sa grande connaissance, puis il cesse aussi de parler comme cela. Maintenant, pour être clair, ce n' est pas forcément Paul qui doit faire ces choses. Vous pouvez décider que quand vous mettez en scène cela, vous voulez qu'une personne dans l'Église fasse ces choses : prophétiser, parler en langues, montrer que cette personne a une connaissance de l'Évangile. L'un ou l'autre peut convenir Et en fait, cela pourrait avoir du sens parce que quand Paul parle de cela, il dit s'</w:t>
      </w:r>
      <w:r>
        <w:rPr>
          <w:b/>
          <w:lang w:val="fr_FR" w:bidi="fr_FR"/>
        </w:rPr>
        <w:t>il</w:t>
      </w:r>
      <w:r>
        <w:rPr>
          <w:lang w:val="fr_FR" w:bidi="fr_FR"/>
        </w:rPr>
        <w:t xml:space="preserve"> y a une prophétie, </w:t>
      </w:r>
      <w:r>
        <w:rPr>
          <w:b/>
          <w:lang w:val="fr_FR" w:bidi="fr_FR"/>
        </w:rPr>
        <w:t>s</w:t>
      </w:r>
      <w:r>
        <w:rPr>
          <w:lang w:val="fr_FR" w:bidi="fr_FR"/>
        </w:rPr>
        <w:t xml:space="preserve">'il y a un parler en langues, </w:t>
      </w:r>
      <w:r>
        <w:rPr>
          <w:b/>
          <w:lang w:val="fr_FR" w:bidi="fr_FR"/>
        </w:rPr>
        <w:t>s</w:t>
      </w:r>
      <w:r>
        <w:rPr>
          <w:lang w:val="fr_FR" w:bidi="fr_FR"/>
        </w:rPr>
        <w:t xml:space="preserve">'il y a une connaissance. Bien sûr, Paul ne veut pas dire </w:t>
      </w:r>
      <w:r>
        <w:rPr>
          <w:b/>
          <w:lang w:val="fr_FR" w:bidi="fr_FR"/>
        </w:rPr>
        <w:t>« si»</w:t>
      </w:r>
      <w:r>
        <w:rPr>
          <w:lang w:val="fr_FR" w:bidi="fr_FR"/>
        </w:rPr>
        <w:t xml:space="preserve"> dans le sens de ne pas être sûr si ces choses existent ou non. Paul ne dit pas : « Eh bien, je ne sais pas s'ils existent ou s'ils sont réels. Ce que Paul dit, c'est : « Vous pourriez avoir quelqu'un dans votre Église qui peut faire cela. Vous pouvez avoir quelqu'un dans votre Église qui peut parler en langues, quelqu'un qui peut prophétiser ou quelqu'un qui a la connaissance Mais ces choses s'arrêteront toutes</w:t>
      </w:r>
    </w:p>
    <w:p>
      <w:pPr/>
      <w:r>
        <w:rPr>
          <w:lang w:val="fr_FR" w:bidi="fr_FR"/>
        </w:rPr>
      </w:r>
      <w:r>
        <w:rPr>
          <w:lang w:val="fr_FR" w:bidi="fr_FR"/>
        </w:rPr>
        <w:t>Maintenant, vous pouvez décider d'avoir Paul comme un enfant. Vous pouvez montrer que Paul pense comme un enfant, parle comme un enfant et comprend comme un enfant. Et ensuite vous pouvez montrer Paul devenant adulte. Montrez que Paul ne pense plus, ne parle plus et comprend plus de cette manière enfantine Mais maintenant Paul parle et pense et s' exprime comme un adulte.</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Ensuite, vous pouvez demander à Paul et aux autres personnes de se regarder dans un miroir Vous pouvez montrer qu'ils travaillent très dur pour comprendre ce qu'ils voient dans le miroir parce que le miroir n'a pas un bon reflet. Maintenant, vous pouvez montrer que la chose que Paul et les autres essaient de voir dans le miroir se tient clairement devant lui et les autres personnes et le miroir est parti. Et vous pouvez montrer que Paul et les autres sont très heureux de voir clairement la chose qu'ils essayaient de voir dans le miroir</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 à la personne qui joue le rôle d'un croyant : « Que ressens-tu ou que penses-tu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Maintenant, vous pouvez montrer que la foi, l'espérance et l'amour persistent. Ces choses ne s'arrêtent pas. Mais vous pouvez montrer que la chose la plus importante et la plus grande est l'amour.</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13:8–13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Dans ce passage, Paul mentionne la </w:t>
      </w:r>
      <w:r>
        <w:rPr>
          <w:b/>
          <w:lang w:val="fr_FR" w:bidi="fr_FR"/>
        </w:rPr>
        <w:t>prophétie</w:t>
      </w:r>
      <w:r>
        <w:rPr>
          <w:lang w:val="fr_FR" w:bidi="fr_FR"/>
        </w:rPr>
        <w:t xml:space="preserve">. La prophétie est un message qui vient directement de Dieu par l'intermédiaire du Saint-Esprit de Dieu. Ce message aide généralement le peuple de Dieu. Parfois, c'est un message de jugement, annonçant aux gens le jugement qui viendra pour le péché. Cela peut être soit les péchés du peuple de Dieu ou les péchés des autres. Et parfois, c'est un message d'encouragement. Utilisez le même mot ou la même expression pour “Prophetie” que celle employée dans les passages précédents. Pour plus d'informations sur le mot </w:t>
      </w:r>
      <w:r>
        <w:rPr>
          <w:lang w:val="fr_FR" w:bidi="fr_FR"/>
        </w:rPr>
        <w:t>prophétie</w:t>
      </w:r>
      <w:r>
        <w:rPr>
          <w:lang w:val="fr_FR" w:bidi="fr_FR"/>
        </w:rPr>
        <w:t xml:space="preserve"> consultez le glossaire principal.</w:t>
      </w:r>
    </w:p>
    <w:p>
      <w:pPr/>
      <w:r>
        <w:rPr>
          <w:lang w:val="fr_FR" w:bidi="fr_FR"/>
        </w:rPr>
      </w:r>
      <w:r>
        <w:rPr>
          <w:lang w:val="fr_FR" w:bidi="fr_FR"/>
        </w:rPr>
        <w:t xml:space="preserve">Paul parle aussi des </w:t>
      </w:r>
      <w:r>
        <w:rPr>
          <w:b/>
          <w:lang w:val="fr_FR" w:bidi="fr_FR"/>
        </w:rPr>
        <w:t>langues</w:t>
      </w:r>
      <w:r>
        <w:rPr>
          <w:lang w:val="fr_FR" w:bidi="fr_FR"/>
        </w:rPr>
        <w:t xml:space="preserve">. Le don du parler en langues se produit lorsque quelqu'un parle dans une langue qu'il ne comprend pas normalement. Cela peut être la langue d'autres personnes ou il peut être la langue des anges. Utilisez le même mot ou expression pour parler en langue(s) que celle que vous avez utilisée dans les passages précédents. Pour plus d'informations sur le mot </w:t>
      </w:r>
      <w:r>
        <w:rPr>
          <w:lang w:val="fr_FR" w:bidi="fr_FR"/>
        </w:rPr>
        <w:t>langues</w:t>
      </w:r>
      <w:r>
        <w:rPr>
          <w:lang w:val="fr_FR" w:bidi="fr_FR"/>
        </w:rPr>
        <w:t>, consultez le glossaire principal.</w:t>
      </w:r>
    </w:p>
    <w:p>
      <w:pPr/>
      <w:r>
        <w:rPr>
          <w:lang w:val="fr_FR" w:bidi="fr_FR"/>
        </w:rPr>
      </w:r>
      <w:r>
        <w:rPr>
          <w:lang w:val="fr_FR" w:bidi="fr_FR"/>
        </w:rPr>
        <w:t xml:space="preserve">Paul parle aussi de la </w:t>
      </w:r>
      <w:r>
        <w:rPr>
          <w:b/>
          <w:lang w:val="fr_FR" w:bidi="fr_FR"/>
        </w:rPr>
        <w:t>foi</w:t>
      </w:r>
      <w:r>
        <w:rPr>
          <w:lang w:val="fr_FR" w:bidi="fr_FR"/>
        </w:rPr>
        <w:t xml:space="preserve">. La foi, c'est une croyance. Ici, Paul parle de croire et de la confiance en Dieu. Utilisez le même mot ou la même expression pour « révélation » que celle employée dans les passages précédents. Pour plus d'informations sur le mot </w:t>
      </w:r>
      <w:r>
        <w:rPr>
          <w:lang w:val="fr_FR" w:bidi="fr_FR"/>
        </w:rPr>
        <w:t>foi</w:t>
      </w:r>
      <w:r>
        <w:rPr>
          <w:lang w:val="fr_FR" w:bidi="fr_FR"/>
        </w:rPr>
        <w:t xml:space="preserve"> consultez le glossaire principal.</w:t>
      </w:r>
    </w:p>
    <w:p>
      <w:pPr/>
      <w:r>
        <w:rPr>
          <w:lang w:val="fr_FR" w:bidi="fr_FR"/>
        </w:rPr>
      </w:r>
      <w:r>
        <w:rPr>
          <w:lang w:val="fr_FR" w:bidi="fr_FR"/>
        </w:rPr>
        <w:t xml:space="preserve">Paul parle aussi de la </w:t>
      </w:r>
      <w:r>
        <w:rPr>
          <w:b/>
          <w:lang w:val="fr_FR" w:bidi="fr_FR"/>
        </w:rPr>
        <w:t>foi</w:t>
      </w:r>
      <w:r>
        <w:rPr>
          <w:lang w:val="fr_FR" w:bidi="fr_FR"/>
        </w:rPr>
        <w:t xml:space="preserve">. Dans ce cas, l'espérance est quand quelqu'un croit avec confiance que Dieu tiendra ses promesses. Utilisez le même mot ou la même expression pour “Espérance” que celle employée dans les passages précédents. Pour plus d'informations sur le mot </w:t>
      </w:r>
      <w:r>
        <w:rPr>
          <w:b/>
          <w:lang w:val="fr_FR" w:bidi="fr_FR"/>
        </w:rPr>
        <w:t>foi</w:t>
      </w:r>
      <w:r>
        <w:rPr>
          <w:lang w:val="fr_FR" w:bidi="fr_FR"/>
        </w:rPr>
        <w:t>,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14:1–5</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14:1–5 et gardez-le dans vos cœurs.</w:t>
      </w:r>
    </w:p>
    <w:p>
      <w:pPr/>
      <w:r>
        <w:rPr>
          <w:lang w:val="fr_FR" w:bidi="fr_FR"/>
        </w:rPr>
      </w:r>
      <w:r>
        <w:rPr>
          <w:lang w:val="fr_FR" w:bidi="fr_FR"/>
        </w:rPr>
        <w:t>Écoutez la version audio de 1 Corinthiens 14 : 1–5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1 Corinthiens 14:1–5 dans la traduction la plus facile à comprendre.</w:t>
      </w:r>
    </w:p>
    <w:p>
      <w:pPr/>
      <w:r>
        <w:rPr>
          <w:lang w:val="fr_FR" w:bidi="fr_FR"/>
        </w:rPr>
      </w:r>
      <w:r>
        <w:rPr>
          <w:lang w:val="fr_FR" w:bidi="fr_FR"/>
        </w:rPr>
        <w:t>Dans cette partie de sa lettre, Paul parle des dons spirituels du parler en langues et de la prophétie. Paul explique comment les gens doivent utiliser ces dons dans les rassemblements publics. Paul dit qu'aimer les autres est la chose la plus importante. Mais Paul encourage aussi les croyants dans l'Église de Corinthe à vouloir avoir des dons spirituels ou des capacités spéciales, surtout la capacité de transmettre des messages de Dieu qui aident les autres. Paul parle ensuite de deux dons spécifiques. Tout d'abord, Paul parle du don d'être capable de parler dans une langue spéciale que seul Dieu peut comprendre. Ce don est appelé le don de parler en langue. Paul parle aussi du don d'être capable d'apporter des messages de Dieu que tout le monde peut comprendre. ce don est appelé le don de prophétie. Paul dit que le don de prophétie est un don plus utile pour toute l'Église parce que quand quelqu'un utilise le don, cette personne peut encourager et enseigner aux croyants.</w:t>
      </w:r>
    </w:p>
    <w:p>
      <w:pPr/>
      <w:r>
        <w:rPr>
          <w:lang w:val="fr_FR" w:bidi="fr_FR"/>
        </w:rPr>
      </w:r>
      <w:r>
        <w:rPr>
          <w:lang w:val="fr_FR" w:bidi="fr_FR"/>
        </w:rPr>
        <w:t>Dans les parties précédentes de sa lettre, Paul a expliqué que la meilleure façon de vivre était de suivre la voie de l'amour ou d'aimer Dieu et les autres de la meilleure manière possible. Si nous n'aimons pas Dieu et les autres personnes, toute notre confiance en Dieu et tous nos dons spirituels ne sont pas utiles. Paul commence maintenant ses instructions sur la façon dont les croyants de Corinthe doivent adorer ensemble et encourager les autres croyants. Paul dit aux croyants de se concentrer sur l'amour des autres en premier. Les croyants doivent à la fois chercher à aimer les autres et chercher des dons spirituels. Paul dit que les croyants doivent fortement désirer ou vouloir avoir des dons spirituels. Les dons spirituels sont des dons que le Saint-Esprit donne à une personne. Quand le Saint-Esprit descend sur une personne, elle reçoit un pouvoir ou une capacité spéciale. Parmi tous les dons spirituels, Paul dit que les croyants doivent surtout vouloir la capacité de prophétiser ou de transmettre les messages de Dieu, parce que cela aidera les autres croyants de Corinthe.</w:t>
      </w:r>
    </w:p>
    <w:p>
      <w:pPr/>
      <w:r>
        <w:rPr>
          <w:lang w:val="fr_FR" w:bidi="fr_FR"/>
        </w:rPr>
      </w:r>
      <w:r>
        <w:rPr>
          <w:lang w:val="fr_FR" w:bidi="fr_FR"/>
        </w:rPr>
        <w:t>Paul explique pourquoi le don de prophétie est un don plus important pour le rassemblement de l'Église que le parler en langues. Parler en langues est un don spirituel qui permet aux gens de parler dans une langue spéciale que seul Dieu comprend, à moins que quelqu'un n'interprète ou explique la signification des mots. Quand une personne parle en langues, elle parle dans une langue que les autres autour d'elle ne comprennent pas. La personne parle seulement à Dieu, le prie et l'adore. La personne parle de choses secrètes ou inconnues avec l'aide du Saint-Esprit. Quand une personne parle en langues, elle peut se sentir plus proche de Dieu, mais cela aide seulement la personne qui parle. Cela ne renforce pas ou n'encourage pas les autres croyants. Mais une personne qui prophétise ou prononce un message de Dieu, parle dans une langue que tout le monde peut comprendre. Ces messages aident les gens à se sentir réconfortés, plus forts et encouragés. Quand quelqu'un prophétise, il aide toute l'Église, donc Paul dit que c'est un meilleur don à utiliser quand tout le monde est ensemble. L'Église se réfère ici au groupe de croyants à Corinthe, et non à un bâtiment physique.</w:t>
      </w:r>
    </w:p>
    <w:p>
      <w:pPr/>
      <w:r>
        <w:rPr>
          <w:lang w:val="fr_FR" w:bidi="fr_FR"/>
        </w:rPr>
      </w:r>
      <w:r>
        <w:rPr>
          <w:lang w:val="fr_FR" w:bidi="fr_FR"/>
        </w:rPr>
        <w:t>Arrêtez-vous ici et discutez de cette question en groupe : Parlez d'un moment où vous avez aidé quelqu'un en lui donnant des conseils ou des encouragements quand il en avait besoin. Comment cette personne a-t-elle répondu ? Comment vous sentez-vous en sachant que vous pouvez faire une différence en aidant les autres ? Mettez cet audio en pause ici.</w:t>
      </w:r>
    </w:p>
    <w:p>
      <w:pPr/>
      <w:r>
        <w:rPr>
          <w:lang w:val="fr_FR" w:bidi="fr_FR"/>
        </w:rPr>
      </w:r>
      <w:r>
        <w:rPr>
          <w:lang w:val="fr_FR" w:bidi="fr_FR"/>
        </w:rPr>
        <w:t>Paul dit qu'il souhaiterait que tout le monde puisse parler en langues, mais il pense qu'il est encore plus important que les croyants prononcent des messages de Dieu que les autres croyants peuvent comprendre. Paul dit que parler en langues peut être un don utile dans un groupe pour encourager les autres. Le parler en langues peut être utile si une personne peut expliquer la signification de ce qu'elle dit dans une langue que les autres peuvent comprendre. Si la personne qui parle en langues ne peut pas expliquer la signification aux autres ou si aucune autre personne autour d'elle ne peut l'expliquer, alors ce qu'elle dit n'est utile à personne, sauf à la personne qui le parle. Mais quand quelqu'un partage un message de Dieu que tout le monde peut comprendre, cela aide toute l'Église ou le groupe de personnes.</w:t>
      </w:r>
    </w:p>
    <w:p>
      <w:pPr/>
      <w:r>
        <w:rPr>
          <w:lang w:val="fr_FR" w:bidi="fr_FR"/>
        </w:rPr>
      </w:r>
      <w:r>
        <w:rPr>
          <w:lang w:val="fr_FR" w:bidi="fr_FR"/>
        </w:rPr>
        <w:t>Arrêtez-vous ici et discutez de cette question en groupe : Parlez d'un moment où vous avez fait partie d'un groupe où les actions de quelqu'un dans le groupe ont aidé tout le monde, pas seulement cette personne elle-même. Comment l'aide de cette personne a-t-elle fait ressentir le groupe ? Comment pensez-vous qu'aider les autres rend une communauté plus forte ? Mettez cet audio en pause ici.</w:t>
      </w:r>
    </w:p>
    <w:p>
      <w:pPr/>
      <w:r>
        <w:rPr>
          <w:lang w:val="fr_FR" w:bidi="fr_FR"/>
        </w:rPr>
      </w:r>
      <w:r>
        <w:rPr>
          <w:lang w:val="fr_FR" w:bidi="fr_FR"/>
        </w:rPr>
        <w:t>Paul veut que les croyants de Corinthe comprennent que les gens doivent utiliser les dons spirituels ou les capacités spéciales que Dieu donne à chaque croyant pour aider tout le monde et non pour s'aider eux-mêmes. Ces dons sont destinés à rendre tout le groupe plus fort et plus heureux et à l'aider à grandir. Ainsi, les gens doivent utiliser des dons comme la prophétie pour aider toute la communauté des croyants.</w:t>
      </w:r>
      <w:r>
        <w:rPr>
          <w:lang w:val="fr_FR" w:bidi="fr_FR"/>
        </w:rPr>
      </w:r>
    </w:p>
    <w:p>
      <w:pPr>
        <w:pStyle w:val="Heading3"/>
      </w:pPr>
      <w:r>
        <w:rPr>
          <w:lang w:val="fr_FR" w:bidi="fr_FR"/>
        </w:rPr>
        <w:t>Définir les Scènes</w:t>
      </w:r>
    </w:p>
    <w:p>
      <w:pPr/>
      <w:r>
        <w:rPr>
          <w:lang w:val="fr_FR" w:bidi="fr_FR"/>
        </w:rPr>
      </w:r>
      <w:r>
        <w:rPr>
          <w:lang w:val="fr_FR" w:bidi="fr_FR"/>
        </w:rPr>
        <w:t>Écoutez l'audio de 1 Corinthiens 14:1–5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Tout comme dans les passages précédents, Paul encourage les croyants de Corinthe à se concentrer sur l'amour des autres. Paul encourage les croyants à vouloir des dons spirituels qui aident tout le groupe plutôt que des dons qui aident seulement cette personne. Paul explique que parler dans une langue que seul Dieu comprend n'aide pas les autres. Mais transmettre un message que tout le monde comprend est plus utile aux autres croyants.</w:t>
      </w:r>
    </w:p>
    <w:p>
      <w:pPr/>
      <w:r>
        <w:rPr>
          <w:lang w:val="fr_FR" w:bidi="fr_FR"/>
        </w:rPr>
      </w:r>
      <w:r>
        <w:rPr>
          <w:b/>
          <w:lang w:val="fr_FR" w:bidi="fr_FR"/>
        </w:rPr>
        <w:t>Dans la deuxième partie :</w:t>
      </w:r>
      <w:r>
        <w:rPr>
          <w:lang w:val="fr_FR" w:bidi="fr_FR"/>
        </w:rPr>
        <w:t xml:space="preserve"> Paul explique que quand quelqu'un prononce un message de Dieu qui est facile à comprendre, le message aide à édifier, à encourager et à renforcer la foi du groupe.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Les croyants qui écoutent pendant que quelqu'un lit la lettre à haute voix</w:t>
      </w:r>
    </w:p>
    <w:p>
      <w:pPr>
        <w:pStyle w:val="ListBullet"/>
        <w:spacing w:line="240" w:lineRule="auto"/>
        <w:ind w:left="720"/>
      </w:pPr>
      <w:r>
        <w:rPr>
          <w:lang w:val="fr_FR" w:bidi="fr_FR"/>
        </w:rPr>
      </w:r>
      <w:r>
        <w:rPr>
          <w:lang w:val="fr_FR" w:bidi="fr_FR"/>
        </w:rPr>
        <w:t>Les croyants qui parlent en langues</w:t>
      </w:r>
    </w:p>
    <w:p>
      <w:pPr>
        <w:pStyle w:val="ListBullet"/>
        <w:spacing w:line="240" w:lineRule="auto"/>
        <w:ind w:left="720"/>
      </w:pPr>
      <w:r>
        <w:rPr>
          <w:lang w:val="fr_FR" w:bidi="fr_FR"/>
        </w:rPr>
      </w:r>
      <w:r>
        <w:rPr>
          <w:lang w:val="fr_FR" w:bidi="fr_FR"/>
        </w:rPr>
        <w:t>Et les croyants avec le don de prophétie</w:t>
      </w:r>
    </w:p>
    <w:p>
      <w:pPr/>
      <w:r>
        <w:rPr>
          <w:lang w:val="fr_FR" w:bidi="fr_FR"/>
        </w:rPr>
      </w:r>
      <w:r>
        <w:rPr>
          <w:lang w:val="fr_FR" w:bidi="fr_FR"/>
        </w:rPr>
        <w:t>Paul enseigne aux croyants de Corinthe comment agir lors de leurs rassemblements quand ils se rassemblent pour adorer Paul utilise un style qui explique ce qui est important et pourquoi il l'est. Dans la partie précédente de sa lettre, Paul avait déjà parlé des dons spirituels. Paul a ensuite expliqué que les dons ne sont pas utiles à moins que les croyants n'aiment Dieu et s'aiment les uns les autres. Maintenant, Paul parle une fois de plus aux croyants des dons spirituels et explique plus sur la façon de les utiliser, d'autant plus que les croyants s'aiment bien les uns les autres. Paul veut que les croyants se concentrent sur l'utilisation de leurs dons spirituels d'une manière qui aide les autres croyants et pas seulement la personne qui utilise le don.</w:t>
      </w:r>
    </w:p>
    <w:p>
      <w:pPr/>
      <w:r>
        <w:rPr>
          <w:lang w:val="fr_FR" w:bidi="fr_FR"/>
        </w:rPr>
      </w:r>
      <w:r>
        <w:rPr>
          <w:lang w:val="fr_FR" w:bidi="fr_FR"/>
        </w:rPr>
        <w:t>Dans la première partie de ce passage, Paul dit aux croyants de poursuivre l'amour ou de suivre la voie de l'amour. Paul veut que les croyants soient désireux de la façon dont ils essaient d'aimer les autres et de prendre soin des autres. Dans la langue originale, le mot pour poursuivre signifie chasser. Paul veut que les croyants poursuivent l'amour ou chassent l'amour comme si c'était quelque chose de précieux et d'important. Les croyants doivent poursuivre ou suivre l'amour pour les autres de la manière que Paul leur a enseignée.</w:t>
      </w:r>
    </w:p>
    <w:p>
      <w:pPr/>
      <w:r>
        <w:rPr>
          <w:lang w:val="fr_FR" w:bidi="fr_FR"/>
        </w:rPr>
      </w:r>
      <w:r>
        <w:rPr>
          <w:lang w:val="fr_FR" w:bidi="fr_FR"/>
        </w:rPr>
        <w:t>Paul déplace l'accent de parler de l'amour à parler de la façon d'utiliser les dons spirituels. Paul dit que les croyants doivent vouloir des dons spirituels, mais qu'ils doivent se concentrer sur les dons qui aident les autres croyants et pas seulement la personne qui utilise le don. Paul dit que le meilleur don est le don de prophétie. Le don de prophétie est la capacité de transmettre un message de Dieu aux autres croyants qu'ils peuvent comprendre.</w:t>
      </w:r>
    </w:p>
    <w:p>
      <w:pPr/>
      <w:r>
        <w:rPr>
          <w:lang w:val="fr_FR" w:bidi="fr_FR"/>
        </w:rPr>
      </w:r>
      <w:r>
        <w:rPr>
          <w:lang w:val="fr_FR" w:bidi="fr_FR"/>
        </w:rPr>
        <w:t>Paul explique que si une personne parle en langues — une langue que seul Dieu peut comprendre — elle parle seulement à Dieu. Personne d'autre dans le groupe ne peut apprendre des mots ou en bénéficier. Mais si une personne partage un message que tout le monde peut comprendre, cela aide les autres croyants à grandir et à devenir plus forts spirituellement. Paul veut que les croyants se concentrent sur l'utilisation de dons qui édifient, encouragent et renforcent les autres croyants. Paul explique probablement cela aux croyants parce que beaucoup d'entre eux parlaient en langues dans les rassemblements publics. Les personnes parlant en langues lors des rassemblements publics ne comprenaient peut-être pas que cela n'était pas utile aux autres croyants. Ou peut-être que certaines des personnes parlant en langues voulaient montrer aux autres croyants leurs dons spirituels. Paul dit qu'une personne parlant en langues exprime des secrets ou des mystères dans l'esprit. Les secrets ou les mystères désignent des choses ou des vérités que la plupart des gens ne connaissent pas. Quand une personne parle en langues, elle ne sait pas ce qu'elle dit. Certaines personnes pensent que l'esprit désigne ici le propre esprit d'une personne — la partie invisible d'une personne qui a des pensées et des sentiments. Mais la plupart des gens pensent que l'esprit se réfère à l'Esprit de Dieu ou au Saint-Esprit. Quand une personne parle en langues, le Saint-Esprit l'amène à dire ces vérités.</w:t>
      </w:r>
    </w:p>
    <w:p>
      <w:pPr/>
      <w:r>
        <w:rPr>
          <w:lang w:val="fr_FR" w:bidi="fr_FR"/>
        </w:rPr>
      </w:r>
      <w:r>
        <w:rPr>
          <w:lang w:val="fr_FR" w:bidi="fr_FR"/>
        </w:rPr>
        <w:t>Arrêtez-vous ici et discutez en groupe : Comment traduirez-vous l'idée de parler ces vérités cachées « dans l'esprit » ou par la puissance du Saint-Esprit ? Mettez cet audio en pause ici.</w:t>
      </w:r>
    </w:p>
    <w:p>
      <w:pPr/>
      <w:r>
        <w:rPr>
          <w:lang w:val="fr_FR" w:bidi="fr_FR"/>
        </w:rPr>
      </w:r>
      <w:r>
        <w:rPr>
          <w:lang w:val="fr_FR" w:bidi="fr_FR"/>
        </w:rPr>
        <w:t>Dans la deuxième partie de ce passage, Paul parle de pourquoi il est préférable d'utiliser le don de prophétie lors des rassemblements que le don des langues. Paul dit que quand quelqu'un prononce un message de Dieu d'une manière que tout le monde puisse comprendre, cela aide les autres croyants. Ce type de message édifie les croyants, il les rend plus forts et il les aide à grandir dans leur foi.</w:t>
      </w:r>
    </w:p>
    <w:p>
      <w:pPr/>
      <w:r>
        <w:rPr>
          <w:lang w:val="fr_FR" w:bidi="fr_FR"/>
        </w:rPr>
      </w:r>
      <w:r>
        <w:rPr>
          <w:lang w:val="fr_FR" w:bidi="fr_FR"/>
        </w:rPr>
        <w:t>Paul termine en rappelant aux croyants que l'objectif de leurs rassemblements doit être d'édifier les autres croyants. Parler dans une langue que personne ne comprend aide seulement la personne qui parle, mais partager un message clair de Dieu aide tout le monde.</w:t>
      </w:r>
    </w:p>
    <w:p>
      <w:pPr/>
      <w:r>
        <w:rPr>
          <w:lang w:val="fr_FR" w:bidi="fr_FR"/>
        </w:rPr>
      </w:r>
      <w:r>
        <w:rPr>
          <w:lang w:val="fr_FR" w:bidi="fr_FR"/>
        </w:rPr>
        <w:t>Paul indique clairement que parler en langues est un bon don pour un croyant individuel. En fait, Paul aimerait que tout le monde soit capable de parler en langues. Le problème vient seulement quand les gens parlent en langues lors des rassemblements publics où il n'y a pas d'explication de la signification des mots qu'ils parlent. Parler en langues et n'en expliquant pas la signification est probablement ce que les croyants de Corinthe avaient fait. La personne parlant en langues, ou peut-être une autre personne l'entendant qui parle en langues, peut être capable d'expliquer la signification des mots. Le Saint-Esprit aide parfois une personne à comprendre et lui donne une explication. Si la signification des mots peut être expliquée, alors Paul dit que parler en langues peut être utile et bon pour les autres. Mais si personne ne peut expliquer la signification de ce que dit la personne qui parle en langues, alors parler en langues ne profite à personne d'autre qui l'entend. Paul sait que parler en langues est un don précieux pour une personne. Parler en langues aide une personne à communiquer avec Dieu d'une manière qui dépasse sa propre compréhension. Paul parle lui-même en langues. Cependant, Paul veut que les croyants se concentrent sur l'utilisation de dons qui bénéficient à tous dans l'Église de Corinthe. L'Église ne se réfère pas ici à un bâtiment physique. L'Église se réfère aux croyants à Corinthe. Paul termine ce passage en disant que la prophétie est un don plus grand que le don de parler en langues dans l'Église ou dans les rassemblements publics. Paul veut dire que quand quelqu'un utilise le don de prophétie, il aide davantage les gens.</w:t>
      </w:r>
    </w:p>
    <w:p>
      <w:pPr/>
      <w:r>
        <w:rPr>
          <w:lang w:val="fr_FR" w:bidi="fr_FR"/>
        </w:rPr>
      </w:r>
      <w:r>
        <w:rPr>
          <w:lang w:val="fr_FR" w:bidi="fr_FR"/>
        </w:rPr>
        <w:t>Arrêtez-vous ici et discutez de la question suivante en groupe : Comment décririez-vous deux comportements différents qui sont tous les deux bons, mais qu'un comportement est meilleur ou plus utile pour d'autres personnes que l'autre comportement ? Mettez cet audio en pause ici.</w:t>
      </w:r>
    </w:p>
    <w:p>
      <w:pPr/>
      <w:r>
        <w:rPr>
          <w:lang w:val="fr_FR" w:bidi="fr_FR"/>
        </w:rPr>
      </w:r>
      <w:r>
        <w:rPr>
          <w:lang w:val="fr_FR" w:bidi="fr_FR"/>
        </w:rPr>
        <w:t>Maintenant, le groupe doit créer un scénario en images, dessiner ou utiliser des objets pour visualiser le passage et l'action qui s'y déroule. Pendant que vous faites cela, vous pourriez avoir des dessins, des objets ou même des personnes représentant Paul, les croyants, Dieu et le Saint-Esprit. Vous pourriez avoir besoin de diviser les personnes ou les objets représentant les croyants en deux groupes. Pendant que vous commencez à raconter l'histoire de ces versets, rappelez-vous que Paul essaie de guider les croyants sur la façon d'utiliser leurs dons spirituels. Paul parle de la différence entre parler d'une manière qui aide une seule personne et parler d'une manière qui aide les autres croyants. Paul encourage ensuite les croyants à se concentrer sur les messages de Dieu qui sont clairs et utiles pour tous. Peut-être demandez à une personne d'un groupe de parler ou de communiquer aux autres dans ce groupe d'une manière que les autres ne peuvent pas comprendre. Maintenant, demandez à une personne du deuxième groupe de partager quelque chose d'encourageant avec les autres membres de son groupe.</w:t>
      </w:r>
      <w:r>
        <w:rPr>
          <w:lang w:val="fr_FR" w:bidi="fr_FR"/>
        </w:rPr>
      </w:r>
    </w:p>
    <w:p>
      <w:pPr>
        <w:pStyle w:val="Heading3"/>
      </w:pPr>
      <w:r>
        <w:rPr>
          <w:lang w:val="fr_FR" w:bidi="fr_FR"/>
        </w:rPr>
        <w:t>Intégration du Texte</w:t>
      </w:r>
    </w:p>
    <w:p>
      <w:pPr/>
      <w:r>
        <w:rPr>
          <w:lang w:val="fr_FR" w:bidi="fr_FR"/>
        </w:rPr>
      </w:r>
      <w:r>
        <w:rPr>
          <w:lang w:val="fr_FR" w:bidi="fr_FR"/>
        </w:rPr>
        <w:t>Écoutez l'audio de 1 Corinthiens 14:1–5 dans la traduction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Saint-Esprit</w:t>
      </w:r>
    </w:p>
    <w:p>
      <w:pPr>
        <w:pStyle w:val="ListBullet"/>
        <w:spacing w:line="240" w:lineRule="auto"/>
        <w:ind w:left="720"/>
      </w:pPr>
      <w:r>
        <w:rPr>
          <w:lang w:val="fr_FR" w:bidi="fr_FR"/>
        </w:rPr>
      </w:r>
      <w:r>
        <w:rPr>
          <w:lang w:val="fr_FR" w:bidi="fr_FR"/>
        </w:rPr>
        <w:t>Les croyants qui écoutent pendant que quelqu'un lit la lettre à haute voix</w:t>
      </w:r>
    </w:p>
    <w:p>
      <w:pPr>
        <w:pStyle w:val="ListBullet"/>
        <w:spacing w:line="240" w:lineRule="auto"/>
        <w:ind w:left="720"/>
      </w:pPr>
      <w:r>
        <w:rPr>
          <w:lang w:val="fr_FR" w:bidi="fr_FR"/>
        </w:rPr>
      </w:r>
      <w:r>
        <w:rPr>
          <w:lang w:val="fr_FR" w:bidi="fr_FR"/>
        </w:rPr>
        <w:t>Les croyants qui parlent en langues</w:t>
      </w:r>
    </w:p>
    <w:p>
      <w:pPr>
        <w:pStyle w:val="ListBullet"/>
        <w:spacing w:line="240" w:lineRule="auto"/>
        <w:ind w:left="720"/>
      </w:pPr>
      <w:r>
        <w:rPr>
          <w:lang w:val="fr_FR" w:bidi="fr_FR"/>
        </w:rPr>
      </w:r>
      <w:r>
        <w:rPr>
          <w:lang w:val="fr_FR" w:bidi="fr_FR"/>
        </w:rPr>
        <w:t>Et les croyants avec le don de prophétie</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 « Suivez la voie de l'amour et du désir des dons spirituels, surtout le don de prophétie. Si vous parlez dans une langue que personne ne comprend, vous parlez à Dieu, et non aux gens. Personne ne peut comprendre ce que vous dites. Vous exprimez les mystères dans l'esprit.</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Ensuite, Paul dit : « Mais celui qui prophétise parle aux gens pour les renforcer, les encourager et les réconforter. Quiconque parle en langues se renforce, mais celui qui prophétise renforce l'Église.</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jouent le rôle des croyants : « Que ressentez-vous ou que pensez-vous ? » Un croyant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J'aimerais que chacun de vous parle en langues, mais je préférerais que vous ayez la prophétie. Celui qui prophétise est plus grand que celui qui parle en langues, à moins que quelqu'un explique pour que Dieu puisse rendre l'Église forte.</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w:t>
      </w:r>
    </w:p>
    <w:p>
      <w:pPr>
        <w:pStyle w:val="ListBullet"/>
        <w:spacing w:line="240" w:lineRule="auto"/>
        <w:ind w:left="720"/>
      </w:pPr>
      <w:r>
        <w:rPr>
          <w:lang w:val="fr_FR" w:bidi="fr_FR"/>
        </w:rPr>
      </w:r>
      <w:r>
        <w:rPr>
          <w:lang w:val="fr_FR" w:bidi="fr_FR"/>
        </w:rPr>
        <w:t>Demandez aux personnes qui jouent le rôle des croyants : « Que ressentez-vous ou que pensez-vous ? » Les personnes pourraient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1 Corinthiens 14:1–5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commence par dire aux croyants de suivre la </w:t>
      </w:r>
      <w:r>
        <w:rPr>
          <w:b/>
          <w:lang w:val="fr_FR" w:bidi="fr_FR"/>
        </w:rPr>
        <w:t>voie de l'amour</w:t>
      </w:r>
      <w:r>
        <w:rPr>
          <w:lang w:val="fr_FR" w:bidi="fr_FR"/>
        </w:rPr>
        <w:t xml:space="preserve"> et de désirer les dons spirituels. Pensez à la façon dont vous avez traduit l'idée d'une manière meilleure ou plus excellente à la fin du chapitre 12. Essayez de traduire l'idée de la « voie de l'amour d'une manière similaire à ce que vous y avez dit.</w:t>
      </w:r>
    </w:p>
    <w:p>
      <w:pPr/>
      <w:r>
        <w:rPr>
          <w:lang w:val="fr_FR" w:bidi="fr_FR"/>
        </w:rPr>
      </w:r>
      <w:r>
        <w:rPr>
          <w:b/>
          <w:lang w:val="fr_FR" w:bidi="fr_FR"/>
        </w:rPr>
        <w:t>Les dons spirituels</w:t>
      </w:r>
      <w:r>
        <w:rPr>
          <w:lang w:val="fr_FR" w:bidi="fr_FR"/>
        </w:rPr>
        <w:t xml:space="preserve"> sont des capacités spéciales que le Saint-Esprit donne aux gens. Tout comme dans le chapitre 12, verset 1, le mot dans la langue originale est vraiment « choses spirituelles », mais la plupart des traductions choisissent de dire dons spirituels, puisque c'est de cela que Paul va parler. Si vous choisissez d'utiliser le même mot ou la même expression pour dons spirituels que celle que vous avez utilisée dans les passages précédents. </w:t>
      </w:r>
      <w:r>
        <w:rPr>
          <w:b/>
          <w:lang w:val="fr_FR" w:bidi="fr_FR"/>
        </w:rPr>
        <w:t>Le don</w:t>
      </w:r>
      <w:r>
        <w:rPr>
          <w:lang w:val="fr_FR" w:bidi="fr_FR"/>
        </w:rPr>
        <w:t>, ou don spirituel, est dans le Glossaire principal.</w:t>
      </w:r>
    </w:p>
    <w:p>
      <w:pPr/>
      <w:r>
        <w:rPr>
          <w:lang w:val="fr_FR" w:bidi="fr_FR"/>
        </w:rPr>
      </w:r>
      <w:r>
        <w:rPr>
          <w:lang w:val="fr_FR" w:bidi="fr_FR"/>
        </w:rPr>
        <w:t xml:space="preserve">Paul dit que les croyants doivent spécialement vouloir le don de </w:t>
      </w:r>
      <w:r>
        <w:rPr>
          <w:b/>
          <w:lang w:val="fr_FR" w:bidi="fr_FR"/>
        </w:rPr>
        <w:t>prophétie</w:t>
      </w:r>
      <w:r>
        <w:rPr>
          <w:lang w:val="fr_FR" w:bidi="fr_FR"/>
        </w:rPr>
        <w:t xml:space="preserve">. Dans le Nouveau Testament, Paul nous enseigne que le Saint-Esprit donne à certaines personnes la capacité de prophétiser. Par le Saint-Esprit, Dieu peut donner à ces croyants une connaissance spéciale ou une vision pour le bien de l'Église. Paul appelle cela le don de prophétie. Tous les croyants ne peuvent pas avoir ce don parce que le Saint-Esprit donne différents dons à différentes personnes.. Utilisez le même mot ou la même expression pour “Prophetie” que celle employée dans les passages précédents. Pour plus d'informations sur le don de prophétie, consultez </w:t>
      </w:r>
      <w:r>
        <w:rPr>
          <w:lang w:val="fr_FR" w:bidi="fr_FR"/>
        </w:rPr>
        <w:t>prophétie</w:t>
      </w:r>
      <w:r>
        <w:rPr>
          <w:lang w:val="fr_FR" w:bidi="fr_FR"/>
        </w:rPr>
        <w:t xml:space="preserve"> dans le Glossaire principal.</w:t>
      </w:r>
    </w:p>
    <w:p>
      <w:pPr/>
      <w:r>
        <w:rPr>
          <w:lang w:val="fr_FR" w:bidi="fr_FR"/>
        </w:rPr>
      </w:r>
      <w:r>
        <w:rPr>
          <w:lang w:val="fr_FR" w:bidi="fr_FR"/>
        </w:rPr>
        <w:t xml:space="preserve">Paul explique que quelqu'un qui parle en </w:t>
      </w:r>
      <w:r>
        <w:rPr>
          <w:b/>
          <w:lang w:val="fr_FR" w:bidi="fr_FR"/>
        </w:rPr>
        <w:t>langues</w:t>
      </w:r>
      <w:r>
        <w:rPr>
          <w:lang w:val="fr_FR" w:bidi="fr_FR"/>
        </w:rPr>
        <w:t xml:space="preserve"> parle à Dieu, et non aux gens, parce que les autres ne peuvent pas comprendre ce que la personne dit. Quand quelqu'un parle « en langues », cela signifie qu'il a un don spécial du Saint-Esprit pour parler dans une langue qu'il ne comprend pas elle-même. Utilisez le même mot ou expression pour parler en langue(s) que celle que vous avez utilisée dans les passages précédents. Pour plus d'informations, consultez parler en </w:t>
      </w:r>
      <w:r>
        <w:rPr>
          <w:lang w:val="fr_FR" w:bidi="fr_FR"/>
        </w:rPr>
        <w:t>langues</w:t>
      </w:r>
      <w:r>
        <w:rPr>
          <w:lang w:val="fr_FR" w:bidi="fr_FR"/>
        </w:rPr>
        <w:t xml:space="preserve"> dans le glossaire principal.</w:t>
      </w:r>
    </w:p>
    <w:p>
      <w:pPr/>
      <w:r>
        <w:rPr>
          <w:lang w:val="fr_FR" w:bidi="fr_FR"/>
        </w:rPr>
      </w:r>
      <w:r>
        <w:rPr>
          <w:lang w:val="fr_FR" w:bidi="fr_FR"/>
        </w:rPr>
        <w:t xml:space="preserve">Quand une personne parle en langues, elle parle par la puissance de l'Esprit. C'est le </w:t>
      </w:r>
      <w:r>
        <w:rPr>
          <w:b/>
          <w:lang w:val="fr_FR" w:bidi="fr_FR"/>
        </w:rPr>
        <w:t>Saint-Esprit</w:t>
      </w:r>
      <w:r>
        <w:rPr>
          <w:lang w:val="fr_FR" w:bidi="fr_FR"/>
        </w:rPr>
        <w:t xml:space="preserve"> ou l'Esprit de Dieu. Quand l'Esprit de Dieu descend sur une personne, elle reçoit un pouvoir ou une capacité spéciale. Utilisez les mêmes mots ou expressions pour temple et Saint-Esprit que ceux que vous avez utilisés dans les passages précédents. Pour plus d'informations, consultez </w:t>
      </w:r>
      <w:r>
        <w:rPr>
          <w:lang w:val="fr_FR" w:bidi="fr_FR"/>
        </w:rPr>
        <w:t xml:space="preserve">Saint sprit </w:t>
      </w:r>
      <w:r>
        <w:rPr>
          <w:lang w:val="fr_FR" w:bidi="fr_FR"/>
        </w:rPr>
        <w:t>dans le glossaire principal.</w:t>
      </w:r>
    </w:p>
    <w:p>
      <w:pPr/>
      <w:r>
        <w:rPr>
          <w:lang w:val="fr_FR" w:bidi="fr_FR"/>
        </w:rPr>
      </w:r>
      <w:r>
        <w:rPr>
          <w:lang w:val="fr_FR" w:bidi="fr_FR"/>
        </w:rPr>
        <w:t xml:space="preserve">Dans cette langue inconnue, les gens louent Dieu ou expriment une </w:t>
      </w:r>
      <w:r>
        <w:rPr>
          <w:b/>
          <w:lang w:val="fr_FR" w:bidi="fr_FR"/>
        </w:rPr>
        <w:t>vérité</w:t>
      </w:r>
      <w:r>
        <w:rPr>
          <w:lang w:val="fr_FR" w:bidi="fr_FR"/>
        </w:rPr>
        <w:t xml:space="preserve"> le concernant. Vous vous rappellerez que les mystères sont des vérités qui étaient un secret, mais Dieu dit maintenant ou révèle ce secret. Ce n'est pas un secret que les gens trouvent pour eux-mêmes, mais l'Esprit de Dieu montre aux gens cette vérité. Utilisez le même mot ou la même expression pour mystère que celui que vous avez utilisé dans les passages précédents. </w:t>
      </w:r>
    </w:p>
    <w:p>
      <w:pPr/>
      <w:r>
        <w:rPr>
          <w:lang w:val="fr_FR" w:bidi="fr_FR"/>
        </w:rPr>
      </w:r>
      <w:r>
        <w:rPr>
          <w:lang w:val="fr_FR" w:bidi="fr_FR"/>
        </w:rPr>
        <w:t xml:space="preserve">Paul oppose le parler en langues à la prophétie. Quand quelqu'un prophétise, il parle aux gens pour </w:t>
      </w:r>
      <w:r>
        <w:rPr>
          <w:b/>
          <w:lang w:val="fr_FR" w:bidi="fr_FR"/>
        </w:rPr>
        <w:t>les édifier</w:t>
      </w:r>
      <w:r>
        <w:rPr>
          <w:lang w:val="fr_FR" w:bidi="fr_FR"/>
        </w:rPr>
        <w:t xml:space="preserve">, </w:t>
      </w:r>
      <w:r>
        <w:rPr>
          <w:b/>
          <w:lang w:val="fr_FR" w:bidi="fr_FR"/>
        </w:rPr>
        <w:t>les encourager</w:t>
      </w:r>
      <w:r>
        <w:rPr>
          <w:lang w:val="fr_FR" w:bidi="fr_FR"/>
        </w:rPr>
        <w:t xml:space="preserve"> et </w:t>
      </w:r>
      <w:r>
        <w:rPr>
          <w:b/>
          <w:lang w:val="fr_FR" w:bidi="fr_FR"/>
        </w:rPr>
        <w:t>les réconforter</w:t>
      </w:r>
      <w:r>
        <w:rPr>
          <w:lang w:val="fr_FR" w:bidi="fr_FR"/>
        </w:rPr>
        <w:t>. Quand quelqu'un édifie quelqu'un, il aide les gens à devenir plus forts dans leur foi et leur caractère. Ensuite, les gens finiront par faire confiance à Dieu et le comprendre davantage, puis essaieront de se comporter et de vivre d'une manière qui plaît à Dieu. Quand quelqu'un encourage quelqu'un d'autre, il donne de la force et de l'espoir. Quand quelqu'un réconforte quelqu'un d'autre, il soulage ou apaise quelqu'un qui est troublé. Dieu veut que les gens utilisent la prophétie pour aider toute l'Église, tandis que parler en langues aide seulement la personne qui parle, à moins que quelqu'un puisse interpréter ce qu'elle dit.</w:t>
      </w:r>
    </w:p>
    <w:p>
      <w:pPr/>
      <w:r>
        <w:rPr>
          <w:lang w:val="fr_FR" w:bidi="fr_FR"/>
        </w:rPr>
      </w:r>
      <w:r>
        <w:rPr>
          <w:lang w:val="fr_FR" w:bidi="fr_FR"/>
        </w:rPr>
        <w:t>Arrêtez-vous ici et discutez en groupe des mots ou des expressions que vous utiliserez pour édifier, encourager et réconforter les gens.</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14:6–19</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14:6–19 et mettez le dans vos cœurs</w:t>
      </w:r>
    </w:p>
    <w:p>
      <w:pPr/>
      <w:r>
        <w:rPr>
          <w:lang w:val="fr_FR" w:bidi="fr_FR"/>
        </w:rPr>
      </w:r>
      <w:r>
        <w:rPr>
          <w:lang w:val="fr_FR" w:bidi="fr_FR"/>
        </w:rPr>
        <w:t>Écoutez une version audio de 1 Corinthiens 14:6–19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14:6–19 dans la version la plus facile à comprendre</w:t>
      </w:r>
    </w:p>
    <w:p>
      <w:pPr/>
      <w:r>
        <w:rPr>
          <w:lang w:val="fr_FR" w:bidi="fr_FR"/>
        </w:rPr>
      </w:r>
      <w:r>
        <w:rPr>
          <w:lang w:val="fr_FR" w:bidi="fr_FR"/>
        </w:rPr>
        <w:t>Dans cette partie de la lettre de Paul, Paul continue d'expliquer pourquoi il est important pour les croyants de ne parler que de manière à ce que les autres puissent comprendre lorsqu'ils se réunissent pour adorer. Paul se focalise à nouveau sur le don des langues, qui est le fait de parler dans une langue spéciale que seul Dieu comprend. Paul vient de terminer d'expliquer que le don des langues n'est pas aussi important que le don de prophétie lors des réunions de l'Église.</w:t>
      </w:r>
    </w:p>
    <w:p>
      <w:pPr/>
      <w:r>
        <w:rPr>
          <w:lang w:val="fr_FR" w:bidi="fr_FR"/>
        </w:rPr>
      </w:r>
      <w:r>
        <w:rPr>
          <w:lang w:val="fr_FR" w:bidi="fr_FR"/>
        </w:rPr>
        <w:t>Maintenant, Paul continue de donner aux croyants des raisons pour lesquelles il est important que les gens comprennent ce que les uns les autres disent lors de réunions de l'Église Paul compare le parler en langues à l'écoute de différents sons qui ne sont pas vivants, comme des instruments qui produisent des sons, ou à l'écoute d'une personne parlant une langue étrangère, c'est-à-dire une langue différente de celle que les gens parlent habituellement dans le pays de cette personne. Paul utilises ces comparaisons pour montrer aux croyants que si une personne ne peut pas comprendre ce que dit une autre, alors les paroles de cette personne sont inutiles ou n'ont aucune valeur pour la personne qui les entend. Paul souligne qu'une communication claire est importante pour que l'Église puisse grandir dans sa foi.</w:t>
      </w:r>
    </w:p>
    <w:p>
      <w:pPr/>
      <w:r>
        <w:rPr>
          <w:lang w:val="fr_FR" w:bidi="fr_FR"/>
        </w:rPr>
      </w:r>
      <w:r>
        <w:rPr>
          <w:lang w:val="fr_FR" w:bidi="fr_FR"/>
        </w:rPr>
        <w:t>Paul parle à tous les croyants de Corinthe, homme et femmes. Paul se prend lui-même en exemple et commence par poser une question. Paul demande aux croyants d'imaginer qu'il vient à l'église de Corinthe et parle en langue, une langue que seul Dieu comprend. Paul demande: « Comment cela aidera-t-il les croyants ? » Puisque les croyants ne peuvent pas comprendre ce que dit Paul, ses paroles ne peuvent pas les aider. Si Paul s'adresse au croyants en parlant d'une manière compréhensible et s'il partage des messages et des vérités spéciaux de Dieu, ou s'il apporte un enseignement sur Dieu, Paul aidera les croyants en les encourageant et en les aidant à grandir spirituellement.</w:t>
      </w:r>
    </w:p>
    <w:p>
      <w:pPr/>
      <w:r>
        <w:rPr>
          <w:lang w:val="fr_FR" w:bidi="fr_FR"/>
        </w:rPr>
      </w:r>
      <w:r>
        <w:rPr>
          <w:lang w:val="fr_FR" w:bidi="fr_FR"/>
        </w:rPr>
        <w:t>Paul utilise des exemples ou des comparaisons pour aider les croyants à comprendre pourquoi il est important qu'ils utilisent des dons spirituels que les autres peuvent comprendre lorsqu'ils adorent ensemble. Paul compare le parler en langues au fait de jouer d'instruments de musique, comme une flûte ou une harpe. Si une personne joue de ces instruments de musique sans produire de sons clairs ou en jouant de notes différentes les une des autres, le son qui provient de l'instrument n'aura aucun sens pour la personne qui écoute. On fabrique une flûte ou un tuyau à partir de roseaux, d'ivoir, de bronze ou d'or. Une flûte ou un tuyeau est creux, avec des trous sur toute sa longueur. On utilise ses doigts pour boucher différents trous sur toute la longueur de l'instrument de musique, tout en soufflant dedans pour produire différents sons. Une harpe est un grand instrument à cordes avec un cadre en bois. On pince les cordes pour créer un son.</w:t>
      </w:r>
    </w:p>
    <w:p>
      <w:pPr/>
      <w:r>
        <w:rPr>
          <w:lang w:val="fr_FR" w:bidi="fr_FR"/>
        </w:rPr>
      </w:r>
      <w:r>
        <w:rPr>
          <w:lang w:val="fr_FR" w:bidi="fr_FR"/>
        </w:rPr>
        <w:t xml:space="preserve">Arrêtez-vous ici et regardez une image d'une </w:t>
      </w:r>
      <w:r>
        <w:rPr>
          <w:lang w:val="fr_FR" w:bidi="fr_FR"/>
        </w:rPr>
        <w:t>flûte</w:t>
      </w:r>
      <w:r>
        <w:rPr>
          <w:lang w:val="fr_FR" w:bidi="fr_FR"/>
        </w:rPr>
        <w:t xml:space="preserve"> et d'une </w:t>
      </w:r>
      <w:r>
        <w:rPr>
          <w:lang w:val="fr_FR" w:bidi="fr_FR"/>
        </w:rPr>
        <w:t>harpe</w:t>
      </w:r>
      <w:r>
        <w:rPr>
          <w:lang w:val="fr_FR" w:bidi="fr_FR"/>
        </w:rPr>
        <w:t xml:space="preserve"> en groupe. Avez-vous déjà entendu quelqu'un bien jouer d'un instrument, et avez-vous déjà entendu quelqu'un mal jouer d'un instrument ? Qu'avez-vous ressenti en entendant des gens jouer bien et mal? Mettez cet audio en pause ici.</w:t>
      </w:r>
    </w:p>
    <w:p>
      <w:pPr/>
      <w:r>
        <w:rPr>
          <w:lang w:val="fr_FR" w:bidi="fr_FR"/>
        </w:rPr>
      </w:r>
      <w:r>
        <w:rPr>
          <w:lang w:val="fr_FR" w:bidi="fr_FR"/>
        </w:rPr>
        <w:t>Arrêtez-vous ici et discutez également de la question suivante: Parlez d'une situation où vous vous êtes retrouvé dans une situation où quelqu'un parlait, mais que vous ne pouviez pas comprendre. Comment cela a-t-il affecté votre capacité à comprendre ce qui se passait? Mettez cet audio en pause ici.</w:t>
      </w:r>
    </w:p>
    <w:p>
      <w:pPr/>
      <w:r>
        <w:rPr>
          <w:lang w:val="fr_FR" w:bidi="fr_FR"/>
        </w:rPr>
      </w:r>
      <w:r>
        <w:rPr>
          <w:lang w:val="fr_FR" w:bidi="fr_FR"/>
        </w:rPr>
        <w:t>Paul donne un autre exemple utilisant des instruments, mais cette fois-ci, dans un contexte de bataille. Les officiers militaires utilisaient différents signaux qu'ils jouaient à la trompette ou au clairon pour indiquer aux soldats quand il était temps d'attaquer ou de battre en retraite au combat. Si la trompette ne fait que sonner, mais que les soldats ne savent pas ce que ce son signifie, alors les soldats ne sauront pas comment agir. Le son en lui-même dans ce cas est inutile. Paul montre aux croyants que c'est la même chose que lorsque les croyants parlent en langues sans que personne n'explique la signification des mots qu'ils prononcent. si les autres croyants ne comprennent pas les mots que les croyants prononcent lorsqu'ils parlent en langues, alors ces mots n'ont aucune valeur pour ceux qui les entendent. Paul dit que ce serait comme parler dans le vide, ce qui signifie que les mots seraient gaspillés et n'aideraient personne. Paul dit que lorsque les croyants parlent, ils doivent parler d'une manière à ce que les autres croyants puissent comprendre, pour que tout le monde puisse apprendre et être encouragé Une trompette ou un clairon est un instrument à vent. Les gens fabriquent généralement une trompette ou un clairon en argent ou en bronze. Une trompette ou un clairon est un tube métallique droit dont une extrémité est évasée en forme de cône On souffle dans une trompette ou un clairon pour produire un son fort.</w:t>
      </w:r>
    </w:p>
    <w:p>
      <w:pPr/>
      <w:r>
        <w:rPr>
          <w:lang w:val="fr_FR" w:bidi="fr_FR"/>
        </w:rPr>
      </w:r>
      <w:r>
        <w:rPr>
          <w:lang w:val="fr_FR" w:bidi="fr_FR"/>
        </w:rPr>
        <w:t xml:space="preserve">Arrêtez-vous ici et regardez une image d'une </w:t>
      </w:r>
      <w:r>
        <w:rPr>
          <w:b/>
          <w:lang w:val="fr_FR" w:bidi="fr_FR"/>
        </w:rPr>
        <w:t>trompette</w:t>
      </w:r>
      <w:r>
        <w:rPr>
          <w:lang w:val="fr_FR" w:bidi="fr_FR"/>
        </w:rPr>
        <w:t xml:space="preserve"> ou d'un clairon en groupe. Discutez également de la question suivante : Dans votre culture, quels types de sons vous alertent d'une action, comme un cri d'avertissement ? Que se passerait-il si vous ne pouviez pas comprendre ce son ? Mettez cet audio en pause ici.</w:t>
      </w:r>
    </w:p>
    <w:p>
      <w:pPr/>
      <w:r>
        <w:rPr>
          <w:lang w:val="fr_FR" w:bidi="fr_FR"/>
        </w:rPr>
      </w:r>
      <w:r>
        <w:rPr>
          <w:lang w:val="fr_FR" w:bidi="fr_FR"/>
        </w:rPr>
        <w:t>Paul continue de donner plus d'exemples de la façon dont les mots sont inutiles si personne ne peut les comprendre. Paul dit que les gens parlent beaucoup de langues dans le monde. Toutes les langues dans le monde ont une signification pour la personne qui les parle. Mais si la personne qui entend la langue ne la comprend pas, les mots deviennent que du son sans aucune valeur pour l'auditeur. Les personnes qui se parlent eux sont comme les étrangers, ou des personnes de différents pays. Encore une fois, Paul dit que c'est la même chose que ce que les croyants de Corinthe font lorsqu'ils parlent en langues dans leurs assemblées Paul veut que le croyant qui parle en langues en public prie et demande à Dieu de l'aider à comprendre la signification de ce qu'il dit pour que les autres puissent en bénéficier. Paul dit que les croyants sont désireux ou désirent ardemment d'avoir des dons spirituels. Mais Paul dit que si les croyants utilisent leurs dons spirituels parce qu'ils veulent bien aimer les autres, alors les croyants doivent vouloir avoir des dons spirituels ou des capacités spéciales qui aident les autres croyants.</w:t>
      </w:r>
    </w:p>
    <w:p>
      <w:pPr/>
      <w:r>
        <w:rPr>
          <w:lang w:val="fr_FR" w:bidi="fr_FR"/>
        </w:rPr>
      </w:r>
      <w:r>
        <w:rPr>
          <w:lang w:val="fr_FR" w:bidi="fr_FR"/>
        </w:rPr>
        <w:t>Arrêtez-vous ici et discutez de la question suivante en groupe : Quels dons ou talents uniques avez-vous et comment ces dons ou talents vous ont-ils aidé personnellement ? Comment pourriez-vous utiliser ces dons différemment si vous les utilisiez principalement pour aimer et encourager les autres ? Mettez cet audio en pause ici.</w:t>
      </w:r>
    </w:p>
    <w:p>
      <w:pPr/>
      <w:r>
        <w:rPr>
          <w:lang w:val="fr_FR" w:bidi="fr_FR"/>
        </w:rPr>
      </w:r>
      <w:r>
        <w:rPr>
          <w:lang w:val="fr_FR" w:bidi="fr_FR"/>
        </w:rPr>
        <w:t>Paul donne un exemple personnel de la façon dont il prie et loue Dieu dans une langue que seul Dieu comprend. Quand Paul parle en langues, il parle ou loue Dieu seulement dans son esprit, c'est-à-dire la partie invisible de Paul qui pense et ressent. Paul prie dans son esprit, avec l'aide du Saint-Esprit, mais il veut aussi que son esprit comprenne ce qu'il dit afin que ses paroles puissent être utiles aux autres. Lors d'une assemblée, Paul veut que les croyants prient, chantent et adorent avec leur esprit, mais aussi par une louange réfléchie dans une langue compréhensible. Paul dit aux croyants de Corinthe que s'ils prient ou louent Dieu dans les rassemblements publics, les croyants doivent prier et chanter d'une manière que leur esprit comprenne. Si les personnes extérieures peuvent comprendre les prières et les louanges, alors les personnes extérieures peuvent se joindre ou dire « Amen », ce qui signifie « Je suis d'accord ». Même si une personne loue Dieu et rend bien grâce, les personnes extérieures autour de la personne qui parle n'apprendront pas parce qu'elles ne peuvent pas comprendre. Les personnes extérieures peuvent être soit des croyants ou des non-croyants; ce sont les personnes présentes dans l'assemblée qui ne comprennent pas ce que disent les personnes qui parlent en langues.</w:t>
      </w:r>
    </w:p>
    <w:p>
      <w:pPr/>
      <w:r>
        <w:rPr>
          <w:lang w:val="fr_FR" w:bidi="fr_FR"/>
        </w:rPr>
      </w:r>
      <w:r>
        <w:rPr>
          <w:lang w:val="fr_FR" w:bidi="fr_FR"/>
        </w:rPr>
        <w:t>Paul est clair sur le fait que parler en langues est bon. Paul est reconnaissant que le Saint-Esprit lui ait donné ce don de parler en langues et il dit qu'il parle en langues plus que personne d'autre. Mais quand Paul est dans une assemblée de croyants, il préférerait dire juste quelques mots que les autres croyants peuvent comprendre plutôt que beaucoup de mots dans une langue que les autres croyants ne comprennent pas. Paul veut que les croyants aident chacun à apprendre et à grandir dans sa foi, et les gens de Corinthe doivent faire de même.</w:t>
      </w:r>
    </w:p>
    <w:p>
      <w:pPr/>
      <w:r>
        <w:rPr>
          <w:lang w:val="fr_FR" w:bidi="fr_FR"/>
        </w:rPr>
      </w:r>
      <w:r>
        <w:rPr>
          <w:lang w:val="fr_FR" w:bidi="fr_FR"/>
        </w:rPr>
        <w:t>Arrêtez-vous ici et discutez de cette question en groupe : Imaginez que vous faites partie d'une équipe qui travaille sur un projet. Dans quelle mesure est-il important que tout le monde dans l'équipe comprenne l'objectif ? En quoi une communication claire aide-t-elle l'équipe à mieux travailler ? Mettez cet audio en pause ici.</w:t>
      </w:r>
      <w:r>
        <w:rPr>
          <w:lang w:val="fr_FR" w:bidi="fr_FR"/>
        </w:rPr>
      </w:r>
    </w:p>
    <w:p>
      <w:pPr>
        <w:pStyle w:val="Heading3"/>
      </w:pPr>
      <w:r>
        <w:rPr>
          <w:lang w:val="fr_FR" w:bidi="fr_FR"/>
        </w:rPr>
        <w:t>Définir les Scènes</w:t>
      </w:r>
    </w:p>
    <w:p>
      <w:pPr/>
      <w:r>
        <w:rPr>
          <w:lang w:val="fr_FR" w:bidi="fr_FR"/>
        </w:rPr>
      </w:r>
      <w:r>
        <w:rPr>
          <w:lang w:val="fr_FR" w:bidi="fr_FR"/>
        </w:rPr>
        <w:t>Écotez une version audio de 1 Corinthiens 14:6–19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w:t>
      </w:r>
      <w:r>
        <w:rPr>
          <w:lang w:val="fr_FR" w:bidi="fr_FR"/>
        </w:rPr>
        <w:t xml:space="preserve"> Paul continue d'expliquer à quel point il est important de louer et d'adorer Dieu dans les rassemblements d'une manière que tout le monde puisse comprendre. Paul utilise des exemples de jeu d'instruments de musique sans tonalité compréhensible ou d'entendre quelqu'un parler dans une langue étrangère, une langue d'un pays différent.</w:t>
      </w:r>
    </w:p>
    <w:p>
      <w:pPr/>
      <w:r>
        <w:rPr>
          <w:lang w:val="fr_FR" w:bidi="fr_FR"/>
        </w:rPr>
      </w:r>
      <w:r>
        <w:rPr>
          <w:b/>
          <w:lang w:val="fr_FR" w:bidi="fr_FR"/>
        </w:rPr>
        <w:t>Dans la deuxième partie :</w:t>
      </w:r>
      <w:r>
        <w:rPr>
          <w:lang w:val="fr_FR" w:bidi="fr_FR"/>
        </w:rPr>
        <w:t xml:space="preserve"> Paul se sert de lui-même comme exemple pour montrer aux croyants la différence entre prier et adorer uniquement dans leurs esprits et prier avec leurs esprits et leurs intelligence pour le bien des autres. Paul précise que quand les croyants se réunissent, ils doivent s'édifier les uns les autres et s'aider les uns les autres à renforcer leur foi, leur confiance et leur compréhension de Dieu.</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Croyants</w:t>
      </w:r>
    </w:p>
    <w:p>
      <w:pPr>
        <w:pStyle w:val="ListBullet"/>
        <w:spacing w:line="240" w:lineRule="auto"/>
        <w:ind w:left="720"/>
      </w:pPr>
      <w:r>
        <w:rPr>
          <w:lang w:val="fr_FR" w:bidi="fr_FR"/>
        </w:rPr>
      </w:r>
      <w:r>
        <w:rPr>
          <w:lang w:val="fr_FR" w:bidi="fr_FR"/>
        </w:rPr>
        <w:t>Personne qui joue de la flûte ou de la harpe</w:t>
      </w:r>
    </w:p>
    <w:p>
      <w:pPr>
        <w:pStyle w:val="ListBullet"/>
        <w:spacing w:line="240" w:lineRule="auto"/>
        <w:ind w:left="720"/>
      </w:pPr>
      <w:r>
        <w:rPr>
          <w:lang w:val="fr_FR" w:bidi="fr_FR"/>
        </w:rPr>
      </w:r>
      <w:r>
        <w:rPr>
          <w:lang w:val="fr_FR" w:bidi="fr_FR"/>
        </w:rPr>
        <w:t>L'officier militaire qui joue de la trompette</w:t>
      </w:r>
    </w:p>
    <w:p>
      <w:pPr>
        <w:pStyle w:val="ListBullet"/>
        <w:spacing w:line="240" w:lineRule="auto"/>
        <w:ind w:left="720"/>
      </w:pPr>
      <w:r>
        <w:rPr>
          <w:lang w:val="fr_FR" w:bidi="fr_FR"/>
        </w:rPr>
      </w:r>
      <w:r>
        <w:rPr>
          <w:lang w:val="fr_FR" w:bidi="fr_FR"/>
        </w:rPr>
        <w:t>Les soldats écoutant le son de la trompette</w:t>
      </w:r>
    </w:p>
    <w:p>
      <w:pPr>
        <w:pStyle w:val="ListBullet"/>
        <w:spacing w:line="240" w:lineRule="auto"/>
        <w:ind w:left="720"/>
      </w:pPr>
      <w:r>
        <w:rPr>
          <w:lang w:val="fr_FR" w:bidi="fr_FR"/>
        </w:rPr>
      </w:r>
      <w:r>
        <w:rPr>
          <w:lang w:val="fr_FR" w:bidi="fr_FR"/>
        </w:rPr>
        <w:t>Et les étrangers d'autres pays qui parlent une langue différente</w:t>
      </w:r>
    </w:p>
    <w:p>
      <w:pPr/>
      <w:r>
        <w:rPr>
          <w:lang w:val="fr_FR" w:bidi="fr_FR"/>
        </w:rPr>
      </w:r>
      <w:r>
        <w:rPr>
          <w:lang w:val="fr_FR" w:bidi="fr_FR"/>
        </w:rPr>
        <w:t>Le message de Paul est pour tous les croyants à Corinthe. Certaines traductions utilisent le mot « frères » au début de ce passage, mais Paul parle à la fois aux hommes et aux femmes à Corinthe. Paul veut aider les croyants à comprendre son message en expliquant plus en profondeur les points importants dont il a commencé à parler dans le passage précédent. Ensuite, Paul veut donner aux croyants des conseils pratiques. Dans ce passage, Paul veut s'assurer que les croyants comprennent comment communiquer et utiliser leurs dons spirituels d'une manière qui aide les autres croyants à grandir dans leur foi, leur confiance et leur compréhension de Dieu.</w:t>
      </w:r>
    </w:p>
    <w:p>
      <w:pPr/>
      <w:r>
        <w:rPr>
          <w:lang w:val="fr_FR" w:bidi="fr_FR"/>
        </w:rPr>
      </w:r>
      <w:r>
        <w:rPr>
          <w:lang w:val="fr_FR" w:bidi="fr_FR"/>
        </w:rPr>
        <w:t>Paul commence par poser aux croyants une question à laquelle il ne s'attend pas à ce qu'ils répondent. Paul demande aux croyants d'imaginer une situation dans laquelle ils se rendrait auprès d'eux alors qu'ils sont en réunion et parlerait en langues. Si les croyants ne pouvaient pas comprendre ce que Paul disait, comment ses paroles leur seraient-elles bénéfique ? Paul utilise cette question pour aider les croyants à voir que ses paroles n'auraient aucune valeur pour les croyants s'ils ne pouvaient pas les comprendre. Paul aide ensuite les croyants à penser à ce qui leur serait utile. La révélation et la prophétie aideraient les croyants parce qu'elles sont des messages de Dieu. La connaissance et l'enseignement donnent aux gens une connaissance spirituelle, et cela aide les gens à mieux connaître Dieu et à mieux savoir comment lui obéir.</w:t>
      </w:r>
    </w:p>
    <w:p>
      <w:pPr/>
      <w:r>
        <w:rPr>
          <w:lang w:val="fr_FR" w:bidi="fr_FR"/>
        </w:rPr>
      </w:r>
      <w:r>
        <w:rPr>
          <w:lang w:val="fr_FR" w:bidi="fr_FR"/>
        </w:rPr>
        <w:t>Paul explique que parler en langues ou dans des langues inconnues n'est pas utile à moins que quelqu'un puisse expliquer la signification de ce qui est dit. Paul utilise une fois de plus des questions auxquelles il ne s'attend pas à ce que les croyants répondent : Comment une personne peut-elle bénéficier de la musique si la musique n'a pas de notes claires ? Paul essaie de montrer aux croyants de Corinthe que ce qu'ils font quand ils parlent en langues est le même que quelqu'un qui joue d'un instrument comme la flûte ou la harpe sans mélodie.</w:t>
      </w:r>
    </w:p>
    <w:p>
      <w:pPr/>
      <w:r>
        <w:rPr>
          <w:lang w:val="fr_FR" w:bidi="fr_FR"/>
        </w:rPr>
      </w:r>
      <w:r>
        <w:rPr>
          <w:lang w:val="fr_FR" w:bidi="fr_FR"/>
        </w:rPr>
        <w:t>Paul donne un autre exemple qui montre ce qui peut se passer quand la communication n'est pas claire. Sur un champ de bataille, les soldats sauraient comment agir en fonction du son ou du signal particulier que l'officier joue sur une trompette ou un clairon. Si l'officier ne faisait pas ces signaux particuliers, mais ne faisait pas de son clair, les soldats ne sauraient pas comment agir et seraient confus. Les instruments ne serviraient pas à leur but : la musique n'apporterait pas la joie et la trompette ne donnerait pas d'instruction. De la même manière, parler en langues quand personne d'autre ne peut comprendre la signification ne sert à rien à quiconque entend les mots. Paul souligne que communiquer clairement dans votre langue d'une manière que tout le monde peut comprendre est nécessaire pour édifier l'Église. Quand Paul dit « avec ta langue », il peut se référer au fait qu'une personne parle dans sa bouche, ce qui permet le discours, ou il peut se référer au fait qu'une personne parle de don des langues. La plupart des gens pensent que le mot langue ici signifie la langue physique d'une personne. Paul dit que les croyants doivent parler d'une manière claire et compréhensible.</w:t>
      </w:r>
    </w:p>
    <w:p>
      <w:pPr/>
      <w:r>
        <w:rPr>
          <w:lang w:val="fr_FR" w:bidi="fr_FR"/>
        </w:rPr>
      </w:r>
      <w:r>
        <w:rPr>
          <w:lang w:val="fr_FR" w:bidi="fr_FR"/>
        </w:rPr>
        <w:t xml:space="preserve">Arrêtez-vous ici et regardez une photo d'une </w:t>
      </w:r>
      <w:r>
        <w:rPr>
          <w:lang w:val="fr_FR" w:bidi="fr_FR"/>
        </w:rPr>
        <w:t>flûte</w:t>
      </w:r>
      <w:r>
        <w:rPr>
          <w:lang w:val="fr_FR" w:bidi="fr_FR"/>
        </w:rPr>
        <w:t xml:space="preserve">, d'une </w:t>
      </w:r>
      <w:r>
        <w:rPr>
          <w:lang w:val="fr_FR" w:bidi="fr_FR"/>
        </w:rPr>
        <w:t>harpe</w:t>
      </w:r>
      <w:r>
        <w:rPr>
          <w:lang w:val="fr_FR" w:bidi="fr_FR"/>
        </w:rPr>
        <w:t xml:space="preserve"> et d'une </w:t>
      </w:r>
      <w:r>
        <w:rPr>
          <w:b/>
          <w:lang w:val="fr_FR" w:bidi="fr_FR"/>
        </w:rPr>
        <w:t>trompette</w:t>
      </w:r>
      <w:r>
        <w:rPr>
          <w:lang w:val="fr_FR" w:bidi="fr_FR"/>
        </w:rPr>
        <w:t xml:space="preserve"> à nouveau, si nécessaire. Discutez également de la question suivante : Comment dans votre culture utilise-t-on le langage, par exemple en demandant aux gens d'imaginer une situation donnée ou en comparant deux choses entre elles pour aider à transmettre une idée ou pour rendre quelque chose plus clair ? Pouvez-vous penser à un exemple où quelqu'un a utilisé le langage de cette manière pour enseigner ou vous expliquer quelque chose ? Mettez cet audio en pause ici.</w:t>
      </w:r>
    </w:p>
    <w:p>
      <w:pPr/>
      <w:r>
        <w:rPr>
          <w:lang w:val="fr_FR" w:bidi="fr_FR"/>
        </w:rPr>
      </w:r>
      <w:r>
        <w:rPr>
          <w:lang w:val="fr_FR" w:bidi="fr_FR"/>
        </w:rPr>
        <w:t>Si une personne parle en public d'une manière que personne ne comprend, son discours est le même que si quelqu'un parlait en l'air. C'est une expression qui signifie que les mots seront un gaspillage : personne ne peut comprendre leur signification et donc les mots ne sont d'aucune utilité pour personne.</w:t>
      </w:r>
    </w:p>
    <w:p>
      <w:pPr/>
      <w:r>
        <w:rPr>
          <w:lang w:val="fr_FR" w:bidi="fr_FR"/>
        </w:rPr>
      </w:r>
      <w:r>
        <w:rPr>
          <w:lang w:val="fr_FR" w:bidi="fr_FR"/>
        </w:rPr>
        <w:t>Arrêtez-vous ici et discutez de la question suivante : Pensez à un moment où quelqu'un parlait, mais que personne ne comprenait cette personne. Quelles expressions, le cas échéant, avez-vous dans votre langue qui signifient que quelqu'un perd son temps quand il parle ? Comment traduirez-vous cette expression ? Mettez cet audio en pause ici.</w:t>
      </w:r>
    </w:p>
    <w:p>
      <w:pPr/>
      <w:r>
        <w:rPr>
          <w:lang w:val="fr_FR" w:bidi="fr_FR"/>
        </w:rPr>
      </w:r>
      <w:r>
        <w:rPr>
          <w:lang w:val="fr_FR" w:bidi="fr_FR"/>
        </w:rPr>
        <w:t>Paul donne à nouveau un exemple pratique de la façon dont les mots que personne ne comprend sont inutiles. Paul donne des exemples en utilisant une situation qui ne s'est pas produite pour aider les gens à penser à ce qui pourrait se passer ou à ce que quelqu'un pourrait faire. Paul dit que les gens parlent beaucoup de langues à travers le monde. Les langues que les gens parlent dans le monde ont toutes une signification pour ceux qui les parlent, mais les langues n'ont pas de signification pour un étranger d'un autre pays qui les entend. Certaines traductions utilisent le mot « barbare » au lieu d'étranger. Un barbare est une personne qui n'est pas de Grèce et qui parle une langue différente au peuple grec. Paul compare cette situation imaginée à la situation réelle quand les croyants parlent en langues. Quand les croyants parlent en langues, les mots qu'ils prononcent n'ont pas de signification pour les autres croyants qui les entendent. Les croyants à Corinthe faisaient l'expérience de beaucoup de dons spirituels et étaient avides de dons spirituels, ce qui signifie qu'ils désiraient fortement les dons spirituels. Les croyants voulaient souvent montrer leurs dons spirituels aux autres. Mais Paul dit aux croyants de désirer avoir et d'utiliser des dons spirituels qu'ils peuvent utiliser pour édifier les autres croyants. Tout comme quand nous construisons des bâtiments physiques, nous les rendons forts, Paul veut que les croyants s'édifient les uns les autres pour qu'ils soient forts. À cause de ces choses, Paul instruit les croyants de prier pour comprendre la signification des mots qu'ils prononcent quand ils parlent en langues : ils aident donc les autres et pas seulement eux-mêmes.</w:t>
      </w:r>
    </w:p>
    <w:p>
      <w:pPr/>
      <w:r>
        <w:rPr>
          <w:lang w:val="fr_FR" w:bidi="fr_FR"/>
        </w:rPr>
      </w:r>
      <w:r>
        <w:rPr>
          <w:lang w:val="fr_FR" w:bidi="fr_FR"/>
        </w:rPr>
        <w:t>Arrêtez-vous ici et discutez de la question suivante en groupe : Racontez une histoire sur les personnes qui construisent quelque chose de fort, comme une maison. Qu'est-ce que vous pensez qui rend un groupe de personnes fort ? Discutez de la façon dont vous allez traduire la même idée dans ce passage. Mettez cet audio en pause ici.</w:t>
      </w:r>
    </w:p>
    <w:p>
      <w:pPr/>
      <w:r>
        <w:rPr>
          <w:lang w:val="fr_FR" w:bidi="fr_FR"/>
        </w:rPr>
      </w:r>
      <w:r>
        <w:rPr>
          <w:lang w:val="fr_FR" w:bidi="fr_FR"/>
        </w:rPr>
        <w:t>Dans la deuxième partie du passage, Paul donne un exemple plus personnel. Les gens peuvent parler ou chanter en langues, et Paul peut faire les deux, il décrit donc de ce qu'il ressent quand il parle lui-même en langues. Paul prie et loue Dieu dans une langue que seul Dieu comprend. Paul fait cela dans son esprit, la partie invisible de Paul qui est ses pensées, ses sentiments et ses désirs. L'esprit de Paul, son intelligence ne comprennent pas les mots qu'il parle. L'esprit de Paul est stérile, son esprit ne produit pas des pensées qu'il peut parler, tout comme quand un arbre ne produit pas de fruit. L'esprit de Paul ne produit donc rien pour aider les autres, mais son esprit lui profite à lui-même. Personne d'autre ne peut bénéficier du fait que Paul parle en langues à moins que quelqu'un puisse expliquer la signification des mots qu'il parle.</w:t>
      </w:r>
    </w:p>
    <w:p>
      <w:pPr/>
      <w:r>
        <w:rPr>
          <w:lang w:val="fr_FR" w:bidi="fr_FR"/>
        </w:rPr>
      </w:r>
      <w:r>
        <w:rPr>
          <w:lang w:val="fr_FR" w:bidi="fr_FR"/>
        </w:rPr>
        <w:t>Arrêtez-vous ici et discutez de la question suivante en groupe : Pensez à un moment où vous avez eu une émotion forte comme la joie ou la tristesse, mais que vous ne pouviez pas expliquer pourquoi vous avez ressenti cette émotion. Comment pourriez-vous traduire l'idée de la différence entre faire quelque chose dans l'esprit et dans le cœur ? Mettez cet audio en pause ici.</w:t>
      </w:r>
    </w:p>
    <w:p>
      <w:pPr/>
      <w:r>
        <w:rPr>
          <w:lang w:val="fr_FR" w:bidi="fr_FR"/>
        </w:rPr>
      </w:r>
      <w:r>
        <w:rPr>
          <w:lang w:val="fr_FR" w:bidi="fr_FR"/>
        </w:rPr>
        <w:t xml:space="preserve">Paul dit que c'est la même chose s'il chante dans son esprit Paul ne chante pas avec son esprit conscient. Paul pose une question à nouveau : il demande ce qu'il doit faire à propos de cela ? Paul répond ensuite à sa propre question. Paul doit prier et chanter à la fois avec son esprit et son cœur avec réflexion. Si quelqu'un prie ou chante en langues dans son esprit, le Saint-Esprit le guide et la personne prie dans son esprit avec l'aide du Saint-Esprit. Cependant, Paul veut prier, chanter et comprendre ce qu'il prie et chante pour que les autres personnes autour de lui puissent aussi comprendre. Quand Paul répond à sa propre question sur lui-même, il donne vraiment à l'Église de Corinthe des instructions pratiques pour ce </w:t>
      </w:r>
      <w:r>
        <w:rPr>
          <w:b/>
          <w:lang w:val="fr_FR" w:bidi="fr_FR"/>
        </w:rPr>
        <w:t>qu'elle</w:t>
      </w:r>
      <w:r>
        <w:rPr>
          <w:lang w:val="fr_FR" w:bidi="fr_FR"/>
        </w:rPr>
        <w:t xml:space="preserve"> doit aussi faire dans les rassemblements publics. Paul veut que tout le monde dans l'assemblée comprenne ce que les gens prient et chantent pour que les autres croyants puissent dire «amen» et être d'accord ou se joindre à sa louange et à son action de grâce. C'est ainsi que l'Église sera unie toute ensemble. C'est ainsi que l'Église deviendra spirituellement forte ensemble.</w:t>
      </w:r>
    </w:p>
    <w:p>
      <w:pPr/>
      <w:r>
        <w:rPr>
          <w:lang w:val="fr_FR" w:bidi="fr_FR"/>
        </w:rPr>
      </w:r>
      <w:r>
        <w:rPr>
          <w:lang w:val="fr_FR" w:bidi="fr_FR"/>
        </w:rPr>
        <w:t>Paul montre son approbation pour le don des langues en disant qu'il parle en langues plus que tous les autres croyants. Cependant, tout comme dans les passages précédents, Paul pense plus aux autres qu'à ses propres droits. Paul préférerait parler 5 mots que les autres croyants peuvent comprendre et se sentir encouragés que 10000 mots qu'ils ne peuvent pas comprendre. Le message de Paul est clair, que parler clairement et comprendre les autres aide tout le monde à grandir dans sa foi, ou sa confiance et sa compréhension de Dieu.</w:t>
      </w:r>
    </w:p>
    <w:p>
      <w:pPr/>
      <w:r>
        <w:rPr>
          <w:lang w:val="fr_FR" w:bidi="fr_FR"/>
        </w:rPr>
      </w:r>
      <w:r>
        <w:rPr>
          <w:lang w:val="fr_FR" w:bidi="fr_FR"/>
        </w:rPr>
        <w:t>Maintenant, le groupe devrait créer un tableau d'histoire, ou utiliser des objets pour visualiser le passage et l'action qui s'y déroule. Pendant que vous faites cela, vous pourriez utiliser des dessins, des objets ou même des personnes pour représenter les personnages. Choisissez des personnes ou des éléments pour représenter chaque personnage et exemple ou situation imaginée que Paul donne. Pendant que vous racontez l'histoire de ce passage, rappelez-vous que Paul souligne l'importance de parler clairement et la façon dont le parler clairement construit l'unité et rend l'Église forte comme un constructeur rend un bâtiment fort. Paul fait cela par des exemples pratiques en utilisant des instruments et en parlant dans des langues étrangères. Paul parle de lui-même dans les rassemblements publics pour qu'il puisse donner aux croyants de Corinthe un exemple. Paul parle de la façon dont il parlera et chantera en moins en langues et prononcera des mots que tout le monde peut comprendre plus ! Vous pourriez montrer comment Paul arrête de parler en langues et prononce des mots que tout le monde peut comprendre.</w:t>
      </w:r>
      <w:r>
        <w:rPr>
          <w:lang w:val="fr_FR" w:bidi="fr_FR"/>
        </w:rPr>
      </w:r>
    </w:p>
    <w:p>
      <w:pPr>
        <w:pStyle w:val="Heading3"/>
      </w:pPr>
      <w:r>
        <w:rPr>
          <w:lang w:val="fr_FR" w:bidi="fr_FR"/>
        </w:rPr>
        <w:t>Intégration du Texte</w:t>
      </w:r>
    </w:p>
    <w:p>
      <w:pPr/>
      <w:r>
        <w:rPr>
          <w:lang w:val="fr_FR" w:bidi="fr_FR"/>
        </w:rPr>
      </w:r>
      <w:r>
        <w:rPr>
          <w:lang w:val="fr_FR" w:bidi="fr_FR"/>
        </w:rPr>
        <w:t>Écotez une version audio de 1 Corinthiens 14:6–19 dans la version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Croyants</w:t>
      </w:r>
    </w:p>
    <w:p>
      <w:pPr>
        <w:pStyle w:val="ListBullet"/>
        <w:spacing w:line="240" w:lineRule="auto"/>
        <w:ind w:left="720"/>
      </w:pPr>
      <w:r>
        <w:rPr>
          <w:lang w:val="fr_FR" w:bidi="fr_FR"/>
        </w:rPr>
      </w:r>
      <w:r>
        <w:rPr>
          <w:lang w:val="fr_FR" w:bidi="fr_FR"/>
        </w:rPr>
        <w:t>Personne qui joue de la flûte ou de la harpe</w:t>
      </w:r>
    </w:p>
    <w:p>
      <w:pPr>
        <w:pStyle w:val="ListBullet"/>
        <w:spacing w:line="240" w:lineRule="auto"/>
        <w:ind w:left="720"/>
      </w:pPr>
      <w:r>
        <w:rPr>
          <w:lang w:val="fr_FR" w:bidi="fr_FR"/>
        </w:rPr>
      </w:r>
      <w:r>
        <w:rPr>
          <w:lang w:val="fr_FR" w:bidi="fr_FR"/>
        </w:rPr>
        <w:t>L'officier militaire qui joue de la trompette</w:t>
      </w:r>
    </w:p>
    <w:p>
      <w:pPr>
        <w:pStyle w:val="ListBullet"/>
        <w:spacing w:line="240" w:lineRule="auto"/>
        <w:ind w:left="720"/>
      </w:pPr>
      <w:r>
        <w:rPr>
          <w:lang w:val="fr_FR" w:bidi="fr_FR"/>
        </w:rPr>
      </w:r>
      <w:r>
        <w:rPr>
          <w:lang w:val="fr_FR" w:bidi="fr_FR"/>
        </w:rPr>
        <w:t>Les soldats écoutant le son de la trompette</w:t>
      </w:r>
    </w:p>
    <w:p>
      <w:pPr>
        <w:pStyle w:val="ListBullet"/>
        <w:spacing w:line="240" w:lineRule="auto"/>
        <w:ind w:left="720"/>
      </w:pPr>
      <w:r>
        <w:rPr>
          <w:lang w:val="fr_FR" w:bidi="fr_FR"/>
        </w:rPr>
      </w:r>
      <w:r>
        <w:rPr>
          <w:lang w:val="fr_FR" w:bidi="fr_FR"/>
        </w:rPr>
        <w:t>Et les étrangers d'autres pays qui parlent une langue différente</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 « Frères et sœurs, si je viens à vous et parle en langues, à quoi vous sera-t-il utile à moins que j'apporte une révélation, ou connaissance, ou prophétie, ou une parole d'instruction ?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Même avec des objets sans vie qui font un son, comme une flûte ou une harpe, comment quelqu'un saura-t-il quel ton est joué si les notes ne diffèrent pas ? Et si une trompette ne fait pas un appel clair, qui se préparera pour la bataille ? C'est la même chose avec vous. À moins que vous ne parlez en des mots que tout le monde peut comprendre, vos mots sont un gaspillage : vous parlerez juste dans l'air.</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jouent le rôle des croyants : « Que ressentez-vous ou que pensez-vous ? » Les croyants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Il y a beaucoup de langues dans le monde, toutes avec une signification. Mais si je ne comprends pas la signification de ce que quelqu'un dit, je suis un étranger pour la personne qui parle et la personne qui parle est un étranger pour moi. C'est la même chose avec vous. Vous êtes désireux d'avoir des dons spirituels. Essayez de vouloir des dons qui édifient l'Église. Pour ces raisons, si vous parlez en langues, vous devez prier et demander que Dieu vous permette de comprendre la signification de ce que vous dites.</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aussi aux gens qui jouent les croyants : « Que ressentez-vous ou pensez-vous ? » Les croyants pourraient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Ensuite, Paul dit : « Si vous louez Dieu dans une langue que les autres ne comprennent pas, comment les autres peuvent-ils être d'accord avec vous et dire 'Amen' ? Les autres ne peuvent pas se joindre parce qu'ils ne savent pas ce que vous dites. Vous donnez assez bien des remerciements, mais cela n'édifie pas les autres.</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jouent le rôle des croyants : « Que ressentez-vous ou que pensez-vous ? » La personne pourrait donner des réponses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Si je prie dans une langue que les autres ne comprennent pas, mon esprit prie, mais mon esprit n'aide pas les autres croyants à comprendre. Ainsi, que dois-je faire ? Je prierai avec mon esprit, mais je prierai aussi avec la compréhension. Je chanterai avec mon esprit, mais je chanterai aussi avec la compréhension. Si vous louez Dieu avec votre esprit, comment quelqu'un d'autre qui ne comprend pas peut-il dire « Amen » à votre action de grâce puisqu'il ne sait pas ce que vous dites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Enfin, Paul dit : « Je remercie Dieu de ce que je parle en langues plus que vous tous. Mais je préférerais parler 5 mots compréhensibles que 10.000 mots dans une langue.</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14:6–19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appelle les croyants </w:t>
      </w:r>
      <w:r>
        <w:rPr>
          <w:b/>
          <w:lang w:val="fr_FR" w:bidi="fr_FR"/>
        </w:rPr>
        <w:t>frères</w:t>
      </w:r>
      <w:r>
        <w:rPr>
          <w:lang w:val="fr_FR" w:bidi="fr_FR"/>
        </w:rPr>
        <w:t xml:space="preserve">, ou </w:t>
      </w:r>
      <w:r>
        <w:rPr>
          <w:b/>
          <w:lang w:val="fr_FR" w:bidi="fr_FR"/>
        </w:rPr>
        <w:t>frères et sœurs</w:t>
      </w:r>
      <w:r>
        <w:rPr>
          <w:lang w:val="fr_FR" w:bidi="fr_FR"/>
        </w:rPr>
        <w:t>. PAUL parle à la fois aux hommes et aux femmes. Utilisez les mêmes mots ou expressions pour frères et sœurs que ceux que vous avez utilisés dans les passages précédents.</w:t>
      </w:r>
    </w:p>
    <w:p>
      <w:pPr/>
      <w:r>
        <w:rPr>
          <w:lang w:val="fr_FR" w:bidi="fr_FR"/>
        </w:rPr>
      </w:r>
      <w:r>
        <w:rPr>
          <w:lang w:val="fr_FR" w:bidi="fr_FR"/>
        </w:rPr>
        <w:t xml:space="preserve">Paul dit que s'il visite les croyants à Corinthe et parle en </w:t>
      </w:r>
      <w:r>
        <w:rPr>
          <w:b/>
          <w:lang w:val="fr_FR" w:bidi="fr_FR"/>
        </w:rPr>
        <w:t>langues</w:t>
      </w:r>
      <w:r>
        <w:rPr>
          <w:lang w:val="fr_FR" w:bidi="fr_FR"/>
        </w:rPr>
        <w:t xml:space="preserve">, ses paroles ne les aideront pas. Une personne qui parle « une langue » ou qui parle « en langues » désigne une personne qui possède un don spécial du Saint-Esprit. Quand les gens parlent ainsi en langue, ils ne comprennent normalement pas eux-mêmes ce qu'ils disent. Le Saint-Esprit fait parler ces personnes dans une langue qu'elles ne connaissent pas elles-mêmes. Dans cette langue inconnue, les gens louent Dieu ou expriment une vérité le concernant. Utilisez le même mot ou phrase pour langues que celui que vous avez utilisé dans les passages précédents. Pour plus d'informations sur la/les langue(s), reportez-vous à </w:t>
      </w:r>
      <w:r>
        <w:rPr>
          <w:lang w:val="fr_FR" w:bidi="fr_FR"/>
        </w:rPr>
        <w:t>langue(s)</w:t>
      </w:r>
      <w:r>
        <w:rPr>
          <w:lang w:val="fr_FR" w:bidi="fr_FR"/>
        </w:rPr>
        <w:t xml:space="preserve"> dans le glossaire principal.</w:t>
      </w:r>
    </w:p>
    <w:p>
      <w:pPr/>
      <w:r>
        <w:rPr>
          <w:lang w:val="fr_FR" w:bidi="fr_FR"/>
        </w:rPr>
      </w:r>
      <w:r>
        <w:rPr>
          <w:lang w:val="fr_FR" w:bidi="fr_FR"/>
        </w:rPr>
        <w:t xml:space="preserve">Paul pourrait aider les croyants s'il venait aux croyants et parlait des paroles de révélation, </w:t>
      </w:r>
      <w:r>
        <w:rPr>
          <w:b/>
          <w:lang w:val="fr_FR" w:bidi="fr_FR"/>
        </w:rPr>
        <w:t>de connaissance</w:t>
      </w:r>
      <w:r>
        <w:rPr>
          <w:lang w:val="fr_FR" w:bidi="fr_FR"/>
        </w:rPr>
        <w:t xml:space="preserve">, de prophétie ou </w:t>
      </w:r>
      <w:r>
        <w:rPr>
          <w:b/>
          <w:lang w:val="fr_FR" w:bidi="fr_FR"/>
        </w:rPr>
        <w:t>d'enseignement</w:t>
      </w:r>
      <w:r>
        <w:rPr>
          <w:lang w:val="fr_FR" w:bidi="fr_FR"/>
        </w:rPr>
        <w:t>. Dieu donne la connaissance quand il donne tous les types d'informations sur Dieu et sur la façon dont l'Esprit de Dieu travaille dans le monde. Quand Dieu enseigne, il instruit les gens sur la meilleure façon de se comporter. Utilisez les mêmes mots pour connaissance et enseignement que ceux que vous avez utilisés dans les passages précédents.</w:t>
      </w:r>
    </w:p>
    <w:p>
      <w:pPr/>
      <w:r>
        <w:rPr>
          <w:lang w:val="fr_FR" w:bidi="fr_FR"/>
        </w:rPr>
      </w:r>
      <w:r>
        <w:rPr>
          <w:b/>
          <w:lang w:val="fr_FR" w:bidi="fr_FR"/>
        </w:rPr>
        <w:t>La révélation</w:t>
      </w:r>
      <w:r>
        <w:rPr>
          <w:lang w:val="fr_FR" w:bidi="fr_FR"/>
        </w:rPr>
        <w:t>, c'est quand Dieu révèle ou fait connaître quelque chose que les gens ne savaient pas auparavant. Peut-être que les gens apprennent quelque chose de nouveau sur la nature de Dieu, sa volonté ou des vérités spécifiques que Dieu veut que les gens comprennent. Dans ce passage, la révélation et la prophétie sont très similaires. Paul utilise les deux mots tout au long de ce passage pour signifier un message de Dieu. La révélation peut signifier spécifiquement que le message que Dieu partage peut être frappant ou inhabituel.</w:t>
      </w:r>
    </w:p>
    <w:p>
      <w:pPr/>
      <w:r>
        <w:rPr>
          <w:lang w:val="fr_FR" w:bidi="fr_FR"/>
        </w:rPr>
      </w:r>
      <w:r>
        <w:rPr>
          <w:lang w:val="fr_FR" w:bidi="fr_FR"/>
        </w:rPr>
        <w:t>Arrêtez-vous ici et discutez en groupe du mot ou de l'expression que vous allez utiliser pour traduire «</w:t>
      </w:r>
      <w:r>
        <w:rPr>
          <w:b/>
          <w:lang w:val="fr_FR" w:bidi="fr_FR"/>
        </w:rPr>
        <w:t>révélation</w:t>
      </w:r>
      <w:r>
        <w:rPr>
          <w:lang w:val="fr_FR" w:bidi="fr_FR"/>
        </w:rPr>
        <w:t xml:space="preserve"> ». Si vous avez déjà traduit ce mot dans un autre livre de la Bible, utilisez le même mot que vous y avez utilisé. Pour plus d'informations sur le terme révélation, consultez </w:t>
      </w:r>
      <w:r>
        <w:rPr>
          <w:b/>
          <w:lang w:val="fr_FR" w:bidi="fr_FR"/>
        </w:rPr>
        <w:t>révélation</w:t>
      </w:r>
      <w:r>
        <w:rPr>
          <w:lang w:val="fr_FR" w:bidi="fr_FR"/>
        </w:rPr>
        <w:t xml:space="preserve"> dans le Glossaire principal. Mettez cet audio en pause ici.</w:t>
      </w:r>
    </w:p>
    <w:p>
      <w:pPr/>
      <w:r>
        <w:rPr>
          <w:lang w:val="fr_FR" w:bidi="fr_FR"/>
        </w:rPr>
      </w:r>
      <w:r>
        <w:rPr>
          <w:lang w:val="fr_FR" w:bidi="fr_FR"/>
        </w:rPr>
        <w:t xml:space="preserve">Une </w:t>
      </w:r>
      <w:r>
        <w:rPr>
          <w:b/>
          <w:lang w:val="fr_FR" w:bidi="fr_FR"/>
        </w:rPr>
        <w:t>prophétie</w:t>
      </w:r>
      <w:r>
        <w:rPr>
          <w:lang w:val="fr_FR" w:bidi="fr_FR"/>
        </w:rPr>
        <w:t xml:space="preserve"> peut être une instruction de Dieu sur quelque chose que les gens doivent faire. Il peut aussi s'agir d'un message à propos de quelque chose qui va se produire dans le futur. Utilisez le même mot ou la même expression pour prophétie que ceux que vous avez utilisés dans les passages précédents. Pour plus d'informations sur le terme prophétie, consultez </w:t>
      </w:r>
      <w:r>
        <w:rPr>
          <w:lang w:val="fr_FR" w:bidi="fr_FR"/>
        </w:rPr>
        <w:t>prophétie</w:t>
      </w:r>
      <w:r>
        <w:rPr>
          <w:lang w:val="fr_FR" w:bidi="fr_FR"/>
        </w:rPr>
        <w:t xml:space="preserve"> dans le Glossaire principal.</w:t>
      </w:r>
    </w:p>
    <w:p>
      <w:pPr/>
      <w:r>
        <w:rPr>
          <w:lang w:val="fr_FR" w:bidi="fr_FR"/>
        </w:rPr>
      </w:r>
      <w:r>
        <w:rPr>
          <w:lang w:val="fr_FR" w:bidi="fr_FR"/>
        </w:rPr>
        <w:t xml:space="preserve">Paul compare le parler en langues dans les rassemblements aux choses sans vie qui font des sons, comme une </w:t>
      </w:r>
      <w:r>
        <w:rPr>
          <w:b/>
          <w:lang w:val="fr_FR" w:bidi="fr_FR"/>
        </w:rPr>
        <w:t>flûte</w:t>
      </w:r>
      <w:r>
        <w:rPr>
          <w:lang w:val="fr_FR" w:bidi="fr_FR"/>
        </w:rPr>
        <w:t xml:space="preserve">, une </w:t>
      </w:r>
      <w:r>
        <w:rPr>
          <w:b/>
          <w:lang w:val="fr_FR" w:bidi="fr_FR"/>
        </w:rPr>
        <w:t>harpe</w:t>
      </w:r>
      <w:r>
        <w:rPr>
          <w:lang w:val="fr_FR" w:bidi="fr_FR"/>
        </w:rPr>
        <w:t xml:space="preserve"> ou une </w:t>
      </w:r>
      <w:r>
        <w:rPr>
          <w:b/>
          <w:lang w:val="fr_FR" w:bidi="fr_FR"/>
        </w:rPr>
        <w:t>trompette</w:t>
      </w:r>
      <w:r>
        <w:rPr>
          <w:lang w:val="fr_FR" w:bidi="fr_FR"/>
        </w:rPr>
        <w:t>. Une flûte ou un tuyau est un instrument à vent que les gens font soit à partir d'un roseau naturel ou d'ivoire, de bronze, d'argent ou d'or. Une flûte est creuse et a des trous perçus dans sa longueur. Une personne souffle dans une flûte ou un tuyau pour faire un son. Une harpe est un grand instrument à cordes, généralement une forme rectangulaire avec un cadre en bois et 4 à 8 cordes. On pince les cordes pour créer un son. Les gens font une trompette ou un clairon d'argent ou de bronze. Une trompette ou un clairon est un tube métallique droit, dont une extrémité est flammée dans une forme de cône. On souffle dans une trompette ou un clairon pour produire un son fort.</w:t>
      </w:r>
    </w:p>
    <w:p>
      <w:pPr/>
      <w:r>
        <w:rPr>
          <w:lang w:val="fr_FR" w:bidi="fr_FR"/>
        </w:rPr>
      </w:r>
      <w:r>
        <w:rPr>
          <w:lang w:val="fr_FR" w:bidi="fr_FR"/>
        </w:rPr>
        <w:t xml:space="preserve">Arrêtez-vous ici et regardez une image d'une </w:t>
      </w:r>
      <w:r>
        <w:rPr>
          <w:lang w:val="fr_FR" w:bidi="fr_FR"/>
        </w:rPr>
        <w:t>flûte</w:t>
      </w:r>
      <w:r>
        <w:rPr>
          <w:lang w:val="fr_FR" w:bidi="fr_FR"/>
        </w:rPr>
        <w:t xml:space="preserve">, d'une </w:t>
      </w:r>
      <w:r>
        <w:rPr>
          <w:lang w:val="fr_FR" w:bidi="fr_FR"/>
        </w:rPr>
        <w:t>harpe</w:t>
      </w:r>
      <w:r>
        <w:rPr>
          <w:lang w:val="fr_FR" w:bidi="fr_FR"/>
        </w:rPr>
        <w:t xml:space="preserve"> et d'une </w:t>
      </w:r>
      <w:r>
        <w:rPr>
          <w:b/>
          <w:lang w:val="fr_FR" w:bidi="fr_FR"/>
        </w:rPr>
        <w:t>trompette</w:t>
      </w:r>
      <w:r>
        <w:rPr>
          <w:lang w:val="fr_FR" w:bidi="fr_FR"/>
        </w:rPr>
        <w:t xml:space="preserve"> en groupe à nouveau, si nécessaire. Si vous n'avez pas ces instruments dans votre culture, pensez à d'autres instruments similaires. Quels mots ou expressions utiliserez-vous pour décrire ces instruments ?</w:t>
      </w:r>
    </w:p>
    <w:p>
      <w:pPr/>
      <w:r>
        <w:rPr>
          <w:lang w:val="fr_FR" w:bidi="fr_FR"/>
        </w:rPr>
      </w:r>
      <w:r>
        <w:rPr>
          <w:lang w:val="fr_FR" w:bidi="fr_FR"/>
        </w:rPr>
        <w:t xml:space="preserve">Les croyants sont désireux ou désirent fortement les </w:t>
      </w:r>
      <w:r>
        <w:rPr>
          <w:b/>
          <w:lang w:val="fr_FR" w:bidi="fr_FR"/>
        </w:rPr>
        <w:t>dons spirituels</w:t>
      </w:r>
      <w:r>
        <w:rPr>
          <w:lang w:val="fr_FR" w:bidi="fr_FR"/>
        </w:rPr>
        <w:t xml:space="preserve">. Les dons spirituels sont des capacités spéciales que le Saint-Esprit donne aux gens. Utilisez le même mot ou la même expression pour “dons spirituels” que celle employée dans les passages précédents. Pour plus d'informations, consultez </w:t>
      </w:r>
      <w:r>
        <w:rPr>
          <w:b/>
          <w:lang w:val="fr_FR" w:bidi="fr_FR"/>
        </w:rPr>
        <w:t>"don"</w:t>
      </w:r>
      <w:r>
        <w:rPr>
          <w:lang w:val="fr_FR" w:bidi="fr_FR"/>
        </w:rPr>
        <w:t xml:space="preserve"> dans le glossaire principal. </w:t>
      </w:r>
    </w:p>
    <w:p>
      <w:pPr/>
      <w:r>
        <w:rPr>
          <w:lang w:val="fr_FR" w:bidi="fr_FR"/>
        </w:rPr>
      </w:r>
      <w:r>
        <w:rPr>
          <w:lang w:val="fr_FR" w:bidi="fr_FR"/>
        </w:rPr>
        <w:t xml:space="preserve">Paul dit que les gens parlent beaucoup de langues dans le monde qui ont une signification pour les personnes qui les parlent, mais quand nous ne pouvons pas les comprendre, c'est comme si l'orateur était un étranger ou un </w:t>
      </w:r>
      <w:r>
        <w:rPr>
          <w:b/>
          <w:lang w:val="fr_FR" w:bidi="fr_FR"/>
        </w:rPr>
        <w:t>barbare</w:t>
      </w:r>
      <w:r>
        <w:rPr>
          <w:lang w:val="fr_FR" w:bidi="fr_FR"/>
        </w:rPr>
        <w:t xml:space="preserve"> pour la personne qui les entend. Une personne est un étranger dans un pays quand elle est dans un pays qui n'est pas celui où elle est née. Pour plus d'informations sur les étrangers, consultez le </w:t>
      </w:r>
      <w:r>
        <w:rPr>
          <w:lang w:val="fr_FR" w:bidi="fr_FR"/>
        </w:rPr>
        <w:t>glossaire principal</w:t>
      </w:r>
      <w:r>
        <w:rPr>
          <w:lang w:val="fr_FR" w:bidi="fr_FR"/>
        </w:rPr>
        <w:t>.</w:t>
      </w:r>
    </w:p>
    <w:p>
      <w:pPr/>
      <w:r>
        <w:rPr>
          <w:lang w:val="fr_FR" w:bidi="fr_FR"/>
        </w:rPr>
      </w:r>
      <w:r>
        <w:rPr>
          <w:lang w:val="fr_FR" w:bidi="fr_FR"/>
        </w:rPr>
        <w:t>Paul dit qu'il prie, chante et loue Dieu dans l'</w:t>
      </w:r>
      <w:r>
        <w:rPr>
          <w:b/>
          <w:lang w:val="fr_FR" w:bidi="fr_FR"/>
        </w:rPr>
        <w:t>esprit</w:t>
      </w:r>
      <w:r>
        <w:rPr>
          <w:lang w:val="fr_FR" w:bidi="fr_FR"/>
        </w:rPr>
        <w:t xml:space="preserve">, mais dans les rassemblements, il doit prier, chanter et louer dans l'esprit, mais aussi avec son intelligence, c'est-à-dire dans sa pensée consciente. L'esprit d'une personne est la partie invisible d'une personne : ses pensées, ses sentiments et ses désirs. Quand la Bible utilise le mot esprit dans ce contexte, l'accent est sur la relation qu'une personne a avec Dieu. Quand on prie, notre esprit parle à Dieu. Utilisez le même mot ou la même expression pour “esprit” que celle employée dans les passages précédents. Pour plus d'informations sur le mot esprit, consultez </w:t>
      </w:r>
      <w:r>
        <w:rPr>
          <w:lang w:val="fr_FR" w:bidi="fr_FR"/>
        </w:rPr>
        <w:t>esprit d'une personne</w:t>
      </w:r>
      <w:r>
        <w:rPr>
          <w:lang w:val="fr_FR" w:bidi="fr_FR"/>
        </w:rPr>
        <w:t xml:space="preserve"> dans le glossaire principal.</w:t>
      </w:r>
    </w:p>
    <w:p>
      <w:pPr/>
      <w:r>
        <w:rPr>
          <w:lang w:val="fr_FR" w:bidi="fr_FR"/>
        </w:rPr>
      </w:r>
      <w:r>
        <w:rPr>
          <w:lang w:val="fr_FR" w:bidi="fr_FR"/>
        </w:rPr>
        <w:t xml:space="preserve">Paul dit que si nous n'utilisons pas des mots que les gens peuvent comprendre, alors les gens ne peuvent pas être d'accord avec nous ou dire « </w:t>
      </w:r>
      <w:r>
        <w:rPr>
          <w:b/>
          <w:lang w:val="fr_FR" w:bidi="fr_FR"/>
        </w:rPr>
        <w:t>amen</w:t>
      </w:r>
      <w:r>
        <w:rPr>
          <w:lang w:val="fr_FR" w:bidi="fr_FR"/>
        </w:rPr>
        <w:t xml:space="preserve"> ». Amen est la façon dont les croyants disent souvent « Je suis d'accord avec vous » ou « Que cela se produise de cette manière !</w:t>
      </w:r>
    </w:p>
    <w:p>
      <w:pPr/>
      <w:r>
        <w:rPr>
          <w:lang w:val="fr_FR" w:bidi="fr_FR"/>
        </w:rPr>
      </w:r>
      <w:r>
        <w:rPr>
          <w:lang w:val="fr_FR" w:bidi="fr_FR"/>
        </w:rPr>
        <w:t xml:space="preserve">Arrêtez-vous ici et discutez en groupe de la façon dont vous allez traduire </w:t>
      </w:r>
      <w:r>
        <w:rPr>
          <w:b/>
          <w:lang w:val="fr_FR" w:bidi="fr_FR"/>
        </w:rPr>
        <w:t>"amen"</w:t>
      </w:r>
      <w:r>
        <w:rPr>
          <w:lang w:val="fr_FR" w:bidi="fr_FR"/>
        </w:rPr>
        <w:t xml:space="preserve">. Consultez </w:t>
      </w:r>
      <w:r>
        <w:rPr>
          <w:lang w:val="fr_FR" w:bidi="fr_FR"/>
        </w:rPr>
        <w:t>« amen »</w:t>
      </w:r>
      <w:r>
        <w:rPr>
          <w:lang w:val="fr_FR" w:bidi="fr_FR"/>
        </w:rPr>
        <w:t xml:space="preserve">. dans le glossaire principal. pour plus d'information. </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14:20–25</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14:20–25 et gardez-le dans vos cœurs.</w:t>
      </w:r>
    </w:p>
    <w:p>
      <w:pPr/>
      <w:r>
        <w:rPr>
          <w:lang w:val="fr_FR" w:bidi="fr_FR"/>
        </w:rPr>
      </w:r>
      <w:r>
        <w:rPr>
          <w:lang w:val="fr_FR" w:bidi="fr_FR"/>
        </w:rPr>
        <w:t>Écoutez une version audio de 1 Corinthiens 14 : 20–25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d'entendre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du passage de 1 Corinthiens 14.20–25 dans la version la plus facile à comprendre.</w:t>
      </w:r>
    </w:p>
    <w:p>
      <w:pPr/>
      <w:r>
        <w:rPr>
          <w:lang w:val="fr_FR" w:bidi="fr_FR"/>
        </w:rPr>
      </w:r>
      <w:r>
        <w:rPr>
          <w:lang w:val="fr_FR" w:bidi="fr_FR"/>
        </w:rPr>
        <w:t>Dans cette partie de sa lettre, Paul continue de parler aux croyants de Corinthe des dons spirituels de parler en langues et de prophétie. Dans les passages précédents, Paul a comparé les dons de parler en langues et de prophétie et a décrit comment ces dons pouvaient être utiles ou non pour les autres croyants quand les croyants se rassemblent pour adorer. Maintenant, Paul parle à nouveau des dons de parler en langues et de prophétie et de la façon dont ces dons affectent les non croyants qui les entendent.</w:t>
      </w:r>
    </w:p>
    <w:p>
      <w:pPr/>
      <w:r>
        <w:rPr>
          <w:lang w:val="fr_FR" w:bidi="fr_FR"/>
        </w:rPr>
      </w:r>
      <w:r>
        <w:rPr>
          <w:lang w:val="fr_FR" w:bidi="fr_FR"/>
        </w:rPr>
        <w:t>Paul commence en disant aux croyants d'arrêter de penser comme des enfants. La façon dont les enfants pensent est souvent simple. Les enfants ne comprennent pas toujours l'effet de leurs actions. Paul veut probablement que les croyants ne considèrent pas le don des langues simplement comme quelque chose d'excitant ou d'impressionnant, ou comme une façon de montrer aux autres croyants à quel point ils sont spirituels. Au lieu de cela, les croyants devraient être mûrs, réfléchis et sages, et ils devraient réfléchir à la manière d'agir de façon à ce que cela soit bénéfique pour autrui. Bien que Paul dise aux croyants d'arrêter de penser comme des enfants en ce qui concerne les dons spirituels, il veut que les croyants soient comme des nourrissons, ou des bébés, dans ce qu'ils savent et comprennent des choses mauvaises. Les choses mauvaises sont des pensées et des actions qui ne sont pas bonnes et qui font du mal à d'autres personnes. Les croyants doivent être innocents comme les bébés et éviter de faire ou de penser du mal ou de mauvaises choses.</w:t>
      </w:r>
    </w:p>
    <w:p>
      <w:pPr/>
      <w:r>
        <w:rPr>
          <w:lang w:val="fr_FR" w:bidi="fr_FR"/>
        </w:rPr>
      </w:r>
      <w:r>
        <w:rPr>
          <w:lang w:val="fr_FR" w:bidi="fr_FR"/>
        </w:rPr>
        <w:t>Arrêtez-vous ici et discutez de cette question en groupe : Pouvez-vous penser à un moment où vous avez agi de manière immature, comme un enfant, sans avoir considéré l'impact de vos actions sur les autres ? Si vous aviez agi d'une manière plus réfléchie ou responsable, comment cela aurait-il amélioré les choses ? Mettez cet audio en pause ici.</w:t>
      </w:r>
    </w:p>
    <w:p>
      <w:pPr/>
      <w:r>
        <w:rPr>
          <w:lang w:val="fr_FR" w:bidi="fr_FR"/>
        </w:rPr>
      </w:r>
      <w:r>
        <w:rPr>
          <w:lang w:val="fr_FR" w:bidi="fr_FR"/>
        </w:rPr>
        <w:t>Paul rappelle aux croyants quelque chose que le prophète Ésaïe a dit. Paul dit : « Dans la Loi, il est écrit. » La loi désigne les Écritures juives ou tous les livres de l'Ancien Testament. Le prophète Ésaïe a averti le peuple d'Israël qu'il n'écoutait pas Dieu et ne lui obéissait pas, et que Dieu le jugerait parce qu'il refusait d'écouter. Ésaïe a prophétisé que Dieu enverrait un signe indiquant que les Israélites l'avaient rejeté : des étrangers qui parleraient d'autres langues viendraient les dominer. Mais le peuple de Dieu n'écoutait pas, même quand les étrangers lui parlaient. Quand le peuple de Dieu a entendu ces langues étrangères, cela ne l'a pas convaincu d'obéir, alors pourquoi les langues convaincraient-elles les non-croyants maintenant ? Ésaïe ne voulait pas dire que les gens viendraient et parleraient en langues, un langage que seul Dieu comprend. Ésaïe voulait dire que les personnes issues de nations étrangères parleraient dans les langues de ces peuples, langues que les Israélites ne comprendront pas. De la même manière, quand les croyants entendent une personne parler en langues et que ces croyants ne peuvent pas comprendre les mots qu'ils entendent, le croyant qui ne peut pas parler en langues peut avoir l'impression que les autres le jugent, comme s'il n'appartenait pas à Dieu ou à la communauté des autres croyants. Tout comme les personnes qui parlaient en langues étrangères n'ont pas amené les Israélites à obéir à Dieu, les croyants qui parlent en langues dans une Église n'amèneront pas non plus les non-croyants à croire et à obéir à Dieu. En fait, les non-croyants peuvent voir le parler en langues comme une action déroutante au lieu d'entendre un message clair de Dieu. Ni le croyant ni l'incrédule qui ne comprend pas les langues ne se sentira plus proche de Dieu. Au contraire, ces personnes se sentiront plus éloignées de Dieu.</w:t>
      </w:r>
    </w:p>
    <w:p>
      <w:pPr/>
      <w:r>
        <w:rPr>
          <w:lang w:val="fr_FR" w:bidi="fr_FR"/>
        </w:rPr>
      </w:r>
      <w:r>
        <w:rPr>
          <w:lang w:val="fr_FR" w:bidi="fr_FR"/>
        </w:rPr>
        <w:t>Arrêtez-vous ici et discutez de cette question en groupe : Avez-vous déjà vu quelque chose qui vous a fait arrêter et penser : « C'est vraiment spécial ou différent » ? Qu'est-ce que cela vous a fait ressentir ? Maintenant, imaginez voir quelque chose de semblable, sans pour autant comprendre ce que cette chose signifiait. Comment cela changerait-il votre réaction ? Mettez cet audio en pause ici.</w:t>
      </w:r>
    </w:p>
    <w:p>
      <w:pPr/>
      <w:r>
        <w:rPr>
          <w:lang w:val="fr_FR" w:bidi="fr_FR"/>
        </w:rPr>
      </w:r>
      <w:r>
        <w:rPr>
          <w:lang w:val="fr_FR" w:bidi="fr_FR"/>
        </w:rPr>
        <w:t>Une fois de plus, Paul compare le don du parler en langues à la prophétie. Il dit que le don du parler en langues est un signe pour les non-croyants, et non pour les croyants. Quand les non-croyants entendent une personne parler en langues, cela pourrait attirer leur attention parce que c'est quelque chose d'inhabituel et de surnaturel. Cela pourrait faire prendre conscience aux non-croyants que quelque chose d'extraordinaire est en train de se produire. Mais parce que les langues peuvent sembler étranges et déroutantes pour le non-croyant, les langues ne sont pas nécessairement un signe positif. Paul dit que la prophétie, c'est-à-dire prononcer le message de Dieu, est un signe pour les croyants, et non pour les non-croyants. La prophétie est compréhensible et aide les autres croyants.</w:t>
      </w:r>
    </w:p>
    <w:p>
      <w:pPr/>
      <w:r>
        <w:rPr>
          <w:lang w:val="fr_FR" w:bidi="fr_FR"/>
        </w:rPr>
      </w:r>
      <w:r>
        <w:rPr>
          <w:lang w:val="fr_FR" w:bidi="fr_FR"/>
        </w:rPr>
        <w:t>Paul explique plus en détail ce que Paul veut dire. Il montre quel effet le parler en langues ou la prophétie auront sur les non-croyants ou les personnes extérieures : des personnes ordinaires qui n'ont pas entendu le message ou la bonne nouvelle de Jésus. Si un non-croyant ou une personne extérieure assiste à un rassemblement de croyants et qu'il entend des personnes parler en langues sans aucune explication sur ce que les mots signifient, les non-croyants penseront que ces personnes sont folles ou ont perdu le contrôle d'elles-mêmes. C'est déroutant parce que Paul vient de dire que le parler en langues est un signe pour les non-croyants, et maintenant, Paul dit que si les non-croyants entendent beaucoup de personnes parler en langues, ces non-croyants penseront que ces personnes sont folles ou démentes. Le message de Paul, cependant, est le même que celui des passages précédents. Bien que parler en langues soit un don spirituel et que ce don puisse être pour un non-croyant un signe de la puissance de Dieu ou de quelque chose de surnaturel, il n'est pas un signe positif. Dans un rassemblement public, quand personne ne donne d'explication aux paroles prononcées, celles-ci ne sont d'aucune aide pour les gens. Au contraire, les parlers en langues peuvent avoir l'effet opposé et peuvent éloigner un non-croyant de Dieu.</w:t>
      </w:r>
    </w:p>
    <w:p>
      <w:pPr/>
      <w:r>
        <w:rPr>
          <w:lang w:val="fr_FR" w:bidi="fr_FR"/>
        </w:rPr>
      </w:r>
      <w:r>
        <w:rPr>
          <w:lang w:val="fr_FR" w:bidi="fr_FR"/>
        </w:rPr>
        <w:t>Paul montre comment la prophétie peut aider un non-croyant ou une personne ordinaire qui assiste à un rassemblement de croyants. Cela peut aussi sembler déroutant au premier abord parce que Paul vient de dire que la prophétie est un signe pour les croyants, et non pour les non-croyants, et il explique maintenant comment elle peut être bonne pour les non-croyants. Paul dit que la prophétie est un signe pour les croyants parce que la personne qui prophétise donne un message de Dieu d'une manière claire et compréhensible. La prophétie renforce, encourage et réconforte les croyants et les aide à grandir. La prophétie édifie ceux qui suivent déjà Jésus, parce qu'elle aide les croyants à connaître la volonté de Dieu. Même si Paul dit que la prophétie est pour les croyants, il continue en montrant qu'elle peut aussi avoir un effet positif puissant sur les non-croyants quand ils l'entendent.</w:t>
      </w:r>
    </w:p>
    <w:p>
      <w:pPr/>
      <w:r>
        <w:rPr>
          <w:lang w:val="fr_FR" w:bidi="fr_FR"/>
        </w:rPr>
      </w:r>
      <w:r>
        <w:rPr>
          <w:lang w:val="fr_FR" w:bidi="fr_FR"/>
        </w:rPr>
        <w:t>Quand un non-croyant ou une personne extérieure entend une prophétie, les paroles de la prophétie exposent les secrets de son cœur. Les secrets du cœur d'une personne sont les pensées qu'elle a ou les actions qu'elle a accomplies et que les autres ignorent. Paul dit que les non-croyants ou les personnes extérieures reconnaîtront leurs propres péchés ou leurs mauvaises actions. En conséquence, le non-croyant est persuadé par les messages de chacun. L'incroyant devient conscient que Dieu est vraiment avec lui. Les non-croyants ou les personnes extérieures s'agenouilleront et baisseront le visage contre terre en signe de respect et pour adorer Dieu. Les non-croyants ou les personnes extérieures croiront que Dieu est vraiment parmi les croyants.</w:t>
      </w:r>
      <w:r>
        <w:rPr>
          <w:lang w:val="fr_FR" w:bidi="fr_FR"/>
        </w:rPr>
      </w:r>
    </w:p>
    <w:p>
      <w:pPr>
        <w:pStyle w:val="Heading3"/>
      </w:pPr>
      <w:r>
        <w:rPr>
          <w:lang w:val="fr_FR" w:bidi="fr_FR"/>
        </w:rPr>
        <w:t>Définir les Scènes</w:t>
      </w:r>
    </w:p>
    <w:p>
      <w:pPr/>
      <w:r>
        <w:rPr>
          <w:lang w:val="fr_FR" w:bidi="fr_FR"/>
        </w:rPr>
      </w:r>
      <w:r>
        <w:rPr>
          <w:lang w:val="fr_FR" w:bidi="fr_FR"/>
        </w:rPr>
        <w:t>Écoutez une version audio du passage de 1 Corinthiens 14.20–25 dans la version la plus facile à comprendre.</w:t>
      </w:r>
    </w:p>
    <w:p>
      <w:pPr/>
      <w:r>
        <w:rPr>
          <w:lang w:val="fr_FR" w:bidi="fr_FR"/>
        </w:rPr>
      </w:r>
      <w:r>
        <w:rPr>
          <w:lang w:val="fr_FR" w:bidi="fr_FR"/>
        </w:rPr>
        <w:t>À cette étape, le groupe définira les éléments, les personnages et le cadre de ce passage. Ensuite, le groupe visualisera ce passage.</w:t>
      </w:r>
    </w:p>
    <w:p>
      <w:pPr/>
      <w:r>
        <w:rPr>
          <w:lang w:val="fr_FR" w:bidi="fr_FR"/>
        </w:rPr>
      </w:r>
      <w:r>
        <w:rPr>
          <w:lang w:val="fr_FR" w:bidi="fr_FR"/>
        </w:rPr>
        <w:t>Ce passage comporte trois parties.</w:t>
      </w:r>
    </w:p>
    <w:p>
      <w:pPr/>
      <w:r>
        <w:rPr>
          <w:lang w:val="fr_FR" w:bidi="fr_FR"/>
        </w:rPr>
      </w:r>
      <w:r>
        <w:rPr>
          <w:b/>
          <w:lang w:val="fr_FR" w:bidi="fr_FR"/>
        </w:rPr>
        <w:t>Dans la première partie :</w:t>
      </w:r>
      <w:r>
        <w:rPr>
          <w:lang w:val="fr_FR" w:bidi="fr_FR"/>
        </w:rPr>
        <w:t xml:space="preserve"> Paul dit aux croyants d'être matures dans leur manière de penser, surtout en ce qui concerne leurs dons spirituels. Mais les croyants doivent être comme les nourrissons ou les bébés dans la connaissance qu'ils ont des choses qui sont mal ou fausses.</w:t>
      </w:r>
    </w:p>
    <w:p>
      <w:pPr/>
      <w:r>
        <w:rPr>
          <w:lang w:val="fr_FR" w:bidi="fr_FR"/>
        </w:rPr>
      </w:r>
      <w:r>
        <w:rPr>
          <w:b/>
          <w:lang w:val="fr_FR" w:bidi="fr_FR"/>
        </w:rPr>
        <w:t>Dans la deuxième partie :</w:t>
      </w:r>
      <w:r>
        <w:rPr>
          <w:lang w:val="fr_FR" w:bidi="fr_FR"/>
        </w:rPr>
        <w:t xml:space="preserve"> Paul cite le prophète Ésaïe, qui a averti le peuple d'Israël que les envahisseurs étrangers leur parleraient dans des langues inconnues comme signe du jugement de Dieu parce qu'ils ne l'ont pas écouté. Le peuple de Dieu n'était pas convaincu d'obéir à Dieu quand il a entendu des langues étrangères. De la même manière, le don des langues ne convaincra pas les non-croyants à Corinthe.</w:t>
      </w:r>
    </w:p>
    <w:p>
      <w:pPr/>
      <w:r>
        <w:rPr>
          <w:lang w:val="fr_FR" w:bidi="fr_FR"/>
        </w:rPr>
      </w:r>
      <w:r>
        <w:rPr>
          <w:b/>
          <w:lang w:val="fr_FR" w:bidi="fr_FR"/>
        </w:rPr>
        <w:t>Dans la troisième partie :</w:t>
      </w:r>
      <w:r>
        <w:rPr>
          <w:lang w:val="fr_FR" w:bidi="fr_FR"/>
        </w:rPr>
        <w:t xml:space="preserve"> Paul explique comment le parler en langues et la prophétie affectent à la fois les croyants et les non-croyants. Le parler en langues peut désorienter une personne et éloigner les non-croyants de Dieu. Mais si un non-croyant entend le message de Dieu, par la prophétie, ce non-croyant connaîtra la vérité de Dieu et comprendra que Dieu connaît toutes les pensées et actions de cette personne. Cela convaincra un non-croyant de déclarer que Dieu est vraiment avec lui.</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Ésaïe</w:t>
      </w:r>
    </w:p>
    <w:p>
      <w:pPr>
        <w:pStyle w:val="ListBullet"/>
        <w:spacing w:line="240" w:lineRule="auto"/>
        <w:ind w:left="720"/>
      </w:pPr>
      <w:r>
        <w:rPr>
          <w:lang w:val="fr_FR" w:bidi="fr_FR"/>
        </w:rPr>
      </w:r>
      <w:r>
        <w:rPr>
          <w:lang w:val="fr_FR" w:bidi="fr_FR"/>
        </w:rPr>
        <w:t>Le peuple d'Israël</w:t>
      </w:r>
    </w:p>
    <w:p>
      <w:pPr>
        <w:pStyle w:val="ListBullet"/>
        <w:spacing w:line="240" w:lineRule="auto"/>
        <w:ind w:left="720"/>
      </w:pPr>
      <w:r>
        <w:rPr>
          <w:lang w:val="fr_FR" w:bidi="fr_FR"/>
        </w:rPr>
      </w:r>
      <w:r>
        <w:rPr>
          <w:lang w:val="fr_FR" w:bidi="fr_FR"/>
        </w:rPr>
        <w:t>Personnes venant de pays étrangers</w:t>
      </w:r>
    </w:p>
    <w:p>
      <w:pPr>
        <w:pStyle w:val="ListBullet"/>
        <w:spacing w:line="240" w:lineRule="auto"/>
        <w:ind w:left="720"/>
      </w:pPr>
      <w:r>
        <w:rPr>
          <w:lang w:val="fr_FR" w:bidi="fr_FR"/>
        </w:rPr>
      </w:r>
      <w:r>
        <w:rPr>
          <w:lang w:val="fr_FR" w:bidi="fr_FR"/>
        </w:rPr>
        <w:t>Les non-croyants et les personnes extérieures qui pourraient venir à un rassemblement de l'Église</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Paul répond à une situation dans laquelle les croyants de Corinthe ne comprenaient pas comment utiliser leurs dons spirituels, surtout celui du parler en langues. Paul utilise sa lettre pour corriger ce comportement. Paul donne aux croyants des instructions précises et cite les Écritures pour aider à clarifier son message. Paul demande aux croyants d'imaginer des situations afin qu'ils puissent comprendre ce qu'il leur demande de faire. Paul enseigne aux croyants à utiliser leurs dons, surtout pour le bien d'autrui, notamment lors des rassemblements publics. Les croyants doivent être conscients de la façon dont leurs actions affectent à la fois les croyants et les non-croyants.</w:t>
      </w:r>
    </w:p>
    <w:p>
      <w:pPr/>
      <w:r>
        <w:rPr>
          <w:lang w:val="fr_FR" w:bidi="fr_FR"/>
        </w:rPr>
      </w:r>
      <w:r>
        <w:rPr>
          <w:lang w:val="fr_FR" w:bidi="fr_FR"/>
        </w:rPr>
        <w:t>Dans la première partie du passage, Paul veut corriger la façon dont les croyants pensent. Paul donne des instructions claires, mais il le fait avec amour et amitié quand il appelle les croyants frères et sœurs. Paul exhorte les croyants à cesser de penser comme des enfants. Les enfants ne pensent souvent qu'à ce qui semble amusant ou excitant et ne considèrent pas l'effet de leurs actions. De la même manière, les croyants de Corinthe se concentraient trop sur les dons spirituels qui, selon eux, les faisaient paraître bons, comme le parler en langues, sans penser à la façon dont ces dons pouvaient affecter les autres. Paul dit aux croyants d'être sages et réfléchis, surtout lorsqu'ils utilisent leurs dons spirituels en public. Paul établit ensuite un contraste. Paul dit que les croyants doivent être des « nourrissons pour ce qui est du mal ». Paul signifie par là que les croyants doivent rester innocents et éviter les pensées et les actions mauvaises ou nuisibles, tout comme les bébés sont innocents ou ne connaissent pas le mal. Paul utilise deux mots différents pour les enfants et les bébés. Le terme « enfants » désigne les jeunes enfants qui sont assez grands pour que l'on puisse les éduquer ou les discipliner. Paul utilise le mot enfants pour décrire quelqu'un qui manque encore de maturité dans sa façon de penser ou de comprendre les choses. Les nourrissons ou les bébés font référence aux nouveau-nés ou aux tout-petits, qui sont encore sans défense ou innocents. Les nourrissons ou les bébés sont encore trop jeunes pour comprendre les choses. Paul utilise le mot nourrisson pour montrer que les croyants doivent être innocents et libres de la connaissance ou de l'expérience du mal.</w:t>
      </w:r>
    </w:p>
    <w:p>
      <w:pPr/>
      <w:r>
        <w:rPr>
          <w:lang w:val="fr_FR" w:bidi="fr_FR"/>
        </w:rPr>
      </w:r>
      <w:r>
        <w:rPr>
          <w:lang w:val="fr_FR" w:bidi="fr_FR"/>
        </w:rPr>
        <w:t>Arrêtez-vous ici et discutez de cette question en groupe : Décrivez quelqu'un qui est mature dans sa pensée et quelqu'un qui se comporte comme un enfant. Quelles expressions ou quels mots avez-vous dans votre culture pour décrire quelqu'un qui est « mature » dans sa pensée ? Parlez des mots ou des expressions qui montrent que quelqu'un n'est pas sage ou se comporte comme un enfant. Mettez cet audio en pause ici.</w:t>
      </w:r>
    </w:p>
    <w:p>
      <w:pPr/>
      <w:r>
        <w:rPr>
          <w:lang w:val="fr_FR" w:bidi="fr_FR"/>
        </w:rPr>
      </w:r>
      <w:r>
        <w:rPr>
          <w:lang w:val="fr_FR" w:bidi="fr_FR"/>
        </w:rPr>
        <w:t>Dans la deuxième partie du passage, Paul cite le prophète Ésaïe. Quand Paul dit : « Dans la loi, il est écrit », il fait référence à l'ensemble des Écritures juives ou à tous les livres de l'Ancien Testament. Paul parle d'un moment où Dieu a utilisé des gens de nations étrangères qui parlaient des langues étrangères pour avertir le peuple d'Israël que Dieu jugerait les Israélites. À l'époque d'Ésaïe, le peuple d'Israël ignorait les messages de Dieu ; Dieu a donc permis aux nations étrangères d'envahir le peuple d'Israël. C'était un signe que Dieu punissait ou jugait le peuple d'Israël pour lui avoir désobéi. Même alors, les Israélites n'écoutaient pas le Seigneur Dieu. Paul dit que les étrangers parleront avec leurs lèvres, ou avec leurs bouches, leurs propres langues venant de leurs propres pays. Il ne dit pas que ces étrangers ont le don du parler en langues. Paul dit que tout comme les Israélites ne pouvaient pas comprendre ces étrangers, les gens ne peuvent pas non plus comprendre quand les croyants parlent en langues.</w:t>
      </w:r>
    </w:p>
    <w:p>
      <w:pPr/>
      <w:r>
        <w:rPr>
          <w:lang w:val="fr_FR" w:bidi="fr_FR"/>
        </w:rPr>
      </w:r>
      <w:r>
        <w:rPr>
          <w:lang w:val="fr_FR" w:bidi="fr_FR"/>
        </w:rPr>
        <w:t>Arrêtez-vous ici et discutez de la question suivante en groupe : Quelles histoires ou dictons avez-vous dans votre culture qui avertissent les gens de ce qui leur arrivera s'ils désobéissent à Dieu ou à leurs dirigeants ? Mettez cet audio en pause ici.</w:t>
      </w:r>
    </w:p>
    <w:p>
      <w:pPr/>
      <w:r>
        <w:rPr>
          <w:lang w:val="fr_FR" w:bidi="fr_FR"/>
        </w:rPr>
      </w:r>
      <w:r>
        <w:rPr>
          <w:lang w:val="fr_FR" w:bidi="fr_FR"/>
        </w:rPr>
        <w:t>Paul utilise cette citation tirée d'Ésaïe pour aider les croyants à réaliser que quand les gens parlent en langues, et que les autres ne peuvent pas comprendre les paroles, c'est comme un signe négatif qui fait que les autres se sentent loin de Dieu et confus, tout comme les Israélites se sentaient loin de Dieu dans le passé. C'est le contraire de la prophétie, qui donne aux gens le sentiment que Dieu est proche et que Dieu leur parle directement. Ainsi, quand les croyants parlent en langues et n'expliquent pas ce qu'ils veulent dire, ils amènent accidentellement les autres à se sentir jugés et séparés de Dieu au lieu de se sentir plus proches de Dieu et les uns des autres.</w:t>
      </w:r>
    </w:p>
    <w:p>
      <w:pPr/>
      <w:r>
        <w:rPr>
          <w:lang w:val="fr_FR" w:bidi="fr_FR"/>
        </w:rPr>
      </w:r>
      <w:r>
        <w:rPr>
          <w:lang w:val="fr_FR" w:bidi="fr_FR"/>
        </w:rPr>
        <w:t>Ensuite, Paul fait une déclaration qui peut sembler déroutante au premier abord. Paul dit que le parler en langues est un signe pour les non-croyants, et non pour les croyants. Un signe est quelque chose d'inhabituel qui se produit pour une raison particulière. Les signes aident les gens à croire en Dieu. Le parler en langues peut être un signe pour les non-croyants car il semble inhabituel et surnaturel. Le parler en langues peut montrer la puissance de Dieu et peut attirer l'attention d'un non-croyant. Cependant, Paul poursuivra en montrant que bien que le parler en langues puisse être un signe, il n'est pas toujours un signe positif.</w:t>
      </w:r>
    </w:p>
    <w:p>
      <w:pPr/>
      <w:r>
        <w:rPr>
          <w:lang w:val="fr_FR" w:bidi="fr_FR"/>
        </w:rPr>
      </w:r>
      <w:r>
        <w:rPr>
          <w:lang w:val="fr_FR" w:bidi="fr_FR"/>
        </w:rPr>
        <w:t>Il peut sembler déroutant quand Paul dit que la prophétie est un signe pour les croyants et non pour les non-croyants. Quand les croyants utilisent le don de prophétie, ils parlent d'une manière que tout le monde peut comprendre. La prophétie est destinée à aider ceux qui croient déjà en Dieu à croître dans leur foi. La prophétie montre aux croyants ce que Dieu veut dire, et ces paroles les encouragent et les aident à corriger leurs pensées et leurs comportements. Les croyants comprennent la prophétie et en bénéficient parce qu'ils ont déjà une relation avec Dieu ; ainsi quand ils entendent une prophétie, ils entendent les messages de Dieu. Les non-croyants pourraient ne pas comprendre la prophétie de la même manière parce qu'ils n'ont pas encore une relation personnelle avec Dieu. Mais encore une fois, Paul continuera en montrant comment la prophétie profite aussi aux non-croyants.</w:t>
      </w:r>
    </w:p>
    <w:p>
      <w:pPr/>
      <w:r>
        <w:rPr>
          <w:lang w:val="fr_FR" w:bidi="fr_FR"/>
        </w:rPr>
      </w:r>
      <w:r>
        <w:rPr>
          <w:lang w:val="fr_FR" w:bidi="fr_FR"/>
        </w:rPr>
        <w:t>Paul demande à son public d'imaginer une situation dans laquelle les non-croyants ou les personnes extérieures se joignent au rassemblement des croyants et entendent beaucoup de personnes parler en langues ou prophétiser. Paul dit ces choses pour montrer comment la prophétie est un don plus précieux dans le cadre public. Si les non-croyants ou les personnes extérieures entendent « tout le monde parler en langues », sans explication, cela les amènera à penser que les croyants n'ont pas le contrôle sur eux-mêmes. Paul ne veut pas dire que toutes les personnes présentes au rassemblement parlent en langues ; il veut dire que beaucoup de personnes qui peuvent aussi parler les unes par-dessus les autres font que le rassemblement paraît chaotique et déroutant pour un non-croyant ou une personne extérieure. Paul pose aux croyants une question à laquelle il n'attend pas de réponse. Paul demande, dans cette situation imaginaire : « Les non-croyants et les gens du dehors ne penseraient-ils pas que vous êtes fous ou que vous n'avez pas le contrôle sur vous-mêmes ? » Le ton de Paul ici est urgent. Paul ne veut pas que les non-croyants et les personnes extérieures fuient Dieu parce que ce qu'ils voient ou entendent est étrange et déroutant. Paul veut plutôt que les non-croyants et ceux du dehors trouvent la foi en Dieu.</w:t>
      </w:r>
    </w:p>
    <w:p>
      <w:pPr/>
      <w:r>
        <w:rPr>
          <w:lang w:val="fr_FR" w:bidi="fr_FR"/>
        </w:rPr>
      </w:r>
      <w:r>
        <w:rPr>
          <w:lang w:val="fr_FR" w:bidi="fr_FR"/>
        </w:rPr>
        <w:t>Paul demande à son public d'imaginer une situation différente où un non-croyant ou une personne extérieure se joint à un rassemblement « pendant que tout le monde prophétise ». Paul utilise des mots différents pour le non-croyant et la personne du dehors. Un membre de l'extérieur fait probablement référence à une personne qui est croyante, mais n'est pas capable de comprendre ou d'expliquer la signification du parler en langues. Un non-croyant est une personne qui ne suit pas Jésus. Paul pensait probablement aux personnes de Corinthe qui adoraient d'autres dieux ou n'avaient pas de religion du tout.</w:t>
      </w:r>
    </w:p>
    <w:p>
      <w:pPr/>
      <w:r>
        <w:rPr>
          <w:lang w:val="fr_FR" w:bidi="fr_FR"/>
        </w:rPr>
      </w:r>
      <w:r>
        <w:rPr>
          <w:lang w:val="fr_FR" w:bidi="fr_FR"/>
        </w:rPr>
        <w:t>Arrêtez-vous ici et discutez des questions suivantes en groupe : Comment traduirez-vous la différence entre « non-croyant » et « personne extérieure » dans votre propre langue ? Comment les gens dans votre culture décrivent-ils quelqu'un qui ne suit aucune foi ni religion et quelqu'un qui fait partie du groupe, mais ne comprend pas pleinement ou ne participe pas à tout ? Mettez cet audio en pause ici.</w:t>
      </w:r>
    </w:p>
    <w:p>
      <w:pPr/>
      <w:r>
        <w:rPr>
          <w:lang w:val="fr_FR" w:bidi="fr_FR"/>
        </w:rPr>
      </w:r>
      <w:r>
        <w:rPr>
          <w:lang w:val="fr_FR" w:bidi="fr_FR"/>
        </w:rPr>
        <w:t>Peut-être que toutes les personnes présentes à l'assemblée de l'Église ne prophétisent pas, mais beaucoup pourraient transmettre des messages de Dieu. Un non-croyant ou une personne extérieure peut venir à ce rassemblement, entendre une prophétie et prendre conscience de ses propres fautes, ou être convaincu de péché. Cela amènera un non-croyant à reconnaître que Dieu est réel et qu'il doit changer sa façon de penser et d'agir. La prophétie révèle la vérité dans le cœur du non-croyant ; ainsi, la prophétie juge le non-croyant. Parce que le non-croyant ou l'étranger connaîtra la vérité de Dieu et comprendra que Dieu connaît toutes ses pensées et ses actions, il ou elle éprouvera du regret pour son péché ou ses mauvaises actions et demandera à Dieu de lui pardonner. Ensuite, les non-croyants ou les personnes extérieures s'agenouilleront le visage contre terre en signe de respect et pour adorer Dieu. Le non-croyant ou la personne extérieure reconnaîtra que Dieu est vraiment présent auprès des croyants.</w:t>
      </w:r>
    </w:p>
    <w:p>
      <w:pPr/>
      <w:r>
        <w:rPr>
          <w:lang w:val="fr_FR" w:bidi="fr_FR"/>
        </w:rPr>
      </w:r>
      <w:r>
        <w:rPr>
          <w:lang w:val="fr_FR" w:bidi="fr_FR"/>
        </w:rPr>
        <w:t>Paul veut que les croyants de Corinthe soient conscients de la façon dont ils s'influencent les uns les autres quand ils se rassemblent. Paul veut aussi que les croyants considèrent l'effet de leur comportement sur les non-croyants ou ceux du dehors, ces personnes ordinaires qui n'ont pas entendu le message ou la bonne nouvelle de Jésus. Ni les croyants ni les non-croyants ne bénéficieront du parler en langues sans explication. Le parler en langues sans explication peut faire que les croyants et les non-croyants se sentent plus éloignés de Dieu. La prophétie, cependant, édifie, encourage et révèle la vérité de Dieu à la fois aux croyants et aux non-croyants. Quand les croyants de Corinthe se rassemblent, les croyants doivent toujours se concentrer sur le fait de s'aider les uns les autres à grandir dans leur foi.</w:t>
      </w:r>
    </w:p>
    <w:p>
      <w:pPr/>
      <w:r>
        <w:rPr>
          <w:lang w:val="fr_FR" w:bidi="fr_FR"/>
        </w:rPr>
      </w:r>
      <w:r>
        <w:rPr>
          <w:lang w:val="fr_FR" w:bidi="fr_FR"/>
        </w:rPr>
        <w:t>Maintenant, le groupe devrait créer un tableau d'histoire, ou utiliser des objets pour visualiser le passage et l'action qui s'y déroule. Pendant que vous faites cela, vous pourriez utiliser des dessins, des objets ou même des personnes pour représenter les personnages. Imaginez Paul parlant aux croyants de Corinthe et les encourageant à arrêter d'agir comme des enfants et à faire preuve de réflexion dans l'utilisation de leurs dons. Commencez peut-être par agir de manière immature comme des enfants, puis suivez les instructions de Paul et commencez à agir comme des adultes matures. Ensuite, imaginez un rassemblement d'église où les gens parlent en langues et les non-croyants entrent, confus et ne sachant pas ce qui se passe. Maintenant, imaginez un rassemblement différent où les gens prophétisent et ces mêmes non-croyants entendent la vérité et croient en Dieu.</w:t>
      </w:r>
      <w:r>
        <w:rPr>
          <w:lang w:val="fr_FR" w:bidi="fr_FR"/>
        </w:rPr>
      </w:r>
    </w:p>
    <w:p>
      <w:pPr>
        <w:pStyle w:val="Heading3"/>
      </w:pPr>
      <w:r>
        <w:rPr>
          <w:lang w:val="fr_FR" w:bidi="fr_FR"/>
        </w:rPr>
        <w:t>Intégration du Texte</w:t>
      </w:r>
    </w:p>
    <w:p>
      <w:pPr/>
      <w:r>
        <w:rPr>
          <w:lang w:val="fr_FR" w:bidi="fr_FR"/>
        </w:rPr>
      </w:r>
      <w:r>
        <w:rPr>
          <w:lang w:val="fr_FR" w:bidi="fr_FR"/>
        </w:rPr>
        <w:t>Écoutez une version audio du passage de 1 Corinthiens 14.20–25 dans la version la plus facile à comprendre.</w:t>
      </w:r>
    </w:p>
    <w:p>
      <w:pPr/>
      <w:r>
        <w:rPr>
          <w:lang w:val="fr_FR" w:bidi="fr_FR"/>
        </w:rPr>
      </w:r>
      <w:r>
        <w:rPr>
          <w:lang w:val="fr_FR" w:bidi="fr_FR"/>
        </w:rPr>
        <w:t>Dans cette étape, le groupe fera la mise en scène du passage.</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Ésaïe</w:t>
      </w:r>
    </w:p>
    <w:p>
      <w:pPr>
        <w:pStyle w:val="ListBullet"/>
        <w:spacing w:line="240" w:lineRule="auto"/>
        <w:ind w:left="720"/>
      </w:pPr>
      <w:r>
        <w:rPr>
          <w:lang w:val="fr_FR" w:bidi="fr_FR"/>
        </w:rPr>
      </w:r>
      <w:r>
        <w:rPr>
          <w:lang w:val="fr_FR" w:bidi="fr_FR"/>
        </w:rPr>
        <w:t>Le peuple d'Israël</w:t>
      </w:r>
    </w:p>
    <w:p>
      <w:pPr>
        <w:pStyle w:val="ListBullet"/>
        <w:spacing w:line="240" w:lineRule="auto"/>
        <w:ind w:left="720"/>
      </w:pPr>
      <w:r>
        <w:rPr>
          <w:lang w:val="fr_FR" w:bidi="fr_FR"/>
        </w:rPr>
      </w:r>
      <w:r>
        <w:rPr>
          <w:lang w:val="fr_FR" w:bidi="fr_FR"/>
        </w:rPr>
        <w:t>Personnes venant de pays étrangers</w:t>
      </w:r>
    </w:p>
    <w:p>
      <w:pPr>
        <w:pStyle w:val="ListBullet"/>
        <w:spacing w:line="240" w:lineRule="auto"/>
        <w:ind w:left="720"/>
      </w:pPr>
      <w:r>
        <w:rPr>
          <w:lang w:val="fr_FR" w:bidi="fr_FR"/>
        </w:rPr>
      </w:r>
      <w:r>
        <w:rPr>
          <w:lang w:val="fr_FR" w:bidi="fr_FR"/>
        </w:rPr>
        <w:t>Les non-croyants et les personnes extérieures qui pourraient venir à un rassemblement de l'Église</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Faites deux fois la mise en scène du passage en groupe. Vous devriez le faire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omettre de mettre en scène les parties difficiles ou importantes du passage. Aidez-vous les uns les autres à vous souvenir de chaque partie du passage.</w:t>
      </w:r>
    </w:p>
    <w:p>
      <w:pPr/>
      <w:r>
        <w:rPr>
          <w:lang w:val="fr_FR" w:bidi="fr_FR"/>
        </w:rPr>
      </w:r>
      <w:r>
        <w:rPr>
          <w:lang w:val="fr_FR" w:bidi="fr_FR"/>
        </w:rPr>
        <w:t>Mettez cet audio en pause ici et mettez en scène le passage.</w:t>
      </w:r>
    </w:p>
    <w:p>
      <w:pPr/>
      <w:r>
        <w:rPr>
          <w:lang w:val="fr_FR" w:bidi="fr_FR"/>
        </w:rPr>
      </w:r>
      <w:r>
        <w:rPr>
          <w:lang w:val="fr_FR" w:bidi="fr_FR"/>
        </w:rPr>
        <w:t>Le groupe devrait mettre en scène ce passage une deuxième fois. À certains moments de la mise en scène, arrêtez-vous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mettez en scène le passage une deuxième fois.</w:t>
      </w:r>
    </w:p>
    <w:p>
      <w:pPr/>
      <w:r>
        <w:rPr>
          <w:lang w:val="fr_FR" w:bidi="fr_FR"/>
        </w:rPr>
      </w:r>
      <w:r>
        <w:rPr>
          <w:lang w:val="fr_FR" w:bidi="fr_FR"/>
        </w:rPr>
        <w:t>Voici un exemple de scène et de réponses possibles.</w:t>
      </w:r>
    </w:p>
    <w:p>
      <w:pPr/>
      <w:r>
        <w:rPr>
          <w:lang w:val="fr_FR" w:bidi="fr_FR"/>
        </w:rPr>
      </w:r>
      <w:r>
        <w:rPr>
          <w:lang w:val="fr_FR" w:bidi="fr_FR"/>
        </w:rPr>
        <w:t>Paul dit : « Frères et sœurs, arrêtez de penser comme des enfants. Soyez innocents quand il s'agit du mal, mais faites preuve de maturité dans votre façon de comprendre.</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donner des réponses comme :</w:t>
      </w:r>
    </w:p>
    <w:p>
      <w:pPr>
        <w:pStyle w:val="ListBullet"/>
        <w:spacing w:line="240" w:lineRule="auto"/>
        <w:ind w:left="720"/>
      </w:pPr>
      <w:r>
        <w:rPr>
          <w:lang w:val="fr_FR" w:bidi="fr_FR"/>
        </w:rPr>
      </w:r>
      <w:r>
        <w:rPr>
          <w:lang w:val="fr_FR" w:bidi="fr_FR"/>
        </w:rPr>
        <w:t>Demandez aux personnes qui jouent le rôle des croyants : « Que ressentez-vous ou que pensez-vous ? » Les gens pourraient répondre des choses comme :</w:t>
      </w:r>
    </w:p>
    <w:p>
      <w:pPr>
        <w:pStyle w:val="ListBullet"/>
        <w:spacing w:line="240" w:lineRule="auto"/>
        <w:ind w:left="720"/>
      </w:pPr>
      <w:r>
        <w:rPr>
          <w:lang w:val="fr_FR" w:bidi="fr_FR"/>
        </w:rPr>
      </w:r>
      <w:r>
        <w:rPr>
          <w:lang w:val="fr_FR" w:bidi="fr_FR"/>
        </w:rPr>
        <w:t>Continuez la scène.</w:t>
      </w:r>
    </w:p>
    <w:p>
      <w:pPr/>
      <w:r>
        <w:rPr>
          <w:lang w:val="fr_FR" w:bidi="fr_FR"/>
        </w:rPr>
      </w:r>
      <w:r>
        <w:rPr>
          <w:lang w:val="fr_FR" w:bidi="fr_FR"/>
        </w:rPr>
        <w:t>Paul dit : « Dans la Loi, il est écrit : 'C'est par des hommes d'une autre langue et par des lèvres d'étrangers que je parlerai à ce peuple, et même ainsi, ils ne m'écouteront pas, dit le Seigneur.'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donner des réponses comme :</w:t>
      </w:r>
    </w:p>
    <w:p>
      <w:pPr>
        <w:pStyle w:val="ListBullet"/>
        <w:spacing w:line="240" w:lineRule="auto"/>
        <w:ind w:left="720"/>
      </w:pPr>
      <w:r>
        <w:rPr>
          <w:lang w:val="fr_FR" w:bidi="fr_FR"/>
        </w:rPr>
      </w:r>
      <w:r>
        <w:rPr>
          <w:lang w:val="fr_FR" w:bidi="fr_FR"/>
        </w:rPr>
        <w:t>Continuez la scène.</w:t>
      </w:r>
    </w:p>
    <w:p>
      <w:pPr/>
      <w:r>
        <w:rPr>
          <w:lang w:val="fr_FR" w:bidi="fr_FR"/>
        </w:rPr>
      </w:r>
      <w:r>
        <w:rPr>
          <w:lang w:val="fr_FR" w:bidi="fr_FR"/>
        </w:rPr>
        <w:t>Paul dit : « Les langues, donc, sont un signe non pour les croyants, mais pour les non-croyants ; la prophétie, cependant, n'est pas pour les non-croyants, mais pour les croyants.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donner des réponses comme :</w:t>
      </w:r>
    </w:p>
    <w:p>
      <w:pPr>
        <w:pStyle w:val="ListBullet"/>
        <w:spacing w:line="240" w:lineRule="auto"/>
        <w:ind w:left="720"/>
      </w:pPr>
      <w:r>
        <w:rPr>
          <w:lang w:val="fr_FR" w:bidi="fr_FR"/>
        </w:rPr>
      </w:r>
      <w:r>
        <w:rPr>
          <w:lang w:val="fr_FR" w:bidi="fr_FR"/>
        </w:rPr>
        <w:t>Demandez maintenant à la personne qui joue le rôle d'un croyant : « Que ressens-tu ou que penses-tu ? » La personne pourrait donner des réponses comme :</w:t>
      </w:r>
    </w:p>
    <w:p>
      <w:pPr>
        <w:pStyle w:val="ListBullet"/>
        <w:spacing w:line="240" w:lineRule="auto"/>
        <w:ind w:left="720"/>
      </w:pPr>
      <w:r>
        <w:rPr>
          <w:lang w:val="fr_FR" w:bidi="fr_FR"/>
        </w:rPr>
      </w:r>
      <w:r>
        <w:rPr>
          <w:lang w:val="fr_FR" w:bidi="fr_FR"/>
        </w:rPr>
        <w:t>Continuez la scène.</w:t>
      </w:r>
    </w:p>
    <w:p>
      <w:pPr/>
      <w:r>
        <w:rPr>
          <w:lang w:val="fr_FR" w:bidi="fr_FR"/>
        </w:rPr>
      </w:r>
      <w:r>
        <w:rPr>
          <w:lang w:val="fr_FR" w:bidi="fr_FR"/>
        </w:rPr>
        <w:t>Paul demande : « Ainsi, si toute l'Église se rassemble et que tout le monde parle en langues, et que des personnes extérieures ou des non-croyants entrent, ces personnes extérieures ou ces non-croyants ne diront-ils pas que vous êtes fous ?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donner des réponses comme :</w:t>
      </w:r>
    </w:p>
    <w:p>
      <w:pPr>
        <w:pStyle w:val="ListBullet"/>
        <w:spacing w:line="240" w:lineRule="auto"/>
        <w:ind w:left="720"/>
      </w:pPr>
      <w:r>
        <w:rPr>
          <w:lang w:val="fr_FR" w:bidi="fr_FR"/>
        </w:rPr>
      </w:r>
      <w:r>
        <w:rPr>
          <w:lang w:val="fr_FR" w:bidi="fr_FR"/>
        </w:rPr>
        <w:t>Demandez maintenant à la personne qui joue le rôle d'un croyant : « Que ressentez-vous ou que pensez-vous ? » La personne pourrait donner des réponses comme :</w:t>
      </w:r>
    </w:p>
    <w:p>
      <w:pPr>
        <w:pStyle w:val="ListBullet"/>
        <w:spacing w:line="240" w:lineRule="auto"/>
        <w:ind w:left="720"/>
      </w:pPr>
      <w:r>
        <w:rPr>
          <w:lang w:val="fr_FR" w:bidi="fr_FR"/>
        </w:rPr>
      </w:r>
      <w:r>
        <w:rPr>
          <w:lang w:val="fr_FR" w:bidi="fr_FR"/>
        </w:rPr>
        <w:t>Maintenant, demandez à la personne qui joue le rôle d'un non-croyant : « Que ressentez-vous ou que pensez-vous quand vous entrez dans un rassemblement où tout le monde parle en langues ? » La personne pourrait donner des réponses comme :</w:t>
      </w:r>
    </w:p>
    <w:p>
      <w:pPr>
        <w:pStyle w:val="ListBullet"/>
        <w:spacing w:line="240" w:lineRule="auto"/>
        <w:ind w:left="720"/>
      </w:pPr>
      <w:r>
        <w:rPr>
          <w:lang w:val="fr_FR" w:bidi="fr_FR"/>
        </w:rPr>
      </w:r>
      <w:r>
        <w:rPr>
          <w:lang w:val="fr_FR" w:bidi="fr_FR"/>
        </w:rPr>
        <w:t>Continuez la scène.</w:t>
      </w:r>
    </w:p>
    <w:p>
      <w:pPr/>
      <w:r>
        <w:rPr>
          <w:lang w:val="fr_FR" w:bidi="fr_FR"/>
        </w:rPr>
      </w:r>
      <w:r>
        <w:rPr>
          <w:lang w:val="fr_FR" w:bidi="fr_FR"/>
        </w:rPr>
        <w:t>Paul dit : « Mais si plusieurs prophétisent, et qu'il survient quelque non-croyant ou quelque non-initié, il est convaincu par tous, il est jugé par tous. » Au fur et à mesure que les secrets du cœur de cette personne seront découverts, elle se prosternera et adorera Dieu en s'exclamant : « Dieu est vraiment parmi vous ! »</w:t>
      </w:r>
    </w:p>
    <w:p>
      <w:pPr>
        <w:pStyle w:val="ListBullet"/>
        <w:spacing w:line="240" w:lineRule="auto"/>
        <w:ind w:left="720"/>
      </w:pPr>
      <w:r>
        <w:rPr>
          <w:lang w:val="fr_FR" w:bidi="fr_FR"/>
        </w:rPr>
      </w:r>
      <w:r>
        <w:rPr>
          <w:lang w:val="fr_FR" w:bidi="fr_FR"/>
        </w:rPr>
        <w:t>Arrêtez la scène.</w:t>
      </w:r>
    </w:p>
    <w:p>
      <w:pPr>
        <w:pStyle w:val="ListBullet"/>
        <w:spacing w:line="240" w:lineRule="auto"/>
        <w:ind w:left="720"/>
      </w:pPr>
      <w:r>
        <w:rPr>
          <w:lang w:val="fr_FR" w:bidi="fr_FR"/>
        </w:rPr>
      </w:r>
      <w:r>
        <w:rPr>
          <w:lang w:val="fr_FR" w:bidi="fr_FR"/>
        </w:rPr>
        <w:t>Demande à la personne qui joue le rôle d'un croyant : « Que ressens-tu ou que penses-tu ? » La personne pourrait donner des réponses comme :</w:t>
      </w:r>
    </w:p>
    <w:p>
      <w:pPr>
        <w:pStyle w:val="ListBullet"/>
        <w:spacing w:line="240" w:lineRule="auto"/>
        <w:ind w:left="720"/>
      </w:pPr>
      <w:r>
        <w:rPr>
          <w:lang w:val="fr_FR" w:bidi="fr_FR"/>
        </w:rPr>
      </w:r>
      <w:r>
        <w:rPr>
          <w:lang w:val="fr_FR" w:bidi="fr_FR"/>
        </w:rPr>
        <w:t>Maintenant, demandez à la personne qui joue le rôle d'un non-croyant : « Que ressens-tu ou que penses-tu quand tu entends une prophétie ? » La personne pourrait donner des réponses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du passage de 1 Corinthiens 14.20–25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aux croyants d'arrêter de penser comme </w:t>
      </w:r>
      <w:r>
        <w:rPr>
          <w:b/>
          <w:lang w:val="fr_FR" w:bidi="fr_FR"/>
        </w:rPr>
        <w:t>des enfants</w:t>
      </w:r>
      <w:r>
        <w:rPr>
          <w:lang w:val="fr_FR" w:bidi="fr_FR"/>
        </w:rPr>
        <w:t xml:space="preserve">, mais d'être des </w:t>
      </w:r>
      <w:r>
        <w:rPr>
          <w:b/>
          <w:lang w:val="fr_FR" w:bidi="fr_FR"/>
        </w:rPr>
        <w:t>nourrissons</w:t>
      </w:r>
      <w:r>
        <w:rPr>
          <w:lang w:val="fr_FR" w:bidi="fr_FR"/>
        </w:rPr>
        <w:t xml:space="preserve"> pour ce qui est du mal. Les mots grecs pour enfants et nourrissons sont différents dans ce passage. Les nourrissons se réfèrent aux bébés plutôt qu'aux enfants qui ont une certaine compréhension des choses. Les bébés sont complètement innocents et n'ont encore aucune compréhension. </w:t>
      </w:r>
      <w:r>
        <w:rPr>
          <w:b/>
          <w:lang w:val="fr_FR" w:bidi="fr_FR"/>
        </w:rPr>
        <w:t>Le mal</w:t>
      </w:r>
      <w:r>
        <w:rPr>
          <w:lang w:val="fr_FR" w:bidi="fr_FR"/>
        </w:rPr>
        <w:t xml:space="preserve"> consiste à faire volontairement de mauvaises choses qui blessent d'autres personnes. Quand les gens cessent d'obéir à Dieu, ils commencent à faire le mal.</w:t>
      </w:r>
    </w:p>
    <w:p>
      <w:pPr/>
      <w:r>
        <w:rPr>
          <w:lang w:val="fr_FR" w:bidi="fr_FR"/>
        </w:rPr>
      </w:r>
      <w:r>
        <w:rPr>
          <w:lang w:val="fr_FR" w:bidi="fr_FR"/>
        </w:rPr>
        <w:t xml:space="preserve">Arrêtez-vous ici et discutez des mots ou des expressions que vous allez utiliser pour </w:t>
      </w:r>
      <w:r>
        <w:rPr>
          <w:b/>
          <w:lang w:val="fr_FR" w:bidi="fr_FR"/>
        </w:rPr>
        <w:t>enfants</w:t>
      </w:r>
      <w:r>
        <w:rPr>
          <w:lang w:val="fr_FR" w:bidi="fr_FR"/>
        </w:rPr>
        <w:t xml:space="preserve"> et </w:t>
      </w:r>
      <w:r>
        <w:rPr>
          <w:b/>
          <w:lang w:val="fr_FR" w:bidi="fr_FR"/>
        </w:rPr>
        <w:t>nourrissons</w:t>
      </w:r>
      <w:r>
        <w:rPr>
          <w:lang w:val="fr_FR" w:bidi="fr_FR"/>
        </w:rPr>
        <w:t xml:space="preserve">. Comment montrerez-vous que les enfants et les nourrissons sont différents ? Utilisez le même mot ou la même expression pour </w:t>
      </w:r>
      <w:r>
        <w:rPr>
          <w:b/>
          <w:lang w:val="fr_FR" w:bidi="fr_FR"/>
        </w:rPr>
        <w:t>mal</w:t>
      </w:r>
      <w:r>
        <w:rPr>
          <w:lang w:val="fr_FR" w:bidi="fr_FR"/>
        </w:rPr>
        <w:t xml:space="preserve"> que ceux employés dans les passages précédents. Pour plus d'informations sur le mal, consultez </w:t>
      </w:r>
      <w:r>
        <w:rPr>
          <w:lang w:val="fr_FR" w:bidi="fr_FR"/>
        </w:rPr>
        <w:t>mal</w:t>
      </w:r>
      <w:r>
        <w:rPr>
          <w:lang w:val="fr_FR" w:bidi="fr_FR"/>
        </w:rPr>
        <w:t xml:space="preserve"> dans le Glossaire maître. Mettez cet audio en pause ici.</w:t>
      </w:r>
    </w:p>
    <w:p>
      <w:pPr/>
      <w:r>
        <w:rPr>
          <w:lang w:val="fr_FR" w:bidi="fr_FR"/>
        </w:rPr>
      </w:r>
      <w:r>
        <w:rPr>
          <w:lang w:val="fr_FR" w:bidi="fr_FR"/>
        </w:rPr>
        <w:t xml:space="preserve">Paul cite le prophète Ésaïe. Paul dit : « Dans la </w:t>
      </w:r>
      <w:r>
        <w:rPr>
          <w:b/>
          <w:lang w:val="fr_FR" w:bidi="fr_FR"/>
        </w:rPr>
        <w:t>loi</w:t>
      </w:r>
      <w:r>
        <w:rPr>
          <w:lang w:val="fr_FR" w:bidi="fr_FR"/>
        </w:rPr>
        <w:t xml:space="preserve">, il est écrit. » Parfois dans la Bible, la Loi peut signifier l'ensemble des instructions que Dieu a données à Moïse pour le peuple d'Israël. Cependant, ici la Loi signifie toute l'Écriture juive, qui est la partie de la Bible que nous appelons maintenant l'Ancien Testament. Utilisez le même mot ou la même expression pour la loi que celle que vous avez utilisée dans les passages précédents. Pour plus d'informations sur le mot </w:t>
      </w:r>
      <w:r>
        <w:rPr>
          <w:lang w:val="fr_FR" w:bidi="fr_FR"/>
        </w:rPr>
        <w:t>loi</w:t>
      </w:r>
      <w:r>
        <w:rPr>
          <w:lang w:val="fr_FR" w:bidi="fr_FR"/>
        </w:rPr>
        <w:t xml:space="preserve">, consultez le glossaire principal. </w:t>
      </w:r>
    </w:p>
    <w:p>
      <w:pPr/>
      <w:r>
        <w:rPr>
          <w:lang w:val="fr_FR" w:bidi="fr_FR"/>
        </w:rPr>
      </w:r>
      <w:r>
        <w:rPr>
          <w:lang w:val="fr_FR" w:bidi="fr_FR"/>
        </w:rPr>
        <w:t xml:space="preserve">Le </w:t>
      </w:r>
      <w:r>
        <w:rPr>
          <w:b/>
          <w:lang w:val="fr_FR" w:bidi="fr_FR"/>
        </w:rPr>
        <w:t>Seigneur</w:t>
      </w:r>
      <w:r>
        <w:rPr>
          <w:lang w:val="fr_FR" w:bidi="fr_FR"/>
        </w:rPr>
        <w:t xml:space="preserve"> a dit que le peuple d'Israël n'écouterait pas le Seigneur, malgré l'avertissement d'Ésaïe. Seigneur se réfère à Dieu lui-même dans ce passage, mais la plupart des traductions utilisent le même mot pour Seigneur à la fois quand il se réfère à Jésus comme maître et quand il se réfère à Dieu le Père. Pour plus d'informations sur Seigneur, consultez le </w:t>
      </w:r>
      <w:r>
        <w:rPr>
          <w:lang w:val="fr_FR" w:bidi="fr_FR"/>
        </w:rPr>
        <w:t>glossaire</w:t>
      </w:r>
      <w:r>
        <w:rPr>
          <w:lang w:val="fr_FR" w:bidi="fr_FR"/>
        </w:rPr>
        <w:t xml:space="preserve"> principal.</w:t>
      </w:r>
    </w:p>
    <w:p>
      <w:pPr/>
      <w:r>
        <w:rPr>
          <w:lang w:val="fr_FR" w:bidi="fr_FR"/>
        </w:rPr>
      </w:r>
      <w:r>
        <w:rPr>
          <w:lang w:val="fr_FR" w:bidi="fr_FR"/>
        </w:rPr>
        <w:t>Ésaïe a parlé des personnes aux « langues étrangères » par les lèvres d'</w:t>
      </w:r>
      <w:r>
        <w:rPr>
          <w:b/>
          <w:lang w:val="fr_FR" w:bidi="fr_FR"/>
        </w:rPr>
        <w:t>étrangers</w:t>
      </w:r>
      <w:r>
        <w:rPr>
          <w:lang w:val="fr_FR" w:bidi="fr_FR"/>
        </w:rPr>
        <w:t xml:space="preserve">. « Les lèvres des étrangers » désigne les paroles prononcées par des personnes issues d'autres pays ou cultures. Une personne est un étranger dans un pays quand elle est dans un pays qui n'est pas celui où elle est née. Utilisez le même mot ou la même expression pour étranger que celle que vous avez utilisée dans les passages précédents. Pour plus d'informations sur les étrangers, consultez le </w:t>
      </w:r>
      <w:r>
        <w:rPr>
          <w:lang w:val="fr_FR" w:bidi="fr_FR"/>
        </w:rPr>
        <w:t>glossaire</w:t>
      </w:r>
      <w:r>
        <w:rPr>
          <w:lang w:val="fr_FR" w:bidi="fr_FR"/>
        </w:rPr>
        <w:t xml:space="preserve"> principal.</w:t>
      </w:r>
    </w:p>
    <w:p>
      <w:pPr/>
      <w:r>
        <w:rPr>
          <w:lang w:val="fr_FR" w:bidi="fr_FR"/>
        </w:rPr>
      </w:r>
      <w:r>
        <w:rPr>
          <w:b/>
          <w:lang w:val="fr_FR" w:bidi="fr_FR"/>
        </w:rPr>
        <w:t>Langues étrangères</w:t>
      </w:r>
      <w:r>
        <w:rPr>
          <w:lang w:val="fr_FR" w:bidi="fr_FR"/>
        </w:rPr>
        <w:t>, ici, se réfèrent probablement aux langues différentes ou étrangères que les gens d'autres pays parlent dans leurs nations. Cela ne signifie pas le don de parler en langues.</w:t>
      </w:r>
    </w:p>
    <w:p>
      <w:pPr/>
      <w:r>
        <w:rPr>
          <w:lang w:val="fr_FR" w:bidi="fr_FR"/>
        </w:rPr>
      </w:r>
      <w:r>
        <w:rPr>
          <w:lang w:val="fr_FR" w:bidi="fr_FR"/>
        </w:rPr>
        <w:t>Arrêtez-vous ici et discutez de la façon dont vous pouvez faire comprendre que les langues étrangères signifient des langues étrangères et non le don des langues. Mettez cet audio en pause ici.</w:t>
      </w:r>
    </w:p>
    <w:p>
      <w:pPr/>
      <w:r>
        <w:rPr>
          <w:lang w:val="fr_FR" w:bidi="fr_FR"/>
        </w:rPr>
      </w:r>
      <w:r>
        <w:rPr>
          <w:lang w:val="fr_FR" w:bidi="fr_FR"/>
        </w:rPr>
        <w:t xml:space="preserve">Paul dit que le don de parler en langues est un </w:t>
      </w:r>
      <w:r>
        <w:rPr>
          <w:b/>
          <w:lang w:val="fr_FR" w:bidi="fr_FR"/>
        </w:rPr>
        <w:t>signe</w:t>
      </w:r>
      <w:r>
        <w:rPr>
          <w:lang w:val="fr_FR" w:bidi="fr_FR"/>
        </w:rPr>
        <w:t xml:space="preserve"> pour les non-croyants et non pour les croyants, et la prophétie est un signe pour les croyants, mais non pour les non-croyants. Un signe est quelque chose d'inhabituel qui se produit pour une raison particulière. Dieu peut donner un signe pour dire aux gens que ce que Dieu leur dit est vrai. Utilisez le même mot ou la même expression pour signe que celle que vous avez utiliséé dans les passages précédents. Pour plus d'informations sur signes, consultez le </w:t>
      </w:r>
      <w:r>
        <w:rPr>
          <w:lang w:val="fr_FR" w:bidi="fr_FR"/>
        </w:rPr>
        <w:t>glossaire</w:t>
      </w:r>
      <w:r>
        <w:rPr>
          <w:lang w:val="fr_FR" w:bidi="fr_FR"/>
        </w:rPr>
        <w:t xml:space="preserve"> principal.</w:t>
      </w:r>
    </w:p>
    <w:p>
      <w:pPr/>
      <w:r>
        <w:rPr>
          <w:lang w:val="fr_FR" w:bidi="fr_FR"/>
        </w:rPr>
      </w:r>
      <w:r>
        <w:rPr>
          <w:lang w:val="fr_FR" w:bidi="fr_FR"/>
        </w:rPr>
        <w:t xml:space="preserve">Paul parle des dons de parler en </w:t>
      </w:r>
      <w:r>
        <w:rPr>
          <w:b/>
          <w:lang w:val="fr_FR" w:bidi="fr_FR"/>
        </w:rPr>
        <w:t>langues</w:t>
      </w:r>
      <w:r>
        <w:rPr>
          <w:lang w:val="fr_FR" w:bidi="fr_FR"/>
        </w:rPr>
        <w:t xml:space="preserve"> et de </w:t>
      </w:r>
      <w:r>
        <w:rPr>
          <w:b/>
          <w:lang w:val="fr_FR" w:bidi="fr_FR"/>
        </w:rPr>
        <w:t>prophétie</w:t>
      </w:r>
      <w:r>
        <w:rPr>
          <w:lang w:val="fr_FR" w:bidi="fr_FR"/>
        </w:rPr>
        <w:t xml:space="preserve"> dans ce passage. Une personne qui parle « une langue » ou qui parle « en langues » désigne une personne qui possède un don spécial du Saint-Esprit. Quand les gens parlent ainsi en langue, ils ne comprennent normalement pas eux-mêmes ce qu'ils disent. Le Saint-Esprit fait parler ces personnes dans une langue qu'elles ne connaissent pas elles-mêmes. Dans cette langue inconnue, les gens louent Dieu ou expriment une vérité au sujet de Dieu. Une prophétie peut être une instruction de Dieu concernant quelque chose qui doit être fait. Il peut s'agir d'un message à propos de quelque chose qui va se produire dans le futur. Utilisez le même mot ou expression pour "parler en langues" que celle que vous avez utilisée dans les passages précédents. Pour plus d'informations sur parler en langues, veuillez consulter </w:t>
      </w:r>
      <w:r>
        <w:rPr>
          <w:lang w:val="fr_FR" w:bidi="fr_FR"/>
        </w:rPr>
        <w:t>langue(s)</w:t>
      </w:r>
      <w:r>
        <w:rPr>
          <w:lang w:val="fr_FR" w:bidi="fr_FR"/>
        </w:rPr>
        <w:t xml:space="preserve"> et </w:t>
      </w:r>
      <w:r>
        <w:rPr>
          <w:lang w:val="fr_FR" w:bidi="fr_FR"/>
        </w:rPr>
        <w:t>prophétie</w:t>
      </w:r>
      <w:r>
        <w:rPr>
          <w:lang w:val="fr_FR" w:bidi="fr_FR"/>
        </w:rPr>
        <w:t xml:space="preserve"> dans le Glossaire principal.</w:t>
      </w:r>
    </w:p>
    <w:p>
      <w:pPr/>
      <w:r>
        <w:rPr>
          <w:lang w:val="fr_FR" w:bidi="fr_FR"/>
        </w:rPr>
      </w:r>
      <w:r>
        <w:rPr>
          <w:lang w:val="fr_FR" w:bidi="fr_FR"/>
        </w:rPr>
        <w:t>Paul montre aux croyants ce qui se passerait si toute l'</w:t>
      </w:r>
      <w:r>
        <w:rPr>
          <w:b/>
          <w:lang w:val="fr_FR" w:bidi="fr_FR"/>
        </w:rPr>
        <w:t>Église</w:t>
      </w:r>
      <w:r>
        <w:rPr>
          <w:lang w:val="fr_FR" w:bidi="fr_FR"/>
        </w:rPr>
        <w:t xml:space="preserve"> se rassemblait et que beaucoup de personnes parlaient en langues ou donnaient une prophétie. Dans la Bible, le mot Église n'est jamais utilisé pour signifier un bâtiment. Au lieu de cela, le mot église signifie une communauté de personnes qui croient en Jésus. Utilisez le même mot ou la même expression pour Église que ceux que vous avez utilisés dans les passages précédents. Pour plus d'informations sur l'Église, consultez l'entrée « </w:t>
      </w:r>
      <w:r>
        <w:rPr>
          <w:lang w:val="fr_FR" w:bidi="fr_FR"/>
        </w:rPr>
        <w:t>Église</w:t>
      </w:r>
      <w:r>
        <w:rPr>
          <w:lang w:val="fr_FR" w:bidi="fr_FR"/>
        </w:rPr>
        <w:t xml:space="preserve"> » dans le Glossaire principal.</w:t>
      </w:r>
    </w:p>
    <w:p>
      <w:pPr/>
      <w:r>
        <w:rPr>
          <w:lang w:val="fr_FR" w:bidi="fr_FR"/>
        </w:rPr>
      </w:r>
      <w:r>
        <w:rPr>
          <w:lang w:val="fr_FR" w:bidi="fr_FR"/>
        </w:rPr>
        <w:t xml:space="preserve">Quand une personne entend une prophétie, elle saura que Dieu connaît les secrets de son cœur : ses pensées et ses actions que personne d'autre ne connaît. Cette personne sera </w:t>
      </w:r>
      <w:r>
        <w:rPr>
          <w:b/>
          <w:lang w:val="fr_FR" w:bidi="fr_FR"/>
        </w:rPr>
        <w:t>condamnée par tous</w:t>
      </w:r>
      <w:r>
        <w:rPr>
          <w:lang w:val="fr_FR" w:bidi="fr_FR"/>
        </w:rPr>
        <w:t xml:space="preserve">. Une personne deviendra </w:t>
      </w:r>
      <w:r>
        <w:rPr>
          <w:b/>
          <w:lang w:val="fr_FR" w:bidi="fr_FR"/>
        </w:rPr>
        <w:t>profondément consciente de son péché</w:t>
      </w:r>
      <w:r>
        <w:rPr>
          <w:lang w:val="fr_FR" w:bidi="fr_FR"/>
        </w:rPr>
        <w:t xml:space="preserve"> ou de sa faute.</w:t>
      </w:r>
    </w:p>
    <w:p>
      <w:pPr/>
      <w:r>
        <w:rPr>
          <w:lang w:val="fr_FR" w:bidi="fr_FR"/>
        </w:rPr>
      </w:r>
      <w:r>
        <w:rPr>
          <w:lang w:val="fr_FR" w:bidi="fr_FR"/>
        </w:rPr>
        <w:t xml:space="preserve">Arrêtez-vous ici et discutez de la façon dont vous allez traduire l'idée d'être « convaincu de tout » ou « profondément conscient du péché ». Le passage n'utilise pas le mot péché, mais vous pourriez utiliser ce mot ici. Pour plus d'informations sur </w:t>
      </w:r>
      <w:r>
        <w:rPr>
          <w:lang w:val="fr_FR" w:bidi="fr_FR"/>
        </w:rPr>
        <w:t>péché</w:t>
      </w:r>
      <w:r>
        <w:rPr>
          <w:lang w:val="fr_FR" w:bidi="fr_FR"/>
        </w:rPr>
        <w:t>, consultez le glossaire principal. Mettez cet audio en pause ici.</w:t>
      </w:r>
    </w:p>
    <w:p>
      <w:pPr/>
      <w:r>
        <w:rPr>
          <w:lang w:val="fr_FR" w:bidi="fr_FR"/>
        </w:rPr>
      </w:r>
      <w:r>
        <w:rPr>
          <w:lang w:val="fr_FR" w:bidi="fr_FR"/>
        </w:rPr>
        <w:t xml:space="preserve">Quand une personne </w:t>
      </w:r>
      <w:r>
        <w:rPr>
          <w:b/>
          <w:lang w:val="fr_FR" w:bidi="fr_FR"/>
        </w:rPr>
        <w:t>adore</w:t>
      </w:r>
      <w:r>
        <w:rPr>
          <w:lang w:val="fr_FR" w:bidi="fr_FR"/>
        </w:rPr>
        <w:t xml:space="preserve"> Dieu, elle l'honore. La personne rend grâce à Dieu, le loue et le respecte. Utilisez le même mot ou la même expression pour “adorer” que celle employée dans les passages précédents. Pour plus d'informations sur </w:t>
      </w:r>
      <w:r>
        <w:rPr>
          <w:lang w:val="fr_FR" w:bidi="fr_FR"/>
        </w:rPr>
        <w:t>adorer</w:t>
      </w:r>
      <w:r>
        <w:rPr>
          <w:lang w:val="fr_FR" w:bidi="fr_FR"/>
        </w:rPr>
        <w:t xml:space="preserve"> consultez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Rappelez-vous d'inclure les éléments que vous avez décidés lors des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14:26–33</w:t>
      </w:r>
      <w:r>
        <w:rPr>
          <w:lang w:val="fr_FR" w:bidi="fr_FR"/>
        </w:rPr>
      </w:r>
    </w:p>
    <w:p>
      <w:pPr>
        <w:pStyle w:val="Heading3"/>
      </w:pPr>
      <w:r>
        <w:rPr>
          <w:lang w:val="fr_FR" w:bidi="fr_FR"/>
        </w:rPr>
        <w:t>Écouter et Cœur</w:t>
      </w:r>
    </w:p>
    <w:p>
      <w:pPr/>
      <w:r>
        <w:rPr>
          <w:lang w:val="fr_FR" w:bidi="fr_FR"/>
        </w:rPr>
      </w:r>
      <w:r>
        <w:rPr>
          <w:lang w:val="fr_FR" w:bidi="fr_FR"/>
        </w:rPr>
        <w:t xml:space="preserve"> Dans cette étape, écoutez 1 Corinthiens 14:26–33 et gardez-le dans vos cœurs.</w:t>
      </w:r>
    </w:p>
    <w:p>
      <w:pPr/>
      <w:r>
        <w:rPr>
          <w:lang w:val="fr_FR" w:bidi="fr_FR"/>
        </w:rPr>
      </w:r>
      <w:r>
        <w:rPr>
          <w:lang w:val="fr_FR" w:bidi="fr_FR"/>
        </w:rPr>
        <w:t>Écoutez la version audio de 1 Corinthiens 14:26–33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14:26–33 dans la traduction la plus facile à comprendre.</w:t>
      </w:r>
    </w:p>
    <w:p>
      <w:pPr/>
      <w:r>
        <w:rPr>
          <w:lang w:val="fr_FR" w:bidi="fr_FR"/>
        </w:rPr>
      </w:r>
      <w:r>
        <w:rPr>
          <w:lang w:val="fr_FR" w:bidi="fr_FR"/>
        </w:rPr>
        <w:t>Dans les parties précédentes de la lettre de Paul, celui-ci a aidé les croyants à comprendre comment les dons des langues et de la prophétie peuvent influencer ceux qui les entendent. Paul résume maintenant ce que Paul a dit et donne des instructions spécifiques sur la façon dont les croyants doivent se rassembler pour adorer d'une manière pacifique et ordonnée. Les croyants se rencontraient d'une manière qui était souvent déroutante, surtout quand il s'agissait de dons spirituels comme le parler en langue(s) et la prophétie. Paul dit aux croyants que, lorsqu'ils se rassemblent pour adorer Dieu, cela ne doit pas être confus et chaotique, car Dieu lui-même aime la paix et l'ordre.</w:t>
      </w:r>
    </w:p>
    <w:p>
      <w:pPr/>
      <w:r>
        <w:rPr>
          <w:lang w:val="fr_FR" w:bidi="fr_FR"/>
        </w:rPr>
      </w:r>
      <w:r>
        <w:rPr>
          <w:lang w:val="fr_FR" w:bidi="fr_FR"/>
        </w:rPr>
        <w:t>Paul commence par poser une question à laquelle il n'attend pas de réponse de la part des croyants. Paul demande : « Que faire alors ? » Paul demande : quelles doivent être les prochaines étapes quand les croyants se rassemblent pour adorer ? Paul sait que lorsque les croyants se rassemblent, beaucoup d'entre eux auront quelque chose d'important à partager avec les autres. Chacun des croyants peut avoir un don spirituel qu'il veut utiliser ou montrer. Paul énumère certains des dons que le Saint-Esprit donne à une personne. Ce ne sont pas tous les dons possibles que le Saint-Esprit peut donner. Paul dit que certains croyants peuvent vouloir partager un hymne ou un psaume. Un hymne ou un psaume est un chant de louange à Dieu. Certains des croyants peuvent vouloir enseigner ou expliquer quelque chose sur Dieu. D'autres croyants peuvent avoir une révélation ou un message spécial de Dieu. Certains croyants peuvent vouloir parler en langue et d'autres peuvent avoir le don d'être capables d'expliquer la signification des langues. Paul dit que tout ce que les croyants partagent dans les rassemblements doit édifier les autres croyants et ne pas semer la confusion.</w:t>
      </w:r>
    </w:p>
    <w:p>
      <w:pPr/>
      <w:r>
        <w:rPr>
          <w:lang w:val="fr_FR" w:bidi="fr_FR"/>
        </w:rPr>
      </w:r>
      <w:r>
        <w:rPr>
          <w:lang w:val="fr_FR" w:bidi="fr_FR"/>
        </w:rPr>
        <w:t>« Paul exhorte les croyants à limiter le nombre de personnes pouvant parler en langues lors de l’assemblée des fidèles. Paul dit que seuls deux ou trois croyants doivent parler en langue. Les croyants qui parlent en langue doivent le faire à tour de rôle pour parler. Si un croyant veut parler en langues, soit le croyant qui veut parler, soit un autre croyant qui écoute, doit expliquer la signification. Si personne ne peut expliquer la signification, le croyant qui veut parler en langues doit se taire et parler à lui-même et à Dieu. Certaines personnes pensent que quand Paul dit cela, il veut dire que le croyant doit attendre jusqu'à ce qu'il soit en privé, après le rassemblement, puis parler en langues à Dieu. D'autres personnes pensent que Paul dit que le croyant doit rester silencieux pendant le rassemblement et parler à Dieu dans son esprit pour que personne d'autre ne puisse entendre ce qu'il dit. Il n'est pas clair lequel de ces points Paul vise, mais son but est de s'assurer que personne ne parle en langues à haute voix sans explication et ne cause de confusion pour les autres croyants.</w:t>
      </w:r>
    </w:p>
    <w:p>
      <w:pPr/>
      <w:r>
        <w:rPr>
          <w:lang w:val="fr_FR" w:bidi="fr_FR"/>
        </w:rPr>
      </w:r>
      <w:r>
        <w:rPr>
          <w:lang w:val="fr_FR" w:bidi="fr_FR"/>
        </w:rPr>
        <w:t>Ensuite, Paul parle de la prophétie. Paul a des instructions similaires sur la façon dont les croyants doivent utiliser leurs dons de prophétie. Paul dit que deux ou trois personnes au plus devraient prophétiser. Certaines traductions disent que seuls deux ou trois prophètes doivent parler. Le terme « prophète » peut parfois désigner un groupe particulier de personnes dont la mission dans l'Église était de transmettre des messages de Dieu. Les gens demandaient parfois aux prophètes ce qu'ils devaient faire, afin que ces derniers puissent leur transmettre ce que Dieu dit. Paul ne se réfère pas à ces prophètes. Paul désigne toute personne présente dans le rassemblement qui possède le don de prophétie. Paul dit que deux ou trois croyants devraient prophétiser et que les autres croyants devraient écouter attentivement. Paul veut que les autres croyants vérifient les messages qu'ils entendent et décident s'ils viennent vraiment de Dieu. Si un croyant a l'impression que Dieu lui a donné un message ou une prophétie à partager pendant qu'une autre personne prophétise, la personne qui prophétise doit s'arrêter et laisser la parole à l'autre croyant. Souvent, si une personne partageait un message de Dieu, elle se tiendrait debout pour parler. Paul dit que Dieu peut choisir de donner un message à un croyant qui est assis et écoute. Tout comme les instructions de Paul sur les langues, Paul veut que les croyants s'expriment à tour de rôle lorsqu'ils prophétisent et ne parlent pas tous en même temps. Paul veut que les rassemblements restent pacifiques, afin que tous les croyants puissent entendre les messages de Dieu, apprendre de ces messages et être encouragés.</w:t>
      </w:r>
    </w:p>
    <w:p>
      <w:pPr/>
      <w:r>
        <w:rPr>
          <w:lang w:val="fr_FR" w:bidi="fr_FR"/>
        </w:rPr>
      </w:r>
      <w:r>
        <w:rPr>
          <w:lang w:val="fr_FR" w:bidi="fr_FR"/>
        </w:rPr>
        <w:t>Arrêtez-vous ici et discutez de la question suivante en groupe : Dans votre Église ou votre rassemblement, comment vous assurez-vous que les choses restent ordonnées pendant l'adoration ou l'enseignement ? Quelles sont certaines des choses que vous faites qui aident tout le monde à prendre son tour et à écouter attentivement ? Pourquoi pensez-vous que cela est important pour tout le groupe ? Mettez cet audio en pause ici.</w:t>
      </w:r>
    </w:p>
    <w:p>
      <w:pPr/>
      <w:r>
        <w:rPr>
          <w:lang w:val="fr_FR" w:bidi="fr_FR"/>
        </w:rPr>
      </w:r>
      <w:r>
        <w:rPr>
          <w:lang w:val="fr_FR" w:bidi="fr_FR"/>
        </w:rPr>
        <w:t>Paul ne veut pas que les rassemblements des croyants soient chaotiques, où tout le monde parle en même temps. Paul dit que ceux qui prophétisent doivent faire preuve de maîtrise de soi. Bien que Dieu, par le Saint-Esprit, donne son message aux croyants qui prophétisent, les croyants maîtrisent toujours le moment où ils parlent. Le Saint-Esprit ne prend pas le contrôle d'une personne. Paul dit que l'esprit des prophètes, ou leurs pensées et leurs émotions intérieures, contrôlent les prophètes. Même si le croyant se sent très enthousiaste à propos de ce qu'il veut partager, il doit attendre son tour et ne pas causer de désordre.</w:t>
      </w:r>
    </w:p>
    <w:p>
      <w:pPr/>
      <w:r>
        <w:rPr>
          <w:lang w:val="fr_FR" w:bidi="fr_FR"/>
        </w:rPr>
      </w:r>
      <w:r>
        <w:rPr>
          <w:lang w:val="fr_FR" w:bidi="fr_FR"/>
        </w:rPr>
        <w:t>Arrêtez-vous ici et discutez de cette question en groupe : lorsque vous avez été dans des groupes où tout le monde parlait en même temps, comment était-ce ? À quel point était-il difficile d'entendre et de comprendre ce que tout le monde disait ? Qu'est-ce que cela vous a fait ressentir ? Mettez cet audio en pause ici.</w:t>
      </w:r>
    </w:p>
    <w:p>
      <w:pPr/>
      <w:r>
        <w:rPr>
          <w:lang w:val="fr_FR" w:bidi="fr_FR"/>
        </w:rPr>
      </w:r>
      <w:r>
        <w:rPr>
          <w:lang w:val="fr_FR" w:bidi="fr_FR"/>
        </w:rPr>
        <w:t>Paul termine cette partie du passage en rappelant aux croyants la nature de Dieu. Dieu est un Dieu de paix, et non de chaos et de désordre. La façon dont les croyants se rassemblent pour adorer doit refléter le caractère et la nature de Dieu et montrer qui Dieu est. Dieu veut la paix, le respect et l'ordre dans les rassemblements, pas la confusion. La paix ici ne signifie pas la tranquillité ; la paix signifie l'harmonie au sein du groupe. Si les croyants suivent les instructions de Paul, leurs réunions seront pleines de paix et tout le monde grandira dans sa foi. Tous les rassemblements des saints, ou du peuple de Dieu, doivent refléter le caractère de Dieu de cette manière.</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14:26–33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a quatre parties.</w:t>
      </w:r>
    </w:p>
    <w:p>
      <w:pPr/>
      <w:r>
        <w:rPr>
          <w:lang w:val="fr_FR" w:bidi="fr_FR"/>
        </w:rPr>
      </w:r>
      <w:r>
        <w:rPr>
          <w:b/>
          <w:lang w:val="fr_FR" w:bidi="fr_FR"/>
        </w:rPr>
        <w:t>Dans la première partie :</w:t>
      </w:r>
      <w:r>
        <w:rPr>
          <w:lang w:val="fr_FR" w:bidi="fr_FR"/>
        </w:rPr>
        <w:t xml:space="preserve"> Paul parle de la façon dont les croyants doivent utiliser leurs dons lorsqu’ils se rassemblent. Paul énumère certains des divers dons spirituels et explique que les croyants doivent les exercer de manière ordonnée afin d’encourager les autres croyants.</w:t>
      </w:r>
    </w:p>
    <w:p>
      <w:pPr/>
      <w:r>
        <w:rPr>
          <w:lang w:val="fr_FR" w:bidi="fr_FR"/>
        </w:rPr>
      </w:r>
      <w:r>
        <w:rPr>
          <w:b/>
          <w:lang w:val="fr_FR" w:bidi="fr_FR"/>
        </w:rPr>
        <w:t>Dans la deuxième partie :</w:t>
      </w:r>
      <w:r>
        <w:rPr>
          <w:lang w:val="fr_FR" w:bidi="fr_FR"/>
        </w:rPr>
        <w:t xml:space="preserve"> Paul donne des instructions spécifiques sur le parler en langue.</w:t>
      </w:r>
    </w:p>
    <w:p>
      <w:pPr/>
      <w:r>
        <w:rPr>
          <w:lang w:val="fr_FR" w:bidi="fr_FR"/>
        </w:rPr>
      </w:r>
      <w:r>
        <w:rPr>
          <w:b/>
          <w:lang w:val="fr_FR" w:bidi="fr_FR"/>
        </w:rPr>
        <w:t>Dans la troisième partie :</w:t>
      </w:r>
      <w:r>
        <w:rPr>
          <w:lang w:val="fr_FR" w:bidi="fr_FR"/>
        </w:rPr>
        <w:t xml:space="preserve"> Paul donne des instructions spécifiques sur la prophétie.</w:t>
      </w:r>
    </w:p>
    <w:p>
      <w:pPr/>
      <w:r>
        <w:rPr>
          <w:lang w:val="fr_FR" w:bidi="fr_FR"/>
        </w:rPr>
      </w:r>
      <w:r>
        <w:rPr>
          <w:b/>
          <w:lang w:val="fr_FR" w:bidi="fr_FR"/>
        </w:rPr>
        <w:t>Dans la quatrième partie :</w:t>
      </w:r>
      <w:r>
        <w:rPr>
          <w:lang w:val="fr_FR" w:bidi="fr_FR"/>
        </w:rPr>
        <w:t xml:space="preserve"> Paul explique que Dieu n'est pas un Dieu de confusion, mais un Dieu de paix. Cela signifie que tout ce que les croyants font dans les rassemblements de l'Église doit refléter le caractère de Dieu.</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Les personnes qui parlent en langues</w:t>
      </w:r>
    </w:p>
    <w:p>
      <w:pPr>
        <w:pStyle w:val="ListBullet"/>
        <w:spacing w:line="240" w:lineRule="auto"/>
        <w:ind w:left="720"/>
      </w:pPr>
      <w:r>
        <w:rPr>
          <w:lang w:val="fr_FR" w:bidi="fr_FR"/>
        </w:rPr>
      </w:r>
      <w:r>
        <w:rPr>
          <w:lang w:val="fr_FR" w:bidi="fr_FR"/>
        </w:rPr>
        <w:t>Et les personnes qui prophétisent</w:t>
      </w:r>
    </w:p>
    <w:p>
      <w:pPr/>
      <w:r>
        <w:rPr>
          <w:lang w:val="fr_FR" w:bidi="fr_FR"/>
        </w:rPr>
      </w:r>
      <w:r>
        <w:rPr>
          <w:lang w:val="fr_FR" w:bidi="fr_FR"/>
        </w:rPr>
        <w:t>Dans la première partie de ce passage, Paul pose une question à laquelle il n'attend pas de réponse de la part des croyants : « Que faire donc, frères ? » Cette question marque un changement d'orientation, passant de l'aide aux croyants pour comprendre pourquoi leurs dons spirituels doivent être utilisés de certaines manières, à une application pratique de la façon dont les croyants doivent organiser un rassemblement pour adorer. Paul veut corriger le comportement des croyants quand ils se rassemblent parce que leurs rassemblements étaient chaotiques. Les croyants parlaient tous en même temps et ne s'écoutaient pas les uns les autres. Les croyants ont utilisé leurs dons spirituels pour se vanter plutôt que pour le bien de tous. Les instructions de Paul visent à aider les croyants à se rassembler de manière pacifique et ordonnée, et à contribuer à l'édification de chacun.</w:t>
      </w:r>
    </w:p>
    <w:p>
      <w:pPr/>
      <w:r>
        <w:rPr>
          <w:lang w:val="fr_FR" w:bidi="fr_FR"/>
        </w:rPr>
      </w:r>
      <w:r>
        <w:rPr>
          <w:lang w:val="fr_FR" w:bidi="fr_FR"/>
        </w:rPr>
        <w:t>Arrêtez-vous ici et discutez de la question suivante en groupe : Pourquoi pensez-vous que Paul utilise des questions auxquelles il n'attend pas de réponse de la part des croyants au lieu de donner des instructions directes ? Comment cela aide-t-il Paul à faire valoir son point de vue ? Comment traduirez-vous cela pour mettre l'accent sur la façon dont les croyants doivent organiser un rassemblement pour adorer ? Mettez cet audio en pause ici.</w:t>
      </w:r>
    </w:p>
    <w:p>
      <w:pPr/>
      <w:r>
        <w:rPr>
          <w:lang w:val="fr_FR" w:bidi="fr_FR"/>
        </w:rPr>
      </w:r>
      <w:r>
        <w:rPr>
          <w:lang w:val="fr_FR" w:bidi="fr_FR"/>
        </w:rPr>
        <w:t>Paul comprend que quand les croyants se rassemblent pour adorer, chaque croyant pourrait vouloir partager quelque chose avec les autres croyants. Certains croyants peuvent entonner un hymne ou un psaume — un chant de louange adressé à Dieu. Certains croyants peuvent avoir un enseignement : une leçon sur Dieu qu'ils veulent partager. D’autres croyants peuvent parler en langues — une langue particulière venant de Dieu — et certains peuvent donner une révélation ou prophétiser. Dans ce passage, la révélation et la prophétie sont très similaires. Paul utilise les deux mots tout au long de ce passage pour signifier un message de Dieu. La révélation peut signifier spécifiquement que le message que Dieu partage peut être frappant ou inhabituel. Paul est en train de dire que toutes ces choses sont importantes, mais que tout doit être fait d'une manière qui aide tout le monde à apprendre et à grandir. Paul n'énumère pas les dons spirituels dans un ordre spécifique. Paul ne dit pas que c'est l'ordre dans lequel les gens doivent faire les choses dans l'Église ou que l'un des dons est plus important que d'autres dons.</w:t>
      </w:r>
    </w:p>
    <w:p>
      <w:pPr/>
      <w:r>
        <w:rPr>
          <w:lang w:val="fr_FR" w:bidi="fr_FR"/>
        </w:rPr>
      </w:r>
      <w:r>
        <w:rPr>
          <w:lang w:val="fr_FR" w:bidi="fr_FR"/>
        </w:rPr>
        <w:t>Dans la deuxième partie de ce passage, Paul donne des instructions claires et spécifiques sur la façon dont les croyants doivent utiliser le don de langues dans les rassemblements publics. Paul dit aux croyants de limiter le nombre de personnes parlant en langues à trois au plus. Paul peut vouloir dire que trois croyants au plus doivent parler en langues tout au long du temps où les croyants sont rassemblés, ou Paul peut vouloir dire que trois croyants au plus doivent parler en langues les uns après les autres. Quoi qu'il en soit, l'objectif de Paul est de préciser que les croyants doivent parler à tour de rôle et ne doivent parler en langues que si quelqu'un peut en donner l'explication. Paul va plus loin et dit que si aucun des croyants qui sont rassemblés ne peut expliquer les langues, le croyant qui veut parler en langues doit rester silencieux pendant le rassemblement. Cela ne signifie pas que le croyant n'est pas du tout autorisé à parler en langues. Au contraire, dit Paul, le croyant doit « se parler à lui-même et à Dieu ». Le croyant peut toujours parler en langue(s) en privé, mais son discours n'est pas utile s'il est partagé publiquement sans explication, car il sème la confusion au sein du reste du groupe. Le but des dons spirituels est d'édifier l'Église et si les gens ne comprennent pas ce qu'ils voient ou entendent, ils ne peuvent pas en bénéficier.</w:t>
      </w:r>
    </w:p>
    <w:p>
      <w:pPr/>
      <w:r>
        <w:rPr>
          <w:lang w:val="fr_FR" w:bidi="fr_FR"/>
        </w:rPr>
      </w:r>
      <w:r>
        <w:rPr>
          <w:lang w:val="fr_FR" w:bidi="fr_FR"/>
        </w:rPr>
        <w:t>Arrêtez-vous ici et discutez de la question suivante en groupe : Paul utilise un langage direct pour clarifier la manière dont les croyants de Corinthe doivent organiser leurs rassemblements. Dans votre propre vie, quand avez-vous trouvé utile de donner des instructions très spécifiques, comme Paul le fait ici, pour que tout le monde comprenne comment faire quelque chose ? Mettez cet audio en pause ici.</w:t>
      </w:r>
    </w:p>
    <w:p>
      <w:pPr/>
      <w:r>
        <w:rPr>
          <w:lang w:val="fr_FR" w:bidi="fr_FR"/>
        </w:rPr>
      </w:r>
      <w:r>
        <w:rPr>
          <w:lang w:val="fr_FR" w:bidi="fr_FR"/>
        </w:rPr>
        <w:t>Dans la troisième partie de ce passage, Paul donne des instructions sur la prophétie de la même manière qu'il donne des instructions sur les langues. Paul dit à nouveau que les croyants devraient limiter le nombre de croyants pouvant prophétiser. Paul dit que les autres croyants doivent réfléchir attentivement au message qu'ils entendent et décider si c'est un bon ou un mauvais message. Enfin, Paul demande à nouveau aux croyants qui prophétisent de se taire dans certaines circonstances.</w:t>
      </w:r>
    </w:p>
    <w:p>
      <w:pPr/>
      <w:r>
        <w:rPr>
          <w:lang w:val="fr_FR" w:bidi="fr_FR"/>
        </w:rPr>
      </w:r>
      <w:r>
        <w:rPr>
          <w:lang w:val="fr_FR" w:bidi="fr_FR"/>
        </w:rPr>
        <w:t>Paul dit que trois personnes au plus devraient prophétiser. On ne sait pas si Paul veut dire pas plus de trois personnes sur l'ensemble du rassemblement ou bien pas plus de trois personnes simultanément à un moment donné. Paul dit que deux ou trois prophètes tout au plus devraient parler, mais Paul donne aussi d'autres instructions. Paul veut que les croyants « examinent attentivement » ce qui est dit. Cela est différent des langues, où quelqu'un doit interpréter ce que la personne dit. La prophétie exige que les gens réfléchissent attentivement à ce qu'ils entendent. L'expression « peser ce qu'ils entendent » signifie que les autres croyants doivent écouter attentivement et juger si la prophétie est d'accord avec la vérité de Dieu : ce que les Écritures enseignent. Les croyants ne doivent pas simplement accepter ce qui est dit comme vrai. Différentes personnes pourraient prétendre parler au nom de Dieu, mais ces personnes ne disent pas toujours la vérité. Paul conseille aux croyants d'écouter la prophétie avec sagesse et de décider si le message édifie, encourage et réconforte les autres croyants. Il incombe à tous les croyants de décider de ce qui est vrai et juste.</w:t>
      </w:r>
    </w:p>
    <w:p>
      <w:pPr/>
      <w:r>
        <w:rPr>
          <w:lang w:val="fr_FR" w:bidi="fr_FR"/>
        </w:rPr>
      </w:r>
      <w:r>
        <w:rPr>
          <w:lang w:val="fr_FR" w:bidi="fr_FR"/>
        </w:rPr>
        <w:t>Arrêtez-vous ici et discutez de la question suivante en groupe : Comment décidez-vous de ce qui est vrai quand vous entendez des informations et des opinions dans la vie quotidienne ? Pouvez-vous vous rappeler un moment où vous avez dû « bien peser » ce que quelqu'un a dit pour vous assurer que cela correspondait à vos valeurs ou à vos croyances ? Faites attention à la manière dont vous décrivez comment vous décidez quelles informations sont vraies et fiables. Mettez cet audio en pause ici.</w:t>
      </w:r>
    </w:p>
    <w:p>
      <w:pPr/>
      <w:r>
        <w:rPr>
          <w:lang w:val="fr_FR" w:bidi="fr_FR"/>
        </w:rPr>
      </w:r>
      <w:r>
        <w:rPr>
          <w:lang w:val="fr_FR" w:bidi="fr_FR"/>
        </w:rPr>
        <w:t>Paul termine ses instructions sur la façon d'utiliser le don de prophétie en disant que si un croyant reçoit un message de Dieu pendant qu'un autre croyant partage déjà une prophétie ou un message de Dieu, le premier croyant, ou le croyant qui parle, doit s'arrêter et laisser l'autre croyant parler. Les croyants devraient intervenir à tour de rôle lorsqu'ils partagent des prophéties afin que tous les croyants puissent apprendre et être encouragés.</w:t>
      </w:r>
    </w:p>
    <w:p>
      <w:pPr/>
      <w:r>
        <w:rPr>
          <w:lang w:val="fr_FR" w:bidi="fr_FR"/>
        </w:rPr>
      </w:r>
      <w:r>
        <w:rPr>
          <w:lang w:val="fr_FR" w:bidi="fr_FR"/>
        </w:rPr>
        <w:t>Dans la dernière partie de ce passage, Paul montre aux croyants que ses instructions sont basées sur le caractère même de Dieu. Paul dit que Dieu n'est pas un Dieu de confusion, mais de paix. Quand les croyants se rassemblent pour adorer, leurs rassemblements doivent refléter ce même ordre et cette même paix. Par exemple, les personnes qui prophétisent doivent faire preuve de maîtrise de soi et parler à tour de rôle, car la paix signifie vivre en harmonie les unes avec les autres. Tout comme la nature de Dieu est celle de l'harmonie et non du chaos, les rassemblements devraient aussi être des lieux où chacun fait les choses avec ordre. L'objectif de ces rassemblements est d'édifier tous les croyants. Les rassemblements ne doivent pas être un lieu où les croyants, à titre individuel, utilisent leurs dons spirituels à des fins personnelles. Les gens ne doivent pas être dans la confusion, et le temps d'adoration ne doit pas être chaotique. Les croyants doivent devenir plus forts spirituellement. Quand les croyants suivent les instructions de Paul, leurs rassemblements montreront la paix de Dieu, ou l'harmonie et l'ordre.</w:t>
      </w:r>
    </w:p>
    <w:p>
      <w:pPr/>
      <w:r>
        <w:rPr>
          <w:lang w:val="fr_FR" w:bidi="fr_FR"/>
        </w:rPr>
      </w:r>
      <w:r>
        <w:rPr>
          <w:lang w:val="fr_FR" w:bidi="fr_FR"/>
        </w:rPr>
        <w:t>Arrêtez-vous ici et discutez de la question suivante en groupe : Pensez aux situations où vous avez l'impression que c'est le chaos et que les gens sont perdus parce que tout le monde essaie de faire les choses comme il l'entend. Ensuite, pensez à une situation où vous avez l'impression que tout le monde travaille ensemble de manière constructive et pour accomplir la même chose. Comment décrivez-vous ces deux situations ? Comment pourriez-vous expliquer cette idée d'ordre et d'harmonie dans votre propre langue ou votre contexte culturel ? Comment traduirez-vous l'idée que Paul veut que les rassemblements des croyants montrent le caractère de Dieu ? Mettez cet audio en pause ici.</w:t>
      </w:r>
    </w:p>
    <w:p>
      <w:pPr/>
      <w:r>
        <w:rPr>
          <w:lang w:val="fr_FR" w:bidi="fr_FR"/>
        </w:rPr>
      </w:r>
      <w:r>
        <w:rPr>
          <w:lang w:val="fr_FR" w:bidi="fr_FR"/>
        </w:rPr>
        <w:t>Certaines traductions incluent ici une phrase finale qui, selon certains, conclut les instructions de Paul sur la manière dont les croyants doivent se comporter lorsqu'ils se rassemblent. Les rassemblements de l'Église doivent être ordonnés et pacifiques, et cela est, ou devrait être, le cas dans tous les rassemblements du peuple de Dieu, pas seulement pour les croyants à Corinthe. Paul rappelle aux Corinthiens qu'ils sont des « saints » dans l'Église de Dieu ou des personnes saintes que Dieu a mises à part comme spéciales pour Dieu. D'autres traductions n'incluent pas cette phrase ici. Certaines personnes pensent que cette phrase introduit la partie suivante de la lettre de Paul, où il commence à parler de la façon dont les femmes doivent se comporter lorsque tous les croyants se rassemblent.</w:t>
      </w:r>
    </w:p>
    <w:p>
      <w:pPr/>
      <w:r>
        <w:rPr>
          <w:lang w:val="fr_FR" w:bidi="fr_FR"/>
        </w:rPr>
      </w:r>
      <w:r>
        <w:rPr>
          <w:lang w:val="fr_FR" w:bidi="fr_FR"/>
        </w:rPr>
        <w:t>Maintenant, le groupe devrait créer le tableau d'histoire, ou utiliser des objets pour visualiser le passage et l'action qui s'y déroule. Utilisez des dessins, des objets ou des personnes pour montrer les différents dons dans l'Église : Une personne peut chanter un hymne ou un psaume, une autre personne peut donner un enseignement, une autre personne peut parler en langues et une autre personne peut partager une prophétie. Assurez-vous que toutes ces personnes s'expriment à tour de rôle, tout comme Paul le décrit, afin que le rassemblement reste pacifique. Ensuite, montrez à quoi cela ressemble si tout le monde essaie de parler en même temps : ce serait tellement confus et bruyant ! Ensuite, montrez comment le fait de respecter les tours de parole facilite l’écoute et l’apprentissage pour tous.</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14:26–33 dans la traduction la plus facile à comprendre.</w:t>
      </w:r>
    </w:p>
    <w:p>
      <w:pPr/>
      <w:r>
        <w:rPr>
          <w:lang w:val="fr_FR" w:bidi="fr_FR"/>
        </w:rPr>
      </w:r>
      <w:r>
        <w:rPr>
          <w:lang w:val="fr_FR" w:bidi="fr_FR"/>
        </w:rPr>
        <w:t>Dans cette étape, le groupe fera la mise en scène du passage.</w:t>
      </w:r>
    </w:p>
    <w:p>
      <w:pPr/>
      <w:r>
        <w:rPr>
          <w:lang w:val="fr_FR" w:bidi="fr_FR"/>
        </w:rPr>
      </w:r>
      <w:r>
        <w:rPr>
          <w:lang w:val="fr_FR" w:bidi="fr_FR"/>
        </w:rPr>
        <w:t>Ce passage a quatre parties.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Croyants</w:t>
      </w:r>
    </w:p>
    <w:p>
      <w:pPr>
        <w:pStyle w:val="ListBullet"/>
        <w:spacing w:line="240" w:lineRule="auto"/>
        <w:ind w:left="720"/>
      </w:pPr>
      <w:r>
        <w:rPr>
          <w:lang w:val="fr_FR" w:bidi="fr_FR"/>
        </w:rPr>
      </w:r>
      <w:r>
        <w:rPr>
          <w:lang w:val="fr_FR" w:bidi="fr_FR"/>
        </w:rPr>
        <w:t>Les personnes qui parlent en langues</w:t>
      </w:r>
    </w:p>
    <w:p>
      <w:pPr>
        <w:pStyle w:val="ListBullet"/>
        <w:spacing w:line="240" w:lineRule="auto"/>
        <w:ind w:left="720"/>
      </w:pPr>
      <w:r>
        <w:rPr>
          <w:lang w:val="fr_FR" w:bidi="fr_FR"/>
        </w:rPr>
      </w:r>
      <w:r>
        <w:rPr>
          <w:lang w:val="fr_FR" w:bidi="fr_FR"/>
        </w:rPr>
        <w:t>Et les personnes qui prophétisent</w:t>
      </w:r>
    </w:p>
    <w:p>
      <w:pPr/>
      <w:r>
        <w:rPr>
          <w:lang w:val="fr_FR" w:bidi="fr_FR"/>
        </w:rPr>
      </w:r>
      <w:r>
        <w:rPr>
          <w:lang w:val="fr_FR" w:bidi="fr_FR"/>
        </w:rPr>
        <w:t>En groupe, jouez le passage deux fois. Vous devriez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de jouer les parties difficiles ou importantes du passage.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devrait jouer ce passage une deuxième fois. À certains moments de l'activité dramatique,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 réponses possibles.</w:t>
      </w:r>
    </w:p>
    <w:p>
      <w:pPr/>
      <w:r>
        <w:rPr>
          <w:lang w:val="fr_FR" w:bidi="fr_FR"/>
        </w:rPr>
      </w:r>
      <w:r>
        <w:rPr>
          <w:lang w:val="fr_FR" w:bidi="fr_FR"/>
        </w:rPr>
        <w:t>Paul dit : « Qu’en est-il alors, frères ? Quand vous vous rassemblez, chacun a un hymne, une leçon, une révélation, une langue ou une interprétation. Que toutes choses soient faites pour édifier."</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Si quelqu'un parle en langues, qu'il n'y en ait que deux ou au plus trois, chacun à son tour, et que quelqu'un interprète. » Mais s'il n'y a personne pour interpréter, qu'il garde le silence dans l'Église et parle à lui-même et à Dieu.</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 à la personne qui joue le rôle de croyant : « Que ressens-tu ou que penses-tu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Que deux ou trois prophètes parlent, et que les autres jugent ce qui est dit. » Si une révélation est faite à une autre personne assise là, que la première personne se taise. Car vous pouvez tous prophétiser un par un, afin que tous puissent apprendre et que tous soient encouragés."</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jouent les croyants : « Que ressentez-vous ou à quoi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répondre par des choses comme :</w:t>
      </w:r>
    </w:p>
    <w:p>
      <w:pPr>
        <w:pStyle w:val="ListBullet"/>
        <w:spacing w:line="240" w:lineRule="auto"/>
        <w:ind w:left="720"/>
      </w:pPr>
      <w:r>
        <w:rPr>
          <w:lang w:val="fr_FR" w:bidi="fr_FR"/>
        </w:rPr>
      </w:r>
      <w:r>
        <w:rPr>
          <w:lang w:val="fr_FR" w:bidi="fr_FR"/>
        </w:rPr>
        <w:t>Continuez la mise en scène.</w:t>
      </w:r>
    </w:p>
    <w:p>
      <w:pPr/>
      <w:r>
        <w:rPr>
          <w:lang w:val="fr_FR" w:bidi="fr_FR"/>
        </w:rPr>
      </w:r>
      <w:r>
        <w:rPr>
          <w:lang w:val="fr_FR" w:bidi="fr_FR"/>
        </w:rPr>
        <w:t>Paul dit : « Et les esprits des prophètes sont soumis aux prophètes. » Car Dieu n'est pas un Dieu de confusion, mais de paix. Comme dans toutes les églises des saints."</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jouent les croyants : « Que ressentez-vous ou que pensez-vous ? » Les personnes pourraient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14:26–33 dans la traduction la plus facile à comprendre.</w:t>
      </w:r>
    </w:p>
    <w:p>
      <w:pPr/>
      <w:r>
        <w:rPr>
          <w:lang w:val="fr_FR" w:bidi="fr_FR"/>
        </w:rPr>
      </w:r>
      <w:r>
        <w:rPr>
          <w:lang w:val="fr_FR" w:bidi="fr_FR"/>
        </w:rPr>
        <w:t>Dans cette étape, le groupe discutera des termes clés et des mots de ce passage.</w:t>
      </w:r>
    </w:p>
    <w:p>
      <w:pPr/>
      <w:r>
        <w:rPr>
          <w:lang w:val="fr_FR" w:bidi="fr_FR"/>
        </w:rPr>
      </w:r>
      <w:r>
        <w:rPr>
          <w:lang w:val="fr_FR" w:bidi="fr_FR"/>
        </w:rPr>
        <w:t xml:space="preserve">Paul appelle les croyants </w:t>
      </w:r>
      <w:r>
        <w:rPr>
          <w:b/>
          <w:lang w:val="fr_FR" w:bidi="fr_FR"/>
        </w:rPr>
        <w:t>frères</w:t>
      </w:r>
      <w:r>
        <w:rPr>
          <w:lang w:val="fr_FR" w:bidi="fr_FR"/>
        </w:rPr>
        <w:t xml:space="preserve">, ou </w:t>
      </w:r>
      <w:r>
        <w:rPr>
          <w:b/>
          <w:lang w:val="fr_FR" w:bidi="fr_FR"/>
        </w:rPr>
        <w:t>frères et sœurs</w:t>
      </w:r>
      <w:r>
        <w:rPr>
          <w:lang w:val="fr_FR" w:bidi="fr_FR"/>
        </w:rPr>
        <w:t>. Utilisez le même mot ou la même expression pour “frères” ou “frères et sœurs” que celle employée dans les passages précédents.</w:t>
      </w:r>
    </w:p>
    <w:p>
      <w:pPr/>
      <w:r>
        <w:rPr>
          <w:lang w:val="fr_FR" w:bidi="fr_FR"/>
        </w:rPr>
      </w:r>
      <w:r>
        <w:rPr>
          <w:lang w:val="fr_FR" w:bidi="fr_FR"/>
        </w:rPr>
        <w:t xml:space="preserve">Paul comprend que quand les croyants se rassemblent, ils ont tous différents </w:t>
      </w:r>
      <w:r>
        <w:rPr>
          <w:b/>
          <w:lang w:val="fr_FR" w:bidi="fr_FR"/>
        </w:rPr>
        <w:t>dons spirituels</w:t>
      </w:r>
      <w:r>
        <w:rPr>
          <w:lang w:val="fr_FR" w:bidi="fr_FR"/>
        </w:rPr>
        <w:t xml:space="preserve"> qu'ils pourraient vouloir partager, comme un </w:t>
      </w:r>
      <w:r>
        <w:rPr>
          <w:b/>
          <w:lang w:val="fr_FR" w:bidi="fr_FR"/>
        </w:rPr>
        <w:t>hymne</w:t>
      </w:r>
      <w:r>
        <w:rPr>
          <w:lang w:val="fr_FR" w:bidi="fr_FR"/>
        </w:rPr>
        <w:t xml:space="preserve"> ou un psaume. Un hymne est un chant de louange à Dieu. Les disciples de Jésus chantaient des hymnes quand ils se réunissaient.</w:t>
      </w:r>
    </w:p>
    <w:p>
      <w:pPr/>
      <w:r>
        <w:rPr>
          <w:lang w:val="fr_FR" w:bidi="fr_FR"/>
        </w:rPr>
      </w:r>
      <w:r>
        <w:rPr>
          <w:lang w:val="fr_FR" w:bidi="fr_FR"/>
        </w:rPr>
        <w:t xml:space="preserve">Arrêtez-vous ici et discutez en groupe du mot ou de l'expression que vous allez utiliser pour « </w:t>
      </w:r>
      <w:r>
        <w:rPr>
          <w:b/>
          <w:lang w:val="fr_FR" w:bidi="fr_FR"/>
        </w:rPr>
        <w:t>hymne</w:t>
      </w:r>
      <w:r>
        <w:rPr>
          <w:lang w:val="fr_FR" w:bidi="fr_FR"/>
        </w:rPr>
        <w:t xml:space="preserve"> ». Pour plus d'informations sur les hymnes, recherchez </w:t>
      </w:r>
      <w:r>
        <w:rPr>
          <w:lang w:val="fr_FR" w:bidi="fr_FR"/>
        </w:rPr>
        <w:t>hymne</w:t>
      </w:r>
      <w:r>
        <w:rPr>
          <w:lang w:val="fr_FR" w:bidi="fr_FR"/>
        </w:rPr>
        <w:t xml:space="preserve"> dans le glossaire principal. Mettez cet audio en pause ici.</w:t>
      </w:r>
    </w:p>
    <w:p>
      <w:pPr/>
      <w:r>
        <w:rPr>
          <w:lang w:val="fr_FR" w:bidi="fr_FR"/>
        </w:rPr>
      </w:r>
      <w:r>
        <w:rPr>
          <w:lang w:val="fr_FR" w:bidi="fr_FR"/>
        </w:rPr>
        <w:t xml:space="preserve">D'autres croyants peuvent avoir une </w:t>
      </w:r>
      <w:r>
        <w:rPr>
          <w:b/>
          <w:lang w:val="fr_FR" w:bidi="fr_FR"/>
        </w:rPr>
        <w:t>révélation</w:t>
      </w:r>
      <w:r>
        <w:rPr>
          <w:lang w:val="fr_FR" w:bidi="fr_FR"/>
        </w:rPr>
        <w:t xml:space="preserve"> qu'ils veulent partager. La révélation désigne le fait que Dieu révèle ou fait connaître quelque chose qui était auparavant caché ou inconnu. La révélation peut inclure des informations sur la nature de Dieu, sa volonté ou des vérités spécifiques que Dieu veut que les gens comprennent. Dans ce passage, la révélation et la prophétie sont très similaires. Paul utilise les deux mots tout au long de ce passage pour signifier un message de Dieu. La révélation peut signifier spécifiquement que le message que Dieu partage peut être frappant ou inhabituel. Utilisez le même mot ou la même expression pour « révélation » que celle employée dans les passages précédents. Pour plus d'informations sur la révélation, consultez </w:t>
      </w:r>
      <w:r>
        <w:rPr>
          <w:b/>
          <w:lang w:val="fr_FR" w:bidi="fr_FR"/>
        </w:rPr>
        <w:t>révélation</w:t>
      </w:r>
      <w:r>
        <w:rPr>
          <w:lang w:val="fr_FR" w:bidi="fr_FR"/>
        </w:rPr>
        <w:t xml:space="preserve"> dans le glossaire principal.</w:t>
      </w:r>
    </w:p>
    <w:p>
      <w:pPr/>
      <w:r>
        <w:rPr>
          <w:lang w:val="fr_FR" w:bidi="fr_FR"/>
        </w:rPr>
      </w:r>
      <w:r>
        <w:rPr>
          <w:lang w:val="fr_FR" w:bidi="fr_FR"/>
        </w:rPr>
        <w:t xml:space="preserve">Certains croyants peuvent vouloir parler en </w:t>
      </w:r>
      <w:r>
        <w:rPr>
          <w:b/>
          <w:lang w:val="fr_FR" w:bidi="fr_FR"/>
        </w:rPr>
        <w:t>langues</w:t>
      </w:r>
      <w:r>
        <w:rPr>
          <w:lang w:val="fr_FR" w:bidi="fr_FR"/>
        </w:rPr>
        <w:t xml:space="preserve">. Le don des langues consiste à ce que le Saint-Esprit fasse parler une personne dans une langue inconnue que seul Dieu comprend. Dans cette langue inconnue, les gens louent Dieu ou disent une vérité sur Dieu. Utilisez le même mot ou expression pour langue(s) que celle que vous avez utilisée dans les passages précédents. Pour plus d'informations sur la/les langue(s), reportez-vous à </w:t>
      </w:r>
      <w:r>
        <w:rPr>
          <w:lang w:val="fr_FR" w:bidi="fr_FR"/>
        </w:rPr>
        <w:t>langue(s)</w:t>
      </w:r>
      <w:r>
        <w:rPr>
          <w:lang w:val="fr_FR" w:bidi="fr_FR"/>
        </w:rPr>
        <w:t xml:space="preserve"> dans le glossaire principal.</w:t>
      </w:r>
    </w:p>
    <w:p>
      <w:pPr/>
      <w:r>
        <w:rPr>
          <w:lang w:val="fr_FR" w:bidi="fr_FR"/>
        </w:rPr>
      </w:r>
      <w:r>
        <w:rPr>
          <w:lang w:val="fr_FR" w:bidi="fr_FR"/>
        </w:rPr>
        <w:t>Paul dit que si personne ne peut expliquer la signification des langues, alors une personne qui veut parler en langues doit rester silencieuse dans l'</w:t>
      </w:r>
      <w:r>
        <w:rPr>
          <w:b/>
          <w:lang w:val="fr_FR" w:bidi="fr_FR"/>
        </w:rPr>
        <w:t>Église</w:t>
      </w:r>
      <w:r>
        <w:rPr>
          <w:lang w:val="fr_FR" w:bidi="fr_FR"/>
        </w:rPr>
        <w:t xml:space="preserve"> et parler à elle-même et à Dieu. Utilisez le même mot ou la même expression pour Église que ceux que vous avez utilisés dans les passages précédents. Pour plus d'informations sur l'Église, consultez l'entrée « </w:t>
      </w:r>
      <w:r>
        <w:rPr>
          <w:lang w:val="fr_FR" w:bidi="fr_FR"/>
        </w:rPr>
        <w:t>Église</w:t>
      </w:r>
      <w:r>
        <w:rPr>
          <w:lang w:val="fr_FR" w:bidi="fr_FR"/>
        </w:rPr>
        <w:t xml:space="preserve"> » dans le Glossaire principal.</w:t>
      </w:r>
    </w:p>
    <w:p>
      <w:pPr/>
      <w:r>
        <w:rPr>
          <w:lang w:val="fr_FR" w:bidi="fr_FR"/>
        </w:rPr>
      </w:r>
      <w:r>
        <w:rPr>
          <w:lang w:val="fr_FR" w:bidi="fr_FR"/>
        </w:rPr>
        <w:t xml:space="preserve">Paul dit que les croyants doivent limiter le nombre de personnes parlant en langue(s) ou partageant la </w:t>
      </w:r>
      <w:r>
        <w:rPr>
          <w:b/>
          <w:lang w:val="fr_FR" w:bidi="fr_FR"/>
        </w:rPr>
        <w:t>prophétie</w:t>
      </w:r>
      <w:r>
        <w:rPr>
          <w:lang w:val="fr_FR" w:bidi="fr_FR"/>
        </w:rPr>
        <w:t xml:space="preserve"> quand ils se rassemblent. Certaines traductions utilisent le mot prophètes ici. Ceux-ci ne sont pas les mêmes que les prophètes de l'Ancien Testament. Dans le Nouveau Testament, Paul nous enseigne que le Saint-Esprit donne à certaines personnes la capacité de prononcer des prophéties. Par l'intermédiaire du Saint-Esprit, Dieu peut donner à ces croyants une connaissance spéciale ou un discernement qui est pour le bien de l'Église. Paul appelle cela le don de prophétie. Tous les croyants n'ont peut-être pas ce don, car le Saint-Esprit accorde des dons différents à des personnes différentes. Utilisez le même mot ou la même expression pour prophétie que ceux que vous avez utilisés dans les passages précédents. Pour plus d'informations sur la prophétie, consultez </w:t>
      </w:r>
      <w:r>
        <w:rPr>
          <w:lang w:val="fr_FR" w:bidi="fr_FR"/>
        </w:rPr>
        <w:t>prophétie</w:t>
      </w:r>
      <w:r>
        <w:rPr>
          <w:lang w:val="fr_FR" w:bidi="fr_FR"/>
        </w:rPr>
        <w:t xml:space="preserve"> dans le Glossaire principal.</w:t>
      </w:r>
    </w:p>
    <w:p>
      <w:pPr/>
      <w:r>
        <w:rPr>
          <w:lang w:val="fr_FR" w:bidi="fr_FR"/>
        </w:rPr>
      </w:r>
      <w:r>
        <w:rPr>
          <w:lang w:val="fr_FR" w:bidi="fr_FR"/>
        </w:rPr>
        <w:t xml:space="preserve">Quand le Saint-Esprit donne à une personne le don de prophétie, </w:t>
      </w:r>
      <w:r>
        <w:rPr>
          <w:b/>
          <w:lang w:val="fr_FR" w:bidi="fr_FR"/>
        </w:rPr>
        <w:t>l'esprit</w:t>
      </w:r>
      <w:r>
        <w:rPr>
          <w:lang w:val="fr_FR" w:bidi="fr_FR"/>
        </w:rPr>
        <w:t xml:space="preserve"> de la personne qui prophétise garde le contrôle de la personne. L'Esprit se réfère à l'esprit d'une personne qui est la partie invisible d'une personne : ses pensées, ses sentiments et ses désirs. Utilisez le même mot ou la même expression pour esprit que celle que vous avez utilisée dans les passages précédents. Pour plus d'informations sur l'esprit, consultez </w:t>
      </w:r>
      <w:r>
        <w:rPr>
          <w:lang w:val="fr_FR" w:bidi="fr_FR"/>
        </w:rPr>
        <w:t>esprit</w:t>
      </w:r>
      <w:r>
        <w:rPr>
          <w:lang w:val="fr_FR" w:bidi="fr_FR"/>
        </w:rPr>
        <w:t xml:space="preserve"> dans le Glossaire principal.</w:t>
      </w:r>
    </w:p>
    <w:p>
      <w:pPr/>
      <w:r>
        <w:rPr>
          <w:lang w:val="fr_FR" w:bidi="fr_FR"/>
        </w:rPr>
      </w:r>
      <w:r>
        <w:rPr>
          <w:lang w:val="fr_FR" w:bidi="fr_FR"/>
        </w:rPr>
        <w:t xml:space="preserve">Paul rappelle aux croyants pourquoi ils doivent se rassembler d'une manière pacifique et ordonnée. Paul dit que Dieu n'est pas un Dieu de confusion, mais de </w:t>
      </w:r>
      <w:r>
        <w:rPr>
          <w:b/>
          <w:lang w:val="fr_FR" w:bidi="fr_FR"/>
        </w:rPr>
        <w:t>paix</w:t>
      </w:r>
      <w:r>
        <w:rPr>
          <w:lang w:val="fr_FR" w:bidi="fr_FR"/>
        </w:rPr>
        <w:t xml:space="preserve">. La paix signifie être dans un état de bien-être complet et vivre en harmonie. Utilisez le même mot ou la même expression pour la paix que celle que vous avez utilisée dans les passages précédents. Pour plus d'informations sur la paix, consultez </w:t>
      </w:r>
      <w:r>
        <w:rPr>
          <w:lang w:val="fr_FR" w:bidi="fr_FR"/>
        </w:rPr>
        <w:t>paix</w:t>
      </w:r>
      <w:r>
        <w:rPr>
          <w:lang w:val="fr_FR" w:bidi="fr_FR"/>
        </w:rPr>
        <w:t xml:space="preserve"> dans le Glossaire principal.</w:t>
      </w:r>
    </w:p>
    <w:p>
      <w:pPr/>
      <w:r>
        <w:rPr>
          <w:lang w:val="fr_FR" w:bidi="fr_FR"/>
        </w:rPr>
      </w:r>
      <w:r>
        <w:rPr>
          <w:lang w:val="fr_FR" w:bidi="fr_FR"/>
        </w:rPr>
        <w:t xml:space="preserve">Paul dit que tous les </w:t>
      </w:r>
      <w:r>
        <w:rPr>
          <w:b/>
          <w:lang w:val="fr_FR" w:bidi="fr_FR"/>
        </w:rPr>
        <w:t>saints</w:t>
      </w:r>
      <w:r>
        <w:rPr>
          <w:lang w:val="fr_FR" w:bidi="fr_FR"/>
        </w:rPr>
        <w:t xml:space="preserve"> dans toutes les Églises doivent se comporter de la même manière que Paul l'a demandé aux croyants à Corinthe. Les saints désignent les personnes saintes. Ce sont des personnes qui appartiennent à Dieu parce qu'elles sont croyantes ou disciples de Jésus. Utilisez le même mot ou la même expression pour les saints que celle que vous avez utilisée dans les passages précédents. Pour plus d'informations sur les saints, consultez </w:t>
      </w:r>
      <w:r>
        <w:rPr>
          <w:lang w:val="fr_FR" w:bidi="fr_FR"/>
        </w:rPr>
        <w:t>saints</w:t>
      </w:r>
      <w:r>
        <w:rPr>
          <w:lang w:val="fr_FR" w:bidi="fr_FR"/>
        </w:rPr>
        <w:t xml:space="preser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votre propre langue. Rappelez-vous d'inclure les éléments que vous avez décidés lors des étapes précédentes, comme la chronologie, les mots, les expressions, les émotions ou tout autre sujet que vous avez abordé.</w:t>
      </w:r>
    </w:p>
    <w:p>
      <w:pPr/>
      <w:r>
        <w:rPr>
          <w:lang w:val="fr_FR" w:bidi="fr_FR"/>
        </w:rPr>
      </w:r>
      <w:r>
        <w:rPr>
          <w:lang w:val="fr_FR" w:bidi="fr_FR"/>
        </w:rPr>
        <w:t>Un membre du groupe doit raconter quelques phrases du passage et s'arrêter. Un autre membre du groupe doit raconter la partie suivante du passage et faire une pause. Faites cela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souvenir du passage. Mettez cet audio en pause ici.</w:t>
      </w:r>
    </w:p>
    <w:p>
      <w:pPr/>
      <w:r>
        <w:rPr>
          <w:lang w:val="fr_FR" w:bidi="fr_FR"/>
        </w:rPr>
      </w:r>
      <w:r>
        <w:rPr>
          <w:lang w:val="fr_FR" w:bidi="fr_FR"/>
        </w:rPr>
        <w:t>Ensuite, le groupe peut décider de la version du passage que vous préférez le plus parmi celles des autres. Vous pourriez conclure que vous avez aimé la façon dont un membre du groupe a raconté une scène, mais que vous avez préféré la façon dont un autre membre a raconté une autre scène. Mettez cet audio en pause ici.</w:t>
      </w:r>
    </w:p>
    <w:p>
      <w:pPr/>
      <w:r>
        <w:rPr>
          <w:lang w:val="fr_FR" w:bidi="fr_FR"/>
        </w:rPr>
      </w:r>
      <w:r>
        <w:rPr>
          <w:lang w:val="fr_FR" w:bidi="fr_FR"/>
        </w:rPr>
        <w:t>Enfin, le groupe peut élaborer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14:34–40</w:t>
      </w:r>
      <w:r>
        <w:rPr>
          <w:lang w:val="fr_FR" w:bidi="fr_FR"/>
        </w:rPr>
      </w:r>
    </w:p>
    <w:p>
      <w:pPr>
        <w:pStyle w:val="Heading3"/>
      </w:pPr>
      <w:r>
        <w:rPr>
          <w:lang w:val="fr_FR" w:bidi="fr_FR"/>
        </w:rPr>
        <w:t>Écouter et Cœur</w:t>
      </w:r>
    </w:p>
    <w:p>
      <w:pPr/>
      <w:r>
        <w:rPr>
          <w:lang w:val="fr_FR" w:bidi="fr_FR"/>
        </w:rPr>
      </w:r>
      <w:r>
        <w:rPr>
          <w:lang w:val="fr_FR" w:bidi="fr_FR"/>
        </w:rPr>
        <w:t xml:space="preserve">Dans cette étape, écoutez 1 Corinthiens 14:34–40 et gardez-le dans vos cœurs. </w:t>
      </w:r>
    </w:p>
    <w:p>
      <w:pPr/>
      <w:r>
        <w:rPr>
          <w:lang w:val="fr_FR" w:bidi="fr_FR"/>
        </w:rPr>
      </w:r>
      <w:r>
        <w:rPr>
          <w:lang w:val="fr_FR" w:bidi="fr_FR"/>
        </w:rPr>
        <w:t>Écoutez la version audio de 1 Corinthiens 14:34–40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14:34–40 dans la traduction la plus facile à comprendre.</w:t>
      </w:r>
    </w:p>
    <w:p>
      <w:pPr/>
      <w:r>
        <w:rPr>
          <w:lang w:val="fr_FR" w:bidi="fr_FR"/>
        </w:rPr>
      </w:r>
      <w:r>
        <w:rPr>
          <w:lang w:val="fr_FR" w:bidi="fr_FR"/>
        </w:rPr>
        <w:t>Dans les passages précédents, Paul donne des instructions claires aux croyants sur la façon dont les croyants doivent se comporter lorsque les croyants se rassemblent. Paul dit que quand les gens se rassemblent dans l'Église, ils doivent maintenir un bon ordre et ne pas causer de confusion. Les croyants doivent se comporter d'une manière qui reflète le caractère même de Dieu. Dans ce passage, Paul donne d'autres instructions, en particulier sur les femmes dans l'église. Paul termine en résumant à nouveau le but des instructions qu'il a données aux croyants. Pauls dit que les croyants doivent fortement désirer les dons spirituels, mais que tout ce que les croyants font quand ils se rassemblent doit édifier l'Église et bénéficier à tout le monde.</w:t>
      </w:r>
    </w:p>
    <w:p>
      <w:pPr/>
      <w:r>
        <w:rPr>
          <w:lang w:val="fr_FR" w:bidi="fr_FR"/>
        </w:rPr>
      </w:r>
      <w:r>
        <w:rPr>
          <w:lang w:val="fr_FR" w:bidi="fr_FR"/>
        </w:rPr>
        <w:t>Paul commence ce passage par des instructions sur la façon dont les femmes doivent se comporter dans l'Église. Paul dit que les femmes doivent rester silencieuses dans l'Église. Les femmes ne sont pas autorisées à parler. Certaines personnes pensent que Paul donnait seulement des instructions pour l'Église de Corinthe en particulier, où les choses étaient chaotiques et désordonnées. Dans ce cas, il se peut que Paul ait demandé aux femmes de rester silencieuses parce qu'elles interrompaient ou causaient le désordre. Dans les parties précédentes de la lettre de Paul aux croyants de Corinthe, nous voyons que Paul permet aux femmes de prier et de prophétiser en public. Ainsi, il est possible que Paul ait parlé d'un problème spécifique dans cette Église particulière. D'autres personnes pensent que Paul veut dire que les femmes ne doivent ni parler ni diriger dans aucune église. Nous ne savons pas exactement ce que Paul veut dire ici, mais nous savons que son objectif est de s'assurer qu'il y a de l'harmonie et de l'ordre dans l'Église.</w:t>
      </w:r>
    </w:p>
    <w:p>
      <w:pPr/>
      <w:r>
        <w:rPr>
          <w:lang w:val="fr_FR" w:bidi="fr_FR"/>
        </w:rPr>
      </w:r>
      <w:r>
        <w:rPr>
          <w:lang w:val="fr_FR" w:bidi="fr_FR"/>
        </w:rPr>
        <w:t>Arrêtez-vous ici et discutez de cette question en groupe : Quels rôles les femmes ont-elles dans votre Église ou votre communauté ? Quels types de comportements les femmes pourraient-elles trouver embarrassants ou honteux à adopter ? Mettez cet audio en pause ici.</w:t>
      </w:r>
    </w:p>
    <w:p>
      <w:pPr/>
      <w:r>
        <w:rPr>
          <w:lang w:val="fr_FR" w:bidi="fr_FR"/>
        </w:rPr>
      </w:r>
      <w:r>
        <w:rPr>
          <w:lang w:val="fr_FR" w:bidi="fr_FR"/>
        </w:rPr>
        <w:t>Paul dit que les femmes doivent être soumises, ce qui signifie que les femmes doivent faire preuve de respect et obéir aux personnes qui ont autorité sur elles. Paul mentionne que c'est « ce que dit la loi », mais les avis divergent sur ce qu'il veut dire quand il parle de « loi ». Certaines personnes pensent que Paul se réfère à l'Écriture, même s'il n'y a rien de précis dans l'Ancien Testament qui dise que les femmes ne doivent pas parler lorsque les gens sont réunis. D'autres personnes pensent que Paul parle des lois culturelles et des coutumes de l'époque, où l'on s'attendait souvent à ce que les femmes gardent le silence en public.</w:t>
      </w:r>
    </w:p>
    <w:p>
      <w:pPr/>
      <w:r>
        <w:rPr>
          <w:lang w:val="fr_FR" w:bidi="fr_FR"/>
        </w:rPr>
      </w:r>
      <w:r>
        <w:rPr>
          <w:lang w:val="fr_FR" w:bidi="fr_FR"/>
        </w:rPr>
        <w:t>Arrêtez-vous ici et discutez en groupe : Décrivez quelqu'un que vous connaissez qui est humble et qui respecte tout le monde. Comment cette personne agit-elle ? Comment les autres réagissent-ils à cette personne ou pensent-ils à elle ? Mettez cet audio en pause ici.</w:t>
      </w:r>
    </w:p>
    <w:p>
      <w:pPr/>
      <w:r>
        <w:rPr>
          <w:lang w:val="fr_FR" w:bidi="fr_FR"/>
        </w:rPr>
      </w:r>
      <w:r>
        <w:rPr>
          <w:lang w:val="fr_FR" w:bidi="fr_FR"/>
        </w:rPr>
        <w:t>Dans l'Église de Corinthe, le désordre s'installait lorsque les gens se rassemblaient, et il est possible que certaines femmes aient interrompu les autres en posant des questions pendant qu'ils parlaient ou enseignaient. Paul dit que si les femmes veulent apprendre, elles doivent poser des questions à leurs maris à la maison pour éviter de causer des troubles. Parler ou couper la parole de cette manière couvrirait une femme de honte ou d'embarras. Rappelez-vous que Paul vient de donner à l'Église de Corinthe des règles pour adorer Dieu d'une manière ordonnée et prendre la parole à tour de rôle. Paul pourrait dire cela aux femmes parce qu'il veut que les gens agissent d'une manière ordonnée et pacifique, spécifiquement dans l'Église de Corinthe. Ou bien encore, il se peut que, dans la culture de l'époque, il ne fût pas approprié pour les femmes de remettre en question l'enseignement ou la prophétie en public.</w:t>
      </w:r>
    </w:p>
    <w:p>
      <w:pPr/>
      <w:r>
        <w:rPr>
          <w:lang w:val="fr_FR" w:bidi="fr_FR"/>
        </w:rPr>
      </w:r>
      <w:r>
        <w:rPr>
          <w:lang w:val="fr_FR" w:bidi="fr_FR"/>
        </w:rPr>
        <w:t>Arrêtez-vous ici et discutez de cette question en groupe : Paul parle beaucoup du maintien de l'ordre dans les rassemblements de l'Église. Décrivez à quoi ressemble le fait de travailler de manière ordonnée et respectueuse dans différents domaines de votre vie, comme au travail, à l'école ou dans votre famille. Pourquoi est-il important d'avoir de l'ordre et du respect dans ces domaines ? Mettez cet audio en pause ici.</w:t>
      </w:r>
    </w:p>
    <w:p>
      <w:pPr/>
      <w:r>
        <w:rPr>
          <w:lang w:val="fr_FR" w:bidi="fr_FR"/>
        </w:rPr>
      </w:r>
      <w:r>
        <w:rPr>
          <w:lang w:val="fr_FR" w:bidi="fr_FR"/>
        </w:rPr>
        <w:t>Paul remet en question les attitudes des croyants en posant une question à laquelle il n'attend pas de réponse de leur part. La question de Paul est moqueuse. Paul veut rappeler aux croyants que la Parole de Dieu n'a pas commencé par les croyants. Les Corinthiens n'étaient pas les premiers à entendre le message de Dieu, et ce n'était pas les Corinthiens qui ont partagé le message de Dieu avec d'autres personnes. Dieu a donné son message à beaucoup d'autres croyants. Les croyants à Corinthe ne sont pas les seuls à avoir entendu le message de Dieu. Les croyants de Corinthe ne sont pas plus importants que les autres croyants, et ils ne sont pas différents d'eux en ce qui concerne leur connaissance ou leurs dons spirituels. Quand les croyants à Corinthe adorent à leur propre manière et non de la manière dont Paul dit que toutes les Églises doivent adorer, les croyants à Corinthe sont arrogants. Paul veut que les croyants prennent conscience qu'il existe beaucoup d'autres Églises, et que toutes devraient refléter le caractère de Dieu dans la manière dont elles se comportent.</w:t>
      </w:r>
    </w:p>
    <w:p>
      <w:pPr/>
      <w:r>
        <w:rPr>
          <w:lang w:val="fr_FR" w:bidi="fr_FR"/>
        </w:rPr>
      </w:r>
      <w:r>
        <w:rPr>
          <w:lang w:val="fr_FR" w:bidi="fr_FR"/>
        </w:rPr>
        <w:t>Paul continue en disant que quiconque pense qu'il est un prophète ou qu'il a d'autres dons spirituels, doit reconnaître ou accepter que les instructions de Paul viennent du Seigneur Jésus. Un prophète dans ce contexte est quiconque possède le don de prophétie. Ceux qui rejettent l'autorité et l'enseignement de Paul rejettent le commandement de Jésus. Paul dit que les choses que Paul enseigne viennent du Seigneur. Si quelqu'un veut ignorer l'enseignement de Paul, les autres ignoreront aussi cette personne. On trouve à nouveau ici des idées divergentes sur ce que Paul veut dire quand Paul déclare : « Si quelqu'un ne reconnaît pas cela, les autres ne le reconnaîtront pas. » Certaines personnes pensent que Paul avertit les croyants que Dieu rejettera quiconque ignore l'enseignement de Paul. D'autres personnes pensent que Paul dit que les autres croyants devraient discipliner une personne ou la renvoyer de la communauté des croyants si cette personne refuse de suivre les instructions de Paul.</w:t>
      </w:r>
    </w:p>
    <w:p>
      <w:pPr/>
      <w:r>
        <w:rPr>
          <w:lang w:val="fr_FR" w:bidi="fr_FR"/>
        </w:rPr>
      </w:r>
      <w:r>
        <w:rPr>
          <w:lang w:val="fr_FR" w:bidi="fr_FR"/>
        </w:rPr>
        <w:t>Arrêtez-vous ici et discutez de cette question en groupe : Comment les gens de votre communauté réagissent-ils quand quelqu'un refuse de suivre des directives ou des règles importantes ? Quel effet cela a-t-il sur la communauté ? Mettez cet audio en pause ici.</w:t>
      </w:r>
    </w:p>
    <w:p>
      <w:pPr/>
      <w:r>
        <w:rPr>
          <w:lang w:val="fr_FR" w:bidi="fr_FR"/>
        </w:rPr>
      </w:r>
      <w:r>
        <w:rPr>
          <w:lang w:val="fr_FR" w:bidi="fr_FR"/>
        </w:rPr>
        <w:t>Paul fait une seule grande déclaration concernant tout ce qu'il a dit sur la façon dont les croyants doivent agir lorsqu'ils se rassemblent. Paul dit que les croyants doivent fortement désirer le don de prophétie parce qu'il aide à édifier l'Église et à rendre l'Église plus forte. Paul dit aussi que le parler en langues doit être permis dans l'Église, si quelqu'un peut en expliquer la signification. Les croyants doivent toujours faire preuve de respect, de soin et d'ordre, car c'est aussi ainsi que Dieu agit.</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14:34–40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a quatre parties.</w:t>
      </w:r>
    </w:p>
    <w:p>
      <w:pPr/>
      <w:r>
        <w:rPr>
          <w:lang w:val="fr_FR" w:bidi="fr_FR"/>
        </w:rPr>
      </w:r>
      <w:r>
        <w:rPr>
          <w:b/>
          <w:lang w:val="fr_FR" w:bidi="fr_FR"/>
        </w:rPr>
        <w:t>Dans la première partie :</w:t>
      </w:r>
      <w:r>
        <w:rPr>
          <w:lang w:val="fr_FR" w:bidi="fr_FR"/>
        </w:rPr>
        <w:t xml:space="preserve"> Paul dit aux femmes de rester silencieuses dans l'Église et d'obéir aux personnes en autorité, comme le dit la loi. Si les femmes ont des questions, les femmes devraient les poser à leurs maris à la maison. Une femme se couvre de honte si elle parle et cause le désordre dans l'Église.</w:t>
      </w:r>
    </w:p>
    <w:p>
      <w:pPr/>
      <w:r>
        <w:rPr>
          <w:lang w:val="fr_FR" w:bidi="fr_FR"/>
        </w:rPr>
      </w:r>
      <w:r>
        <w:rPr>
          <w:b/>
          <w:lang w:val="fr_FR" w:bidi="fr_FR"/>
        </w:rPr>
        <w:t>Dans la deuxième partie :</w:t>
      </w:r>
      <w:r>
        <w:rPr>
          <w:lang w:val="fr_FR" w:bidi="fr_FR"/>
        </w:rPr>
        <w:t xml:space="preserve"> Paul remet en question les attitudes arrogantes des croyants. Paul demande aux croyants de Corinthe si la Parole de Dieu a commencé par eux ou si les croyants sont les seules personnes qui l'ont entendue.</w:t>
      </w:r>
    </w:p>
    <w:p>
      <w:pPr/>
      <w:r>
        <w:rPr>
          <w:lang w:val="fr_FR" w:bidi="fr_FR"/>
        </w:rPr>
      </w:r>
      <w:r>
        <w:rPr>
          <w:b/>
          <w:lang w:val="fr_FR" w:bidi="fr_FR"/>
        </w:rPr>
        <w:t>Dans la troisième partie :</w:t>
      </w:r>
      <w:r>
        <w:rPr>
          <w:lang w:val="fr_FR" w:bidi="fr_FR"/>
        </w:rPr>
        <w:t xml:space="preserve"> Paul donne un avertissement sévère. Paul dit que quiconque pense être prophète ou avoir des dons spirituels doit reconnaître ou ne pas ignorer que l'enseignement de Paul vient du Seigneur Jésus. Si quelqu'un ignore cet enseignement, les autres l'ignoreront et ne le reconnaîtront pas.</w:t>
      </w:r>
    </w:p>
    <w:p>
      <w:pPr/>
      <w:r>
        <w:rPr>
          <w:lang w:val="fr_FR" w:bidi="fr_FR"/>
        </w:rPr>
      </w:r>
      <w:r>
        <w:rPr>
          <w:b/>
          <w:lang w:val="fr_FR" w:bidi="fr_FR"/>
        </w:rPr>
        <w:t>Dans la quatrième partie :</w:t>
      </w:r>
      <w:r>
        <w:rPr>
          <w:lang w:val="fr_FR" w:bidi="fr_FR"/>
        </w:rPr>
        <w:t xml:space="preserve"> Paul encourage les croyants à désirer fortement le don de prophétie et à permettre de parler en langues, s'ils le font d'une manière ordonnée. Paul met en évidence l'importance d'édifier l'Église et d'adorer d'une manière ordonnée.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femmes dans l'Église</w:t>
      </w:r>
    </w:p>
    <w:p>
      <w:pPr>
        <w:pStyle w:val="ListBullet"/>
        <w:spacing w:line="240" w:lineRule="auto"/>
        <w:ind w:left="720"/>
      </w:pPr>
      <w:r>
        <w:rPr>
          <w:lang w:val="fr_FR" w:bidi="fr_FR"/>
        </w:rPr>
      </w:r>
      <w:r>
        <w:rPr>
          <w:lang w:val="fr_FR" w:bidi="fr_FR"/>
        </w:rPr>
        <w:t>Les maris des femmes dans l'Église</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Les prophètes ou les personnes dotées de dons spirituels</w:t>
      </w:r>
    </w:p>
    <w:p>
      <w:pPr>
        <w:pStyle w:val="ListBullet"/>
        <w:spacing w:line="240" w:lineRule="auto"/>
        <w:ind w:left="720"/>
      </w:pPr>
      <w:r>
        <w:rPr>
          <w:lang w:val="fr_FR" w:bidi="fr_FR"/>
        </w:rPr>
      </w:r>
      <w:r>
        <w:rPr>
          <w:lang w:val="fr_FR" w:bidi="fr_FR"/>
        </w:rPr>
        <w:t>Et Jésus</w:t>
      </w:r>
    </w:p>
    <w:p>
      <w:pPr/>
      <w:r>
        <w:rPr>
          <w:lang w:val="fr_FR" w:bidi="fr_FR"/>
        </w:rPr>
      </w:r>
      <w:r>
        <w:rPr>
          <w:lang w:val="fr_FR" w:bidi="fr_FR"/>
        </w:rPr>
        <w:t>Paul donne des instructions à l'Église de Corinthe pour s'assurer que les croyants se rassemblent d'une manière ordonnée et respectueuse. Paul s'adresse spécifiquement aux femmes dans l'Église. C'est probablement parce qu'il y avait du désordre pendant les rassemblements des croyants. Paul se moque des croyants et pose des questions qui n'attendent pas de réponse pour défier leurs attitudes, rappelant aux croyants qu'ils ne sont pas les seuls à avoir reçu la Parole de Dieu. Paul avertit ensuite fortement les croyants de l'importance de reconnaître que les enseignements de Paul viennent du Seigneur, Jésus. Paul est préoccupé par le manque de respect et d'obéissance du croyant au sein de la communauté de l'église. Paul ne veut pas que les croyants soient arrogants, mais plutôt qu'ils soient respectueux et humbles.</w:t>
      </w:r>
    </w:p>
    <w:p>
      <w:pPr/>
      <w:r>
        <w:rPr>
          <w:lang w:val="fr_FR" w:bidi="fr_FR"/>
        </w:rPr>
      </w:r>
      <w:r>
        <w:rPr>
          <w:lang w:val="fr_FR" w:bidi="fr_FR"/>
        </w:rPr>
        <w:t>Dans la première partie du passage, Paul parle de la façon dont les femmes doivent se comporter dans l'Église. Lorsque Paul parle des femmes ici, il désigne les femmes de tous âges et de toutes conditions : célibataires, mariées ou veuves. Paul ne parle pas seulement aux épouses. Paul dit : « Les femmes doivent rester silencieuses dans les Églises. » Paul soutient à la fois que les femmes ne doivent pas parler et qu'elles doivent avoir une attitude générale de calme et d'obéissance. Les femmes ne doivent pas remettre en question, en public, la prophétie et l'enseignement que les gens partagent. Dans la langue originale, le mot pour « parler » peut signifier parler en général, mais il peut aussi désigner le fait de s'exprimer de manière perturbante, comme en interrompant ou en causant du désordre. Certaines personnes pensent que Paul dit que les femmes ne doivent jamais parler du tout dans l'Église. D'autres personnes pensent au contraire que Paul veut dire que les femmes ne doivent pas parler d'une manière qui cause la confusion ou perturbe le service.</w:t>
      </w:r>
    </w:p>
    <w:p>
      <w:pPr/>
      <w:r>
        <w:rPr>
          <w:lang w:val="fr_FR" w:bidi="fr_FR"/>
        </w:rPr>
      </w:r>
      <w:r>
        <w:rPr>
          <w:lang w:val="fr_FR" w:bidi="fr_FR"/>
        </w:rPr>
        <w:t>Paul dit que les femmes doivent se soumettre aux dirigeants, tout comme la loi dit que les femmes doivent le faire. Cela signifie que les femmes doivent être obéissantes et accepter l'autorité et le leadership de quelqu'un d'autre. Certaines personnes pensent que « la loi » ici se réfère à l'Écriture, bien qu'il n'y ait rien de spécifique de l'Ancien Testament ou de la Loi de Moïse qui dit que les femmes ne doivent pas parler dans les rassemblements religieux. D'autres personnes pensent que Paul parle des lois et de la culture locales de l'époque, où l'on s'attendait à ce que les femmes restent silencieuses dans certaines situations publiques. Nous nous rappelons d'après le passage précédent que la préoccupation principale de Paul est que, lorsque les croyants se rassemblent, ils se respectent les uns les autres et montrent qu'ils sont unis dans un même but et en paix les uns avec les autres. Si les femmes interrompaient pour poser des questions, elles perturberaient cet ordre. Paul donne des instructions pratiques aux femmes lorsqu'il dit que si elles ont des questions ou souhaitent apprendre, elles doivent attendre d'être à la maison pour demander à leurs maris. Les femmes célibataires ou veuves demanderaient probablement à un autre membre masculin de la famille. Les femmes apporteraient la honte ou le déshonneur sur elles-mêmes si elles causaient des perturbations et parlaient dans l'église. Paul n'est pas irrespectueux à l'égard des femmes, mais il met l'accent sur le comportement ordonné pendant l'adorer.</w:t>
      </w:r>
    </w:p>
    <w:p>
      <w:pPr/>
      <w:r>
        <w:rPr>
          <w:lang w:val="fr_FR" w:bidi="fr_FR"/>
        </w:rPr>
      </w:r>
      <w:r>
        <w:rPr>
          <w:lang w:val="fr_FR" w:bidi="fr_FR"/>
        </w:rPr>
        <w:t>Arrêtez-vous ici et discutez de la question suivante en groupe : Comment traduiriez-vous, dans votre propre langue, les instructions de Paul selon lesquelles les femmes doivent garder le silence dans l'Église ? Comment pouvez-vous montrer que le but de Paul est d'instaurer la paix et l'ordre dans l'Église ? Mettez cet audio en pause ici.</w:t>
      </w:r>
    </w:p>
    <w:p>
      <w:pPr/>
      <w:r>
        <w:rPr>
          <w:lang w:val="fr_FR" w:bidi="fr_FR"/>
        </w:rPr>
      </w:r>
      <w:r>
        <w:rPr>
          <w:lang w:val="fr_FR" w:bidi="fr_FR"/>
        </w:rPr>
        <w:t>Dans la deuxième partie du passage, Paul utilise des questions auxquelles il n'attend pas de réponse de la part des Corinthiens afin d'interpeller ces derniers sur leur attitude. Paul utilise un ton moqueur. Quand Paul demande si la Parole de Dieu ou le message de Dieu a commencé par les Corinthiens ou si les Corinthiens sont les seuls qui ont reçu le message de Dieu, Paul s'adresse à l'orgueil des croyants. Les croyants de Corinthe semblent croire qu'ils sont spéciaux ou plus importants. Peut-être les croyants de Corinthe pensent-ils être les seuls à posséder des dons spirituels, ou que ceux dont ils disposent sont supérieurs à ceux des autres croyants. Mais Paul veut que les croyants à Corinthe réalisent qu'il y a beaucoup d'autres croyants, et que les croyants à Corinthe font partie d'une plus grande communauté ecclésiale dans le monde. Paul rappelle aux croyants que le message qu'ils ont reçu concernant la vérité de Dieu et la bonne nouvelle, ou Évangile, est le même message que les autres croyants ont reçu.</w:t>
      </w:r>
    </w:p>
    <w:p>
      <w:pPr/>
      <w:r>
        <w:rPr>
          <w:lang w:val="fr_FR" w:bidi="fr_FR"/>
        </w:rPr>
      </w:r>
      <w:r>
        <w:rPr>
          <w:lang w:val="fr_FR" w:bidi="fr_FR"/>
        </w:rPr>
        <w:t>Arrêtez-vous ici et discutez de cette question en groupe : Pouvez-vous vous rappeler un moment où vous avez eu l'impression d'être supérieur aux autres dans un groupe, ou quand vous avez vu quelqu'un agir comme s'il était supérieur à vous ? Que pourriez-vous dire pour les aider à penser différemment ? Comment le diriez-vous ? Mettez cet audio en pause ici.</w:t>
      </w:r>
    </w:p>
    <w:p>
      <w:pPr/>
      <w:r>
        <w:rPr>
          <w:lang w:val="fr_FR" w:bidi="fr_FR"/>
        </w:rPr>
      </w:r>
      <w:r>
        <w:rPr>
          <w:lang w:val="fr_FR" w:bidi="fr_FR"/>
        </w:rPr>
        <w:t>Dans la troisième partie du passage, Paul avertit les croyants que quiconque se considère comme ayant le don de prophétie ou tout autre don spirituel doit accepter et reconnaître que les instructions de Paul sont du Seigneur Jésus. Cela signifie que Paul ne donne pas seulement des opinions personnelles, mais que Paul dit aux croyants ce que Jésus commande. Paul montre aux croyants qu'il parle avec l'autorité de Jésus. Quand Paul dit : « Si quelqu'un ignore cela, il sera ignoré », certaines personnes pensent que Paul veut dire que Dieu rejettera ou ignorera les personnes qui ne suivent pas ces instructions, tandis que d'autres pensent que cela signifie que les croyants doivent discipliner ou renvoyer de l'Église les personnes qui rejettent ces enseignements. Quoi qu'il en soit, ne pas tenir compte des instructions de Paul aurait de graves conséquences pour quiconque les ignorerait. Paul veut que l'Église prenne ses instructions au sérieux.</w:t>
      </w:r>
    </w:p>
    <w:p>
      <w:pPr/>
      <w:r>
        <w:rPr>
          <w:lang w:val="fr_FR" w:bidi="fr_FR"/>
        </w:rPr>
      </w:r>
      <w:r>
        <w:rPr>
          <w:lang w:val="fr_FR" w:bidi="fr_FR"/>
        </w:rPr>
        <w:t>Arrêtez-vous ici et discutez de la question suivante en groupe : Paul utilise un langage fort pour montrer clairement aux croyants qu'il parle avec l'autorité de Jésus, et que les gens doivent respecter et reconnaître cette autorité. Quelles sortes de personnes ont de l'autorité dans votre communauté ? Peut-être des dirigeants de la communauté ou des membres de la famille ? Comment montrez-vous que vous respectez et acceptez l'autorité de ces peuples ? Mettez cet audio en pause ici.</w:t>
      </w:r>
    </w:p>
    <w:p>
      <w:pPr/>
      <w:r>
        <w:rPr>
          <w:lang w:val="fr_FR" w:bidi="fr_FR"/>
        </w:rPr>
      </w:r>
      <w:r>
        <w:rPr>
          <w:lang w:val="fr_FR" w:bidi="fr_FR"/>
        </w:rPr>
        <w:t>Dans la quatrième partie du passage, Paul termine ses instructions pour les croyants sur la façon dont ils doivent se rassembler et adorer ensemble. Paul appelle les croyants « frères et sœurs » comme un signe d'affection, comme il l'a fait tout au long de cette lettre. Paul veut vraiment que les croyants écoutent et comprennent combien il se soucie d'eux. Paul dit une fois de plus que les croyants doivent fortement désirer le don de prophétie. La prophétie aide à édifier et à renforcer l'Église. Paul dit aussi que les croyants ne doivent pas interdire de parler en langues. Les croyants doivent se sentir libres de parler en langues en public à condition qu'ils le fassent d'une manière ordonnée et que quelqu'un puisse expliquer la signification.</w:t>
      </w:r>
    </w:p>
    <w:p>
      <w:pPr/>
      <w:r>
        <w:rPr>
          <w:lang w:val="fr_FR" w:bidi="fr_FR"/>
        </w:rPr>
      </w:r>
      <w:r>
        <w:rPr>
          <w:lang w:val="fr_FR" w:bidi="fr_FR"/>
        </w:rPr>
        <w:t>L'objectif de Paul dans ce passage est de s'assurer que les croyants se respectent bien les uns les autres quand ils se rassemblent. Paul montre combien il est important d'être obéissant et humble, ainsi que d'accepter et de reconnaître que ses enseignements viennent de Jésus. Paul met au défi les femmes comme les hommes de se comporter d'une manière qui reflète la façon dont Dieu agit dans la paix et l'ordre.</w:t>
      </w:r>
    </w:p>
    <w:p>
      <w:pPr/>
      <w:r>
        <w:rPr>
          <w:lang w:val="fr_FR" w:bidi="fr_FR"/>
        </w:rPr>
      </w:r>
      <w:r>
        <w:rPr>
          <w:lang w:val="fr_FR" w:bidi="fr_FR"/>
        </w:rPr>
        <w:t>Maintenant, le groupe devrait créer un tableau d'histoire, dessiner ou utiliser des objets pour visualiser le passage et ses actions. Demandez à quelqu'un ou quelque chose de représenter Paul donnant des instructions à l'Église. Tout d'abord, Paul parle aux femmes. Faites en sorte qu'un groupe de femmes crée des perturbations et interrompe les autres. Demandez maintenant à un autre groupe de représenter les femmes pratiquant la réserve et posant des questions à la maison. Pendant que vous faites cela, réfléchissez à la façon dont ces deux situations différentes sont vécues par chacun. Ensuite, Paul parle à tous les croyants. Réfléchissez au ton de Paul lorsqu'il exhorte les croyants à ne pas être arrogants ou orgueilleux. Encore une fois, faites en sorte qu'un groupe représente des croyants qui écoutent Paul et sont humbles, et choisissez une personne pour représenter quelqu'un qui ne respecte pas l'autorité et l'enseignement de Paul. Demandez au reste du groupe d'exclure cette personne. Demandez comment la personne se sent quand le groupe l'exclut. Rappelez-vous que l'objectif principal de Paul est que les croyants s'aident les uns les autres à devenir plus forts et soient encouragés ; il veut donc que les rassemblements des croyants soient pacifiques et ordonnés.</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14:34–40 dans la traduction la plus facile à comprendre.</w:t>
      </w:r>
    </w:p>
    <w:p>
      <w:pPr/>
      <w:r>
        <w:rPr>
          <w:lang w:val="fr_FR" w:bidi="fr_FR"/>
        </w:rPr>
      </w:r>
      <w:r>
        <w:rPr>
          <w:lang w:val="fr_FR" w:bidi="fr_FR"/>
        </w:rPr>
        <w:t>Lors de cette étape, le groupe mettra en scène le passage.</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femmes dans l'Église</w:t>
      </w:r>
    </w:p>
    <w:p>
      <w:pPr>
        <w:pStyle w:val="ListBullet"/>
        <w:spacing w:line="240" w:lineRule="auto"/>
        <w:ind w:left="720"/>
      </w:pPr>
      <w:r>
        <w:rPr>
          <w:lang w:val="fr_FR" w:bidi="fr_FR"/>
        </w:rPr>
      </w:r>
      <w:r>
        <w:rPr>
          <w:lang w:val="fr_FR" w:bidi="fr_FR"/>
        </w:rPr>
        <w:t xml:space="preserve">Les maris des femmes dans l'église </w:t>
      </w:r>
    </w:p>
    <w:p>
      <w:pPr>
        <w:pStyle w:val="ListBullet"/>
        <w:spacing w:line="240" w:lineRule="auto"/>
        <w:ind w:left="720"/>
      </w:pPr>
      <w:r>
        <w:rPr>
          <w:lang w:val="fr_FR" w:bidi="fr_FR"/>
        </w:rPr>
      </w:r>
      <w:r>
        <w:rPr>
          <w:lang w:val="fr_FR" w:bidi="fr_FR"/>
        </w:rPr>
        <w:t>Les croyants</w:t>
      </w:r>
    </w:p>
    <w:p>
      <w:pPr>
        <w:pStyle w:val="ListBullet"/>
        <w:spacing w:line="240" w:lineRule="auto"/>
        <w:ind w:left="720"/>
      </w:pPr>
      <w:r>
        <w:rPr>
          <w:lang w:val="fr_FR" w:bidi="fr_FR"/>
        </w:rPr>
      </w:r>
      <w:r>
        <w:rPr>
          <w:lang w:val="fr_FR" w:bidi="fr_FR"/>
        </w:rPr>
        <w:t>Les prophètes ou les personnes dotées de dons spirituels</w:t>
      </w:r>
    </w:p>
    <w:p>
      <w:pPr>
        <w:pStyle w:val="ListBullet"/>
        <w:spacing w:line="240" w:lineRule="auto"/>
        <w:ind w:left="720"/>
      </w:pPr>
      <w:r>
        <w:rPr>
          <w:lang w:val="fr_FR" w:bidi="fr_FR"/>
        </w:rPr>
      </w:r>
      <w:r>
        <w:rPr>
          <w:lang w:val="fr_FR" w:bidi="fr_FR"/>
        </w:rPr>
        <w:t>Et Jésus</w:t>
      </w:r>
    </w:p>
    <w:p>
      <w:pPr/>
      <w:r>
        <w:rPr>
          <w:lang w:val="fr_FR" w:bidi="fr_FR"/>
        </w:rPr>
      </w:r>
      <w:r>
        <w:rPr>
          <w:lang w:val="fr_FR" w:bidi="fr_FR"/>
        </w:rPr>
        <w:t>En groupe, jouez le passage deux fois. Vous devriez jouer le passage dans votre propre langue.</w:t>
      </w:r>
    </w:p>
    <w:p>
      <w:pPr/>
      <w:r>
        <w:rPr>
          <w:lang w:val="fr_FR" w:bidi="fr_FR"/>
        </w:rPr>
      </w:r>
      <w:r>
        <w:rPr>
          <w:lang w:val="fr_FR" w:bidi="fr_FR"/>
        </w:rPr>
        <w:t>D'abord, jouez le passage sans vous arrêter. Faites attention au dialogue, à la fluidité, à l'intrigue et à la chronologie du passage. Assurez-vous de ne pas omettre de jouer les parties difficiles ou importantes du passage.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devrait jouer ce passage une deuxième fois. À certains moments de l'activité dramatique,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scène et de réponses possibles.</w:t>
      </w:r>
    </w:p>
    <w:p>
      <w:pPr/>
      <w:r>
        <w:rPr>
          <w:lang w:val="fr_FR" w:bidi="fr_FR"/>
        </w:rPr>
      </w:r>
      <w:r>
        <w:rPr>
          <w:lang w:val="fr_FR" w:bidi="fr_FR"/>
        </w:rPr>
        <w:t>Paul dit : « Les femmes doivent rester silencieuses dans les Églises. » Les femmes ne sont pas autorisées à parler mais doivent être soumises, comme le dit la loi.</w:t>
      </w:r>
    </w:p>
    <w:p>
      <w:pPr>
        <w:pStyle w:val="ListBullet"/>
        <w:spacing w:line="240" w:lineRule="auto"/>
        <w:ind w:left="720"/>
      </w:pPr>
      <w:r>
        <w:rPr>
          <w:lang w:val="fr_FR" w:bidi="fr_FR"/>
        </w:rPr>
      </w:r>
      <w:r>
        <w:rPr>
          <w:lang w:val="fr_FR" w:bidi="fr_FR"/>
        </w:rPr>
        <w:t>Arrête la scène.</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d'une femme dans l'Église : « Que ressentez-vous ou que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Ou était-ce de vous que la parole de Dieu est venue ? Ou êtes-vous les seuls qu'il a atteints ?</w:t>
      </w:r>
    </w:p>
    <w:p>
      <w:pPr>
        <w:pStyle w:val="ListBullet"/>
        <w:spacing w:line="240" w:lineRule="auto"/>
        <w:ind w:left="720"/>
      </w:pPr>
      <w:r>
        <w:rPr>
          <w:lang w:val="fr_FR" w:bidi="fr_FR"/>
        </w:rPr>
      </w:r>
      <w:r>
        <w:rPr>
          <w:lang w:val="fr_FR" w:bidi="fr_FR"/>
        </w:rPr>
        <w:t>Arrête la scène.</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répondre par des choses comme :</w:t>
      </w:r>
    </w:p>
    <w:p>
      <w:pPr>
        <w:pStyle w:val="ListBullet"/>
        <w:spacing w:line="240" w:lineRule="auto"/>
        <w:ind w:left="720"/>
      </w:pPr>
      <w:r>
        <w:rPr>
          <w:lang w:val="fr_FR" w:bidi="fr_FR"/>
        </w:rPr>
      </w:r>
      <w:r>
        <w:rPr>
          <w:lang w:val="fr_FR" w:bidi="fr_FR"/>
        </w:rPr>
        <w:t>Demande à la personne qui joue le rôle de croyant à Corinthe : « Que ressens-tu ou que penses-tu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«Si quelqu'un pense qu'il est un prophète ou autrement doué par l'esprit, qu'il reconnaisse que ce que je vous écris est le commandement du Seigneur.»</w:t>
      </w:r>
    </w:p>
    <w:p>
      <w:pPr>
        <w:pStyle w:val="ListBullet"/>
        <w:spacing w:line="240" w:lineRule="auto"/>
        <w:ind w:left="720"/>
      </w:pPr>
      <w:r>
        <w:rPr>
          <w:lang w:val="fr_FR" w:bidi="fr_FR"/>
        </w:rPr>
      </w:r>
      <w:r>
        <w:rPr>
          <w:lang w:val="fr_FR" w:bidi="fr_FR"/>
        </w:rPr>
        <w:t>Arrête la scène.</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répondre par des choses comme :</w:t>
      </w:r>
    </w:p>
    <w:p>
      <w:pPr>
        <w:pStyle w:val="ListBullet"/>
        <w:spacing w:line="240" w:lineRule="auto"/>
        <w:ind w:left="720"/>
      </w:pPr>
      <w:r>
        <w:rPr>
          <w:lang w:val="fr_FR" w:bidi="fr_FR"/>
        </w:rPr>
      </w:r>
      <w:r>
        <w:rPr>
          <w:lang w:val="fr_FR" w:bidi="fr_FR"/>
        </w:rPr>
        <w:t>Demande à la personne qui joue le rôle de prophète : « Que ressens-tu ou que penses-tu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Quiconque ignore cela sera lui-même ignoré. »</w:t>
      </w:r>
    </w:p>
    <w:p>
      <w:pPr>
        <w:pStyle w:val="ListBullet"/>
        <w:spacing w:line="240" w:lineRule="auto"/>
        <w:ind w:left="720"/>
      </w:pPr>
      <w:r>
        <w:rPr>
          <w:lang w:val="fr_FR" w:bidi="fr_FR"/>
        </w:rPr>
      </w:r>
      <w:r>
        <w:rPr>
          <w:lang w:val="fr_FR" w:bidi="fr_FR"/>
        </w:rPr>
        <w:t>Arrête la scène.</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répondre par des choses comme :</w:t>
      </w:r>
    </w:p>
    <w:p>
      <w:pPr>
        <w:pStyle w:val="ListBullet"/>
        <w:spacing w:line="240" w:lineRule="auto"/>
        <w:ind w:left="720"/>
      </w:pPr>
      <w:r>
        <w:rPr>
          <w:lang w:val="fr_FR" w:bidi="fr_FR"/>
        </w:rPr>
      </w:r>
      <w:r>
        <w:rPr>
          <w:lang w:val="fr_FR" w:bidi="fr_FR"/>
        </w:rPr>
        <w:t>Demande à la personne qui joue le rôle de croyant : « Que ressens-tu ou que penses-tu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Par conséquent, mes frères et sœurs, soyez désireux de prophétiser et n'interdisez pas de parler en langues. » Mais tout doit être fait d'une manière appropriée et ordonnée."</w:t>
      </w:r>
    </w:p>
    <w:p>
      <w:pPr>
        <w:pStyle w:val="ListBullet"/>
        <w:spacing w:line="240" w:lineRule="auto"/>
        <w:ind w:left="720"/>
      </w:pPr>
      <w:r>
        <w:rPr>
          <w:lang w:val="fr_FR" w:bidi="fr_FR"/>
        </w:rPr>
      </w:r>
      <w:r>
        <w:rPr>
          <w:lang w:val="fr_FR" w:bidi="fr_FR"/>
        </w:rPr>
        <w:t>Arrête la scène.</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répondre par des choses comme :</w:t>
      </w:r>
    </w:p>
    <w:p>
      <w:pPr>
        <w:pStyle w:val="ListBullet"/>
        <w:spacing w:line="240" w:lineRule="auto"/>
        <w:ind w:left="720"/>
      </w:pPr>
      <w:r>
        <w:rPr>
          <w:lang w:val="fr_FR" w:bidi="fr_FR"/>
        </w:rPr>
      </w:r>
      <w:r>
        <w:rPr>
          <w:lang w:val="fr_FR" w:bidi="fr_FR"/>
        </w:rPr>
        <w:t>Demande à la personne qui joue le rôle de croyant : « Que ressens-tu ou que penses-tu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du passage de 1 Corinthiens 14:34–40 dans la version la plus facile à comprendre.</w:t>
      </w:r>
    </w:p>
    <w:p>
      <w:pPr/>
      <w:r>
        <w:rPr>
          <w:lang w:val="fr_FR" w:bidi="fr_FR"/>
        </w:rPr>
      </w:r>
      <w:r>
        <w:rPr>
          <w:lang w:val="fr_FR" w:bidi="fr_FR"/>
        </w:rPr>
        <w:t>Lors de cette étape, le groupe discutera des termes clés et des mots de ce passage.</w:t>
      </w:r>
    </w:p>
    <w:p>
      <w:pPr/>
      <w:r>
        <w:rPr>
          <w:lang w:val="fr_FR" w:bidi="fr_FR"/>
        </w:rPr>
      </w:r>
      <w:r>
        <w:rPr>
          <w:lang w:val="fr_FR" w:bidi="fr_FR"/>
        </w:rPr>
        <w:t xml:space="preserve">Paul dit que les femmes doivent garder le silence dans les églises. Dans la Bible, le mot </w:t>
      </w:r>
      <w:r>
        <w:rPr>
          <w:b/>
          <w:lang w:val="fr_FR" w:bidi="fr_FR"/>
        </w:rPr>
        <w:t>Église</w:t>
      </w:r>
      <w:r>
        <w:rPr>
          <w:lang w:val="fr_FR" w:bidi="fr_FR"/>
        </w:rPr>
        <w:t xml:space="preserve"> n'est jamais utilisé pour signifier un bâtiment. Au lieu de cela, le mot église signifie une communauté de personnes qui croient en Jésus. Utilisez le même mot ou la même expression pour Église que ceux que vous avez utilisés dans les passages précédents. Pour plus d'informations sur l'</w:t>
      </w:r>
      <w:r>
        <w:rPr>
          <w:lang w:val="fr_FR" w:bidi="fr_FR"/>
        </w:rPr>
        <w:t>Église</w:t>
      </w:r>
      <w:r>
        <w:rPr>
          <w:lang w:val="fr_FR" w:bidi="fr_FR"/>
        </w:rPr>
        <w:t>, reportez-vous à Église dans le Glossaire principal.</w:t>
      </w:r>
    </w:p>
    <w:p>
      <w:pPr/>
      <w:r>
        <w:rPr>
          <w:lang w:val="fr_FR" w:bidi="fr_FR"/>
        </w:rPr>
      </w:r>
      <w:r>
        <w:rPr>
          <w:lang w:val="fr_FR" w:bidi="fr_FR"/>
        </w:rPr>
        <w:t xml:space="preserve">Les femmes ne sont pas autorisées à parler et doivent être obéissantes, comme le dit la </w:t>
      </w:r>
      <w:r>
        <w:rPr>
          <w:b/>
          <w:lang w:val="fr_FR" w:bidi="fr_FR"/>
        </w:rPr>
        <w:t>loi</w:t>
      </w:r>
      <w:r>
        <w:rPr>
          <w:lang w:val="fr_FR" w:bidi="fr_FR"/>
        </w:rPr>
        <w:t>. La loi peut désigner l'ensemble des Écritures — l'Ancien Testament. Ou la loi peut se référer aux lois de la culture de l'époque. Quand vous traduisez ce mot, utilisez un terme général pour la loi.</w:t>
      </w:r>
    </w:p>
    <w:p>
      <w:pPr/>
      <w:r>
        <w:rPr>
          <w:lang w:val="fr_FR" w:bidi="fr_FR"/>
        </w:rPr>
      </w:r>
      <w:r>
        <w:rPr>
          <w:lang w:val="fr_FR" w:bidi="fr_FR"/>
        </w:rPr>
        <w:t xml:space="preserve">Paul s'adresse à tous les croyants pour remettre en question leur attitude arrogante. Paul demande : « Était-ce de vous que la </w:t>
      </w:r>
      <w:r>
        <w:rPr>
          <w:b/>
          <w:lang w:val="fr_FR" w:bidi="fr_FR"/>
        </w:rPr>
        <w:t>Parole de Dieu</w:t>
      </w:r>
      <w:r>
        <w:rPr>
          <w:lang w:val="fr_FR" w:bidi="fr_FR"/>
        </w:rPr>
        <w:t xml:space="preserve"> est venue ? » La Parole de Dieu désigne tout ce que Dieu dit aux gens. Dans le Nouveau Testament, lorsque les gens parlent de « la Parole », de « la Parole de Dieu » ou de « la Parole du Seigneur », ils désignent généralement la Bonne Nouvelle que Jésus est venu dans le monde. Utilisez le même mot ou expression pour la Parole de Dieu que celui que vous avez utilisé dans les passages précédents. Pour plus d'informations sur la </w:t>
      </w:r>
      <w:r>
        <w:rPr>
          <w:lang w:val="fr_FR" w:bidi="fr_FR"/>
        </w:rPr>
        <w:t>Parole de Dieu</w:t>
      </w:r>
      <w:r>
        <w:rPr>
          <w:lang w:val="fr_FR" w:bidi="fr_FR"/>
        </w:rPr>
        <w:t>, consultez ce mot dans le glossaire principal.</w:t>
      </w:r>
    </w:p>
    <w:p>
      <w:pPr/>
      <w:r>
        <w:rPr>
          <w:lang w:val="fr_FR" w:bidi="fr_FR"/>
        </w:rPr>
      </w:r>
      <w:r>
        <w:rPr>
          <w:lang w:val="fr_FR" w:bidi="fr_FR"/>
        </w:rPr>
        <w:t xml:space="preserve">Paul dit que si quelqu'un pense qu'il est un </w:t>
      </w:r>
      <w:r>
        <w:rPr>
          <w:b/>
          <w:lang w:val="fr_FR" w:bidi="fr_FR"/>
        </w:rPr>
        <w:t>prophète</w:t>
      </w:r>
      <w:r>
        <w:rPr>
          <w:lang w:val="fr_FR" w:bidi="fr_FR"/>
        </w:rPr>
        <w:t xml:space="preserve"> ou qu'il a des </w:t>
      </w:r>
      <w:r>
        <w:rPr>
          <w:b/>
          <w:lang w:val="fr_FR" w:bidi="fr_FR"/>
        </w:rPr>
        <w:t>dons spirituels</w:t>
      </w:r>
      <w:r>
        <w:rPr>
          <w:lang w:val="fr_FR" w:bidi="fr_FR"/>
        </w:rPr>
        <w:t xml:space="preserve">, ces personnes doivent accepter que son enseignement vient du Seigneur. Paul demande spécifiquement si les gens pensent qu'ils sont des personnes spirituelles, ce qui signifie probablement ici les personnes qui pensent qu'elles ont des dons spirituels du Saint-Esprit. Si vous utilisez l'expression dons spirituels dans votre traduction ici, alors utilisez le même terme que celui que vous avez utilisé pour dons spirituels dans les passages précédents, et rappelez-vous que le </w:t>
      </w:r>
      <w:r>
        <w:rPr>
          <w:b/>
          <w:lang w:val="fr_FR" w:bidi="fr_FR"/>
        </w:rPr>
        <w:t>don</w:t>
      </w:r>
      <w:r>
        <w:rPr>
          <w:lang w:val="fr_FR" w:bidi="fr_FR"/>
        </w:rPr>
        <w:t xml:space="preserve"> est dans le Glossaire principal. Un prophète est une personne qui transmet des messages de Dieu au peuple. Utilisez le même mot ou la même expression pour “prophète” que celle employée dans les passages précédents. Pour plus d'informations sur les prophètes, recherchez </w:t>
      </w:r>
      <w:r>
        <w:rPr>
          <w:lang w:val="fr_FR" w:bidi="fr_FR"/>
        </w:rPr>
        <w:t>prophète</w:t>
      </w:r>
      <w:r>
        <w:rPr>
          <w:lang w:val="fr_FR" w:bidi="fr_FR"/>
        </w:rPr>
        <w:t xml:space="preserve"> dans le Glossaire principal.</w:t>
      </w:r>
    </w:p>
    <w:p>
      <w:pPr/>
      <w:r>
        <w:rPr>
          <w:lang w:val="fr_FR" w:bidi="fr_FR"/>
        </w:rPr>
      </w:r>
      <w:r>
        <w:rPr>
          <w:lang w:val="fr_FR" w:bidi="fr_FR"/>
        </w:rPr>
        <w:t xml:space="preserve">Ici, </w:t>
      </w:r>
      <w:r>
        <w:rPr>
          <w:b/>
          <w:lang w:val="fr_FR" w:bidi="fr_FR"/>
        </w:rPr>
        <w:t>Seigneur</w:t>
      </w:r>
      <w:r>
        <w:rPr>
          <w:lang w:val="fr_FR" w:bidi="fr_FR"/>
        </w:rPr>
        <w:t xml:space="preserve"> fait référence à Jésus. Après la résurrection de Jésus, quand les gens parlent de lui et l'appellent « Seigneur », ces personnes disent que Jésus a autorité sur eux, tout comme Dieu a autorité sur les gens. Quand les gens appellent Jésus « Seigneur » après sa résurrection, ils disent que Jésus est Dieu. Pour plus d'informations sur le Seigneur, regardez ce </w:t>
      </w:r>
      <w:r>
        <w:rPr>
          <w:lang w:val="fr_FR" w:bidi="fr_FR"/>
        </w:rPr>
        <w:t>mot</w:t>
      </w:r>
      <w:r>
        <w:rPr>
          <w:lang w:val="fr_FR" w:bidi="fr_FR"/>
        </w:rPr>
        <w:t xml:space="preserve"> dans le glossaire principal.</w:t>
      </w:r>
    </w:p>
    <w:p>
      <w:pPr/>
      <w:r>
        <w:rPr>
          <w:lang w:val="fr_FR" w:bidi="fr_FR"/>
        </w:rPr>
      </w:r>
      <w:r>
        <w:rPr>
          <w:lang w:val="fr_FR" w:bidi="fr_FR"/>
        </w:rPr>
        <w:t xml:space="preserve">Paul appelle les croyants </w:t>
      </w:r>
      <w:r>
        <w:rPr>
          <w:b/>
          <w:lang w:val="fr_FR" w:bidi="fr_FR"/>
        </w:rPr>
        <w:t>frères</w:t>
      </w:r>
      <w:r>
        <w:rPr>
          <w:lang w:val="fr_FR" w:bidi="fr_FR"/>
        </w:rPr>
        <w:t xml:space="preserve"> ou </w:t>
      </w:r>
      <w:r>
        <w:rPr>
          <w:b/>
          <w:lang w:val="fr_FR" w:bidi="fr_FR"/>
        </w:rPr>
        <w:t>frères et sœurs</w:t>
      </w:r>
      <w:r>
        <w:rPr>
          <w:lang w:val="fr_FR" w:bidi="fr_FR"/>
        </w:rPr>
        <w:t>, tout comme il le fait tout au long de cette lettre. Utilisez le même mot ou la même expression pour « frères », ou « frères et sœurs », que celle employée dans les passages précédents.</w:t>
      </w:r>
    </w:p>
    <w:p>
      <w:pPr/>
      <w:r>
        <w:rPr>
          <w:lang w:val="fr_FR" w:bidi="fr_FR"/>
        </w:rPr>
      </w:r>
      <w:r>
        <w:rPr>
          <w:lang w:val="fr_FR" w:bidi="fr_FR"/>
        </w:rPr>
        <w:t xml:space="preserve">Paul conclut cette section sur l'adoration ordonnée en répétant que les croyants doivent fortement désirer prophétiser. Une personne prophétise quand elle donne un message de Dieu ou une </w:t>
      </w:r>
      <w:r>
        <w:rPr>
          <w:b/>
          <w:lang w:val="fr_FR" w:bidi="fr_FR"/>
        </w:rPr>
        <w:t>prophétie</w:t>
      </w:r>
      <w:r>
        <w:rPr>
          <w:lang w:val="fr_FR" w:bidi="fr_FR"/>
        </w:rPr>
        <w:t xml:space="preserve">. Utilisez le même mot ou la même expression pour prophétie que ceux que vous avez utilisés dans les passages précédents. Pour plus d'informations sur le fait de prophétiser, recherchez </w:t>
      </w:r>
      <w:r>
        <w:rPr>
          <w:b/>
          <w:lang w:val="fr_FR" w:bidi="fr_FR"/>
        </w:rPr>
        <w:t>prophétie</w:t>
      </w:r>
      <w:r>
        <w:rPr>
          <w:lang w:val="fr_FR" w:bidi="fr_FR"/>
        </w:rPr>
        <w:t xml:space="preserve"> dans le Glossaire principal.</w:t>
      </w:r>
    </w:p>
    <w:p>
      <w:pPr/>
      <w:r>
        <w:rPr>
          <w:lang w:val="fr_FR" w:bidi="fr_FR"/>
        </w:rPr>
      </w:r>
      <w:r>
        <w:rPr>
          <w:lang w:val="fr_FR" w:bidi="fr_FR"/>
        </w:rPr>
        <w:t xml:space="preserve">Paul dit aussi que les croyants doivent être autorisés à parler en </w:t>
      </w:r>
      <w:r>
        <w:rPr>
          <w:b/>
          <w:lang w:val="fr_FR" w:bidi="fr_FR"/>
        </w:rPr>
        <w:t>langues</w:t>
      </w:r>
      <w:r>
        <w:rPr>
          <w:lang w:val="fr_FR" w:bidi="fr_FR"/>
        </w:rPr>
        <w:t xml:space="preserve">, à condition qu'ils fassent tout d'une manière ordonnée. Le don des langues consiste à ce que le Saint-Esprit fasse parler une personne dans une langue inconnue que seul Dieu comprend. Dans cette langue inconnue, ces personnes rendent louange à Dieu ou disent une vérité sur Dieu. Utilisez le même mot pour esclave que celui que vous avez utilisé dans les passages précédents. Pour plus d'informations sur les langues, veuillez consulter </w:t>
      </w:r>
      <w:r>
        <w:rPr>
          <w:lang w:val="fr_FR" w:bidi="fr_FR"/>
        </w:rPr>
        <w:t>langue(s)</w:t>
      </w:r>
      <w:r>
        <w:rPr>
          <w:lang w:val="fr_FR" w:bidi="fr_FR"/>
        </w:rPr>
        <w:t xml:space="preserve"> et </w:t>
      </w:r>
      <w:r>
        <w:rPr>
          <w:lang w:val="fr_FR" w:bidi="fr_FR"/>
        </w:rPr>
        <w:t>prophétie</w:t>
      </w:r>
      <w:r>
        <w:rPr>
          <w:lang w:val="fr_FR" w:bidi="fr_FR"/>
        </w:rPr>
        <w:t xml:space="preserve"> dans le Glossaire principal.</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Au cours de cette session, racontez le passage en groupe, dans votre propre langue.</w:t>
      </w:r>
    </w:p>
    <w:p>
      <w:pPr/>
      <w:r>
        <w:rPr>
          <w:lang w:val="fr_FR" w:bidi="fr_FR"/>
        </w:rPr>
      </w:r>
      <w:r>
        <w:rPr>
          <w:lang w:val="fr_FR" w:bidi="fr_FR"/>
        </w:rPr>
        <w:t>Tout d'abord, tout le groupe doit s'entraîner à raconter le passage dans votre propre langue. N'oubliez pas d'inclure les éléments que vous avez décidés lors des étapes précédentes, comme la chronologie, les mots, les expressions, les émotions ou tout autre point dont vous avez discuté.</w:t>
      </w:r>
    </w:p>
    <w:p>
      <w:pPr/>
      <w:r>
        <w:rPr>
          <w:lang w:val="fr_FR" w:bidi="fr_FR"/>
        </w:rPr>
      </w:r>
      <w:r>
        <w:rPr>
          <w:lang w:val="fr_FR" w:bidi="fr_FR"/>
        </w:rPr>
        <w:t>Un membre du groupe doit dire quelques phrases du passage et s'arrêter. Un autre membre du groupe doit raconter la partie suivante du passage et faire une pause.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storyboard pour l'aider à se souvenir du passage. Mettez cet audio en pause ici.</w:t>
      </w:r>
    </w:p>
    <w:p>
      <w:pPr/>
      <w:r>
        <w:rPr>
          <w:lang w:val="fr_FR" w:bidi="fr_FR"/>
        </w:rPr>
      </w:r>
      <w:r>
        <w:rPr>
          <w:lang w:val="fr_FR" w:bidi="fr_FR"/>
        </w:rPr>
        <w:t>Ensuite, le groupe peut décider de la version du passage que vous préférez le plus. Vous pourriez décider que vous avez aimé la façon dont un membre du groupe a raconté une scène, mais que vous avez préféré la façon dont un autre membre a raconté une autre scène. Mettez cet audio en pause ici.</w:t>
      </w:r>
    </w:p>
    <w:p>
      <w:pPr/>
      <w:r>
        <w:rPr>
          <w:lang w:val="fr_FR" w:bidi="fr_FR"/>
        </w:rPr>
      </w:r>
      <w:r>
        <w:rPr>
          <w:lang w:val="fr_FR" w:bidi="fr_FR"/>
        </w:rPr>
        <w:t>Enfin, le groupe peut élaborer une version finale du passage sur laquelle tout le monde est d'accord. Chaque membre du groupe doit s'entraîner à lire cette version finale du passage.</w:t>
      </w:r>
      <w:r>
        <w:rPr>
          <w:lang w:val="fr_FR" w:bidi="fr_FR"/>
        </w:rPr>
      </w:r>
      <w:r>
        <w:rPr>
          <w:lang w:val="fr_FR" w:bidi="fr_FR"/>
        </w:rPr>
      </w:r>
    </w:p>
    <w:p>
      <w:pPr/>
      <w:r>
        <w:rPr>
          <w:lang w:val="fr_FR" w:bidi="fr_FR"/>
        </w:rPr>
      </w:r>
    </w:p>
    <w:p>
      <w:pPr>
        <w:pStyle w:val="Heading2"/>
      </w:pPr>
      <w:r>
        <w:rPr>
          <w:lang w:val="fr_FR" w:bidi="fr_FR"/>
        </w:rPr>
        <w:t>1 Corinthiens 15:1–11</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15:1–11 et mettez-le dans vos cœurs.</w:t>
      </w:r>
    </w:p>
    <w:p>
      <w:pPr/>
      <w:r>
        <w:rPr>
          <w:lang w:val="fr_FR" w:bidi="fr_FR"/>
        </w:rPr>
      </w:r>
      <w:r>
        <w:rPr>
          <w:lang w:val="fr_FR" w:bidi="fr_FR"/>
        </w:rPr>
        <w:t>Écoutez la version audio de 1 Corinthiens 15:1–11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Écoutez une version audio de 1 Corinthiens 15:11–1 dans la traduction la plus facile à comprendre. </w:t>
      </w:r>
    </w:p>
    <w:p>
      <w:pPr/>
      <w:r>
        <w:rPr>
          <w:lang w:val="fr_FR" w:bidi="fr_FR"/>
        </w:rPr>
      </w:r>
      <w:r>
        <w:rPr>
          <w:lang w:val="fr_FR" w:bidi="fr_FR"/>
        </w:rPr>
        <w:t>Dans la dernière partie de la lettre, Paul a exhorté les croyants à agir d'une manière ordonnée. Maintenant, Paul va parler d'un autre problème auquel sont confrontés les croyants de Corinthe. Les Corinthiens sont dans la confusion au sujet de la résurrection, ou de la façon dont Dieu amène les personnes qui sont mortes à vivre à nouveau. Mais d'abord, Paul veut rappeler aux croyants l'Évangile, ou la bonne nouvelle concernant Jésus, auquel ils croient tous. Paul montre que la résurrection est une partie nécessaire de la bonne nouvelle à laquelle nous croyons tous. Paul montre aussi son autorité pour parler de ce sujet. Ensuite, Paul sera prêt à parler aux Corinthiens de ce problème.</w:t>
      </w:r>
    </w:p>
    <w:p>
      <w:pPr/>
      <w:r>
        <w:rPr>
          <w:lang w:val="fr_FR" w:bidi="fr_FR"/>
        </w:rPr>
      </w:r>
      <w:r>
        <w:rPr>
          <w:lang w:val="fr_FR" w:bidi="fr_FR"/>
        </w:rPr>
        <w:t>Paul rappelle aux croyants ce qui s'est passé lorsqu'il leur a annoncé pour la première fois la bonne nouvelle du plan de Dieu pour sauver les hommes. Les Corinthiens ont reçu cette bonne nouvelle et ont accepté que c'était vrai. Paul a vu la façon dont les Corinthiens croient à la bonne nouvelle, ou à l'Évangile. Parce que les Corinthiens savent que la bonne nouvelle est vraie, les Corinthiens dépendent de l'Évangile comme les gens dépendent d'un endroit solide et sûr où se tenir.</w:t>
      </w:r>
    </w:p>
    <w:p>
      <w:pPr/>
      <w:r>
        <w:rPr>
          <w:lang w:val="fr_FR" w:bidi="fr_FR"/>
        </w:rPr>
      </w:r>
      <w:r>
        <w:rPr>
          <w:lang w:val="fr_FR" w:bidi="fr_FR"/>
        </w:rPr>
        <w:t>Dieu sauve les croyants par cette bonne nouvelle, si les croyants continuent à faire confiance à l'Évangile. Paul compare la façon dont les croyants attachent de l'importance à l'Évangile à une personne qui s'accroche fermement ou solidement à une corde. Si les croyants ne s'accrochent pas fermement à l'Évangile, alors ils croient en vain ou sans résultat.</w:t>
      </w:r>
    </w:p>
    <w:p>
      <w:pPr/>
      <w:r>
        <w:rPr>
          <w:lang w:val="fr_FR" w:bidi="fr_FR"/>
        </w:rPr>
      </w:r>
      <w:r>
        <w:rPr>
          <w:lang w:val="fr_FR" w:bidi="fr_FR"/>
        </w:rPr>
        <w:t>Arrêtez-vous ici et discutez de cette question en groupe : Racontez une histoire sur un moment où quelqu'un a commencé un projet, comme la construction d'une maison ou le nettoyage d'une maison, mais il s'est arrêté à mi-chemin et ne l'a jamais achevé. À quel point ce projet à moitié achevé était-il utile ? Mettez cet audio en pause ici.</w:t>
      </w:r>
    </w:p>
    <w:p>
      <w:pPr/>
      <w:r>
        <w:rPr>
          <w:lang w:val="fr_FR" w:bidi="fr_FR"/>
        </w:rPr>
      </w:r>
      <w:r>
        <w:rPr>
          <w:lang w:val="fr_FR" w:bidi="fr_FR"/>
        </w:rPr>
        <w:t>Paul dit qu'il a entendu cet Évangile d'autres croyants, et Paul a ensuite annoncé l'Évangile aux Corinthiens. Paul décrit ensuite les parties les plus importantes de l'Évangile qu'il a annoncées aux Corinthiens. Paul partage ces éléments importants dans une déclaration de foi formelle, facile à répéter et à mémoriser pour les croyants.</w:t>
      </w:r>
    </w:p>
    <w:p>
      <w:pPr/>
      <w:r>
        <w:rPr>
          <w:lang w:val="fr_FR" w:bidi="fr_FR"/>
        </w:rPr>
      </w:r>
      <w:r>
        <w:rPr>
          <w:lang w:val="fr_FR" w:bidi="fr_FR"/>
        </w:rPr>
        <w:t>Arrêtez-vous ici et discutez de cette question en groupe : Lorsque vous enseignez quelque chose d'important à des personnes, quelles méthodes utilisez-vous pour faciliter leur mémorisation, comme des chansons ou des façons de parler particulières ? Mettez cet audio en pause ici.</w:t>
      </w:r>
    </w:p>
    <w:p>
      <w:pPr/>
      <w:r>
        <w:rPr>
          <w:lang w:val="fr_FR" w:bidi="fr_FR"/>
        </w:rPr>
      </w:r>
      <w:r>
        <w:rPr>
          <w:lang w:val="fr_FR" w:bidi="fr_FR"/>
        </w:rPr>
        <w:t>Tout d'abord, Paul dit que le Christ est mort pour nous sauver des conséquences de notre péché. L'histoire des Écritures ou de l'Ancien Testament de la Bible a en fait montré aux gens qu'ils avaient besoin d'un sauveur qui viendrait pour devenir un sacrifice pour nous sauver de notre péché. Le Christ fut enseveli et son corps déposé dans une tombe ou une grotte à flanc de colline. Ces personnes pouvaient voir que le Christ est vraiment mort. Ensuite, le troisième jour, Dieu a ressuscité le Christ à la vie, à nouveau, comme Dieu a dit qu'il le ferait dans ses Écritures.</w:t>
      </w:r>
    </w:p>
    <w:p>
      <w:pPr/>
      <w:r>
        <w:rPr>
          <w:lang w:val="fr_FR" w:bidi="fr_FR"/>
        </w:rPr>
      </w:r>
      <w:r>
        <w:rPr>
          <w:lang w:val="fr_FR" w:bidi="fr_FR"/>
        </w:rPr>
        <w:t>Pour montrer que le Christ était réellement vivant à nouveau et pas seulement un fantôme ou un rêve, il est ensuite apparu, ou s'est montré, à beaucoup de personnes. Paul rappelle aux Corinthiens certaines de ces fois où le Christ est apparu. Le Christ est apparu à Cépas, qui est un autre nom pour Pierre. Le Christ est aussi apparu aux « Douze ». Paul désigne les 12 disciples originaux ou les apôtres du Christ. Paul utilise le nombre 12, même si un membre des douze premiers membres, Judas, n'était plus avec les onze autres.</w:t>
      </w:r>
    </w:p>
    <w:p>
      <w:pPr/>
      <w:r>
        <w:rPr>
          <w:lang w:val="fr_FR" w:bidi="fr_FR"/>
        </w:rPr>
      </w:r>
      <w:r>
        <w:rPr>
          <w:lang w:val="fr_FR" w:bidi="fr_FR"/>
        </w:rPr>
        <w:t>Arrêtez-vous ici et discutez de cette question en groupe : Pensez à certains groupes dont vous faites partie qui ont un nom, comme les groupes sportifs ou un groupe de chant. Comment les gens ont-ils choisi le nom du groupe ? Pensez aux groupes qui ont changé lorsque des personnes sont parties ou lorsque le groupe a commencé à pratiquer une activité différente. Quand choisissez-vous de garder le même nom ou de le changer ? Mettez cet audio en pause ici.</w:t>
      </w:r>
    </w:p>
    <w:p>
      <w:pPr/>
      <w:r>
        <w:rPr>
          <w:lang w:val="fr_FR" w:bidi="fr_FR"/>
        </w:rPr>
      </w:r>
      <w:r>
        <w:rPr>
          <w:lang w:val="fr_FR" w:bidi="fr_FR"/>
        </w:rPr>
        <w:t>Le Christ est ensuite apparu à plus de 500 croyants en même temps. Pendant que la plupart de ces croyants sont toujours vivants, certains d'entre eux sont morts. Paul dit que ces croyants se sont endormis, ce qui est une autre façon de dire que quelqu'un est mort.</w:t>
      </w:r>
    </w:p>
    <w:p>
      <w:pPr/>
      <w:r>
        <w:rPr>
          <w:lang w:val="fr_FR" w:bidi="fr_FR"/>
        </w:rPr>
      </w:r>
      <w:r>
        <w:rPr>
          <w:lang w:val="fr_FR" w:bidi="fr_FR"/>
        </w:rPr>
        <w:t>Plus tard, Christ est apparu à Jacques, le frère de Christ. Christ est aussi apparu à tous les apôtres, un groupe plus grand que les 12 disciples. Ce groupe incluait probablement Jacques et d'autres dirigeants de la première Église. Paul ne faisait pas partie de ces apôtres à ce moment-là. Christ est finalement apparu à Paul. Paul dit que c'était étrange. Quand le Christ est apparu à Paul, c'était aussi surprenant que lorsqu'un bébé naît après une fausse couche, alors que tout le monde pensait que le bébé était mort.</w:t>
      </w:r>
    </w:p>
    <w:p>
      <w:pPr/>
      <w:r>
        <w:rPr>
          <w:lang w:val="fr_FR" w:bidi="fr_FR"/>
        </w:rPr>
      </w:r>
      <w:r>
        <w:rPr>
          <w:lang w:val="fr_FR" w:bidi="fr_FR"/>
        </w:rPr>
        <w:t>Paul explique ensuite pourquoi il dit cela. Paul dit qu'il est l'apôtre le moins important. Les gens appellent Paul un apôtre, mais Paul dit qu'il ne mérite pas ce titre. C'est parce que Paul avait l'habitude de persécuter tous les croyants dans l'Église de Dieu. Paul a traité ces croyants durement et injustement. Paul a même essayé de tuer certains de ces croyants !</w:t>
      </w:r>
    </w:p>
    <w:p>
      <w:pPr/>
      <w:r>
        <w:rPr>
          <w:lang w:val="fr_FR" w:bidi="fr_FR"/>
        </w:rPr>
      </w:r>
      <w:r>
        <w:rPr>
          <w:lang w:val="fr_FR" w:bidi="fr_FR"/>
        </w:rPr>
        <w:t>Mais grâce à la grâce de Dieu, Dieu a fait de Paul l'apôtre qu'il est maintenant. Cette grâce est la bonté de Dieu ou la façon dont Dieu aime les personnes qui ne méritent pas l'amour de Dieu. Dieu a été bon envers Paul et a choisi Paul pour être un apôtre, même si Paul ne le méritait pas. Paul dit qu'il a travaillé plus dur que les autres apôtres. Cependant, dit Paul, c'était la grâce de Dieu, et non Paul, qui a fait le travail. C'était Dieu qui a aidé Paul à travailler aussi dur.</w:t>
      </w:r>
    </w:p>
    <w:p>
      <w:pPr/>
      <w:r>
        <w:rPr>
          <w:lang w:val="fr_FR" w:bidi="fr_FR"/>
        </w:rPr>
      </w:r>
      <w:r>
        <w:rPr>
          <w:lang w:val="fr_FR" w:bidi="fr_FR"/>
        </w:rPr>
        <w:t>Enfin, Paul termine par un point important. Paul rappelle aux croyants qu'il n'est pas important que ce soit Paul ou si ce soient les autres apôtres qui leur ont prêché l'Évangile, parce qu'ils ont tous prêché le même Évangile. Les Corinthiens ont cru à toute l'histoire de cet Évangile : la mort du Christ, l'ensevelissement, la résurrection et les apparitions aux croyants par la suite. Maintenant que Paul a rappelé aux Corinthiens ces croyances, Paul corrigera leur confusion.</w:t>
      </w:r>
      <w:r>
        <w:rPr>
          <w:lang w:val="fr_FR" w:bidi="fr_FR"/>
        </w:rPr>
      </w:r>
    </w:p>
    <w:p>
      <w:pPr>
        <w:pStyle w:val="Heading3"/>
      </w:pPr>
      <w:r>
        <w:rPr>
          <w:lang w:val="fr_FR" w:bidi="fr_FR"/>
        </w:rPr>
        <w:t>Définir les Scènes</w:t>
      </w:r>
    </w:p>
    <w:p>
      <w:pPr/>
      <w:r>
        <w:rPr>
          <w:lang w:val="fr_FR" w:bidi="fr_FR"/>
        </w:rPr>
      </w:r>
      <w:r>
        <w:rPr>
          <w:lang w:val="fr_FR" w:bidi="fr_FR"/>
        </w:rPr>
        <w:t xml:space="preserve">Écoutez une version audio de 1 Corinthiens 15:1–11 dans la traduction la plus facile à comprendre. </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a quatre parties.</w:t>
      </w:r>
    </w:p>
    <w:p>
      <w:pPr/>
      <w:r>
        <w:rPr>
          <w:lang w:val="fr_FR" w:bidi="fr_FR"/>
        </w:rPr>
      </w:r>
      <w:r>
        <w:rPr>
          <w:b/>
          <w:lang w:val="fr_FR" w:bidi="fr_FR"/>
        </w:rPr>
        <w:t>Dans la première partie :</w:t>
      </w:r>
      <w:r>
        <w:rPr>
          <w:lang w:val="fr_FR" w:bidi="fr_FR"/>
        </w:rPr>
        <w:t xml:space="preserve"> Paul rappelle aux Corinthiens que les Corinthiens ont accepté l'Évangile que Paul a prêché aux Corinthiens et dépendent de l'Évangile que Paul a prêché aux Corinthiens. Dieu sauve les croyants par cet Évangile si les croyants continuent de croire à l'Évangile.</w:t>
      </w:r>
    </w:p>
    <w:p>
      <w:pPr/>
      <w:r>
        <w:rPr>
          <w:lang w:val="fr_FR" w:bidi="fr_FR"/>
        </w:rPr>
      </w:r>
      <w:r>
        <w:rPr>
          <w:b/>
          <w:lang w:val="fr_FR" w:bidi="fr_FR"/>
        </w:rPr>
        <w:t>Dans la deuxième partie :</w:t>
      </w:r>
      <w:r>
        <w:rPr>
          <w:lang w:val="fr_FR" w:bidi="fr_FR"/>
        </w:rPr>
        <w:t xml:space="preserve"> Paul rappelle aux croyants que les croyants croient tous au même Évangile. Les apôtres ont enseigné cet Évangile à Paul, puis Paul l'a enseigné aux Corinthiens. Paul utilise une déclaration formelle pour expliquer ce que tous les croyants en Christ croient. Ils croient tous que Christ est mort et qu'il a été enseveli. Dieu a ramené Christ à la vie, puis Christ est apparu à beaucoup de personnes.</w:t>
      </w:r>
    </w:p>
    <w:p>
      <w:pPr/>
      <w:r>
        <w:rPr>
          <w:lang w:val="fr_FR" w:bidi="fr_FR"/>
        </w:rPr>
      </w:r>
      <w:r>
        <w:rPr>
          <w:b/>
          <w:lang w:val="fr_FR" w:bidi="fr_FR"/>
        </w:rPr>
        <w:t>Dans la troisième partie :</w:t>
      </w:r>
      <w:r>
        <w:rPr>
          <w:lang w:val="fr_FR" w:bidi="fr_FR"/>
        </w:rPr>
        <w:t xml:space="preserve"> Paul énumère certaines des personnes à qui Christ est apparu.</w:t>
      </w:r>
    </w:p>
    <w:p>
      <w:pPr/>
      <w:r>
        <w:rPr>
          <w:lang w:val="fr_FR" w:bidi="fr_FR"/>
        </w:rPr>
      </w:r>
      <w:r>
        <w:rPr>
          <w:b/>
          <w:lang w:val="fr_FR" w:bidi="fr_FR"/>
        </w:rPr>
        <w:t>Dans la quatrième partie :</w:t>
      </w:r>
      <w:r>
        <w:rPr>
          <w:lang w:val="fr_FR" w:bidi="fr_FR"/>
        </w:rPr>
        <w:t xml:space="preserve"> Paul explique comment Dieu a montré de la bonté à Paul et a choisi Paul pour être un apôtre. Paul souligne qu'il a prêché le même Évangile que les autres apôtres.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Céphas ou Pierre</w:t>
      </w:r>
    </w:p>
    <w:p>
      <w:pPr>
        <w:pStyle w:val="ListBullet"/>
        <w:spacing w:line="240" w:lineRule="auto"/>
        <w:ind w:left="720"/>
      </w:pPr>
      <w:r>
        <w:rPr>
          <w:lang w:val="fr_FR" w:bidi="fr_FR"/>
        </w:rPr>
      </w:r>
      <w:r>
        <w:rPr>
          <w:lang w:val="fr_FR" w:bidi="fr_FR"/>
        </w:rPr>
        <w:t>Les Douze</w:t>
      </w:r>
    </w:p>
    <w:p>
      <w:pPr>
        <w:pStyle w:val="ListBullet"/>
        <w:spacing w:line="240" w:lineRule="auto"/>
        <w:ind w:left="720"/>
      </w:pPr>
      <w:r>
        <w:rPr>
          <w:lang w:val="fr_FR" w:bidi="fr_FR"/>
        </w:rPr>
      </w:r>
      <w:r>
        <w:rPr>
          <w:lang w:val="fr_FR" w:bidi="fr_FR"/>
        </w:rPr>
        <w:t>Cinq cents croyants</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Paul vient de terminer de donner des instructions sur la façon dont les croyants doivent agir pendant qu'ils adorent. Maintenant, Paul est sur le point d'aborder une question qui laisse certains Corinthiens perplexes. Tout d'abord, parlons de l'histoire que Paul racontera. Christ est venu sur la terre et est mort pour nos péchés. Les hommes ont enterré Christ, mais Dieu a ensuite ressuscité Christ d'entre les morts. Christ est apparu à beaucoup de personnes. Bien que Paul attaquait les croyants, Christ est apparu aussi à Paul. Dieu était bon envers Paul. Dieu a appelé Paul pour être un apôtre. Les croyants ont enseigné à Paul la vérité de la bonne nouvelle sur Jésus. Ensuite, Paul a également commencé à enseigner aux autres. Paul a enseigné aux Corinthiens, qui ont accepté la bonne nouvelle de Jésus. Or, Paul va rappeler cette histoire aux Corinthiens.</w:t>
      </w:r>
    </w:p>
    <w:p>
      <w:pPr/>
      <w:r>
        <w:rPr>
          <w:lang w:val="fr_FR" w:bidi="fr_FR"/>
        </w:rPr>
      </w:r>
      <w:r>
        <w:rPr>
          <w:lang w:val="fr_FR" w:bidi="fr_FR"/>
        </w:rPr>
        <w:t>Paul utilise un mot de transition pour montrer qu'il parle de quelque chose de nouveau. Pour se préparer à aborder la question, Paul rappelle aux croyants des vérités importantes que Paul et les Corinthiens partagent. Ces vérités sont des choses que les croyants savent déjà. Paul donnera ensuite une réponse au problème des croyants sur la base de ces vérités importantes. Les croyants peuvent avoir confiance dans le fait que la réponse de Paul à ce problème est bonne, parce qu'il a montré qu'il croit à la même vérité que les croyants.</w:t>
      </w:r>
    </w:p>
    <w:p>
      <w:pPr/>
      <w:r>
        <w:rPr>
          <w:lang w:val="fr_FR" w:bidi="fr_FR"/>
        </w:rPr>
      </w:r>
      <w:r>
        <w:rPr>
          <w:lang w:val="fr_FR" w:bidi="fr_FR"/>
        </w:rPr>
        <w:t>Arrêtez-vous ici et discutez de cette question en groupe : Dans le cadre de cette activité, pensez à quelque chose d'inhabituel ou de surprenant que vous avez appris récemment. Tout d'abord, dites brièvement la chose surprenante. Demandez aux autres membres du groupe à quel point il est facile ou difficile de croire que cette information est vraie. Ensuite, expliquez à nouveau la chose surprenante, mais commencez cette fois par des informations que les autres connaissent pour expliquer comment ou pourquoi la chose surprenante est possible. Ensuite, demandez aux autres membres du groupe à quel point il est facile de croire vos informations maintenant. Mettez cet audio en pause ici.</w:t>
      </w:r>
    </w:p>
    <w:p>
      <w:pPr/>
      <w:r>
        <w:rPr>
          <w:lang w:val="fr_FR" w:bidi="fr_FR"/>
        </w:rPr>
      </w:r>
      <w:r>
        <w:rPr>
          <w:lang w:val="fr_FR" w:bidi="fr_FR"/>
        </w:rPr>
        <w:t>Dans la première partie de ce passage, Paul annonce qu'il est sur le point de rappeler l'Évangile aux croyants. C'est le même Évangile que Paul a prêché aux Corinthiens quand il était avec eux. Paul appelle les croyants frères, ce qui est une façon amicale de s'adresser aux gens. Paul s'adresse à tous les croyants de Corinthe, aussi bien aux hommes qu'aux femmes.</w:t>
      </w:r>
    </w:p>
    <w:p>
      <w:pPr/>
      <w:r>
        <w:rPr>
          <w:lang w:val="fr_FR" w:bidi="fr_FR"/>
        </w:rPr>
      </w:r>
      <w:r>
        <w:rPr>
          <w:lang w:val="fr_FR" w:bidi="fr_FR"/>
        </w:rPr>
        <w:t>Les croyants ont déjà reconnu cet Évangile comme vrai et lui font confiance, comme les gens font confiance à la force d'un bâtiment bien fait. Et si les croyants continuent de faire confiance à l'Évangile, alors Dieu sauve les croyants par cet Évangile. Si les croyants ne continuent pas de dépendre de l'Évangile, alors tout ce qu'ils espèrent que leur confiance dans le Christ apportera ne se produira jamais. Cela rendra leur confiance inutile, comme quelqu'un qui lâche une corde qui tire quelque chose d'important le long d'une falaise.</w:t>
      </w:r>
    </w:p>
    <w:p>
      <w:pPr/>
      <w:r>
        <w:rPr>
          <w:lang w:val="fr_FR" w:bidi="fr_FR"/>
        </w:rPr>
      </w:r>
      <w:r>
        <w:rPr>
          <w:lang w:val="fr_FR" w:bidi="fr_FR"/>
        </w:rPr>
        <w:t>Arrêtez-vous ici et discutez de cette question en groupe : Racontez une histoire sur un moment où quelqu'un a continué de croire très fortement en quelque chose, malgré la survenue d'un événement éprouvant qui rendait cette croyance difficile à maintenir. Quels mots ou expressions utiliseriez-vous pour décrire la conviction profonde ou la confiance de cette personne ? Mettez cet audio en pause ici.</w:t>
      </w:r>
    </w:p>
    <w:p>
      <w:pPr/>
      <w:r>
        <w:rPr>
          <w:lang w:val="fr_FR" w:bidi="fr_FR"/>
        </w:rPr>
      </w:r>
      <w:r>
        <w:rPr>
          <w:lang w:val="fr_FR" w:bidi="fr_FR"/>
        </w:rPr>
        <w:t>Dans la deuxième partie, Paul explique ensuite les vérités auxquelles tous les croyants adhèrent. Ce sont les mêmes vérités que les autres croyants ont enseignées à Paul. Paul les a ensuite enseignés aux Corinthiens. Pour aider les croyants à se rappeler ces vérités, Paul utilise une déclaration formelle de foi. Il y a quatre parties : le Christ meurt, les gens enterrent le Christ, Dieu ramène le Christ à la vie, puis le Christ apparaît à beaucoup de personnes. Chacune de ces quatre parties commence par le même mot, qui aiderait les croyants à se rappeler ces choses.</w:t>
      </w:r>
    </w:p>
    <w:p>
      <w:pPr/>
      <w:r>
        <w:rPr>
          <w:lang w:val="fr_FR" w:bidi="fr_FR"/>
        </w:rPr>
      </w:r>
      <w:r>
        <w:rPr>
          <w:lang w:val="fr_FR" w:bidi="fr_FR"/>
        </w:rPr>
        <w:t>Tout d'abord, le Christ est mort pour nous sauver des conséquences de nos péchés, tout comme Dieu l'a dit dans ses Saintes Écritures. Paul se réfère à la fois aux passages spécifiques qui parlent de la mort du Christ, ainsi qu'à toute la Bible, qui pointent tous vers le Christ.</w:t>
      </w:r>
    </w:p>
    <w:p>
      <w:pPr/>
      <w:r>
        <w:rPr>
          <w:lang w:val="fr_FR" w:bidi="fr_FR"/>
        </w:rPr>
      </w:r>
      <w:r>
        <w:rPr>
          <w:lang w:val="fr_FR" w:bidi="fr_FR"/>
        </w:rPr>
        <w:t>Arrêtez-vous ici et discutez de cette question en groupe : Racontez l'histoire de ce que Christ a fait et pourquoi Christ l'a fait. Faites attention aux mots et aux expressions que vous utilisez pour parler des raisons pour lesquelles Christ est mort. Mettez cet audio en pause ici.</w:t>
      </w:r>
    </w:p>
    <w:p>
      <w:pPr/>
      <w:r>
        <w:rPr>
          <w:lang w:val="fr_FR" w:bidi="fr_FR"/>
        </w:rPr>
      </w:r>
      <w:r>
        <w:rPr>
          <w:lang w:val="fr_FR" w:bidi="fr_FR"/>
        </w:rPr>
        <w:t>Ensuite, le fait que les gens aient enterré le Christ montre que le Christ est réellement mort. Ensuite, comme Dieu a dit dans les Écritures, Dieu a ressuscité Christ le troisième jour. Enfin, Christ est apparu à beaucoup de croyants.</w:t>
      </w:r>
    </w:p>
    <w:p>
      <w:pPr/>
      <w:r>
        <w:rPr>
          <w:lang w:val="fr_FR" w:bidi="fr_FR"/>
        </w:rPr>
      </w:r>
      <w:r>
        <w:rPr>
          <w:lang w:val="fr_FR" w:bidi="fr_FR"/>
        </w:rPr>
        <w:t>Arrêtez-vous ici et discutez de cette question en groupe : Discutez de la façon dont vous allez parler des quatre parties de cette déclaration formelle ou du rappel de ce que les croyants croient tous. Pensez aux différentes méthodes ou outils pour aider les gens à se rappeler les informations dont vous avez discuté à la deuxième étape. Mettez cet audio en pause ici.</w:t>
      </w:r>
    </w:p>
    <w:p>
      <w:pPr/>
      <w:r>
        <w:rPr>
          <w:lang w:val="fr_FR" w:bidi="fr_FR"/>
        </w:rPr>
      </w:r>
      <w:r>
        <w:rPr>
          <w:lang w:val="fr_FR" w:bidi="fr_FR"/>
        </w:rPr>
        <w:t>C'était probablement la fin de la déclaration formelle de croyance. Maintenant, dans la troisième partie, Paul énumère certaines des personnes qui ont vu le Christ. À cette époque, les gens accordaient de l'importance aux témoignages de ceux qui avaient réellement vu ce qui s'était passé. Paul souligne combien de personnes ont vraiment vu le Christ revenir à la vie, pas seulement un fantôme ou un esprit. Paul décrit les personnes à qui le Christ est apparu pour montrer aux Corinthiens que le Christ est apparu aux personnes en lesquelles ils peuvent faire confiance. Ces personnes n'auraient pas menti sur le fait d'avoir vu Jésus vivant !</w:t>
      </w:r>
    </w:p>
    <w:p>
      <w:pPr/>
      <w:r>
        <w:rPr>
          <w:lang w:val="fr_FR" w:bidi="fr_FR"/>
        </w:rPr>
      </w:r>
      <w:r>
        <w:rPr>
          <w:lang w:val="fr_FR" w:bidi="fr_FR"/>
        </w:rPr>
        <w:t>Christ s'est montré à Céphas, ainsi qu'au reste des hommes qui ont suivi Christ avant que Christ ne meure. Paul appelle ces hommes « les Douze », même si un membre n'était plus là. Les groupes ont souvent conservé des titres basés sur le nombre initial de membres, même si le nombre de membres a changé. Les gens respectaient ces hommes, et ils étaient donc des témoins fiables.</w:t>
      </w:r>
    </w:p>
    <w:p>
      <w:pPr/>
      <w:r>
        <w:rPr>
          <w:lang w:val="fr_FR" w:bidi="fr_FR"/>
        </w:rPr>
      </w:r>
      <w:r>
        <w:rPr>
          <w:lang w:val="fr_FR" w:bidi="fr_FR"/>
        </w:rPr>
        <w:t>Le Christ est apparu à 500 croyants en même temps. Paul dit que certains de ces 500 se sont endormis ou sont morts. Cependant, la plupart de ces 500 croyants sont toujours vivants, n'importe qui peut parler avec ces personnes pour confirmer ce que les gens ont vu.</w:t>
      </w:r>
    </w:p>
    <w:p>
      <w:pPr/>
      <w:r>
        <w:rPr>
          <w:lang w:val="fr_FR" w:bidi="fr_FR"/>
        </w:rPr>
      </w:r>
      <w:r>
        <w:rPr>
          <w:lang w:val="fr_FR" w:bidi="fr_FR"/>
        </w:rPr>
        <w:t>Arrêtez-vous ici et discutez de cette question en groupe : Dans votre langue, quels mots ou expressions utilisez-vous pour dire de manière polie que quelqu'un est mort ? Mettez cet audio en pause ici.</w:t>
      </w:r>
    </w:p>
    <w:p>
      <w:pPr/>
      <w:r>
        <w:rPr>
          <w:lang w:val="fr_FR" w:bidi="fr_FR"/>
        </w:rPr>
      </w:r>
      <w:r>
        <w:rPr>
          <w:lang w:val="fr_FR" w:bidi="fr_FR"/>
        </w:rPr>
        <w:t>Christ est apparu à Jacques, le frère de Christ, puis à tous les apôtres ou aux dirigeants de l'Église. Parmi toutes les personnes que Paul a mentionnées, Paul était le dernier à voir Christ. Paul rappelle peut-être aux croyants qu'il a l'autorité de parler de l'Évangile, parce que le Christ a dit à Paul de partager l'Évangile. Cependant, Paul dit qu'il était étrange ou surprenant que Christ ait choisi de se montrer à Paul. Paul dit que c'était aussi surprenant qu'un bébé qui naît alors que tout le monde pensait qu'il était mort.</w:t>
      </w:r>
    </w:p>
    <w:p>
      <w:pPr/>
      <w:r>
        <w:rPr>
          <w:lang w:val="fr_FR" w:bidi="fr_FR"/>
        </w:rPr>
      </w:r>
      <w:r>
        <w:rPr>
          <w:lang w:val="fr_FR" w:bidi="fr_FR"/>
        </w:rPr>
        <w:t>Arrêtez-vous ici et discutez de cette question en groupe : dans votre langue, quels mots ou expressions utiliseriez-vous pour décrire quelque chose d'inhabituel ou de surprenant, quelque chose qui, selon vous, ne peut pas se produire ? Mettez cet audio en pause ici.</w:t>
      </w:r>
    </w:p>
    <w:p>
      <w:pPr/>
      <w:r>
        <w:rPr>
          <w:lang w:val="fr_FR" w:bidi="fr_FR"/>
        </w:rPr>
      </w:r>
      <w:r>
        <w:rPr>
          <w:lang w:val="fr_FR" w:bidi="fr_FR"/>
        </w:rPr>
        <w:t>Dans la quatrième partie, Paul décrit la bonté de Dieu envers Paul et ce qui s'est ensuite passé. Paul explique ce qu'il veut dire quand il dit qu'il était étrange que le Christ lui soit apparu. Paul persécutait l'Église, ce qui signifie qu'il a attaqué tous les croyants de l'Église. À cause de ce que Paul a fait, Paul dit que Paul est le moins important des apôtres. Paul ne se sent même pas digne du titre d'apôtre. Cependant, Paul est devenu un apôtre non à cause de ce qu'il a fait, mais parce que Dieu était bon envers Paul. Cette bonté n'était pas inutile. Au lieu de cela, la bonté de Dieu a aidé Paul à faire beaucoup de bonnes choses. Paul a travaillé plus dur que n'importe lequel des apôtres. Paul ne dit pas qu'il est meilleur que les autres apôtres parce qu'il a travaillé plus dur. Paul dit que ce travail acharné montre à quel point Dieu était bon, ou quelle grâce Dieu a témoignée à Paul. Par conséquent, peu importe pour Paul qui a parlé le premier aux Corinthiens de la grâce de Dieu. Cela aurait pu être n'importe qui, mais Dieu a choisi Paul pour être un apôtre, pour enseigner l'Évangile et parler des problèmes des Corinthiens.</w:t>
      </w:r>
    </w:p>
    <w:p>
      <w:pPr/>
      <w:r>
        <w:rPr>
          <w:lang w:val="fr_FR" w:bidi="fr_FR"/>
        </w:rPr>
      </w:r>
      <w:r>
        <w:rPr>
          <w:lang w:val="fr_FR" w:bidi="fr_FR"/>
        </w:rPr>
        <w:t>Ainsi, Paul est un enseignant fiable, à cause de la grâce de Dieu qui travaille en Paul. Paul est également fiable car, comme il vient de le montrer, il enseigne et croit la même chose que les autres apôtres. Les croyants prêchent tous la même vérité, que Paul a décrite dans la déclaration formelle de croyance. et c'est la même vérité à laquelle les Corinthiens croyaient. Maintenant que Paul a montré leurs croyances communes, il peut alors commencer à parler du problème ou de la confusion des Corinthiens dans le passage suivant.</w:t>
      </w:r>
    </w:p>
    <w:p>
      <w:pPr/>
      <w:r>
        <w:rPr>
          <w:lang w:val="fr_FR" w:bidi="fr_FR"/>
        </w:rPr>
      </w:r>
      <w:r>
        <w:rPr>
          <w:lang w:val="fr_FR" w:bidi="fr_FR"/>
        </w:rPr>
        <w:t>Maintenant, le groupe doit créer un scénario en images, dessiner ou utiliser des objets pour visualiser le passage et l'action qui s'y déroule. Pendant que vous faites cela, vous pourriez utiliser des dessins, des objets ou même des personnes pour représenter Paul, le public de Paul, le Christ Jésus, Céphas, les Douze, les 500 croyants, Jacques, les apôtres et Dieu. Envisagez de dessiner ou de jouer l'histoire de l'Évangile ou ce que Jésus a fait pour nous, en premier. Ensuite, pendant que Paul parle, référez-vous à cette histoire.</w:t>
      </w:r>
      <w:r>
        <w:rPr>
          <w:lang w:val="fr_FR" w:bidi="fr_FR"/>
        </w:rPr>
      </w:r>
    </w:p>
    <w:p>
      <w:pPr>
        <w:pStyle w:val="Heading3"/>
      </w:pPr>
      <w:r>
        <w:rPr>
          <w:lang w:val="fr_FR" w:bidi="fr_FR"/>
        </w:rPr>
        <w:t>Intégration du Texte</w:t>
      </w:r>
    </w:p>
    <w:p>
      <w:pPr/>
      <w:r>
        <w:rPr>
          <w:lang w:val="fr_FR" w:bidi="fr_FR"/>
        </w:rPr>
      </w:r>
      <w:r>
        <w:rPr>
          <w:lang w:val="fr_FR" w:bidi="fr_FR"/>
        </w:rPr>
        <w:t xml:space="preserve">Écoutez une version audio de 1 Corinthiens 15:1–11 dans la traduction la plus facile à comprendre. </w:t>
      </w:r>
    </w:p>
    <w:p>
      <w:pPr/>
      <w:r>
        <w:rPr>
          <w:lang w:val="fr_FR" w:bidi="fr_FR"/>
        </w:rPr>
      </w:r>
      <w:r>
        <w:rPr>
          <w:lang w:val="fr_FR" w:bidi="fr_FR"/>
        </w:rPr>
        <w:t>À cette étape, le groupe fera la mise en scène du passage.</w:t>
      </w:r>
    </w:p>
    <w:p>
      <w:pPr/>
      <w:r>
        <w:rPr>
          <w:lang w:val="fr_FR" w:bidi="fr_FR"/>
        </w:rPr>
      </w:r>
      <w:r>
        <w:rPr>
          <w:lang w:val="fr_FR" w:bidi="fr_FR"/>
        </w:rPr>
        <w:t>Il y a quatre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Céphas ou Pierre</w:t>
      </w:r>
    </w:p>
    <w:p>
      <w:pPr>
        <w:pStyle w:val="ListBullet"/>
        <w:spacing w:line="240" w:lineRule="auto"/>
        <w:ind w:left="720"/>
      </w:pPr>
      <w:r>
        <w:rPr>
          <w:lang w:val="fr_FR" w:bidi="fr_FR"/>
        </w:rPr>
      </w:r>
      <w:r>
        <w:rPr>
          <w:lang w:val="fr_FR" w:bidi="fr_FR"/>
        </w:rPr>
        <w:t>Les Douze</w:t>
      </w:r>
    </w:p>
    <w:p>
      <w:pPr>
        <w:pStyle w:val="ListBullet"/>
        <w:spacing w:line="240" w:lineRule="auto"/>
        <w:ind w:left="720"/>
      </w:pPr>
      <w:r>
        <w:rPr>
          <w:lang w:val="fr_FR" w:bidi="fr_FR"/>
        </w:rPr>
      </w:r>
      <w:r>
        <w:rPr>
          <w:lang w:val="fr_FR" w:bidi="fr_FR"/>
        </w:rPr>
        <w:t>Cinq cents croyants</w:t>
      </w:r>
    </w:p>
    <w:p>
      <w:pPr>
        <w:pStyle w:val="ListBullet"/>
        <w:spacing w:line="240" w:lineRule="auto"/>
        <w:ind w:left="720"/>
      </w:pPr>
      <w:r>
        <w:rPr>
          <w:lang w:val="fr_FR" w:bidi="fr_FR"/>
        </w:rPr>
      </w:r>
      <w:r>
        <w:rPr>
          <w:lang w:val="fr_FR" w:bidi="fr_FR"/>
        </w:rPr>
        <w:t>Jacques</w:t>
      </w:r>
    </w:p>
    <w:p>
      <w:pPr>
        <w:pStyle w:val="ListBullet"/>
        <w:spacing w:line="240" w:lineRule="auto"/>
        <w:ind w:left="720"/>
      </w:pPr>
      <w:r>
        <w:rPr>
          <w:lang w:val="fr_FR" w:bidi="fr_FR"/>
        </w:rPr>
      </w:r>
      <w:r>
        <w:rPr>
          <w:lang w:val="fr_FR" w:bidi="fr_FR"/>
        </w:rPr>
        <w:t>Les apôtres</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 « À ce stade, mes frères et sœurs, je veux vous rappeler la bonne nouvelle dont je vous ai parlé. Vous avez accepté que cette bonne nouvelle est vraie et vous faites fermement confiance à Dieu à cause de cela. À cause de cette bonne nouvelle, Dieu vous sauve tant que vous continuez à dépendre de ce que je vous ai enseigné. Si vous ne faites pas fermement confiance à Dieu, alors votre foi ne vous aide pas.</w:t>
      </w:r>
    </w:p>
    <w:p>
      <w:pPr/>
      <w:r>
        <w:rPr>
          <w:lang w:val="fr_FR" w:bidi="fr_FR"/>
        </w:rPr>
      </w:r>
      <w:r>
        <w:rPr>
          <w:lang w:val="fr_FR" w:bidi="fr_FR"/>
        </w:rPr>
        <w:t>Ensuite, Paul dit : « Car je vous ai parlé des enseignements que d'autres personnes m'ont transmis. » Ces choses sont très importantes : le Christ est mort à cause de nos péchés, comme l’ avaient annoncé les Écritures. Christ a été enseveli. Le troisième jour après cela, Dieu a ressuscité le Christ à la vie. Encore une fois, c'est ce que les Écritures ont dit qui se produira. Christ est apparu à Pierre, puis Christ est apparu aux Douze : ses disciples. Par la suite, le Christ est apparu à plus de 500 croyants à la fois. La plupart de ces personnes sont toujours vivantes, bien que certaines soient mortes. Ensuite, le Christ est apparu à Jacques, puis à tous les autres apôtres. Et finalement j'ai aussi vu le Christ, même si je n'étais pas digne de le voir.</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jouent le rôle de toutes les personnes auxquelles le Christ est apparu : « Que ressentiez-vous ou que pensiez-vous quand le Christ vous est apparu ? » Les personnes pourraient répondre par des choses comme :</w:t>
      </w:r>
    </w:p>
    <w:p>
      <w:pPr>
        <w:pStyle w:val="ListBullet"/>
        <w:spacing w:line="240" w:lineRule="auto"/>
        <w:ind w:left="720"/>
      </w:pPr>
      <w:r>
        <w:rPr>
          <w:lang w:val="fr_FR" w:bidi="fr_FR"/>
        </w:rPr>
      </w:r>
      <w:r>
        <w:rPr>
          <w:lang w:val="fr_FR" w:bidi="fr_FR"/>
        </w:rPr>
        <w:t>Demandez à la personne qui joue le rôle des croyants qui écoutent : “Que ressentez-vous ou à quoi pensez-vous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Je dis cela parce que je suis le moins important des apôtres. Je ne suis pas digne du titre « apôtre » parce que j'ai blessé le peuple de Dieu. Mais Dieu a été bon envers moi et a fait de moi un apôtre, et sa bonté envers moi a eu de bons résultats. Car j'ai travaillé plus dur que tous les autres apôtres. Mais ce n'est pas vraiment moi qui travaillais, mais Dieu. Je n'ai pas travaillé par mes propres moyens, mais Dieu a été bon envers moi et m'a aidé à travailler. Ainsi, peu importe que je vous aie annoncé l'Évangile ou que les autres apôtres l'aient fait. Nous avons tous prêché le même message. Et c'est le message auquel vous avez cru."</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 xml:space="preserve">Écoutez une version audio de 1 Corinthiens 15:1–11 dans la traduction la plus facile à comprendre. </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appelle les croyants à Corinthe « </w:t>
      </w:r>
      <w:r>
        <w:rPr>
          <w:b/>
          <w:lang w:val="fr_FR" w:bidi="fr_FR"/>
        </w:rPr>
        <w:t>frères</w:t>
      </w:r>
      <w:r>
        <w:rPr>
          <w:lang w:val="fr_FR" w:bidi="fr_FR"/>
        </w:rPr>
        <w:t xml:space="preserve"> ». Puisque Dieu est le Père de tous les croyants, tous les croyants sont comme des frères et sœurs. Ainsi, Paul utilise fréquemment le mot pour frère quand il se réfère à un compagnon croyant. Quand il y a plus d'un frère, le mot peut aussi signifier frères et sœurs. Utilisez les mêmes mots ou expressions pour « frères » que ceux que vous avez utilisés dans les passages précédents.</w:t>
      </w:r>
    </w:p>
    <w:p>
      <w:pPr/>
      <w:r>
        <w:rPr>
          <w:lang w:val="fr_FR" w:bidi="fr_FR"/>
        </w:rPr>
      </w:r>
      <w:r>
        <w:rPr>
          <w:lang w:val="fr_FR" w:bidi="fr_FR"/>
        </w:rPr>
        <w:t>Paul veut rappeler aux croyants l'</w:t>
      </w:r>
      <w:r>
        <w:rPr>
          <w:b/>
          <w:lang w:val="fr_FR" w:bidi="fr_FR"/>
        </w:rPr>
        <w:t>Évangile</w:t>
      </w:r>
      <w:r>
        <w:rPr>
          <w:lang w:val="fr_FR" w:bidi="fr_FR"/>
        </w:rPr>
        <w:t xml:space="preserve">. Le mot Évangile signifie « bonne nouvelle. » La Bonne Nouvelle dans la Bible est que Dieu a pourvu un moyen de sauver les êtres humains. Pour plus d'informations sur le mot </w:t>
      </w:r>
      <w:r>
        <w:rPr>
          <w:lang w:val="fr_FR" w:bidi="fr_FR"/>
        </w:rPr>
        <w:t>évangile</w:t>
      </w:r>
      <w:r>
        <w:rPr>
          <w:lang w:val="fr_FR" w:bidi="fr_FR"/>
        </w:rPr>
        <w:t>, consultez le glossaire principal. Utilisez le même mot ou la même expression pour “évangile” que celui que vous aviez employée dans les passages précédents.</w:t>
      </w:r>
    </w:p>
    <w:p>
      <w:pPr/>
      <w:r>
        <w:rPr>
          <w:lang w:val="fr_FR" w:bidi="fr_FR"/>
        </w:rPr>
      </w:r>
      <w:r>
        <w:rPr>
          <w:lang w:val="fr_FR" w:bidi="fr_FR"/>
        </w:rPr>
        <w:t xml:space="preserve">Paul dit que c'est l'Évangile qui a </w:t>
      </w:r>
      <w:r>
        <w:rPr>
          <w:b/>
          <w:lang w:val="fr_FR" w:bidi="fr_FR"/>
        </w:rPr>
        <w:t>sauvé</w:t>
      </w:r>
      <w:r>
        <w:rPr>
          <w:lang w:val="fr_FR" w:bidi="fr_FR"/>
        </w:rPr>
        <w:t xml:space="preserve"> les croyants. Pour plus d'informations sur la façon dont l'Évangile sauve quelqu'un, consultez </w:t>
      </w:r>
      <w:r>
        <w:rPr>
          <w:lang w:val="fr_FR" w:bidi="fr_FR"/>
        </w:rPr>
        <w:t>salut</w:t>
      </w:r>
      <w:r>
        <w:rPr>
          <w:lang w:val="fr_FR" w:bidi="fr_FR"/>
        </w:rPr>
        <w:t xml:space="preserve"> dans le glossaire principal. Utilisez le même mot ou la même expression pour “frères” que celui que cous aviez employée dans les passages précédents.</w:t>
      </w:r>
    </w:p>
    <w:p>
      <w:pPr/>
      <w:r>
        <w:rPr>
          <w:lang w:val="fr_FR" w:bidi="fr_FR"/>
        </w:rPr>
      </w:r>
      <w:r>
        <w:rPr>
          <w:lang w:val="fr_FR" w:bidi="fr_FR"/>
        </w:rPr>
        <w:t xml:space="preserve">Paul dit que les croyants doivent continuer à faire confiance à ce message, ou ils </w:t>
      </w:r>
      <w:r>
        <w:rPr>
          <w:b/>
          <w:lang w:val="fr_FR" w:bidi="fr_FR"/>
        </w:rPr>
        <w:t>croiront</w:t>
      </w:r>
      <w:r>
        <w:rPr>
          <w:lang w:val="fr_FR" w:bidi="fr_FR"/>
        </w:rPr>
        <w:t xml:space="preserve"> sans résultats. Si vous croyez à un message, vous croyez que ce message est vrai. On fait ensuite confiance à ce message et on s'engage à faire ce qu'il nous dit de faire. Pour plus d'informations sur le mot </w:t>
      </w:r>
      <w:r>
        <w:rPr>
          <w:lang w:val="fr_FR" w:bidi="fr_FR"/>
        </w:rPr>
        <w:t>croire</w:t>
      </w:r>
      <w:r>
        <w:rPr>
          <w:lang w:val="fr_FR" w:bidi="fr_FR"/>
        </w:rPr>
        <w:t xml:space="preserve"> consultez le glossaire principal. Utilisez le même mot ou la même expression pour “croire” que celle employée dans les passages précédents. </w:t>
      </w:r>
    </w:p>
    <w:p>
      <w:pPr/>
      <w:r>
        <w:rPr>
          <w:lang w:val="fr_FR" w:bidi="fr_FR"/>
        </w:rPr>
      </w:r>
      <w:r>
        <w:rPr>
          <w:b/>
          <w:lang w:val="fr_FR" w:bidi="fr_FR"/>
        </w:rPr>
        <w:t>Christ</w:t>
      </w:r>
      <w:r>
        <w:rPr>
          <w:lang w:val="fr_FR" w:bidi="fr_FR"/>
        </w:rPr>
        <w:t xml:space="preserve"> est mort pour nos péchés. Christ est le même que le mot « Messie », qui se réfère au roi spécial et au Sauveur que Dieu avait promis d'envoyer, qui est Jésus. Pour plus d'informations sur le mot </w:t>
      </w:r>
      <w:r>
        <w:rPr>
          <w:lang w:val="fr_FR" w:bidi="fr_FR"/>
        </w:rPr>
        <w:t>Christ</w:t>
      </w:r>
      <w:r>
        <w:rPr>
          <w:lang w:val="fr_FR" w:bidi="fr_FR"/>
        </w:rPr>
        <w:t xml:space="preserve"> consultez le glossaire principal. Utilisez le même mot ou la même expression pour “Christ” que celle employée dans les passages précédents.</w:t>
      </w:r>
    </w:p>
    <w:p>
      <w:pPr/>
      <w:r>
        <w:rPr>
          <w:lang w:val="fr_FR" w:bidi="fr_FR"/>
        </w:rPr>
      </w:r>
      <w:r>
        <w:rPr>
          <w:lang w:val="fr_FR" w:bidi="fr_FR"/>
        </w:rPr>
        <w:t xml:space="preserve">Christ est mort pour nos péchés. Cette déclaration parle de la façon dont le Christ </w:t>
      </w:r>
      <w:r>
        <w:rPr>
          <w:b/>
          <w:lang w:val="fr_FR" w:bidi="fr_FR"/>
        </w:rPr>
        <w:t>a expié</w:t>
      </w:r>
      <w:r>
        <w:rPr>
          <w:lang w:val="fr_FR" w:bidi="fr_FR"/>
        </w:rPr>
        <w:t xml:space="preserve"> nos péchés ou a enlevé nos péchés pour que nous puissions être complètement rétablis dans une relation avec Dieu. Nous avions péché et brisé notre relation avec Dieu, mais la mort du Christ nous a rassemblés à Dieu. Dans ce cas, vous pouvez traduire cette expression d'une manière générale : Christ est mort pour nos péchés, ou Christ est mort pour aborder le problème de nos péchés.</w:t>
      </w:r>
    </w:p>
    <w:p>
      <w:pPr/>
      <w:r>
        <w:rPr>
          <w:lang w:val="fr_FR" w:bidi="fr_FR"/>
        </w:rPr>
      </w:r>
      <w:r>
        <w:rPr>
          <w:lang w:val="fr_FR" w:bidi="fr_FR"/>
        </w:rPr>
        <w:t xml:space="preserve">Arrêtez-vous ici et discutez en groupe du mot ou de l'expression que vous allez utiliser ici Rappelez-vous la façon dont vous avez décrit ce que Christ a fait dans le troisième script. Comment parlerez-vous de pourquoi Christ est mort pour nos péchés ? Pour plus d'informations sur cette idée, consultez </w:t>
      </w:r>
      <w:r>
        <w:rPr>
          <w:b/>
          <w:lang w:val="fr_FR" w:bidi="fr_FR"/>
        </w:rPr>
        <w:t>atonement</w:t>
      </w:r>
      <w:r>
        <w:rPr>
          <w:lang w:val="fr_FR" w:bidi="fr_FR"/>
        </w:rPr>
        <w:t xml:space="preserve"> dans le Glossaire principal. Mettez cet audio en pause ici.</w:t>
      </w:r>
    </w:p>
    <w:p>
      <w:pPr/>
      <w:r>
        <w:rPr>
          <w:lang w:val="fr_FR" w:bidi="fr_FR"/>
        </w:rPr>
      </w:r>
      <w:r>
        <w:rPr>
          <w:b/>
          <w:lang w:val="fr_FR" w:bidi="fr_FR"/>
        </w:rPr>
        <w:t>Le péché</w:t>
      </w:r>
      <w:r>
        <w:rPr>
          <w:lang w:val="fr_FR" w:bidi="fr_FR"/>
        </w:rPr>
        <w:t xml:space="preserve"> est un acte de rébellion contre Dieu. Chaque fois qu'une personne désobéit aux lois de Dieu, cette personne pèche. Pour plus d'informations sur le mot </w:t>
      </w:r>
      <w:r>
        <w:rPr>
          <w:lang w:val="fr_FR" w:bidi="fr_FR"/>
        </w:rPr>
        <w:t>péché</w:t>
      </w:r>
      <w:r>
        <w:rPr>
          <w:lang w:val="fr_FR" w:bidi="fr_FR"/>
        </w:rPr>
        <w:t xml:space="preserve"> consultez le glossaire principal. Utilisez le même mot ou la même expression pour désigner le péché que dans les passages précédents.</w:t>
      </w:r>
    </w:p>
    <w:p>
      <w:pPr/>
      <w:r>
        <w:rPr>
          <w:lang w:val="fr_FR" w:bidi="fr_FR"/>
        </w:rPr>
      </w:r>
      <w:r>
        <w:rPr>
          <w:lang w:val="fr_FR" w:bidi="fr_FR"/>
        </w:rPr>
        <w:t xml:space="preserve">Christ est mort, conformément à ce que les </w:t>
      </w:r>
      <w:r>
        <w:rPr>
          <w:b/>
          <w:lang w:val="fr_FR" w:bidi="fr_FR"/>
        </w:rPr>
        <w:t>Écritures</w:t>
      </w:r>
      <w:r>
        <w:rPr>
          <w:lang w:val="fr_FR" w:bidi="fr_FR"/>
        </w:rPr>
        <w:t xml:space="preserve"> avaient annoncé. Dans le Nouveau Testament, quand les gens parlent de l'Écriture ou des Saintes Écritures, ils parlent de la partie de la Bible que les chrétiens appellent maintenant l'Ancien Testament. </w:t>
      </w:r>
    </w:p>
    <w:p>
      <w:pPr/>
      <w:r>
        <w:rPr>
          <w:lang w:val="fr_FR" w:bidi="fr_FR"/>
        </w:rPr>
      </w:r>
      <w:r>
        <w:rPr>
          <w:lang w:val="fr_FR" w:bidi="fr_FR"/>
        </w:rPr>
        <w:t xml:space="preserve">Arrêtez-vous ici et discutez en groupe du mot ou de l'expression que vous allez utiliser pour traduire « Écriture ». Consultez « </w:t>
      </w:r>
      <w:r>
        <w:rPr>
          <w:lang w:val="fr_FR" w:bidi="fr_FR"/>
        </w:rPr>
        <w:t>Écriture</w:t>
      </w:r>
      <w:r>
        <w:rPr>
          <w:lang w:val="fr_FR" w:bidi="fr_FR"/>
        </w:rPr>
        <w:t xml:space="preserve"> ». dans le glossaire principal. pour plus d'information. Si vous avez déjà traduit ce mot dans un autre livre de la Bible, utilisez le même mot que vous y avez utilisé. Mettez cet audio en pause ici.</w:t>
      </w:r>
    </w:p>
    <w:p>
      <w:pPr/>
      <w:r>
        <w:rPr>
          <w:lang w:val="fr_FR" w:bidi="fr_FR"/>
        </w:rPr>
      </w:r>
      <w:r>
        <w:rPr>
          <w:lang w:val="fr_FR" w:bidi="fr_FR"/>
        </w:rPr>
        <w:t xml:space="preserve">Christ est apparu aux </w:t>
      </w:r>
      <w:r>
        <w:rPr>
          <w:b/>
          <w:lang w:val="fr_FR" w:bidi="fr_FR"/>
        </w:rPr>
        <w:t>Douze</w:t>
      </w:r>
      <w:r>
        <w:rPr>
          <w:lang w:val="fr_FR" w:bidi="fr_FR"/>
        </w:rPr>
        <w:t>. Christ a choisi 12 personnes pour être ses disciples spéciaux ou ses étudiants. Les gens appelaient ce petit groupe « les douze disciples » ou même juste « les Douze ». Ces personnes ont suivi Christ partout, apprenant du Christ et en regardant Christ.</w:t>
      </w:r>
    </w:p>
    <w:p>
      <w:pPr/>
      <w:r>
        <w:rPr>
          <w:lang w:val="fr_FR" w:bidi="fr_FR"/>
        </w:rPr>
      </w:r>
      <w:r>
        <w:rPr>
          <w:lang w:val="fr_FR" w:bidi="fr_FR"/>
        </w:rPr>
        <w:t xml:space="preserve">Arrêtez-vous ici et discutez en groupe du mot ou de l'expression que vous allez utiliser pour traduire « les douze ». Pour plus d'informations, consultez le glossaire principal sur le mot « </w:t>
      </w:r>
      <w:r>
        <w:rPr>
          <w:lang w:val="fr_FR" w:bidi="fr_FR"/>
        </w:rPr>
        <w:t>disciples</w:t>
      </w:r>
      <w:r>
        <w:rPr>
          <w:lang w:val="fr_FR" w:bidi="fr_FR"/>
        </w:rPr>
        <w:t xml:space="preserve"> ». Si vous avez déjà traduit ce mot dans un autre livre de la Bible, utilisez le même mot que vous y avez utilisé. Mettez cet audio en pause ici.</w:t>
      </w:r>
    </w:p>
    <w:p>
      <w:pPr/>
      <w:r>
        <w:rPr>
          <w:lang w:val="fr_FR" w:bidi="fr_FR"/>
        </w:rPr>
      </w:r>
      <w:r>
        <w:rPr>
          <w:lang w:val="fr_FR" w:bidi="fr_FR"/>
        </w:rPr>
        <w:t xml:space="preserve">Le Christ est aussi apparu aux </w:t>
      </w:r>
      <w:r>
        <w:rPr>
          <w:b/>
          <w:lang w:val="fr_FR" w:bidi="fr_FR"/>
        </w:rPr>
        <w:t>apôtres</w:t>
      </w:r>
      <w:r>
        <w:rPr>
          <w:lang w:val="fr_FR" w:bidi="fr_FR"/>
        </w:rPr>
        <w:t>. Un apôtre est quelqu'un qui témoigne auprès d'autres personnes que Christ est vraiment ressuscité des morts. Un apôtre prêche l'Évangile, établit les Églises et a l'autorité de Dieu pour prendre des décisions sur les questions spirituelles. Ce groupe d'apôtres incluait probablement les Douze, Jacques et d'autres dirigeants de Église primitive. Pour plus d’informations sur le terme “</w:t>
      </w:r>
      <w:r>
        <w:rPr>
          <w:lang w:val="fr_FR" w:bidi="fr_FR"/>
        </w:rPr>
        <w:t>apôtre</w:t>
      </w:r>
      <w:r>
        <w:rPr>
          <w:lang w:val="fr_FR" w:bidi="fr_FR"/>
        </w:rPr>
        <w:t xml:space="preserve">”, consultez le glossaire principal. Utilisez le même mot pour Apôtre que celui que vous avez utilisé dans les passages précédents. </w:t>
      </w:r>
    </w:p>
    <w:p>
      <w:pPr/>
      <w:r>
        <w:rPr>
          <w:lang w:val="fr_FR" w:bidi="fr_FR"/>
        </w:rPr>
      </w:r>
      <w:r>
        <w:rPr>
          <w:lang w:val="fr_FR" w:bidi="fr_FR"/>
        </w:rPr>
        <w:t xml:space="preserve">Paul avait l'habitude de </w:t>
      </w:r>
      <w:r>
        <w:rPr>
          <w:b/>
          <w:lang w:val="fr_FR" w:bidi="fr_FR"/>
        </w:rPr>
        <w:t>persécuter</w:t>
      </w:r>
      <w:r>
        <w:rPr>
          <w:lang w:val="fr_FR" w:bidi="fr_FR"/>
        </w:rPr>
        <w:t xml:space="preserve"> l'Église de Dieu. Lorsque les gens vous persécutent, ils vous traitent cruellement et injustement. Les gens peuvent vous battre, ou vous exclure de la société, ou dire des mensonges sur vous et vous traîner en justice. Pour plus d'informations sur le terme persécuter, consultez </w:t>
      </w:r>
      <w:r>
        <w:rPr>
          <w:lang w:val="fr_FR" w:bidi="fr_FR"/>
        </w:rPr>
        <w:t>persécution</w:t>
      </w:r>
      <w:r>
        <w:rPr>
          <w:lang w:val="fr_FR" w:bidi="fr_FR"/>
        </w:rPr>
        <w:t xml:space="preserve"> dans le Glossaire principal. Utilisez le même mot pour persécuter que celui que vous avez utilisé dans les passages précédents. </w:t>
      </w:r>
    </w:p>
    <w:p>
      <w:pPr/>
      <w:r>
        <w:rPr>
          <w:lang w:val="fr_FR" w:bidi="fr_FR"/>
        </w:rPr>
      </w:r>
      <w:r>
        <w:rPr>
          <w:lang w:val="fr_FR" w:bidi="fr_FR"/>
        </w:rPr>
        <w:t>L'</w:t>
      </w:r>
      <w:r>
        <w:rPr>
          <w:b/>
          <w:lang w:val="fr_FR" w:bidi="fr_FR"/>
        </w:rPr>
        <w:t>Église de Dieu</w:t>
      </w:r>
      <w:r>
        <w:rPr>
          <w:lang w:val="fr_FR" w:bidi="fr_FR"/>
        </w:rPr>
        <w:t xml:space="preserve"> désigne l'ensemble des personnes sur terre qui croient en Jésus-Christ. Pour plus d'informations sur le mot </w:t>
      </w:r>
      <w:r>
        <w:rPr>
          <w:lang w:val="fr_FR" w:bidi="fr_FR"/>
        </w:rPr>
        <w:t>Eglise</w:t>
      </w:r>
      <w:r>
        <w:rPr>
          <w:lang w:val="fr_FR" w:bidi="fr_FR"/>
        </w:rPr>
        <w:t>, consultez le glossaire principal. Utilisez le même mot pour traduire « Église » ou « Église de Dieu » que celui que vous avez utilisé dans les passages précédents.</w:t>
      </w:r>
    </w:p>
    <w:p>
      <w:pPr/>
      <w:r>
        <w:rPr>
          <w:lang w:val="fr_FR" w:bidi="fr_FR"/>
        </w:rPr>
      </w:r>
      <w:r>
        <w:rPr>
          <w:lang w:val="fr_FR" w:bidi="fr_FR"/>
        </w:rPr>
        <w:t xml:space="preserve">Paul dit qu'il est un apôtre à cause de la </w:t>
      </w:r>
      <w:r>
        <w:rPr>
          <w:b/>
          <w:lang w:val="fr_FR" w:bidi="fr_FR"/>
        </w:rPr>
        <w:t>grâce</w:t>
      </w:r>
      <w:r>
        <w:rPr>
          <w:lang w:val="fr_FR" w:bidi="fr_FR"/>
        </w:rPr>
        <w:t xml:space="preserve"> de Dieu. Faire preuve de grâce signifie donner à quelqu'un quelque chose de bon qu'il ne mérite pas. Cela peut souvent signifier le salut que Dieu donne, mais ici cela signifie probablement la bonté que Dieu montre à Paul. Pour plus d'informations sur le mot </w:t>
      </w:r>
      <w:r>
        <w:rPr>
          <w:lang w:val="fr_FR" w:bidi="fr_FR"/>
        </w:rPr>
        <w:t>grâce</w:t>
      </w:r>
      <w:r>
        <w:rPr>
          <w:lang w:val="fr_FR" w:bidi="fr_FR"/>
        </w:rPr>
        <w:t>, consultez le glossaire principal. Utilisez le même mot ou la même expression pour “Grace” que celle employée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15:12–19</w:t>
      </w:r>
      <w:r>
        <w:rPr>
          <w:lang w:val="fr_FR" w:bidi="fr_FR"/>
        </w:rPr>
      </w:r>
    </w:p>
    <w:p>
      <w:pPr>
        <w:pStyle w:val="Heading3"/>
      </w:pPr>
      <w:r>
        <w:rPr>
          <w:lang w:val="fr_FR" w:bidi="fr_FR"/>
        </w:rPr>
        <w:t>Écouter et Cœur</w:t>
      </w:r>
    </w:p>
    <w:p>
      <w:pPr/>
      <w:r>
        <w:rPr>
          <w:lang w:val="fr_FR" w:bidi="fr_FR"/>
        </w:rPr>
      </w:r>
      <w:r>
        <w:rPr>
          <w:lang w:val="fr_FR" w:bidi="fr_FR"/>
        </w:rPr>
        <w:t xml:space="preserve">Dans cette étape, écoutez 1 Corinthiens 15:12–19 et gardez-le dans vos cœurs. Dans cette étape, écoutez 1 Corinthiens 11:2–16 et gardez-le dans votre cœur. </w:t>
      </w:r>
    </w:p>
    <w:p>
      <w:pPr/>
      <w:r>
        <w:rPr>
          <w:lang w:val="fr_FR" w:bidi="fr_FR"/>
        </w:rPr>
      </w:r>
      <w:r>
        <w:rPr>
          <w:lang w:val="fr_FR" w:bidi="fr_FR"/>
        </w:rPr>
        <w:t>Écoutez une version audio de 1 Corinthiens 15:12–19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 xml:space="preserve"> Écoutez une version audio de 1 Corinthiens 15:12–19 dans la traduction la plus facile à comprendre. </w:t>
      </w:r>
    </w:p>
    <w:p>
      <w:pPr/>
      <w:r>
        <w:rPr>
          <w:lang w:val="fr_FR" w:bidi="fr_FR"/>
        </w:rPr>
      </w:r>
      <w:r>
        <w:rPr>
          <w:lang w:val="fr_FR" w:bidi="fr_FR"/>
        </w:rPr>
        <w:t>Paul vient de rappeler aux Corinthiens l'Évangile que tous les croyants savent être vrai. Maintenant, Paul montrera pourquoi il a rappelé cette vérité aux Corinthiens. Certains croyants de Corinthe ont dit que Dieu ne ressuscite pas les morts. Paul dit que si cela est vrai, alors Dieu n'a pas ressuscité Christ. Et si Dieu n'a pas ressuscité Christ, alors la bonne nouvelle que les apôtres prêchent est vaine ! Alors, la foi des croyants en Christ ne leur servirait à rien. Les croyants n'auraient aucune espérance pour l'avenir. Paul est en train de montrer comment cette idée corinthienne n'a aucun sens.</w:t>
      </w:r>
    </w:p>
    <w:p>
      <w:pPr/>
      <w:r>
        <w:rPr>
          <w:lang w:val="fr_FR" w:bidi="fr_FR"/>
        </w:rPr>
      </w:r>
      <w:r>
        <w:rPr>
          <w:lang w:val="fr_FR" w:bidi="fr_FR"/>
        </w:rPr>
        <w:t>Pour commencer, Paul explique pourquoi il vient de rappeler aux Corinthiens les vérités importantes de l'Évangile dans le dernier passage. Paul a entendu que certains croyants de Corinthe disent qu'il n'y a pas de résurrection des morts. C'est un événement qui se produira dans l'avenir. Quand Jésus reviendra pour régner pour toujours en tant que roi, les personnes que Dieu a acceptées reprendront vie et recevront un nouveau corps — un corps qui ne mourra plus jamais. Les gens appellent cela la résurrection des morts ou la résurrection des croyants. Beaucoup de personnes à cette époque croyaient que quand une personne mourait, son âme — ou sa partie intérieure et invisible — vivrait à nouveau, mais que son corps ne vivrait pas. C'est peut-être pourquoi les Corinthiens se demandaient si Dieu ressusciterait vraiment les morts en leur rendant la vie, corps et âme.</w:t>
      </w:r>
    </w:p>
    <w:p>
      <w:pPr/>
      <w:r>
        <w:rPr>
          <w:lang w:val="fr_FR" w:bidi="fr_FR"/>
        </w:rPr>
      </w:r>
      <w:r>
        <w:rPr>
          <w:lang w:val="fr_FR" w:bidi="fr_FR"/>
        </w:rPr>
        <w:t>Arrêtez-vous ici et discutez de cette question en groupe : Dans votre culture, que croient les gens au sujet de ce qui arrive aux personnes après leur mort ? Qu'est-ce qui arrive à chaque partie d'une personne ? Mettez cet audio en pause ici.</w:t>
      </w:r>
    </w:p>
    <w:p>
      <w:pPr/>
      <w:r>
        <w:rPr>
          <w:lang w:val="fr_FR" w:bidi="fr_FR"/>
        </w:rPr>
      </w:r>
      <w:r>
        <w:rPr>
          <w:lang w:val="fr_FR" w:bidi="fr_FR"/>
        </w:rPr>
        <w:t>Paul demande pourquoi certaines personnes disent qu'il n'y a pas de résurrection Paul ne s'attend pas à une réponse. Paul montre qu'il est surpris que les Corinthiens disent cela. Paul explique ensuite que cette idée ne correspond pas à l'Évangile. Rappelez-vous que le Christ était mort. Si les Corinthiens disent que Dieu ne ressuscite pas les morts, alors Dieu n'a pas ressuscité le Christ. Paul sait que cela est faux et il a déjà montré aux croyants qu'ils croient tous que Dieu a ressuscité le Christ. Cependant, maintenant Paul fera semblant qu'une situation irréelle est vraie. Paul imagine que Dieu ne ressuscite aucun mort, y compris Christ, pour montrer ce qui se passerait.</w:t>
      </w:r>
    </w:p>
    <w:p>
      <w:pPr/>
      <w:r>
        <w:rPr>
          <w:lang w:val="fr_FR" w:bidi="fr_FR"/>
        </w:rPr>
      </w:r>
      <w:r>
        <w:rPr>
          <w:lang w:val="fr_FR" w:bidi="fr_FR"/>
        </w:rPr>
        <w:t>Arrêtez-vous ici et discutez de cette question en groupe : comme activité, choisissez un sujet mineur ou futile sur lequel les gens ont beaucoup d'opinions, comme la façon dont quelque chose s'est produit dans l'histoire de votre peuple. Demandez à deux membres du groupe de choisir des opinions différentes. Ensuite, demandez aux deux personnes de prendre leur tour et d'expliquer poliment pourquoi l'opinion de l'autre personne n'a pas de sens. Les deux personnes doivent faire cela en expliquant quelles autres choses fausses seraient vraies si l'autre opinion était vraie. Mettez cet audio en pause ici.</w:t>
      </w:r>
    </w:p>
    <w:p>
      <w:pPr/>
      <w:r>
        <w:rPr>
          <w:lang w:val="fr_FR" w:bidi="fr_FR"/>
        </w:rPr>
      </w:r>
      <w:r>
        <w:rPr>
          <w:lang w:val="fr_FR" w:bidi="fr_FR"/>
        </w:rPr>
        <w:t>Paul dit que si Dieu n'avait pas ressuscité le Christ, alors la prédication, ou le message que les croyants transmettent aux autres, serait un mensonge et serait inutile. Cela signifie aussi que lorsque les croyants ont cru au Christ, cela ne les a pas aidés du tout, car le Christ serait toujours mort. Puisque les apôtres prêcheraient un mensonge, ils seraient tous de faux témoins. Les témoins sont des personnes qui disent ce qu'elles savent être vrai devant un juge. S'il n'y avait pas de résurrection, les apôtres auraient menti en disant que Dieu a ressuscité le Christ. Ce mensonge est une faute très grave, comme lorsque quelqu'un ment devant un juger dans le tribunal de la loi de son gouvernement.</w:t>
      </w:r>
    </w:p>
    <w:p>
      <w:pPr/>
      <w:r>
        <w:rPr>
          <w:lang w:val="fr_FR" w:bidi="fr_FR"/>
        </w:rPr>
      </w:r>
      <w:r>
        <w:rPr>
          <w:lang w:val="fr_FR" w:bidi="fr_FR"/>
        </w:rPr>
        <w:t xml:space="preserve"> Arrêtez-vous ici et discutez de cette question en groupe : Dans votre culture, quand vous avez une plainte ou un problème avec une autre personne et que vous devez aller devant un juge, comment prouvez-vous ou montrez-vous ce qui s'est vraiment passé ? De quel type de témoins avez-vous besoin ? Que se passerait-il si ces témoins mentaient ? Mettez cet audio en pause ici.</w:t>
      </w:r>
    </w:p>
    <w:p>
      <w:pPr/>
      <w:r>
        <w:rPr>
          <w:lang w:val="fr_FR" w:bidi="fr_FR"/>
        </w:rPr>
      </w:r>
      <w:r>
        <w:rPr>
          <w:lang w:val="fr_FR" w:bidi="fr_FR"/>
        </w:rPr>
        <w:t>Et si la bonne nouvelle que Dieu a ressuscité Christ était un mensonge, alors les gens ne pourraient pas faire confiance au Christ pour pardonner leurs péchés. Dieu a ressuscité le Christ pour montrer que Dieu est plus puissant que le péché. Si le Christ était toujours mort, alors Dieu ne serait pas plus puissant que la mort et le péché. Christ ne serait pas capable de sauver les croyants de leurs péchés.</w:t>
      </w:r>
    </w:p>
    <w:p>
      <w:pPr/>
      <w:r>
        <w:rPr>
          <w:lang w:val="fr_FR" w:bidi="fr_FR"/>
        </w:rPr>
      </w:r>
      <w:r>
        <w:rPr>
          <w:lang w:val="fr_FR" w:bidi="fr_FR"/>
        </w:rPr>
        <w:t>Si le Christ était toujours mort, les croyants qui sont vivants et les croyants qui sont morts seraient affectés. En fait, les personnes qui se sont endormies, ou qui sont mortes, resteraient coupables de leurs péchés au moment de leur décès. Ainsi, ces personnes sont complètement mortes et ne peuvent pas vivre à nouveau. Ces croyants ne feraient pas partie du royaume de Dieu dans l'avenir.</w:t>
      </w:r>
    </w:p>
    <w:p>
      <w:pPr/>
      <w:r>
        <w:rPr>
          <w:lang w:val="fr_FR" w:bidi="fr_FR"/>
        </w:rPr>
      </w:r>
      <w:r>
        <w:rPr>
          <w:lang w:val="fr_FR" w:bidi="fr_FR"/>
        </w:rPr>
        <w:t>Pour les croyants maintenant, cela signifierait aussi que leur espérance est inutile. Les croyants espèrent en Christ et croient que Christ les sauvera. Mais si le Christ était mort, personne ne pourrait sauver les croyants. Si l'Évangile était un mensonge, la foi des croyants serait sans signification et il n'y aurait pas d'espérance pour l'avenir après leur mort. Cela serait terrible ! Paul dit que si cela était vrai, alors les croyants seraient les plus pitoyables, ou seraient dans la pire situation de tous dans le monde !</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15:12–19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 :</w:t>
      </w:r>
      <w:r>
        <w:rPr>
          <w:lang w:val="fr_FR" w:bidi="fr_FR"/>
        </w:rPr>
        <w:t xml:space="preserve"> Puisque les croyants enseignent que Dieu a ressuscité le Christ, cela n'a pas de sens pour les croyants corinthiens de dire qu'il n'y a pas de résurrection des morts. Paul dit que s'il est vrai que Dieu ne ressuscite pas les morts, alors Dieu n'a pas ressuscité le Christ.</w:t>
      </w:r>
    </w:p>
    <w:p>
      <w:pPr/>
      <w:r>
        <w:rPr>
          <w:lang w:val="fr_FR" w:bidi="fr_FR"/>
        </w:rPr>
      </w:r>
      <w:r>
        <w:rPr>
          <w:b/>
          <w:lang w:val="fr_FR" w:bidi="fr_FR"/>
        </w:rPr>
        <w:t>Dans la deuxième partie :</w:t>
      </w:r>
      <w:r>
        <w:rPr>
          <w:lang w:val="fr_FR" w:bidi="fr_FR"/>
        </w:rPr>
        <w:t xml:space="preserve"> Si le Christ n'était pas vivant, alors les croyants diraient des mensonges sur ce que Dieu a fait. Si la bonne nouvelle sur le Christ était un mensonge, alors elle serait inutile et il n'y aurait aucune raison pour que les gens l'enseignent. En outre, la foi des gens serait inutile parce qu'ils croient à un mensonge.</w:t>
      </w:r>
    </w:p>
    <w:p>
      <w:pPr/>
      <w:r>
        <w:rPr>
          <w:lang w:val="fr_FR" w:bidi="fr_FR"/>
        </w:rPr>
      </w:r>
      <w:r>
        <w:rPr>
          <w:b/>
          <w:lang w:val="fr_FR" w:bidi="fr_FR"/>
        </w:rPr>
        <w:t>Dans la troisième partie :</w:t>
      </w:r>
      <w:r>
        <w:rPr>
          <w:lang w:val="fr_FR" w:bidi="fr_FR"/>
        </w:rPr>
        <w:t xml:space="preserve"> Si le Christ n'était pas vivant, alors le Christ ne pourrait pas pardonner les péchés, il n'y aurait donc aucune espérance pour personne. Et cela signifierait que le Christ ne pourrait sauver personne de ses péchés, tous les croyants seraient donc coupables de leurs péchés. Ainsi, tout croyant qui meurt ne serait pas avec Dieu. Si cela était vrai, alors les croyants seraient dans la pire situation et les gens devraient avoir de la pitié ou être désolés pour eux plus que pour quiconque d'autre.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Les croyants de Corinthe qui écoutent quelqu'un lire ceci à haute voix</w:t>
      </w:r>
    </w:p>
    <w:p>
      <w:pPr>
        <w:pStyle w:val="ListBullet"/>
        <w:spacing w:line="240" w:lineRule="auto"/>
        <w:ind w:left="720"/>
      </w:pPr>
      <w:r>
        <w:rPr>
          <w:lang w:val="fr_FR" w:bidi="fr_FR"/>
        </w:rPr>
      </w:r>
      <w:r>
        <w:rPr>
          <w:lang w:val="fr_FR" w:bidi="fr_FR"/>
        </w:rPr>
        <w:t>Le groupe des croyants de Corinthe qui disent qu'il n'y aura pas de résurrection des morts</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Les apôtres qui ont prêché la même chose que 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Et les croyants qui sont morts</w:t>
      </w:r>
    </w:p>
    <w:p>
      <w:pPr/>
      <w:r>
        <w:rPr>
          <w:lang w:val="fr_FR" w:bidi="fr_FR"/>
        </w:rPr>
      </w:r>
      <w:r>
        <w:rPr>
          <w:lang w:val="fr_FR" w:bidi="fr_FR"/>
        </w:rPr>
        <w:t xml:space="preserve">Dans la dernière section, Paul a rappelé aux croyants ce qu'ils croient tous. Paul est maintenant prêt à parler du problème des Corinthiens. Paul montre comment le groupe des Corinthiens qui disent : « Il n'y a pas de résurrection des morts » a tort. Les Corinthiens ne comprennent probablement pas pourquoi ils ont tort. Paul va faire comme s'il n'y avait pas de résurrection des morts et expliquer ce que cela signifierait. Ce n'est pas ce que Paul croit, mais c'est ainsi qu'il avertit les Corinthiens qu'ils ne peuvent pas croire à la vérité de l'Évangile </w:t>
      </w:r>
      <w:r>
        <w:rPr>
          <w:b/>
          <w:lang w:val="fr_FR" w:bidi="fr_FR"/>
        </w:rPr>
        <w:t>et</w:t>
      </w:r>
      <w:r>
        <w:rPr>
          <w:lang w:val="fr_FR" w:bidi="fr_FR"/>
        </w:rPr>
        <w:t xml:space="preserve"> dire qu'il n'y a pas de résurrection des morts.</w:t>
      </w:r>
    </w:p>
    <w:p>
      <w:pPr/>
      <w:r>
        <w:rPr>
          <w:lang w:val="fr_FR" w:bidi="fr_FR"/>
        </w:rPr>
      </w:r>
      <w:r>
        <w:rPr>
          <w:lang w:val="fr_FR" w:bidi="fr_FR"/>
        </w:rPr>
        <w:t>Arrêtez-vous ici et discutez de cette question en groupe : Dans votre langue, quand vous décrivez une situation impossible, comment montrez-vous que vous ne croyez pas que ce soit vrai ? Dans le cadre d'une activité, décrivez ce que serait votre vie si vous n'aviez pas fait quelque chose d'important, comme ne pas avoir épousé votre conjoint ou occupé un certain emploi. Mettez cet audio en pause ici.</w:t>
      </w:r>
    </w:p>
    <w:p>
      <w:pPr/>
      <w:r>
        <w:rPr>
          <w:lang w:val="fr_FR" w:bidi="fr_FR"/>
        </w:rPr>
      </w:r>
      <w:r>
        <w:rPr>
          <w:lang w:val="fr_FR" w:bidi="fr_FR"/>
        </w:rPr>
        <w:t>Dans la première partie, Paul répète le fait que les apôtres prêchent que Dieu a ressuscité le Christ. Paul ne mentionne pas spécifiquement les apôtres dans ce passage. Cependant, quand Paul dit « nous avons prêché », il fait référence à lui-même et aux autres apôtres. Si les croyants croient ce que les apôtres prêchent, Paul affirme avec force qu'il ne peut pas comprendre comment certains peuvent dire que Dieu ne ressuscite pas les morts. Parce que si Dieu ne ressuscite pas les morts, alors Dieu n'a pas ressuscité Christ. C'est une déclaration importante que Paul répète plusieurs fois pour souligner à quel point cela serait grave et terrible.</w:t>
      </w:r>
    </w:p>
    <w:p>
      <w:pPr/>
      <w:r>
        <w:rPr>
          <w:lang w:val="fr_FR" w:bidi="fr_FR"/>
        </w:rPr>
      </w:r>
      <w:r>
        <w:rPr>
          <w:lang w:val="fr_FR" w:bidi="fr_FR"/>
        </w:rPr>
        <w:t>Arrêtez-vous ici et discutez de cette question en groupe : Dans votre langue, quand vous essayez de convaincre quelqu'un d'autre de quelque chose, comment mettez-vous en évidence votre point principal ou le plus important ? Mettez cet audio en pause ici.</w:t>
      </w:r>
    </w:p>
    <w:p>
      <w:pPr/>
      <w:r>
        <w:rPr>
          <w:lang w:val="fr_FR" w:bidi="fr_FR"/>
        </w:rPr>
      </w:r>
      <w:r>
        <w:rPr>
          <w:lang w:val="fr_FR" w:bidi="fr_FR"/>
        </w:rPr>
        <w:t>Dans la deuxième partie, Paul explique ce qui serait vrai si Dieu ne ressuscitait pas le Christ. Les apôtres et les croyants ont enseigné que Dieu a ressuscité le Christ. Mais si cela n'était pas vrai, alors ils auraient menti sur ce que Dieu a fait. Les croyants sont comme des témoins devant un juger. Au lieu de dire la vérité sur ce qu'ils savent, les croyants auraient donné un faux témoignage ou menti sur Dieu. Mentir sur Dieu serait une chose très grave et terrible pour quelqu'un, tout comme le serait de mentir devant un juge ou un fonctionnaire. Si les apôtres et les croyants mentaient, alors il serait inutile pour les gens de prêcher ou d'enseigner ce message. Si Christ n'était pas capable d'aider qui que ce soit, il serait donc aussi inutile pour les gens d'avoir foi en Christ.</w:t>
      </w:r>
    </w:p>
    <w:p>
      <w:pPr/>
      <w:r>
        <w:rPr>
          <w:lang w:val="fr_FR" w:bidi="fr_FR"/>
        </w:rPr>
      </w:r>
      <w:r>
        <w:rPr>
          <w:lang w:val="fr_FR" w:bidi="fr_FR"/>
        </w:rPr>
        <w:t>Dans la troisième partie, Paul dit que si Dieu ne ressuscitait pas le Christ, alors les croyants n'auraient aucun espoir. Quand Dieu a ressuscité le Christ, Dieu a montré qu'il était plus fort que le péché et la mort. Cependant, si Dieu n'avait pas ressuscité Christ, alors Christ n'aurait pas sauvé les croyants de leur péché. Les croyants n'auraient toujours pas une bonne relation avec Dieu.</w:t>
      </w:r>
    </w:p>
    <w:p>
      <w:pPr/>
      <w:r>
        <w:rPr>
          <w:lang w:val="fr_FR" w:bidi="fr_FR"/>
        </w:rPr>
      </w:r>
      <w:r>
        <w:rPr>
          <w:lang w:val="fr_FR" w:bidi="fr_FR"/>
        </w:rPr>
        <w:t>Si les croyants étaient toujours coupables de leurs péchés quand ils meurent, alors les croyants qui sont morts en croyant que le Christ les sauverait seraient aussi toujours coupables. Et cela signifierait que le Christ n'a pas sauvé ces croyants, si bien que les croyants ne pourraient pas être avec Dieu après leur mort. Les croyants seraient perdus ou auraient totalement disparu. Tous les croyants qui mourront seraient les mêmes, il n'y aurait donc aucun espoir pour les croyants après leur mort. Les croyants ne pouvaient qu'espérer en un mensonge tant qu'ils étaient en vie ; puis, à leur mort, ils verraient que leur espoir ne reposait sur rien. Les gens devraient alors avoir plus de pitié pour les croyants que pour n'importe qui d'autre. Alors que d'autres personnes pourraient vivre une vie mauvaise ou difficile, les croyants auraient une vie pire parce qu'ils croient à un mensonge. Paul montre clairement aux Corinthiens à quel point l'idée que Dieu ne ressuscite pas les morts serait une perspective triste et désespérante à croire.</w:t>
      </w:r>
    </w:p>
    <w:p>
      <w:pPr/>
      <w:r>
        <w:rPr>
          <w:lang w:val="fr_FR" w:bidi="fr_FR"/>
        </w:rPr>
      </w:r>
      <w:r>
        <w:rPr>
          <w:lang w:val="fr_FR" w:bidi="fr_FR"/>
        </w:rPr>
        <w:t>Arrêtez-vous ici et discutez de cette question en groupe : Pensez à une situation que vous jugez complètement misérable ou sans espoir. Dans votre langue, quels sont les mots ou expressions que vous utiliseriez pour décrire cette situation qui est complètement misérable ou sans espoir ? Mettez cet audio en pause ici.</w:t>
      </w:r>
    </w:p>
    <w:p>
      <w:pPr/>
      <w:r>
        <w:rPr>
          <w:lang w:val="fr_FR" w:bidi="fr_FR"/>
        </w:rPr>
      </w:r>
      <w:r>
        <w:rPr>
          <w:lang w:val="fr_FR" w:bidi="fr_FR"/>
        </w:rPr>
        <w:t>Arrêtez-vous ici et discutez de cette question en groupe : Pensez à quelqu'un que vous connaissez qui croit quelque chose de faux et qui, à cause de cette croyance, subit des conséquences terribles. Que ressentez-vous pour cette personne ? Comment décririez-vous votre tristesse de voir qu'ils croient des choses erronées ? Mettez cet audio en pause ici.</w:t>
      </w:r>
    </w:p>
    <w:p>
      <w:pPr/>
      <w:r>
        <w:rPr>
          <w:lang w:val="fr_FR" w:bidi="fr_FR"/>
        </w:rPr>
      </w:r>
      <w:r>
        <w:rPr>
          <w:lang w:val="fr_FR" w:bidi="fr_FR"/>
        </w:rPr>
        <w:t>Maintenant, le groupe doit créer un scénario en images, dessiner ou utiliser des objets pour visualiser le passage et l'action qui s'y déroule. Pendant que vous faites cela, vous pourriez utiliser des dessins, des objets ou même des personnes pour représenter Paul, les gens qui écoutent, le groupe des croyants qui ne croient pas à la résurrection, le Christ Jésus, Dieu et les croyants qui sont morts.</w:t>
      </w:r>
    </w:p>
    <w:p>
      <w:pPr/>
      <w:r>
        <w:rPr>
          <w:lang w:val="fr_FR" w:bidi="fr_FR"/>
        </w:rPr>
      </w:r>
      <w:r>
        <w:rPr>
          <w:lang w:val="fr_FR" w:bidi="fr_FR"/>
        </w:rPr>
        <w:t>Choisissez des gens, des dessins ou des objets pour être chacun des personnages. Alors que vous commencez à raconter l'histoire de ces versets, rappelez-vous que Paul a prêché que Dieu a ramené Christ à la vie. Vous pouvez mettre en scène la façon dont Dieu a ressuscité le Christ, comme Paul le décrit aux Corinthiens. Montrez comment un jour, Dieu ressuscitera les morts. Cependant, le groupe des Corinthiens qui ne croient pas que cela se produira peut secouer la tête et détourner le regard pour montrer qu'ils ne croient pas. Paul dit ensuite que si Dieu ne ressuscite pas les gens, Dieu n'a pas ressuscité le Christ. Demandez à celui qui joue le rôle de Christ de faire semblant d'être mort pendant que Paul explique ce que cette croyance signifierait. Chaque fois que Paul dit que si Dieu n'a pas ramené le Christ à la vie, demandez à Paul de montrer la personne qui joue Christ, qui est toujours mort. Faites semblant d'être devant un juge quand Paul décrit comment les apôtres mentiraient. Choisissez des objets pour représenter le péché des croyants et demandez aux croyants de transporter ces objets avec eux. Demandez aux croyants de faire semblant de mourir pendant que les croyants tiennent toujours le péché. Puisque les croyants ne sont pas avec Dieu après leur mort, demandez à ces croyants de faire semblant d'être morts loin de Dieu. Les croyants n'ont pas d'espoir, alors montrez à quel point les croyants sont tristes et misérables.</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15:12–19 dans la traduction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Les croyants de Corinthe qui écoutent quelqu'un lire ceci à haute voix</w:t>
      </w:r>
    </w:p>
    <w:p>
      <w:pPr>
        <w:pStyle w:val="ListBullet"/>
        <w:spacing w:line="240" w:lineRule="auto"/>
        <w:ind w:left="720"/>
      </w:pPr>
      <w:r>
        <w:rPr>
          <w:lang w:val="fr_FR" w:bidi="fr_FR"/>
        </w:rPr>
      </w:r>
      <w:r>
        <w:rPr>
          <w:lang w:val="fr_FR" w:bidi="fr_FR"/>
        </w:rPr>
        <w:t xml:space="preserve">Le groupe des croyants de Corinthe qui disent qu'il n'y aurait pas de résurrection des morts </w:t>
      </w:r>
    </w:p>
    <w:p>
      <w:pPr>
        <w:pStyle w:val="ListBullet"/>
        <w:spacing w:line="240" w:lineRule="auto"/>
        <w:ind w:left="720"/>
      </w:pPr>
      <w:r>
        <w:rPr>
          <w:lang w:val="fr_FR" w:bidi="fr_FR"/>
        </w:rPr>
      </w:r>
      <w:r>
        <w:rPr>
          <w:lang w:val="fr_FR" w:bidi="fr_FR"/>
        </w:rPr>
        <w:t>Christ Jésus</w:t>
      </w:r>
    </w:p>
    <w:p>
      <w:pPr>
        <w:pStyle w:val="ListBullet"/>
        <w:spacing w:line="240" w:lineRule="auto"/>
        <w:ind w:left="720"/>
      </w:pPr>
      <w:r>
        <w:rPr>
          <w:lang w:val="fr_FR" w:bidi="fr_FR"/>
        </w:rPr>
      </w:r>
      <w:r>
        <w:rPr>
          <w:lang w:val="fr_FR" w:bidi="fr_FR"/>
        </w:rPr>
        <w:t>Les apôtres qui ont prêché la même chose que Paul</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 xml:space="preserve">Et les croyants qui sont morts </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 « Nous prêchons que Dieu a ressuscité le Christ, cela n'a donc pas de sens pour vous de dire que Dieu ne ressuscitera pas un jour les croyants morts. » Si Dieu ne ressuscite pas les morts, alors Dieu n'a pas ressuscité le Christ. Et si Dieu n'a pas ressuscité le Christ, il est inutile pour nous de vous prêcher l'Évangile, et il est inutile pour vous de croire à l'Évangile. En outre, cela signifierait aussi que nous, les apôtres, sommes des personnes qui racontent des mensonges sur ce que Dieu a fait. Si Dieu ne ressuscite pas les morts, alors nous avons raconté des mensonges sur Dieu en disant qu'il a ressuscité le Christ, quand il ne l'a pas vraiment fait.</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des apôtres et qui a prêché la même chose que Paul : « Que ressentez-vous ou que pensez-vous ? » La personne pourrait répondre par des choses comme :</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Car si Dieu ne ressuscite pas les morts, alors il n'a pas ressuscité le Christ. Et si Dieu n'a pas ressuscité Christ, alors il est inutile de faire confiance au Christ pour pardonner vos péchés. Vous êtes toujours coupable de vos péchés. Ensuite, ceux qui sont morts en ayant mis leur confiance en Christ sont morts complètement et ne vivront plus jamais. Si nous n'avons que l'espoir que le Christ nous aidera pendant que nous sommes vivants ici, les gens devraient avoir plus de pitié pour nous qu'ils n'en ont pour quiconque d'autre.</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des Corinthiens qui croient qu'il n'y a pas de résurrection des morts : « Que ressentez-vous ou que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15:12–19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que les croyants </w:t>
      </w:r>
      <w:r>
        <w:rPr>
          <w:b/>
          <w:lang w:val="fr_FR" w:bidi="fr_FR"/>
        </w:rPr>
        <w:t>prêchent</w:t>
      </w:r>
      <w:r>
        <w:rPr>
          <w:lang w:val="fr_FR" w:bidi="fr_FR"/>
        </w:rPr>
        <w:t xml:space="preserve"> que Dieu a ressuscité le </w:t>
      </w:r>
      <w:r>
        <w:rPr>
          <w:b/>
          <w:lang w:val="fr_FR" w:bidi="fr_FR"/>
        </w:rPr>
        <w:t>Christ</w:t>
      </w:r>
      <w:r>
        <w:rPr>
          <w:lang w:val="fr_FR" w:bidi="fr_FR"/>
        </w:rPr>
        <w:t xml:space="preserve"> d'entre les morts. Quand les croyants ou les apôtres prêchent, ils déclarent une nouvelle importante d'une manière officielle. Utilisez le même mot pour prêcher que celui que vous avez utilisé tout au long de 1 Corinthiens. Le Christ est le même que le mot « Messie », qui se réfère au roi spécial et au Sauveur que Dieu avait promis d'envoyer, qui est Jésus. Pour plus d'informations sur le mot </w:t>
      </w:r>
      <w:r>
        <w:rPr>
          <w:lang w:val="fr_FR" w:bidi="fr_FR"/>
        </w:rPr>
        <w:t>Christ</w:t>
      </w:r>
      <w:r>
        <w:rPr>
          <w:lang w:val="fr_FR" w:bidi="fr_FR"/>
        </w:rPr>
        <w:t xml:space="preserve"> consultez le glossaire principal. Utilisez le même mot ou la même expression pour “Christ” que celle employée dans les passages précédents.</w:t>
      </w:r>
    </w:p>
    <w:p>
      <w:pPr/>
      <w:r>
        <w:rPr>
          <w:lang w:val="fr_FR" w:bidi="fr_FR"/>
        </w:rPr>
      </w:r>
      <w:r>
        <w:rPr>
          <w:lang w:val="fr_FR" w:bidi="fr_FR"/>
        </w:rPr>
        <w:t xml:space="preserve">Ainsi, Paul est surpris que les Corinthiens disent qu'il n'y a pas de </w:t>
      </w:r>
      <w:r>
        <w:rPr>
          <w:b/>
          <w:lang w:val="fr_FR" w:bidi="fr_FR"/>
        </w:rPr>
        <w:t>résurrection</w:t>
      </w:r>
      <w:r>
        <w:rPr>
          <w:lang w:val="fr_FR" w:bidi="fr_FR"/>
        </w:rPr>
        <w:t xml:space="preserve"> des croyants morts. Quand Jésus reviendra pour régner pour toujours, les gens que Dieu a acceptés reprendront vie et recevront un nouveau corps. Ce sera un corps qui ne mourra plus jamais ! Cet événement est appelé la résurrection des croyants. C'est parce que Jésus est revenu à la vie que nous pouvons être sûrs que Dieu nous ramènera nous aussi à la vie.</w:t>
      </w:r>
    </w:p>
    <w:p>
      <w:pPr/>
      <w:r>
        <w:rPr>
          <w:lang w:val="fr_FR" w:bidi="fr_FR"/>
        </w:rPr>
      </w:r>
      <w:r>
        <w:rPr>
          <w:lang w:val="fr_FR" w:bidi="fr_FR"/>
        </w:rPr>
        <w:t xml:space="preserve">Arrêtez-vous ici et discutez en groupe du mot ou l'expression que vous allez utiliser pour traduire « </w:t>
      </w:r>
      <w:r>
        <w:rPr>
          <w:b/>
          <w:lang w:val="fr_FR" w:bidi="fr_FR"/>
        </w:rPr>
        <w:t>résurrection</w:t>
      </w:r>
      <w:r>
        <w:rPr>
          <w:lang w:val="fr_FR" w:bidi="fr_FR"/>
        </w:rPr>
        <w:t xml:space="preserve"> ». Pour plus d'informations, consultez </w:t>
      </w:r>
      <w:r>
        <w:rPr>
          <w:lang w:val="fr_FR" w:bidi="fr_FR"/>
        </w:rPr>
        <w:t>« résurrection »</w:t>
      </w:r>
      <w:r>
        <w:rPr>
          <w:lang w:val="fr_FR" w:bidi="fr_FR"/>
        </w:rPr>
        <w:t>. dans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Si Dieu n'a pas ressuscité le Christ, alors Paul dit que la </w:t>
      </w:r>
      <w:r>
        <w:rPr>
          <w:b/>
          <w:lang w:val="fr_FR" w:bidi="fr_FR"/>
        </w:rPr>
        <w:t>foi</w:t>
      </w:r>
      <w:r>
        <w:rPr>
          <w:lang w:val="fr_FR" w:bidi="fr_FR"/>
        </w:rPr>
        <w:t xml:space="preserve"> des croyants est inutile. Si vous avez foi en quelqu'un, vous croyez que ce que cette personne dit d'elle-même est vrai. Vous faites alors confiance à cette personne et vous vous engagez à faire ce qu'elle vous dit de faire. La foi spécifique dont Paul parle est quand quelqu'un croit en Jésus. Cette personne croit que Dieu accomplira toutes ses promesses, même quand ces promesses semblent impossibles. Pour plus d'informations sur le mot </w:t>
      </w:r>
      <w:r>
        <w:rPr>
          <w:lang w:val="fr_FR" w:bidi="fr_FR"/>
        </w:rPr>
        <w:t>foi</w:t>
      </w:r>
      <w:r>
        <w:rPr>
          <w:lang w:val="fr_FR" w:bidi="fr_FR"/>
        </w:rPr>
        <w:t xml:space="preserve"> consultez le glossaire principal. Utilisez le même mot ou la même expression pour « foi » que celle employée dans les passages précédents.</w:t>
      </w:r>
    </w:p>
    <w:p>
      <w:pPr/>
      <w:r>
        <w:rPr>
          <w:lang w:val="fr_FR" w:bidi="fr_FR"/>
        </w:rPr>
      </w:r>
      <w:r>
        <w:rPr>
          <w:lang w:val="fr_FR" w:bidi="fr_FR"/>
        </w:rPr>
        <w:t xml:space="preserve">En outre, les croyants qui ont prêché l'Évangile seraient de faux </w:t>
      </w:r>
      <w:r>
        <w:rPr>
          <w:b/>
          <w:lang w:val="fr_FR" w:bidi="fr_FR"/>
        </w:rPr>
        <w:t>témoins</w:t>
      </w:r>
      <w:r>
        <w:rPr>
          <w:lang w:val="fr_FR" w:bidi="fr_FR"/>
        </w:rPr>
        <w:t xml:space="preserve">, parce que ces croyants </w:t>
      </w:r>
      <w:r>
        <w:rPr>
          <w:b/>
          <w:lang w:val="fr_FR" w:bidi="fr_FR"/>
        </w:rPr>
        <w:t>témoignent</w:t>
      </w:r>
      <w:r>
        <w:rPr>
          <w:lang w:val="fr_FR" w:bidi="fr_FR"/>
        </w:rPr>
        <w:t xml:space="preserve"> faussement, ou donnent de fausses informations. Un témoin est quelqu'un qui déclare ou atteste la vérité sur quelque chose qu'il a vu.</w:t>
      </w:r>
    </w:p>
    <w:p>
      <w:pPr/>
      <w:r>
        <w:rPr>
          <w:lang w:val="fr_FR" w:bidi="fr_FR"/>
        </w:rPr>
      </w:r>
      <w:r>
        <w:rPr>
          <w:lang w:val="fr_FR" w:bidi="fr_FR"/>
        </w:rPr>
        <w:t xml:space="preserve">Arrêtez-vous ici et discutez en groupe des mots ou des expressions que vous allez utiliser pour </w:t>
      </w:r>
      <w:r>
        <w:rPr>
          <w:b/>
          <w:lang w:val="fr_FR" w:bidi="fr_FR"/>
        </w:rPr>
        <w:t>témoin</w:t>
      </w:r>
      <w:r>
        <w:rPr>
          <w:lang w:val="fr_FR" w:bidi="fr_FR"/>
        </w:rPr>
        <w:t xml:space="preserve"> et </w:t>
      </w:r>
      <w:r>
        <w:rPr>
          <w:b/>
          <w:lang w:val="fr_FR" w:bidi="fr_FR"/>
        </w:rPr>
        <w:t>témoigner</w:t>
      </w:r>
      <w:r>
        <w:rPr>
          <w:lang w:val="fr_FR" w:bidi="fr_FR"/>
        </w:rPr>
        <w:t xml:space="preserve">. Si vous avez déjà traduit ces mots dans un autre livre de la Bible, utilisez les mêmes mots que vous y avez utilisés. Pour plus d'informations sur le témoignage, voir </w:t>
      </w:r>
      <w:r>
        <w:rPr>
          <w:lang w:val="fr_FR" w:bidi="fr_FR"/>
        </w:rPr>
        <w:t>Témoignage</w:t>
      </w:r>
      <w:r>
        <w:rPr>
          <w:lang w:val="fr_FR" w:bidi="fr_FR"/>
        </w:rPr>
        <w:t xml:space="preserve"> dans le Glossaire principal. Mettez cet audio en pause ici.</w:t>
      </w:r>
    </w:p>
    <w:p>
      <w:pPr/>
      <w:r>
        <w:rPr>
          <w:lang w:val="fr_FR" w:bidi="fr_FR"/>
        </w:rPr>
      </w:r>
      <w:r>
        <w:rPr>
          <w:lang w:val="fr_FR" w:bidi="fr_FR"/>
        </w:rPr>
        <w:t xml:space="preserve">Si Christ est toujours mort, alors les croyants sont toujours coupables de leurs </w:t>
      </w:r>
      <w:r>
        <w:rPr>
          <w:b/>
          <w:lang w:val="fr_FR" w:bidi="fr_FR"/>
        </w:rPr>
        <w:t>péchés</w:t>
      </w:r>
      <w:r>
        <w:rPr>
          <w:lang w:val="fr_FR" w:bidi="fr_FR"/>
        </w:rPr>
        <w:t xml:space="preserve">. Le péché est un acte de rébellion contre Dieu. Chaque fois qu'une personne désobéit aux lois de Dieu, elle commet un péché. Pour plus d'informations sur le mot </w:t>
      </w:r>
      <w:r>
        <w:rPr>
          <w:lang w:val="fr_FR" w:bidi="fr_FR"/>
        </w:rPr>
        <w:t>péché</w:t>
      </w:r>
      <w:r>
        <w:rPr>
          <w:lang w:val="fr_FR" w:bidi="fr_FR"/>
        </w:rPr>
        <w:t xml:space="preserve"> consultez le glossaire principal. Utilisez le même mot ou la même expression pour désigner le péché que dans les passages précédents.</w:t>
      </w:r>
    </w:p>
    <w:p>
      <w:pPr/>
      <w:r>
        <w:rPr>
          <w:lang w:val="fr_FR" w:bidi="fr_FR"/>
        </w:rPr>
      </w:r>
      <w:r>
        <w:rPr>
          <w:lang w:val="fr_FR" w:bidi="fr_FR"/>
        </w:rPr>
        <w:t>Si les croyants n'ont d'</w:t>
      </w:r>
      <w:r>
        <w:rPr>
          <w:b/>
          <w:lang w:val="fr_FR" w:bidi="fr_FR"/>
        </w:rPr>
        <w:t>espoir</w:t>
      </w:r>
      <w:r>
        <w:rPr>
          <w:lang w:val="fr_FR" w:bidi="fr_FR"/>
        </w:rPr>
        <w:t xml:space="preserve"> en Christ que dans cette vie, alors ils méritent la </w:t>
      </w:r>
      <w:r>
        <w:rPr>
          <w:b/>
          <w:lang w:val="fr_FR" w:bidi="fr_FR"/>
        </w:rPr>
        <w:t>pitié</w:t>
      </w:r>
      <w:r>
        <w:rPr>
          <w:lang w:val="fr_FR" w:bidi="fr_FR"/>
        </w:rPr>
        <w:t xml:space="preserve"> des autres. La pitié, c'est quand les gens ressentent de la tristesse et de la compassion pour la douleur et les problèmes d'autrui. L'espoir est l'attente confiante que quelque chose se produira. Cet espoir consiste spécifiquement à espérer que Christ sauve tous les croyants. Pour plus d'informations sur le mot </w:t>
      </w:r>
      <w:r>
        <w:rPr>
          <w:b/>
          <w:lang w:val="fr_FR" w:bidi="fr_FR"/>
        </w:rPr>
        <w:t>espoir</w:t>
      </w:r>
      <w:r>
        <w:rPr>
          <w:lang w:val="fr_FR" w:bidi="fr_FR"/>
        </w:rPr>
        <w:t>, consultez le glossaire principal. Utilisez la même Parole ou la même expression pour “espoir” que celle employée dans les passages précédents. Utilisez un mot ou une expression pour pitié que vous avez discuté à la troisième étape.</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15:20–28</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15:20–28 et gardez-le dans vos cœurs.</w:t>
      </w:r>
    </w:p>
    <w:p>
      <w:pPr/>
      <w:r>
        <w:rPr>
          <w:lang w:val="fr_FR" w:bidi="fr_FR"/>
        </w:rPr>
      </w:r>
      <w:r>
        <w:rPr>
          <w:lang w:val="fr_FR" w:bidi="fr_FR"/>
        </w:rPr>
        <w:t>Écoutez une version audio de 1 Corinthiens 15:20–28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15:20–28 dans la traduction la plus facile à comprendre.</w:t>
      </w:r>
    </w:p>
    <w:p>
      <w:pPr/>
      <w:r>
        <w:rPr>
          <w:lang w:val="fr_FR" w:bidi="fr_FR"/>
        </w:rPr>
      </w:r>
      <w:r>
        <w:rPr>
          <w:lang w:val="fr_FR" w:bidi="fr_FR"/>
        </w:rPr>
        <w:t>Dans la dernière section, Paul a parlé de ce qui serait vrai si Dieu ne ressuscitait pas le Christ. Maintenant, Paul parlera de ce qui est en réalité vrai. Dieu a ressuscité le Christ, c'est déjà une promesse qu'il ressuscitera aussi un jour les croyants. Quand Dieu ressuscitera les croyants, le Christ vaincra tous ses ennemis et le monde prendra fin. Christ remettra son autorité à Dieu et Dieu règnera de toutes les manières.</w:t>
      </w:r>
    </w:p>
    <w:p>
      <w:pPr/>
      <w:r>
        <w:rPr>
          <w:lang w:val="fr_FR" w:bidi="fr_FR"/>
        </w:rPr>
      </w:r>
      <w:r>
        <w:rPr>
          <w:lang w:val="fr_FR" w:bidi="fr_FR"/>
        </w:rPr>
        <w:t>Pour montrer que Paul parle maintenant de ce qui s'est réellement passé, il dit que Dieu a vraiment ressuscité le Christ. Paul compare le Christ aux premiers fruits de la récolte. Les prémices sont les premières récoltes que les gens cueillent sur les plantes au moment de la moisson, c'est-à-dire lorsque les cultures sont pleinement développées et prêtes à être consommées. Le peuple de Dieu donnerait ces premiers fruits comme un don à Dieu. Ces premiers fruits étaient un symbole de la promesse de Dieu et de l'espoir du peuple de pouvoir récolter le reste des moissons. Ainsi, tout comme les premiers fruits étaient une promesse ou une garantie de la récolte, le Christ est une promesse aux croyants. Comme Dieu a ressuscité le Christ, Dieu ressuscitera aussi les croyants.</w:t>
      </w:r>
    </w:p>
    <w:p>
      <w:pPr/>
      <w:r>
        <w:rPr>
          <w:lang w:val="fr_FR" w:bidi="fr_FR"/>
        </w:rPr>
      </w:r>
      <w:r>
        <w:rPr>
          <w:lang w:val="fr_FR" w:bidi="fr_FR"/>
        </w:rPr>
        <w:t>Arrêtez-vous ici et discutez de la question suivante en groupe : Dans votre culture, comment les gens célèbrent-ils la période des récoltes ? Quand les gens célèbrent-ils ? Quels types de fêtes ou de célébrations votre communauté organise-t-elle pour anticiper un événement heureux à venir ? Mettez cet audio en pause ici.</w:t>
      </w:r>
    </w:p>
    <w:p>
      <w:pPr/>
      <w:r>
        <w:rPr>
          <w:lang w:val="fr_FR" w:bidi="fr_FR"/>
        </w:rPr>
      </w:r>
      <w:r>
        <w:rPr>
          <w:lang w:val="fr_FR" w:bidi="fr_FR"/>
        </w:rPr>
        <w:t>Paul dit que tous les hommes meurent à cause d'une seule personne, Adam. Adam était le premier homme, et Adam a désobéi à Dieu. À cause du péché d'Adam, tous les hommes finissent par mourir. Mais, de la même manière, par un autre homme, ceux qui appartiennent au Christ revivront. Cette deuxième personne est le Christ. Paul rend cela clair dans la phrase suivante où il compare ce qu'Adam a fait pour les gens avec ce que le Christ a fait. Parce qu'Adam est l'ancêtre de tous les hommes et parce que tous commettent le péché comme Adam, tout le monde finira par mourir. Mais quand les gens font confiance à Christ, Dieu ressuscitera ces croyants-là.</w:t>
      </w:r>
    </w:p>
    <w:p>
      <w:pPr/>
      <w:r>
        <w:rPr>
          <w:lang w:val="fr_FR" w:bidi="fr_FR"/>
        </w:rPr>
      </w:r>
      <w:r>
        <w:rPr>
          <w:lang w:val="fr_FR" w:bidi="fr_FR"/>
        </w:rPr>
        <w:t>Dieu a ressuscité le Christ, mais Dieu n'a pas encore ressuscité les croyants qui sont morts. Dieu ressuscite les gens dans un ordre précis et approprié. Dieu ressuscitera un jour les croyants tout comme il a ressuscité le Christ. Cela se produira quand le Christ reviendra sur la Terre. Paul dit que la fin du monde se produira alors. À ce moment-là, Christ détruira la puissance et la domination de tous les ennemis de Christ. Christ remettra ou donnera le royaume à Dieu son Père. Cela signifie que le Christ cessera de gouverner comme roi et que Dieu le Père gouvernera à sa place.</w:t>
      </w:r>
    </w:p>
    <w:p>
      <w:pPr/>
      <w:r>
        <w:rPr>
          <w:lang w:val="fr_FR" w:bidi="fr_FR"/>
        </w:rPr>
      </w:r>
      <w:r>
        <w:rPr>
          <w:lang w:val="fr_FR" w:bidi="fr_FR"/>
        </w:rPr>
        <w:t>Paul dit que Christ doit gouverner jusqu'à ce que Christ mette tous ses ennemis sous les pieds de Christ. À l'époque de Paul, un roi mettait son pied sur le cou d'un ennemi pour montrer qu'il l'avait vaincu. Cela signifie donc que le Christ vaincra tous ses ennemis. Le dernier ennemi que le Christ vaincra est la mort. Christ enlèvera le pouvoir de la mort. Cela signifie qu'à partir de ce moment-là, aucun des membres du peuple de Dieu ne mourra.</w:t>
      </w:r>
    </w:p>
    <w:p>
      <w:pPr/>
      <w:r>
        <w:rPr>
          <w:lang w:val="fr_FR" w:bidi="fr_FR"/>
        </w:rPr>
      </w:r>
      <w:r>
        <w:rPr>
          <w:lang w:val="fr_FR" w:bidi="fr_FR"/>
        </w:rPr>
        <w:t>Arrêtez-vous ici et discutez de cette question en groupe : Dans votre culture ou votre histoire, que faisaient les rois ou les chefs pour montrer ou annoncer qu'ils avaient vaincu leur ennemi ? Pourquoi faisaient-ils cela ? Mettez cet audio en pause ici.</w:t>
      </w:r>
    </w:p>
    <w:p>
      <w:pPr/>
      <w:r>
        <w:rPr>
          <w:lang w:val="fr_FR" w:bidi="fr_FR"/>
        </w:rPr>
      </w:r>
      <w:r>
        <w:rPr>
          <w:lang w:val="fr_FR" w:bidi="fr_FR"/>
        </w:rPr>
        <w:t>Paul cite ensuite ou dit quelque chose des Écritures pour montrer que Dieu fait aussi partie de cette histoire. Paul cite un psaume ou un chant où Dieu parle au « fils de l'homme », ce qui signifie un être humain. La première signification de ce psaume concerne probablement la façon dont Dieu laisse les êtres humains contrôler les choses sur la terre. Le Christ s'est souvent appelé lui-même le « fils de l'homme », donc Paul dit que ce psaume parle aussi du fait que Dieu parle au Christ. Dieu a tout mis sous les pieds du Christ, ce qui signifie que Dieu a donné au Christ autorité sur tout.</w:t>
      </w:r>
    </w:p>
    <w:p>
      <w:pPr/>
      <w:r>
        <w:rPr>
          <w:lang w:val="fr_FR" w:bidi="fr_FR"/>
        </w:rPr>
      </w:r>
      <w:r>
        <w:rPr>
          <w:lang w:val="fr_FR" w:bidi="fr_FR"/>
        </w:rPr>
        <w:t>Paul explique ensuite que « tout » n'inclut pas Dieu. C'est parce que Dieu est celui qui met tout sous l'autorité du Christ. Mais quand Dieu a placé toutes choses sous le règne du Christ, alors le fils, qui est le Christ, se placera lui-même sous l'autorité de Dieu. Cela peut sembler déroutant, mais rappelez-vous à qui Paul s'adresse. Les Corinthiens sont arrogants et veulent prendre leurs propres décisions. Ils disent que la résurrection n'est pas vraie. Mais Christ montre comment Christ choisit de se mettre sous l'autorité de Dieu. Christ est encore Dieu et est aussi important que Dieu le Père. Mais même le Christ écoute et coopère avec Dieu ! Paul dit que le Christ fera cela de manière à ce que Dieu soit tout en tous, ce qui signifie que Dieu gouvernera sur tout.</w:t>
      </w:r>
    </w:p>
    <w:p>
      <w:pPr/>
      <w:r>
        <w:rPr>
          <w:lang w:val="fr_FR" w:bidi="fr_FR"/>
        </w:rPr>
      </w:r>
      <w:r>
        <w:rPr>
          <w:lang w:val="fr_FR" w:bidi="fr_FR"/>
        </w:rPr>
        <w:t>Arrêtez-vous ici et discutez en groupe : Racontez une histoire sur un moment où un chef a choisi de se mettre sous l'autorité d'un autre chef. Pourquoi ce chef a-t-il fait cela ? Comment ce chef a-t-il fait cela ? Mettez cet audio en pause ici.</w:t>
      </w:r>
    </w:p>
    <w:p>
      <w:pPr/>
      <w:r>
        <w:rPr>
          <w:lang w:val="fr_FR" w:bidi="fr_FR"/>
        </w:rPr>
      </w:r>
      <w:r>
        <w:rPr>
          <w:lang w:val="fr_FR" w:bidi="fr_FR"/>
        </w:rPr>
        <w:t>Paul montre que Dieu et le Christ travaillent ensemble tout au long de cette histoire. Dieu a ressuscité le Christ pour que les croyants puissent attendre le jour où il vaincra la mort et que Dieu les ressuscitera.</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15:20–28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w:t>
      </w:r>
      <w:r>
        <w:rPr>
          <w:lang w:val="fr_FR" w:bidi="fr_FR"/>
        </w:rPr>
        <w:t xml:space="preserve"> Paul dit que Dieu a ressuscité Christ d'entre les morts comme une promesse que Dieu ressuscitera aussi les croyants. Paul explique que les gens meurent à cause d'une personne, Adam, et de la même manière, les personnes qui appartiennent au Christ vivront à nouveau à cause d'une autre personne, Christ. Dieu ressuscite les gens dans un ordre approprié.</w:t>
      </w:r>
    </w:p>
    <w:p>
      <w:pPr/>
      <w:r>
        <w:rPr>
          <w:lang w:val="fr_FR" w:bidi="fr_FR"/>
        </w:rPr>
      </w:r>
      <w:r>
        <w:rPr>
          <w:b/>
          <w:lang w:val="fr_FR" w:bidi="fr_FR"/>
        </w:rPr>
        <w:t>Dans la deuxième partie :</w:t>
      </w:r>
      <w:r>
        <w:rPr>
          <w:lang w:val="fr_FR" w:bidi="fr_FR"/>
        </w:rPr>
        <w:t xml:space="preserve"> Paul décrit ce qui se passera un jour. Christ doit régner jusqu'à ce que Christ ait vaincu toutes les autres puissances, y compris la mort. Dieu ressuscitera tous les croyants. Ensuite, ce monde prendra fin et le Christ donnera toute lautorité à Dieu.</w:t>
      </w:r>
    </w:p>
    <w:p>
      <w:pPr/>
      <w:r>
        <w:rPr>
          <w:lang w:val="fr_FR" w:bidi="fr_FR"/>
        </w:rPr>
      </w:r>
      <w:r>
        <w:rPr>
          <w:b/>
          <w:lang w:val="fr_FR" w:bidi="fr_FR"/>
        </w:rPr>
        <w:t>Dans la troisième partie :</w:t>
      </w:r>
      <w:r>
        <w:rPr>
          <w:lang w:val="fr_FR" w:bidi="fr_FR"/>
        </w:rPr>
        <w:t xml:space="preserve"> Paul explique comment Dieu et le Christ travaillent ensemble dans cette histoire. Paul cite un passage de l'Écriture qui décrit comment Dieu placera tout sous l'autorité du Christ, à l'exception de Dieu lui-même. Le Christ se place sous l'autorité de Dieu ; Dieu est donc le souverain de toute chose.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 écoutent quelqu'un lire cette lettre à haute voix</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Christ, le Fils</w:t>
      </w:r>
    </w:p>
    <w:p>
      <w:pPr>
        <w:pStyle w:val="ListBullet"/>
        <w:spacing w:line="240" w:lineRule="auto"/>
        <w:ind w:left="720"/>
      </w:pPr>
      <w:r>
        <w:rPr>
          <w:lang w:val="fr_FR" w:bidi="fr_FR"/>
        </w:rPr>
      </w:r>
      <w:r>
        <w:rPr>
          <w:lang w:val="fr_FR" w:bidi="fr_FR"/>
        </w:rPr>
        <w:t>Adam</w:t>
      </w:r>
    </w:p>
    <w:p>
      <w:pPr>
        <w:pStyle w:val="ListBullet"/>
        <w:spacing w:line="240" w:lineRule="auto"/>
        <w:ind w:left="720"/>
      </w:pPr>
      <w:r>
        <w:rPr>
          <w:lang w:val="fr_FR" w:bidi="fr_FR"/>
        </w:rPr>
      </w:r>
      <w:r>
        <w:rPr>
          <w:lang w:val="fr_FR" w:bidi="fr_FR"/>
        </w:rPr>
        <w:t>Et les dominations, les autorités et les puissances</w:t>
      </w:r>
    </w:p>
    <w:p>
      <w:pPr/>
      <w:r>
        <w:rPr>
          <w:lang w:val="fr_FR" w:bidi="fr_FR"/>
        </w:rPr>
      </w:r>
      <w:r>
        <w:rPr>
          <w:lang w:val="fr_FR" w:bidi="fr_FR"/>
        </w:rPr>
        <w:t>Dans la dernière section, Paul a expliqué ce qui serait vrai si Dieu ne ressuscitait pas les gens. Maintenant, Paul va montrer ce qui est réellement vrai. Dieu a pu ressusciter le Christ parce que Dieu a autorité sur toute chose. Dieu ressuscitera les croyants pour montrer qu'il est plus puissant que tout, y compris la façon dont les gens meurent.</w:t>
      </w:r>
    </w:p>
    <w:p>
      <w:pPr/>
      <w:r>
        <w:rPr>
          <w:lang w:val="fr_FR" w:bidi="fr_FR"/>
        </w:rPr>
      </w:r>
      <w:r>
        <w:rPr>
          <w:lang w:val="fr_FR" w:bidi="fr_FR"/>
        </w:rPr>
        <w:t>Dans la première partie, Paul souligne qu'il est tout à fait vrai que Dieu a ressuscité le Christ. Dieu a fait cela comme une promesse ou une garantie que Dieu donnera aussi la vie aux croyants qui sont morts. Paul dit que ces croyants se sont endormis, ce qui signifie que ces croyants sont morts.</w:t>
      </w:r>
    </w:p>
    <w:p>
      <w:pPr/>
      <w:r>
        <w:rPr>
          <w:lang w:val="fr_FR" w:bidi="fr_FR"/>
        </w:rPr>
      </w:r>
      <w:r>
        <w:rPr>
          <w:lang w:val="fr_FR" w:bidi="fr_FR"/>
        </w:rPr>
        <w:t>Paul explique que tout le monde meurt à cause d'une seule personne. Parce que le premier homme, Adam, a péché, Adam et tous ses descendants finiront par mourir. Cependant, grâce à une autre personne, les gens peuvent vivre à nouveau. Cette personne est le Christ. Paul souligne que le Christ était un homme ou un être humain. Si Dieu a pu ressusciter le Christ, un être humain, il peut et le fera à nouveau pour les croyants, qui sont aussi des êtres humains.</w:t>
      </w:r>
    </w:p>
    <w:p>
      <w:pPr/>
      <w:r>
        <w:rPr>
          <w:lang w:val="fr_FR" w:bidi="fr_FR"/>
        </w:rPr>
      </w:r>
      <w:r>
        <w:rPr>
          <w:lang w:val="fr_FR" w:bidi="fr_FR"/>
        </w:rPr>
        <w:t>Paul explique que Dieu n'a pas encore ressuscité tous les croyants parce qu'il travaille selon un processus et dans un certain ordre. Dieu a ressuscité le Christ à cause d'une promesse faite aux croyants, afin que ceux-ci puissent attendre avec impatience le jour où il les ressuscitera. Cela se produira à la fin du monde.</w:t>
      </w:r>
    </w:p>
    <w:p>
      <w:pPr/>
      <w:r>
        <w:rPr>
          <w:lang w:val="fr_FR" w:bidi="fr_FR"/>
        </w:rPr>
      </w:r>
      <w:r>
        <w:rPr>
          <w:lang w:val="fr_FR" w:bidi="fr_FR"/>
        </w:rPr>
        <w:t>Dans la deuxième partie, Paul explique ce qui se passera quand le monde prendra fin. Paul ne se concentre pas sur la chronologie de ces événements. Le Christ lui-même nous a dit que nous ne saurons pas quand cela se produira. Paul explique simplement quels événements se produiront certainement parce que Dieu a ressuscité le Christ d'entre les morts.</w:t>
      </w:r>
    </w:p>
    <w:p>
      <w:pPr/>
      <w:r>
        <w:rPr>
          <w:lang w:val="fr_FR" w:bidi="fr_FR"/>
        </w:rPr>
      </w:r>
      <w:r>
        <w:rPr>
          <w:lang w:val="fr_FR" w:bidi="fr_FR"/>
        </w:rPr>
        <w:t>Arrêtez-vous ici et discutez de cette question en groupe : en guise d'activité, parlez d'un trajet que vous effectuerez un jour, comme aller dans un magasin, au marché ou rendre visite à un ami. Parlez des choses que vous ferez certainement pendant ce voyage. Faites attention aux moments où vous choisissez de décrire un ordre exact de ce que vous allez faire et aux moments où vous ne le faites pas. Mettez cet audio en pause ici.</w:t>
      </w:r>
    </w:p>
    <w:p>
      <w:pPr/>
      <w:r>
        <w:rPr>
          <w:lang w:val="fr_FR" w:bidi="fr_FR"/>
        </w:rPr>
      </w:r>
      <w:r>
        <w:rPr>
          <w:lang w:val="fr_FR" w:bidi="fr_FR"/>
        </w:rPr>
        <w:t>Le Christ gouverne actuellement comme roi sur le royaume du Christ, ou sur toutes les personnes qui croient en lui. Bien que le Christ règne comme roi, l'ennemi travaille aussi. Nous pouvons voir cela parce que les gens continuent de mourir. Cependant, un jour, le Christ détruira ou mettra fin à la puissance et au pouvoir de tous ses ennemis. Paul appelle ces ennemis principautés, autorités et puissances. Quand Paul utilise ces trois mots, il veut dire généralement tout type de chef — soit un homme ou un esprit — qui se rebelle contre Dieu ou refuse d'obéir à Dieu.</w:t>
      </w:r>
    </w:p>
    <w:p>
      <w:pPr/>
      <w:r>
        <w:rPr>
          <w:lang w:val="fr_FR" w:bidi="fr_FR"/>
        </w:rPr>
      </w:r>
      <w:r>
        <w:rPr>
          <w:lang w:val="fr_FR" w:bidi="fr_FR"/>
        </w:rPr>
        <w:t>Arrêtez-vous ici et discutez de cette question en groupe : Dans votre langue, quels mots ou expressions utiliseriez-vous pour décrire les personnes qui ont de l'autorité ou du pouvoir ? Quels mots utilisez-vous pour les esprits qui semblent aussi gouverner sur les gens et les endroits ? Discutez des mots que vous allez utiliser ici pour les dirigeants, les autorités et les puissances. Mettez cet audio en pause ici.</w:t>
      </w:r>
    </w:p>
    <w:p>
      <w:pPr/>
      <w:r>
        <w:rPr>
          <w:lang w:val="fr_FR" w:bidi="fr_FR"/>
        </w:rPr>
      </w:r>
      <w:r>
        <w:rPr>
          <w:lang w:val="fr_FR" w:bidi="fr_FR"/>
        </w:rPr>
        <w:t>Le Christ vaincra la mort en dernier. Paul parle de la mort comme si c'était une personne ennemie. Dieu rendra la vie à tous ceux qui sont morts, et les gens ne mourront plus. Alors, la façon de vivre dans ce monde prendra fin. Maintenant que le Christ règne sur tout, le Christ cessera de gouverner comme roi pour laisser Dieu le Père gouverner à sa place.</w:t>
      </w:r>
    </w:p>
    <w:p>
      <w:pPr/>
      <w:r>
        <w:rPr>
          <w:lang w:val="fr_FR" w:bidi="fr_FR"/>
        </w:rPr>
      </w:r>
      <w:r>
        <w:rPr>
          <w:lang w:val="fr_FR" w:bidi="fr_FR"/>
        </w:rPr>
        <w:t>Dans la troisième partie, Paul explique comment il sait que cela se produira. Paul montre également que Dieu et le Christ travaillent ensemble tout au long de cette histoire. Paul cite les écrits ou l'Ancien Testament. Les croyants connaîtraient probablement cette citation, Paul ne dit donc pas d'où il la tire.</w:t>
      </w:r>
    </w:p>
    <w:p>
      <w:pPr/>
      <w:r>
        <w:rPr>
          <w:lang w:val="fr_FR" w:bidi="fr_FR"/>
        </w:rPr>
      </w:r>
      <w:r>
        <w:rPr>
          <w:lang w:val="fr_FR" w:bidi="fr_FR"/>
        </w:rPr>
        <w:t>Arrêtez-vous ici et discutez de cette question en groupe : Dans votre langue, comment montrez-vous que vous citez quelque chose d'autre ? Comment montreriez-vous cela lorsque vous citez quelque chose que vos auditeurs connaissent bien ? Mettez cet audio en pause ici.</w:t>
      </w:r>
    </w:p>
    <w:p>
      <w:pPr/>
      <w:r>
        <w:rPr>
          <w:lang w:val="fr_FR" w:bidi="fr_FR"/>
        </w:rPr>
      </w:r>
      <w:r>
        <w:rPr>
          <w:lang w:val="fr_FR" w:bidi="fr_FR"/>
        </w:rPr>
        <w:t xml:space="preserve"> Paul cite un psaume ou un chant où Dieu parle au « fils de l'homme », ce qui signifie un être humain. Le premier sens de ce psaume porte probablement sur la façon dont Dieu donne l'autorité aux êtres humains. Puisque le Christ s'est souvent appelé le « Fils de l'homme », Paul dit que ce psaume parle de Dieu et du Christ. Paul dit que ce psaume explique que Dieu met tout sous les pieds du Christ ou sous l'autorité du Christ. Bien que le psaume dise que Dieu a donné l'autorité, cela ne s'est pas encore complètement produit. Cette citation est une prophétie ou quelque chose qui explique ce qui se produira dans l'avenir. Souvent, dans la langue originale, les écrivains parleraient d'un événement futur comme s'il s'était déjà produit, tant il est certain que cela arrivera. Ainsi, à la fin du monde, Dieu donnera certainement au Christ autorité sur tout.</w:t>
      </w:r>
    </w:p>
    <w:p>
      <w:pPr/>
      <w:r>
        <w:rPr>
          <w:lang w:val="fr_FR" w:bidi="fr_FR"/>
        </w:rPr>
      </w:r>
      <w:r>
        <w:rPr>
          <w:lang w:val="fr_FR" w:bidi="fr_FR"/>
        </w:rPr>
        <w:t>Arrêtez-vous ici et discutez de cette question en groupe : Dans votre culture, comment les gens parlent-ils des prophéties ou des choses qu'ils savent qu'ils se produiront dans l'avenir ? Comment les gens montrent-ils qu'ils prophétisent ? Mettez cet audio en pause ici.</w:t>
      </w:r>
    </w:p>
    <w:p>
      <w:pPr/>
      <w:r>
        <w:rPr>
          <w:lang w:val="fr_FR" w:bidi="fr_FR"/>
        </w:rPr>
      </w:r>
      <w:r>
        <w:rPr>
          <w:lang w:val="fr_FR" w:bidi="fr_FR"/>
        </w:rPr>
        <w:t>Puisque Dieu est celui qui a le pouvoir de faire cela, Dieu ne se met pas sous l'autorité du Christ. Dieu permet au Christ de gouverner sur tout, sauf sur Dieu. Ensuite, le Fils qui est le Christ, se met sous l'autorité de Dieu puisque Dieu est le chef de tout. Paul appelle le Christ « le Fils » à cause de la relation spéciale du Christ avec Dieu le Père. Dieu ne force pas le Christ à faire cela parce qu'il est moins que Dieu le Père. Au contraire, Dieu donne toute l'autorité au Christ et le Christ choisit de se mettre sous l'autorité de Dieu. Cela signifie que Christ, le Fils fait ce que Dieu le Père lui demande de faire, comme le Christ l'a fait quand le Christ est mort sur la croix. De cette manière, Dieu est tout en tous, ce qui est une expression que Paul utilise pour signifier que Dieu gouvernera sur tout.</w:t>
      </w:r>
    </w:p>
    <w:p>
      <w:pPr/>
      <w:r>
        <w:rPr>
          <w:lang w:val="fr_FR" w:bidi="fr_FR"/>
        </w:rPr>
      </w:r>
      <w:r>
        <w:rPr>
          <w:lang w:val="fr_FR" w:bidi="fr_FR"/>
        </w:rPr>
        <w:t>Arrêtez-vous ici et discutez de cette question en groupe : Dans votre langue, comment décririez-vous un chef qui a beaucoup de pouvoir et d'autorité ? Maintenant, pensez à Dieu qui a tout le pouvoir et toute l'autorité ! Expliquez comment vous décririez la manière dont Dieu gouverne toutes choses sous tous les aspects. Mettez cet audio en pause ici.</w:t>
      </w:r>
    </w:p>
    <w:p>
      <w:pPr/>
      <w:r>
        <w:rPr>
          <w:lang w:val="fr_FR" w:bidi="fr_FR"/>
        </w:rPr>
      </w:r>
      <w:r>
        <w:rPr>
          <w:lang w:val="fr_FR" w:bidi="fr_FR"/>
        </w:rPr>
        <w:t>Maintenant, le groupe doit créer un scénario en images, dessiner ou utiliser des objets pour visualiser le passage et l'action qui s'y déroule. Pendant que vous faites cela, vous pourriez utiliser des dessins, des objets ou même des personnes pour représenter Paul, les croyants, Dieu le Père, le Christ, Adam et les chefs.</w:t>
      </w:r>
    </w:p>
    <w:p>
      <w:pPr/>
      <w:r>
        <w:rPr>
          <w:lang w:val="fr_FR" w:bidi="fr_FR"/>
        </w:rPr>
      </w:r>
      <w:r>
        <w:rPr>
          <w:lang w:val="fr_FR" w:bidi="fr_FR"/>
        </w:rPr>
        <w:t>Choisissez des gens, des dessins ou des objets pour être chacun des personnages. Alors que vous commencez à raconter l'histoire de ces versets, rappelez-vous que Paul s'adresse aux croyants de Corinthe en leur rappelant ce qui s'est réellement passé. Vous pouvez mettre en scène la façon dont le Christ était mort, mais Dieu l'a ressuscité. Quand Paul compare le Christ aux prémices, vous pouvez mimer la récolte des premières moissons. Agissez avec joie et plein d'espoir pendant que vous pensez au reste des récoltes que vous récolterez un jour. Quand Paul parle de la façon dont tout le monde meurt à cause d'Adam, demandez aux gens dans le groupe de se tenir avec Adam et de faire semblant de mourir. Cependant, quand les gens suivent le Christ, ils vont se tenir à côté du Christ et quand ils meurent, ils représentent la façon dont Dieu ressuscitera ces personnes. Choisissez quelques objets pour représenter tout ce qui existe dans le monde. Dieu peut remettre ces éléments au Christ pour montrer comment Dieu lui donne toute l'autorité. Vous pouvez mettre en scène comment le Christ vainc et détruit les dominations et les autorités. Le Christ place même le pied du Christ sur la nuque de ces autorités et puissances. Le Christ se met sous l'autorité de Dieu, afin que vous puissiez imiter la manière dont le Christ fait ce que Dieu lui demande de faire.</w:t>
      </w:r>
      <w:r>
        <w:rPr>
          <w:lang w:val="fr_FR" w:bidi="fr_FR"/>
        </w:rPr>
      </w:r>
    </w:p>
    <w:p>
      <w:pPr>
        <w:pStyle w:val="Heading3"/>
      </w:pPr>
      <w:r>
        <w:rPr>
          <w:lang w:val="fr_FR" w:bidi="fr_FR"/>
        </w:rPr>
        <w:t>Intégration du Texte</w:t>
      </w:r>
    </w:p>
    <w:p>
      <w:pPr/>
      <w:r>
        <w:rPr>
          <w:lang w:val="fr_FR" w:bidi="fr_FR"/>
        </w:rPr>
      </w:r>
      <w:r>
        <w:rPr>
          <w:lang w:val="fr_FR" w:bidi="fr_FR"/>
        </w:rPr>
        <w:t xml:space="preserve"> Écoutez une version audio de 1 Corinthiens 15:20–28 dans la traduction la plus facile à comprendre. </w:t>
      </w:r>
    </w:p>
    <w:p>
      <w:pPr/>
      <w:r>
        <w:rPr>
          <w:lang w:val="fr_FR" w:bidi="fr_FR"/>
        </w:rPr>
      </w:r>
      <w:r>
        <w:rPr>
          <w:lang w:val="fr_FR" w:bidi="fr_FR"/>
        </w:rPr>
        <w:t>À cette étape, le groupe fera la mise en scène du passage.</w:t>
      </w:r>
    </w:p>
    <w:p>
      <w:pPr/>
      <w:r>
        <w:rPr>
          <w:lang w:val="fr_FR" w:bidi="fr_FR"/>
        </w:rPr>
      </w:r>
      <w:r>
        <w:rPr>
          <w:lang w:val="fr_FR" w:bidi="fr_FR"/>
        </w:rPr>
        <w:t>Il y a trois scènes dans ce passage.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 écoutent quelqu'un lire cette lettre à haute voix</w:t>
      </w:r>
    </w:p>
    <w:p>
      <w:pPr>
        <w:pStyle w:val="ListBullet"/>
        <w:spacing w:line="240" w:lineRule="auto"/>
        <w:ind w:left="720"/>
      </w:pPr>
      <w:r>
        <w:rPr>
          <w:lang w:val="fr_FR" w:bidi="fr_FR"/>
        </w:rPr>
      </w:r>
      <w:r>
        <w:rPr>
          <w:lang w:val="fr_FR" w:bidi="fr_FR"/>
        </w:rPr>
        <w:t>Dieu le Père</w:t>
      </w:r>
    </w:p>
    <w:p>
      <w:pPr>
        <w:pStyle w:val="ListBullet"/>
        <w:spacing w:line="240" w:lineRule="auto"/>
        <w:ind w:left="720"/>
      </w:pPr>
      <w:r>
        <w:rPr>
          <w:lang w:val="fr_FR" w:bidi="fr_FR"/>
        </w:rPr>
      </w:r>
      <w:r>
        <w:rPr>
          <w:lang w:val="fr_FR" w:bidi="fr_FR"/>
        </w:rPr>
        <w:t>Christ, le Fils</w:t>
      </w:r>
    </w:p>
    <w:p>
      <w:pPr>
        <w:pStyle w:val="ListBullet"/>
        <w:spacing w:line="240" w:lineRule="auto"/>
        <w:ind w:left="720"/>
      </w:pPr>
      <w:r>
        <w:rPr>
          <w:lang w:val="fr_FR" w:bidi="fr_FR"/>
        </w:rPr>
      </w:r>
      <w:r>
        <w:rPr>
          <w:lang w:val="fr_FR" w:bidi="fr_FR"/>
        </w:rPr>
        <w:t>Adam</w:t>
      </w:r>
    </w:p>
    <w:p>
      <w:pPr>
        <w:pStyle w:val="ListBullet"/>
        <w:spacing w:line="240" w:lineRule="auto"/>
        <w:ind w:left="720"/>
      </w:pPr>
      <w:r>
        <w:rPr>
          <w:lang w:val="fr_FR" w:bidi="fr_FR"/>
        </w:rPr>
      </w:r>
      <w:r>
        <w:rPr>
          <w:lang w:val="fr_FR" w:bidi="fr_FR"/>
        </w:rPr>
        <w:t>Et les chefs, les autorités et les puissances</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 « Mais la vérité est que Dieu a vraiment ressuscité le Christ à la vie. Dieu a ressuscité le Christ en premier, comme les prémices de la récolte. Grâce au Christ, nous savons que Dieu ressuscitera tous les croyants qui sont morts. Car c'était à cause d'un homme que les gens devaient mourir, et c'est donc par un autre homme que les gens reviendront à la vie. Car à cause d'Adam, tout le monde meurt et à cause du Christ, Dieu nous fera tous vivre.</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jouent le rôle des croyants : “Que ressentez-vous ou à quoi pensez-vous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Mais Dieu ressuscitera chacun dans l'ordre approprié : Dieu a ressuscité le Christ en premier, comme le premier produit de la récolte. Ensuite, quand le Christ reviendra, Dieu ressuscitera aussi ceux qui lui appartiennent. Ensuite, le monde prendra fin. Cela se produira quand le Christ remettra le royaume à Dieu le Père. Le Christ fera cela après qu'il ait vaincu tous ceux qui gouvernent, qui ont l'autorité et sont puissants dans ce monde. Car il faut que le Christ règne en tant que roi jusqu'à ce que le Christ ait vaincu tous les ennemis du Christ. Le dernier ennemi que le Christ détruira est la mort elle-même : alors les gens ne mourront plus.</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Christ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 xml:space="preserve">Paul dit : « Car les Écritures disent que Dieu 'a tout mis sous lui'. Le mot « tout » n'inclut évidemment pas Dieu lui-même. C'est parce que Dieu est celui qui met tout sous l'autorité du Christ. Quand Dieu aura fait cela, le Christ lui-même, le Fils, se placera sous Dieu, qui a placé toutes choses sous lui. Le Christ fera cela pour que Dieu puisse gouverner sur tout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 xml:space="preserve"> Écoutez une version audio de 1 Corinthiens 15:20–28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que Dieu a vraiment ressuscité le </w:t>
      </w:r>
      <w:r>
        <w:rPr>
          <w:b/>
          <w:lang w:val="fr_FR" w:bidi="fr_FR"/>
        </w:rPr>
        <w:t>Christ</w:t>
      </w:r>
      <w:r>
        <w:rPr>
          <w:lang w:val="fr_FR" w:bidi="fr_FR"/>
        </w:rPr>
        <w:t xml:space="preserve">. Le Christ est le même que le mot « Messie », qui se réfère au roi spécial et au Sauveur que Dieu avait promis d'envoyer, qui est Jésus. Pour plus d'informations sur le mot </w:t>
      </w:r>
      <w:r>
        <w:rPr>
          <w:lang w:val="fr_FR" w:bidi="fr_FR"/>
        </w:rPr>
        <w:t>Christ</w:t>
      </w:r>
      <w:r>
        <w:rPr>
          <w:lang w:val="fr_FR" w:bidi="fr_FR"/>
        </w:rPr>
        <w:t xml:space="preserve"> consultez le glossaire principal. Utilisez le même mot ou la même expression pour “Christ” que celle employée dans les passages précédents.</w:t>
      </w:r>
    </w:p>
    <w:p>
      <w:pPr/>
      <w:r>
        <w:rPr>
          <w:lang w:val="fr_FR" w:bidi="fr_FR"/>
        </w:rPr>
      </w:r>
      <w:r>
        <w:rPr>
          <w:lang w:val="fr_FR" w:bidi="fr_FR"/>
        </w:rPr>
        <w:t xml:space="preserve">Le Christ est comme les </w:t>
      </w:r>
      <w:r>
        <w:rPr>
          <w:b/>
          <w:lang w:val="fr_FR" w:bidi="fr_FR"/>
        </w:rPr>
        <w:t>prémices</w:t>
      </w:r>
      <w:r>
        <w:rPr>
          <w:lang w:val="fr_FR" w:bidi="fr_FR"/>
        </w:rPr>
        <w:t xml:space="preserve"> de la récolte. Les prémices sont le premier grain ou le premier fruit que les gens récoltent sur les plantes au moment de la moisson. Le peuple de Dieu donnerait ces premiers fruits comme un don à Dieu. Ces prémices étaient un symbole de la promesse de Dieu et de l'espoir du peuple qu'il serait capable de rassembler le reste de la récolte.</w:t>
      </w:r>
    </w:p>
    <w:p>
      <w:pPr/>
      <w:r>
        <w:rPr>
          <w:lang w:val="fr_FR" w:bidi="fr_FR"/>
        </w:rPr>
      </w:r>
      <w:r>
        <w:rPr>
          <w:lang w:val="fr_FR" w:bidi="fr_FR"/>
        </w:rPr>
        <w:t xml:space="preserve">Arrêtez-vous ici et discutez en groupe du mot ou de l'expression que vous allez utiliser pour traduire « </w:t>
      </w:r>
      <w:r>
        <w:rPr>
          <w:b/>
          <w:lang w:val="fr_FR" w:bidi="fr_FR"/>
        </w:rPr>
        <w:t>premier fruit</w:t>
      </w:r>
      <w:r>
        <w:rPr>
          <w:lang w:val="fr_FR" w:bidi="fr_FR"/>
        </w:rPr>
        <w:t>». Si vous avez déjà traduit ce mot dans un autre livre de la Bible, utilisez le même mot que vous y avez utilisé. Mettez cet audio en pause ici.</w:t>
      </w:r>
    </w:p>
    <w:p>
      <w:pPr/>
      <w:r>
        <w:rPr>
          <w:lang w:val="fr_FR" w:bidi="fr_FR"/>
        </w:rPr>
      </w:r>
      <w:r>
        <w:rPr>
          <w:lang w:val="fr_FR" w:bidi="fr_FR"/>
        </w:rPr>
        <w:t xml:space="preserve">La </w:t>
      </w:r>
      <w:r>
        <w:rPr>
          <w:b/>
          <w:lang w:val="fr_FR" w:bidi="fr_FR"/>
        </w:rPr>
        <w:t>résurrection</w:t>
      </w:r>
      <w:r>
        <w:rPr>
          <w:lang w:val="fr_FR" w:bidi="fr_FR"/>
        </w:rPr>
        <w:t xml:space="preserve"> des morts résulte de l'œuvre d'une seule personne, le Christ. Quand Jésus reviendra pour régner comme roi pour toujours, les personnes que Dieu a acceptées revivront et recevront un nouveau corps : un corps qui ne mourra plus jamais ! Cet événement est appelé la résurrection des croyants ou des morts. Pour plus d’informations sur la </w:t>
      </w:r>
      <w:r>
        <w:rPr>
          <w:lang w:val="fr_FR" w:bidi="fr_FR"/>
        </w:rPr>
        <w:t>résurrection</w:t>
      </w:r>
      <w:r>
        <w:rPr>
          <w:lang w:val="fr_FR" w:bidi="fr_FR"/>
        </w:rPr>
        <w:t xml:space="preserve">, consultez le glossaire principal. Utilisez le même mot ou la même expression pour “résurrection des morts” que celui employé dans les passages précédents. </w:t>
      </w:r>
    </w:p>
    <w:p>
      <w:pPr/>
      <w:r>
        <w:rPr>
          <w:lang w:val="fr_FR" w:bidi="fr_FR"/>
        </w:rPr>
      </w:r>
      <w:r>
        <w:rPr>
          <w:lang w:val="fr_FR" w:bidi="fr_FR"/>
        </w:rPr>
        <w:t xml:space="preserve">À la fin du monde, Christ remettra le </w:t>
      </w:r>
      <w:r>
        <w:rPr>
          <w:b/>
          <w:lang w:val="fr_FR" w:bidi="fr_FR"/>
        </w:rPr>
        <w:t>royaume</w:t>
      </w:r>
      <w:r>
        <w:rPr>
          <w:lang w:val="fr_FR" w:bidi="fr_FR"/>
        </w:rPr>
        <w:t xml:space="preserve"> à Dieu. Ce royaume, que les gens appellent parfois le royaume de Dieu, ne se réfère pas à un endroit physique, comme un pays quelque part sur cette terre. Le royaume de Dieu est partout où Dieu règne et où les gens obéissent à Dieu et vivent dans une juste relation avec lui. Pour plus d'informations, consultez </w:t>
      </w:r>
      <w:r>
        <w:rPr>
          <w:lang w:val="fr_FR" w:bidi="fr_FR"/>
        </w:rPr>
        <w:t>royaume de Dieu</w:t>
      </w:r>
      <w:r>
        <w:rPr>
          <w:lang w:val="fr_FR" w:bidi="fr_FR"/>
        </w:rPr>
        <w:t xml:space="preserve"> dans le glossaire principal. Utilisez le même mot ou la même expression pour désigner le royaume ou le royaume de Dieu que celui que vous avez utilisé dans les passages précédents.</w:t>
      </w:r>
    </w:p>
    <w:p>
      <w:pPr/>
      <w:r>
        <w:rPr>
          <w:lang w:val="fr_FR" w:bidi="fr_FR"/>
        </w:rPr>
      </w:r>
      <w:r>
        <w:rPr>
          <w:lang w:val="fr_FR" w:bidi="fr_FR"/>
        </w:rPr>
        <w:t xml:space="preserve">Le Christ fera cela après qu'il ait détruit chaque type de </w:t>
      </w:r>
      <w:r>
        <w:rPr>
          <w:b/>
          <w:lang w:val="fr_FR" w:bidi="fr_FR"/>
        </w:rPr>
        <w:t>règle</w:t>
      </w:r>
      <w:r>
        <w:rPr>
          <w:lang w:val="fr_FR" w:bidi="fr_FR"/>
        </w:rPr>
        <w:t xml:space="preserve">, </w:t>
      </w:r>
      <w:r>
        <w:rPr>
          <w:b/>
          <w:lang w:val="fr_FR" w:bidi="fr_FR"/>
        </w:rPr>
        <w:t>d'autorité</w:t>
      </w:r>
      <w:r>
        <w:rPr>
          <w:lang w:val="fr_FR" w:bidi="fr_FR"/>
        </w:rPr>
        <w:t xml:space="preserve"> et de </w:t>
      </w:r>
      <w:r>
        <w:rPr>
          <w:b/>
          <w:lang w:val="fr_FR" w:bidi="fr_FR"/>
        </w:rPr>
        <w:t>pouvoir</w:t>
      </w:r>
      <w:r>
        <w:rPr>
          <w:lang w:val="fr_FR" w:bidi="fr_FR"/>
        </w:rPr>
        <w:t>. Paul utilise ces mots pour désigner à la fois les hommes ou les mauvais esprits qui gouvernent et ont l'autorité, le pouvoir et le contrôle sur les gens. Quelqu'un qui a l'autorité a le droit et le pouvoir de prendre des décisions et des jugements. Une personne qui a le pouvoir a la force et la capacité de contrôler ou de faire du mal aux gens. Ainsi, il s'agit de tous les types de chefs qui se rebellent contre Dieu.</w:t>
      </w:r>
    </w:p>
    <w:p>
      <w:pPr/>
      <w:r>
        <w:rPr>
          <w:lang w:val="fr_FR" w:bidi="fr_FR"/>
        </w:rPr>
      </w:r>
      <w:r>
        <w:rPr>
          <w:lang w:val="fr_FR" w:bidi="fr_FR"/>
        </w:rPr>
        <w:t>Arrêtez-vous ici et discutez en groupe du mot ou de l'expression que vous allez utiliser pour traduire les termes « principautés », « autorité » et « pouvoir ». Rappelez-vous la discussion que vous avez eue à la troisième étape sur ces mots. Consultez les mots "</w:t>
      </w:r>
      <w:r>
        <w:rPr>
          <w:lang w:val="fr_FR" w:bidi="fr_FR"/>
        </w:rPr>
        <w:t>autorité</w:t>
      </w:r>
      <w:r>
        <w:rPr>
          <w:lang w:val="fr_FR" w:bidi="fr_FR"/>
        </w:rPr>
        <w:t xml:space="preserve">", </w:t>
      </w:r>
      <w:r>
        <w:rPr>
          <w:lang w:val="fr_FR" w:bidi="fr_FR"/>
        </w:rPr>
        <w:t>"démon"</w:t>
      </w:r>
      <w:r>
        <w:rPr>
          <w:lang w:val="fr_FR" w:bidi="fr_FR"/>
        </w:rPr>
        <w:t xml:space="preserve"> et </w:t>
      </w:r>
      <w:r>
        <w:rPr>
          <w:b/>
          <w:lang w:val="fr_FR" w:bidi="fr_FR"/>
        </w:rPr>
        <w:t>"esprit surnaturel"</w:t>
      </w:r>
      <w:r>
        <w:rPr>
          <w:lang w:val="fr_FR" w:bidi="fr_FR"/>
        </w:rPr>
        <w:t xml:space="preserve"> dans le glossaire principal pour plus d'informations sur ces chefs. Si vous avez déjà traduit ces mots dans un autre livre de la Bible, utilisez les mêmes mots que vous y avez utilisés. Mettez cet audio en pause ici.</w:t>
      </w:r>
    </w:p>
    <w:p>
      <w:pPr/>
      <w:r>
        <w:rPr>
          <w:lang w:val="fr_FR" w:bidi="fr_FR"/>
        </w:rPr>
      </w:r>
      <w:r>
        <w:rPr>
          <w:b/>
          <w:lang w:val="fr_FR" w:bidi="fr_FR"/>
        </w:rPr>
        <w:t>Le Fils</w:t>
      </w:r>
      <w:r>
        <w:rPr>
          <w:lang w:val="fr_FR" w:bidi="fr_FR"/>
        </w:rPr>
        <w:t xml:space="preserve"> se soumettra alors à l'autorité de Dieu. Le Fils, ou le Fils de Dieu est un titre pour Jésus. Jésus est appelé le Fils de Dieu parce qu'il a une relation spéciale avec Dieu le Père. Dieu et Jésus s'aiment comme un père et un fils s'aiment.</w:t>
      </w:r>
    </w:p>
    <w:p>
      <w:pPr/>
      <w:r>
        <w:rPr>
          <w:lang w:val="fr_FR" w:bidi="fr_FR"/>
        </w:rPr>
      </w:r>
      <w:r>
        <w:rPr>
          <w:lang w:val="fr_FR" w:bidi="fr_FR"/>
        </w:rPr>
        <w:t xml:space="preserve">Arrêtez-vous ici et discutez en groupe du mot ou de l'expression que vous allez utiliser pour traduire </w:t>
      </w:r>
      <w:r>
        <w:rPr>
          <w:b/>
          <w:lang w:val="fr_FR" w:bidi="fr_FR"/>
        </w:rPr>
        <w:t>« le Fils»</w:t>
      </w:r>
      <w:r>
        <w:rPr>
          <w:lang w:val="fr_FR" w:bidi="fr_FR"/>
        </w:rPr>
        <w:t xml:space="preserve">. Pour plus d'informations sur </w:t>
      </w:r>
      <w:r>
        <w:rPr>
          <w:lang w:val="fr_FR" w:bidi="fr_FR"/>
        </w:rPr>
        <w:t>Fils de Dieu</w:t>
      </w:r>
      <w:r>
        <w:rPr>
          <w:lang w:val="fr_FR" w:bidi="fr_FR"/>
        </w:rPr>
        <w:t>, consultez le glossaire principal.» Si vous avez déjà traduit ces mots dans un autre livre de la Bible, utilisez les mêmes mots que vous y avez utilisés.</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15:29–34</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15:29–34 et mettez-le dans vos cœurs.</w:t>
      </w:r>
    </w:p>
    <w:p>
      <w:pPr/>
      <w:r>
        <w:rPr>
          <w:lang w:val="fr_FR" w:bidi="fr_FR"/>
        </w:rPr>
      </w:r>
      <w:r>
        <w:rPr>
          <w:lang w:val="fr_FR" w:bidi="fr_FR"/>
        </w:rPr>
        <w:t>Écoutez trois fois la version audio de 1 Corinthiens 15:29–34, si possible dans trois versions différentes.</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Corinthiens 15:29–34 dans la traduction la plus facile à comprendre.</w:t>
      </w:r>
    </w:p>
    <w:p>
      <w:pPr/>
      <w:r>
        <w:rPr>
          <w:lang w:val="fr_FR" w:bidi="fr_FR"/>
        </w:rPr>
      </w:r>
      <w:r>
        <w:rPr>
          <w:lang w:val="fr_FR" w:bidi="fr_FR"/>
        </w:rPr>
        <w:t>Dans la dernière partie de sa lettre, Paul a décrit ce que Dieu fera quand il tiendra sa promesse de ressusciter le Christ. Dans cette partie de la lettre de Paul, Paul décrit à nouveau ce qui serait vrai si Dieu ne ressuscitait pas les morts. Si la résurrection du Christ n'était pas vraie, alors la façon dont les croyants agissent serait inutile. Cependant, puisque la résurrection est vraie, Paul exhorte les gens à vivre de la bonne manière.</w:t>
      </w:r>
    </w:p>
    <w:p>
      <w:pPr/>
      <w:r>
        <w:rPr>
          <w:lang w:val="fr_FR" w:bidi="fr_FR"/>
        </w:rPr>
      </w:r>
      <w:r>
        <w:rPr>
          <w:lang w:val="fr_FR" w:bidi="fr_FR"/>
        </w:rPr>
        <w:t>Dans cette section, Paul parle à nouveau de ce que serait la vie des gens si Dieu ne ressuscitait pas les morts. Paul a entendu que certains croyants de Corinthe reçoivent le baptême au nom des morts. À cette époque, les croyants se sont probablement baptisés les uns les autres en se mettant pleinement dans l'eau. Un croyant fait cela pour montrer qu'il se repent devant Dieu et demande son pardon. Les croyants font également cela pour montrer qu'ils appartiennent à Jésus et veulent le suivre.</w:t>
      </w:r>
    </w:p>
    <w:p>
      <w:pPr/>
      <w:r>
        <w:rPr>
          <w:lang w:val="fr_FR" w:bidi="fr_FR"/>
        </w:rPr>
      </w:r>
      <w:r>
        <w:rPr>
          <w:lang w:val="fr_FR" w:bidi="fr_FR"/>
        </w:rPr>
        <w:t>Il n'est pas clair ce que Paul veut dire quand il dit que les croyants reçoivent le baptême pour les morts. Peut-être que les Corinthiens ont fait ces baptêmes pour essayer d'aider les croyants qui sont morts sans recevoir le baptême, ce qui n'est pas la bonne façon pour les gens de penser au baptême. Peut-être que les Corinthiens ont fait ces baptêmes pour montrer comment les croyants espéraient voir les croyants morts qu'ils ont aimés à nouveau à la résurrection. Personne ne mentionne cela nulle part ailleurs dans la Bible et nous ne sommes pas sûrs pourquoi les Corinthiens faisaient cela.</w:t>
      </w:r>
    </w:p>
    <w:p>
      <w:pPr/>
      <w:r>
        <w:rPr>
          <w:lang w:val="fr_FR" w:bidi="fr_FR"/>
        </w:rPr>
      </w:r>
      <w:r>
        <w:rPr>
          <w:lang w:val="fr_FR" w:bidi="fr_FR"/>
        </w:rPr>
        <w:t>Paul n'est pas clair ce qu'il veut dire quand il dit que les croyants reçoivent le baptême pour les morts. Paul ne dit pas non plus si ce que les croyants font est la bonne façon pour les gens de penser au baptême. Peu importe pourquoi les Corinthiens ont fait cela, Paul essaie de montrer que cette façon de baptêmer n'aurait pas de sens s'il n'y avait pas de résurrection. Si Dieu ne ressuscite pas les morts, tous les croyants seraient morts pour toujours, même si ces croyants étaient baptisés.</w:t>
      </w:r>
    </w:p>
    <w:p>
      <w:pPr/>
      <w:r>
        <w:rPr>
          <w:lang w:val="fr_FR" w:bidi="fr_FR"/>
        </w:rPr>
      </w:r>
      <w:r>
        <w:rPr>
          <w:lang w:val="fr_FR" w:bidi="fr_FR"/>
        </w:rPr>
        <w:t>Si Dieu ne ressuscite personne à la vie, même pas le Christ, alors la bonne nouvelle serait un mensonge. Et si la bonne nouvelle était un mensonge, Paul et les apôtres n'auraient aucune raison de risquer leur vie pour parler de la bonne nouvelle. Paul rappelle aux Corinthiens que les croyants sont constamment en danger de mourir. Paul dit qu'il est aussi en danger. Cela est aussi certain que le fait que Paul est fier et se vante de ce que les Corinthiens ont cru en Christ Jésus notre Seigneur.</w:t>
      </w:r>
    </w:p>
    <w:p>
      <w:pPr/>
      <w:r>
        <w:rPr>
          <w:lang w:val="fr_FR" w:bidi="fr_FR"/>
        </w:rPr>
      </w:r>
      <w:r>
        <w:rPr>
          <w:lang w:val="fr_FR" w:bidi="fr_FR"/>
        </w:rPr>
        <w:t>Arrêtez-vous ici dont vous discutez de cette question en groupe : Pensez à la façon dont un parent est fier de la façon dont un enfant a appris d'un enseignant. Dans votre langue, comment ce parent parlerait-il de son enfant ? Mettez cet audio en pause ici.</w:t>
      </w:r>
    </w:p>
    <w:p>
      <w:pPr/>
      <w:r>
        <w:rPr>
          <w:lang w:val="fr_FR" w:bidi="fr_FR"/>
        </w:rPr>
      </w:r>
      <w:r>
        <w:rPr>
          <w:lang w:val="fr_FR" w:bidi="fr_FR"/>
        </w:rPr>
        <w:t>Les non-croyants s'opposaient à Paul presque partout où il est allé. Quand Paul était dans la ville d'Éphèse, les gens l'ont attaqué avec autant de férocité que les animaux violents attaquent d'autres animaux. Paul serait fou d'aller constamment dans ces situations dangereuses si la bonne nouvelle sur la résurrection était un mensonge. Paul n'aiderait personne et si quelqu'un le tuait, Paul serait mort pour toujours ! Paul aurait souffert pour rien.</w:t>
      </w:r>
    </w:p>
    <w:p>
      <w:pPr/>
      <w:r>
        <w:rPr>
          <w:lang w:val="fr_FR" w:bidi="fr_FR"/>
        </w:rPr>
      </w:r>
      <w:r>
        <w:rPr>
          <w:lang w:val="fr_FR" w:bidi="fr_FR"/>
        </w:rPr>
        <w:t>Si Dieu ne ressuscite pas les morts, Paul dit que les croyants doivent juste essayer de profiter de cette vie au lieu de risquer leur vie en répandant un mensonge. Comme dans le dicton populaire, les croyants doivent juste manger beaucoup et s'enivrer Il n'y aurait pas de sens à la vie, puisque tout le monde finirait par mourir et resterait mort pour toujours.</w:t>
      </w:r>
    </w:p>
    <w:p>
      <w:pPr/>
      <w:r>
        <w:rPr>
          <w:lang w:val="fr_FR" w:bidi="fr_FR"/>
        </w:rPr>
      </w:r>
      <w:r>
        <w:rPr>
          <w:lang w:val="fr_FR" w:bidi="fr_FR"/>
        </w:rPr>
        <w:t>Cependant, la résurrection des morts est vraie. Paul dit aux croyants d'arrêter de croire les faux enseignants qui disent que Dieu ne ressuscite pas les gens d'entre les morts. Comme les gens le disent souvent, si vous vous faites des amis avec de mauvaises personnes, vous commencerez à vous comporter vous-même d'une mauvaise manière. Paul dit aux croyants d'arrêter de se comporter follement comme une personne ivre Puisque les croyants ont l'espoir en la résurrection future, ils ne doivent pas pécher, mais faire tout ce qu'ils peuvent pour éviter le péché.</w:t>
      </w:r>
    </w:p>
    <w:p>
      <w:pPr/>
      <w:r>
        <w:rPr>
          <w:lang w:val="fr_FR" w:bidi="fr_FR"/>
        </w:rPr>
      </w:r>
      <w:r>
        <w:rPr>
          <w:lang w:val="fr_FR" w:bidi="fr_FR"/>
        </w:rPr>
        <w:t>Arrêtez-vous ici et discutez de cette question en groupe : Imaginez que vous alliez un jour à un événement important, comme un championnat sportif ou un grand mariage. Pendant que vous attendiez ce jour, que feriez-vous pour vous préparer ? Comment agiriez-vous différemment si vous n'alliez pas à cet événement important ? Mettez cet audio en pause ici.</w:t>
      </w:r>
    </w:p>
    <w:p>
      <w:pPr/>
      <w:r>
        <w:rPr>
          <w:lang w:val="fr_FR" w:bidi="fr_FR"/>
        </w:rPr>
      </w:r>
      <w:r>
        <w:rPr>
          <w:lang w:val="fr_FR" w:bidi="fr_FR"/>
        </w:rPr>
        <w:t>Paul dit que certains Corinthiens n'ont pas de connaissance de Dieu. Paul veut dire que ces Corinthiens ne connaissent pas Dieu et les voies de Dieu. Au contraire, ces Corinthiens pèchent et croient des mensonges au lieu de croire à la vérité sur la résurrection.</w:t>
      </w:r>
    </w:p>
    <w:p>
      <w:pPr/>
      <w:r>
        <w:rPr>
          <w:lang w:val="fr_FR" w:bidi="fr_FR"/>
        </w:rPr>
      </w:r>
      <w:r>
        <w:rPr>
          <w:lang w:val="fr_FR" w:bidi="fr_FR"/>
        </w:rPr>
        <w:t>Arrêtez-vous ici et discutez de cette question en groupe : Pensez à un membre de la famille que vous ne connaissez pas très bien. Quelles sont les croyances qui sont importantes pour ce membre de la famille ? Comment ce membre de la famille agit-il ? Maintenant, pensez à un membre de la famille que vous connaissez bien. Quelles sont les croyances qui sont importantes pour ce membre de la famille ? Comment ce membre de la famille agit-il ? De quel membre de la famille était plus facile à parler ? Mettez cet audio en pause ici.</w:t>
      </w:r>
    </w:p>
    <w:p>
      <w:pPr/>
      <w:r>
        <w:rPr>
          <w:lang w:val="fr_FR" w:bidi="fr_FR"/>
        </w:rPr>
      </w:r>
      <w:r>
        <w:rPr>
          <w:lang w:val="fr_FR" w:bidi="fr_FR"/>
        </w:rPr>
        <w:t>Paul dit que les Corinthiens doivent avoir honte de cela. Paul veut que cette honte fasse que les Corinthiens arrêtent de pécher et apprennent à connaître Dieu. Les Corinthiens doivent vivre comme ils croient à la bonne nouvelle : que Dieu a ressuscité le Christ, donc le Christ a sauvé les croyants de leurs péchés. Les Corinthiens doivent suivre la façon de vivre de Dieu car ils attendent avec impatience la résurrection des morts</w:t>
      </w:r>
    </w:p>
    <w:p>
      <w:pPr/>
      <w:r>
        <w:rPr>
          <w:lang w:val="fr_FR" w:bidi="fr_FR"/>
        </w:rPr>
      </w:r>
      <w:r>
        <w:rPr>
          <w:lang w:val="fr_FR" w:bidi="fr_FR"/>
        </w:rPr>
        <w:t>Arrêtez-vous ici et discutez de cette question en groupe : Dans votre culture, quelles sont les fois où quelqu'un comme un parent ou un enseignant ferait sentir honte à quelqu'un d'autre ? Que faites-vous quand vous ressentez de la honte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Corinthiens 15:29–34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La résurrection donne une signification à la vie des croyants. Si Dieu ne ressuscite pas quelqu'un à la vie, il serait inutile pour les gens de recevoir le baptême pour les morts ou de risquer leur vie pour l'Évangile. Rien que les gens ne font dans cette vie changerait le fait que les gens mourraient pour toujours. Ainsi, si Dieu ne ressuscite personne à la vie, les croyants doivent juste profiter du temps où ils sont vivants.</w:t>
      </w:r>
    </w:p>
    <w:p>
      <w:pPr/>
      <w:r>
        <w:rPr>
          <w:lang w:val="fr_FR" w:bidi="fr_FR"/>
        </w:rPr>
      </w:r>
      <w:r>
        <w:rPr>
          <w:b/>
          <w:lang w:val="fr_FR" w:bidi="fr_FR"/>
        </w:rPr>
        <w:t>Dans la deuxième partie :</w:t>
      </w:r>
      <w:r>
        <w:rPr>
          <w:lang w:val="fr_FR" w:bidi="fr_FR"/>
        </w:rPr>
        <w:t xml:space="preserve"> Cependant, Dieu ressuscitera les gens. Paul dit aux croyants de ne pas écouter quelqu'un qui dit qu'il n'y a pas de résurrection. Au contraire, Paul exhorte les croyants à ne pas pécher. Paul dit que les Corinthiens doivent avoir honte parce qu'ils ne connaissent pas les voies de Dieu.</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Les croyants de Corinthe écoutent quelqu'un lire cette lettre à haute voix</w:t>
      </w:r>
    </w:p>
    <w:p>
      <w:pPr>
        <w:pStyle w:val="ListBullet"/>
        <w:spacing w:line="240" w:lineRule="auto"/>
        <w:ind w:left="720"/>
      </w:pPr>
      <w:r>
        <w:rPr>
          <w:lang w:val="fr_FR" w:bidi="fr_FR"/>
        </w:rPr>
      </w:r>
      <w:r>
        <w:rPr>
          <w:lang w:val="fr_FR" w:bidi="fr_FR"/>
        </w:rPr>
        <w:t>Le groupe de Corinthiens qui ne croient pas à la résurrection des morts</w:t>
      </w:r>
    </w:p>
    <w:p>
      <w:pPr>
        <w:pStyle w:val="ListBullet"/>
        <w:spacing w:line="240" w:lineRule="auto"/>
        <w:ind w:left="720"/>
      </w:pPr>
      <w:r>
        <w:rPr>
          <w:lang w:val="fr_FR" w:bidi="fr_FR"/>
        </w:rPr>
      </w:r>
      <w:r>
        <w:rPr>
          <w:lang w:val="fr_FR" w:bidi="fr_FR"/>
        </w:rPr>
        <w:t>Le groupe de croyants qui reçoivent le baptême pour les morts</w:t>
      </w:r>
    </w:p>
    <w:p>
      <w:pPr>
        <w:pStyle w:val="ListBullet"/>
        <w:spacing w:line="240" w:lineRule="auto"/>
        <w:ind w:left="720"/>
      </w:pPr>
      <w:r>
        <w:rPr>
          <w:lang w:val="fr_FR" w:bidi="fr_FR"/>
        </w:rPr>
      </w:r>
      <w:r>
        <w:rPr>
          <w:lang w:val="fr_FR" w:bidi="fr_FR"/>
        </w:rPr>
        <w:t>Les croyants qui sont déjà morts</w:t>
      </w:r>
    </w:p>
    <w:p>
      <w:pPr>
        <w:pStyle w:val="ListBullet"/>
        <w:spacing w:line="240" w:lineRule="auto"/>
        <w:ind w:left="720"/>
      </w:pPr>
      <w:r>
        <w:rPr>
          <w:lang w:val="fr_FR" w:bidi="fr_FR"/>
        </w:rPr>
      </w:r>
      <w:r>
        <w:rPr>
          <w:lang w:val="fr_FR" w:bidi="fr_FR"/>
        </w:rPr>
        <w:t>Les apôtres et les croyants qui risquent leur vie</w:t>
      </w:r>
    </w:p>
    <w:p>
      <w:pPr>
        <w:pStyle w:val="ListBullet"/>
        <w:spacing w:line="240" w:lineRule="auto"/>
        <w:ind w:left="720"/>
      </w:pPr>
      <w:r>
        <w:rPr>
          <w:lang w:val="fr_FR" w:bidi="fr_FR"/>
        </w:rPr>
      </w:r>
      <w:r>
        <w:rPr>
          <w:lang w:val="fr_FR" w:bidi="fr_FR"/>
        </w:rPr>
        <w:t>Le Christ Jésus, notre Seigneur</w:t>
      </w:r>
    </w:p>
    <w:p>
      <w:pPr>
        <w:pStyle w:val="ListBullet"/>
        <w:spacing w:line="240" w:lineRule="auto"/>
        <w:ind w:left="720"/>
      </w:pPr>
      <w:r>
        <w:rPr>
          <w:lang w:val="fr_FR" w:bidi="fr_FR"/>
        </w:rPr>
      </w:r>
      <w:r>
        <w:rPr>
          <w:lang w:val="fr_FR" w:bidi="fr_FR"/>
        </w:rPr>
        <w:t>Les personnes violentes à Éphèse</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Dans la première partie, Paul fera à nouveau semblant qu'une situation irréelle est vraie. Paul imagine que Dieu ne ressuscite aucun morts, y compris le Christ, pour montrer comment la vie des croyants n'aurait pas de signification si cela était vrai. Encore et encore une fois, Paul pose des questions, comme s'il parle aux croyants de Corinthe. Paul demande pourquoi les gens vivraient de certaines manières si la résurrection n'était pas vraie. Paul ne s'attend pas à une réponse, mais montre au contraire que ce que les gens font n'aurait pas de sens si la résurrection ne se produisait pas.</w:t>
      </w:r>
    </w:p>
    <w:p>
      <w:pPr/>
      <w:r>
        <w:rPr>
          <w:lang w:val="fr_FR" w:bidi="fr_FR"/>
        </w:rPr>
      </w:r>
      <w:r>
        <w:rPr>
          <w:lang w:val="fr_FR" w:bidi="fr_FR"/>
        </w:rPr>
        <w:t>Arrêtez-vous ici et discutez de cette question en groupe : En tant qu'activité, imaginez une situation qui n'est pas réelle, comme que le soleil brille la nuit. Parlez de la façon dont les gens devraient changer la façon dont ils ont vécu dans cette situation irréelle. Faites attention à la façon dont vous décrivez comment les choses que les gens font seraient inutiles dans cette nouvelle situation irréelle. Mettez cet audio en pause ici.</w:t>
      </w:r>
    </w:p>
    <w:p>
      <w:pPr/>
      <w:r>
        <w:rPr>
          <w:lang w:val="fr_FR" w:bidi="fr_FR"/>
        </w:rPr>
      </w:r>
      <w:r>
        <w:rPr>
          <w:lang w:val="fr_FR" w:bidi="fr_FR"/>
        </w:rPr>
        <w:t>Paul mentionne d'abord les personnes qui reçoivent le baptême pour les morts. Bien qu'il n'soit pas clair ce que les Corinthiens faisaient ici, ils espéraient probablement changer quelque chose pour les personnes mortes ou attendaient avec impatience quelque chose pour eux-mêmes après leur mort Cependant, si Dieu ne ressuscite pas les croyants morts, rien que les croyants ne font maintenant ne changerait ce qui arriverait à quelqu'un après sa mort. Ce baptême serait inutile.</w:t>
      </w:r>
    </w:p>
    <w:p>
      <w:pPr/>
      <w:r>
        <w:rPr>
          <w:lang w:val="fr_FR" w:bidi="fr_FR"/>
        </w:rPr>
      </w:r>
      <w:r>
        <w:rPr>
          <w:lang w:val="fr_FR" w:bidi="fr_FR"/>
        </w:rPr>
        <w:t>Paul dit également qu'il serait inutile pour les apôtres de risquer leur vie pour partager l'Évangile s'il n'y avait pas de résurrection. Paul ne mentionne pas spécifiquement les apôtres dans ce passage. Cependant, quand Paul dit « nous risquons notre vie », il se réfère à lui-même et aux autres apôtres. Ces apôtres diraient un mensonge qui ne pourrait aider personne, même pas eux-mêmes. Pourtant, Paul dit que lui et les apôtres sont en danger chaque heure, ce qui signifie qu'ils sont constamment en danger. Paul dit : « Je meurs chaque jour », ce qui signifie que quelqu'un pourrait le tuer n'importe quel jour !</w:t>
      </w:r>
    </w:p>
    <w:p>
      <w:pPr/>
      <w:r>
        <w:rPr>
          <w:lang w:val="fr_FR" w:bidi="fr_FR"/>
        </w:rPr>
      </w:r>
      <w:r>
        <w:rPr>
          <w:lang w:val="fr_FR" w:bidi="fr_FR"/>
        </w:rPr>
        <w:t>Arrêtez-vous ici et discutez de cette question en groupe : Quelles sont les façons dans votre langue de décrire les choses qui se produisent constamment, comme la façon dont les gens respirent ? Comment décririez-vous quelque chose qui pourrait se produire à tout moment, comme un insecte qui vole par Comment décririez-vous le fait de être dans une situation très dangereuse ? Maintenant, discutez de la façon dont vous allez décrire comment Paul est en danger chaque jour. Mettez cet audio en pause ici.</w:t>
      </w:r>
    </w:p>
    <w:p>
      <w:pPr/>
      <w:r>
        <w:rPr>
          <w:lang w:val="fr_FR" w:bidi="fr_FR"/>
        </w:rPr>
      </w:r>
      <w:r>
        <w:rPr>
          <w:lang w:val="fr_FR" w:bidi="fr_FR"/>
        </w:rPr>
        <w:t>Paul déclare qu'il est vraiment vrai qu'il est en danger. Paul jure ou déclare solennellement qu'il est certainement en danger, tout comme il se vante des Corinthiens. Paul rappelle aux Corinthiens qu'il se soucie de eux car il les appelle frères ou chers amis. Paul se vante ou est fier qu'ils croient en Christ Jésus. Paul dit que Jésus est son Seigneur ou son maître, ainsi que le Seigneur des Corinthiens. Paul se rejouit de ce que notre Seigneur Jésus a fait dans la vie des Corinthiens.</w:t>
      </w:r>
    </w:p>
    <w:p>
      <w:pPr/>
      <w:r>
        <w:rPr>
          <w:lang w:val="fr_FR" w:bidi="fr_FR"/>
        </w:rPr>
      </w:r>
      <w:r>
        <w:rPr>
          <w:lang w:val="fr_FR" w:bidi="fr_FR"/>
        </w:rPr>
        <w:t>Arrêtez-vous ici et discutez de cette question en groupe : Paul déclare solennellement qu'il est en danger pour aider les Corinthiens à comprendre à quel point ce danger est vrai. Dans votre culture, quelles sont les expressions que les gens utilisent pour souligner qu'ils disent vraiment la vérité ? Dans quelles situations les gens jureraient ou promettent solennellement quelque chose ? Mettez cet audio en pause ici.</w:t>
      </w:r>
    </w:p>
    <w:p>
      <w:pPr/>
      <w:r>
        <w:rPr>
          <w:lang w:val="fr_FR" w:bidi="fr_FR"/>
        </w:rPr>
      </w:r>
      <w:r>
        <w:rPr>
          <w:lang w:val="fr_FR" w:bidi="fr_FR"/>
        </w:rPr>
        <w:t>Paul parle ensuite aux Corinthiens l'une des fois où il a été en danger. Paul a passé un peu de temps dans la ville d'Éphèse, qui est une ville à l'est de Corinthe. Paul dit qu'il a lutté contre des gens à Éphèse qui étaient cruels, comme des animaux violents. Parfois, Paul avait des disputes avec ces personnes. Parfois, les gens formaient une foule en colère qui essayait de faire du mal aux croyants. Si Paul n'avait que des espoirs humains ou s'il pensait qu'il resterait mort après sa mort, il aurait souffert pour rien. Paul dit qu'il n'y avait pas de raison de faire face à ces personnes dangereuses juste pour leur dire un mensonge.</w:t>
      </w:r>
    </w:p>
    <w:p>
      <w:pPr/>
      <w:r>
        <w:rPr>
          <w:lang w:val="fr_FR" w:bidi="fr_FR"/>
        </w:rPr>
      </w:r>
      <w:r>
        <w:rPr>
          <w:lang w:val="fr_FR" w:bidi="fr_FR"/>
        </w:rPr>
        <w:t xml:space="preserve">Arrêtez-vous ici et regardez une carte d' </w:t>
      </w:r>
      <w:r>
        <w:rPr>
          <w:b/>
          <w:lang w:val="fr_FR" w:bidi="fr_FR"/>
        </w:rPr>
        <w:t>Ephèse</w:t>
      </w:r>
      <w:r>
        <w:rPr>
          <w:lang w:val="fr_FR" w:bidi="fr_FR"/>
        </w:rPr>
        <w:t xml:space="preserve"> en groupe. Mettez cet audio en pause ici.</w:t>
      </w:r>
    </w:p>
    <w:p>
      <w:pPr/>
      <w:r>
        <w:rPr>
          <w:lang w:val="fr_FR" w:bidi="fr_FR"/>
        </w:rPr>
      </w:r>
      <w:r>
        <w:rPr>
          <w:lang w:val="fr_FR" w:bidi="fr_FR"/>
        </w:rPr>
        <w:t>Arrêtez-vous ici et discutez de cette question en groupe : Racontez une histoire sur une fois où les gens ont attaqué d'autres personnes, soit avec des mots durs ou par des actions violentes, ou les deux. Faites attention à la façon dont vous décrivez cette attaque. Mettez cet audio en pause ici.</w:t>
      </w:r>
    </w:p>
    <w:p>
      <w:pPr/>
      <w:r>
        <w:rPr>
          <w:lang w:val="fr_FR" w:bidi="fr_FR"/>
        </w:rPr>
      </w:r>
      <w:r>
        <w:rPr>
          <w:lang w:val="fr_FR" w:bidi="fr_FR"/>
        </w:rPr>
        <w:t>Si Dieu ne ressuscite pas les morts, alors Paul dit qu'il n'y aurait pas de raison d'essayer de vivre d'une bonne manière. Rien que quelqu'un ne changerait le fait que ces personnes mourraient un jour et resteraient mortes pour toujours. Il serait donc plus logique que les gens profitent de cette vie puisqu'ils ne vivront pas de nouveau. Paul cite un dicton populaire que les Corinthiens connaîtraient ; donc il ne mentionne pas d'où le dicton vient. Ce dicton dit que les gens doivent manger beaucoup de nourriture et boire beaucoup d'alcool, parce que peu importe ce que les gens font, les gens mourront bientôt de toute façon.</w:t>
      </w:r>
    </w:p>
    <w:p>
      <w:pPr/>
      <w:r>
        <w:rPr>
          <w:lang w:val="fr_FR" w:bidi="fr_FR"/>
        </w:rPr>
      </w:r>
      <w:r>
        <w:rPr>
          <w:lang w:val="fr_FR" w:bidi="fr_FR"/>
        </w:rPr>
        <w:t>Cependant, Dieu ressuscite les gens d'entre les morts. Dans la deuxième partie, Paul dit aux gens comment les gens doivent vivre, puisque la résurrection est vraie. Paul dit aux gens de ne pas écouter les faux enseignants qui disent que la résurrection ne se produira pas. Encore une fois, Paul cite un autre dicton ou proverbe que lui et ses auditeurs ont accepté comme vrai. Ce n'est pas des Écritures, mais d'un écrivain grec. Cet auteur a dit que vos fréquentations, c'est-à-dire les personnes avec qui vous passez du temps, vous influenceront. Si vous passez du temps avec de mauvaises personnes, votre personnage deviendra mauvais, ce qui signifie que vous commencerez à vous comporter aussi d'une mauvaise manière.</w:t>
      </w:r>
    </w:p>
    <w:p>
      <w:pPr/>
      <w:r>
        <w:rPr>
          <w:lang w:val="fr_FR" w:bidi="fr_FR"/>
        </w:rPr>
      </w:r>
      <w:r>
        <w:rPr>
          <w:lang w:val="fr_FR" w:bidi="fr_FR"/>
        </w:rPr>
        <w:t>Arrêtez-vous ici et discutez de cette question en groupe : Dans votre langue, quels sont les proverbes ou dictons que les gens acceptent comme vrais ? Comment les gens partagent-ils ces dictons ? Pourquoi les gens font cela ? Mettez cet audio en pause ici.</w:t>
      </w:r>
    </w:p>
    <w:p>
      <w:pPr/>
      <w:r>
        <w:rPr>
          <w:lang w:val="fr_FR" w:bidi="fr_FR"/>
        </w:rPr>
      </w:r>
      <w:r>
        <w:rPr>
          <w:lang w:val="fr_FR" w:bidi="fr_FR"/>
        </w:rPr>
        <w:t>Paul dit « Arrêtez cela ! » Au lieu d'agir comme des personnes ivres qui se comportent follement, les croyants doivent se comporter comme des personnes sobres. Les personnes sobre peuvent apprendre et agir de la bonne manière. Paul dit aux croyants d'arrêter de pécher. Paul critique ou réprimande les croyants quand il dit que certaines personnes ne connaissent pas Dieu. Ces personnes ne connaissent pas Dieu et les voies de Dieu. Ces personnes ne croient pas que Dieu a le pouvoir de ressusciter les gens. Au contraire, ces personnes pèchent et n'ont pas une bonne relation avec Dieu. Paul dit que ces personnes doivent avoir honte de cela. Il veut que cette honte fasse que ces personnes arrêtent de pécher et apprennent à connaître Dieu.</w:t>
      </w:r>
    </w:p>
    <w:p>
      <w:pPr/>
      <w:r>
        <w:rPr>
          <w:lang w:val="fr_FR" w:bidi="fr_FR"/>
        </w:rPr>
      </w:r>
      <w:r>
        <w:rPr>
          <w:lang w:val="fr_FR" w:bidi="fr_FR"/>
        </w:rPr>
        <w:t>Maintenant, le groupe doit créer un scénario en images, dessiner ou utiliser des objets pour visualiser le passage et l'action qui s'y déroule. Pendant que vous faites cela, vous pourriez utiliser des dessins, des objets ou même des personnes pour représenter Paul, le public de Paul, les croyants qui ne croient pas à la résurrection, les croyants recevant le baptême pour les morts, les croyants qui sont déjà morts, les apôtres, le Christ Jésus, les personnes violentes à Éphèse et Dieu.</w:t>
      </w:r>
    </w:p>
    <w:p>
      <w:pPr/>
      <w:r>
        <w:rPr>
          <w:lang w:val="fr_FR" w:bidi="fr_FR"/>
        </w:rPr>
      </w:r>
      <w:r>
        <w:rPr>
          <w:lang w:val="fr_FR" w:bidi="fr_FR"/>
        </w:rPr>
        <w:t>Choisissez des gens, des dessins ou des objets pour être chacun des personnages. Pendant que vous commencez à raconter l'histoire de ces versets, vous pouvez demander à Paul de décrire chaque action et demander aux croyants s'il y a pas de résurrection. Les croyants peuvent répondre : « Non ! » Vous pouvez mettre en scène les baptêmes et la façon dont les gens attaquent Paul et les apôtres. Quand Paul dit que si Dieu ne ressuscite pas les morts, alors tout le monde doit juste manger, boire et faire ce qu'il veut, demander aux gens d'agir ainsi. Ensuite, Paul peut leur dire : « Arrêtez-vous ! Il est vrai qu'un jour Dieu vous ressuscitera, vous et tous les croyants morts ! Quand Paul dit aux croyants de ne pas écouter les faux enseignants, les croyants peuvent s'éloigner des personnes qui disent que la résurrection n'est pas vraie. Montrez comment ces personnes doivent arrêter de pécher et au contraire apprendre à connaître Dieu.</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Corinthiens 15:29–34 dans la traduction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Les croyants de Corinthe écoutent quelqu'un lire cette lettre à haute voix</w:t>
      </w:r>
    </w:p>
    <w:p>
      <w:pPr>
        <w:pStyle w:val="ListBullet"/>
        <w:spacing w:line="240" w:lineRule="auto"/>
        <w:ind w:left="720"/>
      </w:pPr>
      <w:r>
        <w:rPr>
          <w:lang w:val="fr_FR" w:bidi="fr_FR"/>
        </w:rPr>
      </w:r>
      <w:r>
        <w:rPr>
          <w:lang w:val="fr_FR" w:bidi="fr_FR"/>
        </w:rPr>
        <w:t>Le groupe de Corinthiens qui ne croient pas à la résurrection des morts</w:t>
      </w:r>
    </w:p>
    <w:p>
      <w:pPr>
        <w:pStyle w:val="ListBullet"/>
        <w:spacing w:line="240" w:lineRule="auto"/>
        <w:ind w:left="720"/>
      </w:pPr>
      <w:r>
        <w:rPr>
          <w:lang w:val="fr_FR" w:bidi="fr_FR"/>
        </w:rPr>
      </w:r>
      <w:r>
        <w:rPr>
          <w:lang w:val="fr_FR" w:bidi="fr_FR"/>
        </w:rPr>
        <w:t>Le groupe de croyants qui reçoivent le baptême pour les morts</w:t>
      </w:r>
    </w:p>
    <w:p>
      <w:pPr>
        <w:pStyle w:val="ListBullet"/>
        <w:spacing w:line="240" w:lineRule="auto"/>
        <w:ind w:left="720"/>
      </w:pPr>
      <w:r>
        <w:rPr>
          <w:lang w:val="fr_FR" w:bidi="fr_FR"/>
        </w:rPr>
      </w:r>
      <w:r>
        <w:rPr>
          <w:lang w:val="fr_FR" w:bidi="fr_FR"/>
        </w:rPr>
        <w:t>Les croyants qui sont déjà morts</w:t>
      </w:r>
    </w:p>
    <w:p>
      <w:pPr>
        <w:pStyle w:val="ListBullet"/>
        <w:spacing w:line="240" w:lineRule="auto"/>
        <w:ind w:left="720"/>
      </w:pPr>
      <w:r>
        <w:rPr>
          <w:lang w:val="fr_FR" w:bidi="fr_FR"/>
        </w:rPr>
      </w:r>
      <w:r>
        <w:rPr>
          <w:lang w:val="fr_FR" w:bidi="fr_FR"/>
        </w:rPr>
        <w:t>Les apôtres et les croyants qui risquent leur vie</w:t>
      </w:r>
    </w:p>
    <w:p>
      <w:pPr>
        <w:pStyle w:val="ListBullet"/>
        <w:spacing w:line="240" w:lineRule="auto"/>
        <w:ind w:left="720"/>
      </w:pPr>
      <w:r>
        <w:rPr>
          <w:lang w:val="fr_FR" w:bidi="fr_FR"/>
        </w:rPr>
      </w:r>
      <w:r>
        <w:rPr>
          <w:lang w:val="fr_FR" w:bidi="fr_FR"/>
        </w:rPr>
        <w:t>Le Christ Jésus, notre Seigneur</w:t>
      </w:r>
    </w:p>
    <w:p>
      <w:pPr>
        <w:pStyle w:val="ListBullet"/>
        <w:spacing w:line="240" w:lineRule="auto"/>
        <w:ind w:left="720"/>
      </w:pPr>
      <w:r>
        <w:rPr>
          <w:lang w:val="fr_FR" w:bidi="fr_FR"/>
        </w:rPr>
      </w:r>
      <w:r>
        <w:rPr>
          <w:lang w:val="fr_FR" w:bidi="fr_FR"/>
        </w:rPr>
        <w:t>Les personnes violentes à Éphèse</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 « Si Dieu ne ressuscite pas les morts, cela n'a pas de sens pour les gens de recevoir le baptême pour les morts. Si Dieu ne ressuscite pas les morts, ce que ces personnes font est inutile.</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jouent le rôle des croyants : “Que ressentez-vous ou à quoi pensez-vous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Et s'il n'y avait pas de résurrection, pourquoi sommes-nous prêts à risquer constamment notre vie pour prêcher sur la résurrection ? Paul dit : « Et s'il n'y avait pas de résurrection, pourquoi sommes-nous prêts à risquer constamment notre vie pour prêcher sur la résurrection ? Chaque jour je suis en danger de mourir. C'est vrai, chers amis. Il est aussi certain que le fait que je suis fier que vous suivez le Christ Jésus notre Seigneur. Dans la ville d'Éphèse, je me suis battu contre des personnes vicieuses qui m'ont attaqué comme des animaux dangereux. Je n'ai pas obtenu aucun avantage humain à me battre avec ces personnes. Si Dieu ne va pas ressusciter les morts, alors comme le dit : « Nous mangerons beaucoup et nous enivrons Nous mourrons bientôt de toute façon.</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Ne croyez pas les faux enseignants. Il est vrai ce que les gens disent : « Si vous restez avec de mauvaises personnes, vous deviendrez mauvais comme eux. » Arrêtez d'être fou. Arrêtez de faire ce qui est mal. Certains d'entre vous ne connaissent pas les voies de Dieu. J'écris cela pour vous faire honte.</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des croyants qui écoutent : “Que ressentez-vous ou à quoi pensez-vous ?” La personne pourrait répondre par des choses comme :</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Corinthiens 15:29–34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dit que s'il n'y avait pas de </w:t>
      </w:r>
      <w:r>
        <w:rPr>
          <w:b/>
          <w:lang w:val="fr_FR" w:bidi="fr_FR"/>
        </w:rPr>
        <w:t>résurrection</w:t>
      </w:r>
      <w:r>
        <w:rPr>
          <w:lang w:val="fr_FR" w:bidi="fr_FR"/>
        </w:rPr>
        <w:t xml:space="preserve">, alors il n'y aurait pas de raison pour que les gens agissent de certaines manières. Quand Jésus reviendra pour régner pour toujours, les gens que Dieu a acceptés reprendront vie et recevront un nouveau corps. Ce sera un corps qui ne mourra plus jamais ! Cet événement est la résurrection. Pour plus d’informations sur la </w:t>
      </w:r>
      <w:r>
        <w:rPr>
          <w:lang w:val="fr_FR" w:bidi="fr_FR"/>
        </w:rPr>
        <w:t>résurrection</w:t>
      </w:r>
      <w:r>
        <w:rPr>
          <w:lang w:val="fr_FR" w:bidi="fr_FR"/>
        </w:rPr>
        <w:t xml:space="preserve">, consultez le glossaire principal. Utilisez le même mot ou la même expression pour “resurrection” que celui employé dans les passages précédents. </w:t>
      </w:r>
    </w:p>
    <w:p>
      <w:pPr/>
      <w:r>
        <w:rPr>
          <w:lang w:val="fr_FR" w:bidi="fr_FR"/>
        </w:rPr>
      </w:r>
      <w:r>
        <w:rPr>
          <w:lang w:val="fr_FR" w:bidi="fr_FR"/>
        </w:rPr>
        <w:t xml:space="preserve">Paul dit qu'il n'y aurait pas de raison de </w:t>
      </w:r>
      <w:r>
        <w:rPr>
          <w:b/>
          <w:lang w:val="fr_FR" w:bidi="fr_FR"/>
        </w:rPr>
        <w:t>baptiser</w:t>
      </w:r>
      <w:r>
        <w:rPr>
          <w:lang w:val="fr_FR" w:bidi="fr_FR"/>
        </w:rPr>
        <w:t xml:space="preserve"> une personne pour les morts. Baptiser quelqu'un signifie immerger cette personne dans l'eau. Une personne reçoit le baptême pour montrer sa repentance et son besoin de pardon. Le baptême est aussi un signe que ces personnes appartiennent maintenant à Jésus et veulent le suivre. Pour plus d'informations sur le terme baptiser, consultez </w:t>
      </w:r>
      <w:r>
        <w:rPr>
          <w:lang w:val="fr_FR" w:bidi="fr_FR"/>
        </w:rPr>
        <w:t>baptême</w:t>
      </w:r>
      <w:r>
        <w:rPr>
          <w:lang w:val="fr_FR" w:bidi="fr_FR"/>
        </w:rPr>
        <w:t xml:space="preserve"> dans le Glossaire Priincipal. Utilisez le même mot ou la même expression pour “baptême" que celle employée dans les passages précédents.</w:t>
      </w:r>
    </w:p>
    <w:p>
      <w:pPr/>
      <w:r>
        <w:rPr>
          <w:lang w:val="fr_FR" w:bidi="fr_FR"/>
        </w:rPr>
      </w:r>
      <w:r>
        <w:rPr>
          <w:lang w:val="fr_FR" w:bidi="fr_FR"/>
        </w:rPr>
        <w:t xml:space="preserve">Paul dit qu'il </w:t>
      </w:r>
      <w:r>
        <w:rPr>
          <w:b/>
          <w:lang w:val="fr_FR" w:bidi="fr_FR"/>
        </w:rPr>
        <w:t>se glorifie</w:t>
      </w:r>
      <w:r>
        <w:rPr>
          <w:lang w:val="fr_FR" w:bidi="fr_FR"/>
        </w:rPr>
        <w:t xml:space="preserve"> que les Corinthiens croient en Christ. Utilisez le même mot ou la même expression pour glorifie que ceux que vous avez employés dans les passages précédents.</w:t>
      </w:r>
    </w:p>
    <w:p>
      <w:pPr/>
      <w:r>
        <w:rPr>
          <w:lang w:val="fr_FR" w:bidi="fr_FR"/>
        </w:rPr>
      </w:r>
      <w:r>
        <w:rPr>
          <w:lang w:val="fr_FR" w:bidi="fr_FR"/>
        </w:rPr>
        <w:t xml:space="preserve">Paul appelle Jésus « </w:t>
      </w:r>
      <w:r>
        <w:rPr>
          <w:b/>
          <w:lang w:val="fr_FR" w:bidi="fr_FR"/>
        </w:rPr>
        <w:t>Christ</w:t>
      </w:r>
      <w:r>
        <w:rPr>
          <w:lang w:val="fr_FR" w:bidi="fr_FR"/>
        </w:rPr>
        <w:t xml:space="preserve"> » et « </w:t>
      </w:r>
      <w:r>
        <w:rPr>
          <w:b/>
          <w:lang w:val="fr_FR" w:bidi="fr_FR"/>
        </w:rPr>
        <w:t>Seigneur</w:t>
      </w:r>
      <w:r>
        <w:rPr>
          <w:lang w:val="fr_FR" w:bidi="fr_FR"/>
        </w:rPr>
        <w:t xml:space="preserve">. » Le Christ est le même que le mot « Messie », qui se réfère au roi spécial et au Sauveur que Dieu avait promis d'envoyer, qui est Jésus. Un Seigneur est un maître sur les autres personnes qui a une pleine autorité Pour plus d'informations sur le mot </w:t>
      </w:r>
      <w:r>
        <w:rPr>
          <w:lang w:val="fr_FR" w:bidi="fr_FR"/>
        </w:rPr>
        <w:t>Christ</w:t>
      </w:r>
      <w:r>
        <w:rPr>
          <w:lang w:val="fr_FR" w:bidi="fr_FR"/>
        </w:rPr>
        <w:t xml:space="preserve"> et </w:t>
      </w:r>
      <w:r>
        <w:rPr>
          <w:lang w:val="fr_FR" w:bidi="fr_FR"/>
        </w:rPr>
        <w:t>Seigneur</w:t>
      </w:r>
      <w:r>
        <w:rPr>
          <w:lang w:val="fr_FR" w:bidi="fr_FR"/>
        </w:rPr>
        <w:t xml:space="preserve"> , consultez le glossaire principal. Utilisez les mêmes mots ou expressions pour « Christ et Seigneur » que ceux que vous avez utilisés dans les passages précédents.</w:t>
      </w:r>
    </w:p>
    <w:p>
      <w:pPr/>
      <w:r>
        <w:rPr>
          <w:lang w:val="fr_FR" w:bidi="fr_FR"/>
        </w:rPr>
      </w:r>
      <w:r>
        <w:rPr>
          <w:lang w:val="fr_FR" w:bidi="fr_FR"/>
        </w:rPr>
        <w:t xml:space="preserve">Paul dit aux croyants d'arrêter de </w:t>
      </w:r>
      <w:r>
        <w:rPr>
          <w:b/>
          <w:lang w:val="fr_FR" w:bidi="fr_FR"/>
        </w:rPr>
        <w:t>pécher</w:t>
      </w:r>
      <w:r>
        <w:rPr>
          <w:lang w:val="fr_FR" w:bidi="fr_FR"/>
        </w:rPr>
        <w:t xml:space="preserve">. Le péché est un acte de rébellion contre Dieu. Chaque fois qu'une personne désobéit aux lois de Dieu, cette personne pèche. Pour plus d'informations sur le mot </w:t>
      </w:r>
      <w:r>
        <w:rPr>
          <w:lang w:val="fr_FR" w:bidi="fr_FR"/>
        </w:rPr>
        <w:t>péché</w:t>
      </w:r>
      <w:r>
        <w:rPr>
          <w:lang w:val="fr_FR" w:bidi="fr_FR"/>
        </w:rPr>
        <w:t xml:space="preserve"> consultez le glossaire principal. Utilisez le même mot ou la même expression pour désigner le péché que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15:35–41</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15:35–41 et mettez-le dans vos cœurs.</w:t>
      </w:r>
    </w:p>
    <w:p>
      <w:pPr/>
      <w:r>
        <w:rPr>
          <w:lang w:val="fr_FR" w:bidi="fr_FR"/>
        </w:rPr>
      </w:r>
      <w:r>
        <w:rPr>
          <w:lang w:val="fr_FR" w:bidi="fr_FR"/>
        </w:rPr>
        <w:t>Écoutez une version audio de 1 Corinthiens 15:35–41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 version audio de 1 Corinthiens 15:35–41 dans la traduction la plus facile à comprendre.</w:t>
      </w:r>
    </w:p>
    <w:p>
      <w:pPr/>
      <w:r>
        <w:rPr>
          <w:lang w:val="fr_FR" w:bidi="fr_FR"/>
        </w:rPr>
      </w:r>
      <w:r>
        <w:rPr>
          <w:lang w:val="fr_FR" w:bidi="fr_FR"/>
        </w:rPr>
        <w:t>Dans la dernière section, Paul a dit aux croyants comment ils doivent vivre parce que Dieu a vraiment ressuscité le Christ d'entre les morts. Maintenant, Paul parle de corps que les croyants auront quand Dieu les ressuscitera. Pour aider les croyants de Corinthe à comprendre le plan de Dieu pour leur corps, Paul compare la façon dont Dieu change le corps des croyants à la façon dont Dieu change les semences en plantes. Paul rappelle aussi aux croyants que Dieu a déjà créé beaucoup de corps ou de choses différents pour vivre à différents endroits. Dieu a un bon plan pour la résurrection !</w:t>
      </w:r>
    </w:p>
    <w:p>
      <w:pPr/>
      <w:r>
        <w:rPr>
          <w:lang w:val="fr_FR" w:bidi="fr_FR"/>
        </w:rPr>
      </w:r>
      <w:r>
        <w:rPr>
          <w:lang w:val="fr_FR" w:bidi="fr_FR"/>
        </w:rPr>
        <w:t>Paul sait que les Corinthiens ne comprennent pas comment Dieu ramènera un corps mort à la vie. Quand les gens enterrent un corps qui commence à pourrir et à se décomposer. Les Corinthiens pensaient : « Ces corps en décomposition ne peuvent pas vivre à nouveau ! » Puisque les Corinthiens ne pouvaient pas comprendre comment Dieu ressuscite les morts, certaines personnes pensaient qu'il ne peut pas y avoir de résurrection. Mais Paul dit que ces personnes sont folles ! Ces personnes ont oublié que Dieu est plus puissant que la façon dont les corps se décomposent, et Dieu les fera vivre à nouveau d'une bonne manière !</w:t>
      </w:r>
    </w:p>
    <w:p>
      <w:pPr/>
      <w:r>
        <w:rPr>
          <w:lang w:val="fr_FR" w:bidi="fr_FR"/>
        </w:rPr>
      </w:r>
      <w:r>
        <w:rPr>
          <w:lang w:val="fr_FR" w:bidi="fr_FR"/>
        </w:rPr>
        <w:t>Paul décrit la façon dont une plante pousse pour expliquer comment Dieu ressuscite les gens. Quand une personne plante une semence, comme un grain de blé, dans le sol, Dieu fait que la semence pousse pour devenir une plante. Les gens ne mettent pas une plante dans le sol. Et quand la plante pousse, il n'y aura plus d'une semence, seulement la plante. La semence devient la plante, les deux sont donc la même chose, ou un être. Dieu est celui qui décide de la forme ou de l'apparence qui est bonne pour chaque semence à devenir.</w:t>
      </w:r>
    </w:p>
    <w:p>
      <w:pPr/>
      <w:r>
        <w:rPr>
          <w:lang w:val="fr_FR" w:bidi="fr_FR"/>
        </w:rPr>
      </w:r>
      <w:r>
        <w:rPr>
          <w:lang w:val="fr_FR" w:bidi="fr_FR"/>
        </w:rPr>
        <w:t xml:space="preserve">Arrêtez-vous ici et regardez une photo d'une </w:t>
      </w:r>
      <w:r>
        <w:rPr>
          <w:lang w:val="fr_FR" w:bidi="fr_FR"/>
        </w:rPr>
        <w:t>graine</w:t>
      </w:r>
      <w:r>
        <w:rPr>
          <w:lang w:val="fr_FR" w:bidi="fr_FR"/>
        </w:rPr>
        <w:t xml:space="preserve"> en groupe. Dans votre culture, quelle est une semence commune que beaucoup de personnes connaîtraient ? Quelle plante adulte la semence pousse-t-elle pour devenir ? Mettez cet audio en pause ici.</w:t>
      </w:r>
    </w:p>
    <w:p>
      <w:pPr/>
      <w:r>
        <w:rPr>
          <w:lang w:val="fr_FR" w:bidi="fr_FR"/>
        </w:rPr>
      </w:r>
      <w:r>
        <w:rPr>
          <w:lang w:val="fr_FR" w:bidi="fr_FR"/>
        </w:rPr>
        <w:t>C'est la même manière avec les corps des gens ! Les gens mettent le corps d'une personne dans le sol quand elle meurt, tout comme ils mettent une semence dans le sol. Et de la même manière que Dieu fait que la semence d'une plante pousse pour devenir une plante, Dieu changera le corps de la personne pour être prête à vivre à nouveau.</w:t>
      </w:r>
    </w:p>
    <w:p>
      <w:pPr/>
      <w:r>
        <w:rPr>
          <w:lang w:val="fr_FR" w:bidi="fr_FR"/>
        </w:rPr>
      </w:r>
      <w:r>
        <w:rPr>
          <w:lang w:val="fr_FR" w:bidi="fr_FR"/>
        </w:rPr>
        <w:t>Paul dit que Dieu donne à chaque type de semence une forme différente, tout comme Dieu a donné à tous les être vivants leur propre forme. Dieu a donné aux êtres humains, aux animaux de ferme, aux oiseaux et aux poissons tous les différents types de corps. Ces corps ne sont pas tous les mêmes. Si Dieu peut faire tant de types de corps ici sur la terre, Dieu peut certainement faire un type différent de corps pour la résurrection.</w:t>
      </w:r>
    </w:p>
    <w:p>
      <w:pPr/>
      <w:r>
        <w:rPr>
          <w:lang w:val="fr_FR" w:bidi="fr_FR"/>
        </w:rPr>
      </w:r>
      <w:r>
        <w:rPr>
          <w:lang w:val="fr_FR" w:bidi="fr_FR"/>
        </w:rPr>
        <w:t>Arrêtez-vous ici et discutez de cette question en groupe : Pensez aux corps humains. Quelles sont les choses que les humains peuvent faire que les animaux ne peuvent pas ? Pensez à certains animaux de ferme qui vivent dans votre région. A quoi les corps de ces animaux sont-ils bons à faire ? Pensez à certains oiseaux et aux poissons dans votre région. Quelles sont les choses spéciales ou différentes que ces animaux peuvent faire ? Mettez cet audio en pause ici.</w:t>
      </w:r>
    </w:p>
    <w:p>
      <w:pPr/>
      <w:r>
        <w:rPr>
          <w:lang w:val="fr_FR" w:bidi="fr_FR"/>
        </w:rPr>
      </w:r>
      <w:r>
        <w:rPr>
          <w:lang w:val="fr_FR" w:bidi="fr_FR"/>
        </w:rPr>
        <w:t>Paul dit aussi qu'il y a des corps terrestres et des corps célestes, ou des choses que Dieu a créées pour vivre sur la terre et des choses qu'il a créées pour vivre dans le ciel. Chacun de ceux-ci a sa propre ou différente gloire ou beauté. Le soleil brille différemment que la lune. La lune brille différemment que les étoiles. Chaque étoile brille même d'une manière différente qu'une autre étoile ! Et pourtant elles sont toutes belles, juste de différentes manières. Dieu fait des corps pour vivre sur la Et Dieu a donné aux deux types de corps de différents types de gloire ou de beauté. Dieu changera nos corps pour être prêts à vivre dans le ciel, où Dieu vit, et ces corps seront beaux !</w:t>
      </w:r>
      <w:r>
        <w:rPr>
          <w:lang w:val="fr_FR" w:bidi="fr_FR"/>
        </w:rPr>
      </w:r>
    </w:p>
    <w:p>
      <w:pPr>
        <w:pStyle w:val="Heading3"/>
      </w:pPr>
      <w:r>
        <w:rPr>
          <w:lang w:val="fr_FR" w:bidi="fr_FR"/>
        </w:rPr>
        <w:t>Définir les Scènes</w:t>
      </w:r>
    </w:p>
    <w:p>
      <w:pPr/>
      <w:r>
        <w:rPr>
          <w:lang w:val="fr_FR" w:bidi="fr_FR"/>
        </w:rPr>
      </w:r>
      <w:r>
        <w:rPr>
          <w:lang w:val="fr_FR" w:bidi="fr_FR"/>
        </w:rPr>
        <w:t>Écoutez la version audio de 1 Corinthiens 15:35–41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Paul sait que certaines personnes se demanderont quel type de corps les croyants auront quand Dieu ressuscitera les morts. Pour expliquer, Paul compare les corps actuels et les corps futurs des gens à la façon dont les semences se transforment en plantes. Dieu change les semences en plantes, tout comme Dieu changera nos corps, afin que nos corps soient prêts à vivre à nouveau d'une nouvelle manière.</w:t>
      </w:r>
    </w:p>
    <w:p>
      <w:pPr/>
      <w:r>
        <w:rPr>
          <w:lang w:val="fr_FR" w:bidi="fr_FR"/>
        </w:rPr>
      </w:r>
      <w:r>
        <w:rPr>
          <w:b/>
          <w:lang w:val="fr_FR" w:bidi="fr_FR"/>
        </w:rPr>
        <w:t>Dans la deuxième partie :</w:t>
      </w:r>
      <w:r>
        <w:rPr>
          <w:lang w:val="fr_FR" w:bidi="fr_FR"/>
        </w:rPr>
        <w:t xml:space="preserve"> Dieu a fait beaucoup de différents types de corps et de choses, à la fois sur la terre et dans les cieux. Chacune a sa propre et différente beauté et forme. Si Dieu peut faire tant de types différents, Dieu peut certainement faire un type différent de corps pour les croyants quand il les ressuscite.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 écoutent quelqu'un lire cette lettre à haute voix</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 xml:space="preserve">Bien que Paul ait expliqué dans les dernières sections pourquoi la résurrection est vraie, il sait que certaines personnes auront toujours des questions. Paul sait que les Corinthiens se demanderont comment Dieu ressuscitera les gens et à quoi ressemblera leur corps quand Dieu le fera. Paul assure aux gens que Dieu est capable de leur donner de bon corps pour vivre à nouveau. Pour expliquer, Paul compare le corps d'une personne à d'autres corps ou aux choses dans la nature. Dans la langue originale, Paul utilise un mot pour corps qui signifie la forme ou la forme de toutes ces choses : le corps d'une personne ou les choses dans la nature. Parfois, les gens appellent les corps des humains et des animaux « chair », puisque le corps comprend la chair ou la partie molle du corps d'une personne. </w:t>
      </w:r>
    </w:p>
    <w:p>
      <w:pPr/>
      <w:r>
        <w:rPr>
          <w:lang w:val="fr_FR" w:bidi="fr_FR"/>
        </w:rPr>
      </w:r>
      <w:r>
        <w:rPr>
          <w:lang w:val="fr_FR" w:bidi="fr_FR"/>
        </w:rPr>
        <w:t>Arrêtez-vous ici et discutez de cette question en groupe : Dans votre langue, quels mots ou expressions utilisez-vous pour les corps vivants, comme les corps humains et animaux ? Quels mots ou expressions utilisez-vous pour le corps ou la forme de choses comme les plantes, les étoiles, le soleil et la lune ? Discutez des mots ou des expressions que vous allez utiliser pour chacune tout au long de ce passage. Mettez cet audio en pause ici.</w:t>
      </w:r>
    </w:p>
    <w:p>
      <w:pPr/>
      <w:r>
        <w:rPr>
          <w:lang w:val="fr_FR" w:bidi="fr_FR"/>
        </w:rPr>
      </w:r>
      <w:r>
        <w:rPr>
          <w:lang w:val="fr_FR" w:bidi="fr_FR"/>
        </w:rPr>
        <w:t>Dans la première partie, Paul commence par deux questions qu'il sait que quelqu'un posera. Ce sont deux questions réelles. Paul ne pensait pas à une personne spécifique qui poserait les questions. En fait, Paul pense que plusieurs personnes demanderont : « Quand Dieu ressuscitera les morts, les gens auront-ils le même corps que celui que les gens en ont enterré ? » Celui qui pose ces questions voudra connaître la réponse.</w:t>
      </w:r>
    </w:p>
    <w:p>
      <w:pPr/>
      <w:r>
        <w:rPr>
          <w:lang w:val="fr_FR" w:bidi="fr_FR"/>
        </w:rPr>
      </w:r>
      <w:r>
        <w:rPr>
          <w:lang w:val="fr_FR" w:bidi="fr_FR"/>
        </w:rPr>
        <w:t>Arrêtez-vous ici et discutez de cette question en groupe : Comme une activité, faites semblant d'être un enseignant et choisissez un petit sujet à expliquer aux autres dans le groupe, comme la façon de faire une tâche ou la façon dont quelque chose fonctionne. Prenez un moment pour penser à certaines questions que les gens peuvent poser sur ce sujet. Ensuite, expliquez le sujet et répondez à ces questions comme vous le faites. Mettez cet audio en pause ici.</w:t>
      </w:r>
    </w:p>
    <w:p>
      <w:pPr/>
      <w:r>
        <w:rPr>
          <w:lang w:val="fr_FR" w:bidi="fr_FR"/>
        </w:rPr>
      </w:r>
      <w:r>
        <w:rPr>
          <w:lang w:val="fr_FR" w:bidi="fr_FR"/>
        </w:rPr>
        <w:t>Paul dit que c'est une question folle ! Certaines traductions disent « Toi, personne folle ! » Paul ne parle pas à une personne spécifique. Au contraire, Paul dit que celui qui pose cette question doit comprendre ce que Dieu peut faire, mais il ne le fait pas. Cependant, Paul répond toujours aux questions, parce qu'il veut que ces personnes comprennent. Paul décrit quelque chose que Dieu fait déjà avec les plantes pour expliquer comment Dieu préparera le corps des gens à vivre à nouveau.</w:t>
      </w:r>
    </w:p>
    <w:p>
      <w:pPr/>
      <w:r>
        <w:rPr>
          <w:lang w:val="fr_FR" w:bidi="fr_FR"/>
        </w:rPr>
      </w:r>
      <w:r>
        <w:rPr>
          <w:lang w:val="fr_FR" w:bidi="fr_FR"/>
        </w:rPr>
        <w:t>Arrêtez-vous ici et discutez de cette question en groupe : Quels sont les mots ou expressions que vous utiliseriez pour décrire quelqu'un qui ne sait pas quelque chose qu'elle doit savoir ? Mettez cet audio en pause ici.</w:t>
      </w:r>
    </w:p>
    <w:p>
      <w:pPr/>
      <w:r>
        <w:rPr>
          <w:lang w:val="fr_FR" w:bidi="fr_FR"/>
        </w:rPr>
      </w:r>
      <w:r>
        <w:rPr>
          <w:lang w:val="fr_FR" w:bidi="fr_FR"/>
        </w:rPr>
        <w:t xml:space="preserve">Paul dit que quand quelqu'un plante une semence dans le sol, cette semence n'est pas encore la plante qui va pousser. Les gens mettent une semence nue, sans feuilles ou racines, dans le sol. Paul dit que la semence doit mourir avant qu'elle puisse se transformer en une plante. Quand Paul dit que la semence doit mourir, il veut dire qu'elle n'existera plus de la même manière. Dieu change la semence en une plante. Dieu donne à la semence un nouveau corps ou une nouvelle forme. Dieu peut aussi changer la façon dont le corps d'une personne vit ou existe. Comme la semence, Dieu donne aux gens une nouvelle vie dans un bon corps, même si quelqu'un est mort. </w:t>
      </w:r>
    </w:p>
    <w:p>
      <w:pPr/>
      <w:r>
        <w:rPr>
          <w:lang w:val="fr_FR" w:bidi="fr_FR"/>
        </w:rPr>
      </w:r>
      <w:r>
        <w:rPr>
          <w:lang w:val="fr_FR" w:bidi="fr_FR"/>
        </w:rPr>
        <w:t>Dans la deuxième partie, Paul explique que Dieu a déjà créé beaucoup de différents types de corps, chacun avec son propre but et sa beauté. Dieu a créé beaucoup de plantes différentes qui poussent à partir de semences. Paul dit aussi que Dieu a créé une chair différente ou des corps physiques pour chaque type de chose vivante. Les hommes, ou les personnes, ont un type de corps, qui est différent du corps des animaux. Paul parle probablement des animaux de ferme ou de maison que les gens utilisent pour le travail et la nourriture. Les oiseaux et les poissons ont aussi différents types de corps que les humains et les animaux de ferme. Cela montre que Dieu peut créer beaucoup de différents types de corps.</w:t>
      </w:r>
    </w:p>
    <w:p>
      <w:pPr/>
      <w:r>
        <w:rPr>
          <w:lang w:val="fr_FR" w:bidi="fr_FR"/>
        </w:rPr>
      </w:r>
      <w:r>
        <w:rPr>
          <w:lang w:val="fr_FR" w:bidi="fr_FR"/>
        </w:rPr>
        <w:t>Tout comme Dieu crée différents types de corps sur la terre, il crée aussi différents types de corps célestes et de corps terrestres. Ici, le mot ciel se réfère au ciel ou à l'endroit où le soleil et les étoiles sont. Les corps terrestres sont tout sur la terre, comme les personnes et les animaux que Paul vient de mentionner. Paul dit que chaque type de corps a un type différent de gloire ou de splendeur, ce qui signifie qu'il a sa propre beauté. Cela comprend les corps actuels des gens, même si ces corps doivent mourir. Paul explique que Dieu a créé tous ces différents types de corps qui sont bons et beaux et qui sont prêts à vivre à différents endroits, comme la terre ou le ciel.</w:t>
      </w:r>
    </w:p>
    <w:p>
      <w:pPr/>
      <w:r>
        <w:rPr>
          <w:lang w:val="fr_FR" w:bidi="fr_FR"/>
        </w:rPr>
      </w:r>
      <w:r>
        <w:rPr>
          <w:lang w:val="fr_FR" w:bidi="fr_FR"/>
        </w:rPr>
        <w:t>Maintenant, le groupe doit créer un scénario en images, dessiner ou utiliser des objets pour visualiser le passage et l'action qui s'y déroule. Pendant que vous faites cela, vous pourriez utiliser des dessins, des objets ou même les personnes pour représenter Paul, l'auditoire de Paul, le Saint Esprit et Dieu.</w:t>
      </w:r>
    </w:p>
    <w:p>
      <w:pPr/>
      <w:r>
        <w:rPr>
          <w:lang w:val="fr_FR" w:bidi="fr_FR"/>
        </w:rPr>
      </w:r>
      <w:r>
        <w:rPr>
          <w:lang w:val="fr_FR" w:bidi="fr_FR"/>
        </w:rPr>
        <w:t xml:space="preserve">Choisissez des gens, des dessins ou des objets pour être chacun des personnages. Pendant que vous commencez à raconter l'histoire de ces versets, quelqu'un peut poser à Paul les questions au début. Montrez comment une personne plante une semence dans le sol, puis comment la semence change et se transforme en une plante. Montrez que Dieu est celui qui change la semence pour une nouvelle forme ou un nouveau corps. Pensez et dessinez certains différents types d'animaux, d'oiseaux et de poissons. Notez les différences dans leurs corps. Maintenant, pensez au soleil, à la lune et aux étoiles. Si certains sont dans le ciel en ce moment, sortez et regardez-les ! Voi comment chacun a sa propre et différente beauté. </w:t>
      </w:r>
      <w:r>
        <w:rPr>
          <w:lang w:val="fr_FR" w:bidi="fr_FR"/>
        </w:rPr>
      </w:r>
    </w:p>
    <w:p>
      <w:pPr>
        <w:pStyle w:val="Heading3"/>
      </w:pPr>
      <w:r>
        <w:rPr>
          <w:lang w:val="fr_FR" w:bidi="fr_FR"/>
        </w:rPr>
        <w:t>Intégration du Texte</w:t>
      </w:r>
    </w:p>
    <w:p>
      <w:pPr/>
      <w:r>
        <w:rPr>
          <w:lang w:val="fr_FR" w:bidi="fr_FR"/>
        </w:rPr>
      </w:r>
      <w:r>
        <w:rPr>
          <w:lang w:val="fr_FR" w:bidi="fr_FR"/>
        </w:rPr>
        <w:t>Écoutez la version audio de 1 Corinthiens 15:35–41 dans la traduction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 écoutent quelqu'un lire cette lettre à haute voix</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Et Dieu</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 « Mais quelqu'un peut demander comment Dieu ramène les morts à la vie et à quoi ressemblera le corps des gens. Quelle question folle ! Pensez à une semence comme un exemple. Vous devez mettre en terre une semence pour qu'elle pousse. Quand vous plantez des semences, la plante qui pousse n'est pas la même forme que la semence que vous avez plantée. Pour vous plantez seulement une semence, comme le blé ou une autre plante. Mais Dieu lui donne la forme qu'il a décidé que la plante doit avoir.</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jouent le rôle des croyants : “Que ressentez-vous ou à quoi pensez-vous ?” La personne pourrait répondre par des choses comme :</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Dieu donne à chaque type de semence une forme différente. Tous les êtres vivants ont de différents types de corps. Les êtres humains, les animaux, les oiseaux et les poissons ont tous de différents types de corps. Et il y a des choses à la fois dans le ciel et sur la terre. Les choses dans le ciel sont belles d'une manière et les choses sur la terre sont belles d'une manière différente. Le soleil est beau d'une manière, la lune est belle d'une autre manière et les étoiles sont belles à leur propre manière. En fait, les étoiles ont chacune sa propre beauté.</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jouent le rôle des croyants : “Que ressentez-vous ou à quoi pensez-vous ?” La personne pourrait répondre par des choses comme :</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 version audio de 1 Corinthiens 15:35–41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Dans ce passage, Paul répond à deux questions sur la </w:t>
      </w:r>
      <w:r>
        <w:rPr>
          <w:b/>
          <w:lang w:val="fr_FR" w:bidi="fr_FR"/>
        </w:rPr>
        <w:t>résurrection</w:t>
      </w:r>
      <w:r>
        <w:rPr>
          <w:lang w:val="fr_FR" w:bidi="fr_FR"/>
        </w:rPr>
        <w:t xml:space="preserve">. Quand Jésus reviendra pour régner comme Roi pour toujours, les gens que Dieu a acceptés reprendront chacun vie et recevront un nouveau corps. Ce sera un corps qui ne mourra plus jamais ! Cet événement est la résurrection. Pour plus d’informations sur la </w:t>
      </w:r>
      <w:r>
        <w:rPr>
          <w:lang w:val="fr_FR" w:bidi="fr_FR"/>
        </w:rPr>
        <w:t>résurrection</w:t>
      </w:r>
      <w:r>
        <w:rPr>
          <w:lang w:val="fr_FR" w:bidi="fr_FR"/>
        </w:rPr>
        <w:t xml:space="preserve">, consultez le glossaire principal. Utilisez le même mot ou la même expression pour “resurrection” que celui employé dans les passages précédents. </w:t>
      </w:r>
    </w:p>
    <w:p>
      <w:pPr/>
      <w:r>
        <w:rPr>
          <w:lang w:val="fr_FR" w:bidi="fr_FR"/>
        </w:rPr>
      </w:r>
      <w:r>
        <w:rPr>
          <w:lang w:val="fr_FR" w:bidi="fr_FR"/>
        </w:rPr>
        <w:t xml:space="preserve">Paul dit que les corps </w:t>
      </w:r>
      <w:r>
        <w:rPr>
          <w:b/>
          <w:lang w:val="fr_FR" w:bidi="fr_FR"/>
        </w:rPr>
        <w:t>célestes</w:t>
      </w:r>
      <w:r>
        <w:rPr>
          <w:lang w:val="fr_FR" w:bidi="fr_FR"/>
        </w:rPr>
        <w:t xml:space="preserve"> et les corps terrestres sont différents. On parle parfois de ciel comme le ciel qui est visible : c'est l'endroit où les oiseaux volent, où on peut voir les nuages et où on peut voir les étoiles la nuit.</w:t>
      </w:r>
    </w:p>
    <w:p>
      <w:pPr/>
      <w:r>
        <w:rPr>
          <w:lang w:val="fr_FR" w:bidi="fr_FR"/>
        </w:rPr>
      </w:r>
      <w:r>
        <w:rPr>
          <w:lang w:val="fr_FR" w:bidi="fr_FR"/>
        </w:rPr>
        <w:t>Arrêtez-vous ici et discutez en groupe du mot ou de l'expression que vous allez utiliser pour traduire «</w:t>
      </w:r>
      <w:r>
        <w:rPr>
          <w:b/>
          <w:lang w:val="fr_FR" w:bidi="fr_FR"/>
        </w:rPr>
        <w:t>le ciel</w:t>
      </w:r>
      <w:r>
        <w:rPr>
          <w:lang w:val="fr_FR" w:bidi="fr_FR"/>
        </w:rPr>
        <w:t xml:space="preserve"> ». Consultez le mot </w:t>
      </w:r>
      <w:r>
        <w:rPr>
          <w:lang w:val="fr_FR" w:bidi="fr_FR"/>
        </w:rPr>
        <w:t xml:space="preserve">ciel </w:t>
      </w:r>
      <w:r>
        <w:rPr>
          <w:lang w:val="fr_FR" w:bidi="fr_FR"/>
        </w:rPr>
        <w:t>dans le glossaire principal pour plus d'informations. Si vous avez déjà traduit ce mot dans un autre livre de la Bible, utilisez le même mot que vous y avez utilisé. Mettez cet audio en pause ici.</w:t>
      </w:r>
    </w:p>
    <w:p>
      <w:pPr/>
      <w:r>
        <w:rPr>
          <w:lang w:val="fr_FR" w:bidi="fr_FR"/>
        </w:rPr>
      </w:r>
      <w:r>
        <w:rPr>
          <w:lang w:val="fr_FR" w:bidi="fr_FR"/>
        </w:rPr>
        <w:t xml:space="preserve">Paul parle de beaucoup de types de </w:t>
      </w:r>
      <w:r>
        <w:rPr>
          <w:b/>
          <w:lang w:val="fr_FR" w:bidi="fr_FR"/>
        </w:rPr>
        <w:t>corps</w:t>
      </w:r>
      <w:r>
        <w:rPr>
          <w:lang w:val="fr_FR" w:bidi="fr_FR"/>
        </w:rPr>
        <w:t>. Un corps est la structure ou la forme d'une personne ou d'un animal. Cela comprend la chair, qui est les muscles et la graisse ou la partie molle d'une personne. Ainsi, les gens utilisent parfois le mot chair pour corps. Le corps peut aussi signifier la forme ou la forme de tout sur la terre ou dans les cieux.</w:t>
      </w:r>
    </w:p>
    <w:p>
      <w:pPr/>
      <w:r>
        <w:rPr>
          <w:lang w:val="fr_FR" w:bidi="fr_FR"/>
        </w:rPr>
      </w:r>
      <w:r>
        <w:rPr>
          <w:lang w:val="fr_FR" w:bidi="fr_FR"/>
        </w:rPr>
        <w:t xml:space="preserve">Arrêtez-vous ici et discutez en groupe du mot ou l'expression que vous allez utiliser pour traduire </w:t>
      </w:r>
      <w:r>
        <w:rPr>
          <w:b/>
          <w:lang w:val="fr_FR" w:bidi="fr_FR"/>
        </w:rPr>
        <w:t>« corps »</w:t>
      </w:r>
      <w:r>
        <w:rPr>
          <w:lang w:val="fr_FR" w:bidi="fr_FR"/>
        </w:rPr>
        <w:t xml:space="preserve"> dans ce passage. Mettez cet audio en pause ici.</w:t>
      </w:r>
    </w:p>
    <w:p>
      <w:pPr/>
      <w:r>
        <w:rPr>
          <w:lang w:val="fr_FR" w:bidi="fr_FR"/>
        </w:rPr>
      </w:r>
      <w:r>
        <w:rPr>
          <w:lang w:val="fr_FR" w:bidi="fr_FR"/>
        </w:rPr>
        <w:t xml:space="preserve">Paul dit que quand vous semez une </w:t>
      </w:r>
      <w:r>
        <w:rPr>
          <w:b/>
          <w:lang w:val="fr_FR" w:bidi="fr_FR"/>
        </w:rPr>
        <w:t>semence</w:t>
      </w:r>
      <w:r>
        <w:rPr>
          <w:lang w:val="fr_FR" w:bidi="fr_FR"/>
        </w:rPr>
        <w:t xml:space="preserve">, la semence devient une plante. Vous avez utilisé le mot pour semence dans deux passages précédents dans 1 Corinthiens. Utilisez ici le même mot que celui que vous avez utilisé dans ces passages. Pour plus d'informations, consultez le mot </w:t>
      </w:r>
      <w:r>
        <w:rPr>
          <w:lang w:val="fr_FR" w:bidi="fr_FR"/>
        </w:rPr>
        <w:t>graine</w:t>
      </w:r>
      <w:r>
        <w:rPr>
          <w:lang w:val="fr_FR" w:bidi="fr_FR"/>
        </w:rPr>
        <w:t xml:space="preserve"> dans le glossaire principal. </w:t>
      </w:r>
    </w:p>
    <w:p>
      <w:pPr/>
      <w:r>
        <w:rPr>
          <w:lang w:val="fr_FR" w:bidi="fr_FR"/>
        </w:rPr>
      </w:r>
      <w:r>
        <w:rPr>
          <w:lang w:val="fr_FR" w:bidi="fr_FR"/>
        </w:rPr>
        <w:t xml:space="preserve">Paul dit que chaque type de corps a sa propre </w:t>
      </w:r>
      <w:r>
        <w:rPr>
          <w:b/>
          <w:lang w:val="fr_FR" w:bidi="fr_FR"/>
        </w:rPr>
        <w:t>gloire</w:t>
      </w:r>
      <w:r>
        <w:rPr>
          <w:lang w:val="fr_FR" w:bidi="fr_FR"/>
        </w:rPr>
        <w:t xml:space="preserve"> ou sa splendeur. Ici, la gloire signifie beauté, parce qu'elle se réfère à la beauté d'une chose. Vous pourriez utiliser un mot ou une expression qui signifie beauté.</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15:42–49</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15:42–49 et gardez-le dans votre cœur.</w:t>
      </w:r>
    </w:p>
    <w:p>
      <w:pPr/>
      <w:r>
        <w:rPr>
          <w:lang w:val="fr_FR" w:bidi="fr_FR"/>
        </w:rPr>
      </w:r>
      <w:r>
        <w:rPr>
          <w:lang w:val="fr_FR" w:bidi="fr_FR"/>
        </w:rPr>
        <w:t>Écoutez trois fois la version audio de 1 Corinthiens 15:42–49, si possible dans trois versions différentes.</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15:42–49 dans la traduction la plus facile à comprendre.</w:t>
      </w:r>
    </w:p>
    <w:p>
      <w:pPr/>
      <w:r>
        <w:rPr>
          <w:lang w:val="fr_FR" w:bidi="fr_FR"/>
        </w:rPr>
      </w:r>
      <w:r>
        <w:rPr>
          <w:lang w:val="fr_FR" w:bidi="fr_FR"/>
        </w:rPr>
        <w:t>Dans la section précédente, Paul a rappelé aux Corinthiens que Dieu crée différents types de corps pour vivre dans différents endroits. Dieu transforme également les corps, tout comme il fait pousser une graine pour qu'elle devienne une plante. Paul va maintenant expliquer que Dieu fait la même chose à nos corps. Au cours de notre vie, notre corps mourra et se décomposera. Lorsque Dieu ressuscitera les morts, il nous transformera et nous donnera un corps adapté à la vie au ciel.</w:t>
      </w:r>
    </w:p>
    <w:p>
      <w:pPr/>
      <w:r>
        <w:rPr>
          <w:lang w:val="fr_FR" w:bidi="fr_FR"/>
        </w:rPr>
      </w:r>
      <w:r>
        <w:rPr>
          <w:lang w:val="fr_FR" w:bidi="fr_FR"/>
        </w:rPr>
        <w:t>Tout comme pour la graine évoquée dans la section précédente, Paul affirme dans cette section que Dieu transformera également nos corps. Quand on enterre un corps, celui-ci finit par se décomposer. C'est laid, ça déshonore et ça témoigne de faiblesse. Tous les corps humains sont ainsi faits, et tout le monde finira par mourir. Cependant, lorsque Dieu ramène quelqu'un à la vie, il transforme le corps de cette personne. Le corps de cette personne ne se décomposera pas et ne mourra pas, mais il sera beau et fort.</w:t>
      </w:r>
    </w:p>
    <w:p>
      <w:pPr/>
      <w:r>
        <w:rPr>
          <w:lang w:val="fr_FR" w:bidi="fr_FR"/>
        </w:rPr>
      </w:r>
      <w:r>
        <w:rPr>
          <w:lang w:val="fr_FR" w:bidi="fr_FR"/>
        </w:rPr>
        <w:t>Arrêtez-vous ici et discutez de cette question en groupe : il y a des parties d'une personne que l'on peut voir, comme son corps. Il y a aussi des aspects que l'on ne voit pas, comme l'intérieur d'une personne, là où elle pense et ressent des émotions. Décrivez une personne et ses qualités et ses défauts en tant qu'être humain. Comment les gens parlent-ils de leur corps ? Le corps d'une personne fait-il partie de ce qu'il y a de bon ou de mauvais en elle ? Qu'est-ce qui fait qu'une personne a ce type de morphologie ? Mettez cet audio en pause ici.</w:t>
      </w:r>
    </w:p>
    <w:p>
      <w:pPr/>
      <w:r>
        <w:rPr>
          <w:lang w:val="fr_FR" w:bidi="fr_FR"/>
        </w:rPr>
      </w:r>
      <w:r>
        <w:rPr>
          <w:lang w:val="fr_FR" w:bidi="fr_FR"/>
        </w:rPr>
        <w:t>À l'heure actuelle, les corps des êtres humains sont naturels, c'est-à-dire terrestres, ce qui signifie que Dieu les a créés pour vivre sur cette terre et à cette époque. Cependant, Dieu ressuscitera chaque personne en lui donnant un corps spirituel ou céleste. Cela signifie que l'Esprit de Dieu créera le corps de cette personne et lui donnera la vie. Ce corps sera prêt pour la vie au ciel, là où Dieu réside.</w:t>
      </w:r>
    </w:p>
    <w:p>
      <w:pPr/>
      <w:r>
        <w:rPr>
          <w:lang w:val="fr_FR" w:bidi="fr_FR"/>
        </w:rPr>
      </w:r>
      <w:r>
        <w:rPr>
          <w:lang w:val="fr_FR" w:bidi="fr_FR"/>
        </w:rPr>
        <w:t>Faites une pause ici et discutez de cette question en groupe : dans votre culture, où les gens pensent-ils que vivent les dieux ? Où se trouve cet endroit ? Quel genre de personnes ou d'esprits peut-il y avoir dans cet endroit ? Mettez cet audio en pause ici.</w:t>
      </w:r>
    </w:p>
    <w:p>
      <w:pPr/>
      <w:r>
        <w:rPr>
          <w:lang w:val="fr_FR" w:bidi="fr_FR"/>
        </w:rPr>
      </w:r>
      <w:r>
        <w:rPr>
          <w:lang w:val="fr_FR" w:bidi="fr_FR"/>
        </w:rPr>
        <w:t>Puisqu'il existe un corps naturel, il existe également un corps spirituel. Paul s'appuie sur des passages des Écritures pour expliquer comment il en est parvenu à cette conclusion. Dieu a créé le premier homme, Adam, en tant qu'être vivant. Vous vous souvenez comment, tout à l'heure, Paul a comparé le Christ à Adam ? Paul a dit tout à l'heure que tous les hommes sont comme Adam, et que c'est pourquoi tous meurent. Mais Paul a également dit que tous ceux qui appartiennent au Christ revivront.</w:t>
      </w:r>
    </w:p>
    <w:p>
      <w:pPr/>
      <w:r>
        <w:rPr>
          <w:lang w:val="fr_FR" w:bidi="fr_FR"/>
        </w:rPr>
      </w:r>
      <w:r>
        <w:rPr>
          <w:lang w:val="fr_FR" w:bidi="fr_FR"/>
        </w:rPr>
        <w:t>Dans la langue d'origine, « Adam » est le même mot que « homme ». Ainsi, dans ce passage, Paul qualifie le Christ de « second Adam », c'est-à-dire de « deuxième type d'homme ». Paul qualifie le Christ de « deuxième type d'homme », car le Christ est le premier être que Dieu a ressuscité avec un corps nouveau. Paul dit que le Christ est un esprit qui donne la vie, ou que l'esprit du Christ donne la vie. Puisque Dieu a ressuscité l'esprit et le corps du Christ, l'esprit du Christ peut donner la vie aux autres. Paul a dit que le corps spirituel, celui dont dispose le Christ, est venu après le corps naturel. Paul explique que le corps naturel vient en premier, puis que le corps spirituel remplace le corps naturel.</w:t>
      </w:r>
    </w:p>
    <w:p>
      <w:pPr/>
      <w:r>
        <w:rPr>
          <w:lang w:val="fr_FR" w:bidi="fr_FR"/>
        </w:rPr>
      </w:r>
      <w:r>
        <w:rPr>
          <w:lang w:val="fr_FR" w:bidi="fr_FR"/>
        </w:rPr>
        <w:t xml:space="preserve">Dieu a créé le premier homme à partir de la poussière de la terre. Le Christ, le deuxième type d'homme, possède un corps qui lui permet de vivre au ciel. Les descendants d'Adam, c'est-à-dire tous les êtres humains, ont des corps semblables à celui d'Adam, qui ne sont destinés qu'à vivre sur cette terre. Cependant, ceux qui appartiennent au Christ seront semblables au Christ. Ces personnes auront également des corps spirituels. À l'heure actuelle, les gens vivent et pèchent comme Adam, et les corps dont ils disposent aujourd'hui finiront par mourir. Cependant, un jour, les croyants deviendront semblables au Christ, celui qui appartient au ciel. Alors, les croyants seront prêts pour la vie avec </w:t>
      </w:r>
    </w:p>
    <w:p>
      <w:pPr/>
      <w:r>
        <w:rPr>
          <w:lang w:val="fr_FR" w:bidi="fr_FR"/>
        </w:rPr>
      </w:r>
      <w:r>
        <w:rPr>
          <w:lang w:val="fr_FR" w:bidi="fr_FR"/>
        </w:rPr>
        <w:t>Faites une pause ici et discutez de cette question en groupe : pensez à quelqu’un qui ressemble à l’un de ses parents et qui se comporte comme lui. Pourquoi penses-tu qu'ils font ça ? À votre avis, qu'est-ce qui pousse cette personne à agir de la sorte ?</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15:42–49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w:t>
      </w:r>
      <w:r>
        <w:rPr>
          <w:lang w:val="fr_FR" w:bidi="fr_FR"/>
        </w:rPr>
        <w:t xml:space="preserve"> Paul compare nos corps à la manière dont Dieu transforme une graine en plante. Quand on enterre un corps, celui-ci se décompose, il devient laid et fragile. Dieu ressuscite les croyants défunts et transforme leurs corps afin qu’ils soient beaux et forts, et qu’ils ne meurent plus jamais.</w:t>
      </w:r>
    </w:p>
    <w:p>
      <w:pPr/>
      <w:r>
        <w:rPr>
          <w:lang w:val="fr_FR" w:bidi="fr_FR"/>
        </w:rPr>
      </w:r>
      <w:r>
        <w:rPr>
          <w:b/>
          <w:lang w:val="fr_FR" w:bidi="fr_FR"/>
        </w:rPr>
        <w:t>Dans la deuxième partie :</w:t>
      </w:r>
      <w:r>
        <w:rPr>
          <w:lang w:val="fr_FR" w:bidi="fr_FR"/>
        </w:rPr>
        <w:t xml:space="preserve"> Paul explique que nos corps destinés à la vie sur terre sont apparus en premier, puis les corps spirituels. Dieu a créé le premier homme, Adam, en lui donnant un corps pour vivre sur cette terre. Le Christ appartient à cette deuxième catégorie de personnes. Le Christ est un esprit qui donne la vie et possède un corps spirituel. Même si les hommes ont aujourd'hui un corps terrestre, comme Adam, les croyants auront un jour un corps spirituel, comme le Christ.</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Les croyants de Corinthe écoutent quelqu'un lire cette lettre à haute voix</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Adam, le premier homme</w:t>
      </w:r>
    </w:p>
    <w:p>
      <w:pPr>
        <w:pStyle w:val="ListBullet"/>
        <w:spacing w:line="240" w:lineRule="auto"/>
        <w:ind w:left="720"/>
      </w:pPr>
      <w:r>
        <w:rPr>
          <w:lang w:val="fr_FR" w:bidi="fr_FR"/>
        </w:rPr>
      </w:r>
      <w:r>
        <w:rPr>
          <w:lang w:val="fr_FR" w:bidi="fr_FR"/>
        </w:rPr>
        <w:t>Et le Christ</w:t>
      </w:r>
    </w:p>
    <w:p>
      <w:pPr/>
      <w:r>
        <w:rPr>
          <w:lang w:val="fr_FR" w:bidi="fr_FR"/>
        </w:rPr>
      </w:r>
      <w:r>
        <w:rPr>
          <w:lang w:val="fr_FR" w:bidi="fr_FR"/>
        </w:rPr>
        <w:t>N'oubliez pas que Paul répond ici à la question posée dans la dernière partie de sa lettre, à savoir comment Dieu ressuscitera les corps des morts. Les Corinthiens savent que leurs corps sont faibles et qu'ils se décomposeront après leur mort. Dans la section précédente, Paul a expliqué que Dieu crée différents types de corps, chacun ayant une fonction distincte. Et lorsque les gens plantent une graine dans la terre, c'est Dieu qui fait en sorte que cette graine se transforme en plante.</w:t>
      </w:r>
    </w:p>
    <w:p>
      <w:pPr/>
      <w:r>
        <w:rPr>
          <w:lang w:val="fr_FR" w:bidi="fr_FR"/>
        </w:rPr>
      </w:r>
      <w:r>
        <w:rPr>
          <w:lang w:val="fr_FR" w:bidi="fr_FR"/>
        </w:rPr>
        <w:t>Dans la première partie de ce passage, Paul explique que Dieu transforme le corps des hommes d'une manière merveilleuse et étonnante, tout comme il transforme la graine. Lorsqu'on enterre un corps, celui-ci est périssable. Cela signifie que le corps meurt et se décompose. Cependant, Dieu ressuscitera le corps de chaque croyant pour lui donner une vie nouvelle et le rendra impérissable. Cela signifie que le corps ne mourra jamais et ne se décomposera jamais.</w:t>
      </w:r>
    </w:p>
    <w:p>
      <w:pPr/>
      <w:r>
        <w:rPr>
          <w:lang w:val="fr_FR" w:bidi="fr_FR"/>
        </w:rPr>
      </w:r>
      <w:r>
        <w:rPr>
          <w:lang w:val="fr_FR" w:bidi="fr_FR"/>
        </w:rPr>
        <w:t>Arrêtez-vous ici et discutez de cette question en groupe : quels mots ou expressions de votre langue utiliseriez-vous pour désigner quelque chose qui va mourir et qui ne dure pas, comme une fleur ou la brume ? Quels mots ou expressions utiliseriez-vous pour décrire quelque chose qui durera éternellement ? Mettez cet audio en pause ici.</w:t>
      </w:r>
    </w:p>
    <w:p>
      <w:pPr/>
      <w:r>
        <w:rPr>
          <w:lang w:val="fr_FR" w:bidi="fr_FR"/>
        </w:rPr>
      </w:r>
      <w:r>
        <w:rPr>
          <w:lang w:val="fr_FR" w:bidi="fr_FR"/>
        </w:rPr>
        <w:t>Quand on enterre un corps, celui-ci n'a plus aucun honneur. À l'époque de Paul, les gens enterraient les corps avec respect, mais si quelqu'un touchait un cadavre de manière inappropriée, cette personne devenait impure. De plus, les gens pèchent avec leur corps et commettent des actes déshonorants et honteux. Ce corps, donc, est laid et n'apporte aucun honneur. Cependant, Dieu ressuscite le corps et le rend beau et glorieux.</w:t>
      </w:r>
    </w:p>
    <w:p>
      <w:pPr/>
      <w:r>
        <w:rPr>
          <w:lang w:val="fr_FR" w:bidi="fr_FR"/>
        </w:rPr>
      </w:r>
      <w:r>
        <w:rPr>
          <w:lang w:val="fr_FR" w:bidi="fr_FR"/>
        </w:rPr>
        <w:t>Faites une pause ici et discutez de cette question en groupe : comment décririez-vous quelqu'un qui agit d'une manière qui le met dans l'embarras ? À l'inverse, pensez à quelqu'un qui agit de manière à honorer Dieu et sa famille. Comment décririez-vous cette personne ? Mettez cet audio en pause ici.</w:t>
      </w:r>
    </w:p>
    <w:p>
      <w:pPr/>
      <w:r>
        <w:rPr>
          <w:lang w:val="fr_FR" w:bidi="fr_FR"/>
        </w:rPr>
      </w:r>
      <w:r>
        <w:rPr>
          <w:lang w:val="fr_FR" w:bidi="fr_FR"/>
        </w:rPr>
        <w:t>Paul dit également que lorsqu'on enterre un corps, celui-ci est faible. Le corps d'une personne se fatigue, souffre et perd de ses forces. Cependant, un jour, Dieu fortifie le corps d'un croyant.</w:t>
      </w:r>
    </w:p>
    <w:p>
      <w:pPr/>
      <w:r>
        <w:rPr>
          <w:lang w:val="fr_FR" w:bidi="fr_FR"/>
        </w:rPr>
      </w:r>
      <w:r>
        <w:rPr>
          <w:lang w:val="fr_FR" w:bidi="fr_FR"/>
        </w:rPr>
        <w:t>Tant qu'un croyant vit sur cette terre, son corps est un corps naturel, c'est-à-dire un corps destiné à vivre sur terre. Les hommes enterrent le corps naturel, et Dieu le ressuscite sous la forme d'un corps spirituel. Paul ne veut pas dire que les gens seront comme un esprit ou un fantôme. Paul veut dire que c'est l'Esprit de Dieu qui donne la vie au corps nouveau. Ce corps sera prêt pour la vie au paradis.</w:t>
      </w:r>
    </w:p>
    <w:p>
      <w:pPr/>
      <w:r>
        <w:rPr>
          <w:lang w:val="fr_FR" w:bidi="fr_FR"/>
        </w:rPr>
      </w:r>
      <w:r>
        <w:rPr>
          <w:lang w:val="fr_FR" w:bidi="fr_FR"/>
        </w:rPr>
        <w:t>Arrêtez-vous ici et discutez de cette question en groupe : réfléchissez aux mots ou expressions que vous utiliserez pour désigner un corps physique et un corps spirituel ou céleste. Mettez cet audio en pause ici.</w:t>
      </w:r>
    </w:p>
    <w:p>
      <w:pPr/>
      <w:r>
        <w:rPr>
          <w:lang w:val="fr_FR" w:bidi="fr_FR"/>
        </w:rPr>
      </w:r>
      <w:r>
        <w:rPr>
          <w:lang w:val="fr_FR" w:bidi="fr_FR"/>
        </w:rPr>
        <w:t>Dans la deuxième partie, Paul explique comment Dieu a d’abord créé les corps naturels, c’est-à-dire les corps destinés à vivre sur terre. Paul rappelle aux Corinthiens l'histoire de la création de la Terre par Dieu. Paul dit : « Il est écrit », pour montrer qu'il cite les Écritures, c'est-à-dire la parole de Dieu. Paul ajoute quelques explications lorsqu'il cite ce passage pour rappeler la vérité aux Corinthiens. Paul dit que Dieu a créé le premier homme, qui s'appelait Adam, en tant qu'être vivant, c'est-à-dire en tant qu'être humain.</w:t>
      </w:r>
    </w:p>
    <w:p>
      <w:pPr/>
      <w:r>
        <w:rPr>
          <w:lang w:val="fr_FR" w:bidi="fr_FR"/>
        </w:rPr>
      </w:r>
      <w:r>
        <w:rPr>
          <w:lang w:val="fr_FR" w:bidi="fr_FR"/>
        </w:rPr>
        <w:t>Arrêtez-vous ici et discutez de cette question en groupe : dans votre langue, quels sont les mots ou expressions que vous utilisez pour indiquer que vous vous apprêtez à citer quelque chose, ou pour rapporter les propos de quelqu'un d'autre ? Si vous souhaitez donner plus d'informations sur cette citation ou l'expliquer, comment et quand le feriez-vous ? Mettez cet audio en pause ici.</w:t>
      </w:r>
    </w:p>
    <w:p>
      <w:pPr/>
      <w:r>
        <w:rPr>
          <w:lang w:val="fr_FR" w:bidi="fr_FR"/>
        </w:rPr>
      </w:r>
      <w:r>
        <w:rPr>
          <w:lang w:val="fr_FR" w:bidi="fr_FR"/>
        </w:rPr>
        <w:t>Dieu a créé Adam à partir de la poussière, c'est-à-dire de la terre, et c'est pourquoi Paul dit qu'Adam est issu de la poussière, c'est-à-dire de la terre. Le corps d'Adam ne sert qu'à vivre sur cette terre. Paul appelle Adam « le premier Adam », c'est-à-dire « le premier homme », puisque le nom d'Adam signifie « homme ». À cause de son péché, le corps d'Adam était faible et il est mort un jour. Tous les êtres humains sont les descendants d'Adam et lui ressemblent ; c'est pourquoi chacun finit par mourir lui aussi.</w:t>
      </w:r>
    </w:p>
    <w:p>
      <w:pPr/>
      <w:r>
        <w:rPr>
          <w:lang w:val="fr_FR" w:bidi="fr_FR"/>
        </w:rPr>
      </w:r>
      <w:r>
        <w:rPr>
          <w:lang w:val="fr_FR" w:bidi="fr_FR"/>
        </w:rPr>
        <w:t>Cependant, Paul affirme qu'il existe un second Adam, c'est-à-dire un second type d'homme. Même si Paul ne mentionne pas le nom du Christ dans ce passage, nous savons qu'il parle du Christ. Le Christ est un esprit qui donne la vie. Cela signifie que, puisque Dieu a ressuscité le Christ, l'esprit du Christ peut donner la vie à d'autres. Dieu a ressuscité le Christ en lui donnant un corps pour qu'il vive au ciel. Le corps du Christ ne se décompose pas, mais vivra éternellement. Son corps est beau et fort. Paul dit que les croyants, c'est-à-dire ceux qui appartiennent au Christ, seront semblables au Christ. Les croyants auront également des corps spirituels lorsque Dieu les ressuscitera.</w:t>
      </w:r>
    </w:p>
    <w:p>
      <w:pPr/>
      <w:r>
        <w:rPr>
          <w:lang w:val="fr_FR" w:bidi="fr_FR"/>
        </w:rPr>
      </w:r>
      <w:r>
        <w:rPr>
          <w:lang w:val="fr_FR" w:bidi="fr_FR"/>
        </w:rPr>
        <w:t>Tous les êtres humains ont porté en eux l'image d'Adam, tout comme ils portent des vêtements. Cela ne signifie pas seulement que le corps des gens ressemble à celui d'Adam. Porter la ressemblance ou l'image de quelqu'un, c'est ressembler à cette personne. Notre for intérieur est à l'image d'Adam ; c'est pourquoi nous ressemblons à Adam, nous agissons comme lui et nous pensons comme lui. Plus tard, les croyants porteront l'image de celui qui est venu du ciel. Nous serons semblables au Christ lorsque Dieu nous redonnera à tous la vie avec nos corps spirituels.</w:t>
      </w:r>
    </w:p>
    <w:p>
      <w:pPr/>
      <w:r>
        <w:rPr>
          <w:lang w:val="fr_FR" w:bidi="fr_FR"/>
        </w:rPr>
      </w:r>
      <w:r>
        <w:rPr>
          <w:lang w:val="fr_FR" w:bidi="fr_FR"/>
        </w:rPr>
        <w:t>Maintenant, le groupe doit créer un scénario en images, dessiner ou utiliser des objets pour visualiser le passage et l'action qui s'y déroule. Ce faisant, vous pouvez utiliser des dessins, des objets, voire des personnes pour représenter Paul, son auditoire, Dieu, Adam et le Christ.</w:t>
      </w:r>
    </w:p>
    <w:p>
      <w:pPr/>
      <w:r>
        <w:rPr>
          <w:lang w:val="fr_FR" w:bidi="fr_FR"/>
        </w:rPr>
      </w:r>
      <w:r>
        <w:rPr>
          <w:lang w:val="fr_FR" w:bidi="fr_FR"/>
        </w:rPr>
        <w:t>Choisissez des gens, des dessins ou des objets pour être chacun des personnages. Lorsque vous commencerez à raconter l'histoire de ces versets, montrez comment Dieu a pris de la terre pour en faire Adam, le premier homme. D'autres personnes peuvent se tenir près d'Adam pour montrer que chaque être humain né sur terre a été comme Adam. Explique ensuite comment Dieu a ressuscité le Christ. Le corps du Christ est différent de celui d'Adam et de celui de tous les autres ! Un croyant peut montrer qu'il appartient au Christ en se tenant près de lui. Mettez en scène ce qui se passe lorsque ce croyant meurt. Montrez des gens en train d'enterrer le corps de cette personne, et imaginez à quoi ressemble ce corps une fois sous terre. Montrez ensuite comment Dieu redonne vie au corps et à quel point ce corps est beau et fort. Le corps du croyant est fort et beau, tout comme le corps du Christ !</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15:42–49 dans la traduction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Les croyants de Corinthe écoutent quelqu'un lire cette lettre à haute voix</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Adam, le premier homme</w:t>
      </w:r>
    </w:p>
    <w:p>
      <w:pPr>
        <w:pStyle w:val="ListBullet"/>
        <w:spacing w:line="240" w:lineRule="auto"/>
        <w:ind w:left="720"/>
      </w:pPr>
      <w:r>
        <w:rPr>
          <w:lang w:val="fr_FR" w:bidi="fr_FR"/>
        </w:rPr>
      </w:r>
      <w:r>
        <w:rPr>
          <w:lang w:val="fr_FR" w:bidi="fr_FR"/>
        </w:rPr>
        <w:t>Et le Christ</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 « Une graine germe pour devenir une plante, et il en sera de même lorsque Dieu ressuscitera les morts. » Le corps que les gens enterrent se décomposera, mais lorsque Dieu le ressuscitera, il ne se décomposera plus jamais. Lorsque les hommes enterrent un corps, c'est un acte déshonorant, mais lorsque Dieu le ramènera à la vie, ce sera magnifique et plein d'honneur. Le corps que l'on enterre est faible, mais lorsque Dieu le ressuscitera, il sera puissant et fort. « Nos corps sont aujourd’hui destinés à vivre dans ce monde, mais lorsque Dieu ressuscitera nos corps, ceux-ci seront destinés à vivre au ciel.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jouent le rôle des croyants : “Que ressentez-vous ou à quoi pensez-vous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Aujourd’hui, nous avons des corps qui nous permettent de vivre dans ce monde, mais alors, nous aurons des corps qui nous permettront de vivre au ciel. » C'est ce que disent les Écritures : « Dieu a donné à Adam, le premier homme, la vie dans son corps physique pour qu'il vive dans ce monde. » Jésus-Christ est le dernier Adam, et le Christ possède un corps qui lui permet de vivre au ciel. Le Christ redonne la vie aux gens. Au commencement, Dieu a donné aux êtres humains un corps pour qu'ils puissent vivre dans ce monde. « À l'avenir, Dieu donnera à son peuple des corps qui leur permettront de vivre au ciel.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Dieu a créé Adam, le premier homme, à partir de la terre. » Jésus-Christ, qui appartient à la deuxième catégorie, possède un corps qui lui permet de vivre au ciel. Les êtres qui appartiennent à cette terre ont un corps semblable à celui d'Adam, l'homme que Dieu a créé à partir de la terre. Ceux qui appartiennent au ciel ont des corps comme Jésus, celui qui vient du ciel. « Et tout comme nous avons des corps semblables à celui d’Adam, l’homme terrestre, nous aurons des corps semblables à celui du Christ, l’homme céleste.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Christ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15:42–49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Tout comme Dieu transforme une graine en plante, Paul affirme que Dieu transformera nos corps lors de la </w:t>
      </w:r>
      <w:r>
        <w:rPr>
          <w:b/>
          <w:lang w:val="fr_FR" w:bidi="fr_FR"/>
        </w:rPr>
        <w:t>résurrection</w:t>
      </w:r>
      <w:r>
        <w:rPr>
          <w:lang w:val="fr_FR" w:bidi="fr_FR"/>
        </w:rPr>
        <w:t xml:space="preserve"> des morts. Quand Jésus reviendra pour régner pour toujours, les gens que Dieu a acceptés reprendront vie et recevront un nouveau corps. Ce sera un corps qui ne mourra plus jamais ! Cet événement est la résurrection. Pour plus d’informations sur la </w:t>
      </w:r>
      <w:r>
        <w:rPr>
          <w:lang w:val="fr_FR" w:bidi="fr_FR"/>
        </w:rPr>
        <w:t>résurrection</w:t>
      </w:r>
      <w:r>
        <w:rPr>
          <w:lang w:val="fr_FR" w:bidi="fr_FR"/>
        </w:rPr>
        <w:t>, consultez le glossaire principal. Utilisez le même mot ou la même expression pour désigner la résurrection des morts que ceux que vous avez employés dans les passages précédents.</w:t>
      </w:r>
    </w:p>
    <w:p>
      <w:pPr/>
      <w:r>
        <w:rPr>
          <w:lang w:val="fr_FR" w:bidi="fr_FR"/>
        </w:rPr>
      </w:r>
      <w:r>
        <w:rPr>
          <w:lang w:val="fr_FR" w:bidi="fr_FR"/>
        </w:rPr>
        <w:t xml:space="preserve">Paul dit que lorsque les gens enterrent un corps, celui-ci est </w:t>
      </w:r>
      <w:r>
        <w:rPr>
          <w:b/>
          <w:lang w:val="fr_FR" w:bidi="fr_FR"/>
        </w:rPr>
        <w:t>périssable</w:t>
      </w:r>
      <w:r>
        <w:rPr>
          <w:lang w:val="fr_FR" w:bidi="fr_FR"/>
        </w:rPr>
        <w:t xml:space="preserve">, mais que Dieu le ressuscitera pour qu'il devienne </w:t>
      </w:r>
      <w:r>
        <w:rPr>
          <w:b/>
          <w:lang w:val="fr_FR" w:bidi="fr_FR"/>
        </w:rPr>
        <w:t>impérissable</w:t>
      </w:r>
      <w:r>
        <w:rPr>
          <w:lang w:val="fr_FR" w:bidi="fr_FR"/>
        </w:rPr>
        <w:t>. Tout ce qui est périssable peut se décomposer et mourir. Ce qui est impérissable ne mourra jamais. Utilisez le même mot ou la même expression pour désigner les denrées périssables que ceux que vous avez utilisés dans les passages précédents.</w:t>
      </w:r>
    </w:p>
    <w:p>
      <w:pPr/>
      <w:r>
        <w:rPr>
          <w:lang w:val="fr_FR" w:bidi="fr_FR"/>
        </w:rPr>
      </w:r>
      <w:r>
        <w:rPr>
          <w:lang w:val="fr_FR" w:bidi="fr_FR"/>
        </w:rPr>
        <w:t xml:space="preserve">Arrêtez-vous ici et discutez en groupe pour choisir le mot ou l'expression que vous utiliserez pour traduire « </w:t>
      </w:r>
      <w:r>
        <w:rPr>
          <w:b/>
          <w:lang w:val="fr_FR" w:bidi="fr_FR"/>
        </w:rPr>
        <w:t>impérissable</w:t>
      </w:r>
      <w:r>
        <w:rPr>
          <w:lang w:val="fr_FR" w:bidi="fr_FR"/>
        </w:rPr>
        <w:t xml:space="preserve"> ». Si vous avez déjà traduit ce mot dans un autre livre de la Bible, utilisez le même mot que vous y avez utilisé. Mettez cet audio en pause ici.</w:t>
      </w:r>
    </w:p>
    <w:p>
      <w:pPr/>
      <w:r>
        <w:rPr>
          <w:lang w:val="fr_FR" w:bidi="fr_FR"/>
        </w:rPr>
      </w:r>
      <w:r>
        <w:rPr>
          <w:lang w:val="fr_FR" w:bidi="fr_FR"/>
        </w:rPr>
        <w:t xml:space="preserve">Quand les hommes enterrent un corps, ils l'enterrent dans le </w:t>
      </w:r>
      <w:r>
        <w:rPr>
          <w:b/>
          <w:lang w:val="fr_FR" w:bidi="fr_FR"/>
        </w:rPr>
        <w:t>déshonneur</w:t>
      </w:r>
      <w:r>
        <w:rPr>
          <w:lang w:val="fr_FR" w:bidi="fr_FR"/>
        </w:rPr>
        <w:t xml:space="preserve">, mais Dieu ressuscitera ce corps dans la </w:t>
      </w:r>
      <w:r>
        <w:rPr>
          <w:b/>
          <w:lang w:val="fr_FR" w:bidi="fr_FR"/>
        </w:rPr>
        <w:t>gloire</w:t>
      </w:r>
      <w:r>
        <w:rPr>
          <w:lang w:val="fr_FR" w:bidi="fr_FR"/>
        </w:rPr>
        <w:t>. Ici, le terme « déshonneur » signifie que quelque chose est laid et n'apporte pas d'honneur. Ici, une chose qui a de la gloire signifie qu’elle est belle et digne d’honneur.</w:t>
      </w:r>
    </w:p>
    <w:p>
      <w:pPr/>
      <w:r>
        <w:rPr>
          <w:lang w:val="fr_FR" w:bidi="fr_FR"/>
        </w:rPr>
      </w:r>
      <w:r>
        <w:rPr>
          <w:lang w:val="fr_FR" w:bidi="fr_FR"/>
        </w:rPr>
        <w:t xml:space="preserve">Arrêtez-vous ici et discutez en groupe des mots ou expressions que vous utiliserez pour désigner le </w:t>
      </w:r>
      <w:r>
        <w:rPr>
          <w:b/>
          <w:lang w:val="fr_FR" w:bidi="fr_FR"/>
        </w:rPr>
        <w:t>déshonneur</w:t>
      </w:r>
      <w:r>
        <w:rPr>
          <w:lang w:val="fr_FR" w:bidi="fr_FR"/>
        </w:rPr>
        <w:t xml:space="preserve">, ainsi que la </w:t>
      </w:r>
      <w:r>
        <w:rPr>
          <w:b/>
          <w:lang w:val="fr_FR" w:bidi="fr_FR"/>
        </w:rPr>
        <w:t>gloire</w:t>
      </w:r>
      <w:r>
        <w:rPr>
          <w:lang w:val="fr_FR" w:bidi="fr_FR"/>
        </w:rPr>
        <w:t xml:space="preserve"> ou la beauté. Rappelle-toi que dans le passage précédent, tu as expliqué comment traduire le mot « gloire » lorsqu'il désigne quelque chose de beau et d'honorable. Vous pourriez peut-être utiliser ce même mot ici. Si vous avez déjà traduit le mot « déshonneur » dans un autre livre de la Bible, utilisez le même mot que celui que vous y avez employé. Mettez cet audio en pause ici.</w:t>
      </w:r>
    </w:p>
    <w:p>
      <w:pPr/>
      <w:r>
        <w:rPr>
          <w:lang w:val="fr_FR" w:bidi="fr_FR"/>
        </w:rPr>
      </w:r>
      <w:r>
        <w:rPr>
          <w:lang w:val="fr_FR" w:bidi="fr_FR"/>
        </w:rPr>
        <w:t xml:space="preserve">Lorsque les gens enterrent un corps, il s'agit d'un corps </w:t>
      </w:r>
      <w:r>
        <w:rPr>
          <w:b/>
          <w:lang w:val="fr_FR" w:bidi="fr_FR"/>
        </w:rPr>
        <w:t>naturel</w:t>
      </w:r>
      <w:r>
        <w:rPr>
          <w:lang w:val="fr_FR" w:bidi="fr_FR"/>
        </w:rPr>
        <w:t xml:space="preserve">, mais Dieu ressuscitera ce corps sous la forme d'un corps </w:t>
      </w:r>
      <w:r>
        <w:rPr>
          <w:b/>
          <w:lang w:val="fr_FR" w:bidi="fr_FR"/>
        </w:rPr>
        <w:t>spirituel</w:t>
      </w:r>
      <w:r>
        <w:rPr>
          <w:lang w:val="fr_FR" w:bidi="fr_FR"/>
        </w:rPr>
        <w:t>. Un corps naturel est un corps destiné à vivre sur cette terre. Les désirs naturels et pécheresses dominent cette personne et son corps. Un corps spirituel sert à vivre au paradis. L'Esprit de Dieu donne la vie à ce corps et le guide. Utilisez le même mot ou la même expression pour désigner le domaine spirituel que ceux que vous avez employés dans les passages précédents.</w:t>
      </w:r>
    </w:p>
    <w:p>
      <w:pPr/>
      <w:r>
        <w:rPr>
          <w:lang w:val="fr_FR" w:bidi="fr_FR"/>
        </w:rPr>
      </w:r>
      <w:r>
        <w:rPr>
          <w:lang w:val="fr_FR" w:bidi="fr_FR"/>
        </w:rPr>
        <w:t xml:space="preserve">Arrêtez-vous ici et discutez en groupe du mot ou de l'expression que vous allez utiliser pour traduire « </w:t>
      </w:r>
      <w:r>
        <w:rPr>
          <w:b/>
          <w:lang w:val="fr_FR" w:bidi="fr_FR"/>
        </w:rPr>
        <w:t>naturel</w:t>
      </w:r>
      <w:r>
        <w:rPr>
          <w:lang w:val="fr_FR" w:bidi="fr_FR"/>
        </w:rPr>
        <w:t xml:space="preserve"> ». Si vous avez déjà traduit ce mot dans un autre livre de la Bible, utilisez le même mot que vous y avez utilisé. Mettez cet audio en pause ici.</w:t>
      </w:r>
    </w:p>
    <w:p>
      <w:pPr/>
      <w:r>
        <w:rPr>
          <w:lang w:val="fr_FR" w:bidi="fr_FR"/>
        </w:rPr>
      </w:r>
      <w:r>
        <w:rPr>
          <w:lang w:val="fr_FR" w:bidi="fr_FR"/>
        </w:rPr>
        <w:t xml:space="preserve">Paul dit que Dieu a créé Adam, le premier homme, à partir de la </w:t>
      </w:r>
      <w:r>
        <w:rPr>
          <w:b/>
          <w:lang w:val="fr_FR" w:bidi="fr_FR"/>
        </w:rPr>
        <w:t>poussière</w:t>
      </w:r>
      <w:r>
        <w:rPr>
          <w:lang w:val="fr_FR" w:bidi="fr_FR"/>
        </w:rPr>
        <w:t>, ou de la terre. Cette poussière constituait probablement la couche supérieure du sol. Il aurait été plus fin et plus sec que la terre située plus bas.</w:t>
      </w:r>
    </w:p>
    <w:p>
      <w:pPr/>
      <w:r>
        <w:rPr>
          <w:lang w:val="fr_FR" w:bidi="fr_FR"/>
        </w:rPr>
      </w:r>
      <w:r>
        <w:rPr>
          <w:lang w:val="fr_FR" w:bidi="fr_FR"/>
        </w:rPr>
        <w:t xml:space="preserve">Arrêtez-vous ici et discutez du mot ou de l'expression que vous utiliserez pour désigner la </w:t>
      </w:r>
      <w:r>
        <w:rPr>
          <w:b/>
          <w:lang w:val="fr_FR" w:bidi="fr_FR"/>
        </w:rPr>
        <w:t>poussière</w:t>
      </w:r>
      <w:r>
        <w:rPr>
          <w:lang w:val="fr_FR" w:bidi="fr_FR"/>
        </w:rPr>
        <w:t>. Si vous avez traduit la Genèse, vous voudrez peut-être utiliser le même mot pour désigner la terre que celui que vous avez utilisé dans Genèse 2, lorsque Dieu a créé Adam. Vous souhaitez peut-être simplement utiliser un terme générique pour désigner la saleté ou la terre qui se trouve au sol. Mettez cet audio en pause ici.</w:t>
      </w:r>
    </w:p>
    <w:p>
      <w:pPr/>
      <w:r>
        <w:rPr>
          <w:lang w:val="fr_FR" w:bidi="fr_FR"/>
        </w:rPr>
      </w:r>
      <w:r>
        <w:rPr>
          <w:lang w:val="fr_FR" w:bidi="fr_FR"/>
        </w:rPr>
        <w:t xml:space="preserve">Paul dit que le deuxième homme, le Christ, est un </w:t>
      </w:r>
      <w:r>
        <w:rPr>
          <w:b/>
          <w:lang w:val="fr_FR" w:bidi="fr_FR"/>
        </w:rPr>
        <w:t>esprit</w:t>
      </w:r>
      <w:r>
        <w:rPr>
          <w:lang w:val="fr_FR" w:bidi="fr_FR"/>
        </w:rPr>
        <w:t xml:space="preserve"> qui donne la vie. L'esprit d'une personne est la partie intérieure et invisible de celle-ci qui continue à vivre dans son corps spirituel après la mort de son corps physique. Le Christ possède un corps céleste ou spirituel et, puisque Dieu l'a ressuscité, l'esprit du Christ peut conférer un corps spirituel à d'autres. Pour plus d'informations sur le terme « </w:t>
      </w:r>
      <w:r>
        <w:rPr>
          <w:lang w:val="fr_FR" w:bidi="fr_FR"/>
        </w:rPr>
        <w:t>spirit</w:t>
      </w:r>
      <w:r>
        <w:rPr>
          <w:lang w:val="fr_FR" w:bidi="fr_FR"/>
        </w:rPr>
        <w:t xml:space="preserve"> », consultez le glossaire principal. Utilisez le même mot ou la même expression pour désigner « l'esprit » que ceux que vous avez employés dans les passages précédents.</w:t>
      </w:r>
    </w:p>
    <w:p>
      <w:pPr/>
      <w:r>
        <w:rPr>
          <w:lang w:val="fr_FR" w:bidi="fr_FR"/>
        </w:rPr>
      </w:r>
      <w:r>
        <w:rPr>
          <w:lang w:val="fr_FR" w:bidi="fr_FR"/>
        </w:rPr>
        <w:t xml:space="preserve">Paul dit que le deuxième homme, le Christ, est du </w:t>
      </w:r>
      <w:r>
        <w:rPr>
          <w:b/>
          <w:lang w:val="fr_FR" w:bidi="fr_FR"/>
        </w:rPr>
        <w:t>ciel</w:t>
      </w:r>
      <w:r>
        <w:rPr>
          <w:lang w:val="fr_FR" w:bidi="fr_FR"/>
        </w:rPr>
        <w:t xml:space="preserve">, ou vient du ciel. Ici, le « ciel » désigne le lieu où Dieu vit avec ses anges. Ce paradis ou ciel n'est pas quelque part dans l'univers. Ce n'est pas un endroit où les êtres humains vivants peuvent se rendre. Pour plus d'informations sur le mot </w:t>
      </w:r>
      <w:r>
        <w:rPr>
          <w:lang w:val="fr_FR" w:bidi="fr_FR"/>
        </w:rPr>
        <w:t>ciel</w:t>
      </w:r>
      <w:r>
        <w:rPr>
          <w:lang w:val="fr_FR" w:bidi="fr_FR"/>
        </w:rPr>
        <w:t>, consultez le glossaire principal. Utilisez le même mot ou la même expression pour désigner le paradis que ceux que vous avez employés dans les passages précédents.</w:t>
      </w:r>
    </w:p>
    <w:p>
      <w:pPr/>
      <w:r>
        <w:rPr>
          <w:lang w:val="fr_FR" w:bidi="fr_FR"/>
        </w:rPr>
      </w:r>
      <w:r>
        <w:rPr>
          <w:lang w:val="fr_FR" w:bidi="fr_FR"/>
        </w:rPr>
        <w:t xml:space="preserve">Paul dit que, tout comme nous avons </w:t>
      </w:r>
      <w:r>
        <w:rPr>
          <w:b/>
          <w:lang w:val="fr_FR" w:bidi="fr_FR"/>
        </w:rPr>
        <w:t>porté l'image</w:t>
      </w:r>
      <w:r>
        <w:rPr>
          <w:lang w:val="fr_FR" w:bidi="fr_FR"/>
        </w:rPr>
        <w:t xml:space="preserve"> d'Adam, nous </w:t>
      </w:r>
      <w:r>
        <w:rPr>
          <w:b/>
          <w:lang w:val="fr_FR" w:bidi="fr_FR"/>
        </w:rPr>
        <w:t>porterons l'image</w:t>
      </w:r>
      <w:r>
        <w:rPr>
          <w:lang w:val="fr_FR" w:bidi="fr_FR"/>
        </w:rPr>
        <w:t xml:space="preserve"> du Christ. Une image est une photo de quelque chose. Une photo, une peinture ou une statue d'une personne est l'image d'une personne. L'image nous donne une idée de l'apparence physique de cette personne, ou de son caractère. Cela signifie que nous avons un corps comme celui d'Adam et une vie comme celle d'Adam. Lorsque nous porterons l'image du Christ, nous aurons un corps et une vie semblables à ceux du Christ. Cela diffère de la manière dont les êtres humains portent l'image de Dieu : nous représentons Dieu et possédons des qualités qui lui sont propres, mais nous ne lui ressemblons pas, car Dieu est esprit. Certaines traductions indiquent « nous deviendrons comme le Christ » ou « nous aurons des corps comme celui du Christ ».</w:t>
      </w:r>
    </w:p>
    <w:p>
      <w:pPr/>
      <w:r>
        <w:rPr>
          <w:lang w:val="fr_FR" w:bidi="fr_FR"/>
        </w:rPr>
      </w:r>
      <w:r>
        <w:rPr>
          <w:lang w:val="fr_FR" w:bidi="fr_FR"/>
        </w:rPr>
        <w:t>Arrêtez-vous ici et discutez en groupe pour déterminer quel mot ou quelle expression vous utiliserez pour traduire « porter l'image de ». Si vous avez déjà traduit cette phrase dans un autre livre de la Bible, utilisez la même formulation que celle que vous y avez employée.</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15:50–58</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15:50–58 et mettez-le dans vos cœurs.</w:t>
      </w:r>
    </w:p>
    <w:p>
      <w:pPr/>
      <w:r>
        <w:rPr>
          <w:lang w:val="fr_FR" w:bidi="fr_FR"/>
        </w:rPr>
      </w:r>
      <w:r>
        <w:rPr>
          <w:lang w:val="fr_FR" w:bidi="fr_FR"/>
        </w:rPr>
        <w:t>Écoutez la version audio de 1 Corinthiens 15:50–58 trois fois,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1 Corinthians 15:50–58 dans la version la plus facile à comprendre</w:t>
      </w:r>
    </w:p>
    <w:p>
      <w:pPr/>
      <w:r>
        <w:rPr>
          <w:lang w:val="fr_FR" w:bidi="fr_FR"/>
        </w:rPr>
      </w:r>
      <w:r>
        <w:rPr>
          <w:lang w:val="fr_FR" w:bidi="fr_FR"/>
        </w:rPr>
        <w:t>Dans la dernière partie de sa lettre, Paul a décrit comment Dieu donnera aux croyants de nouveaux corps spirituels comme le Christ. Dans cette section, Paul dit fortement que les croyants doivent avoir ces nouveaux corps. Il décrit la façon incroyable dont Dieu vainc la mort à la fin du monde. Puisque les croyants savent que Dieu vaincra réellement la mort, Paul les exhorte à continuer de faire confiance au Seigneur et de travailler pour lui.</w:t>
      </w:r>
    </w:p>
    <w:p>
      <w:pPr/>
      <w:r>
        <w:rPr>
          <w:lang w:val="fr_FR" w:bidi="fr_FR"/>
        </w:rPr>
      </w:r>
      <w:r>
        <w:rPr>
          <w:lang w:val="fr_FR" w:bidi="fr_FR"/>
        </w:rPr>
        <w:t>Pour commencer, Paul termine la discussion de la dernière partie de sa lettre. Il venait de dire que Dieu donnera aux croyants de nouveaux corps, adaptés à la vie du ciel. Ici, il explique que cela est nécessaire, parce que les croyants ne peuvent pas hériter ou vivre dans le royaume de Dieu avec les corps que les hommes ont maintenant. Le royaume de Dieu ne finira jamais, mais les corps des hommes finissent. Les corps de chair et de sang des gens se décomposeront. Ces corps ne peuvent pas avoir part au royaume de Dieu, qui dure éternellement.</w:t>
      </w:r>
    </w:p>
    <w:p>
      <w:pPr/>
      <w:r>
        <w:rPr>
          <w:lang w:val="fr_FR" w:bidi="fr_FR"/>
        </w:rPr>
      </w:r>
      <w:r>
        <w:rPr>
          <w:lang w:val="fr_FR" w:bidi="fr_FR"/>
        </w:rPr>
        <w:t>Paul sait que c'est confus. Les gens ont été confus par ce qui se passera à la fin du monde pendant longtemps ! Cependant, Dieu lui a expliqué ce mystère ou ce secret confus. Maintenant, Paul expliquera le mystère aux Corinthiens. Il dit que tous les croyants ne mourront pas avant le retour du Christ. Mais Dieu changera chaque croyant, à la fois ceux qui sont déjà morts et ceux qui sont encore vivants. Il donnera à chaque croyant un nouveau corps.</w:t>
      </w:r>
    </w:p>
    <w:p>
      <w:pPr/>
      <w:r>
        <w:rPr>
          <w:lang w:val="fr_FR" w:bidi="fr_FR"/>
        </w:rPr>
      </w:r>
      <w:r>
        <w:rPr>
          <w:lang w:val="fr_FR" w:bidi="fr_FR"/>
        </w:rPr>
        <w:t>Il fera cela très rapidement, plus rapidement même que les gens ne peuvent cligner des yeux ! Paul explique comment cela se produira. Un jour, les gens entendront le son de quelqu'un qui joue d'un instrument de musique appelé trompette. Une trompette est un instrument à vent. Le musicien souffle dans la trompette pour faire un son fort. Quand quelqu'un a soufflé dans une trompette, il voulait souvent attirer l'attention des gens et les rassembler.</w:t>
      </w:r>
    </w:p>
    <w:p>
      <w:pPr/>
      <w:r>
        <w:rPr>
          <w:lang w:val="fr_FR" w:bidi="fr_FR"/>
        </w:rPr>
      </w:r>
      <w:r>
        <w:rPr>
          <w:lang w:val="fr_FR" w:bidi="fr_FR"/>
        </w:rPr>
        <w:t xml:space="preserve">Arrêtez vous ici et regardez en groupe une image d'une </w:t>
      </w:r>
      <w:r>
        <w:rPr>
          <w:b/>
          <w:lang w:val="fr_FR" w:bidi="fr_FR"/>
        </w:rPr>
        <w:t xml:space="preserve"> pierre</w:t>
      </w:r>
      <w:r>
        <w:rPr>
          <w:lang w:val="fr_FR" w:bidi="fr_FR"/>
        </w:rPr>
        <w:t xml:space="preserve"> angulaire Dans votre culture, comment les gens appellent-ils les autres pour se rassembler ? Quel type d'instruments bruyants pourriez-vous utiliser pour obtenir l'attention de quelqu'un ? Mettez cet audio en pause ici.</w:t>
      </w:r>
    </w:p>
    <w:p>
      <w:pPr/>
      <w:r>
        <w:rPr>
          <w:lang w:val="fr_FR" w:bidi="fr_FR"/>
        </w:rPr>
      </w:r>
      <w:r>
        <w:rPr>
          <w:lang w:val="fr_FR" w:bidi="fr_FR"/>
        </w:rPr>
        <w:t>Ensuite, Dieu ressuscitera les croyants morts et donnera à chacun un corps qui ne mourra jamais. Paul dit encore que nos corps qui se décomposeront et mourront doivent se changer en corps qui ne peuvent pas se décomposer et mourir.</w:t>
      </w:r>
    </w:p>
    <w:p>
      <w:pPr/>
      <w:r>
        <w:rPr>
          <w:lang w:val="fr_FR" w:bidi="fr_FR"/>
        </w:rPr>
      </w:r>
      <w:r>
        <w:rPr>
          <w:lang w:val="fr_FR" w:bidi="fr_FR"/>
        </w:rPr>
        <w:t>Dieu a parlé de ce jour il y a longtemps à un homme qui l'a écrit dans les Écritures. Il dit qu'il vaincra la mort, donc les hommes ne mourront plus. Quand Dieu aura changé nos corps, alors cette prophétie, ou cette explication de Dieu de l'avenir, se produira, tout comme Dieu a dit !</w:t>
      </w:r>
    </w:p>
    <w:p>
      <w:pPr/>
      <w:r>
        <w:rPr>
          <w:lang w:val="fr_FR" w:bidi="fr_FR"/>
        </w:rPr>
      </w:r>
      <w:r>
        <w:rPr>
          <w:lang w:val="fr_FR" w:bidi="fr_FR"/>
        </w:rPr>
        <w:t>Paul se réjouit des paroles d'une autre citation des Écritures. Encore une fois, Dieu avait dit à un autre homme ce qu'il ferait dans l'avenir. Il utilise un langage spécial et parle à la mort comme si la mort était une personne. Il dit que la mort n'a pas remporté la victoire sur nous ou sur lui. La mort ne piquera certainement plus personne. Les animaux comme les insectes et les serpents piquent ou mordent les gens et laissent du poison sur sa peau. Cependant, la mort ne peut plus piquer ou blesser les gens parce qu'ils ne mourront plus !</w:t>
      </w:r>
    </w:p>
    <w:p>
      <w:pPr/>
      <w:r>
        <w:rPr>
          <w:lang w:val="fr_FR" w:bidi="fr_FR"/>
        </w:rPr>
      </w:r>
      <w:r>
        <w:rPr>
          <w:lang w:val="fr_FR" w:bidi="fr_FR"/>
        </w:rPr>
        <w:t>Arrêtez-vous ici et discutez en groupe : Quels sont les animaux dans votre région qui piquent ou mordent ? Mettez cet audio en pause ici.</w:t>
      </w:r>
    </w:p>
    <w:p>
      <w:pPr/>
      <w:r>
        <w:rPr>
          <w:lang w:val="fr_FR" w:bidi="fr_FR"/>
        </w:rPr>
      </w:r>
      <w:r>
        <w:rPr>
          <w:lang w:val="fr_FR" w:bidi="fr_FR"/>
        </w:rPr>
        <w:t>Paul explique rapidement que les gens meurent parce qu'ils pèchent. Les gens savent qu'ils ont péché parce que la loi de Dieu montre qu'ils pèchent quand ils la suivent. Mais maintenant, il a libéré les hommes du contrôle du péché par ce que le Seigneur Jésus a fait. Paul est si plein de joie qu'il veut remercier Dieu et il exhorte les autres croyants à le remercier aussi !</w:t>
      </w:r>
    </w:p>
    <w:p>
      <w:pPr/>
      <w:r>
        <w:rPr>
          <w:lang w:val="fr_FR" w:bidi="fr_FR"/>
        </w:rPr>
      </w:r>
      <w:r>
        <w:rPr>
          <w:lang w:val="fr_FR" w:bidi="fr_FR"/>
        </w:rPr>
        <w:t>Puisque Dieu a fait ce qu'il a dit et le fera, Paul exhorte les croyants à continuer de croire en Dieu. Rappelez-vous que quand Paul a commencé à parler de la façon dont Dieu ressuscite les morts, il a rappelé aux Corinthiens quand il leur a prêché pour la première fois. Quand ils ont entendu la vérité, les Corinthiens ont cru en Dieu et dépendaient de lui. Maintenant, Paul les exhorte à croire et à dépendre de lui comme ils l'ont fait quand ils l'ont entendue pour la première fois ! De plus, les Corinthiens devraient faire de plus en plus confiance à Dieu. Si Dieu est celui qui sauve les Corinthiens, ils ne doivent pas s'éloigner de Dieu ou l'ignorer. Au contraire, ils doivent travailler dur pour le Seigneur Jésus. Paul assure aux Corinthiens que travailler pour le Seigneur est toujours précieux.</w:t>
      </w:r>
    </w:p>
    <w:p>
      <w:pPr/>
      <w:r>
        <w:rPr>
          <w:lang w:val="fr_FR" w:bidi="fr_FR"/>
        </w:rPr>
      </w:r>
      <w:r>
        <w:rPr>
          <w:lang w:val="fr_FR" w:bidi="fr_FR"/>
        </w:rPr>
        <w:t>Dieu ressuscite vraiment les morts, donc les croyants doivent faire tout ce qu'ils peuvent pour parler de cette bonne nouvelle aux autres. Ainsi, d'autres peuvent également avoir l'espoir que Dieu les ressuscitera pour vivre avec lui !</w:t>
      </w:r>
    </w:p>
    <w:p>
      <w:pPr/>
      <w:r>
        <w:rPr>
          <w:lang w:val="fr_FR" w:bidi="fr_FR"/>
        </w:rPr>
      </w:r>
      <w:r>
        <w:rPr>
          <w:lang w:val="fr_FR" w:bidi="fr_FR"/>
        </w:rPr>
        <w:t>Arrêtez-vous ici et discutez en groupe de la question suivante : Racontez une histoire où vous attendiez avec enthousiasme un événement se produire et où vous souhaitiez que d’autres personnes soient présentes avec vous pour y assister.</w:t>
      </w:r>
      <w:r>
        <w:rPr>
          <w:lang w:val="fr_FR" w:bidi="fr_FR"/>
        </w:rPr>
      </w:r>
    </w:p>
    <w:p>
      <w:pPr>
        <w:pStyle w:val="Heading3"/>
      </w:pPr>
      <w:r>
        <w:rPr>
          <w:lang w:val="fr_FR" w:bidi="fr_FR"/>
        </w:rPr>
        <w:t>Définir les Scènes</w:t>
      </w:r>
    </w:p>
    <w:p>
      <w:pPr/>
      <w:r>
        <w:rPr>
          <w:lang w:val="fr_FR" w:bidi="fr_FR"/>
        </w:rPr>
      </w:r>
      <w:r>
        <w:rPr>
          <w:lang w:val="fr_FR" w:bidi="fr_FR"/>
        </w:rPr>
        <w:t>Écoutez l'audio de 1 Corinthians 15:50–58 dans la version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Ce passage a quatre parties.</w:t>
      </w:r>
    </w:p>
    <w:p>
      <w:pPr/>
      <w:r>
        <w:rPr>
          <w:lang w:val="fr_FR" w:bidi="fr_FR"/>
        </w:rPr>
      </w:r>
      <w:r>
        <w:rPr>
          <w:b/>
          <w:lang w:val="fr_FR" w:bidi="fr_FR"/>
        </w:rPr>
        <w:t>Dans la première partie,</w:t>
      </w:r>
      <w:r>
        <w:rPr>
          <w:lang w:val="fr_FR" w:bidi="fr_FR"/>
        </w:rPr>
        <w:t xml:space="preserve"> Paul dit que nos corps, que Dieu a faits pour vivre sur terre, ne peuvent pas vivre dans le royaume de Dieu. Le royaume de Dieu dure éternellement, pendant que nos corps se décomposent et meurent.</w:t>
      </w:r>
    </w:p>
    <w:p>
      <w:pPr/>
      <w:r>
        <w:rPr>
          <w:lang w:val="fr_FR" w:bidi="fr_FR"/>
        </w:rPr>
      </w:r>
      <w:r>
        <w:rPr>
          <w:b/>
          <w:lang w:val="fr_FR" w:bidi="fr_FR"/>
        </w:rPr>
        <w:t>Dans la deuxième partie,</w:t>
      </w:r>
      <w:r>
        <w:rPr>
          <w:lang w:val="fr_FR" w:bidi="fr_FR"/>
        </w:rPr>
        <w:t xml:space="preserve"> il décrit comment Dieu préparera à vivre dans son royaume. Les gens entendront un son de trompette. Dieu ressuscitera les morts, puis il changera immédiatement les corps de tous les croyants pour qu'ils soient adaptés à vivre dans son royaume. Paul affirme avec insistance que nos corps, qui peuvent se décomposer et mourir, doivent être transformés en corps qui ne peuvent ni se décomposer ni mourir.</w:t>
      </w:r>
    </w:p>
    <w:p>
      <w:pPr/>
      <w:r>
        <w:rPr>
          <w:lang w:val="fr_FR" w:bidi="fr_FR"/>
        </w:rPr>
      </w:r>
      <w:r>
        <w:rPr>
          <w:b/>
          <w:lang w:val="fr_FR" w:bidi="fr_FR"/>
        </w:rPr>
        <w:t>Dans la troisième partie,</w:t>
      </w:r>
      <w:r>
        <w:rPr>
          <w:lang w:val="fr_FR" w:bidi="fr_FR"/>
        </w:rPr>
        <w:t xml:space="preserve"> Paul explique que Dieu nous transformera, comme l’annonçait la prophétie des Écritures. Dieu dit dans cette prophécie qu'il vaincra la mort, et ainsi les hommes ne mourront plus. Paul explique que les hommes meurent parce qu'ils pèchent et qu'ils savent qu'ils ont péché à cause de la loi. Mais Paul se réjouit du fait que Dieu a ressuscité Christ d’entre les morts afin que les hommes ne meurent plus jamais.</w:t>
      </w:r>
    </w:p>
    <w:p>
      <w:pPr/>
      <w:r>
        <w:rPr>
          <w:lang w:val="fr_FR" w:bidi="fr_FR"/>
        </w:rPr>
      </w:r>
      <w:r>
        <w:rPr>
          <w:b/>
          <w:lang w:val="fr_FR" w:bidi="fr_FR"/>
        </w:rPr>
        <w:t>Dans la quatrième partie,</w:t>
      </w:r>
      <w:r>
        <w:rPr>
          <w:lang w:val="fr_FR" w:bidi="fr_FR"/>
        </w:rPr>
        <w:t xml:space="preserve"> Paul explique que, compte tenu de tout ce que Dieu a accompli, les croyants devraient lui faire de plus en plus confiance. Ils ne doivent pas s'éloigner de Dieu, mais toujours travailler dur lui. Ils peuvent être sûrs que leur travail pour le Seigneur Jésus est toujours précieux.</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Les croyants de Corinthe écoutent quelqu'un lire cette lettre à haute voix</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Et le Seigneur Jésus-Christ</w:t>
      </w:r>
    </w:p>
    <w:p>
      <w:pPr/>
      <w:r>
        <w:rPr>
          <w:lang w:val="fr_FR" w:bidi="fr_FR"/>
        </w:rPr>
      </w:r>
      <w:r>
        <w:rPr>
          <w:lang w:val="fr_FR" w:bidi="fr_FR"/>
        </w:rPr>
        <w:t>Dans la dernière partie de sa lettre, il a dit que quand Dieu ressuscitera les morts, il nous donnera tous les corps spirituels, afin que nous soyons comme le Christ.</w:t>
      </w:r>
    </w:p>
    <w:p>
      <w:pPr/>
      <w:r>
        <w:rPr>
          <w:lang w:val="fr_FR" w:bidi="fr_FR"/>
        </w:rPr>
      </w:r>
      <w:r>
        <w:rPr>
          <w:lang w:val="fr_FR" w:bidi="fr_FR"/>
        </w:rPr>
        <w:t>Dans la première partie de cette section, il dit que les croyants ne peuvent pas entrer dans le royaume de Dieu avec leur corps actuel. Il veut que les Corinthiens comprennent à quel point cela est important. Il appelle les croyants chers frères ou chers amis, pour obtenir leur attention. Il dit : « Je vous déclare que cela est bien vrai. » Le corps des êtres humains est fait de chair et de sang, c'est-à-dire des corps naturels, comme Paul l’a expliqué dans la partie précédente de sa lettre. Ces corps se décomposeront et mourront.</w:t>
      </w:r>
    </w:p>
    <w:p>
      <w:pPr/>
      <w:r>
        <w:rPr>
          <w:lang w:val="fr_FR" w:bidi="fr_FR"/>
        </w:rPr>
      </w:r>
      <w:r>
        <w:rPr>
          <w:lang w:val="fr_FR" w:bidi="fr_FR"/>
        </w:rPr>
        <w:t>Le royaume de Dieu est le moment et l'endroit où il gouvernera sur tout et cela dure toujours. Dieu règne déjà sur son peuple, mais ici Paul parle de quand Jésus reviendra et que Dieu régnera comme roi.</w:t>
      </w:r>
    </w:p>
    <w:p>
      <w:pPr/>
      <w:r>
        <w:rPr>
          <w:lang w:val="fr_FR" w:bidi="fr_FR"/>
        </w:rPr>
      </w:r>
      <w:r>
        <w:rPr>
          <w:lang w:val="fr_FR" w:bidi="fr_FR"/>
        </w:rPr>
        <w:t>Paul dit que nos corps qui périssent ou meurent ne peuvent pas hériter de quelque chose qui est impérissable ou qui durera toujours. Normalement, hériter signifie reccevoir quelque chose après que quelqu'un est mort. Ici, hériter signifie que Dieu donne à son peuple le droit de vivre dans son royaume. Mais nos corps doivent changer pour être capables de vivre dans le royaume de Dieu.</w:t>
      </w:r>
    </w:p>
    <w:p>
      <w:pPr/>
      <w:r>
        <w:rPr>
          <w:lang w:val="fr_FR" w:bidi="fr_FR"/>
        </w:rPr>
      </w:r>
      <w:r>
        <w:rPr>
          <w:lang w:val="fr_FR" w:bidi="fr_FR"/>
        </w:rPr>
        <w:t>Dans la deuxième partie, Paul rappelle aux Corinthiens que Dieu change nos corps pour être prêts pour la vie dans son royaume. Paul dit : « Écoutez bien ce que je vais vous dire ! » Il veut que les croyants fassent attention, parce qu'il expliquera quelque chose d'important qui était autrefois un mystère. Dieu lui a révélé ce mystère. Maintenant, Paul expliquera ce mystère aux Corinthiens.</w:t>
      </w:r>
    </w:p>
    <w:p>
      <w:pPr/>
      <w:r>
        <w:rPr>
          <w:lang w:val="fr_FR" w:bidi="fr_FR"/>
        </w:rPr>
      </w:r>
      <w:r>
        <w:rPr>
          <w:lang w:val="fr_FR" w:bidi="fr_FR"/>
        </w:rPr>
        <w:t>Arrêtez-vous ici et discutez en groupe de la question suivante : Dans votre langue, quels mots ou expressions utilisez-vous pour attirer l’attention de quelqu’un ? Que dites-vous pour montrer que vous parlez de quelque chose d'important ? Mettez cet audio en pause ici.</w:t>
      </w:r>
    </w:p>
    <w:p>
      <w:pPr/>
      <w:r>
        <w:rPr>
          <w:lang w:val="fr_FR" w:bidi="fr_FR"/>
        </w:rPr>
      </w:r>
      <w:r>
        <w:rPr>
          <w:lang w:val="fr_FR" w:bidi="fr_FR"/>
        </w:rPr>
        <w:t>Paul décrit ce qui se passera à la fin du monde. Il explique que « nous ne dormirons pas tous », ce qui signifie que les croyants ne doivent pas tous mourir pour que Dieu change leurs corps. Certains croyants seront encore en vie. Mais Dieu transformera tous les croyants, aussi bien ceux qui seront encore en vie que ceux qui seront morts.</w:t>
      </w:r>
    </w:p>
    <w:p>
      <w:pPr/>
      <w:r>
        <w:rPr>
          <w:lang w:val="fr_FR" w:bidi="fr_FR"/>
        </w:rPr>
      </w:r>
      <w:r>
        <w:rPr>
          <w:lang w:val="fr_FR" w:bidi="fr_FR"/>
        </w:rPr>
        <w:t>Il dit que cela se produira comme suit suit : Tout d'abord, les gens entendront un son de trompette. Dieu ressuscitera les morts et changera immédiatement tous les croyants. Paul dit que cela se produira en un éclair ou un instant. Dieu le fera aussi rapidement qu’un clin d’œil !</w:t>
      </w:r>
    </w:p>
    <w:p>
      <w:pPr/>
      <w:r>
        <w:rPr>
          <w:lang w:val="fr_FR" w:bidi="fr_FR"/>
        </w:rPr>
      </w:r>
      <w:r>
        <w:rPr>
          <w:lang w:val="fr_FR" w:bidi="fr_FR"/>
        </w:rPr>
        <w:t xml:space="preserve">Arrêtez-vous ici et regardez de nouveau en groupe l’image d’une </w:t>
      </w:r>
      <w:r>
        <w:rPr>
          <w:b/>
          <w:lang w:val="fr_FR" w:bidi="fr_FR"/>
        </w:rPr>
        <w:t>trompette</w:t>
      </w:r>
      <w:r>
        <w:rPr>
          <w:lang w:val="fr_FR" w:bidi="fr_FR"/>
        </w:rPr>
        <w:t>, si nécessaire. Racontez une histoire où vous avez vu quelque chose se produire très rapidement, comme une étoile filante ou un brin d’herbe qui s’est consumé dans le feu. Faites attention aux mots ou aux expressions que vous utilisez pour décrire à quel point cela s'est produit. Mettez cet audio en pause ici.</w:t>
      </w:r>
    </w:p>
    <w:p>
      <w:pPr/>
      <w:r>
        <w:rPr>
          <w:lang w:val="fr_FR" w:bidi="fr_FR"/>
        </w:rPr>
      </w:r>
      <w:r>
        <w:rPr>
          <w:lang w:val="fr_FR" w:bidi="fr_FR"/>
        </w:rPr>
        <w:t>Encore une fois, Paul répète que les corps des gens qui mourront doivent devenir des corps qui ne mourront pas Les corps des gens sont périssables et mortels, ce qui signifie que les corps se décomposeront et mourront. Dieu doit donner aux êtres humains de nouveaux corps, comme une personne qui habille quelqu’un avec des vêtements neufs. Il rendra ces corps immortels et impérissables, donc les corps ne mourront jamais ou se décomposeront jamais.</w:t>
      </w:r>
    </w:p>
    <w:p>
      <w:pPr/>
      <w:r>
        <w:rPr>
          <w:lang w:val="fr_FR" w:bidi="fr_FR"/>
        </w:rPr>
      </w:r>
      <w:r>
        <w:rPr>
          <w:lang w:val="fr_FR" w:bidi="fr_FR"/>
        </w:rPr>
        <w:t>Dans la troisième partie, Paul explique que Dieu avait annoncé depuis longtemps qu’il mettrait fin à la mort. Il y a longtemps, Dieu a demandé à deux personnes différentes de mettre par écrit deux prophéties, c’est-à-dire ce que Dieu annoncé qu'il ferait dans l’avenir. Ces prophéties s’accompliront lorsque les corps des êtres humains deviendront impérissables et immortels. Dieu utilise un langage spécial dans ces deux prophéties. Paul introduit la première prophétie par les mots « Il est écrit », une expression couramment utilisée pour introduire une citation des Écritures. Dieu parle à la mort comme si c'était une personne, son ennemi. Dieu dit qu'il engloutira la mort dans la victoire. Cela signifie que Dieu vaincra la mort et que les êtres humains n’auront plus jamais à mourir.</w:t>
      </w:r>
    </w:p>
    <w:p>
      <w:pPr/>
      <w:r>
        <w:rPr>
          <w:lang w:val="fr_FR" w:bidi="fr_FR"/>
        </w:rPr>
      </w:r>
      <w:r>
        <w:rPr>
          <w:lang w:val="fr_FR" w:bidi="fr_FR"/>
        </w:rPr>
        <w:t>Arrêtez-vous ici et discutez en groupe : Pensez à ce qui se passe lorsque vous avalez de la nourriture et qu’elle disparaît complètement. Vous ne pouvez plus voir la nourriture et ce morceau de nourriture n'apparaîtra plus jamais. Quels mots ou expressions utiliseriez-vous dans votre langue pour décrire quelque chose qui a complètement disparu ? Mettez cet audio en pause ici.</w:t>
      </w:r>
    </w:p>
    <w:p>
      <w:pPr/>
      <w:r>
        <w:rPr>
          <w:lang w:val="fr_FR" w:bidi="fr_FR"/>
        </w:rPr>
      </w:r>
      <w:r>
        <w:rPr>
          <w:lang w:val="fr_FR" w:bidi="fr_FR"/>
        </w:rPr>
        <w:t>Paul cite ensuite la deuxième prophétie, tirée d’un autre passage des Écritures. Une fois encore, Dieu s’adresse à la mort comme s’il s’agissait d’une personne et lui pose deux questions. Dieu ne s’attend pas à ce que la mort réponde. Au contraire, Il affirme avec force que la mort ne peut plus vaincre ni faire de mal à personne. Paul cite également cette deuxième prophétie pour affirmer cette vérité avec force. Dans cette prophétie, Dieu affirme que la mort ne l’emportera certainement pas et que les êtres humains ne mourront donc plus. Dieu affirme aussi que la mort ne fera plus jamais de mal à personne. Des animaux comme les insectes et les serpents piquent ou mordent les gens. Mais Dieu vaincra la mort, qui n’aura donc plus le pouvoir de faire du mal aux êtres humains.</w:t>
      </w:r>
    </w:p>
    <w:p>
      <w:pPr/>
      <w:r>
        <w:rPr>
          <w:lang w:val="fr_FR" w:bidi="fr_FR"/>
        </w:rPr>
      </w:r>
      <w:r>
        <w:rPr>
          <w:lang w:val="fr_FR" w:bidi="fr_FR"/>
        </w:rPr>
        <w:t>Arrêtez-vous ici et discutez en groupe : Pensez à quelque chose de dangereux, comme un animal sauvage ou une montagne escarpée. Comment décririez-vous cette chose dangereuse ? À quoi compareriez-vous cette chose pour faire comprendre à quelqu’un son degré de dangerosité ? Mettez cet audio en pause ici.</w:t>
      </w:r>
    </w:p>
    <w:p>
      <w:pPr/>
      <w:r>
        <w:rPr>
          <w:lang w:val="fr_FR" w:bidi="fr_FR"/>
        </w:rPr>
      </w:r>
      <w:r>
        <w:rPr>
          <w:lang w:val="fr_FR" w:bidi="fr_FR"/>
        </w:rPr>
        <w:t>Arrêtez-vous ici et discutez en groupe : Comment allez-vous intégrer ces prophéties dans votre traduction ? Comment ferez-vous comprendre qu’il s’agit de paroles spéciales, ou de prophéties ? Mettez cet audio en pause ici.</w:t>
      </w:r>
    </w:p>
    <w:p>
      <w:pPr/>
      <w:r>
        <w:rPr>
          <w:lang w:val="fr_FR" w:bidi="fr_FR"/>
        </w:rPr>
      </w:r>
      <w:r>
        <w:rPr>
          <w:lang w:val="fr_FR" w:bidi="fr_FR"/>
        </w:rPr>
        <w:t xml:space="preserve">Paul s’arrête pour expliquer ce qu’il entend par l’aiguillon de la mort et son pouvoir. Le péché est comme le poison d’une piqûre qui conduit les êtres humains à la mort. Et c’est la loi qui donne au péché son pouvoir. Il s’agit de la Loi que Dieu a donnée à Moïse. Cette loi est bonne, mais elle révèle aux humains leurs péchés, c'est-à-dire quand ils désobéissent à Dieu. Lorsque les gens désobéissent à Dieu et transgressent sa loi, ils doivent un jour mourir pour leur désobéissance. </w:t>
      </w:r>
    </w:p>
    <w:p>
      <w:pPr/>
      <w:r>
        <w:rPr>
          <w:lang w:val="fr_FR" w:bidi="fr_FR"/>
        </w:rPr>
      </w:r>
      <w:r>
        <w:rPr>
          <w:lang w:val="fr_FR" w:bidi="fr_FR"/>
        </w:rPr>
        <w:t>Mais Paul affirme que Dieu nous a libérés de cette punition ! Dieu a ressuscité Jésus-Christ, notre Seigneur, montrant ainsi qu’il a vaincu la mort. Et un jour, Dieu nous ressuscitera afin que nous ne soyons plus vaincus par la mort et que nous ne mourions plus jamais. Paul dit que nous devons remercier Dieu pour la victoire qu’il a remportée pour tous les croyants !</w:t>
      </w:r>
    </w:p>
    <w:p>
      <w:pPr/>
      <w:r>
        <w:rPr>
          <w:lang w:val="fr_FR" w:bidi="fr_FR"/>
        </w:rPr>
      </w:r>
      <w:r>
        <w:rPr>
          <w:lang w:val="fr_FR" w:bidi="fr_FR"/>
        </w:rPr>
        <w:t>Dans la quatrième partie, Paul exhorte les croyants à vivre en tenant compte de cette vérité. Lorsque les croyants ont entendu la bonne nouvelle, ils s’y sont attachés et ont fondé leur foi sur elle. Les croyants étaient convaincus que la bonne nouvelle était vraie et ils s’y appuyaient, comme on s’appuie sur un endroit solide et sûr pour tenir debout. Paul exhorte les croyants à rester fermes, c’est-à-dire à continuer de faire confiance à la bonne nouvelle et à s’appuyer sur elle !</w:t>
      </w:r>
    </w:p>
    <w:p>
      <w:pPr/>
      <w:r>
        <w:rPr>
          <w:lang w:val="fr_FR" w:bidi="fr_FR"/>
        </w:rPr>
      </w:r>
      <w:r>
        <w:rPr>
          <w:lang w:val="fr_FR" w:bidi="fr_FR"/>
        </w:rPr>
        <w:t>Paul appelle les Corinthiens « chers amis » pour leur montrer une fois de plus combien il se soucie d’eux. Paul souhaite vraiment que les Corinthiens entretiennent une bonne relation avec Dieu ! Paul exhorte donc les croyants à rester proches de Dieu, comme on reste proche d’un bon ami ! Paul dit que les croyants doivent se consacrer pleinement à l’œuvre de Dieu. Paul veut dire que les croyants doivent travailler dur et se concentrer sur le service de Dieu. Paul encourage les croyants en leur assurant que le Seigneur Jésus veillera à ce que leur travail ne soit pas vain ni inutile.</w:t>
      </w:r>
    </w:p>
    <w:p>
      <w:pPr/>
      <w:r>
        <w:rPr>
          <w:lang w:val="fr_FR" w:bidi="fr_FR"/>
        </w:rPr>
      </w:r>
      <w:r>
        <w:rPr>
          <w:lang w:val="fr_FR" w:bidi="fr_FR"/>
        </w:rPr>
        <w:t>Maintenant, le groupe doit créer un scénario en images, dessiner ou utiliser des objets pour visualiser le passage et l'action qui s'y déroule. Pendant cette activité, vous pouvez utiliser des dessins, des objets ou même des personnes pour représenter Paul, les croyants, Dieu le Père et le Seigneur Jésus-Christ.</w:t>
      </w:r>
    </w:p>
    <w:p>
      <w:pPr/>
      <w:r>
        <w:rPr>
          <w:lang w:val="fr_FR" w:bidi="fr_FR"/>
        </w:rPr>
      </w:r>
      <w:r>
        <w:rPr>
          <w:lang w:val="fr_FR" w:bidi="fr_FR"/>
        </w:rPr>
        <w:t>Choisissez des gens, des dessins ou des objets pour être chacun des personnages. Lorsque vous commencez à raconter à nouveau le récit de ces versets, rappelez-vous que Paul explique aux croyants de Corinthe ce que Dieu fera un jour. Choisissez un vêtement, comme un chapeau, pour représenter nos corps mortels, qui ne durent pas éternellement. Ces corps ne peuvent pas vivre éternellement avec Dieu ! Paul dit : « Écoutez ! Je vous dirai un grand secret ! Montrez comment les gens entendent le son de la trompette et que Dieu ressuscite les morts. Montrez comment Dieu enlève le corps terrestre comme un vieux vêtement. Dieu donne ensuite à tous les croyants un nouveau corps, comme des vêtements neufs. Ce corps durera éternellement ! Montrez comment Dieu vaincra la mort afin qu’elle ne puisse plus faire de mal aux humains. Montrez comment Dieu a ressuscité le Christ. Ensuite, remerciez Dieu d’avoir ressuscité Christ et vaincu la mort ! Montrez comment les Corinthiens doivent s’appuyer sur la bonne nouvelle, comme on s’appuie sur un endroit sûr pour se tenir debout. Les croyants doivent rester proches de Jésus pendant qu’ils travaillent pour lui.</w:t>
      </w:r>
      <w:r>
        <w:rPr>
          <w:lang w:val="fr_FR" w:bidi="fr_FR"/>
        </w:rPr>
      </w:r>
    </w:p>
    <w:p>
      <w:pPr>
        <w:pStyle w:val="Heading3"/>
      </w:pPr>
      <w:r>
        <w:rPr>
          <w:lang w:val="fr_FR" w:bidi="fr_FR"/>
        </w:rPr>
        <w:t>Intégration du Texte</w:t>
      </w:r>
    </w:p>
    <w:p>
      <w:pPr/>
      <w:r>
        <w:rPr>
          <w:lang w:val="fr_FR" w:bidi="fr_FR"/>
        </w:rPr>
      </w:r>
      <w:r>
        <w:rPr>
          <w:lang w:val="fr_FR" w:bidi="fr_FR"/>
        </w:rPr>
        <w:t>Écoutez l'audio de 1 Corinthians 15:50–58 dans la version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Ce passage a quatre parties.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 xml:space="preserve">Le Saint-Esprit </w:t>
      </w:r>
    </w:p>
    <w:p>
      <w:pPr>
        <w:pStyle w:val="ListBullet"/>
        <w:spacing w:line="240" w:lineRule="auto"/>
        <w:ind w:left="720"/>
      </w:pPr>
      <w:r>
        <w:rPr>
          <w:lang w:val="fr_FR" w:bidi="fr_FR"/>
        </w:rPr>
      </w:r>
      <w:r>
        <w:rPr>
          <w:lang w:val="fr_FR" w:bidi="fr_FR"/>
        </w:rPr>
        <w:t>Les croyants de Corinthe écoutent quelqu'un lire cette lettre à haute voix</w:t>
      </w:r>
    </w:p>
    <w:p>
      <w:pPr>
        <w:pStyle w:val="ListBullet"/>
        <w:spacing w:line="240" w:lineRule="auto"/>
        <w:ind w:left="720"/>
      </w:pPr>
      <w:r>
        <w:rPr>
          <w:lang w:val="fr_FR" w:bidi="fr_FR"/>
        </w:rPr>
      </w:r>
      <w:r>
        <w:rPr>
          <w:lang w:val="fr_FR" w:bidi="fr_FR"/>
        </w:rPr>
        <w:t>Dieu</w:t>
      </w:r>
    </w:p>
    <w:p>
      <w:pPr>
        <w:pStyle w:val="ListBullet"/>
        <w:spacing w:line="240" w:lineRule="auto"/>
        <w:ind w:left="720"/>
      </w:pPr>
      <w:r>
        <w:rPr>
          <w:lang w:val="fr_FR" w:bidi="fr_FR"/>
        </w:rPr>
      </w:r>
      <w:r>
        <w:rPr>
          <w:lang w:val="fr_FR" w:bidi="fr_FR"/>
        </w:rPr>
        <w:t>Et le Seigneur Jésus-Christ</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 « Chers amis, écoutez bien ceci : nos corps faits de chair et de sang ne peuvent pas vivre dans le royaume de Dieu. » Ce qui est périssable ne peut pas vivre dans un lieu où rien ne périt. Écoutez ceci. Je vous dirai quelque chose que vous ne savez pas. Nous, les croyants, ne mourrons pas tous, mais Dieu nous changera tous. Cela se produira en un instant, en un clin d’œil, lorsque les gens entendront la dernière sonnerie de trompette. Car nous entendrons le son d’une trompette, et Dieu ressuscitera ceux qui sont morts et leur donnera la vie éternelle. Alors, Dieu nous transformera tous. Dieu transformera nos corps et nous donnera de nouveaux corps.</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aux personnes qui jouent le rôle des croyants : “Que ressentez-vous ou à quoi pensez-vous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Car nos corps périssables doivent être changés en corps impérissables. » « Et nos corps mortels doivent être transformés en corps immortels. » Lorsque nos corps périssables auront été changés en corps impérissables, et nos corps mortels en corps immortels, alors ce qui est écrit dans les Écritures s’accomplira :</w:t>
      </w:r>
    </w:p>
    <w:p>
      <w:pPr/>
      <w:r>
        <w:rPr>
          <w:lang w:val="fr_FR" w:bidi="fr_FR"/>
        </w:rPr>
      </w:r>
      <w:r>
        <w:rPr>
          <w:lang w:val="fr_FR" w:bidi="fr_FR"/>
        </w:rPr>
        <w:t>« Dieu a vaincu la mort. » Son peuple ne mourra plus.</w:t>
      </w:r>
    </w:p>
    <w:p>
      <w:pPr/>
      <w:r>
        <w:rPr>
          <w:lang w:val="fr_FR" w:bidi="fr_FR"/>
        </w:rPr>
      </w:r>
      <w:r>
        <w:rPr>
          <w:lang w:val="fr_FR" w:bidi="fr_FR"/>
        </w:rPr>
        <w:t>« La mort n'a pas remporté la victoire. »</w:t>
      </w:r>
    </w:p>
    <w:p>
      <w:pPr/>
      <w:r>
        <w:rPr>
          <w:lang w:val="fr_FR" w:bidi="fr_FR"/>
        </w:rPr>
      </w:r>
      <w:r>
        <w:rPr>
          <w:lang w:val="fr_FR" w:bidi="fr_FR"/>
        </w:rPr>
        <w:t>La mort ne peut plus faire de mal aux humains.</w:t>
      </w:r>
    </w:p>
    <w:p>
      <w:pPr/>
      <w:r>
        <w:rPr>
          <w:lang w:val="fr_FR" w:bidi="fr_FR"/>
        </w:rPr>
      </w:r>
      <w:r>
        <w:rPr>
          <w:lang w:val="fr_FR" w:bidi="fr_FR"/>
        </w:rPr>
        <w:t>Les gens meurent à cause du péché, et c’est la loi qui leur fait prendre conscience de leurs péchés. « Mais remercions Dieu, car grâce à l'oeuvre que notre Seigneur Jésus-Christ a accompli, nous ne mourrons plus jamais.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Dieu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Chers frères et sœurs, vous devez donc croire fermement en Dieu. » Ne vous éloignez pas de Dieu. Travaillez toujours dur pour le Seigneur. « Vous pouvez être certains que tout travail accompli pour le Seigneur a toujours de la valeur.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1 Corinthians 15:50–58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appelle les croyants à Corinthe « </w:t>
      </w:r>
      <w:r>
        <w:rPr>
          <w:b/>
          <w:lang w:val="fr_FR" w:bidi="fr_FR"/>
        </w:rPr>
        <w:t>frères</w:t>
      </w:r>
      <w:r>
        <w:rPr>
          <w:lang w:val="fr_FR" w:bidi="fr_FR"/>
        </w:rPr>
        <w:t xml:space="preserve"> ». Puisque Dieu est le Père de tous les </w:t>
      </w:r>
      <w:r>
        <w:rPr>
          <w:lang w:val="fr_FR" w:bidi="fr_FR"/>
        </w:rPr>
        <w:t>croyants</w:t>
      </w:r>
      <w:r>
        <w:rPr>
          <w:lang w:val="fr_FR" w:bidi="fr_FR"/>
        </w:rPr>
        <w:t>, ceux-ci sont tous comme des frères et sœurs. Ainsi, Paul utilise fréquemment le mot pour frère quand il se réfère à un compagnon croyant. Quand il y a plus d'un frère, le mot peut aussi signifier frères et sœurs. Utilisez les mêmes mots ou expressions que dans les passages précédents pour traduire « frères » ou « frères et sœurs ».</w:t>
      </w:r>
    </w:p>
    <w:p>
      <w:pPr/>
      <w:r>
        <w:rPr>
          <w:lang w:val="fr_FR" w:bidi="fr_FR"/>
        </w:rPr>
      </w:r>
      <w:r>
        <w:rPr>
          <w:lang w:val="fr_FR" w:bidi="fr_FR"/>
        </w:rPr>
        <w:t xml:space="preserve">Paul dit que les personnes qui ont un corps naturel ou humain, c’est-à-dire un corps de </w:t>
      </w:r>
      <w:r>
        <w:rPr>
          <w:b/>
          <w:lang w:val="fr_FR" w:bidi="fr_FR"/>
        </w:rPr>
        <w:t>chair</w:t>
      </w:r>
      <w:r>
        <w:rPr>
          <w:lang w:val="fr_FR" w:bidi="fr_FR"/>
        </w:rPr>
        <w:t xml:space="preserve"> et de </w:t>
      </w:r>
      <w:r>
        <w:rPr>
          <w:b/>
          <w:lang w:val="fr_FR" w:bidi="fr_FR"/>
        </w:rPr>
        <w:t>sang</w:t>
      </w:r>
      <w:r>
        <w:rPr>
          <w:lang w:val="fr_FR" w:bidi="fr_FR"/>
        </w:rPr>
        <w:t xml:space="preserve">, ne peuvent pas hériter du </w:t>
      </w:r>
      <w:r>
        <w:rPr>
          <w:b/>
          <w:lang w:val="fr_FR" w:bidi="fr_FR"/>
        </w:rPr>
        <w:t>royaume de Dieu</w:t>
      </w:r>
      <w:r>
        <w:rPr>
          <w:lang w:val="fr_FR" w:bidi="fr_FR"/>
        </w:rPr>
        <w:t>. « Chair et sang » est une autre façon de désigner un « corps naturel », car un corps naturel est constitué de sang et de chair, c’est-à-dire des parties molles du corps. Paul et d’autres personnes utilisaient parfois simplement l’expression « chair et sang » pour désigner le corps naturel d’une personne.</w:t>
      </w:r>
    </w:p>
    <w:p>
      <w:pPr/>
      <w:r>
        <w:rPr>
          <w:lang w:val="fr_FR" w:bidi="fr_FR"/>
        </w:rPr>
      </w:r>
      <w:r>
        <w:rPr>
          <w:lang w:val="fr_FR" w:bidi="fr_FR"/>
        </w:rPr>
        <w:t>Arrêtez-vous ici et discutez en groupe de la manière dont vous allez traduire l’expression « chair et sang », ou « corps naturel ». Utilisez les mêmes mots ou expressions que dans les passages précédents pour traduire « chair et sang ». Mettez cet audio en pause ici.</w:t>
      </w:r>
    </w:p>
    <w:p>
      <w:pPr/>
      <w:r>
        <w:rPr>
          <w:lang w:val="fr_FR" w:bidi="fr_FR"/>
        </w:rPr>
      </w:r>
      <w:r>
        <w:rPr>
          <w:lang w:val="fr_FR" w:bidi="fr_FR"/>
        </w:rPr>
        <w:t xml:space="preserve">Actuellement, le </w:t>
      </w:r>
      <w:r>
        <w:rPr>
          <w:b/>
          <w:lang w:val="fr_FR" w:bidi="fr_FR"/>
        </w:rPr>
        <w:t>royaume de Dieu</w:t>
      </w:r>
      <w:r>
        <w:rPr>
          <w:lang w:val="fr_FR" w:bidi="fr_FR"/>
        </w:rPr>
        <w:t xml:space="preserve"> est partout où Dieu règne, où les gens lui obéissent et entretiennent une bonne relation avec lui. Cependant, ici, Paul parle précisément de la manière dont Dieu régnera sur toutes choses lorsque Jésus reviendra sur terre et que Dieu ressuscitera les croyants qui sont morts. Dans le royaume parfait de Dieu, il n’y aura plus de souffrance ni de mal, et tous les êtres humains ainsi que toute la création obéiront à Dieu. Pour plus d'informations sur </w:t>
      </w:r>
      <w:r>
        <w:rPr>
          <w:lang w:val="fr_FR" w:bidi="fr_FR"/>
        </w:rPr>
        <w:t>"royaume de Dieu"</w:t>
      </w:r>
      <w:r>
        <w:rPr>
          <w:lang w:val="fr_FR" w:bidi="fr_FR"/>
        </w:rPr>
        <w:t>, consultez le Glossaire Principal. Utilisez le même terme ou la même expression que dans les passages précédents pour traduire « royaume de Dieu ».</w:t>
      </w:r>
    </w:p>
    <w:p>
      <w:pPr/>
      <w:r>
        <w:rPr>
          <w:lang w:val="fr_FR" w:bidi="fr_FR"/>
        </w:rPr>
      </w:r>
      <w:r>
        <w:rPr>
          <w:lang w:val="fr_FR" w:bidi="fr_FR"/>
        </w:rPr>
        <w:t xml:space="preserve">Ceux qui ont un corps terrestre ne peuvent pas </w:t>
      </w:r>
      <w:r>
        <w:rPr>
          <w:b/>
          <w:lang w:val="fr_FR" w:bidi="fr_FR"/>
        </w:rPr>
        <w:t>hériter</w:t>
      </w:r>
      <w:r>
        <w:rPr>
          <w:lang w:val="fr_FR" w:bidi="fr_FR"/>
        </w:rPr>
        <w:t xml:space="preserve"> du royaume de Dieu. Hériter, c’est recevoir un bien ou un droit de la part d’une autre personne. Ainsi, ici, cela signifie que ceux qui ont un corps terrestre ne peuvent pas avoir le droit de vivre dans le royaume de Dieu. Utilisez le même mot ou la même expression que dans les passages précédents pour traduire « hériter ».</w:t>
      </w:r>
    </w:p>
    <w:p>
      <w:pPr/>
      <w:r>
        <w:rPr>
          <w:lang w:val="fr_FR" w:bidi="fr_FR"/>
        </w:rPr>
      </w:r>
      <w:r>
        <w:rPr>
          <w:lang w:val="fr_FR" w:bidi="fr_FR"/>
        </w:rPr>
        <w:t xml:space="preserve">Paul dit que nos corps </w:t>
      </w:r>
      <w:r>
        <w:rPr>
          <w:b/>
          <w:lang w:val="fr_FR" w:bidi="fr_FR"/>
        </w:rPr>
        <w:t>périssables</w:t>
      </w:r>
      <w:r>
        <w:rPr>
          <w:lang w:val="fr_FR" w:bidi="fr_FR"/>
        </w:rPr>
        <w:t xml:space="preserve"> ne peuvent pas hériter de ce qui est </w:t>
      </w:r>
      <w:r>
        <w:rPr>
          <w:b/>
          <w:lang w:val="fr_FR" w:bidi="fr_FR"/>
        </w:rPr>
        <w:t>impérissable</w:t>
      </w:r>
      <w:r>
        <w:rPr>
          <w:lang w:val="fr_FR" w:bidi="fr_FR"/>
        </w:rPr>
        <w:t>. Tout ce qui est périssable peut se décomposer et mourir. Ce qui est impérissable ne mourra jamais. Utilisez les mêmes mots ou expressions que dans les passages précédents pour traduire « périssable » et « impérissable ».</w:t>
      </w:r>
    </w:p>
    <w:p>
      <w:pPr/>
      <w:r>
        <w:rPr>
          <w:lang w:val="fr_FR" w:bidi="fr_FR"/>
        </w:rPr>
      </w:r>
      <w:r>
        <w:rPr>
          <w:lang w:val="fr_FR" w:bidi="fr_FR"/>
        </w:rPr>
        <w:t xml:space="preserve">Paul demande aux Corinthiens d’écouter attentivement ! Paul va révéler un </w:t>
      </w:r>
      <w:r>
        <w:rPr>
          <w:b/>
          <w:lang w:val="fr_FR" w:bidi="fr_FR"/>
        </w:rPr>
        <w:t>mystère</w:t>
      </w:r>
      <w:r>
        <w:rPr>
          <w:lang w:val="fr_FR" w:bidi="fr_FR"/>
        </w:rPr>
        <w:t xml:space="preserve"> aux Corinthiens. Un mystère est une chose que les gens ne connaissaient pas auparavant, mais que Dieu leur a maintenant révélée. Utilisez le même mot que dans les passages précédents pour traduire « mystère ».</w:t>
      </w:r>
    </w:p>
    <w:p>
      <w:pPr/>
      <w:r>
        <w:rPr>
          <w:lang w:val="fr_FR" w:bidi="fr_FR"/>
        </w:rPr>
      </w:r>
      <w:r>
        <w:rPr>
          <w:lang w:val="fr_FR" w:bidi="fr_FR"/>
        </w:rPr>
        <w:t xml:space="preserve">À la fin du monde, les gens entendront le son de la </w:t>
      </w:r>
      <w:r>
        <w:rPr>
          <w:b/>
          <w:lang w:val="fr_FR" w:bidi="fr_FR"/>
        </w:rPr>
        <w:t>trompette</w:t>
      </w:r>
      <w:r>
        <w:rPr>
          <w:lang w:val="fr_FR" w:bidi="fr_FR"/>
        </w:rPr>
        <w:t>. Une trompette est un instrument à vent long et droit, souvent fabriqué en argent. Le musicien souffle dans la trompette pour faire un son fort. Utilisez le même mot que dans les passages précédents de 1 Corinthiens pour traduire « trompette ».</w:t>
      </w:r>
    </w:p>
    <w:p>
      <w:pPr/>
      <w:r>
        <w:rPr>
          <w:lang w:val="fr_FR" w:bidi="fr_FR"/>
        </w:rPr>
      </w:r>
      <w:r>
        <w:rPr>
          <w:lang w:val="fr_FR" w:bidi="fr_FR"/>
        </w:rPr>
        <w:t xml:space="preserve">Arrêtez-vous ici et regardez de nouveau en groupe l’image d’une </w:t>
      </w:r>
      <w:r>
        <w:rPr>
          <w:b/>
          <w:lang w:val="fr_FR" w:bidi="fr_FR"/>
        </w:rPr>
        <w:t>trompette</w:t>
      </w:r>
      <w:r>
        <w:rPr>
          <w:lang w:val="fr_FR" w:bidi="fr_FR"/>
        </w:rPr>
        <w:t>, si nécessaire. Mettez cet audio en pause ici.</w:t>
      </w:r>
    </w:p>
    <w:p>
      <w:pPr/>
      <w:r>
        <w:rPr>
          <w:lang w:val="fr_FR" w:bidi="fr_FR"/>
        </w:rPr>
      </w:r>
      <w:r>
        <w:rPr>
          <w:lang w:val="fr_FR" w:bidi="fr_FR"/>
        </w:rPr>
        <w:t xml:space="preserve">Paul dit que les corps </w:t>
      </w:r>
      <w:r>
        <w:rPr>
          <w:b/>
          <w:lang w:val="fr_FR" w:bidi="fr_FR"/>
        </w:rPr>
        <w:t>mortels</w:t>
      </w:r>
      <w:r>
        <w:rPr>
          <w:lang w:val="fr_FR" w:bidi="fr_FR"/>
        </w:rPr>
        <w:t xml:space="preserve"> doivent être changés en corps </w:t>
      </w:r>
      <w:r>
        <w:rPr>
          <w:b/>
          <w:lang w:val="fr_FR" w:bidi="fr_FR"/>
        </w:rPr>
        <w:t>immortels</w:t>
      </w:r>
      <w:r>
        <w:rPr>
          <w:lang w:val="fr_FR" w:bidi="fr_FR"/>
        </w:rPr>
        <w:t>. Ce qui est mortel mourra. Ce qui est immortel ne mourra jamais.</w:t>
      </w:r>
    </w:p>
    <w:p>
      <w:pPr/>
      <w:r>
        <w:rPr>
          <w:lang w:val="fr_FR" w:bidi="fr_FR"/>
        </w:rPr>
      </w:r>
      <w:r>
        <w:rPr>
          <w:lang w:val="fr_FR" w:bidi="fr_FR"/>
        </w:rPr>
        <w:t xml:space="preserve">Arrêtez-vous ici et discutez en groupe des mots ou expressions que vous utiliserez pour traduire « </w:t>
      </w:r>
      <w:r>
        <w:rPr>
          <w:b/>
          <w:lang w:val="fr_FR" w:bidi="fr_FR"/>
        </w:rPr>
        <w:t>mortel</w:t>
      </w:r>
      <w:r>
        <w:rPr>
          <w:lang w:val="fr_FR" w:bidi="fr_FR"/>
        </w:rPr>
        <w:t xml:space="preserve"> » et « </w:t>
      </w:r>
      <w:r>
        <w:rPr>
          <w:b/>
          <w:lang w:val="fr_FR" w:bidi="fr_FR"/>
        </w:rPr>
        <w:t>immortel</w:t>
      </w:r>
      <w:r>
        <w:rPr>
          <w:lang w:val="fr_FR" w:bidi="fr_FR"/>
        </w:rPr>
        <w:t xml:space="preserve"> ». Si vous avez déjà traduit ces mots dans un autre livre de la Bible, utilisez les mêmes termes que ceux que vous avez utilisés là-bas. Mettez cet audio en pause ici.</w:t>
      </w:r>
    </w:p>
    <w:p>
      <w:pPr/>
      <w:r>
        <w:rPr>
          <w:lang w:val="fr_FR" w:bidi="fr_FR"/>
        </w:rPr>
      </w:r>
      <w:r>
        <w:rPr>
          <w:lang w:val="fr_FR" w:bidi="fr_FR"/>
        </w:rPr>
        <w:t xml:space="preserve">Paul explique que les gens meurent à cause du </w:t>
      </w:r>
      <w:r>
        <w:rPr>
          <w:b/>
          <w:lang w:val="fr_FR" w:bidi="fr_FR"/>
        </w:rPr>
        <w:t>péché</w:t>
      </w:r>
      <w:r>
        <w:rPr>
          <w:lang w:val="fr_FR" w:bidi="fr_FR"/>
        </w:rPr>
        <w:t xml:space="preserve">. Le péché est un acte de rébellion contre Dieu. Chaque fois qu'une personne désobéit aux lois de Dieu, cette personne pèche. Pour plus d'informations sur le mot </w:t>
      </w:r>
      <w:r>
        <w:rPr>
          <w:lang w:val="fr_FR" w:bidi="fr_FR"/>
        </w:rPr>
        <w:t>péché</w:t>
      </w:r>
      <w:r>
        <w:rPr>
          <w:lang w:val="fr_FR" w:bidi="fr_FR"/>
        </w:rPr>
        <w:t xml:space="preserve"> consultez le glossaire principal. Utilisez le même mot ou la même expression pour désigner le péché que dans les passages précédents.</w:t>
      </w:r>
    </w:p>
    <w:p>
      <w:pPr/>
      <w:r>
        <w:rPr>
          <w:lang w:val="fr_FR" w:bidi="fr_FR"/>
        </w:rPr>
      </w:r>
      <w:r>
        <w:rPr>
          <w:lang w:val="fr_FR" w:bidi="fr_FR"/>
        </w:rPr>
        <w:t xml:space="preserve">Paul explique que les hommes savent qu'ils ont péché à cause de la </w:t>
      </w:r>
      <w:r>
        <w:rPr>
          <w:b/>
          <w:lang w:val="fr_FR" w:bidi="fr_FR"/>
        </w:rPr>
        <w:t>loi</w:t>
      </w:r>
      <w:r>
        <w:rPr>
          <w:lang w:val="fr_FR" w:bidi="fr_FR"/>
        </w:rPr>
        <w:t xml:space="preserve">. La loi est l’ensemble des instructions que Dieu a données au peuple d’Israël. Pour plus d’informations sur la </w:t>
      </w:r>
      <w:r>
        <w:rPr>
          <w:lang w:val="fr_FR" w:bidi="fr_FR"/>
        </w:rPr>
        <w:t>loi</w:t>
      </w:r>
      <w:r>
        <w:rPr>
          <w:lang w:val="fr_FR" w:bidi="fr_FR"/>
        </w:rPr>
        <w:t>, consultez le Glossaire Principal. Utilisez le même mot ou la même expression que dans les passages précédents pour traduire « loi ».</w:t>
      </w:r>
    </w:p>
    <w:p>
      <w:pPr/>
      <w:r>
        <w:rPr>
          <w:lang w:val="fr_FR" w:bidi="fr_FR"/>
        </w:rPr>
      </w:r>
      <w:r>
        <w:rPr>
          <w:lang w:val="fr_FR" w:bidi="fr_FR"/>
        </w:rPr>
        <w:t>Paul donne à Jésus-</w:t>
      </w:r>
      <w:r>
        <w:rPr>
          <w:b/>
          <w:lang w:val="fr_FR" w:bidi="fr_FR"/>
        </w:rPr>
        <w:t>Christ</w:t>
      </w:r>
      <w:r>
        <w:rPr>
          <w:lang w:val="fr_FR" w:bidi="fr_FR"/>
        </w:rPr>
        <w:t xml:space="preserve"> le titre de </w:t>
      </w:r>
      <w:r>
        <w:rPr>
          <w:b/>
          <w:lang w:val="fr_FR" w:bidi="fr_FR"/>
        </w:rPr>
        <w:t>Seigneur</w:t>
      </w:r>
      <w:r>
        <w:rPr>
          <w:lang w:val="fr_FR" w:bidi="fr_FR"/>
        </w:rPr>
        <w:t xml:space="preserve">. Le Christ est le même que le mot « Messie », qui se réfère au roi spécial et au Sauveur que Dieu avait promis d'envoyer, qui est Jésus. Un seigneur est un maître qui exerce une autorité absolue sur d’autres personnes. Pour plus d'informations sur le mot </w:t>
      </w:r>
      <w:r>
        <w:rPr>
          <w:lang w:val="fr_FR" w:bidi="fr_FR"/>
        </w:rPr>
        <w:t>Christ</w:t>
      </w:r>
      <w:r>
        <w:rPr>
          <w:lang w:val="fr_FR" w:bidi="fr_FR"/>
        </w:rPr>
        <w:t xml:space="preserve"> et </w:t>
      </w:r>
      <w:r>
        <w:rPr>
          <w:lang w:val="fr_FR" w:bidi="fr_FR"/>
        </w:rPr>
        <w:t>Seigneur</w:t>
      </w:r>
      <w:r>
        <w:rPr>
          <w:lang w:val="fr_FR" w:bidi="fr_FR"/>
        </w:rPr>
        <w:t xml:space="preserve"> , consultez le Glossaire Principal. Utilisez les mêmes mots ou expressions pour « frères » que ceux que vous avez utilisés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version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16:1–4</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16:1–4 et gardez-le dans votre cœur.</w:t>
      </w:r>
    </w:p>
    <w:p>
      <w:pPr/>
      <w:r>
        <w:rPr>
          <w:lang w:val="fr_FR" w:bidi="fr_FR"/>
        </w:rPr>
      </w:r>
      <w:r>
        <w:rPr>
          <w:lang w:val="fr_FR" w:bidi="fr_FR"/>
        </w:rPr>
        <w:t>Écoutez trois fois la version audio de 1 Corinthiens 16:1–4,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16:1–4 dans la version la plus facile à comprendre.</w:t>
      </w:r>
    </w:p>
    <w:p>
      <w:pPr/>
      <w:r>
        <w:rPr>
          <w:lang w:val="fr_FR" w:bidi="fr_FR"/>
        </w:rPr>
      </w:r>
      <w:r>
        <w:rPr>
          <w:lang w:val="fr_FR" w:bidi="fr_FR"/>
        </w:rPr>
        <w:t xml:space="preserve">Dans cette partie de sa lettre, Paul répond à une autre question soulevée par les Corinthiens dans leur précédente lettre adressée à Paul. Paul donne des instructions pratiques sur la manière dont les croyants doivent organiser une collecte d'argent afin de venir en aide au peuple de Dieu ou aux croyants à Jérusalem. Paul explique comment les croyants doivent collecter l'argent, où le garder et qui doit le remettre en don aux croyants de Jérusalem. Paul conclut en disant que, si cela s'avère opportun ou nécessaire , il se rendra avec les Corinthiens pour remettre l'argent . </w:t>
      </w:r>
    </w:p>
    <w:p>
      <w:pPr/>
      <w:r>
        <w:rPr>
          <w:lang w:val="fr_FR" w:bidi="fr_FR"/>
        </w:rPr>
      </w:r>
      <w:r>
        <w:rPr>
          <w:lang w:val="fr_FR" w:bidi="fr_FR"/>
        </w:rPr>
        <w:t>Apparemment, les croyants de Corinthe avaient fait part à Paul de leur réflexions sur la manière dont les croyants devraient collecter des fonds pour venir en aide aux saints de Jérusalem. Les saints, c'est à dire le peuple de Dieu , sont des personnes que Dieu a mises à part pour lui. À l'époque où Paul rédigeait sa lettre aux Corinthiens, les croyants de Jérusalem étaient très pauvres. Les gens traitaient injustement les croyants parce qu'ils suivaient Jésus. Certains croyants à Jérusalem ont perdu leur emploi. La plupart des croyants de Jérusalem étaient d'origine juive et les Juifs qui n'étaient pas disciples de Jésus les excluaient de la communauté juive. Les croyants de Jérusalem se retrouvaient donc seuls et dans le besoin. Paul explique ici aux Corinthiens comment il collectait des fonds auprès des Églises qu'il avait fondées un peu partout dans le monde afin de venir en aide aux croyants de Jérusalem. Paul souhaite que les Églises se soucient les unes des autres et forment une et seule même communauté. Paul avait récemment traversé la Galatie alors qu'il se rendait à Éphèse et il avait donné aux croyants de Galatie les mêmes instructions que celles qu'il donne aux croyants de Corinthe. La Galatie était une région de l'Empire romain. Cette région est maintenant le pays de Turquie.</w:t>
      </w:r>
    </w:p>
    <w:p>
      <w:pPr/>
      <w:r>
        <w:rPr>
          <w:lang w:val="fr_FR" w:bidi="fr_FR"/>
        </w:rPr>
      </w:r>
      <w:r>
        <w:rPr>
          <w:lang w:val="fr_FR" w:bidi="fr_FR"/>
        </w:rPr>
        <w:t xml:space="preserve">Arrêtez-vous ici et regardez tous ensemble une carte de la </w:t>
      </w:r>
      <w:r>
        <w:rPr>
          <w:b/>
          <w:lang w:val="fr_FR" w:bidi="fr_FR"/>
        </w:rPr>
        <w:t>Galatie et d'Ephèse</w:t>
      </w:r>
      <w:r>
        <w:rPr>
          <w:lang w:val="fr_FR" w:bidi="fr_FR"/>
        </w:rPr>
        <w:t>. Mettez cet audio en pause ici.</w:t>
      </w:r>
    </w:p>
    <w:p>
      <w:pPr/>
      <w:r>
        <w:rPr>
          <w:lang w:val="fr_FR" w:bidi="fr_FR"/>
        </w:rPr>
      </w:r>
      <w:r>
        <w:rPr>
          <w:lang w:val="fr_FR" w:bidi="fr_FR"/>
        </w:rPr>
        <w:t xml:space="preserve">Paul explique aux Corinthiens comment ils doivent organiser la collecte au profit des croyants de Jérusalem. Paul encourage les Corinthiens à mettre de côté une partie de leur revenu ou de leur argent le premier jour de chaque semaine, c'est à dire le dimanche. Les Corinthiens devraient conserver l'argent qu'ils mettent de côté dans leurs maisons. Paul encourage les croyants à mettre de l'argent de côté chaque semaine en fonctions de leurs moyens. Cela signifie qu'il n'y avait pas de montant fixe que chacun devrait mettre de côté, ce qui aurait été difficile pour quelqu'un qui disposait de moins d'argent que les autres. Paul souhaite que les croyants donnent une somme d'argent adaptée à ce qu'ils possèdent ou gagnent. Paul ne souhaite pas que les croyants se sentent contrains de donner de grosses sommes d'argent d'un seul coup, mais qu'ils mettent de l'argent de coté regulièrement , au fil du temps . Paul tient également à ce que les croyants rassemblent l'argent nécéssaire afin d'être prêts pour son arrivée à Corinthe. </w:t>
      </w:r>
    </w:p>
    <w:p>
      <w:pPr/>
      <w:r>
        <w:rPr>
          <w:lang w:val="fr_FR" w:bidi="fr_FR"/>
        </w:rPr>
      </w:r>
      <w:r>
        <w:rPr>
          <w:lang w:val="fr_FR" w:bidi="fr_FR"/>
        </w:rPr>
        <w:t>Arrêtez-vous ici et discutez de la question suivante en groupe : Parlez d'un moment où vous avez dû économiser de l'argent pour quelque chose d'important. Comment vous êtes-vous organisé pour mettre cet argent de côté ? Comment l'avez-vous gardé en sécurité ? Qu'avez-vous ressenti lorsque vous avez réussi à économiser la somme dont vous aviez besoin ? Mettez cet audio en pause ici.</w:t>
      </w:r>
    </w:p>
    <w:p>
      <w:pPr/>
      <w:r>
        <w:rPr>
          <w:lang w:val="fr_FR" w:bidi="fr_FR"/>
        </w:rPr>
      </w:r>
      <w:r>
        <w:rPr>
          <w:lang w:val="fr_FR" w:bidi="fr_FR"/>
        </w:rPr>
        <w:t xml:space="preserve">Paul encourage les croyants à choisir des personnes de confiance dans leur communauté pour acheminer l'argent à Jérusalem. Les personnes chargées de remettre l'argent devraient être des personnes approuvées par tous les croyants de Corinthe. Les croyants devraient choisir des personnes en qui ils peuvent faire confiance, qui sont responsables et dignes de confiance. Paul dit que quand il arrivera à Corinthe, il enverra à Jérusalem les personnes choisies par les croyants, accompagnées de l'argent. Paul écrira une lettre aux croyants de Jérusalem pour leur présenter les croyants de Corinthe qui s'y rendront À cette époque, les gens présentaient leurs proches en rédigeant une lettre pour expliquer qui étaient ces personnes. Paul propose également d'accompagner les croyants de Corinthe si ceux ci en avaient besoin ou le voulaient. </w:t>
      </w:r>
    </w:p>
    <w:p>
      <w:pPr/>
      <w:r>
        <w:rPr>
          <w:lang w:val="fr_FR" w:bidi="fr_FR"/>
        </w:rPr>
      </w:r>
      <w:r>
        <w:rPr>
          <w:lang w:val="fr_FR" w:bidi="fr_FR"/>
        </w:rPr>
        <w:t xml:space="preserve">Arrêtez-vous ici et discutez de cette question en groupe : Quels sont les besoins des gens dans votre communauté ? Comment les gens dans votre communauté prennent-ils soin des personnes qui ont ces besoins ? Quand vous donnez votre temps, votre argent ou vos ressources aux autres, comment pensez-vous que cela aide à construire l'unité et la confiance dans une communauté ? </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16:1–4 dans la version la plus facile à comprendre.</w:t>
      </w:r>
    </w:p>
    <w:p>
      <w:pPr/>
      <w:r>
        <w:rPr>
          <w:lang w:val="fr_FR" w:bidi="fr_FR"/>
        </w:rPr>
      </w:r>
      <w:r>
        <w:rPr>
          <w:lang w:val="fr_FR" w:bidi="fr_FR"/>
        </w:rPr>
        <w:t>Dans cette étape, le groupe définira les scènes,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 :</w:t>
      </w:r>
      <w:r>
        <w:rPr>
          <w:lang w:val="fr_FR" w:bidi="fr_FR"/>
        </w:rPr>
        <w:t xml:space="preserve"> Paul aborde un nouveau sujet concernant la collecte de fond destiné à venir en aide aux croyants de Jérusalem. Les croyants de Jérusalem étaient très pauvres et subissaient des injustices . Paul demande aux Corinthiens de collecter des fonds pour venir en aides à ces croyants , tout comme il l'avait demandé aux croyants de Galatie.</w:t>
      </w:r>
    </w:p>
    <w:p>
      <w:pPr/>
      <w:r>
        <w:rPr>
          <w:lang w:val="fr_FR" w:bidi="fr_FR"/>
        </w:rPr>
      </w:r>
      <w:r>
        <w:rPr>
          <w:b/>
          <w:lang w:val="fr_FR" w:bidi="fr_FR"/>
        </w:rPr>
        <w:t>Dans la deuxième partie :</w:t>
      </w:r>
      <w:r>
        <w:rPr>
          <w:lang w:val="fr_FR" w:bidi="fr_FR"/>
        </w:rPr>
        <w:t xml:space="preserve"> Paul donne des instructions pratiques et explique comment les croyants doivent collecter les fonds. Paul encourage les croyants à mettre de côté une partie de leur revenu chaque semaine et à la conserver jusqu'à son arrivée à Corinthe. </w:t>
      </w:r>
    </w:p>
    <w:p>
      <w:pPr/>
      <w:r>
        <w:rPr>
          <w:lang w:val="fr_FR" w:bidi="fr_FR"/>
        </w:rPr>
      </w:r>
      <w:r>
        <w:rPr>
          <w:b/>
          <w:lang w:val="fr_FR" w:bidi="fr_FR"/>
        </w:rPr>
        <w:t>Dans la troisième partie :</w:t>
      </w:r>
      <w:r>
        <w:rPr>
          <w:lang w:val="fr_FR" w:bidi="fr_FR"/>
        </w:rPr>
        <w:t xml:space="preserve"> Paul dit aux croyants qu'ils doivent choisir parmi les membres de leur communauté , des personnes en qui ils ont confiance pour acheminer l'argent à Jérusalem. Paul rédigera une lettre de recommandation pour la personne que les croyants auront choisie. Paul propose également de les accompagner si nécessaire.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 xml:space="preserve">Les croyants de Jerusalem </w:t>
      </w:r>
    </w:p>
    <w:p>
      <w:pPr>
        <w:pStyle w:val="ListBullet"/>
        <w:spacing w:line="240" w:lineRule="auto"/>
        <w:ind w:left="720"/>
      </w:pPr>
      <w:r>
        <w:rPr>
          <w:lang w:val="fr_FR" w:bidi="fr_FR"/>
        </w:rPr>
      </w:r>
      <w:r>
        <w:rPr>
          <w:lang w:val="fr_FR" w:bidi="fr_FR"/>
        </w:rPr>
        <w:t xml:space="preserve">Et les personnes qui livreront l'argent </w:t>
      </w:r>
    </w:p>
    <w:p>
      <w:pPr/>
      <w:r>
        <w:rPr>
          <w:lang w:val="fr_FR" w:bidi="fr_FR"/>
        </w:rPr>
      </w:r>
      <w:r>
        <w:rPr>
          <w:lang w:val="fr_FR" w:bidi="fr_FR"/>
        </w:rPr>
        <w:t>Dans cette partie de sa lettre, Paul aborde un nouveau sujet. Paul souhaite évoquer la nécessité de collecter des fonds pour venir en aide aux saints, c'est à dire aux peuples de Dieu, à Jérusalem. Certaines traductions indiquent ici « à Jérusalem », mais la lettre originale ne mentionne pas Jérusalem, car les croyants de Corinthe étaient déjà au courant de cette collecte et savait à qui elle était destinée. Paul donne des conseils pratiques sur la façon dont les croyants de Corinthe doivent collecter l'argent et l'emmener à Jérusalem. La collecte n'est pas un impôt ni une obligation pour les croyants. Dans ce contexte, une collecte consiste à ce que des personnes donnent volontairement de l'argent pour venir en aide à d'autres personnes. Cette collecte est un don ou une bénédiction pour les croyants de Jérusalem. Les croyants de Jérusalem traversaient une période difficile parce qu'ils étaient pauvres et que les gens les traitaient mal. Paul souhaite que les croyants d'autres villes, comme Corinthe, soutiennent les croyants de Jérusalem. Paul affirme que les consignes qu'ils donnent aux croyants de Corinthe sont les mêmes que celles qu'il a données aux croyants de Galatie. Paul avait traversé la Galatie pour se rendre à Éphèse, où il se trouve maintenant.</w:t>
      </w:r>
    </w:p>
    <w:p>
      <w:pPr/>
      <w:r>
        <w:rPr>
          <w:lang w:val="fr_FR" w:bidi="fr_FR"/>
        </w:rPr>
      </w:r>
      <w:r>
        <w:rPr>
          <w:lang w:val="fr_FR" w:bidi="fr_FR"/>
        </w:rPr>
        <w:t xml:space="preserve">Arrêtez-vous ici et regardez tous ensemble une carte de la </w:t>
      </w:r>
      <w:r>
        <w:rPr>
          <w:b/>
          <w:lang w:val="fr_FR" w:bidi="fr_FR"/>
        </w:rPr>
        <w:t>Galatie et d'Ephèse</w:t>
      </w:r>
      <w:r>
        <w:rPr>
          <w:lang w:val="fr_FR" w:bidi="fr_FR"/>
        </w:rPr>
        <w:t>, si nécessaire. Mettez cet audio en pause ici.</w:t>
      </w:r>
    </w:p>
    <w:p>
      <w:pPr/>
      <w:r>
        <w:rPr>
          <w:lang w:val="fr_FR" w:bidi="fr_FR"/>
        </w:rPr>
      </w:r>
      <w:r>
        <w:rPr>
          <w:lang w:val="fr_FR" w:bidi="fr_FR"/>
        </w:rPr>
        <w:t xml:space="preserve">Dans la deuxième partie du passage, Paul donne des instructions claires sur la façon dont les croyants doivent mettre de l'argent pour la collecte. Paul demande aux croyants de mettre de l'argent le premier jour de chaque semaine, qui était le dimanche pour le peuple juif. Quand Paul dit : « chacun de vous », il veut probablement dire que chaque maison doit collecter de l'argent. Les croyants doivent mettre de l'argent chaque semaine et le garder en toute sécurité à la maison jusqu'à l'arrivée de Paul. Paul encourage les croyants à mettre de côté une somme proportionnelle à ce dont ils disposent . Si quelqu'un gagne beaucoup d'argent en une semaine, il devrait mettre davantage de côté, s'il gagne moins, il devrait mettre de côté un montant moins important. Paul insiste sur le fait que les dons des croyants doivent correspondre à ce qu'ils peuvent se permettre de donner. Paul souhaite que les croyants fassent régulièrement cela afin que, lorsqu'il arrivera, tout l'argent soit déjà prêt et qu'il n'ait pas à organiser une collecte de dernière minute. </w:t>
      </w:r>
    </w:p>
    <w:p>
      <w:pPr/>
      <w:r>
        <w:rPr>
          <w:lang w:val="fr_FR" w:bidi="fr_FR"/>
        </w:rPr>
      </w:r>
      <w:r>
        <w:rPr>
          <w:lang w:val="fr_FR" w:bidi="fr_FR"/>
        </w:rPr>
        <w:t>Arrêtez-vous ici et discutez de cette question en groupe : Paul aide les croyants en donnant des instructions claires et pratiques. Pensez à une occasion où vous avez suivi des instructions simples , étape par étape et où ces instructions vous ont aidé à accomplir une tâche. Selon vous , en quoi ce genre de conseils peut il aider à rester motivé pour venir en aide aux autres ? Mettez cet audio en pause ici.</w:t>
      </w:r>
    </w:p>
    <w:p>
      <w:pPr/>
      <w:r>
        <w:rPr>
          <w:lang w:val="fr_FR" w:bidi="fr_FR"/>
        </w:rPr>
      </w:r>
      <w:r>
        <w:rPr>
          <w:lang w:val="fr_FR" w:bidi="fr_FR"/>
        </w:rPr>
        <w:t xml:space="preserve">Dans la troisième partie de ce passage, Paul parle de ce qui se passera quand il arrivera à Corinthe et de la façon dont les croyants devront emmener l'argent à Jérusalem. Paul confie aux croyants de Corinthe la responsabilité de choisir quelqu'un qu'ils connaissent et en qui ils ont confiance dans leur propre communauté pour acheminer l'argent à Jérusalem. Les croyants pourraient récolter une somme importante, afin que les personnes qu'ils choisissent se rendent à Jérusalem avec cet argent. Les croyants devraient donc choisir des personnes honnêtes et dignes de confiance et qui ne prendraient pas cet argent pour elles-mêmes. Ces personnes devraient également être des personnes responsables et prudentes. Paul ne précise pas s'il s'agit des hommes ou des femmes, mais il est probable que ce soient des hommes qui remettraient l'argent à Jérusalem. Le voyage de Corinthe à Jérusalem faisait 1300 kilomètres. Il faudrait plusieurs semaines pour voyager par la mer et par voie terrestre. </w:t>
      </w:r>
    </w:p>
    <w:p>
      <w:pPr/>
      <w:r>
        <w:rPr>
          <w:lang w:val="fr_FR" w:bidi="fr_FR"/>
        </w:rPr>
      </w:r>
      <w:r>
        <w:rPr>
          <w:lang w:val="fr_FR" w:bidi="fr_FR"/>
        </w:rPr>
        <w:t xml:space="preserve">Arrêtez-vous ici et regardez une carte du </w:t>
      </w:r>
      <w:r>
        <w:rPr>
          <w:b/>
          <w:lang w:val="fr_FR" w:bidi="fr_FR"/>
        </w:rPr>
        <w:t>trajet entre Corinthe et Jérusalem</w:t>
      </w:r>
      <w:r>
        <w:rPr>
          <w:lang w:val="fr_FR" w:bidi="fr_FR"/>
        </w:rPr>
        <w:t xml:space="preserve"> en groupe. Discutez également de la question suivante : Comment décidez-vous si une personne est digne de confiance ou responsable pour effectuer une tâche importante dans votre communauté ? Comment direz-vous que les croyants approuvent ces personnes qui emmèneront l'argent à Jérusalem ? Mettez cet audio en pause ici.</w:t>
      </w:r>
    </w:p>
    <w:p>
      <w:pPr/>
      <w:r>
        <w:rPr>
          <w:lang w:val="fr_FR" w:bidi="fr_FR"/>
        </w:rPr>
      </w:r>
      <w:r>
        <w:rPr>
          <w:lang w:val="fr_FR" w:bidi="fr_FR"/>
        </w:rPr>
        <w:t xml:space="preserve">Paul dit qu'il écrira une lettre pour présenter ou recommander les croyants de Corinthe qui apporteront l'argent aux croyants de Jérusalem. Paul propose même de voyager avec ces personnes si les Corinthiens estiment que c'est une bonne chose et qu'il doit le faire. Paul souhaite que les croyants gèrent l'argent avec soin et honnêteté. Paul souhaite que les croyants travaillent ensemble et assument la responsabilité de l'argent qu'ils collectent. Paul demande aux croyants de différentes villes de venir en aide aux croyants de Jérusalem afin qu'ils soient unis au sein de la grande communauté de croyants qui doivent s'aimer et se soutenir mutuellement. </w:t>
      </w:r>
    </w:p>
    <w:p>
      <w:pPr/>
      <w:r>
        <w:rPr>
          <w:lang w:val="fr_FR" w:bidi="fr_FR"/>
        </w:rPr>
      </w:r>
      <w:r>
        <w:rPr>
          <w:lang w:val="fr_FR" w:bidi="fr_FR"/>
        </w:rPr>
        <w:t>Maintenant, le groupe devrait créer un tableau d'histoire, dessiner ou utiliser des objets pour visualiser le passage et ses actions. Choisissez des personnes charger de mettre de l'argent de côté, puis rassemblez tout le monde pour décider de la personne de confiance pour lui remettre l'argent. Demandez à cette personne de remettre cet argent à un groupe qui représente les croyants de Jérusalem. Réfléchissez à quel point il est important de travailler ensemble et d'aider les autres croyants.</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16:1–4 dans la version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Ce passage a quatre parties.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w:t>
      </w:r>
    </w:p>
    <w:p>
      <w:pPr>
        <w:pStyle w:val="ListBullet"/>
        <w:spacing w:line="240" w:lineRule="auto"/>
        <w:ind w:left="720"/>
      </w:pPr>
      <w:r>
        <w:rPr>
          <w:lang w:val="fr_FR" w:bidi="fr_FR"/>
        </w:rPr>
      </w:r>
      <w:r>
        <w:rPr>
          <w:lang w:val="fr_FR" w:bidi="fr_FR"/>
        </w:rPr>
        <w:t xml:space="preserve">Les croyants de Jerusalem </w:t>
      </w:r>
    </w:p>
    <w:p>
      <w:pPr>
        <w:pStyle w:val="ListBullet"/>
        <w:spacing w:line="240" w:lineRule="auto"/>
        <w:ind w:left="720"/>
      </w:pPr>
      <w:r>
        <w:rPr>
          <w:lang w:val="fr_FR" w:bidi="fr_FR"/>
        </w:rPr>
      </w:r>
      <w:r>
        <w:rPr>
          <w:lang w:val="fr_FR" w:bidi="fr_FR"/>
        </w:rPr>
        <w:t xml:space="preserve">Et les personnes qui livreront l'argent </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 xml:space="preserve">Paul dit : « En ce qui concerne la collecte pour le peuple du Seigneur : Faites ce que j'ai dit aux Églises de Galatie de faire. »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 xml:space="preserve">Paul dit : « Le premier jour de chaque semaine, que chacun de vous mette de côté une somme d'argent et la conserve en sécurité chez lui en fonction de ses revenus. Ainsi tout sera prêt à mon arrivé.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Demande à la personne qui joue le rôle de croyant à Corinthe : « Que ressens-tu ou que penses-tu ? » La personne pourrait dire :</w:t>
      </w:r>
    </w:p>
    <w:p>
      <w:pPr/>
      <w:r>
        <w:rPr>
          <w:lang w:val="fr_FR" w:bidi="fr_FR"/>
        </w:rPr>
      </w:r>
      <w:r>
        <w:rPr>
          <w:lang w:val="fr_FR" w:bidi="fr_FR"/>
        </w:rPr>
        <w:t xml:space="preserve">Paul dit : « Alors quand j'arriverai, je remettrai des lettres de recommandations aux hommes que tu approuves et j'enverrai ces hommes avec ton don à Jérusalem. »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Demande à la personne qui joue le rôle de croyant à Corinthe : « Que ressens-tu ou que penses-tu ? » La personne pourrait répondre par des choses comme :</w:t>
      </w:r>
    </w:p>
    <w:p>
      <w:pPr/>
      <w:r>
        <w:rPr>
          <w:lang w:val="fr_FR" w:bidi="fr_FR"/>
        </w:rPr>
      </w:r>
      <w:r>
        <w:rPr>
          <w:lang w:val="fr_FR" w:bidi="fr_FR"/>
        </w:rPr>
        <w:t>Paul dit : « S'il me semble opportun d'y aller moi aussi , ils m'accompagneront.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Demande à la personne qui joue le rôle de croyant à Corinthe : « Que ressens-tu ou que penses-tu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16:1–4 dans la version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écrit aux croyants au sujet du soutien à apporter aux </w:t>
      </w:r>
      <w:r>
        <w:rPr>
          <w:b/>
          <w:lang w:val="fr_FR" w:bidi="fr_FR"/>
        </w:rPr>
        <w:t>saints</w:t>
      </w:r>
      <w:r>
        <w:rPr>
          <w:lang w:val="fr_FR" w:bidi="fr_FR"/>
        </w:rPr>
        <w:t xml:space="preserve"> de Jérusalem . Les saints désignent les personnes saintes. Ce sont des personnes qui appartiennent à Dieu parce qu'elles sont croyantes ou disciples de Jésus. Utilisez le même mot ou la même expression pour les saints que celle que vous avez utilisée dans les passages précédents. Pour plus d'informations sur les saints , recherchez '' </w:t>
      </w:r>
      <w:r>
        <w:rPr>
          <w:lang w:val="fr_FR" w:bidi="fr_FR"/>
        </w:rPr>
        <w:t>saint</w:t>
      </w:r>
      <w:r>
        <w:rPr>
          <w:lang w:val="fr_FR" w:bidi="fr_FR"/>
        </w:rPr>
        <w:t xml:space="preserve"> '' dans le Glossaire principal.</w:t>
      </w:r>
    </w:p>
    <w:p>
      <w:pPr/>
      <w:r>
        <w:rPr>
          <w:lang w:val="fr_FR" w:bidi="fr_FR"/>
        </w:rPr>
      </w:r>
      <w:r>
        <w:rPr>
          <w:lang w:val="fr_FR" w:bidi="fr_FR"/>
        </w:rPr>
        <w:t xml:space="preserve">Paul affirme que les consignes qu'il donne aux Corinthiens sont les mêmes que celles qu'il a données aux </w:t>
      </w:r>
      <w:r>
        <w:rPr>
          <w:b/>
          <w:lang w:val="fr_FR" w:bidi="fr_FR"/>
        </w:rPr>
        <w:t>Eglises</w:t>
      </w:r>
      <w:r>
        <w:rPr>
          <w:lang w:val="fr_FR" w:bidi="fr_FR"/>
        </w:rPr>
        <w:t xml:space="preserve"> de Galatie. Dans la Bible, le mot Église n'est jamais utilisé pour signifier un bâtiment. Au lieu de cela, le mot église signifie une communauté de personnes qui croient en Jésus. Parfois, le mot église est utilisé pour un groupe de croyants réunis dans un endroit précis et parfois, le mot signifie toutes les personnes sur terre ensemble qui croient en Jésus. Utilisez le même mot ou la même expression pour désigner les églises que dans les passages précédents. Pour plus d'informations sur le mot églises, consultez </w:t>
      </w:r>
      <w:r>
        <w:rPr>
          <w:lang w:val="fr_FR" w:bidi="fr_FR"/>
        </w:rPr>
        <w:t>"églises"</w:t>
      </w:r>
      <w:r>
        <w:rPr>
          <w:lang w:val="fr_FR" w:bidi="fr_FR"/>
        </w:rPr>
        <w:t xml:space="preserve"> dans le glossaire principal. </w:t>
      </w:r>
    </w:p>
    <w:p>
      <w:pPr/>
      <w:r>
        <w:rPr>
          <w:lang w:val="fr_FR" w:bidi="fr_FR"/>
        </w:rPr>
      </w:r>
      <w:r>
        <w:rPr>
          <w:lang w:val="fr_FR" w:bidi="fr_FR"/>
        </w:rPr>
        <w:t xml:space="preserve">Paul dit que les croyants devraient choisir des personnes de confiance pour apporter l'argent aux croyants. de </w:t>
      </w:r>
      <w:r>
        <w:rPr>
          <w:b/>
          <w:lang w:val="fr_FR" w:bidi="fr_FR"/>
        </w:rPr>
        <w:t>Jérusalem</w:t>
      </w:r>
      <w:r>
        <w:rPr>
          <w:lang w:val="fr_FR" w:bidi="fr_FR"/>
        </w:rPr>
        <w:t xml:space="preserve">. Jérusalem est le nom de la capitale religieuse du peuple juif. Jérusalem faisait partie de la province appelée Judée. </w:t>
      </w:r>
    </w:p>
    <w:p>
      <w:pPr/>
      <w:r>
        <w:rPr>
          <w:lang w:val="fr_FR" w:bidi="fr_FR"/>
        </w:rPr>
      </w:r>
      <w:r>
        <w:rPr>
          <w:lang w:val="fr_FR" w:bidi="fr_FR"/>
        </w:rPr>
        <w:t>Arrêtez-vous ici et discutez en groupe du mot ou de l'expression que vous allez utiliser pour désigner «</w:t>
      </w:r>
      <w:r>
        <w:rPr>
          <w:b/>
          <w:lang w:val="fr_FR" w:bidi="fr_FR"/>
        </w:rPr>
        <w:t>Jérusalem</w:t>
      </w:r>
      <w:r>
        <w:rPr>
          <w:lang w:val="fr_FR" w:bidi="fr_FR"/>
        </w:rPr>
        <w:t xml:space="preserve">». Pour plus d'informations, consultez le glossaire principal sur le mot « </w:t>
      </w:r>
      <w:r>
        <w:rPr>
          <w:lang w:val="fr_FR" w:bidi="fr_FR"/>
        </w:rPr>
        <w:t>Jérusalem</w:t>
      </w:r>
      <w:r>
        <w:rPr>
          <w:lang w:val="fr_FR" w:bidi="fr_FR"/>
        </w:rPr>
        <w:t xml:space="preserve"> ». Si vous avez déjà traduit ce mot dans un autre livre de la Bible, utilisez le même mot que vous y avez utilisé.</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16:5–12</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16:5–12 et gardez-le dans vos cœurs.</w:t>
      </w:r>
    </w:p>
    <w:p>
      <w:pPr/>
      <w:r>
        <w:rPr>
          <w:lang w:val="fr_FR" w:bidi="fr_FR"/>
        </w:rPr>
      </w:r>
      <w:r>
        <w:rPr>
          <w:lang w:val="fr_FR" w:bidi="fr_FR"/>
        </w:rPr>
        <w:t>Écoutez trois fois la version audio de 1 Corinthiens 16:5–12, dans trois traductions différentes, si possible.</w:t>
      </w:r>
    </w:p>
    <w:p>
      <w:pPr/>
      <w:r>
        <w:rPr>
          <w:lang w:val="fr_FR" w:bidi="fr_FR"/>
        </w:rPr>
      </w:r>
      <w:r>
        <w:rPr>
          <w:lang w:val="fr_FR" w:bidi="fr_FR"/>
        </w:rPr>
        <w:t>Mettez cet audio en pause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Mettez cet audio en pause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le Saint-Esprit, ou sur Jésus ? Mettez cet audio en pause ici.</w:t>
      </w:r>
    </w:p>
    <w:p>
      <w:pPr>
        <w:pStyle w:val="ListBullet"/>
        <w:spacing w:line="240" w:lineRule="auto"/>
        <w:ind w:left="720"/>
      </w:pPr>
      <w:r>
        <w:rPr>
          <w:lang w:val="fr_FR" w:bidi="fr_FR"/>
        </w:rPr>
      </w:r>
      <w:r>
        <w:rPr>
          <w:lang w:val="fr_FR" w:bidi="fr_FR"/>
        </w:rPr>
        <w:t>Qu'est-ce que ce passage nous apprend sur les gens ? Mettez cet audio en pause ici.</w:t>
      </w:r>
    </w:p>
    <w:p>
      <w:pPr>
        <w:pStyle w:val="ListBullet"/>
        <w:spacing w:line="240" w:lineRule="auto"/>
        <w:ind w:left="720"/>
      </w:pPr>
      <w:r>
        <w:rPr>
          <w:lang w:val="fr_FR" w:bidi="fr_FR"/>
        </w:rPr>
      </w:r>
      <w:r>
        <w:rPr>
          <w:lang w:val="fr_FR" w:bidi="fr_FR"/>
        </w:rPr>
        <w:t>Comment ce passage affecte-t-il notre vie quotidienne ? Mettez cet audio en pause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16:-5:12 dans la traduction la plus facile à comprendre.</w:t>
      </w:r>
    </w:p>
    <w:p>
      <w:pPr/>
      <w:r>
        <w:rPr>
          <w:lang w:val="fr_FR" w:bidi="fr_FR"/>
        </w:rPr>
      </w:r>
      <w:r>
        <w:rPr>
          <w:lang w:val="fr_FR" w:bidi="fr_FR"/>
        </w:rPr>
        <w:t>Dans la dernière partie de sa lettre, Paul a donné des instructions sur l'argent que les Corinthiens collectaient pour les croyants à Jérusalem. Maintenant, Paul discutera de certains de ses propres projets de voyage. Timothée qui est l'ami de Paul, est actuellement en chemin vers Corinthe. C'est pourquoi Paul demande aux Corinthiens de traiter Timothée avec bonté. Paul explique ensuite qu'Apollos, un autre croyant, ne visitera pas les Corinthiens en ce moment.</w:t>
      </w:r>
    </w:p>
    <w:p>
      <w:pPr/>
      <w:r>
        <w:rPr>
          <w:lang w:val="fr_FR" w:bidi="fr_FR"/>
        </w:rPr>
      </w:r>
      <w:r>
        <w:rPr>
          <w:lang w:val="fr_FR" w:bidi="fr_FR"/>
        </w:rPr>
        <w:t>Dans cette section, Paul parle de ses projets de voyage. Paul veut venir rendre visite aux croyants à Corinthe. Paul aurait écrit cette lettre depuis Éphèse, probablement en mars ou avril. Paul prévoit de voyager à travers la région de Macédoine, visitant probablement des Églises en chemin Une personne voyageant sur le territoire d'Éphèse à Corinthe passerait normalement par la Macédoine.</w:t>
      </w:r>
    </w:p>
    <w:p>
      <w:pPr/>
      <w:r>
        <w:rPr>
          <w:lang w:val="fr_FR" w:bidi="fr_FR"/>
        </w:rPr>
      </w:r>
      <w:r>
        <w:rPr>
          <w:lang w:val="fr_FR" w:bidi="fr_FR"/>
        </w:rPr>
        <w:t xml:space="preserve">Arrêtez-vous ici et regardez une carte du </w:t>
      </w:r>
      <w:r>
        <w:rPr>
          <w:b/>
          <w:lang w:val="fr_FR" w:bidi="fr_FR"/>
        </w:rPr>
        <w:t>voyage d'Éphèse à Corinthe</w:t>
      </w:r>
      <w:r>
        <w:rPr>
          <w:lang w:val="fr_FR" w:bidi="fr_FR"/>
        </w:rPr>
        <w:t xml:space="preserve"> à travers la Macédoine. Mettez cet audio en pause ici.</w:t>
      </w:r>
    </w:p>
    <w:p>
      <w:pPr/>
      <w:r>
        <w:rPr>
          <w:lang w:val="fr_FR" w:bidi="fr_FR"/>
        </w:rPr>
      </w:r>
      <w:r>
        <w:rPr>
          <w:lang w:val="fr_FR" w:bidi="fr_FR"/>
        </w:rPr>
        <w:t>Paul n'est pas sûr de combien de temps il peut rester avec les croyants à Corinthe Paul pourra rester à Corinthe pendant l'hivernage ou la saison froide, parce qu'il serait difficile de voyager pendant cette période. Bien que Paul ne soit pas sûr où il ira après Corinthe, les Corinthiens peuvent l'aider à préparer son prochain voyage. Pendant cette période, les croyants fournissaient souvent de la nourriture et de l'argent à d'autres croyants qui voyageaient. En outre, les croyants trouvaient souvent quelqu'un avec qui ils voyageaient, afin de s'assurer que chacun arrive en toute sécurité. Dans cette culture, les gens pensaient que l'hospitalité, ou que l'accueil était très important. Lorsque Paul était à Corinthe la dernière fois, il avait refusé de recevoir l'argent des croyants. Cependant, Paul dit maintenant qu'il laissera les croyants de Corinthe l'aider afin qu'ils puissent montrer leur attention envers lui.</w:t>
      </w:r>
    </w:p>
    <w:p>
      <w:pPr/>
      <w:r>
        <w:rPr>
          <w:lang w:val="fr_FR" w:bidi="fr_FR"/>
        </w:rPr>
      </w:r>
      <w:r>
        <w:rPr>
          <w:lang w:val="fr_FR" w:bidi="fr_FR"/>
        </w:rPr>
        <w:t>Arrêtez-vous ici et discutez de cette question en groupe : dans votre culture, comment traitez-vous les étrangers qui restent avec vous ? Comment aidez-vous ces étrangers ou comment prenez-vous soin d'eux ? Mettez cet audio en pause ici.</w:t>
      </w:r>
    </w:p>
    <w:p>
      <w:pPr/>
      <w:r>
        <w:rPr>
          <w:lang w:val="fr_FR" w:bidi="fr_FR"/>
        </w:rPr>
      </w:r>
      <w:r>
        <w:rPr>
          <w:lang w:val="fr_FR" w:bidi="fr_FR"/>
        </w:rPr>
        <w:t>Paul n'est pas sûr de ses projets, mais il veut passer beaucoup de temps à Corinthe. Si Paul peut venir seulement pour une courte visite dans un proche avenir, alors il préférerait attendre et venir plus tard, lorsqu'il pourrait rester longtemps. Paul dit que le Seigneur contrôle ses projets, cependant, il pourra devoir changer ses projets.</w:t>
      </w:r>
    </w:p>
    <w:p>
      <w:pPr/>
      <w:r>
        <w:rPr>
          <w:lang w:val="fr_FR" w:bidi="fr_FR"/>
        </w:rPr>
      </w:r>
      <w:r>
        <w:rPr>
          <w:lang w:val="fr_FR" w:bidi="fr_FR"/>
        </w:rPr>
        <w:t>Maintenant, Paul prévoit de rester à Éphèse jusqu'à la Pentecôte. La Pentécôte est une fête juive ou une célébration religieuse. Les gens célèbrent généralement la Pentécôte fin mai ou début juin. Paul va rester parce que Dieu lui a donné une grande occasion à Éphèse. Il y a beaucoup de personnes qui veulent écouter la bonne nouvelle ! Cependant, il y a également beaucoup de personnes qui veulent que Paul cesse de prêcher la bonne nouvelle. Paul sait qu'il peut partager la bonne nouvelle avec les deux catégories de personnes !</w:t>
      </w:r>
    </w:p>
    <w:p>
      <w:pPr/>
      <w:r>
        <w:rPr>
          <w:lang w:val="fr_FR" w:bidi="fr_FR"/>
        </w:rPr>
      </w:r>
      <w:r>
        <w:rPr>
          <w:lang w:val="fr_FR" w:bidi="fr_FR"/>
        </w:rPr>
        <w:t>Paul parle ensuite de Timothée. Paul prévoit que Timothée arrive bientôt à Corinthe, mais il est inquièt pour lui. Certains Corinthiens sont en colère contre Paul et Timothée est son ami. Paul pense que, à cause de cela, les Corinthiens pourraient ne pas traiter Timothée avec amitié. Paul demande aux Corinthiens de traiter Timothée avec bonté et non avec haine, car il sert le Seigneur, tout comme Paul le fait.</w:t>
      </w:r>
    </w:p>
    <w:p>
      <w:pPr/>
      <w:r>
        <w:rPr>
          <w:lang w:val="fr_FR" w:bidi="fr_FR"/>
        </w:rPr>
      </w:r>
      <w:r>
        <w:rPr>
          <w:lang w:val="fr_FR" w:bidi="fr_FR"/>
        </w:rPr>
        <w:t>Arrêtez-vous ici et discutez de cette question en groupe : racontez une histoire à propos d'une fois où vous avez présenté ou envoyé votre ami rencontrer un autre groupe de personnes que vous connaissez. Comment vouliez vous que ce groupe de personnes traite votre ami ? Qu'avez-vous fait pour vous assurer que votre ami se sente à l'aise et en sécurité dans le nouveau groupe ? Qu'avez-vous dit au groupe de personnes sur votre ami ? Mettez cet audio en pause ici.</w:t>
      </w:r>
    </w:p>
    <w:p>
      <w:pPr/>
      <w:r>
        <w:rPr>
          <w:lang w:val="fr_FR" w:bidi="fr_FR"/>
        </w:rPr>
      </w:r>
      <w:r>
        <w:rPr>
          <w:lang w:val="fr_FR" w:bidi="fr_FR"/>
        </w:rPr>
        <w:t>Après que Timothée aura rendu visite aux Corinthiens, il prévoit de retourner vers Paul. Paul demande aux Corinthiens d'aider Timothée à préparer son voyage retour vers lui, Paul demande également aux Corinthiens de raccompagner Timothée en paix sur la route, Lorsque les gens se séparaient, ils prononçaient une bénédiction traditionnelle ou une déclaration "comme allez en paix" Paul demande aux Corinthiens de donner à Timothée la bénédiction pour montrer qu'il existe une paix entre les croyants et Timothée.</w:t>
      </w:r>
    </w:p>
    <w:p>
      <w:pPr/>
      <w:r>
        <w:rPr>
          <w:lang w:val="fr_FR" w:bidi="fr_FR"/>
        </w:rPr>
      </w:r>
      <w:r>
        <w:rPr>
          <w:lang w:val="fr_FR" w:bidi="fr_FR"/>
        </w:rPr>
        <w:t>Arrêtez-vous ici et discutez de la question suivante en groupe : Dans votre culture, comment les gens se disent aurevoir l'un à l'autre? Que font les gens et que disent-ils ? Pourquoi les gens font cela ? Mettez cet audio en pause ici.</w:t>
      </w:r>
    </w:p>
    <w:p>
      <w:pPr/>
      <w:r>
        <w:rPr>
          <w:lang w:val="fr_FR" w:bidi="fr_FR"/>
        </w:rPr>
      </w:r>
      <w:r>
        <w:rPr>
          <w:lang w:val="fr_FR" w:bidi="fr_FR"/>
        </w:rPr>
        <w:t>Paul parle ensuite des projets d'Apollos. Rappelez-vous qu'Apollos était un croyant et un chef qui avait enseigné à Corinthe. Les Corinthiens avaient probablement écrit une lettre pour demander à Apollos de leur rendre visite. Certains croyants de Corinthe avaient causé des problèmes quand ils avaient dit qu'ils suivaient Apollos et qu'ils n'étaient pas d'accord avec quelqu'un qui suivait un autre chef comme Paul.</w:t>
      </w:r>
    </w:p>
    <w:p>
      <w:pPr/>
      <w:r>
        <w:rPr>
          <w:lang w:val="fr_FR" w:bidi="fr_FR"/>
        </w:rPr>
      </w:r>
      <w:r>
        <w:rPr>
          <w:lang w:val="fr_FR" w:bidi="fr_FR"/>
        </w:rPr>
        <w:t>Paul montre que lui et Apollos ont travaillé ensemble au lieu de se faire concurrence les uns aux autres. Paul appelle Apollos son frère, un compagnon croyant en Christ. Paul et Apollos ne se combattent pas ou ne sont pas jaloux l'un de l'autre. Paul a même exhorté Apollos à aller avec d'autres croyants à Corinthe. Cependant, Paul dit qu'Apollos a choisi de ne pas les visiter en ce moment là Apollos espérait rendre visite aux Corinthiens à un moment futur qui lui serait mieux</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16:-5:12 dans la traduction la plus facile à comprendre.</w:t>
      </w:r>
    </w:p>
    <w:p>
      <w:pPr/>
      <w:r>
        <w:rPr>
          <w:lang w:val="fr_FR" w:bidi="fr_FR"/>
        </w:rPr>
      </w:r>
      <w:r>
        <w:rPr>
          <w:lang w:val="fr_FR" w:bidi="fr_FR"/>
        </w:rPr>
        <w:t>À cette étape, le groupe définira les parties, les personnages et le cadre de ce passage. Ensuite, le groupe visualisera ce passage.</w:t>
      </w:r>
    </w:p>
    <w:p>
      <w:pPr/>
      <w:r>
        <w:rPr>
          <w:lang w:val="fr_FR" w:bidi="fr_FR"/>
        </w:rPr>
      </w:r>
      <w:r>
        <w:rPr>
          <w:lang w:val="fr_FR" w:bidi="fr_FR"/>
        </w:rPr>
        <w:t xml:space="preserve">Ce passage comporte trois parties. </w:t>
      </w:r>
    </w:p>
    <w:p>
      <w:pPr/>
      <w:r>
        <w:rPr>
          <w:lang w:val="fr_FR" w:bidi="fr_FR"/>
        </w:rPr>
      </w:r>
      <w:r>
        <w:rPr>
          <w:b/>
          <w:lang w:val="fr_FR" w:bidi="fr_FR"/>
        </w:rPr>
        <w:t>Dans la première partie :</w:t>
      </w:r>
      <w:r>
        <w:rPr>
          <w:lang w:val="fr_FR" w:bidi="fr_FR"/>
        </w:rPr>
        <w:t xml:space="preserve"> Paul décrit ses projets. Paul restera à Éphèse jusqu'au début du printemps parce qu'il y a beaucoup de personnes à qui annoncer la bonne nouvelle. Paul prévoit ensuite de voyager à travers la Macédoine à Corinthe. Il espère rester longtemps avec les Corinthiens, si c'est ce que le Seigneur veut qu'il fasse.</w:t>
      </w:r>
    </w:p>
    <w:p>
      <w:pPr/>
      <w:r>
        <w:rPr>
          <w:lang w:val="fr_FR" w:bidi="fr_FR"/>
        </w:rPr>
      </w:r>
      <w:r>
        <w:rPr>
          <w:b/>
          <w:lang w:val="fr_FR" w:bidi="fr_FR"/>
        </w:rPr>
        <w:t>Dans la deuxième partie :</w:t>
      </w:r>
      <w:r>
        <w:rPr>
          <w:lang w:val="fr_FR" w:bidi="fr_FR"/>
        </w:rPr>
        <w:t xml:space="preserve"> Paul exhorte les Corinthiens à traiter Timothée avec gentillesse quand celui-ci y arrive. Paul demande aux Corinthiens d'aider Timothée et de lui donner ce dont il a besoin quand il quitte Corinthe pour se retourner auprès de lui.</w:t>
      </w:r>
    </w:p>
    <w:p>
      <w:pPr/>
      <w:r>
        <w:rPr>
          <w:lang w:val="fr_FR" w:bidi="fr_FR"/>
        </w:rPr>
      </w:r>
      <w:r>
        <w:rPr>
          <w:b/>
          <w:lang w:val="fr_FR" w:bidi="fr_FR"/>
        </w:rPr>
        <w:t>Dans la troisième partie :</w:t>
      </w:r>
      <w:r>
        <w:rPr>
          <w:lang w:val="fr_FR" w:bidi="fr_FR"/>
        </w:rPr>
        <w:t xml:space="preserve"> Paul explique les projets d'Apollos. Bien que Paul ait exhorté Apollos à visiter Corinthe, il ne viendra pas maintenant. Apollos espère rendre visite aux Corinthiens une autre fois.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 écoutent quelqu'un lire cette lettre à haute voix</w:t>
      </w:r>
    </w:p>
    <w:p>
      <w:pPr>
        <w:pStyle w:val="ListBullet"/>
        <w:spacing w:line="240" w:lineRule="auto"/>
        <w:ind w:left="720"/>
      </w:pPr>
      <w:r>
        <w:rPr>
          <w:lang w:val="fr_FR" w:bidi="fr_FR"/>
        </w:rPr>
      </w:r>
      <w:r>
        <w:rPr>
          <w:lang w:val="fr_FR" w:bidi="fr_FR"/>
        </w:rPr>
        <w:t>Le Seigneur Jésus</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D'autres croyants qui voyagent</w:t>
      </w:r>
    </w:p>
    <w:p>
      <w:pPr>
        <w:pStyle w:val="ListBullet"/>
        <w:spacing w:line="240" w:lineRule="auto"/>
        <w:ind w:left="720"/>
      </w:pPr>
      <w:r>
        <w:rPr>
          <w:lang w:val="fr_FR" w:bidi="fr_FR"/>
        </w:rPr>
      </w:r>
      <w:r>
        <w:rPr>
          <w:lang w:val="fr_FR" w:bidi="fr_FR"/>
        </w:rPr>
        <w:t>Et Apollos</w:t>
      </w:r>
    </w:p>
    <w:p>
      <w:pPr/>
      <w:r>
        <w:rPr>
          <w:lang w:val="fr_FR" w:bidi="fr_FR"/>
        </w:rPr>
      </w:r>
      <w:r>
        <w:rPr>
          <w:lang w:val="fr_FR" w:bidi="fr_FR"/>
        </w:rPr>
        <w:t>Dans la dernière partie de sa lettre, Paul a parlé de la façon dont les Corinthiens doivent collecter de l'argent pour d'autres croyants pendant qu'ils préparent sa visite. Maintenant, Dans Cette section, Paul parlera de ses projets de voyage à Corinthe, ainsi que des projets de Timothée et d'Apollos. Paul parlait souvent de projets de voyage à la fin d'une lettre.</w:t>
      </w:r>
    </w:p>
    <w:p>
      <w:pPr/>
      <w:r>
        <w:rPr>
          <w:lang w:val="fr_FR" w:bidi="fr_FR"/>
        </w:rPr>
      </w:r>
      <w:r>
        <w:rPr>
          <w:lang w:val="fr_FR" w:bidi="fr_FR"/>
        </w:rPr>
        <w:t>Arrêtez-vous ici et discutez de cette question en groupe : faites semblant que vous prévoyez un voyage pour rendre visite à des amis dans une ville différente. Comment parleriez-vous de ce projet à ces amis ? Décrivez au groupe comment vous prévoyez d'arriver dans cette ville et combien de temps vous allez rester Quelles autres informations leur diriez-vous ? Mettez cet audio en pause ici.</w:t>
      </w:r>
    </w:p>
    <w:p>
      <w:pPr/>
      <w:r>
        <w:rPr>
          <w:lang w:val="fr_FR" w:bidi="fr_FR"/>
        </w:rPr>
      </w:r>
      <w:r>
        <w:rPr>
          <w:lang w:val="fr_FR" w:bidi="fr_FR"/>
        </w:rPr>
        <w:t>Dans la première partie de cette section de la lettre de Paul, Paul parle de ses propres projets. Paul peut être dans la ville d'Ephèse pendant qu'il écrit la lettre. Dieu donne à Paul une belle opportunité pour parler de la bonne nouvelle. Paul dit que c'est comme si Dieu avait ouvert une porte, donc il peut passer à travers elle pour parler de la bonne nouvelle dans des lieux nouveaux</w:t>
      </w:r>
    </w:p>
    <w:p>
      <w:pPr/>
      <w:r>
        <w:rPr>
          <w:lang w:val="fr_FR" w:bidi="fr_FR"/>
        </w:rPr>
      </w:r>
      <w:r>
        <w:rPr>
          <w:lang w:val="fr_FR" w:bidi="fr_FR"/>
        </w:rPr>
        <w:t>Arrêtez-vous ici et discutez de cette question en groupe : Racontez une histoire sur une fois où Dieu vous a donné une bonne occasion. Quels mots ou expressions utiliseriez-vous pour décrire comment Dieu a fait cela ? Mettez cet audio en pause ici.</w:t>
      </w:r>
    </w:p>
    <w:p>
      <w:pPr/>
      <w:r>
        <w:rPr>
          <w:lang w:val="fr_FR" w:bidi="fr_FR"/>
        </w:rPr>
      </w:r>
      <w:r>
        <w:rPr>
          <w:lang w:val="fr_FR" w:bidi="fr_FR"/>
        </w:rPr>
        <w:t>Paul dit également que les gens s'opposent à lui. Ces personnes ne veulent pas que Paul parle de la bonne nouvelle. Mais ces personnes ne peuvent pas arrêter Paul ! Paul veut rester à Éphèse et enseigner jusqu'à la fête de la Pentécôte. Les gens célèbrent cette fête à La fin du mois de mai ou au début juin. Au lieu d'un jour spécifique, les gens disent souvent : « Je fais quelque chose à l'approche de cette fête », car ils savaient quand les festivités se passeraient. Paul aurait voulu célébrer cette fête ou aurait pu l'utiliser pour parler de la période de l'année.</w:t>
      </w:r>
    </w:p>
    <w:p>
      <w:pPr/>
      <w:r>
        <w:rPr>
          <w:lang w:val="fr_FR" w:bidi="fr_FR"/>
        </w:rPr>
      </w:r>
      <w:r>
        <w:rPr>
          <w:lang w:val="fr_FR" w:bidi="fr_FR"/>
        </w:rPr>
        <w:t>Arrêtez-vous ici et discutez de cette question en groupe : Comment parlez-vous de différents moments de l'année ? De quels événements ou saisons parleriez-vous pour décrire quand vous allez faire quelque chose ? Mettez cet audio en pause ici.</w:t>
      </w:r>
    </w:p>
    <w:p>
      <w:pPr/>
      <w:r>
        <w:rPr>
          <w:lang w:val="fr_FR" w:bidi="fr_FR"/>
        </w:rPr>
      </w:r>
      <w:r>
        <w:rPr>
          <w:lang w:val="fr_FR" w:bidi="fr_FR"/>
        </w:rPr>
        <w:t>Paul prévoit ensuite de voyager sur le territoire de Corinthe. Paul passerait par la région de Macédoine, qui est dans la partie nord de la Grèce. Paul prévoit probablement de visiter et de rester avec les croyants en chemin. Si Paul le fait, il pourra ensuite arriver à Corinthe Paul veut rester aussi longtemps à Corinthe quand il y viendra Paul voudrait y rester pendant tout l'hivernage, puisqu'il serait dangereux de voyager de toute façon. Les Corinthiens peuvent ensuite aider Paul et lui préparer son prochain voyage. Paul n'est pas sûr où il ira après Corinthe, mais peu importe où il va, il aura besoin de nourriture et de provisions</w:t>
      </w:r>
    </w:p>
    <w:p>
      <w:pPr/>
      <w:r>
        <w:rPr>
          <w:lang w:val="fr_FR" w:bidi="fr_FR"/>
        </w:rPr>
      </w:r>
      <w:r>
        <w:rPr>
          <w:lang w:val="fr_FR" w:bidi="fr_FR"/>
        </w:rPr>
        <w:t xml:space="preserve">Arrêtez-vous ici et regardez une carte du </w:t>
      </w:r>
      <w:r>
        <w:rPr>
          <w:b/>
          <w:lang w:val="fr_FR" w:bidi="fr_FR"/>
        </w:rPr>
        <w:t>voyage d'Éphèse à Corinthe</w:t>
      </w:r>
      <w:r>
        <w:rPr>
          <w:lang w:val="fr_FR" w:bidi="fr_FR"/>
        </w:rPr>
        <w:t xml:space="preserve"> à travers la Macédoine. Mettez cet audio en pause ici.</w:t>
      </w:r>
    </w:p>
    <w:p>
      <w:pPr/>
      <w:r>
        <w:rPr>
          <w:lang w:val="fr_FR" w:bidi="fr_FR"/>
        </w:rPr>
      </w:r>
      <w:r>
        <w:rPr>
          <w:lang w:val="fr_FR" w:bidi="fr_FR"/>
        </w:rPr>
        <w:t>Dans la première partie : Paul parle de Timothée. Paul a déjà envoyé Timothée à Corinthe, comme il a dit dans un passage précédent. Paul ne sait pas quand Timothée y arrivera. Timothée va à Corinthe pour rappeler aux croyants ce qu'ils doivent faire. Paul sait que certains Corinthiens pourraient être contrariés par ce que Timothée dit, donc, Paul s'inquiète que les gens le traitent mal Paul demande que chaque fois que Timothée arrive, les Corinthiens ne font rien qui lui fasse peur Paul rappelle aux Corinthiens que Timothée travaille pour le Seigneur, tout comme lui même le fait. Ainsi, les Corinthiens doivent traiter Timothée avec respect au lieu de le haïr ou manquer de respect pour lui.</w:t>
      </w:r>
    </w:p>
    <w:p>
      <w:pPr/>
      <w:r>
        <w:rPr>
          <w:lang w:val="fr_FR" w:bidi="fr_FR"/>
        </w:rPr>
      </w:r>
      <w:r>
        <w:rPr>
          <w:lang w:val="fr_FR" w:bidi="fr_FR"/>
        </w:rPr>
        <w:t>Paul demande que les Corinthiens raccompagnent Timothée en paix quand celui-ci quitte Corinthe pour retourner auprès de lui. Paul veut que les Corinthiens donnent à Timothée la bénédiction traditionnelle de la paix. Paul se soucie de Timothée et veut que tout son temps avec les Corinthiens soit pacifique ! Paul attendra Timothée et ses compagnons. Paul appelle ces compagnons « frères », ce qui signifie les collègues croyants. C'était probablement un groupe d'hommes qui voyageraient avec Timothée.</w:t>
      </w:r>
    </w:p>
    <w:p>
      <w:pPr/>
      <w:r>
        <w:rPr>
          <w:lang w:val="fr_FR" w:bidi="fr_FR"/>
        </w:rPr>
      </w:r>
      <w:r>
        <w:rPr>
          <w:lang w:val="fr_FR" w:bidi="fr_FR"/>
        </w:rPr>
        <w:t>Arrêtez-vous ici et discutez en groupe : Rappelez-vous votre discussion à la deuxième étape sur la façon dont vous dites au revoir aux personnes dans votre culture. Comment parlerez-vous des Corinthiens qui donnent à Timothée une bénédiction de paix lorsqu'il les quitte ? Mettez cet audio en pause ici.</w:t>
      </w:r>
    </w:p>
    <w:p>
      <w:pPr/>
      <w:r>
        <w:rPr>
          <w:lang w:val="fr_FR" w:bidi="fr_FR"/>
        </w:rPr>
      </w:r>
      <w:r>
        <w:rPr>
          <w:lang w:val="fr_FR" w:bidi="fr_FR"/>
        </w:rPr>
        <w:t>Dans la troisième partie, Paul parle de la décision d'Apollos. Paul appelle également Apollos « notre frère. » Apollos n'est pas littéralement le frère de Paul, mais il est un compagnon croyant en Jésus-Christ. Paul montre qu'Apollos est un ami et qu'il sert le Seigneur comme lui même le fait.</w:t>
      </w:r>
    </w:p>
    <w:p>
      <w:pPr/>
      <w:r>
        <w:rPr>
          <w:lang w:val="fr_FR" w:bidi="fr_FR"/>
        </w:rPr>
      </w:r>
      <w:r>
        <w:rPr>
          <w:lang w:val="fr_FR" w:bidi="fr_FR"/>
        </w:rPr>
        <w:t>Les Corinthiens avaient probablement envoyé une lettre ou un message qui demandait à Apollos de venir visiter Corinthe. Paul a exhorté Apollos à aller avec d'autres frères ou collègues croyants, qui viennent à Corinthe. Ces frères peuvent être le groupe qui voyage avec Timothée ou le groupe qui porte cette lettre à Corinthe. Cependant, Apollos a décidé que ce n'était pas un bon moment pour un voyage. Apollos espère rendre visite aux Corinthiens à un moment futur qui lui serait meilleur</w:t>
      </w:r>
    </w:p>
    <w:p>
      <w:pPr/>
      <w:r>
        <w:rPr>
          <w:lang w:val="fr_FR" w:bidi="fr_FR"/>
        </w:rPr>
      </w:r>
      <w:r>
        <w:rPr>
          <w:lang w:val="fr_FR" w:bidi="fr_FR"/>
        </w:rPr>
        <w:t>Maintenant, le groupe doit créer un scénario en images, dessiner ou utiliser des objets pour visualiser le passage et l'action qui s'y déroule. Pendant que vous faites cela, vous pourriez utiliser des dessins, des objets ou même des personnes pour représenter Paul, les croyants, Timothée, Apollos, les autres croyants qui voyagent et le Seigneur Jésus-Christ.</w:t>
      </w:r>
    </w:p>
    <w:p>
      <w:pPr/>
      <w:r>
        <w:rPr>
          <w:lang w:val="fr_FR" w:bidi="fr_FR"/>
        </w:rPr>
      </w:r>
      <w:r>
        <w:rPr>
          <w:lang w:val="fr_FR" w:bidi="fr_FR"/>
        </w:rPr>
        <w:t>Choisissez des gens, des dessins ou des objets pour être chacun des personnages. Pendant que vous commencez à raconter l'histoire de ces versets, rappelez-vous que Paul parle du voyage vers différents endroits. Vous pouvez choisir différents zones dans la pièce pour représenter les différentes villes dont Paul parle Quand Paul parle des bonnes occasions à Éphèse, montrez comment certaines personnes écoutent, pendant que d'autres essayent de l'empêcher d'enseigner. Montrez comment Paul prévoit de visiter les croyants en Macédoine sur son chemin vers Corinthe. Montrez Timothée voyageant à Corinthe. Montrez comment les croyants doivent accueillir Timothée avec gentillesse. Ensuite, quand Timothée prévoit de retourner vers Paul, montrez comment les croyants lui donnent de la nourriture et des provisions pour son voyage. Montrez les compagnons qui voyagent avec Timothée.</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16:-5:12 dans la traduction la plus facile à comprendre.</w:t>
      </w:r>
    </w:p>
    <w:p>
      <w:pPr/>
      <w:r>
        <w:rPr>
          <w:lang w:val="fr_FR" w:bidi="fr_FR"/>
        </w:rPr>
      </w:r>
      <w:r>
        <w:rPr>
          <w:lang w:val="fr_FR" w:bidi="fr_FR"/>
        </w:rPr>
        <w:t>À cette étape, le groupe fera la mise en scène du passage.</w:t>
      </w:r>
    </w:p>
    <w:p>
      <w:pPr/>
      <w:r>
        <w:rPr>
          <w:lang w:val="fr_FR" w:bidi="fr_FR"/>
        </w:rPr>
      </w:r>
      <w:r>
        <w:rPr>
          <w:lang w:val="fr_FR" w:bidi="fr_FR"/>
        </w:rPr>
        <w:t xml:space="preserve">Ce passage comporte trois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 écoutent quelqu'un lire cette lettre à haute voix</w:t>
      </w:r>
    </w:p>
    <w:p>
      <w:pPr>
        <w:pStyle w:val="ListBullet"/>
        <w:spacing w:line="240" w:lineRule="auto"/>
        <w:ind w:left="720"/>
      </w:pPr>
      <w:r>
        <w:rPr>
          <w:lang w:val="fr_FR" w:bidi="fr_FR"/>
        </w:rPr>
      </w:r>
      <w:r>
        <w:rPr>
          <w:lang w:val="fr_FR" w:bidi="fr_FR"/>
        </w:rPr>
        <w:t>Le Seigneur Jésus</w:t>
      </w:r>
    </w:p>
    <w:p>
      <w:pPr>
        <w:pStyle w:val="ListBullet"/>
        <w:spacing w:line="240" w:lineRule="auto"/>
        <w:ind w:left="720"/>
      </w:pPr>
      <w:r>
        <w:rPr>
          <w:lang w:val="fr_FR" w:bidi="fr_FR"/>
        </w:rPr>
      </w:r>
      <w:r>
        <w:rPr>
          <w:lang w:val="fr_FR" w:bidi="fr_FR"/>
        </w:rPr>
        <w:t>Timothée</w:t>
      </w:r>
    </w:p>
    <w:p>
      <w:pPr>
        <w:pStyle w:val="ListBullet"/>
        <w:spacing w:line="240" w:lineRule="auto"/>
        <w:ind w:left="720"/>
      </w:pPr>
      <w:r>
        <w:rPr>
          <w:lang w:val="fr_FR" w:bidi="fr_FR"/>
        </w:rPr>
      </w:r>
      <w:r>
        <w:rPr>
          <w:lang w:val="fr_FR" w:bidi="fr_FR"/>
        </w:rPr>
        <w:t>D'autres croyants qui voyagent</w:t>
      </w:r>
    </w:p>
    <w:p>
      <w:pPr>
        <w:pStyle w:val="ListBullet"/>
        <w:spacing w:line="240" w:lineRule="auto"/>
        <w:ind w:left="720"/>
      </w:pPr>
      <w:r>
        <w:rPr>
          <w:lang w:val="fr_FR" w:bidi="fr_FR"/>
        </w:rPr>
      </w:r>
      <w:r>
        <w:rPr>
          <w:lang w:val="fr_FR" w:bidi="fr_FR"/>
        </w:rPr>
        <w:t>Et Apollos</w:t>
      </w:r>
    </w:p>
    <w:p>
      <w:pPr/>
      <w:r>
        <w:rPr>
          <w:lang w:val="fr_FR" w:bidi="fr_FR"/>
        </w:rPr>
      </w:r>
      <w:r>
        <w:rPr>
          <w:lang w:val="fr_FR" w:bidi="fr_FR"/>
        </w:rPr>
        <w:t>Faites deux fois la mise en scène du passage en groupe. Vous devez jouer le passage dans votre propre langue.</w:t>
      </w:r>
    </w:p>
    <w:p>
      <w:pPr/>
      <w:r>
        <w:rPr>
          <w:lang w:val="fr_FR" w:bidi="fr_FR"/>
        </w:rPr>
      </w:r>
      <w:r>
        <w:rPr>
          <w:lang w:val="fr_FR" w:bidi="fr_FR"/>
        </w:rPr>
        <w:t>Premièrement, jouez le passage sans vous arrêter. Faites attention au dialogue, à la fluidité, à l'intrigue et à la chronologie du passage. Assurez-vous de ne pas omettre les parties difficiles ou importantes du passage dans la mise en scène. Aidez-vous les uns les autres à vous souvenir de chaque partie du passage.</w:t>
      </w:r>
    </w:p>
    <w:p>
      <w:pPr/>
      <w:r>
        <w:rPr>
          <w:lang w:val="fr_FR" w:bidi="fr_FR"/>
        </w:rPr>
      </w:r>
      <w:r>
        <w:rPr>
          <w:lang w:val="fr_FR" w:bidi="fr_FR"/>
        </w:rPr>
        <w:t>Mettez cet audio en pause ici et interprétez le passage.</w:t>
      </w:r>
    </w:p>
    <w:p>
      <w:pPr/>
      <w:r>
        <w:rPr>
          <w:lang w:val="fr_FR" w:bidi="fr_FR"/>
        </w:rPr>
      </w:r>
      <w:r>
        <w:rPr>
          <w:lang w:val="fr_FR" w:bidi="fr_FR"/>
        </w:rPr>
        <w:t>Le groupe doit faire la mise en scène de ce passage une deuxième fois. À certains moments de la mise en scène, faites une pause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jouez le passage une deuxième fois.</w:t>
      </w:r>
    </w:p>
    <w:p>
      <w:pPr/>
      <w:r>
        <w:rPr>
          <w:lang w:val="fr_FR" w:bidi="fr_FR"/>
        </w:rPr>
      </w:r>
      <w:r>
        <w:rPr>
          <w:lang w:val="fr_FR" w:bidi="fr_FR"/>
        </w:rPr>
        <w:t>Voici un exemple de mise en scène et de réponses possibles.</w:t>
      </w:r>
    </w:p>
    <w:p>
      <w:pPr/>
      <w:r>
        <w:rPr>
          <w:lang w:val="fr_FR" w:bidi="fr_FR"/>
        </w:rPr>
      </w:r>
      <w:r>
        <w:rPr>
          <w:lang w:val="fr_FR" w:bidi="fr_FR"/>
        </w:rPr>
        <w:t>Paul dit : « Je vais voyager à travers la région de Macédoine, puis je vous rendrai visite. Je souhaite passer par la Macédoine. Si cela est possible, je resterai avec vous pendant un certain temps, peut-être jusqu'à ce que la saison froide soit terminée. Ainsi, vous pouvez me donner les choses dont j'ai besoin pour mon prochain voyage, puis je m'en vais. Je veux vous rendre visite pendant une longue période, plus longtemps que je ne suis capable de rester maintenant. Si le Seigneur me le permet, je pense que ma visite sera longue. Mais je vais rester premièrement à Ephèse jusqu'à la fête de la Pentecôte. Je resterai ici, parce que je pourrai parler du Seigneur à beaucoup de personnes ici. Il y a également beaucoup de personnes ici qui ne veulent pas que je prêche."</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des croyants corinthiens : “ Que ressentez-vous ou à quoi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Dès que Timothée sera chez vous, ne lui faites pas peur de travailler avec vous. » Timothée travaille pour le Seigneur, tel que moi même je le fais. Ainsi, personne ne doit traiter Timothée comme étant sans importance. Lorsque Timothée voudra se retourner chez moi, vuillez lui donner les choses dont il aura besoin pour son voyage. Donnez à Timothée votre bénédiction de paix quand il quitte. « J'espère que Timothée reviendra bientôt vers moi, avec ses compagnons ».</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la personne qui joue le rôle de Paul : « Que ressentez-vous ou pensez-vous ? » La personne pourrait répondre par des choses comme :</w:t>
      </w:r>
    </w:p>
    <w:p>
      <w:pPr>
        <w:pStyle w:val="ListBullet"/>
        <w:spacing w:line="240" w:lineRule="auto"/>
        <w:ind w:left="720"/>
      </w:pPr>
      <w:r>
        <w:rPr>
          <w:lang w:val="fr_FR" w:bidi="fr_FR"/>
        </w:rPr>
      </w:r>
      <w:r>
        <w:rPr>
          <w:lang w:val="fr_FR" w:bidi="fr_FR"/>
        </w:rPr>
        <w:t>Demandez à la personne qui joue le rôle de Timothée : « Que ressentez -vous ou que pensez-vous ? » La personne pourrait répondre par des choses comme :</w:t>
      </w:r>
    </w:p>
    <w:p>
      <w:pPr>
        <w:pStyle w:val="ListBullet"/>
        <w:spacing w:line="240" w:lineRule="auto"/>
        <w:ind w:left="720"/>
      </w:pPr>
      <w:r>
        <w:rPr>
          <w:lang w:val="fr_FR" w:bidi="fr_FR"/>
        </w:rPr>
      </w:r>
      <w:r>
        <w:rPr>
          <w:lang w:val="fr_FR" w:bidi="fr_FR"/>
        </w:rPr>
        <w:t xml:space="preserve">Continuez la mise en scène. </w:t>
      </w:r>
    </w:p>
    <w:p>
      <w:pPr/>
      <w:r>
        <w:rPr>
          <w:lang w:val="fr_FR" w:bidi="fr_FR"/>
        </w:rPr>
      </w:r>
      <w:r>
        <w:rPr>
          <w:lang w:val="fr_FR" w:bidi="fr_FR"/>
        </w:rPr>
        <w:t>Paul dit : « En ce qui concerne notre frère Apollos, je l'ai fortement encouragé à vous rejoindre sur le chemin avec les autres frères. » Apollos ne veut pas partir en ce moment, mais il vous rendra visite quand il en aura l'occasion.</w:t>
      </w:r>
    </w:p>
    <w:p>
      <w:pPr>
        <w:pStyle w:val="ListBullet"/>
        <w:spacing w:line="240" w:lineRule="auto"/>
        <w:ind w:left="720"/>
      </w:pPr>
      <w:r>
        <w:rPr>
          <w:lang w:val="fr_FR" w:bidi="fr_FR"/>
        </w:rPr>
      </w:r>
      <w:r>
        <w:rPr>
          <w:lang w:val="fr_FR" w:bidi="fr_FR"/>
        </w:rPr>
        <w:t>Mettez en pause la mise en scène</w:t>
      </w:r>
    </w:p>
    <w:p>
      <w:pPr>
        <w:pStyle w:val="ListBullet"/>
        <w:spacing w:line="240" w:lineRule="auto"/>
        <w:ind w:left="720"/>
      </w:pPr>
      <w:r>
        <w:rPr>
          <w:lang w:val="fr_FR" w:bidi="fr_FR"/>
        </w:rPr>
      </w:r>
      <w:r>
        <w:rPr>
          <w:lang w:val="fr_FR" w:bidi="fr_FR"/>
        </w:rPr>
        <w:t>Demandez à celui qui joue le rôle d'Apollos : « Que ressens-tu ou que penses-tu ? » La personne pourrait répondre par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16:-5:12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Paul espère rester longtemps avec les Corinthiens, si le </w:t>
      </w:r>
      <w:r>
        <w:rPr>
          <w:b/>
          <w:lang w:val="fr_FR" w:bidi="fr_FR"/>
        </w:rPr>
        <w:t>Seigneur</w:t>
      </w:r>
      <w:r>
        <w:rPr>
          <w:lang w:val="fr_FR" w:bidi="fr_FR"/>
        </w:rPr>
        <w:t xml:space="preserve"> le permet. Un Seigneur est un maître sur les autres personnes. il a une pleine autorité Dans ce cas, Paul parle probablement du Seigneur Jésus. Pour plus d'informations sur le mot </w:t>
      </w:r>
      <w:r>
        <w:rPr>
          <w:lang w:val="fr_FR" w:bidi="fr_FR"/>
        </w:rPr>
        <w:t>Seigneur</w:t>
      </w:r>
      <w:r>
        <w:rPr>
          <w:lang w:val="fr_FR" w:bidi="fr_FR"/>
        </w:rPr>
        <w:t>, consultez le glossaire principal. Utilisez le même mot ou la même expression pour “Seigneur” que celui employé dans les passages précédents.</w:t>
      </w:r>
    </w:p>
    <w:p>
      <w:pPr/>
      <w:r>
        <w:rPr>
          <w:lang w:val="fr_FR" w:bidi="fr_FR"/>
        </w:rPr>
      </w:r>
      <w:r>
        <w:rPr>
          <w:lang w:val="fr_FR" w:bidi="fr_FR"/>
        </w:rPr>
        <w:t xml:space="preserve">Paul prévoit de rester à Éphèse jusqu'à la </w:t>
      </w:r>
      <w:r>
        <w:rPr>
          <w:b/>
          <w:lang w:val="fr_FR" w:bidi="fr_FR"/>
        </w:rPr>
        <w:t>Pentecôte</w:t>
      </w:r>
      <w:r>
        <w:rPr>
          <w:lang w:val="fr_FR" w:bidi="fr_FR"/>
        </w:rPr>
        <w:t>. Le mot Pentecôte se réfère à un jour saint pour les Juifs. Cela signifie « cinquantième. C'est le nom grec pour la fête des semaines que Dieu a demandé à Moïse de célébrer, 50 jours après la fête de la Pâque.</w:t>
      </w:r>
    </w:p>
    <w:p>
      <w:pPr/>
      <w:r>
        <w:rPr>
          <w:lang w:val="fr_FR" w:bidi="fr_FR"/>
        </w:rPr>
      </w:r>
      <w:r>
        <w:rPr>
          <w:lang w:val="fr_FR" w:bidi="fr_FR"/>
        </w:rPr>
        <w:t xml:space="preserve">Arrêtez-vous ici et discutez en groupe du mot ou de l'expression que vous allez utiliser pour </w:t>
      </w:r>
      <w:r>
        <w:rPr>
          <w:b/>
          <w:lang w:val="fr_FR" w:bidi="fr_FR"/>
        </w:rPr>
        <w:t>traduire «la Pentécôte»</w:t>
      </w:r>
      <w:r>
        <w:rPr>
          <w:lang w:val="fr_FR" w:bidi="fr_FR"/>
        </w:rPr>
        <w:t xml:space="preserve">. Pour plus d'informations, sur le terme « Pentécôte». </w:t>
      </w:r>
      <w:r>
        <w:rPr>
          <w:lang w:val="fr_FR" w:bidi="fr_FR"/>
        </w:rPr>
        <w:t>consultez</w:t>
      </w:r>
      <w:r>
        <w:rPr>
          <w:lang w:val="fr_FR" w:bidi="fr_FR"/>
        </w:rPr>
        <w:t xml:space="preserve"> le glossaire principal. Si vous avez déjà traduit ce mot dans un autre livre de la Bible, utilisez le même mot que vous y avez utilisé. Mettez cet audio en pause ici.</w:t>
      </w:r>
    </w:p>
    <w:p>
      <w:pPr/>
      <w:r>
        <w:rPr>
          <w:lang w:val="fr_FR" w:bidi="fr_FR"/>
        </w:rPr>
      </w:r>
      <w:r>
        <w:rPr>
          <w:lang w:val="fr_FR" w:bidi="fr_FR"/>
        </w:rPr>
        <w:t xml:space="preserve">Paul demande aux Corinthiens de donner à Timothée sa bénédiction de </w:t>
      </w:r>
      <w:r>
        <w:rPr>
          <w:b/>
          <w:lang w:val="fr_FR" w:bidi="fr_FR"/>
        </w:rPr>
        <w:t>paix</w:t>
      </w:r>
      <w:r>
        <w:rPr>
          <w:lang w:val="fr_FR" w:bidi="fr_FR"/>
        </w:rPr>
        <w:t xml:space="preserve">. Ce mot paix signifie à la fois une absence de conflit et une plénitude ou la complétude de vie. Pour plus d'informations sur le mot </w:t>
      </w:r>
      <w:r>
        <w:rPr>
          <w:lang w:val="fr_FR" w:bidi="fr_FR"/>
        </w:rPr>
        <w:t>paix</w:t>
      </w:r>
      <w:r>
        <w:rPr>
          <w:lang w:val="fr_FR" w:bidi="fr_FR"/>
        </w:rPr>
        <w:t xml:space="preserve"> consultez le glossaire principal. Utilisez le même mot ou la même expression pour “paix” que celui employé dans les passages précédents.</w:t>
      </w:r>
    </w:p>
    <w:p>
      <w:pPr/>
      <w:r>
        <w:rPr>
          <w:lang w:val="fr_FR" w:bidi="fr_FR"/>
        </w:rPr>
      </w:r>
      <w:r>
        <w:rPr>
          <w:lang w:val="fr_FR" w:bidi="fr_FR"/>
        </w:rPr>
        <w:t xml:space="preserve">Paul espère que Timothée reviendra en toute sécurité avec les autres </w:t>
      </w:r>
      <w:r>
        <w:rPr>
          <w:b/>
          <w:lang w:val="fr_FR" w:bidi="fr_FR"/>
        </w:rPr>
        <w:t>frères</w:t>
      </w:r>
      <w:r>
        <w:rPr>
          <w:lang w:val="fr_FR" w:bidi="fr_FR"/>
        </w:rPr>
        <w:t xml:space="preserve">. Puisque Dieu est le Père de tous les croyants, tous les </w:t>
      </w:r>
      <w:r>
        <w:rPr>
          <w:lang w:val="fr_FR" w:bidi="fr_FR"/>
        </w:rPr>
        <w:t>croyants</w:t>
      </w:r>
      <w:r>
        <w:rPr>
          <w:lang w:val="fr_FR" w:bidi="fr_FR"/>
        </w:rPr>
        <w:t xml:space="preserve"> sont comme des frères et sœurs. Ainsi, Paul utilise fréquemment le mot pour frère quand il se réfère à un compagnon croyant. Utilisez les mêmes mots ou expressions pour « frères » que ceux que vous avez utilisés dans les passages précédents.</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Dans cette session, racontez le passage en groupe, dans votre propre langue.</w:t>
      </w:r>
    </w:p>
    <w:p>
      <w:pPr/>
      <w:r>
        <w:rPr>
          <w:lang w:val="fr_FR" w:bidi="fr_FR"/>
        </w:rPr>
      </w:r>
      <w:r>
        <w:rPr>
          <w:lang w:val="fr_FR" w:bidi="fr_FR"/>
        </w:rPr>
        <w:t>Tout d'abord, tout le groupe doit s'entraîner à raconter le passage dans sa propre langue. Rappelez vous d'inclure les choses que vous avez décidées dans les étapes précédentes, comme la chronologie, les mots, les expressions, les émotions ou toute autre chose dont vous avez discuté.</w:t>
      </w:r>
    </w:p>
    <w:p>
      <w:pPr/>
      <w:r>
        <w:rPr>
          <w:lang w:val="fr_FR" w:bidi="fr_FR"/>
        </w:rPr>
      </w:r>
      <w:r>
        <w:rPr>
          <w:lang w:val="fr_FR" w:bidi="fr_FR"/>
        </w:rPr>
        <w:t>Un membre du groupe doit raconter quelques phrases du passage et s'arrêter. Un autre membre du groupe doit raconter la partie suivante du passage et s'arrêter.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tableau d'histoire pour l'aider à se rappeler le passage. Mettez cet audio en pause ici.</w:t>
      </w:r>
    </w:p>
    <w:p>
      <w:pPr/>
      <w:r>
        <w:rPr>
          <w:lang w:val="fr_FR" w:bidi="fr_FR"/>
        </w:rPr>
      </w:r>
      <w:r>
        <w:rPr>
          <w:lang w:val="fr_FR" w:bidi="fr_FR"/>
        </w:rPr>
        <w:t>Ensuite, le groupe peut décider de la version du passage parmi celle des membres, que vous aimez le plus. Vous pouvez décider que vous avez aimé la façon dont un membre du groupe a raconté une scène, mais que vous avez aimé la façon dont un autre membre du groupe a raconté une autre scène. Mettez cet audio en pause ici.</w:t>
      </w:r>
    </w:p>
    <w:p>
      <w:pPr/>
      <w:r>
        <w:rPr>
          <w:lang w:val="fr_FR" w:bidi="fr_FR"/>
        </w:rPr>
      </w:r>
      <w:r>
        <w:rPr>
          <w:lang w:val="fr_FR" w:bidi="fr_FR"/>
        </w:rPr>
        <w:t>Enfin, le groupe peut produire une version finale du passage sur laquelle tout le monde est d'accord. Chaque membre du groupe doit s'entraîner à raconter cette dernière version du passage.</w:t>
      </w:r>
      <w:r>
        <w:rPr>
          <w:lang w:val="fr_FR" w:bidi="fr_FR"/>
        </w:rPr>
      </w:r>
      <w:r>
        <w:rPr>
          <w:lang w:val="fr_FR" w:bidi="fr_FR"/>
        </w:rPr>
      </w:r>
    </w:p>
    <w:p>
      <w:pPr/>
      <w:r>
        <w:rPr>
          <w:lang w:val="fr_FR" w:bidi="fr_FR"/>
        </w:rPr>
      </w:r>
    </w:p>
    <w:p>
      <w:pPr>
        <w:pStyle w:val="Heading2"/>
      </w:pPr>
      <w:r>
        <w:rPr>
          <w:lang w:val="fr_FR" w:bidi="fr_FR"/>
        </w:rPr>
        <w:t>1 Corinthiens 16:13–18</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16:13–18 et gardez-le dans vos cœurs.</w:t>
      </w:r>
    </w:p>
    <w:p>
      <w:pPr/>
      <w:r>
        <w:rPr>
          <w:lang w:val="fr_FR" w:bidi="fr_FR"/>
        </w:rPr>
      </w:r>
      <w:r>
        <w:rPr>
          <w:lang w:val="fr_FR" w:bidi="fr_FR"/>
        </w:rPr>
        <w:t>Écoutez une version audio de 1 Corinthiens 16:13–18 trois fois, dans trois traductions différentes, si possible.</w:t>
      </w:r>
    </w:p>
    <w:p>
      <w:pPr/>
      <w:r>
        <w:rPr>
          <w:lang w:val="fr_FR" w:bidi="fr_FR"/>
        </w:rPr>
      </w:r>
      <w:r>
        <w:rPr>
          <w:lang w:val="fr_FR" w:bidi="fr_FR"/>
        </w:rPr>
        <w:t>Arrêtez cet audio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Arrêtez cet audio ici.</w:t>
      </w:r>
    </w:p>
    <w:p>
      <w:pPr>
        <w:pStyle w:val="ListBullet"/>
        <w:spacing w:line="240" w:lineRule="auto"/>
        <w:ind w:left="720"/>
      </w:pPr>
      <w:r>
        <w:rPr>
          <w:lang w:val="fr_FR" w:bidi="fr_FR"/>
        </w:rPr>
      </w:r>
      <w:r>
        <w:rPr>
          <w:lang w:val="fr_FR" w:bidi="fr_FR"/>
        </w:rPr>
        <w:t>Qu'est-ce que vous n'aimez pas ou ne comprenez pas dans ce passage ? Arrêtez cet audio ici.</w:t>
      </w:r>
    </w:p>
    <w:p>
      <w:pPr>
        <w:pStyle w:val="ListBullet"/>
        <w:spacing w:line="240" w:lineRule="auto"/>
        <w:ind w:left="720"/>
      </w:pPr>
      <w:r>
        <w:rPr>
          <w:lang w:val="fr_FR" w:bidi="fr_FR"/>
        </w:rPr>
      </w:r>
      <w:r>
        <w:rPr>
          <w:lang w:val="fr_FR" w:bidi="fr_FR"/>
        </w:rPr>
        <w:t>Qu'est-ce que ce passage nous apprend sur Dieu, sur le Saint-Esprit, ou sur Jésus ? Arrêtez cet audio ici.</w:t>
      </w:r>
    </w:p>
    <w:p>
      <w:pPr>
        <w:pStyle w:val="ListBullet"/>
        <w:spacing w:line="240" w:lineRule="auto"/>
        <w:ind w:left="720"/>
      </w:pPr>
      <w:r>
        <w:rPr>
          <w:lang w:val="fr_FR" w:bidi="fr_FR"/>
        </w:rPr>
      </w:r>
      <w:r>
        <w:rPr>
          <w:lang w:val="fr_FR" w:bidi="fr_FR"/>
        </w:rPr>
        <w:t>Qu'est-ce que ce passage nous apprend sur l'homme ? Arrêtez cet audio ici.</w:t>
      </w:r>
    </w:p>
    <w:p>
      <w:pPr>
        <w:pStyle w:val="ListBullet"/>
        <w:spacing w:line="240" w:lineRule="auto"/>
        <w:ind w:left="720"/>
      </w:pPr>
      <w:r>
        <w:rPr>
          <w:lang w:val="fr_FR" w:bidi="fr_FR"/>
        </w:rPr>
      </w:r>
      <w:r>
        <w:rPr>
          <w:lang w:val="fr_FR" w:bidi="fr_FR"/>
        </w:rPr>
        <w:t>Comment ce passage affecte-t-il notre vie quotidienne ? Arrêtez cet audio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une version audio de 1 Corinthiens 16:13–18 dans la traduction la plus facile à comprendre.</w:t>
      </w:r>
    </w:p>
    <w:p>
      <w:pPr/>
      <w:r>
        <w:rPr>
          <w:lang w:val="fr_FR" w:bidi="fr_FR"/>
        </w:rPr>
      </w:r>
      <w:r>
        <w:rPr>
          <w:lang w:val="fr_FR" w:bidi="fr_FR"/>
        </w:rPr>
        <w:t>Dans la dernière partie de sa lettre, Paul a parlé de son projet pour se rendre à Corinthe. Paul a ensuite parlé des projets de voyage de Timothée et d’Apollos. Dans cette section, Paul donne à l’Église des instructions générales finales. Paul parle ensuite de Stéphanas, de Fortunatus, d’Achaïcus et d’autres comme eux qui servent le peuple de Dieu.</w:t>
      </w:r>
    </w:p>
    <w:p>
      <w:pPr/>
      <w:r>
        <w:rPr>
          <w:lang w:val="fr_FR" w:bidi="fr_FR"/>
        </w:rPr>
      </w:r>
      <w:r>
        <w:rPr>
          <w:lang w:val="fr_FR" w:bidi="fr_FR"/>
        </w:rPr>
        <w:t>Paul commence ce passage en donnant aux Corinthiens cinq grandes instructions.</w:t>
      </w:r>
    </w:p>
    <w:p>
      <w:pPr/>
      <w:r>
        <w:rPr>
          <w:lang w:val="fr_FR" w:bidi="fr_FR"/>
        </w:rPr>
      </w:r>
      <w:r>
        <w:rPr>
          <w:lang w:val="fr_FR" w:bidi="fr_FR"/>
        </w:rPr>
        <w:t>Tout d'abord, Paul ordonne aux croyants d'être vigilants. Paul pourrait dire aux croyants d’être prêts pour le retour du Christ afin de juger le monde. Le fait d’être prêt pour le retour du Christ signifie que les croyants doivent se méfier de tous les péchés qu’ils pourraient être tentés de commettre, et contre lesquels Paul les a mis en garde plus tôt dans cette lettre.</w:t>
      </w:r>
    </w:p>
    <w:p>
      <w:pPr/>
      <w:r>
        <w:rPr>
          <w:lang w:val="fr_FR" w:bidi="fr_FR"/>
        </w:rPr>
      </w:r>
      <w:r>
        <w:rPr>
          <w:lang w:val="fr_FR" w:bidi="fr_FR"/>
        </w:rPr>
        <w:t>Arrêtez-vous ici et discutez de cette question en groupe : Racontez l’histoire d’une personne qui était sur sa garde ou qui surveillait les alentours au cas où un ennemi attaquerait. Quelles sortes de choses cette personne a-t-elle faites pour se préparer à ce qui allait arriver ensuite ? Arrêtez cet audio ici.</w:t>
      </w:r>
    </w:p>
    <w:p>
      <w:pPr/>
      <w:r>
        <w:rPr>
          <w:lang w:val="fr_FR" w:bidi="fr_FR"/>
        </w:rPr>
      </w:r>
      <w:r>
        <w:rPr>
          <w:lang w:val="fr_FR" w:bidi="fr_FR"/>
        </w:rPr>
        <w:t>Deuxièmement, Paul dit de rester fermes dans la foi ou de continuer à suivre le Christ. Les croyants doivent se tenir fermes et ne pas tomber ni commettre de péché en adorant de faux dieux ou en péchant d'autres manières.</w:t>
      </w:r>
    </w:p>
    <w:p>
      <w:pPr/>
      <w:r>
        <w:rPr>
          <w:lang w:val="fr_FR" w:bidi="fr_FR"/>
        </w:rPr>
      </w:r>
      <w:r>
        <w:rPr>
          <w:lang w:val="fr_FR" w:bidi="fr_FR"/>
        </w:rPr>
        <w:t>Troisièmement, Paul dit qu'il faut être courageux, ou brave. Plus tôt dans sa lettre, Paul a écrit que beaucoup de croyants de Corinthe se vantaient et que beaucoup ne suivaient pas les lois de Dieu. Paul souhaite que les croyants de Corinthe sachent qu’ils doivent être courageux et suivre Dieu, même si d'autres autour d'eux ne le suivent pas correctement. Ici, Paul pense peut-être à un psaume de l'Ancien Testament qui dit de faire confiance au Seigneur, d'être fort et courageux, car le Seigneur protège ceux qui suivent le Seigneur, mais le Seigneur couvre de honte ceux qui sont orgueilleux.</w:t>
      </w:r>
    </w:p>
    <w:p>
      <w:pPr/>
      <w:r>
        <w:rPr>
          <w:lang w:val="fr_FR" w:bidi="fr_FR"/>
        </w:rPr>
      </w:r>
      <w:r>
        <w:rPr>
          <w:lang w:val="fr_FR" w:bidi="fr_FR"/>
        </w:rPr>
        <w:t>Quatrièmement, Paul dit qu’il faut être fort. Paul ne veut pas dire que les croyants doivent être physiquement forts. Paul utilise un langage particulier pour avertir les croyants de ne pas céder à la tentation du péché. Vous vous souviendrez que beaucoup de personnes à Corinthe adoraient les idoles, étaient sexuellement immorales et faisaient d’autres choses que Dieu déteste. Parce que la culture de Corinthe faisait pression sur les croyants pour qu'ils fassent également ces choses, Paul les avertit d'être spirituellement forts comme un homme qui lutte contre un ennemi et ne perd pas ce combat.</w:t>
      </w:r>
    </w:p>
    <w:p>
      <w:pPr/>
      <w:r>
        <w:rPr>
          <w:lang w:val="fr_FR" w:bidi="fr_FR"/>
        </w:rPr>
      </w:r>
      <w:r>
        <w:rPr>
          <w:lang w:val="fr_FR" w:bidi="fr_FR"/>
        </w:rPr>
        <w:t>Arrêtez-vous ici et discutez de cette question en groupe : Racontez l’histoire d’une personne qui a continué à faire ce qu’elle savait être bien, même quand d’autres ont décidé de faire quelque chose de mal. Parlez maintenant d'une personne qui a suivi ce que d’autres personnes faisaient, même si elle savait que c’était une mauvaise chose. Arrêtez cet audio ici.</w:t>
      </w:r>
    </w:p>
    <w:p>
      <w:pPr/>
      <w:r>
        <w:rPr>
          <w:lang w:val="fr_FR" w:bidi="fr_FR"/>
        </w:rPr>
      </w:r>
      <w:r>
        <w:rPr>
          <w:lang w:val="fr_FR" w:bidi="fr_FR"/>
        </w:rPr>
        <w:t>En cinquième lieu, Paul dit aux croyants de faire preuve d’amour dans tout ce qu’ils font. Vous vous souviendrez que, plus tôt dans sa lettre, Paul a dit que, tandis que l'amour édifie, la connaissance enfle ou rend les gens orgueilleux. Paul dit donc aux croyants de faire preuve d’amour dans tout ce qu’ils font au lieu de se comporter comme s’ils étaient plus sages que quiconque.</w:t>
      </w:r>
    </w:p>
    <w:p>
      <w:pPr/>
      <w:r>
        <w:rPr>
          <w:lang w:val="fr_FR" w:bidi="fr_FR"/>
        </w:rPr>
      </w:r>
      <w:r>
        <w:rPr>
          <w:lang w:val="fr_FR" w:bidi="fr_FR"/>
        </w:rPr>
        <w:t>Arrêtez-vous ici et discutez de cette question en groupe : Racontez l'histoire d'une personne qui pensait être meilleure que les autres. Quel genre de choses cette personne a-t-elle faites ? Racontez maintenant l'histoire de quelqu'un qui a fait tout avec amour pour les autres. Quel genre de choses cette personne a-t-elle faites ? Arrêtez cet audio ici.</w:t>
      </w:r>
    </w:p>
    <w:p>
      <w:pPr/>
      <w:r>
        <w:rPr>
          <w:lang w:val="fr_FR" w:bidi="fr_FR"/>
        </w:rPr>
      </w:r>
      <w:r>
        <w:rPr>
          <w:lang w:val="fr_FR" w:bidi="fr_FR"/>
        </w:rPr>
        <w:t>Très probablement, Stéphanas, Fortunatus et Achaïcus étaient les personnes qui ont apporté la lettre des Corinthiens à Paul depuis Corinthe. Ces hommes seraient probablement ceux qui porteraient la lettre de Paul aux Corinthiens. Cela signifie que les Corinthiens connaissent Stéphanas et sa maison, parce que Stéphanas a vécu à Corinthe et faisait partie de l'Église de Corinthe. Une maison pourrait comprendre les esclaves et les serviteurs ainsi que les membres de la famille d'une personne. Stéphanas et sa maison furent les premiers à croire en Christ en Achaïe. L'Achaïe était une province, ou une région plus vaste de la Grèce, et Corinthe était la capitale de l'Achaïe.</w:t>
      </w:r>
    </w:p>
    <w:p>
      <w:pPr/>
      <w:r>
        <w:rPr>
          <w:lang w:val="fr_FR" w:bidi="fr_FR"/>
        </w:rPr>
      </w:r>
      <w:r>
        <w:rPr>
          <w:lang w:val="fr_FR" w:bidi="fr_FR"/>
        </w:rPr>
        <w:t xml:space="preserve">Arrêtez-vous ici et regardez en groupe une carte de la </w:t>
      </w:r>
      <w:r>
        <w:rPr>
          <w:b/>
          <w:lang w:val="fr_FR" w:bidi="fr_FR"/>
        </w:rPr>
        <w:t>Grèce</w:t>
      </w:r>
      <w:r>
        <w:rPr>
          <w:lang w:val="fr_FR" w:bidi="fr_FR"/>
        </w:rPr>
        <w:t>. Trouvez la province d'Achaïe et la ville de Corinthe sur la carte. Arrêtez cet audio ici.</w:t>
      </w:r>
    </w:p>
    <w:p>
      <w:pPr/>
      <w:r>
        <w:rPr>
          <w:lang w:val="fr_FR" w:bidi="fr_FR"/>
        </w:rPr>
      </w:r>
      <w:r>
        <w:rPr>
          <w:lang w:val="fr_FR" w:bidi="fr_FR"/>
        </w:rPr>
        <w:t>Paul dit que Stéphanas et sa maison se sont consacrés ou donnés au service du peuple de Dieu, que Paul appelle les saints. Paul exhorte ou demande fortement aux croyants de se soumettre à des personnes comme Stéphanas et sa maison en suivant leur leadership. Paul dit également qu'il faut obéir ou respecter tout le monde comme ces personnes qui travaillent dur dans l'œuvre de Dieu.</w:t>
      </w:r>
    </w:p>
    <w:p>
      <w:pPr/>
      <w:r>
        <w:rPr>
          <w:lang w:val="fr_FR" w:bidi="fr_FR"/>
        </w:rPr>
      </w:r>
      <w:r>
        <w:rPr>
          <w:lang w:val="fr_FR" w:bidi="fr_FR"/>
        </w:rPr>
        <w:t>Paul dit qu'il était heureux quand Stéphanas, Fortunatus et Achaïcus sont arrivés pour lui rendre visite. Nous ne savons pas exactement qui étaient Fortunatus et Achaïcus. C'étaient des noms communs à cette époque, surtout parmi les esclaves ou les personnes qui avaient été esclaves. Par conséquent, Fortunatus et Achaïcus pourraient avoir fait partie de la maison de Stéphanas ou ils pourraient simplement être d'autres hommes de l'Église de Corinthe.</w:t>
      </w:r>
    </w:p>
    <w:p>
      <w:pPr/>
      <w:r>
        <w:rPr>
          <w:lang w:val="fr_FR" w:bidi="fr_FR"/>
        </w:rPr>
      </w:r>
      <w:r>
        <w:rPr>
          <w:lang w:val="fr_FR" w:bidi="fr_FR"/>
        </w:rPr>
        <w:t>Paul dit que la raison pour laquelle il était heureux quand Stéphanas, Fortunatus et Achaïcus sont arrivés était parce que ces hommes ont fourni ce qui manquait à l'Église de Corinthe. Paul veut dire qu'il était encouragé parce que voir Stéphanas, Fortunatus et Achaïcus était comme si toute l'Église venait lui rendre visite. Bien que Stéphanas, Fortunatus et Achaïcus aient parlé à Paul des problèmes de l'Église de Corinthe sur lesquels Paul a ensuite écrit dans cette lettre, ces hommes auraient également partagé de bonnes nouvelles au sujet des croyants. Paul dit donc que cette visite a rafraîchi son esprit, et Paul dit que cette visite a aussi rafraîchi l'esprit de l'Église de Corinthe, ou a rendu l'Église joyeuse. Paul dit cela parce que Stéphanas, Fortunatus et Achaïcus ont pu porter la lettre de Paul à l'Église de Corinthe.</w:t>
      </w:r>
    </w:p>
    <w:p>
      <w:pPr/>
      <w:r>
        <w:rPr>
          <w:lang w:val="fr_FR" w:bidi="fr_FR"/>
        </w:rPr>
      </w:r>
      <w:r>
        <w:rPr>
          <w:lang w:val="fr_FR" w:bidi="fr_FR"/>
        </w:rPr>
        <w:t>Arrêtez-vous ici et discutez de cette question en groupe : Parlez d'une fois où un bon ami ou un membre de la famille que vous n'aviez pas vu depuis longtemps est venu de loin pour vous rendre visite. Décrivez ce que vous avez ressenti en les voyant. Arrêtez cet audio ici.</w:t>
      </w:r>
    </w:p>
    <w:p>
      <w:pPr/>
      <w:r>
        <w:rPr>
          <w:lang w:val="fr_FR" w:bidi="fr_FR"/>
        </w:rPr>
      </w:r>
      <w:r>
        <w:rPr>
          <w:lang w:val="fr_FR" w:bidi="fr_FR"/>
        </w:rPr>
        <w:t>Enfin, Paul dit aux croyants d'apprécier des personnes comme Stéphanas, Fortunatus et Achaïcus. Paul veut dire que les croyants doivent faire attention et écouter des personnes comme ces hommes, qui servent humblement l'Église en faisant l'œuvre de Dieu. Auparavant, Paul avait averti les croyants de ne pas honorer ou suivre les gens à cause de leur sagesse, de leur richesse ou de leur importance. Mais maintenant, Paul montre aux croyants le genre de personnes qu'ils devraient suivre.</w:t>
      </w:r>
      <w:r>
        <w:rPr>
          <w:lang w:val="fr_FR" w:bidi="fr_FR"/>
        </w:rPr>
      </w:r>
    </w:p>
    <w:p>
      <w:pPr>
        <w:pStyle w:val="Heading3"/>
      </w:pPr>
      <w:r>
        <w:rPr>
          <w:lang w:val="fr_FR" w:bidi="fr_FR"/>
        </w:rPr>
        <w:t>Définir les Scènes</w:t>
      </w:r>
    </w:p>
    <w:p>
      <w:pPr/>
      <w:r>
        <w:rPr>
          <w:lang w:val="fr_FR" w:bidi="fr_FR"/>
        </w:rPr>
      </w:r>
      <w:r>
        <w:rPr>
          <w:lang w:val="fr_FR" w:bidi="fr_FR"/>
        </w:rPr>
        <w:t>Écoutez une version audio de 1 Corinthiens 16:13–18 dans la traduction la plus facile à comprendre.</w:t>
      </w:r>
    </w:p>
    <w:p>
      <w:pPr/>
      <w:r>
        <w:rPr>
          <w:lang w:val="fr_FR" w:bidi="fr_FR"/>
        </w:rPr>
      </w:r>
      <w:r>
        <w:rPr>
          <w:lang w:val="fr_FR" w:bidi="fr_FR"/>
        </w:rPr>
        <w:t>À cette étape, le groupe définira les éléments, les personnages et le cadre de ce passage. Ensuite, le groupe visualisera ce passage.</w:t>
      </w:r>
    </w:p>
    <w:p>
      <w:pPr/>
      <w:r>
        <w:rPr>
          <w:lang w:val="fr_FR" w:bidi="fr_FR"/>
        </w:rPr>
      </w:r>
      <w:r>
        <w:rPr>
          <w:lang w:val="fr_FR" w:bidi="fr_FR"/>
        </w:rPr>
        <w:t xml:space="preserve">Ce passage comporte deux parties. </w:t>
      </w:r>
    </w:p>
    <w:p>
      <w:pPr/>
      <w:r>
        <w:rPr>
          <w:lang w:val="fr_FR" w:bidi="fr_FR"/>
        </w:rPr>
      </w:r>
      <w:r>
        <w:rPr>
          <w:b/>
          <w:lang w:val="fr_FR" w:bidi="fr_FR"/>
        </w:rPr>
        <w:t>Dans la première partie :</w:t>
      </w:r>
      <w:r>
        <w:rPr>
          <w:lang w:val="fr_FR" w:bidi="fr_FR"/>
        </w:rPr>
        <w:t xml:space="preserve"> Paul donne à l'Église de Corinthe cinq grands commandements : Tout d'abord, soyez vigilants. Deuxièmement, tenez ferme dans la foi. Troisièmement, soyez courageux. Quatrièmement, soyez forts. Cinquièmement, montrez de l’amour dans tout ce que vous faites.</w:t>
      </w:r>
    </w:p>
    <w:p>
      <w:pPr/>
      <w:r>
        <w:rPr>
          <w:lang w:val="fr_FR" w:bidi="fr_FR"/>
        </w:rPr>
      </w:r>
      <w:r>
        <w:rPr>
          <w:b/>
          <w:lang w:val="fr_FR" w:bidi="fr_FR"/>
        </w:rPr>
        <w:t>Dans la deuxième partie :</w:t>
      </w:r>
      <w:r>
        <w:rPr>
          <w:lang w:val="fr_FR" w:bidi="fr_FR"/>
        </w:rPr>
        <w:t xml:space="preserve"> Paul parle de Stéphanas et de sa maison, qui étaient les premiers croyants à Achaïe et qui ont servi le peuple de Dieu. Paul demande fortement aux croyants de se soumettre à la direction de Stéphanas et de la maisonnée de Stéphanas. Paul dit également qu'il était heureux quand Stéphanas, Fortunatus et Achaïcus sont venus lui rendre visite, parce que cette visite a rafraîchi son esprit et aussi l'esprit de l'Église de Corinthe. Enfin, Paul dit que l'Église doit honorer des personnes comme ces hommes.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L'Église de Corinthe</w:t>
      </w:r>
    </w:p>
    <w:p>
      <w:pPr>
        <w:pStyle w:val="ListBullet"/>
        <w:spacing w:line="240" w:lineRule="auto"/>
        <w:ind w:left="720"/>
      </w:pPr>
      <w:r>
        <w:rPr>
          <w:lang w:val="fr_FR" w:bidi="fr_FR"/>
        </w:rPr>
      </w:r>
      <w:r>
        <w:rPr>
          <w:lang w:val="fr_FR" w:bidi="fr_FR"/>
        </w:rPr>
        <w:t>La maison de Stéphanas</w:t>
      </w:r>
    </w:p>
    <w:p>
      <w:pPr>
        <w:pStyle w:val="ListBullet"/>
        <w:spacing w:line="240" w:lineRule="auto"/>
        <w:ind w:left="720"/>
      </w:pPr>
      <w:r>
        <w:rPr>
          <w:lang w:val="fr_FR" w:bidi="fr_FR"/>
        </w:rPr>
      </w:r>
      <w:r>
        <w:rPr>
          <w:lang w:val="fr_FR" w:bidi="fr_FR"/>
        </w:rPr>
        <w:t>Stéphanas</w:t>
      </w:r>
    </w:p>
    <w:p>
      <w:pPr>
        <w:pStyle w:val="ListBullet"/>
        <w:spacing w:line="240" w:lineRule="auto"/>
        <w:ind w:left="720"/>
      </w:pPr>
      <w:r>
        <w:rPr>
          <w:lang w:val="fr_FR" w:bidi="fr_FR"/>
        </w:rPr>
      </w:r>
      <w:r>
        <w:rPr>
          <w:lang w:val="fr_FR" w:bidi="fr_FR"/>
        </w:rPr>
        <w:t>Fortunatus</w:t>
      </w:r>
    </w:p>
    <w:p>
      <w:pPr>
        <w:pStyle w:val="ListBullet"/>
        <w:spacing w:line="240" w:lineRule="auto"/>
        <w:ind w:left="720"/>
      </w:pPr>
      <w:r>
        <w:rPr>
          <w:lang w:val="fr_FR" w:bidi="fr_FR"/>
        </w:rPr>
      </w:r>
      <w:r>
        <w:rPr>
          <w:lang w:val="fr_FR" w:bidi="fr_FR"/>
        </w:rPr>
        <w:t>Et Achaïcus</w:t>
      </w:r>
    </w:p>
    <w:p>
      <w:pPr/>
      <w:r>
        <w:rPr>
          <w:lang w:val="fr_FR" w:bidi="fr_FR"/>
        </w:rPr>
      </w:r>
      <w:r>
        <w:rPr>
          <w:lang w:val="fr_FR" w:bidi="fr_FR"/>
        </w:rPr>
        <w:t>Tout d'abord, pensez à cette partie de la lettre de Paul dans son ensemble. Rappelez-vous que Paul écrivait cette lettre à l'Église de Corinthe pour corriger plusieurs problèmes. Certains des principaux problèmes de l'Église sont l'immoralité sexuelle et le fait d'adorer les idoles, ainsi que l'orgueil et les divisions au sujet de la sagesse spirituelle. Dans ce passage, Paul donnera aux croyants cinq commandements généraux pour les aider à penser et à agir comme ils le doivent. Paul parlera ensuite des hommes de l'Église de Corinthe qui sont venus lui rendre visite et de la façon dont l'Église doit suivre l'exemple de leur mode de vie.</w:t>
      </w:r>
    </w:p>
    <w:p>
      <w:pPr/>
      <w:r>
        <w:rPr>
          <w:lang w:val="fr_FR" w:bidi="fr_FR"/>
        </w:rPr>
      </w:r>
      <w:r>
        <w:rPr>
          <w:lang w:val="fr_FR" w:bidi="fr_FR"/>
        </w:rPr>
        <w:t>Paul commence cette dernière partie de la lettre de Paul très simplement et rapidement. Paul écrit d'une manière similaire lorsque Paul termine les lettres de Paul dans d'autres livres du Nouveau Testament. Dans chaque lettre, Paul termine par des paroles qui encouragent les gens à commencer immédiatement à faire ce qu'il leur dit de faire. Paul veut que les gens comprennent qu'il est très important de faire ces choses.</w:t>
      </w:r>
    </w:p>
    <w:p>
      <w:pPr/>
      <w:r>
        <w:rPr>
          <w:lang w:val="fr_FR" w:bidi="fr_FR"/>
        </w:rPr>
      </w:r>
      <w:r>
        <w:rPr>
          <w:lang w:val="fr_FR" w:bidi="fr_FR"/>
        </w:rPr>
        <w:t>Arrêtez-vous ici et discutez de cette question en groupe : Si vous avez exposé des idées importantes à des personnes et si vous vouliez qu’elles se mettent rapidement à agir selon ces idées, quels mots utiliseriez-vous ? Arrêtez cet audio ici.</w:t>
      </w:r>
    </w:p>
    <w:p>
      <w:pPr/>
      <w:r>
        <w:rPr>
          <w:lang w:val="fr_FR" w:bidi="fr_FR"/>
        </w:rPr>
      </w:r>
      <w:r>
        <w:rPr>
          <w:lang w:val="fr_FR" w:bidi="fr_FR"/>
        </w:rPr>
        <w:t>Tout d'abord, Paul commence par dire à l'Église d'être sur sa garde, d'être vigilante ou d'être en alerte. D'autres livres de la Bible, y compris certaines lettres de Paul, utilisent ces mêmes mots pour parler du fait d'être prêt pour le retour prochain du Christ sur terre. Cependant, d'autres personnes utilisent les mêmes mots pour rappeler aux croyants de se méfier du mal et de l'ennemi, Satan. Paul ne dit pas à quoi il demande à l'Église de faire attention, mais il peut vouloir dire à la fois que l'Église doit être prête lorsque Jésus reviendra et qu'elle doit être prête à résister fermement au mal.</w:t>
      </w:r>
    </w:p>
    <w:p>
      <w:pPr/>
      <w:r>
        <w:rPr>
          <w:lang w:val="fr_FR" w:bidi="fr_FR"/>
        </w:rPr>
      </w:r>
      <w:r>
        <w:rPr>
          <w:lang w:val="fr_FR" w:bidi="fr_FR"/>
        </w:rPr>
        <w:t>Arrêtez-vous ici et discutez de cette question en groupe : Si vous vouliez que les gens fassent attention et se méfient d'un danger à proximité, quels mots utiliseriez-vous pour le leur dire ? Si nécessaire, relisez l'histoire que vous avez racontée à la deuxième étape pour voir comment vous l'avez décrite. Arrêtez cet audio ici.</w:t>
      </w:r>
    </w:p>
    <w:p>
      <w:pPr/>
      <w:r>
        <w:rPr>
          <w:lang w:val="fr_FR" w:bidi="fr_FR"/>
        </w:rPr>
      </w:r>
      <w:r>
        <w:rPr>
          <w:lang w:val="fr_FR" w:bidi="fr_FR"/>
        </w:rPr>
        <w:t>Deuxièmement, Paul dit aux croyants de rester fermes dans la foi des croyants. « Soyez ferme » est une expression particulière qui signifie qu'il ne faut pas changer sa façon de penser ou d'agir, même si quelqu'un essaie de vous y forcer. Dans la langue originale, les mots spécifiques utilisés par Paul pourraient signifier que les croyants doivent rester fermes en continuant à croire aux enseignements du Christ ou que les mots pourraient signifier rester fermes en continuant à faire confiance à Dieu et au Christ. Vous vous souviendrez que Paul a utilisé ce langage particulier plus tôt dans cette lettre. Paul utilise également ce langage dans certaines de ses autres lettres dans le Nouveau Testament.</w:t>
      </w:r>
    </w:p>
    <w:p>
      <w:pPr/>
      <w:r>
        <w:rPr>
          <w:lang w:val="fr_FR" w:bidi="fr_FR"/>
        </w:rPr>
      </w:r>
      <w:r>
        <w:rPr>
          <w:lang w:val="fr_FR" w:bidi="fr_FR"/>
        </w:rPr>
        <w:t>Arrêtez-vous ici et discutez de cette question en groupe : Si vous voulez dire que les gens continuent de croire à des choses vraies, même quand d'autres personnes leur font pression pour croire à des choses fausses, comment le dites-vous ? Arrêtez cet audio ici.</w:t>
      </w:r>
    </w:p>
    <w:p>
      <w:pPr/>
      <w:r>
        <w:rPr>
          <w:lang w:val="fr_FR" w:bidi="fr_FR"/>
        </w:rPr>
      </w:r>
      <w:r>
        <w:rPr>
          <w:lang w:val="fr_FR" w:bidi="fr_FR"/>
        </w:rPr>
        <w:t>Troisièmement, Paul dit d'être courageux, ou brave. Dans la langue originale, le mot que Paul utilise ne se trouve nulle part ailleurs dans le Nouveau Testament. Cependant, ce mot se trouve dans beaucoup d'endroits dans l'Ancien Testament, presque toujours avec d'autres mots qui signifient « soyez forts ». Paul encourage les croyants dans l'Église à avoir du courage lorsqu'ils sont entourés par le danger, surtout lorsque leurs ennemis veulent leur faire du mal ou veulent qu'ils désobéissent à Dieu.</w:t>
      </w:r>
    </w:p>
    <w:p>
      <w:pPr/>
      <w:r>
        <w:rPr>
          <w:lang w:val="fr_FR" w:bidi="fr_FR"/>
        </w:rPr>
      </w:r>
      <w:r>
        <w:rPr>
          <w:lang w:val="fr_FR" w:bidi="fr_FR"/>
        </w:rPr>
        <w:t>Arrêtez-vous ici et discutez de cette question en groupe : Si vous voulez dire aux gens de ne pas avoir peur de leurs ennemis, comment le diriez-vous ? Arrêtez cet audio ici.</w:t>
      </w:r>
    </w:p>
    <w:p>
      <w:pPr/>
      <w:r>
        <w:rPr>
          <w:lang w:val="fr_FR" w:bidi="fr_FR"/>
        </w:rPr>
      </w:r>
      <w:r>
        <w:rPr>
          <w:lang w:val="fr_FR" w:bidi="fr_FR"/>
        </w:rPr>
        <w:t>Quatrièmement, Paul dit qu’il faut être fort. Paul veut dire être fort dans la foi, c'est-à-dire avoir une force spirituelle, et non une force physique. Les croyants ont besoin de cette force, ainsi que du courage dont Paul a déjà parlé, pour résister aux tentations d'immoralité sexuelle, d'adorer des idoles et de commettre d'autres péchés que beaucoup de Corinthiens commettaient.</w:t>
      </w:r>
    </w:p>
    <w:p>
      <w:pPr/>
      <w:r>
        <w:rPr>
          <w:lang w:val="fr_FR" w:bidi="fr_FR"/>
        </w:rPr>
      </w:r>
      <w:r>
        <w:rPr>
          <w:lang w:val="fr_FR" w:bidi="fr_FR"/>
        </w:rPr>
        <w:t>Cinquièmement, Paul dit aux croyants : « Que tout ce que vous faites soit fait avec amour. » Paul veut dire que les croyants doivent tout faire avec amour ou avec un esprit d'amour. Dans la langue originale, le mot que Paul utilise pour l'amour signifie aimer une personne en fonction de votre sincère appréciation et de la haute estime que vous portez à cette personne . Cette instruction est différente des quatre premières instructions de Paul. Dans la langue originale, les mots que Paul utilise dans les quatre premiers commandements montrent qu'il parle à tous les croyants ensemble comme un seul groupe. Mais dans cette cinquième instruction, Paul utilise des mots qui montrent qu'il parle à chaque personne individuellement. En faisant cela, Paul dit à chaque croyant qu'il doit apprendre à traiter les autres avec cet amour s'il veut devenir plus spirituel. Vous vous souviendrez que les croyants pensent que devenir plus spirituels signifie apprendre à prononcer des paroles sages et qu’ils se sont vantés et se sont divisés pour suivre différents chefs dans l’Église. Mais Paul affirme que les croyants doivent au contraire se traiter les uns les autres avec amour sincère et estime s’ils veulent devenir vraiment spirituels.</w:t>
      </w:r>
    </w:p>
    <w:p>
      <w:pPr/>
      <w:r>
        <w:rPr>
          <w:lang w:val="fr_FR" w:bidi="fr_FR"/>
        </w:rPr>
      </w:r>
      <w:r>
        <w:rPr>
          <w:lang w:val="fr_FR" w:bidi="fr_FR"/>
        </w:rPr>
        <w:t>Arrêtez-vous ici et discutez de cette question en groupe : Racontez l’histoire d’une personne qui traitait les autres avec un amour qui montrait qu’elle appréciait vraiment ces autres personnes et les valorisait. Qu’est-ce que cette personne a fait ou quelles paroles a-t-elle prononcées pour montrer qu’elle aimait les autres personnes ? Arrêtez cet audio ici.</w:t>
      </w:r>
    </w:p>
    <w:p>
      <w:pPr/>
      <w:r>
        <w:rPr>
          <w:lang w:val="fr_FR" w:bidi="fr_FR"/>
        </w:rPr>
      </w:r>
      <w:r>
        <w:rPr>
          <w:lang w:val="fr_FR" w:bidi="fr_FR"/>
        </w:rPr>
        <w:t>Paul dit : « Maintenant, je vous exhorte, frères. » Avec ces mots, Paul montre qu’il est sur le point de demander avec insistance aux croyants de faire quelque chose, mais qu’il va d’abord leur rappeler des éléments de contexte importants. Paul dit ensuite : « Vous savez que la maison de Stéphanas était les premiers fruits d’Achaïe et qu’elle s'était consacrée au service du peuple du Seigneur. » Vous vous souviendrez qu’au début de sa lettre, Paul a mentionné comment il avait baptisé la maison de Stéphanas quand il était à Corinthe. Ainsi, quand Paul dit que la maison de Stéphanas était les premiers fruits, il utilise un langage particulier pour signifier que les gens de la maison de Stéphanas étaient les premiers croyants à Achaïe, tout comme une plante qui produit des fruits puis continue d'en produire davantage. Contrairement aux croyants qui se sont vantés et ont divisé l’Église, Paul dit que les gens de la maison de Stéphanas se sont consacrés à servir et aider le peuple de Dieu.</w:t>
      </w:r>
    </w:p>
    <w:p>
      <w:pPr/>
      <w:r>
        <w:rPr>
          <w:lang w:val="fr_FR" w:bidi="fr_FR"/>
        </w:rPr>
      </w:r>
      <w:r>
        <w:rPr>
          <w:lang w:val="fr_FR" w:bidi="fr_FR"/>
        </w:rPr>
        <w:t>Arrêtez-vous ici et discutez de cette question en groupe : quand vous parlez de la première occurrence d'une bonne chose qui continuera à se produire, comme le premier fruit qui pousse sur une plante, quels mots utilisez-vous dans votre langue ? Arrêtez cet audio ici.</w:t>
      </w:r>
    </w:p>
    <w:p>
      <w:pPr/>
      <w:r>
        <w:rPr>
          <w:lang w:val="fr_FR" w:bidi="fr_FR"/>
        </w:rPr>
      </w:r>
      <w:r>
        <w:rPr>
          <w:lang w:val="fr_FR" w:bidi="fr_FR"/>
        </w:rPr>
        <w:t>Maintenant, Paul termine en disant ce que Paul veut que l’Église fasse. Paul exhorte ou demande très fortement aux croyants de suivre les dirigeants de l'Église comme la maison de Stéphanas et toute autre personne qui travaille dur pour aider et fournir ce dont les autres croyants ont besoin.</w:t>
      </w:r>
    </w:p>
    <w:p>
      <w:pPr/>
      <w:r>
        <w:rPr>
          <w:lang w:val="fr_FR" w:bidi="fr_FR"/>
        </w:rPr>
      </w:r>
      <w:r>
        <w:rPr>
          <w:lang w:val="fr_FR" w:bidi="fr_FR"/>
        </w:rPr>
        <w:t>Paul dit qu’il s’est réjoui, ou était très heureux, quand Stéphanas, Fortunatus et Achaïcus sont venus lui rendre visite. Paul dit cela parce que voir Stéphanas, Fortunatus et Achaïcus était comme voir toute l’Église. Parce que ces hommes ont apporté à Paul la nouvelle de ce qui se passait dans l’Église de Corinthe, Paul a pu écrire cette lettre et l’envoyer à Corinthe afin que l’Église puisse la lire. Ainsi, Paul dit que Stéphanas, Fortunatus et Achaïcus ont rafraîchi son esprit et l’esprit de l’Église aussi. Paul veut dire que communiquer les uns avec les autres a encouragé tant lui que l’Église.</w:t>
      </w:r>
    </w:p>
    <w:p>
      <w:pPr/>
      <w:r>
        <w:rPr>
          <w:lang w:val="fr_FR" w:bidi="fr_FR"/>
        </w:rPr>
      </w:r>
      <w:r>
        <w:rPr>
          <w:lang w:val="fr_FR" w:bidi="fr_FR"/>
        </w:rPr>
        <w:t>Arrêtez-vous ici et discutez de cette question en groupe : Si des amis ou votre famille vous visitent après une longue période sans vous voir, quels mots utilisez-vous pour décrire ce que vous ressentez quand vous vous voyez ? Si nécessaire, relisez l'histoire que vous avez racontée à la deuxième étape pour voir comment vous l'avez décrite. Arrêtez cet audio ici.</w:t>
      </w:r>
    </w:p>
    <w:p>
      <w:pPr/>
      <w:r>
        <w:rPr>
          <w:lang w:val="fr_FR" w:bidi="fr_FR"/>
        </w:rPr>
      </w:r>
      <w:r>
        <w:rPr>
          <w:lang w:val="fr_FR" w:bidi="fr_FR"/>
        </w:rPr>
        <w:t>Enfin, Paul dit à l’Église de reconnaître ou de prêter attention à Stéphanas, Fortunatus et Achaïcus et à quiconque fait des choses comme ces hommes le font.</w:t>
      </w:r>
    </w:p>
    <w:p>
      <w:pPr/>
      <w:r>
        <w:rPr>
          <w:lang w:val="fr_FR" w:bidi="fr_FR"/>
        </w:rPr>
      </w:r>
      <w:r>
        <w:rPr>
          <w:lang w:val="fr_FR" w:bidi="fr_FR"/>
        </w:rPr>
        <w:t>Maintenant, le groupe devrait créer le tableau d'histoire, ou utiliser des objets pour visualiser le passage et l'action qui s'y déroule. Pendant que vous faites cela, vous pourriez utiliser des dessins, des objets ou même des personnes pour représenter Paul, l’Église de Corinthe, la maison de Stéphanas, Stéphanas, Fortunatus et Achaïcus.</w:t>
      </w:r>
    </w:p>
    <w:p>
      <w:pPr/>
      <w:r>
        <w:rPr>
          <w:lang w:val="fr_FR" w:bidi="fr_FR"/>
        </w:rPr>
      </w:r>
      <w:r>
        <w:rPr>
          <w:lang w:val="fr_FR" w:bidi="fr_FR"/>
        </w:rPr>
        <w:t>Choisissez des gens, des dessins ou des objets pour être chacun des personnages. Pendant que vous commencez à raconter l’histoire de ces versets, rappelez-vous que Paul donne aux croyants des commandements pour les aider à penser et agir différemment, et qu’il leur montre le type de personnes et les comportements qu’ils doivent suivre. Vous pourriez mettre en scène les mots et les actions de chacun des cinq commandements que Paul donne. Par exemple, vous pourriez demander à quelqu'un de monter la garde pour surveiller un ennemi. Vous pourriez demander à quelqu'un de rester ferme pendant que d'autres essaient de faire pression sur lui pour qu'il change de direction ou qu'il tombe. Vous pourriez demander à quelqu'un de faire semblant d'être courageux ou brave pendant que d'autres agissent comme s'ils attaquaient ou essayaient de lui faire peur. Vous pourriez également demander à quelqu’un de faire semblant d’être fort pendant que d’autres tentent de le pousser à mal agir. Ensuite, vous pourriez demander à Paul de montrer à chaque personne comment elle doit traiter les autres avec amour. Après cela, vous pourriez mettre en scène comment la maison de Stéphanas sert l'Église et demander à Paul d'exhorter l'Église à suivre des dirigeants comme ces personnes. Vous pourriez demander à Stéphanas, Fortunatus et Achaïcus de se rendre auprès de Paul et lui parler de ce qui se passe dans l'Église de Corinthe. Vous pourriez demander à Paul d’écrire la lettre de Paul, puis demander à Stéphanas, Fortunatus et Achaïcus de l'apporter à l’Église afin que tout le monde puisse entendre ce qu’il a écrit. Et ensuite, vous pourriez demander à Paul d’indiquer à l’Église d’écouter et d’agir comme Stéphanas, Fortunatus, Achaïcus, ainsi que d’autres hommes comme ceux-ci.</w:t>
      </w:r>
      <w:r>
        <w:rPr>
          <w:lang w:val="fr_FR" w:bidi="fr_FR"/>
        </w:rPr>
      </w:r>
    </w:p>
    <w:p>
      <w:pPr>
        <w:pStyle w:val="Heading3"/>
      </w:pPr>
      <w:r>
        <w:rPr>
          <w:lang w:val="fr_FR" w:bidi="fr_FR"/>
        </w:rPr>
        <w:t>Intégration du Texte</w:t>
      </w:r>
    </w:p>
    <w:p>
      <w:pPr/>
      <w:r>
        <w:rPr>
          <w:lang w:val="fr_FR" w:bidi="fr_FR"/>
        </w:rPr>
      </w:r>
      <w:r>
        <w:rPr>
          <w:lang w:val="fr_FR" w:bidi="fr_FR"/>
        </w:rPr>
        <w:t>Écoutez une version audio de 1 Corinthiens 16:13–18 dans la traduction la plus facile à comprendre.</w:t>
      </w:r>
    </w:p>
    <w:p>
      <w:pPr/>
      <w:r>
        <w:rPr>
          <w:lang w:val="fr_FR" w:bidi="fr_FR"/>
        </w:rPr>
      </w:r>
      <w:r>
        <w:rPr>
          <w:lang w:val="fr_FR" w:bidi="fr_FR"/>
        </w:rPr>
        <w:t>Dans cette étape, le groupe fera la mise en scène du passage.</w:t>
      </w:r>
    </w:p>
    <w:p>
      <w:pPr/>
      <w:r>
        <w:rPr>
          <w:lang w:val="fr_FR" w:bidi="fr_FR"/>
        </w:rPr>
      </w:r>
      <w:r>
        <w:rPr>
          <w:lang w:val="fr_FR" w:bidi="fr_FR"/>
        </w:rPr>
        <w:t xml:space="preserve">Ce passage comporte deux parties. </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L'Église de Corinthe</w:t>
      </w:r>
    </w:p>
    <w:p>
      <w:pPr>
        <w:pStyle w:val="ListBullet"/>
        <w:spacing w:line="240" w:lineRule="auto"/>
        <w:ind w:left="720"/>
      </w:pPr>
      <w:r>
        <w:rPr>
          <w:lang w:val="fr_FR" w:bidi="fr_FR"/>
        </w:rPr>
      </w:r>
      <w:r>
        <w:rPr>
          <w:lang w:val="fr_FR" w:bidi="fr_FR"/>
        </w:rPr>
        <w:t>La maison de Stéphanas</w:t>
      </w:r>
    </w:p>
    <w:p>
      <w:pPr>
        <w:pStyle w:val="ListBullet"/>
        <w:spacing w:line="240" w:lineRule="auto"/>
        <w:ind w:left="720"/>
      </w:pPr>
      <w:r>
        <w:rPr>
          <w:lang w:val="fr_FR" w:bidi="fr_FR"/>
        </w:rPr>
      </w:r>
      <w:r>
        <w:rPr>
          <w:lang w:val="fr_FR" w:bidi="fr_FR"/>
        </w:rPr>
        <w:t>Stéphanas</w:t>
      </w:r>
    </w:p>
    <w:p>
      <w:pPr>
        <w:pStyle w:val="ListBullet"/>
        <w:spacing w:line="240" w:lineRule="auto"/>
        <w:ind w:left="720"/>
      </w:pPr>
      <w:r>
        <w:rPr>
          <w:lang w:val="fr_FR" w:bidi="fr_FR"/>
        </w:rPr>
      </w:r>
      <w:r>
        <w:rPr>
          <w:lang w:val="fr_FR" w:bidi="fr_FR"/>
        </w:rPr>
        <w:t>Fortunatus</w:t>
      </w:r>
    </w:p>
    <w:p>
      <w:pPr>
        <w:pStyle w:val="ListBullet"/>
        <w:spacing w:line="240" w:lineRule="auto"/>
        <w:ind w:left="720"/>
      </w:pPr>
      <w:r>
        <w:rPr>
          <w:lang w:val="fr_FR" w:bidi="fr_FR"/>
        </w:rPr>
      </w:r>
      <w:r>
        <w:rPr>
          <w:lang w:val="fr_FR" w:bidi="fr_FR"/>
        </w:rPr>
        <w:t>Et Achaïcus</w:t>
      </w:r>
    </w:p>
    <w:p>
      <w:pPr/>
      <w:r>
        <w:rPr>
          <w:lang w:val="fr_FR" w:bidi="fr_FR"/>
        </w:rPr>
      </w:r>
      <w:r>
        <w:rPr>
          <w:lang w:val="fr_FR" w:bidi="fr_FR"/>
        </w:rPr>
        <w:t>Faites deux fois la mise en scène du passage en groupe. Vous devriez le faire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omettre de mettre en scène les parties difficiles ou importantes du passage. Aidez-vous les uns les autres à vous souvenir de chaque partie du passage.</w:t>
      </w:r>
    </w:p>
    <w:p>
      <w:pPr/>
      <w:r>
        <w:rPr>
          <w:lang w:val="fr_FR" w:bidi="fr_FR"/>
        </w:rPr>
      </w:r>
      <w:r>
        <w:rPr>
          <w:lang w:val="fr_FR" w:bidi="fr_FR"/>
        </w:rPr>
        <w:t>Mettez cet audio en pause ici et mettez en scène le passage.</w:t>
      </w:r>
    </w:p>
    <w:p>
      <w:pPr/>
      <w:r>
        <w:rPr>
          <w:lang w:val="fr_FR" w:bidi="fr_FR"/>
        </w:rPr>
      </w:r>
      <w:r>
        <w:rPr>
          <w:lang w:val="fr_FR" w:bidi="fr_FR"/>
        </w:rPr>
        <w:t>Le groupe devrait mettre en scène ce passage une deuxième fois. À certains moments de la mise en scène, arrêtez-vous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mettez en scène le passage une deuxième fois.</w:t>
      </w:r>
    </w:p>
    <w:p>
      <w:pPr/>
      <w:r>
        <w:rPr>
          <w:lang w:val="fr_FR" w:bidi="fr_FR"/>
        </w:rPr>
      </w:r>
      <w:r>
        <w:rPr>
          <w:lang w:val="fr_FR" w:bidi="fr_FR"/>
        </w:rPr>
        <w:t>Voici un exemple de scène et de réponses possibles.</w:t>
      </w:r>
    </w:p>
    <w:p>
      <w:pPr/>
      <w:r>
        <w:rPr>
          <w:lang w:val="fr_FR" w:bidi="fr_FR"/>
        </w:rPr>
      </w:r>
      <w:r>
        <w:rPr>
          <w:lang w:val="fr_FR" w:bidi="fr_FR"/>
        </w:rPr>
        <w:t>Paul dit : « Soyez virgilants ! » Restez ferme dans la foi. Soyez courageux. « Soyez forts.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donner des réponses comme :</w:t>
      </w:r>
    </w:p>
    <w:p>
      <w:pPr>
        <w:pStyle w:val="ListBullet"/>
        <w:spacing w:line="240" w:lineRule="auto"/>
        <w:ind w:left="720"/>
      </w:pPr>
      <w:r>
        <w:rPr>
          <w:lang w:val="fr_FR" w:bidi="fr_FR"/>
        </w:rPr>
      </w:r>
      <w:r>
        <w:rPr>
          <w:lang w:val="fr_FR" w:bidi="fr_FR"/>
        </w:rPr>
        <w:t>Demandez aux personnes qui jouent le rôle des croyants dans l'Église : « Que ressentez-vous ou pensez-vous ? » Les gens pourraient répondre des choses comme :</w:t>
      </w:r>
    </w:p>
    <w:p>
      <w:pPr>
        <w:pStyle w:val="ListBullet"/>
        <w:spacing w:line="240" w:lineRule="auto"/>
        <w:ind w:left="720"/>
      </w:pPr>
      <w:r>
        <w:rPr>
          <w:lang w:val="fr_FR" w:bidi="fr_FR"/>
        </w:rPr>
      </w:r>
      <w:r>
        <w:rPr>
          <w:lang w:val="fr_FR" w:bidi="fr_FR"/>
        </w:rPr>
        <w:t>Continuez la scène.</w:t>
      </w:r>
    </w:p>
    <w:p>
      <w:pPr/>
      <w:r>
        <w:rPr>
          <w:lang w:val="fr_FR" w:bidi="fr_FR"/>
        </w:rPr>
      </w:r>
      <w:r>
        <w:rPr>
          <w:lang w:val="fr_FR" w:bidi="fr_FR"/>
        </w:rPr>
        <w:t>Paul dit : « Montrez de l’amour dans tout ce que vous faites.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 Que ressentez-vous ou à quoi pensez-vous ? » La personne pourrait donner des réponses comme :</w:t>
      </w:r>
    </w:p>
    <w:p>
      <w:pPr>
        <w:pStyle w:val="ListBullet"/>
        <w:spacing w:line="240" w:lineRule="auto"/>
        <w:ind w:left="720"/>
      </w:pPr>
      <w:r>
        <w:rPr>
          <w:lang w:val="fr_FR" w:bidi="fr_FR"/>
        </w:rPr>
      </w:r>
      <w:r>
        <w:rPr>
          <w:lang w:val="fr_FR" w:bidi="fr_FR"/>
        </w:rPr>
        <w:t>Continuez la scène.</w:t>
      </w:r>
    </w:p>
    <w:p>
      <w:pPr/>
      <w:r>
        <w:rPr>
          <w:lang w:val="fr_FR" w:bidi="fr_FR"/>
        </w:rPr>
      </w:r>
      <w:r>
        <w:rPr>
          <w:lang w:val="fr_FR" w:bidi="fr_FR"/>
        </w:rPr>
        <w:t>Paul dit : « La maison de Stéphanas s’est consacrée au service du peuple de Dieu. Ainsi, je vous exhorte à vous soumettre à des personnes comme la maison de Stéphanas et à tous ceux qui travaillent dur pour accomplir la même tâche qu'eux !</w:t>
      </w:r>
    </w:p>
    <w:p>
      <w:pPr>
        <w:pStyle w:val="ListBullet"/>
        <w:spacing w:line="240" w:lineRule="auto"/>
        <w:ind w:left="720"/>
      </w:pPr>
      <w:r>
        <w:rPr>
          <w:lang w:val="fr_FR" w:bidi="fr_FR"/>
        </w:rPr>
      </w:r>
      <w:r>
        <w:rPr>
          <w:lang w:val="fr_FR" w:bidi="fr_FR"/>
        </w:rPr>
        <w:t>Demandez aux personnes qui jouent le rôle des croyants dans l'Église : « Que ressentez-vous ou pensez-vous ? » Les gens pourraient répondre des choses comme :</w:t>
      </w:r>
    </w:p>
    <w:p>
      <w:pPr>
        <w:pStyle w:val="ListBullet"/>
        <w:spacing w:line="240" w:lineRule="auto"/>
        <w:ind w:left="720"/>
      </w:pPr>
      <w:r>
        <w:rPr>
          <w:lang w:val="fr_FR" w:bidi="fr_FR"/>
        </w:rPr>
      </w:r>
      <w:r>
        <w:rPr>
          <w:lang w:val="fr_FR" w:bidi="fr_FR"/>
        </w:rPr>
        <w:t>Demandez aux gens qui jouent le rôle de la maison de Stephanas: « Que ressentez-vous ou pensez-vous ? » Les gens pourraient répondre des choses comme :</w:t>
      </w:r>
    </w:p>
    <w:p>
      <w:pPr>
        <w:pStyle w:val="ListBullet"/>
        <w:spacing w:line="240" w:lineRule="auto"/>
        <w:ind w:left="720"/>
      </w:pPr>
      <w:r>
        <w:rPr>
          <w:lang w:val="fr_FR" w:bidi="fr_FR"/>
        </w:rPr>
      </w:r>
      <w:r>
        <w:rPr>
          <w:lang w:val="fr_FR" w:bidi="fr_FR"/>
        </w:rPr>
        <w:t>Continuez la scène.</w:t>
      </w:r>
    </w:p>
    <w:p>
      <w:pPr/>
      <w:r>
        <w:rPr>
          <w:lang w:val="fr_FR" w:bidi="fr_FR"/>
        </w:rPr>
      </w:r>
      <w:r>
        <w:rPr>
          <w:lang w:val="fr_FR" w:bidi="fr_FR"/>
        </w:rPr>
        <w:t>Paul dit : « J’étais si heureux que Stéphanas, Fortunatus et Achaïcus soient venus ici. » Recevoir ces hommes, c'était comme si vous étiez là. Ces hommes m’ont encouragé, et je suis sûr que ces hommes vous ont encouragé aussi. Montrez du respect aux gens qui font des choses comme ces hommes.</w:t>
      </w:r>
    </w:p>
    <w:p>
      <w:pPr>
        <w:pStyle w:val="ListBullet"/>
        <w:spacing w:line="240" w:lineRule="auto"/>
        <w:ind w:left="720"/>
      </w:pPr>
      <w:r>
        <w:rPr>
          <w:lang w:val="fr_FR" w:bidi="fr_FR"/>
        </w:rPr>
      </w:r>
      <w:r>
        <w:rPr>
          <w:lang w:val="fr_FR" w:bidi="fr_FR"/>
        </w:rPr>
        <w:t>Demandez aux personnes qui jouent le rôle des croyants dans l'Église : « Que ressentez-vous ou pensez-vous ? » Les gens pourraient répondre des choses comme :</w:t>
      </w:r>
    </w:p>
    <w:p>
      <w:pPr>
        <w:pStyle w:val="ListBullet"/>
        <w:spacing w:line="240" w:lineRule="auto"/>
        <w:ind w:left="720"/>
      </w:pPr>
      <w:r>
        <w:rPr>
          <w:lang w:val="fr_FR" w:bidi="fr_FR"/>
        </w:rPr>
      </w:r>
      <w:r>
        <w:rPr>
          <w:lang w:val="fr_FR" w:bidi="fr_FR"/>
        </w:rPr>
        <w:t>Demandez aux personnes qui jouent Stephanas, Fortunatus et Achaïcus : « Que ressentez-vous ou que pensez-vous ? » Les gens pourraient répondre des choses comme :</w:t>
      </w:r>
      <w:r>
        <w:rPr>
          <w:lang w:val="fr_FR" w:bidi="fr_FR"/>
        </w:rPr>
      </w:r>
    </w:p>
    <w:p>
      <w:pPr>
        <w:pStyle w:val="Heading3"/>
      </w:pPr>
      <w:r>
        <w:rPr>
          <w:lang w:val="fr_FR" w:bidi="fr_FR"/>
        </w:rPr>
        <w:t>Combler les Lacunes</w:t>
      </w:r>
    </w:p>
    <w:p>
      <w:pPr/>
      <w:r>
        <w:rPr>
          <w:lang w:val="fr_FR" w:bidi="fr_FR"/>
        </w:rPr>
      </w:r>
      <w:r>
        <w:rPr>
          <w:lang w:val="fr_FR" w:bidi="fr_FR"/>
        </w:rPr>
        <w:t>Écoutez une version audio de 1 Corinthiens 16:13–18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Paul commence ce passage en disant à l'Église d'être "vigilante". C’est un langage particulier qui signifie rester éveillé et être vigilant sur ce qui se passe autour de soi, comme un soldat qui guette une attaque ennemie.</w:t>
      </w:r>
    </w:p>
    <w:p>
      <w:pPr/>
      <w:r>
        <w:rPr>
          <w:lang w:val="fr_FR" w:bidi="fr_FR"/>
        </w:rPr>
      </w:r>
      <w:r>
        <w:rPr>
          <w:lang w:val="fr_FR" w:bidi="fr_FR"/>
        </w:rPr>
        <w:t>Arrêtez-vous ici et discutez en groupe du mot ou de l'expression que vous allez utiliser pour traduire «</w:t>
      </w:r>
      <w:r>
        <w:rPr>
          <w:b/>
          <w:lang w:val="fr_FR" w:bidi="fr_FR"/>
        </w:rPr>
        <w:t>Etre vigilant</w:t>
      </w:r>
      <w:r>
        <w:rPr>
          <w:lang w:val="fr_FR" w:bidi="fr_FR"/>
        </w:rPr>
        <w:t xml:space="preserve"> ». Si vous avez déjà traduit cette expression dans un autre livre de la Bible, utilisez le même mot que vous y avez utilisé. Arrêtez cet audio ici.</w:t>
      </w:r>
    </w:p>
    <w:p>
      <w:pPr/>
      <w:r>
        <w:rPr>
          <w:lang w:val="fr_FR" w:bidi="fr_FR"/>
        </w:rPr>
      </w:r>
      <w:r>
        <w:rPr>
          <w:lang w:val="fr_FR" w:bidi="fr_FR"/>
        </w:rPr>
        <w:t xml:space="preserve">Paul dit aussi de rester </w:t>
      </w:r>
      <w:r>
        <w:rPr>
          <w:b/>
          <w:lang w:val="fr_FR" w:bidi="fr_FR"/>
        </w:rPr>
        <w:t>ferme</w:t>
      </w:r>
      <w:r>
        <w:rPr>
          <w:lang w:val="fr_FR" w:bidi="fr_FR"/>
        </w:rPr>
        <w:t xml:space="preserve"> dans la </w:t>
      </w:r>
      <w:r>
        <w:rPr>
          <w:b/>
          <w:lang w:val="fr_FR" w:bidi="fr_FR"/>
        </w:rPr>
        <w:t>foi</w:t>
      </w:r>
      <w:r>
        <w:rPr>
          <w:lang w:val="fr_FR" w:bidi="fr_FR"/>
        </w:rPr>
        <w:t xml:space="preserve">. C’est un langage particulier qui signifie ne pas changer votre façon de penser ou d’agir lorsque vous suivez Dieu, même si quelqu’un essaie de vous forcer à changer. Cela revient à une personne qui reste debout au même endroit, même si les gens essaient de la faire tomber. Utilisez le même mot ou la même expression pour désigner tenir ferme que ceux que vous avez employés dans les passages précédents. Consultez le Glossaire principal pour plus d'informations sur le mot </w:t>
      </w:r>
      <w:r>
        <w:rPr>
          <w:lang w:val="fr_FR" w:bidi="fr_FR"/>
        </w:rPr>
        <w:t>foi</w:t>
      </w:r>
      <w:r>
        <w:rPr>
          <w:lang w:val="fr_FR" w:bidi="fr_FR"/>
        </w:rPr>
        <w:t>, et traduisez foi de la même manière que dans les passages précédents.</w:t>
      </w:r>
    </w:p>
    <w:p>
      <w:pPr/>
      <w:r>
        <w:rPr>
          <w:lang w:val="fr_FR" w:bidi="fr_FR"/>
        </w:rPr>
      </w:r>
      <w:r>
        <w:rPr>
          <w:lang w:val="fr_FR" w:bidi="fr_FR"/>
        </w:rPr>
        <w:t xml:space="preserve">Paul dit de tout faire avec </w:t>
      </w:r>
      <w:r>
        <w:rPr>
          <w:b/>
          <w:lang w:val="fr_FR" w:bidi="fr_FR"/>
        </w:rPr>
        <w:t>amour</w:t>
      </w:r>
      <w:r>
        <w:rPr>
          <w:lang w:val="fr_FR" w:bidi="fr_FR"/>
        </w:rPr>
        <w:t xml:space="preserve">. Dans la langue originale, le mot que Paul utilise dans ce passage pour amour signifie traiter les gens avec affection et sollicitude parce qu’on apprécie et respecte vraiment cette personne. Une personne qui aime de cette manière ne fait pas du mal aux autres, mais les traite plutôt comme elle voudrait être traitée. Utilisez le même mot ou la même expression pour ce type d' amour que vous avez employés dans les passages précédents. </w:t>
      </w:r>
    </w:p>
    <w:p>
      <w:pPr/>
      <w:r>
        <w:rPr>
          <w:lang w:val="fr_FR" w:bidi="fr_FR"/>
        </w:rPr>
      </w:r>
      <w:r>
        <w:rPr>
          <w:lang w:val="fr_FR" w:bidi="fr_FR"/>
        </w:rPr>
        <w:t xml:space="preserve">Paul dit : « Je vous </w:t>
      </w:r>
      <w:r>
        <w:rPr>
          <w:b/>
          <w:lang w:val="fr_FR" w:bidi="fr_FR"/>
        </w:rPr>
        <w:t>exhorte</w:t>
      </w:r>
      <w:r>
        <w:rPr>
          <w:lang w:val="fr_FR" w:bidi="fr_FR"/>
        </w:rPr>
        <w:t xml:space="preserve">, </w:t>
      </w:r>
      <w:r>
        <w:rPr>
          <w:b/>
          <w:lang w:val="fr_FR" w:bidi="fr_FR"/>
        </w:rPr>
        <w:t>frères</w:t>
      </w:r>
      <w:r>
        <w:rPr>
          <w:lang w:val="fr_FR" w:bidi="fr_FR"/>
        </w:rPr>
        <w:t>. » Exhorter signifie demander avec insistance ou demander en utilisant une émotion forte. Dans la langue originale, ce mot « frères » n’est pas le même mot que frères humains qui sont nés physiquement de la même mère et du même père. Il s'agit plutôt d'un langage particulier qui désigne les frères et sœurs en Christ qui font partie de la même famille spirituelle. Utilisez les mêmes mots ou expressions que vous avez utilisés dans les passages précédents pour « exhorter » et « frères », ou « frères et sœurs ».</w:t>
      </w:r>
    </w:p>
    <w:p>
      <w:pPr/>
      <w:r>
        <w:rPr>
          <w:lang w:val="fr_FR" w:bidi="fr_FR"/>
        </w:rPr>
      </w:r>
      <w:r>
        <w:rPr>
          <w:lang w:val="fr_FR" w:bidi="fr_FR"/>
        </w:rPr>
        <w:t xml:space="preserve">Paul dit que Stéphanas et sa </w:t>
      </w:r>
      <w:r>
        <w:rPr>
          <w:b/>
          <w:lang w:val="fr_FR" w:bidi="fr_FR"/>
        </w:rPr>
        <w:t>maison</w:t>
      </w:r>
      <w:r>
        <w:rPr>
          <w:lang w:val="fr_FR" w:bidi="fr_FR"/>
        </w:rPr>
        <w:t xml:space="preserve"> étaient les </w:t>
      </w:r>
      <w:r>
        <w:rPr>
          <w:b/>
          <w:lang w:val="fr_FR" w:bidi="fr_FR"/>
        </w:rPr>
        <w:t>premiers fruits</w:t>
      </w:r>
      <w:r>
        <w:rPr>
          <w:lang w:val="fr_FR" w:bidi="fr_FR"/>
        </w:rPr>
        <w:t xml:space="preserve"> en Achaïe. Le ménage d'une personne désigne quiconque vit dans la maison de cette personne. Une maison pourrait comprendre les esclaves et les serviteurs ainsi que les membres de la famille d'une personne. Le terme prémices est une expression particulière qui désigne les premières personnes à devenir chrétiennes. Quand une personne voit les premiers fruits pousser sur une plante ou un arbre, elle sait que d'autres fruits pousseront aussi bientôt De la même manière, Paul dit que même si la maison de Stéphanas a commencé à suivre le Christ en premier, beaucoup d'autres personnes deviendront également chrétiennes en Achaïe. Utilisez les mêmes mots ou expressions pour maison et les premiers fruits que vous avez utilisés dans les passages précédents. Pour plus d'informations sur le </w:t>
      </w:r>
      <w:r>
        <w:rPr>
          <w:lang w:val="fr_FR" w:bidi="fr_FR"/>
        </w:rPr>
        <w:t>mot maison</w:t>
      </w:r>
      <w:r>
        <w:rPr>
          <w:lang w:val="fr_FR" w:bidi="fr_FR"/>
        </w:rPr>
        <w:t>, consultez le glossaire principal.</w:t>
      </w:r>
    </w:p>
    <w:p>
      <w:pPr/>
      <w:r>
        <w:rPr>
          <w:lang w:val="fr_FR" w:bidi="fr_FR"/>
        </w:rPr>
      </w:r>
      <w:r>
        <w:rPr>
          <w:lang w:val="fr_FR" w:bidi="fr_FR"/>
        </w:rPr>
        <w:t xml:space="preserve">Paul dit que Stéphanas et sa maison se </w:t>
      </w:r>
      <w:r>
        <w:rPr>
          <w:b/>
          <w:lang w:val="fr_FR" w:bidi="fr_FR"/>
        </w:rPr>
        <w:t>sont consacrés</w:t>
      </w:r>
      <w:r>
        <w:rPr>
          <w:lang w:val="fr_FR" w:bidi="fr_FR"/>
        </w:rPr>
        <w:t xml:space="preserve"> à servir les </w:t>
      </w:r>
      <w:r>
        <w:rPr>
          <w:b/>
          <w:lang w:val="fr_FR" w:bidi="fr_FR"/>
        </w:rPr>
        <w:t>saints</w:t>
      </w:r>
      <w:r>
        <w:rPr>
          <w:lang w:val="fr_FR" w:bidi="fr_FR"/>
        </w:rPr>
        <w:t xml:space="preserve">. Le mot saints signifie des personnes saintes ou des personnes que Dieu a mises à part pour croire en Dieu. Utilisez les mêmes mots ou expressions pour désigner saints que ceux que vous avez utilisés dans les passages précédents. Pour plus d'informations sur </w:t>
      </w:r>
      <w:r>
        <w:rPr>
          <w:lang w:val="fr_FR" w:bidi="fr_FR"/>
        </w:rPr>
        <w:t>Saint</w:t>
      </w:r>
      <w:r>
        <w:rPr>
          <w:lang w:val="fr_FR" w:bidi="fr_FR"/>
        </w:rPr>
        <w:t>, consultez le glossaire principal. Se consacrer à servir quelqu'un signifie donner de son temps, de son énergie et de son attention à cette personne ou à ce groupe de personnes. Cela signifie faire preuve de dévouement et de loyauté en prenant soin de cette personne ou en œuvrant à son bien-être.</w:t>
      </w:r>
    </w:p>
    <w:p>
      <w:pPr/>
      <w:r>
        <w:rPr>
          <w:lang w:val="fr_FR" w:bidi="fr_FR"/>
        </w:rPr>
      </w:r>
      <w:r>
        <w:rPr>
          <w:lang w:val="fr_FR" w:bidi="fr_FR"/>
        </w:rPr>
        <w:t xml:space="preserve">Arrêtez-vous ici et discutez en groupe du mot ou de l'expression que vous allez utiliser pour traduire « </w:t>
      </w:r>
      <w:r>
        <w:rPr>
          <w:b/>
          <w:lang w:val="fr_FR" w:bidi="fr_FR"/>
        </w:rPr>
        <w:t>dévoué</w:t>
      </w:r>
      <w:r>
        <w:rPr>
          <w:lang w:val="fr_FR" w:bidi="fr_FR"/>
        </w:rPr>
        <w:t xml:space="preserve"> ». Si vous avez déjà traduit cette expression dans un autre livre de la Bible, utilisez le même mot que vous y avez utilisé. Arrêtez cet audio ici.</w:t>
      </w:r>
    </w:p>
    <w:p>
      <w:pPr/>
      <w:r>
        <w:rPr>
          <w:lang w:val="fr_FR" w:bidi="fr_FR"/>
        </w:rPr>
      </w:r>
      <w:r>
        <w:rPr>
          <w:lang w:val="fr_FR" w:bidi="fr_FR"/>
        </w:rPr>
        <w:t xml:space="preserve">Paul dit que Stéphanas, Fortunatus et Achaïcus ont </w:t>
      </w:r>
      <w:r>
        <w:rPr>
          <w:b/>
          <w:lang w:val="fr_FR" w:bidi="fr_FR"/>
        </w:rPr>
        <w:t>rafraîchi</w:t>
      </w:r>
      <w:r>
        <w:rPr>
          <w:lang w:val="fr_FR" w:bidi="fr_FR"/>
        </w:rPr>
        <w:t xml:space="preserve"> son </w:t>
      </w:r>
      <w:r>
        <w:rPr>
          <w:b/>
          <w:lang w:val="fr_FR" w:bidi="fr_FR"/>
        </w:rPr>
        <w:t>esprit</w:t>
      </w:r>
      <w:r>
        <w:rPr>
          <w:lang w:val="fr_FR" w:bidi="fr_FR"/>
        </w:rPr>
        <w:t xml:space="preserve"> ou son être intérieur. Utilisez le même mot pour l'esprit d'une personne que celui que vous avez utilisé dans les passages précédents et voyez </w:t>
      </w:r>
      <w:r>
        <w:rPr>
          <w:lang w:val="fr_FR" w:bidi="fr_FR"/>
        </w:rPr>
        <w:t>esprit</w:t>
      </w:r>
      <w:r>
        <w:rPr>
          <w:lang w:val="fr_FR" w:bidi="fr_FR"/>
        </w:rPr>
        <w:t xml:space="preserve"> dans le glossaire principal pour plus d'informations. Dans la langue originale, le mot que Paul utilise pour rafraîchir signifie « mettre au repos » ou encourager et fortifier. Lorsque ce même mot est utilisé pour parler de se rafraîchir physiquement, cela signifie se reposer du travail.</w:t>
      </w:r>
    </w:p>
    <w:p>
      <w:pPr/>
      <w:r>
        <w:rPr>
          <w:lang w:val="fr_FR" w:bidi="fr_FR"/>
        </w:rPr>
      </w:r>
      <w:r>
        <w:rPr>
          <w:lang w:val="fr_FR" w:bidi="fr_FR"/>
        </w:rPr>
        <w:t xml:space="preserve">Arrêtez-vous ici et discutez en groupe du mot ou de l'expression que vous allez utiliser pour traduire « </w:t>
      </w:r>
      <w:r>
        <w:rPr>
          <w:b/>
          <w:lang w:val="fr_FR" w:bidi="fr_FR"/>
        </w:rPr>
        <w:t>rafraîchi</w:t>
      </w:r>
      <w:r>
        <w:rPr>
          <w:lang w:val="fr_FR" w:bidi="fr_FR"/>
        </w:rPr>
        <w:t xml:space="preserve"> ». Si vous avez déjà traduit cette expression dans un autre livre de la Bible, utilisez le même mot que vous y avez utilisé. Arrêtez cet audio ici.</w:t>
      </w:r>
    </w:p>
    <w:p>
      <w:pPr/>
      <w:r>
        <w:rPr>
          <w:lang w:val="fr_FR" w:bidi="fr_FR"/>
        </w:rPr>
      </w:r>
      <w:r>
        <w:rPr>
          <w:lang w:val="fr_FR" w:bidi="fr_FR"/>
        </w:rPr>
        <w:t xml:space="preserve">Paul termine ce passage en disant à l'Église de </w:t>
      </w:r>
      <w:r>
        <w:rPr>
          <w:b/>
          <w:lang w:val="fr_FR" w:bidi="fr_FR"/>
        </w:rPr>
        <w:t>reconnaître</w:t>
      </w:r>
      <w:r>
        <w:rPr>
          <w:lang w:val="fr_FR" w:bidi="fr_FR"/>
        </w:rPr>
        <w:t xml:space="preserve"> des personnes comme Stéphanas, Fortunatus et Achaïcus en raison de la façon dont ces hommes servent humblement les autres croyants. Reconnaître signifie admettre, prêter attention à, écouter ou honorer.</w:t>
      </w:r>
    </w:p>
    <w:p>
      <w:pPr/>
      <w:r>
        <w:rPr>
          <w:lang w:val="fr_FR" w:bidi="fr_FR"/>
        </w:rPr>
      </w:r>
      <w:r>
        <w:rPr>
          <w:lang w:val="fr_FR" w:bidi="fr_FR"/>
        </w:rPr>
        <w:t xml:space="preserve">Arrêtez-vous ici et discutez en groupe du mot ou de l'expression que vous allez utiliser pour traduire « </w:t>
      </w:r>
      <w:r>
        <w:rPr>
          <w:b/>
          <w:lang w:val="fr_FR" w:bidi="fr_FR"/>
        </w:rPr>
        <w:t>Reconnaître</w:t>
      </w:r>
      <w:r>
        <w:rPr>
          <w:lang w:val="fr_FR" w:bidi="fr_FR"/>
        </w:rPr>
        <w:t xml:space="preserve"> ». Si vous avez déjà traduit cette expression dans un autre livre de la Bible, utilisez le même mot que vous y avez utilisé. </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Au cours de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que vous avez décidés lors des étapes précédentes, comme la chronologie, les mots, les expressions, les émotions ou tout autre point dont vous avez discuté.</w:t>
      </w:r>
    </w:p>
    <w:p>
      <w:pPr/>
      <w:r>
        <w:rPr>
          <w:lang w:val="fr_FR" w:bidi="fr_FR"/>
        </w:rPr>
      </w:r>
      <w:r>
        <w:rPr>
          <w:lang w:val="fr_FR" w:bidi="fr_FR"/>
        </w:rPr>
        <w:t>Un membre du groupe doit dire quelques phrases du passage et s'arrêter. Un autre membre du groupe doit raconter la partie suivante du passage et faire une pause. Continuez jusqu'à ce que le groupe ait raconté tout le passage. Les membres du groupe peuvent se corriger les uns les autres à cette étape. Mettez cet audio en pause ici.</w:t>
      </w:r>
    </w:p>
    <w:p>
      <w:pPr/>
      <w:r>
        <w:rPr>
          <w:lang w:val="fr_FR" w:bidi="fr_FR"/>
        </w:rPr>
      </w:r>
      <w:r>
        <w:rPr>
          <w:lang w:val="fr_FR" w:bidi="fr_FR"/>
        </w:rPr>
        <w:t>Ensuite, chaque membre du groupe doit raconter tout le passage sans interruption au moins une fois. Un membre du groupe peut utiliser des objets aléatoires, des gestes ou son storyboard pour l'aider à se souvenir du passage. Mettez cet audio en pause ici.</w:t>
      </w:r>
    </w:p>
    <w:p>
      <w:pPr/>
      <w:r>
        <w:rPr>
          <w:lang w:val="fr_FR" w:bidi="fr_FR"/>
        </w:rPr>
      </w:r>
      <w:r>
        <w:rPr>
          <w:lang w:val="fr_FR" w:bidi="fr_FR"/>
        </w:rPr>
        <w:t>Ensuite, le groupe peut décider de la version du passage que vous préférez le plus. Vous pourriez décider que vous avez aimé la façon dont un membre du groupe a raconté une scène, mais que vous avez préféré la façon dont un autre membre a raconté une autre scène. Mettez cet audio en pause ici.</w:t>
      </w:r>
    </w:p>
    <w:p>
      <w:pPr/>
      <w:r>
        <w:rPr>
          <w:lang w:val="fr_FR" w:bidi="fr_FR"/>
        </w:rPr>
      </w:r>
      <w:r>
        <w:rPr>
          <w:lang w:val="fr_FR" w:bidi="fr_FR"/>
        </w:rPr>
        <w:t>Enfin, le groupe peut élaborer une version finale du passage sur laquelle tout le monde est d'accord. Chaque membre du groupe doit s'entraîner à lire cette version finale du passage.</w:t>
      </w:r>
      <w:r>
        <w:rPr>
          <w:lang w:val="fr_FR" w:bidi="fr_FR"/>
        </w:rPr>
      </w:r>
      <w:r>
        <w:rPr>
          <w:lang w:val="fr_FR" w:bidi="fr_FR"/>
        </w:rPr>
      </w:r>
    </w:p>
    <w:p>
      <w:pPr/>
      <w:r>
        <w:rPr>
          <w:lang w:val="fr_FR" w:bidi="fr_FR"/>
        </w:rPr>
      </w:r>
    </w:p>
    <w:p>
      <w:pPr>
        <w:pStyle w:val="Heading2"/>
      </w:pPr>
      <w:r>
        <w:rPr>
          <w:lang w:val="fr_FR" w:bidi="fr_FR"/>
        </w:rPr>
        <w:t>1 Corinthiens 16:19–24</w:t>
      </w:r>
      <w:r>
        <w:rPr>
          <w:lang w:val="fr_FR" w:bidi="fr_FR"/>
        </w:rPr>
      </w:r>
    </w:p>
    <w:p>
      <w:pPr>
        <w:pStyle w:val="Heading3"/>
      </w:pPr>
      <w:r>
        <w:rPr>
          <w:lang w:val="fr_FR" w:bidi="fr_FR"/>
        </w:rPr>
        <w:t>Écouter et Cœur</w:t>
      </w:r>
    </w:p>
    <w:p>
      <w:pPr/>
      <w:r>
        <w:rPr>
          <w:lang w:val="fr_FR" w:bidi="fr_FR"/>
        </w:rPr>
      </w:r>
      <w:r>
        <w:rPr>
          <w:lang w:val="fr_FR" w:bidi="fr_FR"/>
        </w:rPr>
        <w:t>Dans cette étape, écoutez 1 Corinthiens 16:19–24 et gardez-le dans votre cœur.</w:t>
      </w:r>
    </w:p>
    <w:p>
      <w:pPr/>
      <w:r>
        <w:rPr>
          <w:lang w:val="fr_FR" w:bidi="fr_FR"/>
        </w:rPr>
      </w:r>
      <w:r>
        <w:rPr>
          <w:lang w:val="fr_FR" w:bidi="fr_FR"/>
        </w:rPr>
        <w:t>Écoutez la version audio de 1 Corinthiens 16:19–24 trois fois, dans trois traductions différentes, si possible.</w:t>
      </w:r>
    </w:p>
    <w:p>
      <w:pPr/>
      <w:r>
        <w:rPr>
          <w:lang w:val="fr_FR" w:bidi="fr_FR"/>
        </w:rPr>
      </w:r>
      <w:r>
        <w:rPr>
          <w:lang w:val="fr_FR" w:bidi="fr_FR"/>
        </w:rPr>
        <w:t>Arrêtez cet audio ici.</w:t>
      </w:r>
    </w:p>
    <w:p>
      <w:pPr/>
      <w:r>
        <w:rPr>
          <w:lang w:val="fr_FR" w:bidi="fr_FR"/>
        </w:rPr>
      </w:r>
      <w:r>
        <w:rPr>
          <w:lang w:val="fr_FR" w:bidi="fr_FR"/>
        </w:rPr>
        <w:t>Maintenant, en groupe, discutez des questions suivantes :</w:t>
      </w:r>
    </w:p>
    <w:p>
      <w:pPr>
        <w:pStyle w:val="ListBullet"/>
        <w:spacing w:line="240" w:lineRule="auto"/>
        <w:ind w:left="720"/>
      </w:pPr>
      <w:r>
        <w:rPr>
          <w:lang w:val="fr_FR" w:bidi="fr_FR"/>
        </w:rPr>
      </w:r>
      <w:r>
        <w:rPr>
          <w:lang w:val="fr_FR" w:bidi="fr_FR"/>
        </w:rPr>
        <w:t>Qu'est-ce que vous aimez dans ce passage ? Arrêtez cet audio ici.</w:t>
      </w:r>
    </w:p>
    <w:p>
      <w:pPr>
        <w:pStyle w:val="ListBullet"/>
        <w:spacing w:line="240" w:lineRule="auto"/>
        <w:ind w:left="720"/>
      </w:pPr>
      <w:r>
        <w:rPr>
          <w:lang w:val="fr_FR" w:bidi="fr_FR"/>
        </w:rPr>
      </w:r>
      <w:r>
        <w:rPr>
          <w:lang w:val="fr_FR" w:bidi="fr_FR"/>
        </w:rPr>
        <w:t>Qu'est-ce que vous n'aimez pas ou ne comprenez pas dans ce passage ? Mettez cet audio en pause ici.</w:t>
      </w:r>
    </w:p>
    <w:p>
      <w:pPr>
        <w:pStyle w:val="ListBullet"/>
        <w:spacing w:line="240" w:lineRule="auto"/>
        <w:ind w:left="720"/>
      </w:pPr>
      <w:r>
        <w:rPr>
          <w:lang w:val="fr_FR" w:bidi="fr_FR"/>
        </w:rPr>
      </w:r>
      <w:r>
        <w:rPr>
          <w:lang w:val="fr_FR" w:bidi="fr_FR"/>
        </w:rPr>
        <w:t>Qu'est-ce que ce passage nous apprend sur Dieu, sur Jésus ou sur le Saint-Esprit ? Mettez cet audio en pause ici.</w:t>
      </w:r>
    </w:p>
    <w:p>
      <w:pPr>
        <w:pStyle w:val="ListBullet"/>
        <w:spacing w:line="240" w:lineRule="auto"/>
        <w:ind w:left="720"/>
      </w:pPr>
      <w:r>
        <w:rPr>
          <w:lang w:val="fr_FR" w:bidi="fr_FR"/>
        </w:rPr>
      </w:r>
      <w:r>
        <w:rPr>
          <w:lang w:val="fr_FR" w:bidi="fr_FR"/>
        </w:rPr>
        <w:t>Qu'est-ce que ce passage nous apprend sur l'homme ? Arrêtez cet audio ici.</w:t>
      </w:r>
    </w:p>
    <w:p>
      <w:pPr>
        <w:pStyle w:val="ListBullet"/>
        <w:spacing w:line="240" w:lineRule="auto"/>
        <w:ind w:left="720"/>
      </w:pPr>
      <w:r>
        <w:rPr>
          <w:lang w:val="fr_FR" w:bidi="fr_FR"/>
        </w:rPr>
      </w:r>
      <w:r>
        <w:rPr>
          <w:lang w:val="fr_FR" w:bidi="fr_FR"/>
        </w:rPr>
        <w:t>Comment ce passage affecte-t-il notre vie quotidienne ? Arrêtez cet audio ici.</w:t>
      </w:r>
    </w:p>
    <w:p>
      <w:pPr>
        <w:pStyle w:val="ListBullet"/>
        <w:spacing w:line="240" w:lineRule="auto"/>
        <w:ind w:left="720"/>
      </w:pPr>
      <w:r>
        <w:rPr>
          <w:lang w:val="fr_FR" w:bidi="fr_FR"/>
        </w:rPr>
      </w:r>
      <w:r>
        <w:rPr>
          <w:lang w:val="fr_FR" w:bidi="fr_FR"/>
        </w:rPr>
        <w:t>Connaissez-vous quelqu'un qui a besoin d'écouter ce passage ?</w:t>
      </w:r>
      <w:r>
        <w:rPr>
          <w:lang w:val="fr_FR" w:bidi="fr_FR"/>
        </w:rPr>
      </w:r>
    </w:p>
    <w:p>
      <w:pPr>
        <w:pStyle w:val="Heading3"/>
      </w:pPr>
      <w:r>
        <w:rPr>
          <w:lang w:val="fr_FR" w:bidi="fr_FR"/>
        </w:rPr>
        <w:t>Planter le Décor</w:t>
      </w:r>
    </w:p>
    <w:p>
      <w:pPr/>
      <w:r>
        <w:rPr>
          <w:lang w:val="fr_FR" w:bidi="fr_FR"/>
        </w:rPr>
      </w:r>
      <w:r>
        <w:rPr>
          <w:lang w:val="fr_FR" w:bidi="fr_FR"/>
        </w:rPr>
        <w:t>Écoutez l'audio de 1 Corinthiens 16:19–24 dans la traduction la plus facile à comprendre.</w:t>
      </w:r>
    </w:p>
    <w:p>
      <w:pPr/>
      <w:r>
        <w:rPr>
          <w:lang w:val="fr_FR" w:bidi="fr_FR"/>
        </w:rPr>
      </w:r>
      <w:r>
        <w:rPr>
          <w:lang w:val="fr_FR" w:bidi="fr_FR"/>
        </w:rPr>
        <w:t>Paul termine maintenant sa lettre. Paul salue les croyants de Corinthe. de la part des autres croyants. Cela signifie que ces personnes veulent que Paul dise aux habitants de Corinthe que ces personnes pensent aux habitants de Corinthe et espèrent que les habitants de Corinthe vont bien.</w:t>
      </w:r>
    </w:p>
    <w:p>
      <w:pPr/>
      <w:r>
        <w:rPr>
          <w:lang w:val="fr_FR" w:bidi="fr_FR"/>
        </w:rPr>
      </w:r>
      <w:r>
        <w:rPr>
          <w:lang w:val="fr_FR" w:bidi="fr_FR"/>
        </w:rPr>
        <w:t>Arrêtez-vous ici et, si vous le souhaitez, faites cette activité : Demandez à trois personnes de se placer à différents endroits de la pièce. La personne qui est à un bout de la pièce veut dire quelque chose aux personnes qui sont de l'autre côté de la pièce. La personne qui est à une extrémité de la pièce dit à la personne qui est au milieu de transmettre le message. Arrêtez cet audio ici.</w:t>
      </w:r>
    </w:p>
    <w:p>
      <w:pPr/>
      <w:r>
        <w:rPr>
          <w:lang w:val="fr_FR" w:bidi="fr_FR"/>
        </w:rPr>
      </w:r>
      <w:r>
        <w:rPr>
          <w:lang w:val="fr_FR" w:bidi="fr_FR"/>
        </w:rPr>
        <w:t>Comme dans cette activité, Paul passe un message des croyants en Asie aux croyants à Corinthe.</w:t>
      </w:r>
    </w:p>
    <w:p>
      <w:pPr/>
      <w:r>
        <w:rPr>
          <w:lang w:val="fr_FR" w:bidi="fr_FR"/>
        </w:rPr>
      </w:r>
      <w:r>
        <w:rPr>
          <w:lang w:val="fr_FR" w:bidi="fr_FR"/>
        </w:rPr>
        <w:t>Tout d'abord, Paul salue les croyants dans les Églises d'Asie. L'Asie était le nom d'une région où Paul se trouvait quand Paul a écrit cette lettre. L'Asie fait partie du pays que nous appelons maintenant la Turquie.</w:t>
      </w:r>
    </w:p>
    <w:p>
      <w:pPr/>
      <w:r>
        <w:rPr>
          <w:lang w:val="fr_FR" w:bidi="fr_FR"/>
        </w:rPr>
      </w:r>
      <w:r>
        <w:rPr>
          <w:lang w:val="fr_FR" w:bidi="fr_FR"/>
        </w:rPr>
        <w:t>Vous connaissez probablement d'autres lettres que Paul a écrites. L'une de ces lettres est une lettre aux croyants à Éphèse. Éphèse est en Asie. Paul était probablement à Éphèse quand il a écrit sa lettre aux Corinthiens. À l'époque de Paul, il fallait des semaines à quelqu'un pour voyager d'Éphèse à Corinthe. Il y a de l'eau entre Éphèse et Corinthe, donc les gens devraient effectuer une partie du trajet en bateau.</w:t>
      </w:r>
    </w:p>
    <w:p>
      <w:pPr/>
      <w:r>
        <w:rPr>
          <w:lang w:val="fr_FR" w:bidi="fr_FR"/>
        </w:rPr>
      </w:r>
      <w:r>
        <w:rPr>
          <w:lang w:val="fr_FR" w:bidi="fr_FR"/>
        </w:rPr>
        <w:t>Arrêtez-vous ici et regardez une carte. Trouvez Corinthe en Achaïe et Éphèse en Asie, sur la carte. Arrêtez cet audio ici.</w:t>
      </w:r>
    </w:p>
    <w:p>
      <w:pPr/>
      <w:r>
        <w:rPr>
          <w:lang w:val="fr_FR" w:bidi="fr_FR"/>
        </w:rPr>
      </w:r>
      <w:r>
        <w:rPr>
          <w:lang w:val="fr_FR" w:bidi="fr_FR"/>
        </w:rPr>
        <w:t>Ensuite, Paul mentionne deux croyants en particulier, Aquila et Prisca. Dans le livre des Actes, nous apprenons qu'à son arrivée à Corinthe, Paul a rencontré un couple de juifs, Aquila et Priscilla. Ce sont les mêmes personnes. Aquila et Prisca suivaient également Jésus. Paul et Aquila avaient le même métier : ils fabriquaient tous les deux des tentes pour gagner leur vie. Et ainsi, ils ont commencé à rester ensemble et à travailler ensemble. Aquila et Prisca sont maintenant probablement avec Paul à Éphèse. Les croyants à Corinthe connaissent très bien Aquila et Prisca. Aquila et Prisca veulent que Paul dise aux croyants de Corinthe qu'Aquila et Prisca pensent aux croyants et qu'ils espèrent vivement que les croyants se portent bien. Un groupe de croyants se rassemble souvent dans la maison d'Aquila et de Prisca. Tous ces croyants tiennent à faire savoir à ceux de Corinthe qu'ils pensent à eux.</w:t>
      </w:r>
    </w:p>
    <w:p>
      <w:pPr/>
      <w:r>
        <w:rPr>
          <w:lang w:val="fr_FR" w:bidi="fr_FR"/>
        </w:rPr>
      </w:r>
      <w:r>
        <w:rPr>
          <w:lang w:val="fr_FR" w:bidi="fr_FR"/>
        </w:rPr>
        <w:t>Arrêtez-vous ici et discutez : Dans votre langue, comment transmettez-vous les salutations d'une personne à une autre ? Que faut-il dire normalement si une personne vous a demandé de dire à quelqu'un d'autre qu'il pense à lui et qu'il espère que cette personne va bien ? Arrêtez cet audio ici.</w:t>
      </w:r>
    </w:p>
    <w:p>
      <w:pPr/>
      <w:r>
        <w:rPr>
          <w:lang w:val="fr_FR" w:bidi="fr_FR"/>
        </w:rPr>
      </w:r>
      <w:r>
        <w:rPr>
          <w:lang w:val="fr_FR" w:bidi="fr_FR"/>
        </w:rPr>
        <w:t>Paul dit ensuite que tous les frères et sœurs vous saluent. Cela signifie l'ensemble de ces personnes que Paul vient de mentionner. Paul avait probablement parlé aux croyants à Éphèse des problèmes dans l'Église de Corinthe. Les gens d'Éphèse ont probablement prié pour les gens de Corinthe. Même si toutes ces personnes étaient très loin les unes des autres, elles faisaient toutes partie de la même famille du Christ. Les Éphésiens étaient tous des frères et sœurs des Corinthiens, parce qu'ils appartenaient tous à Jésus et que les Éphésiens se souciaient beaucoup des Corinthiens.</w:t>
      </w:r>
    </w:p>
    <w:p>
      <w:pPr/>
      <w:r>
        <w:rPr>
          <w:lang w:val="fr_FR" w:bidi="fr_FR"/>
        </w:rPr>
      </w:r>
      <w:r>
        <w:rPr>
          <w:lang w:val="fr_FR" w:bidi="fr_FR"/>
        </w:rPr>
        <w:t>Paul dit aux croyants de Corinthe qu'ils doivent se saluer les uns les autres par un saint baiser. À l'époque de Paul, un baiser sur la joue d'une autre personne était une façon normale de montrer à un membre de la famille que vous aimiez et respectiez cette personne. Les croyants sont des frères et sœurs spirituels, et ils ont donc commencé à se saluer comme des membres de la famille. Paul appelle ce baiser saint, parce que c'est un signe de respect et d'amour entre le peuple saint de Dieu.</w:t>
      </w:r>
    </w:p>
    <w:p>
      <w:pPr/>
      <w:r>
        <w:rPr>
          <w:lang w:val="fr_FR" w:bidi="fr_FR"/>
        </w:rPr>
      </w:r>
      <w:r>
        <w:rPr>
          <w:lang w:val="fr_FR" w:bidi="fr_FR"/>
        </w:rPr>
        <w:t>Arrêtez-vous ici et discutez : Dans votre communauté, quelle est une façon respectueuse et aimante de saluer d'autres personnes ? Comment les hommes et les femmes se saluent-ils avec respect et avec amour ? Arrêtez cet audio ici.</w:t>
      </w:r>
    </w:p>
    <w:p>
      <w:pPr/>
      <w:r>
        <w:rPr>
          <w:lang w:val="fr_FR" w:bidi="fr_FR"/>
        </w:rPr>
      </w:r>
      <w:r>
        <w:rPr>
          <w:lang w:val="fr_FR" w:bidi="fr_FR"/>
        </w:rPr>
        <w:t>Ensuite, Paul dit que Paul donne sa propre salutation. Paul écrit cette partie lui-même. Pendant la majeure partie du temps où Paul parlait, quelqu'un d'autre l'écoutait et écrivait tout ce qu'il disait. C'était la façon dont les gens écrivaient normalement des lettres à cette époque. Mais ici à la fin, Paul prend lui-même la plume et écrit de sa propre main sa salutation.</w:t>
      </w:r>
    </w:p>
    <w:p>
      <w:pPr/>
      <w:r>
        <w:rPr>
          <w:lang w:val="fr_FR" w:bidi="fr_FR"/>
        </w:rPr>
      </w:r>
      <w:r>
        <w:rPr>
          <w:lang w:val="fr_FR" w:bidi="fr_FR"/>
        </w:rPr>
        <w:t>Paul ajoute quelque chose d'inhabituel à sa partie de la lettre. Paul dit ensuite qu'il veut que quiconque n'aime pas le Seigneur soit maudit. Il est si grave de ne pas aimer le Seigneur, que ces personnes méritent que Dieu les punisse. Peut-être que Paul pense à tous les problèmes dans l'Église de Corinthe quand il dit cela.</w:t>
      </w:r>
    </w:p>
    <w:p>
      <w:pPr/>
      <w:r>
        <w:rPr>
          <w:lang w:val="fr_FR" w:bidi="fr_FR"/>
        </w:rPr>
      </w:r>
      <w:r>
        <w:rPr>
          <w:lang w:val="fr_FR" w:bidi="fr_FR"/>
        </w:rPr>
        <w:t>Ensuite, Paul ajoute une prière. Paul prie pour que Jésus revienne rapidement. Certaines traductions peuvent utiliser le mot « maranatha » ici. C'est un mot de la langue araméenne, la langue que beaucoup de Juifs parlaient à cette époque. Paul écrit sa lettre dans la langue grecque, mais ici il utilise un mot en araméen. Ce mot signifie : « Seigneur, reviens bientôt ! »</w:t>
      </w:r>
    </w:p>
    <w:p>
      <w:pPr/>
      <w:r>
        <w:rPr>
          <w:lang w:val="fr_FR" w:bidi="fr_FR"/>
        </w:rPr>
      </w:r>
      <w:r>
        <w:rPr>
          <w:lang w:val="fr_FR" w:bidi="fr_FR"/>
        </w:rPr>
        <w:t>Paul termine en priant pour les habitants de Corinthe. Paul prie pour que le Seigneur Jésus donne la grâce aux croyants. Quand Dieu nous accorde la grâce, cela signifie que Dieu est bon et bienveillant envers nous, même si nous ne le méritons pas. Au début de la lettre de Paul, Paul a également fait la même prière.</w:t>
      </w:r>
    </w:p>
    <w:p>
      <w:pPr/>
      <w:r>
        <w:rPr>
          <w:lang w:val="fr_FR" w:bidi="fr_FR"/>
        </w:rPr>
      </w:r>
      <w:r>
        <w:rPr>
          <w:lang w:val="fr_FR" w:bidi="fr_FR"/>
        </w:rPr>
        <w:t>Paul dit ensuite qu'il aime tous les croyants de Corinthe. Paul aime les croyants parce qu'ils croient en Christ Jésus, tout comme il le fait.</w:t>
      </w:r>
    </w:p>
    <w:p>
      <w:pPr/>
      <w:r>
        <w:rPr>
          <w:lang w:val="fr_FR" w:bidi="fr_FR"/>
        </w:rPr>
      </w:r>
      <w:r>
        <w:rPr>
          <w:lang w:val="fr_FR" w:bidi="fr_FR"/>
        </w:rPr>
        <w:t xml:space="preserve">C'est la fin de cette lettre de Paul aux croyants de Corinthe. Nous espérons que les croyants de Corinthe en ont beaucoup appris. Nous aimerions savoir ce que </w:t>
      </w:r>
      <w:r>
        <w:rPr>
          <w:b/>
          <w:lang w:val="fr_FR" w:bidi="fr_FR"/>
        </w:rPr>
        <w:t>votre</w:t>
      </w:r>
      <w:r>
        <w:rPr>
          <w:lang w:val="fr_FR" w:bidi="fr_FR"/>
        </w:rPr>
        <w:t xml:space="preserve"> Église a appris de cette lettre ?</w:t>
      </w:r>
    </w:p>
    <w:p>
      <w:pPr/>
      <w:r>
        <w:rPr>
          <w:lang w:val="fr_FR" w:bidi="fr_FR"/>
        </w:rPr>
      </w:r>
      <w:r>
        <w:rPr>
          <w:lang w:val="fr_FR" w:bidi="fr_FR"/>
        </w:rPr>
        <w:t>Arrêtez-vous ici et discutez : Pouvez-vous mentionner quelques éléments de cette lettre dont vous vous souvenez et qui sont très importants pour vous ou pour votre Église ? Arrêtez cet audio ici.</w:t>
      </w:r>
      <w:r>
        <w:rPr>
          <w:lang w:val="fr_FR" w:bidi="fr_FR"/>
        </w:rPr>
      </w:r>
    </w:p>
    <w:p>
      <w:pPr>
        <w:pStyle w:val="Heading3"/>
      </w:pPr>
      <w:r>
        <w:rPr>
          <w:lang w:val="fr_FR" w:bidi="fr_FR"/>
        </w:rPr>
        <w:t>Définir les Scènes</w:t>
      </w:r>
    </w:p>
    <w:p>
      <w:pPr/>
      <w:r>
        <w:rPr>
          <w:lang w:val="fr_FR" w:bidi="fr_FR"/>
        </w:rPr>
      </w:r>
      <w:r>
        <w:rPr>
          <w:lang w:val="fr_FR" w:bidi="fr_FR"/>
        </w:rPr>
        <w:t>Écoutez l'audio de 1 Corinthiens 16:19–24 dans la traduction la plus facile à comprendre.</w:t>
      </w:r>
    </w:p>
    <w:p>
      <w:pPr/>
      <w:r>
        <w:rPr>
          <w:lang w:val="fr_FR" w:bidi="fr_FR"/>
        </w:rPr>
      </w:r>
      <w:r>
        <w:rPr>
          <w:lang w:val="fr_FR" w:bidi="fr_FR"/>
        </w:rPr>
        <w:t>À cette étape, le groupe définira les éléments, les personnages et le cadre de ce passage. Ensuite, le groupe visualisera ce passage.</w:t>
      </w:r>
    </w:p>
    <w:p>
      <w:pPr/>
      <w:r>
        <w:rPr>
          <w:lang w:val="fr_FR" w:bidi="fr_FR"/>
        </w:rPr>
      </w:r>
      <w:r>
        <w:rPr>
          <w:lang w:val="fr_FR" w:bidi="fr_FR"/>
        </w:rPr>
        <w:t>Ce passage comporte une scène.</w:t>
      </w:r>
    </w:p>
    <w:p>
      <w:pPr/>
      <w:r>
        <w:rPr>
          <w:lang w:val="fr_FR" w:bidi="fr_FR"/>
        </w:rPr>
      </w:r>
      <w:r>
        <w:rPr>
          <w:b/>
          <w:lang w:val="fr_FR" w:bidi="fr_FR"/>
        </w:rPr>
        <w:t>Dans cette partie :</w:t>
      </w:r>
      <w:r>
        <w:rPr>
          <w:lang w:val="fr_FR" w:bidi="fr_FR"/>
        </w:rPr>
        <w:t xml:space="preserve"> Paul termine sa lettre et donne des salutations d'autres croyants.</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 qui écoutent le message de Paul</w:t>
      </w:r>
    </w:p>
    <w:p>
      <w:pPr>
        <w:pStyle w:val="ListBullet"/>
        <w:spacing w:line="240" w:lineRule="auto"/>
        <w:ind w:left="720"/>
      </w:pPr>
      <w:r>
        <w:rPr>
          <w:lang w:val="fr_FR" w:bidi="fr_FR"/>
        </w:rPr>
      </w:r>
      <w:r>
        <w:rPr>
          <w:lang w:val="fr_FR" w:bidi="fr_FR"/>
        </w:rPr>
        <w:t>Les croyants dans les Églises d'Asie.</w:t>
      </w:r>
    </w:p>
    <w:p>
      <w:pPr>
        <w:pStyle w:val="ListBullet"/>
        <w:spacing w:line="240" w:lineRule="auto"/>
        <w:ind w:left="720"/>
      </w:pPr>
      <w:r>
        <w:rPr>
          <w:lang w:val="fr_FR" w:bidi="fr_FR"/>
        </w:rPr>
      </w:r>
      <w:r>
        <w:rPr>
          <w:lang w:val="fr_FR" w:bidi="fr_FR"/>
        </w:rPr>
        <w:t>Aquila et Prisca</w:t>
      </w:r>
    </w:p>
    <w:p>
      <w:pPr>
        <w:pStyle w:val="ListBullet"/>
        <w:spacing w:line="240" w:lineRule="auto"/>
        <w:ind w:left="720"/>
      </w:pPr>
      <w:r>
        <w:rPr>
          <w:lang w:val="fr_FR" w:bidi="fr_FR"/>
        </w:rPr>
      </w:r>
      <w:r>
        <w:rPr>
          <w:lang w:val="fr_FR" w:bidi="fr_FR"/>
        </w:rPr>
        <w:t>Les croyants de l'Église qui se rencontre dans la maison d'Aquila et de Prisca</w:t>
      </w:r>
    </w:p>
    <w:p>
      <w:pPr>
        <w:pStyle w:val="ListBullet"/>
        <w:spacing w:line="240" w:lineRule="auto"/>
        <w:ind w:left="720"/>
      </w:pPr>
      <w:r>
        <w:rPr>
          <w:lang w:val="fr_FR" w:bidi="fr_FR"/>
        </w:rPr>
      </w:r>
      <w:r>
        <w:rPr>
          <w:lang w:val="fr_FR" w:bidi="fr_FR"/>
        </w:rPr>
        <w:t>Et le Seigneur Jésus</w:t>
      </w:r>
    </w:p>
    <w:p>
      <w:pPr/>
      <w:r>
        <w:rPr>
          <w:lang w:val="fr_FR" w:bidi="fr_FR"/>
        </w:rPr>
      </w:r>
      <w:r>
        <w:rPr>
          <w:lang w:val="fr_FR" w:bidi="fr_FR"/>
        </w:rPr>
        <w:t xml:space="preserve">Tout d'abord, Paul salue les croyants dans les Églises d'Asie. </w:t>
      </w:r>
    </w:p>
    <w:p>
      <w:pPr/>
      <w:r>
        <w:rPr>
          <w:lang w:val="fr_FR" w:bidi="fr_FR"/>
        </w:rPr>
      </w:r>
      <w:r>
        <w:rPr>
          <w:lang w:val="fr_FR" w:bidi="fr_FR"/>
        </w:rPr>
        <w:t>Paul dit qu'Aquila et Prisca saluent les croyants de Corinthe très chaleureusement ou avec beaucoup d'insistance. Aquila et Prisca aiment beaucoup les croyants de Corinthe. Aquila et Prisca espèrent vraiment que les croyants se portent bien. La raison pour laquelle Aquila et Prisca saluent les croyants est qu'ils croient tous au même Seigneur, en Jésus.</w:t>
      </w:r>
    </w:p>
    <w:p>
      <w:pPr/>
      <w:r>
        <w:rPr>
          <w:lang w:val="fr_FR" w:bidi="fr_FR"/>
        </w:rPr>
      </w:r>
      <w:r>
        <w:rPr>
          <w:lang w:val="fr_FR" w:bidi="fr_FR"/>
        </w:rPr>
        <w:t>Aquila et Prisca étaient mari et femme. Aquila et Prisca étaient des croyants juifs qui étaient avec Paul. Les gens de Corinthe connaissaient bien Aquila et Prisca, mais c'est la première fois que Paul mentionne Aquila et les noms de Prisca dans cette lettre.</w:t>
      </w:r>
    </w:p>
    <w:p>
      <w:pPr/>
      <w:r>
        <w:rPr>
          <w:lang w:val="fr_FR" w:bidi="fr_FR"/>
        </w:rPr>
      </w:r>
      <w:r>
        <w:rPr>
          <w:lang w:val="fr_FR" w:bidi="fr_FR"/>
        </w:rPr>
        <w:t>Arrêtez-vous ici et discutez : Comment parlerez-vous d'Aquila et de Prisca dans ce passage ? Arrêtez cet audio ici.</w:t>
      </w:r>
    </w:p>
    <w:p>
      <w:pPr/>
      <w:r>
        <w:rPr>
          <w:lang w:val="fr_FR" w:bidi="fr_FR"/>
        </w:rPr>
      </w:r>
      <w:r>
        <w:rPr>
          <w:lang w:val="fr_FR" w:bidi="fr_FR"/>
        </w:rPr>
        <w:t>D'autres croyants saluent également les gens de Corinthe.</w:t>
      </w:r>
    </w:p>
    <w:p>
      <w:pPr>
        <w:pStyle w:val="ListBullet"/>
        <w:spacing w:line="240" w:lineRule="auto"/>
        <w:ind w:left="720"/>
      </w:pPr>
      <w:r>
        <w:rPr>
          <w:lang w:val="fr_FR" w:bidi="fr_FR"/>
        </w:rPr>
      </w:r>
      <w:r>
        <w:rPr>
          <w:lang w:val="fr_FR" w:bidi="fr_FR"/>
        </w:rPr>
        <w:t>Arrêtez-vous ici et, si vous le souhaitez, faites cette activité : Divisez-vous en groupes et mettez en scène tout le processus où Paul écrit la lettre et l'envoi de celle-ci à Corinthe. Au milieu de la pièce, Paul écrit sa lettre. Paul n'écrit pas lui-même la lettre, mais il parle et quelqu'un d'autre écrit tout ce qu'il dit. D'un côté de Paul il y a les croyants d'Asie. De son autre côté, un peu plus loin, se trouvent les croyants de Corinthe. Or, lorsque Paul a presque fini d'écrire—ou de dicter—sa lettre, Aquila et Prisca ainsi que d'autres croyants en Asie viennent voir Paul et lui parlent. Ces croyants demandent à Paul de dire aux croyants de Corinthe qu'ils pensent à eux.</w:t>
      </w:r>
    </w:p>
    <w:p>
      <w:pPr>
        <w:pStyle w:val="ListBullet"/>
        <w:spacing w:line="240" w:lineRule="auto"/>
        <w:ind w:left="720"/>
      </w:pPr>
      <w:r>
        <w:rPr>
          <w:lang w:val="fr_FR" w:bidi="fr_FR"/>
        </w:rPr>
      </w:r>
      <w:r>
        <w:rPr>
          <w:lang w:val="fr_FR" w:bidi="fr_FR"/>
        </w:rPr>
        <w:t>Quand Paul a fini d'écrire sa lettre, il la donne à quelqu'un qui l'emmènera à Corinthe. Cela pourrait même être la même personne qui a rédigé la lettre. Cette personne voyage ensuite jusqu'à Corinthe même. Le voyage aurait pris quelques semaines. Vous pouvez mettre en scène que quand cette personne atteint Corinthe, il dit aux croyants de Corinthe qu'il a une lettre de Paul. Vous pouvez jouer le fait que tous les croyants se disent les uns aux autres qu'il y a une lettre de Paul, et qu'ils devraient venir l'écouter. Quand les croyants sont tous ensemble, ils s'assoient tous et écoutent quelqu'un qui lit la lettre pour eux. La même personne qui a apporté la lettre aux croyants était probablement celle qui la leur a lue. Arrêtez cet audio ici et faites cette activité.</w:t>
      </w:r>
    </w:p>
    <w:p>
      <w:pPr/>
      <w:r>
        <w:rPr>
          <w:lang w:val="fr_FR" w:bidi="fr_FR"/>
        </w:rPr>
      </w:r>
      <w:r>
        <w:rPr>
          <w:lang w:val="fr_FR" w:bidi="fr_FR"/>
        </w:rPr>
        <w:t>Paul dit aux croyants de Corinthe de se saluer avec amour et avec respect. C'est la fin de cette lettre. Pendant tout ce temps, les croyants sont restés assis et ont écouté quelqu'un leur lire toute cette lettre. Maintes et maintes fois, les croyants ont entendu Paul dire que les croyants devraient s'aimer les uns les autres, qu'ils ne devraient pas former des groupes séparés et qu'ils ne devraient pas être orgueilleux. Les croyants ne doivent pas seulement penser à ce qui est bon pour eux, mais à ce qui est bon pour autrui. Maintenant, après avoir entendu cette lettre, il est temps pour les croyants de se lever, de se tourner les uns vers les autres et de se dire qu'ils s'aiment et se respectent ! Quelle période passionnante cela aurait pu être dans l'Église !</w:t>
      </w:r>
    </w:p>
    <w:p>
      <w:pPr/>
      <w:r>
        <w:rPr>
          <w:lang w:val="fr_FR" w:bidi="fr_FR"/>
        </w:rPr>
      </w:r>
      <w:r>
        <w:rPr>
          <w:lang w:val="fr_FR" w:bidi="fr_FR"/>
        </w:rPr>
        <w:t>Arrêtez-vous ici et faites cette activité : Déplacez-vous et saluez chaque membre de votre groupe avec amour et respect ! Peut-être pourriez-vous vous dire à quel point vous êtes heureux que ce soient vos frères et sœurs, parce que vous appartenez tous au Christ.</w:t>
      </w:r>
      <w:r>
        <w:rPr>
          <w:lang w:val="fr_FR" w:bidi="fr_FR"/>
        </w:rPr>
      </w:r>
    </w:p>
    <w:p>
      <w:pPr>
        <w:pStyle w:val="Heading3"/>
      </w:pPr>
      <w:r>
        <w:rPr>
          <w:lang w:val="fr_FR" w:bidi="fr_FR"/>
        </w:rPr>
        <w:t>Intégration du Texte</w:t>
      </w:r>
    </w:p>
    <w:p>
      <w:pPr/>
      <w:r>
        <w:rPr>
          <w:lang w:val="fr_FR" w:bidi="fr_FR"/>
        </w:rPr>
      </w:r>
      <w:r>
        <w:rPr>
          <w:lang w:val="fr_FR" w:bidi="fr_FR"/>
        </w:rPr>
        <w:t>Écoutez l'audio de 1 Corinthiens 16:19–24 dans la traduction la plus facile à comprendre.</w:t>
      </w:r>
    </w:p>
    <w:p>
      <w:pPr/>
      <w:r>
        <w:rPr>
          <w:lang w:val="fr_FR" w:bidi="fr_FR"/>
        </w:rPr>
      </w:r>
      <w:r>
        <w:rPr>
          <w:lang w:val="fr_FR" w:bidi="fr_FR"/>
        </w:rPr>
        <w:t>Dans cette étape, le groupe fera la mise en scène du passage.</w:t>
      </w:r>
    </w:p>
    <w:p>
      <w:pPr/>
      <w:r>
        <w:rPr>
          <w:lang w:val="fr_FR" w:bidi="fr_FR"/>
        </w:rPr>
      </w:r>
      <w:r>
        <w:rPr>
          <w:lang w:val="fr_FR" w:bidi="fr_FR"/>
        </w:rPr>
        <w:t>Ce passage comporte une scène.</w:t>
      </w:r>
    </w:p>
    <w:p>
      <w:pPr/>
      <w:r>
        <w:rPr>
          <w:lang w:val="fr_FR" w:bidi="fr_FR"/>
        </w:rPr>
      </w:r>
      <w:r>
        <w:rPr>
          <w:lang w:val="fr_FR" w:bidi="fr_FR"/>
        </w:rPr>
        <w:t>Les personnages de ce passage sont :</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Les croyants de Corinthe qui écoutent le message de Paul</w:t>
      </w:r>
    </w:p>
    <w:p>
      <w:pPr>
        <w:pStyle w:val="ListBullet"/>
        <w:spacing w:line="240" w:lineRule="auto"/>
        <w:ind w:left="720"/>
      </w:pPr>
      <w:r>
        <w:rPr>
          <w:lang w:val="fr_FR" w:bidi="fr_FR"/>
        </w:rPr>
      </w:r>
      <w:r>
        <w:rPr>
          <w:lang w:val="fr_FR" w:bidi="fr_FR"/>
        </w:rPr>
        <w:t>Les croyants dans les Églises d'Asie.</w:t>
      </w:r>
    </w:p>
    <w:p>
      <w:pPr>
        <w:pStyle w:val="ListBullet"/>
        <w:spacing w:line="240" w:lineRule="auto"/>
        <w:ind w:left="720"/>
      </w:pPr>
      <w:r>
        <w:rPr>
          <w:lang w:val="fr_FR" w:bidi="fr_FR"/>
        </w:rPr>
      </w:r>
      <w:r>
        <w:rPr>
          <w:lang w:val="fr_FR" w:bidi="fr_FR"/>
        </w:rPr>
        <w:t>Aquila et Prisca</w:t>
      </w:r>
    </w:p>
    <w:p>
      <w:pPr>
        <w:pStyle w:val="ListBullet"/>
        <w:spacing w:line="240" w:lineRule="auto"/>
        <w:ind w:left="720"/>
      </w:pPr>
      <w:r>
        <w:rPr>
          <w:lang w:val="fr_FR" w:bidi="fr_FR"/>
        </w:rPr>
      </w:r>
      <w:r>
        <w:rPr>
          <w:lang w:val="fr_FR" w:bidi="fr_FR"/>
        </w:rPr>
        <w:t>Les croyants de l'Église qui se rencontre dans la maison d'Aquila et de Prisca</w:t>
      </w:r>
    </w:p>
    <w:p>
      <w:pPr>
        <w:pStyle w:val="ListBullet"/>
        <w:spacing w:line="240" w:lineRule="auto"/>
        <w:ind w:left="720"/>
      </w:pPr>
      <w:r>
        <w:rPr>
          <w:lang w:val="fr_FR" w:bidi="fr_FR"/>
        </w:rPr>
      </w:r>
      <w:r>
        <w:rPr>
          <w:lang w:val="fr_FR" w:bidi="fr_FR"/>
        </w:rPr>
        <w:t>Et le Seigneur Jésus</w:t>
      </w:r>
    </w:p>
    <w:p>
      <w:pPr/>
      <w:r>
        <w:rPr>
          <w:lang w:val="fr_FR" w:bidi="fr_FR"/>
        </w:rPr>
      </w:r>
      <w:r>
        <w:rPr>
          <w:lang w:val="fr_FR" w:bidi="fr_FR"/>
        </w:rPr>
        <w:t>En groupe, jouez le passage deux fois. Vous devriez le faire dans votre propre langue.</w:t>
      </w:r>
    </w:p>
    <w:p>
      <w:pPr/>
      <w:r>
        <w:rPr>
          <w:lang w:val="fr_FR" w:bidi="fr_FR"/>
        </w:rPr>
      </w:r>
      <w:r>
        <w:rPr>
          <w:lang w:val="fr_FR" w:bidi="fr_FR"/>
        </w:rPr>
        <w:t>Premièrement, mettez en scène le passage sans vous arrêter. Faites attention au dialogue, à la fluidité, à l'intrigue et à la chronologie du passage. Assurez-vous de ne pas omettre de mettre en scène les parties difficiles ou importantes du passage. Aidez-vous les uns les autres à vous souvenir de chaque partie du passage.</w:t>
      </w:r>
    </w:p>
    <w:p>
      <w:pPr/>
      <w:r>
        <w:rPr>
          <w:lang w:val="fr_FR" w:bidi="fr_FR"/>
        </w:rPr>
      </w:r>
      <w:r>
        <w:rPr>
          <w:lang w:val="fr_FR" w:bidi="fr_FR"/>
        </w:rPr>
        <w:t>Mettez cet audio en pause ici et mettez en scène le passage.</w:t>
      </w:r>
    </w:p>
    <w:p>
      <w:pPr/>
      <w:r>
        <w:rPr>
          <w:lang w:val="fr_FR" w:bidi="fr_FR"/>
        </w:rPr>
      </w:r>
      <w:r>
        <w:rPr>
          <w:lang w:val="fr_FR" w:bidi="fr_FR"/>
        </w:rPr>
        <w:t>Le groupe devrait mettre en scène ce passage une deuxième fois. À certains moments de la mise en scène, arrêtez-vous et demandez à la personne qui joue le personnage : « Que ressentez-vous ou à quoi pensez-vous ? » La personne qui joue le personnage doit répondre en fonction de ce qu'elle ressentirait ou penserait si elle était ce personnage. Ensuite, continuez la mise en scène.</w:t>
      </w:r>
    </w:p>
    <w:p>
      <w:pPr/>
      <w:r>
        <w:rPr>
          <w:lang w:val="fr_FR" w:bidi="fr_FR"/>
        </w:rPr>
      </w:r>
      <w:r>
        <w:rPr>
          <w:lang w:val="fr_FR" w:bidi="fr_FR"/>
        </w:rPr>
        <w:t>Mettez cet audio en pause ici, et mettez en scène le passage une deuxième fois.</w:t>
      </w:r>
    </w:p>
    <w:p>
      <w:pPr/>
      <w:r>
        <w:rPr>
          <w:lang w:val="fr_FR" w:bidi="fr_FR"/>
        </w:rPr>
      </w:r>
      <w:r>
        <w:rPr>
          <w:lang w:val="fr_FR" w:bidi="fr_FR"/>
        </w:rPr>
        <w:t>Voici un exemple de scène et de réponses possibles.</w:t>
      </w:r>
    </w:p>
    <w:p>
      <w:pPr/>
      <w:r>
        <w:rPr>
          <w:lang w:val="fr_FR" w:bidi="fr_FR"/>
        </w:rPr>
      </w:r>
      <w:r>
        <w:rPr>
          <w:lang w:val="fr_FR" w:bidi="fr_FR"/>
        </w:rPr>
        <w:t>Mettez en scène que Paul dit aux croyants de Corinthe que les croyants d'Asie envoient des salutations aux Corinthiens. Aquila et Prisca veulent également que les gens de Corinthe sachent qu'Aquila et Prisca aiment les croyants, parce qu'ils croient tous au Seigneur. Les croyants qui se réunissent dans la maison d'Aquila et de Prisca vous adressent aussi leurs salutations. Toutes ces personnes envoient des salutations parce qu'elles sont toutes comme les frères et sœurs des Corinthiens.</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croyants en Asie : « Que ressentez-vous ou à quoi pensez-vous ? » Les gens peuvent répondre par des choses comme :</w:t>
      </w:r>
    </w:p>
    <w:p>
      <w:pPr>
        <w:pStyle w:val="ListBullet"/>
        <w:spacing w:line="240" w:lineRule="auto"/>
        <w:ind w:left="720"/>
      </w:pPr>
      <w:r>
        <w:rPr>
          <w:lang w:val="fr_FR" w:bidi="fr_FR"/>
        </w:rPr>
      </w:r>
      <w:r>
        <w:rPr>
          <w:lang w:val="fr_FR" w:bidi="fr_FR"/>
        </w:rPr>
        <w:t>Demandez aux croyants de Corinthe : « Que pensez-vous ? » Les gens peuvent répondre par des choses comme :</w:t>
      </w:r>
    </w:p>
    <w:p>
      <w:pPr>
        <w:pStyle w:val="ListBullet"/>
        <w:spacing w:line="240" w:lineRule="auto"/>
        <w:ind w:left="720"/>
      </w:pPr>
      <w:r>
        <w:rPr>
          <w:lang w:val="fr_FR" w:bidi="fr_FR"/>
        </w:rPr>
      </w:r>
      <w:r>
        <w:rPr>
          <w:lang w:val="fr_FR" w:bidi="fr_FR"/>
        </w:rPr>
        <w:t>Continuez la scène.</w:t>
      </w:r>
    </w:p>
    <w:p>
      <w:pPr/>
      <w:r>
        <w:rPr>
          <w:lang w:val="fr_FR" w:bidi="fr_FR"/>
        </w:rPr>
      </w:r>
      <w:r>
        <w:rPr>
          <w:lang w:val="fr_FR" w:bidi="fr_FR"/>
        </w:rPr>
        <w:t>Mettez en scène où Paul dit aux croyants de Corinthe qu'ils doivent se saluer avec amour et respect. Paul écrit lui-même une salutation finale. Si quelqu'un n'aime pas le Seigneur, Dieu devrait le punir. Que le Seigneur revienne bientôt !</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aux croyants de Corinthe : « Que pensez-vous ? » Les gens peuvent répondre par des choses comme :</w:t>
      </w:r>
    </w:p>
    <w:p>
      <w:pPr>
        <w:pStyle w:val="ListBullet"/>
        <w:spacing w:line="240" w:lineRule="auto"/>
        <w:ind w:left="720"/>
      </w:pPr>
      <w:r>
        <w:rPr>
          <w:lang w:val="fr_FR" w:bidi="fr_FR"/>
        </w:rPr>
      </w:r>
      <w:r>
        <w:rPr>
          <w:lang w:val="fr_FR" w:bidi="fr_FR"/>
        </w:rPr>
        <w:t>Continuez la scène.</w:t>
      </w:r>
    </w:p>
    <w:p>
      <w:pPr/>
      <w:r>
        <w:rPr>
          <w:lang w:val="fr_FR" w:bidi="fr_FR"/>
        </w:rPr>
      </w:r>
      <w:r>
        <w:rPr>
          <w:lang w:val="fr_FR" w:bidi="fr_FR"/>
        </w:rPr>
        <w:t>Mettez en scène qu'il prie pour que le Seigneur soit bon et bienveillant envers les croyants de Corinthe. Paul aime tous les croyants de Corinthe. Paul aime les croyants parce qu'ils croient en Christ Jésus, tout comme il le fait.</w:t>
      </w:r>
    </w:p>
    <w:p>
      <w:pPr>
        <w:pStyle w:val="ListBullet"/>
        <w:spacing w:line="240" w:lineRule="auto"/>
        <w:ind w:left="720"/>
      </w:pPr>
      <w:r>
        <w:rPr>
          <w:lang w:val="fr_FR" w:bidi="fr_FR"/>
        </w:rPr>
      </w:r>
      <w:r>
        <w:rPr>
          <w:lang w:val="fr_FR" w:bidi="fr_FR"/>
        </w:rPr>
        <w:t>Arrêtez la mise en scène.</w:t>
      </w:r>
    </w:p>
    <w:p>
      <w:pPr>
        <w:pStyle w:val="ListBullet"/>
        <w:spacing w:line="240" w:lineRule="auto"/>
        <w:ind w:left="720"/>
      </w:pPr>
      <w:r>
        <w:rPr>
          <w:lang w:val="fr_FR" w:bidi="fr_FR"/>
        </w:rPr>
      </w:r>
      <w:r>
        <w:rPr>
          <w:lang w:val="fr_FR" w:bidi="fr_FR"/>
        </w:rPr>
        <w:t>Demandez à la personne qui joue le rôle de Paul : « Que penses-tu ? » La personne pourrait répondre en disant des choses comme :</w:t>
      </w:r>
      <w:r>
        <w:rPr>
          <w:lang w:val="fr_FR" w:bidi="fr_FR"/>
        </w:rPr>
      </w:r>
    </w:p>
    <w:p>
      <w:pPr>
        <w:pStyle w:val="Heading3"/>
      </w:pPr>
      <w:r>
        <w:rPr>
          <w:lang w:val="fr_FR" w:bidi="fr_FR"/>
        </w:rPr>
        <w:t>Combler les Lacunes</w:t>
      </w:r>
    </w:p>
    <w:p>
      <w:pPr/>
      <w:r>
        <w:rPr>
          <w:lang w:val="fr_FR" w:bidi="fr_FR"/>
        </w:rPr>
      </w:r>
      <w:r>
        <w:rPr>
          <w:lang w:val="fr_FR" w:bidi="fr_FR"/>
        </w:rPr>
        <w:t>Écoutez l'audio de 1 Corinthiens 16:19–24 dans la traduction la plus facile à comprendre.</w:t>
      </w:r>
    </w:p>
    <w:p>
      <w:pPr/>
      <w:r>
        <w:rPr>
          <w:lang w:val="fr_FR" w:bidi="fr_FR"/>
        </w:rPr>
      </w:r>
      <w:r>
        <w:rPr>
          <w:lang w:val="fr_FR" w:bidi="fr_FR"/>
        </w:rPr>
        <w:t>À cette étape, le groupe discutera des termes clés et des mots de ce passage.</w:t>
      </w:r>
    </w:p>
    <w:p>
      <w:pPr/>
      <w:r>
        <w:rPr>
          <w:lang w:val="fr_FR" w:bidi="fr_FR"/>
        </w:rPr>
      </w:r>
      <w:r>
        <w:rPr>
          <w:lang w:val="fr_FR" w:bidi="fr_FR"/>
        </w:rPr>
        <w:t xml:space="preserve">Les </w:t>
      </w:r>
      <w:r>
        <w:rPr>
          <w:b/>
          <w:lang w:val="fr_FR" w:bidi="fr_FR"/>
        </w:rPr>
        <w:t>Églises</w:t>
      </w:r>
      <w:r>
        <w:rPr>
          <w:lang w:val="fr_FR" w:bidi="fr_FR"/>
        </w:rPr>
        <w:t xml:space="preserve"> d'Asie envoient des salutations aux croyants de Corinthe. Les Églises sont les groupes de croyants en Asie. Utilisez le même mot pour "Eglise" que celui que vous avez utilisé dans les passages précédents. Le mot </w:t>
      </w:r>
      <w:r>
        <w:rPr>
          <w:lang w:val="fr_FR" w:bidi="fr_FR"/>
        </w:rPr>
        <w:t>Eglise</w:t>
      </w:r>
      <w:r>
        <w:rPr>
          <w:lang w:val="fr_FR" w:bidi="fr_FR"/>
        </w:rPr>
        <w:t xml:space="preserve"> est dans le glossaire principal. </w:t>
      </w:r>
    </w:p>
    <w:p>
      <w:pPr/>
      <w:r>
        <w:rPr>
          <w:lang w:val="fr_FR" w:bidi="fr_FR"/>
        </w:rPr>
      </w:r>
      <w:r>
        <w:rPr>
          <w:lang w:val="fr_FR" w:bidi="fr_FR"/>
        </w:rPr>
        <w:t xml:space="preserve">Aquila et Prisca saluent les croyants au nom du </w:t>
      </w:r>
      <w:r>
        <w:rPr>
          <w:b/>
          <w:lang w:val="fr_FR" w:bidi="fr_FR"/>
        </w:rPr>
        <w:t>Seigneur</w:t>
      </w:r>
      <w:r>
        <w:rPr>
          <w:lang w:val="fr_FR" w:bidi="fr_FR"/>
        </w:rPr>
        <w:t xml:space="preserve">. Ici, le Seigneur se réfère à Jésus. Les chrétiens appellent Jésus Seigneur parce que Jésus est leur maître Utilisez le même mot que celui que vous avez utilisé dans les passages. précédents. Le mot </w:t>
      </w:r>
      <w:r>
        <w:rPr>
          <w:lang w:val="fr_FR" w:bidi="fr_FR"/>
        </w:rPr>
        <w:t>Seigneur</w:t>
      </w:r>
      <w:r>
        <w:rPr>
          <w:lang w:val="fr_FR" w:bidi="fr_FR"/>
        </w:rPr>
        <w:t xml:space="preserve"> est dans le glossaire principal. </w:t>
      </w:r>
    </w:p>
    <w:p>
      <w:pPr/>
      <w:r>
        <w:rPr>
          <w:lang w:val="fr_FR" w:bidi="fr_FR"/>
        </w:rPr>
      </w:r>
      <w:r>
        <w:rPr>
          <w:lang w:val="fr_FR" w:bidi="fr_FR"/>
        </w:rPr>
        <w:t xml:space="preserve">Les croyants doivent s'embrasser les uns les autres avec un </w:t>
      </w:r>
      <w:r>
        <w:rPr>
          <w:b/>
          <w:lang w:val="fr_FR" w:bidi="fr_FR"/>
        </w:rPr>
        <w:t>saint</w:t>
      </w:r>
      <w:r>
        <w:rPr>
          <w:lang w:val="fr_FR" w:bidi="fr_FR"/>
        </w:rPr>
        <w:t xml:space="preserve"> baiser. Les gens doivent saluer d'autres croyants avec respect et avec amour parce qu'ils sont saints. Les croyants sont saints parce qu'ils sont mis à part de toutes les autres personnes. Les croyants appartiennent à Dieu, qui est complètement bon, complètement pur, puissant et majestueux. Utilisez le même mot pour saint que celui que vous avez utilisé dans d'autres passages. Le mot </w:t>
      </w:r>
      <w:r>
        <w:rPr>
          <w:lang w:val="fr_FR" w:bidi="fr_FR"/>
        </w:rPr>
        <w:t>saint</w:t>
      </w:r>
      <w:r>
        <w:rPr>
          <w:lang w:val="fr_FR" w:bidi="fr_FR"/>
        </w:rPr>
        <w:t xml:space="preserve"> est dans le glossaire principal. </w:t>
      </w:r>
    </w:p>
    <w:p>
      <w:pPr/>
      <w:r>
        <w:rPr>
          <w:lang w:val="fr_FR" w:bidi="fr_FR"/>
        </w:rPr>
      </w:r>
      <w:r>
        <w:rPr>
          <w:lang w:val="fr_FR" w:bidi="fr_FR"/>
        </w:rPr>
        <w:t>Arrêtez-vous ici et discutez : Comment, dans votre langue, diriez-vous que les gens doivent se saluer avec respect et avec amour, parce qu'ils sont saints? Arrêtez cet audio ici.</w:t>
      </w:r>
    </w:p>
    <w:p>
      <w:pPr/>
      <w:r>
        <w:rPr>
          <w:lang w:val="fr_FR" w:bidi="fr_FR"/>
        </w:rPr>
      </w:r>
      <w:r>
        <w:rPr>
          <w:lang w:val="fr_FR" w:bidi="fr_FR"/>
        </w:rPr>
        <w:t xml:space="preserve">Paul dit que Dieu doit </w:t>
      </w:r>
      <w:r>
        <w:rPr>
          <w:b/>
          <w:lang w:val="fr_FR" w:bidi="fr_FR"/>
        </w:rPr>
        <w:t>maudire</w:t>
      </w:r>
      <w:r>
        <w:rPr>
          <w:lang w:val="fr_FR" w:bidi="fr_FR"/>
        </w:rPr>
        <w:t xml:space="preserve"> quiconque ne l'aime pas. Si vous maudissez quelqu'un, vous espérez que quelque chose de mauvais arrivera à cette personne. Quand Dieu maudit les gens, il les punit. Le mot </w:t>
      </w:r>
      <w:r>
        <w:rPr>
          <w:lang w:val="fr_FR" w:bidi="fr_FR"/>
        </w:rPr>
        <w:t>maudire</w:t>
      </w:r>
      <w:r>
        <w:rPr>
          <w:lang w:val="fr_FR" w:bidi="fr_FR"/>
        </w:rPr>
        <w:t xml:space="preserve"> est dans le glossaire principal. </w:t>
      </w:r>
    </w:p>
    <w:p>
      <w:pPr/>
      <w:r>
        <w:rPr>
          <w:lang w:val="fr_FR" w:bidi="fr_FR"/>
        </w:rPr>
      </w:r>
      <w:r>
        <w:rPr>
          <w:lang w:val="fr_FR" w:bidi="fr_FR"/>
        </w:rPr>
        <w:t>Arrêtez-vous ici et discutez : Comment direz-vous dans votre traduction que quelqu'un qui n'aime pas le Seigneur doit être maudit ? Arrêtez cet audio ici.</w:t>
      </w:r>
    </w:p>
    <w:p>
      <w:pPr/>
      <w:r>
        <w:rPr>
          <w:lang w:val="fr_FR" w:bidi="fr_FR"/>
        </w:rPr>
      </w:r>
      <w:r>
        <w:rPr>
          <w:lang w:val="fr_FR" w:bidi="fr_FR"/>
        </w:rPr>
        <w:t xml:space="preserve">Paul prie pour que notre </w:t>
      </w:r>
      <w:r>
        <w:rPr>
          <w:b/>
          <w:lang w:val="fr_FR" w:bidi="fr_FR"/>
        </w:rPr>
        <w:t>Seigneur revienne</w:t>
      </w:r>
      <w:r>
        <w:rPr>
          <w:lang w:val="fr_FR" w:bidi="fr_FR"/>
        </w:rPr>
        <w:t>. Paul prie pour que le Seigneur Jésus revienne sur terre et commence à régner pour toujours comme roi. Paul appelle le Seigneur « notre Seigneur », parce que Jésus est le Seigneur de tous les croyants.</w:t>
      </w:r>
    </w:p>
    <w:p>
      <w:pPr/>
      <w:r>
        <w:rPr>
          <w:lang w:val="fr_FR" w:bidi="fr_FR"/>
        </w:rPr>
      </w:r>
      <w:r>
        <w:rPr>
          <w:lang w:val="fr_FR" w:bidi="fr_FR"/>
        </w:rPr>
        <w:t>Arrêtez-vous ici et discutez de la façon dont vous direz dans votre traduction que Paul prie pour que notre Seigneur vienne.</w:t>
      </w:r>
    </w:p>
    <w:p>
      <w:pPr/>
      <w:r>
        <w:rPr>
          <w:lang w:val="fr_FR" w:bidi="fr_FR"/>
        </w:rPr>
      </w:r>
      <w:r>
        <w:rPr>
          <w:lang w:val="fr_FR" w:bidi="fr_FR"/>
        </w:rPr>
        <w:t xml:space="preserve">Paul prie pour que la </w:t>
      </w:r>
      <w:r>
        <w:rPr>
          <w:b/>
          <w:lang w:val="fr_FR" w:bidi="fr_FR"/>
        </w:rPr>
        <w:t>grâce</w:t>
      </w:r>
      <w:r>
        <w:rPr>
          <w:lang w:val="fr_FR" w:bidi="fr_FR"/>
        </w:rPr>
        <w:t xml:space="preserve"> du Seigneur Jésus soit avec les croyants. Quand quelqu'un nous témoigne de la grâce, cette personne fait quelque chose de bon pour nous ou nous donne quelque chose de bon que nous ne méritons pas. Dieu montre sa grâce aux gens quand il pardonne à ces personnes leurs péchés et en fait ses enfants. Paul prie pour que le Seigneur fasse de bonnes choses pour les croyants, même si ceux-ci ne méritent pas cela. Utilisez le même mot pour grâce que celle que vous avez utilisée dans les passages précédents. Le mot </w:t>
      </w:r>
      <w:r>
        <w:rPr>
          <w:lang w:val="fr_FR" w:bidi="fr_FR"/>
        </w:rPr>
        <w:t>grâce</w:t>
      </w:r>
      <w:r>
        <w:rPr>
          <w:lang w:val="fr_FR" w:bidi="fr_FR"/>
        </w:rPr>
        <w:t xml:space="preserve"> est dans le glossaire principal. </w:t>
      </w:r>
    </w:p>
    <w:p>
      <w:pPr/>
      <w:r>
        <w:rPr>
          <w:lang w:val="fr_FR" w:bidi="fr_FR"/>
        </w:rPr>
      </w:r>
      <w:r>
        <w:rPr>
          <w:lang w:val="fr_FR" w:bidi="fr_FR"/>
        </w:rPr>
        <w:t xml:space="preserve">Paul </w:t>
      </w:r>
      <w:r>
        <w:rPr>
          <w:b/>
          <w:lang w:val="fr_FR" w:bidi="fr_FR"/>
        </w:rPr>
        <w:t>aime</w:t>
      </w:r>
      <w:r>
        <w:rPr>
          <w:lang w:val="fr_FR" w:bidi="fr_FR"/>
        </w:rPr>
        <w:t xml:space="preserve"> tous les croyants de Corinthe en </w:t>
      </w:r>
      <w:r>
        <w:rPr>
          <w:b/>
          <w:lang w:val="fr_FR" w:bidi="fr_FR"/>
        </w:rPr>
        <w:t>Christ</w:t>
      </w:r>
      <w:r>
        <w:rPr>
          <w:lang w:val="fr_FR" w:bidi="fr_FR"/>
        </w:rPr>
        <w:t xml:space="preserve"> Jésus. Paul n'aime pas les croyants parce qu'ils sont des gens bien, ni parce qu'ils ont été bons envers lui, mais il les aime parce qu'ils appartiennent tous au Christ Jésus. Utilisez les mêmes mots pour amour et pour Christ que ceux que vous avez utilisés dans les passages précédents. Le mot </w:t>
      </w:r>
      <w:r>
        <w:rPr>
          <w:lang w:val="fr_FR" w:bidi="fr_FR"/>
        </w:rPr>
        <w:t>Christ</w:t>
      </w:r>
      <w:r>
        <w:rPr>
          <w:lang w:val="fr_FR" w:bidi="fr_FR"/>
        </w:rPr>
        <w:t xml:space="preserve"> est dans le glossaire principal. </w:t>
      </w:r>
    </w:p>
    <w:p>
      <w:pPr/>
      <w:r>
        <w:rPr>
          <w:lang w:val="fr_FR" w:bidi="fr_FR"/>
        </w:rPr>
      </w:r>
      <w:r>
        <w:rPr>
          <w:lang w:val="fr_FR" w:bidi="fr_FR"/>
        </w:rPr>
        <w:t>Arrêtez-vous ici et discutez de la façon dont vous direz que Paul aime les croyants en Christ Jésus.</w:t>
      </w:r>
      <w:r>
        <w:rPr>
          <w:lang w:val="fr_FR" w:bidi="fr_FR"/>
        </w:rPr>
      </w:r>
    </w:p>
    <w:p>
      <w:pPr>
        <w:pStyle w:val="Heading3"/>
      </w:pPr>
      <w:r>
        <w:rPr>
          <w:lang w:val="fr_FR" w:bidi="fr_FR"/>
        </w:rPr>
        <w:t>Prêcher la Parole</w:t>
      </w:r>
    </w:p>
    <w:p>
      <w:pPr/>
      <w:r>
        <w:rPr>
          <w:lang w:val="fr_FR" w:bidi="fr_FR"/>
        </w:rPr>
      </w:r>
      <w:r>
        <w:rPr>
          <w:lang w:val="fr_FR" w:bidi="fr_FR"/>
        </w:rPr>
        <w:t>Écoutez une version audio du passage dans la traduction la plus facile à comprendre.</w:t>
      </w:r>
    </w:p>
    <w:p>
      <w:pPr/>
      <w:r>
        <w:rPr>
          <w:lang w:val="fr_FR" w:bidi="fr_FR"/>
        </w:rPr>
      </w:r>
      <w:r>
        <w:rPr>
          <w:lang w:val="fr_FR" w:bidi="fr_FR"/>
        </w:rPr>
        <w:t>Au cours de cette session, racontez le passage en groupe, dans votre propre langue.</w:t>
      </w:r>
    </w:p>
    <w:p>
      <w:pPr/>
      <w:r>
        <w:rPr>
          <w:lang w:val="fr_FR" w:bidi="fr_FR"/>
        </w:rPr>
      </w:r>
      <w:r>
        <w:rPr>
          <w:lang w:val="fr_FR" w:bidi="fr_FR"/>
        </w:rPr>
        <w:t>Tout d'abord, tout le groupe doit s'entraîner à raconter le passage dans sa propre langue. N'oubliez pas d'inclure les éléments que vous avez décidés lors des étapes précédentes, comme la chronologie, les mots, les expressions, les émotions ou tout autre point dont vous avez discuté.</w:t>
      </w:r>
    </w:p>
    <w:p>
      <w:pPr/>
      <w:r>
        <w:rPr>
          <w:lang w:val="fr_FR" w:bidi="fr_FR"/>
        </w:rPr>
      </w:r>
      <w:r>
        <w:rPr>
          <w:lang w:val="fr_FR" w:bidi="fr_FR"/>
        </w:rPr>
        <w:t>Un membre du groupe doit dire quelques phrases du passage et s'arrêter. Un autre membre du groupe doit raconter la partie suivante du passage et faire une pause. Continuez ainsi jusqu'à ce que le groupe ait raconté tout le passage. Les membres du groupe peuvent se corriger les uns les autres à cette étape.</w:t>
      </w:r>
    </w:p>
    <w:p>
      <w:pPr/>
      <w:r>
        <w:rPr>
          <w:lang w:val="fr_FR" w:bidi="fr_FR"/>
        </w:rPr>
      </w:r>
      <w:r>
        <w:rPr>
          <w:lang w:val="fr_FR" w:bidi="fr_FR"/>
        </w:rPr>
        <w:t>Mettez cet audio en pause ici.</w:t>
      </w:r>
    </w:p>
    <w:p>
      <w:pPr/>
      <w:r>
        <w:rPr>
          <w:lang w:val="fr_FR" w:bidi="fr_FR"/>
        </w:rPr>
      </w:r>
      <w:r>
        <w:rPr>
          <w:lang w:val="fr_FR" w:bidi="fr_FR"/>
        </w:rPr>
        <w:t xml:space="preserve">Ensuite, chaque membre du groupe devrait raconter tout le passage au moins une fois sans s'arrêter. Un membre du groupe peut utiliser des objets aléatoires, des gestes ou son tableau d'histoire pour se rappeler le passage. </w:t>
      </w:r>
    </w:p>
    <w:p>
      <w:pPr/>
      <w:r>
        <w:rPr>
          <w:lang w:val="fr_FR" w:bidi="fr_FR"/>
        </w:rPr>
      </w:r>
      <w:r>
        <w:rPr>
          <w:lang w:val="fr_FR" w:bidi="fr_FR"/>
        </w:rPr>
        <w:t>Mettez cet audio en pause ici.</w:t>
      </w:r>
    </w:p>
    <w:p>
      <w:pPr/>
      <w:r>
        <w:rPr>
          <w:lang w:val="fr_FR" w:bidi="fr_FR"/>
        </w:rPr>
      </w:r>
      <w:r>
        <w:rPr>
          <w:lang w:val="fr_FR" w:bidi="fr_FR"/>
        </w:rPr>
        <w:t>Ensuite, le groupe peut décider de quelle version du passage vous préférez. Vous pouvez décider que vous avez aimé la façon dont un membre du groupe a raconté une scène, mais que vous avez aimé la façon dont un autre membre du groupe a raconté une autre scène.</w:t>
      </w:r>
    </w:p>
    <w:p>
      <w:pPr/>
      <w:r>
        <w:rPr>
          <w:lang w:val="fr_FR" w:bidi="fr_FR"/>
        </w:rPr>
      </w:r>
      <w:r>
        <w:rPr>
          <w:lang w:val="fr_FR" w:bidi="fr_FR"/>
        </w:rPr>
        <w:t>Mettez cet audio en pause ici.</w:t>
      </w:r>
    </w:p>
    <w:p>
      <w:pPr/>
      <w:r>
        <w:rPr>
          <w:lang w:val="fr_FR" w:bidi="fr_FR"/>
        </w:rPr>
      </w:r>
      <w:r>
        <w:rPr>
          <w:lang w:val="fr_FR" w:bidi="fr_FR"/>
        </w:rPr>
        <w:t>Enfin, le groupe peut décider d'une version finale du passage sur laquelle tout le monde est d'accord. Chaque membre du groupe doit s'entraîner à lire cette version finale du passage.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