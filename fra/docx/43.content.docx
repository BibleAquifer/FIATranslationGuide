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 1:1–5</w:t>
      </w:r>
      <w:r>
        <w:rPr>
          <w:lang w:val="fr_FR" w:bidi="fr_FR"/>
        </w:rPr>
      </w:r>
    </w:p>
    <w:p>
      <w:pPr>
        <w:pStyle w:val="Heading3"/>
      </w:pPr>
      <w:r>
        <w:rPr>
          <w:lang w:val="fr_FR" w:bidi="fr_FR"/>
        </w:rPr>
        <w:t>Écouter et Cœur</w:t>
      </w:r>
    </w:p>
    <w:p>
      <w:pPr/>
      <w:r>
        <w:rPr>
          <w:lang w:val="fr_FR" w:bidi="fr_FR"/>
        </w:rPr>
      </w:r>
      <w:r>
        <w:rPr>
          <w:lang w:val="fr_FR" w:bidi="fr_FR"/>
        </w:rPr>
        <w:t>Dans cette étape, vous allez écouter un enregistrement de Jean 1.1–5. Laissez entrer la parole de Dieu dans vos cœurs.</w:t>
      </w:r>
    </w:p>
    <w:p>
      <w:pPr/>
      <w:r>
        <w:rPr>
          <w:lang w:val="fr_FR" w:bidi="fr_FR"/>
        </w:rPr>
      </w:r>
      <w:r>
        <w:rPr>
          <w:lang w:val="fr_FR" w:bidi="fr_FR"/>
        </w:rPr>
        <w:t>Écoutez l'enregistrement de Jean 1.1–5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Jean 1.1–5 dans la version la plus facile à comprendre.</w:t>
      </w:r>
    </w:p>
    <w:p>
      <w:pPr/>
      <w:r>
        <w:rPr>
          <w:lang w:val="fr_FR" w:bidi="fr_FR"/>
        </w:rPr>
      </w:r>
      <w:r>
        <w:rPr>
          <w:lang w:val="fr_FR" w:bidi="fr_FR"/>
        </w:rPr>
        <w:t>Tous les Évangiles commencent à raconter l'histoire de Jésus à partir d'un certain moment. Marc commence en racontant le travail de Jean-Baptiste ; Luc commence en racontant la naissance de Jean-Baptiste, et Matthieu commence en parlant d'Abraham, qui a vécu des milliers d'années plus tôt. Mais Jean commence son Évangile au point le plus tôt possible, avant même la création !</w:t>
      </w:r>
    </w:p>
    <w:p>
      <w:pPr/>
      <w:r>
        <w:rPr>
          <w:lang w:val="fr_FR" w:bidi="fr_FR"/>
        </w:rPr>
      </w:r>
      <w:r>
        <w:rPr>
          <w:lang w:val="fr_FR" w:bidi="fr_FR"/>
        </w:rPr>
        <w:t xml:space="preserve">« Au commencement » était « la Parole ». Jean utilise ce mot pour introduire une personne. Il parle d'une personne nommée « Parole ». Cette « personne-Parole » existait déjà au début de toutes choses, nous dit Jean. Avant même que Dieu ne crée toutes choses, cette personne était avec Dieu. Non seulement cela, mais cette personne </w:t>
      </w:r>
      <w:r>
        <w:rPr>
          <w:b/>
          <w:lang w:val="fr_FR" w:bidi="fr_FR"/>
        </w:rPr>
        <w:t>elle-même était</w:t>
      </w:r>
      <w:r>
        <w:rPr>
          <w:lang w:val="fr_FR" w:bidi="fr_FR"/>
        </w:rPr>
        <w:t xml:space="preserve"> Dieu !</w:t>
      </w:r>
    </w:p>
    <w:p>
      <w:pPr/>
      <w:r>
        <w:rPr>
          <w:lang w:val="fr_FR" w:bidi="fr_FR"/>
        </w:rPr>
      </w:r>
      <w:r>
        <w:rPr>
          <w:lang w:val="fr_FR" w:bidi="fr_FR"/>
        </w:rPr>
        <w:t>Puis Jean dit que cette personne était impliquée dans l'œuvre de la création. Dieu utilisait cette « personne-Parole » pour tout créer. Il n'a rien créé sans utiliser cette « personne-Parole ».</w:t>
      </w:r>
    </w:p>
    <w:p>
      <w:pPr/>
      <w:r>
        <w:rPr>
          <w:lang w:val="fr_FR" w:bidi="fr_FR"/>
        </w:rPr>
      </w:r>
      <w:r>
        <w:rPr>
          <w:lang w:val="fr_FR" w:bidi="fr_FR"/>
        </w:rPr>
        <w:t>Cette « personne-Parole » donnait la vie aux gens. Cette vie donnait de la lumière aux gens. Cette lumière brillait pour qu'il ne fasse plus sombre. Jean fait maintenant passer le mot « lumière » pour une personne, ou une puissance. Et il y a une autre puissance qui est « les ténèbres ». Ces ténèbres ont essayé d'arrêter la lumière, mais n'étaient pas capable de le faire.</w:t>
      </w:r>
    </w:p>
    <w:p>
      <w:pPr/>
      <w:r>
        <w:rPr>
          <w:lang w:val="fr_FR" w:bidi="fr_FR"/>
        </w:rPr>
      </w:r>
      <w:r>
        <w:rPr>
          <w:lang w:val="fr_FR" w:bidi="fr_FR"/>
        </w:rPr>
        <w:t>Qui est cette « personne-Parole » ?</w:t>
      </w:r>
    </w:p>
    <w:p>
      <w:pPr/>
      <w:r>
        <w:rPr>
          <w:lang w:val="fr_FR" w:bidi="fr_FR"/>
        </w:rPr>
      </w:r>
      <w:r>
        <w:rPr>
          <w:lang w:val="fr_FR" w:bidi="fr_FR"/>
        </w:rPr>
        <w:t xml:space="preserve">Nous savons que Jean parle de Jésus, même s'il ne nous dit pas encore son nom. Jean dit à ses auditeurs que Jésus était Dieu. Mais il était aussi « avec Dieu ». Il y avait donc une autre personne </w:t>
      </w:r>
      <w:r>
        <w:rPr>
          <w:b/>
          <w:lang w:val="fr_FR" w:bidi="fr_FR"/>
        </w:rPr>
        <w:t>avec</w:t>
      </w:r>
      <w:r>
        <w:rPr>
          <w:lang w:val="fr_FR" w:bidi="fr_FR"/>
        </w:rPr>
        <w:t xml:space="preserve"> Jésus, qui était aussi Dieu. Ils ne sont pas deux dieux différents, mais deux personnes différentes qui ensemble sont Dieu. Cette autre personne, nous l'appelons souvent « Dieu le Père ». Dieu le Père et Jésus ensemble sont Dieu, et plus tard nous serons également introduits au Saint-Esprit, qui est aussi Dieu. Ensemble, l'Église appelle ces trois personnes qui sont Dieu « la Trinité ».</w:t>
      </w:r>
    </w:p>
    <w:p>
      <w:pPr/>
      <w:r>
        <w:rPr>
          <w:lang w:val="fr_FR" w:bidi="fr_FR"/>
        </w:rPr>
      </w:r>
      <w:r>
        <w:rPr>
          <w:lang w:val="fr_FR" w:bidi="fr_FR"/>
        </w:rPr>
        <w:t>Les auditeurs de Jean qui entendaient Jean dire « la Parole » auraient immédiatement eu certaines pensées dans l'esprit. Dans l'Ancien Testament, « la parole » a à voir avec la puissance de Dieu, parce que Dieu a créé le monde simplement en parlant. Dieu parle, et les choses se produisent. La parole de Dieu a de la puissance. Et Dieu parle aussi quand il donne ses messages au peuple par l'intermédiaire de ses prophètes. On apprend à connaître Dieu parce que Dieu parle. En appelant donc Jésus « la parole », Jean dit aux gens que Dieu parle et agit à travers Jésus.</w:t>
      </w:r>
    </w:p>
    <w:p>
      <w:pPr/>
      <w:r>
        <w:rPr>
          <w:lang w:val="fr_FR" w:bidi="fr_FR"/>
        </w:rPr>
      </w:r>
      <w:r>
        <w:rPr>
          <w:lang w:val="fr_FR" w:bidi="fr_FR"/>
        </w:rPr>
        <w:t>Ainsi, qu'est-ce que Jean nous dit dans ce passage au sujet de Jésus ?</w:t>
      </w:r>
    </w:p>
    <w:p>
      <w:pPr>
        <w:pStyle w:val="ListBullet"/>
        <w:spacing w:line="240" w:lineRule="auto"/>
        <w:ind w:left="720"/>
      </w:pPr>
      <w:r>
        <w:rPr>
          <w:lang w:val="fr_FR" w:bidi="fr_FR"/>
        </w:rPr>
      </w:r>
      <w:r>
        <w:rPr>
          <w:lang w:val="fr_FR" w:bidi="fr_FR"/>
        </w:rPr>
        <w:t>Jésus est à la fois avec Dieu et est Dieu lui-même</w:t>
      </w:r>
    </w:p>
    <w:p>
      <w:pPr>
        <w:pStyle w:val="ListBullet"/>
        <w:spacing w:line="240" w:lineRule="auto"/>
        <w:ind w:left="720"/>
      </w:pPr>
      <w:r>
        <w:rPr>
          <w:lang w:val="fr_FR" w:bidi="fr_FR"/>
        </w:rPr>
      </w:r>
      <w:r>
        <w:rPr>
          <w:lang w:val="fr_FR" w:bidi="fr_FR"/>
        </w:rPr>
        <w:t>Jésus a toujours existé, avant même la création du monde.</w:t>
      </w:r>
    </w:p>
    <w:p>
      <w:pPr>
        <w:pStyle w:val="ListBullet"/>
        <w:spacing w:line="240" w:lineRule="auto"/>
        <w:ind w:left="720"/>
      </w:pPr>
      <w:r>
        <w:rPr>
          <w:lang w:val="fr_FR" w:bidi="fr_FR"/>
        </w:rPr>
      </w:r>
      <w:r>
        <w:rPr>
          <w:lang w:val="fr_FR" w:bidi="fr_FR"/>
        </w:rPr>
        <w:t>Dieu a tout créé à travers Jésus ; c'est-à-dire que Jésus a tout créé de la part de Dieu.</w:t>
      </w:r>
    </w:p>
    <w:p>
      <w:pPr>
        <w:pStyle w:val="ListBullet"/>
        <w:spacing w:line="240" w:lineRule="auto"/>
        <w:ind w:left="720"/>
      </w:pPr>
      <w:r>
        <w:rPr>
          <w:lang w:val="fr_FR" w:bidi="fr_FR"/>
        </w:rPr>
      </w:r>
      <w:r>
        <w:rPr>
          <w:lang w:val="fr_FR" w:bidi="fr_FR"/>
        </w:rPr>
        <w:t xml:space="preserve">En Jésus se trouve la vie, ce qui signifie que Jésus est celui qui donne la vie. </w:t>
      </w:r>
    </w:p>
    <w:p>
      <w:pPr>
        <w:pStyle w:val="ListBullet"/>
        <w:spacing w:line="240" w:lineRule="auto"/>
        <w:ind w:left="720"/>
      </w:pPr>
      <w:r>
        <w:rPr>
          <w:lang w:val="fr_FR" w:bidi="fr_FR"/>
        </w:rPr>
      </w:r>
      <w:r>
        <w:rPr>
          <w:lang w:val="fr_FR" w:bidi="fr_FR"/>
        </w:rPr>
        <w:t>Cette vie donne la lumière, ce qui signifie que quand les gens reçoivent la vie que Jésus donne, ils peuvent voir la lumière. « Voir la lumière » est un langage imagé pour « connaître Dieu ». Ainsi, quand les gens reçoivent la vie que Jésus donne, ils peuvent connaître Dieu.</w:t>
      </w:r>
    </w:p>
    <w:p>
      <w:pPr/>
      <w:r>
        <w:rPr>
          <w:lang w:val="fr_FR" w:bidi="fr_FR"/>
        </w:rPr>
      </w:r>
      <w:r>
        <w:rPr>
          <w:lang w:val="fr_FR" w:bidi="fr_FR"/>
        </w:rPr>
        <w:t>L'opposé de la lumière est les ténèbres. L'opposé de connaître Dieu, c'est ne pas connaître Dieu, et ne pas connaître Dieu conduit au mal.</w:t>
      </w:r>
    </w:p>
    <w:p>
      <w:pPr/>
      <w:r>
        <w:rPr>
          <w:lang w:val="fr_FR" w:bidi="fr_FR"/>
        </w:rPr>
      </w:r>
      <w:r>
        <w:rPr>
          <w:lang w:val="fr_FR" w:bidi="fr_FR"/>
        </w:rPr>
        <w:t xml:space="preserve">Ensuite Jean dit que la lumière </w:t>
      </w:r>
      <w:r>
        <w:rPr>
          <w:b/>
          <w:lang w:val="fr_FR" w:bidi="fr_FR"/>
        </w:rPr>
        <w:t>est</w:t>
      </w:r>
      <w:r>
        <w:rPr>
          <w:lang w:val="fr_FR" w:bidi="fr_FR"/>
        </w:rPr>
        <w:t xml:space="preserve"> en train de briller. Cela signifie qu'elle a toujours brillé, et brille encore. Puis il dit quelque chose qui, dans sa langue, peut avoir deux significations. Il dit que les ténèbres n'ont pas </w:t>
      </w:r>
      <w:r>
        <w:rPr>
          <w:b/>
          <w:lang w:val="fr_FR" w:bidi="fr_FR"/>
        </w:rPr>
        <w:t>pris possession</w:t>
      </w:r>
      <w:r>
        <w:rPr>
          <w:lang w:val="fr_FR" w:bidi="fr_FR"/>
        </w:rPr>
        <w:t xml:space="preserve"> de la lumière. Dans sa langue, cela peut signifier que les ténèbres </w:t>
      </w:r>
      <w:r>
        <w:rPr>
          <w:b/>
          <w:lang w:val="fr_FR" w:bidi="fr_FR"/>
        </w:rPr>
        <w:t>ont essayé de vaincre</w:t>
      </w:r>
      <w:r>
        <w:rPr>
          <w:lang w:val="fr_FR" w:bidi="fr_FR"/>
        </w:rPr>
        <w:t xml:space="preserve"> la lumière, mais n'ont pas pu, ou cela peut signifier que les ténèbres n'ont pas </w:t>
      </w:r>
      <w:r>
        <w:rPr>
          <w:b/>
          <w:lang w:val="fr_FR" w:bidi="fr_FR"/>
        </w:rPr>
        <w:t>compris</w:t>
      </w:r>
      <w:r>
        <w:rPr>
          <w:lang w:val="fr_FR" w:bidi="fr_FR"/>
        </w:rPr>
        <w:t xml:space="preserve"> la lumière. Jean avait peut-être les deux significations en tête, mais probablement la première en particulier.</w:t>
      </w:r>
    </w:p>
    <w:p>
      <w:pPr/>
      <w:r>
        <w:rPr>
          <w:lang w:val="fr_FR" w:bidi="fr_FR"/>
        </w:rPr>
      </w:r>
      <w:r>
        <w:rPr>
          <w:lang w:val="fr_FR" w:bidi="fr_FR"/>
        </w:rPr>
        <w:t>Jean va utiliser beaucoup plus le langage imagé de la lumière et des ténèbres dans le reste de son livre.</w:t>
      </w:r>
    </w:p>
    <w:p>
      <w:pPr/>
      <w:r>
        <w:rPr>
          <w:lang w:val="fr_FR" w:bidi="fr_FR"/>
        </w:rPr>
      </w:r>
      <w:r>
        <w:rPr>
          <w:lang w:val="fr_FR" w:bidi="fr_FR"/>
        </w:rPr>
        <w:t>Arrêtez-vous ici et discutez de cette question en groupe. Dans votre communauté, à quel point la lumière est-elle importante ? Pouvez-vous raconter une histoire au sujet de quelque chose qui s'est produit dans le noir, qui ne se serait pas produit s'il y avait eu de la lumière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Jean 1.1–5 dans la version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une seule partie dans ce passage.</w:t>
      </w:r>
    </w:p>
    <w:p>
      <w:pPr/>
      <w:r>
        <w:rPr>
          <w:lang w:val="fr_FR" w:bidi="fr_FR"/>
        </w:rPr>
      </w:r>
      <w:r>
        <w:rPr>
          <w:b/>
          <w:lang w:val="fr_FR" w:bidi="fr_FR"/>
        </w:rPr>
        <w:t>Dans la première partie</w:t>
      </w:r>
      <w:r>
        <w:rPr>
          <w:lang w:val="fr_FR" w:bidi="fr_FR"/>
        </w:rPr>
        <w:t>, Jean parle aux gens de la « Parole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 l'auteur du livre Il ne se trouve pas dans l’histoire, mais il raconte l’histoire et pour ce passage, il peut être utile de l'inclure en tant que personnage.</w:t>
      </w:r>
    </w:p>
    <w:p>
      <w:pPr>
        <w:pStyle w:val="ListBullet"/>
        <w:spacing w:line="240" w:lineRule="auto"/>
        <w:ind w:left="720"/>
      </w:pPr>
      <w:r>
        <w:rPr>
          <w:lang w:val="fr_FR" w:bidi="fr_FR"/>
        </w:rPr>
      </w:r>
      <w:r>
        <w:rPr>
          <w:lang w:val="fr_FR" w:bidi="fr_FR"/>
        </w:rPr>
        <w:t>La Parole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La lumière</w:t>
      </w:r>
    </w:p>
    <w:p>
      <w:pPr>
        <w:pStyle w:val="ListBullet"/>
        <w:spacing w:line="240" w:lineRule="auto"/>
        <w:ind w:left="720"/>
      </w:pPr>
      <w:r>
        <w:rPr>
          <w:lang w:val="fr_FR" w:bidi="fr_FR"/>
        </w:rPr>
      </w:r>
      <w:r>
        <w:rPr>
          <w:lang w:val="fr_FR" w:bidi="fr_FR"/>
        </w:rPr>
        <w:t xml:space="preserve">Les ténèbres La lumière et les ténèbres ne sont pas vraiment des personnes, mais Jean parle d'elles comme si elles étaient des personnes, et cela vous aidera de la voir comme des personnages. </w:t>
      </w:r>
    </w:p>
    <w:p>
      <w:pPr/>
      <w:r>
        <w:rPr>
          <w:lang w:val="fr_FR" w:bidi="fr_FR"/>
        </w:rPr>
      </w:r>
      <w:r>
        <w:rPr>
          <w:lang w:val="fr_FR" w:bidi="fr_FR"/>
        </w:rPr>
        <w:t xml:space="preserve">Jean dit que Dieu a créé tout ce qui a créé à travers cette « Parole ». Il le dit deux fois. Il dit d'abord que Dieu a créé toutes choses à travers cette « Parole », puis il dit qu'il n'y a rien qui existe qui n'ait pas été créé à travers lui. Cela signifie la même chose. En le disant deux fois, Jean s'assure absolument que les gens comprennent que cette « Parole » est responsable de </w:t>
      </w:r>
      <w:r>
        <w:rPr>
          <w:b/>
          <w:lang w:val="fr_FR" w:bidi="fr_FR"/>
        </w:rPr>
        <w:t>toute</w:t>
      </w:r>
      <w:r>
        <w:rPr>
          <w:lang w:val="fr_FR" w:bidi="fr_FR"/>
        </w:rPr>
        <w:t xml:space="preserve"> la création. Le dire deux fois fait ressembler ce texte à un poème ou à une chanson.</w:t>
      </w:r>
    </w:p>
    <w:p>
      <w:pPr/>
      <w:r>
        <w:rPr>
          <w:lang w:val="fr_FR" w:bidi="fr_FR"/>
        </w:rPr>
      </w:r>
      <w:r>
        <w:rPr>
          <w:lang w:val="fr_FR" w:bidi="fr_FR"/>
        </w:rPr>
        <w:t>La « Parole » a donné la vie aux gens. Peut-être pourrez-vous avoir quelque chose qui représente la vie pour vous : sortez dehors si vous devez trouver quelque chose ! Peut-être un arbre avec des feuilles fraîches, ou une fleur ?</w:t>
      </w:r>
    </w:p>
    <w:p>
      <w:pPr/>
      <w:r>
        <w:rPr>
          <w:lang w:val="fr_FR" w:bidi="fr_FR"/>
        </w:rPr>
      </w:r>
      <w:r>
        <w:rPr>
          <w:lang w:val="fr_FR" w:bidi="fr_FR"/>
        </w:rPr>
        <w:t>Trouvez un objet qui représente la lumière. Peut-être une torche, ou une lampe. Quand la « Parole » donne la « vie » aux gens, allumez la lumière.</w:t>
      </w:r>
    </w:p>
    <w:p>
      <w:pPr/>
      <w:r>
        <w:rPr>
          <w:lang w:val="fr_FR" w:bidi="fr_FR"/>
        </w:rPr>
      </w:r>
      <w:r>
        <w:rPr>
          <w:lang w:val="fr_FR" w:bidi="fr_FR"/>
        </w:rPr>
        <w:t>Trouvez un objet qui représente les ténèbres. Peut-être un tissu sombre que quelqu'un essaie de mettre au-dessus de la lumière pour la faire arrêter.</w:t>
      </w:r>
    </w:p>
    <w:p>
      <w:pPr/>
      <w:r>
        <w:rPr>
          <w:lang w:val="fr_FR" w:bidi="fr_FR"/>
        </w:rPr>
      </w:r>
      <w:r>
        <w:rPr>
          <w:lang w:val="fr_FR" w:bidi="fr_FR"/>
        </w:rPr>
        <w:t>Arrêtez l'audio et collectez les objets dont vous avez besoin.</w:t>
      </w:r>
    </w:p>
    <w:p>
      <w:pPr/>
      <w:r>
        <w:rPr>
          <w:lang w:val="fr_FR" w:bidi="fr_FR"/>
        </w:rPr>
      </w:r>
      <w:r>
        <w:rPr>
          <w:lang w:val="fr_FR" w:bidi="fr_FR"/>
        </w:rPr>
        <w:t>Racontez maintenant le passage avec l'aide de ces objets. Vous pouvez aussi faire un scénario du passage, puis raconter de nouveau le passage.</w:t>
      </w:r>
    </w:p>
    <w:p>
      <w:pPr/>
      <w:r>
        <w:rPr>
          <w:lang w:val="fr_FR" w:bidi="fr_FR"/>
        </w:rPr>
      </w:r>
      <w:r>
        <w:rPr>
          <w:lang w:val="fr_FR" w:bidi="fr_FR"/>
        </w:rPr>
        <w:t>Arrêtez l'enregistrement et faites cette activité.</w:t>
      </w:r>
    </w:p>
    <w:p>
      <w:pPr/>
      <w:r>
        <w:rPr>
          <w:lang w:val="fr_FR" w:bidi="fr_FR"/>
        </w:rPr>
      </w:r>
      <w:r>
        <w:rPr>
          <w:lang w:val="fr_FR" w:bidi="fr_FR"/>
        </w:rPr>
        <w:t>Ce passage est presque comme une chanson, ou un poème.</w:t>
      </w:r>
    </w:p>
    <w:p>
      <w:pPr/>
      <w:r>
        <w:rPr>
          <w:lang w:val="fr_FR" w:bidi="fr_FR"/>
        </w:rPr>
      </w:r>
      <w:r>
        <w:rPr>
          <w:lang w:val="fr_FR" w:bidi="fr_FR"/>
        </w:rPr>
        <w:t xml:space="preserve">Il vous sera peut-être utile de dire la première phrase pendant que vous faites des pas : Au commencement, il y avait </w:t>
      </w:r>
      <w:r>
        <w:rPr>
          <w:b/>
          <w:lang w:val="fr_FR" w:bidi="fr_FR"/>
        </w:rPr>
        <w:t>la Parole</w:t>
      </w:r>
      <w:r>
        <w:rPr>
          <w:lang w:val="fr_FR" w:bidi="fr_FR"/>
        </w:rPr>
        <w:t xml:space="preserve"> (première étape), la parole était </w:t>
      </w:r>
      <w:r>
        <w:rPr>
          <w:b/>
          <w:lang w:val="fr_FR" w:bidi="fr_FR"/>
        </w:rPr>
        <w:t>avec Dieu</w:t>
      </w:r>
      <w:r>
        <w:rPr>
          <w:lang w:val="fr_FR" w:bidi="fr_FR"/>
        </w:rPr>
        <w:t xml:space="preserve"> (deuxième étape), la Parole </w:t>
      </w:r>
      <w:r>
        <w:rPr>
          <w:b/>
          <w:lang w:val="fr_FR" w:bidi="fr_FR"/>
        </w:rPr>
        <w:t>était Dieu</w:t>
      </w:r>
      <w:r>
        <w:rPr>
          <w:lang w:val="fr_FR" w:bidi="fr_FR"/>
        </w:rPr>
        <w:t xml:space="preserve"> (troisième étape). Ou bien, vous pouvez applaudir chaque fois que vous dites le mot « Parole ».</w:t>
      </w:r>
    </w:p>
    <w:p>
      <w:pPr/>
      <w:r>
        <w:rPr>
          <w:lang w:val="fr_FR" w:bidi="fr_FR"/>
        </w:rPr>
      </w:r>
      <w:r>
        <w:rPr>
          <w:lang w:val="fr_FR" w:bidi="fr_FR"/>
        </w:rPr>
        <w:t>Arrêtez l'enregistrement et faites cette activité.</w:t>
      </w:r>
    </w:p>
    <w:p>
      <w:pPr/>
      <w:r>
        <w:rPr>
          <w:lang w:val="fr_FR" w:bidi="fr_FR"/>
        </w:rPr>
      </w:r>
      <w:r>
        <w:rPr>
          <w:lang w:val="fr_FR" w:bidi="fr_FR"/>
        </w:rPr>
        <w:t>Jean répète ensuite ce qu'il vient de dire en disant : « Il était au commencement avec Dieu ». « Il » fait référence à la « Parole ». La « Parole » était au début avec Dieu. Cette répétition est ce qui fait sonner cette phrase avec tant de beauté et la fait ressembler à une chanson ou un poème.</w:t>
      </w:r>
    </w:p>
    <w:p>
      <w:pPr/>
      <w:r>
        <w:rPr>
          <w:lang w:val="fr_FR" w:bidi="fr_FR"/>
        </w:rPr>
      </w:r>
      <w:r>
        <w:rPr>
          <w:lang w:val="fr_FR" w:bidi="fr_FR"/>
        </w:rPr>
        <w:t>Essayez de trouver la rythmique dans le passage. Pouvez-vous essayer de raconter l'histoire en applaudissant lorsque certains mots sont répétés plusieurs fois ?</w:t>
      </w:r>
    </w:p>
    <w:p>
      <w:pPr/>
      <w:r>
        <w:rPr>
          <w:lang w:val="fr_FR" w:bidi="fr_FR"/>
        </w:rPr>
      </w:r>
      <w:r>
        <w:rPr>
          <w:lang w:val="fr_FR" w:bidi="fr_FR"/>
        </w:rPr>
        <w:t>« Parole, Parole, Dieu, Parole, Dieu, Dieu » donne un rythme agréable au début. Puis nous avons « vie, vie, lumière, lumière, ténèbres, ténèbres» dans la deuxième moitié. Peut-être que cela vous donnera de l'inspiration pour une chanson !</w:t>
      </w:r>
    </w:p>
    <w:p>
      <w:pPr/>
      <w:r>
        <w:rPr>
          <w:lang w:val="fr_FR" w:bidi="fr_FR"/>
        </w:rPr>
      </w:r>
      <w:r>
        <w:rPr>
          <w:lang w:val="fr_FR" w:bidi="fr_FR"/>
        </w:rPr>
        <w:t>Peut-être pourrez-vous raconter l'histoire à travers une danse ! Si les gens dans votre culture aiment danser, vous voudrez peut-être raconter cette histoire avec des pas et des mouvements.</w:t>
      </w:r>
    </w:p>
    <w:p>
      <w:pPr/>
      <w:r>
        <w:rPr>
          <w:lang w:val="fr_FR" w:bidi="fr_FR"/>
        </w:rPr>
      </w:r>
      <w:r>
        <w:rPr>
          <w:lang w:val="fr_FR" w:bidi="fr_FR"/>
        </w:rPr>
        <w:t>Arrêtez l'enregistrement et faites cette activité.</w:t>
      </w:r>
    </w:p>
    <w:p>
      <w:pPr/>
      <w:r>
        <w:rPr>
          <w:lang w:val="fr_FR" w:bidi="fr_FR"/>
        </w:rPr>
      </w:r>
      <w:r>
        <w:rPr>
          <w:lang w:val="fr_FR" w:bidi="fr_FR"/>
        </w:rPr>
        <w:t>Peut-être que vous pourrez même penser à une autre façon de visualiser le passage !</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1.1–5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 l'auteur du livre Il ne se trouve pas dans l’histoire, mais il raconte l’histoire et pour ce passage, il peut être utile de l'inclure en tant que personnage.</w:t>
      </w:r>
    </w:p>
    <w:p>
      <w:pPr>
        <w:pStyle w:val="ListBullet"/>
        <w:spacing w:line="240" w:lineRule="auto"/>
        <w:ind w:left="720"/>
      </w:pPr>
      <w:r>
        <w:rPr>
          <w:lang w:val="fr_FR" w:bidi="fr_FR"/>
        </w:rPr>
      </w:r>
      <w:r>
        <w:rPr>
          <w:lang w:val="fr_FR" w:bidi="fr_FR"/>
        </w:rPr>
        <w:t>La Parole : la même personne devrait représenter « la lumière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La lumière : il devrait s'agir de la même personne qui joue la « Parole ».</w:t>
      </w:r>
    </w:p>
    <w:p>
      <w:pPr>
        <w:pStyle w:val="ListBullet"/>
        <w:spacing w:line="240" w:lineRule="auto"/>
        <w:ind w:left="720"/>
      </w:pPr>
      <w:r>
        <w:rPr>
          <w:lang w:val="fr_FR" w:bidi="fr_FR"/>
        </w:rPr>
      </w:r>
      <w:r>
        <w:rPr>
          <w:lang w:val="fr_FR" w:bidi="fr_FR"/>
        </w:rPr>
        <w:t xml:space="preserve">Les ténèbres : la lumière et les ténèbres ne sont pas vraiment des personnes, mais Jean parle d'elles comme si elles étaient des personnes, et cela vous aidera de la voir comme des personnages. </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Le personnage de Jean raconte cette partie. Pendant qu'il la raconte, d'autres personnes peuvent la représenter.</w:t>
      </w:r>
    </w:p>
    <w:p>
      <w:pPr/>
      <w:r>
        <w:rPr>
          <w:lang w:val="fr_FR" w:bidi="fr_FR"/>
        </w:rPr>
      </w:r>
      <w:r>
        <w:rPr>
          <w:lang w:val="fr_FR" w:bidi="fr_FR"/>
        </w:rPr>
        <w:t>La personne qui est « la Parole » peut tenir une Bible entre les mains.</w:t>
      </w:r>
    </w:p>
    <w:p>
      <w:pPr/>
      <w:r>
        <w:rPr>
          <w:lang w:val="fr_FR" w:bidi="fr_FR"/>
        </w:rPr>
      </w:r>
      <w:r>
        <w:rPr>
          <w:lang w:val="fr_FR" w:bidi="fr_FR"/>
        </w:rPr>
        <w:t>Trouvez une façon de représenter le fait que la « Parole » était là depuis le début, avant même qu'il y ait la création. Après cela, la personne qui est « la Parole » peut peut-être se tenir à côté de Dieu pour montrer que « la Parole » était avec Dieu, puis « la Parole » et Dieu pourraient se prendre dans les bras, pour montrer que « la Parole » était Dieu.</w:t>
      </w:r>
    </w:p>
    <w:p>
      <w:pPr/>
      <w:r>
        <w:rPr>
          <w:lang w:val="fr_FR" w:bidi="fr_FR"/>
        </w:rPr>
      </w:r>
      <w:r>
        <w:rPr>
          <w:lang w:val="fr_FR" w:bidi="fr_FR"/>
        </w:rPr>
        <w:t>Représentez que Dieu crée toutes choses à travers « la Parole ». Peut-être peuvent-ils se tenir la main, pendant que « la Parole » agit en créant le monde, simplement en parlant. Ou encore, Dieu peut parler avec « la Parole », et ensuite « la Parole » fait ce que Dieu a dit.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Dieu et la Parole : « Que ressentez‑vous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 la Parole » en train de donner la vie aux gens.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la Parole : « Que ressentez-vous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le fait que quand les personnes ont reçu la vie, elles obtiennent de la lumière. La personne qui a joué la Parole peut allumer une vraie lumière.</w:t>
      </w:r>
    </w:p>
    <w:p>
      <w:pPr/>
      <w:r>
        <w:rPr>
          <w:lang w:val="fr_FR" w:bidi="fr_FR"/>
        </w:rPr>
      </w:r>
      <w:r>
        <w:rPr>
          <w:lang w:val="fr_FR" w:bidi="fr_FR"/>
        </w:rPr>
        <w:t>Ce serait très bien de pouvoir représenter l'histoire, ou cette partie, dans un lieu sombre, pour qu'il y ait une grande différence quand la lumière s'allume. La Parole et Dieu sont dans la pièce avec les gens, mais les gens ne peut pas les voir tant que la lumière est éteinte. Mais quand la lumière s'allume, les gens peuvent voir Dieu !</w:t>
      </w:r>
    </w:p>
    <w:p>
      <w:pPr/>
      <w:r>
        <w:rPr>
          <w:lang w:val="fr_FR" w:bidi="fr_FR"/>
        </w:rPr>
      </w:r>
      <w:r>
        <w:rPr>
          <w:lang w:val="fr_FR" w:bidi="fr_FR"/>
        </w:rPr>
        <w:t>Si vous ne pouvez pas obscurcir le lieu, vous pouvez peut-être mettre quelque chose entre les gens et Dieu, de sorte que Dieu ne soit pas visible, et l'enlever quand la lumière s'allume.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gens : « Que ressentez-vous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les ténèbres qui essaient d'éteindre la lumière ! Peut-être que les personnes qui jouent les personnages des « ténèbres » et de la « lumière » pourront faire semblant de combattre, et les « ténèbres» perdront le combat !</w:t>
      </w:r>
    </w:p>
    <w:p>
      <w:pPr/>
      <w:r>
        <w:rPr>
          <w:lang w:val="fr_FR" w:bidi="fr_FR"/>
        </w:rPr>
      </w:r>
      <w:r>
        <w:rPr>
          <w:lang w:val="fr_FR" w:bidi="fr_FR"/>
        </w:rPr>
        <w:t>Si vous le souhaitez, vous pouvez de nouveau représenter cette partie.</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1.1–5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Jean commence son histoire au sujet de Jésus avec les mêmes mots que lorsque le livre de la Genèse commence à raconter la création : « au commencement ». Si vous avez déjà traduit le livre de la Genèse, vous devriez utiliser les mêmes mots que là.</w:t>
      </w:r>
    </w:p>
    <w:p>
      <w:pPr/>
      <w:r>
        <w:rPr>
          <w:lang w:val="fr_FR" w:bidi="fr_FR"/>
        </w:rPr>
      </w:r>
      <w:r>
        <w:rPr>
          <w:b/>
          <w:lang w:val="fr_FR" w:bidi="fr_FR"/>
        </w:rPr>
        <w:t>La Parole</w:t>
      </w:r>
      <w:r>
        <w:rPr>
          <w:lang w:val="fr_FR" w:bidi="fr_FR"/>
        </w:rPr>
        <w:t xml:space="preserve"> n'est pas un mot difficile à traduire, mais Jean l'utilise de manière inhabituelle. Rappelez-vous que Jean utilise ce mot comme une façon de parler de Jésus. Il appelle Jésus « la Parole », ce qui signifie que Dieu parle aux gens à travers Jésus et que les gens peuvent apprendre à connaître Dieu à travers Jésus.</w:t>
      </w:r>
    </w:p>
    <w:p>
      <w:pPr/>
      <w:r>
        <w:rPr>
          <w:lang w:val="fr_FR" w:bidi="fr_FR"/>
        </w:rPr>
      </w:r>
      <w:r>
        <w:rPr>
          <w:lang w:val="fr_FR" w:bidi="fr_FR"/>
        </w:rPr>
        <w:t>Quand vous racontez le passage, vous voudrez peut-être faire une pause un peu avant de prononcer « Parole », ou le dire avec plus de force, pour qu'il se distingue du reste de la phrase. Vos auditeurs devront comprendre que ce mot a une signification spéciale ici, et que Jean veut dire une personne.</w:t>
      </w:r>
    </w:p>
    <w:p>
      <w:pPr/>
      <w:r>
        <w:rPr>
          <w:lang w:val="fr_FR" w:bidi="fr_FR"/>
        </w:rPr>
      </w:r>
      <w:r>
        <w:rPr>
          <w:lang w:val="fr_FR" w:bidi="fr_FR"/>
        </w:rPr>
        <w:t>Utilisez le même mot pour « Parole » que vous avez utilisé dans des expressions comme « la parole de Dieu ».</w:t>
      </w:r>
    </w:p>
    <w:p>
      <w:pPr/>
      <w:r>
        <w:rPr>
          <w:lang w:val="fr_FR" w:bidi="fr_FR"/>
        </w:rPr>
      </w:r>
      <w:r>
        <w:rPr>
          <w:lang w:val="fr_FR" w:bidi="fr_FR"/>
        </w:rPr>
        <w:t>La « parole de Dieu » signifie les messages que Dieu a donnés au peuple. Dieu parle à son peuple à travers ses actions et à travers ses paroles. Voilà pourquoi on appelle souvent la Bible la « parole de Dieu », parce qu'à travers la Bible, nous pouvons savoir ce que Dieu a fait et a dit. Jésus est appelé « la Parole » parce que Dieu nous parle par Jésus. Jésus est le message le plus important que Dieu nous ait donné.</w:t>
      </w:r>
    </w:p>
    <w:p>
      <w:pPr/>
      <w:r>
        <w:rPr>
          <w:lang w:val="fr_FR" w:bidi="fr_FR"/>
        </w:rPr>
      </w:r>
      <w:r>
        <w:rPr>
          <w:lang w:val="fr_FR" w:bidi="fr_FR"/>
        </w:rPr>
        <w:t xml:space="preserve">Arrêtez-vous ici et discutez du mot que vous utiliserez pour « Parole ». Cherchez </w:t>
      </w:r>
      <w:r>
        <w:rPr>
          <w:lang w:val="fr_FR" w:bidi="fr_FR"/>
        </w:rPr>
        <w:t>« Parole de Dieu »</w:t>
      </w:r>
      <w:r>
        <w:rPr>
          <w:lang w:val="fr_FR" w:bidi="fr_FR"/>
        </w:rPr>
        <w:t xml:space="preserve"> dans le glossaire principal.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une version audio de Jean 1.1–5 dans la version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1:1–5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3">
        <w:r>
          <w:rPr>
            <w:lang w:val="fr_FR" w:bidi="fr_FR"/>
          </w:rPr>
          <w:rPr>
            <w:color w:val="0000EE"/>
            <w:u w:val="single"/>
          </w:rPr>
          <w:t>Écouter et Cœur</w:t>
        </w:r>
      </w:hyperlink>
      <w:r>
        <w:rPr>
          <w:lang w:val="fr_FR" w:bidi="fr_FR"/>
        </w:rPr>
        <w:t xml:space="preserve"> (724 KB)</w:t>
      </w:r>
      <w:r>
        <w:rPr>
          <w:lang w:val="fr_FR" w:bidi="fr_FR"/>
        </w:rPr>
      </w:r>
    </w:p>
    <w:p>
      <w:pPr>
        <w:pStyle w:val="ListBullet"/>
        <w:spacing w:line="240" w:lineRule="auto"/>
        <w:ind w:left="720"/>
      </w:pPr>
      <w:r>
        <w:rPr>
          <w:lang w:val="fr_FR" w:bidi="fr_FR"/>
        </w:rPr>
      </w:r>
      <w:hyperlink r:id="rId14">
        <w:r>
          <w:rPr>
            <w:lang w:val="fr_FR" w:bidi="fr_FR"/>
          </w:rPr>
          <w:rPr>
            <w:color w:val="0000EE"/>
            <w:u w:val="single"/>
          </w:rPr>
          <w:t>Planter le Décor</w:t>
        </w:r>
      </w:hyperlink>
      <w:r>
        <w:rPr>
          <w:lang w:val="fr_FR" w:bidi="fr_FR"/>
        </w:rPr>
        <w:t xml:space="preserve"> (2.8 MB)</w:t>
      </w:r>
      <w:r>
        <w:rPr>
          <w:lang w:val="fr_FR" w:bidi="fr_FR"/>
        </w:rPr>
      </w:r>
    </w:p>
    <w:p>
      <w:pPr>
        <w:pStyle w:val="ListBullet"/>
        <w:spacing w:line="240" w:lineRule="auto"/>
        <w:ind w:left="720"/>
      </w:pPr>
      <w:r>
        <w:rPr>
          <w:lang w:val="fr_FR" w:bidi="fr_FR"/>
        </w:rPr>
      </w:r>
      <w:hyperlink r:id="rId15">
        <w:r>
          <w:rPr>
            <w:lang w:val="fr_FR" w:bidi="fr_FR"/>
          </w:rPr>
          <w:rPr>
            <w:color w:val="0000EE"/>
            <w:u w:val="single"/>
          </w:rPr>
          <w:t>Définir les Scènes</w:t>
        </w:r>
      </w:hyperlink>
      <w:r>
        <w:rPr>
          <w:lang w:val="fr_FR" w:bidi="fr_FR"/>
        </w:rPr>
        <w:t xml:space="preserve"> (2.3 MB)</w:t>
      </w:r>
      <w:r>
        <w:rPr>
          <w:lang w:val="fr_FR" w:bidi="fr_FR"/>
        </w:rPr>
      </w:r>
    </w:p>
    <w:p>
      <w:pPr>
        <w:pStyle w:val="ListBullet"/>
        <w:spacing w:line="240" w:lineRule="auto"/>
        <w:ind w:left="720"/>
      </w:pPr>
      <w:r>
        <w:rPr>
          <w:lang w:val="fr_FR" w:bidi="fr_FR"/>
        </w:rPr>
      </w:r>
      <w:hyperlink r:id="rId16">
        <w:r>
          <w:rPr>
            <w:lang w:val="fr_FR" w:bidi="fr_FR"/>
          </w:rPr>
          <w:rPr>
            <w:color w:val="0000EE"/>
            <w:u w:val="single"/>
          </w:rPr>
          <w:t>Intégration du Texte</w:t>
        </w:r>
      </w:hyperlink>
      <w:r>
        <w:rPr>
          <w:lang w:val="fr_FR" w:bidi="fr_FR"/>
        </w:rPr>
        <w:t xml:space="preserve"> (2.8 MB)</w:t>
      </w:r>
      <w:r>
        <w:rPr>
          <w:lang w:val="fr_FR" w:bidi="fr_FR"/>
        </w:rPr>
      </w:r>
    </w:p>
    <w:p>
      <w:pPr>
        <w:pStyle w:val="ListBullet"/>
        <w:spacing w:line="240" w:lineRule="auto"/>
        <w:ind w:left="720"/>
      </w:pPr>
      <w:r>
        <w:rPr>
          <w:lang w:val="fr_FR" w:bidi="fr_FR"/>
        </w:rPr>
      </w:r>
      <w:hyperlink r:id="rId17">
        <w:r>
          <w:rPr>
            <w:lang w:val="fr_FR" w:bidi="fr_FR"/>
          </w:rPr>
          <w:rPr>
            <w:color w:val="0000EE"/>
            <w:u w:val="single"/>
          </w:rPr>
          <w:t>Combler les Lacunes</w:t>
        </w:r>
      </w:hyperlink>
      <w:r>
        <w:rPr>
          <w:lang w:val="fr_FR" w:bidi="fr_FR"/>
        </w:rPr>
        <w:t xml:space="preserve"> (1.2 MB)</w:t>
      </w:r>
      <w:r>
        <w:rPr>
          <w:lang w:val="fr_FR" w:bidi="fr_FR"/>
        </w:rPr>
      </w:r>
    </w:p>
    <w:p>
      <w:pPr>
        <w:pStyle w:val="ListBullet"/>
        <w:spacing w:line="240" w:lineRule="auto"/>
        <w:ind w:left="720"/>
      </w:pPr>
      <w:r>
        <w:rPr>
          <w:lang w:val="fr_FR" w:bidi="fr_FR"/>
        </w:rPr>
      </w:r>
      <w:hyperlink r:id="rId18">
        <w:r>
          <w:rPr>
            <w:lang w:val="fr_FR" w:bidi="fr_FR"/>
          </w:rPr>
          <w:rPr>
            <w:color w:val="0000EE"/>
            <w:u w:val="single"/>
          </w:rPr>
          <w:t>Prêcher la Parole</w:t>
        </w:r>
      </w:hyperlink>
      <w:r>
        <w:rPr>
          <w:lang w:val="fr_FR" w:bidi="fr_FR"/>
        </w:rPr>
        <w:t xml:space="preserve"> (1024 KB)</w:t>
      </w:r>
      <w:r>
        <w:rPr>
          <w:lang w:val="fr_FR" w:bidi="fr_FR"/>
        </w:rPr>
      </w:r>
      <w:r>
        <w:rPr>
          <w:lang w:val="fr_FR" w:bidi="fr_FR"/>
        </w:rPr>
      </w:r>
      <w:r>
        <w:rPr>
          <w:lang w:val="fr_FR" w:bidi="fr_FR"/>
        </w:rPr>
      </w:r>
    </w:p>
    <w:p>
      <w:pPr/>
      <w:r>
        <w:rPr>
          <w:lang w:val="fr_FR" w:bidi="fr_FR"/>
        </w:rPr>
      </w:r>
    </w:p>
    <w:p>
      <w:pPr>
        <w:pStyle w:val="Heading2"/>
      </w:pPr>
      <w:r>
        <w:rPr>
          <w:lang w:val="fr_FR" w:bidi="fr_FR"/>
        </w:rPr>
        <w:t>Jean 1:6–18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1.6–18. Laissez entrer la parole de Dieu dans vos cœurs.</w:t>
      </w:r>
    </w:p>
    <w:p>
      <w:pPr/>
      <w:r>
        <w:rPr>
          <w:lang w:val="fr_FR" w:bidi="fr_FR"/>
        </w:rPr>
      </w:r>
      <w:r>
        <w:rPr>
          <w:lang w:val="fr_FR" w:bidi="fr_FR"/>
        </w:rPr>
        <w:t>Écoutez l'enregistrement de Jean 1.6–18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1.6–18 dans la traduction la plus facile à comprendre.</w:t>
      </w:r>
    </w:p>
    <w:p>
      <w:pPr/>
      <w:r>
        <w:rPr>
          <w:lang w:val="fr_FR" w:bidi="fr_FR"/>
        </w:rPr>
      </w:r>
      <w:r>
        <w:rPr>
          <w:lang w:val="fr_FR" w:bidi="fr_FR"/>
        </w:rPr>
        <w:t xml:space="preserve">Dans l'histoire précédente, Jean, l'auteur du livre, a parlé d'une personne nommée « Parole » qui était </w:t>
      </w:r>
      <w:r>
        <w:rPr>
          <w:b/>
          <w:lang w:val="fr_FR" w:bidi="fr_FR"/>
        </w:rPr>
        <w:t>avec</w:t>
      </w:r>
      <w:r>
        <w:rPr>
          <w:lang w:val="fr_FR" w:bidi="fr_FR"/>
        </w:rPr>
        <w:t xml:space="preserve"> Dieu, et qui </w:t>
      </w:r>
      <w:r>
        <w:rPr>
          <w:b/>
          <w:lang w:val="fr_FR" w:bidi="fr_FR"/>
        </w:rPr>
        <w:t>était</w:t>
      </w:r>
      <w:r>
        <w:rPr>
          <w:lang w:val="fr_FR" w:bidi="fr_FR"/>
        </w:rPr>
        <w:t xml:space="preserve"> Dieu. Il n'a pas encore dit à ses auditeurs qui était cette personne.</w:t>
      </w:r>
    </w:p>
    <w:p>
      <w:pPr/>
      <w:r>
        <w:rPr>
          <w:lang w:val="fr_FR" w:bidi="fr_FR"/>
        </w:rPr>
      </w:r>
      <w:r>
        <w:rPr>
          <w:lang w:val="fr_FR" w:bidi="fr_FR"/>
        </w:rPr>
        <w:t>L'auteur commence maintenant à nous parler d'une personne particulière nommée Jean. Il ne s'agit pas de la même personne que l'auteur du livre, mais une autre personne avec le même nom. Dieu avait envoyé cet homme. Plus tard, nous découvrirons qu'il s'agit de Jean-Baptiste, que nous connaissons aussi grâce à d'autres livres dans la Bible.</w:t>
      </w:r>
    </w:p>
    <w:p>
      <w:pPr/>
      <w:r>
        <w:rPr>
          <w:lang w:val="fr_FR" w:bidi="fr_FR"/>
        </w:rPr>
      </w:r>
      <w:r>
        <w:rPr>
          <w:lang w:val="fr_FR" w:bidi="fr_FR"/>
        </w:rPr>
        <w:t xml:space="preserve">On pourrait penser que ce Jean est la « Parole », mais l'auteur nous dit immédiatement que ce n'est pas le cas. Il dit que Jean n'était pas la lumière. Cela signifie que Jean n'est pas la personne qui donnera la lumière aux gens pour qu'ils puissent connaître Dieu. Jean n'a fait que </w:t>
      </w:r>
      <w:r>
        <w:rPr>
          <w:b/>
          <w:lang w:val="fr_FR" w:bidi="fr_FR"/>
        </w:rPr>
        <w:t>parler</w:t>
      </w:r>
      <w:r>
        <w:rPr>
          <w:lang w:val="fr_FR" w:bidi="fr_FR"/>
        </w:rPr>
        <w:t xml:space="preserve"> aux gens de cette personne.</w:t>
      </w:r>
    </w:p>
    <w:p>
      <w:pPr/>
      <w:r>
        <w:rPr>
          <w:lang w:val="fr_FR" w:bidi="fr_FR"/>
        </w:rPr>
      </w:r>
      <w:r>
        <w:rPr>
          <w:lang w:val="fr_FR" w:bidi="fr_FR"/>
        </w:rPr>
        <w:t>L'auteur dit que Jean témoignait au sujet de la lumière. Témoigner signifie parler de quelque chose que l'on a vu soi-même, et que l'on sait être vraiment vrai.</w:t>
      </w:r>
    </w:p>
    <w:p>
      <w:pPr/>
      <w:r>
        <w:rPr>
          <w:lang w:val="fr_FR" w:bidi="fr_FR"/>
        </w:rPr>
      </w:r>
      <w:r>
        <w:rPr>
          <w:lang w:val="fr_FR" w:bidi="fr_FR"/>
        </w:rPr>
        <w:t xml:space="preserve">Jean parle aux gens d'une personne, et </w:t>
      </w:r>
      <w:r>
        <w:rPr>
          <w:b/>
          <w:lang w:val="fr_FR" w:bidi="fr_FR"/>
        </w:rPr>
        <w:t>cette personne</w:t>
      </w:r>
      <w:r>
        <w:rPr>
          <w:lang w:val="fr_FR" w:bidi="fr_FR"/>
        </w:rPr>
        <w:t xml:space="preserve"> est celle qui donne de la lumière. Cette personne est la vraie, ou la véritable lumière. On peut se servir de lampes et de bougies pour faire de la lumière, mais cette personne est la seule qui peut enlever les ténèbres pour que les gens puissent connaître Dieu. Il est la vraie lumière. Il est venu dans le monde pour que tout le monde puisse voir sa lumière.</w:t>
      </w:r>
    </w:p>
    <w:p>
      <w:pPr/>
      <w:r>
        <w:rPr>
          <w:lang w:val="fr_FR" w:bidi="fr_FR"/>
        </w:rPr>
      </w:r>
      <w:r>
        <w:rPr>
          <w:lang w:val="fr_FR" w:bidi="fr_FR"/>
        </w:rPr>
        <w:t>La personne dont parlait Jean-Baptiste était Jésus, mais l'auteur du livre ne nous donne toujours pas son nom. Il continue de parler de la lumière comme s'il s'agissait d'une personne. L'auteur dit que cette « personne-lumière » était dans le monde. Le monde signifie le lieu où vivent les gens, par contraste avec le ciel, où vit Dieu. L'auteur veut donc dire que cette « personne-lumière » est venue sur la terre.</w:t>
      </w:r>
    </w:p>
    <w:p>
      <w:pPr/>
      <w:r>
        <w:rPr>
          <w:lang w:val="fr_FR" w:bidi="fr_FR"/>
        </w:rPr>
      </w:r>
      <w:r>
        <w:rPr>
          <w:lang w:val="fr_FR" w:bidi="fr_FR"/>
        </w:rPr>
        <w:t>Cette « personne-lumière » avait créé le monde entier. Plus tôt, l'auteur nous avait dit que la « personne-Parole » avait fait le monde. Nous savons donc que la « personne-lumière » et la « personne-Parole » sont la même personne.</w:t>
      </w:r>
    </w:p>
    <w:p>
      <w:pPr/>
      <w:r>
        <w:rPr>
          <w:lang w:val="fr_FR" w:bidi="fr_FR"/>
        </w:rPr>
      </w:r>
      <w:r>
        <w:rPr>
          <w:lang w:val="fr_FR" w:bidi="fr_FR"/>
        </w:rPr>
        <w:t>Parce que la « personne-lumière » a créé le monde entier, on s'attendrait à ce que les personnes qu'il avait créées la reconnaissent. Mais les gens ne l'ont pas fait ! Les gens ne reconnaissaient pas que cette « personne-lumière » était Dieu.</w:t>
      </w:r>
    </w:p>
    <w:p>
      <w:pPr/>
      <w:r>
        <w:rPr>
          <w:lang w:val="fr_FR" w:bidi="fr_FR"/>
        </w:rPr>
      </w:r>
      <w:r>
        <w:rPr>
          <w:lang w:val="fr_FR" w:bidi="fr_FR"/>
        </w:rPr>
        <w:t>Cela peut aussi signifier que les gens n'ont pas accepté la « personne-lumière » ; qu'ils ne voulaient pas lui obéir.</w:t>
      </w:r>
    </w:p>
    <w:p>
      <w:pPr/>
      <w:r>
        <w:rPr>
          <w:lang w:val="fr_FR" w:bidi="fr_FR"/>
        </w:rPr>
      </w:r>
      <w:r>
        <w:rPr>
          <w:lang w:val="fr_FR" w:bidi="fr_FR"/>
        </w:rPr>
        <w:t>Cette « personne-lumière » est même allée dans son propre lieu, ou dans son propre pays. Cela signifie qu'il est allé vers le peuple d'Israël. Les Israélites, ou les Juifs, comme on les appelle aussi, étaient le peuple spécial de Dieu. Mais même ces personnes n'acceptaient pas que cette « personne-lumière » était Dieu.</w:t>
      </w:r>
    </w:p>
    <w:p>
      <w:pPr/>
      <w:r>
        <w:rPr>
          <w:lang w:val="fr_FR" w:bidi="fr_FR"/>
        </w:rPr>
      </w:r>
      <w:r>
        <w:rPr>
          <w:lang w:val="fr_FR" w:bidi="fr_FR"/>
        </w:rPr>
        <w:t>Jean, l'auteur du livre, donne ici un résumé de ce qu'il va dire dans son livre. Dans son livre, je vais raconter l'histoire de Jésus qui est cette « personne-lumière », et qui est la « personne-Parole ». Et il dit déjà à ses auditeurs que la plupart des gens ne croiraient pas en Jésus.</w:t>
      </w:r>
    </w:p>
    <w:p>
      <w:pPr/>
      <w:r>
        <w:rPr>
          <w:lang w:val="fr_FR" w:bidi="fr_FR"/>
        </w:rPr>
      </w:r>
      <w:r>
        <w:rPr>
          <w:lang w:val="fr_FR" w:bidi="fr_FR"/>
        </w:rPr>
        <w:t>Mais certaines personnes accepteraient cette « personne-lumière », nous dit Jean l'auteur. Ils croiront en son nom. Croire au nom de quelqu'un était une façon juive de dire que l'on fait confiance à cette personne. Ces personnes qui avaient fait confiance à la « personne-lumière » sont devenues des enfants de Dieu. Dieu leur a permis d'être, ou a fait d'eux, ses enfants. C'était comme si ces personnes étaient nées de nouveau. Mais pas de la même manière naturelle que chaque personne humaine naît. C'était un type de naissance différent, une naissance spirituelle.</w:t>
      </w:r>
    </w:p>
    <w:p>
      <w:pPr/>
      <w:r>
        <w:rPr>
          <w:lang w:val="fr_FR" w:bidi="fr_FR"/>
        </w:rPr>
      </w:r>
      <w:r>
        <w:rPr>
          <w:lang w:val="fr_FR" w:bidi="fr_FR"/>
        </w:rPr>
        <w:t>Après cela, Jean l'auteur en revient à parler de la Parole. Il dit à ses auditeurs que la Parole est devenu une personne humaine. Nous avions déjà appris que la Parole était Dieu. Nous apprenons maintenant que la Parole est aussi devenue un être humain. Et cette personne-Parole, qui était à la fois Dieu et humaine, vivait parmi le peuple d'Israël. La Parole venait du Père, c'est-à-dire de Dieu. Cette Parole était le seul et unique Fils du père.</w:t>
      </w:r>
    </w:p>
    <w:p>
      <w:pPr/>
      <w:r>
        <w:rPr>
          <w:lang w:val="fr_FR" w:bidi="fr_FR"/>
        </w:rPr>
      </w:r>
      <w:r>
        <w:rPr>
          <w:lang w:val="fr_FR" w:bidi="fr_FR"/>
        </w:rPr>
        <w:t>Cette personne-Parole aimait beaucoup le peuple, même s'ils ne le méritaient pas.</w:t>
      </w:r>
    </w:p>
    <w:p>
      <w:pPr/>
      <w:r>
        <w:rPr>
          <w:lang w:val="fr_FR" w:bidi="fr_FR"/>
        </w:rPr>
      </w:r>
      <w:r>
        <w:rPr>
          <w:lang w:val="fr_FR" w:bidi="fr_FR"/>
        </w:rPr>
        <w:t>Arrêtez-vous ici et discutez de cette question en groupe : pouvez-vous raconter une histoire au sujet d'une mauvaise personne qui a reçu un bon cadeau qu'elle ne méritait pas ? Mettez cet enregistrement en pause ici.</w:t>
      </w:r>
    </w:p>
    <w:p>
      <w:pPr/>
      <w:r>
        <w:rPr>
          <w:lang w:val="fr_FR" w:bidi="fr_FR"/>
        </w:rPr>
      </w:r>
      <w:r>
        <w:rPr>
          <w:lang w:val="fr_FR" w:bidi="fr_FR"/>
        </w:rPr>
        <w:t>Tout ce que cette personne-Parole disait ou faisait était vrai. Jean, l'auteur dit que lui, et les autres personnes qui vivaient à son époque, ont vu la gloire de cette personne-Parole. Ils ont vu à quel point cette Parole était grande et puissante !</w:t>
      </w:r>
    </w:p>
    <w:p>
      <w:pPr/>
      <w:r>
        <w:rPr>
          <w:lang w:val="fr_FR" w:bidi="fr_FR"/>
        </w:rPr>
      </w:r>
      <w:r>
        <w:rPr>
          <w:lang w:val="fr_FR" w:bidi="fr_FR"/>
        </w:rPr>
        <w:t>Puis Jean l'auteur nous en dit un peu plus au sujet de l'autre Jean, Jean-Baptiste. Il ne le dit que très brièvement ; plus tard, il nous donnera plus de détails. Maintenant, il dit seulement qu'une fois, Jean-Baptiste a montré quelqu'un et a crié au peuple : « Voici la personne dont je parlais ! C'est la personne que j'ai dit qui viendrait après moi. » Il semble que Jean-Baptiste avait dit au peuple plus tôt : « Quelqu'un vient qui est beaucoup plus important que moi. Il existait longtemps avant moi ! » Et maintenant Jean-Baptiste dit aux gens que « cette personne » est celle que l'on attendait ! Nous savons que Jean-Baptiste désignait Jésus quand il l'a dit, mais Jean l'auteur ne nous donne toujours pas le nom de Jésus.</w:t>
      </w:r>
    </w:p>
    <w:p>
      <w:pPr/>
      <w:r>
        <w:rPr>
          <w:lang w:val="fr_FR" w:bidi="fr_FR"/>
        </w:rPr>
      </w:r>
      <w:r>
        <w:rPr>
          <w:lang w:val="fr_FR" w:bidi="fr_FR"/>
        </w:rPr>
        <w:t>Jean, l'auteur, continue ensuite de parler à ses auditeurs. Il dit que la Parole nous a donné à tous beaucoup de bénédictions d'amour, c'est-à-dire des cadeaux. Nous ne méritons pas ces cadeaux, mais il les a donnés parce qu'il est si généreux. Tout d'abord, Dieu avait donné au peuple ses commandements par l'intermédiaire de Moïse. Moïse était un homme qui a vécu il y a longtemps. Moïse a dit au peuple israélite beaucoup de choses que Dieu voulait qu'ils fassent. Les Israélites devaient obéir à ces commandements pour pouvoir être le peuple spécial de Dieu et avoir une amitié avec Dieu. C'était un cadeau de Dieu. Mais maintenant Dieu a donné encore plus de cadeaux !</w:t>
      </w:r>
    </w:p>
    <w:p>
      <w:pPr/>
      <w:r>
        <w:rPr>
          <w:lang w:val="fr_FR" w:bidi="fr_FR"/>
        </w:rPr>
      </w:r>
      <w:r>
        <w:rPr>
          <w:lang w:val="fr_FR" w:bidi="fr_FR"/>
        </w:rPr>
        <w:t>Dieu a maintenant donné les cadeaux que sont la grâce et la vérité. Ici, enfin, l'auteur nous donne le nom de Jésus ! Et il donne immédiatement à Jésus le titre de Christ, ou Messie : le roi spécial et le Sauveur qu'attendaient les Israélites. Jésus le Messie a montré aux gens à quel point Dieu était bon et aimant envers les personnes qui ne le méritaient pas. Il a montré aux gens que tout ce que Dieu disait et faisait était vrai.</w:t>
      </w:r>
    </w:p>
    <w:p>
      <w:pPr/>
      <w:r>
        <w:rPr>
          <w:lang w:val="fr_FR" w:bidi="fr_FR"/>
        </w:rPr>
      </w:r>
      <w:r>
        <w:rPr>
          <w:lang w:val="fr_FR" w:bidi="fr_FR"/>
        </w:rPr>
        <w:t>Et Jésus a montré aux gens à quoi ressemble Dieu. Il n'est pas possible pour une personne humaine de voir Dieu. Mais Jésus est différent des autres humains, parce qu'il est aussi Dieu lui-même ! Il a vu Dieu ! Il est aussi proche de Dieu qu'un fils l'est de son père. Un père met ses bras autour de son fils pour l'embrasser. C'est aussi proche que Jésus de Dieu. Et parce que Jésus a vu Dieu, il peut tout nous dire à propos de Dieu !</w:t>
      </w:r>
    </w:p>
    <w:p>
      <w:pPr/>
      <w:r>
        <w:rPr>
          <w:lang w:val="fr_FR" w:bidi="fr_FR"/>
        </w:rPr>
      </w:r>
      <w:r>
        <w:rPr>
          <w:lang w:val="fr_FR" w:bidi="fr_FR"/>
        </w:rPr>
        <w:t>Arrêtez-vous ici et discutez de cette question en groupe : merci de raconter une histoire au sujet d'un père et d'un fils qui s'aimaient beaucoup l'un l'autre. Mettez cet enregistrement en pause ici.</w:t>
      </w:r>
    </w:p>
    <w:p>
      <w:pPr/>
      <w:r>
        <w:rPr>
          <w:lang w:val="fr_FR" w:bidi="fr_FR"/>
        </w:rPr>
      </w:r>
      <w:r>
        <w:rPr>
          <w:lang w:val="fr_FR" w:bidi="fr_FR"/>
        </w:rPr>
        <w:t>Jean l'auteur a maintenant introduit Jésus à ses auditeurs comme le roi spécial et le Sauveur, le fils de Dieu, la Parole et la lumière pour le peuple pour que tous puissent connaître Dieu. Il est maintenant presque prêt à commencer à raconter l'histoire au sujet de Jésus. Nous le verrons dans le passage suivant.</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1.6–18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quatre parties dans ce récit.</w:t>
      </w:r>
    </w:p>
    <w:p>
      <w:pPr/>
      <w:r>
        <w:rPr>
          <w:lang w:val="fr_FR" w:bidi="fr_FR"/>
        </w:rPr>
      </w:r>
      <w:r>
        <w:rPr>
          <w:b/>
          <w:lang w:val="fr_FR" w:bidi="fr_FR"/>
        </w:rPr>
        <w:t>Dans la première partie :</w:t>
      </w:r>
      <w:r>
        <w:rPr>
          <w:lang w:val="fr_FR" w:bidi="fr_FR"/>
        </w:rPr>
        <w:t xml:space="preserve"> Dieu envoie un messager, Jean-Baptiste, pour parler de la lumière.</w:t>
      </w:r>
    </w:p>
    <w:p>
      <w:pPr/>
      <w:r>
        <w:rPr>
          <w:lang w:val="fr_FR" w:bidi="fr_FR"/>
        </w:rPr>
      </w:r>
      <w:r>
        <w:rPr>
          <w:b/>
          <w:lang w:val="fr_FR" w:bidi="fr_FR"/>
        </w:rPr>
        <w:t>Dans la deuxième partie :</w:t>
      </w:r>
      <w:r>
        <w:rPr>
          <w:lang w:val="fr_FR" w:bidi="fr_FR"/>
        </w:rPr>
        <w:t xml:space="preserve"> Jean l'auteur nous en dit plus au sujet de la « Parole ». Il parle de quelque chose qui s'est produit dans le passé. Il s'agit d'un résumé des choses dont Jean va parler dans le reste de son livre.</w:t>
      </w:r>
    </w:p>
    <w:p>
      <w:pPr/>
      <w:r>
        <w:rPr>
          <w:lang w:val="fr_FR" w:bidi="fr_FR"/>
        </w:rPr>
      </w:r>
      <w:r>
        <w:rPr>
          <w:b/>
          <w:lang w:val="fr_FR" w:bidi="fr_FR"/>
        </w:rPr>
        <w:t>Dans la troisième partie :</w:t>
      </w:r>
      <w:r>
        <w:rPr>
          <w:lang w:val="fr_FR" w:bidi="fr_FR"/>
        </w:rPr>
        <w:t xml:space="preserve"> Jean-Baptiste souligne de qui il parlait.</w:t>
      </w:r>
    </w:p>
    <w:p>
      <w:pPr/>
      <w:r>
        <w:rPr>
          <w:lang w:val="fr_FR" w:bidi="fr_FR"/>
        </w:rPr>
      </w:r>
      <w:r>
        <w:rPr>
          <w:b/>
          <w:lang w:val="fr_FR" w:bidi="fr_FR"/>
        </w:rPr>
        <w:t>Dans la quatrième partie :</w:t>
      </w:r>
      <w:r>
        <w:rPr>
          <w:lang w:val="fr_FR" w:bidi="fr_FR"/>
        </w:rPr>
        <w:t xml:space="preserve"> Jean l'auteur nous parle de Jésus le Messie.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Jean, l'auteur du livre Il ne se trouve pas dans l’histoire, mais il raconte l’histoire et pour ce passage, il peut être utile de l'inclure en tant que personnage.</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Parole</w:t>
      </w:r>
    </w:p>
    <w:p>
      <w:pPr>
        <w:pStyle w:val="ListBullet"/>
        <w:spacing w:line="240" w:lineRule="auto"/>
        <w:ind w:left="720"/>
      </w:pPr>
      <w:r>
        <w:rPr>
          <w:lang w:val="fr_FR" w:bidi="fr_FR"/>
        </w:rPr>
      </w:r>
      <w:r>
        <w:rPr>
          <w:lang w:val="fr_FR" w:bidi="fr_FR"/>
        </w:rPr>
        <w:t>La personne-lumière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qui n'ont pas accepté Jésus</w:t>
      </w:r>
    </w:p>
    <w:p>
      <w:pPr>
        <w:pStyle w:val="ListBullet"/>
        <w:spacing w:line="240" w:lineRule="auto"/>
        <w:ind w:left="720"/>
      </w:pPr>
      <w:r>
        <w:rPr>
          <w:lang w:val="fr_FR" w:bidi="fr_FR"/>
        </w:rPr>
      </w:r>
      <w:r>
        <w:rPr>
          <w:lang w:val="fr_FR" w:bidi="fr_FR"/>
        </w:rPr>
        <w:t>Les personnes qui ont accepté Jésus et qui sont devenues enfants de Dieu</w:t>
      </w:r>
    </w:p>
    <w:p>
      <w:pPr>
        <w:pStyle w:val="ListBullet"/>
        <w:spacing w:line="240" w:lineRule="auto"/>
        <w:ind w:left="720"/>
      </w:pPr>
      <w:r>
        <w:rPr>
          <w:lang w:val="fr_FR" w:bidi="fr_FR"/>
        </w:rPr>
      </w:r>
      <w:r>
        <w:rPr>
          <w:lang w:val="fr_FR" w:bidi="fr_FR"/>
        </w:rPr>
        <w:t>Moïse</w:t>
      </w:r>
    </w:p>
    <w:p>
      <w:pPr/>
      <w:r>
        <w:rPr>
          <w:lang w:val="fr_FR" w:bidi="fr_FR"/>
        </w:rPr>
      </w:r>
      <w:r>
        <w:rPr>
          <w:lang w:val="fr_FR" w:bidi="fr_FR"/>
        </w:rPr>
        <w:t>Comme dans l'histoire précédente, vous voudrez peut-être avoir une torche ou une lampe avec vous. Il pourrait être utile d'avoir une lampe très brillante, et plusieurs très petites lumières, comme des allumettes ou une torche qui est presque morte. Vous pouvez aussi sortir et regarder le soleil pour représenter la vraie lumière, et utiliser une petite torche pour représenter les lumières qui ne sont pas la vraie lumière.</w:t>
      </w:r>
    </w:p>
    <w:p>
      <w:pPr/>
      <w:r>
        <w:rPr>
          <w:lang w:val="fr_FR" w:bidi="fr_FR"/>
        </w:rPr>
      </w:r>
      <w:r>
        <w:rPr>
          <w:lang w:val="fr_FR" w:bidi="fr_FR"/>
        </w:rPr>
        <w:t>Arrêtez l'audio et collectez les objets dont vous avez besoin.</w:t>
      </w:r>
    </w:p>
    <w:p>
      <w:pPr/>
      <w:r>
        <w:rPr>
          <w:lang w:val="fr_FR" w:bidi="fr_FR"/>
        </w:rPr>
      </w:r>
      <w:r>
        <w:rPr>
          <w:lang w:val="fr_FR" w:bidi="fr_FR"/>
        </w:rPr>
        <w:t xml:space="preserve">Dans ce passage, parfois c'est Jean-Baptiste qui parle, et parfois c'est Jean l'auteur. Jean l'auteur n'essaie pas très fort de séparer ses propres paroles des paroles de Jean-Baptiste. Ce n'est pas si important qui parle : </w:t>
      </w:r>
      <w:r>
        <w:rPr>
          <w:b/>
          <w:lang w:val="fr_FR" w:bidi="fr_FR"/>
        </w:rPr>
        <w:t>c'est</w:t>
      </w:r>
      <w:r>
        <w:rPr>
          <w:lang w:val="fr_FR" w:bidi="fr_FR"/>
        </w:rPr>
        <w:t xml:space="preserve"> ce qu'ils disent qui est plus important ! Mais vous voudrez peut-être séparer qui parle en faisant une brève pause entre les deux.</w:t>
      </w:r>
    </w:p>
    <w:p>
      <w:pPr/>
      <w:r>
        <w:rPr>
          <w:lang w:val="fr_FR" w:bidi="fr_FR"/>
        </w:rPr>
      </w:r>
      <w:r>
        <w:rPr>
          <w:lang w:val="fr_FR" w:bidi="fr_FR"/>
        </w:rPr>
        <w:t>Rappelez-vous que la « lumière », la « Parole » et « Jésus le Messie » font tous référence à la même personne.</w:t>
      </w:r>
    </w:p>
    <w:p>
      <w:pPr/>
      <w:r>
        <w:rPr>
          <w:lang w:val="fr_FR" w:bidi="fr_FR"/>
        </w:rPr>
      </w:r>
      <w:r>
        <w:rPr>
          <w:lang w:val="fr_FR" w:bidi="fr_FR"/>
        </w:rPr>
        <w:t>Parce que ce passage est très étroitement lié au précédent, vous voudrez peut-être raconter de nouveau le passage précédent au début. Si vous avez composé une chanson ou une danse, exécutez-la de nouveau !</w:t>
      </w:r>
    </w:p>
    <w:p>
      <w:pPr/>
      <w:r>
        <w:rPr>
          <w:lang w:val="fr_FR" w:bidi="fr_FR"/>
        </w:rPr>
      </w:r>
      <w:r>
        <w:rPr>
          <w:lang w:val="fr_FR" w:bidi="fr_FR"/>
        </w:rPr>
        <w:t>Dans la première partie de ce nouveau passage, nous entendons très souvent le mot « lumière ». Peut-être pourrez-vous applaudir ou tapper des pieds chaque fois que vous entendrez le mot « lumière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1.6–18 dans la traduction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 l'auteur du livre Il ne se trouve pas dans l’histoire, mais il raconte l’histoire et pour ce passage, il peut être utile de l'inclure en tant que personnage.</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Parole</w:t>
      </w:r>
    </w:p>
    <w:p>
      <w:pPr>
        <w:pStyle w:val="ListBullet"/>
        <w:spacing w:line="240" w:lineRule="auto"/>
        <w:ind w:left="720"/>
      </w:pPr>
      <w:r>
        <w:rPr>
          <w:lang w:val="fr_FR" w:bidi="fr_FR"/>
        </w:rPr>
      </w:r>
      <w:r>
        <w:rPr>
          <w:lang w:val="fr_FR" w:bidi="fr_FR"/>
        </w:rPr>
        <w:t>La personne-lumière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qui n'ont pas accepté Jésus</w:t>
      </w:r>
    </w:p>
    <w:p>
      <w:pPr>
        <w:pStyle w:val="ListBullet"/>
        <w:spacing w:line="240" w:lineRule="auto"/>
        <w:ind w:left="720"/>
      </w:pPr>
      <w:r>
        <w:rPr>
          <w:lang w:val="fr_FR" w:bidi="fr_FR"/>
        </w:rPr>
      </w:r>
      <w:r>
        <w:rPr>
          <w:lang w:val="fr_FR" w:bidi="fr_FR"/>
        </w:rPr>
        <w:t>Les personnes qui ont accepté Jésus et qui sont devenues enfants de Dieu</w:t>
      </w:r>
    </w:p>
    <w:p>
      <w:pPr>
        <w:pStyle w:val="ListBullet"/>
        <w:spacing w:line="240" w:lineRule="auto"/>
        <w:ind w:left="720"/>
      </w:pPr>
      <w:r>
        <w:rPr>
          <w:lang w:val="fr_FR" w:bidi="fr_FR"/>
        </w:rPr>
      </w:r>
      <w:r>
        <w:rPr>
          <w:lang w:val="fr_FR" w:bidi="fr_FR"/>
        </w:rPr>
        <w:t>Moïse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Parce que ce passage est très étroitement lié au précédent, vous voudrez peut-être d'abord le représenter de nouveau avant de représenter cette nouvelle histoire.</w:t>
      </w:r>
    </w:p>
    <w:p>
      <w:pPr/>
      <w:r>
        <w:rPr>
          <w:lang w:val="fr_FR" w:bidi="fr_FR"/>
        </w:rPr>
      </w:r>
      <w:r>
        <w:rPr>
          <w:lang w:val="fr_FR" w:bidi="fr_FR"/>
        </w:rPr>
        <w:t>Jean l'auteur raconte cette histoire à ses auditeurs. Il devrait être visible pendant que vous représentez l'histoire.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Dieu qui envoie Jean-Baptiste. Représentez Jean-Baptiste en train de parler de la lumière au peuple. Parce que Jean-Baptiste ne parle pas encore dans cette partie, peut-être peut-il utiliser des gestes sans mots.</w:t>
      </w:r>
    </w:p>
    <w:p>
      <w:pPr/>
      <w:r>
        <w:rPr>
          <w:lang w:val="fr_FR" w:bidi="fr_FR"/>
        </w:rPr>
      </w:r>
      <w:r>
        <w:rPr>
          <w:lang w:val="fr_FR" w:bidi="fr_FR"/>
        </w:rPr>
        <w:t>Représentez la lumière dont parle Jean-Baptiste qui vient dans le monde et brille sur tout le monde.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Jean-Baptiste : « À quoi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brièvement que la « personne-lumière », qui est Jésus, en train de créer le monde, puis en train d'entrer dans sa propre création.</w:t>
      </w:r>
    </w:p>
    <w:p>
      <w:pPr/>
      <w:r>
        <w:rPr>
          <w:lang w:val="fr_FR" w:bidi="fr_FR"/>
        </w:rPr>
      </w:r>
      <w:r>
        <w:rPr>
          <w:lang w:val="fr_FR" w:bidi="fr_FR"/>
        </w:rPr>
        <w:t>Représentez les personnes qui ne le reconnaissent pas.</w:t>
      </w:r>
    </w:p>
    <w:p>
      <w:pPr/>
      <w:r>
        <w:rPr>
          <w:lang w:val="fr_FR" w:bidi="fr_FR"/>
        </w:rPr>
      </w:r>
      <w:r>
        <w:rPr>
          <w:lang w:val="fr_FR" w:bidi="fr_FR"/>
        </w:rPr>
        <w:t>Représentez Jésus qui vient vers le peuple d'Israël.</w:t>
      </w:r>
    </w:p>
    <w:p>
      <w:pPr/>
      <w:r>
        <w:rPr>
          <w:lang w:val="fr_FR" w:bidi="fr_FR"/>
        </w:rPr>
      </w:r>
      <w:r>
        <w:rPr>
          <w:lang w:val="fr_FR" w:bidi="fr_FR"/>
        </w:rPr>
        <w:t>Représentez la plupart de ces personnes en train de rejeter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Jésus : « Que ressentez-vous ? » Que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des personnes qui l'acceptent. Représentez Dieu en train de faire d'eux ses enfants.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acceptent Jésus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que la « personne-Parole », qui est aussi Jésus, devient un humain. Jésus est devenu un humain quand il est venu dans le monde. Cela s'était donc déjà produit ; mais Jean l'auteur le raconte de nouveau, avec des mots différents.</w:t>
      </w:r>
    </w:p>
    <w:p>
      <w:pPr/>
      <w:r>
        <w:rPr>
          <w:lang w:val="fr_FR" w:bidi="fr_FR"/>
        </w:rPr>
      </w:r>
      <w:r>
        <w:rPr>
          <w:lang w:val="fr_FR" w:bidi="fr_FR"/>
        </w:rPr>
        <w:t>Représentez Jésus qui vit parmi le peuple. Encore une fois, ce n'est pas un moment différent de celui où vous l'avez fait auparavant, mais Jean l'auteur raconte de nouveau la même chose avec des mots différents.</w:t>
      </w:r>
    </w:p>
    <w:p>
      <w:pPr/>
      <w:r>
        <w:rPr>
          <w:lang w:val="fr_FR" w:bidi="fr_FR"/>
        </w:rPr>
      </w:r>
      <w:r>
        <w:rPr>
          <w:lang w:val="fr_FR" w:bidi="fr_FR"/>
        </w:rPr>
        <w:t>Représentez Jésus qui aime beaucoup le peuple et qui dit des choses vraies au sujet de Dieu.</w:t>
      </w:r>
    </w:p>
    <w:p>
      <w:pPr/>
      <w:r>
        <w:rPr>
          <w:lang w:val="fr_FR" w:bidi="fr_FR"/>
        </w:rPr>
      </w:r>
      <w:r>
        <w:rPr>
          <w:lang w:val="fr_FR" w:bidi="fr_FR"/>
        </w:rPr>
        <w:t>Représentez Jean (l'auteur du livre) et d'autres personnes qui voient à quel point Jésus est grand, merveilleux et majestueux ! Il serait utile que Dieu le Père soit en train de se tenir derrière Jésus, pour vous rappeler que Jean l'auteur l'appelle ici le seul et unique fils du Père.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Jean l'auteur : « Que ressentiez-vous quand vous regardiez la grandeur et la majesté de Jésus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Jean-Baptiste en train de appeler le peuple. Cette fois-ci, vous pouvez le faire parler. Il désignera Jésus alors qu'il parle.</w:t>
      </w:r>
    </w:p>
    <w:p>
      <w:pPr/>
      <w:r>
        <w:rPr>
          <w:lang w:val="fr_FR" w:bidi="fr_FR"/>
        </w:rPr>
      </w:r>
      <w:r>
        <w:rPr>
          <w:lang w:val="fr_FR" w:bidi="fr_FR"/>
        </w:rPr>
        <w:t xml:space="preserve">Vous pouvez représenter Jésus en train de marcher </w:t>
      </w:r>
      <w:r>
        <w:rPr>
          <w:b/>
          <w:lang w:val="fr_FR" w:bidi="fr_FR"/>
        </w:rPr>
        <w:t>devant</w:t>
      </w:r>
      <w:r>
        <w:rPr>
          <w:lang w:val="fr_FR" w:bidi="fr_FR"/>
        </w:rPr>
        <w:t xml:space="preserve"> Jean-Baptiste pour montrer qu'il commence son travail sur la terre </w:t>
      </w:r>
      <w:r>
        <w:rPr>
          <w:b/>
          <w:lang w:val="fr_FR" w:bidi="fr_FR"/>
        </w:rPr>
        <w:t>après</w:t>
      </w:r>
      <w:r>
        <w:rPr>
          <w:lang w:val="fr_FR" w:bidi="fr_FR"/>
        </w:rPr>
        <w:t xml:space="preserve"> que Jean-Baptiste ait commencé son travail, mais ensuite demander à Jésus de marcher loin derrière Jean </w:t>
      </w:r>
      <w:r>
        <w:rPr>
          <w:b/>
          <w:lang w:val="fr_FR" w:bidi="fr_FR"/>
        </w:rPr>
        <w:t>pour</w:t>
      </w:r>
      <w:r>
        <w:rPr>
          <w:lang w:val="fr_FR" w:bidi="fr_FR"/>
        </w:rPr>
        <w:t xml:space="preserve"> montrer que Jésus existait déjà longtemps avant que Jean ne soit né.</w:t>
      </w:r>
    </w:p>
    <w:p>
      <w:pPr/>
      <w:r>
        <w:rPr>
          <w:lang w:val="fr_FR" w:bidi="fr_FR"/>
        </w:rPr>
      </w:r>
      <w:r>
        <w:rPr>
          <w:lang w:val="fr_FR" w:bidi="fr_FR"/>
        </w:rPr>
        <w:t>Représentez Jésus en train de donner généreusement des cadeaux aux gens.</w:t>
      </w:r>
    </w:p>
    <w:p>
      <w:pPr/>
      <w:r>
        <w:rPr>
          <w:lang w:val="fr_FR" w:bidi="fr_FR"/>
        </w:rPr>
      </w:r>
      <w:r>
        <w:rPr>
          <w:lang w:val="fr_FR" w:bidi="fr_FR"/>
        </w:rPr>
        <w:t>Représentez Dieu en train d'utiliser Moïse pour donner les lois de Dieu au peuple. Cela s'était produit il y a longtemps. Vous pouvez donc le représenter un peu plus loin de l'autre action.</w:t>
      </w:r>
    </w:p>
    <w:p>
      <w:pPr/>
      <w:r>
        <w:rPr>
          <w:lang w:val="fr_FR" w:bidi="fr_FR"/>
        </w:rPr>
      </w:r>
      <w:r>
        <w:rPr>
          <w:lang w:val="fr_FR" w:bidi="fr_FR"/>
        </w:rPr>
        <w:t>Représentez Dieu en train d'utiliser Jésus pour montrer aux gens à quel point Dieu les aime, et Dieu en train d'utiliser Jésus pour enseigner aux gens la vérité au sujet de Dieu.</w:t>
      </w:r>
    </w:p>
    <w:p>
      <w:pPr/>
      <w:r>
        <w:rPr>
          <w:lang w:val="fr_FR" w:bidi="fr_FR"/>
        </w:rPr>
      </w:r>
      <w:r>
        <w:rPr>
          <w:lang w:val="fr_FR" w:bidi="fr_FR"/>
        </w:rPr>
        <w:t>Représentez le fait que personne n'a jamais vu Dieu. Peut-être que Dieu peut se tenir derrière un écran, ou à l'extérieur de la porte. Puis représentez que Jésus se tient à côté de Dieu. Peut-être peuvent-ils se tenir les uns les autres dans leurs bras. Puis représentez Jésus qui vient vers le peuple et parle au peuple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Jean, l'auteur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1.6–18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Jean utilise le mot </w:t>
      </w:r>
      <w:r>
        <w:rPr>
          <w:b/>
          <w:lang w:val="fr_FR" w:bidi="fr_FR"/>
        </w:rPr>
        <w:t>Parole</w:t>
      </w:r>
      <w:r>
        <w:rPr>
          <w:lang w:val="fr_FR" w:bidi="fr_FR"/>
        </w:rPr>
        <w:t xml:space="preserve"> pour parler de Jésus qui est aussi Dieu. Quand vous racontez l'histoire, vous voudrez peut-être faire une pause un peu avant de prononcer le mot « Parole », ou le dire avec plus de force, pour qu'il se distingue du reste de la phrase. Vos auditeurs devront comprendre que ce mot a une signification spéciale ici, et que Jean veut dire une personne. Utilisez le même mot que vous avez utilisé dans le passage précédent. </w:t>
      </w:r>
    </w:p>
    <w:p>
      <w:pPr/>
      <w:r>
        <w:rPr>
          <w:lang w:val="fr_FR" w:bidi="fr_FR"/>
        </w:rPr>
      </w:r>
      <w:r>
        <w:rPr>
          <w:lang w:val="fr_FR" w:bidi="fr_FR"/>
        </w:rPr>
        <w:t xml:space="preserve">Jean utilise le mot </w:t>
      </w:r>
      <w:r>
        <w:rPr>
          <w:b/>
          <w:lang w:val="fr_FR" w:bidi="fr_FR"/>
        </w:rPr>
        <w:t>lumière</w:t>
      </w:r>
      <w:r>
        <w:rPr>
          <w:lang w:val="fr_FR" w:bidi="fr_FR"/>
        </w:rPr>
        <w:t xml:space="preserve"> de la même manière qu'il utilise « Parole », comme s'il s'agissait d'une personne. Ici aussi, il sera utile pour vos auditeurs de faire une pause avant de dire le mot « lumière ».</w:t>
      </w:r>
    </w:p>
    <w:p>
      <w:pPr/>
      <w:r>
        <w:rPr>
          <w:lang w:val="fr_FR" w:bidi="fr_FR"/>
        </w:rPr>
      </w:r>
      <w:r>
        <w:rPr>
          <w:lang w:val="fr_FR" w:bidi="fr_FR"/>
        </w:rPr>
        <w:t xml:space="preserve">Jean-Baptiste est venu en témoin pour témoigner au sujet de la « lumière ». </w:t>
      </w:r>
      <w:r>
        <w:rPr>
          <w:b/>
          <w:lang w:val="fr_FR" w:bidi="fr_FR"/>
        </w:rPr>
        <w:t>Témoigner</w:t>
      </w:r>
      <w:r>
        <w:rPr>
          <w:lang w:val="fr_FR" w:bidi="fr_FR"/>
        </w:rPr>
        <w:t xml:space="preserve"> signifie parler de quelque chose que l'on a vu soi-même, et que l'on sait être vraiment vrai. Un </w:t>
      </w:r>
      <w:r>
        <w:rPr>
          <w:b/>
          <w:lang w:val="fr_FR" w:bidi="fr_FR"/>
        </w:rPr>
        <w:t>témoin</w:t>
      </w:r>
      <w:r>
        <w:rPr>
          <w:lang w:val="fr_FR" w:bidi="fr_FR"/>
        </w:rPr>
        <w:t xml:space="preserve"> est quelqu'un qui dit ce qu'il a vu.</w:t>
      </w:r>
    </w:p>
    <w:p>
      <w:pPr/>
      <w:r>
        <w:rPr>
          <w:lang w:val="fr_FR" w:bidi="fr_FR"/>
        </w:rPr>
      </w:r>
      <w:r>
        <w:rPr>
          <w:lang w:val="fr_FR" w:bidi="fr_FR"/>
        </w:rPr>
        <w:t>Arrêtez-vous ici et discutez de la façon dont vous diriez cette phrase. Mettez cet enregistrement en pause ici.</w:t>
      </w:r>
    </w:p>
    <w:p>
      <w:pPr/>
      <w:r>
        <w:rPr>
          <w:lang w:val="fr_FR" w:bidi="fr_FR"/>
        </w:rPr>
      </w:r>
      <w:r>
        <w:rPr>
          <w:lang w:val="fr_FR" w:bidi="fr_FR"/>
        </w:rPr>
        <w:t xml:space="preserve">Jean-Baptiste est venu pour témoigner au sujet de la lumière pour qu'il puisse aider tout le monde à croire. </w:t>
      </w:r>
      <w:r>
        <w:rPr>
          <w:b/>
          <w:lang w:val="fr_FR" w:bidi="fr_FR"/>
        </w:rPr>
        <w:t>Croire</w:t>
      </w:r>
      <w:r>
        <w:rPr>
          <w:lang w:val="fr_FR" w:bidi="fr_FR"/>
        </w:rPr>
        <w:t xml:space="preserve"> signifie faire confiance que quelque chose est vrai. Jean voulait que les gens fassent confiance qu'il était vrai que Jésus était la lumière. Croire signifie avoir la foi.</w:t>
      </w:r>
    </w:p>
    <w:p>
      <w:pPr/>
      <w:r>
        <w:rPr>
          <w:lang w:val="fr_FR" w:bidi="fr_FR"/>
        </w:rPr>
      </w:r>
      <w:r>
        <w:rPr>
          <w:lang w:val="fr_FR" w:bidi="fr_FR"/>
        </w:rPr>
        <w:t xml:space="preserve">Arrêtez-vous ici et discutez du mot ou de l'expression que vous utiliserez ici. Le mot </w:t>
      </w:r>
      <w:r>
        <w:rPr>
          <w:lang w:val="fr_FR" w:bidi="fr_FR"/>
        </w:rPr>
        <w:t>foi</w:t>
      </w:r>
      <w:r>
        <w:rPr>
          <w:lang w:val="fr_FR" w:bidi="fr_FR"/>
        </w:rPr>
        <w:t xml:space="preserve"> se trouve dans le glossaire principal. Mettez cet enregistrement en pause ici.</w:t>
      </w:r>
    </w:p>
    <w:p>
      <w:pPr/>
      <w:r>
        <w:rPr>
          <w:lang w:val="fr_FR" w:bidi="fr_FR"/>
        </w:rPr>
      </w:r>
      <w:r>
        <w:rPr>
          <w:lang w:val="fr_FR" w:bidi="fr_FR"/>
        </w:rPr>
        <w:t xml:space="preserve">L'auteur nous dit que la « Parole » est devenue un être humain et était « pleine de grâce et de vérité ». La </w:t>
      </w:r>
      <w:r>
        <w:rPr>
          <w:b/>
          <w:lang w:val="fr_FR" w:bidi="fr_FR"/>
        </w:rPr>
        <w:t>grâce</w:t>
      </w:r>
      <w:r>
        <w:rPr>
          <w:lang w:val="fr_FR" w:bidi="fr_FR"/>
        </w:rPr>
        <w:t xml:space="preserve"> signifie que Dieu montre de l'amour et du pardon aux personnes qui ne le méritent pas.</w:t>
      </w:r>
    </w:p>
    <w:p>
      <w:pPr/>
      <w:r>
        <w:rPr>
          <w:lang w:val="fr_FR" w:bidi="fr_FR"/>
        </w:rPr>
      </w:r>
      <w:r>
        <w:rPr>
          <w:lang w:val="fr_FR" w:bidi="fr_FR"/>
        </w:rPr>
        <w:t xml:space="preserve">Arrêter l'enregistrement ici et discutez en groupe du mot que vous allez utiliser pour </w:t>
      </w:r>
      <w:r>
        <w:rPr>
          <w:b/>
          <w:lang w:val="fr_FR" w:bidi="fr_FR"/>
        </w:rPr>
        <w:t>grâce</w:t>
      </w:r>
      <w:r>
        <w:rPr>
          <w:lang w:val="fr_FR" w:bidi="fr_FR"/>
        </w:rPr>
        <w:t xml:space="preserve">. Cherchez </w:t>
      </w:r>
      <w:r>
        <w:rPr>
          <w:lang w:val="fr_FR" w:bidi="fr_FR"/>
        </w:rPr>
        <w:t>grâce</w:t>
      </w:r>
      <w:r>
        <w:rPr>
          <w:lang w:val="fr_FR" w:bidi="fr_FR"/>
        </w:rPr>
        <w:t xml:space="preserve"> dans le glossaire principal. Utilisez le même mot que vous avez utilisé dans d'autres livres de la Bible. Arrêtez l'enregistrement ici.</w:t>
      </w:r>
    </w:p>
    <w:p>
      <w:pPr/>
      <w:r>
        <w:rPr>
          <w:lang w:val="fr_FR" w:bidi="fr_FR"/>
        </w:rPr>
      </w:r>
      <w:r>
        <w:rPr>
          <w:lang w:val="fr_FR" w:bidi="fr_FR"/>
        </w:rPr>
        <w:t xml:space="preserve">Le fait que la parole était </w:t>
      </w:r>
      <w:r>
        <w:rPr>
          <w:b/>
          <w:lang w:val="fr_FR" w:bidi="fr_FR"/>
        </w:rPr>
        <w:t>pleine de</w:t>
      </w:r>
      <w:r>
        <w:rPr>
          <w:lang w:val="fr_FR" w:bidi="fr_FR"/>
        </w:rPr>
        <w:t xml:space="preserve"> grâce signifiait que la « Parole » aimait </w:t>
      </w:r>
      <w:r>
        <w:rPr>
          <w:b/>
          <w:lang w:val="fr_FR" w:bidi="fr_FR"/>
        </w:rPr>
        <w:t>beaucoup</w:t>
      </w:r>
      <w:r>
        <w:rPr>
          <w:lang w:val="fr_FR" w:bidi="fr_FR"/>
        </w:rPr>
        <w:t xml:space="preserve"> le peuple.</w:t>
      </w:r>
    </w:p>
    <w:p>
      <w:pPr/>
      <w:r>
        <w:rPr>
          <w:lang w:val="fr_FR" w:bidi="fr_FR"/>
        </w:rPr>
      </w:r>
      <w:r>
        <w:rPr>
          <w:lang w:val="fr_FR" w:bidi="fr_FR"/>
        </w:rPr>
        <w:t xml:space="preserve">La « Parole » était aussi pleine de </w:t>
      </w:r>
      <w:r>
        <w:rPr>
          <w:b/>
          <w:lang w:val="fr_FR" w:bidi="fr_FR"/>
        </w:rPr>
        <w:t>vérité</w:t>
      </w:r>
      <w:r>
        <w:rPr>
          <w:lang w:val="fr_FR" w:bidi="fr_FR"/>
        </w:rPr>
        <w:t>. Cela signifie que ce que la « Parole » au sujet de Dieu est complètement vraie.</w:t>
      </w:r>
    </w:p>
    <w:p>
      <w:pPr/>
      <w:r>
        <w:rPr>
          <w:lang w:val="fr_FR" w:bidi="fr_FR"/>
        </w:rPr>
      </w:r>
      <w:r>
        <w:rPr>
          <w:lang w:val="fr_FR" w:bidi="fr_FR"/>
        </w:rPr>
        <w:t xml:space="preserve">La grâce et la vérité sont venues à travers Jésus-Christ. Le mot </w:t>
      </w:r>
      <w:r>
        <w:rPr>
          <w:b/>
          <w:lang w:val="fr_FR" w:bidi="fr_FR"/>
        </w:rPr>
        <w:t>Christ</w:t>
      </w:r>
      <w:r>
        <w:rPr>
          <w:lang w:val="fr_FR" w:bidi="fr_FR"/>
        </w:rPr>
        <w:t xml:space="preserve"> correspond au mot « </w:t>
      </w:r>
      <w:r>
        <w:rPr>
          <w:b/>
          <w:lang w:val="fr_FR" w:bidi="fr_FR"/>
        </w:rPr>
        <w:t>Messie</w:t>
      </w:r>
      <w:r>
        <w:rPr>
          <w:lang w:val="fr_FR" w:bidi="fr_FR"/>
        </w:rPr>
        <w:t xml:space="preserve"> ». </w:t>
      </w:r>
      <w:r>
        <w:rPr>
          <w:lang w:val="fr_FR" w:bidi="fr_FR"/>
        </w:rPr>
        <w:t>Messie</w:t>
      </w:r>
      <w:r>
        <w:rPr>
          <w:lang w:val="fr_FR" w:bidi="fr_FR"/>
        </w:rPr>
        <w:t xml:space="preserve"> est un mot de la langue hébraïque, qui est la langue dans laquelle l'Ancien Testament a été écrit. Christ est la traduction grecque du même mot. Le grec est la langue dans laquelle le Nouveau Testament a été écrit.</w:t>
      </w:r>
    </w:p>
    <w:p>
      <w:pPr/>
      <w:r>
        <w:rPr>
          <w:lang w:val="fr_FR" w:bidi="fr_FR"/>
        </w:rPr>
      </w:r>
      <w:r>
        <w:rPr>
          <w:lang w:val="fr_FR" w:bidi="fr_FR"/>
        </w:rPr>
        <w:t>Le mot Messie signifie littéralement quelqu'un qui avait été oint. Oindre signifie verser de l'huile aromatique sur la tête de cette personne. Dans l'Ancien Testament, avant que quelqu'un ne fasse une tâche spéciale, quelqu'un d'autre versait de l'huile sur sa tête. Cela montrait clairement que Dieu avait mis cette personne à part pour une mission spéciale. Cela indiquait également clairement que Dieu donnait à cette personne une autorité spéciale. Plus tard, le mot oint sera utilisé pour les personnes qui étaient désignées pour une tâche spéciale, même s'il n'y avait pas de rituel qui impliquait le versement d'huile.</w:t>
      </w:r>
    </w:p>
    <w:p>
      <w:pPr/>
      <w:r>
        <w:rPr>
          <w:lang w:val="fr_FR" w:bidi="fr_FR"/>
        </w:rPr>
      </w:r>
      <w:r>
        <w:rPr>
          <w:lang w:val="fr_FR" w:bidi="fr_FR"/>
        </w:rPr>
        <w:t>Le mot est surtout venu à signifier roi : quelqu'un qui était nommé par Dieu pour la tâche spéciale d'être un roi.</w:t>
      </w:r>
    </w:p>
    <w:p>
      <w:pPr/>
      <w:r>
        <w:rPr>
          <w:lang w:val="fr_FR" w:bidi="fr_FR"/>
        </w:rPr>
      </w:r>
      <w:r>
        <w:rPr>
          <w:lang w:val="fr_FR" w:bidi="fr_FR"/>
        </w:rPr>
        <w:t>Parce que les Israélites ont désobéi à Dieu de façon répétée, ils ont souvent eu des problèmes. Mais même là, Dieu avait promis aux Israélites qu'il leur enverrait un roi qui sauverait le peuple des problèmes qu'ils auraient.</w:t>
      </w:r>
    </w:p>
    <w:p>
      <w:pPr/>
      <w:r>
        <w:rPr>
          <w:lang w:val="fr_FR" w:bidi="fr_FR"/>
        </w:rPr>
      </w:r>
      <w:r>
        <w:rPr>
          <w:lang w:val="fr_FR" w:bidi="fr_FR"/>
        </w:rPr>
        <w:t xml:space="preserve">Dans le Nouveau Testament, Jésus est appelé le Christ, ou le Messie, cela signifie que Jésus est un </w:t>
      </w:r>
      <w:r>
        <w:rPr>
          <w:lang w:val="fr_FR" w:bidi="fr_FR"/>
        </w:rPr>
        <w:t>roi</w:t>
      </w:r>
      <w:r>
        <w:rPr>
          <w:lang w:val="fr_FR" w:bidi="fr_FR"/>
        </w:rPr>
        <w:t>. Cela signifie en particulier que Jésus est le roi que Dieu avait promis d'envoyer pour sauver son peuple.</w:t>
      </w:r>
    </w:p>
    <w:p>
      <w:pPr/>
      <w:r>
        <w:rPr>
          <w:lang w:val="fr_FR" w:bidi="fr_FR"/>
        </w:rPr>
      </w:r>
      <w:r>
        <w:rPr>
          <w:lang w:val="fr_FR" w:bidi="fr_FR"/>
        </w:rPr>
        <w:t xml:space="preserve">Arrêtez l'enregistrement et parlez du mot que vous allez utiliser pour traduire le mot </w:t>
      </w:r>
      <w:r>
        <w:rPr>
          <w:lang w:val="fr_FR" w:bidi="fr_FR"/>
        </w:rPr>
        <w:t>Christ</w:t>
      </w:r>
      <w:r>
        <w:rPr>
          <w:lang w:val="fr_FR" w:bidi="fr_FR"/>
        </w:rPr>
        <w:t>. Utilisez le même mot que dans d'autres livres que vous avez traduits. Cherchez le mot dans le Glossaire principal pour plus d'informations. Mettez cet enregistrement en pause ici.</w:t>
      </w:r>
    </w:p>
    <w:p>
      <w:pPr/>
      <w:r>
        <w:rPr>
          <w:lang w:val="fr_FR" w:bidi="fr_FR"/>
        </w:rPr>
      </w:r>
      <w:r>
        <w:rPr>
          <w:lang w:val="fr_FR" w:bidi="fr_FR"/>
        </w:rPr>
        <w:t xml:space="preserve">Jean l'auteur nous dit qu'il a vu la gloire de la « Parole ». Le mot </w:t>
      </w:r>
      <w:r>
        <w:rPr>
          <w:b/>
          <w:lang w:val="fr_FR" w:bidi="fr_FR"/>
        </w:rPr>
        <w:t>gloire</w:t>
      </w:r>
      <w:r>
        <w:rPr>
          <w:lang w:val="fr_FR" w:bidi="fr_FR"/>
        </w:rPr>
        <w:t xml:space="preserve"> signifie puissance et grandeur.</w:t>
      </w:r>
    </w:p>
    <w:p>
      <w:pPr/>
      <w:r>
        <w:rPr>
          <w:lang w:val="fr_FR" w:bidi="fr_FR"/>
        </w:rPr>
      </w:r>
      <w:r>
        <w:rPr>
          <w:lang w:val="fr_FR" w:bidi="fr_FR"/>
        </w:rPr>
        <w:t xml:space="preserve">Arrêtez l'enregistrement ici et discuterzen groupe du mot que vous allez utiliser pour </w:t>
      </w:r>
      <w:r>
        <w:rPr>
          <w:b/>
          <w:lang w:val="fr_FR" w:bidi="fr_FR"/>
        </w:rPr>
        <w:t>gloire</w:t>
      </w:r>
      <w:r>
        <w:rPr>
          <w:lang w:val="fr_FR" w:bidi="fr_FR"/>
        </w:rPr>
        <w:t xml:space="preserve">. Le mot </w:t>
      </w:r>
      <w:r>
        <w:rPr>
          <w:lang w:val="fr_FR" w:bidi="fr_FR"/>
        </w:rPr>
        <w:t>gloire</w:t>
      </w:r>
      <w:r>
        <w:rPr>
          <w:lang w:val="fr_FR" w:bidi="fr_FR"/>
        </w:rPr>
        <w:t xml:space="preserve"> se trouve dans le glossaire principal. Utilisez le même mot que vous avez utilisé dans d'autres livres de la Bible. Mettez cet enregistrement en pause ici.</w:t>
      </w:r>
    </w:p>
    <w:p>
      <w:pPr/>
      <w:r>
        <w:rPr>
          <w:lang w:val="fr_FR" w:bidi="fr_FR"/>
        </w:rPr>
      </w:r>
      <w:r>
        <w:rPr>
          <w:lang w:val="fr_FR" w:bidi="fr_FR"/>
        </w:rPr>
        <w:t xml:space="preserve">Dieu nous a donné beaucoup de cadeaux d'amour. Il a donné ces cadeaux depuis </w:t>
      </w:r>
      <w:r>
        <w:rPr>
          <w:b/>
          <w:lang w:val="fr_FR" w:bidi="fr_FR"/>
        </w:rPr>
        <w:t>son abondance</w:t>
      </w:r>
      <w:r>
        <w:rPr>
          <w:lang w:val="fr_FR" w:bidi="fr_FR"/>
        </w:rPr>
        <w:t xml:space="preserve"> : cela signifie qu'il a donné ces cadeaux très généreusement.</w:t>
      </w:r>
    </w:p>
    <w:p>
      <w:pPr/>
      <w:r>
        <w:rPr>
          <w:lang w:val="fr_FR" w:bidi="fr_FR"/>
        </w:rPr>
      </w:r>
      <w:r>
        <w:rPr>
          <w:lang w:val="fr_FR" w:bidi="fr_FR"/>
        </w:rPr>
        <w:t xml:space="preserve">Dieu a donné la loi au peuple à travers Moïse. </w:t>
      </w:r>
      <w:r>
        <w:rPr>
          <w:b/>
          <w:lang w:val="fr_FR" w:bidi="fr_FR"/>
        </w:rPr>
        <w:t>La loi</w:t>
      </w:r>
      <w:r>
        <w:rPr>
          <w:lang w:val="fr_FR" w:bidi="fr_FR"/>
        </w:rPr>
        <w:t xml:space="preserve"> signifie toutes les instructions que Dieu avait données aux Israélites sur la façon dont ils devraient vivre pour être son peuple.</w:t>
      </w:r>
    </w:p>
    <w:p>
      <w:pPr/>
      <w:r>
        <w:rPr>
          <w:lang w:val="fr_FR" w:bidi="fr_FR"/>
        </w:rPr>
      </w:r>
      <w:r>
        <w:rPr>
          <w:lang w:val="fr_FR" w:bidi="fr_FR"/>
        </w:rPr>
        <w:t xml:space="preserve">Arrêtez l'enregistrement ici et discutez en groupe du mot que vous allez utiliser pour </w:t>
      </w:r>
      <w:r>
        <w:rPr>
          <w:b/>
          <w:lang w:val="fr_FR" w:bidi="fr_FR"/>
        </w:rPr>
        <w:t>la loi</w:t>
      </w:r>
      <w:r>
        <w:rPr>
          <w:lang w:val="fr_FR" w:bidi="fr_FR"/>
        </w:rPr>
        <w:t xml:space="preserve">. Cherchez </w:t>
      </w:r>
      <w:r>
        <w:rPr>
          <w:lang w:val="fr_FR" w:bidi="fr_FR"/>
        </w:rPr>
        <w:t>loi</w:t>
      </w:r>
      <w:r>
        <w:rPr>
          <w:lang w:val="fr_FR" w:bidi="fr_FR"/>
        </w:rPr>
        <w:t xml:space="preserve"> dans le glossaire principal. Utilisez le même mot que vous avez utilisé dans d'autres livres de la Bible.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une version audio de Jean 1.6–18 dans la version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1:6–18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9">
        <w:r>
          <w:rPr>
            <w:lang w:val="fr_FR" w:bidi="fr_FR"/>
          </w:rPr>
          <w:rPr>
            <w:color w:val="0000EE"/>
            <w:u w:val="single"/>
          </w:rPr>
          <w:t>Écouter et Cœur</w:t>
        </w:r>
      </w:hyperlink>
      <w:r>
        <w:rPr>
          <w:lang w:val="fr_FR" w:bidi="fr_FR"/>
        </w:rPr>
        <w:t xml:space="preserve"> (456 KB)</w:t>
      </w:r>
      <w:r>
        <w:rPr>
          <w:lang w:val="fr_FR" w:bidi="fr_FR"/>
        </w:rPr>
      </w:r>
    </w:p>
    <w:p>
      <w:pPr>
        <w:pStyle w:val="ListBullet"/>
        <w:spacing w:line="240" w:lineRule="auto"/>
        <w:ind w:left="720"/>
      </w:pPr>
      <w:r>
        <w:rPr>
          <w:lang w:val="fr_FR" w:bidi="fr_FR"/>
        </w:rPr>
      </w:r>
      <w:hyperlink r:id="rId20">
        <w:r>
          <w:rPr>
            <w:lang w:val="fr_FR" w:bidi="fr_FR"/>
          </w:rPr>
          <w:rPr>
            <w:color w:val="0000EE"/>
            <w:u w:val="single"/>
          </w:rPr>
          <w:t>Planter le Décor</w:t>
        </w:r>
      </w:hyperlink>
      <w:r>
        <w:rPr>
          <w:lang w:val="fr_FR" w:bidi="fr_FR"/>
        </w:rPr>
        <w:t xml:space="preserve"> (4.9 MB)</w:t>
      </w:r>
      <w:r>
        <w:rPr>
          <w:lang w:val="fr_FR" w:bidi="fr_FR"/>
        </w:rPr>
      </w:r>
    </w:p>
    <w:p>
      <w:pPr>
        <w:pStyle w:val="ListBullet"/>
        <w:spacing w:line="240" w:lineRule="auto"/>
        <w:ind w:left="720"/>
      </w:pPr>
      <w:r>
        <w:rPr>
          <w:lang w:val="fr_FR" w:bidi="fr_FR"/>
        </w:rPr>
      </w:r>
      <w:hyperlink r:id="rId21">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22">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23">
        <w:r>
          <w:rPr>
            <w:lang w:val="fr_FR" w:bidi="fr_FR"/>
          </w:rPr>
          <w:rPr>
            <w:color w:val="0000EE"/>
            <w:u w:val="single"/>
          </w:rPr>
          <w:t>Combler les Lacunes</w:t>
        </w:r>
      </w:hyperlink>
      <w:r>
        <w:rPr>
          <w:lang w:val="fr_FR" w:bidi="fr_FR"/>
        </w:rPr>
        <w:t xml:space="preserve"> (3.5 MB)</w:t>
      </w:r>
      <w:r>
        <w:rPr>
          <w:lang w:val="fr_FR" w:bidi="fr_FR"/>
        </w:rPr>
      </w:r>
    </w:p>
    <w:p>
      <w:pPr>
        <w:pStyle w:val="ListBullet"/>
        <w:spacing w:line="240" w:lineRule="auto"/>
        <w:ind w:left="720"/>
      </w:pPr>
      <w:r>
        <w:rPr>
          <w:lang w:val="fr_FR" w:bidi="fr_FR"/>
        </w:rPr>
      </w:r>
      <w:hyperlink r:id="rId24">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Jean 1:19–28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1.19–28. Laissez entrer la parole de Dieu dans vos cœurs.</w:t>
      </w:r>
    </w:p>
    <w:p>
      <w:pPr/>
      <w:r>
        <w:rPr>
          <w:lang w:val="fr_FR" w:bidi="fr_FR"/>
        </w:rPr>
      </w:r>
      <w:r>
        <w:rPr>
          <w:lang w:val="fr_FR" w:bidi="fr_FR"/>
        </w:rPr>
        <w:t>Écoutez l'enregistrement de Jean 1.19–28 trois fois. Si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1.19–28 dans la traduction la plus facile à comprendre.</w:t>
      </w:r>
    </w:p>
    <w:p>
      <w:pPr/>
      <w:r>
        <w:rPr>
          <w:lang w:val="fr_FR" w:bidi="fr_FR"/>
        </w:rPr>
      </w:r>
      <w:r>
        <w:rPr>
          <w:lang w:val="fr_FR" w:bidi="fr_FR"/>
        </w:rPr>
        <w:t>L'auteur de ce livre est presque prêt à commencer à raconter son histoire au sujet de Jésus, mais il nous raconte d'abord une histoire au sujet de Jean-Baptiste.</w:t>
      </w:r>
    </w:p>
    <w:p>
      <w:pPr/>
      <w:r>
        <w:rPr>
          <w:lang w:val="fr_FR" w:bidi="fr_FR"/>
        </w:rPr>
      </w:r>
      <w:r>
        <w:rPr>
          <w:lang w:val="fr_FR" w:bidi="fr_FR"/>
        </w:rPr>
        <w:t>L'auteur s'attend à ce que ses auditeurs sachent qui était Jean-Baptiste. Il ne donne donc jamais une explication claire sur ce que faisait Jean. Ce n'est qu'à la fin de ce passage qu'il dit que Jean baptisait, et où cela se passait.</w:t>
      </w:r>
    </w:p>
    <w:p>
      <w:pPr/>
      <w:r>
        <w:rPr>
          <w:lang w:val="fr_FR" w:bidi="fr_FR"/>
        </w:rPr>
      </w:r>
      <w:r>
        <w:rPr>
          <w:lang w:val="fr_FR" w:bidi="fr_FR"/>
        </w:rPr>
        <w:t>L'auteur l'appelle simplement Jean. Dans cet enregistrement, nous l'appelons « Jean-Baptiste », pour nous aider à le garder séparé de Jean l'auteur de ce livre.</w:t>
      </w:r>
    </w:p>
    <w:p>
      <w:pPr/>
      <w:r>
        <w:rPr>
          <w:lang w:val="fr_FR" w:bidi="fr_FR"/>
        </w:rPr>
      </w:r>
      <w:r>
        <w:rPr>
          <w:lang w:val="fr_FR" w:bidi="fr_FR"/>
        </w:rPr>
        <w:t xml:space="preserve">Arrêtez-vous ici et en groupe, regardez la carte. Regardez sur la carte où se trouve le </w:t>
      </w:r>
      <w:r>
        <w:rPr>
          <w:lang w:val="fr_FR" w:bidi="fr_FR"/>
        </w:rPr>
        <w:t>Jourdain</w:t>
      </w:r>
      <w:r>
        <w:rPr>
          <w:lang w:val="fr_FR" w:bidi="fr_FR"/>
        </w:rPr>
        <w:t>. Voyez où se trouve Jérusalem. Mettez cet enregistrement en pause ici.</w:t>
      </w:r>
    </w:p>
    <w:p>
      <w:pPr/>
      <w:r>
        <w:rPr>
          <w:lang w:val="fr_FR" w:bidi="fr_FR"/>
        </w:rPr>
      </w:r>
      <w:r>
        <w:rPr>
          <w:lang w:val="fr_FR" w:bidi="fr_FR"/>
        </w:rPr>
        <w:t>Jean baptisait sur le côté est de la rivière. Nous ne savons pas où se trouve Béthanie. Il y a un village nommé Béthanie près de Jérusalem, mais ce village ne se trouve pas près du Jourdain. Il doit donc s'agir d'un autre lieu avec le même nom qui se trouve quelque part dans la zone surlignée sur cette carte.</w:t>
      </w:r>
    </w:p>
    <w:p>
      <w:pPr/>
      <w:r>
        <w:rPr>
          <w:lang w:val="fr_FR" w:bidi="fr_FR"/>
        </w:rPr>
      </w:r>
      <w:r>
        <w:rPr>
          <w:lang w:val="fr_FR" w:bidi="fr_FR"/>
        </w:rPr>
        <w:t>Jean-Baptiste a dû grandir en renommée. Les chefs religieux juifs envoient donc des personnes pour l'interroger. Les chefs juifs vivent à Jérusalem. Les chefs juifs envoient des sacrificateurs et des lévites à Jean. Les sacrificateurs et les lévites étaient deux groupes de personnes qui travaillaient dans le temple à Jérusalem. Le temple était le lieu où l'on adorait Dieu. Les sacrificateurs étaient responsables d'offrir des sacrifices à Dieu pour le peuple. Les lévites aidaient les sacrificateurs.</w:t>
      </w:r>
    </w:p>
    <w:p>
      <w:pPr/>
      <w:r>
        <w:rPr>
          <w:lang w:val="fr_FR" w:bidi="fr_FR"/>
        </w:rPr>
      </w:r>
      <w:r>
        <w:rPr>
          <w:lang w:val="fr_FR" w:bidi="fr_FR"/>
        </w:rPr>
        <w:t xml:space="preserve">Plus tard dans cette histoire, l'auteur donne des informations supplémentaires et dit que certaines des personnes qui sont venues étaient des pharisiens. Certaines traductions le disent peut-être un peu différemment, et disent que les pharisiens avaient </w:t>
      </w:r>
      <w:r>
        <w:rPr>
          <w:b/>
          <w:lang w:val="fr_FR" w:bidi="fr_FR"/>
        </w:rPr>
        <w:t>envoyé</w:t>
      </w:r>
      <w:r>
        <w:rPr>
          <w:lang w:val="fr_FR" w:bidi="fr_FR"/>
        </w:rPr>
        <w:t xml:space="preserve"> les sacrificateurs et les lévites. Les deux options sont possibles. Vous pouvez suivre l'interprétation qu'utilise la traduction de la Bible que vous écoutez.</w:t>
      </w:r>
    </w:p>
    <w:p>
      <w:pPr/>
      <w:r>
        <w:rPr>
          <w:lang w:val="fr_FR" w:bidi="fr_FR"/>
        </w:rPr>
      </w:r>
      <w:r>
        <w:rPr>
          <w:lang w:val="fr_FR" w:bidi="fr_FR"/>
        </w:rPr>
        <w:t xml:space="preserve">Les pharisiens étaient l'un des deux groupes les plus importants de chefs religieux. Les pharisiens veillaient très attentivement à obéir à tout ce que Dieu avait commandé. Pendant des centaines d'années, les gens qui appartenaient à ce groupe ont discuté des lois de Dieu, qu'il avait données aux Israélites par l'intermédiaire de Moïse. Ils avaient peur de désobéir à Dieu d'une façon ou d'une autre. Ils ont donc ajouté de plus en plus de règles à la loi de Dieu. Ces règles ont été incluses dans leur tradition. Pour eux, ces règles de leur tradition étaient tout aussi importantes que les lois que Dieu lui-même avait données. Ils ont ajouté tant de règles qu'il était très, très difficile pour les gens de toutes les suivre. </w:t>
      </w:r>
    </w:p>
    <w:p>
      <w:pPr/>
      <w:r>
        <w:rPr>
          <w:lang w:val="fr_FR" w:bidi="fr_FR"/>
        </w:rPr>
      </w:r>
      <w:r>
        <w:rPr>
          <w:lang w:val="fr_FR" w:bidi="fr_FR"/>
        </w:rPr>
        <w:t>Arrêtez-vous ici et discutez de cette question en groupe : qui sont les chefs religieux les plus importants dans votre communauté ? Y a-t-il différents groupes de chefs ? Racontez une histoire qui montre l'importance de certains responsables religieux. Mettez cet enregistrement en pause ici.</w:t>
      </w:r>
    </w:p>
    <w:p>
      <w:pPr/>
      <w:r>
        <w:rPr>
          <w:lang w:val="fr_FR" w:bidi="fr_FR"/>
        </w:rPr>
      </w:r>
      <w:r>
        <w:rPr>
          <w:lang w:val="fr_FR" w:bidi="fr_FR"/>
        </w:rPr>
        <w:t>Les sacrificateurs et les Lévites demandent à Jean-Baptiste qui il est. Ils savent bien sûr que son nom est Jean, mais ils veulent savoir quelle fonction, ou quel rôle, il remplit. Bien que l'auteur ne nous le dise pas, il semble que les chefs religieux se demandaient si Jean pensait qu'il était le Messie, le roi spécial et le Sauveur que Dieu avait promis d'envoyer. Mais Jean leur dit très clairement qu'il n'est pas le Messie.</w:t>
      </w:r>
    </w:p>
    <w:p>
      <w:pPr/>
      <w:r>
        <w:rPr>
          <w:lang w:val="fr_FR" w:bidi="fr_FR"/>
        </w:rPr>
      </w:r>
      <w:r>
        <w:rPr>
          <w:lang w:val="fr_FR" w:bidi="fr_FR"/>
        </w:rPr>
        <w:t>Puis les chefs religieux demandent si Jean est « Élie », ou « le prophète ». Élie était un homme qui a vécu environ huit cents ans avant la naissance de Jésus. Il était un prophète, ce qui signifie qu'il a donné des messages au peuple de la part de Dieu. À la fin de sa vie, Élie n'est pas mort, mais Dieu a emmené Élie au ciel. Les Juifs croyaient qu'Élie reviendrait sur la terre un jour. Cela se produirait juste avant que Dieu ne vienne pour juger le monde entier. Les chefs religieux demandent à Jean s'il est peut-être Élie qui est revenu. Puis ils demandent si Jean est « le prophète ». Avant Élie, un homme nommé Moïse était un porte-parole de Dieu. Dieu a donné au peuple d'Israël ses commandements par l'intermédiaire de Moïse. Nous avons aussi entendu parler de lui dans l'histoire précédente. Juste avant de mourir, Moïse a dit au peuple que Dieu enverrait un autre porte-parole, un prophète, comme lui et que les gens devraient l'écouter. Les chefs religieux demandent à Jean s'il est ce prophète dont parlait Moïse.</w:t>
      </w:r>
    </w:p>
    <w:p>
      <w:pPr/>
      <w:r>
        <w:rPr>
          <w:lang w:val="fr_FR" w:bidi="fr_FR"/>
        </w:rPr>
      </w:r>
      <w:r>
        <w:rPr>
          <w:lang w:val="fr_FR" w:bidi="fr_FR"/>
        </w:rPr>
        <w:t xml:space="preserve">Mais Jean-Baptiste ne l'est pas ! Il n'est pas le Messie, il n'est pas Élie, et il n'est pas « le prophète ». Il ne fait même pas semblant de l'être. Les chefs religieux demandent donc : « Qui donc </w:t>
      </w:r>
      <w:r>
        <w:rPr>
          <w:b/>
          <w:lang w:val="fr_FR" w:bidi="fr_FR"/>
        </w:rPr>
        <w:t>es</w:t>
      </w:r>
      <w:r>
        <w:rPr>
          <w:lang w:val="fr_FR" w:bidi="fr_FR"/>
        </w:rPr>
        <w:t>-tu ? »</w:t>
      </w:r>
    </w:p>
    <w:p>
      <w:pPr/>
      <w:r>
        <w:rPr>
          <w:lang w:val="fr_FR" w:bidi="fr_FR"/>
        </w:rPr>
      </w:r>
      <w:r>
        <w:rPr>
          <w:lang w:val="fr_FR" w:bidi="fr_FR"/>
        </w:rPr>
        <w:t>Puis Jean cite quelque chose qu'avait dit le prophète Ésaïe. Ésaïe a vécu environ sept cents ans avant Jésus. Ésaïe a prêché à Israël pour les avertir qu'ils seraient punis, mais il leur a aussi donné des messages d'espoir. Dans l'un de ses messages, Ésaïe avait dit que bientôt le peuple d'Israël serait pardonné et que sa punition serait achevée. Ésaïe a dit qu'il y avait une bonne nouvelle parce que Dieu venait régner, et Dieu prendrait soin de son peuple. Avant que Dieu ne vienne, il y aurait une personne qui crierait dans le désert pour dire aux gens de se préparer à recevoir Dieu. Cette personne dirait que les gens devraient faire une route droite pour que Dieu puisse venir facilement, parce que Dieu viendrait bientôt.</w:t>
      </w:r>
    </w:p>
    <w:p>
      <w:pPr/>
      <w:r>
        <w:rPr>
          <w:lang w:val="fr_FR" w:bidi="fr_FR"/>
        </w:rPr>
      </w:r>
      <w:r>
        <w:rPr>
          <w:lang w:val="fr_FR" w:bidi="fr_FR"/>
        </w:rPr>
        <w:t>Jean-Baptiste dit au chef religieux qu'il est la personne qui crie dans le désert, et dit aux gens de se préparer à recevoir Dieu ! Les gens se prépareront à recevoir Dieu s'ils arrêtent de faire de mauvaises choses et demandent à Dieu le pardon pour toutes les choses qu'ils ont faites de mal.</w:t>
      </w:r>
    </w:p>
    <w:p>
      <w:pPr/>
      <w:r>
        <w:rPr>
          <w:lang w:val="fr_FR" w:bidi="fr_FR"/>
        </w:rPr>
      </w:r>
      <w:r>
        <w:rPr>
          <w:lang w:val="fr_FR" w:bidi="fr_FR"/>
        </w:rPr>
        <w:t>Arrêtez-vous ici et discutez de cette question en groupe : pouvez-vous raconter une histoire au sujet de personnes qui se préparent pour une visite d'une personne très importante ? Quel genre de choses font les gens pour se préparer et pour faire en sorte que le visiteur se sente le bienvenu et honoré ? Mettez cet enregistrement en pause ici.</w:t>
      </w:r>
    </w:p>
    <w:p>
      <w:pPr/>
      <w:r>
        <w:rPr>
          <w:lang w:val="fr_FR" w:bidi="fr_FR"/>
        </w:rPr>
      </w:r>
      <w:r>
        <w:rPr>
          <w:lang w:val="fr_FR" w:bidi="fr_FR"/>
        </w:rPr>
        <w:t>Les chefs religieux demandent ensuite à Jean pourquoi il baptise.</w:t>
      </w:r>
    </w:p>
    <w:p>
      <w:pPr/>
      <w:r>
        <w:rPr>
          <w:lang w:val="fr_FR" w:bidi="fr_FR"/>
        </w:rPr>
      </w:r>
      <w:r>
        <w:rPr>
          <w:lang w:val="fr_FR" w:bidi="fr_FR"/>
        </w:rPr>
        <w:t xml:space="preserve">Le baptême était une cérémonie juive qui montrait que les gens se détournaient de leur ancien mode de vie et commençaient un nouveau mode de vie. Si vous baptisez quelqu'un, vous faites plonger cette personne dans l'eau. La personne qui est allée sous l'eau était celle qui prenait le baptême. Une personne qui a pris le baptême disait : « Je suis désolé pour les mauvaises choses que j'ai faites et je veux changer. » Avant ce moment, seuls les gens qui n'étaient pas Juifs, mais voulaient devenir Juifs, prenaient le baptême. Jean fait quelque chose de nouveau en donnant le baptême aux Juifs. Les chefs religieux ne comprennent pas pourquoi il fait cela, et pensent que c'est mal. </w:t>
      </w:r>
      <w:r>
        <w:rPr>
          <w:b/>
          <w:lang w:val="fr_FR" w:bidi="fr_FR"/>
        </w:rPr>
        <w:t>Nous</w:t>
      </w:r>
      <w:r>
        <w:rPr>
          <w:lang w:val="fr_FR" w:bidi="fr_FR"/>
        </w:rPr>
        <w:t xml:space="preserve"> comprenons maintenant pourquoi l'auteur nous donne l'information que les chefs religieux ont été envoyés par les pharisiens. Les pharisiens veillaient très attentivement à chercher à obéir à tout ce que Dieu avait commandé. Ils doivent avoir ressenti que ce que faisait Jean était contre la loi de Dieu.</w:t>
      </w:r>
    </w:p>
    <w:p>
      <w:pPr/>
      <w:r>
        <w:rPr>
          <w:lang w:val="fr_FR" w:bidi="fr_FR"/>
        </w:rPr>
      </w:r>
      <w:r>
        <w:rPr>
          <w:lang w:val="fr_FR" w:bidi="fr_FR"/>
        </w:rPr>
        <w:t>Jean ne répond pas vraiment à leur question. Au lieu de cela, il leur dit quelque chose au sujet d'une autre personne : quelqu'un qui se trouve peut-être même quelque part dans la foule à ce moment-là. Jean parle de Jésus, bien s'il ne le rend pas encore clair. Jean dit que cette personne commencera son travail après que Jean ait préparé le peuple. Jean dit que cette personne est tellement plus importante que Jean n'est même pas digne de faire le travail très humble de dénouer la sandale de cette personne !</w:t>
      </w:r>
    </w:p>
    <w:p>
      <w:pPr/>
      <w:r>
        <w:rPr>
          <w:lang w:val="fr_FR" w:bidi="fr_FR"/>
        </w:rPr>
      </w:r>
      <w:r>
        <w:rPr>
          <w:lang w:val="fr_FR" w:bidi="fr_FR"/>
        </w:rPr>
        <w:t xml:space="preserve">Si nécessaire, arrêtez l'audio ici et montrez une image d'une </w:t>
      </w:r>
      <w:r>
        <w:rPr>
          <w:lang w:val="fr_FR" w:bidi="fr_FR"/>
        </w:rPr>
        <w:t>sandale avec des bretelles</w:t>
      </w:r>
      <w:r>
        <w:rPr>
          <w:lang w:val="fr_FR" w:bidi="fr_FR"/>
        </w:rPr>
        <w:t xml:space="preserve"> Arrêtez cet enregistrement si nécessaire.</w:t>
      </w:r>
    </w:p>
    <w:p>
      <w:pPr/>
      <w:r>
        <w:rPr>
          <w:lang w:val="fr_FR" w:bidi="fr_FR"/>
        </w:rPr>
      </w:r>
      <w:r>
        <w:rPr>
          <w:lang w:val="fr_FR" w:bidi="fr_FR"/>
        </w:rPr>
        <w:t>Jean dit qu'il baptise les gens en les trempant dans l'eau. Jean donne un indice que la personne qui viendra après lui donnera un type de baptême différent, mais il n'explique pas encore cela plus loin. Il le fera le lendemain, dans notre histoire suivante.</w:t>
      </w:r>
    </w:p>
    <w:p>
      <w:pPr/>
      <w:r>
        <w:rPr>
          <w:lang w:val="fr_FR" w:bidi="fr_FR"/>
        </w:rPr>
      </w:r>
      <w:r>
        <w:rPr>
          <w:lang w:val="fr_FR" w:bidi="fr_FR"/>
        </w:rPr>
        <w:t>L'auteur nous a donc dit maintenant qui est Jean-Baptiste : quelqu'un qui prépare les gens à recevoir le Messie.</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1.19–28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w:t>
      </w:r>
      <w:r>
        <w:rPr>
          <w:lang w:val="fr_FR" w:bidi="fr_FR"/>
        </w:rPr>
        <w:t>, les chefs religieux juifs à Jérusalem envoient des sacrificateurs et des lévites pour rencontrer Jean-Baptiste.</w:t>
      </w:r>
    </w:p>
    <w:p>
      <w:pPr/>
      <w:r>
        <w:rPr>
          <w:lang w:val="fr_FR" w:bidi="fr_FR"/>
        </w:rPr>
      </w:r>
      <w:r>
        <w:rPr>
          <w:b/>
          <w:lang w:val="fr_FR" w:bidi="fr_FR"/>
        </w:rPr>
        <w:t>Dans la deuxième partie</w:t>
      </w:r>
      <w:r>
        <w:rPr>
          <w:lang w:val="fr_FR" w:bidi="fr_FR"/>
        </w:rPr>
        <w:t>, les sacrificateurs et les Lévites parlent avec Jean-Baptiste.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dirigeants religieux juifs à Jérusalem</w:t>
      </w:r>
    </w:p>
    <w:p>
      <w:pPr>
        <w:pStyle w:val="ListBullet"/>
        <w:spacing w:line="240" w:lineRule="auto"/>
        <w:ind w:left="720"/>
      </w:pPr>
      <w:r>
        <w:rPr>
          <w:lang w:val="fr_FR" w:bidi="fr_FR"/>
        </w:rPr>
      </w:r>
      <w:r>
        <w:rPr>
          <w:lang w:val="fr_FR" w:bidi="fr_FR"/>
        </w:rPr>
        <w:t>Les pharisiens (ils sont parmi les personnes qui sont venues interroger Jean, ou ils sont de retour à Jérusalem en envoyant les autres)</w:t>
      </w:r>
    </w:p>
    <w:p>
      <w:pPr>
        <w:pStyle w:val="ListBullet"/>
        <w:spacing w:line="240" w:lineRule="auto"/>
        <w:ind w:left="720"/>
      </w:pPr>
      <w:r>
        <w:rPr>
          <w:lang w:val="fr_FR" w:bidi="fr_FR"/>
        </w:rPr>
      </w:r>
      <w:r>
        <w:rPr>
          <w:lang w:val="fr_FR" w:bidi="fr_FR"/>
        </w:rPr>
        <w:t>Les sacrificateurs et les lévites, en tant que représentants des chefs religieux juifs</w:t>
      </w:r>
    </w:p>
    <w:p>
      <w:pPr>
        <w:pStyle w:val="ListBullet"/>
        <w:spacing w:line="240" w:lineRule="auto"/>
        <w:ind w:left="720"/>
      </w:pPr>
      <w:r>
        <w:rPr>
          <w:lang w:val="fr_FR" w:bidi="fr_FR"/>
        </w:rPr>
      </w:r>
      <w:r>
        <w:rPr>
          <w:lang w:val="fr_FR" w:bidi="fr_FR"/>
        </w:rPr>
        <w:t>Le Messie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 Le prophète »</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Une personne qui crie dans le désert</w:t>
      </w:r>
    </w:p>
    <w:p>
      <w:pPr>
        <w:pStyle w:val="ListBullet"/>
        <w:spacing w:line="240" w:lineRule="auto"/>
        <w:ind w:left="720"/>
      </w:pPr>
      <w:r>
        <w:rPr>
          <w:lang w:val="fr_FR" w:bidi="fr_FR"/>
        </w:rPr>
      </w:r>
      <w:r>
        <w:rPr>
          <w:lang w:val="fr_FR" w:bidi="fr_FR"/>
        </w:rPr>
        <w:t>Les personnes qui sont venues vers Jean pour être baptisées</w:t>
      </w:r>
    </w:p>
    <w:p>
      <w:pPr>
        <w:pStyle w:val="ListBullet"/>
        <w:spacing w:line="240" w:lineRule="auto"/>
        <w:ind w:left="720"/>
      </w:pPr>
      <w:r>
        <w:rPr>
          <w:lang w:val="fr_FR" w:bidi="fr_FR"/>
        </w:rPr>
      </w:r>
      <w:r>
        <w:rPr>
          <w:lang w:val="fr_FR" w:bidi="fr_FR"/>
        </w:rPr>
        <w:t>Jésus (il ne fait pas encore quoi que ce soit dans l'histoire, mais il se tient dans la foule)</w:t>
      </w:r>
    </w:p>
    <w:p>
      <w:pPr/>
      <w:r>
        <w:rPr>
          <w:lang w:val="fr_FR" w:bidi="fr_FR"/>
        </w:rPr>
      </w:r>
      <w:r>
        <w:rPr>
          <w:lang w:val="fr_FR" w:bidi="fr_FR"/>
        </w:rPr>
        <w:t>Certaines traductions commencent le passage en disant « voici quel était le témoignage de Jean ». D'autres traductions commencent en disant que les chefs religieux à Jérusalem envoyaient des personnes à Jean. Vous pouvez commencer le passage de la manière qui vous semble la plus naturelle.</w:t>
      </w:r>
    </w:p>
    <w:p>
      <w:pPr/>
      <w:r>
        <w:rPr>
          <w:lang w:val="fr_FR" w:bidi="fr_FR"/>
        </w:rPr>
      </w:r>
      <w:r>
        <w:rPr>
          <w:lang w:val="fr_FR" w:bidi="fr_FR"/>
        </w:rPr>
        <w:t>L'auteur ne nous dit qu'à la moitié du passage que certaines des personnes qui ont été envoyées étaient des pharisiens, ou étaient envoyées par des pharisiens.</w:t>
      </w:r>
    </w:p>
    <w:p>
      <w:pPr/>
      <w:r>
        <w:rPr>
          <w:lang w:val="fr_FR" w:bidi="fr_FR"/>
        </w:rPr>
      </w:r>
      <w:r>
        <w:rPr>
          <w:lang w:val="fr_FR" w:bidi="fr_FR"/>
        </w:rPr>
        <w:t>Pensez à quel serait le meilleur lieu pour donner cette information. Vous pouvez envisager de dire cela au début du passage.</w:t>
      </w:r>
    </w:p>
    <w:p>
      <w:pPr/>
      <w:r>
        <w:rPr>
          <w:lang w:val="fr_FR" w:bidi="fr_FR"/>
        </w:rPr>
      </w:r>
      <w:r>
        <w:rPr>
          <w:lang w:val="fr_FR" w:bidi="fr_FR"/>
        </w:rPr>
        <w:t xml:space="preserve">Quand les chefs religieux demandent pour la première fois à Jean qui il est, il « confesse et ne nie pas » qu'il n'est </w:t>
      </w:r>
      <w:r>
        <w:rPr>
          <w:b/>
          <w:lang w:val="fr_FR" w:bidi="fr_FR"/>
        </w:rPr>
        <w:t>pas</w:t>
      </w:r>
      <w:r>
        <w:rPr>
          <w:lang w:val="fr_FR" w:bidi="fr_FR"/>
        </w:rPr>
        <w:t xml:space="preserve"> le Messie. Cela signifie qu'il dit très ouvertement qu'il n'est pas le Messie. Il n'essaie pas de faire semblant qu'il est le Messie.</w:t>
      </w:r>
    </w:p>
    <w:p>
      <w:pPr/>
      <w:r>
        <w:rPr>
          <w:lang w:val="fr_FR" w:bidi="fr_FR"/>
        </w:rPr>
      </w:r>
      <w:r>
        <w:rPr>
          <w:lang w:val="fr_FR" w:bidi="fr_FR"/>
        </w:rPr>
        <w:t>N'oubliez pas d'inclure les informations à la fin sur le lieu où Jean baptisait.</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1.19–28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dirigeants religieux juifs à Jérusalem</w:t>
      </w:r>
    </w:p>
    <w:p>
      <w:pPr>
        <w:pStyle w:val="ListBullet"/>
        <w:spacing w:line="240" w:lineRule="auto"/>
        <w:ind w:left="720"/>
      </w:pPr>
      <w:r>
        <w:rPr>
          <w:lang w:val="fr_FR" w:bidi="fr_FR"/>
        </w:rPr>
      </w:r>
      <w:r>
        <w:rPr>
          <w:lang w:val="fr_FR" w:bidi="fr_FR"/>
        </w:rPr>
        <w:t>Les pharisiens (ils sont parmi les personnes qui sont venues interroger Jean, ou ils sont de retour à Jérusalem en envoyant les autres)</w:t>
      </w:r>
    </w:p>
    <w:p>
      <w:pPr>
        <w:pStyle w:val="ListBullet"/>
        <w:spacing w:line="240" w:lineRule="auto"/>
        <w:ind w:left="720"/>
      </w:pPr>
      <w:r>
        <w:rPr>
          <w:lang w:val="fr_FR" w:bidi="fr_FR"/>
        </w:rPr>
      </w:r>
      <w:r>
        <w:rPr>
          <w:lang w:val="fr_FR" w:bidi="fr_FR"/>
        </w:rPr>
        <w:t>Les sacrificateurs et les lévites, en tant que représentants des chefs religieux juifs</w:t>
      </w:r>
    </w:p>
    <w:p>
      <w:pPr>
        <w:pStyle w:val="ListBullet"/>
        <w:spacing w:line="240" w:lineRule="auto"/>
        <w:ind w:left="720"/>
      </w:pPr>
      <w:r>
        <w:rPr>
          <w:lang w:val="fr_FR" w:bidi="fr_FR"/>
        </w:rPr>
      </w:r>
      <w:r>
        <w:rPr>
          <w:lang w:val="fr_FR" w:bidi="fr_FR"/>
        </w:rPr>
        <w:t>Le Messie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 Le prophète »</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Une personne qui crie dans le désert</w:t>
      </w:r>
    </w:p>
    <w:p>
      <w:pPr>
        <w:pStyle w:val="ListBullet"/>
        <w:spacing w:line="240" w:lineRule="auto"/>
        <w:ind w:left="720"/>
      </w:pPr>
      <w:r>
        <w:rPr>
          <w:lang w:val="fr_FR" w:bidi="fr_FR"/>
        </w:rPr>
      </w:r>
      <w:r>
        <w:rPr>
          <w:lang w:val="fr_FR" w:bidi="fr_FR"/>
        </w:rPr>
        <w:t>Les personnes qui sont venues vers Jean pour être baptisées</w:t>
      </w:r>
    </w:p>
    <w:p>
      <w:pPr>
        <w:pStyle w:val="ListBullet"/>
        <w:spacing w:line="240" w:lineRule="auto"/>
        <w:ind w:left="720"/>
      </w:pPr>
      <w:r>
        <w:rPr>
          <w:lang w:val="fr_FR" w:bidi="fr_FR"/>
        </w:rPr>
      </w:r>
      <w:r>
        <w:rPr>
          <w:lang w:val="fr_FR" w:bidi="fr_FR"/>
        </w:rPr>
        <w:t>Jésus (il ne fait pas encore quoi que ce soit dans l'histoire, mais il se tient dans la foule)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les chefs religieux qui envoient des sacrificateurs et des lévites de Jérusalem pour rencontrer Jean. Décidez si les pharisiens seront parmi le peuple à Jérusalem en train d'envoyer les autres, ou parmi les personnes qui viennent vers Jean.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à Jérusalem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sacrificateurs et les Lévites qui arrivent au lieu où Jean baptise les gens. Il y aurait une foule de personnes autour de Jean. Vous pouvez imaginer les gens qui font peut-être poliment de la place pour ces chefs religieux, mais qui s'entassent aussi autour d'eux pour écouter la conversation !</w:t>
      </w:r>
    </w:p>
    <w:p>
      <w:pPr/>
      <w:r>
        <w:rPr>
          <w:lang w:val="fr_FR" w:bidi="fr_FR"/>
        </w:rPr>
      </w:r>
      <w:r>
        <w:rPr>
          <w:lang w:val="fr_FR" w:bidi="fr_FR"/>
        </w:rPr>
        <w:t>Représentez ces chefs religieux qui demandent à Jean qui il est.</w:t>
      </w:r>
    </w:p>
    <w:p>
      <w:pPr/>
      <w:r>
        <w:rPr>
          <w:lang w:val="fr_FR" w:bidi="fr_FR"/>
        </w:rPr>
      </w:r>
      <w:r>
        <w:rPr>
          <w:lang w:val="fr_FR" w:bidi="fr_FR"/>
        </w:rPr>
        <w:t>Représentez Jean en train de dire qu'il n'est pas le Messie. Il le dit très fortement.</w:t>
      </w:r>
    </w:p>
    <w:p>
      <w:pPr/>
      <w:r>
        <w:rPr>
          <w:lang w:val="fr_FR" w:bidi="fr_FR"/>
        </w:rPr>
      </w:r>
      <w:r>
        <w:rPr>
          <w:lang w:val="fr_FR" w:bidi="fr_FR"/>
        </w:rPr>
        <w:t>Représentez les chefs religieux qui demandent à Jean s'il est Élie, ou le prophète. Représentez Jean en train de nier ces deux choses.</w:t>
      </w:r>
    </w:p>
    <w:p>
      <w:pPr/>
      <w:r>
        <w:rPr>
          <w:lang w:val="fr_FR" w:bidi="fr_FR"/>
        </w:rPr>
      </w:r>
      <w:r>
        <w:rPr>
          <w:lang w:val="fr_FR" w:bidi="fr_FR"/>
        </w:rPr>
        <w:t>Représentez les chefs religieux qui demandent à Jean de leur dire qui il est.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Jean en train de dire qu'il est comme une personne qui appelle dans le désert, en train de préparer le chemin pour la venue du Seigneur. Jean dit qu'il accomplit quelque chose que le prophète Ésaïe avait dit. En arrière-plan, vous pouvez avoir le prophète Ésaïe, debout.</w:t>
      </w:r>
    </w:p>
    <w:p>
      <w:pPr/>
      <w:r>
        <w:rPr>
          <w:lang w:val="fr_FR" w:bidi="fr_FR"/>
        </w:rPr>
      </w:r>
      <w:r>
        <w:rPr>
          <w:lang w:val="fr_FR" w:bidi="fr_FR"/>
        </w:rPr>
        <w:t>Représentez les chefs religieux qui demandent pourquoi Jean baptise.</w:t>
      </w:r>
    </w:p>
    <w:p>
      <w:pPr/>
      <w:r>
        <w:rPr>
          <w:lang w:val="fr_FR" w:bidi="fr_FR"/>
        </w:rPr>
      </w:r>
      <w:r>
        <w:rPr>
          <w:lang w:val="fr_FR" w:bidi="fr_FR"/>
        </w:rPr>
        <w:t>Représentez la réponse de Jean. Il devrait y avoir d'autres personnes en plus des chefs religieux qui se tiennent autour de Jean. Jésus peut se tenir parmi eux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1.19–28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Certaines traductions commencent le passage en disant « voici quel était le </w:t>
      </w:r>
      <w:r>
        <w:rPr>
          <w:b/>
          <w:lang w:val="fr_FR" w:bidi="fr_FR"/>
        </w:rPr>
        <w:t>témoignage</w:t>
      </w:r>
      <w:r>
        <w:rPr>
          <w:lang w:val="fr_FR" w:bidi="fr_FR"/>
        </w:rPr>
        <w:t xml:space="preserve"> de Jean ». Quelqu'un qui donne un témoignage parle de quelque chose qu'il a vu soi-même, et qu'il sait être vraiment vrai. Si vous incluez ce mot, utilisez le même mot que vous avez utilisé dans le passage précédent.</w:t>
      </w:r>
    </w:p>
    <w:p>
      <w:pPr/>
      <w:r>
        <w:rPr>
          <w:lang w:val="fr_FR" w:bidi="fr_FR"/>
        </w:rPr>
      </w:r>
      <w:r>
        <w:rPr>
          <w:lang w:val="fr_FR" w:bidi="fr_FR"/>
        </w:rPr>
        <w:t xml:space="preserve">Les </w:t>
      </w:r>
      <w:r>
        <w:rPr>
          <w:b/>
          <w:lang w:val="fr_FR" w:bidi="fr_FR"/>
        </w:rPr>
        <w:t>Juifs</w:t>
      </w:r>
      <w:r>
        <w:rPr>
          <w:lang w:val="fr_FR" w:bidi="fr_FR"/>
        </w:rPr>
        <w:t xml:space="preserve"> envoient des sacrificateurs et des lévites vers Jean.</w:t>
      </w:r>
    </w:p>
    <w:p>
      <w:pPr/>
      <w:r>
        <w:rPr>
          <w:lang w:val="fr_FR" w:bidi="fr_FR"/>
        </w:rPr>
      </w:r>
      <w:r>
        <w:rPr>
          <w:lang w:val="fr_FR" w:bidi="fr_FR"/>
        </w:rPr>
        <w:t xml:space="preserve">Le mot </w:t>
      </w:r>
      <w:r>
        <w:rPr>
          <w:b/>
          <w:lang w:val="fr_FR" w:bidi="fr_FR"/>
        </w:rPr>
        <w:t>« juif »</w:t>
      </w:r>
      <w:r>
        <w:rPr>
          <w:lang w:val="fr_FR" w:bidi="fr_FR"/>
        </w:rPr>
        <w:t xml:space="preserve"> dans la Bible peut faire référence à différentes personnes. Le mot est quelque peu similaire au mot Israélite. </w:t>
      </w:r>
      <w:r>
        <w:rPr>
          <w:lang w:val="fr_FR" w:bidi="fr_FR"/>
        </w:rPr>
        <w:t>Les Israélites</w:t>
      </w:r>
      <w:r>
        <w:rPr>
          <w:lang w:val="fr_FR" w:bidi="fr_FR"/>
        </w:rPr>
        <w:t xml:space="preserve"> sont des descendants d'Abraham. Les Israélites étaient le peuple spécial de Dieu, et Dieu avait fait une alliance avec eux : un accord spécial. L'accord était que les Israélites obéiraient à tous les commandements de Dieu, et que Dieu les bénirait et ferait d'eux une bénédiction pour toutes les personnes sur la terre. À un moment donné de leur histoire, la nation d'Israël s'est séparée en deux. La partie qui se trouvait au nord était appelée Israël, et la partie qui se trouvait au sud s'appelait Juda. La partie au nord, Israël, a été vaincue par des ennemis environ sept cents ans avant la naissance de Jésus. Cela se produisait parce que les gens désobéissaient continuellement à Dieu et rompaient l'alliance. La nation d'Israël a cessé d'exister. Plus tard, tous les descendants d'Abraham restants étaient connus sous le nom de Juifs, ce qui signifie « personnes de Juda ». Ils étaient appelés Juifs même s'ils vivaient en dehors de Juda. Plus tard, le royaume de Juda a aussi cessé d'exister, parce qu'ils ont aussi continué à briser l'alliance de Dieu.</w:t>
      </w:r>
    </w:p>
    <w:p>
      <w:pPr/>
      <w:r>
        <w:rPr>
          <w:lang w:val="fr_FR" w:bidi="fr_FR"/>
        </w:rPr>
      </w:r>
      <w:r>
        <w:rPr>
          <w:lang w:val="fr_FR" w:bidi="fr_FR"/>
        </w:rPr>
        <w:t>À l'époque du Nouveau Testament, la région qui était auparavant le royaume de Juda correspondait à peu près aux régions de la province de Judée, et la région qui était auparavant le royaume d'Israël correspondait à peu près aux provinces de la Samarie et de la Galilée. Ces provinces faisaient partie de l'empire romain et étaient gouvernées par les Romains.</w:t>
      </w:r>
    </w:p>
    <w:p>
      <w:pPr/>
      <w:r>
        <w:rPr>
          <w:lang w:val="fr_FR" w:bidi="fr_FR"/>
        </w:rPr>
      </w:r>
      <w:r>
        <w:rPr>
          <w:lang w:val="fr_FR" w:bidi="fr_FR"/>
        </w:rPr>
        <w:t>Ainsi, en général, « Juifs » signifie descendants d'Abraham, des personnes qui appartiennent au peuple spécial de Dieu ; des personnes qui font partie de l'alliance de Dieu.</w:t>
      </w:r>
    </w:p>
    <w:p>
      <w:pPr/>
      <w:r>
        <w:rPr>
          <w:lang w:val="fr_FR" w:bidi="fr_FR"/>
        </w:rPr>
      </w:r>
      <w:r>
        <w:rPr>
          <w:lang w:val="fr_FR" w:bidi="fr_FR"/>
        </w:rPr>
        <w:t xml:space="preserve">Dans les Évangiles, presque toutes les personnes que nous rencontrons sont des Juifs : Jésus, ses disciples et la plupart des personnes qui l'écoutent. Même si tous les personnages dans ces passages sont des Juifs, dans le livre de Jean, le mot Juif est utilisé de manière spéciale. Quand l'auteur de l'Évangile selon Jean parle des Juifs, il parle en particulier des </w:t>
      </w:r>
      <w:r>
        <w:rPr>
          <w:b/>
          <w:lang w:val="fr_FR" w:bidi="fr_FR"/>
        </w:rPr>
        <w:t>chefs religieux</w:t>
      </w:r>
      <w:r>
        <w:rPr>
          <w:lang w:val="fr_FR" w:bidi="fr_FR"/>
        </w:rPr>
        <w:t xml:space="preserve"> des Juifs.</w:t>
      </w:r>
    </w:p>
    <w:p>
      <w:pPr/>
      <w:r>
        <w:rPr>
          <w:lang w:val="fr_FR" w:bidi="fr_FR"/>
        </w:rPr>
      </w:r>
      <w:r>
        <w:rPr>
          <w:lang w:val="fr_FR" w:bidi="fr_FR"/>
        </w:rPr>
        <w:t xml:space="preserve">Arrêtez-vous ici et discutez en groupe des mots ou de l'expression que vous allez utiliser pour traduire le mot </w:t>
      </w:r>
      <w:r>
        <w:rPr>
          <w:lang w:val="fr_FR" w:bidi="fr_FR"/>
        </w:rPr>
        <w:t>Juifs</w:t>
      </w:r>
      <w:r>
        <w:rPr>
          <w:lang w:val="fr_FR" w:bidi="fr_FR"/>
        </w:rPr>
        <w:t xml:space="preserve">, ou </w:t>
      </w:r>
      <w:r>
        <w:rPr>
          <w:b/>
          <w:lang w:val="fr_FR" w:bidi="fr_FR"/>
        </w:rPr>
        <w:t>responsables religieux juifs</w:t>
      </w:r>
      <w:r>
        <w:rPr>
          <w:lang w:val="fr_FR" w:bidi="fr_FR"/>
        </w:rPr>
        <w:t>, dans ce passage. Pour plus d'informations, référez-vous au Glossaire principal. Mettez cet enregistrement en pause ici.</w:t>
      </w:r>
    </w:p>
    <w:p>
      <w:pPr/>
      <w:r>
        <w:rPr>
          <w:lang w:val="fr_FR" w:bidi="fr_FR"/>
        </w:rPr>
      </w:r>
      <w:r>
        <w:rPr>
          <w:lang w:val="fr_FR" w:bidi="fr_FR"/>
        </w:rPr>
        <w:t xml:space="preserve">Les chefs religieux juifs envoient des </w:t>
      </w:r>
      <w:r>
        <w:rPr>
          <w:b/>
          <w:lang w:val="fr_FR" w:bidi="fr_FR"/>
        </w:rPr>
        <w:t>sacrificateurs</w:t>
      </w:r>
      <w:r>
        <w:rPr>
          <w:lang w:val="fr_FR" w:bidi="fr_FR"/>
        </w:rPr>
        <w:t xml:space="preserve"> et des </w:t>
      </w:r>
      <w:r>
        <w:rPr>
          <w:b/>
          <w:lang w:val="fr_FR" w:bidi="fr_FR"/>
        </w:rPr>
        <w:t>Lévites</w:t>
      </w:r>
      <w:r>
        <w:rPr>
          <w:lang w:val="fr_FR" w:bidi="fr_FR"/>
        </w:rPr>
        <w:t xml:space="preserve"> vers Jean-Baptiste. Les Israélites étaient divisés en douze tribus. L'une des douze tribus était la tribu de Lévi. Les membres de cette tribu étaient appelés les </w:t>
      </w:r>
      <w:r>
        <w:rPr>
          <w:b/>
          <w:lang w:val="fr_FR" w:bidi="fr_FR"/>
        </w:rPr>
        <w:t>Lévites</w:t>
      </w:r>
      <w:r>
        <w:rPr>
          <w:lang w:val="fr_FR" w:bidi="fr_FR"/>
        </w:rPr>
        <w:t xml:space="preserve">. Les Lévites avaient une tâche spéciale. Ils devaient prendre soin de tout dans le temple de Dieu à Jérusalem. </w:t>
      </w:r>
      <w:r>
        <w:rPr>
          <w:b/>
          <w:lang w:val="fr_FR" w:bidi="fr_FR"/>
        </w:rPr>
        <w:t>Les sacrificateurs</w:t>
      </w:r>
      <w:r>
        <w:rPr>
          <w:lang w:val="fr_FR" w:bidi="fr_FR"/>
        </w:rPr>
        <w:t xml:space="preserve"> étaient un groupe spécial parmi les lévites qui étaient chargés d'offrir des sacrifices à Dieu au nom du peuple. Quand la Bible parle de Lévites, cela signifie ces Lévites qui ne sont pas sacrificateurs.</w:t>
      </w:r>
    </w:p>
    <w:p>
      <w:pPr/>
      <w:r>
        <w:rPr>
          <w:lang w:val="fr_FR" w:bidi="fr_FR"/>
        </w:rPr>
      </w:r>
      <w:r>
        <w:rPr>
          <w:lang w:val="fr_FR" w:bidi="fr_FR"/>
        </w:rPr>
        <w:t xml:space="preserve">Arrêtez-vous ici et discutez du mot que vous utiliserez pour les </w:t>
      </w:r>
      <w:r>
        <w:rPr>
          <w:lang w:val="fr_FR" w:bidi="fr_FR"/>
        </w:rPr>
        <w:t>Lévites</w:t>
      </w:r>
      <w:r>
        <w:rPr>
          <w:lang w:val="fr_FR" w:bidi="fr_FR"/>
        </w:rPr>
        <w:t xml:space="preserve">, et du mot que vous utiliserez pour les </w:t>
      </w:r>
      <w:r>
        <w:rPr>
          <w:lang w:val="fr_FR" w:bidi="fr_FR"/>
        </w:rPr>
        <w:t>sacrificateurs</w:t>
      </w:r>
      <w:r>
        <w:rPr>
          <w:lang w:val="fr_FR" w:bidi="fr_FR"/>
        </w:rPr>
        <w:t>. Cherchez ces mots dans le glossaire principal. Utilisez les mêmes mots que dans d'autres livres que vous avez déjà traduits. Mettez cet enregistrement en pause ici.</w:t>
      </w:r>
    </w:p>
    <w:p>
      <w:pPr/>
      <w:r>
        <w:rPr>
          <w:lang w:val="fr_FR" w:bidi="fr_FR"/>
        </w:rPr>
      </w:r>
      <w:r>
        <w:rPr>
          <w:lang w:val="fr_FR" w:bidi="fr_FR"/>
        </w:rPr>
        <w:t xml:space="preserve">Il y avait deux groupes importants de responsables religieux. Un groupe était les pharisiens. L'autre groupe était les sadducéens. Nous parlerons des sadducéens une autre fois. Les pharisiens veillaient très attentivement à obéir à tout ce que Dieu avait commandé. Pendant des centaines d'années, les gens qui appartenaient à ce groupe ont discuté des lois de Dieu, qu'il avait données aux Israélites par l'intermédiaire de Moïse. Ils avaient peur de désobéir à Dieu d'une façon ou d'une autre. Ils ont donc ajouté de plus en plus de règles à la loi de Dieu. Ces règles ont été incluses dans leur tradition. Pour eux, ces règles de leur tradition étaient tout aussi importantes que les lois que Dieu lui-même avait données. Ils ont ajouté tant de règles qu'il était très, très difficile pour les gens de toutes les suivre. Les pharisiens étaient très orgueilleux. Ils pensaient qu'eux seuls étaient capables d'obéir à toutes les règles de Dieu. Ils méprisaient les gens qui n'étaient pas capables de suivre leurs règles. </w:t>
      </w:r>
    </w:p>
    <w:p>
      <w:pPr/>
      <w:r>
        <w:rPr>
          <w:lang w:val="fr_FR" w:bidi="fr_FR"/>
        </w:rPr>
      </w:r>
      <w:r>
        <w:rPr>
          <w:lang w:val="fr_FR" w:bidi="fr_FR"/>
        </w:rPr>
        <w:t>Le nom « pharisien » signifie littéralement « séparé ». Les pharisiens voulaient rester séparés des autres.</w:t>
      </w:r>
    </w:p>
    <w:p>
      <w:pPr/>
      <w:r>
        <w:rPr>
          <w:lang w:val="fr_FR" w:bidi="fr_FR"/>
        </w:rPr>
      </w:r>
      <w:r>
        <w:rPr>
          <w:lang w:val="fr_FR" w:bidi="fr_FR"/>
        </w:rPr>
        <w:t xml:space="preserve">Arrêtez-vous ici et discutez du mot que vous allez utiliser pour </w:t>
      </w:r>
      <w:r>
        <w:rPr>
          <w:lang w:val="fr_FR" w:bidi="fr_FR"/>
        </w:rPr>
        <w:t>pharisiens</w:t>
      </w:r>
      <w:r>
        <w:rPr>
          <w:lang w:val="fr_FR" w:bidi="fr_FR"/>
        </w:rPr>
        <w:t>. Utilisez le même mot que vous avez utilisé dans d'autres livres de la Bible que vous avez déjà traduits. Pour plus d'informations, référez-vous au Glossaire principal. Mettez cet enregistrement en pause ici.</w:t>
      </w:r>
    </w:p>
    <w:p>
      <w:pPr/>
      <w:r>
        <w:rPr>
          <w:lang w:val="fr_FR" w:bidi="fr_FR"/>
        </w:rPr>
      </w:r>
      <w:r>
        <w:rPr>
          <w:lang w:val="fr_FR" w:bidi="fr_FR"/>
        </w:rPr>
        <w:t xml:space="preserve">Jean « </w:t>
      </w:r>
      <w:r>
        <w:rPr>
          <w:b/>
          <w:lang w:val="fr_FR" w:bidi="fr_FR"/>
        </w:rPr>
        <w:t>confesse</w:t>
      </w:r>
      <w:r>
        <w:rPr>
          <w:lang w:val="fr_FR" w:bidi="fr_FR"/>
        </w:rPr>
        <w:t xml:space="preserve"> et ne nie pas » qu'il n'est pas le Messie. Le fait qu'il « confesse » ne signifie pas qu'il avait fait quelque chose de mal. Cela signifie qu'il dit qu'il est vrai qu'il n'est pas le Messie. Il est d'accord avec le fait qu'il n'est pas le Messie.</w:t>
      </w:r>
    </w:p>
    <w:p>
      <w:pPr/>
      <w:r>
        <w:rPr>
          <w:lang w:val="fr_FR" w:bidi="fr_FR"/>
        </w:rPr>
      </w:r>
      <w:r>
        <w:rPr>
          <w:lang w:val="fr_FR" w:bidi="fr_FR"/>
        </w:rPr>
        <w:t xml:space="preserve">Le mot </w:t>
      </w:r>
      <w:r>
        <w:rPr>
          <w:b/>
          <w:lang w:val="fr_FR" w:bidi="fr_FR"/>
        </w:rPr>
        <w:t>Christ</w:t>
      </w:r>
      <w:r>
        <w:rPr>
          <w:lang w:val="fr_FR" w:bidi="fr_FR"/>
        </w:rPr>
        <w:t xml:space="preserve"> correspond au mot « </w:t>
      </w:r>
      <w:r>
        <w:rPr>
          <w:b/>
          <w:lang w:val="fr_FR" w:bidi="fr_FR"/>
        </w:rPr>
        <w:t>Messie</w:t>
      </w:r>
      <w:r>
        <w:rPr>
          <w:lang w:val="fr_FR" w:bidi="fr_FR"/>
        </w:rPr>
        <w:t xml:space="preserve"> ». Dans le Nouveau Testament, Jésus est appelé le </w:t>
      </w:r>
      <w:r>
        <w:rPr>
          <w:lang w:val="fr_FR" w:bidi="fr_FR"/>
        </w:rPr>
        <w:t>Christ</w:t>
      </w:r>
      <w:r>
        <w:rPr>
          <w:lang w:val="fr_FR" w:bidi="fr_FR"/>
        </w:rPr>
        <w:t xml:space="preserve"> ou le </w:t>
      </w:r>
      <w:r>
        <w:rPr>
          <w:lang w:val="fr_FR" w:bidi="fr_FR"/>
        </w:rPr>
        <w:t>Messie</w:t>
      </w:r>
      <w:r>
        <w:rPr>
          <w:lang w:val="fr_FR" w:bidi="fr_FR"/>
        </w:rPr>
        <w:t>, cela signifie que Jésus est le roi spécial et le Sauveur que Dieu avait promis d'envoyer pour sauver le peuple. Utilisez le même mot que vous avez utilisé dans le passage précédent. Cherchez le mot dans le Glossaire principal pour plus d'informations.</w:t>
      </w:r>
    </w:p>
    <w:p>
      <w:pPr/>
      <w:r>
        <w:rPr>
          <w:lang w:val="fr_FR" w:bidi="fr_FR"/>
        </w:rPr>
      </w:r>
      <w:r>
        <w:rPr>
          <w:lang w:val="fr_FR" w:bidi="fr_FR"/>
        </w:rPr>
        <w:t xml:space="preserve">Les chefs religieux demandent à Jean s'il est « le </w:t>
      </w:r>
      <w:r>
        <w:rPr>
          <w:b/>
          <w:lang w:val="fr_FR" w:bidi="fr_FR"/>
        </w:rPr>
        <w:t>prophète</w:t>
      </w:r>
      <w:r>
        <w:rPr>
          <w:lang w:val="fr_FR" w:bidi="fr_FR"/>
        </w:rPr>
        <w:t xml:space="preserve"> ». Un prophète est une personne humaine qui fait passer des messages au peuple de la part de Dieu. Le mot </w:t>
      </w:r>
      <w:r>
        <w:rPr>
          <w:lang w:val="fr_FR" w:bidi="fr_FR"/>
        </w:rPr>
        <w:t>prophète</w:t>
      </w:r>
      <w:r>
        <w:rPr>
          <w:lang w:val="fr_FR" w:bidi="fr_FR"/>
        </w:rPr>
        <w:t xml:space="preserve"> se trouve dans le glossaire principal. Utilisez le même mot que dans d'autres livres que vous avez traduits. Mais ici, vous voudrez vous assurer qu'il est clair que les chefs religieux posent des questions au sujet du « </w:t>
      </w:r>
      <w:r>
        <w:rPr>
          <w:b/>
          <w:lang w:val="fr_FR" w:bidi="fr_FR"/>
        </w:rPr>
        <w:t>prophète</w:t>
      </w:r>
      <w:r>
        <w:rPr>
          <w:lang w:val="fr_FR" w:bidi="fr_FR"/>
        </w:rPr>
        <w:t xml:space="preserve"> ». Ils ne demandent pas seulement à Jean s'il est </w:t>
      </w:r>
      <w:r>
        <w:rPr>
          <w:b/>
          <w:lang w:val="fr_FR" w:bidi="fr_FR"/>
        </w:rPr>
        <w:t>un</w:t>
      </w:r>
      <w:r>
        <w:rPr>
          <w:lang w:val="fr_FR" w:bidi="fr_FR"/>
        </w:rPr>
        <w:t xml:space="preserve"> prophète, mais lui demandent s'il est </w:t>
      </w:r>
      <w:r>
        <w:rPr>
          <w:b/>
          <w:lang w:val="fr_FR" w:bidi="fr_FR"/>
        </w:rPr>
        <w:t>le</w:t>
      </w:r>
      <w:r>
        <w:rPr>
          <w:lang w:val="fr_FR" w:bidi="fr_FR"/>
        </w:rPr>
        <w:t xml:space="preserve"> prophète spécial que Moïse a dit qui viendrait.</w:t>
      </w:r>
    </w:p>
    <w:p>
      <w:pPr/>
      <w:r>
        <w:rPr>
          <w:lang w:val="fr_FR" w:bidi="fr_FR"/>
        </w:rPr>
      </w:r>
      <w:r>
        <w:rPr>
          <w:lang w:val="fr_FR" w:bidi="fr_FR"/>
        </w:rPr>
        <w:t>Arrêtez-vous ici et discutez du mot que vous utiliserez pour traduire « le prophète ». Pour plus d'informations, référez-vous au Glossaire principal. Mettez cet enregistrement en pause ici.</w:t>
      </w:r>
    </w:p>
    <w:p>
      <w:pPr/>
      <w:r>
        <w:rPr>
          <w:lang w:val="fr_FR" w:bidi="fr_FR"/>
        </w:rPr>
      </w:r>
      <w:r>
        <w:rPr>
          <w:lang w:val="fr_FR" w:bidi="fr_FR"/>
        </w:rPr>
        <w:t xml:space="preserve">Jean cite quelque chose qu'avait dit </w:t>
      </w:r>
      <w:r>
        <w:rPr>
          <w:b/>
          <w:lang w:val="fr_FR" w:bidi="fr_FR"/>
        </w:rPr>
        <w:t>Ésaïe le prophète</w:t>
      </w:r>
      <w:r>
        <w:rPr>
          <w:lang w:val="fr_FR" w:bidi="fr_FR"/>
        </w:rPr>
        <w:t xml:space="preserve">. Ésaïe était un prophète, mais pas </w:t>
      </w:r>
      <w:r>
        <w:rPr>
          <w:b/>
          <w:lang w:val="fr_FR" w:bidi="fr_FR"/>
        </w:rPr>
        <w:t>le prophète</w:t>
      </w:r>
      <w:r>
        <w:rPr>
          <w:lang w:val="fr_FR" w:bidi="fr_FR"/>
        </w:rPr>
        <w:t>. Il était l'un des nombreux prophètes qui avaient donné des messages de la part de Dieu au peuple. Utilisez le même mot que vous avez utilisé dans les passages précédents.</w:t>
      </w:r>
    </w:p>
    <w:p>
      <w:pPr/>
      <w:r>
        <w:rPr>
          <w:lang w:val="fr_FR" w:bidi="fr_FR"/>
        </w:rPr>
      </w:r>
      <w:r>
        <w:rPr>
          <w:lang w:val="fr_FR" w:bidi="fr_FR"/>
        </w:rPr>
        <w:t xml:space="preserve">Jean dit qu'il est la </w:t>
      </w:r>
      <w:r>
        <w:rPr>
          <w:b/>
          <w:lang w:val="fr_FR" w:bidi="fr_FR"/>
        </w:rPr>
        <w:t>voix</w:t>
      </w:r>
      <w:r>
        <w:rPr>
          <w:lang w:val="fr_FR" w:bidi="fr_FR"/>
        </w:rPr>
        <w:t xml:space="preserve"> de quelqu'un qui crie dans le désert. Cela signifie qu'il est une personne qui crie dans le désert.</w:t>
      </w:r>
    </w:p>
    <w:p>
      <w:pPr/>
      <w:r>
        <w:rPr>
          <w:lang w:val="fr_FR" w:bidi="fr_FR"/>
        </w:rPr>
      </w:r>
      <w:r>
        <w:rPr>
          <w:lang w:val="fr_FR" w:bidi="fr_FR"/>
        </w:rPr>
        <w:t xml:space="preserve">Le </w:t>
      </w:r>
      <w:r>
        <w:rPr>
          <w:b/>
          <w:lang w:val="fr_FR" w:bidi="fr_FR"/>
        </w:rPr>
        <w:t>désert</w:t>
      </w:r>
      <w:r>
        <w:rPr>
          <w:lang w:val="fr_FR" w:bidi="fr_FR"/>
        </w:rPr>
        <w:t xml:space="preserve"> dans la Bible signifie un lieu isolé où personne ne vivait.</w:t>
      </w:r>
    </w:p>
    <w:p>
      <w:pPr/>
      <w:r>
        <w:rPr>
          <w:lang w:val="fr_FR" w:bidi="fr_FR"/>
        </w:rPr>
      </w:r>
      <w:r>
        <w:rPr>
          <w:lang w:val="fr_FR" w:bidi="fr_FR"/>
        </w:rPr>
        <w:t xml:space="preserve">Arrêtez-vous ici et montrez à votre équipe de traducteurs une image de ce à quoi ressemblait le </w:t>
      </w:r>
      <w:r>
        <w:rPr>
          <w:lang w:val="fr_FR" w:bidi="fr_FR"/>
        </w:rPr>
        <w:t>désert</w:t>
      </w:r>
      <w:r>
        <w:rPr>
          <w:lang w:val="fr_FR" w:bidi="fr_FR"/>
        </w:rPr>
        <w:t xml:space="preserve"> en Israël. Discutez du mot que vous utiliserez pour désert. Le mot </w:t>
      </w:r>
      <w:r>
        <w:rPr>
          <w:lang w:val="fr_FR" w:bidi="fr_FR"/>
        </w:rPr>
        <w:t>désert</w:t>
      </w:r>
      <w:r>
        <w:rPr>
          <w:lang w:val="fr_FR" w:bidi="fr_FR"/>
        </w:rPr>
        <w:t xml:space="preserve"> se trouve dans le glossaire principal. Utilisez le même mot que vous avez utilisé dans d'autres passages. Arrêtez l'enregistrement ici.</w:t>
      </w:r>
    </w:p>
    <w:p>
      <w:pPr/>
      <w:r>
        <w:rPr>
          <w:lang w:val="fr_FR" w:bidi="fr_FR"/>
        </w:rPr>
      </w:r>
      <w:r>
        <w:rPr>
          <w:lang w:val="fr_FR" w:bidi="fr_FR"/>
        </w:rPr>
        <w:t xml:space="preserve">Jean dit aux chefs religieux qu'il </w:t>
      </w:r>
      <w:r>
        <w:rPr>
          <w:b/>
          <w:lang w:val="fr_FR" w:bidi="fr_FR"/>
        </w:rPr>
        <w:t>baptise</w:t>
      </w:r>
      <w:r>
        <w:rPr>
          <w:lang w:val="fr_FR" w:bidi="fr_FR"/>
        </w:rPr>
        <w:t xml:space="preserve"> avec de l'eau. Baptiser quelqu'un signifie faire tremper quelqu'un dans l'eau, comme signe qu'il était désolé pour les mauvaises choses qu'il avait faites.</w:t>
      </w:r>
    </w:p>
    <w:p>
      <w:pPr/>
      <w:r>
        <w:rPr>
          <w:lang w:val="fr_FR" w:bidi="fr_FR"/>
        </w:rPr>
      </w:r>
      <w:r>
        <w:rPr>
          <w:lang w:val="fr_FR" w:bidi="fr_FR"/>
        </w:rPr>
        <w:t xml:space="preserve">Arrêtez-vous ici et cherchez le mot </w:t>
      </w:r>
      <w:r>
        <w:rPr>
          <w:lang w:val="fr_FR" w:bidi="fr_FR"/>
        </w:rPr>
        <w:t>baptiser</w:t>
      </w:r>
      <w:r>
        <w:rPr>
          <w:lang w:val="fr_FR" w:bidi="fr_FR"/>
        </w:rPr>
        <w:t xml:space="preserve"> dans le glossaire principal. Discutez ensemble du mot que vous utiliserez dans votre langue. Utilisez le même mot que dans d'autres livres que vous avez traduits.</w:t>
      </w:r>
      <w:r>
        <w:rPr>
          <w:lang w:val="fr_FR" w:bidi="fr_FR"/>
        </w:rPr>
      </w:r>
    </w:p>
    <w:p>
      <w:pPr>
        <w:pStyle w:val="Heading3"/>
      </w:pPr>
      <w:r>
        <w:rPr>
          <w:lang w:val="fr_FR" w:bidi="fr_FR"/>
        </w:rPr>
        <w:t>Prêcher la Parole</w:t>
      </w:r>
    </w:p>
    <w:p>
      <w:pPr/>
      <w:r>
        <w:rPr>
          <w:lang w:val="fr_FR" w:bidi="fr_FR"/>
        </w:rPr>
      </w:r>
      <w:r>
        <w:rPr>
          <w:lang w:val="fr_FR" w:bidi="fr_FR"/>
        </w:rPr>
        <w:t>Écoutez un enregistrement de Jean 1.19–28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1:19–28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5">
        <w:r>
          <w:rPr>
            <w:lang w:val="fr_FR" w:bidi="fr_FR"/>
          </w:rPr>
          <w:rPr>
            <w:color w:val="0000EE"/>
            <w:u w:val="single"/>
          </w:rPr>
          <w:t>Écouter et Cœur</w:t>
        </w:r>
      </w:hyperlink>
      <w:r>
        <w:rPr>
          <w:lang w:val="fr_FR" w:bidi="fr_FR"/>
        </w:rPr>
        <w:t xml:space="preserve"> (713 KB)</w:t>
      </w:r>
      <w:r>
        <w:rPr>
          <w:lang w:val="fr_FR" w:bidi="fr_FR"/>
        </w:rPr>
      </w:r>
    </w:p>
    <w:p>
      <w:pPr>
        <w:pStyle w:val="ListBullet"/>
        <w:spacing w:line="240" w:lineRule="auto"/>
        <w:ind w:left="720"/>
      </w:pPr>
      <w:r>
        <w:rPr>
          <w:lang w:val="fr_FR" w:bidi="fr_FR"/>
        </w:rPr>
      </w:r>
      <w:hyperlink r:id="rId26">
        <w:r>
          <w:rPr>
            <w:lang w:val="fr_FR" w:bidi="fr_FR"/>
          </w:rPr>
          <w:rPr>
            <w:color w:val="0000EE"/>
            <w:u w:val="single"/>
          </w:rPr>
          <w:t>Planter le Décor</w:t>
        </w:r>
      </w:hyperlink>
      <w:r>
        <w:rPr>
          <w:lang w:val="fr_FR" w:bidi="fr_FR"/>
        </w:rPr>
        <w:t xml:space="preserve"> (5.9 MB)</w:t>
      </w:r>
      <w:r>
        <w:rPr>
          <w:lang w:val="fr_FR" w:bidi="fr_FR"/>
        </w:rPr>
      </w:r>
    </w:p>
    <w:p>
      <w:pPr>
        <w:pStyle w:val="ListBullet"/>
        <w:spacing w:line="240" w:lineRule="auto"/>
        <w:ind w:left="720"/>
      </w:pPr>
      <w:r>
        <w:rPr>
          <w:lang w:val="fr_FR" w:bidi="fr_FR"/>
        </w:rPr>
      </w:r>
      <w:hyperlink r:id="rId27">
        <w:r>
          <w:rPr>
            <w:lang w:val="fr_FR" w:bidi="fr_FR"/>
          </w:rPr>
          <w:rPr>
            <w:color w:val="0000EE"/>
            <w:u w:val="single"/>
          </w:rPr>
          <w:t>Définir les Scènes</w:t>
        </w:r>
      </w:hyperlink>
      <w:r>
        <w:rPr>
          <w:lang w:val="fr_FR" w:bidi="fr_FR"/>
        </w:rPr>
        <w:t xml:space="preserve"> (1.4 MB)</w:t>
      </w:r>
      <w:r>
        <w:rPr>
          <w:lang w:val="fr_FR" w:bidi="fr_FR"/>
        </w:rPr>
      </w:r>
    </w:p>
    <w:p>
      <w:pPr>
        <w:pStyle w:val="ListBullet"/>
        <w:spacing w:line="240" w:lineRule="auto"/>
        <w:ind w:left="720"/>
      </w:pPr>
      <w:r>
        <w:rPr>
          <w:lang w:val="fr_FR" w:bidi="fr_FR"/>
        </w:rPr>
      </w:r>
      <w:hyperlink r:id="rId28">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29">
        <w:r>
          <w:rPr>
            <w:lang w:val="fr_FR" w:bidi="fr_FR"/>
          </w:rPr>
          <w:rPr>
            <w:color w:val="0000EE"/>
            <w:u w:val="single"/>
          </w:rPr>
          <w:t>Combler les Lacunes</w:t>
        </w:r>
      </w:hyperlink>
      <w:r>
        <w:rPr>
          <w:lang w:val="fr_FR" w:bidi="fr_FR"/>
        </w:rPr>
        <w:t xml:space="preserve"> (5.1 MB)</w:t>
      </w:r>
      <w:r>
        <w:rPr>
          <w:lang w:val="fr_FR" w:bidi="fr_FR"/>
        </w:rPr>
      </w:r>
    </w:p>
    <w:p>
      <w:pPr>
        <w:pStyle w:val="ListBullet"/>
        <w:spacing w:line="240" w:lineRule="auto"/>
        <w:ind w:left="720"/>
      </w:pPr>
      <w:r>
        <w:rPr>
          <w:lang w:val="fr_FR" w:bidi="fr_FR"/>
        </w:rPr>
      </w:r>
      <w:hyperlink r:id="rId30">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1:29–34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1.29–34. Laissez entrer la parole de Dieu dans vos cœurs.</w:t>
      </w:r>
    </w:p>
    <w:p>
      <w:pPr/>
      <w:r>
        <w:rPr>
          <w:lang w:val="fr_FR" w:bidi="fr_FR"/>
        </w:rPr>
      </w:r>
      <w:r>
        <w:rPr>
          <w:lang w:val="fr_FR" w:bidi="fr_FR"/>
        </w:rPr>
        <w:t>Écoutez l'enregistrement de Jean 1:29–34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1.29–34 dans la traduction la plus facile à comprendre.</w:t>
      </w:r>
    </w:p>
    <w:p>
      <w:pPr/>
      <w:r>
        <w:rPr>
          <w:lang w:val="fr_FR" w:bidi="fr_FR"/>
        </w:rPr>
      </w:r>
      <w:r>
        <w:rPr>
          <w:lang w:val="fr_FR" w:bidi="fr_FR"/>
        </w:rPr>
        <w:t>Dans le passage précédent, Jean-Baptiste avait dit très clairement qu'il n'était pas le Messie. Et il a également dit qu'il y avait quelqu'un qui viendrait après lui, et qu'il serait beaucoup plus important que Jean lui-même !</w:t>
      </w:r>
    </w:p>
    <w:p>
      <w:pPr/>
      <w:r>
        <w:rPr>
          <w:lang w:val="fr_FR" w:bidi="fr_FR"/>
        </w:rPr>
      </w:r>
      <w:r>
        <w:rPr>
          <w:lang w:val="fr_FR" w:bidi="fr_FR"/>
        </w:rPr>
        <w:t>Jean, l'auteur, passe maintenant au jour suivant et continue de raconter l'histoire. Jean-Baptiste se tient près de la rivière, avec beaucoup de personnes autour de lui. Les gens viennent vers lui pour se faire baptiser et pour l'écouter. Puis que se passe-t-il ? Jésus vient vers Jean-Baptiste ! Jean sait qui est Jésus, parce qu'auparavant, Jean avait baptisé Jésus, ce qu'il nous dira plus tard.</w:t>
      </w:r>
    </w:p>
    <w:p>
      <w:pPr/>
      <w:r>
        <w:rPr>
          <w:lang w:val="fr_FR" w:bidi="fr_FR"/>
        </w:rPr>
      </w:r>
      <w:r>
        <w:rPr>
          <w:lang w:val="fr_FR" w:bidi="fr_FR"/>
        </w:rPr>
        <w:t>Quand Jean-Baptiste voit Jésus, il parle de Jésus aux gens autour de lui. C'est le même incident dont l'auteur nous a parlé très brièvement il y a deux passages. Mais nous entendons maintenant beaucoup plus de détails.</w:t>
      </w:r>
    </w:p>
    <w:p>
      <w:pPr/>
      <w:r>
        <w:rPr>
          <w:lang w:val="fr_FR" w:bidi="fr_FR"/>
        </w:rPr>
      </w:r>
      <w:r>
        <w:rPr>
          <w:lang w:val="fr_FR" w:bidi="fr_FR"/>
        </w:rPr>
        <w:t>Jean-Baptiste appelle Jésus « l'Agneau de Dieu qui enlève le péché des habitants du monde ».</w:t>
      </w:r>
    </w:p>
    <w:p>
      <w:pPr/>
      <w:r>
        <w:rPr>
          <w:lang w:val="fr_FR" w:bidi="fr_FR"/>
        </w:rPr>
      </w:r>
      <w:r>
        <w:rPr>
          <w:lang w:val="fr_FR" w:bidi="fr_FR"/>
        </w:rPr>
        <w:t>Un agneau est une jeune mouton. Une mouton est un animal que l'on élève pour se faire des vêtements. Les motons sont des animaux très doux.</w:t>
      </w:r>
    </w:p>
    <w:p>
      <w:pPr/>
      <w:r>
        <w:rPr>
          <w:lang w:val="fr_FR" w:bidi="fr_FR"/>
        </w:rPr>
      </w:r>
      <w:r>
        <w:rPr>
          <w:lang w:val="fr_FR" w:bidi="fr_FR"/>
        </w:rPr>
        <w:t xml:space="preserve">Si nécessaire, arrêtez-vous ici et en groupe regardez une image d'un </w:t>
      </w:r>
      <w:r>
        <w:rPr>
          <w:lang w:val="fr_FR" w:bidi="fr_FR"/>
        </w:rPr>
        <w:t>agneau</w:t>
      </w:r>
      <w:r>
        <w:rPr>
          <w:lang w:val="fr_FR" w:bidi="fr_FR"/>
        </w:rPr>
        <w:t xml:space="preserve"> et d'un </w:t>
      </w:r>
      <w:r>
        <w:rPr>
          <w:lang w:val="fr_FR" w:bidi="fr_FR"/>
        </w:rPr>
        <w:t>mouton</w:t>
      </w:r>
      <w:r>
        <w:rPr>
          <w:lang w:val="fr_FR" w:bidi="fr_FR"/>
        </w:rPr>
        <w:t>. Mettez cet enregistrement en pause ici.</w:t>
      </w:r>
    </w:p>
    <w:p>
      <w:pPr/>
      <w:r>
        <w:rPr>
          <w:lang w:val="fr_FR" w:bidi="fr_FR"/>
        </w:rPr>
      </w:r>
      <w:r>
        <w:rPr>
          <w:lang w:val="fr_FR" w:bidi="fr_FR"/>
        </w:rPr>
        <w:t>À certains moments, les Israélites tuaient un agneau dans le cadre d'une cérémonie pour demander pardon pour leurs péchés. En tuant l'agneau, les Israélites avouaient qu'ils avaient péché et devaient mourir, mais ils offraient l'agneau comme substitut pour leur propre vie. Dieu acceptait ce substitut et pardonnait au peuple.</w:t>
      </w:r>
    </w:p>
    <w:p>
      <w:pPr/>
      <w:r>
        <w:rPr>
          <w:lang w:val="fr_FR" w:bidi="fr_FR"/>
        </w:rPr>
      </w:r>
      <w:r>
        <w:rPr>
          <w:lang w:val="fr_FR" w:bidi="fr_FR"/>
        </w:rPr>
        <w:t>Un agneau était aussi tué lors de la fête annuelle de la Pâque. Lors de cette fête, on célébrait le fait que Dieu avait libéré les ancêtres de l'esclavage en Égypte, il y a très longtemps. À cette époque, Dieu avait puni le peuple égyptien en envoyant un ange qui a tué chaque fils aîné dans chaque maison égyptienne. Mais Dieu avait dit aux Israélites de tuer un agneau et de mettre le sang de l'agneau sur la porte de leurs maisons. Quand l'ange envoyé par Dieu voyait le sang de l'agneau sur la porte de la maison, il passait à côté de la maison et ne tuait pas le fils aîné. L'agneau est donc mort à la place du fils aîné. Chaque année, quand ils célébraient la Pâque, ils tuaient un agneau.</w:t>
      </w:r>
    </w:p>
    <w:p>
      <w:pPr/>
      <w:r>
        <w:rPr>
          <w:lang w:val="fr_FR" w:bidi="fr_FR"/>
        </w:rPr>
      </w:r>
      <w:r>
        <w:rPr>
          <w:lang w:val="fr_FR" w:bidi="fr_FR"/>
        </w:rPr>
        <w:t>Chaque fois qu'un agneau devait être tué pour ce genre de cérémonies, l'agneau devait être parfait. Il ne pouvait pas avoir une maladie, ou une tâche, ni être faible. Il devait être un animal parfait, sans aucun défaut.</w:t>
      </w:r>
    </w:p>
    <w:p>
      <w:pPr/>
      <w:r>
        <w:rPr>
          <w:lang w:val="fr_FR" w:bidi="fr_FR"/>
        </w:rPr>
      </w:r>
      <w:r>
        <w:rPr>
          <w:lang w:val="fr_FR" w:bidi="fr_FR"/>
        </w:rPr>
        <w:t>Ainsi, quand Jean appelle Jésus l'Agneau de Dieu, il nous dit que Jésus est parfait, n'a pas de péché, et va mourir pour prendre la place des personnes pécheresses.</w:t>
      </w:r>
    </w:p>
    <w:p>
      <w:pPr/>
      <w:r>
        <w:rPr>
          <w:lang w:val="fr_FR" w:bidi="fr_FR"/>
        </w:rPr>
      </w:r>
      <w:r>
        <w:rPr>
          <w:lang w:val="fr_FR" w:bidi="fr_FR"/>
        </w:rPr>
        <w:t>En appelant Jésus l'Agneau de Dieu, Jean crée aussi un nouveau titre pour Jésus.</w:t>
      </w:r>
    </w:p>
    <w:p>
      <w:pPr/>
      <w:r>
        <w:rPr>
          <w:lang w:val="fr_FR" w:bidi="fr_FR"/>
        </w:rPr>
      </w:r>
      <w:r>
        <w:rPr>
          <w:lang w:val="fr_FR" w:bidi="fr_FR"/>
        </w:rPr>
        <w:t>Arrêtez-vous ici et discutez de cette question en groupe : dans votre communauté, qu'est-ce qui est nécessaire pour que quelqu'un pardonne à quelqu'un d'autre ? Pouvez-vous raconter une histoire au sujet de quelqu'un qui pardonne à une autre personne ? Mettez cet enregistrement en pause ici.</w:t>
      </w:r>
    </w:p>
    <w:p>
      <w:pPr/>
      <w:r>
        <w:rPr>
          <w:lang w:val="fr_FR" w:bidi="fr_FR"/>
        </w:rPr>
      </w:r>
      <w:r>
        <w:rPr>
          <w:lang w:val="fr_FR" w:bidi="fr_FR"/>
        </w:rPr>
        <w:t>Dans le passage précédent, Jean-Baptiste avait dit aux chefs religieux que quelqu'un viendrait après lui, et que Jean n'était pas digne de même dénouer les sandales de cette personne.</w:t>
      </w:r>
    </w:p>
    <w:p>
      <w:pPr/>
      <w:r>
        <w:rPr>
          <w:lang w:val="fr_FR" w:bidi="fr_FR"/>
        </w:rPr>
      </w:r>
      <w:r>
        <w:rPr>
          <w:lang w:val="fr_FR" w:bidi="fr_FR"/>
        </w:rPr>
        <w:t>Jean nous dit maintenant qu'il avait aussi dit quelque chose d'autre au sujet de cette personne. Il avait aussi dit que la personne qui viendrait après lui serait beaucoup plus importante que Jean, parce que cette personne existait déjà longtemps avant que Jean ne soit né. Jésus était en fait plus jeune de quelques mois que Jean-Baptiste. Mais nous savons déjà que Jésus est la « personne-Parole » qui existait déjà au début de toutes choses. Et Jésus existait donc déjà avant de naître en tant qu'être humain, parce qu'il est aussi Dieu !</w:t>
      </w:r>
    </w:p>
    <w:p>
      <w:pPr/>
      <w:r>
        <w:rPr>
          <w:lang w:val="fr_FR" w:bidi="fr_FR"/>
        </w:rPr>
      </w:r>
      <w:r>
        <w:rPr>
          <w:lang w:val="fr_FR" w:bidi="fr_FR"/>
        </w:rPr>
        <w:t xml:space="preserve">Jean-Baptiste dit aux gens qu'il ne savait pas lui-même au début qui serait cette personne très importante. La raison pour laquelle Jean baptisait était pour que les gens puissent apprendre à connaître cette personne très importante. Puis Jean dit aux gens comment il a découvert que </w:t>
      </w:r>
      <w:r>
        <w:rPr>
          <w:b/>
          <w:lang w:val="fr_FR" w:bidi="fr_FR"/>
        </w:rPr>
        <w:t>Jésus</w:t>
      </w:r>
      <w:r>
        <w:rPr>
          <w:lang w:val="fr_FR" w:bidi="fr_FR"/>
        </w:rPr>
        <w:t xml:space="preserve"> était cette personne très importante. Dieu avait dit à Jean qu'il verrait l'Esprit descendre sur une personne et qu'il y demeurerait.</w:t>
      </w:r>
    </w:p>
    <w:p>
      <w:pPr/>
      <w:r>
        <w:rPr>
          <w:lang w:val="fr_FR" w:bidi="fr_FR"/>
        </w:rPr>
      </w:r>
      <w:r>
        <w:rPr>
          <w:lang w:val="fr_FR" w:bidi="fr_FR"/>
        </w:rPr>
        <w:t>Et c'est ce que Jean a vu se produire avec Jésus ! Jean peut donc maintenant dire aux gens que Jésus est le Fils de Dieu.</w:t>
      </w:r>
    </w:p>
    <w:p>
      <w:pPr/>
      <w:r>
        <w:rPr>
          <w:lang w:val="fr_FR" w:bidi="fr_FR"/>
        </w:rPr>
      </w:r>
      <w:r>
        <w:rPr>
          <w:lang w:val="fr_FR" w:bidi="fr_FR"/>
        </w:rPr>
        <w:t>L'Esprit signifie l'Esprit saint de Dieu. Un esprit n'est pas visible pour les gens, mais Dieu a fait que l'Esprit ressemble à une colombe. Une colombe est un oiseau très doux, souvent blanc. Quand une colombe descend pour atterrir sur le sol, elle bât souvent des ailes de façon très rapide. Jean avait donc vu quelque chose qui ressemblait à une colombe atterrir sur Jésus (peut-être sur son épaule, ou sur sa tête) et y rester, et il avait réalisé que c'était l'esprit de Dieu.</w:t>
      </w:r>
    </w:p>
    <w:p>
      <w:pPr/>
      <w:r>
        <w:rPr>
          <w:lang w:val="fr_FR" w:bidi="fr_FR"/>
        </w:rPr>
      </w:r>
      <w:r>
        <w:rPr>
          <w:lang w:val="fr_FR" w:bidi="fr_FR"/>
        </w:rPr>
        <w:t xml:space="preserve">Arrêtez-vous ici et en groupe regardez une image d'une </w:t>
      </w:r>
      <w:r>
        <w:rPr>
          <w:lang w:val="fr_FR" w:bidi="fr_FR"/>
        </w:rPr>
        <w:t>colombe</w:t>
      </w:r>
      <w:r>
        <w:rPr>
          <w:lang w:val="fr_FR" w:bidi="fr_FR"/>
        </w:rPr>
        <w:t>, ou une vidéo d'une colombe qui descend. Mettez cet enregistrement en pause ici.</w:t>
      </w:r>
    </w:p>
    <w:p>
      <w:pPr/>
      <w:r>
        <w:rPr>
          <w:lang w:val="fr_FR" w:bidi="fr_FR"/>
        </w:rPr>
      </w:r>
      <w:r>
        <w:rPr>
          <w:lang w:val="fr_FR" w:bidi="fr_FR"/>
        </w:rPr>
        <w:t xml:space="preserve">Dans le passage précédent, Jean avait dit qu'il baptise les gens avec de l'eau. Il avait donné un indice que la personne après lui donnerait un type de baptême différent. Dans cette histoire, nous entendons que Dieu a dit à Jean que la personne qui viendrait après lui baptiserait les gens </w:t>
      </w:r>
      <w:r>
        <w:rPr>
          <w:b/>
          <w:lang w:val="fr_FR" w:bidi="fr_FR"/>
        </w:rPr>
        <w:t>du Saint-Esprit</w:t>
      </w:r>
      <w:r>
        <w:rPr>
          <w:lang w:val="fr_FR" w:bidi="fr_FR"/>
        </w:rPr>
        <w:t>. Jean ne nous donne pas encore d'informations sur ce que cela signifie exactement.</w:t>
      </w:r>
    </w:p>
    <w:p>
      <w:pPr/>
      <w:r>
        <w:rPr>
          <w:lang w:val="fr_FR" w:bidi="fr_FR"/>
        </w:rPr>
      </w:r>
      <w:r>
        <w:rPr>
          <w:lang w:val="fr_FR" w:bidi="fr_FR"/>
        </w:rPr>
        <w:t xml:space="preserve">Enfin, ce dont parlait Jean l'auteur depuis le début de son livre devient maintenant plus clair. </w:t>
      </w:r>
      <w:r>
        <w:rPr>
          <w:b/>
          <w:lang w:val="fr_FR" w:bidi="fr_FR"/>
        </w:rPr>
        <w:t>Jésus</w:t>
      </w:r>
      <w:r>
        <w:rPr>
          <w:lang w:val="fr_FR" w:bidi="fr_FR"/>
        </w:rPr>
        <w:t xml:space="preserve"> est le fils de Dieu, il l'était dès le commencement, et il est Dieu lui-même. Jésus est le Messie, et il est l'Agneau de Dieu.</w:t>
      </w:r>
    </w:p>
    <w:p>
      <w:pPr/>
      <w:r>
        <w:rPr>
          <w:lang w:val="fr_FR" w:bidi="fr_FR"/>
        </w:rPr>
      </w:r>
      <w:r>
        <w:rPr>
          <w:lang w:val="fr_FR" w:bidi="fr_FR"/>
        </w:rPr>
        <w:t xml:space="preserve">Certaines traductions de la Bible disent ici que Jésus est l'élu de Dieu, au lieu du fils de Dieu. Les deux traductions sont possibles. Tout au long de votre travail avec ce passage, vous pouvez suivre la même expression utilisée dans la traduction que vous écoutez. </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1.29–34 dans la traduction la plus facile à comprendre.</w:t>
      </w:r>
    </w:p>
    <w:p>
      <w:pPr/>
      <w:r>
        <w:rPr>
          <w:lang w:val="fr_FR" w:bidi="fr_FR"/>
        </w:rPr>
      </w:r>
      <w:r>
        <w:rPr>
          <w:lang w:val="fr_FR" w:bidi="fr_FR"/>
        </w:rPr>
        <w:t>Il y a deux parties dans ce passage.</w:t>
      </w:r>
    </w:p>
    <w:p>
      <w:pPr/>
      <w:r>
        <w:rPr>
          <w:lang w:val="fr_FR" w:bidi="fr_FR"/>
        </w:rPr>
      </w:r>
      <w:r>
        <w:rPr>
          <w:b/>
          <w:lang w:val="fr_FR" w:bidi="fr_FR"/>
        </w:rPr>
        <w:t>Dans la première partie</w:t>
      </w:r>
      <w:r>
        <w:rPr>
          <w:lang w:val="fr_FR" w:bidi="fr_FR"/>
        </w:rPr>
        <w:t>, Jean voit Jésus venir vers lui et dit aux gens qui il est.</w:t>
      </w:r>
    </w:p>
    <w:p>
      <w:pPr/>
      <w:r>
        <w:rPr>
          <w:lang w:val="fr_FR" w:bidi="fr_FR"/>
        </w:rPr>
      </w:r>
      <w:r>
        <w:rPr>
          <w:b/>
          <w:lang w:val="fr_FR" w:bidi="fr_FR"/>
        </w:rPr>
        <w:t>Dans la deuxième partie</w:t>
      </w:r>
      <w:r>
        <w:rPr>
          <w:lang w:val="fr_FR" w:bidi="fr_FR"/>
        </w:rPr>
        <w:t>, Jean dit qu'il a vu l'Esprit de Dieu descendre sur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Peut-être les chefs religieux qui avaient interrogé Jean, mais nous n'en sommes pas certains.</w:t>
      </w:r>
    </w:p>
    <w:p>
      <w:pPr/>
      <w:r>
        <w:rPr>
          <w:lang w:val="fr_FR" w:bidi="fr_FR"/>
        </w:rPr>
      </w:r>
      <w:r>
        <w:rPr>
          <w:lang w:val="fr_FR" w:bidi="fr_FR"/>
        </w:rPr>
        <w:t>Le passage commence le jour après que Jean-Baptiste ait eu une conversation avec les chefs religieux, qui lui ont demandé qui il était.</w:t>
      </w:r>
    </w:p>
    <w:p>
      <w:pPr/>
      <w:r>
        <w:rPr>
          <w:lang w:val="fr_FR" w:bidi="fr_FR"/>
        </w:rPr>
      </w:r>
      <w:r>
        <w:rPr>
          <w:lang w:val="fr_FR" w:bidi="fr_FR"/>
        </w:rPr>
        <w:t>Dans ce passage, Jean se tient à côté du Jourdain. Il y a des foules de personnes autour de lui, qui sont venues pour l'écouter et pour se faire baptiser.</w:t>
      </w:r>
    </w:p>
    <w:p>
      <w:pPr/>
      <w:r>
        <w:rPr>
          <w:lang w:val="fr_FR" w:bidi="fr_FR"/>
        </w:rPr>
      </w:r>
      <w:r>
        <w:rPr>
          <w:lang w:val="fr_FR" w:bidi="fr_FR"/>
        </w:rPr>
        <w:t>Nous ne savons pas si les chefs religieux qui ont interrogé Jean la veille sont aussi encore présents. S'ils étaient encore là, ils obtiendraient un peu plus de réponses à leurs questions !</w:t>
      </w:r>
    </w:p>
    <w:p>
      <w:pPr/>
      <w:r>
        <w:rPr>
          <w:lang w:val="fr_FR" w:bidi="fr_FR"/>
        </w:rPr>
      </w:r>
      <w:r>
        <w:rPr>
          <w:lang w:val="fr_FR" w:bidi="fr_FR"/>
        </w:rPr>
        <w:t>Quand Jean voit Jésus, il parle de Jésus aux personnes autour de lui. Il désigne peut-être Jésus du doigt alors qu'il parle. Peut-être que Jean crie, pour que beaucoup de personnes puissent l'entendre.</w:t>
      </w:r>
    </w:p>
    <w:p>
      <w:pPr/>
      <w:r>
        <w:rPr>
          <w:lang w:val="fr_FR" w:bidi="fr_FR"/>
        </w:rPr>
      </w:r>
      <w:r>
        <w:rPr>
          <w:lang w:val="fr_FR" w:bidi="fr_FR"/>
        </w:rPr>
        <w:t>Où pensez-vous que Jésus se tient quand Jean parle de lui ?</w:t>
      </w:r>
    </w:p>
    <w:p>
      <w:pPr/>
      <w:r>
        <w:rPr>
          <w:lang w:val="fr_FR" w:bidi="fr_FR"/>
        </w:rPr>
      </w:r>
      <w:r>
        <w:rPr>
          <w:lang w:val="fr_FR" w:bidi="fr_FR"/>
        </w:rPr>
        <w:t>Quand Jean parle d'une personne qui vient après lui, il veut dire quelqu'un qui commencera son travail après Jean.</w:t>
      </w:r>
    </w:p>
    <w:p>
      <w:pPr/>
      <w:r>
        <w:rPr>
          <w:lang w:val="fr_FR" w:bidi="fr_FR"/>
        </w:rPr>
      </w:r>
      <w:r>
        <w:rPr>
          <w:lang w:val="fr_FR" w:bidi="fr_FR"/>
        </w:rPr>
        <w:t>Jean dit qu'il avait vu le Saint-Esprit de Dieu venir sur Jésus. Il parle de quelque chose qui s'était produit plus tôt. Nous ne savons pas si Jean parle encore à la foule ici. Ceci pourrait faire partie du même discours, ou il pourrait s'agir de quelque chose que Jean a dit à des personnes en privé. Peut-être à ses disciples, ou à Jean l'auteur !</w:t>
      </w:r>
    </w:p>
    <w:p>
      <w:pPr/>
      <w:r>
        <w:rPr>
          <w:lang w:val="fr_FR" w:bidi="fr_FR"/>
        </w:rPr>
      </w:r>
      <w:r>
        <w:rPr>
          <w:lang w:val="fr_FR" w:bidi="fr_FR"/>
        </w:rPr>
        <w:t>Parce que Jean-Baptiste avait vu le Saint-Esprit descendre sur Jésus, il a pu désigner plus tard Jésus du doigt et dire aux gens que Jésus est l'Agneau de Dieu.</w:t>
      </w:r>
    </w:p>
    <w:p>
      <w:pPr/>
      <w:r>
        <w:rPr>
          <w:lang w:val="fr_FR" w:bidi="fr_FR"/>
        </w:rPr>
      </w:r>
      <w:r>
        <w:rPr>
          <w:lang w:val="fr_FR" w:bidi="fr_FR"/>
        </w:rPr>
        <w:t>Jean dit que l'Esprit est descendu en ressemblant à une colombe. La colombe vient du ciel. La colombe s'installe sur Jésus et y demeure.</w:t>
      </w:r>
    </w:p>
    <w:p>
      <w:pPr/>
      <w:r>
        <w:rPr>
          <w:lang w:val="fr_FR" w:bidi="fr_FR"/>
        </w:rPr>
      </w:r>
      <w:r>
        <w:rPr>
          <w:lang w:val="fr_FR" w:bidi="fr_FR"/>
        </w:rPr>
        <w:t>L'ordre des événements ici peut être difficile à suivre. L'auteur ne nous donne pas l'information dans le même ordre que celui dans lequel cela s'est produit. Voyez si vous pouvez déterminer l'ordre dans lequel les choses se sont réellement produites. C'était probablement comme ceci :</w:t>
      </w:r>
    </w:p>
    <w:p>
      <w:pPr>
        <w:pStyle w:val="ListBullet"/>
        <w:spacing w:line="240" w:lineRule="auto"/>
        <w:ind w:left="720"/>
      </w:pPr>
      <w:r>
        <w:rPr>
          <w:lang w:val="fr_FR" w:bidi="fr_FR"/>
        </w:rPr>
      </w:r>
      <w:r>
        <w:rPr>
          <w:lang w:val="fr_FR" w:bidi="fr_FR"/>
        </w:rPr>
        <w:t>Dieu dit à Jean qu'il devrait baptiser les gens dans l'eau (nous le savons parce que Jean le dit à la fin de ce passage).</w:t>
      </w:r>
    </w:p>
    <w:p>
      <w:pPr>
        <w:pStyle w:val="ListBullet"/>
        <w:spacing w:line="240" w:lineRule="auto"/>
        <w:ind w:left="720"/>
      </w:pPr>
      <w:r>
        <w:rPr>
          <w:lang w:val="fr_FR" w:bidi="fr_FR"/>
        </w:rPr>
      </w:r>
      <w:r>
        <w:rPr>
          <w:lang w:val="fr_FR" w:bidi="fr_FR"/>
        </w:rPr>
        <w:t xml:space="preserve">Dieu dit à Jean que Jean verra l'Esprit descendre et demeurer sur un homme. Dieu dit à Jean que </w:t>
      </w:r>
      <w:r>
        <w:rPr>
          <w:b/>
          <w:lang w:val="fr_FR" w:bidi="fr_FR"/>
        </w:rPr>
        <w:t>cet</w:t>
      </w:r>
      <w:r>
        <w:rPr>
          <w:lang w:val="fr_FR" w:bidi="fr_FR"/>
        </w:rPr>
        <w:t xml:space="preserve"> homme sera la personne qui baptisera les gens du Saint-Esprit (nous le savons parce que Jean le dit à la fin de ce passage).</w:t>
      </w:r>
    </w:p>
    <w:p>
      <w:pPr>
        <w:pStyle w:val="ListBullet"/>
        <w:spacing w:line="240" w:lineRule="auto"/>
        <w:ind w:left="720"/>
      </w:pPr>
      <w:r>
        <w:rPr>
          <w:lang w:val="fr_FR" w:bidi="fr_FR"/>
        </w:rPr>
      </w:r>
      <w:r>
        <w:rPr>
          <w:lang w:val="fr_FR" w:bidi="fr_FR"/>
        </w:rPr>
        <w:t>Jean baptise les gens et dit aux chefs religieux qu'après lui viendra une autre personne, qui est plus importante que Jean. Cela s'est produit dans le passage précédent que nous avons traduit.</w:t>
      </w:r>
    </w:p>
    <w:p>
      <w:pPr>
        <w:pStyle w:val="ListBullet"/>
        <w:spacing w:line="240" w:lineRule="auto"/>
        <w:ind w:left="720"/>
      </w:pPr>
      <w:r>
        <w:rPr>
          <w:lang w:val="fr_FR" w:bidi="fr_FR"/>
        </w:rPr>
      </w:r>
      <w:r>
        <w:rPr>
          <w:lang w:val="fr_FR" w:bidi="fr_FR"/>
        </w:rPr>
        <w:t>Quelque temps après cela, Jean a vu l'Esprit descendre et rester sur Jésus (nous le savons parce que Jean le dit à la fin de ce passage). Grâce aux autres Évangiles, nous savons que l'Esprit est descendu sur Jésus quand Jésus a été baptisé, mais cet Évangile ne le mentionne pas.</w:t>
      </w:r>
    </w:p>
    <w:p>
      <w:pPr>
        <w:pStyle w:val="ListBullet"/>
        <w:spacing w:line="240" w:lineRule="auto"/>
        <w:ind w:left="720"/>
      </w:pPr>
      <w:r>
        <w:rPr>
          <w:lang w:val="fr_FR" w:bidi="fr_FR"/>
        </w:rPr>
      </w:r>
      <w:r>
        <w:rPr>
          <w:lang w:val="fr_FR" w:bidi="fr_FR"/>
        </w:rPr>
        <w:t>Un certain temps plus tard, Jean voit Jésus venir à lui et dit aux gens que Jésus est l'Agneau de Dieu, et que Jésus est la personne qui viendrait après Jean et serait plus importante que lui. C'est ce qui se produit dans le passage d'aujourd'hui.</w:t>
      </w:r>
    </w:p>
    <w:p>
      <w:pPr>
        <w:pStyle w:val="ListBullet"/>
        <w:spacing w:line="240" w:lineRule="auto"/>
        <w:ind w:left="720"/>
      </w:pPr>
      <w:r>
        <w:rPr>
          <w:lang w:val="fr_FR" w:bidi="fr_FR"/>
        </w:rPr>
      </w:r>
      <w:r>
        <w:rPr>
          <w:lang w:val="fr_FR" w:bidi="fr_FR"/>
        </w:rPr>
        <w:t>Après cela, Jean donne son témoignage selon lequel il avait vu l'Esprit descendre sur Jésus.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1.29–34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Peut-être les chefs religieux qui avaient interrogé Jean, mais nous n'en sommes pas certains.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Vous pouvez commencer en représentant aussi le passage précédent, ou même tous les passages du livre de Jean jusqu'à présent !</w:t>
      </w:r>
    </w:p>
    <w:p>
      <w:pPr/>
      <w:r>
        <w:rPr>
          <w:lang w:val="fr_FR" w:bidi="fr_FR"/>
        </w:rPr>
      </w:r>
      <w:r>
        <w:rPr>
          <w:lang w:val="fr_FR" w:bidi="fr_FR"/>
        </w:rPr>
        <w:t>Représentez les foules qui écoutent Jean, et les gens qui viennent vers lui pour se faire baptiser.</w:t>
      </w:r>
    </w:p>
    <w:p>
      <w:pPr/>
      <w:r>
        <w:rPr>
          <w:lang w:val="fr_FR" w:bidi="fr_FR"/>
        </w:rPr>
      </w:r>
      <w:r>
        <w:rPr>
          <w:lang w:val="fr_FR" w:bidi="fr_FR"/>
        </w:rPr>
        <w:t>Représentez Jésus qui vient vers Jean depuis la foule.</w:t>
      </w:r>
    </w:p>
    <w:p>
      <w:pPr/>
      <w:r>
        <w:rPr>
          <w:lang w:val="fr_FR" w:bidi="fr_FR"/>
        </w:rPr>
      </w:r>
      <w:r>
        <w:rPr>
          <w:lang w:val="fr_FR" w:bidi="fr_FR"/>
        </w:rPr>
        <w:t>Représentez le premier discours de Jean.</w:t>
      </w:r>
    </w:p>
    <w:p>
      <w:pPr/>
      <w:r>
        <w:rPr>
          <w:lang w:val="fr_FR" w:bidi="fr_FR"/>
        </w:rPr>
      </w:r>
      <w:r>
        <w:rPr>
          <w:lang w:val="fr_FR" w:bidi="fr_FR"/>
        </w:rPr>
        <w:t>Jean répète quelque chose qu'il a dit aux gens plus tôt. Peut-être que Jean pourra commencer son discours, puis prendre du recul pour dire : « Quelqu'un qui est plus important que moi vient », pour préciser qu'il s'agit de quelque chose qu'il avait déjà dit il y a un certain temps et qu'il répète maintenant.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Jean-Baptiste : « Que ressentez-vous et à quoi pensez-vous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le deuxième discours de Jean. Jean parle aux gens ici de quelque chose qui s'était produit auparavant. Représentez l'Esprit qui descend sur Jésus sous la forme d'une colombe. Parce que cela s'était produit plus tôt, et que ce n'est pas au moment où parle Jean, vous pouvez le représenter dans un coin de la salle.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Jean-Baptiste : « À quoi pensez-vous ? » Vous entendrez peut-être des choses comme :</w:t>
      </w:r>
    </w:p>
    <w:p>
      <w:pPr/>
      <w:r>
        <w:rPr>
          <w:lang w:val="fr_FR" w:bidi="fr_FR"/>
        </w:rPr>
      </w:r>
      <w:r>
        <w:rPr>
          <w:lang w:val="fr_FR" w:bidi="fr_FR"/>
        </w:rPr>
        <w:t>Si vous le souhaitez, vous pouvez de nouveau jouer la représentation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1.29–34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Jean-Baptiste appelle Jésus l'</w:t>
      </w:r>
      <w:r>
        <w:rPr>
          <w:b/>
          <w:lang w:val="fr_FR" w:bidi="fr_FR"/>
        </w:rPr>
        <w:t>Agneau de Dieu</w:t>
      </w:r>
      <w:r>
        <w:rPr>
          <w:lang w:val="fr_FR" w:bidi="fr_FR"/>
        </w:rPr>
        <w:t xml:space="preserve">. Un </w:t>
      </w:r>
      <w:r>
        <w:rPr>
          <w:b/>
          <w:lang w:val="fr_FR" w:bidi="fr_FR"/>
        </w:rPr>
        <w:t>agneau</w:t>
      </w:r>
      <w:r>
        <w:rPr>
          <w:lang w:val="fr_FR" w:bidi="fr_FR"/>
        </w:rPr>
        <w:t xml:space="preserve"> est une jeune mouton. Une mouton est un animal que l'on élève pour en manger la viande, et dont on peut se servir du poil pour se faire des vêtements. Les motons sont des animaux très doux.</w:t>
      </w:r>
    </w:p>
    <w:p>
      <w:pPr/>
      <w:r>
        <w:rPr>
          <w:lang w:val="fr_FR" w:bidi="fr_FR"/>
        </w:rPr>
      </w:r>
      <w:r>
        <w:rPr>
          <w:lang w:val="fr_FR" w:bidi="fr_FR"/>
        </w:rPr>
        <w:t xml:space="preserve">Si nécessaire, regardez à nouveau l'image d'un </w:t>
      </w:r>
      <w:r>
        <w:rPr>
          <w:lang w:val="fr_FR" w:bidi="fr_FR"/>
        </w:rPr>
        <w:t>mouton</w:t>
      </w:r>
      <w:r>
        <w:rPr>
          <w:lang w:val="fr_FR" w:bidi="fr_FR"/>
        </w:rPr>
        <w:t xml:space="preserve"> et d'un </w:t>
      </w:r>
      <w:r>
        <w:rPr>
          <w:lang w:val="fr_FR" w:bidi="fr_FR"/>
        </w:rPr>
        <w:t>agneau</w:t>
      </w:r>
      <w:r>
        <w:rPr>
          <w:lang w:val="fr_FR" w:bidi="fr_FR"/>
        </w:rPr>
        <w:t>. Arrêtez l'enregistrement ici.</w:t>
      </w:r>
    </w:p>
    <w:p>
      <w:pPr/>
      <w:r>
        <w:rPr>
          <w:lang w:val="fr_FR" w:bidi="fr_FR"/>
        </w:rPr>
      </w:r>
      <w:r>
        <w:rPr>
          <w:lang w:val="fr_FR" w:bidi="fr_FR"/>
        </w:rPr>
        <w:t xml:space="preserve">Le fait que Jésus est l'agneau de Dieu ne signifie pas que Jésus </w:t>
      </w:r>
      <w:r>
        <w:rPr>
          <w:b/>
          <w:lang w:val="fr_FR" w:bidi="fr_FR"/>
        </w:rPr>
        <w:t>est</w:t>
      </w:r>
      <w:r>
        <w:rPr>
          <w:lang w:val="fr_FR" w:bidi="fr_FR"/>
        </w:rPr>
        <w:t xml:space="preserve"> un agneau, mais que Jésus est </w:t>
      </w:r>
      <w:r>
        <w:rPr>
          <w:b/>
          <w:lang w:val="fr_FR" w:bidi="fr_FR"/>
        </w:rPr>
        <w:t>comme</w:t>
      </w:r>
      <w:r>
        <w:rPr>
          <w:lang w:val="fr_FR" w:bidi="fr_FR"/>
        </w:rPr>
        <w:t xml:space="preserve"> un agneau. Le fait que Jésus est l'agneau </w:t>
      </w:r>
      <w:r>
        <w:rPr>
          <w:b/>
          <w:lang w:val="fr_FR" w:bidi="fr_FR"/>
        </w:rPr>
        <w:t>de Dieu</w:t>
      </w:r>
      <w:r>
        <w:rPr>
          <w:lang w:val="fr_FR" w:bidi="fr_FR"/>
        </w:rPr>
        <w:t xml:space="preserve"> signifie que Jésus est comme un agneau que Dieu donne au peuple.</w:t>
      </w:r>
    </w:p>
    <w:p>
      <w:pPr/>
      <w:r>
        <w:rPr>
          <w:lang w:val="fr_FR" w:bidi="fr_FR"/>
        </w:rPr>
      </w:r>
      <w:r>
        <w:rPr>
          <w:lang w:val="fr_FR" w:bidi="fr_FR"/>
        </w:rPr>
        <w:t xml:space="preserve">Jean dit que Jésus est l'Agneau de Dieu qui enlèvera le </w:t>
      </w:r>
      <w:r>
        <w:rPr>
          <w:b/>
          <w:lang w:val="fr_FR" w:bidi="fr_FR"/>
        </w:rPr>
        <w:t>péché</w:t>
      </w:r>
      <w:r>
        <w:rPr>
          <w:lang w:val="fr_FR" w:bidi="fr_FR"/>
        </w:rPr>
        <w:t xml:space="preserve"> du </w:t>
      </w:r>
      <w:r>
        <w:rPr>
          <w:b/>
          <w:lang w:val="fr_FR" w:bidi="fr_FR"/>
        </w:rPr>
        <w:t>monde</w:t>
      </w:r>
      <w:r>
        <w:rPr>
          <w:lang w:val="fr_FR" w:bidi="fr_FR"/>
        </w:rPr>
        <w:t xml:space="preserve">. « Le monde » signifie les </w:t>
      </w:r>
      <w:r>
        <w:rPr>
          <w:b/>
          <w:lang w:val="fr_FR" w:bidi="fr_FR"/>
        </w:rPr>
        <w:t>gens</w:t>
      </w:r>
      <w:r>
        <w:rPr>
          <w:lang w:val="fr_FR" w:bidi="fr_FR"/>
        </w:rPr>
        <w:t xml:space="preserve"> du monde. </w:t>
      </w:r>
      <w:r>
        <w:rPr>
          <w:b/>
          <w:lang w:val="fr_FR" w:bidi="fr_FR"/>
        </w:rPr>
        <w:t>Pécher</w:t>
      </w:r>
      <w:r>
        <w:rPr>
          <w:lang w:val="fr_FR" w:bidi="fr_FR"/>
        </w:rPr>
        <w:t xml:space="preserve"> signifie les choses que les gens ont faites qui sont contraires aux commandements de Dieu.</w:t>
      </w:r>
    </w:p>
    <w:p>
      <w:pPr/>
      <w:r>
        <w:rPr>
          <w:lang w:val="fr_FR" w:bidi="fr_FR"/>
        </w:rPr>
      </w:r>
      <w:r>
        <w:rPr>
          <w:lang w:val="fr_FR" w:bidi="fr_FR"/>
        </w:rPr>
        <w:t xml:space="preserve">Arrêtez-vous ici et discutez en groupe du mot ou de l'expression que vous utiliserez pour </w:t>
      </w:r>
      <w:r>
        <w:rPr>
          <w:b/>
          <w:lang w:val="fr_FR" w:bidi="fr_FR"/>
        </w:rPr>
        <w:t>péché</w:t>
      </w:r>
      <w:r>
        <w:rPr>
          <w:lang w:val="fr_FR" w:bidi="fr_FR"/>
        </w:rPr>
        <w:t xml:space="preserve">. Cherchez le mot </w:t>
      </w:r>
      <w:r>
        <w:rPr>
          <w:lang w:val="fr_FR" w:bidi="fr_FR"/>
        </w:rPr>
        <w:t>péché</w:t>
      </w:r>
      <w:r>
        <w:rPr>
          <w:lang w:val="fr_FR" w:bidi="fr_FR"/>
        </w:rPr>
        <w:t xml:space="preserve"> dans le glossaire principal, pour plus d'informations. Si vous avez déjà utilisé le mot péché dans d'autres passages, utilisez le même mot ici. Mettez cet enregistrement en pause ici.</w:t>
      </w:r>
    </w:p>
    <w:p>
      <w:pPr/>
      <w:r>
        <w:rPr>
          <w:lang w:val="fr_FR" w:bidi="fr_FR"/>
        </w:rPr>
      </w:r>
      <w:r>
        <w:rPr>
          <w:lang w:val="fr_FR" w:bidi="fr_FR"/>
        </w:rPr>
        <w:t xml:space="preserve">Jean dit qu'il </w:t>
      </w:r>
      <w:r>
        <w:rPr>
          <w:b/>
          <w:lang w:val="fr_FR" w:bidi="fr_FR"/>
        </w:rPr>
        <w:t>baptise</w:t>
      </w:r>
      <w:r>
        <w:rPr>
          <w:lang w:val="fr_FR" w:bidi="fr_FR"/>
        </w:rPr>
        <w:t xml:space="preserve"> avec de l'eau. Baptiser quelqu'un signifie faire tremper quelqu'un dans l'eau, comme signe qu'il était désolé pour les mauvaises choses qu'il avait faites. Le mot </w:t>
      </w:r>
      <w:r>
        <w:rPr>
          <w:lang w:val="fr_FR" w:bidi="fr_FR"/>
        </w:rPr>
        <w:t>baptiser</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Quand Jean dit qu'il a vu l'Esprit descendre comme une colombe, il donne son </w:t>
      </w:r>
      <w:r>
        <w:rPr>
          <w:b/>
          <w:lang w:val="fr_FR" w:bidi="fr_FR"/>
        </w:rPr>
        <w:t>témoignage</w:t>
      </w:r>
      <w:r>
        <w:rPr>
          <w:lang w:val="fr_FR" w:bidi="fr_FR"/>
        </w:rPr>
        <w:t>. Quelqu'un qui donne un témoignage parle de quelque chose qu'il a vu lui-même, et qu'il sait être vraiment vrai. Utilisez le même mot que vous avez utilisé dans les passages précédents.</w:t>
      </w:r>
    </w:p>
    <w:p>
      <w:pPr/>
      <w:r>
        <w:rPr>
          <w:lang w:val="fr_FR" w:bidi="fr_FR"/>
        </w:rPr>
      </w:r>
      <w:r>
        <w:rPr>
          <w:lang w:val="fr_FR" w:bidi="fr_FR"/>
        </w:rPr>
        <w:t>Jean a vu l'</w:t>
      </w:r>
      <w:r>
        <w:rPr>
          <w:b/>
          <w:lang w:val="fr_FR" w:bidi="fr_FR"/>
        </w:rPr>
        <w:t>Esprit</w:t>
      </w:r>
      <w:r>
        <w:rPr>
          <w:lang w:val="fr_FR" w:bidi="fr_FR"/>
        </w:rPr>
        <w:t xml:space="preserve"> descendre, ressemblant à une colombe. L'Esprit signifie le Saint-Esprit venu de Dieu.</w:t>
      </w:r>
    </w:p>
    <w:p>
      <w:pPr/>
      <w:r>
        <w:rPr>
          <w:lang w:val="fr_FR" w:bidi="fr_FR"/>
        </w:rPr>
      </w:r>
      <w:r>
        <w:rPr>
          <w:lang w:val="fr_FR" w:bidi="fr_FR"/>
        </w:rPr>
        <w:t xml:space="preserve">Arrêtez l'enregistrement ici et discutez en groupe du mot que vous allez utiliser pour </w:t>
      </w:r>
      <w:r>
        <w:rPr>
          <w:b/>
          <w:lang w:val="fr_FR" w:bidi="fr_FR"/>
        </w:rPr>
        <w:t>l'Esprit</w:t>
      </w:r>
      <w:r>
        <w:rPr>
          <w:lang w:val="fr_FR" w:bidi="fr_FR"/>
        </w:rPr>
        <w:t xml:space="preserve">. Consultez le mot </w:t>
      </w:r>
      <w:r>
        <w:rPr>
          <w:lang w:val="fr_FR" w:bidi="fr_FR"/>
        </w:rPr>
        <w:t>Saint-Esprit</w:t>
      </w:r>
      <w:r>
        <w:rPr>
          <w:lang w:val="fr_FR" w:bidi="fr_FR"/>
        </w:rPr>
        <w:t xml:space="preserve"> dans le glossaire principal pour plus d'informations. Si vous avez déjà utilisé le mot « Saint-Esprit » dans d'autres passages, utilisez le même mot ici. Mettez cet enregistrement en pause ici.</w:t>
      </w:r>
    </w:p>
    <w:p>
      <w:pPr/>
      <w:r>
        <w:rPr>
          <w:lang w:val="fr_FR" w:bidi="fr_FR"/>
        </w:rPr>
      </w:r>
      <w:r>
        <w:rPr>
          <w:lang w:val="fr_FR" w:bidi="fr_FR"/>
        </w:rPr>
        <w:t xml:space="preserve">Jean voit l'Esprit qui ressemble à une colombe qui descend du </w:t>
      </w:r>
      <w:r>
        <w:rPr>
          <w:b/>
          <w:lang w:val="fr_FR" w:bidi="fr_FR"/>
        </w:rPr>
        <w:t>ciel</w:t>
      </w:r>
      <w:r>
        <w:rPr>
          <w:lang w:val="fr_FR" w:bidi="fr_FR"/>
        </w:rPr>
        <w:t>. Le mot ciel ici signifie le ciel visible.</w:t>
      </w:r>
    </w:p>
    <w:p>
      <w:pPr/>
      <w:r>
        <w:rPr>
          <w:lang w:val="fr_FR" w:bidi="fr_FR"/>
        </w:rPr>
      </w:r>
      <w:r>
        <w:rPr>
          <w:lang w:val="fr_FR" w:bidi="fr_FR"/>
        </w:rPr>
        <w:t xml:space="preserve">Dieu avait dit à Jean-Baptiste que Jésus est celui qui </w:t>
      </w:r>
      <w:r>
        <w:rPr>
          <w:b/>
          <w:lang w:val="fr_FR" w:bidi="fr_FR"/>
        </w:rPr>
        <w:t>baptise avec le Saint-Esprit</w:t>
      </w:r>
      <w:r>
        <w:rPr>
          <w:lang w:val="fr_FR" w:bidi="fr_FR"/>
        </w:rPr>
        <w:t>. Cela signifie que Jésus donnera aux gens le Saint-Esprit.</w:t>
      </w:r>
    </w:p>
    <w:p>
      <w:pPr/>
      <w:r>
        <w:rPr>
          <w:lang w:val="fr_FR" w:bidi="fr_FR"/>
        </w:rPr>
      </w:r>
      <w:r>
        <w:rPr>
          <w:lang w:val="fr_FR" w:bidi="fr_FR"/>
        </w:rPr>
        <w:t xml:space="preserve">Jean dit aux gens que Jésus est le </w:t>
      </w:r>
      <w:r>
        <w:rPr>
          <w:b/>
          <w:lang w:val="fr_FR" w:bidi="fr_FR"/>
        </w:rPr>
        <w:t>Fils de Dieu</w:t>
      </w:r>
      <w:r>
        <w:rPr>
          <w:lang w:val="fr_FR" w:bidi="fr_FR"/>
        </w:rPr>
        <w:t>. Certaines traductions de la Bible disent ici que Jésus est « l'élu de Dieu ». Vous pouvez suivre la traduction avec laquelle votre Église est familière.</w:t>
      </w:r>
    </w:p>
    <w:p>
      <w:pPr/>
      <w:r>
        <w:rPr>
          <w:lang w:val="fr_FR" w:bidi="fr_FR"/>
        </w:rPr>
      </w:r>
      <w:r>
        <w:rPr>
          <w:lang w:val="fr_FR" w:bidi="fr_FR"/>
        </w:rPr>
        <w:t xml:space="preserve">L'expression </w:t>
      </w:r>
      <w:r>
        <w:rPr>
          <w:lang w:val="fr_FR" w:bidi="fr_FR"/>
        </w:rPr>
        <w:t>Fils de Dieu</w:t>
      </w:r>
      <w:r>
        <w:rPr>
          <w:lang w:val="fr_FR" w:bidi="fr_FR"/>
        </w:rPr>
        <w:t xml:space="preserve"> se trouve dans le glossaire principal. Utilisez le même mot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un enregistrement de Jean 1.29–34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propre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1:29–34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1">
        <w:r>
          <w:rPr>
            <w:lang w:val="fr_FR" w:bidi="fr_FR"/>
          </w:rPr>
          <w:rPr>
            <w:color w:val="0000EE"/>
            <w:u w:val="single"/>
          </w:rPr>
          <w:t>Écouter et Cœur</w:t>
        </w:r>
      </w:hyperlink>
      <w:r>
        <w:rPr>
          <w:lang w:val="fr_FR" w:bidi="fr_FR"/>
        </w:rPr>
        <w:t xml:space="preserve"> (534 KB)</w:t>
      </w:r>
      <w:r>
        <w:rPr>
          <w:lang w:val="fr_FR" w:bidi="fr_FR"/>
        </w:rPr>
      </w:r>
    </w:p>
    <w:p>
      <w:pPr>
        <w:pStyle w:val="ListBullet"/>
        <w:spacing w:line="240" w:lineRule="auto"/>
        <w:ind w:left="720"/>
      </w:pPr>
      <w:r>
        <w:rPr>
          <w:lang w:val="fr_FR" w:bidi="fr_FR"/>
        </w:rPr>
      </w:r>
      <w:hyperlink r:id="rId32">
        <w:r>
          <w:rPr>
            <w:lang w:val="fr_FR" w:bidi="fr_FR"/>
          </w:rPr>
          <w:rPr>
            <w:color w:val="0000EE"/>
            <w:u w:val="single"/>
          </w:rPr>
          <w:t>Planter le Décor</w:t>
        </w:r>
      </w:hyperlink>
      <w:r>
        <w:rPr>
          <w:lang w:val="fr_FR" w:bidi="fr_FR"/>
        </w:rPr>
        <w:t xml:space="preserve"> (3.5 MB)</w:t>
      </w:r>
      <w:r>
        <w:rPr>
          <w:lang w:val="fr_FR" w:bidi="fr_FR"/>
        </w:rPr>
      </w:r>
    </w:p>
    <w:p>
      <w:pPr>
        <w:pStyle w:val="ListBullet"/>
        <w:spacing w:line="240" w:lineRule="auto"/>
        <w:ind w:left="720"/>
      </w:pPr>
      <w:r>
        <w:rPr>
          <w:lang w:val="fr_FR" w:bidi="fr_FR"/>
        </w:rPr>
      </w:r>
      <w:hyperlink r:id="rId33">
        <w:r>
          <w:rPr>
            <w:lang w:val="fr_FR" w:bidi="fr_FR"/>
          </w:rPr>
          <w:rPr>
            <w:color w:val="0000EE"/>
            <w:u w:val="single"/>
          </w:rPr>
          <w:t>Définir les Scènes</w:t>
        </w:r>
      </w:hyperlink>
      <w:r>
        <w:rPr>
          <w:lang w:val="fr_FR" w:bidi="fr_FR"/>
        </w:rPr>
        <w:t xml:space="preserve"> (2.2 MB)</w:t>
      </w:r>
      <w:r>
        <w:rPr>
          <w:lang w:val="fr_FR" w:bidi="fr_FR"/>
        </w:rPr>
      </w:r>
    </w:p>
    <w:p>
      <w:pPr>
        <w:pStyle w:val="ListBullet"/>
        <w:spacing w:line="240" w:lineRule="auto"/>
        <w:ind w:left="720"/>
      </w:pPr>
      <w:r>
        <w:rPr>
          <w:lang w:val="fr_FR" w:bidi="fr_FR"/>
        </w:rPr>
      </w:r>
      <w:hyperlink r:id="rId34">
        <w:r>
          <w:rPr>
            <w:lang w:val="fr_FR" w:bidi="fr_FR"/>
          </w:rPr>
          <w:rPr>
            <w:color w:val="0000EE"/>
            <w:u w:val="single"/>
          </w:rPr>
          <w:t>Intégration du Texte</w:t>
        </w:r>
      </w:hyperlink>
      <w:r>
        <w:rPr>
          <w:lang w:val="fr_FR" w:bidi="fr_FR"/>
        </w:rPr>
        <w:t xml:space="preserve"> (1.8 MB)</w:t>
      </w:r>
      <w:r>
        <w:rPr>
          <w:lang w:val="fr_FR" w:bidi="fr_FR"/>
        </w:rPr>
      </w:r>
    </w:p>
    <w:p>
      <w:pPr>
        <w:pStyle w:val="ListBullet"/>
        <w:spacing w:line="240" w:lineRule="auto"/>
        <w:ind w:left="720"/>
      </w:pPr>
      <w:r>
        <w:rPr>
          <w:lang w:val="fr_FR" w:bidi="fr_FR"/>
        </w:rPr>
      </w:r>
      <w:hyperlink r:id="rId35">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36">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Jean 1:35–42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1.35–42. Laissez entrer la parole de Dieu dans vos cœurs.</w:t>
      </w:r>
    </w:p>
    <w:p>
      <w:pPr/>
      <w:r>
        <w:rPr>
          <w:lang w:val="fr_FR" w:bidi="fr_FR"/>
        </w:rPr>
      </w:r>
      <w:r>
        <w:rPr>
          <w:lang w:val="fr_FR" w:bidi="fr_FR"/>
        </w:rPr>
        <w:t>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1.35–42 dans la traduction la plus facile à comprendre.</w:t>
      </w:r>
    </w:p>
    <w:p>
      <w:pPr/>
      <w:r>
        <w:rPr>
          <w:lang w:val="fr_FR" w:bidi="fr_FR"/>
        </w:rPr>
      </w:r>
      <w:r>
        <w:rPr>
          <w:lang w:val="fr_FR" w:bidi="fr_FR"/>
        </w:rPr>
        <w:t>Dans le passage précédent, Jean-Baptiste a montré Jésus et a dit aux personnes qui l'entouraient : « Voici l'Agneau de Dieu, qui enlève le péché du peuple ! »</w:t>
      </w:r>
    </w:p>
    <w:p>
      <w:pPr/>
      <w:r>
        <w:rPr>
          <w:lang w:val="fr_FR" w:bidi="fr_FR"/>
        </w:rPr>
      </w:r>
      <w:r>
        <w:rPr>
          <w:lang w:val="fr_FR" w:bidi="fr_FR"/>
        </w:rPr>
        <w:t>Nous sommes maintenant le jour suivant. Nous découvrons que Jean a des disciples. Les disciples sont des personnes qui veulent apprendre de la part d'un enseignant religieux, qui restent avec lui et qui le suivent partout où il va.</w:t>
      </w:r>
    </w:p>
    <w:p>
      <w:pPr/>
      <w:r>
        <w:rPr>
          <w:lang w:val="fr_FR" w:bidi="fr_FR"/>
        </w:rPr>
      </w:r>
      <w:r>
        <w:rPr>
          <w:lang w:val="fr_FR" w:bidi="fr_FR"/>
        </w:rPr>
        <w:t>Arrêtez-vous ici et discutez de cette question en groupe : pouvez-vous raconter une histoire au sujet de personnes qui suivent un enseignant religieux ? Mettez cet enregistrement en pause ici.</w:t>
      </w:r>
    </w:p>
    <w:p>
      <w:pPr/>
      <w:r>
        <w:rPr>
          <w:lang w:val="fr_FR" w:bidi="fr_FR"/>
        </w:rPr>
      </w:r>
      <w:r>
        <w:rPr>
          <w:lang w:val="fr_FR" w:bidi="fr_FR"/>
        </w:rPr>
        <w:t>Jean voit de nouveau Jésus, et il répète à deux de ses disciples : « Regardez, voici l'Agneau de Dieu ! » Ces deux hommes commencent ensuite à suivre Jésus. Au début, cela signifie littéralement qu'ils marchent après lui. Mais ils restent avec lui, et ils commencent à suivre Jésus comme leur enseignant. Ils étaient d'abord disciples de Jean-Baptiste, mais ils deviennent maintenant disciples de Jésus.</w:t>
      </w:r>
    </w:p>
    <w:p>
      <w:pPr/>
      <w:r>
        <w:rPr>
          <w:lang w:val="fr_FR" w:bidi="fr_FR"/>
        </w:rPr>
      </w:r>
      <w:r>
        <w:rPr>
          <w:lang w:val="fr_FR" w:bidi="fr_FR"/>
        </w:rPr>
        <w:t>Quand Jésus remarque qu'ils le suivent, Jésus leur demande ce qu'ils recherchent. Les deux disciples demandent à Jésus où il séjourne. C'est une façon polie de dire qu'ils veulent aller avec lui. Ils l'appellent « maître ». C'est une autre façon pour eux de préciser qu'ils veulent devenir ses disciples.</w:t>
      </w:r>
    </w:p>
    <w:p>
      <w:pPr/>
      <w:r>
        <w:rPr>
          <w:lang w:val="fr_FR" w:bidi="fr_FR"/>
        </w:rPr>
      </w:r>
      <w:r>
        <w:rPr>
          <w:lang w:val="fr_FR" w:bidi="fr_FR"/>
        </w:rPr>
        <w:t>Jésus les invite à venir avec lui et ils restent le reste de la journée avec lui. Ils ont commencé par le suivre, ils l'ont appelé maître, et ils restent maintenant avec lui : ils sont vraiment devenus ses disciples !</w:t>
      </w:r>
    </w:p>
    <w:p>
      <w:pPr/>
      <w:r>
        <w:rPr>
          <w:lang w:val="fr_FR" w:bidi="fr_FR"/>
        </w:rPr>
      </w:r>
      <w:r>
        <w:rPr>
          <w:lang w:val="fr_FR" w:bidi="fr_FR"/>
        </w:rPr>
        <w:t>La Bible nous dit qu'il était tard dans l'après-midi, vers 16 h, quand ils sont allés avec Jésus. On ne sait pas pourquoi Jean l'auteur a pensé qu'il était intéressant ou important pour ses auditeurs de savoir l'heure qu'il était.</w:t>
      </w:r>
    </w:p>
    <w:p>
      <w:pPr/>
      <w:r>
        <w:rPr>
          <w:lang w:val="fr_FR" w:bidi="fr_FR"/>
        </w:rPr>
      </w:r>
      <w:r>
        <w:rPr>
          <w:lang w:val="fr_FR" w:bidi="fr_FR"/>
        </w:rPr>
        <w:t>La Bible nous donne le nom de l'un de ces deux hommes seulement. Son nom est André. Jean l'auteur l'appelle « le frère de Simon Pierre ». Il fait cela pour aider ses lecteurs à savoir de quel André il parle. Au moment où Jean écrivait son histoire, beaucoup de personnes savaient qui était Simon Pierre.</w:t>
      </w:r>
    </w:p>
    <w:p>
      <w:pPr/>
      <w:r>
        <w:rPr>
          <w:lang w:val="fr_FR" w:bidi="fr_FR"/>
        </w:rPr>
      </w:r>
      <w:r>
        <w:rPr>
          <w:lang w:val="fr_FR" w:bidi="fr_FR"/>
        </w:rPr>
        <w:t>La première chose que fait André après être devenu disciple de Jésus est d'aller vers son frère Simon. André dit à Simon : « Nous avons trouvé le Messie ! » Le Messie, ou le Christ, était le roi et le Sauveur spécial que Dieu avait promis d'envoyer à son peuple. Jean-Baptiste n'avait pas dit à ses disciples que Jésus était le Messie. Jean avait dit que Jésus était l'Agneau de Dieu. Mais les disciples de Jean comprennent que cela signifie que Jésus est aussi le Messie.</w:t>
      </w:r>
    </w:p>
    <w:p>
      <w:pPr/>
      <w:r>
        <w:rPr>
          <w:lang w:val="fr_FR" w:bidi="fr_FR"/>
        </w:rPr>
      </w:r>
      <w:r>
        <w:rPr>
          <w:lang w:val="fr_FR" w:bidi="fr_FR"/>
        </w:rPr>
        <w:t>André emmène son frère Simon pour rencontrer Jésus. Quand Jésus voit Simon, il donne à Simon un nouveau nom. Son nom était Simon, le fils d'un homme nommé Jean. Mais Jésus dit que son nom sera Pierre. Pierre signifie « rocher. » Jésus n'explique pas encore pourquoi il change le nom de Simon.</w:t>
      </w:r>
    </w:p>
    <w:p>
      <w:pPr/>
      <w:r>
        <w:rPr>
          <w:lang w:val="fr_FR" w:bidi="fr_FR"/>
        </w:rPr>
      </w:r>
      <w:r>
        <w:rPr>
          <w:lang w:val="fr_FR" w:bidi="fr_FR"/>
        </w:rPr>
        <w:t>Arrêtez-vous ici et discutez de cette question en groupe : dans votre communauté, quelle est l'importance du nom d'une personne ? Pouvez-vous raconter une histoire au sujet de quelqu'un dont le nom a été changé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1.35–42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w:t>
      </w:r>
      <w:r>
        <w:rPr>
          <w:lang w:val="fr_FR" w:bidi="fr_FR"/>
        </w:rPr>
        <w:t>, Jean-Baptiste voit Jésus passer et le montre du doigt aux deux disciples qui se tiennent avec lui.</w:t>
      </w:r>
    </w:p>
    <w:p>
      <w:pPr/>
      <w:r>
        <w:rPr>
          <w:lang w:val="fr_FR" w:bidi="fr_FR"/>
        </w:rPr>
      </w:r>
      <w:r>
        <w:rPr>
          <w:b/>
          <w:lang w:val="fr_FR" w:bidi="fr_FR"/>
        </w:rPr>
        <w:t>Dans la deuxième partie</w:t>
      </w:r>
      <w:r>
        <w:rPr>
          <w:lang w:val="fr_FR" w:bidi="fr_FR"/>
        </w:rPr>
        <w:t>, ces deux disciples suivent Jésus et restent avec lui le reste de la journée.</w:t>
      </w:r>
    </w:p>
    <w:p>
      <w:pPr/>
      <w:r>
        <w:rPr>
          <w:lang w:val="fr_FR" w:bidi="fr_FR"/>
        </w:rPr>
      </w:r>
      <w:r>
        <w:rPr>
          <w:b/>
          <w:lang w:val="fr_FR" w:bidi="fr_FR"/>
        </w:rPr>
        <w:t>Dans la troisième partie</w:t>
      </w:r>
      <w:r>
        <w:rPr>
          <w:lang w:val="fr_FR" w:bidi="fr_FR"/>
        </w:rPr>
        <w:t>, André dit à son frère Simon qu'il a trouvé le Messie.</w:t>
      </w:r>
    </w:p>
    <w:p>
      <w:pPr/>
      <w:r>
        <w:rPr>
          <w:lang w:val="fr_FR" w:bidi="fr_FR"/>
        </w:rPr>
      </w:r>
      <w:r>
        <w:rPr>
          <w:b/>
          <w:lang w:val="fr_FR" w:bidi="fr_FR"/>
        </w:rPr>
        <w:t>Dans la quatrième partie</w:t>
      </w:r>
      <w:r>
        <w:rPr>
          <w:lang w:val="fr_FR" w:bidi="fr_FR"/>
        </w:rPr>
        <w:t>, Jésus donne à Simon un nouveau nom.</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Deux hommes qui sont les disciples de Jean : l'un d'eux est André</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 le frère d'André</w:t>
      </w:r>
    </w:p>
    <w:p>
      <w:pPr/>
      <w:r>
        <w:rPr>
          <w:lang w:val="fr_FR" w:bidi="fr_FR"/>
        </w:rPr>
      </w:r>
      <w:r>
        <w:rPr>
          <w:lang w:val="fr_FR" w:bidi="fr_FR"/>
        </w:rPr>
        <w:t xml:space="preserve">Dans l'histoire précédente, Jean-Baptiste a vu Jésus marcher </w:t>
      </w:r>
      <w:r>
        <w:rPr>
          <w:b/>
          <w:lang w:val="fr_FR" w:bidi="fr_FR"/>
        </w:rPr>
        <w:t>vers lui</w:t>
      </w:r>
      <w:r>
        <w:rPr>
          <w:lang w:val="fr_FR" w:bidi="fr_FR"/>
        </w:rPr>
        <w:t xml:space="preserve">. Dans cette histoire, Jésus marche à côté </w:t>
      </w:r>
      <w:r>
        <w:rPr>
          <w:b/>
          <w:lang w:val="fr_FR" w:bidi="fr_FR"/>
        </w:rPr>
        <w:t>de lui</w:t>
      </w:r>
      <w:r>
        <w:rPr>
          <w:lang w:val="fr_FR" w:bidi="fr_FR"/>
        </w:rPr>
        <w:t xml:space="preserve">. Dans l'histoire précédente, Jean-Baptiste était le personnage principal. Mais à partir de maintenant, c'est Jésus qui sera le personnage principal. Pendant que nous écoutons cette histoire, la Bible nous demande d'arrêter de regarder Jean-Baptiste, et de commencer à regarder Jésus. La Bible nous demande de nous arrêter de nous </w:t>
      </w:r>
      <w:r>
        <w:rPr>
          <w:b/>
          <w:lang w:val="fr_FR" w:bidi="fr_FR"/>
        </w:rPr>
        <w:t>tenir debout</w:t>
      </w:r>
      <w:r>
        <w:rPr>
          <w:lang w:val="fr_FR" w:bidi="fr_FR"/>
        </w:rPr>
        <w:t xml:space="preserve"> aux côtés de Jean-Baptiste, et de commencer </w:t>
      </w:r>
      <w:r>
        <w:rPr>
          <w:b/>
          <w:lang w:val="fr_FR" w:bidi="fr_FR"/>
        </w:rPr>
        <w:t>à marcher</w:t>
      </w:r>
      <w:r>
        <w:rPr>
          <w:lang w:val="fr_FR" w:bidi="fr_FR"/>
        </w:rPr>
        <w:t xml:space="preserve"> avec Jésus.</w:t>
      </w:r>
    </w:p>
    <w:p>
      <w:pPr/>
      <w:r>
        <w:rPr>
          <w:lang w:val="fr_FR" w:bidi="fr_FR"/>
        </w:rPr>
      </w:r>
      <w:r>
        <w:rPr>
          <w:lang w:val="fr_FR" w:bidi="fr_FR"/>
        </w:rPr>
        <w:t>Au début du passage, Jean se tient debout là où il était dans les histoires précédentes, à côté du Jourdain. Deux de ses disciples sont avec lui. Nous ne savons pas s'il y a d'autres personnes autour aussi.</w:t>
      </w:r>
    </w:p>
    <w:p>
      <w:pPr/>
      <w:r>
        <w:rPr>
          <w:lang w:val="fr_FR" w:bidi="fr_FR"/>
        </w:rPr>
      </w:r>
      <w:r>
        <w:rPr>
          <w:lang w:val="fr_FR" w:bidi="fr_FR"/>
        </w:rPr>
        <w:t>Les deux disciples vont avec Jésus au lieu où il séjourne. Ce n'est pas la maison de Jésus. Nous ne savons pas si Jésus séjourne dans la maison d'autres personnes (peut-être des parents) ou s'il passe la nuit quelque part à l'extérieur.</w:t>
      </w:r>
    </w:p>
    <w:p>
      <w:pPr/>
      <w:r>
        <w:rPr>
          <w:lang w:val="fr_FR" w:bidi="fr_FR"/>
        </w:rPr>
      </w:r>
      <w:r>
        <w:rPr>
          <w:lang w:val="fr_FR" w:bidi="fr_FR"/>
        </w:rPr>
        <w:t>La Bible nous dit qu'il est 16 h quand cela a lieu. Cela signifie qu'il reste quelques heures de lumière et que la plus forte chaleur est passée.</w:t>
      </w:r>
    </w:p>
    <w:p>
      <w:pPr/>
      <w:r>
        <w:rPr>
          <w:lang w:val="fr_FR" w:bidi="fr_FR"/>
        </w:rPr>
      </w:r>
      <w:r>
        <w:rPr>
          <w:lang w:val="fr_FR" w:bidi="fr_FR"/>
        </w:rPr>
        <w:t xml:space="preserve">La première chose que fait André est d'aller vers son frère Simon. Parce qu'André et l'autre disciple restent avec Jésus toute la journée, cela signifie probablement qu'André va vers son frère </w:t>
      </w:r>
      <w:r>
        <w:rPr>
          <w:b/>
          <w:lang w:val="fr_FR" w:bidi="fr_FR"/>
        </w:rPr>
        <w:t>le lendemain</w:t>
      </w:r>
      <w:r>
        <w:rPr>
          <w:lang w:val="fr_FR" w:bidi="fr_FR"/>
        </w:rPr>
        <w:t xml:space="preserve"> en premier. Jusqu'à présent, Jean l'auteur a été très prudent en disant quand les choses se sont produites. Il est donc un peu étrange qu'il ne le fasse pas ici. Il semble que Jean trouve important pour ses auditeurs de savoir que Simon Pierre, comme André et l'autre disciple, est aussi devenu un disciple de Jésus le tout premier jour où Jésus a commencé à faire des disciples.</w:t>
      </w:r>
    </w:p>
    <w:p>
      <w:pPr/>
      <w:r>
        <w:rPr>
          <w:lang w:val="fr_FR" w:bidi="fr_FR"/>
        </w:rPr>
      </w:r>
      <w:r>
        <w:rPr>
          <w:lang w:val="fr_FR" w:bidi="fr_FR"/>
        </w:rPr>
        <w:t>Ainsi, même si cela s'est probablement produit le lendemain, Jean l'auteur ne mentionne pas que nous sommes le lendemain.</w:t>
      </w:r>
    </w:p>
    <w:p>
      <w:pPr/>
      <w:r>
        <w:rPr>
          <w:lang w:val="fr_FR" w:bidi="fr_FR"/>
        </w:rPr>
      </w:r>
      <w:r>
        <w:rPr>
          <w:lang w:val="fr_FR" w:bidi="fr_FR"/>
        </w:rPr>
        <w:t>André va chercher son frère Simon. Dans l'histoire suivante, nous découvrirons que Simon et André vivaient dans la partie nord du pays, dans la province de Galilée. L'histoire dans le livre de Jean se déroule dans la partie sud du pays, dans la province de Judée. Il n'est pas possible pour André de faire tout le chemin vers la Galilée pour chercher son frère et revenir le même jour. Cela signifie que Pierre doit aussi se trouver quelque part en Judée. Il est possible que Simon soit aussi venu en Judée pour écouter Jean-Baptiste, et est peut-être devenu son disciple, comme son frère André.</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1.35–42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Deux hommes qui sont les disciples de Jean : l'un d'eux est André</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 le frère d'André</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Vous voudrez peut-être commencer en représentant la ou les histoires précédentes.</w:t>
      </w:r>
    </w:p>
    <w:p>
      <w:pPr/>
      <w:r>
        <w:rPr>
          <w:lang w:val="fr_FR" w:bidi="fr_FR"/>
        </w:rPr>
      </w:r>
      <w:r>
        <w:rPr>
          <w:lang w:val="fr_FR" w:bidi="fr_FR"/>
        </w:rPr>
        <w:t>Représentez Jean-Baptiste et deux de ses disciples qui se tenaient debout, et Jésus qui marchait.</w:t>
      </w:r>
    </w:p>
    <w:p>
      <w:pPr/>
      <w:r>
        <w:rPr>
          <w:lang w:val="fr_FR" w:bidi="fr_FR"/>
        </w:rPr>
      </w:r>
      <w:r>
        <w:rPr>
          <w:lang w:val="fr_FR" w:bidi="fr_FR"/>
        </w:rPr>
        <w:t>Représentez Jean en train de dire à ses disciples : « Regardez, il est l'agneau de Dieu ! »</w:t>
      </w:r>
    </w:p>
    <w:p>
      <w:pPr/>
      <w:r>
        <w:rPr>
          <w:lang w:val="fr_FR" w:bidi="fr_FR"/>
        </w:rPr>
      </w:r>
      <w:r>
        <w:rPr>
          <w:lang w:val="fr_FR" w:bidi="fr_FR"/>
        </w:rPr>
        <w:t>Représentez les deux disciples qui marchent après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ces disciples : « À quoi pensez-vous ? » Vous entendrez peut-être des choses comme :</w:t>
      </w:r>
    </w:p>
    <w:p>
      <w:pPr>
        <w:pStyle w:val="ListBullet"/>
        <w:spacing w:line="240" w:lineRule="auto"/>
        <w:ind w:left="720"/>
      </w:pPr>
      <w:r>
        <w:rPr>
          <w:lang w:val="fr_FR" w:bidi="fr_FR"/>
        </w:rPr>
      </w:r>
      <w:r>
        <w:rPr>
          <w:lang w:val="fr_FR" w:bidi="fr_FR"/>
        </w:rPr>
        <w:t>Demandez à l'acteur qui joue Jean-Baptiste : « À quoi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Jésus en train de s'arrêter et de demander aux deux disciples ce qu'ils cherchent. Représentez les disciples qui demandent où séjourne Jésus, et qui les invite à venir et voir. Représentez les disciples qui passent le reste de la journée avec Jésus. Que pensez-vous qu'ils faisaient ? De quoi imaginez-vous qu'ils auraient pu parler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Demandez aux acteurs qui jouent les deux disciples : « À quoi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André en train de chercher son frère Simon. Représentez André qui emmène Simon vers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André : « Que ressentez-vous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Jésus en train de donner un nouveau nom à Simon.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Pierre : « À quoi pensez-vous ? » Vous entendrez peut-être des choses comme :</w:t>
      </w:r>
    </w:p>
    <w:p>
      <w:pPr/>
      <w:r>
        <w:rPr>
          <w:lang w:val="fr_FR" w:bidi="fr_FR"/>
        </w:rPr>
      </w:r>
      <w:r>
        <w:rPr>
          <w:lang w:val="fr_FR" w:bidi="fr_FR"/>
        </w:rPr>
        <w:t>Si vous le souhaitez, vous pouvez de nouveau représenter cette partie.</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1.35–42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Jean-Baptiste appelle Jésus l'</w:t>
      </w:r>
      <w:r>
        <w:rPr>
          <w:b/>
          <w:lang w:val="fr_FR" w:bidi="fr_FR"/>
        </w:rPr>
        <w:t>Agneau de Dieu</w:t>
      </w:r>
      <w:r>
        <w:rPr>
          <w:lang w:val="fr_FR" w:bidi="fr_FR"/>
        </w:rPr>
        <w:t xml:space="preserve">. Un agneau est une jeune mouton. Utilisez le même mot que vous avez utilisé dans le passage précédent. </w:t>
      </w:r>
    </w:p>
    <w:p>
      <w:pPr/>
      <w:r>
        <w:rPr>
          <w:lang w:val="fr_FR" w:bidi="fr_FR"/>
        </w:rPr>
      </w:r>
      <w:r>
        <w:rPr>
          <w:lang w:val="fr_FR" w:bidi="fr_FR"/>
        </w:rPr>
        <w:t xml:space="preserve">Un </w:t>
      </w:r>
      <w:r>
        <w:rPr>
          <w:b/>
          <w:lang w:val="fr_FR" w:bidi="fr_FR"/>
        </w:rPr>
        <w:t>disciple</w:t>
      </w:r>
      <w:r>
        <w:rPr>
          <w:lang w:val="fr_FR" w:bidi="fr_FR"/>
        </w:rPr>
        <w:t xml:space="preserve"> est une personne qui veut apprendre de la part d'un enseignant religieux, qui reste souvent avec lui et qui le suit partout où il va.</w:t>
      </w:r>
    </w:p>
    <w:p>
      <w:pPr/>
      <w:r>
        <w:rPr>
          <w:lang w:val="fr_FR" w:bidi="fr_FR"/>
        </w:rPr>
      </w:r>
      <w:r>
        <w:rPr>
          <w:lang w:val="fr_FR" w:bidi="fr_FR"/>
        </w:rPr>
        <w:t xml:space="preserve">Arrêtez-vous l'enregistrement et parlez en groupe du mot ou de l'expression que vous allez utiliser pour </w:t>
      </w:r>
      <w:r>
        <w:rPr>
          <w:b/>
          <w:lang w:val="fr_FR" w:bidi="fr_FR"/>
        </w:rPr>
        <w:t>disciple</w:t>
      </w:r>
      <w:r>
        <w:rPr>
          <w:lang w:val="fr_FR" w:bidi="fr_FR"/>
        </w:rPr>
        <w:t xml:space="preserve">. Cherchez </w:t>
      </w:r>
      <w:r>
        <w:rPr>
          <w:lang w:val="fr_FR" w:bidi="fr_FR"/>
        </w:rPr>
        <w:t>disciple</w:t>
      </w:r>
      <w:r>
        <w:rPr>
          <w:lang w:val="fr_FR" w:bidi="fr_FR"/>
        </w:rPr>
        <w:t xml:space="preserve"> dans le glossaire principal pour plus d'informations. Si vous avez déjà traduit d'autres Évangiles, utilisez le même mot que vous y avez utilisé. Mettez cet enregistrement en pause ici.</w:t>
      </w:r>
    </w:p>
    <w:p>
      <w:pPr/>
      <w:r>
        <w:rPr>
          <w:lang w:val="fr_FR" w:bidi="fr_FR"/>
        </w:rPr>
      </w:r>
      <w:r>
        <w:rPr>
          <w:lang w:val="fr_FR" w:bidi="fr_FR"/>
        </w:rPr>
        <w:t xml:space="preserve">Les deux disciples ont appelé Jésus « Rabbi ». Les disciples parlaient une langue appelée l'araméen. </w:t>
      </w:r>
      <w:r>
        <w:rPr>
          <w:b/>
          <w:lang w:val="fr_FR" w:bidi="fr_FR"/>
        </w:rPr>
        <w:t>Rabbi</w:t>
      </w:r>
      <w:r>
        <w:rPr>
          <w:lang w:val="fr_FR" w:bidi="fr_FR"/>
        </w:rPr>
        <w:t xml:space="preserve"> est un mot araméen et signifie « enseignant ».</w:t>
      </w:r>
    </w:p>
    <w:p>
      <w:pPr/>
      <w:r>
        <w:rPr>
          <w:lang w:val="fr_FR" w:bidi="fr_FR"/>
        </w:rPr>
      </w:r>
      <w:r>
        <w:rPr>
          <w:lang w:val="fr_FR" w:bidi="fr_FR"/>
        </w:rPr>
        <w:t xml:space="preserve">Arrêtez l'enregistrement ici et discutez en groupe du mot que vous allez utiliser pour </w:t>
      </w:r>
      <w:r>
        <w:rPr>
          <w:b/>
          <w:lang w:val="fr_FR" w:bidi="fr_FR"/>
        </w:rPr>
        <w:t>rabbi</w:t>
      </w:r>
      <w:r>
        <w:rPr>
          <w:lang w:val="fr_FR" w:bidi="fr_FR"/>
        </w:rPr>
        <w:t xml:space="preserve">. Cherchez le mot </w:t>
      </w:r>
      <w:r>
        <w:rPr>
          <w:lang w:val="fr_FR" w:bidi="fr_FR"/>
        </w:rPr>
        <w:t>rabbi</w:t>
      </w:r>
      <w:r>
        <w:rPr>
          <w:lang w:val="fr_FR" w:bidi="fr_FR"/>
        </w:rPr>
        <w:t xml:space="preserve"> dans le glossaire principal, pour plus d'informations. Si vous avez déjà traduit d'autres Évangiles, utilisez le même mot que vous y avez utilisé. Mettez cet enregistrement en pause ici.</w:t>
      </w:r>
    </w:p>
    <w:p>
      <w:pPr/>
      <w:r>
        <w:rPr>
          <w:lang w:val="fr_FR" w:bidi="fr_FR"/>
        </w:rPr>
      </w:r>
      <w:r>
        <w:rPr>
          <w:lang w:val="fr_FR" w:bidi="fr_FR"/>
        </w:rPr>
        <w:t xml:space="preserve">Quand Jésus invite les deux disciples à venir avec lui, il est autour de </w:t>
      </w:r>
      <w:r>
        <w:rPr>
          <w:b/>
          <w:lang w:val="fr_FR" w:bidi="fr_FR"/>
        </w:rPr>
        <w:t>16 h</w:t>
      </w:r>
      <w:r>
        <w:rPr>
          <w:lang w:val="fr_FR" w:bidi="fr_FR"/>
        </w:rPr>
        <w:t>. Dans la langue dans laquelle le Nouveau Testament a été écrit pour la première fois, il est dit « la dixième heure ». En effet, à l'époque de Jésus, on utilisait une façon différente de compter le temps. À 16 h en Israël, la pire chaleur de la journée est passée, et il reste quelques heures de lumière du jour.</w:t>
      </w:r>
    </w:p>
    <w:p>
      <w:pPr/>
      <w:r>
        <w:rPr>
          <w:lang w:val="fr_FR" w:bidi="fr_FR"/>
        </w:rPr>
      </w:r>
      <w:r>
        <w:rPr>
          <w:lang w:val="fr_FR" w:bidi="fr_FR"/>
        </w:rPr>
        <w:t>Vous pouvez dire cette expression dans la manière la plus naturelle de parler de l'heure dans votre langue.</w:t>
      </w:r>
    </w:p>
    <w:p>
      <w:pPr/>
      <w:r>
        <w:rPr>
          <w:lang w:val="fr_FR" w:bidi="fr_FR"/>
        </w:rPr>
      </w:r>
      <w:r>
        <w:rPr>
          <w:lang w:val="fr_FR" w:bidi="fr_FR"/>
        </w:rPr>
        <w:t xml:space="preserve">Le </w:t>
      </w:r>
      <w:r>
        <w:rPr>
          <w:lang w:val="fr_FR" w:bidi="fr_FR"/>
        </w:rPr>
        <w:t>Messie</w:t>
      </w:r>
      <w:r>
        <w:rPr>
          <w:lang w:val="fr_FR" w:bidi="fr_FR"/>
        </w:rPr>
        <w:t xml:space="preserve"> et le </w:t>
      </w:r>
      <w:r>
        <w:rPr>
          <w:lang w:val="fr_FR" w:bidi="fr_FR"/>
        </w:rPr>
        <w:t>Christ</w:t>
      </w:r>
      <w:r>
        <w:rPr>
          <w:lang w:val="fr_FR" w:bidi="fr_FR"/>
        </w:rPr>
        <w:t xml:space="preserve"> sont deux mots qui signifient la même chose. Ces mots signifient le roi spécial et le Sauveur que Dieu avait promis d'envoyer à son peuple. Ces mots se trouvent dans le glossaire principal. Utilisez le même mot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un enregistrement de Jean 1.35–42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1:43–51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1.43–51. Laissez entrer la parole de Dieu dans vos cœurs.</w:t>
      </w:r>
    </w:p>
    <w:p>
      <w:pPr/>
      <w:r>
        <w:rPr>
          <w:lang w:val="fr_FR" w:bidi="fr_FR"/>
        </w:rPr>
      </w:r>
      <w:r>
        <w:rPr>
          <w:lang w:val="fr_FR" w:bidi="fr_FR"/>
        </w:rPr>
        <w:t>Écoutez l'enregistrement de Jean 1.43–51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1.43–51 dans la traduction la plus facile à comprendre.</w:t>
      </w:r>
    </w:p>
    <w:p>
      <w:pPr/>
      <w:r>
        <w:rPr>
          <w:lang w:val="fr_FR" w:bidi="fr_FR"/>
        </w:rPr>
      </w:r>
      <w:r>
        <w:rPr>
          <w:lang w:val="fr_FR" w:bidi="fr_FR"/>
        </w:rPr>
        <w:t>Cette histoire commence le jour après que les premières personnes soient devenues disciples de Jésus. Jésus décide d'aller en Galilée. Nous savons grâce à ce passage que Jésus a grandi dans un village nommé Nazareth dans la province appelée Galilée, et dans ce passage, la Bible nous dit qu'André et Pierre ont aussi vécu en Galilée.</w:t>
      </w:r>
    </w:p>
    <w:p>
      <w:pPr/>
      <w:r>
        <w:rPr>
          <w:lang w:val="fr_FR" w:bidi="fr_FR"/>
        </w:rPr>
      </w:r>
      <w:r>
        <w:rPr>
          <w:lang w:val="fr_FR" w:bidi="fr_FR"/>
        </w:rPr>
        <w:t>Arrêtez-vous ici et regardez en groupe une carte d'</w:t>
      </w:r>
      <w:r>
        <w:rPr>
          <w:lang w:val="fr_FR" w:bidi="fr_FR"/>
        </w:rPr>
        <w:t>Israël</w:t>
      </w:r>
      <w:r>
        <w:rPr>
          <w:lang w:val="fr_FR" w:bidi="fr_FR"/>
        </w:rPr>
        <w:t>. Regardez où se trouve la Judée, où Jean-Baptiste faisait son travail. Trouvez où se trouve la Galilée. Voyez où se trouvent Nazareth et Bethsaïda. Mettez cet enregistrement en pause ici.</w:t>
      </w:r>
    </w:p>
    <w:p>
      <w:pPr/>
      <w:r>
        <w:rPr>
          <w:lang w:val="fr_FR" w:bidi="fr_FR"/>
        </w:rPr>
      </w:r>
      <w:r>
        <w:rPr>
          <w:lang w:val="fr_FR" w:bidi="fr_FR"/>
        </w:rPr>
        <w:t>Avant que Jésus et ses disciples ne partent pour aller en Galilée, Jésus rencontre un homme nommé Philippe. Philippe était de Bethsaïda, la même ville qu'André et Pierre. Jésus invite Philippe à venir avec lui, ce qui signifie qu'il lui demande de devenir son disciple. Philippe a dû dire « Oui, j'irai avec toi », parce que Philippe va ensuite vers un autre homme nommé Nathanaël et lui parle de Jésus. Peut-être que Nathanaël était un ami de Philippe.</w:t>
      </w:r>
    </w:p>
    <w:p>
      <w:pPr/>
      <w:r>
        <w:rPr>
          <w:lang w:val="fr_FR" w:bidi="fr_FR"/>
        </w:rPr>
      </w:r>
      <w:r>
        <w:rPr>
          <w:lang w:val="fr_FR" w:bidi="fr_FR"/>
        </w:rPr>
        <w:t>Philippe et Nathanaël étaient peut-être venus en Judée pour écouter Jean-Baptiste. Il se pourrait même qu'ils aient aussi été disciples de Jean-Baptiste.</w:t>
      </w:r>
    </w:p>
    <w:p>
      <w:pPr/>
      <w:r>
        <w:rPr>
          <w:lang w:val="fr_FR" w:bidi="fr_FR"/>
        </w:rPr>
      </w:r>
      <w:r>
        <w:rPr>
          <w:lang w:val="fr_FR" w:bidi="fr_FR"/>
        </w:rPr>
        <w:t>Philippe dit à Nathanaël que Jésus est « celui au sujet de qui Moïse a écrit ». Philippe a peut-être entendu les chefs religieux demander à Jean-Baptiste si Jean était « le prophète », et Philippe a peut-être entendu Jean répondre qu'</w:t>
      </w:r>
      <w:r>
        <w:rPr>
          <w:b/>
          <w:lang w:val="fr_FR" w:bidi="fr_FR"/>
        </w:rPr>
        <w:t>il</w:t>
      </w:r>
      <w:r>
        <w:rPr>
          <w:lang w:val="fr_FR" w:bidi="fr_FR"/>
        </w:rPr>
        <w:t xml:space="preserve"> (Jean) n'était pas le prophète, mais que Jean parlait </w:t>
      </w:r>
      <w:r>
        <w:rPr>
          <w:b/>
          <w:lang w:val="fr_FR" w:bidi="fr_FR"/>
        </w:rPr>
        <w:t>de lui</w:t>
      </w:r>
      <w:r>
        <w:rPr>
          <w:lang w:val="fr_FR" w:bidi="fr_FR"/>
        </w:rPr>
        <w:t xml:space="preserve"> ! Philippe comprend maintenant que Jésus est la personne dont parlait Jean-Baptiste ! Jésus est « le prophète », prédit par Moïse, qu'attendaient les Israélites !</w:t>
      </w:r>
    </w:p>
    <w:p>
      <w:pPr/>
      <w:r>
        <w:rPr>
          <w:lang w:val="fr_FR" w:bidi="fr_FR"/>
        </w:rPr>
      </w:r>
      <w:r>
        <w:rPr>
          <w:lang w:val="fr_FR" w:bidi="fr_FR"/>
        </w:rPr>
        <w:t>Philippe dit à Nathanaël que celui au sujet duquel Moïse a écrit est un homme nommé Jésus, le fils d'un homme nommé Joseph, de Nazareth. Il était normal de mentionner le père d'une personne dans le nom de quelqu'un. Grâce aux autres Évangiles, nous savons que Joseph était le mari de Marie, et que Marie a conçu Jésus par la puissance de Dieu. Joseph n'était pas le père biologique de Jésus. Cependant, pour autant que les gens le savaient, Joseph était le père de Jésus.</w:t>
      </w:r>
    </w:p>
    <w:p>
      <w:pPr/>
      <w:r>
        <w:rPr>
          <w:lang w:val="fr_FR" w:bidi="fr_FR"/>
        </w:rPr>
      </w:r>
      <w:r>
        <w:rPr>
          <w:lang w:val="fr_FR" w:bidi="fr_FR"/>
        </w:rPr>
        <w:t>Nazareth était le village en Galilée où Jésus a grandi. Nazareth était un village sans grande importance en Galilée. Les autres habitants de Galilée méprisaient les personnes qui venaient de Nazareth. Nathanaël ne peut pas croire que quelqu'un qui est venu de Nazareth pourrait être le Messie. Mais Philippe lui dit de « venir et voir ! » Jésus avait aussi dit « viens et vois ! » aux deux premiers disciples quand ils lui ont demandé où il séjournait. C'est une invitation à venir et à faire partie de l'histoire !</w:t>
      </w:r>
    </w:p>
    <w:p>
      <w:pPr/>
      <w:r>
        <w:rPr>
          <w:lang w:val="fr_FR" w:bidi="fr_FR"/>
        </w:rPr>
      </w:r>
      <w:r>
        <w:rPr>
          <w:lang w:val="fr_FR" w:bidi="fr_FR"/>
        </w:rPr>
        <w:t>Nathanaël accepte l'invitation et va avec Philippe pour rencontrer Jésus.</w:t>
      </w:r>
    </w:p>
    <w:p>
      <w:pPr/>
      <w:r>
        <w:rPr>
          <w:lang w:val="fr_FR" w:bidi="fr_FR"/>
        </w:rPr>
      </w:r>
      <w:r>
        <w:rPr>
          <w:lang w:val="fr_FR" w:bidi="fr_FR"/>
        </w:rPr>
        <w:t>Arrêtez-vous ici et discutez de cette question en groupe : pouvez-vous raconter une histoire au sujet de personnes qui regardent les autres d'en haut à cause de là où elles viennent ? Mettez cet enregistrement en pause ici.</w:t>
      </w:r>
    </w:p>
    <w:p>
      <w:pPr/>
      <w:r>
        <w:rPr>
          <w:lang w:val="fr_FR" w:bidi="fr_FR"/>
        </w:rPr>
      </w:r>
      <w:r>
        <w:rPr>
          <w:lang w:val="fr_FR" w:bidi="fr_FR"/>
        </w:rPr>
        <w:t>Quand Jésus voit Nathanaël, il dit quelque chose de très beau au sujet de Nathanaël. Il dit que Nathanaël est un véritable Israélite. Jésus veut dire que Nathanaël est un bon exemple de ce que signifie être un Israélite. Il dit aussi que Nathanaël est une personne complètement honnête.</w:t>
      </w:r>
    </w:p>
    <w:p>
      <w:pPr/>
      <w:r>
        <w:rPr>
          <w:lang w:val="fr_FR" w:bidi="fr_FR"/>
        </w:rPr>
      </w:r>
      <w:r>
        <w:rPr>
          <w:lang w:val="fr_FR" w:bidi="fr_FR"/>
        </w:rPr>
        <w:t>Nathanaël est très surpris. Il se demande comment Jésus peut savoir quoi que ce soit à son sujet ! Mais Jésus lui dit qu'il connaît Nathanaël. Jésus connaissait déjà Nathanaël avant que Philippe ne l'appelle. Jésus dit qu'il a vu Nathanaël quand il était assis sous un figuier. Nous, qui écoutons cette conversation, ne savons pas ce qui est spécial avec le fait que Nathanaël était assis sous un figuier. Peut-être que Nathanaël était assis sous un figuier juste avant que Philippe ne vienne vers lui, et que Nathanaël sait que Jésus n'aurait pas pu l'y voir. Nous ne savons donc pas ce qui s'est passé, mais il est clair que Nathanaël réalise que Jésus sait quelque chose qu'une personne normale ne pourrait pas savoir.</w:t>
      </w:r>
    </w:p>
    <w:p>
      <w:pPr/>
      <w:r>
        <w:rPr>
          <w:lang w:val="fr_FR" w:bidi="fr_FR"/>
        </w:rPr>
      </w:r>
      <w:r>
        <w:rPr>
          <w:lang w:val="fr_FR" w:bidi="fr_FR"/>
        </w:rPr>
        <w:t>Un figuier est un type d'arbre fruitier qui est commun en Israël. Il pouvait pousser jusqu'à une très grande taille et fournir de l'ombre : un très bel arbre sous lequel s'asseoir !</w:t>
      </w:r>
    </w:p>
    <w:p>
      <w:pPr/>
      <w:r>
        <w:rPr>
          <w:lang w:val="fr_FR" w:bidi="fr_FR"/>
        </w:rPr>
      </w:r>
      <w:r>
        <w:rPr>
          <w:lang w:val="fr_FR" w:bidi="fr_FR"/>
        </w:rPr>
        <w:t xml:space="preserve">Arrêtez-vous ici et en groupe, regardez une image d'un </w:t>
      </w:r>
      <w:r>
        <w:rPr>
          <w:lang w:val="fr_FR" w:bidi="fr_FR"/>
        </w:rPr>
        <w:t>figuier</w:t>
      </w:r>
      <w:r>
        <w:rPr>
          <w:lang w:val="fr_FR" w:bidi="fr_FR"/>
        </w:rPr>
        <w:t>. Mettez cet enregistrement en pause ici.</w:t>
      </w:r>
    </w:p>
    <w:p>
      <w:pPr/>
      <w:r>
        <w:rPr>
          <w:lang w:val="fr_FR" w:bidi="fr_FR"/>
        </w:rPr>
      </w:r>
      <w:r>
        <w:rPr>
          <w:lang w:val="fr_FR" w:bidi="fr_FR"/>
        </w:rPr>
        <w:t>Nathanaël est si impressionné par ce que Jésus avait dit à son sujet que Nathanaël appelle Jésus « maître », « fils de Dieu » et « roi d'Israël ». Beaucoup de titres ! Plus tôt, les deux premiers disciples de Jésus ont aussi appelé Jésus « Maître ». Nous avons aussi déjà entendu Jean-Baptiste dire aux gens que Jésus était le « Fils de Dieu ». Mais c'est la première fois dans cet Évangile que quelqu'un appelle Jésus le « roi d'Israël ». Le « roi d'Israël » est un autre nom pour le Messie : le roi spécial et le Sauveur que Dieu allait envoyer.</w:t>
      </w:r>
    </w:p>
    <w:p>
      <w:pPr/>
      <w:r>
        <w:rPr>
          <w:lang w:val="fr_FR" w:bidi="fr_FR"/>
        </w:rPr>
      </w:r>
      <w:r>
        <w:rPr>
          <w:lang w:val="fr_FR" w:bidi="fr_FR"/>
        </w:rPr>
        <w:t>Jésus pose ensuite une question à Nathanaël, mais il ne s'attend pas à ce que Nathanaël réponde. Jésus veut dire que Nathanaël croit déjà que Jésus est le Messie simplement parce que Jésus a fait cette petite chose, disant ainsi à Nathanaël qu'il l'a vu quand il était sous le figuier. Nathanaël verra Jésus faire des choses encore plus importantes, et il croira ensuite encore plus !</w:t>
      </w:r>
    </w:p>
    <w:p>
      <w:pPr/>
      <w:r>
        <w:rPr>
          <w:lang w:val="fr_FR" w:bidi="fr_FR"/>
        </w:rPr>
      </w:r>
      <w:r>
        <w:rPr>
          <w:lang w:val="fr_FR" w:bidi="fr_FR"/>
        </w:rPr>
        <w:t xml:space="preserve">Jésus dit à Nathanaël que Nathanaël, et les autres disciples aussi, verront « le ciel s'ouvrir ». Et ils verront des anges monter et descendre entre le ciel et la terre. Les anges sont en train de monter et descendre </w:t>
      </w:r>
      <w:r>
        <w:rPr>
          <w:b/>
          <w:lang w:val="fr_FR" w:bidi="fr_FR"/>
        </w:rPr>
        <w:t>sur</w:t>
      </w:r>
      <w:r>
        <w:rPr>
          <w:lang w:val="fr_FR" w:bidi="fr_FR"/>
        </w:rPr>
        <w:t xml:space="preserve"> le Fils de l'homme. Le Fils de l'homme signifie Jésus : nous expliquerons plus à ce sujet plus tard. Jésus ne veut pas dire que les disciples verront une fissure dans le ciel et des anges descendre par la fissure pour atterrir sur la tête de Jésus, pour ensuite continuer de monter et de descendre. Au lieu de cela, Jésus utilise un langage imagé. Jésus fait peut-être référence à une histoire de l'un des ancêtres des Israélites, Jacob. Jacob avait fait un rêve dans lequel il a vu une échelle qui allait de la terre jusqu'au ciel, et des anges qui montaient et descendaient sur cette échelle. Le rêve signifiait que Dieu était là où se trouvait Jacob. Jésus dit peut-être : « Je suis comme une échelle entre la terre (</w:t>
      </w:r>
      <w:r>
        <w:rPr>
          <w:b/>
          <w:lang w:val="fr_FR" w:bidi="fr_FR"/>
        </w:rPr>
        <w:t>le lieu des gens</w:t>
      </w:r>
      <w:r>
        <w:rPr>
          <w:lang w:val="fr_FR" w:bidi="fr_FR"/>
        </w:rPr>
        <w:t>) et le ciel (</w:t>
      </w:r>
      <w:r>
        <w:rPr>
          <w:b/>
          <w:lang w:val="fr_FR" w:bidi="fr_FR"/>
        </w:rPr>
        <w:t>le lieu de Dieu</w:t>
      </w:r>
      <w:r>
        <w:rPr>
          <w:lang w:val="fr_FR" w:bidi="fr_FR"/>
        </w:rPr>
        <w:t>). Je rendrai possible la venue des gens dans le lieu de Dieu. » Mais il est aussi tout à fait possible que Jésus utilise ce langage imagé pour dire que Dieu montrera clairement aux disciples que Jésus est vraiment envoyé par Dieu, c'est-à-dire qu'il est vraiment le Messie. Les disciples verront à quel point Jésus est puissant, majestueux et merveilleux, et que Jésus est vraiment envoyé par Dieu.</w:t>
      </w:r>
    </w:p>
    <w:p>
      <w:pPr/>
      <w:r>
        <w:rPr>
          <w:lang w:val="fr_FR" w:bidi="fr_FR"/>
        </w:rPr>
      </w:r>
      <w:r>
        <w:rPr>
          <w:lang w:val="fr_FR" w:bidi="fr_FR"/>
        </w:rPr>
        <w:t>Nous avions déjà appris plusieurs titres pour Jésus. Dans ce passage, Jésus lui-même enseigne aux gens un nouveau titre au sujet de lui-même. Il s'appelle lui-même le « Fils de l'homme ». « Fils de l'homme » signifie littéralement un « humain ». Mais l'expression « Fils de l'homme » apparaît aussi dans un lieu particulier dans l'Ancien Testament, dans le livre de Daniel. Daniel était un Israélite qui a vécu environ 600 ans avant Jésus. Il a eu une vision. Dans cette vision, il a vu quelqu'un qui ressemblait à un « fils de l'homme ». Et dans sa vision, Dieu a donné toute autorité à cette personne. Il est devenu un roi auquel obéissent les gens du monde entier. Et son royaume n'aura jamais de fin.</w:t>
      </w:r>
    </w:p>
    <w:p>
      <w:pPr/>
      <w:r>
        <w:rPr>
          <w:lang w:val="fr_FR" w:bidi="fr_FR"/>
        </w:rPr>
      </w:r>
      <w:r>
        <w:rPr>
          <w:lang w:val="fr_FR" w:bidi="fr_FR"/>
        </w:rPr>
        <w:t>Quand Jésus parle de lui-même en utilisant l'expression « Fils de l'homme », il dit en réalité aux gens : « Je suis la personne de la vision de Daniel. Je suis roi et Dieu m'a donné toute autorité. » C'est une autre façon de dire que Jésus est le Messie, mais c'est une manière moins directe. Les gens auraient à réfléchir plus avant de comprendre ce que Jésus voulait dire !</w:t>
      </w:r>
    </w:p>
    <w:p>
      <w:pPr/>
      <w:r>
        <w:rPr>
          <w:lang w:val="fr_FR" w:bidi="fr_FR"/>
        </w:rPr>
      </w:r>
      <w:r>
        <w:rPr>
          <w:lang w:val="fr_FR" w:bidi="fr_FR"/>
        </w:rPr>
        <w:t>Arrêtez-vous ici et discutez de cette question en groupe : dans votre communauté, quels titres les gens donnent-ils aux autres ? Quel genre de choses font-ils pour recevoir un titre ? Pouvez-vous raconter une histoire au sujet d'une personne qui obtient un nouveau titre ? Mettez cet enregistrement en pause ici.</w:t>
      </w:r>
    </w:p>
    <w:p>
      <w:pPr/>
      <w:r>
        <w:rPr>
          <w:lang w:val="fr_FR" w:bidi="fr_FR"/>
        </w:rPr>
      </w:r>
      <w:r>
        <w:rPr>
          <w:lang w:val="fr_FR" w:bidi="fr_FR"/>
        </w:rPr>
        <w:t xml:space="preserve">Jésus dit à Nathanaël : « Je te le dis en vérité », ou « En vérité ». Cela ne signifie bien sûr pas que les autres choses que Jésus a dites ne sont pas vraies. Cela signifie que Jésus va dire à Nathanaël quelque chose de très important. C'est aussi un rappel pour tout le monde que </w:t>
      </w:r>
      <w:r>
        <w:rPr>
          <w:b/>
          <w:lang w:val="fr_FR" w:bidi="fr_FR"/>
        </w:rPr>
        <w:t>tout ce</w:t>
      </w:r>
      <w:r>
        <w:rPr>
          <w:lang w:val="fr_FR" w:bidi="fr_FR"/>
        </w:rPr>
        <w:t xml:space="preserve"> que Jésus dit est toujours vraiment vrai.</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1.43–51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récit comporte trois parties.</w:t>
      </w:r>
    </w:p>
    <w:p>
      <w:pPr/>
      <w:r>
        <w:rPr>
          <w:lang w:val="fr_FR" w:bidi="fr_FR"/>
        </w:rPr>
      </w:r>
      <w:r>
        <w:rPr>
          <w:b/>
          <w:lang w:val="fr_FR" w:bidi="fr_FR"/>
        </w:rPr>
        <w:t>Dans la première partie</w:t>
      </w:r>
      <w:r>
        <w:rPr>
          <w:lang w:val="fr_FR" w:bidi="fr_FR"/>
        </w:rPr>
        <w:t>, Jésus invite Philippe à venir avec lui.</w:t>
      </w:r>
    </w:p>
    <w:p>
      <w:pPr/>
      <w:r>
        <w:rPr>
          <w:lang w:val="fr_FR" w:bidi="fr_FR"/>
        </w:rPr>
      </w:r>
      <w:r>
        <w:rPr>
          <w:b/>
          <w:lang w:val="fr_FR" w:bidi="fr_FR"/>
        </w:rPr>
        <w:t>Dans la deuxième partie</w:t>
      </w:r>
      <w:r>
        <w:rPr>
          <w:lang w:val="fr_FR" w:bidi="fr_FR"/>
        </w:rPr>
        <w:t>, Philippe invite Nathanaël.</w:t>
      </w:r>
    </w:p>
    <w:p>
      <w:pPr/>
      <w:r>
        <w:rPr>
          <w:lang w:val="fr_FR" w:bidi="fr_FR"/>
        </w:rPr>
      </w:r>
      <w:r>
        <w:rPr>
          <w:b/>
          <w:lang w:val="fr_FR" w:bidi="fr_FR"/>
        </w:rPr>
        <w:t>Dans la troisième partie</w:t>
      </w:r>
      <w:r>
        <w:rPr>
          <w:lang w:val="fr_FR" w:bidi="fr_FR"/>
        </w:rPr>
        <w:t>, Jésus parle avec Nathanaël.</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André et Pierre, et un autre disciple dont nous ne connaissons pas le nom.</w:t>
      </w:r>
    </w:p>
    <w:p>
      <w:pPr>
        <w:pStyle w:val="ListBullet"/>
        <w:spacing w:line="240" w:lineRule="auto"/>
        <w:ind w:left="720"/>
      </w:pPr>
      <w:r>
        <w:rPr>
          <w:lang w:val="fr_FR" w:bidi="fr_FR"/>
        </w:rPr>
      </w:r>
      <w:r>
        <w:rPr>
          <w:lang w:val="fr_FR" w:bidi="fr_FR"/>
        </w:rPr>
        <w:t>Nathanaël</w:t>
      </w:r>
    </w:p>
    <w:p>
      <w:pPr>
        <w:pStyle w:val="ListBullet"/>
        <w:spacing w:line="240" w:lineRule="auto"/>
        <w:ind w:left="720"/>
      </w:pPr>
      <w:r>
        <w:rPr>
          <w:lang w:val="fr_FR" w:bidi="fr_FR"/>
        </w:rPr>
      </w:r>
      <w:r>
        <w:rPr>
          <w:lang w:val="fr_FR" w:bidi="fr_FR"/>
        </w:rPr>
        <w:t>Moïse et les prophètes</w:t>
      </w:r>
    </w:p>
    <w:p>
      <w:pPr/>
      <w:r>
        <w:rPr>
          <w:lang w:val="fr_FR" w:bidi="fr_FR"/>
        </w:rPr>
      </w:r>
      <w:r>
        <w:rPr>
          <w:lang w:val="fr_FR" w:bidi="fr_FR"/>
        </w:rPr>
        <w:t>L'histoire commence par « le lendemain ». Cela signifie le jour après qu'André et un autre disciple dont nous ne connaissons pas le nom, et Pierre, soient devenus disciples de Jésus.</w:t>
      </w:r>
    </w:p>
    <w:p>
      <w:pPr/>
      <w:r>
        <w:rPr>
          <w:lang w:val="fr_FR" w:bidi="fr_FR"/>
        </w:rPr>
      </w:r>
      <w:r>
        <w:rPr>
          <w:lang w:val="fr_FR" w:bidi="fr_FR"/>
        </w:rPr>
        <w:t>Jésus décide d'aller en Galilée. Bien que la Bible ne le mentionne pas, cela signifie que les personnes qui sont devenues ses disciples iront aussi avec lui.</w:t>
      </w:r>
    </w:p>
    <w:p>
      <w:pPr/>
      <w:r>
        <w:rPr>
          <w:lang w:val="fr_FR" w:bidi="fr_FR"/>
        </w:rPr>
      </w:r>
      <w:r>
        <w:rPr>
          <w:lang w:val="fr_FR" w:bidi="fr_FR"/>
        </w:rPr>
        <w:t xml:space="preserve">Jésus </w:t>
      </w:r>
      <w:r>
        <w:rPr>
          <w:b/>
          <w:lang w:val="fr_FR" w:bidi="fr_FR"/>
        </w:rPr>
        <w:t>trouve</w:t>
      </w:r>
      <w:r>
        <w:rPr>
          <w:lang w:val="fr_FR" w:bidi="fr_FR"/>
        </w:rPr>
        <w:t xml:space="preserve"> Philippe. Cela pourrait signifier qu'il vient de rencontrer Philippe, ou cela pourrait signifier qu'il a d'abord cherché Philippe.</w:t>
      </w:r>
    </w:p>
    <w:p>
      <w:pPr/>
      <w:r>
        <w:rPr>
          <w:lang w:val="fr_FR" w:bidi="fr_FR"/>
        </w:rPr>
      </w:r>
      <w:r>
        <w:rPr>
          <w:lang w:val="fr_FR" w:bidi="fr_FR"/>
        </w:rPr>
        <w:t xml:space="preserve">Philippe </w:t>
      </w:r>
      <w:r>
        <w:rPr>
          <w:b/>
          <w:lang w:val="fr_FR" w:bidi="fr_FR"/>
        </w:rPr>
        <w:t>cherche</w:t>
      </w:r>
      <w:r>
        <w:rPr>
          <w:lang w:val="fr_FR" w:bidi="fr_FR"/>
        </w:rPr>
        <w:t xml:space="preserve"> ensuite Nathanaël. Et Philippe dit à Nathanaël qu'il a </w:t>
      </w:r>
      <w:r>
        <w:rPr>
          <w:b/>
          <w:lang w:val="fr_FR" w:bidi="fr_FR"/>
        </w:rPr>
        <w:t>trouvé</w:t>
      </w:r>
      <w:r>
        <w:rPr>
          <w:lang w:val="fr_FR" w:bidi="fr_FR"/>
        </w:rPr>
        <w:t xml:space="preserve"> la personne dont Moïse avait parlé. Il y a beaucoup de recherches et de découvertes dans ce passage !</w:t>
      </w:r>
    </w:p>
    <w:p>
      <w:pPr/>
      <w:r>
        <w:rPr>
          <w:lang w:val="fr_FR" w:bidi="fr_FR"/>
        </w:rPr>
      </w:r>
      <w:r>
        <w:rPr>
          <w:lang w:val="fr_FR" w:bidi="fr_FR"/>
        </w:rPr>
        <w:t xml:space="preserve">Jésus dit à Philippe : « </w:t>
      </w:r>
      <w:r>
        <w:rPr>
          <w:b/>
          <w:lang w:val="fr_FR" w:bidi="fr_FR"/>
        </w:rPr>
        <w:t>Viens</w:t>
      </w:r>
      <w:r>
        <w:rPr>
          <w:lang w:val="fr_FR" w:bidi="fr_FR"/>
        </w:rPr>
        <w:t xml:space="preserve">, suis-moi ». Philippe dit à Nathanaël : « </w:t>
      </w:r>
      <w:r>
        <w:rPr>
          <w:b/>
          <w:lang w:val="fr_FR" w:bidi="fr_FR"/>
        </w:rPr>
        <w:t>Viens</w:t>
      </w:r>
      <w:r>
        <w:rPr>
          <w:lang w:val="fr_FR" w:bidi="fr_FR"/>
        </w:rPr>
        <w:t xml:space="preserve"> et vois ! » Jésus a invité Philippe, maintenant Philippe invite Nathanaël.</w:t>
      </w:r>
    </w:p>
    <w:p>
      <w:pPr/>
      <w:r>
        <w:rPr>
          <w:lang w:val="fr_FR" w:bidi="fr_FR"/>
        </w:rPr>
      </w:r>
      <w:r>
        <w:rPr>
          <w:lang w:val="fr_FR" w:bidi="fr_FR"/>
        </w:rPr>
        <w:t xml:space="preserve">Philippe dit à Nathanaël : « Viens et </w:t>
      </w:r>
      <w:r>
        <w:rPr>
          <w:b/>
          <w:lang w:val="fr_FR" w:bidi="fr_FR"/>
        </w:rPr>
        <w:t>vois</w:t>
      </w:r>
      <w:r>
        <w:rPr>
          <w:lang w:val="fr_FR" w:bidi="fr_FR"/>
        </w:rPr>
        <w:t xml:space="preserve"> ». Jésus dit à Nathanaël « Je </w:t>
      </w:r>
      <w:r>
        <w:rPr>
          <w:b/>
          <w:lang w:val="fr_FR" w:bidi="fr_FR"/>
        </w:rPr>
        <w:t>t'ai vu</w:t>
      </w:r>
      <w:r>
        <w:rPr>
          <w:lang w:val="fr_FR" w:bidi="fr_FR"/>
        </w:rPr>
        <w:t xml:space="preserve"> sous le figuier ». Jésus dit à Nathanaël : « Tu </w:t>
      </w:r>
      <w:r>
        <w:rPr>
          <w:b/>
          <w:lang w:val="fr_FR" w:bidi="fr_FR"/>
        </w:rPr>
        <w:t>verras</w:t>
      </w:r>
      <w:r>
        <w:rPr>
          <w:lang w:val="fr_FR" w:bidi="fr_FR"/>
        </w:rPr>
        <w:t xml:space="preserve"> des choses plus importantes que cela ». Et il dit : « Tu </w:t>
      </w:r>
      <w:r>
        <w:rPr>
          <w:b/>
          <w:lang w:val="fr_FR" w:bidi="fr_FR"/>
        </w:rPr>
        <w:t>verras</w:t>
      </w:r>
      <w:r>
        <w:rPr>
          <w:lang w:val="fr_FR" w:bidi="fr_FR"/>
        </w:rPr>
        <w:t xml:space="preserve"> le ciel s'ouvrir et des anges monter et descendre ! » Il y a donc beaucoup de choses à « voir » dans le passage aussi.</w:t>
      </w:r>
    </w:p>
    <w:p>
      <w:pPr/>
      <w:r>
        <w:rPr>
          <w:lang w:val="fr_FR" w:bidi="fr_FR"/>
        </w:rPr>
      </w:r>
      <w:r>
        <w:rPr>
          <w:lang w:val="fr_FR" w:bidi="fr_FR"/>
        </w:rPr>
        <w:t>Jésus dit à Nathanaël : « En vérité, en vérité, je te le dis… tu verras le ciel s'ouvrir ». Le « en vérité, en vérité » indique clairement que Jésus est sur le point de dire quelque chose de très important.</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Arrêtez cet enregistrement ici et faites cette activité.</w:t>
      </w:r>
    </w:p>
    <w:p>
      <w:pPr/>
      <w:r>
        <w:rPr>
          <w:lang w:val="fr_FR" w:bidi="fr_FR"/>
        </w:rPr>
      </w:r>
      <w:r>
        <w:rPr>
          <w:lang w:val="fr_FR" w:bidi="fr_FR"/>
        </w:rPr>
        <w:t>Peut-être pourrez-vous raconter l'histoire et chaque fois que vous entendrez « trouver », « chercher », « venir » ou « voir », vous pourrez applaudir ! Vous pourriez compter vos applaudissements, et vous souvenir du nombre d'applaudissements qu'il y a eus. Cela vous aidera peut-être quand vous essayerez de vous rappeler de toute l'histoire.</w:t>
      </w:r>
    </w:p>
    <w:p>
      <w:pPr/>
      <w:r>
        <w:rPr>
          <w:lang w:val="fr_FR" w:bidi="fr_FR"/>
        </w:rPr>
      </w:r>
      <w:r>
        <w:rPr>
          <w:lang w:val="fr_FR" w:bidi="fr_FR"/>
        </w:rPr>
        <w:t>Arrêtez l'enregistrement ici et faites cette activité.</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1.43–51 dans la traduction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André et Pierre, et un autre disciple dont nous ne connaissons pas le nom.</w:t>
      </w:r>
    </w:p>
    <w:p>
      <w:pPr>
        <w:pStyle w:val="ListBullet"/>
        <w:spacing w:line="240" w:lineRule="auto"/>
        <w:ind w:left="720"/>
      </w:pPr>
      <w:r>
        <w:rPr>
          <w:lang w:val="fr_FR" w:bidi="fr_FR"/>
        </w:rPr>
      </w:r>
      <w:r>
        <w:rPr>
          <w:lang w:val="fr_FR" w:bidi="fr_FR"/>
        </w:rPr>
        <w:t>Nathanaël</w:t>
      </w:r>
    </w:p>
    <w:p>
      <w:pPr>
        <w:pStyle w:val="ListBullet"/>
        <w:spacing w:line="240" w:lineRule="auto"/>
        <w:ind w:left="720"/>
      </w:pPr>
      <w:r>
        <w:rPr>
          <w:lang w:val="fr_FR" w:bidi="fr_FR"/>
        </w:rPr>
      </w:r>
      <w:r>
        <w:rPr>
          <w:lang w:val="fr_FR" w:bidi="fr_FR"/>
        </w:rPr>
        <w:t>Moïse et les prophètes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Vous voudrez peut-être représenter de nouveau l'histoire précédente avant de représenter celle-ci.</w:t>
      </w:r>
    </w:p>
    <w:p>
      <w:pPr/>
      <w:r>
        <w:rPr>
          <w:lang w:val="fr_FR" w:bidi="fr_FR"/>
        </w:rPr>
      </w:r>
      <w:r>
        <w:rPr>
          <w:lang w:val="fr_FR" w:bidi="fr_FR"/>
        </w:rPr>
        <w:t>Représentez Jésus en train de décider d'aller en Galilée. Représentez Jésus en train de « trouver » Philippe et de l'inviter à venir avec lui. Nous ne savons pas où se trouvent les trois autres disciples (André, Pierre et le disciple dont nous ne connaissons pas le nom) à ce moment-là. Peut-être sont-ils avec Jésus pendant qu'il parle avec Philippe et avec Nathanaël, ou peut-être sont-ils à l'endroit où ils passent la nuit, en train de se préparer pour leur départ vers la Galilée. C'est à vous de décider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Philippe : « Que pensez-vous au moment où Jésus vous appelle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Philippe qui cherche Nathanaël.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Philippe : « Pourquoi cherchez-vous Nathanaël ? Que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la conversation entre Philippe et Nathanaël.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Nathanaël : « À quoi pensez-vous ? » Vous entendrez peut-être des choses comme : « Je suis curieux au sujet de cette personne dont parle Philippe ; mais je ne peux pas croire que cette personne serait le Messie parce qu'il est de Nazareth !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Philippe et Nathanaël qui vont vers Jésus, et Jésus qui dit à Nathanaël qu'il est un vrai Israélite. Représentez Nathanaël en train de demander comment Jésus le connaît. Représentez Jésus en train de dire à Nathanaël qu'il l'a vu quand il était assis sous le figuier, et Nathanaël en train de crier : « Maître, tu es le fils de Dieu, le roi d'Israël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Nathanaël : « À quoi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Jésus en train de dire le reste de ses paroles à Nathanaël.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Demandez à l'acteur qui joue Nathanaël : « À quoi pensez-vous ? » Vous entendrez peut-être des choses comme :</w:t>
      </w:r>
    </w:p>
    <w:p>
      <w:pPr/>
      <w:r>
        <w:rPr>
          <w:lang w:val="fr_FR" w:bidi="fr_FR"/>
        </w:rPr>
      </w:r>
      <w:r>
        <w:rPr>
          <w:lang w:val="fr_FR" w:bidi="fr_FR"/>
        </w:rPr>
        <w:t>Si vous le souhaitez, vous pouvez de nouveau représenter cette partie.</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1.43–51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Philippe dit à Nathanaël : « Nous avons trouvé la personne au sujet de laquelle </w:t>
      </w:r>
      <w:r>
        <w:rPr>
          <w:b/>
          <w:lang w:val="fr_FR" w:bidi="fr_FR"/>
        </w:rPr>
        <w:t>Moïse</w:t>
      </w:r>
      <w:r>
        <w:rPr>
          <w:lang w:val="fr_FR" w:bidi="fr_FR"/>
        </w:rPr>
        <w:t xml:space="preserve"> et les </w:t>
      </w:r>
      <w:r>
        <w:rPr>
          <w:b/>
          <w:lang w:val="fr_FR" w:bidi="fr_FR"/>
        </w:rPr>
        <w:t>prophètes</w:t>
      </w:r>
      <w:r>
        <w:rPr>
          <w:lang w:val="fr_FR" w:bidi="fr_FR"/>
        </w:rPr>
        <w:t xml:space="preserve"> ont écrit. »</w:t>
      </w:r>
    </w:p>
    <w:p>
      <w:pPr/>
      <w:r>
        <w:rPr>
          <w:lang w:val="fr_FR" w:bidi="fr_FR"/>
        </w:rPr>
      </w:r>
      <w:r>
        <w:rPr>
          <w:b/>
          <w:lang w:val="fr_FR" w:bidi="fr_FR"/>
        </w:rPr>
        <w:t>Moïse</w:t>
      </w:r>
      <w:r>
        <w:rPr>
          <w:lang w:val="fr_FR" w:bidi="fr_FR"/>
        </w:rPr>
        <w:t xml:space="preserve"> était un porte-parole de Dieu qui a vécu au moins mille ans avant Jésus. Dieu a donné au peuple d'Israël ses commandements par l'intermédiaire de Moïse. Juste avant de mourir, Moïse avait dit au peuple que Dieu enverrait un autre porte-parole, un prophète, comme lui et que les gens devraient l'écouter.</w:t>
      </w:r>
    </w:p>
    <w:p>
      <w:pPr/>
      <w:r>
        <w:rPr>
          <w:lang w:val="fr_FR" w:bidi="fr_FR"/>
        </w:rPr>
      </w:r>
      <w:r>
        <w:rPr>
          <w:lang w:val="fr_FR" w:bidi="fr_FR"/>
        </w:rPr>
        <w:t xml:space="preserve">Un </w:t>
      </w:r>
      <w:r>
        <w:rPr>
          <w:b/>
          <w:lang w:val="fr_FR" w:bidi="fr_FR"/>
        </w:rPr>
        <w:t>prophète</w:t>
      </w:r>
      <w:r>
        <w:rPr>
          <w:lang w:val="fr_FR" w:bidi="fr_FR"/>
        </w:rPr>
        <w:t xml:space="preserve"> est une personne qui donne des messages de la part de Dieu aux être humains. Le mot </w:t>
      </w:r>
      <w:r>
        <w:rPr>
          <w:lang w:val="fr_FR" w:bidi="fr_FR"/>
        </w:rPr>
        <w:t>prophète</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Après Moïse, il y a eu d'autres prophètes qui ont aussi dit au peuple que Dieu enverrait un roi spécial pour sauver le peuple. Ce roi spécial était appelé le </w:t>
      </w:r>
      <w:r>
        <w:rPr>
          <w:lang w:val="fr_FR" w:bidi="fr_FR"/>
        </w:rPr>
        <w:t>Messie</w:t>
      </w:r>
      <w:r>
        <w:rPr>
          <w:lang w:val="fr_FR" w:bidi="fr_FR"/>
        </w:rPr>
        <w:t>. Les Israélites attendaient toujours que Dieu envoie le Messie vers son peuple. Philippe a découvert que Jésus est le Messie !</w:t>
      </w:r>
    </w:p>
    <w:p>
      <w:pPr/>
      <w:r>
        <w:rPr>
          <w:lang w:val="fr_FR" w:bidi="fr_FR"/>
        </w:rPr>
      </w:r>
      <w:r>
        <w:rPr>
          <w:lang w:val="fr_FR" w:bidi="fr_FR"/>
        </w:rPr>
        <w:t xml:space="preserve">Nathanaël appelle Jésus </w:t>
      </w:r>
      <w:r>
        <w:rPr>
          <w:b/>
          <w:lang w:val="fr_FR" w:bidi="fr_FR"/>
        </w:rPr>
        <w:t>Rabbi</w:t>
      </w:r>
      <w:r>
        <w:rPr>
          <w:lang w:val="fr_FR" w:bidi="fr_FR"/>
        </w:rPr>
        <w:t xml:space="preserve">, ce qui dans sa langue signifie enseignant. Utilisez le même mot que vous avez utilisé dans le passage précédent. </w:t>
      </w:r>
    </w:p>
    <w:p>
      <w:pPr/>
      <w:r>
        <w:rPr>
          <w:lang w:val="fr_FR" w:bidi="fr_FR"/>
        </w:rPr>
      </w:r>
      <w:r>
        <w:rPr>
          <w:lang w:val="fr_FR" w:bidi="fr_FR"/>
        </w:rPr>
        <w:t xml:space="preserve">Nathanaël appelle Jésus le </w:t>
      </w:r>
      <w:r>
        <w:rPr>
          <w:b/>
          <w:lang w:val="fr_FR" w:bidi="fr_FR"/>
        </w:rPr>
        <w:t>fils de Dieu</w:t>
      </w:r>
      <w:r>
        <w:rPr>
          <w:lang w:val="fr_FR" w:bidi="fr_FR"/>
        </w:rPr>
        <w:t xml:space="preserve">. L'expression </w:t>
      </w:r>
      <w:r>
        <w:rPr>
          <w:lang w:val="fr_FR" w:bidi="fr_FR"/>
        </w:rPr>
        <w:t>Fils de Dieu</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Jésus dit à Nathanaël qu'il verra « le </w:t>
      </w:r>
      <w:r>
        <w:rPr>
          <w:b/>
          <w:lang w:val="fr_FR" w:bidi="fr_FR"/>
        </w:rPr>
        <w:t>ciel</w:t>
      </w:r>
      <w:r>
        <w:rPr>
          <w:lang w:val="fr_FR" w:bidi="fr_FR"/>
        </w:rPr>
        <w:t xml:space="preserve"> s'ouvrir ». Le mot « ciel » ou « cieux » peut signifier le ciel visible, ou cela peut signifier le lieu où vit Dieu. Dans ce passage, cela signifie le lieu où vit Dieu. Le mot </w:t>
      </w:r>
      <w:r>
        <w:rPr>
          <w:lang w:val="fr_FR" w:bidi="fr_FR"/>
        </w:rPr>
        <w:t>ciel</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Jésus se nomme lui-même le </w:t>
      </w:r>
      <w:r>
        <w:rPr>
          <w:b/>
          <w:lang w:val="fr_FR" w:bidi="fr_FR"/>
        </w:rPr>
        <w:t>Fils de l'homme</w:t>
      </w:r>
      <w:r>
        <w:rPr>
          <w:lang w:val="fr_FR" w:bidi="fr_FR"/>
        </w:rPr>
        <w:t>. Chaque fois que Jésus dit quelque chose concernant le « Fils de l'homme », il parle de lui-même. Le mot signifie littéralement « être humain », mais Jésus lui donne un sens spécial. Il utilise le mot comme titre pour lui-même.</w:t>
      </w:r>
    </w:p>
    <w:p>
      <w:pPr/>
      <w:r>
        <w:rPr>
          <w:lang w:val="fr_FR" w:bidi="fr_FR"/>
        </w:rPr>
      </w:r>
      <w:r>
        <w:rPr>
          <w:lang w:val="fr_FR" w:bidi="fr_FR"/>
        </w:rPr>
        <w:t>L'expression « Fils de l'homme » apparaît aussi d'une manière spéciale dans l'Ancien Testament, dans le livre de Daniel. Daniel était un Israélite qui a vécu environ 600 ans avant Jésus. Il a eu une vision. Dans cette vision, il a vu quelqu'un qui ressemblait à un « fils de l'homme ». Et dans la vision de Daniel, Dieu a donné toute autorité à cette personne. C'est devenu un roi auquel obéissent les gens du monde entier. Et son royaume n'aura jamais de fin.</w:t>
      </w:r>
    </w:p>
    <w:p>
      <w:pPr/>
      <w:r>
        <w:rPr>
          <w:lang w:val="fr_FR" w:bidi="fr_FR"/>
        </w:rPr>
      </w:r>
      <w:r>
        <w:rPr>
          <w:lang w:val="fr_FR" w:bidi="fr_FR"/>
        </w:rPr>
        <w:t>Quand Jésus parle de lui-même en utilisant l'expression « Fils de l'homme », il dit en réalité aux gens : « Je suis la personne de la vision de Daniel. » C'est une autre façon de dire que Jésus est le Messie, mais c'est une manière moins directe. À l'époque de Jésus, on n'utilisait pas l'expression « Fils de l'homme » pour désigner le Messie. Par conséquent, ils devront comprendre petit à petit ce qu'il veut dire quand il s'appelait lui-même le « Fils de l'homme » !</w:t>
      </w:r>
    </w:p>
    <w:p>
      <w:pPr/>
      <w:r>
        <w:rPr>
          <w:lang w:val="fr_FR" w:bidi="fr_FR"/>
        </w:rPr>
      </w:r>
      <w:r>
        <w:rPr>
          <w:lang w:val="fr_FR" w:bidi="fr_FR"/>
        </w:rPr>
        <w:t xml:space="preserve">Arrêtez-vous ici et discutez en groupe du mot ou de l'expression que vous utiliserez pour </w:t>
      </w:r>
      <w:r>
        <w:rPr>
          <w:b/>
          <w:lang w:val="fr_FR" w:bidi="fr_FR"/>
        </w:rPr>
        <w:t>Fils de l'homme</w:t>
      </w:r>
      <w:r>
        <w:rPr>
          <w:lang w:val="fr_FR" w:bidi="fr_FR"/>
        </w:rPr>
        <w:t xml:space="preserve">. Cherchez </w:t>
      </w:r>
      <w:r>
        <w:rPr>
          <w:lang w:val="fr_FR" w:bidi="fr_FR"/>
        </w:rPr>
        <w:t>Fils de l'homme</w:t>
      </w:r>
      <w:r>
        <w:rPr>
          <w:lang w:val="fr_FR" w:bidi="fr_FR"/>
        </w:rPr>
        <w:t xml:space="preserve"> dans le glossaire principal pour plus d'informations. Si vous avez déjà traduit d'autres Évangiles, utilisez le même mot que vous y avez utilisé. Mettez cet enregistrement en pause ici.</w:t>
      </w:r>
    </w:p>
    <w:p>
      <w:pPr/>
      <w:r>
        <w:rPr>
          <w:lang w:val="fr_FR" w:bidi="fr_FR"/>
        </w:rPr>
      </w:r>
      <w:r>
        <w:rPr>
          <w:lang w:val="fr_FR" w:bidi="fr_FR"/>
        </w:rPr>
        <w:t xml:space="preserve">Jésus dit à Nathanaël qu'il verra les </w:t>
      </w:r>
      <w:r>
        <w:rPr>
          <w:b/>
          <w:lang w:val="fr_FR" w:bidi="fr_FR"/>
        </w:rPr>
        <w:t>anges de Dieu</w:t>
      </w:r>
      <w:r>
        <w:rPr>
          <w:lang w:val="fr_FR" w:bidi="fr_FR"/>
        </w:rPr>
        <w:t xml:space="preserve"> monter et descendre sur le Fils de l'homme. Les anges sont des messagers spirituels de la part de Dieu.</w:t>
      </w:r>
    </w:p>
    <w:p>
      <w:pPr/>
      <w:r>
        <w:rPr>
          <w:lang w:val="fr_FR" w:bidi="fr_FR"/>
        </w:rPr>
      </w:r>
      <w:r>
        <w:rPr>
          <w:lang w:val="fr_FR" w:bidi="fr_FR"/>
        </w:rPr>
        <w:t xml:space="preserve">Arrêtez l'enregistrement ici et discutez en groupe du mot que vous allez utiliser pour </w:t>
      </w:r>
      <w:r>
        <w:rPr>
          <w:b/>
          <w:lang w:val="fr_FR" w:bidi="fr_FR"/>
        </w:rPr>
        <w:t>anges</w:t>
      </w:r>
      <w:r>
        <w:rPr>
          <w:lang w:val="fr_FR" w:bidi="fr_FR"/>
        </w:rPr>
        <w:t xml:space="preserve">. Cherchez la rubrique </w:t>
      </w:r>
      <w:r>
        <w:rPr>
          <w:lang w:val="fr_FR" w:bidi="fr_FR"/>
        </w:rPr>
        <w:t>anges</w:t>
      </w:r>
      <w:r>
        <w:rPr>
          <w:lang w:val="fr_FR" w:bidi="fr_FR"/>
        </w:rPr>
        <w:t xml:space="preserve"> dans le Glossaire principal pour plus d'informations. Si vous avez déjà traduit d'autres Évangiles, utilisez le même mot que vous y avez utilisé.</w:t>
      </w:r>
      <w:r>
        <w:rPr>
          <w:lang w:val="fr_FR" w:bidi="fr_FR"/>
        </w:rPr>
      </w:r>
    </w:p>
    <w:p>
      <w:pPr>
        <w:pStyle w:val="Heading3"/>
      </w:pPr>
      <w:r>
        <w:rPr>
          <w:lang w:val="fr_FR" w:bidi="fr_FR"/>
        </w:rPr>
        <w:t>Prêcher la Parole</w:t>
      </w:r>
    </w:p>
    <w:p>
      <w:pPr/>
      <w:r>
        <w:rPr>
          <w:lang w:val="fr_FR" w:bidi="fr_FR"/>
        </w:rPr>
      </w:r>
      <w:r>
        <w:rPr>
          <w:lang w:val="fr_FR" w:bidi="fr_FR"/>
        </w:rPr>
        <w:t>Écoutez un enregistrement de Jean 1.43–51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1:43–51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7">
        <w:r>
          <w:rPr>
            <w:lang w:val="fr_FR" w:bidi="fr_FR"/>
          </w:rPr>
          <w:rPr>
            <w:color w:val="0000EE"/>
            <w:u w:val="single"/>
          </w:rPr>
          <w:t>Écouter et Cœur</w:t>
        </w:r>
      </w:hyperlink>
      <w:r>
        <w:rPr>
          <w:lang w:val="fr_FR" w:bidi="fr_FR"/>
        </w:rPr>
        <w:t xml:space="preserve"> (723 KB)</w:t>
      </w:r>
      <w:r>
        <w:rPr>
          <w:lang w:val="fr_FR" w:bidi="fr_FR"/>
        </w:rPr>
      </w:r>
    </w:p>
    <w:p>
      <w:pPr>
        <w:pStyle w:val="ListBullet"/>
        <w:spacing w:line="240" w:lineRule="auto"/>
        <w:ind w:left="720"/>
      </w:pPr>
      <w:r>
        <w:rPr>
          <w:lang w:val="fr_FR" w:bidi="fr_FR"/>
        </w:rPr>
      </w:r>
      <w:hyperlink r:id="rId38">
        <w:r>
          <w:rPr>
            <w:lang w:val="fr_FR" w:bidi="fr_FR"/>
          </w:rPr>
          <w:rPr>
            <w:color w:val="0000EE"/>
            <w:u w:val="single"/>
          </w:rPr>
          <w:t>Planter le Décor</w:t>
        </w:r>
      </w:hyperlink>
      <w:r>
        <w:rPr>
          <w:lang w:val="fr_FR" w:bidi="fr_FR"/>
        </w:rPr>
        <w:t xml:space="preserve"> (5.4 MB)</w:t>
      </w:r>
      <w:r>
        <w:rPr>
          <w:lang w:val="fr_FR" w:bidi="fr_FR"/>
        </w:rPr>
      </w:r>
    </w:p>
    <w:p>
      <w:pPr>
        <w:pStyle w:val="ListBullet"/>
        <w:spacing w:line="240" w:lineRule="auto"/>
        <w:ind w:left="720"/>
      </w:pPr>
      <w:r>
        <w:rPr>
          <w:lang w:val="fr_FR" w:bidi="fr_FR"/>
        </w:rPr>
      </w:r>
      <w:hyperlink r:id="rId39">
        <w:r>
          <w:rPr>
            <w:lang w:val="fr_FR" w:bidi="fr_FR"/>
          </w:rPr>
          <w:rPr>
            <w:color w:val="0000EE"/>
            <w:u w:val="single"/>
          </w:rPr>
          <w:t>Définir les Scènes</w:t>
        </w:r>
      </w:hyperlink>
      <w:r>
        <w:rPr>
          <w:lang w:val="fr_FR" w:bidi="fr_FR"/>
        </w:rPr>
        <w:t xml:space="preserve"> (1.9 MB)</w:t>
      </w:r>
      <w:r>
        <w:rPr>
          <w:lang w:val="fr_FR" w:bidi="fr_FR"/>
        </w:rPr>
      </w:r>
    </w:p>
    <w:p>
      <w:pPr>
        <w:pStyle w:val="ListBullet"/>
        <w:spacing w:line="240" w:lineRule="auto"/>
        <w:ind w:left="720"/>
      </w:pPr>
      <w:r>
        <w:rPr>
          <w:lang w:val="fr_FR" w:bidi="fr_FR"/>
        </w:rPr>
      </w:r>
      <w:hyperlink r:id="rId40">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41">
        <w:r>
          <w:rPr>
            <w:lang w:val="fr_FR" w:bidi="fr_FR"/>
          </w:rPr>
          <w:rPr>
            <w:color w:val="0000EE"/>
            <w:u w:val="single"/>
          </w:rPr>
          <w:t>Combler les Lacunes</w:t>
        </w:r>
      </w:hyperlink>
      <w:r>
        <w:rPr>
          <w:lang w:val="fr_FR" w:bidi="fr_FR"/>
        </w:rPr>
        <w:t xml:space="preserve"> (2.8 MB)</w:t>
      </w:r>
      <w:r>
        <w:rPr>
          <w:lang w:val="fr_FR" w:bidi="fr_FR"/>
        </w:rPr>
      </w:r>
    </w:p>
    <w:p>
      <w:pPr>
        <w:pStyle w:val="ListBullet"/>
        <w:spacing w:line="240" w:lineRule="auto"/>
        <w:ind w:left="720"/>
      </w:pPr>
      <w:r>
        <w:rPr>
          <w:lang w:val="fr_FR" w:bidi="fr_FR"/>
        </w:rPr>
      </w:r>
      <w:hyperlink r:id="rId42">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2:1–12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2.1–12. Laissez entrer la parole de Dieu dans vos cœurs.</w:t>
      </w:r>
    </w:p>
    <w:p>
      <w:pPr/>
      <w:r>
        <w:rPr>
          <w:lang w:val="fr_FR" w:bidi="fr_FR"/>
        </w:rPr>
      </w:r>
      <w:r>
        <w:rPr>
          <w:lang w:val="fr_FR" w:bidi="fr_FR"/>
        </w:rPr>
        <w:t>Écoutez l'enregistrement de Jean 2.1–12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2.1–12 dans la traduction la plus facile à comprendre.</w:t>
      </w:r>
    </w:p>
    <w:p>
      <w:pPr/>
      <w:r>
        <w:rPr>
          <w:lang w:val="fr_FR" w:bidi="fr_FR"/>
        </w:rPr>
      </w:r>
      <w:r>
        <w:rPr>
          <w:lang w:val="fr_FR" w:bidi="fr_FR"/>
        </w:rPr>
        <w:t>Dans le passage précédent, Jésus a décidé d'aller en Galilée et a appelé plus de disciples. Jésus et ses disciples sont maintenant en Galilée, dans un petit village nommé Cana.</w:t>
      </w:r>
    </w:p>
    <w:p>
      <w:pPr/>
      <w:r>
        <w:rPr>
          <w:lang w:val="fr_FR" w:bidi="fr_FR"/>
        </w:rPr>
      </w:r>
      <w:r>
        <w:rPr>
          <w:lang w:val="fr_FR" w:bidi="fr_FR"/>
        </w:rPr>
        <w:t>Arrêtez-vous ici et regardez une carte d'</w:t>
      </w:r>
      <w:r>
        <w:rPr>
          <w:lang w:val="fr_FR" w:bidi="fr_FR"/>
        </w:rPr>
        <w:t>Israël</w:t>
      </w:r>
      <w:r>
        <w:rPr>
          <w:lang w:val="fr_FR" w:bidi="fr_FR"/>
        </w:rPr>
        <w:t>. Trouvez la région autour du Jourdain en Judée où se trouvait Jésus dans le passage précédent, et trouvez Cana où il se trouve maintenant. Regardez vers Capernaüm, où se rendra Jésus à la fin de ce passage. Mettez cet enregistrement en pause ici.</w:t>
      </w:r>
    </w:p>
    <w:p>
      <w:pPr/>
      <w:r>
        <w:rPr>
          <w:lang w:val="fr_FR" w:bidi="fr_FR"/>
        </w:rPr>
      </w:r>
      <w:r>
        <w:rPr>
          <w:lang w:val="fr_FR" w:bidi="fr_FR"/>
        </w:rPr>
        <w:t xml:space="preserve">Jean l'auteur dit que les événements dans ce passage se produisent le troisième jour. Nous ne savons pas le troisième jour après </w:t>
      </w:r>
      <w:r>
        <w:rPr>
          <w:b/>
          <w:lang w:val="fr_FR" w:bidi="fr_FR"/>
        </w:rPr>
        <w:t>quoi</w:t>
      </w:r>
      <w:r>
        <w:rPr>
          <w:lang w:val="fr_FR" w:bidi="fr_FR"/>
        </w:rPr>
        <w:t>. Peut-être le troisième jour après que Jésus ait appelé Philippe ; mais il est impossible qu'ils aient atteint la Galilée si rapidement. Jean l'auteur n'essaie probablement pas de donner une chronologie exacte.</w:t>
      </w:r>
    </w:p>
    <w:p>
      <w:pPr/>
      <w:r>
        <w:rPr>
          <w:lang w:val="fr_FR" w:bidi="fr_FR"/>
        </w:rPr>
      </w:r>
      <w:r>
        <w:rPr>
          <w:lang w:val="fr_FR" w:bidi="fr_FR"/>
        </w:rPr>
        <w:t>Il est aussi possible que Jésus ait déjà été en Galilée quand il a appelé Philippe et Nathanaël.</w:t>
      </w:r>
    </w:p>
    <w:p>
      <w:pPr/>
      <w:r>
        <w:rPr>
          <w:lang w:val="fr_FR" w:bidi="fr_FR"/>
        </w:rPr>
      </w:r>
      <w:r>
        <w:rPr>
          <w:lang w:val="fr_FR" w:bidi="fr_FR"/>
        </w:rPr>
        <w:t>Les Juifs comptent les jours d'un coucher du soleil à un coucher du soleil. Une nouvelle journée commençait donc toujours le soir. Quand on comptait les jours, une partie de la journée comptait pour toute la journée ; le soir était donc le premier jour, puis tout le lendemain était le deuxième jour, et le matin qui viendrait après cette deuxième nuit était le troisième jour.</w:t>
      </w:r>
    </w:p>
    <w:p>
      <w:pPr/>
      <w:r>
        <w:rPr>
          <w:lang w:val="fr_FR" w:bidi="fr_FR"/>
        </w:rPr>
      </w:r>
      <w:r>
        <w:rPr>
          <w:lang w:val="fr_FR" w:bidi="fr_FR"/>
        </w:rPr>
        <w:t>Quand les lecteurs de Jean voient « le troisième jour », ils auraient peut-être immédiatement pensé : « Jésus est aussi ressuscité d'entre les morts le troisième jour ! » Et ils sauraient donc qu'ici aussi, quelque chose d'important allait se produire. Et c'est la chose suivante : Jésus est sur le point de faire son premier miracle. Jésus va commencer l'œuvre qu'il est venu accomplir !</w:t>
      </w:r>
    </w:p>
    <w:p>
      <w:pPr/>
      <w:r>
        <w:rPr>
          <w:lang w:val="fr_FR" w:bidi="fr_FR"/>
        </w:rPr>
      </w:r>
      <w:r>
        <w:rPr>
          <w:lang w:val="fr_FR" w:bidi="fr_FR"/>
        </w:rPr>
        <w:t>Jésus et ses disciples sont invités à un mariage. Ses disciples sont au moins les cinq hommes que nous avons rencontrés dans les passages précédents. Jean ne nous dit pas si Jésus avait déjà douze disciples à ce moment-là. Peut-être qu'il y a déjà d'autres disciples que nous ne connaissons pas encore, ou peut-être que les autres personnes seront appelées plus tard.</w:t>
      </w:r>
    </w:p>
    <w:p>
      <w:pPr/>
      <w:r>
        <w:rPr>
          <w:lang w:val="fr_FR" w:bidi="fr_FR"/>
        </w:rPr>
      </w:r>
      <w:r>
        <w:rPr>
          <w:lang w:val="fr_FR" w:bidi="fr_FR"/>
        </w:rPr>
        <w:t>La mère de Jésus est également présente au mariage. Jésus et sa mère devaient être des amis ou des parents des personnes impliquées dans le mariage.</w:t>
      </w:r>
    </w:p>
    <w:p>
      <w:pPr/>
      <w:r>
        <w:rPr>
          <w:lang w:val="fr_FR" w:bidi="fr_FR"/>
        </w:rPr>
      </w:r>
      <w:r>
        <w:rPr>
          <w:lang w:val="fr_FR" w:bidi="fr_FR"/>
        </w:rPr>
        <w:t>Ce n'est qu'à la fin du passage que nous découvrirons que les frères de Jésus étaient aussi au mariage. Ils ne prennent pas part à l'histoire. Leur père n'est pas mentionné. Certaines personnes pensent donc qu'il est peut-être déjà mort à ce moment-là. Cela nous donnerait une raison supplémentaire de comprendre pourquoi la mère de Jésus parle du problème avec Jésus : puisqu'il est son fils aîné, il est le chef de la famille.</w:t>
      </w:r>
    </w:p>
    <w:p>
      <w:pPr/>
      <w:r>
        <w:rPr>
          <w:lang w:val="fr_FR" w:bidi="fr_FR"/>
        </w:rPr>
      </w:r>
      <w:r>
        <w:rPr>
          <w:lang w:val="fr_FR" w:bidi="fr_FR"/>
        </w:rPr>
        <w:t>Arrêtez-vous ici et discutez de cette question en groupe : dans votre communauté, comment les gens célèbrent-ils les mariages ? Racontez une histoire au sujet d'un mariage qui était particulièrement mémorable. Mettez cet enregistrement en pause ici.</w:t>
      </w:r>
    </w:p>
    <w:p>
      <w:pPr/>
      <w:r>
        <w:rPr>
          <w:lang w:val="fr_FR" w:bidi="fr_FR"/>
        </w:rPr>
      </w:r>
      <w:r>
        <w:rPr>
          <w:lang w:val="fr_FR" w:bidi="fr_FR"/>
        </w:rPr>
        <w:t>Les fêtes de mariage en Israël pouvaient durer jusqu'à sept jours ! La famille du marié était responsable de la nourriture pour les invités. Une personne qui est appelée l'intendant en chef, c'est-à-dire le maître du festin, était responsable de la nourriture et de la boisson. Il pourrait s'agir d'un membre de la famille ou d'un ami, ou il pourrait s'agir de quelqu'un qui était payé pour le faire. Les hommes faisaient la fête dans un lieu différent que les femmes. Le vin était une boisson normale en Israël et était important lors des mariages. Le vin est le jus tiré du raisin. Le raisin est un fruit qui était très répandu en Israël.</w:t>
      </w:r>
    </w:p>
    <w:p>
      <w:pPr/>
      <w:r>
        <w:rPr>
          <w:lang w:val="fr_FR" w:bidi="fr_FR"/>
        </w:rPr>
      </w:r>
      <w:r>
        <w:rPr>
          <w:lang w:val="fr_FR" w:bidi="fr_FR"/>
        </w:rPr>
        <w:t xml:space="preserve">Arrêtez-vous ici et avec votre équipe regardez l'image du </w:t>
      </w:r>
      <w:r>
        <w:rPr>
          <w:lang w:val="fr_FR" w:bidi="fr_FR"/>
        </w:rPr>
        <w:t>raisin</w:t>
      </w:r>
      <w:r>
        <w:rPr>
          <w:lang w:val="fr_FR" w:bidi="fr_FR"/>
        </w:rPr>
        <w:t xml:space="preserve">, et du </w:t>
      </w:r>
      <w:r>
        <w:rPr>
          <w:b/>
          <w:lang w:val="fr_FR" w:bidi="fr_FR"/>
        </w:rPr>
        <w:t>vin</w:t>
      </w:r>
      <w:r>
        <w:rPr>
          <w:lang w:val="fr_FR" w:bidi="fr_FR"/>
        </w:rPr>
        <w:t>. Mettez cet enregistrement en pause ici.</w:t>
      </w:r>
    </w:p>
    <w:p>
      <w:pPr/>
      <w:r>
        <w:rPr>
          <w:lang w:val="fr_FR" w:bidi="fr_FR"/>
        </w:rPr>
      </w:r>
      <w:r>
        <w:rPr>
          <w:lang w:val="fr_FR" w:bidi="fr_FR"/>
        </w:rPr>
        <w:t>On cueillait du raisin, puis on en pressait le jus. Le jus était stocké dans des bocaux en argile. Le jus serait ensuite laissé seul jusqu'à ce qu'il commence à devenir aigre. Une fois qu'il était devenu aigre, il est transformé en vin. Plus le vin était vieux, meilleur était son goût ! Le vin a une couleur rouge foncé. À cause du processus de croissance en amertume, il y a un peu d'alcool dans le vin. L'alcool est quelque chose qui conduit les gens à devenir ivres s'ils en boivent beaucoup. Mais il n'y a pas beaucoup d'alcool dans le vin, et les gens en Israël mélangaient même le vin avec de l'eau avant de le boire. Il faudrait en boire en grandes quantités pour s'enivrer. Dans la Bible, le vin est généralement associé à la joie.</w:t>
      </w:r>
    </w:p>
    <w:p>
      <w:pPr/>
      <w:r>
        <w:rPr>
          <w:lang w:val="fr_FR" w:bidi="fr_FR"/>
        </w:rPr>
      </w:r>
      <w:r>
        <w:rPr>
          <w:lang w:val="fr_FR" w:bidi="fr_FR"/>
        </w:rPr>
        <w:t>Mais alors, dans ce cas présent, à un moment donné pendant le festin, le vin viendra à manquer !</w:t>
      </w:r>
    </w:p>
    <w:p>
      <w:pPr/>
      <w:r>
        <w:rPr>
          <w:lang w:val="fr_FR" w:bidi="fr_FR"/>
        </w:rPr>
      </w:r>
      <w:r>
        <w:rPr>
          <w:lang w:val="fr_FR" w:bidi="fr_FR"/>
        </w:rPr>
        <w:t>Arrêtez-vous ici et discutez avec votre équipe : pouvez-vous raconter une histoire au sujet de personnes qui n'ont pas assez de quelque chose à donner à leurs invités ? Il peut s'agir d'un mariage, ou de n'importe quel autre événement. Que s’est-il passé ? Arrêtez l'enregistrement ici.</w:t>
      </w:r>
    </w:p>
    <w:p>
      <w:pPr/>
      <w:r>
        <w:rPr>
          <w:lang w:val="fr_FR" w:bidi="fr_FR"/>
        </w:rPr>
      </w:r>
      <w:r>
        <w:rPr>
          <w:lang w:val="fr_FR" w:bidi="fr_FR"/>
        </w:rPr>
        <w:t>Comme vous pouvez l'imaginer, il était très embarrassant pour la famille du marié de ne plus avoir de vin à servir aux invités. Les gens dans leur communauté parleront peut-être de ce mariage pendant longtemps après, et pas de manière agréable !</w:t>
      </w:r>
    </w:p>
    <w:p>
      <w:pPr/>
      <w:r>
        <w:rPr>
          <w:lang w:val="fr_FR" w:bidi="fr_FR"/>
        </w:rPr>
      </w:r>
      <w:r>
        <w:rPr>
          <w:lang w:val="fr_FR" w:bidi="fr_FR"/>
        </w:rPr>
        <w:t>Un mariage en Israël était un contrat entre deux familles. Quand un garçon atteignait l'âge auquel il pouvait se marier, ses parents cherchaient une mariée pour lui. Après le mariage, la mariée commençait à vivre avec la famille de son mari. Le festin de mariage aurait lieu dans la maison du marié. Si la famille du marié ne fournissait pas de la nourriture et de la boisson adéquates pour le festin de mariage, la famille de la mariée pourrait se sentir insultée, ce qui pourrait conduire à un grand conflit, et même à un procès !</w:t>
      </w:r>
    </w:p>
    <w:p>
      <w:pPr/>
      <w:r>
        <w:rPr>
          <w:lang w:val="fr_FR" w:bidi="fr_FR"/>
        </w:rPr>
      </w:r>
      <w:r>
        <w:rPr>
          <w:lang w:val="fr_FR" w:bidi="fr_FR"/>
        </w:rPr>
        <w:t>La mère de Jésus va vers Jésus et lui parle de la situation. Cela signifie qu'elle veut que Jésus fasse quelque chose, ou tout du moins qu'il aide. Puisqu'ils étaient des parents ou des amis de la famille, ils étaient peut-être responsables d'aider. Elle ne pensait probablement pas à ce que Jésus fasse quelque chose de miraculeux.</w:t>
      </w:r>
    </w:p>
    <w:p>
      <w:pPr/>
      <w:r>
        <w:rPr>
          <w:lang w:val="fr_FR" w:bidi="fr_FR"/>
        </w:rPr>
      </w:r>
      <w:r>
        <w:rPr>
          <w:lang w:val="fr_FR" w:bidi="fr_FR"/>
        </w:rPr>
        <w:t>Jésus lui donne une réponse étrange. La première chose étrange est qu'il l'appelle « femme » au lieu de « mère ». Il n'est pas exactement impoli, mais il met une certaine distance entre eux. La deuxième chose étrange est que Jésus dit : « Pourquoi me dis-tu cela ? »</w:t>
      </w:r>
    </w:p>
    <w:p>
      <w:pPr/>
      <w:r>
        <w:rPr>
          <w:lang w:val="fr_FR" w:bidi="fr_FR"/>
        </w:rPr>
      </w:r>
      <w:r>
        <w:rPr>
          <w:lang w:val="fr_FR" w:bidi="fr_FR"/>
        </w:rPr>
        <w:t xml:space="preserve">Jésus veut peut-être dire : « Ce n'est pas ta tâche de me dire quoi faire ». En l'appelant </w:t>
      </w:r>
      <w:r>
        <w:rPr>
          <w:b/>
          <w:lang w:val="fr_FR" w:bidi="fr_FR"/>
        </w:rPr>
        <w:t>femme</w:t>
      </w:r>
      <w:r>
        <w:rPr>
          <w:lang w:val="fr_FR" w:bidi="fr_FR"/>
        </w:rPr>
        <w:t xml:space="preserve"> au lieu de </w:t>
      </w:r>
      <w:r>
        <w:rPr>
          <w:b/>
          <w:lang w:val="fr_FR" w:bidi="fr_FR"/>
        </w:rPr>
        <w:t>mère</w:t>
      </w:r>
      <w:r>
        <w:rPr>
          <w:lang w:val="fr_FR" w:bidi="fr_FR"/>
        </w:rPr>
        <w:t>, il lui dit peut-être : « Je ne suis plus comme ton enfant, qui doit faire ce que tu dis ». La relation entre Jésus et sa mère change à ce moment-là.</w:t>
      </w:r>
    </w:p>
    <w:p>
      <w:pPr/>
      <w:r>
        <w:rPr>
          <w:lang w:val="fr_FR" w:bidi="fr_FR"/>
        </w:rPr>
      </w:r>
      <w:r>
        <w:rPr>
          <w:lang w:val="fr_FR" w:bidi="fr_FR"/>
        </w:rPr>
        <w:t xml:space="preserve">Puis la troisième chose étrange que dit Jésus est : « Mon heure n'est pas encore venue ». Jésus veut peut-être dire qu'il n'est pas encore temps pour lui de faire quelque chose. Mais nous entendrons plus souvent l'expression « le moment n'est pas encore venu » dans le livre de Jean, et plus tard nous entendrons aussi le terme « le moment </w:t>
      </w:r>
      <w:r>
        <w:rPr>
          <w:b/>
          <w:lang w:val="fr_FR" w:bidi="fr_FR"/>
        </w:rPr>
        <w:t>est</w:t>
      </w:r>
      <w:r>
        <w:rPr>
          <w:lang w:val="fr_FR" w:bidi="fr_FR"/>
        </w:rPr>
        <w:t xml:space="preserve"> venu ». Dans le livre de Jean, « le moment » a toujours à voir avec la mort de Jésus. Jésus semble donc dire : « le moment </w:t>
      </w:r>
      <w:r>
        <w:rPr>
          <w:b/>
          <w:lang w:val="fr_FR" w:bidi="fr_FR"/>
        </w:rPr>
        <w:t>de ma mort</w:t>
      </w:r>
      <w:r>
        <w:rPr>
          <w:lang w:val="fr_FR" w:bidi="fr_FR"/>
        </w:rPr>
        <w:t xml:space="preserve"> n'est pas encore venu ! »</w:t>
      </w:r>
    </w:p>
    <w:p>
      <w:pPr/>
      <w:r>
        <w:rPr>
          <w:lang w:val="fr_FR" w:bidi="fr_FR"/>
        </w:rPr>
      </w:r>
      <w:r>
        <w:rPr>
          <w:lang w:val="fr_FR" w:bidi="fr_FR"/>
        </w:rPr>
        <w:t>La mère de Jésus pose donc une question simple, mais Jésus donne une réponse plutôt déroutante. La mère de Jésus pense aux affaires de tous les jours, mais Jésus parle déjà de la raison principale pour laquelle il est venu sur la terre : mourir. La mère de Jésus n'aurait pas compris ce qu'il venait de dire. Nous trouverons d'autres moments dans le livre de Jean où des gens posent à Jésus une question ordinaire, et où Jésus donne une réponse énigmatique. Cela force ses auditeurs (et nous) à penser à ce qu'il aurait pu vouloir dire !</w:t>
      </w:r>
    </w:p>
    <w:p>
      <w:pPr/>
      <w:r>
        <w:rPr>
          <w:lang w:val="fr_FR" w:bidi="fr_FR"/>
        </w:rPr>
      </w:r>
      <w:r>
        <w:rPr>
          <w:lang w:val="fr_FR" w:bidi="fr_FR"/>
        </w:rPr>
        <w:t>La mère de Jésus n'est pas décontenancée par le rejet de Jésus. Elle dit aux serviteurs de faire ce que son fils leur dira. Et, de manière surprenante, Jésus passe à l'action et va vers ces serviteurs !</w:t>
      </w:r>
    </w:p>
    <w:p>
      <w:pPr/>
      <w:r>
        <w:rPr>
          <w:lang w:val="fr_FR" w:bidi="fr_FR"/>
        </w:rPr>
      </w:r>
      <w:r>
        <w:rPr>
          <w:lang w:val="fr_FR" w:bidi="fr_FR"/>
        </w:rPr>
        <w:t>Quelque part dans la maison ou à côté de la maison se trouvent six très grandes jarres en pierre. On fabriquait des jarres en coupant un type de rocher mou et en le creusant.</w:t>
      </w:r>
    </w:p>
    <w:p>
      <w:pPr/>
      <w:r>
        <w:rPr>
          <w:lang w:val="fr_FR" w:bidi="fr_FR"/>
        </w:rPr>
      </w:r>
      <w:r>
        <w:rPr>
          <w:lang w:val="fr_FR" w:bidi="fr_FR"/>
        </w:rPr>
        <w:t xml:space="preserve">Arrêtez-vous ici et regardez en groupe l'image des </w:t>
      </w:r>
      <w:r>
        <w:rPr>
          <w:lang w:val="fr_FR" w:bidi="fr_FR"/>
        </w:rPr>
        <w:t>vases de pierre</w:t>
      </w:r>
      <w:r>
        <w:rPr>
          <w:lang w:val="fr_FR" w:bidi="fr_FR"/>
        </w:rPr>
        <w:t>. Mettez cet enregistrement en pause ici.</w:t>
      </w:r>
    </w:p>
    <w:p>
      <w:pPr/>
      <w:r>
        <w:rPr>
          <w:lang w:val="fr_FR" w:bidi="fr_FR"/>
        </w:rPr>
      </w:r>
      <w:r>
        <w:rPr>
          <w:lang w:val="fr_FR" w:bidi="fr_FR"/>
        </w:rPr>
        <w:t>Jean dit que ces vases pouvaient contenir « deux ou trois mesures». Cela signifie qu'ils avaient des tailles différentes. Beaucoup de traductions changent ce terme en quelque chose qui a du sens pour les auditeurs. Certains disent « 20 à 30 gallons », d'autres disent « 80 à 120 L ».</w:t>
      </w:r>
    </w:p>
    <w:p>
      <w:pPr/>
      <w:r>
        <w:rPr>
          <w:lang w:val="fr_FR" w:bidi="fr_FR"/>
        </w:rPr>
      </w:r>
      <w:r>
        <w:rPr>
          <w:lang w:val="fr_FR" w:bidi="fr_FR"/>
        </w:rPr>
        <w:t>Arrêtez-vous ici et discutez en groupe : combien d'eau cela représenterait-il ? Comment stockez-vous l'eau dans votre communauté, et comment mesurez-vous la quantité d'eau ? Combien de jarres, de seaux ou d'autres contenants que les gens utilisent auriez-vous besoin pour remplir ces six jarres en pierre ? Arrêtez l'enregistrement ici.</w:t>
      </w:r>
    </w:p>
    <w:p>
      <w:pPr/>
      <w:r>
        <w:rPr>
          <w:lang w:val="fr_FR" w:bidi="fr_FR"/>
        </w:rPr>
      </w:r>
      <w:r>
        <w:rPr>
          <w:lang w:val="fr_FR" w:bidi="fr_FR"/>
        </w:rPr>
        <w:t>Jean nous dit que ces vases étaient destinés à contenir de l'eau pour le lavage rituel. L'eau dans ces vases ne serait pas destinée à faire la vaisselle, à laver les vêtements ou à se laver tous les jours, mais était destinée à permettre aux gens de se laver de manière spéciale. L'eau était probablement versée dans un bassin on prenait un bain dans ce bassin pour se rendre non seulement pur corporellement, mais rituellement pur. Après ce bain spécial, les gens étaient aptes à participer à des activités religieuses. Si ces vases étaient utilisés pour autre chose, ces vases eux-mêmes seraient pollués, c'est-à-dire cérémoniellement impurs. Jésus semble se soucier plus de l'honneur du fiancé que des règles de propreté cérémonielle !</w:t>
      </w:r>
    </w:p>
    <w:p>
      <w:pPr/>
      <w:r>
        <w:rPr>
          <w:lang w:val="fr_FR" w:bidi="fr_FR"/>
        </w:rPr>
      </w:r>
      <w:r>
        <w:rPr>
          <w:lang w:val="fr_FR" w:bidi="fr_FR"/>
        </w:rPr>
        <w:t>Arrêtez-vous ici et discutez en groupe : dans votre communauté, y a-t-il des façons cérémonielles spéciales de se laver et de se baigner ? Sinon, y a-t-il quelque chose d'autre que les gens doivent faire pour se préparer à participer à des activités religieuses ? Que pensent-ils qu'il pourrait se produire si on ne le fait pas de la bonne manière ? Pouvez-vous raconter une histoire à ce sujet ? Arrêtez l'enregistrement ici.</w:t>
      </w:r>
    </w:p>
    <w:p>
      <w:pPr/>
      <w:r>
        <w:rPr>
          <w:lang w:val="fr_FR" w:bidi="fr_FR"/>
        </w:rPr>
      </w:r>
      <w:r>
        <w:rPr>
          <w:lang w:val="fr_FR" w:bidi="fr_FR"/>
        </w:rPr>
        <w:t>À ce moment-là, les vases sont vides, ou du moins pas tout à fait pleins. Jésus dit aux serviteurs de remplir les jarres d'eau. Les serviteurs allaient et venaient entre un puits pour tirer de l'eau, puis la versaient dans les jarres. Terminer cette tâche aurait pris un certain temps ! Même s'ils n'auraient pas eu d'idée pourquoi Jésus leur demandait de faire cela, il semble qu'ils ont obéi à la tâche avec enthousiasme, parce qu'ils remplissent les vases jusqu'au sommet.</w:t>
      </w:r>
    </w:p>
    <w:p>
      <w:pPr/>
      <w:r>
        <w:rPr>
          <w:lang w:val="fr_FR" w:bidi="fr_FR"/>
        </w:rPr>
      </w:r>
      <w:r>
        <w:rPr>
          <w:lang w:val="fr_FR" w:bidi="fr_FR"/>
        </w:rPr>
        <w:t>Quand la tâche est accomplie, Jésus leur dit quelque chose de très étrange. Ils doivent prendre une partie de l'eau qu'ils viennent de verser dans ces jarres et la donner au maître du festin. Encore une fois, sans savoir pourquoi, ils font ce que Jésus leur demande. Et étonnamment, quelque part en chemin, l'eau dans la coupe et toute l'eau dans les jarres se transforment en vin !</w:t>
      </w:r>
    </w:p>
    <w:p>
      <w:pPr/>
      <w:r>
        <w:rPr>
          <w:lang w:val="fr_FR" w:bidi="fr_FR"/>
        </w:rPr>
      </w:r>
      <w:r>
        <w:rPr>
          <w:lang w:val="fr_FR" w:bidi="fr_FR"/>
        </w:rPr>
        <w:t>Le maître du festin est très surpris au sujet de ce bon vin, et il suppose que le marié a dû réussi, d'une manière ou d'une autre, à organiser l'approvisionnement de vin en plus. Lors d'un mariage, le maître du festin était responsable de mélanger le vin avec la bonne quantité d'eau. Au fil du temps, un peu plus d'eau serait ajouté, et un vin de qualité moins chère serait utilisé. Cela ne poserait pas de problème, parce qu'une fois que les gens seraient pleins, ils ne se soucieraient plus beaucoup de la différence. C'est particulièrement le cas si les gens s'ennivraient un peu. Le maître du festin pense que le marié a fait le contraire : il a gardé le meilleur vin pour la fin !</w:t>
      </w:r>
    </w:p>
    <w:p>
      <w:pPr/>
      <w:r>
        <w:rPr>
          <w:lang w:val="fr_FR" w:bidi="fr_FR"/>
        </w:rPr>
      </w:r>
      <w:r>
        <w:rPr>
          <w:lang w:val="fr_FR" w:bidi="fr_FR"/>
        </w:rPr>
        <w:t xml:space="preserve">L'auteur du passage dit que c'est le premier miracle que Jésus a fait. Il met beaucoup d'accent sur ce point en répétant l'endroit où a lieu le miracle. Le mot qu'il utilise pour « miracle » ne signifie pas simplement quelque chose d'exceptionnel qui ne se produirait pas normalement. Cela signifie quelque chose qui nous indique quelque chose de très important. C'est un signe pour les gens qui leur dit quelque chose au sujet de Jésus. Quand Jésus fait un miracle, il montre aux gens à quel point Jésus est puissant. L'auteur rend cela plus clair quand il dit que Jésus a accompli ce miracle, c'est-à-dire ce signe, et </w:t>
      </w:r>
      <w:r>
        <w:rPr>
          <w:b/>
          <w:lang w:val="fr_FR" w:bidi="fr_FR"/>
        </w:rPr>
        <w:t>a révélé sa gloire</w:t>
      </w:r>
      <w:r>
        <w:rPr>
          <w:lang w:val="fr_FR" w:bidi="fr_FR"/>
        </w:rPr>
        <w:t>. Cela signifie que Jésus a montré à quel point il est puissant et majestueux.</w:t>
      </w:r>
    </w:p>
    <w:p>
      <w:pPr/>
      <w:r>
        <w:rPr>
          <w:lang w:val="fr_FR" w:bidi="fr_FR"/>
        </w:rPr>
      </w:r>
      <w:r>
        <w:rPr>
          <w:lang w:val="fr_FR" w:bidi="fr_FR"/>
        </w:rPr>
        <w:t>Il dit aussi qu'à cause de ce signe, ses disciples ont cru en lui. Cela explique clairement pourquoi Jésus fait des miracles : pour que les gens croient en lui !</w:t>
      </w:r>
    </w:p>
    <w:p>
      <w:pPr/>
      <w:r>
        <w:rPr>
          <w:lang w:val="fr_FR" w:bidi="fr_FR"/>
        </w:rPr>
      </w:r>
      <w:r>
        <w:rPr>
          <w:lang w:val="fr_FR" w:bidi="fr_FR"/>
        </w:rPr>
        <w:t>Arrêtez-vous ici et discutez de cette question en groupe : pouvez-vous raconter une histoire au sujet d'un miracle qui s'est produit ? Quel a été l'effet du miracle sur les personnes qui en ont été témoins ? Mettez cet enregistrement en pause ici.</w:t>
      </w:r>
    </w:p>
    <w:p>
      <w:pPr/>
      <w:r>
        <w:rPr>
          <w:lang w:val="fr_FR" w:bidi="fr_FR"/>
        </w:rPr>
      </w:r>
      <w:r>
        <w:rPr>
          <w:lang w:val="fr_FR" w:bidi="fr_FR"/>
        </w:rPr>
        <w:t>À la fin du passage précédent, Jésus avait dit à Nathanaël que Nathanaël verrait de grandes choses. Ces grandes choses commencent maintenant à se produire !</w:t>
      </w:r>
    </w:p>
    <w:p>
      <w:pPr/>
      <w:r>
        <w:rPr>
          <w:lang w:val="fr_FR" w:bidi="fr_FR"/>
        </w:rPr>
      </w:r>
      <w:r>
        <w:rPr>
          <w:lang w:val="fr_FR" w:bidi="fr_FR"/>
        </w:rPr>
        <w:t>Ce passage se termine par une déclaration simple selon laquelle Jésus, sa mère, ses frères et ses disciples sont allés à Capernaüm. Capernaüm était un village qui se trouvait à proximité de Cana. Jésus et ses parents vivaient probablement à Capernaüm à cette époque.</w:t>
      </w:r>
    </w:p>
    <w:p>
      <w:pPr/>
      <w:r>
        <w:rPr>
          <w:lang w:val="fr_FR" w:bidi="fr_FR"/>
        </w:rPr>
      </w:r>
      <w:r>
        <w:rPr>
          <w:lang w:val="fr_FR" w:bidi="fr_FR"/>
        </w:rPr>
        <w:t>Ce n'est que maintenant que nous découvrons que les frères de Jésus étaient aussi présents au mariage. « Frères de Jésus » signifie les autres enfants que la mère de Jésus et son mari ont eu après la naissance de Jésus.</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2.1–12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6 parties.</w:t>
      </w:r>
    </w:p>
    <w:p>
      <w:pPr/>
      <w:r>
        <w:rPr>
          <w:lang w:val="fr_FR" w:bidi="fr_FR"/>
        </w:rPr>
      </w:r>
      <w:r>
        <w:rPr>
          <w:b/>
          <w:lang w:val="fr_FR" w:bidi="fr_FR"/>
        </w:rPr>
        <w:t>Dans la première partie :</w:t>
      </w:r>
      <w:r>
        <w:rPr>
          <w:lang w:val="fr_FR" w:bidi="fr_FR"/>
        </w:rPr>
        <w:t xml:space="preserve"> Jésus, ses disciples et sa mère sont à un mariage. Le vin est en train de s'épuiser.</w:t>
      </w:r>
    </w:p>
    <w:p>
      <w:pPr/>
      <w:r>
        <w:rPr>
          <w:lang w:val="fr_FR" w:bidi="fr_FR"/>
        </w:rPr>
      </w:r>
      <w:r>
        <w:rPr>
          <w:b/>
          <w:lang w:val="fr_FR" w:bidi="fr_FR"/>
        </w:rPr>
        <w:t>Dans la deuxième partie :</w:t>
      </w:r>
      <w:r>
        <w:rPr>
          <w:lang w:val="fr_FR" w:bidi="fr_FR"/>
        </w:rPr>
        <w:t xml:space="preserve"> la mère de Jésus parle du problème, et Jésus répond en disant que son heure n'est pas encore venue.</w:t>
      </w:r>
    </w:p>
    <w:p>
      <w:pPr/>
      <w:r>
        <w:rPr>
          <w:lang w:val="fr_FR" w:bidi="fr_FR"/>
        </w:rPr>
      </w:r>
      <w:r>
        <w:rPr>
          <w:b/>
          <w:lang w:val="fr_FR" w:bidi="fr_FR"/>
        </w:rPr>
        <w:t>Dans la troisième partie :</w:t>
      </w:r>
      <w:r>
        <w:rPr>
          <w:lang w:val="fr_FR" w:bidi="fr_FR"/>
        </w:rPr>
        <w:t xml:space="preserve"> la mère de Jésus parle aux serviteurs et leur dit de faire ce que son fils leur dira.</w:t>
      </w:r>
    </w:p>
    <w:p>
      <w:pPr/>
      <w:r>
        <w:rPr>
          <w:lang w:val="fr_FR" w:bidi="fr_FR"/>
        </w:rPr>
      </w:r>
      <w:r>
        <w:rPr>
          <w:b/>
          <w:lang w:val="fr_FR" w:bidi="fr_FR"/>
        </w:rPr>
        <w:t>Dans la quatrième partie :</w:t>
      </w:r>
      <w:r>
        <w:rPr>
          <w:lang w:val="fr_FR" w:bidi="fr_FR"/>
        </w:rPr>
        <w:t xml:space="preserve"> Jésus donne des instructions aux serviteurs. Les serviteurs remplissent les jarres d'eau et donnent au maître du festin une coupe d'eau tirée de ces jarres. Nous apprenons aussi des informations supplémentaires sur le but de ces jarres d'eau.</w:t>
      </w:r>
    </w:p>
    <w:p>
      <w:pPr/>
      <w:r>
        <w:rPr>
          <w:lang w:val="fr_FR" w:bidi="fr_FR"/>
        </w:rPr>
      </w:r>
      <w:r>
        <w:rPr>
          <w:b/>
          <w:lang w:val="fr_FR" w:bidi="fr_FR"/>
        </w:rPr>
        <w:t>Dans la cinquième partie :</w:t>
      </w:r>
      <w:r>
        <w:rPr>
          <w:lang w:val="fr_FR" w:bidi="fr_FR"/>
        </w:rPr>
        <w:t xml:space="preserve"> le maître du festin goûte l'eau, qui s'est maintenant transformée en vin, et dit au marié avec une grande surprise que le marié a gardé le meilleur vin pour la fin ! L'auteur nous dit aussi le but du miracle : révéler la gloire de Jésus, pour que ses disciples croient en lui.</w:t>
      </w:r>
    </w:p>
    <w:p>
      <w:pPr/>
      <w:r>
        <w:rPr>
          <w:lang w:val="fr_FR" w:bidi="fr_FR"/>
        </w:rPr>
      </w:r>
      <w:r>
        <w:rPr>
          <w:b/>
          <w:lang w:val="fr_FR" w:bidi="fr_FR"/>
        </w:rPr>
        <w:t>Dans la sixième partie :</w:t>
      </w:r>
      <w:r>
        <w:rPr>
          <w:lang w:val="fr_FR" w:bidi="fr_FR"/>
        </w:rPr>
        <w:t xml:space="preserve"> Jésus et sa mère, ses frères et les disciples vont à Capernaüm.</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mère de Jésus</w:t>
      </w:r>
    </w:p>
    <w:p>
      <w:pPr>
        <w:pStyle w:val="ListBullet"/>
        <w:spacing w:line="240" w:lineRule="auto"/>
        <w:ind w:left="720"/>
      </w:pPr>
      <w:r>
        <w:rPr>
          <w:lang w:val="fr_FR" w:bidi="fr_FR"/>
        </w:rPr>
      </w:r>
      <w:r>
        <w:rPr>
          <w:lang w:val="fr_FR" w:bidi="fr_FR"/>
        </w:rPr>
        <w:t>Les frères de Jésus</w:t>
      </w:r>
    </w:p>
    <w:p>
      <w:pPr>
        <w:pStyle w:val="ListBullet"/>
        <w:spacing w:line="240" w:lineRule="auto"/>
        <w:ind w:left="720"/>
      </w:pPr>
      <w:r>
        <w:rPr>
          <w:lang w:val="fr_FR" w:bidi="fr_FR"/>
        </w:rPr>
      </w:r>
      <w:r>
        <w:rPr>
          <w:lang w:val="fr_FR" w:bidi="fr_FR"/>
        </w:rPr>
        <w:t>Les autres personnes à la fête de mariage : la mariée et le marié, leurs familles et autres invités</w:t>
      </w:r>
    </w:p>
    <w:p>
      <w:pPr>
        <w:pStyle w:val="ListBullet"/>
        <w:spacing w:line="240" w:lineRule="auto"/>
        <w:ind w:left="720"/>
      </w:pPr>
      <w:r>
        <w:rPr>
          <w:lang w:val="fr_FR" w:bidi="fr_FR"/>
        </w:rPr>
      </w:r>
      <w:r>
        <w:rPr>
          <w:lang w:val="fr_FR" w:bidi="fr_FR"/>
        </w:rPr>
        <w:t>Les serviteurs</w:t>
      </w:r>
    </w:p>
    <w:p>
      <w:pPr>
        <w:pStyle w:val="ListBullet"/>
        <w:spacing w:line="240" w:lineRule="auto"/>
        <w:ind w:left="720"/>
      </w:pPr>
      <w:r>
        <w:rPr>
          <w:lang w:val="fr_FR" w:bidi="fr_FR"/>
        </w:rPr>
      </w:r>
      <w:r>
        <w:rPr>
          <w:lang w:val="fr_FR" w:bidi="fr_FR"/>
        </w:rPr>
        <w:t>Le maître du festin</w:t>
      </w:r>
    </w:p>
    <w:p>
      <w:pPr/>
      <w:r>
        <w:rPr>
          <w:lang w:val="fr_FR" w:bidi="fr_FR"/>
        </w:rPr>
      </w:r>
      <w:r>
        <w:rPr>
          <w:lang w:val="fr_FR" w:bidi="fr_FR"/>
        </w:rPr>
        <w:t>Dans le passage précédent, Philippe et Nathanaël sont devenus des disciples de Jésus. Depuis ce moment-là, Jésus et ses disciples ont voyagé vers Cana. La mère et les frères de Jésus, qui vivaient probablement à Capernaüm, sont aussi venus au mariage.</w:t>
      </w:r>
    </w:p>
    <w:p>
      <w:pPr/>
      <w:r>
        <w:rPr>
          <w:lang w:val="fr_FR" w:bidi="fr_FR"/>
        </w:rPr>
      </w:r>
      <w:r>
        <w:rPr>
          <w:lang w:val="fr_FR" w:bidi="fr_FR"/>
        </w:rPr>
        <w:t>Le passage commence en disant « le troisième jour ». Si vous avez déjà traduit d'autres Évangiles, il sera utile d'utiliser le même terme que celui utilisé pour décrire la résurrection de Jésus le « troisième jour ».</w:t>
      </w:r>
    </w:p>
    <w:p>
      <w:pPr/>
      <w:r>
        <w:rPr>
          <w:lang w:val="fr_FR" w:bidi="fr_FR"/>
        </w:rPr>
      </w:r>
      <w:r>
        <w:rPr>
          <w:lang w:val="fr_FR" w:bidi="fr_FR"/>
        </w:rPr>
        <w:t>Rappelez-vous que selon le livre de Jean, Jésus n'a pas encore fait de miracle à ce moment-là. Par conséquent, personne ne s'attendrait à ce que Jésus fasse quelque chose de miraculeux.</w:t>
      </w:r>
    </w:p>
    <w:p>
      <w:pPr/>
      <w:r>
        <w:rPr>
          <w:lang w:val="fr_FR" w:bidi="fr_FR"/>
        </w:rPr>
      </w:r>
      <w:r>
        <w:rPr>
          <w:lang w:val="fr_FR" w:bidi="fr_FR"/>
        </w:rPr>
        <w:t>La plus grande partie de ce passage a lieu pendant un mariage. Des fêtes de mariage étaient célébrées dans la maison du marié. Les hommes et les femmes fêtaient dans différentes pièces. Les gens dansaient beaucoup. Imaginez beaucoup de joie et de la bonne nourriture !</w:t>
      </w:r>
    </w:p>
    <w:p>
      <w:pPr/>
      <w:r>
        <w:rPr>
          <w:lang w:val="fr_FR" w:bidi="fr_FR"/>
        </w:rPr>
      </w:r>
      <w:r>
        <w:rPr>
          <w:lang w:val="fr_FR" w:bidi="fr_FR"/>
        </w:rPr>
        <w:t>Peut-être pourrez-vous décorer la pièce pour la faire ressembler à un festin de mariage. Vous pouvez montrer certaines de vos propres danses de mariage !</w:t>
      </w:r>
    </w:p>
    <w:p>
      <w:pPr/>
      <w:r>
        <w:rPr>
          <w:lang w:val="fr_FR" w:bidi="fr_FR"/>
        </w:rPr>
      </w:r>
      <w:r>
        <w:rPr>
          <w:lang w:val="fr_FR" w:bidi="fr_FR"/>
        </w:rPr>
        <w:t>Les serviteurs ne feraient pas partie des festivités. Ils travaillaient dur pour s'assurer que tout le monde avait assez à manger et à boire. Le maître du festin vérifiait constamment les victuailles, et s'inquiétait peut-être de plus en plus au fur et à mesure que le temps passait !</w:t>
      </w:r>
    </w:p>
    <w:p>
      <w:pPr/>
      <w:r>
        <w:rPr>
          <w:lang w:val="fr_FR" w:bidi="fr_FR"/>
        </w:rPr>
      </w:r>
      <w:r>
        <w:rPr>
          <w:lang w:val="fr_FR" w:bidi="fr_FR"/>
        </w:rPr>
        <w:t>Nous ne savons pas si le marié et la mariée étaient au courant de la pénurie de vin. Peut-être que le marié et sa famille chuchotaient l'un avec l'autre dans un coin, en essayant de trouver des solutions ! Peut-être que quelqu'un dans la famille a commencé à raconter des blagues aux invités, ou a organisé un autre divertissement, dans l'espoir que personne ne remarque l'atmosphère négative !</w:t>
      </w:r>
    </w:p>
    <w:p>
      <w:pPr/>
      <w:r>
        <w:rPr>
          <w:lang w:val="fr_FR" w:bidi="fr_FR"/>
        </w:rPr>
      </w:r>
      <w:r>
        <w:rPr>
          <w:lang w:val="fr_FR" w:bidi="fr_FR"/>
        </w:rPr>
        <w:t>Arrêtez-vous ici et discutez : comment cette situation serait-elle gérée dans votre communauté ? Arrêtez l'enregistrement ici.</w:t>
      </w:r>
    </w:p>
    <w:p>
      <w:pPr/>
      <w:r>
        <w:rPr>
          <w:lang w:val="fr_FR" w:bidi="fr_FR"/>
        </w:rPr>
      </w:r>
      <w:r>
        <w:rPr>
          <w:lang w:val="fr_FR" w:bidi="fr_FR"/>
        </w:rPr>
        <w:t>Nous ne savons pas combien de temps Jésus a attendu avant d'aller vers les serviteurs. Peut-être est-il parti peu de temps après que sa mère ait parlé aux serviteurs, ou peut-être que plus de temps s'est écoulé.</w:t>
      </w:r>
    </w:p>
    <w:p>
      <w:pPr/>
      <w:r>
        <w:rPr>
          <w:lang w:val="fr_FR" w:bidi="fr_FR"/>
        </w:rPr>
      </w:r>
      <w:r>
        <w:rPr>
          <w:lang w:val="fr_FR" w:bidi="fr_FR"/>
        </w:rPr>
        <w:t>Nous ne savons pas quand exactement l'eau s'est transformée en vin. Peut-être que cela a changé au moment où les serviteurs ont donné l'eau au maître du festin. L'auteur ne nous le dit pas. Nous devrions donc aussi garder la question ouverte.</w:t>
      </w:r>
    </w:p>
    <w:p>
      <w:pPr/>
      <w:r>
        <w:rPr>
          <w:lang w:val="fr_FR" w:bidi="fr_FR"/>
        </w:rPr>
      </w:r>
      <w:r>
        <w:rPr>
          <w:lang w:val="fr_FR" w:bidi="fr_FR"/>
        </w:rPr>
        <w:t>Le maître du festin goûte le vin et il est très surpris. Il ne sait pas d'où vient ce bon vin. Les serviteurs le savent, mais il semble qu'ils ne le lui ont pas encore dit ! Peut-être qu'ils pensent qu'il ne les croirait pas de toute façon. Le maître du festin appelle ensuite le marié. Il ne veut pas lui parler avec toutes les personnes qui l'entourent. Il l'appelle donc à l'écart. Bien qu'il ne le dise pas spécifiquement, il est en fait en train de demander au marié : « D'où as-tu obtenu ce bon vin ? » Puisque le maître du festin était responsable des fournitures, il ne comprend pas comment il peut soudainement y avoir du vin dont il n'était pas au courant. Il a dû penser que le marié avait eu une réserve secrète de vin quelque part dont il n'avait pas parlé au maître du festin !</w:t>
      </w:r>
    </w:p>
    <w:p>
      <w:pPr/>
      <w:r>
        <w:rPr>
          <w:lang w:val="fr_FR" w:bidi="fr_FR"/>
        </w:rPr>
      </w:r>
      <w:r>
        <w:rPr>
          <w:lang w:val="fr_FR" w:bidi="fr_FR"/>
        </w:rPr>
        <w:t>Nous ne savons pas quand les gens ont découvert que Jésus était responsable de ce qui s'est passé. Il se pourrait que seuls les disciples de Jésus le savaient, mais il est plus probable que les autres personnes l'aient découvert peu de temps après. Il aurait été difficile de se cacher, d'autant plus que la quantité de vin que Jésus avait créée était suffisante pour donner à boire à tout un village !</w:t>
      </w:r>
    </w:p>
    <w:p>
      <w:pPr/>
      <w:r>
        <w:rPr>
          <w:lang w:val="fr_FR" w:bidi="fr_FR"/>
        </w:rPr>
      </w:r>
      <w:r>
        <w:rPr>
          <w:lang w:val="fr_FR" w:bidi="fr_FR"/>
        </w:rPr>
        <w:t>N'oubliez pas d'inclure la déclaration de l'auteur selon laquelle c'était le premier miracle de Jésus, et de dire où il l'a accompli, et pourquoi.</w:t>
      </w:r>
    </w:p>
    <w:p>
      <w:pPr/>
      <w:r>
        <w:rPr>
          <w:lang w:val="fr_FR" w:bidi="fr_FR"/>
        </w:rPr>
      </w:r>
      <w:r>
        <w:rPr>
          <w:lang w:val="fr_FR" w:bidi="fr_FR"/>
        </w:rPr>
        <w:t>À la fin du passage, Jésus et les autres dans son groupe vont à Capernaüm. L'auteur nous dit qu'ils y restent pendant quelques jours. Le prochain voyage de Jésus viendra déjà peu après, dans le passage suivant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2.1–12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six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mère de Jésus</w:t>
      </w:r>
    </w:p>
    <w:p>
      <w:pPr>
        <w:pStyle w:val="ListBullet"/>
        <w:spacing w:line="240" w:lineRule="auto"/>
        <w:ind w:left="720"/>
      </w:pPr>
      <w:r>
        <w:rPr>
          <w:lang w:val="fr_FR" w:bidi="fr_FR"/>
        </w:rPr>
      </w:r>
      <w:r>
        <w:rPr>
          <w:lang w:val="fr_FR" w:bidi="fr_FR"/>
        </w:rPr>
        <w:t>Les frères de Jésus</w:t>
      </w:r>
    </w:p>
    <w:p>
      <w:pPr>
        <w:pStyle w:val="ListBullet"/>
        <w:spacing w:line="240" w:lineRule="auto"/>
        <w:ind w:left="720"/>
      </w:pPr>
      <w:r>
        <w:rPr>
          <w:lang w:val="fr_FR" w:bidi="fr_FR"/>
        </w:rPr>
      </w:r>
      <w:r>
        <w:rPr>
          <w:lang w:val="fr_FR" w:bidi="fr_FR"/>
        </w:rPr>
        <w:t>Les autres personnes à la fête de mariage : la mariée et le marié, leurs familles et autres invités</w:t>
      </w:r>
    </w:p>
    <w:p>
      <w:pPr>
        <w:pStyle w:val="ListBullet"/>
        <w:spacing w:line="240" w:lineRule="auto"/>
        <w:ind w:left="720"/>
      </w:pPr>
      <w:r>
        <w:rPr>
          <w:lang w:val="fr_FR" w:bidi="fr_FR"/>
        </w:rPr>
      </w:r>
      <w:r>
        <w:rPr>
          <w:lang w:val="fr_FR" w:bidi="fr_FR"/>
        </w:rPr>
        <w:t>Les serviteurs</w:t>
      </w:r>
    </w:p>
    <w:p>
      <w:pPr>
        <w:pStyle w:val="ListBullet"/>
        <w:spacing w:line="240" w:lineRule="auto"/>
        <w:ind w:left="720"/>
      </w:pPr>
      <w:r>
        <w:rPr>
          <w:lang w:val="fr_FR" w:bidi="fr_FR"/>
        </w:rPr>
      </w:r>
      <w:r>
        <w:rPr>
          <w:lang w:val="fr_FR" w:bidi="fr_FR"/>
        </w:rPr>
        <w:t>Le maître du festin</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les préparatifs en vue du mariage et de l'arrivée des invités.</w:t>
      </w:r>
    </w:p>
    <w:p>
      <w:pPr/>
      <w:r>
        <w:rPr>
          <w:lang w:val="fr_FR" w:bidi="fr_FR"/>
        </w:rPr>
      </w:r>
      <w:r>
        <w:rPr>
          <w:lang w:val="fr_FR" w:bidi="fr_FR"/>
        </w:rPr>
        <w:t>Représentez la mère et les frères de Jésus en train d'arriver.</w:t>
      </w:r>
    </w:p>
    <w:p>
      <w:pPr/>
      <w:r>
        <w:rPr>
          <w:lang w:val="fr_FR" w:bidi="fr_FR"/>
        </w:rPr>
      </w:r>
      <w:r>
        <w:rPr>
          <w:lang w:val="fr_FR" w:bidi="fr_FR"/>
        </w:rPr>
        <w:t>Représentez Jésus et ses disciples qui arrivent. Bien entendu, il est également possible qu'ils soient tous arrivés ensemble, parce que nous ne savons pas où se trouvait Jésus avant cela.</w:t>
      </w:r>
    </w:p>
    <w:p>
      <w:pPr/>
      <w:r>
        <w:rPr>
          <w:lang w:val="fr_FR" w:bidi="fr_FR"/>
        </w:rPr>
      </w:r>
      <w:r>
        <w:rPr>
          <w:lang w:val="fr_FR" w:bidi="fr_FR"/>
        </w:rPr>
        <w:t>Représentez le mariage en cours.</w:t>
      </w:r>
    </w:p>
    <w:p>
      <w:pPr/>
      <w:r>
        <w:rPr>
          <w:lang w:val="fr_FR" w:bidi="fr_FR"/>
        </w:rPr>
      </w:r>
      <w:r>
        <w:rPr>
          <w:lang w:val="fr_FR" w:bidi="fr_FR"/>
        </w:rPr>
        <w:t>Représentez le maître du festin en train de s'inquiéter de l'approvisionnement en vin qui diminue.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maître du festin : « À quoi pensez-vous ? » La personne pourrait répondre à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la mère de Jésus en train de parler de la pénurie de vin.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mère de Jésus : « À quoi pensez-vous ? » Vous entendrez peut-être des choses comme :</w:t>
      </w:r>
    </w:p>
    <w:p>
      <w:pPr/>
      <w:r>
        <w:rPr>
          <w:lang w:val="fr_FR" w:bidi="fr_FR"/>
        </w:rPr>
      </w:r>
      <w:r>
        <w:rPr>
          <w:lang w:val="fr_FR" w:bidi="fr_FR"/>
        </w:rPr>
        <w:t>Représentez le fait qu'elle va trouver Jésus et faites une représentation de leur conversation.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mère de Jésus : «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la mère de Jésus en train de parler aux serviteurs.</w:t>
      </w:r>
    </w:p>
    <w:p>
      <w:pPr/>
      <w:r>
        <w:rPr>
          <w:lang w:val="fr_FR" w:bidi="fr_FR"/>
        </w:rPr>
      </w:r>
      <w:r>
        <w:rPr>
          <w:lang w:val="fr_FR" w:bidi="fr_FR"/>
        </w:rPr>
        <w:t>Représentez Jésus qui se rend auprès des serviteurs et leur dit de remplir les vases d'eau.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serviteurs : «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Jésus en train de dire aux serviteurs de prendre de l'eau et de la donner au maître du festin.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serviteurs : «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les serviteurs qui sortent de l'eau et la donnent au maître du festin. Représentez le maître du festin en train de déguster l'eau, qui est maintenant devenue du vin ! Représentez la façon dont les gens dans votre communauté montrent que quelque chose est vraiment savoureux ! Peut-être claquerait-il de ses lèvres ou se donnerait-il une tape sur l'estomac ? Peut-être boira-t-il rapidement la coupe tout-entière ? Un rot ? Comment pensez-vous que son visage change pendant qu'il en boit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le maître du festin : «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le maître du festin qui trouve le marié et lui parle.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le marié : «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les disciples en train de réagir au miracle. Que pensez-vous qu'ils auraient pu se dire les uns aux autres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Représentez le mariage en train de se terminer, et Jésus et ses disciples, et la mère de Jésus et ses frères en train d'aller vers Capernaüm. Il n'est pas difficile de penser de quoi ils auraient tous parlé pendant la marche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2.1–12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Dans ce passage, Jésus change l'eau en </w:t>
      </w:r>
      <w:r>
        <w:rPr>
          <w:b/>
          <w:lang w:val="fr_FR" w:bidi="fr_FR"/>
        </w:rPr>
        <w:t>vin</w:t>
      </w:r>
      <w:r>
        <w:rPr>
          <w:lang w:val="fr_FR" w:bidi="fr_FR"/>
        </w:rPr>
        <w:t>. Le vin est du jus à partir de raisins fermenté. Le raisin est un fruit qui est très répandu en Israël.</w:t>
      </w:r>
    </w:p>
    <w:p>
      <w:pPr/>
      <w:r>
        <w:rPr>
          <w:lang w:val="fr_FR" w:bidi="fr_FR"/>
        </w:rPr>
      </w:r>
      <w:r>
        <w:rPr>
          <w:lang w:val="fr_FR" w:bidi="fr_FR"/>
        </w:rPr>
        <w:t xml:space="preserve">Arrêtez l'enregistrement ici et discutez en groupe du mot que vous allez utiliser pour </w:t>
      </w:r>
      <w:r>
        <w:rPr>
          <w:b/>
          <w:lang w:val="fr_FR" w:bidi="fr_FR"/>
        </w:rPr>
        <w:t>vin</w:t>
      </w:r>
      <w:r>
        <w:rPr>
          <w:lang w:val="fr_FR" w:bidi="fr_FR"/>
        </w:rPr>
        <w:t xml:space="preserve">. Cherchez </w:t>
      </w:r>
      <w:r>
        <w:rPr>
          <w:lang w:val="fr_FR" w:bidi="fr_FR"/>
        </w:rPr>
        <w:t>vin</w:t>
      </w:r>
      <w:r>
        <w:rPr>
          <w:lang w:val="fr_FR" w:bidi="fr_FR"/>
        </w:rPr>
        <w:t xml:space="preserve"> dans le glossaire principal pour plus d'informations. Mettez cet enregistrement en pause ici.</w:t>
      </w:r>
    </w:p>
    <w:p>
      <w:pPr/>
      <w:r>
        <w:rPr>
          <w:lang w:val="fr_FR" w:bidi="fr_FR"/>
        </w:rPr>
      </w:r>
      <w:r>
        <w:rPr>
          <w:lang w:val="fr_FR" w:bidi="fr_FR"/>
        </w:rPr>
        <w:t>Jésus s'adresse à sa mère en l'appelant « femme ». Ce n'était pas la façon normale pour un homme de s'adresser à sa mère. Il est important de choisir le bon ton de voix ici. Si cela semble impoli dans votre langue pour un homme de s'adresser à sa mère en l'appelant « femme », il sera utile d'imaginer Jésus qui parle ici avec une voix aimante. Jésus enseigne ici quelque chose à sa mère, mais il n'est pas impoli.</w:t>
      </w:r>
    </w:p>
    <w:p>
      <w:pPr/>
      <w:r>
        <w:rPr>
          <w:lang w:val="fr_FR" w:bidi="fr_FR"/>
        </w:rPr>
      </w:r>
      <w:r>
        <w:rPr>
          <w:lang w:val="fr_FR" w:bidi="fr_FR"/>
        </w:rPr>
        <w:t xml:space="preserve">Arrêtez l'enregistrement ici et discutez en groupe du mot que vous allez utiliser pour </w:t>
      </w:r>
      <w:r>
        <w:rPr>
          <w:b/>
          <w:lang w:val="fr_FR" w:bidi="fr_FR"/>
        </w:rPr>
        <w:t>femme</w:t>
      </w:r>
      <w:r>
        <w:rPr>
          <w:lang w:val="fr_FR" w:bidi="fr_FR"/>
        </w:rPr>
        <w:t>. Expérimentez en faisant dire cette phrase de différentes manières, jusqu'à ce que cela semble juste. Mettez cet enregistrement en pause ici.</w:t>
      </w:r>
    </w:p>
    <w:p>
      <w:pPr/>
      <w:r>
        <w:rPr>
          <w:lang w:val="fr_FR" w:bidi="fr_FR"/>
        </w:rPr>
      </w:r>
      <w:r>
        <w:rPr>
          <w:lang w:val="fr_FR" w:bidi="fr_FR"/>
        </w:rPr>
        <w:t xml:space="preserve">Jésus dit à sa mère que </w:t>
      </w:r>
      <w:r>
        <w:rPr>
          <w:b/>
          <w:lang w:val="fr_FR" w:bidi="fr_FR"/>
        </w:rPr>
        <w:t>mon heure n'est pas encore venue</w:t>
      </w:r>
      <w:r>
        <w:rPr>
          <w:lang w:val="fr_FR" w:bidi="fr_FR"/>
        </w:rPr>
        <w:t>. Au lieu de « mon heure », vous pouvez aussi dire « mon temps ». Il semble que Jésus dit ici que ce n'est pas encore le bon moment pour lui de faire quelque chose. Mais cela signifie peut-être aussi que Jésus dit que « le moment de ma mort n'est pas venu ». Parce que la mère de Jésus ne comprendrait pas ce qu'il voulait dire, nous ne devrions pas non plus rendre les choses plus claires. S'il n'est pas possible dans votre langue de dire simplement « ce n'est pas encore mon temps », vous devrez peut-être dire « l'heure pour moi de faire quelque chose n'est pas encore là ».</w:t>
      </w:r>
    </w:p>
    <w:p>
      <w:pPr/>
      <w:r>
        <w:rPr>
          <w:lang w:val="fr_FR" w:bidi="fr_FR"/>
        </w:rPr>
      </w:r>
      <w:r>
        <w:rPr>
          <w:lang w:val="fr_FR" w:bidi="fr_FR"/>
        </w:rPr>
        <w:t>Arrêtez-vous ici et discutez en groupe de l'expression que vous utiliserez pour « mon heure n'est pas encore venue ». Mettez cet enregistrement en pause ici.</w:t>
      </w:r>
    </w:p>
    <w:p>
      <w:pPr/>
      <w:r>
        <w:rPr>
          <w:lang w:val="fr_FR" w:bidi="fr_FR"/>
        </w:rPr>
      </w:r>
      <w:r>
        <w:rPr>
          <w:lang w:val="fr_FR" w:bidi="fr_FR"/>
        </w:rPr>
        <w:t xml:space="preserve">Jésus dit aux serviteurs de remplir les </w:t>
      </w:r>
      <w:r>
        <w:rPr>
          <w:b/>
          <w:lang w:val="fr_FR" w:bidi="fr_FR"/>
        </w:rPr>
        <w:t>jarres</w:t>
      </w:r>
      <w:r>
        <w:rPr>
          <w:lang w:val="fr_FR" w:bidi="fr_FR"/>
        </w:rPr>
        <w:t xml:space="preserve"> d'eau. Ces vases étaient faits en pierre.</w:t>
      </w:r>
    </w:p>
    <w:p>
      <w:pPr/>
      <w:r>
        <w:rPr>
          <w:lang w:val="fr_FR" w:bidi="fr_FR"/>
        </w:rPr>
      </w:r>
      <w:r>
        <w:rPr>
          <w:lang w:val="fr_FR" w:bidi="fr_FR"/>
        </w:rPr>
        <w:t xml:space="preserve">Arrêtez-vous ici et regardez de nouveau en groupe l'image des </w:t>
      </w:r>
      <w:r>
        <w:rPr>
          <w:lang w:val="fr_FR" w:bidi="fr_FR"/>
        </w:rPr>
        <w:t>vases de pierre</w:t>
      </w:r>
      <w:r>
        <w:rPr>
          <w:lang w:val="fr_FR" w:bidi="fr_FR"/>
        </w:rPr>
        <w:t>. Discutez du mot ou de l'expression que vous utiliserez ici. Arrêtez l'enregistrement ici.</w:t>
      </w:r>
    </w:p>
    <w:p>
      <w:pPr/>
      <w:r>
        <w:rPr>
          <w:lang w:val="fr_FR" w:bidi="fr_FR"/>
        </w:rPr>
      </w:r>
      <w:r>
        <w:rPr>
          <w:lang w:val="fr_FR" w:bidi="fr_FR"/>
        </w:rPr>
        <w:t>L'eau dans ces vases était destinée à un type spécial de lavage. Ce lavage avait une signification religieuse. En prenant un bain avec cette eau, on se purifiait de manière rituelle, c'est-à-dire cérémonielle. Cela signifiait qu'ils pouvaient maintenant participer à des activités religieuses.</w:t>
      </w:r>
    </w:p>
    <w:p>
      <w:pPr/>
      <w:r>
        <w:rPr>
          <w:lang w:val="fr_FR" w:bidi="fr_FR"/>
        </w:rPr>
      </w:r>
      <w:r>
        <w:rPr>
          <w:lang w:val="fr_FR" w:bidi="fr_FR"/>
        </w:rPr>
        <w:t>Arrêtez-vous ici et discutez en groupe de l'expression que vous utiliserez pour expliquer le but de cette eau. Mettez cet enregistrement en pause ici.</w:t>
      </w:r>
    </w:p>
    <w:p>
      <w:pPr/>
      <w:r>
        <w:rPr>
          <w:lang w:val="fr_FR" w:bidi="fr_FR"/>
        </w:rPr>
      </w:r>
      <w:r>
        <w:rPr>
          <w:lang w:val="fr_FR" w:bidi="fr_FR"/>
        </w:rPr>
        <w:t xml:space="preserve">Jésus dit aux serviteurs de donner de cette eau au </w:t>
      </w:r>
      <w:r>
        <w:rPr>
          <w:b/>
          <w:lang w:val="fr_FR" w:bidi="fr_FR"/>
        </w:rPr>
        <w:t>maître du festin</w:t>
      </w:r>
      <w:r>
        <w:rPr>
          <w:lang w:val="fr_FR" w:bidi="fr_FR"/>
        </w:rPr>
        <w:t>, c'est-à-dire au chef de la fête. C'était la personne qui était responsable de la nourriture et de la boisson au festin de mariage. Il pourrait s'agir d'un ami ou d'un parent, ou il pourrait s'agir de quelqu'un embauché dans ce but.</w:t>
      </w:r>
    </w:p>
    <w:p>
      <w:pPr/>
      <w:r>
        <w:rPr>
          <w:lang w:val="fr_FR" w:bidi="fr_FR"/>
        </w:rPr>
      </w:r>
      <w:r>
        <w:rPr>
          <w:lang w:val="fr_FR" w:bidi="fr_FR"/>
        </w:rPr>
        <w:t>Arrêtez-vous ici et discutez en groupe du mot ou de l'expression que vous utiliserez pour « maître de la fête ». Arrêtez l'enregistrement ici.</w:t>
      </w:r>
    </w:p>
    <w:p>
      <w:pPr/>
      <w:r>
        <w:rPr>
          <w:lang w:val="fr_FR" w:bidi="fr_FR"/>
        </w:rPr>
      </w:r>
      <w:r>
        <w:rPr>
          <w:lang w:val="fr_FR" w:bidi="fr_FR"/>
        </w:rPr>
        <w:t xml:space="preserve">Jésus a accompli ce </w:t>
      </w:r>
      <w:r>
        <w:rPr>
          <w:b/>
          <w:lang w:val="fr_FR" w:bidi="fr_FR"/>
        </w:rPr>
        <w:t>signe</w:t>
      </w:r>
      <w:r>
        <w:rPr>
          <w:lang w:val="fr_FR" w:bidi="fr_FR"/>
        </w:rPr>
        <w:t xml:space="preserve">, c'est-à-dire ce </w:t>
      </w:r>
      <w:r>
        <w:rPr>
          <w:b/>
          <w:lang w:val="fr_FR" w:bidi="fr_FR"/>
        </w:rPr>
        <w:t>miracle</w:t>
      </w:r>
      <w:r>
        <w:rPr>
          <w:lang w:val="fr_FR" w:bidi="fr_FR"/>
        </w:rPr>
        <w:t xml:space="preserve">, et a révélé sa </w:t>
      </w:r>
      <w:r>
        <w:rPr>
          <w:b/>
          <w:lang w:val="fr_FR" w:bidi="fr_FR"/>
        </w:rPr>
        <w:t>gloire</w:t>
      </w:r>
      <w:r>
        <w:rPr>
          <w:lang w:val="fr_FR" w:bidi="fr_FR"/>
        </w:rPr>
        <w:t xml:space="preserve">. Un </w:t>
      </w:r>
      <w:r>
        <w:rPr>
          <w:lang w:val="fr_FR" w:bidi="fr_FR"/>
        </w:rPr>
        <w:t>miracle</w:t>
      </w:r>
      <w:r>
        <w:rPr>
          <w:lang w:val="fr_FR" w:bidi="fr_FR"/>
        </w:rPr>
        <w:t xml:space="preserve"> est quelque chose qui est normalement impossible à produire. Un signe est un miracle qui est fait pour un but spécial, afin d'enseigner quelque chose aux gens. L'auteur du livre de Jean utilise toujours le mot « signe » pour les miracles de Jésus au lieu de simplement dire « miracle ».</w:t>
      </w:r>
    </w:p>
    <w:p>
      <w:pPr/>
      <w:r>
        <w:rPr>
          <w:lang w:val="fr_FR" w:bidi="fr_FR"/>
        </w:rPr>
      </w:r>
      <w:r>
        <w:rPr>
          <w:lang w:val="fr_FR" w:bidi="fr_FR"/>
        </w:rPr>
        <w:t xml:space="preserve">Arrêtez-vous ici et discutez en groupe du mot ou de l'expression que vous utiliserez pour </w:t>
      </w:r>
      <w:r>
        <w:rPr>
          <w:b/>
          <w:lang w:val="fr_FR" w:bidi="fr_FR"/>
        </w:rPr>
        <w:t>signe</w:t>
      </w:r>
      <w:r>
        <w:rPr>
          <w:lang w:val="fr_FR" w:bidi="fr_FR"/>
        </w:rPr>
        <w:t xml:space="preserve">. </w:t>
      </w:r>
      <w:r>
        <w:rPr>
          <w:lang w:val="fr_FR" w:bidi="fr_FR"/>
        </w:rPr>
        <w:t>Signe</w:t>
      </w:r>
      <w:r>
        <w:rPr>
          <w:lang w:val="fr_FR" w:bidi="fr_FR"/>
        </w:rPr>
        <w:t xml:space="preserve"> se trouve dans le glossaire principal. Mettez cet enregistrement en pause ici.</w:t>
      </w:r>
    </w:p>
    <w:p>
      <w:pPr/>
      <w:r>
        <w:rPr>
          <w:lang w:val="fr_FR" w:bidi="fr_FR"/>
        </w:rPr>
      </w:r>
      <w:r>
        <w:rPr>
          <w:lang w:val="fr_FR" w:bidi="fr_FR"/>
        </w:rPr>
        <w:t xml:space="preserve">Que Jésus </w:t>
      </w:r>
      <w:r>
        <w:rPr>
          <w:b/>
          <w:lang w:val="fr_FR" w:bidi="fr_FR"/>
        </w:rPr>
        <w:t>ait révélé sa gloire</w:t>
      </w:r>
      <w:r>
        <w:rPr>
          <w:lang w:val="fr_FR" w:bidi="fr_FR"/>
        </w:rPr>
        <w:t xml:space="preserve"> signifie qu'il a montré aux gens à quel point il est grand, merveilleux et majestueux.</w:t>
      </w:r>
    </w:p>
    <w:p>
      <w:pPr/>
      <w:r>
        <w:rPr>
          <w:lang w:val="fr_FR" w:bidi="fr_FR"/>
        </w:rPr>
      </w:r>
      <w:r>
        <w:rPr>
          <w:lang w:val="fr_FR" w:bidi="fr_FR"/>
        </w:rPr>
        <w:t xml:space="preserve">Arrêtez l'enregistrement ici et discuterzen groupe du mot que vous allez utiliser pour </w:t>
      </w:r>
      <w:r>
        <w:rPr>
          <w:b/>
          <w:lang w:val="fr_FR" w:bidi="fr_FR"/>
        </w:rPr>
        <w:t>gloire</w:t>
      </w:r>
      <w:r>
        <w:rPr>
          <w:lang w:val="fr_FR" w:bidi="fr_FR"/>
        </w:rPr>
        <w:t xml:space="preserve">. Cherchez le mot </w:t>
      </w:r>
      <w:r>
        <w:rPr>
          <w:lang w:val="fr_FR" w:bidi="fr_FR"/>
        </w:rPr>
        <w:t>gloire</w:t>
      </w:r>
      <w:r>
        <w:rPr>
          <w:lang w:val="fr_FR" w:bidi="fr_FR"/>
        </w:rPr>
        <w:t xml:space="preserve"> dans le Glossaire principal pour plus d'informations. Arrêtez l'enregistrement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2:1–12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3">
        <w:r>
          <w:rPr>
            <w:lang w:val="fr_FR" w:bidi="fr_FR"/>
          </w:rPr>
          <w:rPr>
            <w:color w:val="0000EE"/>
            <w:u w:val="single"/>
          </w:rPr>
          <w:t>Écouter et Cœur</w:t>
        </w:r>
      </w:hyperlink>
      <w:r>
        <w:rPr>
          <w:lang w:val="fr_FR" w:bidi="fr_FR"/>
        </w:rPr>
        <w:t xml:space="preserve"> (811 KB)</w:t>
      </w:r>
      <w:r>
        <w:rPr>
          <w:lang w:val="fr_FR" w:bidi="fr_FR"/>
        </w:rPr>
      </w:r>
    </w:p>
    <w:p>
      <w:pPr>
        <w:pStyle w:val="ListBullet"/>
        <w:spacing w:line="240" w:lineRule="auto"/>
        <w:ind w:left="720"/>
      </w:pPr>
      <w:r>
        <w:rPr>
          <w:lang w:val="fr_FR" w:bidi="fr_FR"/>
        </w:rPr>
      </w:r>
      <w:hyperlink r:id="rId44">
        <w:r>
          <w:rPr>
            <w:lang w:val="fr_FR" w:bidi="fr_FR"/>
          </w:rPr>
          <w:rPr>
            <w:color w:val="0000EE"/>
            <w:u w:val="single"/>
          </w:rPr>
          <w:t>Planter le Décor</w:t>
        </w:r>
      </w:hyperlink>
      <w:r>
        <w:rPr>
          <w:lang w:val="fr_FR" w:bidi="fr_FR"/>
        </w:rPr>
        <w:t xml:space="preserve"> (9.7 MB)</w:t>
      </w:r>
      <w:r>
        <w:rPr>
          <w:lang w:val="fr_FR" w:bidi="fr_FR"/>
        </w:rPr>
      </w:r>
    </w:p>
    <w:p>
      <w:pPr>
        <w:pStyle w:val="ListBullet"/>
        <w:spacing w:line="240" w:lineRule="auto"/>
        <w:ind w:left="720"/>
      </w:pPr>
      <w:r>
        <w:rPr>
          <w:lang w:val="fr_FR" w:bidi="fr_FR"/>
        </w:rPr>
      </w:r>
      <w:hyperlink r:id="rId45">
        <w:r>
          <w:rPr>
            <w:lang w:val="fr_FR" w:bidi="fr_FR"/>
          </w:rPr>
          <w:rPr>
            <w:color w:val="0000EE"/>
            <w:u w:val="single"/>
          </w:rPr>
          <w:t>Définir les Scènes</w:t>
        </w:r>
      </w:hyperlink>
      <w:r>
        <w:rPr>
          <w:lang w:val="fr_FR" w:bidi="fr_FR"/>
        </w:rPr>
        <w:t xml:space="preserve"> (3.9 MB)</w:t>
      </w:r>
      <w:r>
        <w:rPr>
          <w:lang w:val="fr_FR" w:bidi="fr_FR"/>
        </w:rPr>
      </w:r>
    </w:p>
    <w:p>
      <w:pPr>
        <w:pStyle w:val="ListBullet"/>
        <w:spacing w:line="240" w:lineRule="auto"/>
        <w:ind w:left="720"/>
      </w:pPr>
      <w:r>
        <w:rPr>
          <w:lang w:val="fr_FR" w:bidi="fr_FR"/>
        </w:rPr>
      </w:r>
      <w:hyperlink r:id="rId46">
        <w:r>
          <w:rPr>
            <w:lang w:val="fr_FR" w:bidi="fr_FR"/>
          </w:rPr>
          <w:rPr>
            <w:color w:val="0000EE"/>
            <w:u w:val="single"/>
          </w:rPr>
          <w:t>Intégration du Texte</w:t>
        </w:r>
      </w:hyperlink>
      <w:r>
        <w:rPr>
          <w:lang w:val="fr_FR" w:bidi="fr_FR"/>
        </w:rPr>
        <w:t xml:space="preserve"> (4.7 MB)</w:t>
      </w:r>
      <w:r>
        <w:rPr>
          <w:lang w:val="fr_FR" w:bidi="fr_FR"/>
        </w:rPr>
      </w:r>
    </w:p>
    <w:p>
      <w:pPr>
        <w:pStyle w:val="ListBullet"/>
        <w:spacing w:line="240" w:lineRule="auto"/>
        <w:ind w:left="720"/>
      </w:pPr>
      <w:r>
        <w:rPr>
          <w:lang w:val="fr_FR" w:bidi="fr_FR"/>
        </w:rPr>
      </w:r>
      <w:hyperlink r:id="rId47">
        <w:r>
          <w:rPr>
            <w:lang w:val="fr_FR" w:bidi="fr_FR"/>
          </w:rPr>
          <w:rPr>
            <w:color w:val="0000EE"/>
            <w:u w:val="single"/>
          </w:rPr>
          <w:t>Combler les Lacunes</w:t>
        </w:r>
      </w:hyperlink>
      <w:r>
        <w:rPr>
          <w:lang w:val="fr_FR" w:bidi="fr_FR"/>
        </w:rPr>
        <w:t xml:space="preserve"> (3.4 MB)</w:t>
      </w:r>
      <w:r>
        <w:rPr>
          <w:lang w:val="fr_FR" w:bidi="fr_FR"/>
        </w:rPr>
      </w:r>
    </w:p>
    <w:p>
      <w:pPr>
        <w:pStyle w:val="ListBullet"/>
        <w:spacing w:line="240" w:lineRule="auto"/>
        <w:ind w:left="720"/>
      </w:pPr>
      <w:r>
        <w:rPr>
          <w:lang w:val="fr_FR" w:bidi="fr_FR"/>
        </w:rPr>
      </w:r>
      <w:hyperlink r:id="rId48">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Jean 2:13–25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2.13–25. Laissez entrer la parole de Dieu dans vos cœurs.</w:t>
      </w:r>
    </w:p>
    <w:p>
      <w:pPr/>
      <w:r>
        <w:rPr>
          <w:lang w:val="fr_FR" w:bidi="fr_FR"/>
        </w:rPr>
      </w:r>
      <w:r>
        <w:rPr>
          <w:lang w:val="fr_FR" w:bidi="fr_FR"/>
        </w:rPr>
        <w:t>Écoutez l'enregistrement de Jean 2.13–25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2.13–25 dans la traduction la plus facile à comprendre.</w:t>
      </w:r>
    </w:p>
    <w:p>
      <w:pPr/>
      <w:r>
        <w:rPr>
          <w:lang w:val="fr_FR" w:bidi="fr_FR"/>
        </w:rPr>
      </w:r>
      <w:r>
        <w:rPr>
          <w:lang w:val="fr_FR" w:bidi="fr_FR"/>
        </w:rPr>
        <w:t>Jésus venait de sauver un festin de mariage d'un désastre et à cause de cela, ses disciples ont cru en lui. Après cela, Jésus avait passé quelques jours à Capernaüm, où il semble que sa famille vivait à l'époque.</w:t>
      </w:r>
    </w:p>
    <w:p>
      <w:pPr/>
      <w:r>
        <w:rPr>
          <w:lang w:val="fr_FR" w:bidi="fr_FR"/>
        </w:rPr>
      </w:r>
      <w:r>
        <w:rPr>
          <w:lang w:val="fr_FR" w:bidi="fr_FR"/>
        </w:rPr>
        <w:t>Dans ce passage, Jésus va vers Jérusalem. Il est clair que ses disciples vont avec lui, même si ce n'est pas mentionné spécifiquement. Cana, où s'était tenu le mariage, et Capernaüm, se trouvent dans la province de la Galilée. Jérusalem est la ville la plus importante des Juifs et se trouve dans la province de la Judée.</w:t>
      </w:r>
    </w:p>
    <w:p>
      <w:pPr/>
      <w:r>
        <w:rPr>
          <w:lang w:val="fr_FR" w:bidi="fr_FR"/>
        </w:rPr>
      </w:r>
      <w:r>
        <w:rPr>
          <w:lang w:val="fr_FR" w:bidi="fr_FR"/>
        </w:rPr>
        <w:t>Jésus va à Jérusalem pour la fête de la Pâque. Dans un passage précédent, où Jean-Baptiste a appelé Jésus « l'Agneau de Dieu », nous avons expliqué que la fête de la Pâque était l'une des fois que les Juifs avaient tué un agneau. Lors de la fête de la Pâque, on célébrait le fait que Dieu avait libéré les ancêtres de l'esclavage en Égypte, il y a très longtemps. À cette époque, Dieu avait puni le peuple égyptien en envoyant un ange qui a tué chaque fils aîné dans chaque maison égyptienne. Mais Dieu avait dit aux Israélites de tuer un agneau et de mettre le sang de l'agneau sur la porte de leurs maisons. Chaque fois que l'ange envoyé par Dieu voyait le sang de l'agneau sur la porte de la maison, il passait à côté de la maison et ne tuait pas le fils aîné. Le nom Pâque signifie « passer par-dessus ». Après cet incident, les Égyptiens ont enfin laissé les Israélites retourner dans leur propre pays. Et chaque année, ils célébraient la fête de la Pâque pour se rappeler comment Dieu les avait libérés. Pour célébrer la fête, ils se rendaient à Jérusalem. La ville est donc pleine de gens à ce moment, avec des milliers de personnes qui se pressent dans et autour de la région du temple.</w:t>
      </w:r>
    </w:p>
    <w:p>
      <w:pPr/>
      <w:r>
        <w:rPr>
          <w:lang w:val="fr_FR" w:bidi="fr_FR"/>
        </w:rPr>
      </w:r>
      <w:r>
        <w:rPr>
          <w:lang w:val="fr_FR" w:bidi="fr_FR"/>
        </w:rPr>
        <w:t>Arrêtez-vous ici et discutez en groupe : pouvez-vous raconter une histoire au sujet de quelque chose que font les gens dans votre communauté pour se rappeler quelque chose qui s'est produit dans le passé ? Comme un festival ou un jour férié, ou une certaine cérémonie ? Mettez cet enregistrement en pause ici.</w:t>
      </w:r>
    </w:p>
    <w:p>
      <w:pPr/>
      <w:r>
        <w:rPr>
          <w:lang w:val="fr_FR" w:bidi="fr_FR"/>
        </w:rPr>
      </w:r>
      <w:r>
        <w:rPr>
          <w:lang w:val="fr_FR" w:bidi="fr_FR"/>
        </w:rPr>
        <w:t>Jésus va au temple à Jérusalem. Le temple était le lieu où les Juifs adoraient Dieu et offraient des sacrifices. Certaines religions ont beaucoup de temples pour leur Dieu ou leurs dieux, mais Dieu avait permis aux Juifs n'avoir qu'un seul Temple. À un moment dans l'histoire des Juifs, le temple avait été détruit par des ennemis, et un nouveau temple avait dû être construit à sa place. Ce nouveau temple avait été assez petit. Environ vingt ans avant la naissance de Jésus, un chef nommé Hérode avait commencé à reconstruire ce petit temple pour en faire quelque chose de très grand et d'impressionnant. Il a fait cela parce qu'il voulait rendre les Juifs heureux pour qu'ils soutiennent son règne. À l'époque de Jésus, les travaux sur ce temple se poursuivaient encore.</w:t>
      </w:r>
    </w:p>
    <w:p>
      <w:pPr/>
      <w:r>
        <w:rPr>
          <w:lang w:val="fr_FR" w:bidi="fr_FR"/>
        </w:rPr>
      </w:r>
      <w:r>
        <w:rPr>
          <w:lang w:val="fr_FR" w:bidi="fr_FR"/>
        </w:rPr>
        <w:t>Arrêtez-vous ici et regardez les images du Temple de Jérusalem en groupe. Arrêtez l'enregistrement ici.</w:t>
      </w:r>
    </w:p>
    <w:p>
      <w:pPr/>
      <w:r>
        <w:rPr>
          <w:lang w:val="fr_FR" w:bidi="fr_FR"/>
        </w:rPr>
      </w:r>
      <w:r>
        <w:rPr>
          <w:lang w:val="fr_FR" w:bidi="fr_FR"/>
        </w:rPr>
        <w:t xml:space="preserve">Le temple consistait en un grand bâtiment principal avec plusieurs autres bâtiments et des cours. Un étranger qui se rendait au Temple n'avait le droit d'entrer que dans la cour extérieure. Les </w:t>
      </w:r>
      <w:r>
        <w:rPr>
          <w:b/>
          <w:lang w:val="fr_FR" w:bidi="fr_FR"/>
        </w:rPr>
        <w:t>femmes</w:t>
      </w:r>
      <w:r>
        <w:rPr>
          <w:lang w:val="fr_FR" w:bidi="fr_FR"/>
        </w:rPr>
        <w:t xml:space="preserve"> juives pouvaient continuer et entrer dans la cour suivante. Les </w:t>
      </w:r>
      <w:r>
        <w:rPr>
          <w:b/>
          <w:lang w:val="fr_FR" w:bidi="fr_FR"/>
        </w:rPr>
        <w:t>hommes</w:t>
      </w:r>
      <w:r>
        <w:rPr>
          <w:lang w:val="fr_FR" w:bidi="fr_FR"/>
        </w:rPr>
        <w:t xml:space="preserve"> juifs pouvaient entrer dans la cour d'après. Seuls les </w:t>
      </w:r>
      <w:r>
        <w:rPr>
          <w:b/>
          <w:lang w:val="fr_FR" w:bidi="fr_FR"/>
        </w:rPr>
        <w:t>sacrificateurs</w:t>
      </w:r>
      <w:r>
        <w:rPr>
          <w:lang w:val="fr_FR" w:bidi="fr_FR"/>
        </w:rPr>
        <w:t xml:space="preserve"> pouvaient entrer dans le bâtiment principal du Temple lui-même. Le temple était un lieu saint, dédié à Dieu. C'était le lieu où il était possible pour les gens de rencontrer Dieu.</w:t>
      </w:r>
    </w:p>
    <w:p>
      <w:pPr/>
      <w:r>
        <w:rPr>
          <w:lang w:val="fr_FR" w:bidi="fr_FR"/>
        </w:rPr>
      </w:r>
      <w:r>
        <w:rPr>
          <w:lang w:val="fr_FR" w:bidi="fr_FR"/>
        </w:rPr>
        <w:t>Quand Jésus vient au temple, il voit beaucoup de personnes en train de vendre des animaux et d'échanger de l'argent. Cela se serait déroulé dans la cour extérieure. La raison pour laquelle ces personnes étaient là était parce que les personnes qui venaient de loin ne pouvaient pas apporter un animal pour un sacrifice avec elles pendant leur voyage. Ils devaient en acheter un une fois qu'ils étaient à Jérusalem. Les animaux étaient des vaches ou des taureaux, des brebis et des colombes, ce qui est un type d'oiseau.</w:t>
      </w:r>
    </w:p>
    <w:p>
      <w:pPr/>
      <w:r>
        <w:rPr>
          <w:lang w:val="fr_FR" w:bidi="fr_FR"/>
        </w:rPr>
      </w:r>
      <w:r>
        <w:rPr>
          <w:lang w:val="fr_FR" w:bidi="fr_FR"/>
        </w:rPr>
        <w:t>Si nécessaire, arrêtez-vous ici et regardez une image de ces animaux. Mettez cet enregistrement en pause ici.</w:t>
      </w:r>
    </w:p>
    <w:p>
      <w:pPr/>
      <w:r>
        <w:rPr>
          <w:lang w:val="fr_FR" w:bidi="fr_FR"/>
        </w:rPr>
      </w:r>
      <w:r>
        <w:rPr>
          <w:lang w:val="fr_FR" w:bidi="fr_FR"/>
        </w:rPr>
        <w:t>Les Juifs avaient établi une règle selon laquelle tout le monde devait payer une certaine quantité d'argent en impôts au temple. Il y avait différents types de devises qui circulaient à cette époque, mais pour l'impôt du temple, une seule devise monétaire particulière était autorisée. Il fallait donc changer de l'argent. On peut facilement imaginer que beaucoup de personnes ont fait de bonnes affaires ici, à l'extérieur du temple !</w:t>
      </w:r>
    </w:p>
    <w:p>
      <w:pPr/>
      <w:r>
        <w:rPr>
          <w:lang w:val="fr_FR" w:bidi="fr_FR"/>
        </w:rPr>
      </w:r>
      <w:r>
        <w:rPr>
          <w:lang w:val="fr_FR" w:bidi="fr_FR"/>
        </w:rPr>
        <w:t>Arrêtez-vous ici et discutez en groupe : pouvez-vous raconter une histoire au sujet d'un lieu religieux dans votre communauté ? Quelles activités s'y déroulent, et quelle est leur signification ? Arrêtez l'enregistrement ici.</w:t>
      </w:r>
    </w:p>
    <w:p>
      <w:pPr/>
      <w:r>
        <w:rPr>
          <w:lang w:val="fr_FR" w:bidi="fr_FR"/>
        </w:rPr>
      </w:r>
      <w:r>
        <w:rPr>
          <w:lang w:val="fr_FR" w:bidi="fr_FR"/>
        </w:rPr>
        <w:t>Quand Jésus voit tout ce commerce et ces affaires se produire dans le temple, il se met en colère ! Le temple de Dieu est un lieu saint, et non un lieu que les gens devraient utiliser pour faire de l'argent ! Il fait un fouet à partir d'une corde et chasse les animaux. Il renverse les tables avec de l'argent, et tout cela doit causer un certain désordre ! Il dit aux gens d'emporter toutes leurs affaires. Il dit : « Ne faites pas de la maison de mon père un marché ! » Jésus appelle le temple « la maison de mon Père ». Il parle de Dieu comme de son Père.</w:t>
      </w:r>
    </w:p>
    <w:p>
      <w:pPr/>
      <w:r>
        <w:rPr>
          <w:lang w:val="fr_FR" w:bidi="fr_FR"/>
        </w:rPr>
      </w:r>
      <w:r>
        <w:rPr>
          <w:lang w:val="fr_FR" w:bidi="fr_FR"/>
        </w:rPr>
        <w:t>Jean l'auteur nous donne des informations supplémentaires ici. Il nous dit que plus tard ses disciples feraient un lien entre cet incident et quelque chose d'écrit dans les Écritures. Les Écritures pour le peuple juif est la partie de la Bible que les chrétiens appellent l'Ancien Testament. Le passage dont ils se souviennent fait partie d'une chanson. Cette chanson est le Psaume 69 dans notre Bible. L'auteur de cette chanson avait dit : « La dévotion, c'est-à-dire l'amour ou la passion, que j'ai pour ta maison est si forte que c'est comme un feu qui brûle à l'intérieur de moi ». Ou bien, cela peut aussi signifier « c'est comme un feu qui me brûle ».</w:t>
      </w:r>
    </w:p>
    <w:p>
      <w:pPr/>
      <w:r>
        <w:rPr>
          <w:lang w:val="fr_FR" w:bidi="fr_FR"/>
        </w:rPr>
      </w:r>
      <w:r>
        <w:rPr>
          <w:lang w:val="fr_FR" w:bidi="fr_FR"/>
        </w:rPr>
        <w:t>Les disciples ont reconnu plus tard que ce verset était vrai pour Jésus. Jésus aimait tellement la maison de Dieu qu'il ne pouvait pas la supporter, car les gens ne lui donnaient pas le respect qu'il mérite.</w:t>
      </w:r>
    </w:p>
    <w:p>
      <w:pPr/>
      <w:r>
        <w:rPr>
          <w:lang w:val="fr_FR" w:bidi="fr_FR"/>
        </w:rPr>
      </w:r>
      <w:r>
        <w:rPr>
          <w:lang w:val="fr_FR" w:bidi="fr_FR"/>
        </w:rPr>
        <w:t>Après cela, les dirigeants religieux juifs interrogent Jésus. Ces personnes appartiennent aux mêmes groupes de personnes qui étaient venues plus tôt pour interroger Jean-Baptiste. Jean l'auteur les appelle simplement « Juifs », mais cela signifie les chefs religieux juifs. Ces personnes sont assez offensées par ce que Jésus avait fait ici ! Ils demandent à Jésus quel signe il peut accomplir pour montrer qu'il a l'autorité de faire quelque chose comme cela. Peut-être qu'ils pensent que Jésus devrait appeler Dieu pour donner un coup de tonnerre, ou envoyer du feu, ou faire autre chose de spectaculaire. Ils sauraient ensuite que Jésus a bien été envoyé par Dieu.</w:t>
      </w:r>
    </w:p>
    <w:p>
      <w:pPr/>
      <w:r>
        <w:rPr>
          <w:lang w:val="fr_FR" w:bidi="fr_FR"/>
        </w:rPr>
      </w:r>
      <w:r>
        <w:rPr>
          <w:lang w:val="fr_FR" w:bidi="fr_FR"/>
        </w:rPr>
        <w:t>Jésus donne aux chefs religieux une réponse mystérieuse. Il dit : « Détruisez ce temple et dans trois jours je le relèverai de nouveau ! »</w:t>
      </w:r>
    </w:p>
    <w:p>
      <w:pPr/>
      <w:r>
        <w:rPr>
          <w:lang w:val="fr_FR" w:bidi="fr_FR"/>
        </w:rPr>
      </w:r>
      <w:r>
        <w:rPr>
          <w:lang w:val="fr_FR" w:bidi="fr_FR"/>
        </w:rPr>
        <w:t>Les chefs juifs pensent que Jésus parle du bâtiment du temple devant eux, et pensent donc que Jésus dit des bêtises. Mais Jésus parle de son propre corps. Il compare son propre corps à un temple de Dieu. Jésus utilise un langage imagé. Tout comme le temple à Jérusalem était le lieu où il devenait possible de rencontrer Dieu, Jésus rendra possible de rencontrer Dieu par sa mort et sa résurrection. Jésus peut aussi vouloir dire que tout comme Dieu était présent dans le temple, Dieu était présent dans le corps de Jésus.</w:t>
      </w:r>
    </w:p>
    <w:p>
      <w:pPr/>
      <w:r>
        <w:rPr>
          <w:lang w:val="fr_FR" w:bidi="fr_FR"/>
        </w:rPr>
      </w:r>
      <w:r>
        <w:rPr>
          <w:lang w:val="fr_FR" w:bidi="fr_FR"/>
        </w:rPr>
        <w:t>Jean l'auteur nous donne de nouveau des informations sur la façon dont les disciples de Jésus ont compris plus tard. Jésus est mort plus tard et est revenu à la vie trois jours après sa mort. Après la résurrection de Jésus, les disciples se sont souvenus de cette conversation et ont ensuite compris que Jésus était en train de parler de sa propre mort et de sa résurrection. Et à cause de cela, ils croyaient encore plus que ce que Jésus avait dit ici était vrai. Ils croyaient aussi que le texte des Psaumes qui dit « la dévotion que j'ai pour ta maison est si forte qu'elle brûle à l'intérieur de moi » parlait de Jésus.</w:t>
      </w:r>
    </w:p>
    <w:p>
      <w:pPr/>
      <w:r>
        <w:rPr>
          <w:lang w:val="fr_FR" w:bidi="fr_FR"/>
        </w:rPr>
      </w:r>
      <w:r>
        <w:rPr>
          <w:lang w:val="fr_FR" w:bidi="fr_FR"/>
        </w:rPr>
        <w:t>Arrêtez-vous ici et discutez en groupe : pouvez-vous raconter une histoire au sujet de quelqu'un qui est très dévoué à une cause particulière ? Mettez cet enregistrement en pause ici.</w:t>
      </w:r>
    </w:p>
    <w:p>
      <w:pPr/>
      <w:r>
        <w:rPr>
          <w:lang w:val="fr_FR" w:bidi="fr_FR"/>
        </w:rPr>
      </w:r>
      <w:r>
        <w:rPr>
          <w:lang w:val="fr_FR" w:bidi="fr_FR"/>
        </w:rPr>
        <w:t>Pendant le moment où Jésus est à Jérusalem, beaucoup de personnes croyaient en son nom. Cela signifie qu'ils croyaient que Jésus a bien été envoyé par Dieu. Ils croyaient cela à cause des signes qu'il faisait. Jean l'auteur ne nous parle pas de miracles qu'a fait Jésus à ce moment-là. Nous ne savons pas si peut-être que Jésus a fait des miracles et que Jean ne nous le dit pas. Mais il se pourrait aussi que quand Jean parle des « signes » que faisait Jésus, il parle de ce que Jésus avait fait dans le temple. Si cela était vrai, il y aurait un contraste intéressant entre les chefs religieux juifs et les autres personnes. Les chefs juifs demandent à Jésus un signe, mais il en a déjà donné. Et beaucoup de personnes ont reconnu cela comme un signe, mais pas les chefs religieux !</w:t>
      </w:r>
    </w:p>
    <w:p>
      <w:pPr/>
      <w:r>
        <w:rPr>
          <w:lang w:val="fr_FR" w:bidi="fr_FR"/>
        </w:rPr>
      </w:r>
      <w:r>
        <w:rPr>
          <w:lang w:val="fr_FR" w:bidi="fr_FR"/>
        </w:rPr>
        <w:t>Même si beaucoup de personnes commencent à faire confiance à Jésus, Jésus ne leur fait pas encore confiance</w:t>
      </w:r>
      <w:r>
        <w:rPr>
          <w:b/>
          <w:lang w:val="fr_FR" w:bidi="fr_FR"/>
        </w:rPr>
        <w:t>.</w:t>
      </w:r>
      <w:r>
        <w:rPr>
          <w:lang w:val="fr_FR" w:bidi="fr_FR"/>
        </w:rPr>
        <w:t xml:space="preserve"> Il sait qu'ils ne comprennent pas encore vraiment qui il est et ce qu'il est venu faire. Il sait qu'ils arrêteront peut-être encore de lui faire confiance. Il le sait, parce qu'il sait ce qui se trouve dans le cœur des gens : il sait ce que les gens pensent et ressentent. Jean l'auteur nous dit que Jésus n'a pas besoin que quelqu'un lui dise comment sont les gens parce que Jésus le sait très bien !</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2.13–25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Jésus va à Jérusalem.</w:t>
      </w:r>
    </w:p>
    <w:p>
      <w:pPr/>
      <w:r>
        <w:rPr>
          <w:lang w:val="fr_FR" w:bidi="fr_FR"/>
        </w:rPr>
      </w:r>
      <w:r>
        <w:rPr>
          <w:b/>
          <w:lang w:val="fr_FR" w:bidi="fr_FR"/>
        </w:rPr>
        <w:t>Dans la deuxième partie :</w:t>
      </w:r>
      <w:r>
        <w:rPr>
          <w:lang w:val="fr_FR" w:bidi="fr_FR"/>
        </w:rPr>
        <w:t xml:space="preserve"> Jésus est dans la cour du temple et chasse les personnes qui y font affaire. Nous entendons également comment les disciples feront plus tard un lien entre cet incident et un texte des Psaumes.</w:t>
      </w:r>
    </w:p>
    <w:p>
      <w:pPr/>
      <w:r>
        <w:rPr>
          <w:lang w:val="fr_FR" w:bidi="fr_FR"/>
        </w:rPr>
      </w:r>
      <w:r>
        <w:rPr>
          <w:b/>
          <w:lang w:val="fr_FR" w:bidi="fr_FR"/>
        </w:rPr>
        <w:t>Dans la troisième partie :</w:t>
      </w:r>
      <w:r>
        <w:rPr>
          <w:lang w:val="fr_FR" w:bidi="fr_FR"/>
        </w:rPr>
        <w:t xml:space="preserve"> les chefs juifs et Jésus ont une conversation. Nous entendons aussi comment ses disciples comprendraient cela plus tard, et comment cela les aidait à croire encore plus.</w:t>
      </w:r>
    </w:p>
    <w:p>
      <w:pPr/>
      <w:r>
        <w:rPr>
          <w:lang w:val="fr_FR" w:bidi="fr_FR"/>
        </w:rPr>
      </w:r>
      <w:r>
        <w:rPr>
          <w:b/>
          <w:lang w:val="fr_FR" w:bidi="fr_FR"/>
        </w:rPr>
        <w:t>Dans la quatrième partie :</w:t>
      </w:r>
      <w:r>
        <w:rPr>
          <w:lang w:val="fr_FR" w:bidi="fr_FR"/>
        </w:rPr>
        <w:t xml:space="preserve"> nous entendons dire que beaucoup de personnes commencent à faire confiance à Jésus, mais que Jésus ne leur fait pas confiance.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personnes qui font affaire dans la cour du temple</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Les habitants de Jérusalem qui croient en Jésus</w:t>
      </w:r>
    </w:p>
    <w:p>
      <w:pPr/>
      <w:r>
        <w:rPr>
          <w:lang w:val="fr_FR" w:bidi="fr_FR"/>
        </w:rPr>
      </w:r>
      <w:r>
        <w:rPr>
          <w:lang w:val="fr_FR" w:bidi="fr_FR"/>
        </w:rPr>
        <w:t>Au début de ce passage, Jésus va à Jérusalem. Ses disciples doivent être avec lui, même s'ils ne sont pas mentionnés. Il est possible que sa mère et ses frères soient aussi allés avec lui, mais nous ne le savons pas.</w:t>
      </w:r>
    </w:p>
    <w:p>
      <w:pPr/>
      <w:r>
        <w:rPr>
          <w:lang w:val="fr_FR" w:bidi="fr_FR"/>
        </w:rPr>
      </w:r>
      <w:r>
        <w:rPr>
          <w:lang w:val="fr_FR" w:bidi="fr_FR"/>
        </w:rPr>
        <w:t xml:space="preserve">Jérusalem est construite sur une colline. C'est pourquoi les gens parlaient toujours de « monter à Jérusalem ». Marcher de Capernaüm à Jérusalem demande environ une semaine de marche. </w:t>
      </w:r>
    </w:p>
    <w:p>
      <w:pPr/>
      <w:r>
        <w:rPr>
          <w:lang w:val="fr_FR" w:bidi="fr_FR"/>
        </w:rPr>
      </w:r>
      <w:r>
        <w:rPr>
          <w:lang w:val="fr_FR" w:bidi="fr_FR"/>
        </w:rPr>
        <w:t>Arrêtez-vous ici et regardez une carte d'Israël, et trouvez Capernaüm et Jérusalem. Discutez : si vous marchiez une semaine, jusqu'où pourriez-vous aller ? Quelles provisions prendriez-vous pour le voyage ? Où dormiriez-vous la nuit ? Mettez cet enregistrement en pause ici.</w:t>
      </w:r>
    </w:p>
    <w:p>
      <w:pPr/>
      <w:r>
        <w:rPr>
          <w:lang w:val="fr_FR" w:bidi="fr_FR"/>
        </w:rPr>
      </w:r>
      <w:r>
        <w:rPr>
          <w:lang w:val="fr_FR" w:bidi="fr_FR"/>
        </w:rPr>
        <w:t>Quand Jésus arrive au temple à Jérusalem, il remarque toute cette activité commerciale dans la cour extérieure du temple. Il y a des animaux attachés à des poteaux (vaches et brebis) et il y a des oiseaux (colombes) dans des cages. Il y a des tables où les gens peuvent échanger de l'argent. Il y a beaucoup de personnes qui se bousculent. Quels sons entendriez-vous ? Quelles odeurs y aurait-il ? Que voyez-vous sur les tables ? Que voyez-vous sur le sol : peut-être de la paille et des excréments d'animaux ?</w:t>
      </w:r>
    </w:p>
    <w:p>
      <w:pPr/>
      <w:r>
        <w:rPr>
          <w:lang w:val="fr_FR" w:bidi="fr_FR"/>
        </w:rPr>
      </w:r>
      <w:r>
        <w:rPr>
          <w:lang w:val="fr_FR" w:bidi="fr_FR"/>
        </w:rPr>
        <w:t>Jésus ramasse une corde quelque part et l'utilise comme fouet, ou peut-être tresse-t-il des cordes pour fabriquer une corde plus épaisse. Il utilise cette corde pour frapper les animaux pour qu'ils s'enfuient. Cela signifie qu'il devrait d'abord les détacher (ou peut-être qu'ils n'étaient pas attachés). Pouvez-vous imaginer le bruit que feraient les animaux, et les cris de leurs propriétaires ? Peut-être que certaines personnes essaieraient d'attraper Jésus pour l'arrêter, et que d'autres courraient après les animaux, en essayant de les attraper de nouveau. Où pensez-vous que ses disciples se tenaient alors qu'ils regardaient cela ? Quelle expression pourrait-il y avoir sur leurs visages ?</w:t>
      </w:r>
    </w:p>
    <w:p>
      <w:pPr/>
      <w:r>
        <w:rPr>
          <w:lang w:val="fr_FR" w:bidi="fr_FR"/>
        </w:rPr>
      </w:r>
      <w:r>
        <w:rPr>
          <w:lang w:val="fr_FR" w:bidi="fr_FR"/>
        </w:rPr>
        <w:t>Jésus pousse les tables des personnes qui échangent de l'argent. Les pièces volent partout. Peut-être que les hommes d'affaires sont tous à genoux, en train d'essayer de ramasser l'argent !</w:t>
      </w:r>
    </w:p>
    <w:p>
      <w:pPr/>
      <w:r>
        <w:rPr>
          <w:lang w:val="fr_FR" w:bidi="fr_FR"/>
        </w:rPr>
      </w:r>
      <w:r>
        <w:rPr>
          <w:lang w:val="fr_FR" w:bidi="fr_FR"/>
        </w:rPr>
        <w:t>Jésus dit aux personnes qui vendent les colombes d'emmener leurs animaux. Il dit aux gens de ne pas « faire de la maison de mon père un marché ». Quel ton de voix pensez-vous qu'il utilise ? Quelle expression pourrait se trouver sur son visage ? Pensez-vous qu'il puisse être en sueur et un peu ébouriffé à cause de tout cela ?</w:t>
      </w:r>
    </w:p>
    <w:p>
      <w:pPr/>
      <w:r>
        <w:rPr>
          <w:lang w:val="fr_FR" w:bidi="fr_FR"/>
        </w:rPr>
      </w:r>
      <w:r>
        <w:rPr>
          <w:lang w:val="fr_FR" w:bidi="fr_FR"/>
        </w:rPr>
        <w:t>Les disciples se souviennent d'un texte dans les Psaumes qui correspond à ce que fait Jésus. Ils ne s'en souviennent probablement pas à ce moment-là, mais ils s'en souviennent plus tard. Peut-être pourrez-vous faire se déplacer les « disciples » vers un autre lieu dans une pièce où vous pourrez représenter quelque chose qui s'est peut-être produit après la résurrection de Jésus. À ce moment-là, les disciples parlent de ce que Jésus a fait dans le temple. Et ils se souviennent ensuite qu'il y a un Psaume qui dit : « La dévotion pour ta maison brûle à l'intérieur de moi ». Et ils se rendent compte que c'est pourquoi Jésus a chassé les gens du temple. Jésus aimait tellement la maison de Dieu qu'il se mettait très en colère quand il voyait les gens abuser de la maison de Dieu.</w:t>
      </w:r>
    </w:p>
    <w:p>
      <w:pPr/>
      <w:r>
        <w:rPr>
          <w:lang w:val="fr_FR" w:bidi="fr_FR"/>
        </w:rPr>
      </w:r>
      <w:r>
        <w:rPr>
          <w:lang w:val="fr_FR" w:bidi="fr_FR"/>
        </w:rPr>
        <w:t>Nous ne savons pas où se trouvent les chefs juifs et Jésus quand ils ont leur conversation après cet événement. Peut-être que cela se produit juste après, dans le même endroit. Peut-être qu'autour d'eux, les gens essaient encore de restaurer de nouveau l'ordre dans la cour. Nous ne savons pas si les gens ont obéi à Jésus et ont nettoyé cette cour, ou s'ils sont revenus immédiatement après cela. Ou peut-être que Jésus s'est maintenant déplacé vers la cour du temple suivante. Peut-être qu'il s'assied pour se reposer, ou peut-être qu'il marche. Vous pouvez utiliser votre imagination !</w:t>
      </w:r>
    </w:p>
    <w:p>
      <w:pPr/>
      <w:r>
        <w:rPr>
          <w:lang w:val="fr_FR" w:bidi="fr_FR"/>
        </w:rPr>
      </w:r>
      <w:r>
        <w:rPr>
          <w:lang w:val="fr_FR" w:bidi="fr_FR"/>
        </w:rPr>
        <w:t>Les chefs juifs exigent de Jésus qu'il leur donne un signe pour prouver qu'il a l'autorité de faire ce qu'il a fait. Nous ne savons pas si ces chefs juifs ont vraiment vu eux-mêmes ce que Jésus a fait, ou s'ils en ont été informés et sont ensuite venus pour vérifier. Peut-être que certains l'ont vu, et d'autres non.</w:t>
      </w:r>
    </w:p>
    <w:p>
      <w:pPr/>
      <w:r>
        <w:rPr>
          <w:lang w:val="fr_FR" w:bidi="fr_FR"/>
        </w:rPr>
      </w:r>
      <w:r>
        <w:rPr>
          <w:lang w:val="fr_FR" w:bidi="fr_FR"/>
        </w:rPr>
        <w:t>Jésus leur dit de « détruire ce temple, et dans trois jours je le relèverai ». Peut-être que Jésus pourrait se pointer lui-même du doigt alors qu'il parle.</w:t>
      </w:r>
    </w:p>
    <w:p>
      <w:pPr/>
      <w:r>
        <w:rPr>
          <w:lang w:val="fr_FR" w:bidi="fr_FR"/>
        </w:rPr>
      </w:r>
      <w:r>
        <w:rPr>
          <w:lang w:val="fr_FR" w:bidi="fr_FR"/>
        </w:rPr>
        <w:t>Les chefs juifs ne comprennent pas cela. Ils lui disent qu'il a fallu quarante-six ans pour construire ce temple : comment serait-il possible pour Jésus de faire ce travail en trois jours !</w:t>
      </w:r>
    </w:p>
    <w:p>
      <w:pPr/>
      <w:r>
        <w:rPr>
          <w:lang w:val="fr_FR" w:bidi="fr_FR"/>
        </w:rPr>
      </w:r>
      <w:r>
        <w:rPr>
          <w:lang w:val="fr_FR" w:bidi="fr_FR"/>
        </w:rPr>
        <w:t>La conversation s'arrête ici. Nous ne savons pas comment cela s'est terminé. Jésus s'est-il éloigné ? Les chefs religieux se sont-ils retirés ? Comment imaginez-vous que cela ait pu se terminer ?</w:t>
      </w:r>
    </w:p>
    <w:p>
      <w:pPr/>
      <w:r>
        <w:rPr>
          <w:lang w:val="fr_FR" w:bidi="fr_FR"/>
        </w:rPr>
      </w:r>
      <w:r>
        <w:rPr>
          <w:lang w:val="fr_FR" w:bidi="fr_FR"/>
        </w:rPr>
        <w:t>Après cela, vous pourrez de nouveau faire un saut vers l'avenir et faire que les disciples discutent de cela depuis l'autre partie de la pièce. En effet, dans l'avenir, après la résurrection de Jésus, ils se souviendront de ce que Jésus a dit aux chefs juifs. Ils réaliseront ensuite que Jésus avait parlé de sa propre mort et de sa résurrection. Et ils croient encore plus que tout ce qu'il avait dit était vrai. Ils croient aussi que ce qui était dit dans les Écritures à son sujet était vrai. Cela signifie qu'ils croient que ce texte particulier des Psaumes parlait vraiment de Jésus.</w:t>
      </w:r>
    </w:p>
    <w:p>
      <w:pPr/>
      <w:r>
        <w:rPr>
          <w:lang w:val="fr_FR" w:bidi="fr_FR"/>
        </w:rPr>
      </w:r>
      <w:r>
        <w:rPr>
          <w:lang w:val="fr_FR" w:bidi="fr_FR"/>
        </w:rPr>
        <w:t>Après cela, le passage revient au moment présent. La fête de la Pâque a lieu. Cette fête durait au moins une semaine. Jésus est à Jérusalem, et beaucoup de personnes sont venues de tout le pays pour célébrer. La ville aurait été bondée. Les gens passaient du temps dans le temple. Les gens auraient entendu parler de ce que Jésus avait fait dans le temple. Les gens commencent probablement à se rassembler autour de lui. Nous ne savons pas ce que fait Jésus pendant ce temps. Peut-être que Jésus enseigne aux gens plus au sujet de Dieu. Beaucoup de personnes commencent à croire que Jésus est bien envoyé par Dieu. Mais Jésus sait qu'ils ne lui font pas encore pleinement confiance.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2.13–25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personnes qui font affaire dans la cour du temple</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Les habitants de Jérusalem qui croient en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Jésus et ses disciples qui quittent Capernaüm et, après plusieurs jours, qui arrivent à Jérusalem.</w:t>
      </w:r>
    </w:p>
    <w:p>
      <w:pPr/>
      <w:r>
        <w:rPr>
          <w:lang w:val="fr_FR" w:bidi="fr_FR"/>
        </w:rPr>
      </w:r>
      <w:r>
        <w:rPr>
          <w:lang w:val="fr_FR" w:bidi="fr_FR"/>
        </w:rPr>
        <w:t>Représentez Jésus et ses disciples en train d'arriver au temple. Voyez si vous pouvez recréer le marché que les gens avaient mis en place à l'extérieur du temple. Peut-être que vous avez même des animaux à portée de main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Jésus en train de faire un fouet. Représentez Jésus en train de chasser les animaux. Vous pouvez représenter des personnes qui courent après leurs animaux ! Représentez Jésus en train de retourner les tables et de disperser les pièces. Représentez Jésus en train de dire aux personnes qui vendent des colombes de s'en aller. Représentez Jésus en train de dire : « Ne faites pas de la maison de mon Père un marché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personnes qui vendent des choses : « À quoi pensez-vous ? » Vous entendrez peut-être des choses comme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Vous pourrez peut-être rapidement déplacer les disciples vers un autre lieu dans la pièce, ce qui signifie que c'est maintenant l'avenir. Représentez les en train de se souvenir, après la résurrection de Jésus, qu'il y a un Psaume qui dit : « La dévotion pour ta maison brûlera à l'intérieur de moi ».</w:t>
      </w:r>
    </w:p>
    <w:p>
      <w:pPr/>
      <w:r>
        <w:rPr>
          <w:lang w:val="fr_FR" w:bidi="fr_FR"/>
        </w:rPr>
      </w:r>
      <w:r>
        <w:rPr>
          <w:lang w:val="fr_FR" w:bidi="fr_FR"/>
        </w:rPr>
        <w:t>Représentez les chefs religieux juifs qui viennent vers Jésus et lui demandent un signe.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chefs religieux juifs : « À quoi pensez-vous ? » Vous entendrez peut-être des choses comme :</w:t>
      </w:r>
    </w:p>
    <w:p>
      <w:pPr>
        <w:pStyle w:val="ListBullet"/>
        <w:spacing w:line="240" w:lineRule="auto"/>
        <w:ind w:left="720"/>
      </w:pPr>
      <w:r>
        <w:rPr>
          <w:lang w:val="fr_FR" w:bidi="fr_FR"/>
        </w:rPr>
      </w:r>
      <w:r>
        <w:rPr>
          <w:lang w:val="fr_FR" w:bidi="fr_FR"/>
        </w:rPr>
        <w:t xml:space="preserve">Continuez la représentation. </w:t>
      </w:r>
    </w:p>
    <w:p>
      <w:pPr/>
      <w:r>
        <w:rPr>
          <w:lang w:val="fr_FR" w:bidi="fr_FR"/>
        </w:rPr>
      </w:r>
      <w:r>
        <w:rPr>
          <w:lang w:val="fr_FR" w:bidi="fr_FR"/>
        </w:rPr>
        <w:t>Représentez Jésus en train de leur dire : « Détruisez ce temple et dans trois jours je le rebâtirai ». Représentez les chefs juifs qui lui disent : « Il a fallu quarante-six ans pour construire ce temple. Comment pouvez-vous dire que vous pouvez le construire en trois jours ? »</w:t>
      </w:r>
    </w:p>
    <w:p>
      <w:pPr/>
      <w:r>
        <w:rPr>
          <w:lang w:val="fr_FR" w:bidi="fr_FR"/>
        </w:rPr>
      </w:r>
      <w:r>
        <w:rPr>
          <w:lang w:val="fr_FR" w:bidi="fr_FR"/>
        </w:rPr>
        <w:t>Représentez la façon dont vous imaginez que cette conversation aurait pu se terminer. Peut-être qu'ils se sont tous retirés.</w:t>
      </w:r>
    </w:p>
    <w:p>
      <w:pPr/>
      <w:r>
        <w:rPr>
          <w:lang w:val="fr_FR" w:bidi="fr_FR"/>
        </w:rPr>
      </w:r>
      <w:r>
        <w:rPr>
          <w:lang w:val="fr_FR" w:bidi="fr_FR"/>
        </w:rPr>
        <w:t>Représentez comment plus tard, après la résurrection de Jésus, les disciples se souviennent de cette conversation et comprennent maintenant que Jésus parlait de sa propre mort et de sa résurrection.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disciples (après la résurrection) : « À quoi pensez-vous ? » Vous entendrez peut-être des choses comme :</w:t>
      </w:r>
    </w:p>
    <w:p>
      <w:pPr/>
      <w:r>
        <w:rPr>
          <w:lang w:val="fr_FR" w:bidi="fr_FR"/>
        </w:rPr>
      </w:r>
      <w:r>
        <w:rPr>
          <w:lang w:val="fr_FR" w:bidi="fr_FR"/>
        </w:rPr>
        <w:t>Représentez les gens à Jérusalem en train de répondre à ce qu'ils ont vu faire Jésus dans le temple. Vous pourrez peut-être représenter la façon dont ils en parlent et la décrivent à d'autres.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habitants de Jérusalem : « À quoi pensez-vous ? » Vous entendrez peut-être des choses comme :</w:t>
      </w:r>
    </w:p>
    <w:p>
      <w:pPr>
        <w:pStyle w:val="ListBullet"/>
        <w:spacing w:line="240" w:lineRule="auto"/>
        <w:ind w:left="720"/>
      </w:pPr>
      <w:r>
        <w:rPr>
          <w:lang w:val="fr_FR" w:bidi="fr_FR"/>
        </w:rPr>
      </w:r>
      <w:r>
        <w:rPr>
          <w:lang w:val="fr_FR" w:bidi="fr_FR"/>
        </w:rPr>
        <w:t>Demandez à l'acteur qui joue Jésus : « Que pensez-vous au sujet de ces personnes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2.13–25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va à Jérusalem parce que la </w:t>
      </w:r>
      <w:r>
        <w:rPr>
          <w:b/>
          <w:lang w:val="fr_FR" w:bidi="fr_FR"/>
        </w:rPr>
        <w:t>fête juive de la Pâque</w:t>
      </w:r>
      <w:r>
        <w:rPr>
          <w:lang w:val="fr_FR" w:bidi="fr_FR"/>
        </w:rPr>
        <w:t xml:space="preserve"> approchait. Jean, l'auteur appelle cela la « fête juive » pour que toutes les personnes qui lisent son livre et qui n'étaient pas Juifs le comprennent.</w:t>
      </w:r>
    </w:p>
    <w:p>
      <w:pPr/>
      <w:r>
        <w:rPr>
          <w:lang w:val="fr_FR" w:bidi="fr_FR"/>
        </w:rPr>
      </w:r>
      <w:r>
        <w:rPr>
          <w:lang w:val="fr_FR" w:bidi="fr_FR"/>
        </w:rPr>
        <w:t xml:space="preserve">Lors de la fête de la </w:t>
      </w:r>
      <w:r>
        <w:rPr>
          <w:b/>
          <w:lang w:val="fr_FR" w:bidi="fr_FR"/>
        </w:rPr>
        <w:t>Pâque</w:t>
      </w:r>
      <w:r>
        <w:rPr>
          <w:lang w:val="fr_FR" w:bidi="fr_FR"/>
        </w:rPr>
        <w:t>, on célébrait le fait que Dieu avait libéré les ancêtres de l'esclavage en Égypte, il y a très longtemps. À cette époque, Dieu avait puni le peuple égyptien en envoyant un ange qui a tué chaque fils aîné dans chaque maison égyptienne. Mais Dieu avait dit aux Israélites de tuer un agneau et de mettre le sang de l'agneau sur la porte de leurs maisons. Chaque fois que l'ange envoyé par Dieu pour tuer les fils aînés voyait le sang de l'agneau à la porte de la maison, il passait par-dessus cette maison et ne tuait pas le fils aîné. Le nom Pâque signifie « passer par-dessus ». Après cet incident, les Égyptiens ont enfin laissé les Israélites retourner dans leur propre pays. Et chaque année, ils célébraient la fête de la Pâque pour se rappeler comment Dieu les avait libérés. La fête de la Pâque n'était qu'un seul jour, mais elle était suivie de sept autres jours de célébration et de commémoration. Ces sept jours étaient appelés la « fête des pains sans levain ». Ces deux fêtes ensemble étaient souvent appelées par l'un de leurs noms.</w:t>
      </w:r>
    </w:p>
    <w:p>
      <w:pPr/>
      <w:r>
        <w:rPr>
          <w:lang w:val="fr_FR" w:bidi="fr_FR"/>
        </w:rPr>
      </w:r>
      <w:r>
        <w:rPr>
          <w:lang w:val="fr_FR" w:bidi="fr_FR"/>
        </w:rPr>
        <w:t xml:space="preserve">Arrêtez-vous ici et discutez en groupe du mot que vous utiliserez pour la </w:t>
      </w:r>
      <w:r>
        <w:rPr>
          <w:b/>
          <w:lang w:val="fr_FR" w:bidi="fr_FR"/>
        </w:rPr>
        <w:t>Pâque</w:t>
      </w:r>
      <w:r>
        <w:rPr>
          <w:lang w:val="fr_FR" w:bidi="fr_FR"/>
        </w:rPr>
        <w:t xml:space="preserve">. Cherchez </w:t>
      </w:r>
      <w:r>
        <w:rPr>
          <w:b/>
          <w:lang w:val="fr_FR" w:bidi="fr_FR"/>
        </w:rPr>
        <w:t>Pâque</w:t>
      </w:r>
      <w:r>
        <w:rPr>
          <w:lang w:val="fr_FR" w:bidi="fr_FR"/>
        </w:rPr>
        <w:t xml:space="preserve"> dans le Glossaire principal pour plus d'informations. Utilisez le même mot que vous avez utilisé autre part. Arrêtez l'enregistrement ici.</w:t>
      </w:r>
    </w:p>
    <w:p>
      <w:pPr/>
      <w:r>
        <w:rPr>
          <w:lang w:val="fr_FR" w:bidi="fr_FR"/>
        </w:rPr>
      </w:r>
      <w:r>
        <w:rPr>
          <w:lang w:val="fr_FR" w:bidi="fr_FR"/>
        </w:rPr>
        <w:t xml:space="preserve">Ce passage a lieu dans le </w:t>
      </w:r>
      <w:r>
        <w:rPr>
          <w:b/>
          <w:lang w:val="fr_FR" w:bidi="fr_FR"/>
        </w:rPr>
        <w:t>temple</w:t>
      </w:r>
      <w:r>
        <w:rPr>
          <w:lang w:val="fr_FR" w:bidi="fr_FR"/>
        </w:rPr>
        <w:t xml:space="preserve"> et dans les cours du temple. Le temple était le lieu où les Juifs adoraient Dieu et offraient des sacrifices. Une autre façon de désigner le « Temple » était la « maison de Dieu ». Le temple symbolisait la présence de Dieu sur la terre.</w:t>
      </w:r>
    </w:p>
    <w:p>
      <w:pPr/>
      <w:r>
        <w:rPr>
          <w:lang w:val="fr_FR" w:bidi="fr_FR"/>
        </w:rPr>
      </w:r>
      <w:r>
        <w:rPr>
          <w:lang w:val="fr_FR" w:bidi="fr_FR"/>
        </w:rPr>
        <w:t>Le temple était un très grand bâtiment avec des bâtiments plus petits autour, et plusieurs cours. Certaines religions ont beaucoup de temples pour leur Dieu ou leurs dieux, mais Dieu avait permis aux Juifs n'avoir qu'un seul Temple. À l'extérieur du temple, il y avait plusieurs parvis. Dans la cour intérieure, la plus proche du bâtiment du temple, se trouvait l'autel où les sacrificateurs offraient des sacrifices à Dieu pour demander pardon ou pour remercier Dieu pour quelque chose. Seuls les sacrificateurs pouvaient entrer dans le bâtiment du Temple. On appelait cela « le lieu saint ». Les sacrificateurs entraient dans ce lieu pour brûler des épices au parfum agréable comme cadeau à Dieu. Puis à l'extrémité de ce lieu se trouvait un rideau, et derrière ce rideau se trouvait le « Lieu très saint ». Seul le souverain sacrificateur pouvait aller derrière ce rideau. Si quelqu'un d'autre y entrait, il mourrait. Même le souverain sacrificateur ne pouvait y entrer qu'une fois par an lors d'un événement spécial, où il devait demander pardon pour tous les péchés que tout le peuple avait commis au cours de l'année qui venait de s'écouler.</w:t>
      </w:r>
    </w:p>
    <w:p>
      <w:pPr/>
      <w:r>
        <w:rPr>
          <w:lang w:val="fr_FR" w:bidi="fr_FR"/>
        </w:rPr>
      </w:r>
      <w:r>
        <w:rPr>
          <w:lang w:val="fr_FR" w:bidi="fr_FR"/>
        </w:rPr>
        <w:t xml:space="preserve">Arrêtez-vous ici et discutez en groupe du mot que vous allez utiliser pour </w:t>
      </w:r>
      <w:r>
        <w:rPr>
          <w:b/>
          <w:lang w:val="fr_FR" w:bidi="fr_FR"/>
        </w:rPr>
        <w:t>temple</w:t>
      </w:r>
      <w:r>
        <w:rPr>
          <w:lang w:val="fr_FR" w:bidi="fr_FR"/>
        </w:rPr>
        <w:t xml:space="preserve">. Regardez de nouveau les images du temple. Reférez-vous à la rubrique </w:t>
      </w:r>
      <w:r>
        <w:rPr>
          <w:b/>
          <w:lang w:val="fr_FR" w:bidi="fr_FR"/>
        </w:rPr>
        <w:t>temple</w:t>
      </w:r>
      <w:r>
        <w:rPr>
          <w:lang w:val="fr_FR" w:bidi="fr_FR"/>
        </w:rPr>
        <w:t xml:space="preserve"> dans le Glossaire principal pour plus d'informations. Utilisez le même mot que vous avez utilisé autre part. Mettez cet enregistrement en pause ici.</w:t>
      </w:r>
    </w:p>
    <w:p>
      <w:pPr/>
      <w:r>
        <w:rPr>
          <w:lang w:val="fr_FR" w:bidi="fr_FR"/>
        </w:rPr>
      </w:r>
      <w:r>
        <w:rPr>
          <w:lang w:val="fr_FR" w:bidi="fr_FR"/>
        </w:rPr>
        <w:t>Les personnes qui font leur commerce ne se trouvent pas à l'intérieur du bâtiment du temple, mais se trouvent dans la cour extérieure du temple.</w:t>
      </w:r>
    </w:p>
    <w:p>
      <w:pPr/>
      <w:r>
        <w:rPr>
          <w:lang w:val="fr_FR" w:bidi="fr_FR"/>
        </w:rPr>
      </w:r>
      <w:r>
        <w:rPr>
          <w:lang w:val="fr_FR" w:bidi="fr_FR"/>
        </w:rPr>
        <w:t>Les gens vendent du bétail, ce qui peut signifier des vaches, des taureaux ou des bœufs (des taureaux castrés). Les gens vendent aussi des brebis et des colombes.</w:t>
      </w:r>
    </w:p>
    <w:p>
      <w:pPr/>
      <w:r>
        <w:rPr>
          <w:lang w:val="fr_FR" w:bidi="fr_FR"/>
        </w:rPr>
      </w:r>
      <w:r>
        <w:rPr>
          <w:lang w:val="fr_FR" w:bidi="fr_FR"/>
        </w:rPr>
        <w:t>Si nécessaire, montrez de nouveau une image de ces animaux. Arrêtez l'enregistrement ici.</w:t>
      </w:r>
    </w:p>
    <w:p>
      <w:pPr/>
      <w:r>
        <w:rPr>
          <w:lang w:val="fr_FR" w:bidi="fr_FR"/>
        </w:rPr>
      </w:r>
      <w:r>
        <w:rPr>
          <w:b/>
          <w:lang w:val="fr_FR" w:bidi="fr_FR"/>
        </w:rPr>
        <w:t>Échangeurs d'argent</w:t>
      </w:r>
      <w:r>
        <w:rPr>
          <w:lang w:val="fr_FR" w:bidi="fr_FR"/>
        </w:rPr>
        <w:t xml:space="preserve"> fait référence à des personnes qui échangent un type d'argent contre un autre type d'argent. Les personnes qui veulent échanger de l'argent doivent payer de l'argent en plus à ces échangeurs.</w:t>
      </w:r>
    </w:p>
    <w:p>
      <w:pPr/>
      <w:r>
        <w:rPr>
          <w:lang w:val="fr_FR" w:bidi="fr_FR"/>
        </w:rPr>
      </w:r>
      <w:r>
        <w:rPr>
          <w:lang w:val="fr_FR" w:bidi="fr_FR"/>
        </w:rPr>
        <w:t xml:space="preserve">Les disciples de Jésus se souviennent qu'« </w:t>
      </w:r>
      <w:r>
        <w:rPr>
          <w:b/>
          <w:lang w:val="fr_FR" w:bidi="fr_FR"/>
        </w:rPr>
        <w:t>il est écrit</w:t>
      </w:r>
      <w:r>
        <w:rPr>
          <w:lang w:val="fr_FR" w:bidi="fr_FR"/>
        </w:rPr>
        <w:t xml:space="preserve"> que la dévotion pour ta maison me brûlera ». « Il est écrit » signifie qu'ils se souviennent de quelque chose qui est dit dans les Écritures. Les Écritures pour le peuple juif est la partie de la Bible que les chrétiens appellent maintenant l'Ancien Testament. </w:t>
      </w:r>
    </w:p>
    <w:p>
      <w:pPr/>
      <w:r>
        <w:rPr>
          <w:lang w:val="fr_FR" w:bidi="fr_FR"/>
        </w:rPr>
      </w:r>
      <w:r>
        <w:rPr>
          <w:lang w:val="fr_FR" w:bidi="fr_FR"/>
        </w:rPr>
        <w:t xml:space="preserve">« La </w:t>
      </w:r>
      <w:r>
        <w:rPr>
          <w:b/>
          <w:lang w:val="fr_FR" w:bidi="fr_FR"/>
        </w:rPr>
        <w:t>dévotion</w:t>
      </w:r>
      <w:r>
        <w:rPr>
          <w:lang w:val="fr_FR" w:bidi="fr_FR"/>
        </w:rPr>
        <w:t xml:space="preserve"> pour ta maison » signifie l'amour fort, la passion ou le dévouement que cette personne a pour la maison de Dieu.</w:t>
      </w:r>
    </w:p>
    <w:p>
      <w:pPr/>
      <w:r>
        <w:rPr>
          <w:lang w:val="fr_FR" w:bidi="fr_FR"/>
        </w:rPr>
      </w:r>
      <w:r>
        <w:rPr>
          <w:b/>
          <w:lang w:val="fr_FR" w:bidi="fr_FR"/>
        </w:rPr>
        <w:t>Ta maison</w:t>
      </w:r>
      <w:r>
        <w:rPr>
          <w:lang w:val="fr_FR" w:bidi="fr_FR"/>
        </w:rPr>
        <w:t xml:space="preserve"> signifie le temple de Dieu.</w:t>
      </w:r>
    </w:p>
    <w:p>
      <w:pPr/>
      <w:r>
        <w:rPr>
          <w:lang w:val="fr_FR" w:bidi="fr_FR"/>
        </w:rPr>
      </w:r>
      <w:r>
        <w:rPr>
          <w:lang w:val="fr_FR" w:bidi="fr_FR"/>
        </w:rPr>
        <w:t xml:space="preserve">La dévotion pour ta maison brûle à </w:t>
      </w:r>
      <w:r>
        <w:rPr>
          <w:b/>
          <w:lang w:val="fr_FR" w:bidi="fr_FR"/>
        </w:rPr>
        <w:t>l'intérieur de moi</w:t>
      </w:r>
      <w:r>
        <w:rPr>
          <w:lang w:val="fr_FR" w:bidi="fr_FR"/>
        </w:rPr>
        <w:t xml:space="preserve">, ou me </w:t>
      </w:r>
      <w:r>
        <w:rPr>
          <w:b/>
          <w:lang w:val="fr_FR" w:bidi="fr_FR"/>
        </w:rPr>
        <w:t>brûle</w:t>
      </w:r>
      <w:r>
        <w:rPr>
          <w:lang w:val="fr_FR" w:bidi="fr_FR"/>
        </w:rPr>
        <w:t>. Cela peut signifier que la passion que cette personne ressent pour la maison de Dieu est si forte que c'est comme si un feu brûlait à l'intérieur de lui. Cela peut aussi signifier que la passion est si forte qu'elle détruira, ou tuera, la personne.</w:t>
      </w:r>
    </w:p>
    <w:p>
      <w:pPr/>
      <w:r>
        <w:rPr>
          <w:lang w:val="fr_FR" w:bidi="fr_FR"/>
        </w:rPr>
      </w:r>
      <w:r>
        <w:rPr>
          <w:lang w:val="fr_FR" w:bidi="fr_FR"/>
        </w:rPr>
        <w:t>Arrêtez-vous ici et discutez en groupe de la façon dont vous traduirez toute cette expression. Mettez cet enregistrement en pause ici.</w:t>
      </w:r>
    </w:p>
    <w:p>
      <w:pPr/>
      <w:r>
        <w:rPr>
          <w:lang w:val="fr_FR" w:bidi="fr_FR"/>
        </w:rPr>
      </w:r>
      <w:r>
        <w:rPr>
          <w:b/>
          <w:lang w:val="fr_FR" w:bidi="fr_FR"/>
        </w:rPr>
        <w:t>Les disciples</w:t>
      </w:r>
      <w:r>
        <w:rPr>
          <w:lang w:val="fr_FR" w:bidi="fr_FR"/>
        </w:rPr>
        <w:t xml:space="preserve"> sont des personnes qui suivent Jésus et qui apprennent de lui. Utilisez le même mot que vous avez utilisé dans d'autres passages. Le mot </w:t>
      </w:r>
      <w:r>
        <w:rPr>
          <w:b/>
          <w:lang w:val="fr_FR" w:bidi="fr_FR"/>
        </w:rPr>
        <w:t>disciple</w:t>
      </w:r>
      <w:r>
        <w:rPr>
          <w:lang w:val="fr_FR" w:bidi="fr_FR"/>
        </w:rPr>
        <w:t xml:space="preserve"> se trouve dans le glossaire principal.</w:t>
      </w:r>
    </w:p>
    <w:p>
      <w:pPr/>
      <w:r>
        <w:rPr>
          <w:lang w:val="fr_FR" w:bidi="fr_FR"/>
        </w:rPr>
      </w:r>
      <w:r>
        <w:rPr>
          <w:lang w:val="fr_FR" w:bidi="fr_FR"/>
        </w:rPr>
        <w:t xml:space="preserve">Les </w:t>
      </w:r>
      <w:r>
        <w:rPr>
          <w:b/>
          <w:lang w:val="fr_FR" w:bidi="fr_FR"/>
        </w:rPr>
        <w:t>Juifs</w:t>
      </w:r>
      <w:r>
        <w:rPr>
          <w:lang w:val="fr_FR" w:bidi="fr_FR"/>
        </w:rPr>
        <w:t xml:space="preserve"> demandent à Jésus un signe. En général, le mot « Juifs » signifie descendants d'Abraham, des personnes qui appartiennent au peuple spécial de Dieu. Jésus et la plupart des autres personnes dans les Évangiles sont des Juifs. Dans le livre de Jean, le mot « Juif » est utilisé de manière particulière. Dans ce livre, « les Juifs » signifie toujours les chefs religieux des Juifs. Vous voudrez donc peut-être dire « chefs juifs » plutôt que simplement Juifs. Le mot </w:t>
      </w:r>
      <w:r>
        <w:rPr>
          <w:b/>
          <w:lang w:val="fr_FR" w:bidi="fr_FR"/>
        </w:rPr>
        <w:t>Juifs</w:t>
      </w:r>
      <w:r>
        <w:rPr>
          <w:lang w:val="fr_FR" w:bidi="fr_FR"/>
        </w:rPr>
        <w:t xml:space="preserve"> se trouve dans le glossaire principal. Utilisez le même terme que vous avez utilisé dans les passages précédents.</w:t>
      </w:r>
    </w:p>
    <w:p>
      <w:pPr/>
      <w:r>
        <w:rPr>
          <w:lang w:val="fr_FR" w:bidi="fr_FR"/>
        </w:rPr>
      </w:r>
      <w:r>
        <w:rPr>
          <w:lang w:val="fr_FR" w:bidi="fr_FR"/>
        </w:rPr>
        <w:t xml:space="preserve">Les chefs juifs demandent à Jésus un </w:t>
      </w:r>
      <w:r>
        <w:rPr>
          <w:b/>
          <w:lang w:val="fr_FR" w:bidi="fr_FR"/>
        </w:rPr>
        <w:t>signe</w:t>
      </w:r>
      <w:r>
        <w:rPr>
          <w:lang w:val="fr_FR" w:bidi="fr_FR"/>
        </w:rPr>
        <w:t xml:space="preserve">. C'est le même mot que celui utilisé par Jean l'auteur dans son livre quand il parle des miracles de Jésus. Jean appelle les miracles de Jésus des « signes ». Un signe est un miracle, c'est-à-dire un acte, qui est accompli pour un but spécial. Utilisez le même mot que vous avez utilisé dans le passage précédent. Le mot </w:t>
      </w:r>
      <w:r>
        <w:rPr>
          <w:b/>
          <w:lang w:val="fr_FR" w:bidi="fr_FR"/>
        </w:rPr>
        <w:t>signe</w:t>
      </w:r>
      <w:r>
        <w:rPr>
          <w:lang w:val="fr_FR" w:bidi="fr_FR"/>
        </w:rPr>
        <w:t xml:space="preserve"> se trouve dans le glossaire principal. </w:t>
      </w:r>
    </w:p>
    <w:p>
      <w:pPr/>
      <w:r>
        <w:rPr>
          <w:lang w:val="fr_FR" w:bidi="fr_FR"/>
        </w:rPr>
      </w:r>
      <w:r>
        <w:rPr>
          <w:lang w:val="fr_FR" w:bidi="fr_FR"/>
        </w:rPr>
        <w:t xml:space="preserve">Jésus dit aux chefs religieux : « Détruisez ce temple et dans trois jours je </w:t>
      </w:r>
      <w:r>
        <w:rPr>
          <w:b/>
          <w:lang w:val="fr_FR" w:bidi="fr_FR"/>
        </w:rPr>
        <w:t>le relèverai</w:t>
      </w:r>
      <w:r>
        <w:rPr>
          <w:lang w:val="fr_FR" w:bidi="fr_FR"/>
        </w:rPr>
        <w:t xml:space="preserve"> ». Soulever peut signifier rendre quelqu'un vivant, ou peut signifier restaurer un bâtiment. S'il n'y a pas de mot dans votre langue qui correspond à ces deux significations, vous pouvez vous en tenir à la signification de restaurer un bâtiment seulement.</w:t>
      </w:r>
    </w:p>
    <w:p>
      <w:pPr/>
      <w:r>
        <w:rPr>
          <w:lang w:val="fr_FR" w:bidi="fr_FR"/>
        </w:rPr>
      </w:r>
      <w:r>
        <w:rPr>
          <w:lang w:val="fr_FR" w:bidi="fr_FR"/>
        </w:rPr>
        <w:t xml:space="preserve">Quand Jésus était à Jérusalem, beaucoup de personnes </w:t>
      </w:r>
      <w:r>
        <w:rPr>
          <w:b/>
          <w:lang w:val="fr_FR" w:bidi="fr_FR"/>
        </w:rPr>
        <w:t>croyaient en son nom</w:t>
      </w:r>
      <w:r>
        <w:rPr>
          <w:lang w:val="fr_FR" w:bidi="fr_FR"/>
        </w:rPr>
        <w:t>. Croire au nom de quelqu'un signifie faire confiance à cette personne, et croire que ce qu'il dit est vrai.</w:t>
      </w:r>
    </w:p>
    <w:p>
      <w:pPr/>
      <w:r>
        <w:rPr>
          <w:lang w:val="fr_FR" w:bidi="fr_FR"/>
        </w:rPr>
      </w:r>
      <w:r>
        <w:rPr>
          <w:lang w:val="fr_FR" w:bidi="fr_FR"/>
        </w:rPr>
        <w:t xml:space="preserve">Les gens avaient fait confiance à Jésus à cause des </w:t>
      </w:r>
      <w:r>
        <w:rPr>
          <w:b/>
          <w:lang w:val="fr_FR" w:bidi="fr_FR"/>
        </w:rPr>
        <w:t>signes</w:t>
      </w:r>
      <w:r>
        <w:rPr>
          <w:lang w:val="fr_FR" w:bidi="fr_FR"/>
        </w:rPr>
        <w:t xml:space="preserve"> qu'il faisait. Le mot pour signe qui est utilisé ici est le même mot que celui qu'utilisent les chefs juifs quand ils demandent à Jésus de leur donner un signe. Utilisez le même mot que vous avez déjà utilisé ici, ainsi que dans le passage au sujet de Jésus qui change l'eau en vin.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3:1–8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3.1–8. Laissez entrer la parole de Dieu dans vos cœurs.</w:t>
      </w:r>
    </w:p>
    <w:p>
      <w:pPr/>
      <w:r>
        <w:rPr>
          <w:lang w:val="fr_FR" w:bidi="fr_FR"/>
        </w:rPr>
      </w:r>
      <w:r>
        <w:rPr>
          <w:lang w:val="fr_FR" w:bidi="fr_FR"/>
        </w:rPr>
        <w:t>Ce passage fait partie d'une conversation plus grande. Il pourrait être utile d'écouter toute la conversation en premier. Écoutez Jean 3.1–22, une fois.</w:t>
      </w:r>
    </w:p>
    <w:p>
      <w:pPr/>
      <w:r>
        <w:rPr>
          <w:lang w:val="fr_FR" w:bidi="fr_FR"/>
        </w:rPr>
      </w:r>
      <w:r>
        <w:rPr>
          <w:lang w:val="fr_FR" w:bidi="fr_FR"/>
        </w:rPr>
        <w:t>Puis écoutez l'enregistrement de Jean 3.1–8 trois fois. Si possible, écoutez-le dans trois traductions différentes. Il s'agit de la première partie de cette conversation.</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 Et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3.1–8 dans la traduction la plus facile à comprendre.</w:t>
      </w:r>
    </w:p>
    <w:p>
      <w:pPr/>
      <w:r>
        <w:rPr>
          <w:lang w:val="fr_FR" w:bidi="fr_FR"/>
        </w:rPr>
      </w:r>
      <w:r>
        <w:rPr>
          <w:lang w:val="fr_FR" w:bidi="fr_FR"/>
        </w:rPr>
        <w:t>Dans ce passage, Jésus reçoit un visiteur pendant la nuit. Jésus est sans doute encore à Jérusalem, et c'est peut-être encore le moment de la fête de la Pâque. Jésus a attiré beaucoup d'attention quand il a chassé de la cour du temple les personnes qui faisaient commerce. Les chefs religieux juifs avaient exigé qu'il donne un signe pour montrer qu'il avait l'autorité pour faire cela. Nicodème est aussi un chef religieux. Nous ne savons pas s'il faisait partie des personnes qui ont parlé avec Jésus plus tôt. Nicodème est un pharisien. Les pharisiens étaient un groupe de responsables religieux. Ils se souciaient beaucoup de toujours obéir à la loi de Dieu. Nous avons aussi rencontré des pharisiens plus tôt, quand les chefs religieux ont interrogé Jean-Baptiste sur qui il était.</w:t>
      </w:r>
    </w:p>
    <w:p>
      <w:pPr/>
      <w:r>
        <w:rPr>
          <w:lang w:val="fr_FR" w:bidi="fr_FR"/>
        </w:rPr>
      </w:r>
      <w:r>
        <w:rPr>
          <w:lang w:val="fr_FR" w:bidi="fr_FR"/>
        </w:rPr>
        <w:t>Nicodème est aussi appelé un chef, ou un responsable, des Juifs. Cela signifie probablement qu'il était un membre du tribunal juif. Le pays était gouverné par le peuple romain, mais les Juifs pouvaient prendre certaines décisions eux-mêmes. Ce tribunal juif prenait en charge ces questions. Ce tribunal était appelé le sanhédrin ; vous entendrez ce nom plus tard dans le livre de Jean.</w:t>
      </w:r>
    </w:p>
    <w:p>
      <w:pPr/>
      <w:r>
        <w:rPr>
          <w:lang w:val="fr_FR" w:bidi="fr_FR"/>
        </w:rPr>
      </w:r>
      <w:r>
        <w:rPr>
          <w:lang w:val="fr_FR" w:bidi="fr_FR"/>
        </w:rPr>
        <w:t>Nicodème vient vers Jésus de nuit. Peut-être est-ce parce qu'il ne voulait pas que les autres le voient. Ou peut-être voulait-il simplement une opportunité de parler tranquillement, sans être dérangé.</w:t>
      </w:r>
    </w:p>
    <w:p>
      <w:pPr/>
      <w:r>
        <w:rPr>
          <w:lang w:val="fr_FR" w:bidi="fr_FR"/>
        </w:rPr>
      </w:r>
      <w:r>
        <w:rPr>
          <w:lang w:val="fr_FR" w:bidi="fr_FR"/>
        </w:rPr>
        <w:t>Toutefois Jean, l'auteur de cet Évangile, utilise souvent les « ténèbres » et la « lumière » de manière spéciale. Cette conversation a lieu dans l'obscurité. Et à la fin de la conversation, Jésus parlera de la lumière et des ténèbres. Nous le verrons dans notre passage suivant.</w:t>
      </w:r>
    </w:p>
    <w:p>
      <w:pPr/>
      <w:r>
        <w:rPr>
          <w:lang w:val="fr_FR" w:bidi="fr_FR"/>
        </w:rPr>
      </w:r>
      <w:r>
        <w:rPr>
          <w:lang w:val="fr_FR" w:bidi="fr_FR"/>
        </w:rPr>
        <w:t>Arrêtez-vous ici et discutez de cette question en groupe : pouvez-vous raconter une histoire au sujet d'une réunion qui a eu lieu la nuit ? Que s’est-il passé ? Mettez cet enregistrement en pause ici.</w:t>
      </w:r>
    </w:p>
    <w:p>
      <w:pPr/>
      <w:r>
        <w:rPr>
          <w:lang w:val="fr_FR" w:bidi="fr_FR"/>
        </w:rPr>
      </w:r>
      <w:r>
        <w:rPr>
          <w:lang w:val="fr_FR" w:bidi="fr_FR"/>
        </w:rPr>
        <w:t>Il semble que Nicodème veut mieux connaître Jésus. Nicodème appelle Jésus « Rabbi » : dans sa langue, cela signifie « enseignant ». Plus tôt, nous avons entendu que les disciples de Jésus appelaient Jésus « Rabbi ». Nicodème n'est pas un disciple, du moins pas encore ! Mais il est prêt à écouter et à apprendre.</w:t>
      </w:r>
    </w:p>
    <w:p>
      <w:pPr/>
      <w:r>
        <w:rPr>
          <w:lang w:val="fr_FR" w:bidi="fr_FR"/>
        </w:rPr>
      </w:r>
      <w:r>
        <w:rPr>
          <w:lang w:val="fr_FR" w:bidi="fr_FR"/>
        </w:rPr>
        <w:t xml:space="preserve">La conversation qu'ont Jésus et Nicodème est un peu énigmatique. C'est presque comme si nous n'entendions qu'une partie de la conversation, et que nous devions deviner le reste. Jean, l'auteur, aime rendre les choses un peu difficiles, pour que nous devions donc réfléchir pour comprendre ! Dans ce passage, nous ne regarderons que le début de la conversation. </w:t>
      </w:r>
    </w:p>
    <w:p>
      <w:pPr/>
      <w:r>
        <w:rPr>
          <w:lang w:val="fr_FR" w:bidi="fr_FR"/>
        </w:rPr>
      </w:r>
      <w:r>
        <w:rPr>
          <w:lang w:val="fr_FR" w:bidi="fr_FR"/>
        </w:rPr>
        <w:t>Nicodème dit à Jésus : « Nous savons que tu es un enseignant qui est venu de la part de Dieu ». Il croit cela à cause des signes que Jésus a faits. Un signe est quelque chose d'inhabituel qui se produit dans un but spécial. Un signe dit quelque chose aux gens. Jean appelle chaque miracle que Jésus fait un « signe », parce que les miracles disent aux gens quelque chose au sujet de Jésus. Jean ne nous parle pas d'un miracle fait par Jésus à Jérusalem jusqu'à présent, mais quand Jésus a chassé les vendeurs du temple, c'était aussi un signe. Ce que Jésus y a fait était de donner un signe pour les gens que Jésus avait une autorité spéciale.</w:t>
      </w:r>
    </w:p>
    <w:p>
      <w:pPr/>
      <w:r>
        <w:rPr>
          <w:lang w:val="fr_FR" w:bidi="fr_FR"/>
        </w:rPr>
      </w:r>
      <w:r>
        <w:rPr>
          <w:lang w:val="fr_FR" w:bidi="fr_FR"/>
        </w:rPr>
        <w:t>Dans ce passage, Jean nous avait dit que certaines personnes croyaient en Jésus à cause des signes qu'il a accomplis. C'est peut-être la raison pour laquelle Nicodème dit « nous savons » au lieu de « Je sais ».</w:t>
      </w:r>
    </w:p>
    <w:p>
      <w:pPr/>
      <w:r>
        <w:rPr>
          <w:lang w:val="fr_FR" w:bidi="fr_FR"/>
        </w:rPr>
      </w:r>
      <w:r>
        <w:rPr>
          <w:lang w:val="fr_FR" w:bidi="fr_FR"/>
        </w:rPr>
        <w:t>Nicodème dit que « personne ne peut faire ces signes, à moins que Dieu ne soit avec lui ». Jésus utilise une phrase similaire pour enseigner quelque chose de nouveau à Nicodème. Jésus lui dit : « Personne ne peut voir le royaume de Dieu, à moins qu'il ne soit né d'en haut ».</w:t>
      </w:r>
    </w:p>
    <w:p>
      <w:pPr/>
      <w:r>
        <w:rPr>
          <w:lang w:val="fr_FR" w:bidi="fr_FR"/>
        </w:rPr>
      </w:r>
      <w:r>
        <w:rPr>
          <w:lang w:val="fr_FR" w:bidi="fr_FR"/>
        </w:rPr>
        <w:t>« Né d'en haut » signifie « né de Dieu ». Mais qu'est-ce que cela signifie ?</w:t>
      </w:r>
    </w:p>
    <w:p>
      <w:pPr/>
      <w:r>
        <w:rPr>
          <w:lang w:val="fr_FR" w:bidi="fr_FR"/>
        </w:rPr>
      </w:r>
      <w:r>
        <w:rPr>
          <w:lang w:val="fr_FR" w:bidi="fr_FR"/>
        </w:rPr>
        <w:t>Quand nous traduisions Jean 1.6–18, au tout début du livre de Jean, nous avons rencontré l'expression « né de Dieu ». Jean l'auteur nous dit que Dieu a donné aux personnes qui ont accepté Jésus le droit de devenir les enfants de Dieu. C'était comme si ces personnes étaient nées de nouveau. Mais pas de la même manière naturelle que chaque personne humaine naît. C'était un type de naissance différent, une naissance spirituelle.</w:t>
      </w:r>
    </w:p>
    <w:p>
      <w:pPr/>
      <w:r>
        <w:rPr>
          <w:lang w:val="fr_FR" w:bidi="fr_FR"/>
        </w:rPr>
      </w:r>
      <w:r>
        <w:rPr>
          <w:lang w:val="fr_FR" w:bidi="fr_FR"/>
        </w:rPr>
        <w:t>Jésus parle ici de la même chose. Et il ajoute quelque chose. Seules les personnes qui sont nées de nouveau de cette manière spéciale peuvent voir le royaume de Dieu. Voir le royaume de Dieu signifie la même chose qu'entrer dans le royaume de Dieu ; Jésus utilise ces deux expressions dans cette conversation. Entrer dans le royaume de Dieu signifie faire partie du peuple de Dieu. Le royaume de Dieu ne fait pas référence à un lieu physique quelque part sur la terre ; c'est partout où Dieu règne et où les gens lui obéissent. Jésus dit que quand on nait de nouveau, on peut entrer dans le royaume de Dieu. Cela signifie qu'ils peuvent maintenant avoir une bonne relation avec Dieu. Ces personnes sont maintenant sauvées.</w:t>
      </w:r>
    </w:p>
    <w:p>
      <w:pPr/>
      <w:r>
        <w:rPr>
          <w:lang w:val="fr_FR" w:bidi="fr_FR"/>
        </w:rPr>
      </w:r>
      <w:r>
        <w:rPr>
          <w:lang w:val="fr_FR" w:bidi="fr_FR"/>
        </w:rPr>
        <w:t>Nous voyons ici quelque chose que nous avons déjà vu plus tôt dans le livre de Jean : quelqu'un pose une question simple, ou fait une déclaration simple, et Jésus donne une réponse très profonde. Nicodème dit seulement qu'il est d'accord sur le fait que Jésus doit venir de la part de Dieu ; et Jésus saute en avant et parle déjà de la façon dont Jésus va rendre possible le salut des gens. C'est comme si Jésus disait : « Tu crois une chose à mon sujet, mais tu devras croire beaucoup plus ! »</w:t>
      </w:r>
    </w:p>
    <w:p>
      <w:pPr/>
      <w:r>
        <w:rPr>
          <w:lang w:val="fr_FR" w:bidi="fr_FR"/>
        </w:rPr>
      </w:r>
      <w:r>
        <w:rPr>
          <w:lang w:val="fr_FR" w:bidi="fr_FR"/>
        </w:rPr>
        <w:t>Nicodème ne comprend pas beaucoup de ce que Jésus venait de dire. Nicodème ne comprend pas ce que Jésus veut dire quand il parle de quelqu'un qui naît de nouveau. Il pense que Jésus parle d'une naissance physique, et qu'il est impossible pour une personne adulte de naître de nouveau une deuxième fois, n'est-ce pas !</w:t>
      </w:r>
    </w:p>
    <w:p>
      <w:pPr/>
      <w:r>
        <w:rPr>
          <w:lang w:val="fr_FR" w:bidi="fr_FR"/>
        </w:rPr>
      </w:r>
      <w:r>
        <w:rPr>
          <w:lang w:val="fr_FR" w:bidi="fr_FR"/>
        </w:rPr>
        <w:t>Arrêtez-vous ici et discutez : Pouvez-vous raconter une histoire sur la naissance d'un bébé ? Peut-être au sujet d'un bébé qui est né récemment dans votre Église ou dans votre communauté ? Arrêtez l'enregistrement ici.</w:t>
      </w:r>
    </w:p>
    <w:p>
      <w:pPr/>
      <w:r>
        <w:rPr>
          <w:lang w:val="fr_FR" w:bidi="fr_FR"/>
        </w:rPr>
      </w:r>
      <w:r>
        <w:rPr>
          <w:lang w:val="fr_FR" w:bidi="fr_FR"/>
        </w:rPr>
        <w:t>Jésus répète ensuite ce qu'il a déjà dit, de manière légèrement différente. Il commence de nouveau ses paroles en disant « en vérité, en vérité », ou « Je vous le dis en vérité ». Cela ne signifie pas que les autres choses que Jésus dit ne sont pas vraies. Cela signifie que Jésus va dire quelque chose de très important, et que Nicodème devrait prêter attention. Jésus dit que « personne ne peut entrer dans le royaume de Dieu à moins d'être né d'eau et de l'esprit ». Cela signifie probablement que les gens ont besoin à la fois du baptême et du Saint-Esprit de Dieu pour entrer dans le royaume de Dieu. Ils ont besoin du baptême comme signe de repentance et de pardon, et ils ont besoin du Saint-Esprit pour faire d'eux de nouvelles personnes qui veulent obéir à Dieu. Jésus veut donc probablement dire que personne ne peut être sauvé à moins qu'il ne se soit repenti et ne soit devenu une nouvelle personne. Quand les gens se repentent de leurs péchés, ils disent qu'ils se sentent mal d'avoir désobéi à Dieu, et ils veulent changer. Ils veulent maintenant commencer à obéir à Dieu. Quand les gens désobéissent à Dieu, ils méritent d'être punis. Mais quand les gens se repentent, Dieu leur pardonne : il ne les punit pas, et les gens peuvent de nouveau avoir une bonne relation avec Dieu. Dieu leur donne ensuite son Saint-Esprit, et le Saint-Esprit les aide à obéir à Dieu.</w:t>
      </w:r>
    </w:p>
    <w:p>
      <w:pPr/>
      <w:r>
        <w:rPr>
          <w:lang w:val="fr_FR" w:bidi="fr_FR"/>
        </w:rPr>
      </w:r>
      <w:r>
        <w:rPr>
          <w:lang w:val="fr_FR" w:bidi="fr_FR"/>
        </w:rPr>
        <w:t>Jésus clarifie ensuite à Nicodème qu'il n'était pas en train de parler d'une naissance physique. Les humains donnent naissance à d'autres humains. Parce que nos parents sont des humains, nous sommes des humains. Mais quand nous naissons de nouveau, Dieu devient notre Père. Et parce que Dieu est esprit, il nous donne aussi une vie spirituelle.</w:t>
      </w:r>
    </w:p>
    <w:p>
      <w:pPr/>
      <w:r>
        <w:rPr>
          <w:lang w:val="fr_FR" w:bidi="fr_FR"/>
        </w:rPr>
      </w:r>
      <w:r>
        <w:rPr>
          <w:lang w:val="fr_FR" w:bidi="fr_FR"/>
        </w:rPr>
        <w:t xml:space="preserve">Jésus dit à Nicodème que Nicodème ne devrait pas être surpris que Jésus dise que tout le monde doit naître de nouveau. Jésus dit ensuite quelque chose qui est difficile à comprendre. Il commence à parler du vent. Pour Nicodème, ce ne serait pas si inattendu, parce que dans leur langue, le mot pour </w:t>
      </w:r>
      <w:r>
        <w:rPr>
          <w:b/>
          <w:lang w:val="fr_FR" w:bidi="fr_FR"/>
        </w:rPr>
        <w:t>vent</w:t>
      </w:r>
      <w:r>
        <w:rPr>
          <w:lang w:val="fr_FR" w:bidi="fr_FR"/>
        </w:rPr>
        <w:t xml:space="preserve"> est le même que le mot pour </w:t>
      </w:r>
      <w:r>
        <w:rPr>
          <w:b/>
          <w:lang w:val="fr_FR" w:bidi="fr_FR"/>
        </w:rPr>
        <w:t>esprit</w:t>
      </w:r>
      <w:r>
        <w:rPr>
          <w:lang w:val="fr_FR" w:bidi="fr_FR"/>
        </w:rPr>
        <w:t>. Jésus compare le mystère de la nouvelle naissance avec le mystère du vent. Nous pouvons sentir le vent, nous pouvons même l'entendre, et nous pouvons voir l'effet qu'a le vent sur quelque chose sur lequel il souffle, mais nous ne pouvons pas voir le vent lui-même. Nous ne savons pas d'où vient le vent, et nous ne savons pas où il va ; nous ne pouvons pas le comprendre. De la même manière, le Saint-Esprit agit dans une personne qui fait confiance à Jésus et aide cette personne à obéir à Jésus. D'autres personnes peuvent voir la personne changer et devenir une meilleure personne, mais elles ne peuvent pas comprendre pourquoi cela se produit, parce qu'elles ne peuvent pas voir le Saint-Esprit.</w:t>
      </w:r>
    </w:p>
    <w:p>
      <w:pPr/>
      <w:r>
        <w:rPr>
          <w:lang w:val="fr_FR" w:bidi="fr_FR"/>
        </w:rPr>
      </w:r>
      <w:r>
        <w:rPr>
          <w:lang w:val="fr_FR" w:bidi="fr_FR"/>
        </w:rPr>
        <w:t>Arrêtez-vous ici et discutez : pouvez-vous raconter une histoire au sujet du vent ? Peut-être à propos d'une tempête qui s'est produite récemment, ou de quelque chose qui s'est produit à cause du vent ? Mettez cet enregistrement en pause ici.</w:t>
      </w:r>
    </w:p>
    <w:p>
      <w:pPr/>
      <w:r>
        <w:rPr>
          <w:lang w:val="fr_FR" w:bidi="fr_FR"/>
        </w:rPr>
      </w:r>
      <w:r>
        <w:rPr>
          <w:lang w:val="fr_FR" w:bidi="fr_FR"/>
        </w:rPr>
        <w:t>Dans notre prochain passage, nous verrons si Nicodème comprend maintenant de quoi parle Jésus !</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3.1–8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une seule partie dans ce passage</w:t>
      </w:r>
    </w:p>
    <w:p>
      <w:pPr/>
      <w:r>
        <w:rPr>
          <w:lang w:val="fr_FR" w:bidi="fr_FR"/>
        </w:rPr>
      </w:r>
      <w:r>
        <w:rPr>
          <w:lang w:val="fr_FR" w:bidi="fr_FR"/>
        </w:rPr>
        <w:t>Dans cette partie, Nicodème vient vers Jésus de nuit, et Jésus et Nicodème ont une conversation.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Nicodème</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Une personne qui est née de l'esprit</w:t>
      </w:r>
    </w:p>
    <w:p>
      <w:pPr/>
      <w:r>
        <w:rPr>
          <w:lang w:val="fr_FR" w:bidi="fr_FR"/>
        </w:rPr>
      </w:r>
      <w:r>
        <w:rPr>
          <w:lang w:val="fr_FR" w:bidi="fr_FR"/>
        </w:rPr>
        <w:t>Les événements dans ce passage ont lieu la nuit. Jésus reste probablement dans la maison de quelqu'un.</w:t>
      </w:r>
    </w:p>
    <w:p>
      <w:pPr/>
      <w:r>
        <w:rPr>
          <w:lang w:val="fr_FR" w:bidi="fr_FR"/>
        </w:rPr>
      </w:r>
      <w:r>
        <w:rPr>
          <w:lang w:val="fr_FR" w:bidi="fr_FR"/>
        </w:rPr>
        <w:t>Dans ce passage, nous rencontrons une nouvelle personne. Nous apprenons trois choses à son sujet : son nom est Nicodème, il est un pharisien, et il est un chef, c'est-à-dire un membre du conseil juif.</w:t>
      </w:r>
    </w:p>
    <w:p>
      <w:pPr/>
      <w:r>
        <w:rPr>
          <w:lang w:val="fr_FR" w:bidi="fr_FR"/>
        </w:rPr>
      </w:r>
      <w:r>
        <w:rPr>
          <w:lang w:val="fr_FR" w:bidi="fr_FR"/>
        </w:rPr>
        <w:t>Arrêtez-vous ici et discutez : comment les gens dans votre langue introduisent-ils une nouvelle personne dans une histoire et comment donnent-ils à leurs auditeurs toutes les informations qui sont nécessaires à son sujet ? Entraînez-vous à introduire Nicodème de différentes façons jusqu'à ce que vous trouviez la façon la plus naturelle. Vous avez peut-être déjà inclus qu'il est venu pour voir Jésus et qu'il faisait nuit. Mettez cet enregistrement en pause ici.</w:t>
      </w:r>
    </w:p>
    <w:p>
      <w:pPr/>
      <w:r>
        <w:rPr>
          <w:lang w:val="fr_FR" w:bidi="fr_FR"/>
        </w:rPr>
      </w:r>
      <w:r>
        <w:rPr>
          <w:lang w:val="fr_FR" w:bidi="fr_FR"/>
        </w:rPr>
        <w:t>Comment pensez-vous que Nicodème a découvert où séjournait Jésus ? Peut-être a-t-il frappé à la porte de la maison où séjournait Jésus, et l'hôte de Jésus, ou l'un des disciples, a ouvert la porte. Pensez-vous qu'ils auraient peut-être été un peu surpris, et peut-être ont-ils eu un peu peur, de voir un chef religieux venir vers leur maison ?</w:t>
      </w:r>
    </w:p>
    <w:p>
      <w:pPr/>
      <w:r>
        <w:rPr>
          <w:lang w:val="fr_FR" w:bidi="fr_FR"/>
        </w:rPr>
      </w:r>
      <w:r>
        <w:rPr>
          <w:lang w:val="fr_FR" w:bidi="fr_FR"/>
        </w:rPr>
        <w:t xml:space="preserve">Peut-être que les autres personnes dans la maison dorment maintenant. Il ferait sombre ; il y aurait peut-être une lumière qui sort d'une petite lampe à huile. Ou peut-être que Jésus et Nicodème sont assis à l'extérieur, dans une cour, avec seulement un peu de lumière venant des étoiles. Peut-être pouvaient-ils entendre le bruit du vent qui bruissait dans les feuilles des arbres autour d'eux ! Peut-être que Jésus et Nicodème regardaient tous deux ces feuilles qui bruissaient quand Jésus parlait de vent. </w:t>
      </w:r>
    </w:p>
    <w:p>
      <w:pPr/>
      <w:r>
        <w:rPr>
          <w:lang w:val="fr_FR" w:bidi="fr_FR"/>
        </w:rPr>
      </w:r>
      <w:r>
        <w:rPr>
          <w:lang w:val="fr_FR" w:bidi="fr_FR"/>
        </w:rPr>
        <w:t>Pouvez-vous représenter à quoi cela pourrait ressembler quand quelqu'un naît de nouveau ? Pouvez-vous représenter une personne en train d'être transformée, par le baptême et le Saint-Esprit (en d'autres termes, en se repentant et en recevant l'aide du Saint-Esprit pour obéir à Jésus) ?</w:t>
      </w:r>
    </w:p>
    <w:p>
      <w:pPr/>
      <w:r>
        <w:rPr>
          <w:lang w:val="fr_FR" w:bidi="fr_FR"/>
        </w:rPr>
      </w:r>
      <w:r>
        <w:rPr>
          <w:lang w:val="fr_FR" w:bidi="fr_FR"/>
        </w:rPr>
        <w:t>Arrêtez ici et faites cette activité. Arrêtez l'enregistrement ici.</w:t>
      </w:r>
    </w:p>
    <w:p>
      <w:pPr/>
      <w:r>
        <w:rPr>
          <w:lang w:val="fr_FR" w:bidi="fr_FR"/>
        </w:rPr>
      </w:r>
      <w:r>
        <w:rPr>
          <w:lang w:val="fr_FR" w:bidi="fr_FR"/>
        </w:rPr>
        <w:t>Il peut être difficile de se souvenir de la conversation entre Nicodème et Jésus. Il sera peut-être utile de la segmenter en morceaux et d'utiliser un objet, ou une action, pour chaque partie de la conversation.</w:t>
      </w:r>
    </w:p>
    <w:p>
      <w:pPr/>
      <w:r>
        <w:rPr>
          <w:lang w:val="fr_FR" w:bidi="fr_FR"/>
        </w:rPr>
      </w:r>
      <w:r>
        <w:rPr>
          <w:lang w:val="fr_FR" w:bidi="fr_FR"/>
        </w:rPr>
        <w:t>Première partie : Nicodème dit à Jésus qu'il (et d'autres personnes) sait que Jésus est un enseignant envoyé par Dieu. Il croit cela à cause des signes que Jésus a faits. Le signe auquel Nicodème fait probablement référence est que Jésus a chassé les commerçants du temple. Jésus utilisait un fouet à ce moment-là. Vous pouvez donc maintenant utiliser une corde en guise de fouet, ou utiliser n'importe quel autre objet que vous avez utilisé lorsque vous avez fait la représentation du passage précédent. Cet objet vous rappellera que Nicodème a parlé des signes que Jésus a faits.</w:t>
      </w:r>
    </w:p>
    <w:p>
      <w:pPr/>
      <w:r>
        <w:rPr>
          <w:lang w:val="fr_FR" w:bidi="fr_FR"/>
        </w:rPr>
      </w:r>
      <w:r>
        <w:rPr>
          <w:lang w:val="fr_FR" w:bidi="fr_FR"/>
        </w:rPr>
        <w:t>Deuxième partie : première réponse de Jésus. Jésus dit qu'« en vérité, seule une personne qui est née d'en haut (née de nouveau) peut voir le royaume de Dieu ». Vous pouvez utiliser un objet qui a à voir avec la naissance d'un bébé, ou vous pouvez représenter un bébé en train de naître ; mais ajoutez quelque chose qui rend clair le fait que Jésus parlait d'une naissance spirituelle. Parce que le mot « esprit » dans la langue de Jésus est le même que le mot « vent », peut-être pourrez-vous utiliser une feuille de papier ou de grandes feuilles d'un arbre et les déplacer rapidement pour créer du vent sur la scène ou l'objet de la naissance.</w:t>
      </w:r>
    </w:p>
    <w:p>
      <w:pPr/>
      <w:r>
        <w:rPr>
          <w:lang w:val="fr_FR" w:bidi="fr_FR"/>
        </w:rPr>
      </w:r>
      <w:r>
        <w:rPr>
          <w:lang w:val="fr_FR" w:bidi="fr_FR"/>
        </w:rPr>
        <w:t>Parce que Jésus parle de « voir le royaume », toutes les autres personnes peuvent faire des cercles autour de leurs yeux avec leurs doigts, ou faire un autre geste pour désigner le fait de voir.</w:t>
      </w:r>
    </w:p>
    <w:p>
      <w:pPr/>
      <w:r>
        <w:rPr>
          <w:lang w:val="fr_FR" w:bidi="fr_FR"/>
        </w:rPr>
      </w:r>
      <w:r>
        <w:rPr>
          <w:lang w:val="fr_FR" w:bidi="fr_FR"/>
        </w:rPr>
        <w:t>Troisième partie : question de Nicodème. Nicodème ne comprend pas ce que Jésus veut dire par naître de nouveau. Il pense que Jésus parlait d'une naissance physique. Pour cela, vous pouvez utiliser l'objet qui a à voir avec la naissance, ou représenter une naissance, mais ensuite sans le vent. Et tout le monde peut paraître très perplexe !</w:t>
      </w:r>
    </w:p>
    <w:p>
      <w:pPr/>
      <w:r>
        <w:rPr>
          <w:lang w:val="fr_FR" w:bidi="fr_FR"/>
        </w:rPr>
      </w:r>
      <w:r>
        <w:rPr>
          <w:lang w:val="fr_FR" w:bidi="fr_FR"/>
        </w:rPr>
        <w:t>Quatrième partie : deuxième réponse de Jésus. Encore une fois, Jésus commence en disant « En vérité ». Jésus répète ce qu'il a dit dans sa première réponse, mais apporte quelques modifications. Au lieu de dire « voir le royaume de Dieu », il dit « entrer dans le royaume de Dieu ». Et au lieu de dire « né d'en haut », il dit « né d'eau et d'esprit ».</w:t>
      </w:r>
    </w:p>
    <w:p>
      <w:pPr/>
      <w:r>
        <w:rPr>
          <w:lang w:val="fr_FR" w:bidi="fr_FR"/>
        </w:rPr>
      </w:r>
      <w:r>
        <w:rPr>
          <w:lang w:val="fr_FR" w:bidi="fr_FR"/>
        </w:rPr>
        <w:t>Parce que Jésus parle maintenant d'« entrer dans le royaume » au lieu de « voir le royaume », vous pouvez ouvrir et fermer une porte, ou représenter une porte en train d'être ouverte.</w:t>
      </w:r>
    </w:p>
    <w:p>
      <w:pPr/>
      <w:r>
        <w:rPr>
          <w:lang w:val="fr_FR" w:bidi="fr_FR"/>
        </w:rPr>
      </w:r>
      <w:r>
        <w:rPr>
          <w:lang w:val="fr_FR" w:bidi="fr_FR"/>
        </w:rPr>
        <w:t>Créez de nouveau du vent avec votre feuille de papier ou vos grandes feuilles d'arbre au-dessus d'une scène ou objet représentant la naissance. Parce que Jésus parle d'eau et d'esprit, prenez un seau d'eau avec vous, ou mieux encore, allez au lieu où les gens dans votre Église se sont fait baptiser, et représentez y la scène !</w:t>
      </w:r>
    </w:p>
    <w:p>
      <w:pPr/>
      <w:r>
        <w:rPr>
          <w:lang w:val="fr_FR" w:bidi="fr_FR"/>
        </w:rPr>
      </w:r>
      <w:r>
        <w:rPr>
          <w:lang w:val="fr_FR" w:bidi="fr_FR"/>
        </w:rPr>
        <w:t xml:space="preserve">Cinquième partie : Jésus explique que quand nous naissons, nous sommes des humains, parce que nos parents sont des humains. Mais quand nous naissons de nouveau, Dieu devient notre Père, et nous avons maintenant une vie spirituelle. Peut-être trouverez-vous un enfant et son parent, ou une photo d'un enfant et de son parent, pour vous le rappeler. </w:t>
      </w:r>
    </w:p>
    <w:p>
      <w:pPr/>
      <w:r>
        <w:rPr>
          <w:lang w:val="fr_FR" w:bidi="fr_FR"/>
        </w:rPr>
      </w:r>
      <w:r>
        <w:rPr>
          <w:lang w:val="fr_FR" w:bidi="fr_FR"/>
        </w:rPr>
        <w:t>Sixième partie : Jésus compare le mystère de la nouvelle naissance avec le mystère du vent. Trouvez des objets très légers, mettez-les dans la paume de votre main, et soufflez dessus. Les objets s'envoleront. Ou, si vous êtes à l'extérieur, indiquez quelque chose qui bouge à cause du vent. Vous pouvez voir les objets tomber de votre main, ou les choses qui bougent à l'extérieur, mais vous ne pouvez pas voir le vent lui-même.</w:t>
      </w:r>
    </w:p>
    <w:p>
      <w:pPr/>
      <w:r>
        <w:rPr>
          <w:lang w:val="fr_FR" w:bidi="fr_FR"/>
        </w:rPr>
      </w:r>
      <w:r>
        <w:rPr>
          <w:lang w:val="fr_FR" w:bidi="fr_FR"/>
        </w:rPr>
        <w:t>Arrêtez ici et faites cette activité. Trouvez d'abord les objets dont vous avez besoin. Bien sûr, vous pouvez utiliser d'autres objets ou activités que ceux qui sont suggérés ici ! Représentez toutes ces actions, et décidez d'une ou deux actions ou objets qui pourront plus tard vous aider à vous rappeler de chaque partie de la conversation. Arrêtez l'enregistrement ici.</w:t>
      </w:r>
    </w:p>
    <w:p>
      <w:pPr/>
      <w:r>
        <w:rPr>
          <w:lang w:val="fr_FR" w:bidi="fr_FR"/>
        </w:rPr>
      </w:r>
      <w:r>
        <w:rPr>
          <w:lang w:val="fr_FR" w:bidi="fr_FR"/>
        </w:rPr>
        <w:t xml:space="preserve">N'oubliez pas qu'au début de la conversation, Nicodème dit « </w:t>
      </w:r>
      <w:r>
        <w:rPr>
          <w:b/>
          <w:lang w:val="fr_FR" w:bidi="fr_FR"/>
        </w:rPr>
        <w:t>Nous</w:t>
      </w:r>
      <w:r>
        <w:rPr>
          <w:lang w:val="fr_FR" w:bidi="fr_FR"/>
        </w:rPr>
        <w:t xml:space="preserve"> savons que tu es un enseignant envoyé par Dieu » (il ne dit pas « </w:t>
      </w:r>
      <w:r>
        <w:rPr>
          <w:b/>
          <w:lang w:val="fr_FR" w:bidi="fr_FR"/>
        </w:rPr>
        <w:t>Je</w:t>
      </w:r>
      <w:r>
        <w:rPr>
          <w:lang w:val="fr_FR" w:bidi="fr_FR"/>
        </w:rPr>
        <w:t xml:space="preserve"> sais »).</w:t>
      </w:r>
    </w:p>
    <w:p>
      <w:pPr/>
      <w:r>
        <w:rPr>
          <w:lang w:val="fr_FR" w:bidi="fr_FR"/>
        </w:rPr>
      </w:r>
      <w:r>
        <w:rPr>
          <w:lang w:val="fr_FR" w:bidi="fr_FR"/>
        </w:rPr>
        <w:t xml:space="preserve">N'oubliez pas de dire que les deux fois que Jésus répond à Nicodème, il commence sa réponse en disant « En vérité, en vérité », ou « Je te le dis en vérité ». Ceci dit à Nicodème que Jésus allait dire quelque chose d'important. </w:t>
      </w:r>
    </w:p>
    <w:p>
      <w:pPr/>
      <w:r>
        <w:rPr>
          <w:lang w:val="fr_FR" w:bidi="fr_FR"/>
        </w:rPr>
      </w:r>
      <w:r>
        <w:rPr>
          <w:lang w:val="fr_FR" w:bidi="fr_FR"/>
        </w:rPr>
        <w:t>Maintenant, le groupe devrait créer un scénario, dessiner ou utiliser des objets pour visualiser le passage et l'action qu'il contient. Certains membres du groupe peuvent faire les actions, ou montrer les objets que vous avez utilisés plus tôt, pour vous aider à vous rappeler chaque partie de l'histoire.</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3.1–8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n'y a qu'une seule partie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Nicodème</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Une personne qui est née de l'esprit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 Certaines personnes dans le groupe peuvent faire les gestes, ou montrer les objets que vous avez sélectionnés dans l'activité précédente, pour aider les autres à s'en souvenir.</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Nicodème en train de trouver où séjournait Jésus et de venir vers lui la nuit.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Nicodème : « À quoi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toute la conversation entre Jésus et Nicodème. Les autres membres de l'équipe peuvent montrer les actions ou les objets que vous avez pratiqués plus tôt, pour aider les acteurs à se rappeler ce qui vient ensuite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Nicodème : « À quoi pensez-vous ? » La personne pourrait répondre à des choses comme :</w:t>
      </w:r>
    </w:p>
    <w:p>
      <w:pPr>
        <w:pStyle w:val="ListBullet"/>
        <w:spacing w:line="240" w:lineRule="auto"/>
        <w:ind w:left="720"/>
      </w:pPr>
      <w:r>
        <w:rPr>
          <w:lang w:val="fr_FR" w:bidi="fr_FR"/>
        </w:rPr>
      </w:r>
      <w:r>
        <w:rPr>
          <w:lang w:val="fr_FR" w:bidi="fr_FR"/>
        </w:rPr>
        <w:t>Demandez à la personne qui joue Jésus : « Que ressentez-vous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3.1–8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Nicodème était un </w:t>
      </w:r>
      <w:r>
        <w:rPr>
          <w:b/>
          <w:lang w:val="fr_FR" w:bidi="fr_FR"/>
        </w:rPr>
        <w:t>pharisien</w:t>
      </w:r>
      <w:r>
        <w:rPr>
          <w:lang w:val="fr_FR" w:bidi="fr_FR"/>
        </w:rPr>
        <w:t xml:space="preserve">. Les pharisiens étaient un groupe de responsables religieux. Ils se souciaient beaucoup de toujours obéir à la loi de Dieu. Utilisez le même terme que vous avez utilisé dans les passages précédents. Le mot </w:t>
      </w:r>
      <w:r>
        <w:rPr>
          <w:lang w:val="fr_FR" w:bidi="fr_FR"/>
        </w:rPr>
        <w:t>pharisien</w:t>
      </w:r>
      <w:r>
        <w:rPr>
          <w:lang w:val="fr_FR" w:bidi="fr_FR"/>
        </w:rPr>
        <w:t xml:space="preserve"> se trouve dans le glossaire principal.</w:t>
      </w:r>
    </w:p>
    <w:p>
      <w:pPr/>
      <w:r>
        <w:rPr>
          <w:lang w:val="fr_FR" w:bidi="fr_FR"/>
        </w:rPr>
      </w:r>
      <w:r>
        <w:rPr>
          <w:lang w:val="fr_FR" w:bidi="fr_FR"/>
        </w:rPr>
        <w:t xml:space="preserve">Nicodème était aussi un </w:t>
      </w:r>
      <w:r>
        <w:rPr>
          <w:b/>
          <w:lang w:val="fr_FR" w:bidi="fr_FR"/>
        </w:rPr>
        <w:t>chef</w:t>
      </w:r>
      <w:r>
        <w:rPr>
          <w:lang w:val="fr_FR" w:bidi="fr_FR"/>
        </w:rPr>
        <w:t xml:space="preserve">, c'est-à-dire un responsable des Juifs. Cela signifie qu'il était une personne détenant de l'autorité. Cela signifie probablement qu'il était membre du conseil juif : le </w:t>
      </w:r>
      <w:r>
        <w:rPr>
          <w:b/>
          <w:lang w:val="fr_FR" w:bidi="fr_FR"/>
        </w:rPr>
        <w:t>sanhédrin</w:t>
      </w:r>
      <w:r>
        <w:rPr>
          <w:lang w:val="fr_FR" w:bidi="fr_FR"/>
        </w:rPr>
        <w:t xml:space="preserve">. Le pays à cette époque était gouverné par les Romains, mais les Juifs pouvaient prendre certaines décisions eux-mêmes, en particulier en ce qui concerne les questions religieuses. Le mot </w:t>
      </w:r>
      <w:r>
        <w:rPr>
          <w:lang w:val="fr_FR" w:bidi="fr_FR"/>
        </w:rPr>
        <w:t>sanhédrin</w:t>
      </w:r>
      <w:r>
        <w:rPr>
          <w:lang w:val="fr_FR" w:bidi="fr_FR"/>
        </w:rPr>
        <w:t xml:space="preserve"> se trouve dans le glossaire principal. </w:t>
      </w:r>
    </w:p>
    <w:p>
      <w:pPr/>
      <w:r>
        <w:rPr>
          <w:lang w:val="fr_FR" w:bidi="fr_FR"/>
        </w:rPr>
      </w:r>
      <w:r>
        <w:rPr>
          <w:lang w:val="fr_FR" w:bidi="fr_FR"/>
        </w:rPr>
        <w:t xml:space="preserve">Arrêtez-vous ici et discutez de la question de savoir si vous voulez dire que Nicodème était un chef des Juifs, ou qu'il était un membre du Conseil juif. Les deux options conviennent bien. Si vous décidez de dire qu'il était membre du conseil juif, recherchez le mot </w:t>
      </w:r>
      <w:r>
        <w:rPr>
          <w:b/>
          <w:lang w:val="fr_FR" w:bidi="fr_FR"/>
        </w:rPr>
        <w:t>Sanhédrin</w:t>
      </w:r>
      <w:r>
        <w:rPr>
          <w:lang w:val="fr_FR" w:bidi="fr_FR"/>
        </w:rPr>
        <w:t xml:space="preserve"> dans le Glossaire principal et décidez comment vous allez traduire ce mot dans ce passage. Utilisez le même mot que dans d'autres livres que vous avez déjà traduits. Arrêtez l'enregistrement ici.</w:t>
      </w:r>
    </w:p>
    <w:p>
      <w:pPr/>
      <w:r>
        <w:rPr>
          <w:lang w:val="fr_FR" w:bidi="fr_FR"/>
        </w:rPr>
      </w:r>
      <w:r>
        <w:rPr>
          <w:lang w:val="fr_FR" w:bidi="fr_FR"/>
        </w:rPr>
        <w:t xml:space="preserve">Nicodème appelle Jésus un </w:t>
      </w:r>
      <w:r>
        <w:rPr>
          <w:b/>
          <w:lang w:val="fr_FR" w:bidi="fr_FR"/>
        </w:rPr>
        <w:t>rabbin</w:t>
      </w:r>
      <w:r>
        <w:rPr>
          <w:lang w:val="fr_FR" w:bidi="fr_FR"/>
        </w:rPr>
        <w:t xml:space="preserve">. Rabbi signifie enseignant. Utilisez le même terme que vous avez utilisé dans les passages précédents. Le mot </w:t>
      </w:r>
      <w:r>
        <w:rPr>
          <w:lang w:val="fr_FR" w:bidi="fr_FR"/>
        </w:rPr>
        <w:t>Rabbi</w:t>
      </w:r>
      <w:r>
        <w:rPr>
          <w:lang w:val="fr_FR" w:bidi="fr_FR"/>
        </w:rPr>
        <w:t xml:space="preserve"> (ou rabbin) se trouve dans le glossaire principal.</w:t>
      </w:r>
    </w:p>
    <w:p>
      <w:pPr/>
      <w:r>
        <w:rPr>
          <w:lang w:val="fr_FR" w:bidi="fr_FR"/>
        </w:rPr>
      </w:r>
      <w:r>
        <w:rPr>
          <w:lang w:val="fr_FR" w:bidi="fr_FR"/>
        </w:rPr>
        <w:t xml:space="preserve">Nicodème dit que Jésus a accompli des </w:t>
      </w:r>
      <w:r>
        <w:rPr>
          <w:b/>
          <w:lang w:val="fr_FR" w:bidi="fr_FR"/>
        </w:rPr>
        <w:t>signes</w:t>
      </w:r>
      <w:r>
        <w:rPr>
          <w:lang w:val="fr_FR" w:bidi="fr_FR"/>
        </w:rPr>
        <w:t xml:space="preserve">. Un signe est quelque chose d'inhabituel qui se produit pour un but spécial, afin d'enseigner quelque chose aux gens. Utilisez le même terme que vous avez utilisé dans les passages précédents. Pour plus d'informations sur le mot </w:t>
      </w:r>
      <w:r>
        <w:rPr>
          <w:lang w:val="fr_FR" w:bidi="fr_FR"/>
        </w:rPr>
        <w:t>signe</w:t>
      </w:r>
      <w:r>
        <w:rPr>
          <w:lang w:val="fr_FR" w:bidi="fr_FR"/>
        </w:rPr>
        <w:t>, voir le Glossaire principal.</w:t>
      </w:r>
    </w:p>
    <w:p>
      <w:pPr/>
      <w:r>
        <w:rPr>
          <w:lang w:val="fr_FR" w:bidi="fr_FR"/>
        </w:rPr>
      </w:r>
      <w:r>
        <w:rPr>
          <w:lang w:val="fr_FR" w:bidi="fr_FR"/>
        </w:rPr>
        <w:t xml:space="preserve">Jésus dit que personne ne peut voir, ou entrer, dans le </w:t>
      </w:r>
      <w:r>
        <w:rPr>
          <w:b/>
          <w:lang w:val="fr_FR" w:bidi="fr_FR"/>
        </w:rPr>
        <w:t>royaume de Dieu</w:t>
      </w:r>
      <w:r>
        <w:rPr>
          <w:lang w:val="fr_FR" w:bidi="fr_FR"/>
        </w:rPr>
        <w:t>, à moins qu'il ne soit né de nouveau. Le royaume de Dieu ne fait pas référence à un lieu physique, comme un pays quelque part sur cette terre. Le royaume de Dieu fait référence au règne de Dieu. Le royaume de Dieu se trouve partout où Dieu règne, et où les gens lui obéissent et vivent en bonne relation avec lui.</w:t>
      </w:r>
    </w:p>
    <w:p>
      <w:pPr/>
      <w:r>
        <w:rPr>
          <w:lang w:val="fr_FR" w:bidi="fr_FR"/>
        </w:rPr>
      </w:r>
      <w:r>
        <w:rPr>
          <w:lang w:val="fr_FR" w:bidi="fr_FR"/>
        </w:rPr>
        <w:t xml:space="preserve">Arrêtez-vous ici et discutez en groupe du mot ou de l'expression que vous utiliserez pour </w:t>
      </w:r>
      <w:r>
        <w:rPr>
          <w:b/>
          <w:lang w:val="fr_FR" w:bidi="fr_FR"/>
        </w:rPr>
        <w:t>royaume de Dieu</w:t>
      </w:r>
      <w:r>
        <w:rPr>
          <w:lang w:val="fr_FR" w:bidi="fr_FR"/>
        </w:rPr>
        <w:t xml:space="preserve">. Cherchez </w:t>
      </w:r>
      <w:r>
        <w:rPr>
          <w:lang w:val="fr_FR" w:bidi="fr_FR"/>
        </w:rPr>
        <w:t>royaume de Dieu</w:t>
      </w:r>
      <w:r>
        <w:rPr>
          <w:lang w:val="fr_FR" w:bidi="fr_FR"/>
        </w:rPr>
        <w:t xml:space="preserve"> dans le glossaire principal pour plus d'informations. Arrêtez l'enregistrement ici.</w:t>
      </w:r>
    </w:p>
    <w:p>
      <w:pPr/>
      <w:r>
        <w:rPr>
          <w:lang w:val="fr_FR" w:bidi="fr_FR"/>
        </w:rPr>
      </w:r>
      <w:r>
        <w:rPr>
          <w:lang w:val="fr_FR" w:bidi="fr_FR"/>
        </w:rPr>
        <w:t>Jésus dit que « personne ne peut entrer dans le royaume de Dieu sans naître d'eau et de l'</w:t>
      </w:r>
      <w:r>
        <w:rPr>
          <w:b/>
          <w:lang w:val="fr_FR" w:bidi="fr_FR"/>
        </w:rPr>
        <w:t>Esprit</w:t>
      </w:r>
      <w:r>
        <w:rPr>
          <w:lang w:val="fr_FR" w:bidi="fr_FR"/>
        </w:rPr>
        <w:t xml:space="preserve"> ». L'Esprit signifie le Saint-Esprit de Dieu. Jésus ne dit que le mot « Esprit », mais vous pouvez dire « Saint-Esprit » si vous pensez que cela sera plus clair pour vos auditeurs. Le mot </w:t>
      </w:r>
      <w:r>
        <w:rPr>
          <w:lang w:val="fr_FR" w:bidi="fr_FR"/>
        </w:rPr>
        <w:t>Saint-Esprit</w:t>
      </w:r>
      <w:r>
        <w:rPr>
          <w:lang w:val="fr_FR" w:bidi="fr_FR"/>
        </w:rPr>
        <w:t xml:space="preserve"> se trouve dans le glossaire principal. Utilisez le même terme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3:1–8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9">
        <w:r>
          <w:rPr>
            <w:lang w:val="fr_FR" w:bidi="fr_FR"/>
          </w:rPr>
          <w:rPr>
            <w:color w:val="0000EE"/>
            <w:u w:val="single"/>
          </w:rPr>
          <w:t>Écouter et Cœur</w:t>
        </w:r>
      </w:hyperlink>
      <w:r>
        <w:rPr>
          <w:lang w:val="fr_FR" w:bidi="fr_FR"/>
        </w:rPr>
        <w:t xml:space="preserve"> (762 KB)</w:t>
      </w:r>
      <w:r>
        <w:rPr>
          <w:lang w:val="fr_FR" w:bidi="fr_FR"/>
        </w:rPr>
      </w:r>
    </w:p>
    <w:p>
      <w:pPr>
        <w:pStyle w:val="ListBullet"/>
        <w:spacing w:line="240" w:lineRule="auto"/>
        <w:ind w:left="720"/>
      </w:pPr>
      <w:r>
        <w:rPr>
          <w:lang w:val="fr_FR" w:bidi="fr_FR"/>
        </w:rPr>
      </w:r>
      <w:hyperlink r:id="rId50">
        <w:r>
          <w:rPr>
            <w:lang w:val="fr_FR" w:bidi="fr_FR"/>
          </w:rPr>
          <w:rPr>
            <w:color w:val="0000EE"/>
            <w:u w:val="single"/>
          </w:rPr>
          <w:t>Planter le Décor</w:t>
        </w:r>
      </w:hyperlink>
      <w:r>
        <w:rPr>
          <w:lang w:val="fr_FR" w:bidi="fr_FR"/>
        </w:rPr>
        <w:t xml:space="preserve"> (6.6 MB)</w:t>
      </w:r>
      <w:r>
        <w:rPr>
          <w:lang w:val="fr_FR" w:bidi="fr_FR"/>
        </w:rPr>
      </w:r>
    </w:p>
    <w:p>
      <w:pPr>
        <w:pStyle w:val="ListBullet"/>
        <w:spacing w:line="240" w:lineRule="auto"/>
        <w:ind w:left="720"/>
      </w:pPr>
      <w:r>
        <w:rPr>
          <w:lang w:val="fr_FR" w:bidi="fr_FR"/>
        </w:rPr>
      </w:r>
      <w:hyperlink r:id="rId51">
        <w:r>
          <w:rPr>
            <w:lang w:val="fr_FR" w:bidi="fr_FR"/>
          </w:rPr>
          <w:rPr>
            <w:color w:val="0000EE"/>
            <w:u w:val="single"/>
          </w:rPr>
          <w:t>Définir les Scènes</w:t>
        </w:r>
      </w:hyperlink>
      <w:r>
        <w:rPr>
          <w:lang w:val="fr_FR" w:bidi="fr_FR"/>
        </w:rPr>
        <w:t xml:space="preserve"> (4.9 MB)</w:t>
      </w:r>
      <w:r>
        <w:rPr>
          <w:lang w:val="fr_FR" w:bidi="fr_FR"/>
        </w:rPr>
      </w:r>
    </w:p>
    <w:p>
      <w:pPr>
        <w:pStyle w:val="ListBullet"/>
        <w:spacing w:line="240" w:lineRule="auto"/>
        <w:ind w:left="720"/>
      </w:pPr>
      <w:r>
        <w:rPr>
          <w:lang w:val="fr_FR" w:bidi="fr_FR"/>
        </w:rPr>
      </w:r>
      <w:hyperlink r:id="rId52">
        <w:r>
          <w:rPr>
            <w:lang w:val="fr_FR" w:bidi="fr_FR"/>
          </w:rPr>
          <w:rPr>
            <w:color w:val="0000EE"/>
            <w:u w:val="single"/>
          </w:rPr>
          <w:t>Intégration du Texte</w:t>
        </w:r>
      </w:hyperlink>
      <w:r>
        <w:rPr>
          <w:lang w:val="fr_FR" w:bidi="fr_FR"/>
        </w:rPr>
        <w:t xml:space="preserve"> (1.9 MB)</w:t>
      </w:r>
      <w:r>
        <w:rPr>
          <w:lang w:val="fr_FR" w:bidi="fr_FR"/>
        </w:rPr>
      </w:r>
    </w:p>
    <w:p>
      <w:pPr>
        <w:pStyle w:val="ListBullet"/>
        <w:spacing w:line="240" w:lineRule="auto"/>
        <w:ind w:left="720"/>
      </w:pPr>
      <w:r>
        <w:rPr>
          <w:lang w:val="fr_FR" w:bidi="fr_FR"/>
        </w:rPr>
      </w:r>
      <w:hyperlink r:id="rId53">
        <w:r>
          <w:rPr>
            <w:lang w:val="fr_FR" w:bidi="fr_FR"/>
          </w:rPr>
          <w:rPr>
            <w:color w:val="0000EE"/>
            <w:u w:val="single"/>
          </w:rPr>
          <w:t>Combler les Lacunes</w:t>
        </w:r>
      </w:hyperlink>
      <w:r>
        <w:rPr>
          <w:lang w:val="fr_FR" w:bidi="fr_FR"/>
        </w:rPr>
        <w:t xml:space="preserve"> (2.0 MB)</w:t>
      </w:r>
      <w:r>
        <w:rPr>
          <w:lang w:val="fr_FR" w:bidi="fr_FR"/>
        </w:rPr>
      </w:r>
    </w:p>
    <w:p>
      <w:pPr>
        <w:pStyle w:val="ListBullet"/>
        <w:spacing w:line="240" w:lineRule="auto"/>
        <w:ind w:left="720"/>
      </w:pPr>
      <w:r>
        <w:rPr>
          <w:lang w:val="fr_FR" w:bidi="fr_FR"/>
        </w:rPr>
      </w:r>
      <w:hyperlink r:id="rId54">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Jean 3:9–21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3.9–21. Laissez entrer la parole de Dieu dans vos cœurs.</w:t>
      </w:r>
    </w:p>
    <w:p>
      <w:pPr/>
      <w:r>
        <w:rPr>
          <w:lang w:val="fr_FR" w:bidi="fr_FR"/>
        </w:rPr>
      </w:r>
      <w:r>
        <w:rPr>
          <w:lang w:val="fr_FR" w:bidi="fr_FR"/>
        </w:rPr>
        <w:t>Parce que ce passage est la deuxième partie du passage précédent, écoutez d'abord Jean 3.1–21 une fois. Puis écoutez l'enregistrement de Jean 3.9–21 trois fois. Si possible, écoutez-le dans trois traductions différentes.</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 Et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Tout d'abord, écoutez votre propre traduction de Jean 3.1–8.</w:t>
      </w:r>
    </w:p>
    <w:p>
      <w:pPr/>
      <w:r>
        <w:rPr>
          <w:lang w:val="fr_FR" w:bidi="fr_FR"/>
        </w:rPr>
      </w:r>
      <w:r>
        <w:rPr>
          <w:lang w:val="fr_FR" w:bidi="fr_FR"/>
        </w:rPr>
        <w:t>Puis écoutez un enregistrement de Jean 3.9–21 dans la traduction la plus facile à comprendre.</w:t>
      </w:r>
    </w:p>
    <w:p>
      <w:pPr/>
      <w:r>
        <w:rPr>
          <w:lang w:val="fr_FR" w:bidi="fr_FR"/>
        </w:rPr>
      </w:r>
      <w:r>
        <w:rPr>
          <w:lang w:val="fr_FR" w:bidi="fr_FR"/>
        </w:rPr>
        <w:t>Jésus avait dit à Nicodème que seul quelqu'un qui était né de nouveau pouvait entrer dans le royaume de Dieu. Jésus avait expliqué qu'être né de nouveau ne signifiait pas une renaissance physique, mais signifiait une naissance spirituelle. Il avait comparé le mystère de la nouvelle naissance au mystère du vent : nous ne pouvons pas le voir, mais nous savons qu'il est là.</w:t>
      </w:r>
    </w:p>
    <w:p>
      <w:pPr/>
      <w:r>
        <w:rPr>
          <w:lang w:val="fr_FR" w:bidi="fr_FR"/>
        </w:rPr>
      </w:r>
      <w:r>
        <w:rPr>
          <w:lang w:val="fr_FR" w:bidi="fr_FR"/>
        </w:rPr>
        <w:t>Dans ce passage, la conversation se poursuit. Nicodème demande comment ces choses sont possibles. Il ne comprend pas encore comment quelqu'un peut naître de nouveau. Jésus le gronde ensuite un peu. Nicodème est un enseignant religieux du peuple israélite. Il devrait donc pouvoir comprendre une chose nouvelle !</w:t>
      </w:r>
    </w:p>
    <w:p>
      <w:pPr/>
      <w:r>
        <w:rPr>
          <w:lang w:val="fr_FR" w:bidi="fr_FR"/>
        </w:rPr>
      </w:r>
      <w:r>
        <w:rPr>
          <w:lang w:val="fr_FR" w:bidi="fr_FR"/>
        </w:rPr>
        <w:t>Jésus dit à Nicodème : « Nous vous disons ce que nous savons et avons vu ». Il est un peu inhabituel que Jésus parle de lui-même en disant « nous ». Mais rappelez-vous que quand Nicodème a commencé à parler avec Jésus, il a aussi dit : « Nous savons que tu es un enseignant envoyé par Dieu », au lieu de dire « Je sais ». Peut-être que Jésus dit « nous » pour correspondre aux paroles de Nicodème. Il se peut aussi que Jésus dise « nous » parce qu'il parle de Dieu et de lui-même.</w:t>
      </w:r>
    </w:p>
    <w:p>
      <w:pPr/>
      <w:r>
        <w:rPr>
          <w:lang w:val="fr_FR" w:bidi="fr_FR"/>
        </w:rPr>
      </w:r>
      <w:r>
        <w:rPr>
          <w:lang w:val="fr_FR" w:bidi="fr_FR"/>
        </w:rPr>
        <w:t xml:space="preserve">Certains spécialistes pensent que Jésus lui-même ne parle pas ici, mais que la conversation entre Jésus et Nicodème est maintenant terminée. Le reste du passage serait ensuite des mots dits par Jean l'auteur lui-même. Si tel est le cas, « nous vous disons ce que nous savons et avons vu » signifie « Moi, Jean, l'auteur, avec les autres personnes autour de moi qui croient en Jésus, </w:t>
      </w:r>
      <w:r>
        <w:rPr>
          <w:b/>
          <w:lang w:val="fr_FR" w:bidi="fr_FR"/>
        </w:rPr>
        <w:t>vous</w:t>
      </w:r>
      <w:r>
        <w:rPr>
          <w:lang w:val="fr_FR" w:bidi="fr_FR"/>
        </w:rPr>
        <w:t xml:space="preserve"> disons (aux personnes qui lisent ce livre) ce que nous savons et avons vu ».</w:t>
      </w:r>
    </w:p>
    <w:p>
      <w:pPr/>
      <w:r>
        <w:rPr>
          <w:lang w:val="fr_FR" w:bidi="fr_FR"/>
        </w:rPr>
      </w:r>
      <w:r>
        <w:rPr>
          <w:lang w:val="fr_FR" w:bidi="fr_FR"/>
        </w:rPr>
        <w:t>Le sens de ce passage ne change pas selon qui est la personne qui parle : Jésus, ou Jean l'auteur lui-même. Par souci de simplicité, nous traverserons ce passage comme si Jésus parlait. Gardez toutefois à l'esprit que, comme nous l'avons vu dans les passages précédents, Jean l'auteur n'essaie pas très fort de séparer ses propres paroles des mots que prononcent les personnes dans ses passages.</w:t>
      </w:r>
    </w:p>
    <w:p>
      <w:pPr/>
      <w:r>
        <w:rPr>
          <w:lang w:val="fr_FR" w:bidi="fr_FR"/>
        </w:rPr>
      </w:r>
      <w:r>
        <w:rPr>
          <w:lang w:val="fr_FR" w:bidi="fr_FR"/>
        </w:rPr>
        <w:t>Jésus dit donc à Nicodème que Jésus témoigne de ce que lui, Jésus, a vu. Quelqu'un qui témoigne dit quelque chose qu'il sait être vraiment vrai. Jésus dit aux gens des choses qui sont vraies, parce que Jésus a vu ces choses lui-même.</w:t>
      </w:r>
    </w:p>
    <w:p>
      <w:pPr/>
      <w:r>
        <w:rPr>
          <w:lang w:val="fr_FR" w:bidi="fr_FR"/>
        </w:rPr>
      </w:r>
      <w:r>
        <w:rPr>
          <w:lang w:val="fr_FR" w:bidi="fr_FR"/>
        </w:rPr>
        <w:t>Mais Nicodème et d'autres ne croient pas les choses que dit Jésus. Jésus dit donc à Nicodème : « Toi et les autres personnes ne m'avez même pas cru quand je vous ai parlé des choses de ce monde. Tu ne me croiras donc pas non plus quand je te parlerai des choses célestes. »</w:t>
      </w:r>
    </w:p>
    <w:p>
      <w:pPr/>
      <w:r>
        <w:rPr>
          <w:lang w:val="fr_FR" w:bidi="fr_FR"/>
        </w:rPr>
      </w:r>
      <w:r>
        <w:rPr>
          <w:lang w:val="fr_FR" w:bidi="fr_FR"/>
        </w:rPr>
        <w:t>Les spécialistes de la Bible ont différentes opinions sur ce que Jésus veut dire par « les choses de ce monde ». Cela signifie peut-être : « Vous ne m'avez pas cru quand je vous ai parlé de la nécessité de naître de nouveau ». Jésus appellera peut-être cela une « chose de ce monde », parce que ça a à voir avec les gens ici sur la terre. Les choses célestes dont parle Jésus auraient ensuite à voir avec Dieu et le royaume futur. En d'autres termes, Jésus dit peut-être : « Si vous ne me croyez pas quand je parle de la façon dont vous pouvez entrer dans le royaume de Dieu, quel intérêt pour moi de vous en dire plus au sujet du royaume de Dieu ? Vous ne me croirez pas de toute façon ! »</w:t>
      </w:r>
    </w:p>
    <w:p>
      <w:pPr/>
      <w:r>
        <w:rPr>
          <w:lang w:val="fr_FR" w:bidi="fr_FR"/>
        </w:rPr>
      </w:r>
      <w:r>
        <w:rPr>
          <w:lang w:val="fr_FR" w:bidi="fr_FR"/>
        </w:rPr>
        <w:t>Jésus dit ensuite qu'il est lui-même monté aux cieux et est redescendu. Les cieux signifie le lieu où vit Dieu. Parce que Jésus a été dans les cieux, il a le droit et l'autorité de parler des choses des cieux, des choses spirituelles. Il est le seul avec cette autorité, parce que personne d'autre n'est jamais allé aux cieux et n'en est revenu !</w:t>
      </w:r>
    </w:p>
    <w:p>
      <w:pPr/>
      <w:r>
        <w:rPr>
          <w:lang w:val="fr_FR" w:bidi="fr_FR"/>
        </w:rPr>
      </w:r>
      <w:r>
        <w:rPr>
          <w:lang w:val="fr_FR" w:bidi="fr_FR"/>
        </w:rPr>
        <w:t>Arrêtez-vous ici et discutez : Racontez une histoire au sujet de quelqu'un qui est un expert dans un domaine : quelqu'un qui en sait beaucoup sur la façon de faire quelque chose, ou qui a beaucoup de connaissances sur quelque chose qui s'est passé. Comment les autres personnes dans la communauté savent-elles que cette personne dit la vérité ? Que se passerait-il si les gens n'écoutaient pas cette personne ? Arrêtez l'enregistrement ici.</w:t>
      </w:r>
    </w:p>
    <w:p>
      <w:pPr/>
      <w:r>
        <w:rPr>
          <w:lang w:val="fr_FR" w:bidi="fr_FR"/>
        </w:rPr>
      </w:r>
      <w:r>
        <w:rPr>
          <w:lang w:val="fr_FR" w:bidi="fr_FR"/>
        </w:rPr>
        <w:t>Jésus se nomme lui-même le Fils de l'homme. Plus tôt, quand Jésus parlait avec Nathanael, nous avons aussi entendu que Jésus s'appelait lui-même le Fils de l'homme. « Fils de l'homme » signifie littéralement un « humain ». Mais l'expression « Fils de l'homme » apparaît aussi dans un lieu particulier dans l'Ancien Testament, dans le livre de Daniel. Daniel était un Israélite qui a vécu environ 600 ans avant Jésus. Il a eu une vision. Dans cette vision, il a vu quelqu'un qui ressemblait à un « fils de l'homme ». Et dans sa vision, Dieu a donné toute autorité à cette personne. C'est devenu un roi auquel obéissent les gens du monde entier. Et son royaume n'aura jamais de fin.</w:t>
      </w:r>
    </w:p>
    <w:p>
      <w:pPr/>
      <w:r>
        <w:rPr>
          <w:lang w:val="fr_FR" w:bidi="fr_FR"/>
        </w:rPr>
      </w:r>
      <w:r>
        <w:rPr>
          <w:lang w:val="fr_FR" w:bidi="fr_FR"/>
        </w:rPr>
        <w:t>Quand Jésus parle de lui-même en utilisant l'expression « Fils de l'homme », il dit en fait aux gens : « Je suis la personne de la vision de Daniel. Je suis roi et Dieu m'a donné toute autorité. » C'est une autre façon de dire que Jésus est le Messie, mais c'est une manière moins directe. Les gens auraient à réfléchir plus avant de comprendre ce que Jésus voulait dire !</w:t>
      </w:r>
    </w:p>
    <w:p>
      <w:pPr/>
      <w:r>
        <w:rPr>
          <w:lang w:val="fr_FR" w:bidi="fr_FR"/>
        </w:rPr>
      </w:r>
      <w:r>
        <w:rPr>
          <w:lang w:val="fr_FR" w:bidi="fr_FR"/>
        </w:rPr>
        <w:t>Jésus fait ensuite une comparaison avec quelque chose qui s'est produit à le temps de Moïse. Plus de mille ans auparavant, Moïse avait fait sortir d'Égypte les Israélites de l'esclavage, et ils étaient en route vers la terre que Dieu avait promis de leur donner. À un moment donné, les Israélites se sont plaints à Dieu de la nourriture qu'il leur fournissait, et ils se sont même plaints que Dieu les avait libérés de l'Égypte ! Dieu a ensuite envoyé des serpents venimeux pour punir les Israélites. Mais quand les gens se sont repentis et ont demandé pardon à Dieu, Dieu a dit à Moïse de faire un serpent en cuivre (un métal jaune) et de mettre ce serpent sur un poteau, en hauteur, pour que tout le monde puisse le voir. Si quelqu'un se faisait mordre par un serpent, mais levait le regard vers le serpent sur le poteau, il ne mourrait pas.</w:t>
      </w:r>
    </w:p>
    <w:p>
      <w:pPr/>
      <w:r>
        <w:rPr>
          <w:lang w:val="fr_FR" w:bidi="fr_FR"/>
        </w:rPr>
      </w:r>
      <w:r>
        <w:rPr>
          <w:lang w:val="fr_FR" w:bidi="fr_FR"/>
        </w:rPr>
        <w:t xml:space="preserve">Arrêtez-vous ici et montrez à votre équipe une image de ce à quoi aurait pu ressembler le </w:t>
      </w:r>
      <w:r>
        <w:rPr>
          <w:lang w:val="fr_FR" w:bidi="fr_FR"/>
        </w:rPr>
        <w:t>serpent de cuivre</w:t>
      </w:r>
      <w:r>
        <w:rPr>
          <w:lang w:val="fr_FR" w:bidi="fr_FR"/>
        </w:rPr>
        <w:t xml:space="preserve">. Si nécessaire, montrez aussi une image d'un </w:t>
      </w:r>
      <w:r>
        <w:rPr>
          <w:lang w:val="fr_FR" w:bidi="fr_FR"/>
        </w:rPr>
        <w:t>serpent</w:t>
      </w:r>
      <w:r>
        <w:rPr>
          <w:lang w:val="fr_FR" w:bidi="fr_FR"/>
        </w:rPr>
        <w:t>. Arrêtez l'enregistrement ici.</w:t>
      </w:r>
    </w:p>
    <w:p>
      <w:pPr/>
      <w:r>
        <w:rPr>
          <w:lang w:val="fr_FR" w:bidi="fr_FR"/>
        </w:rPr>
      </w:r>
      <w:r>
        <w:rPr>
          <w:lang w:val="fr_FR" w:bidi="fr_FR"/>
        </w:rPr>
        <w:t>Jésus dit à Nicodème que le Fils de l'homme, ce qui signifie Jésus lui-même, doit aussi être élevé en hauteur. Jésus parle déjà ici de la façon dont Jésus mourra : en hauteur, sur une croix. Mais Jésus ne mentionne pas cela directement. Nicodème ne comprendra probablement ce que Jésus voulait dire que beaucoup plus tard, après que Jésus soit mort et soit revenu à la vie !</w:t>
      </w:r>
    </w:p>
    <w:p>
      <w:pPr/>
      <w:r>
        <w:rPr>
          <w:lang w:val="fr_FR" w:bidi="fr_FR"/>
        </w:rPr>
      </w:r>
      <w:r>
        <w:rPr>
          <w:lang w:val="fr_FR" w:bidi="fr_FR"/>
        </w:rPr>
        <w:t>Tout comme les personnes qui ont été mordues par un serpent vivraient si elles regardaient le serpent sur le poteau, de même les personnes qui font confiance à Jésus vivront pour toujours avec Dieu. Jésus dit que la raison pour laquelle cela se produira est à cause de l'amour de Dieu pour ce monde. Dieu aime tant les habitants de ce monde qu'il ne veut pas qu'ils meurent. Dieu a donc donné au peuple un cadeau très précieux : il leur a donné son fils très spécial et bien-aimé. Dieu a envoyé son fils très spécial sur la terre pour mourir pour le peuple. Voilà quel est le cadeau.</w:t>
      </w:r>
    </w:p>
    <w:p>
      <w:pPr/>
      <w:r>
        <w:rPr>
          <w:lang w:val="fr_FR" w:bidi="fr_FR"/>
        </w:rPr>
      </w:r>
      <w:r>
        <w:rPr>
          <w:lang w:val="fr_FR" w:bidi="fr_FR"/>
        </w:rPr>
        <w:t xml:space="preserve">Ce fils spécial est Jésus, bien que Nicodème ne le sache pas encore ! Les personnes qui feront confiance au fils bien-aimé de Dieu ne mourront pas, mais auront la vie éternelle. Cela signifie qu'ils vivront en bonne relation avec Dieu pour toujours. Jésus dit que </w:t>
      </w:r>
      <w:r>
        <w:rPr>
          <w:b/>
          <w:lang w:val="fr_FR" w:bidi="fr_FR"/>
        </w:rPr>
        <w:t>c'est</w:t>
      </w:r>
      <w:r>
        <w:rPr>
          <w:lang w:val="fr_FR" w:bidi="fr_FR"/>
        </w:rPr>
        <w:t xml:space="preserve"> la raison pour laquelle Dieu a envoyé son fils sur terre : pour sauver les gens ! Dieu n'a pas envoyé son fils sur la terre pour punir.</w:t>
      </w:r>
    </w:p>
    <w:p>
      <w:pPr/>
      <w:r>
        <w:rPr>
          <w:lang w:val="fr_FR" w:bidi="fr_FR"/>
        </w:rPr>
      </w:r>
      <w:r>
        <w:rPr>
          <w:lang w:val="fr_FR" w:bidi="fr_FR"/>
        </w:rPr>
        <w:t>Arrêtez-vous ici et discutez : pouvez-vous raconter une histoire au sujet d'un fils spécial dans une famille ? Pourquoi ce fils était-il si spécial et aimé ? Arrêtez l'enregistrement ici.</w:t>
      </w:r>
    </w:p>
    <w:p>
      <w:pPr/>
      <w:r>
        <w:rPr>
          <w:lang w:val="fr_FR" w:bidi="fr_FR"/>
        </w:rPr>
      </w:r>
      <w:r>
        <w:rPr>
          <w:lang w:val="fr_FR" w:bidi="fr_FR"/>
        </w:rPr>
        <w:t xml:space="preserve">Jésus poursuit en disant plusieurs choses au sujet de la punition. Il dit que Dieu ne condamnera pas ceux qui font confiance au fils de Dieu, mais que toute personne qui ne fait pas confiance à Jésus est déjà condamnée maintenant. </w:t>
      </w:r>
    </w:p>
    <w:p>
      <w:pPr/>
      <w:r>
        <w:rPr>
          <w:lang w:val="fr_FR" w:bidi="fr_FR"/>
        </w:rPr>
      </w:r>
      <w:r>
        <w:rPr>
          <w:lang w:val="fr_FR" w:bidi="fr_FR"/>
        </w:rPr>
        <w:t xml:space="preserve">Un juge est une personne officielle qui prend une décision pour savoir si quelqu'un est coupable d'un crime ou non. Quand un juge </w:t>
      </w:r>
      <w:r>
        <w:rPr>
          <w:b/>
          <w:lang w:val="fr_FR" w:bidi="fr_FR"/>
        </w:rPr>
        <w:t>condamne</w:t>
      </w:r>
      <w:r>
        <w:rPr>
          <w:lang w:val="fr_FR" w:bidi="fr_FR"/>
        </w:rPr>
        <w:t xml:space="preserve"> une personne, cela signifie que le juge déclare que la personne est coupable. Le juge dira ensuite quelle punition devrait recevoir cette personne. Dieu est le juge du monde entier. </w:t>
      </w:r>
    </w:p>
    <w:p>
      <w:pPr/>
      <w:r>
        <w:rPr>
          <w:lang w:val="fr_FR" w:bidi="fr_FR"/>
        </w:rPr>
      </w:r>
      <w:r>
        <w:rPr>
          <w:lang w:val="fr_FR" w:bidi="fr_FR"/>
        </w:rPr>
        <w:t xml:space="preserve">Quand une personne qui croit en Jésus se tiendra devant Dieu, Dieu lui dira : « Je ne te punirai pas pour tout ce que tu as fait de mal, parce que tu crois en mon fils bien-aimé ! » Mais quand une personne qui ne croit </w:t>
      </w:r>
      <w:r>
        <w:rPr>
          <w:b/>
          <w:lang w:val="fr_FR" w:bidi="fr_FR"/>
        </w:rPr>
        <w:t>pas</w:t>
      </w:r>
      <w:r>
        <w:rPr>
          <w:lang w:val="fr_FR" w:bidi="fr_FR"/>
        </w:rPr>
        <w:t xml:space="preserve"> en Jésus se tiendra devant Dieu en tant que juge, Dieu la punira pour tout ce qu'elle a fait de mal. Tant que quelqu'un ne croit pas en Jésus, Dieu le déclare coupable de tout ce qu'il a fait de mal.</w:t>
      </w:r>
    </w:p>
    <w:p>
      <w:pPr/>
      <w:r>
        <w:rPr>
          <w:lang w:val="fr_FR" w:bidi="fr_FR"/>
        </w:rPr>
      </w:r>
      <w:r>
        <w:rPr>
          <w:lang w:val="fr_FR" w:bidi="fr_FR"/>
        </w:rPr>
        <w:t>Arrêtez-vous ici et discutez : Racontez une histoire au sujet d'un procès, ou d'un jugement. Comment la personne a-t-elle été punie ? Qui a pris cette décision ? Arrêtez l'enregistrement ici.</w:t>
      </w:r>
    </w:p>
    <w:p>
      <w:pPr/>
      <w:r>
        <w:rPr>
          <w:lang w:val="fr_FR" w:bidi="fr_FR"/>
        </w:rPr>
      </w:r>
      <w:r>
        <w:rPr>
          <w:lang w:val="fr_FR" w:bidi="fr_FR"/>
        </w:rPr>
        <w:t>Jésus parle ensuite de « la raison pour laquelle juger », ce qui signifie le motif du jugement, ou la façon dont fonctionne le jugement. Nous reconnaissons maintenant certaines choses que nous avons aussi entendues au début du premier chapitre de Jean, quand Jean l'auteur présentait encore Jésus. Jean parlait à ce moment-là de la lumière et des ténèbres. Il avait dit que la lumière était venue dans le monde, et que les ténèbres ne pouvaient pas arrêter la lumière. Plus tard, il est devenu clair qu'il s'agissait d'un langage imagé, et que la lumière faisait référence à Jésus. Jésus était comme une lumière qui permettait aux gens de voir Dieu.</w:t>
      </w:r>
    </w:p>
    <w:p>
      <w:pPr/>
      <w:r>
        <w:rPr>
          <w:lang w:val="fr_FR" w:bidi="fr_FR"/>
        </w:rPr>
      </w:r>
      <w:r>
        <w:rPr>
          <w:lang w:val="fr_FR" w:bidi="fr_FR"/>
        </w:rPr>
        <w:t>Dans ce passage, nous entendons aussi parler de la lumière et des ténèbres. Jésus dit que la lumière est venue dans le monde. Mais les gens préféraient les ténèbres à la lumière ! La raison pour laquelle Dieu juge les gens est donc que, parce qu'ils n'ont pas cru en Jésus, ils choisissent les ténèbres au lieu de la lumière.</w:t>
      </w:r>
    </w:p>
    <w:p>
      <w:pPr/>
      <w:r>
        <w:rPr>
          <w:lang w:val="fr_FR" w:bidi="fr_FR"/>
        </w:rPr>
      </w:r>
      <w:r>
        <w:rPr>
          <w:lang w:val="fr_FR" w:bidi="fr_FR"/>
        </w:rPr>
        <w:t xml:space="preserve">Jésus dit ensuite que ceux qui font de mauvaises choses veulent rester dans les ténèbres. Ils ne veulent pas que quelqu'un voie les mauvaises choses qu'ils ont faites. Mais les personnes qui font les bonnes choses (celles qui suivent la vraie voie de Dieu) sont heureuses avec la lumière. Ces personnes n'ont pas peur de marcher dans la lumière. Tout ce qu'ils ont fait, ils l'ont fait </w:t>
      </w:r>
      <w:r>
        <w:rPr>
          <w:b/>
          <w:lang w:val="fr_FR" w:bidi="fr_FR"/>
        </w:rPr>
        <w:t>en Dieu</w:t>
      </w:r>
      <w:r>
        <w:rPr>
          <w:lang w:val="fr_FR" w:bidi="fr_FR"/>
        </w:rPr>
        <w:t xml:space="preserve">. Cela peut signifier qu'ils ont tout fait </w:t>
      </w:r>
      <w:r>
        <w:rPr>
          <w:b/>
          <w:lang w:val="fr_FR" w:bidi="fr_FR"/>
        </w:rPr>
        <w:t>avec l'aide de Dieu</w:t>
      </w:r>
      <w:r>
        <w:rPr>
          <w:lang w:val="fr_FR" w:bidi="fr_FR"/>
        </w:rPr>
        <w:t xml:space="preserve">, ou qu'ils ont tout fait pour </w:t>
      </w:r>
      <w:r>
        <w:rPr>
          <w:b/>
          <w:lang w:val="fr_FR" w:bidi="fr_FR"/>
        </w:rPr>
        <w:t>obéir à Dieu</w:t>
      </w:r>
      <w:r>
        <w:rPr>
          <w:lang w:val="fr_FR" w:bidi="fr_FR"/>
        </w:rPr>
        <w:t>. Quoi qu'il en soit, ils n'ont rien à cacher et n'ont pas à avoir peur de la lumière.</w:t>
      </w:r>
    </w:p>
    <w:p>
      <w:pPr/>
      <w:r>
        <w:rPr>
          <w:lang w:val="fr_FR" w:bidi="fr_FR"/>
        </w:rPr>
      </w:r>
      <w:r>
        <w:rPr>
          <w:lang w:val="fr_FR" w:bidi="fr_FR"/>
        </w:rPr>
        <w:t>Et ainsi, cette conversation que Nicodème a eu avec Jésus dans l'obscurité de la nuit se termine par un discours concernant la lumière. Parce que Nicodème était un pharisien, il aurait eu une idée tout à fait différente au sujet du jugement de Dieu. Nous avons déjà entendu dire que les pharisiens faisaient très attention à obéir à tout ce que Dieu avait commandé. Les pharisiens croyaient que Dieu ne jugerait pas les pharisiens, parce qu'ils étaient si obéissants. Nicodème a peut-être été vraiment choqué d'entendre Jésus dire que les gens ne seraient pas jugés s'ils croyaient au fils de Dieu ! Nicodème ne sait même pas encore qui est ce fils spécial de Dieu, bien qu'il devine peut-être que Jésus parle de lui-même.</w:t>
      </w:r>
    </w:p>
    <w:p>
      <w:pPr/>
      <w:r>
        <w:rPr>
          <w:lang w:val="fr_FR" w:bidi="fr_FR"/>
        </w:rPr>
      </w:r>
      <w:r>
        <w:rPr>
          <w:lang w:val="fr_FR" w:bidi="fr_FR"/>
        </w:rPr>
        <w:t>Arrêtez-vous ici et discutez : pouvez-vous raconter une histoire sur la façon dont les gens dans votre communauté pensent qu'ils peuvent se mettre en règle avec Dieu ? Mettez cet enregistrement en pause ici.</w:t>
      </w:r>
    </w:p>
    <w:p>
      <w:pPr/>
      <w:r>
        <w:rPr>
          <w:lang w:val="fr_FR" w:bidi="fr_FR"/>
        </w:rPr>
      </w:r>
      <w:r>
        <w:rPr>
          <w:lang w:val="fr_FR" w:bidi="fr_FR"/>
        </w:rPr>
        <w:t>Vers la fin du livre de Jean, nous entendrons que Nicodème aide à enterrer Jésus après que Jésus ait été crucifié. Nicodème est probablement devenu un croyant en Jésus. Nicodème a choisi la lumière !</w:t>
      </w:r>
    </w:p>
    <w:p>
      <w:pPr/>
      <w:r>
        <w:rPr>
          <w:lang w:val="fr_FR" w:bidi="fr_FR"/>
        </w:rPr>
      </w:r>
      <w:r>
        <w:rPr>
          <w:lang w:val="fr_FR" w:bidi="fr_FR"/>
        </w:rPr>
        <w:t>Comme ce passage est assez complexe, vous souhaiterez peut-être écouter de nouveau le texte de la Bible, puis réécouter ce même enregistrement une deuxième fois.</w:t>
      </w:r>
      <w:r>
        <w:rPr>
          <w:lang w:val="fr_FR" w:bidi="fr_FR"/>
        </w:rPr>
      </w:r>
    </w:p>
    <w:p>
      <w:pPr>
        <w:pStyle w:val="Heading3"/>
      </w:pPr>
      <w:r>
        <w:rPr>
          <w:lang w:val="fr_FR" w:bidi="fr_FR"/>
        </w:rPr>
        <w:t>Définir les Scènes</w:t>
      </w:r>
    </w:p>
    <w:p>
      <w:pPr/>
      <w:r>
        <w:rPr>
          <w:lang w:val="fr_FR" w:bidi="fr_FR"/>
        </w:rPr>
      </w:r>
      <w:r>
        <w:rPr>
          <w:lang w:val="fr_FR" w:bidi="fr_FR"/>
        </w:rPr>
        <w:t>Tout d'abord, écoutez votre propre traduction de Jean 3.1–8.</w:t>
      </w:r>
    </w:p>
    <w:p>
      <w:pPr/>
      <w:r>
        <w:rPr>
          <w:lang w:val="fr_FR" w:bidi="fr_FR"/>
        </w:rPr>
      </w:r>
      <w:r>
        <w:rPr>
          <w:lang w:val="fr_FR" w:bidi="fr_FR"/>
        </w:rPr>
        <w:t>Puis écoutez un enregistrement de Jean 3.9–21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une seule partie dans ce passage</w:t>
      </w:r>
    </w:p>
    <w:p>
      <w:pPr/>
      <w:r>
        <w:rPr>
          <w:lang w:val="fr_FR" w:bidi="fr_FR"/>
        </w:rPr>
      </w:r>
      <w:r>
        <w:rPr>
          <w:lang w:val="fr_FR" w:bidi="fr_FR"/>
        </w:rPr>
        <w:t>Dans cette partie, Jésus poursuit sa conversation avec Nicodème.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Nicodème</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fils bien-aimé de Dieu</w:t>
      </w:r>
    </w:p>
    <w:p>
      <w:pPr>
        <w:pStyle w:val="ListBullet"/>
        <w:spacing w:line="240" w:lineRule="auto"/>
        <w:ind w:left="720"/>
      </w:pPr>
      <w:r>
        <w:rPr>
          <w:lang w:val="fr_FR" w:bidi="fr_FR"/>
        </w:rPr>
      </w:r>
      <w:r>
        <w:rPr>
          <w:lang w:val="fr_FR" w:bidi="fr_FR"/>
        </w:rPr>
        <w:t>Les habitants du monde</w:t>
      </w:r>
    </w:p>
    <w:p>
      <w:pPr>
        <w:pStyle w:val="ListBullet"/>
        <w:spacing w:line="240" w:lineRule="auto"/>
        <w:ind w:left="720"/>
      </w:pPr>
      <w:r>
        <w:rPr>
          <w:lang w:val="fr_FR" w:bidi="fr_FR"/>
        </w:rPr>
      </w:r>
      <w:r>
        <w:rPr>
          <w:lang w:val="fr_FR" w:bidi="fr_FR"/>
        </w:rPr>
        <w:t>Les personnes qui choisissent la lumière</w:t>
      </w:r>
    </w:p>
    <w:p>
      <w:pPr>
        <w:pStyle w:val="ListBullet"/>
        <w:spacing w:line="240" w:lineRule="auto"/>
        <w:ind w:left="720"/>
      </w:pPr>
      <w:r>
        <w:rPr>
          <w:lang w:val="fr_FR" w:bidi="fr_FR"/>
        </w:rPr>
      </w:r>
      <w:r>
        <w:rPr>
          <w:lang w:val="fr_FR" w:bidi="fr_FR"/>
        </w:rPr>
        <w:t>Les personnes qui choisissent les ténèbres</w:t>
      </w:r>
    </w:p>
    <w:p>
      <w:pPr/>
      <w:r>
        <w:rPr>
          <w:lang w:val="fr_FR" w:bidi="fr_FR"/>
        </w:rPr>
      </w:r>
      <w:r>
        <w:rPr>
          <w:lang w:val="fr_FR" w:bidi="fr_FR"/>
        </w:rPr>
        <w:t>Ce passage se passe probablement en même temps que le passage précédent. Nicodème le pharisien était venu vers Jésus de nuit.</w:t>
      </w:r>
    </w:p>
    <w:p>
      <w:pPr/>
      <w:r>
        <w:rPr>
          <w:lang w:val="fr_FR" w:bidi="fr_FR"/>
        </w:rPr>
      </w:r>
      <w:r>
        <w:rPr>
          <w:lang w:val="fr_FR" w:bidi="fr_FR"/>
        </w:rPr>
        <w:t xml:space="preserve">Nous entendons Nicodème poser une seule question ici : « Comment ces choses peuvent-elles être ? » Cela signifie qu'il se demande comment tout ce que Jésus a dit dans ses réponses précédentes peut être possible. Pour le reste, nous entendons uniquement parler Jésus. Et comme dans le passage précédent, Jésus commence sa réponse en disant « En vérité », ou « Je le dis en vérité ». Cela ne signifie pas que les autres choses que Jésus dit ne sont pas vraies. Cela signifie que Jésus va dire quelque chose d'important, et que Nicodème devrait prêter attention. </w:t>
      </w:r>
    </w:p>
    <w:p>
      <w:pPr/>
      <w:r>
        <w:rPr>
          <w:lang w:val="fr_FR" w:bidi="fr_FR"/>
        </w:rPr>
      </w:r>
      <w:r>
        <w:rPr>
          <w:lang w:val="fr_FR" w:bidi="fr_FR"/>
        </w:rPr>
        <w:t>Il peut être difficile de se souvenir de la réponse de Jésus. Tout comme dans le passage précédent, il peut être pratique de le diviser en parties, et de choisir des objets ou des actions pour se rappeler de l'ensemble.</w:t>
      </w:r>
    </w:p>
    <w:p>
      <w:pPr/>
      <w:r>
        <w:rPr>
          <w:lang w:val="fr_FR" w:bidi="fr_FR"/>
        </w:rPr>
      </w:r>
      <w:r>
        <w:rPr>
          <w:b/>
          <w:lang w:val="fr_FR" w:bidi="fr_FR"/>
        </w:rPr>
        <w:t>Première partie</w:t>
      </w:r>
    </w:p>
    <w:p>
      <w:pPr/>
      <w:r>
        <w:rPr>
          <w:lang w:val="fr_FR" w:bidi="fr_FR"/>
        </w:rPr>
      </w:r>
      <w:r>
        <w:rPr>
          <w:lang w:val="fr_FR" w:bidi="fr_FR"/>
        </w:rPr>
        <w:t>Jésus gronde un peu Nicodème pour ne pas avoir compris ce que Jésus avait dit, parce que Nicodème est un enseignant. Il aurait donc dû comprendre.</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Deuxième partie</w:t>
      </w:r>
    </w:p>
    <w:p>
      <w:pPr/>
      <w:r>
        <w:rPr>
          <w:lang w:val="fr_FR" w:bidi="fr_FR"/>
        </w:rPr>
      </w:r>
      <w:r>
        <w:rPr>
          <w:lang w:val="fr_FR" w:bidi="fr_FR"/>
        </w:rPr>
        <w:t>Jésus dit « En vérité ». Jésus parle de ce qu'il sait et ce qu'il a vu, mais les gens ne le croient pas.</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Troisième partie</w:t>
      </w:r>
    </w:p>
    <w:p>
      <w:pPr/>
      <w:r>
        <w:rPr>
          <w:lang w:val="fr_FR" w:bidi="fr_FR"/>
        </w:rPr>
      </w:r>
      <w:r>
        <w:rPr>
          <w:lang w:val="fr_FR" w:bidi="fr_FR"/>
        </w:rPr>
        <w:t>Les gens ne croient pas Jésus quand il parle des choses de cette terre, et ils ne le croiront donc pas quand il parle des choses du ciel.</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Quatrième partie</w:t>
      </w:r>
    </w:p>
    <w:p>
      <w:pPr/>
      <w:r>
        <w:rPr>
          <w:lang w:val="fr_FR" w:bidi="fr_FR"/>
        </w:rPr>
      </w:r>
      <w:r>
        <w:rPr>
          <w:lang w:val="fr_FR" w:bidi="fr_FR"/>
        </w:rPr>
        <w:t>Le Fils de l'homme a été aux cieux et en est descendu : voilà pourquoi il connaît toutes ces choses.</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Cinquième partie</w:t>
      </w:r>
    </w:p>
    <w:p>
      <w:pPr/>
      <w:r>
        <w:rPr>
          <w:lang w:val="fr_FR" w:bidi="fr_FR"/>
        </w:rPr>
      </w:r>
      <w:r>
        <w:rPr>
          <w:lang w:val="fr_FR" w:bidi="fr_FR"/>
        </w:rPr>
        <w:t>Moïse a soulevé le serpent dans le désert. Le Fils de l'homme sera élevé. Tous ceux qui croiront au Fils de l'homme auront la vie éternelle.</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Sixième partie</w:t>
      </w:r>
    </w:p>
    <w:p>
      <w:pPr/>
      <w:r>
        <w:rPr>
          <w:lang w:val="fr_FR" w:bidi="fr_FR"/>
        </w:rPr>
      </w:r>
      <w:r>
        <w:rPr>
          <w:lang w:val="fr_FR" w:bidi="fr_FR"/>
        </w:rPr>
        <w:t>Cela se produit parce que Dieu aime le monde. Dieu a donné son fils bien-aimé aux habitants du monde. Tous ceux qui croient dans le fils bien-aimé de Dieu vivront pour toujours dans une droite relation avec Dieu.</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Septième partie</w:t>
      </w:r>
    </w:p>
    <w:p>
      <w:pPr/>
      <w:r>
        <w:rPr>
          <w:lang w:val="fr_FR" w:bidi="fr_FR"/>
        </w:rPr>
      </w:r>
      <w:r>
        <w:rPr>
          <w:lang w:val="fr_FR" w:bidi="fr_FR"/>
        </w:rPr>
        <w:t>Dieu n'a pas envoyé son fils dans le monde pour punir les gens, mais pour sauver les gens.</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Huitième partie</w:t>
      </w:r>
    </w:p>
    <w:p>
      <w:pPr/>
      <w:r>
        <w:rPr>
          <w:lang w:val="fr_FR" w:bidi="fr_FR"/>
        </w:rPr>
      </w:r>
      <w:r>
        <w:rPr>
          <w:lang w:val="fr_FR" w:bidi="fr_FR"/>
        </w:rPr>
        <w:t>Tous ceux qui croient dans le fils bien-aimé de Dieu ne seront pas punis. Les personnes qui ne croient pas au fils bien-aimé de Dieu seront punies.</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Neuvième partie</w:t>
      </w:r>
    </w:p>
    <w:p>
      <w:pPr/>
      <w:r>
        <w:rPr>
          <w:lang w:val="fr_FR" w:bidi="fr_FR"/>
        </w:rPr>
      </w:r>
      <w:r>
        <w:rPr>
          <w:lang w:val="fr_FR" w:bidi="fr_FR"/>
        </w:rPr>
        <w:t>La raison pour laquelle Dieu jugera les gens est parce qu'ils choisissent les ténèbres au lieu de la lumière. La lumière signifie Jésus.</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b/>
          <w:lang w:val="fr_FR" w:bidi="fr_FR"/>
        </w:rPr>
        <w:t>Dixième partie</w:t>
      </w:r>
    </w:p>
    <w:p>
      <w:pPr/>
      <w:r>
        <w:rPr>
          <w:lang w:val="fr_FR" w:bidi="fr_FR"/>
        </w:rPr>
      </w:r>
      <w:r>
        <w:rPr>
          <w:lang w:val="fr_FR" w:bidi="fr_FR"/>
        </w:rPr>
        <w:t>Les personnes qui font le mal veulent être dans les ténèbres, mais les personnes qui obéissent à Dieu sont heureuses d'être dans la lumière.</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lang w:val="fr_FR" w:bidi="fr_FR"/>
        </w:rPr>
        <w:t>Faites maintenant toutes ces actions, ou montrez ces objets, dans le bon ordre pour vous aider à vous rappeler ce que dit Jésus. Vous voudrez peut-être le faire plusieurs fois jusqu'à ce que vous puissiez vous en souvenir dans le bon ordre. Peut-être que vous aurez d'autres idées sur la façon de bien vous souvenir du passage ! Peut-être pourrez-vous la transformer en une danse ou en une chanson !</w:t>
      </w:r>
    </w:p>
    <w:p>
      <w:pPr/>
      <w:r>
        <w:rPr>
          <w:lang w:val="fr_FR" w:bidi="fr_FR"/>
        </w:rPr>
      </w:r>
      <w:r>
        <w:rPr>
          <w:lang w:val="fr_FR" w:bidi="fr_FR"/>
        </w:rPr>
        <w:t>Arrêtez l'enregistrement ici.</w:t>
      </w:r>
    </w:p>
    <w:p>
      <w:pPr/>
      <w:r>
        <w:rPr>
          <w:lang w:val="fr_FR" w:bidi="fr_FR"/>
        </w:rPr>
      </w:r>
      <w:r>
        <w:rPr>
          <w:lang w:val="fr_FR" w:bidi="fr_FR"/>
        </w:rPr>
        <w:t>Maintenant, le groupe devrait créer un scénario, dessiner ou utiliser des objets pour visualiser le passage et l'action qu'il contient. N'oubliez pas d'inclure la question que Nicodème a posée à Jésus au début.</w:t>
      </w:r>
    </w:p>
    <w:p>
      <w:pPr/>
      <w:r>
        <w:rPr>
          <w:lang w:val="fr_FR" w:bidi="fr_FR"/>
        </w:rPr>
      </w:r>
      <w:r>
        <w:rPr>
          <w:lang w:val="fr_FR" w:bidi="fr_FR"/>
        </w:rPr>
        <w:t>Pendant que vous faites cette activité, vous pouvez bien sûr utiliser les actions et les objets que vous avez utilisés auparavant pour vous rappeler ce que Jésus a dit ensuite.</w:t>
      </w:r>
      <w:r>
        <w:rPr>
          <w:lang w:val="fr_FR" w:bidi="fr_FR"/>
        </w:rPr>
      </w:r>
    </w:p>
    <w:p>
      <w:pPr>
        <w:pStyle w:val="Heading3"/>
      </w:pPr>
      <w:r>
        <w:rPr>
          <w:lang w:val="fr_FR" w:bidi="fr_FR"/>
        </w:rPr>
        <w:t>Intégration du Texte</w:t>
      </w:r>
    </w:p>
    <w:p>
      <w:pPr/>
      <w:r>
        <w:rPr>
          <w:lang w:val="fr_FR" w:bidi="fr_FR"/>
        </w:rPr>
      </w:r>
      <w:r>
        <w:rPr>
          <w:lang w:val="fr_FR" w:bidi="fr_FR"/>
        </w:rPr>
        <w:t>Tout d'abord, écoutez votre propre traduction de Jean 3.1–8.</w:t>
      </w:r>
    </w:p>
    <w:p>
      <w:pPr/>
      <w:r>
        <w:rPr>
          <w:lang w:val="fr_FR" w:bidi="fr_FR"/>
        </w:rPr>
      </w:r>
      <w:r>
        <w:rPr>
          <w:lang w:val="fr_FR" w:bidi="fr_FR"/>
        </w:rPr>
        <w:t>Puis écoutez un enregistrement de Jean 3.9–21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Nicodème</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fils bien-aimé de Dieu</w:t>
      </w:r>
    </w:p>
    <w:p>
      <w:pPr>
        <w:pStyle w:val="ListBullet"/>
        <w:spacing w:line="240" w:lineRule="auto"/>
        <w:ind w:left="720"/>
      </w:pPr>
      <w:r>
        <w:rPr>
          <w:lang w:val="fr_FR" w:bidi="fr_FR"/>
        </w:rPr>
      </w:r>
      <w:r>
        <w:rPr>
          <w:lang w:val="fr_FR" w:bidi="fr_FR"/>
        </w:rPr>
        <w:t>Les habitants du monde</w:t>
      </w:r>
    </w:p>
    <w:p>
      <w:pPr>
        <w:pStyle w:val="ListBullet"/>
        <w:spacing w:line="240" w:lineRule="auto"/>
        <w:ind w:left="720"/>
      </w:pPr>
      <w:r>
        <w:rPr>
          <w:lang w:val="fr_FR" w:bidi="fr_FR"/>
        </w:rPr>
      </w:r>
      <w:r>
        <w:rPr>
          <w:lang w:val="fr_FR" w:bidi="fr_FR"/>
        </w:rPr>
        <w:t>Les personnes qui choisissent la lumière</w:t>
      </w:r>
    </w:p>
    <w:p>
      <w:pPr>
        <w:pStyle w:val="ListBullet"/>
        <w:spacing w:line="240" w:lineRule="auto"/>
        <w:ind w:left="720"/>
      </w:pPr>
      <w:r>
        <w:rPr>
          <w:lang w:val="fr_FR" w:bidi="fr_FR"/>
        </w:rPr>
      </w:r>
      <w:r>
        <w:rPr>
          <w:lang w:val="fr_FR" w:bidi="fr_FR"/>
        </w:rPr>
        <w:t>Les personnes qui choisissent les ténèbres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Le Fils de l'homme et le fils bien-aimé de Dieu signifient tous deux Jésus. Mais Jésus ne dit pas très clairement qu'il est ces personnes. Par conséquent, vous pouvez avoir une personne différente qui joue le rôle de Jésus, et une autre personne qui joue le rôle de Fils de l'homme et du fils bien-aimé de Dieu. Mais vous pouvez aussi choisir une personne pour jouer les trois rôles, ou trois personnes différentes.</w:t>
      </w:r>
    </w:p>
    <w:p>
      <w:pPr/>
      <w:r>
        <w:rPr>
          <w:lang w:val="fr_FR" w:bidi="fr_FR"/>
        </w:rPr>
      </w:r>
      <w:r>
        <w:rPr>
          <w:lang w:val="fr_FR" w:bidi="fr_FR"/>
        </w:rPr>
        <w:t>Vous voudrez peut-être le représenter au début de cette histoire.</w:t>
      </w:r>
    </w:p>
    <w:p>
      <w:pPr/>
      <w:r>
        <w:rPr>
          <w:lang w:val="fr_FR" w:bidi="fr_FR"/>
        </w:rPr>
      </w:r>
      <w:r>
        <w:rPr>
          <w:lang w:val="fr_FR" w:bidi="fr_FR"/>
        </w:rPr>
        <w:t>Jean l'auteur ne nous donne pas d'informations sur la façon dont la conversation s'est terminée. Pensez-vous qu'il faisait encore nuit quand Nicodème est rentré tranquillement chez lui ? Ou ont-ils parlé si longtemps qu'il est presque le matin et que, tandis que Nicodème rentre chez lui, il peut voir les premiers aperçus du lever du soleil, ce qui lui rappelle les paroles de Jésus sur la lumière et les ténèbres ? Vous pouvez utiliser votre imagination !</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Nicodème en train de se demander à quoi peuvent ressembler ces choses. Représentez Jésus en train de le gronder un peu à cause du fait qu'il n'a pas compris.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Jésus : « Que ressentez-vous ? » La personne pourrait répondre à des choses comme :</w:t>
      </w:r>
    </w:p>
    <w:p>
      <w:pPr/>
      <w:r>
        <w:rPr>
          <w:lang w:val="fr_FR" w:bidi="fr_FR"/>
        </w:rPr>
      </w:r>
      <w:r>
        <w:rPr>
          <w:lang w:val="fr_FR" w:bidi="fr_FR"/>
        </w:rPr>
        <w:t>Représentez le reste du discours de Jésus. Pendant que la personne qui joue Jésus parle, les autres personnes dans le groupe peuvent faire les actions, ou montrer les objets que vous avez sélectionnés dans l'activité précédente pour aider celui qui parle à se rappeler ce qui vient ensuite.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l'acteur qui joue Nicodème : « À quoi pensez-vous ? » La personne pourrait répondre à des choses comme :</w:t>
      </w:r>
    </w:p>
    <w:p>
      <w:pPr>
        <w:pStyle w:val="ListBullet"/>
        <w:spacing w:line="240" w:lineRule="auto"/>
        <w:ind w:left="720"/>
      </w:pPr>
      <w:r>
        <w:rPr>
          <w:lang w:val="fr_FR" w:bidi="fr_FR"/>
        </w:rPr>
      </w:r>
      <w:r>
        <w:rPr>
          <w:lang w:val="fr_FR" w:bidi="fr_FR"/>
        </w:rPr>
        <w:t>Demandez à l'acteur qui joue Jésus : « À quoi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3.9–21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appelle Nicodème un </w:t>
      </w:r>
      <w:r>
        <w:rPr>
          <w:b/>
          <w:lang w:val="fr_FR" w:bidi="fr_FR"/>
        </w:rPr>
        <w:t>docteur d'Israël</w:t>
      </w:r>
      <w:r>
        <w:rPr>
          <w:lang w:val="fr_FR" w:bidi="fr_FR"/>
        </w:rPr>
        <w:t xml:space="preserve">. Un </w:t>
      </w:r>
      <w:r>
        <w:rPr>
          <w:b/>
          <w:lang w:val="fr_FR" w:bidi="fr_FR"/>
        </w:rPr>
        <w:t>docteur</w:t>
      </w:r>
      <w:r>
        <w:rPr>
          <w:lang w:val="fr_FR" w:bidi="fr_FR"/>
        </w:rPr>
        <w:t xml:space="preserve"> ici signifie un enseignant religieux, pas un médecin. Que Nicodème soit un docteur d'Israël signifie qu'il est un docteur du peuple israélite. Nicodème et Jésus étaient aussi tous deux </w:t>
      </w:r>
      <w:r>
        <w:rPr>
          <w:b/>
          <w:lang w:val="fr_FR" w:bidi="fr_FR"/>
        </w:rPr>
        <w:t>Israélites</w:t>
      </w:r>
      <w:r>
        <w:rPr>
          <w:lang w:val="fr_FR" w:bidi="fr_FR"/>
        </w:rPr>
        <w:t xml:space="preserve">. Cela signifie qu'ils étaient descendants d'Abraham. Le mot </w:t>
      </w:r>
      <w:r>
        <w:rPr>
          <w:lang w:val="fr_FR" w:bidi="fr_FR"/>
        </w:rPr>
        <w:t>Israël</w:t>
      </w:r>
      <w:r>
        <w:rPr>
          <w:lang w:val="fr_FR" w:bidi="fr_FR"/>
        </w:rPr>
        <w:t xml:space="preserve"> se trouve dans le glossaire principal.</w:t>
      </w:r>
    </w:p>
    <w:p>
      <w:pPr/>
      <w:r>
        <w:rPr>
          <w:lang w:val="fr_FR" w:bidi="fr_FR"/>
        </w:rPr>
      </w:r>
      <w:r>
        <w:rPr>
          <w:lang w:val="fr_FR" w:bidi="fr_FR"/>
        </w:rPr>
        <w:t xml:space="preserve">Jésus </w:t>
      </w:r>
      <w:r>
        <w:rPr>
          <w:b/>
          <w:lang w:val="fr_FR" w:bidi="fr_FR"/>
        </w:rPr>
        <w:t>témoigne</w:t>
      </w:r>
      <w:r>
        <w:rPr>
          <w:lang w:val="fr_FR" w:bidi="fr_FR"/>
        </w:rPr>
        <w:t xml:space="preserve"> de ce qu'il a vu, mais les gens ne croient pas son témoignage. Quelqu'un qui témoigne, ou donne un témoignage, parle de quelque chose qu'il a vu lui-même, et qu'il sait être vraiment vrai. Si vous utilisez ce mot, utilisez le même mot ou la même expression que vous avez utilisé dans les passages précédents. Le mot </w:t>
      </w:r>
      <w:r>
        <w:rPr>
          <w:lang w:val="fr_FR" w:bidi="fr_FR"/>
        </w:rPr>
        <w:t>témoignage</w:t>
      </w:r>
      <w:r>
        <w:rPr>
          <w:lang w:val="fr_FR" w:bidi="fr_FR"/>
        </w:rPr>
        <w:t>, et témoigner, se trouve dans le glossaire principal.</w:t>
      </w:r>
    </w:p>
    <w:p>
      <w:pPr/>
      <w:r>
        <w:rPr>
          <w:lang w:val="fr_FR" w:bidi="fr_FR"/>
        </w:rPr>
      </w:r>
      <w:r>
        <w:rPr>
          <w:b/>
          <w:lang w:val="fr_FR" w:bidi="fr_FR"/>
        </w:rPr>
        <w:t>Les cieux</w:t>
      </w:r>
      <w:r>
        <w:rPr>
          <w:lang w:val="fr_FR" w:bidi="fr_FR"/>
        </w:rPr>
        <w:t xml:space="preserve"> signifie le lieu où vit Dieu. Utilisez le même terme que vous avez utilisé dans les passages précédents. Le mot </w:t>
      </w:r>
      <w:r>
        <w:rPr>
          <w:lang w:val="fr_FR" w:bidi="fr_FR"/>
        </w:rPr>
        <w:t>cieux</w:t>
      </w:r>
      <w:r>
        <w:rPr>
          <w:lang w:val="fr_FR" w:bidi="fr_FR"/>
        </w:rPr>
        <w:t xml:space="preserve"> se trouve dans le glossaire principal.</w:t>
      </w:r>
    </w:p>
    <w:p>
      <w:pPr/>
      <w:r>
        <w:rPr>
          <w:lang w:val="fr_FR" w:bidi="fr_FR"/>
        </w:rPr>
      </w:r>
      <w:r>
        <w:rPr>
          <w:lang w:val="fr_FR" w:bidi="fr_FR"/>
        </w:rPr>
        <w:t xml:space="preserve">Chaque fois que Jésus dit quelque chose concernant le </w:t>
      </w:r>
      <w:r>
        <w:rPr>
          <w:b/>
          <w:lang w:val="fr_FR" w:bidi="fr_FR"/>
        </w:rPr>
        <w:t>Fils de l'homme</w:t>
      </w:r>
      <w:r>
        <w:rPr>
          <w:lang w:val="fr_FR" w:bidi="fr_FR"/>
        </w:rPr>
        <w:t xml:space="preserve">, il parle de lui-même. Le mot signifie littéralement « être humain », mais Jésus lui donne un sens spécial. Il utilise le mot comme titre pour lui-même. C'est une façon de dire que Jésus est le Messie, le roi spécial et le Sauveur que Dieu avait promis d'envoyer, mais de manière indirecte. Le mot </w:t>
      </w:r>
      <w:r>
        <w:rPr>
          <w:lang w:val="fr_FR" w:bidi="fr_FR"/>
        </w:rPr>
        <w:t>Fils de l'homme</w:t>
      </w:r>
      <w:r>
        <w:rPr>
          <w:lang w:val="fr_FR" w:bidi="fr_FR"/>
        </w:rPr>
        <w:t xml:space="preserve"> se trouve dans le glossaire principal. Utilisez la même expression que vous avez utilisée dans les passages précédents.</w:t>
      </w:r>
    </w:p>
    <w:p>
      <w:pPr/>
      <w:r>
        <w:rPr>
          <w:lang w:val="fr_FR" w:bidi="fr_FR"/>
        </w:rPr>
      </w:r>
      <w:r>
        <w:rPr>
          <w:lang w:val="fr_FR" w:bidi="fr_FR"/>
        </w:rPr>
        <w:t xml:space="preserve">Moïse avait soulevé un </w:t>
      </w:r>
      <w:r>
        <w:rPr>
          <w:b/>
          <w:lang w:val="fr_FR" w:bidi="fr_FR"/>
        </w:rPr>
        <w:t>serpent</w:t>
      </w:r>
      <w:r>
        <w:rPr>
          <w:lang w:val="fr_FR" w:bidi="fr_FR"/>
        </w:rPr>
        <w:t xml:space="preserve"> de cuivre dans le désert. Un serpent est un animal qui rampe sur le sol et peut mordre les gens. Certains serpents sont venimeux, et on peut mourir quand un tel serpent les mord.</w:t>
      </w:r>
    </w:p>
    <w:p>
      <w:pPr/>
      <w:r>
        <w:rPr>
          <w:lang w:val="fr_FR" w:bidi="fr_FR"/>
        </w:rPr>
      </w:r>
      <w:r>
        <w:rPr>
          <w:lang w:val="fr_FR" w:bidi="fr_FR"/>
        </w:rPr>
        <w:t xml:space="preserve">Si nécessaire, montrez aussi une image d'un </w:t>
      </w:r>
      <w:r>
        <w:rPr>
          <w:lang w:val="fr_FR" w:bidi="fr_FR"/>
        </w:rPr>
        <w:t>serpent</w:t>
      </w:r>
      <w:r>
        <w:rPr>
          <w:lang w:val="fr_FR" w:bidi="fr_FR"/>
        </w:rPr>
        <w:t xml:space="preserve">. </w:t>
      </w:r>
    </w:p>
    <w:p>
      <w:pPr/>
      <w:r>
        <w:rPr>
          <w:lang w:val="fr_FR" w:bidi="fr_FR"/>
        </w:rPr>
      </w:r>
      <w:r>
        <w:rPr>
          <w:lang w:val="fr_FR" w:bidi="fr_FR"/>
        </w:rPr>
        <w:t xml:space="preserve">Le </w:t>
      </w:r>
      <w:r>
        <w:rPr>
          <w:b/>
          <w:lang w:val="fr_FR" w:bidi="fr_FR"/>
        </w:rPr>
        <w:t>désert</w:t>
      </w:r>
      <w:r>
        <w:rPr>
          <w:lang w:val="fr_FR" w:bidi="fr_FR"/>
        </w:rPr>
        <w:t xml:space="preserve"> dans la Bible signifie un lieu isolé où personne ne vivait. Utilisez le même mot que vous avez utilisé dans les passages précédents. Le mot </w:t>
      </w:r>
      <w:r>
        <w:rPr>
          <w:lang w:val="fr_FR" w:bidi="fr_FR"/>
        </w:rPr>
        <w:t>désert</w:t>
      </w:r>
      <w:r>
        <w:rPr>
          <w:lang w:val="fr_FR" w:bidi="fr_FR"/>
        </w:rPr>
        <w:t xml:space="preserve"> se trouve dans le glossaire principal. </w:t>
      </w:r>
    </w:p>
    <w:p>
      <w:pPr/>
      <w:r>
        <w:rPr>
          <w:lang w:val="fr_FR" w:bidi="fr_FR"/>
        </w:rPr>
      </w:r>
      <w:r>
        <w:rPr>
          <w:lang w:val="fr_FR" w:bidi="fr_FR"/>
        </w:rPr>
        <w:t xml:space="preserve">Le </w:t>
      </w:r>
      <w:r>
        <w:rPr>
          <w:b/>
          <w:lang w:val="fr_FR" w:bidi="fr_FR"/>
        </w:rPr>
        <w:t>cuivre</w:t>
      </w:r>
      <w:r>
        <w:rPr>
          <w:lang w:val="fr_FR" w:bidi="fr_FR"/>
        </w:rPr>
        <w:t xml:space="preserve"> est un métal jaune. Moïse avait fait un serpent en cuivre et l'avait mis en hauteur, sur un poteau. Certaines traductions disent bronze ou airain au lieu de cuivre ; le mot qui est utilisé dans la Bible peut signifier l'un ou l'autre.</w:t>
      </w:r>
    </w:p>
    <w:p>
      <w:pPr/>
      <w:r>
        <w:rPr>
          <w:lang w:val="fr_FR" w:bidi="fr_FR"/>
        </w:rPr>
      </w:r>
      <w:r>
        <w:rPr>
          <w:lang w:val="fr_FR" w:bidi="fr_FR"/>
        </w:rPr>
        <w:t xml:space="preserve">Arrêtez-vous ici et regardez une image de ce à quoi aurait pu </w:t>
      </w:r>
      <w:r>
        <w:rPr>
          <w:lang w:val="fr_FR" w:bidi="fr_FR"/>
        </w:rPr>
        <w:t>ressembler</w:t>
      </w:r>
      <w:r>
        <w:rPr>
          <w:lang w:val="fr_FR" w:bidi="fr_FR"/>
        </w:rPr>
        <w:t xml:space="preserve"> le serpent de cuivre de Moïse. Arrêtez l'enregistrement ici.</w:t>
      </w:r>
    </w:p>
    <w:p>
      <w:pPr/>
      <w:r>
        <w:rPr>
          <w:lang w:val="fr_FR" w:bidi="fr_FR"/>
        </w:rPr>
      </w:r>
      <w:r>
        <w:rPr>
          <w:lang w:val="fr_FR" w:bidi="fr_FR"/>
        </w:rPr>
        <w:t xml:space="preserve">Jésus dit que Dieu a tellement aimé le monde qu'il a donné son fils </w:t>
      </w:r>
      <w:r>
        <w:rPr>
          <w:b/>
          <w:lang w:val="fr_FR" w:bidi="fr_FR"/>
        </w:rPr>
        <w:t>unique</w:t>
      </w:r>
      <w:r>
        <w:rPr>
          <w:lang w:val="fr_FR" w:bidi="fr_FR"/>
        </w:rPr>
        <w:t>. Le mot qui est utilisé pour fils unique signifie un fils très spécial.</w:t>
      </w:r>
    </w:p>
    <w:p>
      <w:pPr/>
      <w:r>
        <w:rPr>
          <w:lang w:val="fr_FR" w:bidi="fr_FR"/>
        </w:rPr>
      </w:r>
      <w:r>
        <w:rPr>
          <w:lang w:val="fr_FR" w:bidi="fr_FR"/>
        </w:rPr>
        <w:t>Arrêtez-vous ici et discutez de la façon dont vous traduirez « fils très spécial » de Dieu. Arrêtez l'enregistrement ici.</w:t>
      </w:r>
    </w:p>
    <w:p>
      <w:pPr/>
      <w:r>
        <w:rPr>
          <w:lang w:val="fr_FR" w:bidi="fr_FR"/>
        </w:rPr>
      </w:r>
      <w:r>
        <w:rPr>
          <w:lang w:val="fr_FR" w:bidi="fr_FR"/>
        </w:rPr>
        <w:t xml:space="preserve">Jésus dit que les personnes qui croient au Fils auront </w:t>
      </w:r>
      <w:r>
        <w:rPr>
          <w:b/>
          <w:lang w:val="fr_FR" w:bidi="fr_FR"/>
        </w:rPr>
        <w:t>la vie éternelle</w:t>
      </w:r>
      <w:r>
        <w:rPr>
          <w:lang w:val="fr_FR" w:bidi="fr_FR"/>
        </w:rPr>
        <w:t>. Avoir la vie éternelle, c'est une vie vécue en présence de Dieu, dans une droite relation avec lui.</w:t>
      </w:r>
    </w:p>
    <w:p>
      <w:pPr/>
      <w:r>
        <w:rPr>
          <w:lang w:val="fr_FR" w:bidi="fr_FR"/>
        </w:rPr>
      </w:r>
      <w:r>
        <w:rPr>
          <w:lang w:val="fr_FR" w:bidi="fr_FR"/>
        </w:rPr>
        <w:t xml:space="preserve">Arrêtez-vous l'enregistrement et parlez du mot ou de l'expression que vous allez utiliser pour traduire </w:t>
      </w:r>
      <w:r>
        <w:rPr>
          <w:b/>
          <w:lang w:val="fr_FR" w:bidi="fr_FR"/>
        </w:rPr>
        <w:t>la vie éternelle</w:t>
      </w:r>
      <w:r>
        <w:rPr>
          <w:lang w:val="fr_FR" w:bidi="fr_FR"/>
        </w:rPr>
        <w:t xml:space="preserve">. Cherchez </w:t>
      </w:r>
      <w:r>
        <w:rPr>
          <w:lang w:val="fr_FR" w:bidi="fr_FR"/>
        </w:rPr>
        <w:t>vie éternelle</w:t>
      </w:r>
      <w:r>
        <w:rPr>
          <w:lang w:val="fr_FR" w:bidi="fr_FR"/>
        </w:rPr>
        <w:t xml:space="preserve"> dans le glossaire principal. Utilisez le même mot que dans d'autres livres que vous avez déjà traduits. Arrêtez l'enregistrement ici.</w:t>
      </w:r>
    </w:p>
    <w:p>
      <w:pPr/>
      <w:r>
        <w:rPr>
          <w:lang w:val="fr_FR" w:bidi="fr_FR"/>
        </w:rPr>
      </w:r>
      <w:r>
        <w:rPr>
          <w:lang w:val="fr_FR" w:bidi="fr_FR"/>
        </w:rPr>
        <w:t xml:space="preserve">Jésus dit que les gens aimaient les ténèbres au lieu de la lumière, parce qu'ils faisaient des choses </w:t>
      </w:r>
      <w:r>
        <w:rPr>
          <w:b/>
          <w:lang w:val="fr_FR" w:bidi="fr_FR"/>
        </w:rPr>
        <w:t>mauvaises</w:t>
      </w:r>
      <w:r>
        <w:rPr>
          <w:lang w:val="fr_FR" w:bidi="fr_FR"/>
        </w:rPr>
        <w:t>. Le mal est le contraire du bien. Une personne qui est mauvaise ou méchante fait volontairement de mauvaises choses qui font souvent du mal à d'autres personnes. Quand les gens arrêtent d'obéir à Dieu, ils commencent à faire de mauvaises choses.</w:t>
      </w:r>
    </w:p>
    <w:p>
      <w:pPr/>
      <w:r>
        <w:rPr>
          <w:lang w:val="fr_FR" w:bidi="fr_FR"/>
        </w:rPr>
      </w:r>
      <w:r>
        <w:rPr>
          <w:lang w:val="fr_FR" w:bidi="fr_FR"/>
        </w:rPr>
        <w:t xml:space="preserve">Arrêtez-vous ici et discutez de la façon dont vous traduirez le mot </w:t>
      </w:r>
      <w:r>
        <w:rPr>
          <w:b/>
          <w:lang w:val="fr_FR" w:bidi="fr_FR"/>
        </w:rPr>
        <w:t>mauvais</w:t>
      </w:r>
      <w:r>
        <w:rPr>
          <w:lang w:val="fr_FR" w:bidi="fr_FR"/>
        </w:rPr>
        <w:t xml:space="preserve">. Le mot </w:t>
      </w:r>
      <w:r>
        <w:rPr>
          <w:lang w:val="fr_FR" w:bidi="fr_FR"/>
        </w:rPr>
        <w:t>mauvais</w:t>
      </w:r>
      <w:r>
        <w:rPr>
          <w:lang w:val="fr_FR" w:bidi="fr_FR"/>
        </w:rPr>
        <w:t xml:space="preserve"> se trouve dans le Glossaire principal. Utilisez le même mot que dans d'autres livres que vous avez déjà traduits. </w:t>
      </w:r>
      <w:r>
        <w:rPr>
          <w:lang w:val="fr_FR" w:bidi="fr_FR"/>
        </w:rPr>
      </w:r>
    </w:p>
    <w:p>
      <w:pPr>
        <w:pStyle w:val="Heading3"/>
      </w:pPr>
      <w:r>
        <w:rPr>
          <w:lang w:val="fr_FR" w:bidi="fr_FR"/>
        </w:rPr>
        <w:t>Prêcher la Parole</w:t>
      </w:r>
    </w:p>
    <w:p>
      <w:pPr/>
      <w:r>
        <w:rPr>
          <w:lang w:val="fr_FR" w:bidi="fr_FR"/>
        </w:rPr>
      </w:r>
      <w:r>
        <w:rPr>
          <w:lang w:val="fr_FR" w:bidi="fr_FR"/>
        </w:rPr>
        <w:t>Tout d'abord, écoutez de nouveau votre propre traduction de Jean 3.1–8.</w:t>
      </w:r>
    </w:p>
    <w:p>
      <w:pPr/>
      <w:r>
        <w:rPr>
          <w:lang w:val="fr_FR" w:bidi="fr_FR"/>
        </w:rPr>
      </w:r>
      <w:r>
        <w:rPr>
          <w:lang w:val="fr_FR" w:bidi="fr_FR"/>
        </w:rPr>
        <w:t>Puis écoutez un enregistrement de Jean 3.9–21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3:9–21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5">
        <w:r>
          <w:rPr>
            <w:lang w:val="fr_FR" w:bidi="fr_FR"/>
          </w:rPr>
          <w:rPr>
            <w:color w:val="0000EE"/>
            <w:u w:val="single"/>
          </w:rPr>
          <w:t>Écouter et Cœur</w:t>
        </w:r>
      </w:hyperlink>
      <w:r>
        <w:rPr>
          <w:lang w:val="fr_FR" w:bidi="fr_FR"/>
        </w:rPr>
        <w:t xml:space="preserve"> (599 KB)</w:t>
      </w:r>
      <w:r>
        <w:rPr>
          <w:lang w:val="fr_FR" w:bidi="fr_FR"/>
        </w:rPr>
      </w:r>
    </w:p>
    <w:p>
      <w:pPr>
        <w:pStyle w:val="ListBullet"/>
        <w:spacing w:line="240" w:lineRule="auto"/>
        <w:ind w:left="720"/>
      </w:pPr>
      <w:r>
        <w:rPr>
          <w:lang w:val="fr_FR" w:bidi="fr_FR"/>
        </w:rPr>
      </w:r>
      <w:hyperlink r:id="rId56">
        <w:r>
          <w:rPr>
            <w:lang w:val="fr_FR" w:bidi="fr_FR"/>
          </w:rPr>
          <w:rPr>
            <w:color w:val="0000EE"/>
            <w:u w:val="single"/>
          </w:rPr>
          <w:t>Planter le Décor</w:t>
        </w:r>
      </w:hyperlink>
      <w:r>
        <w:rPr>
          <w:lang w:val="fr_FR" w:bidi="fr_FR"/>
        </w:rPr>
        <w:t xml:space="preserve"> (7.9 MB)</w:t>
      </w:r>
      <w:r>
        <w:rPr>
          <w:lang w:val="fr_FR" w:bidi="fr_FR"/>
        </w:rPr>
      </w:r>
    </w:p>
    <w:p>
      <w:pPr>
        <w:pStyle w:val="ListBullet"/>
        <w:spacing w:line="240" w:lineRule="auto"/>
        <w:ind w:left="720"/>
      </w:pPr>
      <w:r>
        <w:rPr>
          <w:lang w:val="fr_FR" w:bidi="fr_FR"/>
        </w:rPr>
      </w:r>
      <w:hyperlink r:id="rId57">
        <w:r>
          <w:rPr>
            <w:lang w:val="fr_FR" w:bidi="fr_FR"/>
          </w:rPr>
          <w:rPr>
            <w:color w:val="0000EE"/>
            <w:u w:val="single"/>
          </w:rPr>
          <w:t>Définir les Scènes</w:t>
        </w:r>
      </w:hyperlink>
      <w:r>
        <w:rPr>
          <w:lang w:val="fr_FR" w:bidi="fr_FR"/>
        </w:rPr>
        <w:t xml:space="preserve"> (3.0 MB)</w:t>
      </w:r>
      <w:r>
        <w:rPr>
          <w:lang w:val="fr_FR" w:bidi="fr_FR"/>
        </w:rPr>
      </w:r>
    </w:p>
    <w:p>
      <w:pPr>
        <w:pStyle w:val="ListBullet"/>
        <w:spacing w:line="240" w:lineRule="auto"/>
        <w:ind w:left="720"/>
      </w:pPr>
      <w:r>
        <w:rPr>
          <w:lang w:val="fr_FR" w:bidi="fr_FR"/>
        </w:rPr>
      </w:r>
      <w:hyperlink r:id="rId58">
        <w:r>
          <w:rPr>
            <w:lang w:val="fr_FR" w:bidi="fr_FR"/>
          </w:rPr>
          <w:rPr>
            <w:color w:val="0000EE"/>
            <w:u w:val="single"/>
          </w:rPr>
          <w:t>Intégration du Texte</w:t>
        </w:r>
      </w:hyperlink>
      <w:r>
        <w:rPr>
          <w:lang w:val="fr_FR" w:bidi="fr_FR"/>
        </w:rPr>
        <w:t xml:space="preserve"> (2.5 MB)</w:t>
      </w:r>
      <w:r>
        <w:rPr>
          <w:lang w:val="fr_FR" w:bidi="fr_FR"/>
        </w:rPr>
      </w:r>
    </w:p>
    <w:p>
      <w:pPr>
        <w:pStyle w:val="ListBullet"/>
        <w:spacing w:line="240" w:lineRule="auto"/>
        <w:ind w:left="720"/>
      </w:pPr>
      <w:r>
        <w:rPr>
          <w:lang w:val="fr_FR" w:bidi="fr_FR"/>
        </w:rPr>
      </w:r>
      <w:hyperlink r:id="rId59">
        <w:r>
          <w:rPr>
            <w:lang w:val="fr_FR" w:bidi="fr_FR"/>
          </w:rPr>
          <w:rPr>
            <w:color w:val="0000EE"/>
            <w:u w:val="single"/>
          </w:rPr>
          <w:t>Combler les Lacunes</w:t>
        </w:r>
      </w:hyperlink>
      <w:r>
        <w:rPr>
          <w:lang w:val="fr_FR" w:bidi="fr_FR"/>
        </w:rPr>
        <w:t xml:space="preserve"> (2.4 MB)</w:t>
      </w:r>
      <w:r>
        <w:rPr>
          <w:lang w:val="fr_FR" w:bidi="fr_FR"/>
        </w:rPr>
      </w:r>
    </w:p>
    <w:p>
      <w:pPr>
        <w:pStyle w:val="ListBullet"/>
        <w:spacing w:line="240" w:lineRule="auto"/>
        <w:ind w:left="720"/>
      </w:pPr>
      <w:r>
        <w:rPr>
          <w:lang w:val="fr_FR" w:bidi="fr_FR"/>
        </w:rPr>
      </w:r>
      <w:hyperlink r:id="rId60">
        <w:r>
          <w:rPr>
            <w:lang w:val="fr_FR" w:bidi="fr_FR"/>
          </w:rPr>
          <w:rPr>
            <w:color w:val="0000EE"/>
            <w:u w:val="single"/>
          </w:rPr>
          <w:t>Prêcher la Parole</w:t>
        </w:r>
      </w:hyperlink>
      <w:r>
        <w:rPr>
          <w:lang w:val="fr_FR" w:bidi="fr_FR"/>
        </w:rPr>
        <w:t xml:space="preserve"> (1015 KB)</w:t>
      </w:r>
      <w:r>
        <w:rPr>
          <w:lang w:val="fr_FR" w:bidi="fr_FR"/>
        </w:rPr>
      </w:r>
      <w:r>
        <w:rPr>
          <w:lang w:val="fr_FR" w:bidi="fr_FR"/>
        </w:rPr>
      </w:r>
      <w:r>
        <w:rPr>
          <w:lang w:val="fr_FR" w:bidi="fr_FR"/>
        </w:rPr>
      </w:r>
    </w:p>
    <w:p>
      <w:pPr/>
      <w:r>
        <w:rPr>
          <w:lang w:val="fr_FR" w:bidi="fr_FR"/>
        </w:rPr>
      </w:r>
    </w:p>
    <w:p>
      <w:pPr>
        <w:pStyle w:val="Heading2"/>
      </w:pPr>
      <w:r>
        <w:rPr>
          <w:lang w:val="fr_FR" w:bidi="fr_FR"/>
        </w:rPr>
        <w:t>Jean 3:22–36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3.22–36. Laissez entrer la parole de Dieu dans vos cœurs.</w:t>
      </w:r>
    </w:p>
    <w:p>
      <w:pPr/>
      <w:r>
        <w:rPr>
          <w:lang w:val="fr_FR" w:bidi="fr_FR"/>
        </w:rPr>
      </w:r>
      <w:r>
        <w:rPr>
          <w:lang w:val="fr_FR" w:bidi="fr_FR"/>
        </w:rPr>
        <w:t xml:space="preserve">Écoutez l'enregistrement de Jean 3.22–36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au sujet de Dieu, et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3.22–36 dans la traduction la plus facile à comprendre.</w:t>
      </w:r>
    </w:p>
    <w:p>
      <w:pPr/>
      <w:r>
        <w:rPr>
          <w:lang w:val="fr_FR" w:bidi="fr_FR"/>
        </w:rPr>
      </w:r>
      <w:r>
        <w:rPr>
          <w:lang w:val="fr_FR" w:bidi="fr_FR"/>
        </w:rPr>
        <w:t>Ce passage commence en disant que Jésus et ses disciples sont arrivés dans la région de la Judée. Dans le passage précédent, Jésus avait été à Jérusalem. Jérusalem se trouve aussi en Judée. Jean l'auteur dit donc probablement à ses auditeurs que Jésus a quitté la ville de Jérusalem et est maintenant allé quelque part d'autre en Judée. Il est sans doute allé dans une partie de la province de Judée où il n'y a pas de villes, mais plutôt des petits villages, des fermes et de la campagne sauvage.</w:t>
      </w:r>
    </w:p>
    <w:p>
      <w:pPr/>
      <w:r>
        <w:rPr>
          <w:lang w:val="fr_FR" w:bidi="fr_FR"/>
        </w:rPr>
      </w:r>
      <w:r>
        <w:rPr>
          <w:lang w:val="fr_FR" w:bidi="fr_FR"/>
        </w:rPr>
        <w:t xml:space="preserve">Jésus passe un certain temps avec les disciples. Nous ne savons pas combien de disciples a maintenant Jésus. Jésus baptise également les gens à ce moment-là. C'est la première fois que nous entendons parler de Jésus qui baptise les gens, et ce n'est mentionné que très brièvement. Parce qu'il faut de l'eau pour baptiser les gens, Jésus et ses disciples étaient peut-être près du Jourdain, mais nous ne pouvons pas en être certains. </w:t>
      </w:r>
    </w:p>
    <w:p>
      <w:pPr/>
      <w:r>
        <w:rPr>
          <w:lang w:val="fr_FR" w:bidi="fr_FR"/>
        </w:rPr>
      </w:r>
      <w:r>
        <w:rPr>
          <w:lang w:val="fr_FR" w:bidi="fr_FR"/>
        </w:rPr>
        <w:t>Soit dit en passant, dans le passage suivant, nous entendrons en fait que Jésus lui-même ne baptisait pas les gens, mais que les disciples de Jésus baptisaient les gens.</w:t>
      </w:r>
    </w:p>
    <w:p>
      <w:pPr/>
      <w:r>
        <w:rPr>
          <w:lang w:val="fr_FR" w:bidi="fr_FR"/>
        </w:rPr>
      </w:r>
      <w:r>
        <w:rPr>
          <w:lang w:val="fr_FR" w:bidi="fr_FR"/>
        </w:rPr>
        <w:t>Nous découvrons maintenant que Jean-Baptiste baptisait aussi encore les gens. À ce moment-là, Jean n'est pas près du Jourdain, mais dans un lieu appelé « Énon près de Salim ». Le mot Énon signifie « sources ». Une source est un lieu où l'eau monte du sol, formant de petites mares. À cause de ces sources, ce lieu d'Énon était aussi un bon lieu pour baptiser les gens.</w:t>
      </w:r>
    </w:p>
    <w:p>
      <w:pPr/>
      <w:r>
        <w:rPr>
          <w:lang w:val="fr_FR" w:bidi="fr_FR"/>
        </w:rPr>
      </w:r>
      <w:r>
        <w:rPr>
          <w:lang w:val="fr_FR" w:bidi="fr_FR"/>
        </w:rPr>
        <w:t>Nous ne savons pas exactement où se trouve ce lieu, mais les spécialistes pensent qu'il se trouve quelque part au nord de la Judée. Il semble que Jean-Baptiste s'est éloigné du Jourdain et baptise maintenant les gens dans un lieu différent.</w:t>
      </w:r>
    </w:p>
    <w:p>
      <w:pPr/>
      <w:r>
        <w:rPr>
          <w:lang w:val="fr_FR" w:bidi="fr_FR"/>
        </w:rPr>
      </w:r>
      <w:r>
        <w:rPr>
          <w:lang w:val="fr_FR" w:bidi="fr_FR"/>
        </w:rPr>
        <w:t xml:space="preserve">Arrêtez-vous ici et regardez une photo de </w:t>
      </w:r>
      <w:r>
        <w:rPr>
          <w:lang w:val="fr_FR" w:bidi="fr_FR"/>
        </w:rPr>
        <w:t>sources</w:t>
      </w:r>
      <w:r>
        <w:rPr>
          <w:lang w:val="fr_FR" w:bidi="fr_FR"/>
        </w:rPr>
        <w:t>. Mettez cet enregistrement en pause ici.</w:t>
      </w:r>
    </w:p>
    <w:p>
      <w:pPr/>
      <w:r>
        <w:rPr>
          <w:lang w:val="fr_FR" w:bidi="fr_FR"/>
        </w:rPr>
      </w:r>
      <w:r>
        <w:rPr>
          <w:lang w:val="fr_FR" w:bidi="fr_FR"/>
        </w:rPr>
        <w:t>Jean l'auteur dit à ses auditeurs qu'à ce moment-là, Jean n'est pas encore en prison. Il suppose que ses auditeurs savaient que Jean-Baptiste a fini en prison. Pour nous, c'est la seule fois que nous en entendons parler dans le livre de Jean. Jean l'auteur ne mentionnera plus Jean-Baptiste. Grâce à d'autres livres dans la Bible, nous savons que Jean-Baptiste a été tué par le roi Hérode. La réponse que Jean-Baptiste donnera à ses disciples est donc le dernier sermon que nous entendons de sa part. Jean confie maintenant l'œuvre à Jésus !</w:t>
      </w:r>
    </w:p>
    <w:p>
      <w:pPr/>
      <w:r>
        <w:rPr>
          <w:lang w:val="fr_FR" w:bidi="fr_FR"/>
        </w:rPr>
      </w:r>
      <w:r>
        <w:rPr>
          <w:lang w:val="fr_FR" w:bidi="fr_FR"/>
        </w:rPr>
        <w:t>Arrêtez-vous ici et discutez : pouvez-vous raconter une histoire au sujet de quelqu'un qui donne un travail ou une responsabilité à quelqu'un d'autre ? Quel genre de choses cette personne a-t-elle dit avant de confier le travail à l'autre ? Arrêtez l'enregistrement ici.</w:t>
      </w:r>
    </w:p>
    <w:p>
      <w:pPr/>
      <w:r>
        <w:rPr>
          <w:lang w:val="fr_FR" w:bidi="fr_FR"/>
        </w:rPr>
      </w:r>
      <w:r>
        <w:rPr>
          <w:lang w:val="fr_FR" w:bidi="fr_FR"/>
        </w:rPr>
        <w:t>Les disciples de Jean-Baptiste et une certaine personne se disputent l'un avec l'autre. Nous ne savons rien au sujet de cette personne, sauf qu'il était un Juif. Jésus, Jean-Baptiste, et tous ceux que nous avons rencontrés dans ce livre étaient aussi des Juifs. Jean l'auteur utilise souvent le mot « Juif » quand il veut dire un chef religieux juif, mais nous ne savons pas si c'est ce qu'il veut dire ici. Cette personne aurait peut-être été un chef religieux, ou aurait peut-être été une personne ordinaire.</w:t>
      </w:r>
    </w:p>
    <w:p>
      <w:pPr/>
      <w:r>
        <w:rPr>
          <w:lang w:val="fr_FR" w:bidi="fr_FR"/>
        </w:rPr>
      </w:r>
      <w:r>
        <w:rPr>
          <w:lang w:val="fr_FR" w:bidi="fr_FR"/>
        </w:rPr>
        <w:t>Nous ne savons pas au sujet de quoi ils se disputent. Jean l'auteur nous dit seulement que cela a quelque chose à voir avec les ablutions rituelles, ou cérémonielles.</w:t>
      </w:r>
    </w:p>
    <w:p>
      <w:pPr/>
      <w:r>
        <w:rPr>
          <w:lang w:val="fr_FR" w:bidi="fr_FR"/>
        </w:rPr>
      </w:r>
      <w:r>
        <w:rPr>
          <w:lang w:val="fr_FR" w:bidi="fr_FR"/>
        </w:rPr>
        <w:t>Les ablutions rituelles étaient des bains spéciaux que les gens prenaient pour devenir aptes à adorer Dieu. À partir de ce qui se passe ensuite, il semble qu'ils parlaient surtout du baptême. Quand une personne se fait baptiser, elle prend un bain spécial comme signe qu'elle est désolée pour les mauvaises choses qu'elle a faites, et qu'elle veut changer. Nous pouvons dire que le baptême est une sorte d'ablution rituelle. Il n'est donc pas si étrange qu'ils parlent des ablutions rituelles ainsi que du baptême.</w:t>
      </w:r>
    </w:p>
    <w:p>
      <w:pPr/>
      <w:r>
        <w:rPr>
          <w:lang w:val="fr_FR" w:bidi="fr_FR"/>
        </w:rPr>
      </w:r>
      <w:r>
        <w:rPr>
          <w:lang w:val="fr_FR" w:bidi="fr_FR"/>
        </w:rPr>
        <w:t>Il est assez probable que l'homme qui se disputait avec les disciples de Jean est celui qui leur a dit que Jésus baptisait aussi. Peut-être qu'il a dit aux disciples de Jean que le baptême de Jésus était meilleur que celui de Jean ; mais nous ne pouvons que deviner.</w:t>
      </w:r>
    </w:p>
    <w:p>
      <w:pPr/>
      <w:r>
        <w:rPr>
          <w:lang w:val="fr_FR" w:bidi="fr_FR"/>
        </w:rPr>
      </w:r>
      <w:r>
        <w:rPr>
          <w:lang w:val="fr_FR" w:bidi="fr_FR"/>
        </w:rPr>
        <w:t>Quel que soit le sujet de leur discussion, il semble que les disciples de Jean se sentent maintenant inquiets. Ils disent à Jean que Jésus baptise les gens et que beaucoup de personnes viennent à lui. Ils ne disent pas le nom de Jésus, mais ils appellent Jésus « celui qui était avec vous de l'autre côté du Jourdain ». Il semble qu'ils sont tracassés par le fait que les gens vont maintenant vers Jésus au lieu de Jean. Peut-être qu'ils se sentent un peu offensés pour Jean ! Peut-être qu'ils pensent que Jean devrait empêcher Jésus de baptiser les gens aussi.</w:t>
      </w:r>
    </w:p>
    <w:p>
      <w:pPr/>
      <w:r>
        <w:rPr>
          <w:lang w:val="fr_FR" w:bidi="fr_FR"/>
        </w:rPr>
      </w:r>
      <w:r>
        <w:rPr>
          <w:lang w:val="fr_FR" w:bidi="fr_FR"/>
        </w:rPr>
        <w:t xml:space="preserve">Mais Jean n'est pas du tout inquiet. Jean est </w:t>
      </w:r>
      <w:r>
        <w:rPr>
          <w:b/>
          <w:lang w:val="fr_FR" w:bidi="fr_FR"/>
        </w:rPr>
        <w:t>heureux</w:t>
      </w:r>
      <w:r>
        <w:rPr>
          <w:lang w:val="fr_FR" w:bidi="fr_FR"/>
        </w:rPr>
        <w:t xml:space="preserve"> que les gens vont vers Jésus. La tâche de Jean était de préparer les gens à aller vers Jésus.</w:t>
      </w:r>
    </w:p>
    <w:p>
      <w:pPr/>
      <w:r>
        <w:rPr>
          <w:lang w:val="fr_FR" w:bidi="fr_FR"/>
        </w:rPr>
      </w:r>
      <w:r>
        <w:rPr>
          <w:lang w:val="fr_FR" w:bidi="fr_FR"/>
        </w:rPr>
        <w:t>Jean dit à ses disciples que personne ne peut rien recevoir, sauf ce qui a été donné du ciel. Cela signifie que quelle que soit l'autorité qu'a une personne, ou quelle que soit la tâche qu'elle fait, c'est Dieu qui l'a donnée à cette personne. Jésus et Jean font les tâches que Dieu leur donne. Il n'y a pas de concurrence entre eux.</w:t>
      </w:r>
    </w:p>
    <w:p>
      <w:pPr/>
      <w:r>
        <w:rPr>
          <w:lang w:val="fr_FR" w:bidi="fr_FR"/>
        </w:rPr>
      </w:r>
      <w:r>
        <w:rPr>
          <w:lang w:val="fr_FR" w:bidi="fr_FR"/>
        </w:rPr>
        <w:t>Jean rappelle à ses disciples qu'il a déjà dit aux gens que lui, Jean, n'est pas le Christ : le roi spécial et le Sauveur que Dieu avait promis d'envoyer. Nous en avons entendu parler dans Jean 1.19–28.</w:t>
      </w:r>
    </w:p>
    <w:p>
      <w:pPr/>
      <w:r>
        <w:rPr>
          <w:lang w:val="fr_FR" w:bidi="fr_FR"/>
        </w:rPr>
      </w:r>
      <w:r>
        <w:rPr>
          <w:lang w:val="fr_FR" w:bidi="fr_FR"/>
        </w:rPr>
        <w:t>Si vous le pouvez, arrêtez-vous ici et écoutez votre propre traduction de Jean 1.19–28. Arrêtez l'enregistrement ici.</w:t>
      </w:r>
    </w:p>
    <w:p>
      <w:pPr/>
      <w:r>
        <w:rPr>
          <w:lang w:val="fr_FR" w:bidi="fr_FR"/>
        </w:rPr>
      </w:r>
      <w:r>
        <w:rPr>
          <w:lang w:val="fr_FR" w:bidi="fr_FR"/>
        </w:rPr>
        <w:t>Jean compare ensuite Jésus à un marié, et lui-même à un ami du marié. Lors d'un mariage, le marié est celui qui se marie : il obtient la mariée ! Le marié est plus important que l'ami du marié, mais l'ami est très heureux pour le marié. Jean dit « l'ami du marié se tient à côté et l'écoute, et est très heureux quand il entend la voix du marié ». Nous ne savons pas très bien ce que Jean veut dire ici : peut-être qu'il pense qu'avant que le mariage ne commence, l'ami attend que le marié vienne. Quand l'ami entend la voix du marié à distance, l'ami est heureux, parce qu'il sait que le marié vient. Quelle que soit la situation que Jean a l'esprit, son point est que l'ami du marié n'est pas jaloux, mais est très heureux pour le marié !</w:t>
      </w:r>
    </w:p>
    <w:p>
      <w:pPr/>
      <w:r>
        <w:rPr>
          <w:lang w:val="fr_FR" w:bidi="fr_FR"/>
        </w:rPr>
      </w:r>
      <w:r>
        <w:rPr>
          <w:lang w:val="fr_FR" w:bidi="fr_FR"/>
        </w:rPr>
        <w:t>Arrêtez-vous ici et discutez : racontez une histoire au sujet d'un ami d'un marié. Quand les gens dans votre communauté ont un mariage, y a-t-il un rôle spécial pour les amis du marié ? Que font ces personnes ? Arrêtez l'enregistrement ici.</w:t>
      </w:r>
    </w:p>
    <w:p>
      <w:pPr/>
      <w:r>
        <w:rPr>
          <w:lang w:val="fr_FR" w:bidi="fr_FR"/>
        </w:rPr>
      </w:r>
      <w:r>
        <w:rPr>
          <w:lang w:val="fr_FR" w:bidi="fr_FR"/>
        </w:rPr>
        <w:t>Jean dit donc qu'il est très heureux du fait que les gens vont vers Jésus. Il n'y a rien qui peut le rendre plus heureux que cela ! Maintenant que Jésus a commencé son travail, Jésus deviendra plus important que Jean. Jean deviendra moins important. Jean ne s'en soucie pas. C'est ainsi que cela doit être !</w:t>
      </w:r>
    </w:p>
    <w:p>
      <w:pPr/>
      <w:r>
        <w:rPr>
          <w:lang w:val="fr_FR" w:bidi="fr_FR"/>
        </w:rPr>
      </w:r>
      <w:r>
        <w:rPr>
          <w:lang w:val="fr_FR" w:bidi="fr_FR"/>
        </w:rPr>
        <w:t>C'est probablement la dernière chose que dit Jean-Baptiste. Ce que nous allons entendre ensuite sont probablement des paroles de Jean l'auteur lui-même. Comme nous l'avons déjà vu auparavant, Jean n'essaie pas très fortement de séparer ses propres paroles en tant qu'auteur des paroles des personnes dans ses histoires. Pour la signification, savoir qui parle n'a pas d'importance.</w:t>
      </w:r>
    </w:p>
    <w:p>
      <w:pPr/>
      <w:r>
        <w:rPr>
          <w:lang w:val="fr_FR" w:bidi="fr_FR"/>
        </w:rPr>
      </w:r>
      <w:r>
        <w:rPr>
          <w:lang w:val="fr_FR" w:bidi="fr_FR"/>
        </w:rPr>
        <w:t xml:space="preserve">Jean l'auteur continue donc maintenant en expliquant plus au sujet de ce que Jean-Baptiste avait dit. Jean-Baptiste avait dit que Jésus devait devenir plus important. Et Jean l'auteur dit : « Oui, c'est vrai, parce que la personne qui est venue d'en haut est la plus importante de toutes ! » Puis il dit plusieurs choses qui sont très similaires à ce que Jésus avait dit à Nicodème dans le passage précédent. Jean dit qu'une personne qui appartient à la terre parle des choses terrestres. Jean pourrait parler de Jean-Baptiste, ou de lui-même, ou des deux. Jean est un être humain, et il ne peut parler que du peu qu'il connaît. Cela pourrait aussi signifier chaque personne, parce qu'elle </w:t>
      </w:r>
      <w:r>
        <w:rPr>
          <w:b/>
          <w:lang w:val="fr_FR" w:bidi="fr_FR"/>
        </w:rPr>
        <w:t>appartient</w:t>
      </w:r>
      <w:r>
        <w:rPr>
          <w:lang w:val="fr_FR" w:bidi="fr_FR"/>
        </w:rPr>
        <w:t xml:space="preserve"> à la terre, n'a que très peu de connaissances.</w:t>
      </w:r>
    </w:p>
    <w:p>
      <w:pPr/>
      <w:r>
        <w:rPr>
          <w:lang w:val="fr_FR" w:bidi="fr_FR"/>
        </w:rPr>
      </w:r>
      <w:r>
        <w:rPr>
          <w:lang w:val="fr_FR" w:bidi="fr_FR"/>
        </w:rPr>
        <w:t>Mais Jésus est venu des cieux. Et parce que Jésus a été aux cieux, il sait tellement de choses que les gens sur la terre ne savent pas ! Jésus peut parler de choses qu'il a vues et entendues lui-même. Jésus a été avec Dieu, a parlé avec Dieu, et peut dire aux gens directement ce que Dieu a dit !</w:t>
      </w:r>
    </w:p>
    <w:p>
      <w:pPr/>
      <w:r>
        <w:rPr>
          <w:lang w:val="fr_FR" w:bidi="fr_FR"/>
        </w:rPr>
      </w:r>
      <w:r>
        <w:rPr>
          <w:lang w:val="fr_FR" w:bidi="fr_FR"/>
        </w:rPr>
        <w:t>Jésus est donc plus important que quiconque d'autre.</w:t>
      </w:r>
    </w:p>
    <w:p>
      <w:pPr/>
      <w:r>
        <w:rPr>
          <w:lang w:val="fr_FR" w:bidi="fr_FR"/>
        </w:rPr>
      </w:r>
      <w:r>
        <w:rPr>
          <w:lang w:val="fr_FR" w:bidi="fr_FR"/>
        </w:rPr>
        <w:t>Arrêtez-vous ici et discutez : pouvez-vous raconter une histoire au sujet de quelqu'un de votre communauté qui a été dans un lieu où personne d'autre n'est allé ? Quelles histoires ont-ils raconté, et comment les gens ont-ils répondu à leurs histoires ? Mettez cet enregistrement en pause ici.</w:t>
      </w:r>
    </w:p>
    <w:p>
      <w:pPr/>
      <w:r>
        <w:rPr>
          <w:lang w:val="fr_FR" w:bidi="fr_FR"/>
        </w:rPr>
      </w:r>
      <w:r>
        <w:rPr>
          <w:lang w:val="fr_FR" w:bidi="fr_FR"/>
        </w:rPr>
        <w:t>Mais même si Jésus pouvait dire aux gens directement ce que Dieu a dit, Jean dit que personne n'acceptait le témoignage de Jésus. Cela signifie que la plupart des gens ne croyaient pas que ce que Jésus disait était vrai. Mais certaines personnes croient que ce que Jésus dit est vrai. Ils croient que Jésus est venu de Dieu. Jean dit que ces personnes prouvent que Dieu dit la vérité. Ces personnes disent : « Oui, tout ce que Dieu a dit est vrai ! »</w:t>
      </w:r>
    </w:p>
    <w:p>
      <w:pPr/>
      <w:r>
        <w:rPr>
          <w:lang w:val="fr_FR" w:bidi="fr_FR"/>
        </w:rPr>
      </w:r>
      <w:r>
        <w:rPr>
          <w:lang w:val="fr_FR" w:bidi="fr_FR"/>
        </w:rPr>
        <w:t>Jean dit que Dieu a donné son Saint-Esprit à Jésus. Et Dieu n'a pas donné juste un peu du Saint-Esprit à Jésus, mais la totalité ! Par conséquent, parce que Jésus a la puissance du Saint-Esprit, Jésus peut dire les paroles de Dieu.</w:t>
      </w:r>
    </w:p>
    <w:p>
      <w:pPr/>
      <w:r>
        <w:rPr>
          <w:lang w:val="fr_FR" w:bidi="fr_FR"/>
        </w:rPr>
      </w:r>
      <w:r>
        <w:rPr>
          <w:lang w:val="fr_FR" w:bidi="fr_FR"/>
        </w:rPr>
        <w:t>Jean dit ensuite que le Père (cela signifie Dieu) aime le fils (ce qui signifie Jésus), et que le Père a donné toute autorité au fils. Cela signifie que Jésus a le droit et la puissance d'émettre tous jugements et de prendre toutes décisions. Quiconque croit dans le fils vivra pour toujours avec Dieu dans une droite relation. Mais les personnes qui rejettent le fils devront endurer le fait que Dieu sera en colère contre elles.</w:t>
      </w:r>
    </w:p>
    <w:p>
      <w:pPr/>
      <w:r>
        <w:rPr>
          <w:lang w:val="fr_FR" w:bidi="fr_FR"/>
        </w:rPr>
      </w:r>
      <w:r>
        <w:rPr>
          <w:lang w:val="fr_FR" w:bidi="fr_FR"/>
        </w:rPr>
        <w:t>Arrêtez-vous ici et discutez : quelles similitudes avez-vous découvertes entre ce que Jean dit ici et ce que Jésus a dit à Nicodème dans le passage précédent ? Mettez cet enregistrement en pause ici.</w:t>
      </w:r>
    </w:p>
    <w:p>
      <w:pPr/>
      <w:r>
        <w:rPr>
          <w:lang w:val="fr_FR" w:bidi="fr_FR"/>
        </w:rPr>
      </w:r>
      <w:r>
        <w:rPr>
          <w:lang w:val="fr_FR" w:bidi="fr_FR"/>
        </w:rPr>
        <w:t>Dans notre explication de ce passage, nous avons parlé de Jésus. Mais notez que Jean l'auteur ne mentionne jamais en fait le nom de Jésus, sauf au tout début. Jean-Baptiste et les disciples de Jean ne mentionnent jamais non plus le nom de Jésus.</w:t>
      </w:r>
    </w:p>
    <w:p>
      <w:pPr/>
      <w:r>
        <w:rPr>
          <w:lang w:val="fr_FR" w:bidi="fr_FR"/>
        </w:rPr>
      </w:r>
      <w:r>
        <w:rPr>
          <w:lang w:val="fr_FR" w:bidi="fr_FR"/>
        </w:rPr>
        <w:t>Les disciples de Jean appellent Jésus « celui qui était avec vous de l'autre côté du Jourdain ». Jean-Baptiste appelle Jésus « le marié ». Jean l'auteur appelle Jésus :</w:t>
      </w:r>
    </w:p>
    <w:p>
      <w:pPr>
        <w:pStyle w:val="ListBullet"/>
        <w:spacing w:line="240" w:lineRule="auto"/>
        <w:ind w:left="720"/>
      </w:pPr>
      <w:r>
        <w:rPr>
          <w:lang w:val="fr_FR" w:bidi="fr_FR"/>
        </w:rPr>
      </w:r>
      <w:r>
        <w:rPr>
          <w:lang w:val="fr_FR" w:bidi="fr_FR"/>
        </w:rPr>
        <w:t>Celui « qui vient d'en haut »,</w:t>
      </w:r>
    </w:p>
    <w:p>
      <w:pPr>
        <w:pStyle w:val="ListBullet"/>
        <w:spacing w:line="240" w:lineRule="auto"/>
        <w:ind w:left="720"/>
      </w:pPr>
      <w:r>
        <w:rPr>
          <w:lang w:val="fr_FR" w:bidi="fr_FR"/>
        </w:rPr>
      </w:r>
      <w:r>
        <w:rPr>
          <w:lang w:val="fr_FR" w:bidi="fr_FR"/>
        </w:rPr>
        <w:t>Celui « qui vient des cieux »,</w:t>
      </w:r>
    </w:p>
    <w:p>
      <w:pPr>
        <w:pStyle w:val="ListBullet"/>
        <w:spacing w:line="240" w:lineRule="auto"/>
        <w:ind w:left="720"/>
      </w:pPr>
      <w:r>
        <w:rPr>
          <w:lang w:val="fr_FR" w:bidi="fr_FR"/>
        </w:rPr>
      </w:r>
      <w:r>
        <w:rPr>
          <w:lang w:val="fr_FR" w:bidi="fr_FR"/>
        </w:rPr>
        <w:t>Celui « que Dieu a envoyé »,</w:t>
      </w:r>
    </w:p>
    <w:p>
      <w:pPr>
        <w:pStyle w:val="ListBullet"/>
        <w:spacing w:line="240" w:lineRule="auto"/>
        <w:ind w:left="720"/>
      </w:pPr>
      <w:r>
        <w:rPr>
          <w:lang w:val="fr_FR" w:bidi="fr_FR"/>
        </w:rPr>
      </w:r>
      <w:r>
        <w:rPr>
          <w:lang w:val="fr_FR" w:bidi="fr_FR"/>
        </w:rPr>
        <w:t>Et « le fils ».</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3.22–36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5 parties.</w:t>
      </w:r>
    </w:p>
    <w:p>
      <w:pPr/>
      <w:r>
        <w:rPr>
          <w:lang w:val="fr_FR" w:bidi="fr_FR"/>
        </w:rPr>
      </w:r>
      <w:r>
        <w:rPr>
          <w:b/>
          <w:lang w:val="fr_FR" w:bidi="fr_FR"/>
        </w:rPr>
        <w:t>Dans la première partie :</w:t>
      </w:r>
      <w:r>
        <w:rPr>
          <w:lang w:val="fr_FR" w:bidi="fr_FR"/>
        </w:rPr>
        <w:t xml:space="preserve"> Jésus et ses disciples quittent Jérusalem et voyagent à travers les villages en Judée.</w:t>
      </w:r>
    </w:p>
    <w:p>
      <w:pPr/>
      <w:r>
        <w:rPr>
          <w:lang w:val="fr_FR" w:bidi="fr_FR"/>
        </w:rPr>
      </w:r>
      <w:r>
        <w:rPr>
          <w:b/>
          <w:lang w:val="fr_FR" w:bidi="fr_FR"/>
        </w:rPr>
        <w:t>Dans la deuxième partie :</w:t>
      </w:r>
      <w:r>
        <w:rPr>
          <w:lang w:val="fr_FR" w:bidi="fr_FR"/>
        </w:rPr>
        <w:t xml:space="preserve"> Jésus passe du temps avec les disciples. Les gens viennent à Jésus et se font baptiser. Un passage ultérieur nous apprend que ce n'est pas Jésus lui-même, mais les disciples qui baptisent les gens au nom de Jésus.</w:t>
      </w:r>
    </w:p>
    <w:p>
      <w:pPr/>
      <w:r>
        <w:rPr>
          <w:lang w:val="fr_FR" w:bidi="fr_FR"/>
        </w:rPr>
      </w:r>
      <w:r>
        <w:rPr>
          <w:b/>
          <w:lang w:val="fr_FR" w:bidi="fr_FR"/>
        </w:rPr>
        <w:t>Dans la troisième partie :</w:t>
      </w:r>
      <w:r>
        <w:rPr>
          <w:lang w:val="fr_FR" w:bidi="fr_FR"/>
        </w:rPr>
        <w:t xml:space="preserve"> un homme vient vers les disciples de Jean et discute avec eux. Cet homme est probablement venu du lieu où se trouvaient Jésus et ses disciples.</w:t>
      </w:r>
    </w:p>
    <w:p>
      <w:pPr/>
      <w:r>
        <w:rPr>
          <w:lang w:val="fr_FR" w:bidi="fr_FR"/>
        </w:rPr>
      </w:r>
      <w:r>
        <w:rPr>
          <w:b/>
          <w:lang w:val="fr_FR" w:bidi="fr_FR"/>
        </w:rPr>
        <w:t>Dans la quatrième partie :</w:t>
      </w:r>
      <w:r>
        <w:rPr>
          <w:lang w:val="fr_FR" w:bidi="fr_FR"/>
        </w:rPr>
        <w:t xml:space="preserve"> les disciples de Jean disent à Jean que Jésus baptise aussi les gens. Jean répond en disant que Jésus doit devenir plus important, et que Jean lui-même doit devenir moins important.</w:t>
      </w:r>
    </w:p>
    <w:p>
      <w:pPr/>
      <w:r>
        <w:rPr>
          <w:lang w:val="fr_FR" w:bidi="fr_FR"/>
        </w:rPr>
      </w:r>
      <w:r>
        <w:rPr>
          <w:b/>
          <w:lang w:val="fr_FR" w:bidi="fr_FR"/>
        </w:rPr>
        <w:t>Dans la cinquième partie :</w:t>
      </w:r>
      <w:r>
        <w:rPr>
          <w:lang w:val="fr_FR" w:bidi="fr_FR"/>
        </w:rPr>
        <w:t xml:space="preserve"> Jean l'auteur parle à ses auditeurs.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personnes qui viennent à Jésus pour que Jésus puisse les baptiser</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Les personnes qui viennent vers Jean pour que Jean puisse les baptiser</w:t>
      </w:r>
    </w:p>
    <w:p>
      <w:pPr>
        <w:pStyle w:val="ListBullet"/>
        <w:spacing w:line="240" w:lineRule="auto"/>
        <w:ind w:left="720"/>
      </w:pPr>
      <w:r>
        <w:rPr>
          <w:lang w:val="fr_FR" w:bidi="fr_FR"/>
        </w:rPr>
      </w:r>
      <w:r>
        <w:rPr>
          <w:lang w:val="fr_FR" w:bidi="fr_FR"/>
        </w:rPr>
        <w:t>Un homme juif qui se dispute avec les disciples de Jean</w:t>
      </w:r>
    </w:p>
    <w:p>
      <w:pPr>
        <w:pStyle w:val="ListBullet"/>
        <w:spacing w:line="240" w:lineRule="auto"/>
        <w:ind w:left="720"/>
      </w:pPr>
      <w:r>
        <w:rPr>
          <w:lang w:val="fr_FR" w:bidi="fr_FR"/>
        </w:rPr>
      </w:r>
      <w:r>
        <w:rPr>
          <w:lang w:val="fr_FR" w:bidi="fr_FR"/>
        </w:rPr>
        <w:t>Un marié (Jésus)</w:t>
      </w:r>
    </w:p>
    <w:p>
      <w:pPr>
        <w:pStyle w:val="ListBullet"/>
        <w:spacing w:line="240" w:lineRule="auto"/>
        <w:ind w:left="720"/>
      </w:pPr>
      <w:r>
        <w:rPr>
          <w:lang w:val="fr_FR" w:bidi="fr_FR"/>
        </w:rPr>
      </w:r>
      <w:r>
        <w:rPr>
          <w:lang w:val="fr_FR" w:bidi="fr_FR"/>
        </w:rPr>
        <w:t>Une mariée</w:t>
      </w:r>
    </w:p>
    <w:p>
      <w:pPr>
        <w:pStyle w:val="ListBullet"/>
        <w:spacing w:line="240" w:lineRule="auto"/>
        <w:ind w:left="720"/>
      </w:pPr>
      <w:r>
        <w:rPr>
          <w:lang w:val="fr_FR" w:bidi="fr_FR"/>
        </w:rPr>
      </w:r>
      <w:r>
        <w:rPr>
          <w:lang w:val="fr_FR" w:bidi="fr_FR"/>
        </w:rPr>
        <w:t>Un ami du marié (Jean-Baptiste)</w:t>
      </w:r>
    </w:p>
    <w:p>
      <w:pPr>
        <w:pStyle w:val="ListBullet"/>
        <w:spacing w:line="240" w:lineRule="auto"/>
        <w:ind w:left="720"/>
      </w:pPr>
      <w:r>
        <w:rPr>
          <w:lang w:val="fr_FR" w:bidi="fr_FR"/>
        </w:rPr>
      </w:r>
      <w:r>
        <w:rPr>
          <w:lang w:val="fr_FR" w:bidi="fr_FR"/>
        </w:rPr>
        <w:t>Des personnes qui appartiennent à la terre, et qui parlent des choses de la terre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personne qui parle les paroles de Dieu (Jésus)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fils (Jésus)</w:t>
      </w:r>
    </w:p>
    <w:p>
      <w:pPr>
        <w:pStyle w:val="ListBullet"/>
        <w:spacing w:line="240" w:lineRule="auto"/>
        <w:ind w:left="720"/>
      </w:pPr>
      <w:r>
        <w:rPr>
          <w:lang w:val="fr_FR" w:bidi="fr_FR"/>
        </w:rPr>
      </w:r>
      <w:r>
        <w:rPr>
          <w:lang w:val="fr_FR" w:bidi="fr_FR"/>
        </w:rPr>
        <w:t>Les personnes qui croient au Fils</w:t>
      </w:r>
    </w:p>
    <w:p>
      <w:pPr>
        <w:pStyle w:val="ListBullet"/>
        <w:spacing w:line="240" w:lineRule="auto"/>
        <w:ind w:left="720"/>
      </w:pPr>
      <w:r>
        <w:rPr>
          <w:lang w:val="fr_FR" w:bidi="fr_FR"/>
        </w:rPr>
      </w:r>
      <w:r>
        <w:rPr>
          <w:lang w:val="fr_FR" w:bidi="fr_FR"/>
        </w:rPr>
        <w:t>Les personnes qui rejettent le Fils</w:t>
      </w:r>
    </w:p>
    <w:p>
      <w:pPr/>
      <w:r>
        <w:rPr>
          <w:lang w:val="fr_FR" w:bidi="fr_FR"/>
        </w:rPr>
      </w:r>
      <w:r>
        <w:rPr>
          <w:lang w:val="fr_FR" w:bidi="fr_FR"/>
        </w:rPr>
        <w:t>La conversation que Jésus a eu avec Nicodème dans le passage précédent est terminée, et Jésus se rend maintenant dans un lieu différent. Comment commenceriez-vous à raconter ce nouveau passage de la manière la plus naturelle ?</w:t>
      </w:r>
    </w:p>
    <w:p>
      <w:pPr/>
      <w:r>
        <w:rPr>
          <w:lang w:val="fr_FR" w:bidi="fr_FR"/>
        </w:rPr>
      </w:r>
      <w:r>
        <w:rPr>
          <w:lang w:val="fr_FR" w:bidi="fr_FR"/>
        </w:rPr>
        <w:t>Le passage commence en parlant du lieu où Jésus se rend ensuite, mais Jésus ne prend pas un rôle actif dans l'histoire. La plus grande partie du passage parle de Jean-Baptiste et de ses disciples.</w:t>
      </w:r>
    </w:p>
    <w:p>
      <w:pPr/>
      <w:r>
        <w:rPr>
          <w:lang w:val="fr_FR" w:bidi="fr_FR"/>
        </w:rPr>
      </w:r>
      <w:r>
        <w:rPr>
          <w:lang w:val="fr_FR" w:bidi="fr_FR"/>
        </w:rPr>
        <w:t>Jean l'auteur dit à ses auditeurs que ce qui se passe dans l'histoire a lieu avant que Jean-Baptiste ne soit jeté en prison.</w:t>
      </w:r>
    </w:p>
    <w:p>
      <w:pPr/>
      <w:r>
        <w:rPr>
          <w:lang w:val="fr_FR" w:bidi="fr_FR"/>
        </w:rPr>
      </w:r>
      <w:r>
        <w:rPr>
          <w:lang w:val="fr_FR" w:bidi="fr_FR"/>
        </w:rPr>
        <w:t>Arrêtez-vous ici et discutez de ce qui serait le meilleur moment pour vous de donner cette information à vos auditeurs ? Arrêtez l'enregistrement ici.</w:t>
      </w:r>
    </w:p>
    <w:p>
      <w:pPr/>
      <w:r>
        <w:rPr>
          <w:lang w:val="fr_FR" w:bidi="fr_FR"/>
        </w:rPr>
      </w:r>
      <w:r>
        <w:rPr>
          <w:lang w:val="fr_FR" w:bidi="fr_FR"/>
        </w:rPr>
        <w:t xml:space="preserve">Arrêtez-vous ici et regardez une carte de la </w:t>
      </w:r>
      <w:r>
        <w:rPr>
          <w:lang w:val="fr_FR" w:bidi="fr_FR"/>
        </w:rPr>
        <w:t>Judée, de Jérusalem et du Jourdain</w:t>
      </w:r>
      <w:r>
        <w:rPr>
          <w:lang w:val="fr_FR" w:bidi="fr_FR"/>
        </w:rPr>
        <w:t>. Arrêtez l'enregistrement ici.</w:t>
      </w:r>
    </w:p>
    <w:p>
      <w:pPr/>
      <w:r>
        <w:rPr>
          <w:lang w:val="fr_FR" w:bidi="fr_FR"/>
        </w:rPr>
      </w:r>
      <w:r>
        <w:rPr>
          <w:lang w:val="fr_FR" w:bidi="fr_FR"/>
        </w:rPr>
        <w:t>Créez maintenant une carte de ce passage dans la pièce, et représentez le lieu où pourraient se trouver les personnes dans ce passage, et où elles se déplacent. Créez la rivière Jourdain en la dessinant avec de la craie ou du charbon de bois, ou utilisez de la corde ou du tissu. Décidez où se trouve Jérusalem. Jean-Baptiste avait baptisé des gens de l'autre côté du Jourdain. Jean s'est maintenant déplacé de ce côté de la rivière et est allé au nord, dans un certain lieu avec des sources. Décidez où se trouvent maintenant Jean et ses disciples sur votre carte. Vous pourriez utiliser un tissu bleu pour marquer les sources.</w:t>
      </w:r>
    </w:p>
    <w:p>
      <w:pPr/>
      <w:r>
        <w:rPr>
          <w:lang w:val="fr_FR" w:bidi="fr_FR"/>
        </w:rPr>
      </w:r>
      <w:r>
        <w:rPr>
          <w:lang w:val="fr_FR" w:bidi="fr_FR"/>
        </w:rPr>
        <w:t>Jésus quitte Jérusalem et se trouve maintenant quelque part en Judée. Il se trouve peut-être quelque part le long de la rive du Jourdain. Décidez où se trouvent Jésus et ses disciples sur votre carte. Soyez conscient que Jean et son groupe ne peuvent pas voir Jésus et son groupe, même si dans votre espace ils sont peut-être proches les uns des autres ! Il y aurait eu une grande distance entre eux. L'homme qui se disputait avec les disciples de Jean serait peut-être venu du lieu où se trouvait Jésus.</w:t>
      </w:r>
    </w:p>
    <w:p>
      <w:pPr/>
      <w:r>
        <w:rPr>
          <w:lang w:val="fr_FR" w:bidi="fr_FR"/>
        </w:rPr>
      </w:r>
      <w:r>
        <w:rPr>
          <w:lang w:val="fr_FR" w:bidi="fr_FR"/>
        </w:rPr>
        <w:t>Arrêtez-vous ici et faites cette activité.</w:t>
      </w:r>
    </w:p>
    <w:p>
      <w:pPr/>
      <w:r>
        <w:rPr>
          <w:lang w:val="fr_FR" w:bidi="fr_FR"/>
        </w:rPr>
      </w:r>
      <w:r>
        <w:rPr>
          <w:lang w:val="fr_FR" w:bidi="fr_FR"/>
        </w:rPr>
        <w:t>Un homme vient vers les disciples de Jean et discute avec eux. Cela avait quelque chose à voir avec les ablutions rituelles. À cause de ce qui se passe ensuite, il est probable que l'homme se dispute avec les disciples de Jean au sujet du baptême.</w:t>
      </w:r>
    </w:p>
    <w:p>
      <w:pPr/>
      <w:r>
        <w:rPr>
          <w:lang w:val="fr_FR" w:bidi="fr_FR"/>
        </w:rPr>
      </w:r>
      <w:r>
        <w:rPr>
          <w:lang w:val="fr_FR" w:bidi="fr_FR"/>
        </w:rPr>
        <w:t>Quand les disciples de Jean disent à Jean-Baptiste que Jésus baptise aussi, il semble qu'ils se plaignent de Jésus. Jean n'accepte pas leur plainte, mais leur explique que c'est exactement comment cela devrait être !</w:t>
      </w:r>
    </w:p>
    <w:p>
      <w:pPr/>
      <w:r>
        <w:rPr>
          <w:lang w:val="fr_FR" w:bidi="fr_FR"/>
        </w:rPr>
      </w:r>
      <w:r>
        <w:rPr>
          <w:lang w:val="fr_FR" w:bidi="fr_FR"/>
        </w:rPr>
        <w:t>Il sera utile de diviser la réponse de Jean en petits morceaux. Pour chaque partie de la réponse, pensez à une action ou à un objet qui peut vous aider à vous rappeler de cette partie.</w:t>
      </w:r>
    </w:p>
    <w:p>
      <w:pPr/>
      <w:r>
        <w:rPr>
          <w:lang w:val="fr_FR" w:bidi="fr_FR"/>
        </w:rPr>
      </w:r>
      <w:r>
        <w:rPr>
          <w:lang w:val="fr_FR" w:bidi="fr_FR"/>
        </w:rPr>
        <w:t>Jean dit que quoi qu'une personne ait, c'est Dieu qui l'a donné à cette personne. Il parle probablement d'une tâche ou d'une autorité que Dieu a donnée à chaque personne.</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lang w:val="fr_FR" w:bidi="fr_FR"/>
        </w:rPr>
        <w:t xml:space="preserve">Jean dit qu'il avait déjà dit à ses disciples qu'il n'est pas le Christ, mais que Dieu l'avait envoyé pour rendre les gens prêts </w:t>
      </w:r>
      <w:r>
        <w:rPr>
          <w:b/>
          <w:lang w:val="fr_FR" w:bidi="fr_FR"/>
        </w:rPr>
        <w:t>à recevoir</w:t>
      </w:r>
      <w:r>
        <w:rPr>
          <w:lang w:val="fr_FR" w:bidi="fr_FR"/>
        </w:rPr>
        <w:t xml:space="preserve"> le Christ. Rappelez-vous que Christ signifie le roi et le Sauveur spécial que les gens attendaient.</w:t>
      </w:r>
    </w:p>
    <w:p>
      <w:pPr/>
      <w:r>
        <w:rPr>
          <w:lang w:val="fr_FR" w:bidi="fr_FR"/>
        </w:rPr>
      </w:r>
      <w:r>
        <w:rPr>
          <w:lang w:val="fr_FR" w:bidi="fr_FR"/>
        </w:rPr>
        <w:t>Choisissez une activité ou un objet qui vous aidera à vous souvenir de cette partie. Mettez cet enregistrement en pause ici.</w:t>
      </w:r>
    </w:p>
    <w:p>
      <w:pPr/>
      <w:r>
        <w:rPr>
          <w:lang w:val="fr_FR" w:bidi="fr_FR"/>
        </w:rPr>
      </w:r>
      <w:r>
        <w:rPr>
          <w:lang w:val="fr_FR" w:bidi="fr_FR"/>
        </w:rPr>
        <w:t>Jean raconte maintenant une petite histoire au sujet d'un mariage. Il y a une mariée, un marié et l'ami du marié. L'ami du marié attend le marié. Le marié est plus important que l'ami. Quand le marié arrive, l'ami est heureux. Le marié est celui qui obtient la mariée ! L'ami du marié n'est pas jaloux, mais il est heureux que le marié obtienne la mariée.</w:t>
      </w:r>
    </w:p>
    <w:p>
      <w:pPr/>
      <w:r>
        <w:rPr>
          <w:lang w:val="fr_FR" w:bidi="fr_FR"/>
        </w:rPr>
      </w:r>
      <w:r>
        <w:rPr>
          <w:lang w:val="fr_FR" w:bidi="fr_FR"/>
        </w:rPr>
        <w:t>Représentez cette petite histoire. Mettez cet enregistrement en pause ici.</w:t>
      </w:r>
    </w:p>
    <w:p>
      <w:pPr/>
      <w:r>
        <w:rPr>
          <w:lang w:val="fr_FR" w:bidi="fr_FR"/>
        </w:rPr>
      </w:r>
      <w:r>
        <w:rPr>
          <w:lang w:val="fr_FR" w:bidi="fr_FR"/>
        </w:rPr>
        <w:t>Jean dit que lui, Jean, est comme l'ami du marié, et que Jésus est comme le marié. Jésus est plus important que Jean. Jean n'est pas jaloux ! Jean est même vraiment heureux ! C'est ainsi que cela devrait être. Jésus doit devenir plus important, et Jean doit devenir moins important.</w:t>
      </w:r>
    </w:p>
    <w:p>
      <w:pPr/>
      <w:r>
        <w:rPr>
          <w:lang w:val="fr_FR" w:bidi="fr_FR"/>
        </w:rPr>
      </w:r>
      <w:r>
        <w:rPr>
          <w:lang w:val="fr_FR" w:bidi="fr_FR"/>
        </w:rPr>
        <w:t>Jean n'explique pas qui est la mariée dans son histoire. En effet, son point est simplement de dire qu'un marié est plus important que l'ami. L'identité de la mariée n'est pas important pour faire ce point.</w:t>
      </w:r>
    </w:p>
    <w:p>
      <w:pPr/>
      <w:r>
        <w:rPr>
          <w:lang w:val="fr_FR" w:bidi="fr_FR"/>
        </w:rPr>
      </w:r>
      <w:r>
        <w:rPr>
          <w:lang w:val="fr_FR" w:bidi="fr_FR"/>
        </w:rPr>
        <w:t>Choisissez une activité ou un objet qui vous aidera à vous souvenir de cette partie. Comment pouvez-vous représenter le fait que Jésus doit devenir plus important, c'est-à-dire plus grand, et que Jean doit devenir moins important, c'est-à-dire plus petit ? Arrêtez l'enregistrement ici.</w:t>
      </w:r>
    </w:p>
    <w:p>
      <w:pPr/>
      <w:r>
        <w:rPr>
          <w:lang w:val="fr_FR" w:bidi="fr_FR"/>
        </w:rPr>
      </w:r>
      <w:r>
        <w:rPr>
          <w:lang w:val="fr_FR" w:bidi="fr_FR"/>
        </w:rPr>
        <w:t>Faites maintenant toutes ces activités ensemble, l'une après l'autre. Aidez-vous les uns les autres à vous rappeler ce que signifient ces activités, et ce qu'a dit Jean-Baptiste. Vous pouvez le faire plusieurs fois jusqu'à ce que vous puissiez vous en souvenir sans difficulté. Arrêtez l'enregistrement ici.</w:t>
      </w:r>
    </w:p>
    <w:p>
      <w:pPr/>
      <w:r>
        <w:rPr>
          <w:lang w:val="fr_FR" w:bidi="fr_FR"/>
        </w:rPr>
      </w:r>
      <w:r>
        <w:rPr>
          <w:lang w:val="fr_FR" w:bidi="fr_FR"/>
        </w:rPr>
        <w:t>Après cela, Jean-Baptiste et ses disciples peuvent quitter la scène, parce que Jean l'auteur commence maintenant à nous parler. Séquençons ce que dit Jean l'auteur.</w:t>
      </w:r>
    </w:p>
    <w:p>
      <w:pPr/>
      <w:r>
        <w:rPr>
          <w:lang w:val="fr_FR" w:bidi="fr_FR"/>
        </w:rPr>
      </w:r>
      <w:r>
        <w:rPr>
          <w:b/>
          <w:lang w:val="fr_FR" w:bidi="fr_FR"/>
        </w:rPr>
        <w:t>Jean l'auteur dit :</w:t>
      </w:r>
    </w:p>
    <w:p>
      <w:pPr/>
      <w:r>
        <w:rPr>
          <w:lang w:val="fr_FR" w:bidi="fr_FR"/>
        </w:rPr>
      </w:r>
      <w:r>
        <w:rPr>
          <w:lang w:val="fr_FR" w:bidi="fr_FR"/>
        </w:rPr>
        <w:t>Une personne qui appartient à la terre ne peut parler que de choses terrestres. Elle a des connaissances limitées. Celui qui vient d'en haut (c'est-à-dire Jésus, bien que Jean ne donne pas son nom ici) est plus important que quiconque d'autre. Il vient des cieux, où se trouve Dieu, et parle des choses qu'il a vues et entendues quand il était avec Dieu.</w:t>
      </w:r>
    </w:p>
    <w:p>
      <w:pPr/>
      <w:r>
        <w:rPr>
          <w:lang w:val="fr_FR" w:bidi="fr_FR"/>
        </w:rPr>
      </w:r>
      <w:r>
        <w:rPr>
          <w:lang w:val="fr_FR" w:bidi="fr_FR"/>
        </w:rPr>
        <w:t>Si cela vous est utile, pensez à une activité, à des actions ou à faire un storyboard qui peut vous aider à vous rappeler de cette partie. Mettez cet enregistrement en pause ici.</w:t>
      </w:r>
    </w:p>
    <w:p>
      <w:pPr/>
      <w:r>
        <w:rPr>
          <w:lang w:val="fr_FR" w:bidi="fr_FR"/>
        </w:rPr>
      </w:r>
      <w:r>
        <w:rPr>
          <w:lang w:val="fr_FR" w:bidi="fr_FR"/>
        </w:rPr>
        <w:t>Personne (ou très peu de personnes) ne croyait que ce qu'a dit cette personne, qui est venue des cieux, était vrai. Mais certaines personnes ont cru que ce que cette personne disait était vrai. Ces personnes disent donc que tout ce que Dieu avait dit est vrai (ou elles prouvent que tout ce que Dieu avait dit est vrai).</w:t>
      </w:r>
    </w:p>
    <w:p>
      <w:pPr/>
      <w:r>
        <w:rPr>
          <w:lang w:val="fr_FR" w:bidi="fr_FR"/>
        </w:rPr>
      </w:r>
      <w:r>
        <w:rPr>
          <w:lang w:val="fr_FR" w:bidi="fr_FR"/>
        </w:rPr>
        <w:t>Rappelez-vous que Jean parle de Jésus, même s'il ne mentionne pas son nom.</w:t>
      </w:r>
    </w:p>
    <w:p>
      <w:pPr/>
      <w:r>
        <w:rPr>
          <w:lang w:val="fr_FR" w:bidi="fr_FR"/>
        </w:rPr>
      </w:r>
      <w:r>
        <w:rPr>
          <w:lang w:val="fr_FR" w:bidi="fr_FR"/>
        </w:rPr>
        <w:t>Si c'est utile, pensez à une activité, à des actions ou à faire un storyboard qui peut vous aider à vous rappeler de cette partie. Mettez cet enregistrement en pause ici.</w:t>
      </w:r>
    </w:p>
    <w:p>
      <w:pPr/>
      <w:r>
        <w:rPr>
          <w:lang w:val="fr_FR" w:bidi="fr_FR"/>
        </w:rPr>
      </w:r>
      <w:r>
        <w:rPr>
          <w:lang w:val="fr_FR" w:bidi="fr_FR"/>
        </w:rPr>
        <w:t>Dieu a envoyé cette personne sur la terre. Et cette personne parle les paroles de Dieu. Quand cette personne parle donc, c'est comme si Dieu lui-même parlait ! En effet, Dieu a donné toute la puissance de son Saint-Esprit à cette personne.</w:t>
      </w:r>
    </w:p>
    <w:p>
      <w:pPr/>
      <w:r>
        <w:rPr>
          <w:lang w:val="fr_FR" w:bidi="fr_FR"/>
        </w:rPr>
      </w:r>
      <w:r>
        <w:rPr>
          <w:lang w:val="fr_FR" w:bidi="fr_FR"/>
        </w:rPr>
        <w:t>Rappelez-vous que Jean parle encore de Jésus, même s'il ne mentionne pas son nom.</w:t>
      </w:r>
    </w:p>
    <w:p>
      <w:pPr/>
      <w:r>
        <w:rPr>
          <w:lang w:val="fr_FR" w:bidi="fr_FR"/>
        </w:rPr>
      </w:r>
      <w:r>
        <w:rPr>
          <w:lang w:val="fr_FR" w:bidi="fr_FR"/>
        </w:rPr>
        <w:t>Si c'est utile, pensez à une activité, à des actions ou à faire un storyboard qui peut vous aider à vous rappeler de cette partie. Mettez cet enregistrement en pause ici.</w:t>
      </w:r>
    </w:p>
    <w:p>
      <w:pPr/>
      <w:r>
        <w:rPr>
          <w:lang w:val="fr_FR" w:bidi="fr_FR"/>
        </w:rPr>
      </w:r>
      <w:r>
        <w:rPr>
          <w:lang w:val="fr_FR" w:bidi="fr_FR"/>
        </w:rPr>
        <w:t>Dieu aime cette personne qu'il a envoyée sur la terre. Dieu est le Père, et la personne qu'il a envoyée est le Fils. Ce Fils est Jésus, même si Jean ne donne pas son nom ici. Dieu, le Père, a donné toute autorité au Fils.</w:t>
      </w:r>
    </w:p>
    <w:p>
      <w:pPr/>
      <w:r>
        <w:rPr>
          <w:lang w:val="fr_FR" w:bidi="fr_FR"/>
        </w:rPr>
      </w:r>
      <w:r>
        <w:rPr>
          <w:lang w:val="fr_FR" w:bidi="fr_FR"/>
        </w:rPr>
        <w:t>Si c'est utile, pensez à une activité, à des actions ou à faire un storyboard qui peut vous aider à vous rappeler de cette partie. Mettez cet enregistrement en pause ici.</w:t>
      </w:r>
    </w:p>
    <w:p>
      <w:pPr/>
      <w:r>
        <w:rPr>
          <w:lang w:val="fr_FR" w:bidi="fr_FR"/>
        </w:rPr>
      </w:r>
      <w:r>
        <w:rPr>
          <w:lang w:val="fr_FR" w:bidi="fr_FR"/>
        </w:rPr>
        <w:t>Quiconque croit au Fils vivra pour toujours avec Dieu. Mais quiconque rejette le Fils ne vivra pas, mais devra endurer la colère de Dieu.</w:t>
      </w:r>
    </w:p>
    <w:p>
      <w:pPr/>
      <w:r>
        <w:rPr>
          <w:lang w:val="fr_FR" w:bidi="fr_FR"/>
        </w:rPr>
      </w:r>
      <w:r>
        <w:rPr>
          <w:lang w:val="fr_FR" w:bidi="fr_FR"/>
        </w:rPr>
        <w:t>Si c'est utile, pensez à une activité, à des actions ou à faire un storyboard qui peut vous aider à vous rappeler de cette partie. Mettez cet enregistrement en pause ici.</w:t>
      </w:r>
    </w:p>
    <w:p>
      <w:pPr/>
      <w:r>
        <w:rPr>
          <w:lang w:val="fr_FR" w:bidi="fr_FR"/>
        </w:rPr>
      </w:r>
      <w:r>
        <w:rPr>
          <w:lang w:val="fr_FR" w:bidi="fr_FR"/>
        </w:rPr>
        <w:t>Faites maintenant ensemble toutes les activités ou actions pour ce discours de Jean. Vous pouvez le faire plusieurs fois jusqu'à ce que vous arriviez à vous rappeler de tout sans difficulté. Arrêtez l'enregistrement ici.</w:t>
      </w:r>
    </w:p>
    <w:p>
      <w:pPr/>
      <w:r>
        <w:rPr>
          <w:lang w:val="fr_FR" w:bidi="fr_FR"/>
        </w:rPr>
      </w:r>
      <w:r>
        <w:rPr>
          <w:lang w:val="fr_FR" w:bidi="fr_FR"/>
        </w:rPr>
        <w:t>Jean dit beaucoup de choses au sujet de Jésus dans son discours. Il dit :</w:t>
      </w:r>
    </w:p>
    <w:p>
      <w:pPr>
        <w:pStyle w:val="ListBullet"/>
        <w:spacing w:line="240" w:lineRule="auto"/>
        <w:ind w:left="720"/>
      </w:pPr>
      <w:r>
        <w:rPr>
          <w:lang w:val="fr_FR" w:bidi="fr_FR"/>
        </w:rPr>
      </w:r>
      <w:r>
        <w:rPr>
          <w:lang w:val="fr_FR" w:bidi="fr_FR"/>
        </w:rPr>
        <w:t>Jésus est le plus important de tous.</w:t>
      </w:r>
    </w:p>
    <w:p>
      <w:pPr>
        <w:pStyle w:val="ListBullet"/>
        <w:spacing w:line="240" w:lineRule="auto"/>
        <w:ind w:left="720"/>
      </w:pPr>
      <w:r>
        <w:rPr>
          <w:lang w:val="fr_FR" w:bidi="fr_FR"/>
        </w:rPr>
      </w:r>
      <w:r>
        <w:rPr>
          <w:lang w:val="fr_FR" w:bidi="fr_FR"/>
        </w:rPr>
        <w:t xml:space="preserve">Jésus est venu des cieux. </w:t>
      </w:r>
    </w:p>
    <w:p>
      <w:pPr>
        <w:pStyle w:val="ListBullet"/>
        <w:spacing w:line="240" w:lineRule="auto"/>
        <w:ind w:left="720"/>
      </w:pPr>
      <w:r>
        <w:rPr>
          <w:lang w:val="fr_FR" w:bidi="fr_FR"/>
        </w:rPr>
      </w:r>
      <w:r>
        <w:rPr>
          <w:lang w:val="fr_FR" w:bidi="fr_FR"/>
        </w:rPr>
        <w:t>Jésus sait de quoi il parle, parce qu'il a été aux cieux.</w:t>
      </w:r>
    </w:p>
    <w:p>
      <w:pPr>
        <w:pStyle w:val="ListBullet"/>
        <w:spacing w:line="240" w:lineRule="auto"/>
        <w:ind w:left="720"/>
      </w:pPr>
      <w:r>
        <w:rPr>
          <w:lang w:val="fr_FR" w:bidi="fr_FR"/>
        </w:rPr>
      </w:r>
      <w:r>
        <w:rPr>
          <w:lang w:val="fr_FR" w:bidi="fr_FR"/>
        </w:rPr>
        <w:t>Jésus a parlé des paroles de Dieu au peuple.</w:t>
      </w:r>
    </w:p>
    <w:p>
      <w:pPr>
        <w:pStyle w:val="ListBullet"/>
        <w:spacing w:line="240" w:lineRule="auto"/>
        <w:ind w:left="720"/>
      </w:pPr>
      <w:r>
        <w:rPr>
          <w:lang w:val="fr_FR" w:bidi="fr_FR"/>
        </w:rPr>
      </w:r>
      <w:r>
        <w:rPr>
          <w:lang w:val="fr_FR" w:bidi="fr_FR"/>
        </w:rPr>
        <w:t>Jésus est le Fils de Dieu.</w:t>
      </w:r>
    </w:p>
    <w:p>
      <w:pPr/>
      <w:r>
        <w:rPr>
          <w:lang w:val="fr_FR" w:bidi="fr_FR"/>
        </w:rPr>
      </w:r>
      <w:r>
        <w:rPr>
          <w:lang w:val="fr_FR" w:bidi="fr_FR"/>
        </w:rPr>
        <w:t>Jean dit plusieurs choses au sujet de Dieu :</w:t>
      </w:r>
    </w:p>
    <w:p>
      <w:pPr>
        <w:pStyle w:val="ListBullet"/>
        <w:spacing w:line="240" w:lineRule="auto"/>
        <w:ind w:left="720"/>
      </w:pPr>
      <w:r>
        <w:rPr>
          <w:lang w:val="fr_FR" w:bidi="fr_FR"/>
        </w:rPr>
      </w:r>
      <w:r>
        <w:rPr>
          <w:lang w:val="fr_FR" w:bidi="fr_FR"/>
        </w:rPr>
        <w:t>Dieu a envoyé Jésus vers le peuple.</w:t>
      </w:r>
    </w:p>
    <w:p>
      <w:pPr>
        <w:pStyle w:val="ListBullet"/>
        <w:spacing w:line="240" w:lineRule="auto"/>
        <w:ind w:left="720"/>
      </w:pPr>
      <w:r>
        <w:rPr>
          <w:lang w:val="fr_FR" w:bidi="fr_FR"/>
        </w:rPr>
      </w:r>
      <w:r>
        <w:rPr>
          <w:lang w:val="fr_FR" w:bidi="fr_FR"/>
        </w:rPr>
        <w:t>Dieu aime Jésus.</w:t>
      </w:r>
    </w:p>
    <w:p>
      <w:pPr>
        <w:pStyle w:val="ListBullet"/>
        <w:spacing w:line="240" w:lineRule="auto"/>
        <w:ind w:left="720"/>
      </w:pPr>
      <w:r>
        <w:rPr>
          <w:lang w:val="fr_FR" w:bidi="fr_FR"/>
        </w:rPr>
      </w:r>
      <w:r>
        <w:rPr>
          <w:lang w:val="fr_FR" w:bidi="fr_FR"/>
        </w:rPr>
        <w:t>Dieu a donné toute autorité à Jésus.</w:t>
      </w:r>
    </w:p>
    <w:p>
      <w:pPr/>
      <w:r>
        <w:rPr>
          <w:lang w:val="fr_FR" w:bidi="fr_FR"/>
        </w:rPr>
      </w:r>
      <w:r>
        <w:rPr>
          <w:lang w:val="fr_FR" w:bidi="fr_FR"/>
        </w:rPr>
        <w:t>Jean dit aussi plusieurs choses au sujet des gens :</w:t>
      </w:r>
    </w:p>
    <w:p>
      <w:pPr>
        <w:pStyle w:val="ListBullet"/>
        <w:spacing w:line="240" w:lineRule="auto"/>
        <w:ind w:left="720"/>
      </w:pPr>
      <w:r>
        <w:rPr>
          <w:lang w:val="fr_FR" w:bidi="fr_FR"/>
        </w:rPr>
      </w:r>
      <w:r>
        <w:rPr>
          <w:lang w:val="fr_FR" w:bidi="fr_FR"/>
        </w:rPr>
        <w:t>Les gens appartiennent à la terre et ne peuvent parler que de choses terrestres.</w:t>
      </w:r>
    </w:p>
    <w:p>
      <w:pPr>
        <w:pStyle w:val="ListBullet"/>
        <w:spacing w:line="240" w:lineRule="auto"/>
        <w:ind w:left="720"/>
      </w:pPr>
      <w:r>
        <w:rPr>
          <w:lang w:val="fr_FR" w:bidi="fr_FR"/>
        </w:rPr>
      </w:r>
      <w:r>
        <w:rPr>
          <w:lang w:val="fr_FR" w:bidi="fr_FR"/>
        </w:rPr>
        <w:t>La plupart des gens ne croient pas que ce que Jésus a dit était vrai. Ils rejettent Jésus. En conséquence, ils ne vivront pas. Dieu sera en colère contre eux.</w:t>
      </w:r>
    </w:p>
    <w:p>
      <w:pPr>
        <w:pStyle w:val="ListBullet"/>
        <w:spacing w:line="240" w:lineRule="auto"/>
        <w:ind w:left="720"/>
      </w:pPr>
      <w:r>
        <w:rPr>
          <w:lang w:val="fr_FR" w:bidi="fr_FR"/>
        </w:rPr>
      </w:r>
      <w:r>
        <w:rPr>
          <w:lang w:val="fr_FR" w:bidi="fr_FR"/>
        </w:rPr>
        <w:t>Certaines personnes croient que ce que Jésus a dit était vrai. Ils auront la vie éternelle.</w:t>
      </w:r>
    </w:p>
    <w:p>
      <w:pPr/>
      <w:r>
        <w:rPr>
          <w:lang w:val="fr_FR" w:bidi="fr_FR"/>
        </w:rPr>
      </w:r>
      <w:r>
        <w:rPr>
          <w:lang w:val="fr_FR" w:bidi="fr_FR"/>
        </w:rPr>
        <w:t>Le discours de Jean est presque comme un poème. Voici une autre activité facultative que vous pourriez faire pour vous aider à intérioriser le discours de Jean :</w:t>
      </w:r>
    </w:p>
    <w:p>
      <w:pPr>
        <w:pStyle w:val="ListBullet"/>
        <w:spacing w:line="240" w:lineRule="auto"/>
        <w:ind w:left="720"/>
      </w:pPr>
      <w:r>
        <w:rPr>
          <w:lang w:val="fr_FR" w:bidi="fr_FR"/>
        </w:rPr>
      </w:r>
      <w:r>
        <w:rPr>
          <w:lang w:val="fr_FR" w:bidi="fr_FR"/>
        </w:rPr>
        <w:t>Pouvez-vous faire une chanson sur toutes les choses que dit Jean ? Peut-être que vous pouvez faire trois groupes : un groupe chante tout ce que Jean dit au sujet de Jésus, et un autre groupe chante tout ce que Jean dit au sujet de Dieu, et un autre groupe chante tout ce que Jean dit au sujet des gens. Vous pouvez commencer en chantant les parties séparément ; après cela, vous pourrez peut-être les tisser ensemble, et les mêler de la manière dont Jean les mêle.</w:t>
      </w:r>
    </w:p>
    <w:p>
      <w:pPr>
        <w:pStyle w:val="ListBullet"/>
        <w:spacing w:line="240" w:lineRule="auto"/>
        <w:ind w:left="720"/>
      </w:pPr>
      <w:r>
        <w:rPr>
          <w:lang w:val="fr_FR" w:bidi="fr_FR"/>
        </w:rPr>
      </w:r>
      <w:r>
        <w:rPr>
          <w:lang w:val="fr_FR" w:bidi="fr_FR"/>
        </w:rPr>
        <w:t>Pouvez-vous faire une danse à ce sujet ? Peut-être de nouveau avec trois groupes différents ?</w:t>
      </w:r>
    </w:p>
    <w:p>
      <w:pPr/>
      <w:r>
        <w:rPr>
          <w:lang w:val="fr_FR" w:bidi="fr_FR"/>
        </w:rPr>
      </w:r>
      <w:r>
        <w:rPr>
          <w:lang w:val="fr_FR" w:bidi="fr_FR"/>
        </w:rPr>
        <w:t>Arrêtez cet audio ici et faites cette activité.</w:t>
      </w:r>
    </w:p>
    <w:p>
      <w:pPr/>
      <w:r>
        <w:rPr>
          <w:lang w:val="fr_FR" w:bidi="fr_FR"/>
        </w:rPr>
      </w:r>
      <w:r>
        <w:rPr>
          <w:lang w:val="fr_FR" w:bidi="fr_FR"/>
        </w:rPr>
        <w:t xml:space="preserve">Faites maintenant </w:t>
      </w:r>
      <w:r>
        <w:rPr>
          <w:b/>
          <w:lang w:val="fr_FR" w:bidi="fr_FR"/>
        </w:rPr>
        <w:t>ensemble toutes</w:t>
      </w:r>
      <w:r>
        <w:rPr>
          <w:lang w:val="fr_FR" w:bidi="fr_FR"/>
        </w:rPr>
        <w:t xml:space="preserve"> les activités de ce passage. Commencez en représentant le lieu de départ et le lieu vers lequel se déplacent les gens sur votre « carte ». Incluez la discussion que l'homme juif a eu avec les disciples de Jean. Demandez ensuite aux disciples de Jean de parler à Jean. Donnez la réponse de Jean, avec l'aide des gestes ou des objets que vous avez répétés plus tôt.</w:t>
      </w:r>
    </w:p>
    <w:p>
      <w:pPr/>
      <w:r>
        <w:rPr>
          <w:lang w:val="fr_FR" w:bidi="fr_FR"/>
        </w:rPr>
      </w:r>
      <w:r>
        <w:rPr>
          <w:lang w:val="fr_FR" w:bidi="fr_FR"/>
        </w:rPr>
        <w:t>N'oubliez pas de dire que Jean n'était pas encore en prison.</w:t>
      </w:r>
    </w:p>
    <w:p>
      <w:pPr/>
      <w:r>
        <w:rPr>
          <w:lang w:val="fr_FR" w:bidi="fr_FR"/>
        </w:rPr>
      </w:r>
      <w:r>
        <w:rPr>
          <w:lang w:val="fr_FR" w:bidi="fr_FR"/>
        </w:rPr>
        <w:t>À la fin de la réponse de Jean-Baptiste, tous les personnages s'éloignent et Jean l'auteur s'avance et donne son discours. Faites les activités que vous avez créées pour vous aider à réfléchir au discours de Jean. Rappelez-vous que Jean ne mentionne pas le nom de Jésus. Si vous avez composé une chanson ou une danse, vous pouvez aussi la représenter de nouveau.</w:t>
      </w:r>
    </w:p>
    <w:p>
      <w:pPr/>
      <w:r>
        <w:rPr>
          <w:lang w:val="fr_FR" w:bidi="fr_FR"/>
        </w:rPr>
      </w:r>
      <w:r>
        <w:rPr>
          <w:lang w:val="fr_FR" w:bidi="fr_FR"/>
        </w:rPr>
        <w:t>Faites cette activité maintenant.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3.22–36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5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personnes qui viennent à Jésus pour que Jésus puisse les baptiser</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Les personnes qui viennent vers Jean pour que Jean puisse les baptiser</w:t>
      </w:r>
    </w:p>
    <w:p>
      <w:pPr>
        <w:pStyle w:val="ListBullet"/>
        <w:spacing w:line="240" w:lineRule="auto"/>
        <w:ind w:left="720"/>
      </w:pPr>
      <w:r>
        <w:rPr>
          <w:lang w:val="fr_FR" w:bidi="fr_FR"/>
        </w:rPr>
      </w:r>
      <w:r>
        <w:rPr>
          <w:lang w:val="fr_FR" w:bidi="fr_FR"/>
        </w:rPr>
        <w:t>Un homme juif qui se dispute avec les disciples de Jean</w:t>
      </w:r>
    </w:p>
    <w:p>
      <w:pPr>
        <w:pStyle w:val="ListBullet"/>
        <w:spacing w:line="240" w:lineRule="auto"/>
        <w:ind w:left="720"/>
      </w:pPr>
      <w:r>
        <w:rPr>
          <w:lang w:val="fr_FR" w:bidi="fr_FR"/>
        </w:rPr>
      </w:r>
      <w:r>
        <w:rPr>
          <w:lang w:val="fr_FR" w:bidi="fr_FR"/>
        </w:rPr>
        <w:t>Le marié (Jésus)</w:t>
      </w:r>
    </w:p>
    <w:p>
      <w:pPr>
        <w:pStyle w:val="ListBullet"/>
        <w:spacing w:line="240" w:lineRule="auto"/>
        <w:ind w:left="720"/>
      </w:pPr>
      <w:r>
        <w:rPr>
          <w:lang w:val="fr_FR" w:bidi="fr_FR"/>
        </w:rPr>
      </w:r>
      <w:r>
        <w:rPr>
          <w:lang w:val="fr_FR" w:bidi="fr_FR"/>
        </w:rPr>
        <w:t>La mariée</w:t>
      </w:r>
    </w:p>
    <w:p>
      <w:pPr>
        <w:pStyle w:val="ListBullet"/>
        <w:spacing w:line="240" w:lineRule="auto"/>
        <w:ind w:left="720"/>
      </w:pPr>
      <w:r>
        <w:rPr>
          <w:lang w:val="fr_FR" w:bidi="fr_FR"/>
        </w:rPr>
      </w:r>
      <w:r>
        <w:rPr>
          <w:lang w:val="fr_FR" w:bidi="fr_FR"/>
        </w:rPr>
        <w:t>L'ami du marié (Jean-Baptiste)</w:t>
      </w:r>
    </w:p>
    <w:p>
      <w:pPr>
        <w:pStyle w:val="ListBullet"/>
        <w:spacing w:line="240" w:lineRule="auto"/>
        <w:ind w:left="720"/>
      </w:pPr>
      <w:r>
        <w:rPr>
          <w:lang w:val="fr_FR" w:bidi="fr_FR"/>
        </w:rPr>
      </w:r>
      <w:r>
        <w:rPr>
          <w:lang w:val="fr_FR" w:bidi="fr_FR"/>
        </w:rPr>
        <w:t>Des personnes qui appartiennent à la terre, et qui parlent des choses de la terre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personne qui parle les paroles de Dieu (Jésus)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 Père (Dieu)</w:t>
      </w:r>
    </w:p>
    <w:p>
      <w:pPr>
        <w:pStyle w:val="ListBullet"/>
        <w:spacing w:line="240" w:lineRule="auto"/>
        <w:ind w:left="720"/>
      </w:pPr>
      <w:r>
        <w:rPr>
          <w:lang w:val="fr_FR" w:bidi="fr_FR"/>
        </w:rPr>
      </w:r>
      <w:r>
        <w:rPr>
          <w:lang w:val="fr_FR" w:bidi="fr_FR"/>
        </w:rPr>
        <w:t>Le Fils (Jésus)</w:t>
      </w:r>
    </w:p>
    <w:p>
      <w:pPr>
        <w:pStyle w:val="ListBullet"/>
        <w:spacing w:line="240" w:lineRule="auto"/>
        <w:ind w:left="720"/>
      </w:pPr>
      <w:r>
        <w:rPr>
          <w:lang w:val="fr_FR" w:bidi="fr_FR"/>
        </w:rPr>
      </w:r>
      <w:r>
        <w:rPr>
          <w:lang w:val="fr_FR" w:bidi="fr_FR"/>
        </w:rPr>
        <w:t>Les personnes qui croient au Fils</w:t>
      </w:r>
    </w:p>
    <w:p>
      <w:pPr>
        <w:pStyle w:val="ListBullet"/>
        <w:spacing w:line="240" w:lineRule="auto"/>
        <w:ind w:left="720"/>
      </w:pPr>
      <w:r>
        <w:rPr>
          <w:lang w:val="fr_FR" w:bidi="fr_FR"/>
        </w:rPr>
      </w:r>
      <w:r>
        <w:rPr>
          <w:lang w:val="fr_FR" w:bidi="fr_FR"/>
        </w:rPr>
        <w:t>Les personnes qui rejettent le Fils</w:t>
      </w:r>
    </w:p>
    <w:p>
      <w:pPr/>
      <w:r>
        <w:rPr>
          <w:lang w:val="fr_FR" w:bidi="fr_FR"/>
        </w:rPr>
      </w:r>
      <w:r>
        <w:rPr>
          <w:lang w:val="fr_FR" w:bidi="fr_FR"/>
        </w:rPr>
        <w:t>Vous allez travailler en groupe et représenter le passage deux fois. Vous allez devoir le représenter dans votre propre langue. Vous pouvez utiliser la carte que vous avez créée dans la pièce pour l'activité précédente, et vous pouvez aussi répéter toutes les autres activités que vous avez faites pour vous aider à vous rappeler le passage.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Jésus et ses disciples qui quittent Jérusalem et voyagent à travers les villages de la Judée. Représentez les disciples de Jésus en train de baptiser les gens.</w:t>
      </w:r>
    </w:p>
    <w:p>
      <w:pPr/>
      <w:r>
        <w:rPr>
          <w:lang w:val="fr_FR" w:bidi="fr_FR"/>
        </w:rPr>
      </w:r>
      <w:r>
        <w:rPr>
          <w:lang w:val="fr_FR" w:bidi="fr_FR"/>
        </w:rPr>
        <w:t>Représentez un homme qui voit ce que fait Jésus. Vous pouvez décider vous-même si vous le représentez en train de se faire baptiser, ou non !</w:t>
      </w:r>
    </w:p>
    <w:p>
      <w:pPr/>
      <w:r>
        <w:rPr>
          <w:lang w:val="fr_FR" w:bidi="fr_FR"/>
        </w:rPr>
      </w:r>
      <w:r>
        <w:rPr>
          <w:lang w:val="fr_FR" w:bidi="fr_FR"/>
        </w:rPr>
        <w:t>Représentez cet homme qui voyage vers le lieu où se trouvent Jean et ses disciples.</w:t>
      </w:r>
    </w:p>
    <w:p>
      <w:pPr/>
      <w:r>
        <w:rPr>
          <w:lang w:val="fr_FR" w:bidi="fr_FR"/>
        </w:rPr>
      </w:r>
      <w:r>
        <w:rPr>
          <w:lang w:val="fr_FR" w:bidi="fr_FR"/>
        </w:rPr>
        <w:t>Représentez l'homme en train de se disputer avec les disciples de Jean.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 rôle des disciples de Jean : « Que ressentez-vous ? » Vous entendrez peut-être des choses comme : « Nous sommes un peu offensés. Jean était le premier ! Tous le monde prête maintenant attention à ce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Jean en train de répondre à ses disciples. Vous pouvez utiliser les actions ou les objets que vous avez répétés dans l'étape précédente.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Jean : « Que ressentez-vous ? » Vous entendrez peut-être des choses comme : « Je suis vraiment heureux ! Je suis si content que les gens vont vers Jésus. C'est précisément pourquoi je suis venu ! Mes disciples devraient être heureux de cela aussi. »</w:t>
      </w:r>
    </w:p>
    <w:p>
      <w:pPr/>
      <w:r>
        <w:rPr>
          <w:lang w:val="fr_FR" w:bidi="fr_FR"/>
        </w:rPr>
      </w:r>
      <w:r>
        <w:rPr>
          <w:lang w:val="fr_FR" w:bidi="fr_FR"/>
        </w:rPr>
        <w:t>Représentez Jean l'auteur qui nous parle maintenant. Vous pouvez utiliser les activités que vous avez pratiquées dans le script précédent pour vous aider à vous rappeler ses paroles.</w:t>
      </w:r>
    </w:p>
    <w:p>
      <w:pPr/>
      <w:r>
        <w:rPr>
          <w:lang w:val="fr_FR" w:bidi="fr_FR"/>
        </w:rPr>
      </w:r>
      <w:r>
        <w:rPr>
          <w:lang w:val="fr_FR" w:bidi="fr_FR"/>
        </w:rPr>
        <w:t>Demandez à l'acteur qui joue le rôle de Jean l'auteur : « À quoi pensez-vous ? » Vous entendrez peut-être des choses comme : « Je suis si heureux que Dieu ait envoyé Jésus. J'espère que beaucoup de personnes écouteront ce que dit Jésus.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3.22–36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Ce passage parle des </w:t>
      </w:r>
      <w:r>
        <w:rPr>
          <w:b/>
          <w:lang w:val="fr_FR" w:bidi="fr_FR"/>
        </w:rPr>
        <w:t>disciples</w:t>
      </w:r>
      <w:r>
        <w:rPr>
          <w:lang w:val="fr_FR" w:bidi="fr_FR"/>
        </w:rPr>
        <w:t xml:space="preserve"> de Jésus et des disciples de Jean. Un disciple est une personne qui suit un enseignant religieux en tant qu'étudiant. Utilisez le même terme que vous avez utilisé dans les passages précédents.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Jésus et ses disciples viennent dans le </w:t>
      </w:r>
      <w:r>
        <w:rPr>
          <w:b/>
          <w:lang w:val="fr_FR" w:bidi="fr_FR"/>
        </w:rPr>
        <w:t>territoire de la Judée</w:t>
      </w:r>
      <w:r>
        <w:rPr>
          <w:lang w:val="fr_FR" w:bidi="fr_FR"/>
        </w:rPr>
        <w:t>. Cela signifie qu'ils quittent la ville de Jérusalem et vont dans la partie de la province de Judée où il y a des villages et des fermes et où il y a de la campagne sauvage. Utilisez un mot ou une expression que vous utiliseriez pour un tel lieu.</w:t>
      </w:r>
    </w:p>
    <w:p>
      <w:pPr/>
      <w:r>
        <w:rPr>
          <w:lang w:val="fr_FR" w:bidi="fr_FR"/>
        </w:rPr>
      </w:r>
      <w:r>
        <w:rPr>
          <w:lang w:val="fr_FR" w:bidi="fr_FR"/>
        </w:rPr>
        <w:t>Arrêtez-vous ici et discutez de la façon dont vous diriez cette phrase. Arrêtez l'enregistrement ici.</w:t>
      </w:r>
    </w:p>
    <w:p>
      <w:pPr/>
      <w:r>
        <w:rPr>
          <w:lang w:val="fr_FR" w:bidi="fr_FR"/>
        </w:rPr>
      </w:r>
      <w:r>
        <w:rPr>
          <w:lang w:val="fr_FR" w:bidi="fr_FR"/>
        </w:rPr>
        <w:t xml:space="preserve">Jésus </w:t>
      </w:r>
      <w:r>
        <w:rPr>
          <w:b/>
          <w:lang w:val="fr_FR" w:bidi="fr_FR"/>
        </w:rPr>
        <w:t>baptisait</w:t>
      </w:r>
      <w:r>
        <w:rPr>
          <w:lang w:val="fr_FR" w:bidi="fr_FR"/>
        </w:rPr>
        <w:t xml:space="preserve"> les gens. Baptiser les gens signifie les tremper dans l'eau, en signe qu'ils sont désolés pour les mauvaises choses qu'ils avaient faites. Le mot </w:t>
      </w:r>
      <w:r>
        <w:rPr>
          <w:lang w:val="fr_FR" w:bidi="fr_FR"/>
        </w:rPr>
        <w:t>baptiser</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Un certain </w:t>
      </w:r>
      <w:r>
        <w:rPr>
          <w:b/>
          <w:lang w:val="fr_FR" w:bidi="fr_FR"/>
        </w:rPr>
        <w:t>Juif</w:t>
      </w:r>
      <w:r>
        <w:rPr>
          <w:lang w:val="fr_FR" w:bidi="fr_FR"/>
        </w:rPr>
        <w:t xml:space="preserve"> se disputait avec les disciples de Jean. Le mot « Juif » signifie un descendant d'Abraham. Jésus et la plupart des autres personnes dans les Évangiles sont aussi des Juifs. Dans le livre de Jean, le mot « Juifs » signifie généralement les chefs religieux des Juifs. Mais nous ne savons pas si cette personne était un chef religieux ou non. Utilisez le même mot que vous avez utilisé dans d'autres passages, mais ne dites pas que cette personne était un chef religieux. Le mot </w:t>
      </w:r>
      <w:r>
        <w:rPr>
          <w:lang w:val="fr_FR" w:bidi="fr_FR"/>
        </w:rPr>
        <w:t>Juif</w:t>
      </w:r>
      <w:r>
        <w:rPr>
          <w:lang w:val="fr_FR" w:bidi="fr_FR"/>
        </w:rPr>
        <w:t xml:space="preserve"> se trouve dans le glossaire principal.</w:t>
      </w:r>
    </w:p>
    <w:p>
      <w:pPr/>
      <w:r>
        <w:rPr>
          <w:lang w:val="fr_FR" w:bidi="fr_FR"/>
        </w:rPr>
      </w:r>
      <w:r>
        <w:rPr>
          <w:lang w:val="fr_FR" w:bidi="fr_FR"/>
        </w:rPr>
        <w:t xml:space="preserve">Jean-Baptiste baptise maintenant les gens dans un lieu appelé Énon près d'un lieu appelé Salim. Parce qu'Énon signifie « sources », vous pouvez aussi dire que Jean baptisait les gens aux sources près d'un lieu appelé Salim. Une </w:t>
      </w:r>
      <w:r>
        <w:rPr>
          <w:b/>
          <w:lang w:val="fr_FR" w:bidi="fr_FR"/>
        </w:rPr>
        <w:t>source</w:t>
      </w:r>
      <w:r>
        <w:rPr>
          <w:lang w:val="fr_FR" w:bidi="fr_FR"/>
        </w:rPr>
        <w:t xml:space="preserve"> est un lieu où l'eau monte du sol, formant de petites mares.</w:t>
      </w:r>
    </w:p>
    <w:p>
      <w:pPr/>
      <w:r>
        <w:rPr>
          <w:lang w:val="fr_FR" w:bidi="fr_FR"/>
        </w:rPr>
      </w:r>
      <w:r>
        <w:rPr>
          <w:lang w:val="fr_FR" w:bidi="fr_FR"/>
        </w:rPr>
        <w:t>Arrêtez-vous ici et discutez de la façon dont vous décrirez le lieu où Jean baptise. Mettez cet enregistrement en pause ici.</w:t>
      </w:r>
    </w:p>
    <w:p>
      <w:pPr/>
      <w:r>
        <w:rPr>
          <w:lang w:val="fr_FR" w:bidi="fr_FR"/>
        </w:rPr>
      </w:r>
      <w:r>
        <w:rPr>
          <w:lang w:val="fr_FR" w:bidi="fr_FR"/>
        </w:rPr>
        <w:t xml:space="preserve">Les disciples de Jean appellent Jean </w:t>
      </w:r>
      <w:r>
        <w:rPr>
          <w:b/>
          <w:lang w:val="fr_FR" w:bidi="fr_FR"/>
        </w:rPr>
        <w:t>Rabbi</w:t>
      </w:r>
      <w:r>
        <w:rPr>
          <w:lang w:val="fr_FR" w:bidi="fr_FR"/>
        </w:rPr>
        <w:t xml:space="preserve">. Cela signifie enseignant dans leur langue. Utilisez le même mot que vous avez utilisé dans les passages précédents. Le mot </w:t>
      </w:r>
      <w:r>
        <w:rPr>
          <w:lang w:val="fr_FR" w:bidi="fr_FR"/>
        </w:rPr>
        <w:t>Rabbi</w:t>
      </w:r>
      <w:r>
        <w:rPr>
          <w:lang w:val="fr_FR" w:bidi="fr_FR"/>
        </w:rPr>
        <w:t xml:space="preserve"> se trouve dans le glossaire principal.</w:t>
      </w:r>
    </w:p>
    <w:p>
      <w:pPr/>
      <w:r>
        <w:rPr>
          <w:lang w:val="fr_FR" w:bidi="fr_FR"/>
        </w:rPr>
      </w:r>
      <w:r>
        <w:rPr>
          <w:lang w:val="fr_FR" w:bidi="fr_FR"/>
        </w:rPr>
        <w:t xml:space="preserve">Les disciples de Jean disent que Jean a « témoigné » au sujet de Jésus. Et Jean dit que ses disciples peuvent témoigner que Jean a dit qu'il n'est pas le Christ. Et plus tard, Jean l'auteur dit que Jésus a témoigné au sujet de ce qu'il a vu et entendu dans les cieux. Quelqu'un qui </w:t>
      </w:r>
      <w:r>
        <w:rPr>
          <w:b/>
          <w:lang w:val="fr_FR" w:bidi="fr_FR"/>
        </w:rPr>
        <w:t>témoigne</w:t>
      </w:r>
      <w:r>
        <w:rPr>
          <w:lang w:val="fr_FR" w:bidi="fr_FR"/>
        </w:rPr>
        <w:t xml:space="preserve"> dit quelque chose qu'il sait être vraiment vrai. Le mot </w:t>
      </w:r>
      <w:r>
        <w:rPr>
          <w:lang w:val="fr_FR" w:bidi="fr_FR"/>
        </w:rPr>
        <w:t>témoigner</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Jean-Baptiste avait déjà dit qu'il n'est pas le </w:t>
      </w:r>
      <w:r>
        <w:rPr>
          <w:b/>
          <w:lang w:val="fr_FR" w:bidi="fr_FR"/>
        </w:rPr>
        <w:t>Christ</w:t>
      </w:r>
      <w:r>
        <w:rPr>
          <w:lang w:val="fr_FR" w:bidi="fr_FR"/>
        </w:rPr>
        <w:t xml:space="preserve">. Le Christ, ou le Messie, était le roi et le Sauveur spécial que Dieu avait promis d'envoyer à son peuple. Utilisez le même terme que vous avez utilisé dans les passages précédents. Le mot </w:t>
      </w:r>
      <w:r>
        <w:rPr>
          <w:lang w:val="fr_FR" w:bidi="fr_FR"/>
        </w:rPr>
        <w:t>Christ</w:t>
      </w:r>
      <w:r>
        <w:rPr>
          <w:lang w:val="fr_FR" w:bidi="fr_FR"/>
        </w:rPr>
        <w:t xml:space="preserve"> se trouve dans le glossaire principal.</w:t>
      </w:r>
    </w:p>
    <w:p>
      <w:pPr/>
      <w:r>
        <w:rPr>
          <w:lang w:val="fr_FR" w:bidi="fr_FR"/>
        </w:rPr>
      </w:r>
      <w:r>
        <w:rPr>
          <w:lang w:val="fr_FR" w:bidi="fr_FR"/>
        </w:rPr>
        <w:t xml:space="preserve">Jean-Baptiste dit que personne ne peut rien recevoir, à moins que cela ne soit donné du </w:t>
      </w:r>
      <w:r>
        <w:rPr>
          <w:b/>
          <w:lang w:val="fr_FR" w:bidi="fr_FR"/>
        </w:rPr>
        <w:t>ciel</w:t>
      </w:r>
      <w:r>
        <w:rPr>
          <w:lang w:val="fr_FR" w:bidi="fr_FR"/>
        </w:rPr>
        <w:t>. Les cieux est le lieu où vit Dieu. Les Juifs utilisaient souvent le mot cieux comme une façon respectueuse de parler de Dieu. Quand quelque chose est donné de la part des cieux, cela signifie que Dieu l'a donné.</w:t>
      </w:r>
    </w:p>
    <w:p>
      <w:pPr/>
      <w:r>
        <w:rPr>
          <w:lang w:val="fr_FR" w:bidi="fr_FR"/>
        </w:rPr>
      </w:r>
      <w:r>
        <w:rPr>
          <w:lang w:val="fr_FR" w:bidi="fr_FR"/>
        </w:rPr>
        <w:t xml:space="preserve">Le mot </w:t>
      </w:r>
      <w:r>
        <w:rPr>
          <w:lang w:val="fr_FR" w:bidi="fr_FR"/>
        </w:rPr>
        <w:t>ciel</w:t>
      </w:r>
      <w:r>
        <w:rPr>
          <w:lang w:val="fr_FR" w:bidi="fr_FR"/>
        </w:rPr>
        <w:t xml:space="preserve"> se trouve dans le glossaire principal. Utilisez le même terme que vous avez utilisé dans les passages précédents.</w:t>
      </w:r>
    </w:p>
    <w:p>
      <w:pPr/>
      <w:r>
        <w:rPr>
          <w:lang w:val="fr_FR" w:bidi="fr_FR"/>
        </w:rPr>
      </w:r>
      <w:r>
        <w:rPr>
          <w:lang w:val="fr_FR" w:bidi="fr_FR"/>
        </w:rPr>
        <w:t>Jean l'auteur parle de celui qui vient d'en haut. Plus tard, il parle de celui qui vient des cieux. Les cieux sont au-dessus de la terre. La signification de ces deux expressions est donc la même.</w:t>
      </w:r>
    </w:p>
    <w:p>
      <w:pPr/>
      <w:r>
        <w:rPr>
          <w:lang w:val="fr_FR" w:bidi="fr_FR"/>
        </w:rPr>
      </w:r>
      <w:r>
        <w:rPr>
          <w:lang w:val="fr_FR" w:bidi="fr_FR"/>
        </w:rPr>
        <w:t>Dieu a envoyé une personne (Jésus) et lui a donné son esprit. L'</w:t>
      </w:r>
      <w:r>
        <w:rPr>
          <w:b/>
          <w:lang w:val="fr_FR" w:bidi="fr_FR"/>
        </w:rPr>
        <w:t>Esprit</w:t>
      </w:r>
      <w:r>
        <w:rPr>
          <w:lang w:val="fr_FR" w:bidi="fr_FR"/>
        </w:rPr>
        <w:t xml:space="preserve"> signifie le </w:t>
      </w:r>
      <w:r>
        <w:rPr>
          <w:b/>
          <w:lang w:val="fr_FR" w:bidi="fr_FR"/>
        </w:rPr>
        <w:t>Saint-Esprit</w:t>
      </w:r>
      <w:r>
        <w:rPr>
          <w:lang w:val="fr_FR" w:bidi="fr_FR"/>
        </w:rPr>
        <w:t xml:space="preserve"> de Dieu. Utilisez le même mot que vous avez utilisé dans les passages précédents. Le mot </w:t>
      </w:r>
      <w:r>
        <w:rPr>
          <w:lang w:val="fr_FR" w:bidi="fr_FR"/>
        </w:rPr>
        <w:t>Saint-Esprit</w:t>
      </w:r>
      <w:r>
        <w:rPr>
          <w:lang w:val="fr_FR" w:bidi="fr_FR"/>
        </w:rPr>
        <w:t xml:space="preserve"> se trouve dans le glossaire principal.</w:t>
      </w:r>
    </w:p>
    <w:p>
      <w:pPr/>
      <w:r>
        <w:rPr>
          <w:lang w:val="fr_FR" w:bidi="fr_FR"/>
        </w:rPr>
      </w:r>
      <w:r>
        <w:rPr>
          <w:lang w:val="fr_FR" w:bidi="fr_FR"/>
        </w:rPr>
        <w:t>Dieu a placé toutes choses sous l'</w:t>
      </w:r>
      <w:r>
        <w:rPr>
          <w:b/>
          <w:lang w:val="fr_FR" w:bidi="fr_FR"/>
        </w:rPr>
        <w:t>autorité</w:t>
      </w:r>
      <w:r>
        <w:rPr>
          <w:lang w:val="fr_FR" w:bidi="fr_FR"/>
        </w:rPr>
        <w:t xml:space="preserve"> de son Fils. Cela signifie que Dieu a donné à Jésus l'autorité sur toutes choses. Quelqu'un qui a l'autorité a le droit et le pouvoir de prendre des décisions et de porter des jugements. Le mot </w:t>
      </w:r>
      <w:r>
        <w:rPr>
          <w:lang w:val="fr_FR" w:bidi="fr_FR"/>
        </w:rPr>
        <w:t>autorité</w:t>
      </w:r>
      <w:r>
        <w:rPr>
          <w:lang w:val="fr_FR" w:bidi="fr_FR"/>
        </w:rPr>
        <w:t xml:space="preserve"> se trouve dans le glossaire principal.</w:t>
      </w:r>
    </w:p>
    <w:p>
      <w:pPr/>
      <w:r>
        <w:rPr>
          <w:lang w:val="fr_FR" w:bidi="fr_FR"/>
        </w:rPr>
      </w:r>
      <w:r>
        <w:rPr>
          <w:lang w:val="fr_FR" w:bidi="fr_FR"/>
        </w:rPr>
        <w:t xml:space="preserve">Arrêtez-vous ici et discutez du mot ou de l'expression que vous utiliserez pour </w:t>
      </w:r>
      <w:r>
        <w:rPr>
          <w:b/>
          <w:lang w:val="fr_FR" w:bidi="fr_FR"/>
        </w:rPr>
        <w:t>autorité</w:t>
      </w:r>
      <w:r>
        <w:rPr>
          <w:lang w:val="fr_FR" w:bidi="fr_FR"/>
        </w:rPr>
        <w:t>.</w:t>
      </w:r>
    </w:p>
    <w:p>
      <w:pPr/>
      <w:r>
        <w:rPr>
          <w:lang w:val="fr_FR" w:bidi="fr_FR"/>
        </w:rPr>
      </w:r>
      <w:r>
        <w:rPr>
          <w:lang w:val="fr_FR" w:bidi="fr_FR"/>
        </w:rPr>
        <w:t xml:space="preserve">Toute personne qui </w:t>
      </w:r>
      <w:r>
        <w:rPr>
          <w:b/>
          <w:lang w:val="fr_FR" w:bidi="fr_FR"/>
        </w:rPr>
        <w:t>croit</w:t>
      </w:r>
      <w:r>
        <w:rPr>
          <w:lang w:val="fr_FR" w:bidi="fr_FR"/>
        </w:rPr>
        <w:t xml:space="preserve"> au </w:t>
      </w:r>
      <w:r>
        <w:rPr>
          <w:b/>
          <w:lang w:val="fr_FR" w:bidi="fr_FR"/>
        </w:rPr>
        <w:t>Fils</w:t>
      </w:r>
      <w:r>
        <w:rPr>
          <w:lang w:val="fr_FR" w:bidi="fr_FR"/>
        </w:rPr>
        <w:t xml:space="preserve"> a la </w:t>
      </w:r>
      <w:r>
        <w:rPr>
          <w:b/>
          <w:lang w:val="fr_FR" w:bidi="fr_FR"/>
        </w:rPr>
        <w:t>vie éternelle</w:t>
      </w:r>
      <w:r>
        <w:rPr>
          <w:lang w:val="fr_FR" w:bidi="fr_FR"/>
        </w:rPr>
        <w:t xml:space="preserve">. Le Fils signifie le Fils de Dieu, Jésus. Quand on croit en quelqu'un, on croit que ce que cette personne dit d'elle-même est vrai. On place alors notre confiance en elle et on s'engage à faire ce qu'elle commande. Utilisez le même mot que vous avez utilisé dans les passages précédents. Le mot </w:t>
      </w:r>
      <w:r>
        <w:rPr>
          <w:lang w:val="fr_FR" w:bidi="fr_FR"/>
        </w:rPr>
        <w:t>croire</w:t>
      </w:r>
      <w:r>
        <w:rPr>
          <w:lang w:val="fr_FR" w:bidi="fr_FR"/>
        </w:rPr>
        <w:t xml:space="preserve"> se trouve dans le glossaire principal.</w:t>
      </w:r>
    </w:p>
    <w:p>
      <w:pPr/>
      <w:r>
        <w:rPr>
          <w:lang w:val="fr_FR" w:bidi="fr_FR"/>
        </w:rPr>
      </w:r>
      <w:r>
        <w:rPr>
          <w:lang w:val="fr_FR" w:bidi="fr_FR"/>
        </w:rPr>
        <w:t xml:space="preserve">Avoir </w:t>
      </w:r>
      <w:r>
        <w:rPr>
          <w:b/>
          <w:lang w:val="fr_FR" w:bidi="fr_FR"/>
        </w:rPr>
        <w:t>la vie éternelle</w:t>
      </w:r>
      <w:r>
        <w:rPr>
          <w:lang w:val="fr_FR" w:bidi="fr_FR"/>
        </w:rPr>
        <w:t xml:space="preserve"> signifie vivre en présence de Dieu en droite relation avec lui. Utilisez le même mot que vous avez utilisé dans les passages précédents. L'expression </w:t>
      </w:r>
      <w:r>
        <w:rPr>
          <w:lang w:val="fr_FR" w:bidi="fr_FR"/>
        </w:rPr>
        <w:t>vie éternelle</w:t>
      </w:r>
      <w:r>
        <w:rPr>
          <w:lang w:val="fr_FR" w:bidi="fr_FR"/>
        </w:rPr>
        <w:t xml:space="preserve"> se trouve dans le Glossaire principal. </w:t>
      </w:r>
    </w:p>
    <w:p>
      <w:pPr/>
      <w:r>
        <w:rPr>
          <w:lang w:val="fr_FR" w:bidi="fr_FR"/>
        </w:rPr>
      </w:r>
      <w:r>
        <w:rPr>
          <w:lang w:val="fr_FR" w:bidi="fr_FR"/>
        </w:rPr>
        <w:t xml:space="preserve">Toute personne qui rejette le Fils ne verra pas </w:t>
      </w:r>
      <w:r>
        <w:rPr>
          <w:b/>
          <w:lang w:val="fr_FR" w:bidi="fr_FR"/>
        </w:rPr>
        <w:t>la vie</w:t>
      </w:r>
      <w:r>
        <w:rPr>
          <w:lang w:val="fr_FR" w:bidi="fr_FR"/>
        </w:rPr>
        <w:t>. Cela signifie qu'ils n'auront pas, c'est-à-dire n'expérimenteront pas, cette vie éternelle que les autres personnes recevront.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3:22–36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61">
        <w:r>
          <w:rPr>
            <w:lang w:val="fr_FR" w:bidi="fr_FR"/>
          </w:rPr>
          <w:rPr>
            <w:color w:val="0000EE"/>
            <w:u w:val="single"/>
          </w:rPr>
          <w:t>Écouter et Cœur</w:t>
        </w:r>
      </w:hyperlink>
      <w:r>
        <w:rPr>
          <w:lang w:val="fr_FR" w:bidi="fr_FR"/>
        </w:rPr>
        <w:t xml:space="preserve"> (664 KB)</w:t>
      </w:r>
      <w:r>
        <w:rPr>
          <w:lang w:val="fr_FR" w:bidi="fr_FR"/>
        </w:rPr>
      </w:r>
    </w:p>
    <w:p>
      <w:pPr>
        <w:pStyle w:val="ListBullet"/>
        <w:spacing w:line="240" w:lineRule="auto"/>
        <w:ind w:left="720"/>
      </w:pPr>
      <w:r>
        <w:rPr>
          <w:lang w:val="fr_FR" w:bidi="fr_FR"/>
        </w:rPr>
      </w:r>
      <w:hyperlink r:id="rId62">
        <w:r>
          <w:rPr>
            <w:lang w:val="fr_FR" w:bidi="fr_FR"/>
          </w:rPr>
          <w:rPr>
            <w:color w:val="0000EE"/>
            <w:u w:val="single"/>
          </w:rPr>
          <w:t>Planter le Décor</w:t>
        </w:r>
      </w:hyperlink>
      <w:r>
        <w:rPr>
          <w:lang w:val="fr_FR" w:bidi="fr_FR"/>
        </w:rPr>
        <w:t xml:space="preserve"> (5.6 MB)</w:t>
      </w:r>
      <w:r>
        <w:rPr>
          <w:lang w:val="fr_FR" w:bidi="fr_FR"/>
        </w:rPr>
      </w:r>
    </w:p>
    <w:p>
      <w:pPr>
        <w:pStyle w:val="ListBullet"/>
        <w:spacing w:line="240" w:lineRule="auto"/>
        <w:ind w:left="720"/>
      </w:pPr>
      <w:r>
        <w:rPr>
          <w:lang w:val="fr_FR" w:bidi="fr_FR"/>
        </w:rPr>
      </w:r>
      <w:hyperlink r:id="rId63">
        <w:r>
          <w:rPr>
            <w:lang w:val="fr_FR" w:bidi="fr_FR"/>
          </w:rPr>
          <w:rPr>
            <w:color w:val="0000EE"/>
            <w:u w:val="single"/>
          </w:rPr>
          <w:t>Définir les Scènes</w:t>
        </w:r>
      </w:hyperlink>
      <w:r>
        <w:rPr>
          <w:lang w:val="fr_FR" w:bidi="fr_FR"/>
        </w:rPr>
        <w:t xml:space="preserve"> (6.4 MB)</w:t>
      </w:r>
      <w:r>
        <w:rPr>
          <w:lang w:val="fr_FR" w:bidi="fr_FR"/>
        </w:rPr>
      </w:r>
    </w:p>
    <w:p>
      <w:pPr>
        <w:pStyle w:val="ListBullet"/>
        <w:spacing w:line="240" w:lineRule="auto"/>
        <w:ind w:left="720"/>
      </w:pPr>
      <w:r>
        <w:rPr>
          <w:lang w:val="fr_FR" w:bidi="fr_FR"/>
        </w:rPr>
      </w:r>
      <w:hyperlink r:id="rId64">
        <w:r>
          <w:rPr>
            <w:lang w:val="fr_FR" w:bidi="fr_FR"/>
          </w:rPr>
          <w:rPr>
            <w:color w:val="0000EE"/>
            <w:u w:val="single"/>
          </w:rPr>
          <w:t>Intégration du Texte</w:t>
        </w:r>
      </w:hyperlink>
      <w:r>
        <w:rPr>
          <w:lang w:val="fr_FR" w:bidi="fr_FR"/>
        </w:rPr>
        <w:t xml:space="preserve"> (2.0 MB)</w:t>
      </w:r>
      <w:r>
        <w:rPr>
          <w:lang w:val="fr_FR" w:bidi="fr_FR"/>
        </w:rPr>
      </w:r>
    </w:p>
    <w:p>
      <w:pPr>
        <w:pStyle w:val="ListBullet"/>
        <w:spacing w:line="240" w:lineRule="auto"/>
        <w:ind w:left="720"/>
      </w:pPr>
      <w:r>
        <w:rPr>
          <w:lang w:val="fr_FR" w:bidi="fr_FR"/>
        </w:rPr>
      </w:r>
      <w:hyperlink r:id="rId65">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66">
        <w:r>
          <w:rPr>
            <w:lang w:val="fr_FR" w:bidi="fr_FR"/>
          </w:rPr>
          <w:rPr>
            <w:color w:val="0000EE"/>
            <w:u w:val="single"/>
          </w:rPr>
          <w:t>Prêcher la Parole</w:t>
        </w:r>
      </w:hyperlink>
      <w:r>
        <w:rPr>
          <w:lang w:val="fr_FR" w:bidi="fr_FR"/>
        </w:rPr>
        <w:t xml:space="preserve"> (885 KB)</w:t>
      </w:r>
      <w:r>
        <w:rPr>
          <w:lang w:val="fr_FR" w:bidi="fr_FR"/>
        </w:rPr>
      </w:r>
      <w:r>
        <w:rPr>
          <w:lang w:val="fr_FR" w:bidi="fr_FR"/>
        </w:rPr>
      </w:r>
      <w:r>
        <w:rPr>
          <w:lang w:val="fr_FR" w:bidi="fr_FR"/>
        </w:rPr>
      </w:r>
    </w:p>
    <w:p>
      <w:pPr/>
      <w:r>
        <w:rPr>
          <w:lang w:val="fr_FR" w:bidi="fr_FR"/>
        </w:rPr>
      </w:r>
    </w:p>
    <w:p>
      <w:pPr>
        <w:pStyle w:val="Heading2"/>
      </w:pPr>
      <w:r>
        <w:rPr>
          <w:lang w:val="fr_FR" w:bidi="fr_FR"/>
        </w:rPr>
        <w:t>Jean 4:1–15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4.1–15. Laissez entrer la parole de Dieu dans vos cœurs.</w:t>
      </w:r>
    </w:p>
    <w:p>
      <w:pPr/>
      <w:r>
        <w:rPr>
          <w:lang w:val="fr_FR" w:bidi="fr_FR"/>
        </w:rPr>
      </w:r>
      <w:r>
        <w:rPr>
          <w:lang w:val="fr_FR" w:bidi="fr_FR"/>
        </w:rPr>
        <w:t>Écoutez l'enregistrement de Jean 4.1–15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4.1–15 dans la traduction la plus facile à comprendre.</w:t>
      </w:r>
    </w:p>
    <w:p>
      <w:pPr/>
      <w:r>
        <w:rPr>
          <w:lang w:val="fr_FR" w:bidi="fr_FR"/>
        </w:rPr>
      </w:r>
      <w:r>
        <w:rPr>
          <w:lang w:val="fr_FR" w:bidi="fr_FR"/>
        </w:rPr>
        <w:t>Jésus était en Judée avec ses disciples, c'est-à-dire ses suiveurs les plus proches. Jean-Baptiste baptisait les gens, et Jésus baptisait aussi les gens. Les disciples de Jean posent des questions à Jean au sujet de Jésus, et Jean dit à ses disciples pourquoi Jésus est plus grand que Jean. Nous apprenons maintenant que les pharisiens, c'est-à-dire les docteurs religieux, apprennent que Jésus a baptisé plus de disciples que Jean. Jésus et ses disciples quittent la région de la Judée pour retourner en Galilée dans le nord. Ils voyagent à travers la région de la Samarie. Cette histoire contient une conversation surprenante entre Jésus et une femme samaritaine à un puits en Samarie.</w:t>
      </w:r>
    </w:p>
    <w:p>
      <w:pPr/>
      <w:r>
        <w:rPr>
          <w:lang w:val="fr_FR" w:bidi="fr_FR"/>
        </w:rPr>
      </w:r>
      <w:r>
        <w:rPr>
          <w:lang w:val="fr_FR" w:bidi="fr_FR"/>
        </w:rPr>
        <w:t>En Judée, Jésus a baptisé beaucoup de nouveaux disciples pour montrer que les nouveaux disciples faisaient maintenant partie du peuple de Dieu. Dans la langue d'origine, « baptiser » signifie tremper ou immerger dans l'eau. Les pharisiens entendent parler de Jésus qui baptisait beaucoup de personnes. Les pharisiens suivaient les lois de Dieu de très près. Jean (le disciple de Jésus qui a écrit le livre de Jean) dit que Jésus ne baptisait pas lui-même. Ce sont les disciples de Jésus qui baptisaient en fait les gens. Les pharisiens savaient aussi combien de personnes Jean-Baptiste avait baptisé. Les pharisiens comparaient le nombre de baptêmes qui se produisaient en Judée et voyaient que Jésus et ses disciples baptisaient plus de personnes que Jean-Baptiste.</w:t>
      </w:r>
    </w:p>
    <w:p>
      <w:pPr/>
      <w:r>
        <w:rPr>
          <w:lang w:val="fr_FR" w:bidi="fr_FR"/>
        </w:rPr>
      </w:r>
      <w:r>
        <w:rPr>
          <w:lang w:val="fr_FR" w:bidi="fr_FR"/>
        </w:rPr>
        <w:t>Jésus veut donc que les disciples de Jésus le louent comme le Sauveur promis. Jésus veut éviter les questions de la part des pharisiens au sujet de cette comparaison des baptêmes entre Jean-Baptiste et Jésus. Jésus et ses disciples quittent donc la région de la Judée. Ils commencent à marcher vers la Galilée dans le nord. Le trajet devait prendre deux ou trois jours. La façon la plus rapide de voyager de la Judée à la Galilée était à travers la Samarie, mais les Juifs stricts évitaient souvent la Samarie et prenaient la route plus longue vers la Galilée. Les Samaritains étaient des personnes qui vivaient dans la région de la Samarie. Ils étaient des descendants de Juifs, mais les Juifs détestaient les Samaritains et ne considéraient pas les Samaritains comme faisant partie du peuple de Dieu. Jésus aurait pu éviter la Samarie, mais il a choisi de ne pas le faire. Certains spécialistes de la Bible pensent que Jésus devait passer par la Samarie parce qu'il était déterminé à suivre le plan et la mission de Dieu. Il savait que Dieu avait un plan pour lui à accomplir en Samarie. Pendant le voyage, Jésus et ses disciples s'arrêtent près d'une ville appelée Sychar.</w:t>
      </w:r>
    </w:p>
    <w:p>
      <w:pPr/>
      <w:r>
        <w:rPr>
          <w:lang w:val="fr_FR" w:bidi="fr_FR"/>
        </w:rPr>
      </w:r>
      <w:r>
        <w:rPr>
          <w:lang w:val="fr_FR" w:bidi="fr_FR"/>
        </w:rPr>
        <w:t xml:space="preserve">Arrêtez-vous ici et regardez une carte de la </w:t>
      </w:r>
      <w:r>
        <w:rPr>
          <w:lang w:val="fr_FR" w:bidi="fr_FR"/>
        </w:rPr>
        <w:t>Judée, de la Samarie, de la ville de Sychar et de la Galilée</w:t>
      </w:r>
      <w:r>
        <w:rPr>
          <w:lang w:val="fr_FR" w:bidi="fr_FR"/>
        </w:rPr>
        <w:t xml:space="preserve"> en groupe. Mettez cet enregistrement en pause ici.</w:t>
      </w:r>
    </w:p>
    <w:p>
      <w:pPr/>
      <w:r>
        <w:rPr>
          <w:lang w:val="fr_FR" w:bidi="fr_FR"/>
        </w:rPr>
      </w:r>
      <w:r>
        <w:rPr>
          <w:lang w:val="fr_FR" w:bidi="fr_FR"/>
        </w:rPr>
        <w:t>La ville de Sychar se trouvait près du champ que Jacob a donné à son fils Joseph plus de deux mille ans avant l'époque de Jésus. Jacob était l'un des ancêtres juifs importants, et chaque personne juive et Samaritaine aurait connu les histoires de Jacob et de son fils Joseph. Le champ que Jacob possédait avait aussi un puits d'eau. Le peuple juif considérait cela comme important parce que Jacob l'a creusé. Jésus, les Juifs et les Samaritains savaient tous à quel point ce puits d'eau était important. Un puits est un trou profond dans le sol qui a de l'eau au fond. Les gens abaissaient un seau dans le puits pour obtenir de l'eau. Jacob utilisait le puits pour obtenir de l'eau à son époque, et les Samaritains utilisaient maintenant le puits pour obtenir de l'eau à l'époque de Jésus. Ce puits profond avait encore de l'eau pour que les gens l'utilisent.</w:t>
      </w:r>
    </w:p>
    <w:p>
      <w:pPr/>
      <w:r>
        <w:rPr>
          <w:lang w:val="fr_FR" w:bidi="fr_FR"/>
        </w:rPr>
      </w:r>
      <w:r>
        <w:rPr>
          <w:lang w:val="fr_FR" w:bidi="fr_FR"/>
        </w:rPr>
        <w:t xml:space="preserve">Arrêtez-vous ici et en groupe, regardez une image d'un </w:t>
      </w:r>
      <w:r>
        <w:rPr>
          <w:lang w:val="fr_FR" w:bidi="fr_FR"/>
        </w:rPr>
        <w:t>puits d'eau</w:t>
      </w:r>
      <w:r>
        <w:rPr>
          <w:lang w:val="fr_FR" w:bidi="fr_FR"/>
        </w:rPr>
        <w:t xml:space="preserve"> et d'un </w:t>
      </w:r>
      <w:r>
        <w:rPr>
          <w:lang w:val="fr_FR" w:bidi="fr_FR"/>
        </w:rPr>
        <w:t>seau</w:t>
      </w:r>
      <w:r>
        <w:rPr>
          <w:lang w:val="fr_FR" w:bidi="fr_FR"/>
        </w:rPr>
        <w:t xml:space="preserve"> que les gens utilisaient pour obtenir l'eau. Mettez cet enregistrement en pause ici.</w:t>
      </w:r>
    </w:p>
    <w:p>
      <w:pPr/>
      <w:r>
        <w:rPr>
          <w:lang w:val="fr_FR" w:bidi="fr_FR"/>
        </w:rPr>
      </w:r>
      <w:r>
        <w:rPr>
          <w:lang w:val="fr_FR" w:bidi="fr_FR"/>
        </w:rPr>
        <w:t>Arrêtez-vous ici et discutez de cette question en groupe : comment les gens dans votre communauté obtiennent-ils leur eau ? Utilisez-vous un puits, une source ou un autre type de source d'eau pour vos besoins quotidiens ? Si possible, allez regarder un puits avec votre équipe de traduction et voyez comment les gens obtiennent de l'eau du puits. Mettez cet enregistrement en pause ici.</w:t>
      </w:r>
    </w:p>
    <w:p>
      <w:pPr/>
      <w:r>
        <w:rPr>
          <w:lang w:val="fr_FR" w:bidi="fr_FR"/>
        </w:rPr>
      </w:r>
      <w:r>
        <w:rPr>
          <w:lang w:val="fr_FR" w:bidi="fr_FR"/>
        </w:rPr>
        <w:t>Jésus était fatigué du long voyage. Il s'est donc assis à côté du puits de Jacob. Il y était assis seul. Les disciples de Jésus sont allés dans la ville de Sychar pour acheter de la nourriture, et c'est pourquoi Jésus était seul au puits. C'était la sixième heure. Les Romains ont commencé à compter les heures de la journée à 6 h, ce qui signifie qu'il était vers midi, c'est-à-dire le milieu de la journée.</w:t>
      </w:r>
    </w:p>
    <w:p>
      <w:pPr/>
      <w:r>
        <w:rPr>
          <w:lang w:val="fr_FR" w:bidi="fr_FR"/>
        </w:rPr>
      </w:r>
      <w:r>
        <w:rPr>
          <w:lang w:val="fr_FR" w:bidi="fr_FR"/>
        </w:rPr>
        <w:t>Une femme samaritaine est venue au puits pour obtenir de l'eau. Elle avait un seau ou un pot d'eau avec elle : elle avait besoin d'une façon d'obtenir l'eau du puits et d'une façon de ramener l'eau à la maison. Jésus avait soif après son voyage, et Jésus demande à la femme à boire de l'eau. Il était inhabituel que quelqu'un vienne au puits pour prendre de l'eau à midi parce que c'était pendant l'heure la plus chaude de la journée. La plupart des gens venaient au puits tôt le matin ou en début de soirée quand il ne faisait pas si chaud. La femme samaritaine est venue à midi quand elle savait que d'autres femmes ne seraient pas au puits. Elle voulait probablement éviter les autres femmes parce que quelque chose dans son mode de vie faisait d'elle une étrangère dans sa propre ville.</w:t>
      </w:r>
    </w:p>
    <w:p>
      <w:pPr/>
      <w:r>
        <w:rPr>
          <w:lang w:val="fr_FR" w:bidi="fr_FR"/>
        </w:rPr>
      </w:r>
      <w:r>
        <w:rPr>
          <w:lang w:val="fr_FR" w:bidi="fr_FR"/>
        </w:rPr>
        <w:t>Les sources et les puits d'eau étaient parfois des lieux où Dieu organisait des réunions importantes. Cela allait devenir l'une de ces réunions importantes. Jésus demande de l'eau à la femme samaritaine. Au lieu de donner immédiatement de l'eau à Jésus, la femme samaritaine pose une question à Jésus. Cela débute une longue conversation entre Jésus et la femme samaritaine. Tout d'abord, elle veut savoir comment il peut lui demander à boire, puisqu'il est un Juif et elle est une Samaritaine ? Elle ne veut pas une réponse à cette question : elle le demande pour montrer à quel point il était choquant pour un homme juif de faire demander quelque chose d'une femme samaritaine. C'était contre la coutume juive pour un homme juif d'être seul avec une femme qui ne lui était pas liée, en particulier une femme qui était une Samaritaine.</w:t>
      </w:r>
    </w:p>
    <w:p>
      <w:pPr/>
      <w:r>
        <w:rPr>
          <w:lang w:val="fr_FR" w:bidi="fr_FR"/>
        </w:rPr>
      </w:r>
      <w:r>
        <w:rPr>
          <w:lang w:val="fr_FR" w:bidi="fr_FR"/>
        </w:rPr>
        <w:t>Jean informe son auditoire ici que tout le monde à l'époque de Jésus savait que les Juifs et les Samaritains ne parlaient pas les uns avec les autres. Dans la langue d'origine, l'expression est « ils ne partageaient pas les mêmes coupes et les mêmes bols ». Les Juifs pensaient que s'ils utilisaient les mêmes coupes et les mêmes bols que les Samaritains, ils deviendraient impurs ou impropres devant Dieu.</w:t>
      </w:r>
    </w:p>
    <w:p>
      <w:pPr/>
      <w:r>
        <w:rPr>
          <w:lang w:val="fr_FR" w:bidi="fr_FR"/>
        </w:rPr>
      </w:r>
      <w:r>
        <w:rPr>
          <w:lang w:val="fr_FR" w:bidi="fr_FR"/>
        </w:rPr>
        <w:t>Arrêtez-vous ici et discutez de cette question en groupe : qui sont certains groupes de personnes que d'autres groupes de personnes évitaient ? Pourquoi les groupes de personnes ne s'aiment-ils pas les uns les autres ? Que se passerait-il si quelqu'un d'un groupe interagissait avec quelqu'un de l'autre groupe ? Mettez cet enregistrement en pause ici.</w:t>
      </w:r>
    </w:p>
    <w:p>
      <w:pPr/>
      <w:r>
        <w:rPr>
          <w:lang w:val="fr_FR" w:bidi="fr_FR"/>
        </w:rPr>
      </w:r>
      <w:r>
        <w:rPr>
          <w:lang w:val="fr_FR" w:bidi="fr_FR"/>
        </w:rPr>
        <w:t>Jésus répond à sa question en lui disant qu'elle ne sait pas ce qu'est le don de Dieu. Elle ne sait pas non plus qui est Jésus. Si elle le savait, elle demanderait à Jésus de l'eau vive. Jésus ne veut pas dire l'eau physique qu'une personne boit. Jésus parle de l'eau spirituelle qui donne la vraie vie avec Dieu. Jésus voulait que la femme Samaritaine comprenne ce qu'est l'eau vive, mais elle ne comprend pas encore. Elle dit à Jésus « Seigneur, comment peux-tu obtenir cette eau ? Tu n'as pas de seau et le puits est très profond ! » « Seigneur » est un terme de respect pour Jésus. Elle lui pose aussi une question pour montrer qu'elle ne pense pas que Jésus soit aussi important que son ancêtre Jacob, qui a creusé le puits. Jacob, ses fils et leurs animaux buvaient tous de l'eau qui venait de ce même puits, et elle ne croit pas que Jésus pourrait être plus grand que Jacob.</w:t>
      </w:r>
    </w:p>
    <w:p>
      <w:pPr/>
      <w:r>
        <w:rPr>
          <w:lang w:val="fr_FR" w:bidi="fr_FR"/>
        </w:rPr>
      </w:r>
      <w:r>
        <w:rPr>
          <w:lang w:val="fr_FR" w:bidi="fr_FR"/>
        </w:rPr>
        <w:t>Jésus dit à la femme qu'il parle d'un type d'eau différent. Les personnes qui boivent l'eau physique du puits de Jacob auront de nouveau soif et auront besoin de plus d'eau. Jésus lui parle d'un nouveau type d'eau qui donne la vie. Cette eau éteindra un type de soif spirituelle différent qu'ont les gens. Cette eau vivante est meilleure que l'eau du puits de Jacob. Cette eau qui donne la vie sera comme une fontaine d'eau fraîche et propre qui coule et bouillonne dans la vie éternelle. Cette fontaine ne serait jamais sèche. La vie éternelle signifie qu'une personne vivra pour toujours avec Dieu. La femme répond de nouveau à Jésus, et elle montre qu'elle ne comprend pas encore ce qu'il veut dire par « eau vivante ». Elle pense que Jésus veut dire qu'il a connaissance d'une autre eau physique qu'elle peut boire. Elle veut savoir où se trouve cette eau spéciale, pour qu'elle n'ait pas de nouveau soif ou ne doive pas retourner au puits pour obtenir de l'eau. Encore une fois, elle l'appelle « Seigneur » pour lui montrer du respect.</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4.1–15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deux parties dans ce récit.</w:t>
      </w:r>
    </w:p>
    <w:p>
      <w:pPr/>
      <w:r>
        <w:rPr>
          <w:lang w:val="fr_FR" w:bidi="fr_FR"/>
        </w:rPr>
      </w:r>
      <w:r>
        <w:rPr>
          <w:b/>
          <w:lang w:val="fr_FR" w:bidi="fr_FR"/>
        </w:rPr>
        <w:t>Dans la première partie :</w:t>
      </w:r>
      <w:r>
        <w:rPr>
          <w:lang w:val="fr_FR" w:bidi="fr_FR"/>
        </w:rPr>
        <w:t xml:space="preserve"> Jésus commence son voyage de la Judée vers la Galilée. Jésus voyage avec ses disciples à travers la Samarie sur sa route vers la Galilée, et ils s'arrêtent près de la ville de Sychar auprès d'un puits célèbre. Jésus s'assied à côté du puits, et les disciples se rendent en ville pour acheter de la nourriture.</w:t>
      </w:r>
    </w:p>
    <w:p>
      <w:pPr/>
      <w:r>
        <w:rPr>
          <w:lang w:val="fr_FR" w:bidi="fr_FR"/>
        </w:rPr>
      </w:r>
      <w:r>
        <w:rPr>
          <w:b/>
          <w:lang w:val="fr_FR" w:bidi="fr_FR"/>
        </w:rPr>
        <w:t>Dans la deuxième partie :</w:t>
      </w:r>
      <w:r>
        <w:rPr>
          <w:lang w:val="fr_FR" w:bidi="fr_FR"/>
        </w:rPr>
        <w:t xml:space="preserve"> une femme samaritaine vient au puits pendant que Jésus s'y repose. Jésus a une conversation avec la femme samaritaine. Ils parlent d'eau physique, de la soif et de l'eau vivante.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La femme samaritaine</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En groupe, prêtez attention à ces éléments du cadre du passage :</w:t>
      </w:r>
    </w:p>
    <w:p>
      <w:pPr/>
      <w:r>
        <w:rPr>
          <w:lang w:val="fr_FR" w:bidi="fr_FR"/>
        </w:rPr>
      </w:r>
      <w:r>
        <w:rPr>
          <w:lang w:val="fr_FR" w:bidi="fr_FR"/>
        </w:rPr>
        <w:t>Dans la première partie, il est important de se rappeler que Jésus a commencé en Judée au début de l'histoire, et a ensuite commencé un voyage avec ses disciples vers la Galilée. La façon la plus directe de voyager de la Judée vers la Galilée était à travers la Samarie. C'est donc ce chemin-là qu'ils ont choisi d'emprunter. Rappelez-vous que c'était également intentionnel pour lui de voyager de cette façon, permettant à Jésus de parler avec la femme samaritaine. Rappelez-vous aussi que c'était une région où la plupart des Juifs essaient d'éviter le contact avec les Samaritains.</w:t>
      </w:r>
    </w:p>
    <w:p>
      <w:pPr/>
      <w:r>
        <w:rPr>
          <w:lang w:val="fr_FR" w:bidi="fr_FR"/>
        </w:rPr>
      </w:r>
      <w:r>
        <w:rPr>
          <w:lang w:val="fr_FR" w:bidi="fr_FR"/>
        </w:rPr>
        <w:t>Rappelez-vous que la raison pour laquelle Jésus quitte la Judée avec ses disciples est parce qu'il entend que les pharisiens (des disciples stricts de la loi de Moïse) comparent le nombre de baptêmes que Jésus et Jean-Baptiste ont chacun opérés. Rappelez-vous que ce sont les disciples de Jésus qui baptisent les gens, et non Jésus lui-même. Il est important de se rappeler que Jésus veut éviter les conversations avec les pharisiens.</w:t>
      </w:r>
    </w:p>
    <w:p>
      <w:pPr/>
      <w:r>
        <w:rPr>
          <w:lang w:val="fr_FR" w:bidi="fr_FR"/>
        </w:rPr>
      </w:r>
      <w:r>
        <w:rPr>
          <w:lang w:val="fr_FR" w:bidi="fr_FR"/>
        </w:rPr>
        <w:t xml:space="preserve">Il est important de se rappeler que lorsque Jésus s'assied au bord du puits, il est seul. Ses disciples sont allés dans la ville de Sychar, à proximité, pour acheter de la nourriture, et Jésus est assis et se repose au puits. Rappelez-vous que Jésus était probablement fatigué de la longue marche. Il avait également soif, et c'était le milieu de la journée. Il faisait donc probablement chaud. Rappelez-vous aussi que Jean donne à son auditoire des informations supplémentaires sur la raison pour laquelle Jésus est seul au puits : les disciples de Jésus étaient allés dans la ville à proximité pour acheter de la nourriture. Cette information peut être incluse ici pour dire pourquoi Jésus est seul au puits, ou plus tard quand la femme samaritaine commence à parler avec Jésus. </w:t>
      </w:r>
    </w:p>
    <w:p>
      <w:pPr/>
      <w:r>
        <w:rPr>
          <w:lang w:val="fr_FR" w:bidi="fr_FR"/>
        </w:rPr>
      </w:r>
      <w:r>
        <w:rPr>
          <w:lang w:val="fr_FR" w:bidi="fr_FR"/>
        </w:rPr>
        <w:t>Au début de la deuxième partie, rappelez-vous que la femme samaritaine vient au puits pour obtenir de l'eau, et Jésus est celui qui commence la conversation. Il lui demande de l'eau.</w:t>
      </w:r>
    </w:p>
    <w:p>
      <w:pPr/>
      <w:r>
        <w:rPr>
          <w:lang w:val="fr_FR" w:bidi="fr_FR"/>
        </w:rPr>
      </w:r>
      <w:r>
        <w:rPr>
          <w:lang w:val="fr_FR" w:bidi="fr_FR"/>
        </w:rPr>
        <w:t>Il y a une série de questions de va-et-vient entre Jésus et la femme samaritaine. La femme demande d'abord à Jésus comment il peut lui demander à boire. Rappelez-vous qu'elle ne s'attend pas à une réponse à cette question. Elle dit qu'elle est choquée que lui, un Juif, lui parle de quoi que ce soit, sachant qu'elle est une femme samaritaine.</w:t>
      </w:r>
    </w:p>
    <w:p>
      <w:pPr/>
      <w:r>
        <w:rPr>
          <w:lang w:val="fr_FR" w:bidi="fr_FR"/>
        </w:rPr>
      </w:r>
      <w:r>
        <w:rPr>
          <w:lang w:val="fr_FR" w:bidi="fr_FR"/>
        </w:rPr>
        <w:t>Arrêtez-vous et discutez de cette question en groupe. Quel genre de question pourriez-vous utiliser ici pour exprimer son choc et sa surprise ? Ou, quel autre genre de déclaration pourriez-vous utiliser ? Mettez cet enregistrement en pause ici.</w:t>
      </w:r>
    </w:p>
    <w:p>
      <w:pPr/>
      <w:r>
        <w:rPr>
          <w:lang w:val="fr_FR" w:bidi="fr_FR"/>
        </w:rPr>
      </w:r>
      <w:r>
        <w:rPr>
          <w:lang w:val="fr_FR" w:bidi="fr_FR"/>
        </w:rPr>
        <w:t>Rappelez-vous que les Juifs détestaient les Samaritains et ne voulaient pas leur parler ou être autour d'eux. Les Juifs ne voulaient pas non plus partager des coupes et des bols avec les Samaritains. Rappelez-vous que les Juifs considéraient les Samaritains comme impurs ou impropres. C'était choquant que Jésus, un Juif, demande à une Samaritaine à boire dans son pot d'eau samaritain. Encore une fois, Jean donne des informations supplémentaires ici sur la raison pour laquelle les Juifs et les Samaritains n'interagissaient pas les uns avec les autres.</w:t>
      </w:r>
    </w:p>
    <w:p>
      <w:pPr/>
      <w:r>
        <w:rPr>
          <w:lang w:val="fr_FR" w:bidi="fr_FR"/>
        </w:rPr>
      </w:r>
      <w:r>
        <w:rPr>
          <w:lang w:val="fr_FR" w:bidi="fr_FR"/>
        </w:rPr>
        <w:t>Arrêtez-vous et discutez de cette question en groupe. Comment introduiriez-vous cette information supplémentaire dans votre propre langue ? Ajouteriez-vous cette information ici, ou plus tôt dans l'histoire ? Mettez cet enregistrement en pause ici.</w:t>
      </w:r>
    </w:p>
    <w:p>
      <w:pPr/>
      <w:r>
        <w:rPr>
          <w:lang w:val="fr_FR" w:bidi="fr_FR"/>
        </w:rPr>
      </w:r>
      <w:r>
        <w:rPr>
          <w:lang w:val="fr_FR" w:bidi="fr_FR"/>
        </w:rPr>
        <w:t>Rappelez-vous aussi que le puits de Jacob était bien connu des Juifs et des Samaritains et était considéré comme un lieu important, puisque leur ancêtre Jacob l'avait creusé.</w:t>
      </w:r>
    </w:p>
    <w:p>
      <w:pPr/>
      <w:r>
        <w:rPr>
          <w:lang w:val="fr_FR" w:bidi="fr_FR"/>
        </w:rPr>
      </w:r>
      <w:r>
        <w:rPr>
          <w:lang w:val="fr_FR" w:bidi="fr_FR"/>
        </w:rPr>
        <w:t>Rappelez-vous que Jésus lui dit que si elle connaissait le don de Dieu, et si elle savait qui était Jésus, elle lui demanderait de l'eau vive. Rappelez-vous aussi que Jésus ne répond pas en fait directement à la question de la femme. Rappelez-vous qu'elle pense que Jésus n'est qu'un homme juif : elle ne sait rien d'autre à son sujet. Rappelez-vous aussi qu'elle ne savait pas ce que Jésus voulait dire par « eau vivante ».</w:t>
      </w:r>
    </w:p>
    <w:p>
      <w:pPr/>
      <w:r>
        <w:rPr>
          <w:lang w:val="fr_FR" w:bidi="fr_FR"/>
        </w:rPr>
      </w:r>
      <w:r>
        <w:rPr>
          <w:lang w:val="fr_FR" w:bidi="fr_FR"/>
        </w:rPr>
        <w:t>La femme désire ce genre d'eau dont parle Jésus, mais elle ne sait pas comment il peut le lui donner. Elle pense encore qu'il a besoin d'un seau pour pouvoir obtenir cette « eau vivante ». Elle lui pose aussi une question pour montrer qu'elle ne pense pas qu'il pourrait être plus grand que leur ancêtre Jacob. Elle s'attend à ce que Jésus soit d'accord de dire : « Non, je ne suis pas plus grand que Jacob ». Jacob a creusé ce même puits, et cela a donné beaucoup d'eau pour Jacob, ses fils et leurs animaux. Le même puits donnait encore de l'eau à l'époque de Jésus, deux mille ans plus tard. Elle est surprise que Jésus semble dire qu'il a une meilleure eau que celle du puits de Jacob.</w:t>
      </w:r>
    </w:p>
    <w:p>
      <w:pPr/>
      <w:r>
        <w:rPr>
          <w:lang w:val="fr_FR" w:bidi="fr_FR"/>
        </w:rPr>
      </w:r>
      <w:r>
        <w:rPr>
          <w:lang w:val="fr_FR" w:bidi="fr_FR"/>
        </w:rPr>
        <w:t>Arrêtez-vous et discutez de cette question en groupe. Utiliseriez-vous une question ici pour exprimer son doute sur le fait que Jésus soit plus grand que Jacob, ou une autre forme de déclaration ? Mettez cet enregistrement en pause ici.</w:t>
      </w:r>
    </w:p>
    <w:p>
      <w:pPr/>
      <w:r>
        <w:rPr>
          <w:lang w:val="fr_FR" w:bidi="fr_FR"/>
        </w:rPr>
      </w:r>
      <w:r>
        <w:rPr>
          <w:lang w:val="fr_FR" w:bidi="fr_FR"/>
        </w:rPr>
        <w:t>Rappelez-vous que Jésus ne répond pas à sa question sur le fait de savoir si Jésus est plus grand que Jacob ou non. Au lieu de cela, Jésus en dit plus à la femme sur l'« eau vivante » qu'il peut lui offrir. Rappelez-vous que l'eau vivante ne tarit jamais, et qu'elle est différente de l'eau physique. Cette eau vivante « jaillit » vers la vie éternelle avec Dieu pour toujours. Dans la langue d'origine, « jaillir » signifie littéralement sauter ou bondir. Cette image d'eau qui bondit montre comment Dieu donne une vie pleine et active aux personnes qui le suivent.</w:t>
      </w:r>
    </w:p>
    <w:p>
      <w:pPr/>
      <w:r>
        <w:rPr>
          <w:lang w:val="fr_FR" w:bidi="fr_FR"/>
        </w:rPr>
      </w:r>
      <w:r>
        <w:rPr>
          <w:lang w:val="fr_FR" w:bidi="fr_FR"/>
        </w:rPr>
        <w:t>Cette eau vivante est meilleure que l'eau physique dans le puits de Jacob. Il est aussi important de noter que c'est la première fois que Jésus dit : « Je peux donner aux gens cette eau vivante ». Il commence enfin à montrer à la femme qui il est. Jésus veut dire que quiconque, y compris cette femme, peut boire de cette eau vivante et faire l'expérience de la vraie vie.</w:t>
      </w:r>
    </w:p>
    <w:p>
      <w:pPr/>
      <w:r>
        <w:rPr>
          <w:lang w:val="fr_FR" w:bidi="fr_FR"/>
        </w:rPr>
      </w:r>
      <w:r>
        <w:rPr>
          <w:lang w:val="fr_FR" w:bidi="fr_FR"/>
        </w:rPr>
        <w:t>Rappelez-vous que même si Jésus a beaucoup partagé concernant l'eau vive, la soif et la vie éternelle, la femme ne comprend pas encore. Elle pense encore que Jésus connaît une eau spéciale qui l'empêchera d'avoir de nouveau physiquement soif.</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4.1–15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La femme samaritaine</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est en Judée dans le sud. Jésus et ses disciples baptisent les gens, et Jean-Baptiste baptise aussi les gens. Les pharisiens entendent parler des baptêmes et voient que Jésus et ses disciples baptisent plus de personnes que Jean-Baptiste. Jésus décide de quitter la Judée et de retourner en Galilée dans le nord. Jésus voyage avec ses disciples.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acteurs qui jouent les pharisiens : « Que ressentez-vous ? » Ils répondront peut-être des choses comme : « Je me demande qui est ce Jésus et pourquoi il baptise les gens », ou « Je veux parler à Jésus pour demander ce qu'il fait », ou « Frustré que Jésus soit parti avant que nous puissions parler avec lui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et ses disciples marchent à travers la région de la Samarie, et ils s'arrêtent près de la ville de Sychar. Jésus est fatigué de marcher, et il s'assied au bord du puits de Jacob. Il est environ midi. Jésus est seul au bord du puits. Les disciples de Jésus sont allés dans la ville de Sychar pour acheter de la nourriture.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Jésus : « Que ressentez-vous ? » La personne pourrait répondre des choses comme : « Fatigué de mon voyage », ou « Assoiffé de marcher si loin », ou « Affamé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Une femme samaritaine vient au puits pour obtenir de l'eau. Jésus demande à la femme de l'eau à boire. La femme demande à Jésus comment il peut lui demander à boire. Elle est une Samaritaine et il est un Juif ; or les Samaritains et les Juifs ne se parlent pas entre eux et ne partagent pas des coupes ou des bols.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 Choqué que cet homme juif m'ait parlé », ou « Choqué qu'il m'ait demandé à boire alors que les Juifs et les Samaritains ne partagent pas les coupes et les bols », ou « J'aimerais pouvoir puiser mon eau et rentrer à la maison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dit à la femme qu'elle ne sait pas ce qu'est le don de Dieu. Si elle savait qui était Jésus, elle lui demanderait de l'eau vivante, c'est-à-dire de l'eau qui donne la vie. La femme veut savoir comment il peut obtenir de l'eau du puits sans seau, et où il peut obtenir cette eau vivante. Elle demande si Jésus pense qu'il est plus grand que leur ancêtre Jacob, qui leur a donné le puits.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 Confuse quant à la raison pour laquelle cet homme juif parle encore avec moi », ou « Je me demande ce qu'est cette eau vivante », ou « Choquée que Jésus pense être plus grand que notre ancêtre Jacob qui nous a donné ce puits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en dit plus à la femme au sujet de l'eau vivante. Les personnes qui boivent de l'eau physique du puits de Jacob auront de nouveau soif. Les personnes qui boivent l'eau vivante que Jésus leur donne n'auront pas de nouveau soif. Ils auront la vie éternelle. La femme demande à Jésus cette eau pour qu'elle n'ait pas besoin de continuer à revenir au puits pour obtenir de l'eau.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Jésus : « Que ressentez-vous ? » La personne répondra peut-être des choses comme : « Je veux que la femme comprenne ce qu'est l'eau vivante », ou « Heureux de donner de l'eau vivante à quiconque la veut », ou « Patient avec les questions de la femme au sujet de l'eau vivante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4.1–15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pharisiens</w:t>
      </w:r>
      <w:r>
        <w:rPr>
          <w:lang w:val="fr_FR" w:bidi="fr_FR"/>
        </w:rPr>
        <w:t xml:space="preserve"> étaient des chefs dans la religion juive. Les pharisiens étaient des disciples stricts de la loi. Utilisez le même mot pour pharisiens que vous avez utilisé dans les passages précédents. Pour plus d'informations sur les </w:t>
      </w:r>
      <w:r>
        <w:rPr>
          <w:lang w:val="fr_FR" w:bidi="fr_FR"/>
        </w:rPr>
        <w:t>pharisiens</w:t>
      </w:r>
      <w:r>
        <w:rPr>
          <w:lang w:val="fr_FR" w:bidi="fr_FR"/>
        </w:rPr>
        <w:t>, référez-vous au Glossaire principal.</w:t>
      </w:r>
    </w:p>
    <w:p>
      <w:pPr/>
      <w:r>
        <w:rPr>
          <w:lang w:val="fr_FR" w:bidi="fr_FR"/>
        </w:rPr>
      </w:r>
      <w:r>
        <w:rPr>
          <w:b/>
          <w:lang w:val="fr_FR" w:bidi="fr_FR"/>
        </w:rPr>
        <w:t>Baptiser</w:t>
      </w:r>
      <w:r>
        <w:rPr>
          <w:lang w:val="fr_FR" w:bidi="fr_FR"/>
        </w:rPr>
        <w:t xml:space="preserve"> signifie laver quelqu'un avec de l'eau pour montrer que cette personne est maintenant un disciple de Jésus. </w:t>
      </w:r>
      <w:r>
        <w:rPr>
          <w:b/>
          <w:lang w:val="fr_FR" w:bidi="fr_FR"/>
        </w:rPr>
        <w:t>Jean-Baptiste</w:t>
      </w:r>
      <w:r>
        <w:rPr>
          <w:lang w:val="fr_FR" w:bidi="fr_FR"/>
        </w:rPr>
        <w:t xml:space="preserve"> a préparé le chemin pour Jésus, et Jean-Baptiste a baptisé les gens pour montrer qu'une personne voulait arrêter de pécher et obéir à Dieu. Utilisez les mêmes mots et expressions pour baptême et Jean-Baptiste que vous avez utilisés dans les passages précédents. Pour plus d'informations sur le </w:t>
      </w:r>
      <w:r>
        <w:rPr>
          <w:lang w:val="fr_FR" w:bidi="fr_FR"/>
        </w:rPr>
        <w:t>baptême</w:t>
      </w:r>
      <w:r>
        <w:rPr>
          <w:lang w:val="fr_FR" w:bidi="fr_FR"/>
        </w:rPr>
        <w:t xml:space="preserve"> et sur </w:t>
      </w:r>
      <w:r>
        <w:rPr>
          <w:lang w:val="fr_FR" w:bidi="fr_FR"/>
        </w:rPr>
        <w:t>Jean-Baptiste</w:t>
      </w:r>
      <w:r>
        <w:rPr>
          <w:lang w:val="fr_FR" w:bidi="fr_FR"/>
        </w:rPr>
        <w:t>, référez-vous au Glossaire principal.</w:t>
      </w:r>
    </w:p>
    <w:p>
      <w:pPr/>
      <w:r>
        <w:rPr>
          <w:lang w:val="fr_FR" w:bidi="fr_FR"/>
        </w:rPr>
      </w:r>
      <w:r>
        <w:rPr>
          <w:lang w:val="fr_FR" w:bidi="fr_FR"/>
        </w:rPr>
        <w:t xml:space="preserve">Les </w:t>
      </w:r>
      <w:r>
        <w:rPr>
          <w:b/>
          <w:lang w:val="fr_FR" w:bidi="fr_FR"/>
        </w:rPr>
        <w:t>disciples</w:t>
      </w:r>
      <w:r>
        <w:rPr>
          <w:lang w:val="fr_FR" w:bidi="fr_FR"/>
        </w:rPr>
        <w:t xml:space="preserve"> sont les suiveurs les plus proches de Jésus. Jean-Baptiste avait aussi des disciples. Utilisez le même mot pour disciples que dans les passages précédents. Pour plus d'informations sur le mot </w:t>
      </w:r>
      <w:r>
        <w:rPr>
          <w:lang w:val="fr_FR" w:bidi="fr_FR"/>
        </w:rPr>
        <w:t>disciples</w:t>
      </w:r>
      <w:r>
        <w:rPr>
          <w:lang w:val="fr_FR" w:bidi="fr_FR"/>
        </w:rPr>
        <w:t>, consultez le glossaire principal.</w:t>
      </w:r>
    </w:p>
    <w:p>
      <w:pPr/>
      <w:r>
        <w:rPr>
          <w:lang w:val="fr_FR" w:bidi="fr_FR"/>
        </w:rPr>
      </w:r>
      <w:r>
        <w:rPr>
          <w:lang w:val="fr_FR" w:bidi="fr_FR"/>
        </w:rPr>
        <w:t xml:space="preserve">La </w:t>
      </w:r>
      <w:r>
        <w:rPr>
          <w:b/>
          <w:lang w:val="fr_FR" w:bidi="fr_FR"/>
        </w:rPr>
        <w:t>Judée</w:t>
      </w:r>
      <w:r>
        <w:rPr>
          <w:lang w:val="fr_FR" w:bidi="fr_FR"/>
        </w:rPr>
        <w:t xml:space="preserve">, la </w:t>
      </w:r>
      <w:r>
        <w:rPr>
          <w:b/>
          <w:lang w:val="fr_FR" w:bidi="fr_FR"/>
        </w:rPr>
        <w:t>Galilée</w:t>
      </w:r>
      <w:r>
        <w:rPr>
          <w:lang w:val="fr_FR" w:bidi="fr_FR"/>
        </w:rPr>
        <w:t xml:space="preserve"> et la </w:t>
      </w:r>
      <w:r>
        <w:rPr>
          <w:b/>
          <w:lang w:val="fr_FR" w:bidi="fr_FR"/>
        </w:rPr>
        <w:t>Samarie</w:t>
      </w:r>
      <w:r>
        <w:rPr>
          <w:lang w:val="fr_FR" w:bidi="fr_FR"/>
        </w:rPr>
        <w:t xml:space="preserve"> sont toutes des régions en Israël. La Judée est une région dans le sud d'Israël. </w:t>
      </w:r>
      <w:r>
        <w:rPr>
          <w:lang w:val="fr_FR" w:bidi="fr_FR"/>
        </w:rPr>
        <w:t>Jérusalem</w:t>
      </w:r>
      <w:r>
        <w:rPr>
          <w:lang w:val="fr_FR" w:bidi="fr_FR"/>
        </w:rPr>
        <w:t xml:space="preserve"> se trouve en Judée. La mer Méditerranée se trouve à l'ouest de la Judée, et la mer Morte se trouve à l'est de la Judée. La Samarie se trouve au nord de la Judée, et la ville de </w:t>
      </w:r>
      <w:r>
        <w:rPr>
          <w:b/>
          <w:lang w:val="fr_FR" w:bidi="fr_FR"/>
        </w:rPr>
        <w:t>Sychar</w:t>
      </w:r>
      <w:r>
        <w:rPr>
          <w:lang w:val="fr_FR" w:bidi="fr_FR"/>
        </w:rPr>
        <w:t xml:space="preserve"> se trouve en Samarie. La Galilée est la région au nord de la Samarie, et Jésus a grandi en Galilée. Utilisez les mêmes mots pour Judée, Galilée, Samarie et Sychar que vous avez utilisés dans les passages précédents. Pour plus d'informations sur la </w:t>
      </w:r>
      <w:r>
        <w:rPr>
          <w:lang w:val="fr_FR" w:bidi="fr_FR"/>
        </w:rPr>
        <w:t>Judée</w:t>
      </w:r>
      <w:r>
        <w:rPr>
          <w:lang w:val="fr_FR" w:bidi="fr_FR"/>
        </w:rPr>
        <w:t xml:space="preserve">, la </w:t>
      </w:r>
      <w:r>
        <w:rPr>
          <w:lang w:val="fr_FR" w:bidi="fr_FR"/>
        </w:rPr>
        <w:t>Galilée</w:t>
      </w:r>
      <w:r>
        <w:rPr>
          <w:lang w:val="fr_FR" w:bidi="fr_FR"/>
        </w:rPr>
        <w:t xml:space="preserve"> et la </w:t>
      </w:r>
      <w:r>
        <w:rPr>
          <w:lang w:val="fr_FR" w:bidi="fr_FR"/>
        </w:rPr>
        <w:t>Samarie</w:t>
      </w:r>
      <w:r>
        <w:rPr>
          <w:lang w:val="fr_FR" w:bidi="fr_FR"/>
        </w:rPr>
        <w:t>, référez-vous au Glossaire principal.</w:t>
      </w:r>
    </w:p>
    <w:p>
      <w:pPr/>
      <w:r>
        <w:rPr>
          <w:lang w:val="fr_FR" w:bidi="fr_FR"/>
        </w:rPr>
      </w:r>
      <w:r>
        <w:rPr>
          <w:lang w:val="fr_FR" w:bidi="fr_FR"/>
        </w:rPr>
        <w:t xml:space="preserve">Arrêtez-vous ici et regardez de nouveau une carte de </w:t>
      </w:r>
      <w:r>
        <w:rPr>
          <w:lang w:val="fr_FR" w:bidi="fr_FR"/>
        </w:rPr>
        <w:t>la Judée, de la Samarie, de la ville de Sychar et de la Galilée</w:t>
      </w:r>
      <w:r>
        <w:rPr>
          <w:lang w:val="fr_FR" w:bidi="fr_FR"/>
        </w:rPr>
        <w:t xml:space="preserve"> en groupe si nécessaire. Mettez cet enregistrement en pause ici.</w:t>
      </w:r>
    </w:p>
    <w:p>
      <w:pPr/>
      <w:r>
        <w:rPr>
          <w:lang w:val="fr_FR" w:bidi="fr_FR"/>
        </w:rPr>
      </w:r>
      <w:r>
        <w:rPr>
          <w:b/>
          <w:lang w:val="fr_FR" w:bidi="fr_FR"/>
        </w:rPr>
        <w:t>Jacob</w:t>
      </w:r>
      <w:r>
        <w:rPr>
          <w:lang w:val="fr_FR" w:bidi="fr_FR"/>
        </w:rPr>
        <w:t xml:space="preserve"> était le fils d'Isaac, et Isaac était le fils d'Abraham. Jacob était le père de douze fils, qui sont devenus les douze tribus d'Israël. </w:t>
      </w:r>
      <w:r>
        <w:rPr>
          <w:b/>
          <w:lang w:val="fr_FR" w:bidi="fr_FR"/>
        </w:rPr>
        <w:t>Joseph</w:t>
      </w:r>
      <w:r>
        <w:rPr>
          <w:lang w:val="fr_FR" w:bidi="fr_FR"/>
        </w:rPr>
        <w:t xml:space="preserve"> était l'un de ces douze fils.</w:t>
      </w:r>
    </w:p>
    <w:p>
      <w:pPr/>
      <w:r>
        <w:rPr>
          <w:lang w:val="fr_FR" w:bidi="fr_FR"/>
        </w:rPr>
      </w:r>
      <w:r>
        <w:rPr>
          <w:lang w:val="fr_FR" w:bidi="fr_FR"/>
        </w:rPr>
        <w:t xml:space="preserve">Un </w:t>
      </w:r>
      <w:r>
        <w:rPr>
          <w:b/>
          <w:lang w:val="fr_FR" w:bidi="fr_FR"/>
        </w:rPr>
        <w:t>puits</w:t>
      </w:r>
      <w:r>
        <w:rPr>
          <w:lang w:val="fr_FR" w:bidi="fr_FR"/>
        </w:rPr>
        <w:t xml:space="preserve"> est un trou profond dans le sol qui fournit une source d'eau pour que les gens et les animaux puissent boire. Les gens abaissaient un </w:t>
      </w:r>
      <w:r>
        <w:rPr>
          <w:b/>
          <w:lang w:val="fr_FR" w:bidi="fr_FR"/>
        </w:rPr>
        <w:t>seau</w:t>
      </w:r>
      <w:r>
        <w:rPr>
          <w:lang w:val="fr_FR" w:bidi="fr_FR"/>
        </w:rPr>
        <w:t xml:space="preserve"> avec une corde attachée dans un puits pour obtenir de l'eau. Un seau était un récipient fait de cuir utilisé pour tirer de l'eau d'un puits ou d'une citerne. Un seau avait deux éléments en forme de croix en haut pour le garder ouvert.</w:t>
      </w:r>
    </w:p>
    <w:p>
      <w:pPr/>
      <w:r>
        <w:rPr>
          <w:lang w:val="fr_FR" w:bidi="fr_FR"/>
        </w:rPr>
      </w:r>
      <w:r>
        <w:rPr>
          <w:lang w:val="fr_FR" w:bidi="fr_FR"/>
        </w:rPr>
        <w:t xml:space="preserve">Arrêtez-vous ici et regardez de nouveau une image d'un </w:t>
      </w:r>
      <w:r>
        <w:rPr>
          <w:lang w:val="fr_FR" w:bidi="fr_FR"/>
        </w:rPr>
        <w:t>puits d'eau</w:t>
      </w:r>
      <w:r>
        <w:rPr>
          <w:lang w:val="fr_FR" w:bidi="fr_FR"/>
        </w:rPr>
        <w:t xml:space="preserve"> et d'un </w:t>
      </w:r>
      <w:r>
        <w:rPr>
          <w:lang w:val="fr_FR" w:bidi="fr_FR"/>
        </w:rPr>
        <w:t>seau</w:t>
      </w:r>
      <w:r>
        <w:rPr>
          <w:lang w:val="fr_FR" w:bidi="fr_FR"/>
        </w:rPr>
        <w:t xml:space="preserve"> en groupe si nécessaire. Mettez cet enregistrement en pause ici.</w:t>
      </w:r>
    </w:p>
    <w:p>
      <w:pPr/>
      <w:r>
        <w:rPr>
          <w:lang w:val="fr_FR" w:bidi="fr_FR"/>
        </w:rPr>
      </w:r>
      <w:r>
        <w:rPr>
          <w:lang w:val="fr_FR" w:bidi="fr_FR"/>
        </w:rPr>
        <w:t>À l'époque de Jésus, les Romains comptaient les heures de la journée à partir de 6 h du matin. La sixième heure signifiait qu'il était vers 12 h, c'est-à-dire le milieu de la journée.</w:t>
      </w:r>
    </w:p>
    <w:p>
      <w:pPr/>
      <w:r>
        <w:rPr>
          <w:lang w:val="fr_FR" w:bidi="fr_FR"/>
        </w:rPr>
      </w:r>
      <w:r>
        <w:rPr>
          <w:lang w:val="fr_FR" w:bidi="fr_FR"/>
        </w:rPr>
        <w:t>Arrêtez-vous ici et discutez de cette question en groupe. Comment dites-vous l'heure ou comptez-vous les heures de la journée dans votre culture ? Mettez cet enregistrement en pause ici.</w:t>
      </w:r>
    </w:p>
    <w:p>
      <w:pPr/>
      <w:r>
        <w:rPr>
          <w:lang w:val="fr_FR" w:bidi="fr_FR"/>
        </w:rPr>
      </w:r>
      <w:r>
        <w:rPr>
          <w:lang w:val="fr_FR" w:bidi="fr_FR"/>
        </w:rPr>
        <w:t xml:space="preserve">Les Juifs n'aimaient pas les </w:t>
      </w:r>
      <w:r>
        <w:rPr>
          <w:b/>
          <w:lang w:val="fr_FR" w:bidi="fr_FR"/>
        </w:rPr>
        <w:t>Samaritains</w:t>
      </w:r>
      <w:r>
        <w:rPr>
          <w:lang w:val="fr_FR" w:bidi="fr_FR"/>
        </w:rPr>
        <w:t>. Les Samaritains étaient des descendants de Juifs. Les Juifs considéraient les Samaritains comme impurs parce que les Samaritains avaient épousé des étrangers. Dieu avait ordonné aux Juifs de ne pas épouser des étrangers. Les Samaritains adoraient aussi différemment des Juifs. Les Juifs pensaient que les Samaritains n'étaient pas purs et propres devant Dieu à cause de la façon dont ils adoraient et parce qu'ils avaient épousé des étrangers il y a longtemps. Les Juifs ne parlaient pas aux Samaritains ou ne partageaient pas des coupes et des bols avec les Samaritains.</w:t>
      </w:r>
    </w:p>
    <w:p>
      <w:pPr/>
      <w:r>
        <w:rPr>
          <w:lang w:val="fr_FR" w:bidi="fr_FR"/>
        </w:rPr>
      </w:r>
      <w:r>
        <w:rPr>
          <w:lang w:val="fr_FR" w:bidi="fr_FR"/>
        </w:rPr>
        <w:t xml:space="preserve">Arrêtez-vous ici et discutez en groupe du mot ou de l'expression que vous utiliserez pour </w:t>
      </w:r>
      <w:r>
        <w:rPr>
          <w:b/>
          <w:lang w:val="fr_FR" w:bidi="fr_FR"/>
        </w:rPr>
        <w:t>Samaritains</w:t>
      </w:r>
      <w:r>
        <w:rPr>
          <w:lang w:val="fr_FR" w:bidi="fr_FR"/>
        </w:rPr>
        <w:t xml:space="preserve">. Cherchez </w:t>
      </w:r>
      <w:r>
        <w:rPr>
          <w:lang w:val="fr_FR" w:bidi="fr_FR"/>
        </w:rPr>
        <w:t>Samaritains</w:t>
      </w:r>
      <w:r>
        <w:rPr>
          <w:lang w:val="fr_FR" w:bidi="fr_FR"/>
        </w:rPr>
        <w:t xml:space="preserve"> dans le Glossaire principal pour plus d'informations. Mettez cet enregistrement en pause ici.</w:t>
      </w:r>
    </w:p>
    <w:p>
      <w:pPr/>
      <w:r>
        <w:rPr>
          <w:lang w:val="fr_FR" w:bidi="fr_FR"/>
        </w:rPr>
      </w:r>
      <w:r>
        <w:rPr>
          <w:lang w:val="fr_FR" w:bidi="fr_FR"/>
        </w:rPr>
        <w:t xml:space="preserve">Le don de </w:t>
      </w:r>
      <w:r>
        <w:rPr>
          <w:b/>
          <w:lang w:val="fr_FR" w:bidi="fr_FR"/>
        </w:rPr>
        <w:t>Dieu</w:t>
      </w:r>
      <w:r>
        <w:rPr>
          <w:lang w:val="fr_FR" w:bidi="fr_FR"/>
        </w:rPr>
        <w:t xml:space="preserve"> est probablement l'Esprit de Dieu, c'est-à-dire l'</w:t>
      </w:r>
      <w:r>
        <w:rPr>
          <w:b/>
          <w:lang w:val="fr_FR" w:bidi="fr_FR"/>
        </w:rPr>
        <w:t>eau vivante</w:t>
      </w:r>
      <w:r>
        <w:rPr>
          <w:lang w:val="fr_FR" w:bidi="fr_FR"/>
        </w:rPr>
        <w:t xml:space="preserve"> dont Jésus parle à la femme. Jésus utilise l'expression « eau vivante » pour décrire l'eau spirituelle qui donne la vie à une personne. Assurez-vous de ne pas traduire l'eau vivante par eau magique, ou de l'eau physique qui contient des animaux qui y vivent.</w:t>
      </w:r>
    </w:p>
    <w:p>
      <w:pPr/>
      <w:r>
        <w:rPr>
          <w:lang w:val="fr_FR" w:bidi="fr_FR"/>
        </w:rPr>
      </w:r>
      <w:r>
        <w:rPr>
          <w:lang w:val="fr_FR" w:bidi="fr_FR"/>
        </w:rPr>
        <w:t xml:space="preserve">Jésus dit aussi que cette eau vivante deviendra comme une source d'eau qui jaillit vers la vie éternelle. </w:t>
      </w:r>
      <w:r>
        <w:rPr>
          <w:b/>
          <w:lang w:val="fr_FR" w:bidi="fr_FR"/>
        </w:rPr>
        <w:t>La vie éternelle</w:t>
      </w:r>
      <w:r>
        <w:rPr>
          <w:lang w:val="fr_FR" w:bidi="fr_FR"/>
        </w:rPr>
        <w:t xml:space="preserve"> signifie qu'une personne aura une vie qui ne se termine jamais. La vie éternelle signifie aussi une qualité de vie qui commence quand quelqu'un permet à Dieu de diriger sa vie. Utilisez les mêmes mots pour vie éternelle que vous avez utilisés dans les passages précédents. Pour plus d'informations sur la </w:t>
      </w:r>
      <w:r>
        <w:rPr>
          <w:lang w:val="fr_FR" w:bidi="fr_FR"/>
        </w:rPr>
        <w:t>vie éternelle</w:t>
      </w:r>
      <w:r>
        <w:rPr>
          <w:lang w:val="fr_FR" w:bidi="fr_FR"/>
        </w:rPr>
        <w:t>, voir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4:1–15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67">
        <w:r>
          <w:rPr>
            <w:lang w:val="fr_FR" w:bidi="fr_FR"/>
          </w:rPr>
          <w:rPr>
            <w:color w:val="0000EE"/>
            <w:u w:val="single"/>
          </w:rPr>
          <w:t>Écouter et Cœur</w:t>
        </w:r>
      </w:hyperlink>
      <w:r>
        <w:rPr>
          <w:lang w:val="fr_FR" w:bidi="fr_FR"/>
        </w:rPr>
        <w:t xml:space="preserve"> (617 KB)</w:t>
      </w:r>
      <w:r>
        <w:rPr>
          <w:lang w:val="fr_FR" w:bidi="fr_FR"/>
        </w:rPr>
      </w:r>
    </w:p>
    <w:p>
      <w:pPr>
        <w:pStyle w:val="ListBullet"/>
        <w:spacing w:line="240" w:lineRule="auto"/>
        <w:ind w:left="720"/>
      </w:pPr>
      <w:r>
        <w:rPr>
          <w:lang w:val="fr_FR" w:bidi="fr_FR"/>
        </w:rPr>
      </w:r>
      <w:hyperlink r:id="rId68">
        <w:r>
          <w:rPr>
            <w:lang w:val="fr_FR" w:bidi="fr_FR"/>
          </w:rPr>
          <w:rPr>
            <w:color w:val="0000EE"/>
            <w:u w:val="single"/>
          </w:rPr>
          <w:t>Planter le Décor</w:t>
        </w:r>
      </w:hyperlink>
      <w:r>
        <w:rPr>
          <w:lang w:val="fr_FR" w:bidi="fr_FR"/>
        </w:rPr>
        <w:t xml:space="preserve"> (6.7 MB)</w:t>
      </w:r>
      <w:r>
        <w:rPr>
          <w:lang w:val="fr_FR" w:bidi="fr_FR"/>
        </w:rPr>
      </w:r>
    </w:p>
    <w:p>
      <w:pPr>
        <w:pStyle w:val="ListBullet"/>
        <w:spacing w:line="240" w:lineRule="auto"/>
        <w:ind w:left="720"/>
      </w:pPr>
      <w:r>
        <w:rPr>
          <w:lang w:val="fr_FR" w:bidi="fr_FR"/>
        </w:rPr>
      </w:r>
      <w:hyperlink r:id="rId69">
        <w:r>
          <w:rPr>
            <w:lang w:val="fr_FR" w:bidi="fr_FR"/>
          </w:rPr>
          <w:rPr>
            <w:color w:val="0000EE"/>
            <w:u w:val="single"/>
          </w:rPr>
          <w:t>Définir les Scènes</w:t>
        </w:r>
      </w:hyperlink>
      <w:r>
        <w:rPr>
          <w:lang w:val="fr_FR" w:bidi="fr_FR"/>
        </w:rPr>
        <w:t xml:space="preserve"> (5.1 MB)</w:t>
      </w:r>
      <w:r>
        <w:rPr>
          <w:lang w:val="fr_FR" w:bidi="fr_FR"/>
        </w:rPr>
      </w:r>
    </w:p>
    <w:p>
      <w:pPr>
        <w:pStyle w:val="ListBullet"/>
        <w:spacing w:line="240" w:lineRule="auto"/>
        <w:ind w:left="720"/>
      </w:pPr>
      <w:r>
        <w:rPr>
          <w:lang w:val="fr_FR" w:bidi="fr_FR"/>
        </w:rPr>
      </w:r>
      <w:hyperlink r:id="rId70">
        <w:r>
          <w:rPr>
            <w:lang w:val="fr_FR" w:bidi="fr_FR"/>
          </w:rPr>
          <w:rPr>
            <w:color w:val="0000EE"/>
            <w:u w:val="single"/>
          </w:rPr>
          <w:t>Intégration du Texte</w:t>
        </w:r>
      </w:hyperlink>
      <w:r>
        <w:rPr>
          <w:lang w:val="fr_FR" w:bidi="fr_FR"/>
        </w:rPr>
        <w:t xml:space="preserve"> (3.2 MB)</w:t>
      </w:r>
      <w:r>
        <w:rPr>
          <w:lang w:val="fr_FR" w:bidi="fr_FR"/>
        </w:rPr>
      </w:r>
    </w:p>
    <w:p>
      <w:pPr>
        <w:pStyle w:val="ListBullet"/>
        <w:spacing w:line="240" w:lineRule="auto"/>
        <w:ind w:left="720"/>
      </w:pPr>
      <w:r>
        <w:rPr>
          <w:lang w:val="fr_FR" w:bidi="fr_FR"/>
        </w:rPr>
      </w:r>
      <w:hyperlink r:id="rId71">
        <w:r>
          <w:rPr>
            <w:lang w:val="fr_FR" w:bidi="fr_FR"/>
          </w:rPr>
          <w:rPr>
            <w:color w:val="0000EE"/>
            <w:u w:val="single"/>
          </w:rPr>
          <w:t>Combler les Lacunes</w:t>
        </w:r>
      </w:hyperlink>
      <w:r>
        <w:rPr>
          <w:lang w:val="fr_FR" w:bidi="fr_FR"/>
        </w:rPr>
        <w:t xml:space="preserve"> (3.7 MB)</w:t>
      </w:r>
      <w:r>
        <w:rPr>
          <w:lang w:val="fr_FR" w:bidi="fr_FR"/>
        </w:rPr>
      </w:r>
    </w:p>
    <w:p>
      <w:pPr>
        <w:pStyle w:val="ListBullet"/>
        <w:spacing w:line="240" w:lineRule="auto"/>
        <w:ind w:left="720"/>
      </w:pPr>
      <w:r>
        <w:rPr>
          <w:lang w:val="fr_FR" w:bidi="fr_FR"/>
        </w:rPr>
      </w:r>
      <w:hyperlink r:id="rId72">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Jean 4:16–26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4.16–26. Laissez entrer la parole de Dieu dans vos cœurs.</w:t>
      </w:r>
    </w:p>
    <w:p>
      <w:pPr/>
      <w:r>
        <w:rPr>
          <w:lang w:val="fr_FR" w:bidi="fr_FR"/>
        </w:rPr>
      </w:r>
      <w:r>
        <w:rPr>
          <w:lang w:val="fr_FR" w:bidi="fr_FR"/>
        </w:rPr>
        <w:t>Écoutez l'enregistrement de Jean 4.16–26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INTRODUCTION À LA SCÈNE</w:t>
      </w:r>
    </w:p>
    <w:p>
      <w:pPr/>
      <w:r>
        <w:rPr>
          <w:lang w:val="fr_FR" w:bidi="fr_FR"/>
        </w:rPr>
      </w:r>
      <w:r>
        <w:rPr>
          <w:lang w:val="fr_FR" w:bidi="fr_FR"/>
        </w:rPr>
        <w:t>JEAN 4.16–26</w:t>
      </w:r>
    </w:p>
    <w:p>
      <w:pPr/>
      <w:r>
        <w:rPr>
          <w:lang w:val="fr_FR" w:bidi="fr_FR"/>
        </w:rPr>
      </w:r>
      <w:r>
        <w:rPr>
          <w:lang w:val="fr_FR" w:bidi="fr_FR"/>
        </w:rPr>
        <w:t>Écoutez un enregistrement de Jean 4.16–26 dans la traduction la plus facile à comprendre.</w:t>
      </w:r>
    </w:p>
    <w:p>
      <w:pPr/>
      <w:r>
        <w:rPr>
          <w:lang w:val="fr_FR" w:bidi="fr_FR"/>
        </w:rPr>
      </w:r>
      <w:r>
        <w:rPr>
          <w:lang w:val="fr_FR" w:bidi="fr_FR"/>
        </w:rPr>
        <w:t>Jésus et ses disciples voyagent de la Judée vers la Galilée. Ils voyagent à travers la région de la Samarie. Les disciples de Jésus sont allés dans la ville de Sychar pour acheter de la nourriture, et Jésus est resté seul à côté d'un puits d'eau à l'extérieur de la ville. Une femme samaritaine est venue au puits pour obtenir de l'eau, et Jésus a commencé une conversation avec elle au sujet de l'eau physique et de l'eau spirituelle. Elle ne comprend pas ce que Jésus veut dire par eau « qui donne la vie » : elle pense encore qu'il parle de l'eau physique. Jésus poursuit maintenant la conversation et révèle des informations à son sujet. Il lui parle également de la véritable adoration et lui révèle qu'il est le Messie, le Sauveur promis.</w:t>
      </w:r>
    </w:p>
    <w:p>
      <w:pPr/>
      <w:r>
        <w:rPr>
          <w:lang w:val="fr_FR" w:bidi="fr_FR"/>
        </w:rPr>
      </w:r>
      <w:r>
        <w:rPr>
          <w:lang w:val="fr_FR" w:bidi="fr_FR"/>
        </w:rPr>
        <w:t>Arrêtez-vous ici et regardez une carte de la Judée, de la Samarie, de la ville de Sychar et de la Galilée en groupe. Mettez cet enregistrement en pause ici.</w:t>
      </w:r>
    </w:p>
    <w:p>
      <w:pPr/>
      <w:r>
        <w:rPr>
          <w:lang w:val="fr_FR" w:bidi="fr_FR"/>
        </w:rPr>
      </w:r>
      <w:r>
        <w:rPr>
          <w:lang w:val="fr_FR" w:bidi="fr_FR"/>
        </w:rPr>
        <w:t>Plusieurs fois au cours de la conversation jusqu'ici, Jésus n'a pas répondu directement aux questions de la femme samaritaine. Quand elle demande à Jésus cette eau « qui donne la vie », Jésus ne répond toujours pas directement à sa question. Au lieu de cela, Jésus lui dit d'aller chercher son mari et de le ramener au puits avec elle. Sa réponse est qu'elle n'a pas de mari. Jésus convient qu'elle a raison de dire qu'elle n'a pas de mari. Jésus lui dit qu'elle a en fait eu cinq maris l'un après l'autre, et qu'elle n'est même pas mariée à l'homme avec qui elle vit maintenant. Jésus dit de nouveau qu'elle dit la vérité sur le fait de ne pas avoir de mari.</w:t>
      </w:r>
    </w:p>
    <w:p>
      <w:pPr/>
      <w:r>
        <w:rPr>
          <w:lang w:val="fr_FR" w:bidi="fr_FR"/>
        </w:rPr>
      </w:r>
      <w:r>
        <w:rPr>
          <w:lang w:val="fr_FR" w:bidi="fr_FR"/>
        </w:rPr>
        <w:t>Dans la culture juive et samaritaine, les gens étaient autorisés à divorcer, puis à se remarier plus d'une fois. Les rabbins juifs n'approuvaient pas plus de trois mariages. Même les Samaritains n'approuveraient pas ses nombreux mariages, et il est probable que les gens de la ville avaient arrêté de s'associer à elle à cause de ses nombreux mariages et divorces. Certains exégètes pensent que les cinq maris représentent cinq faux dieux que les Samaritains adoraient, mais la plupart conviennent que Jésus parlait du passé de cette femme précise.</w:t>
      </w:r>
    </w:p>
    <w:p>
      <w:pPr/>
      <w:r>
        <w:rPr>
          <w:lang w:val="fr_FR" w:bidi="fr_FR"/>
        </w:rPr>
      </w:r>
      <w:r>
        <w:rPr>
          <w:lang w:val="fr_FR" w:bidi="fr_FR"/>
        </w:rPr>
        <w:t>Arrêtez-vous ici et discutez de cette question en groupe. Comment les gens dans votre culture voient-ils les hommes et les femmes qui ont des mariages et des divorces multiples ? Mettez cet enregistrement en pause ici.</w:t>
      </w:r>
    </w:p>
    <w:p>
      <w:pPr/>
      <w:r>
        <w:rPr>
          <w:lang w:val="fr_FR" w:bidi="fr_FR"/>
        </w:rPr>
      </w:r>
      <w:r>
        <w:rPr>
          <w:lang w:val="fr_FR" w:bidi="fr_FR"/>
        </w:rPr>
        <w:t>Jésus n'essayait pas de faire en sorte que la femme se sente coupable par ce qu'il a révélé au sujet de ses nombreux maris. Il lui a montré qu'il savait de son passé. Elle a reconnu immédiatement que Jésus était un prophète parce qu'il savait qu'il avait des informations sur ses cinq maris précédents et sur l'homme actuel avec elle vivait. Les prophètes parlent de la part de Dieu et peuvent savoir des choses que les gens ne peuvent pas savoir naturellement. La femme appelle de nouveau Jésus « Seigneur », comme terme de respect.</w:t>
      </w:r>
    </w:p>
    <w:p>
      <w:pPr/>
      <w:r>
        <w:rPr>
          <w:lang w:val="fr_FR" w:bidi="fr_FR"/>
        </w:rPr>
      </w:r>
      <w:r>
        <w:rPr>
          <w:lang w:val="fr_FR" w:bidi="fr_FR"/>
        </w:rPr>
        <w:t>Ensuite la femme change la conversation pour parler de l'adoration. La femme ne pose pas à Jésus une question directe, mais sa déclaration montre qu'elle veut connaître l'opinion de Jésus sur le lieu où l'on devrait adorer Dieu. Certaines personnes pensent qu'elle met Jésus à l'épreuve pour voir s'il est vraiment un prophète, et certaines personnes pensent qu'elle croit vraiment qu'il est un prophète et peut parler en expert sur le lieu où adorer Dieu. Elle dit que « nos pères» (les Samaritains) adoraient Dieu sur cette montagne, mais « vous » (les Juifs) adoriez Dieu à Jérusalem. « Cette montagne » signifie le mont Garizim, qui était une montagne que Jésus et la femme pouvaient probablement voir depuis le lieu où ils parlaient au puits. Il y avait un temple samaritain consacré à Dieu sur le mont Garizim, mais il avait été détruit des centaines d'années auparavant. À l'époque de Jésus, les Samaritains adoraient encore Dieu sur le mont Garizim. Les Juifs adoraient Dieu dans le temple de Jérusalem, qui se trouvait aussi sur une montagne. Les Samaritains et les Juifs interprétaient la loi de Moïse différemment au sujet du lieu où l'on devrait adorer Dieu. La femme veut savoir si Jésus pense que les Samaritains (son peuple), ou les Juifs (son peuple), ont raison quant au lieu où ils adorent Dieu.</w:t>
      </w:r>
    </w:p>
    <w:p>
      <w:pPr/>
      <w:r>
        <w:rPr>
          <w:lang w:val="fr_FR" w:bidi="fr_FR"/>
        </w:rPr>
      </w:r>
      <w:r>
        <w:rPr>
          <w:lang w:val="fr_FR" w:bidi="fr_FR"/>
        </w:rPr>
        <w:t>Arrêtez-vous ici et regardez une image du mont Garizim en groupe. Regardez aussi une carte qui contient Jérusalem et le mont Garizim. Mettez cet enregistrement en pause ici.</w:t>
      </w:r>
    </w:p>
    <w:p>
      <w:pPr/>
      <w:r>
        <w:rPr>
          <w:lang w:val="fr_FR" w:bidi="fr_FR"/>
        </w:rPr>
      </w:r>
      <w:r>
        <w:rPr>
          <w:lang w:val="fr_FR" w:bidi="fr_FR"/>
        </w:rPr>
        <w:t xml:space="preserve">Jésus ne répond pas directement à la question de la femme sur le fait de savoir si l'on devrait adorer Dieu sur le mont Garizim ou à Jérusalem. Jésus dit que la </w:t>
      </w:r>
      <w:r>
        <w:rPr>
          <w:b/>
          <w:lang w:val="fr_FR" w:bidi="fr_FR"/>
        </w:rPr>
        <w:t>façon</w:t>
      </w:r>
      <w:r>
        <w:rPr>
          <w:lang w:val="fr_FR" w:bidi="fr_FR"/>
        </w:rPr>
        <w:t xml:space="preserve"> dont on adore Dieu est plus importante que le </w:t>
      </w:r>
      <w:r>
        <w:rPr>
          <w:b/>
          <w:lang w:val="fr_FR" w:bidi="fr_FR"/>
        </w:rPr>
        <w:t>lieu</w:t>
      </w:r>
      <w:r>
        <w:rPr>
          <w:lang w:val="fr_FR" w:bidi="fr_FR"/>
        </w:rPr>
        <w:t xml:space="preserve"> où l'on adore Dieu. Il commence sa réponse par le mot « femme ». Dans la langue d'origine, il s'agit d'une façon polie de parler à une femme. Jésus dit : « Crois-moi », ce qui signifie que ce qu'il est sur le point de lui dire est vrai. Jésus lui dit qu' « une heure vient » où l'adoration n'aura pas besoin de se faire sur le mont Garizim, ni à Jérusalem. L'expression « une heure vient » était une façon courante d'introduire un message de la part de Dieu au sujet de l'avenir. Jésus veut dire qu'un jour ou l'autre, tous pourront adorer Dieu leur Père dans les cieux depuis n'importe quel lieu. Adorer signifie louer et honorer Dieu. Il est significatif que Jésus ait appelé Dieu « Père » dans cette conversation avec la femme samaritaine. Jésus lui disait que même les Samaritains pourraient bientôt adorer Dieu leur Père dans les cieux de la même manière que le pouvaient les Juifs.</w:t>
      </w:r>
    </w:p>
    <w:p>
      <w:pPr/>
      <w:r>
        <w:rPr>
          <w:lang w:val="fr_FR" w:bidi="fr_FR"/>
        </w:rPr>
      </w:r>
      <w:r>
        <w:rPr>
          <w:lang w:val="fr_FR" w:bidi="fr_FR"/>
        </w:rPr>
        <w:t>Arrêtez-vous ici et discutez de cette question en groupe. Quelles sont certaines façons d'adorer Dieu dans votre culture ? Où les gens adorent-ils Dieu ? Mettez cet enregistrement en pause ici.</w:t>
      </w:r>
    </w:p>
    <w:p>
      <w:pPr/>
      <w:r>
        <w:rPr>
          <w:lang w:val="fr_FR" w:bidi="fr_FR"/>
        </w:rPr>
      </w:r>
      <w:r>
        <w:rPr>
          <w:lang w:val="fr_FR" w:bidi="fr_FR"/>
        </w:rPr>
        <w:t>Jésus dit aussi à la femme samaritaine que les Samaritains ne connaissent pas vraiment Dieu qu'ils adorent. Jésus lui avait dit plus tôt qu'elle ne connaissait pas le « don de Dieu », et il parle maintenant de la façon dont les Samaritains, en tant que groupe entier, ne connaissent pas Dieu. Jésus contraste l'ignorance qu'ont les Samaritains de Dieu avec la connaissance que les Juifs ont de Dieu. Jésus est un Juif. Il s'inclut donc lui-même dans le groupe en disant : « Nous Juifs connaissons le Dieu que nous adorons ». Dieu s'était révélé au peuple juif encore et encore tout au long de l'histoire. Jésus dit aussi : « Le salut vient des Juifs », ce qui signifie que Dieu est celui qui sauve les gens, et que la connaissance sur la façon dont Dieu sauve les gens vient du peuple juif.</w:t>
      </w:r>
    </w:p>
    <w:p>
      <w:pPr/>
      <w:r>
        <w:rPr>
          <w:lang w:val="fr_FR" w:bidi="fr_FR"/>
        </w:rPr>
      </w:r>
      <w:r>
        <w:rPr>
          <w:lang w:val="fr_FR" w:bidi="fr_FR"/>
        </w:rPr>
        <w:t>Jésus ne veut pas dire que les Juifs sont supérieurs aux autres personnes. Jésus montre qu'« une heure vient et est déjà là » où les vrais adorateurs incluront toutes les personnes qui adorent le Père en esprit et en vérité. Les vrais adorateurs pourraient être des Juifs, des Samaritains ou d'autres. Jésus veut dire que ce moment de la vraie adoration viendra bientôt : pour l'auditoire de Jean, cela se produisait déjà ! Jésus dit aussi que Dieu est Esprit, et que les vrais adorateurs doivent adorer Dieu en esprit et en vérité.</w:t>
      </w:r>
    </w:p>
    <w:p>
      <w:pPr/>
      <w:r>
        <w:rPr>
          <w:lang w:val="fr_FR" w:bidi="fr_FR"/>
        </w:rPr>
      </w:r>
      <w:r>
        <w:rPr>
          <w:lang w:val="fr_FR" w:bidi="fr_FR"/>
        </w:rPr>
        <w:t>L'expression « en esprit et en vérité » est peut-être difficile à traduire. La plupart des gens croient qu' « esprit » signifie l'esprit humain ou le moi intérieur. D'autres spécialistes croient qu'« esprit » signifie que l'Esprit de Dieu aidera les gens à adorer Dieu pour qui Dieu est vraiment. Ces spécialistes croient que quand Dieu donne à ces vrais adorateurs une nouvelle vie, l'Esprit de Dieu leur montre comment adorer Dieu comme il est vraiment. Beaucoup croient qu'« adorer en Esprit » signifie adorer Dieu de manière spirituelle. Cela signifie que l'adoration ne concerne pas seulement des actions physiques comme s'agenouiller ou parler à Dieu. D'autres personnes pensent aussi qu'« adorer en Esprit » signifie que l'on doit être né de l'Esprit. « Adorer en vérité » signifie adorer Dieu avec sincérité, ou adorer sur la base de la vérité au sujet de Dieu.</w:t>
      </w:r>
    </w:p>
    <w:p>
      <w:pPr/>
      <w:r>
        <w:rPr>
          <w:lang w:val="fr_FR" w:bidi="fr_FR"/>
        </w:rPr>
      </w:r>
      <w:r>
        <w:rPr>
          <w:lang w:val="fr_FR" w:bidi="fr_FR"/>
        </w:rPr>
        <w:t xml:space="preserve">Jésus dit que Dieu désire de vrais adorateurs : des personnes qui adorent Dieu de manière honnête et réelle, de la façon dont Dieu veut être adoré. C'est le genre d'adorateurs que Dieu recherche. Jésus dit aussi : « Dieu est Esprit », ce qui signifie que Dieu n'est pas visible, même s'il est réel et vivant. Dieu a une nature spirituelle. Les gens doivent donc adorer Dieu de manière spirituelle. Jésus répète, pour le souligner, que les gens doivent adorer de nouveau Dieu en esprit et en vérité. </w:t>
      </w:r>
    </w:p>
    <w:p>
      <w:pPr/>
      <w:r>
        <w:rPr>
          <w:lang w:val="fr_FR" w:bidi="fr_FR"/>
        </w:rPr>
      </w:r>
      <w:r>
        <w:rPr>
          <w:lang w:val="fr_FR" w:bidi="fr_FR"/>
        </w:rPr>
        <w:t>Arrêtez-vous et discutez de cette question en groupe. Quelle est la meilleure façon de traduire le mot « esprit » pour ce passage ? Parlez de différents mots dans votre langue qui signifient « esprit ». Assurez-vous de ne pas choisir un mot qui signifie un esprit mauvais ou qui suggère que Dieu est mort. Mettez cet enregistrement en pause ici.</w:t>
      </w:r>
    </w:p>
    <w:p>
      <w:pPr/>
      <w:r>
        <w:rPr>
          <w:lang w:val="fr_FR" w:bidi="fr_FR"/>
        </w:rPr>
      </w:r>
      <w:r>
        <w:rPr>
          <w:lang w:val="fr_FR" w:bidi="fr_FR"/>
        </w:rPr>
        <w:t>Enfin, la femme samaritaine répond à Jésus. Elle lui dit qu'elle sait que le Messie vient, qui est appelé le Christ. Certaines personnes croient que Jean l'auteur a ajouté l'expression « qui est appelé le Christ ». C'était une façon d'expliquer à son auditoire un peu plus sur qui est le Messie. D'autres personnes croient que la femme est celle qui dit « qui est appelé le Christ ». Messie et Christ signifient tous deux « l'oint » dans deux langues d'origine différentes. Le fait que Dieu oigne quelqu'un signifie que Dieu nomme cette personne pour une tâche spéciale.</w:t>
      </w:r>
    </w:p>
    <w:p>
      <w:pPr/>
      <w:r>
        <w:rPr>
          <w:lang w:val="fr_FR" w:bidi="fr_FR"/>
        </w:rPr>
      </w:r>
      <w:r>
        <w:rPr>
          <w:lang w:val="fr_FR" w:bidi="fr_FR"/>
        </w:rPr>
        <w:t>Elle dit qu'elle sait que le Messie nous dira, à nous les Samaritains, quand il viendra. Elle ne comprend pas encore que Jésus est le Messie. Il est inhabituel pour une femme samaritaine d'utiliser les termes juifs « Messie » et « Christ ». Les Samaritains attendaient aussi un Messie comme les Juifs, mais les Samaritains utilisaient un mot différent pour « Messie ». Les Samaritains pensaient que le Messie serait un prophète comme Moïse.</w:t>
      </w:r>
    </w:p>
    <w:p>
      <w:pPr/>
      <w:r>
        <w:rPr>
          <w:lang w:val="fr_FR" w:bidi="fr_FR"/>
        </w:rPr>
      </w:r>
      <w:r>
        <w:rPr>
          <w:lang w:val="fr_FR" w:bidi="fr_FR"/>
        </w:rPr>
        <w:t>La dernière chose que Jésus dit dans la conversation est « C'est moi ; moi qui te parle ! Je suis le Messie ! » Il s'agit de la première fois dans le livre de Jean qu'il révèle qui il est vraiment. Il s'agit du point culminant, c'est-à-dire la partie la plus importante, de l'histoire. Jésus lui dit que le Messie qu'elle cherche est juste devant elle. Jésus est le Dieu qui a été nommé pour sauver les gens dans le monde.</w:t>
      </w:r>
    </w:p>
    <w:p>
      <w:pPr/>
      <w:r>
        <w:rPr>
          <w:lang w:val="fr_FR" w:bidi="fr_FR"/>
        </w:rPr>
      </w:r>
      <w:r>
        <w:rPr>
          <w:lang w:val="fr_FR" w:bidi="fr_FR"/>
        </w:rPr>
        <w:t>Certaines personnes croient aussi que quand Jésus dit « JE SUIS », Jésus est peut-être en train de s'identifier à Dieu lui-même. L'expression « JE SUIS » est une expression fréquente dans l'Ancien Testament que Dieu utilisait pour s'identifier lui-même.</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4.16–26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et la femme samaritaine continuent leur conversation près du puits d'eau. Jésus révèle qu'il connaît des informations au sujet de sa vie, et elle reconnaît qu'il est un prophète.</w:t>
      </w:r>
    </w:p>
    <w:p>
      <w:pPr/>
      <w:r>
        <w:rPr>
          <w:lang w:val="fr_FR" w:bidi="fr_FR"/>
        </w:rPr>
      </w:r>
      <w:r>
        <w:rPr>
          <w:b/>
          <w:lang w:val="fr_FR" w:bidi="fr_FR"/>
        </w:rPr>
        <w:t>Dans la deuxième partie :</w:t>
      </w:r>
      <w:r>
        <w:rPr>
          <w:lang w:val="fr_FR" w:bidi="fr_FR"/>
        </w:rPr>
        <w:t xml:space="preserve"> la femme samaritaine demande à Jésus où les gens devraient adorer Dieu. Jésus lui dit que la </w:t>
      </w:r>
      <w:r>
        <w:rPr>
          <w:b/>
          <w:lang w:val="fr_FR" w:bidi="fr_FR"/>
        </w:rPr>
        <w:t>façon</w:t>
      </w:r>
      <w:r>
        <w:rPr>
          <w:lang w:val="fr_FR" w:bidi="fr_FR"/>
        </w:rPr>
        <w:t xml:space="preserve"> dont les gens adorent Dieu (en esprit et en vérité) est plus importante que </w:t>
      </w:r>
      <w:r>
        <w:rPr>
          <w:b/>
          <w:lang w:val="fr_FR" w:bidi="fr_FR"/>
        </w:rPr>
        <w:t>le lieu</w:t>
      </w:r>
      <w:r>
        <w:rPr>
          <w:lang w:val="fr_FR" w:bidi="fr_FR"/>
        </w:rPr>
        <w:t xml:space="preserve"> où les gens adorent Dieu.</w:t>
      </w:r>
    </w:p>
    <w:p>
      <w:pPr/>
      <w:r>
        <w:rPr>
          <w:lang w:val="fr_FR" w:bidi="fr_FR"/>
        </w:rPr>
      </w:r>
      <w:r>
        <w:rPr>
          <w:b/>
          <w:lang w:val="fr_FR" w:bidi="fr_FR"/>
        </w:rPr>
        <w:t>Dans la troisième partie :</w:t>
      </w:r>
      <w:r>
        <w:rPr>
          <w:lang w:val="fr_FR" w:bidi="fr_FR"/>
        </w:rPr>
        <w:t xml:space="preserve"> la femme dit qu'elle sait que le Messie leur dira tout quand il viendra. Jésus révèle à la femme qu'il est lui-même le Messie, celui qu'elle attend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femme samaritaine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il est important de se rappeler que Jésus a commencé en Judée au début de l'histoire, et a ensuite commencé un voyage avec ses disciples vers la Galilée. La façon la plus directe de voyager de la Judée vers la Galilée était à travers la Samarie. C'est donc ce chemin-là qu'ils ont choisi d'emprunter. Rappelez-vous que c'était également intentionnel pour lui de voyager de cette façon, permettant à Jésus de parler avec la femme samaritaine. Rappelez-vous aussi que c'était une région où la plupart des Juifs essaient d'éviter le contact avec les Samaritains.</w:t>
      </w:r>
    </w:p>
    <w:p>
      <w:pPr/>
      <w:r>
        <w:rPr>
          <w:lang w:val="fr_FR" w:bidi="fr_FR"/>
        </w:rPr>
      </w:r>
      <w:r>
        <w:rPr>
          <w:lang w:val="fr_FR" w:bidi="fr_FR"/>
        </w:rPr>
        <w:t>Rappelez-vous que dans le dernier passage, Jésus a offert de l'eau vivante à la femme, et elle demande à Jésus une partie de cette eau. La première partie dans ce passage commence quand Jésus dit à la femme d'aller chercher son mari et de revenir au puits avec lui. Rappelez-vous qu'elle répond qu'elle n'a pas de mari. Jésus dit qu'elle a raison : elle n'a pas de mari. Elle a en fait eu cinq maris. Rappelez-vous qu'elle vit aussi maintenant avec un homme différent qui n'est pas son mari. Dans la langue d'origine, Jésus met le mot « mari » et « cinq maris » au début de la phrase pour souligner le nombre de ses nombreux maris. Il répète aussi de nouveau qu'elle dit la vérité.</w:t>
      </w:r>
    </w:p>
    <w:p>
      <w:pPr/>
      <w:r>
        <w:rPr>
          <w:lang w:val="fr_FR" w:bidi="fr_FR"/>
        </w:rPr>
      </w:r>
      <w:r>
        <w:rPr>
          <w:lang w:val="fr_FR" w:bidi="fr_FR"/>
        </w:rPr>
        <w:t>Arrêtez-vous et discutez de cette question en groupe. Comment mettez-vous l'accent sur quelque chose dans votre langue ? Répétez-vous plusieurs fois les mêmes mots, utilisez-vous une certaine intonation, ou faites-vous quelque chose d'autre ? Mettez cet enregistrement en pause ici.</w:t>
      </w:r>
    </w:p>
    <w:p>
      <w:pPr/>
      <w:r>
        <w:rPr>
          <w:lang w:val="fr_FR" w:bidi="fr_FR"/>
        </w:rPr>
      </w:r>
      <w:r>
        <w:rPr>
          <w:lang w:val="fr_FR" w:bidi="fr_FR"/>
        </w:rPr>
        <w:t>Rappelez-vous que la femme sait que Jésus doit être un prophète. Il n'y a pas d'autre façon pour Jésus de connaître cette information au sujet de sa vie. Elle sait que Jésus dit un message de la part de Dieu.</w:t>
      </w:r>
    </w:p>
    <w:p>
      <w:pPr/>
      <w:r>
        <w:rPr>
          <w:lang w:val="fr_FR" w:bidi="fr_FR"/>
        </w:rPr>
      </w:r>
      <w:r>
        <w:rPr>
          <w:lang w:val="fr_FR" w:bidi="fr_FR"/>
        </w:rPr>
        <w:t>Dans la deuxième partie, la femme commence à parler du lieu où les gens devraient adorer Dieu. Rappelez-vous qu'elle met peut-être Jésus à l'épreuve pour s'assurer qu'il est vraiment un prophète, ou peut-être veut-elle connaître son opinion parce qu'elle pense qu'il est un expert. Elle utilise une déclaration et non une question directe.</w:t>
      </w:r>
    </w:p>
    <w:p>
      <w:pPr/>
      <w:r>
        <w:rPr>
          <w:lang w:val="fr_FR" w:bidi="fr_FR"/>
        </w:rPr>
      </w:r>
      <w:r>
        <w:rPr>
          <w:lang w:val="fr_FR" w:bidi="fr_FR"/>
        </w:rPr>
        <w:t>Arrêtez-vous et discutez en groupe. Utiliseriez-vous une déclaration ou une question ici pour montrer à la femme qui demande à Jésus son opinion sur le lieu où adorer Dieu ? Mettez cet enregistrement en pause ici.</w:t>
      </w:r>
    </w:p>
    <w:p>
      <w:pPr/>
      <w:r>
        <w:rPr>
          <w:lang w:val="fr_FR" w:bidi="fr_FR"/>
        </w:rPr>
      </w:r>
      <w:r>
        <w:rPr>
          <w:lang w:val="fr_FR" w:bidi="fr_FR"/>
        </w:rPr>
        <w:t>Rappelez-vous que Jésus et la femme sont encore près du puits d'eau. Quand la femme dit que les Samaritains adorent sur « cette montagne », elle veut dire le mont Garizim. Cette montagne était proche du puits d'eau, et Jésus et la femme pouvaient probablement voir la montagne. Jérusalem était loin et ils ne pouvaient pas voir cette ville où les Juifs adoraient Dieu. Rappelez-vous que la femme s'inclut elle-même avec les Samaritains et inclut Jésus avec « vous », c'est-à-dire les Juifs.</w:t>
      </w:r>
    </w:p>
    <w:p>
      <w:pPr/>
      <w:r>
        <w:rPr>
          <w:lang w:val="fr_FR" w:bidi="fr_FR"/>
        </w:rPr>
      </w:r>
      <w:r>
        <w:rPr>
          <w:lang w:val="fr_FR" w:bidi="fr_FR"/>
        </w:rPr>
        <w:t>Arrêtez-vous ici et faites cette activité : utilisez des objets pour visualiser le puits où parlent Jésus et la femme, le mont Garizim à proximité, et Jérusalem au loin. Mettez cet enregistrement en pause ici.</w:t>
      </w:r>
    </w:p>
    <w:p>
      <w:pPr/>
      <w:r>
        <w:rPr>
          <w:lang w:val="fr_FR" w:bidi="fr_FR"/>
        </w:rPr>
      </w:r>
      <w:r>
        <w:rPr>
          <w:lang w:val="fr_FR" w:bidi="fr_FR"/>
        </w:rPr>
        <w:t>Jésus répond qu'un moment vient où les gens n'adoreront pas Dieu sur le mont Garizim, ni à Jérusalem. Jésus commence sa réponse par « Crois-moi » pour lui montrer que ce qu'il est sur le point de dire est vrai.</w:t>
      </w:r>
    </w:p>
    <w:p>
      <w:pPr/>
      <w:r>
        <w:rPr>
          <w:lang w:val="fr_FR" w:bidi="fr_FR"/>
        </w:rPr>
      </w:r>
      <w:r>
        <w:rPr>
          <w:lang w:val="fr_FR" w:bidi="fr_FR"/>
        </w:rPr>
        <w:t>Arrêtez-vous et discutez en groupe : que dites-vous dans votre langue quand vous voulez que quelqu'un croie ce que vous êtes sur le point de dire ? Mettez cet enregistrement en pause ici.</w:t>
      </w:r>
    </w:p>
    <w:p>
      <w:pPr/>
      <w:r>
        <w:rPr>
          <w:lang w:val="fr_FR" w:bidi="fr_FR"/>
        </w:rPr>
      </w:r>
      <w:r>
        <w:rPr>
          <w:lang w:val="fr_FR" w:bidi="fr_FR"/>
        </w:rPr>
        <w:t>Rappelez-vous que Jésus dit que les Juifs savent qui ils adorent, mais les Samaritains ne connaissent pas le Dieu qu'ils adorent. La connaissance de Dieu vient des Juifs. La connaissance sur la façon dont Dieu sauve les gens viendra donc aussi des Juifs. Jésus dit « une heure vient et est déjà là » où les vrais adorateurs adoreront Dieu en esprit et en vérité. Cette expression dans la langue d'origine signifie que les vrais adorateurs pourront bientôt un jour adorer Dieu en esprit et en vérité. Ils peuvent même commencer à adorer Dieu en esprit et en vérité dès maintenant également !</w:t>
      </w:r>
    </w:p>
    <w:p>
      <w:pPr/>
      <w:r>
        <w:rPr>
          <w:lang w:val="fr_FR" w:bidi="fr_FR"/>
        </w:rPr>
      </w:r>
      <w:r>
        <w:rPr>
          <w:lang w:val="fr_FR" w:bidi="fr_FR"/>
        </w:rPr>
        <w:t>Arrêtez-vous et discutez en groupe : quelles expressions utilisez-vous dans votre langue pour parler d'un moment à la fois maintenant et dans l'avenir ? Certaines autres expressions sont peut-être « le temps arrive » ou « dans le futur, que vous pouvez voir maintenant ». Mettez cet enregistrement en pause ici.</w:t>
      </w:r>
    </w:p>
    <w:p>
      <w:pPr/>
      <w:r>
        <w:rPr>
          <w:lang w:val="fr_FR" w:bidi="fr_FR"/>
        </w:rPr>
      </w:r>
      <w:r>
        <w:rPr>
          <w:lang w:val="fr_FR" w:bidi="fr_FR"/>
        </w:rPr>
        <w:t>Rappelez-vous aussi que Jésus dit que Dieu est Esprit, et que les vrais adorateurs doivent adorer Dieu en esprit et en vérité. Les personnes qui adorent Dieu de manière honnête et vraie sont le genre de personnes que Dieu recherche, qu'il s'agisse de Juifs, de Samaritains ou de quiconque d'autre. Rappelez-vous aussi qu'« adorer en Esprit » signifie probablement adorer Dieu de manière spirituelle, et pas seulement des actions physiques. Souvenez-vous qu'« adorer en vérité » signifie adorer Dieu avec sincérité, ou adorer sur la base de la vérité au sujet de Dieu.</w:t>
      </w:r>
    </w:p>
    <w:p>
      <w:pPr/>
      <w:r>
        <w:rPr>
          <w:lang w:val="fr_FR" w:bidi="fr_FR"/>
        </w:rPr>
      </w:r>
      <w:r>
        <w:rPr>
          <w:lang w:val="fr_FR" w:bidi="fr_FR"/>
        </w:rPr>
        <w:t>Dans la troisième partie, rappelez-vous que la femme dit qu'elle sait que le Messie viendra et leur dira tout. Rappelez-vous que Jean l'auteur ajoute peut-être l'expression « qui est appelé le Christ », ou peut-être est-ce la femme qui a ajouté cela.</w:t>
      </w:r>
    </w:p>
    <w:p>
      <w:pPr/>
      <w:r>
        <w:rPr>
          <w:lang w:val="fr_FR" w:bidi="fr_FR"/>
        </w:rPr>
      </w:r>
      <w:r>
        <w:rPr>
          <w:lang w:val="fr_FR" w:bidi="fr_FR"/>
        </w:rPr>
        <w:t>Arrêtez-vous et discutez de cette question en groupe. Comment introduiriez-vous cette expression dans votre propre langue ? Comment montrerez-vous que la femme dit « qui est appelé le Christ » ou que Jean l'auteur dit « qui est appelé le Christ » ? Mettez cet enregistrement en pause ici.</w:t>
      </w:r>
    </w:p>
    <w:p>
      <w:pPr/>
      <w:r>
        <w:rPr>
          <w:lang w:val="fr_FR" w:bidi="fr_FR"/>
        </w:rPr>
      </w:r>
      <w:r>
        <w:rPr>
          <w:lang w:val="fr_FR" w:bidi="fr_FR"/>
        </w:rPr>
        <w:t>Rappelez-vous que Jésus répond à la femme avec une réponse simple. C'est le point culminant de ce passage. Jésus révèle qui il est. Jésus dit qu'il est le Messie, l'oint que Dieu a désigné pour une tâche spécifique. Rappelez-vous que dans la langue d'origine, Jésus dit « Je le suis », ce qui était une façon courante pour Dieu de se révéler aux Juifs dans l'Ancien Testament. Rappelez-vous que Jésus était peut-être en train de s'identifier à Dieu lui-même, ou que Jésus était peut-être en train de dire : « Je suis le Messie ». Certaines langues choisissent de le traduire par « Je suis le Messie », avec un accent clair sur le mot « suis » pour refléter ce que Dieu a dit de lui-même. Rappelez-vous de préciser que Jésus disait qu'il est le Messie.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4.16–26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récit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femme samaritaine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parle encore avec la femme samaritaine au bord du puits d'eau. Il lui a parlé d'eau vivante, et elle lui demande de cette l'eau. Il dit qu'elle doit aller appeler son mari et le ramener au puits. La femme dit qu'elle n'a pas de mari.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 Je me demande si cet homme juif découvrira l'existence de mes maris passés et de l'homme actuel avec lequel je vis maintenant », ou « J'espère pouvoir encore avoir une partie de cette eau vivante dont il parle, même sans mari », ou « Je me demande qui est vraiment cette personne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dit que la femme a raison : elle n'a actuellement pas de mari. Il lui dit qu'elle a eu cinq maris, et l'homme avec lequel elle vit maintenant n'est pas son mari. Il dit de nouveau qu'elle a raison de dire qu'elle n'a pas de mari. La femme répond qu'elle sait que Jésus est un prophète.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 Comment cet homme juif a-t-il eu connaissance de mon passé ? » ou « Choqué qu'il connaisse mon passé, même sans mari », ou « Étonné que cet homme ait un message de la part de Dieu au sujet de ma vie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La femme demande à Jésus où les gens devraient adorer Dieu. Elle veut savoir qui a raison au sujet de l'adoration : les Juifs ou les Samaritains. La femme est une Samaritaine, et son peuple adore Dieu sur le mont Garizim. Jésus est un Juif, et les Juifs adorent Dieu à Jérusalem. Jésus répond que bientôt, les gens n'adoreront pas Dieu sur le mont Garizim, ni à Jérusalem. Les Juifs connaissent le Dieu qu'ils adorent, mais les Samaritains ne connaissent pas Dieu. Jésus dit que le salut vient des Juifs.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Confuse quant à la façon dont les gens n'adoreront pas sur le mont Garizim ou à Jérusalem », ou « Offensée que Jésus ait dit que les Samaritains ne connaissent pas Dieu », ou « Offensée que Jésus ait dit que le salut vient des Juifs et non des Samaritains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 xml:space="preserve">Jésus dit que bientôt, les vrais adorateurs adoreront Dieu en esprit et en vérité. Dieu cherche des personnes qui l'adorent de manière spirituelle et pas seulement de manière physique. Jésus dit aussi : « Dieu est Esprit ». Dieu veut que les gens l'adorent avec sincérité. Le lieu où les gens adorent Dieu n'est pas important. Ce qui est important, c'est </w:t>
      </w:r>
      <w:r>
        <w:rPr>
          <w:b/>
          <w:lang w:val="fr_FR" w:bidi="fr_FR"/>
        </w:rPr>
        <w:t>la façon</w:t>
      </w:r>
      <w:r>
        <w:rPr>
          <w:lang w:val="fr_FR" w:bidi="fr_FR"/>
        </w:rPr>
        <w:t xml:space="preserve"> dont les gens adorent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La personne répondra peut-être des choses comme : « J'espère que la femme comprendra ce que je lui dis », ou « J'attends avec impatience le moment où les gens adoreront Dieu en esprit et en vérité », ou « Heureux de partager avec la femme la façon dont Dieu désire que les gens l'adorent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La femme répond à Jésus qu'elle sait que le Messie viendra et leur dira tout. Jésus dit « Je suis le Messie ! Je suis celui qui te parle ! » C'est la première fois qu'il se révèle à quelqu'un dans le livre de Jean.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 Choquée que cet homme ait dit qu'il est le Messie », ou « Je me demande s'il pourrait vraiment être vrai qu'il est le Messie », ou « Je veux partager cette nouvelle avec les autres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4.16–26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Après que Jésus ait révélé qu'il connaît des informations au sujet de son passé, la femme samaritaine reconnaît que Jésus est un </w:t>
      </w:r>
      <w:r>
        <w:rPr>
          <w:b/>
          <w:lang w:val="fr_FR" w:bidi="fr_FR"/>
        </w:rPr>
        <w:t>prophète</w:t>
      </w:r>
      <w:r>
        <w:rPr>
          <w:lang w:val="fr_FR" w:bidi="fr_FR"/>
        </w:rPr>
        <w:t xml:space="preserve">. Jésus sait des choses à son sujet que les gens ne peuvent pas savoir naturellement. Utilisez le même mot pour prophète que vous avez utilisé dans les passages précédents. Pour plus d'informations sur les </w:t>
      </w:r>
      <w:r>
        <w:rPr>
          <w:lang w:val="fr_FR" w:bidi="fr_FR"/>
        </w:rPr>
        <w:t>prophètes</w:t>
      </w:r>
      <w:r>
        <w:rPr>
          <w:lang w:val="fr_FR" w:bidi="fr_FR"/>
        </w:rPr>
        <w:t>, référez-vous au Glossaire principal.</w:t>
      </w:r>
    </w:p>
    <w:p>
      <w:pPr/>
      <w:r>
        <w:rPr>
          <w:lang w:val="fr_FR" w:bidi="fr_FR"/>
        </w:rPr>
      </w:r>
      <w:r>
        <w:rPr>
          <w:lang w:val="fr_FR" w:bidi="fr_FR"/>
        </w:rPr>
        <w:t xml:space="preserve">Les </w:t>
      </w:r>
      <w:r>
        <w:rPr>
          <w:b/>
          <w:lang w:val="fr_FR" w:bidi="fr_FR"/>
        </w:rPr>
        <w:t>Samaritains</w:t>
      </w:r>
      <w:r>
        <w:rPr>
          <w:lang w:val="fr_FR" w:bidi="fr_FR"/>
        </w:rPr>
        <w:t xml:space="preserve"> et les Juifs ne s'aimaient pas les uns les autres. Les Samaritains étaient des descendants de Juifs. Les Juifs considéraient les Samaritains comme impurs parce que les Samaritains avaient épousé des étrangers. Dieu avait ordonné aux Juifs de ne pas épouser des étrangers. Les Samaritains adoraient aussi différemment des Juifs. Les Juifs pensaient que les Samaritains n'étaient pas purs et propres devant Dieu à cause de la façon dont ils adoraient et parce qu'ils avaient épousé des étrangers il y a longtemps. Les Juifs ne parlaient pas aux Samaritains ou ne partageaient pas des coupes et des bols avec les Samaritains. Utilisez le même mot pour Samaritains que vous avez utilisé dans les passages précédents. Pour plus d'informations sur les </w:t>
      </w:r>
      <w:r>
        <w:rPr>
          <w:lang w:val="fr_FR" w:bidi="fr_FR"/>
        </w:rPr>
        <w:t>Samaritains</w:t>
      </w:r>
      <w:r>
        <w:rPr>
          <w:lang w:val="fr_FR" w:bidi="fr_FR"/>
        </w:rPr>
        <w:t>, référez-vous au Glossaire principal.</w:t>
      </w:r>
    </w:p>
    <w:p>
      <w:pPr/>
      <w:r>
        <w:rPr>
          <w:lang w:val="fr_FR" w:bidi="fr_FR"/>
        </w:rPr>
      </w:r>
      <w:r>
        <w:rPr>
          <w:lang w:val="fr_FR" w:bidi="fr_FR"/>
        </w:rPr>
        <w:t xml:space="preserve">La femme veut savoir où les gens devraient </w:t>
      </w:r>
      <w:r>
        <w:rPr>
          <w:b/>
          <w:lang w:val="fr_FR" w:bidi="fr_FR"/>
        </w:rPr>
        <w:t>adorer</w:t>
      </w:r>
      <w:r>
        <w:rPr>
          <w:lang w:val="fr_FR" w:bidi="fr_FR"/>
        </w:rPr>
        <w:t xml:space="preserve"> Dieu : sur le mont Garizim comme le font les Samaritains, ou à Jérusalem comme le font les Juifs. Adorer signifie louer et honorer Dieu. Adorer peut signifier des actions extérieures, et aussi l'attitude de notre personne intérieure quand nous montrons de la crainte et de l'émerveillement pour Dieu. Les adorateurs sont des personnes qui adorent Dieu.</w:t>
      </w:r>
    </w:p>
    <w:p>
      <w:pPr/>
      <w:r>
        <w:rPr>
          <w:lang w:val="fr_FR" w:bidi="fr_FR"/>
        </w:rPr>
      </w:r>
      <w:r>
        <w:rPr>
          <w:lang w:val="fr_FR" w:bidi="fr_FR"/>
        </w:rPr>
        <w:t xml:space="preserve">Arrêtez-vous ici et discutez en groupe du mot ou de l'expression que vous utiliserez pour </w:t>
      </w:r>
      <w:r>
        <w:rPr>
          <w:b/>
          <w:lang w:val="fr_FR" w:bidi="fr_FR"/>
        </w:rPr>
        <w:t>adorer</w:t>
      </w:r>
      <w:r>
        <w:rPr>
          <w:lang w:val="fr_FR" w:bidi="fr_FR"/>
        </w:rPr>
        <w:t xml:space="preserve">. Cherchez </w:t>
      </w:r>
      <w:r>
        <w:rPr>
          <w:lang w:val="fr_FR" w:bidi="fr_FR"/>
        </w:rPr>
        <w:t>adorer</w:t>
      </w:r>
      <w:r>
        <w:rPr>
          <w:lang w:val="fr_FR" w:bidi="fr_FR"/>
        </w:rPr>
        <w:t xml:space="preserve"> dans le Glossaire principal pour plus d'informations. Mettez cet enregistrement en pause ici.</w:t>
      </w:r>
    </w:p>
    <w:p>
      <w:pPr/>
      <w:r>
        <w:rPr>
          <w:lang w:val="fr_FR" w:bidi="fr_FR"/>
        </w:rPr>
      </w:r>
      <w:r>
        <w:rPr>
          <w:lang w:val="fr_FR" w:bidi="fr_FR"/>
        </w:rPr>
        <w:t xml:space="preserve">Les Samaritains ont adoré Dieu sur le mont </w:t>
      </w:r>
      <w:r>
        <w:rPr>
          <w:b/>
          <w:lang w:val="fr_FR" w:bidi="fr_FR"/>
        </w:rPr>
        <w:t>Garizim</w:t>
      </w:r>
      <w:r>
        <w:rPr>
          <w:lang w:val="fr_FR" w:bidi="fr_FR"/>
        </w:rPr>
        <w:t>. Il y a eu un temple sur le mont Garizim, mais il a été détruit. Les Samaritains adoraient toujours Dieu sur cette même montagne.</w:t>
      </w:r>
    </w:p>
    <w:p>
      <w:pPr/>
      <w:r>
        <w:rPr>
          <w:lang w:val="fr_FR" w:bidi="fr_FR"/>
        </w:rPr>
      </w:r>
      <w:r>
        <w:rPr>
          <w:lang w:val="fr_FR" w:bidi="fr_FR"/>
        </w:rPr>
        <w:t xml:space="preserve">Arrêtez-vous ici et regardez une image du mont </w:t>
      </w:r>
      <w:r>
        <w:rPr>
          <w:lang w:val="fr_FR" w:bidi="fr_FR"/>
        </w:rPr>
        <w:t>Garizim</w:t>
      </w:r>
      <w:r>
        <w:rPr>
          <w:lang w:val="fr_FR" w:bidi="fr_FR"/>
        </w:rPr>
        <w:t xml:space="preserve"> en groupe. Mettez cet enregistrement en pause ici.</w:t>
      </w:r>
    </w:p>
    <w:p>
      <w:pPr/>
      <w:r>
        <w:rPr>
          <w:lang w:val="fr_FR" w:bidi="fr_FR"/>
        </w:rPr>
      </w:r>
      <w:r>
        <w:rPr>
          <w:lang w:val="fr_FR" w:bidi="fr_FR"/>
        </w:rPr>
        <w:t xml:space="preserve">Arrêtez-vous ici et discutez en groupe du mot ou groupe de mots que vous utiliserez pour mont </w:t>
      </w:r>
      <w:r>
        <w:rPr>
          <w:b/>
          <w:lang w:val="fr_FR" w:bidi="fr_FR"/>
        </w:rPr>
        <w:t>Garizim</w:t>
      </w:r>
      <w:r>
        <w:rPr>
          <w:lang w:val="fr_FR" w:bidi="fr_FR"/>
        </w:rPr>
        <w:t>. Mettez cet enregistrement en pause ici.</w:t>
      </w:r>
    </w:p>
    <w:p>
      <w:pPr/>
      <w:r>
        <w:rPr>
          <w:lang w:val="fr_FR" w:bidi="fr_FR"/>
        </w:rPr>
      </w:r>
      <w:r>
        <w:rPr>
          <w:lang w:val="fr_FR" w:bidi="fr_FR"/>
        </w:rPr>
        <w:t xml:space="preserve">Les Juifs adoraient Dieu dans le temple à </w:t>
      </w:r>
      <w:r>
        <w:rPr>
          <w:b/>
          <w:lang w:val="fr_FR" w:bidi="fr_FR"/>
        </w:rPr>
        <w:t>Jérusalem</w:t>
      </w:r>
      <w:r>
        <w:rPr>
          <w:lang w:val="fr_FR" w:bidi="fr_FR"/>
        </w:rPr>
        <w:t xml:space="preserve">. Utilisez le même mot pour Jérusalem que vous avez utilisé dans les passages précédents. Pour plus d'informations sur </w:t>
      </w:r>
      <w:r>
        <w:rPr>
          <w:lang w:val="fr_FR" w:bidi="fr_FR"/>
        </w:rPr>
        <w:t>Jérusalem</w:t>
      </w:r>
      <w:r>
        <w:rPr>
          <w:lang w:val="fr_FR" w:bidi="fr_FR"/>
        </w:rPr>
        <w:t>, référez-vous au Glossaire principal.</w:t>
      </w:r>
    </w:p>
    <w:p>
      <w:pPr/>
      <w:r>
        <w:rPr>
          <w:lang w:val="fr_FR" w:bidi="fr_FR"/>
        </w:rPr>
      </w:r>
      <w:r>
        <w:rPr>
          <w:lang w:val="fr_FR" w:bidi="fr_FR"/>
        </w:rPr>
        <w:t xml:space="preserve">Arrêtez-vous ici et regardez une carte qui contient à la fois </w:t>
      </w:r>
      <w:r>
        <w:rPr>
          <w:lang w:val="fr_FR" w:bidi="fr_FR"/>
        </w:rPr>
        <w:t>Jérusalem et le mont Garizim</w:t>
      </w:r>
      <w:r>
        <w:rPr>
          <w:lang w:val="fr_FR" w:bidi="fr_FR"/>
        </w:rPr>
        <w:t xml:space="preserve"> en groupe. Mettez cet enregistrement en pause ici.</w:t>
      </w:r>
    </w:p>
    <w:p>
      <w:pPr/>
      <w:r>
        <w:rPr>
          <w:lang w:val="fr_FR" w:bidi="fr_FR"/>
        </w:rPr>
      </w:r>
      <w:r>
        <w:rPr>
          <w:lang w:val="fr_FR" w:bidi="fr_FR"/>
        </w:rPr>
        <w:t xml:space="preserve">Jésus dit que bientôt, les gens n'adoreront pas le </w:t>
      </w:r>
      <w:r>
        <w:rPr>
          <w:b/>
          <w:lang w:val="fr_FR" w:bidi="fr_FR"/>
        </w:rPr>
        <w:t>Père</w:t>
      </w:r>
      <w:r>
        <w:rPr>
          <w:lang w:val="fr_FR" w:bidi="fr_FR"/>
        </w:rPr>
        <w:t xml:space="preserve"> sur le mont Garizim, ni à Jérusalem. Le Père signifie Dieu dans les cieux, qui prend soin de son peuple comme un père prend soin de ses enfants.</w:t>
      </w:r>
    </w:p>
    <w:p>
      <w:pPr/>
      <w:r>
        <w:rPr>
          <w:lang w:val="fr_FR" w:bidi="fr_FR"/>
        </w:rPr>
      </w:r>
      <w:r>
        <w:rPr>
          <w:lang w:val="fr_FR" w:bidi="fr_FR"/>
        </w:rPr>
        <w:t xml:space="preserve">Jésus dit que les Juifs connaissent le Dieu qu'ils adorent, mais les Samaritains ne connaissent pas le Dieu qu'ils adorent. Dieu a parlé aux </w:t>
      </w:r>
      <w:r>
        <w:rPr>
          <w:b/>
          <w:lang w:val="fr_FR" w:bidi="fr_FR"/>
        </w:rPr>
        <w:t>Juifs</w:t>
      </w:r>
      <w:r>
        <w:rPr>
          <w:lang w:val="fr_FR" w:bidi="fr_FR"/>
        </w:rPr>
        <w:t xml:space="preserve"> tout au long de l'Ancien Testament, et c'est ainsi que les Juifs connaissaient le Dieu qu'ils adoraient. Utilisez le même mot pour Juifs que dans les passages précédents. Pour plus d'informations sur le mot </w:t>
      </w:r>
      <w:r>
        <w:rPr>
          <w:lang w:val="fr_FR" w:bidi="fr_FR"/>
        </w:rPr>
        <w:t>Juifs</w:t>
      </w:r>
      <w:r>
        <w:rPr>
          <w:lang w:val="fr_FR" w:bidi="fr_FR"/>
        </w:rPr>
        <w:t>, consultez le glossaire principal.</w:t>
      </w:r>
    </w:p>
    <w:p>
      <w:pPr/>
      <w:r>
        <w:rPr>
          <w:lang w:val="fr_FR" w:bidi="fr_FR"/>
        </w:rPr>
      </w:r>
      <w:r>
        <w:rPr>
          <w:lang w:val="fr_FR" w:bidi="fr_FR"/>
        </w:rPr>
        <w:t xml:space="preserve">Jésus dit que le </w:t>
      </w:r>
      <w:r>
        <w:rPr>
          <w:b/>
          <w:lang w:val="fr_FR" w:bidi="fr_FR"/>
        </w:rPr>
        <w:t>salut</w:t>
      </w:r>
      <w:r>
        <w:rPr>
          <w:lang w:val="fr_FR" w:bidi="fr_FR"/>
        </w:rPr>
        <w:t xml:space="preserve"> vient des Juifs. Le salut dans ce contexte signifie la délivrance du danger spirituel. Les gens apprennent comment Dieu peut les sauver du danger spirituel à travers le peuple juif.</w:t>
      </w:r>
    </w:p>
    <w:p>
      <w:pPr/>
      <w:r>
        <w:rPr>
          <w:lang w:val="fr_FR" w:bidi="fr_FR"/>
        </w:rPr>
      </w:r>
      <w:r>
        <w:rPr>
          <w:lang w:val="fr_FR" w:bidi="fr_FR"/>
        </w:rPr>
        <w:t xml:space="preserve">Arrêtez-vous ici et discutez en groupe du mot ou de l'expression que vous utiliserez pour </w:t>
      </w:r>
      <w:r>
        <w:rPr>
          <w:b/>
          <w:lang w:val="fr_FR" w:bidi="fr_FR"/>
        </w:rPr>
        <w:t>salut</w:t>
      </w:r>
      <w:r>
        <w:rPr>
          <w:lang w:val="fr_FR" w:bidi="fr_FR"/>
        </w:rPr>
        <w:t xml:space="preserve">. Cherchez </w:t>
      </w:r>
      <w:r>
        <w:rPr>
          <w:lang w:val="fr_FR" w:bidi="fr_FR"/>
        </w:rPr>
        <w:t>salut</w:t>
      </w:r>
      <w:r>
        <w:rPr>
          <w:lang w:val="fr_FR" w:bidi="fr_FR"/>
        </w:rPr>
        <w:t xml:space="preserve"> dans le Glossaire principal pour plus d'informations. Mettez cet enregistrement en pause ici.</w:t>
      </w:r>
    </w:p>
    <w:p>
      <w:pPr/>
      <w:r>
        <w:rPr>
          <w:lang w:val="fr_FR" w:bidi="fr_FR"/>
        </w:rPr>
      </w:r>
      <w:r>
        <w:rPr>
          <w:lang w:val="fr_FR" w:bidi="fr_FR"/>
        </w:rPr>
        <w:t xml:space="preserve">Jésus dit que les vrais adorateurs adoreront Dieu en </w:t>
      </w:r>
      <w:r>
        <w:rPr>
          <w:b/>
          <w:lang w:val="fr_FR" w:bidi="fr_FR"/>
        </w:rPr>
        <w:t>esprit</w:t>
      </w:r>
      <w:r>
        <w:rPr>
          <w:lang w:val="fr_FR" w:bidi="fr_FR"/>
        </w:rPr>
        <w:t xml:space="preserve"> et en vérité. Esprit dans ce contexte signifie probablement l'esprit humain ou le moi intérieur. Utilisez le même mot pour esprit que vous avez utilisé dans les passages précédents. Pour plus d'informations sur le mot </w:t>
      </w:r>
      <w:r>
        <w:rPr>
          <w:lang w:val="fr_FR" w:bidi="fr_FR"/>
        </w:rPr>
        <w:t>esprit</w:t>
      </w:r>
      <w:r>
        <w:rPr>
          <w:lang w:val="fr_FR" w:bidi="fr_FR"/>
        </w:rPr>
        <w:t>, référez-vous au Glossaire principal.</w:t>
      </w:r>
    </w:p>
    <w:p>
      <w:pPr/>
      <w:r>
        <w:rPr>
          <w:lang w:val="fr_FR" w:bidi="fr_FR"/>
        </w:rPr>
      </w:r>
      <w:r>
        <w:rPr>
          <w:lang w:val="fr_FR" w:bidi="fr_FR"/>
        </w:rPr>
        <w:t>Jésus dit aussi : « Dieu est Esprit ». Dans ce contexte, Jésus veut dire que Dieu a une nature spirituelle. Les gens devraient adorer Dieu de manière spirituelle parce que Dieu est esprit.</w:t>
      </w:r>
    </w:p>
    <w:p>
      <w:pPr/>
      <w:r>
        <w:rPr>
          <w:lang w:val="fr_FR" w:bidi="fr_FR"/>
        </w:rPr>
      </w:r>
      <w:r>
        <w:rPr>
          <w:lang w:val="fr_FR" w:bidi="fr_FR"/>
        </w:rPr>
        <w:t xml:space="preserve">La femme samaritaine dit qu'elle sait que quand viendra le </w:t>
      </w:r>
      <w:r>
        <w:rPr>
          <w:b/>
          <w:lang w:val="fr_FR" w:bidi="fr_FR"/>
        </w:rPr>
        <w:t>Messie</w:t>
      </w:r>
      <w:r>
        <w:rPr>
          <w:lang w:val="fr_FR" w:bidi="fr_FR"/>
        </w:rPr>
        <w:t xml:space="preserve">, qui est appelé </w:t>
      </w:r>
      <w:r>
        <w:rPr>
          <w:b/>
          <w:lang w:val="fr_FR" w:bidi="fr_FR"/>
        </w:rPr>
        <w:t>Christ</w:t>
      </w:r>
      <w:r>
        <w:rPr>
          <w:lang w:val="fr_FR" w:bidi="fr_FR"/>
        </w:rPr>
        <w:t xml:space="preserve">, il leur expliquera tout. Messie et Christ signifient tous deux « l'oint » dans deux langues d'origine différentes. Dieu oint le Messie, c'est-à-dire le Christ, pour une tâche spéciale. Utilisez les mêmes mots pour Messie et Christ que vous avez utilisés dans les passages précédents. Pour plus d'informations sur les mots </w:t>
      </w:r>
      <w:r>
        <w:rPr>
          <w:lang w:val="fr_FR" w:bidi="fr_FR"/>
        </w:rPr>
        <w:t>Messie</w:t>
      </w:r>
      <w:r>
        <w:rPr>
          <w:lang w:val="fr_FR" w:bidi="fr_FR"/>
        </w:rPr>
        <w:t xml:space="preserve"> et </w:t>
      </w:r>
      <w:r>
        <w:rPr>
          <w:lang w:val="fr_FR" w:bidi="fr_FR"/>
        </w:rPr>
        <w:t>Christ</w:t>
      </w:r>
      <w:r>
        <w:rPr>
          <w:lang w:val="fr_FR" w:bidi="fr_FR"/>
        </w:rPr>
        <w:t>, consultez le glossaire principal.</w:t>
      </w:r>
    </w:p>
    <w:p>
      <w:pPr/>
      <w:r>
        <w:rPr>
          <w:lang w:val="fr_FR" w:bidi="fr_FR"/>
        </w:rPr>
      </w:r>
      <w:r>
        <w:rPr>
          <w:lang w:val="fr_FR" w:bidi="fr_FR"/>
        </w:rPr>
        <w:t xml:space="preserve">Jésus répond à la femme « </w:t>
      </w:r>
      <w:r>
        <w:rPr>
          <w:b/>
          <w:lang w:val="fr_FR" w:bidi="fr_FR"/>
        </w:rPr>
        <w:t>Je suis</w:t>
      </w:r>
      <w:r>
        <w:rPr>
          <w:lang w:val="fr_FR" w:bidi="fr_FR"/>
        </w:rPr>
        <w:t xml:space="preserve"> le Messie ». Certaines traductions soulignent le mot « suis » pour montrer comment Dieu a utilisé l'expression « je suis » dans l'Ancien Testament. Dieu s'est révélé à Moïse sur la montagne en disant « Je suis ce que je suis ». Dans le Nouveau Testament, Jésus a eu beaucoup de paroles commençant par « Je suis ». Parfois, Jésus s'identifiait lui-même comme ici : « Je suis le Messie ». D'autres fois Jésus dit des expressions à son sujet comme « Je suis le pain de la vie » ou « Je suis la porte » comme image verbale pour que ses disciples en sachent plus à son sujet. Enfin, Jésus dit parfois « Je suis » pour s'identifier avec le seul vrai Dieu. Dans ce passage, Jésus a peut-être dit </w:t>
      </w:r>
      <w:r>
        <w:rPr>
          <w:b/>
          <w:lang w:val="fr_FR" w:bidi="fr_FR"/>
        </w:rPr>
        <w:t>je suis</w:t>
      </w:r>
      <w:r>
        <w:rPr>
          <w:lang w:val="fr_FR" w:bidi="fr_FR"/>
        </w:rPr>
        <w:t xml:space="preserve"> de la même manière que Dieu a dit son propre nom dans l'Ancien Testament.</w:t>
      </w:r>
    </w:p>
    <w:p>
      <w:pPr/>
      <w:r>
        <w:rPr>
          <w:lang w:val="fr_FR" w:bidi="fr_FR"/>
        </w:rPr>
      </w:r>
      <w:r>
        <w:rPr>
          <w:lang w:val="fr_FR" w:bidi="fr_FR"/>
        </w:rPr>
        <w:t xml:space="preserve">Arrêtez-vous ici et discutez en groupe quels mots ou expression vous utiliserez pour « </w:t>
      </w:r>
      <w:r>
        <w:rPr>
          <w:b/>
          <w:lang w:val="fr_FR" w:bidi="fr_FR"/>
        </w:rPr>
        <w:t>Je suis le Messie</w:t>
      </w:r>
      <w:r>
        <w:rPr>
          <w:lang w:val="fr_FR" w:bidi="fr_FR"/>
        </w:rPr>
        <w:t xml:space="preserve"> ». Regardez </w:t>
      </w:r>
      <w:r>
        <w:rPr>
          <w:lang w:val="fr_FR" w:bidi="fr_FR"/>
        </w:rPr>
        <w:t>Je suis</w:t>
      </w:r>
      <w:r>
        <w:rPr>
          <w:lang w:val="fr_FR" w:bidi="fr_FR"/>
        </w:rPr>
        <w:t xml:space="preserve"> dans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4:27–42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4.27–42. Laissez entrer la parole de Dieu dans vos cœurs.</w:t>
      </w:r>
    </w:p>
    <w:p>
      <w:pPr/>
      <w:r>
        <w:rPr>
          <w:lang w:val="fr_FR" w:bidi="fr_FR"/>
        </w:rPr>
      </w:r>
      <w:r>
        <w:rPr>
          <w:lang w:val="fr_FR" w:bidi="fr_FR"/>
        </w:rPr>
        <w:t>Écoutez l'enregistrement de Jean 4.27–42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4.27–42 dans la traduction la plus facile à comprendre.</w:t>
      </w:r>
    </w:p>
    <w:p>
      <w:pPr/>
      <w:r>
        <w:rPr>
          <w:lang w:val="fr_FR" w:bidi="fr_FR"/>
        </w:rPr>
      </w:r>
      <w:r>
        <w:rPr>
          <w:lang w:val="fr_FR" w:bidi="fr_FR"/>
        </w:rPr>
        <w:t>Jésus et ses disciples voyagent de la Judée vers la Galilée. Ils voyagent à travers la région de la Samarie. Les disciples de Jésus sont allés dans la ville de Sychar pour acheter de la nourriture, et Jésus est resté seul à côté d'un puits d'eau à l'extérieur de la ville. Une femme samaritaine est venue au puits pour obtenir de l'eau, et Jésus a parlé avec elle au sujet de l'eau physique et de l'eau spirituelle. Il lui a également parlé de la véritable adoration de Dieu et lui a révélé qu'il est le Messie, le Sauveur promis. Les disciples de Jésus retournent maintenant au puits après avoir acheté de la nourriture en ville. Jésus parle aux disciples de la nourriture spirituelle et de la moisson. La femme samaritaine ramène beaucoup de Samaritains de la ville à Jésus. Jésus reste avec les Samaritains pendant deux jours, et beaucoup de Samaritains croient en lui.</w:t>
      </w:r>
    </w:p>
    <w:p>
      <w:pPr/>
      <w:r>
        <w:rPr>
          <w:lang w:val="fr_FR" w:bidi="fr_FR"/>
        </w:rPr>
      </w:r>
      <w:r>
        <w:rPr>
          <w:lang w:val="fr_FR" w:bidi="fr_FR"/>
        </w:rPr>
        <w:t xml:space="preserve">Arrêtez-vous ici et regardez une carte de la </w:t>
      </w:r>
      <w:r>
        <w:rPr>
          <w:lang w:val="fr_FR" w:bidi="fr_FR"/>
        </w:rPr>
        <w:t>Judée, de la Samarie, de la ville de Sychar et de la Galilée</w:t>
      </w:r>
      <w:r>
        <w:rPr>
          <w:lang w:val="fr_FR" w:bidi="fr_FR"/>
        </w:rPr>
        <w:t xml:space="preserve"> en groupe. Mettez cet enregistrement en pause ici.</w:t>
      </w:r>
    </w:p>
    <w:p>
      <w:pPr/>
      <w:r>
        <w:rPr>
          <w:lang w:val="fr_FR" w:bidi="fr_FR"/>
        </w:rPr>
      </w:r>
      <w:r>
        <w:rPr>
          <w:lang w:val="fr_FR" w:bidi="fr_FR"/>
        </w:rPr>
        <w:t xml:space="preserve">Jésus venait de se révéler à la femme samaritaine. Il lui a dit « Je </w:t>
      </w:r>
      <w:r>
        <w:rPr>
          <w:b/>
          <w:lang w:val="fr_FR" w:bidi="fr_FR"/>
        </w:rPr>
        <w:t>suis</w:t>
      </w:r>
      <w:r>
        <w:rPr>
          <w:lang w:val="fr_FR" w:bidi="fr_FR"/>
        </w:rPr>
        <w:t xml:space="preserve"> le Messie ! » À ce moment précis, les disciples de Jésus reviennent de la ville. Ils avaient été à Sychar pour acheter de la nourriture. Les disciples sont choqués que Jésus parle avec une femme parce que la loi juive disait que les hommes juifs ne devraient pas parler avec une femme qui n'est pas leur femme. De plus, parce que les Juifs et les Samaritains ne parlent pas ensemble, il était choquant que Jésus, un Juif, parle avec un Samaritain. Les disciples n'ont rien dit, mais ils voulaient demander : « Que veux-tu ? » La plupart des exégètes croient que les disciples voulaient poser cette question à Jésus, et non à la femme. Ils voulaient aussi demander à Jésus : « Pourquoi parles-tu avec elle ? »</w:t>
      </w:r>
    </w:p>
    <w:p>
      <w:pPr/>
      <w:r>
        <w:rPr>
          <w:lang w:val="fr_FR" w:bidi="fr_FR"/>
        </w:rPr>
      </w:r>
      <w:r>
        <w:rPr>
          <w:lang w:val="fr_FR" w:bidi="fr_FR"/>
        </w:rPr>
        <w:t>Arrêtez-vous ici et discutez de cette question en groupe. Comment votre culture voit-elle les interactions entre des hommes et des femmes sans lien de parenté ? Quand est-il approprié pour un homme et une femme sans lien de parenté de parler l'un avec l'autre, si même cela arrive ? Quels sont certains moments et certains lieux où les hommes et les femmes sans lien de parenté ne devraient pas se parler les uns aux autres ou être vus ensemble ? Mettez cet enregistrement en pause ici.</w:t>
      </w:r>
    </w:p>
    <w:p>
      <w:pPr/>
      <w:r>
        <w:rPr>
          <w:lang w:val="fr_FR" w:bidi="fr_FR"/>
        </w:rPr>
      </w:r>
      <w:r>
        <w:rPr>
          <w:lang w:val="fr_FR" w:bidi="fr_FR"/>
        </w:rPr>
        <w:t>La femme samaritaine quitte son pot d'eau à côté du puits. Un pot d'eau, ou une cruche d'eau, était fait d'argile. Il était cuit au four pour qu'il devienne sec et dur. On utilisait des pots d'eau pour contenir l'eau. La femme a peut-être oublié son pot d'eau, ou peut-être qu'elle voulait se dépêcher de se rendre en ville. Le pot d'eau est probablement encore vide, et Jésus n'a probablement jamais eu à boire de l'eau de la part de la femme avant qu'elle ne parte.</w:t>
      </w:r>
    </w:p>
    <w:p>
      <w:pPr/>
      <w:r>
        <w:rPr>
          <w:lang w:val="fr_FR" w:bidi="fr_FR"/>
        </w:rPr>
      </w:r>
      <w:r>
        <w:rPr>
          <w:lang w:val="fr_FR" w:bidi="fr_FR"/>
        </w:rPr>
        <w:t xml:space="preserve">Arrêtez-vous ici et regardez une image d'un </w:t>
      </w:r>
      <w:r>
        <w:rPr>
          <w:lang w:val="fr_FR" w:bidi="fr_FR"/>
        </w:rPr>
        <w:t>pot</w:t>
      </w:r>
      <w:r>
        <w:rPr>
          <w:lang w:val="fr_FR" w:bidi="fr_FR"/>
        </w:rPr>
        <w:t xml:space="preserve"> d'eau en groupe. Mettez cet enregistrement en pause ici.</w:t>
      </w:r>
    </w:p>
    <w:p>
      <w:pPr/>
      <w:r>
        <w:rPr>
          <w:lang w:val="fr_FR" w:bidi="fr_FR"/>
        </w:rPr>
      </w:r>
      <w:r>
        <w:rPr>
          <w:lang w:val="fr_FR" w:bidi="fr_FR"/>
        </w:rPr>
        <w:t xml:space="preserve">La femme est retournée dans la ville de Sychar pour pouvoir parler de Jésus aux hommes de la ville. Elle a probablement aussi parlé de Jésus avec des femmes dans la ville. Dans la langue d'origine, elle demande aux </w:t>
      </w:r>
      <w:r>
        <w:rPr>
          <w:b/>
          <w:lang w:val="fr_FR" w:bidi="fr_FR"/>
        </w:rPr>
        <w:t>hommes</w:t>
      </w:r>
      <w:r>
        <w:rPr>
          <w:lang w:val="fr_FR" w:bidi="fr_FR"/>
        </w:rPr>
        <w:t xml:space="preserve"> de venir voir un </w:t>
      </w:r>
      <w:r>
        <w:rPr>
          <w:b/>
          <w:lang w:val="fr_FR" w:bidi="fr_FR"/>
        </w:rPr>
        <w:t>homme</w:t>
      </w:r>
      <w:r>
        <w:rPr>
          <w:lang w:val="fr_FR" w:bidi="fr_FR"/>
        </w:rPr>
        <w:t xml:space="preserve"> qui lui a dit tout ce qu'elle a jamais fait. Jésus ne lui a pas littéralement tout dit dans sa vie, mais elle a dit cela pour intéresser les gens à venir voir Jésus. Elle savait aussi que quand le Messie viendra, il leur dirait toutes choses, et elle sait que les autres Samaritains attendent aussi que le Messie vienne et leur dise toutes choses.</w:t>
      </w:r>
    </w:p>
    <w:p>
      <w:pPr/>
      <w:r>
        <w:rPr>
          <w:lang w:val="fr_FR" w:bidi="fr_FR"/>
        </w:rPr>
      </w:r>
      <w:r>
        <w:rPr>
          <w:lang w:val="fr_FR" w:bidi="fr_FR"/>
        </w:rPr>
        <w:t>La femme avait probablement une réputation négative dans la ville à cause de ses nombreux mariages et divorces, et il est significatif qu'elle soit allée vers les hommes dans la ville pour partager cette bonne nouvelle. Elle leur demande si Jésus pourrait être le Messie, c'est-à-dire le Dieu qui a été oint, ou nommé, pour faire son travail. Elle ne veut pas de réponse à cette question, et dans la langue d'origine, ce genre de question avait généralement une réponse négative. Sa question montre un certain doute parce qu'elle n'est peut-être pas sûre si Jésus est le Christ, ou que cela pourrait être une bonne façon d'encourager les gens à venir rencontrer Jésus pour eux-mêmes. Beaucoup de Samaritains ont écouté la femme, et ils ont quitté la ville et ont commencé à revenir vers Jésus avec la femme.</w:t>
      </w:r>
    </w:p>
    <w:p>
      <w:pPr/>
      <w:r>
        <w:rPr>
          <w:lang w:val="fr_FR" w:bidi="fr_FR"/>
        </w:rPr>
      </w:r>
      <w:r>
        <w:rPr>
          <w:lang w:val="fr_FR" w:bidi="fr_FR"/>
        </w:rPr>
        <w:t>Pendant que la femme et les autres Samaritains sont sur le chemin du retour vers Jésus au puits, Jésus a une conversation avec ses disciples. Les disciples encouragent Jésus à manger quelque chose. Les disciples appellent Jésus « Rabbi », ce qui signifie un enseignant religieux respecté. Les disciples ont acheté de la nourriture dans la ville, et ils savent que Jésus doit avoir faim à cause du voyage. Cependant, de manière inattendue, Jésus dit qu'il a mangé de la nourriture que les disciples ne connaissent pas. De la même manière que Jésus a parlé à la femme de l'eau spirituelle, Jésus parle maintenant à ses disciples de la nourriture spirituelle. Les disciples ne comprennent pas ce que Jésus veut dire, et ils commencent à se demander les uns aux autres si quelqu'un d'autre a apporté de la nourriture à Jésus à manger. Les disciples pensent que Jésus parle de la nourriture physique, tout comme la femme pensait que Jésus parlait de l'eau physique. Les disciples ne veulent pas une réponse à leur question sur le fait de savoir si quelqu'un a apporté à Jésus de la nourriture à manger. Ils montrent à quel point il est surprenant que Jésus dise qu'il a de la nourriture qu'ils ne connaissent pas.</w:t>
      </w:r>
    </w:p>
    <w:p>
      <w:pPr/>
      <w:r>
        <w:rPr>
          <w:lang w:val="fr_FR" w:bidi="fr_FR"/>
        </w:rPr>
      </w:r>
      <w:r>
        <w:rPr>
          <w:lang w:val="fr_FR" w:bidi="fr_FR"/>
        </w:rPr>
        <w:t>Jésus utilise une image verbale pour expliquer ce qu'il veut dire par « J'ai mangé de la nourriture dont vous ne savez rien ». Jésus dit aux disciples qu'obéir à Dieu satisfait Jésus de la même manière que la nourriture physique satisfait la faim physique. Jésus obtient de la force en faisant la volonté de Dieu, c'est-à-dire en faisant ce que Dieu veut qu'il fasse. Dieu est celui qui a envoyé Jésus sur la terre. Jésus dit aussi que Dieu l'a envoyé sur la terre pour terminer tout le travail que Dieu veut qu'il fasse. Jésus montre aux disciples que la nourriture est une image verbale pour obéir à Dieu.</w:t>
      </w:r>
    </w:p>
    <w:p>
      <w:pPr/>
      <w:r>
        <w:rPr>
          <w:lang w:val="fr_FR" w:bidi="fr_FR"/>
        </w:rPr>
      </w:r>
      <w:r>
        <w:rPr>
          <w:lang w:val="fr_FR" w:bidi="fr_FR"/>
        </w:rPr>
        <w:t>Ensuite, Jésus enseigne aux disciples au sujet d'une moisson spirituelle. Jésus parle des récoltes physiques, des semences, des moissons et de la moisson, et tout cela pour aider les disciples à comprendre plus sur la moisson spirituelle des personnes qui étaient prêtes à croire en Jésus. Jésus leur rappelle une expression courante que l'on disait au sujet de la moisson. Tout le monde savait que l'on plantait des graines comme de l'orge ou du blé, et que quatre mois plus tard, le grain était prêt à être récolté.</w:t>
      </w:r>
    </w:p>
    <w:p>
      <w:pPr/>
      <w:r>
        <w:rPr>
          <w:lang w:val="fr_FR" w:bidi="fr_FR"/>
        </w:rPr>
      </w:r>
      <w:r>
        <w:rPr>
          <w:lang w:val="fr_FR" w:bidi="fr_FR"/>
        </w:rPr>
        <w:t>Arrêtez-vous ici et discutez de cette question en groupe. Quel type de récoltes fait-on pousser dans votre communauté ? Décrivez le processus de plantation et de récolte, et la façon dont les gens savent qu'il est temps de moissonner les récoltes. De quelle couleur est le grain au moment de la moisson ? À quel moment de l'année a lieu la semence et à quel moment de l'année a lieu la moisson ? Mettez cet enregistrement en pause ici.</w:t>
      </w:r>
    </w:p>
    <w:p>
      <w:pPr/>
      <w:r>
        <w:rPr>
          <w:lang w:val="fr_FR" w:bidi="fr_FR"/>
        </w:rPr>
      </w:r>
      <w:r>
        <w:rPr>
          <w:lang w:val="fr_FR" w:bidi="fr_FR"/>
        </w:rPr>
        <w:t>Jésus passe du fait de parler d'une moisson physique de récoltes à celui de dire aux disciples qu'ils doivent regarder et voir la moisson spirituelle venir. Jésus veut qu'ils réalisent que les personnes samaritaines sont en route vers le puits à ce moment même. Jésus compare ces personnes qui sont prêtes à croire à une récolte qui est mûre et prête pour la moisson. Dans la langue d'origine, Jésus dit que les champs de grain sont « blancs » pour la moisson. Cela signifie probablement que les champs de grain dans cette partie du monde semblent blancs quand ils sont mûrs et prêts à être récoltés.</w:t>
      </w:r>
    </w:p>
    <w:p>
      <w:pPr/>
      <w:r>
        <w:rPr>
          <w:lang w:val="fr_FR" w:bidi="fr_FR"/>
        </w:rPr>
      </w:r>
      <w:r>
        <w:rPr>
          <w:lang w:val="fr_FR" w:bidi="fr_FR"/>
        </w:rPr>
        <w:t>Ensuite, Jésus décrit un moissonneur et un semeur. Un moissonneur récolte normalement du grain mûr dans un champ. Jésus compare un moissonneur de grain mûr à des personnes qui conduisent les autres à Jésus. Jésus dit qu'un moissonneur reçoit un salaire, c'est-à-dire de l'argent, pour son travail. De la même manière, les personnes qui conduisent d'autres à Jésus reçoivent une récompense pour leur travail. Dieu est celui qui récompensera les gens pour avoir amené les autres à Jésus. Les personnes qui croient et suivent Jésus auront la vie éternelle, ce qui signifie qu'elles auront la vie spirituelle pour toujours avec Dieu.</w:t>
      </w:r>
    </w:p>
    <w:p>
      <w:pPr/>
      <w:r>
        <w:rPr>
          <w:lang w:val="fr_FR" w:bidi="fr_FR"/>
        </w:rPr>
      </w:r>
      <w:r>
        <w:rPr>
          <w:lang w:val="fr_FR" w:bidi="fr_FR"/>
        </w:rPr>
        <w:t>Jésus dit que la personne qui parle le message de Dieu est comme une personne qui sème de la graine dans un champ. Une personne qui aide les autres à accepter le message de Dieu est comme un moissonneur. Jésus dit que le semeur et le moissonneur seront heureux ensemble quand ils verront les résultats de leur travail. Jésus rappelle aux disciples une autre expression courante à l'époque : « Une personne est le semeur, et une autre personne est le moissonneur ». Les gens ne peuvent pas toujours profiter du fruit de leur travail, mais dans cette image verbale, le semeur et le moissonneur peuvent célébrer ensemble. Jésus dit aux disciples qu'ils bénéficieront du travail des autres quand ils moissonneront dans un champ où ils n'ont pas planté de graines. Il n'est pas clair qui sont les « autres » ici, mais il est clair que les disciples sont les moissonneurs.</w:t>
      </w:r>
    </w:p>
    <w:p>
      <w:pPr/>
      <w:r>
        <w:rPr>
          <w:lang w:val="fr_FR" w:bidi="fr_FR"/>
        </w:rPr>
      </w:r>
      <w:r>
        <w:rPr>
          <w:lang w:val="fr_FR" w:bidi="fr_FR"/>
        </w:rPr>
        <w:t>Arrêtez-vous et discutez de cette question en groupe. Décrivez les fêtes que vous avez dans votre culture pendant le moment de la moisson. Mettez cet enregistrement en pause ici.</w:t>
      </w:r>
    </w:p>
    <w:p>
      <w:pPr/>
      <w:r>
        <w:rPr>
          <w:lang w:val="fr_FR" w:bidi="fr_FR"/>
        </w:rPr>
      </w:r>
      <w:r>
        <w:rPr>
          <w:lang w:val="fr_FR" w:bidi="fr_FR"/>
        </w:rPr>
        <w:t>Nous entendons maintenant que beaucoup de Samaritains croient en Jésus à cause du témoignage de la femme. Ils croyaient que Jésus était le Messie et ils lui faisaient confiance. Un témoignage est un rapport sur ce que quelqu'un sait ou a vu. Son témoignage était que Jésus lui a tout dit au sujet de sa vie, ce qui était une exagération. Elle a exagéré parce qu'elle était enthousiaste que Jésus ait des connaissances de sa vie et lui ait montré qu'il est le Messie qu'ils attendaient.</w:t>
      </w:r>
    </w:p>
    <w:p>
      <w:pPr/>
      <w:r>
        <w:rPr>
          <w:lang w:val="fr_FR" w:bidi="fr_FR"/>
        </w:rPr>
      </w:r>
      <w:r>
        <w:rPr>
          <w:lang w:val="fr_FR" w:bidi="fr_FR"/>
        </w:rPr>
        <w:t>Les Samaritains sont venus au puits où parlaient Jésus et les disciples. Ils ont supplié Jésus de rester avec eux dans leur ville, et Jésus est resté pendant deux jours. Il est très probable que les disciples de Jésus sont aussi restés avec Jésus dans la ville. Jésus a continué de parler aux gens du royaume de Dieu, et beaucoup plus de Samaritains ont cru en Jésus à cause de ce qu'il disait. Ils ont entendu pour eux-mêmes ce que Jésus a dit, et ils ont su que Jésus était vraiment le Sauveur du monde, y compris les Samaritains. Il s'agit du point culminant, c'est-à-dire la partie la plus importante, de cette histoire. Cela montre que les Samaritains savent que Jésus est celui qui sauve spirituellement tous les différents groupes de personnes dans le monde. Jésus n'est pas seulement le Sauveur des Juifs. Cela ne signifie pas que Jésus sauve chaque personne dans le monde, mais seulement les personnes qui croient et font confiance à Jésus.</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4.27–42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les disciples reviennent après avoir acheté de la nourriture dans la ville, et ils sont surpris que Jésus parle avec la femme. Elle retourne dans la ville pour amener d'autres Samaritains à Jésus.</w:t>
      </w:r>
    </w:p>
    <w:p>
      <w:pPr/>
      <w:r>
        <w:rPr>
          <w:lang w:val="fr_FR" w:bidi="fr_FR"/>
        </w:rPr>
      </w:r>
      <w:r>
        <w:rPr>
          <w:b/>
          <w:lang w:val="fr_FR" w:bidi="fr_FR"/>
        </w:rPr>
        <w:t>Dans la deuxième partie :</w:t>
      </w:r>
      <w:r>
        <w:rPr>
          <w:lang w:val="fr_FR" w:bidi="fr_FR"/>
        </w:rPr>
        <w:t xml:space="preserve"> Jésus et les disciples parlent ensemble au puits d'eau. Jésus leur parle de la nourriture spirituelle et de la moisson spirituelle.</w:t>
      </w:r>
    </w:p>
    <w:p>
      <w:pPr/>
      <w:r>
        <w:rPr>
          <w:lang w:val="fr_FR" w:bidi="fr_FR"/>
        </w:rPr>
      </w:r>
      <w:r>
        <w:rPr>
          <w:b/>
          <w:lang w:val="fr_FR" w:bidi="fr_FR"/>
        </w:rPr>
        <w:t>Dans la troisième partie :</w:t>
      </w:r>
      <w:r>
        <w:rPr>
          <w:lang w:val="fr_FR" w:bidi="fr_FR"/>
        </w:rPr>
        <w:t xml:space="preserve"> beaucoup de Samaritains croient en Jésus à cause du témoignage de la femme, et beaucoup d'autres croient parce qu'ils entendent Jésus eux-mêmes. Jésus reste avec les Samaritains pendant deux jours.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femme samaritaine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Samaritains</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Jésus a parlé avec la femme samaritaine au puits. Rappelez-vous que Jésus et ses disciples sont en route de la Judée vers la Galilée, et ils sont maintenant en Samarie. Les disciples sont allés dans la ville de Sychar pour acheter de la nourriture, et Jésus et la femme sont seuls au puits d'eau. Rappelez-vous que c'est une région où la plupart des Juifs essaient d'éviter le contact avec les Samaritains.</w:t>
      </w:r>
    </w:p>
    <w:p>
      <w:pPr/>
      <w:r>
        <w:rPr>
          <w:lang w:val="fr_FR" w:bidi="fr_FR"/>
        </w:rPr>
      </w:r>
      <w:r>
        <w:rPr>
          <w:lang w:val="fr_FR" w:bidi="fr_FR"/>
        </w:rPr>
        <w:t>Dans la première partie, les disciples reviennent après avoir acheté de la nourriture dans la ville. Cela se produit au moment où Jésus dit à la femme « Je suis le Messie ! » Rappelez-vous que les disciples sont choqués que Jésus parle avec une femme, en particulier une femme samaritaine. Aucun des disciples ne demande à Jésus pourquoi il parle avec la femme.</w:t>
      </w:r>
    </w:p>
    <w:p>
      <w:pPr/>
      <w:r>
        <w:rPr>
          <w:lang w:val="fr_FR" w:bidi="fr_FR"/>
        </w:rPr>
      </w:r>
      <w:r>
        <w:rPr>
          <w:lang w:val="fr_FR" w:bidi="fr_FR"/>
        </w:rPr>
        <w:t>Rappelez-vous que la femme laisse son pot d'eau au puits et retourne dans la ville sans le pot. Elle se hâtait peut-être de revenir en ville et c'est la raison pour laquelle elle ne l'apporte pas avec elle. Rappelez-vous qu'elle va vers les hommes de sa ville et leur demande : « Ce n'est pas le Messie, n'est-ce pas ? »</w:t>
      </w:r>
    </w:p>
    <w:p>
      <w:pPr/>
      <w:r>
        <w:rPr>
          <w:lang w:val="fr_FR" w:bidi="fr_FR"/>
        </w:rPr>
      </w:r>
      <w:r>
        <w:rPr>
          <w:lang w:val="fr_FR" w:bidi="fr_FR"/>
        </w:rPr>
        <w:t>La femme ne s'attend pas à une réponse à cette question. Elle leur demande de susciter l'intérêt des personnes et se demande si Jésus pourrait être le Christ, la personne qu'ils attendaient que Dieu leur envoie.</w:t>
      </w:r>
    </w:p>
    <w:p>
      <w:pPr/>
      <w:r>
        <w:rPr>
          <w:lang w:val="fr_FR" w:bidi="fr_FR"/>
        </w:rPr>
      </w:r>
      <w:r>
        <w:rPr>
          <w:lang w:val="fr_FR" w:bidi="fr_FR"/>
        </w:rPr>
        <w:t>Arrêtez-vous et discutez de cette question en groupe. Comment le diriez-vous dans votre langue ? Utiliseriez-vous une question comme : « Pourrait-il être le Christ ? » Ou serait-il plus naturel d'utiliser une déclaration comme : « Pourrait-ce être le Messie » ? Mettez cet enregistrement en pause ici.</w:t>
      </w:r>
    </w:p>
    <w:p>
      <w:pPr/>
      <w:r>
        <w:rPr>
          <w:lang w:val="fr_FR" w:bidi="fr_FR"/>
        </w:rPr>
      </w:r>
      <w:r>
        <w:rPr>
          <w:lang w:val="fr_FR" w:bidi="fr_FR"/>
        </w:rPr>
        <w:t>Rappelez-vous que pendant que la femme va dans la ville pour ramener d'autres Samaritains, la deuxième partie commence. Dans cette partie, nous entendons une conversation entre Jésus et ses disciples. Les Samaritains sont en train de retourner vers Jésus pendant que Jésus et ses disciples parlent au puits d'eau. Dans la langue d'origine, cette partie commence par le mot « entre temps », ce qui montre que cette partie se produit au même moment que la première partie.</w:t>
      </w:r>
    </w:p>
    <w:p>
      <w:pPr/>
      <w:r>
        <w:rPr>
          <w:lang w:val="fr_FR" w:bidi="fr_FR"/>
        </w:rPr>
      </w:r>
      <w:r>
        <w:rPr>
          <w:lang w:val="fr_FR" w:bidi="fr_FR"/>
        </w:rPr>
        <w:t>Les disciples exhortent Jésus de manger quelque chose, et il dit qu'il a de la nourriture dont ils ne savent rien. Rappelez-vous que les disciples se demandent les uns aux autres : « Quelqu'un d'autre aurait-il pu lui apporter de la nourriture à manger ? » Ils sont confus quant à la raison pour laquelle Jésus ne veut pas la nourriture qu'ils ont achetée dans la ville. Ils se demandent si quelqu'un d'autre a donné à Jésus de la nourriture physique à manger pendant que les disciples étaient dans la ville. Leur question montre à quel point ils sont surpris que Jésus refuse la nourriture de leur part.</w:t>
      </w:r>
    </w:p>
    <w:p>
      <w:pPr/>
      <w:r>
        <w:rPr>
          <w:lang w:val="fr_FR" w:bidi="fr_FR"/>
        </w:rPr>
      </w:r>
      <w:r>
        <w:rPr>
          <w:lang w:val="fr_FR" w:bidi="fr_FR"/>
        </w:rPr>
        <w:t>Arrêtez-vous et discutez de cette question en groupe. Comment le diriez-vous dans votre langue ? Utiliseriez-vous une question comme : « Quelqu'un d'autre aurait-il pu lui apporter de la nourriture à manger ? » Ou serait-il plus naturel d'utiliser une déclaration comme : « Il est improbable que quelqu'un d'autre lui ait apporté de la nourriture » ? Mettez cet enregistrement en pause ici.</w:t>
      </w:r>
    </w:p>
    <w:p>
      <w:pPr/>
      <w:r>
        <w:rPr>
          <w:lang w:val="fr_FR" w:bidi="fr_FR"/>
        </w:rPr>
      </w:r>
      <w:r>
        <w:rPr>
          <w:lang w:val="fr_FR" w:bidi="fr_FR"/>
        </w:rPr>
        <w:t>Jésus dit aux disciples que sa nourriture est de faire ce que Dieu veut qu'il fasse. Rappelez-vous que Jésus parle de nourriture spirituelle et non de nourriture physique. Jésus leur demande s'ils utilisent l'expression « quatre mois de plus jusqu'à la moisson ». Il sait que c'est de notoriété publique, à cette époque, qu'il y a quatre mois entre le moment où l'on plantait des graines et la moisson du grain. Il ne s'attend pas à une réponse à cette question. Jésus sait que c'est ce que disent les gens. Jésus voulait que les disciples commencent à penser à la moisson de manière nouvelle.</w:t>
      </w:r>
    </w:p>
    <w:p>
      <w:pPr/>
      <w:r>
        <w:rPr>
          <w:lang w:val="fr_FR" w:bidi="fr_FR"/>
        </w:rPr>
      </w:r>
      <w:r>
        <w:rPr>
          <w:lang w:val="fr_FR" w:bidi="fr_FR"/>
        </w:rPr>
        <w:t>Arrêtez-vous et discutez de cette question en groupe. Comment introduiriez-vous cette expression sur le fait de semer et de moissonner dans votre langue ? Une question ou une déclaration serait-elle plus naturelle dans votre langue ? Mettez cet enregistrement en pause ici.</w:t>
      </w:r>
    </w:p>
    <w:p>
      <w:pPr/>
      <w:r>
        <w:rPr>
          <w:lang w:val="fr_FR" w:bidi="fr_FR"/>
        </w:rPr>
      </w:r>
      <w:r>
        <w:rPr>
          <w:lang w:val="fr_FR" w:bidi="fr_FR"/>
        </w:rPr>
        <w:t xml:space="preserve">Jésus leur parle de la moisson spirituelle de personnes qui apportent les autres à Jésus. Jésus veut que les disciples réalisent qu'il y a beaucoup de Samaritains qui viennent au puits à ce moment même. Ces Samaritains sont comme un champ prêt à être moissonné. Jésus dit que les champs sont « blancs pour la moisson », c'est-à-dire mûrs et prêts à être moissonnés. Certains spécialistes croient que le mot « déjà » apparaît aussi ici. Ils pensent que Jésus dit que les champs sont </w:t>
      </w:r>
      <w:r>
        <w:rPr>
          <w:b/>
          <w:lang w:val="fr_FR" w:bidi="fr_FR"/>
        </w:rPr>
        <w:t>déjà</w:t>
      </w:r>
      <w:r>
        <w:rPr>
          <w:lang w:val="fr_FR" w:bidi="fr_FR"/>
        </w:rPr>
        <w:t xml:space="preserve"> mûrs. D'autres exégètes croient que le mot « déjà » appartient à l'image verbale suivante que Jésus décrit. Ils pensent que Jésus dit : « Les moissonneurs reçoivent </w:t>
      </w:r>
      <w:r>
        <w:rPr>
          <w:b/>
          <w:lang w:val="fr_FR" w:bidi="fr_FR"/>
        </w:rPr>
        <w:t>déjà</w:t>
      </w:r>
      <w:r>
        <w:rPr>
          <w:lang w:val="fr_FR" w:bidi="fr_FR"/>
        </w:rPr>
        <w:t xml:space="preserve"> le paiement et rassemblent des récoltes pour la vie éternelle ». Rappelez-vous que dans cette image verbale, Jésus décrit un moissonneur et un semeur, et la façon dont ils se réjouiront ensemble.</w:t>
      </w:r>
    </w:p>
    <w:p>
      <w:pPr/>
      <w:r>
        <w:rPr>
          <w:lang w:val="fr_FR" w:bidi="fr_FR"/>
        </w:rPr>
      </w:r>
      <w:r>
        <w:rPr>
          <w:lang w:val="fr_FR" w:bidi="fr_FR"/>
        </w:rPr>
        <w:t>Rappelez-vous que les disciples n'ont pas semé de graines dans la vie des Samaritains en partageant le message de Dieu, mais les disciples peuvent maintenant moissonner dans la vie des Samaritains. La moisson spirituelle signifie que les personnes qui croient en Jésus auront la vie éternelle.</w:t>
      </w:r>
    </w:p>
    <w:p>
      <w:pPr/>
      <w:r>
        <w:rPr>
          <w:lang w:val="fr_FR" w:bidi="fr_FR"/>
        </w:rPr>
      </w:r>
      <w:r>
        <w:rPr>
          <w:lang w:val="fr_FR" w:bidi="fr_FR"/>
        </w:rPr>
        <w:t>Rappelez-vous que dans la troisième partie, beaucoup de Samaritains croient en Jésus à cause du témoignage de la femme. Ils croient en Jésus. Ils veulent donc que Jésus reste avec eux pour leur parler plus encore de Dieu. Jésus accepte et reste avec eux dans la ville de Sychar pendant deux jours. Rappelez-vous que beaucoup d'autres croient parce qu'ils entendent ce que Jésus leur dit.</w:t>
      </w:r>
    </w:p>
    <w:p>
      <w:pPr/>
      <w:r>
        <w:rPr>
          <w:lang w:val="fr_FR" w:bidi="fr_FR"/>
        </w:rPr>
      </w:r>
      <w:r>
        <w:rPr>
          <w:lang w:val="fr_FR" w:bidi="fr_FR"/>
        </w:rPr>
        <w:t>Enfin, la partie la plus importante de l'histoire est ce que disent les Samaritains au sujet de Jésus à la fin. Ils disent qu'ils ont cru auparavant à cause de ce que la femme leur a dit, mais ils savent maintenant pour eux-mêmes que Jésus est le Sauveur de tous les différents groupes de personnes dans le monde.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4.27–42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récit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femme samaritaine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Samaritains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parle encore avec la femme samaritaine au bord du puits d'eau. Il lui a dit qu'il est le Messie, et ensuite les disciples de Jésus reviennent à ce même moment. Les disciples sont choqués de voir Jésus parler à la femme samaritaine. Aucun des disciples ne demande à Jésus pourquoi il parle avec elle.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 » Ils répondront peut-être des choses comme : « Ce n'est pas bon pour la réputation de Jésus que les gens le voient parler à une femme », ou « Pourquoi Jésus lui parle-t-il ? » ou « Elle n'est pas une bonne personne avec laquelle parler, selon la loi juive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La femme quitte son pot d'eau au bord du puits et retourne dans la ville. Elle parle de Jésus aux gens. Elle veut qu'ils reviennent au puits avec elle pour voir Jésus pour eux-mêmes. Beaucoup d'entre eux l'écoutent et la suivent vers le puits d'eau où se trouve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Samaritains : « Que ressentez-vous ? » Les gens répondront peut-être des choses comme : « Curieux de savoir pourquoi elle est si excitée au sujet de cet homme », ou « Pourrait-elle vraiment dire la vérité sur le fait de trouver le Messie ? » ou « Je me demande pourquoi le Messie parlerait avec elle, si c'est vraiment lui », ou « Excité de voir par moi-même qui est cet homme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Pendant que les Samaritains viennent au puits d'eau pour voir Jésus, les disciples parlent avec Jésus au puits. Les disciples demandent à Jésus de manger de la nourriture qu'ils ont achetée dans la ville. Jésus leur dit qu'il a de la nourriture dont ils ne savent rien. Les disciples ne comprennent pas Jésus, et ils se demandent si quelqu'un d'autre a apporté à Jésus de la nourriture à manger. Jésus parle de nourriture spirituelle, et non de nourriture physique. Jésus explique que sa nourriture est d'obéir à Dieu et de faire toute l'œuvre que Dieu lui donne à faire.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La personne répondra peut-être des choses comme : « J'espère que mes disciples comprendront ce qui concerne la nourriture spirituelle », ou « J'ai faim physiquement, mais je veux que mes disciples apprennent de moi plus que de simplement manger un peu de la nourriture qu'ils m'ont apportée », ou « Je veux que les gens sachent qu'il y a plus que la nourriture et l'eau physiques dans la vie : il y a l'eau spirituelle de la vie éternelle et la nourriture spirituelle de l'obéissance à Dieu. Cette nourriture et cette eau spirituelles satisfont plus que toute nourriture et toute eau physiques.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enseigne aux disciples au sujet de la moisson spirituelle. Il dit qu'il y a un dicton selon lequel les gens plantent des graines, puis quatre mois plus tard, ils moissonnent les récoltes. Jésus veut que les disciples pensent à la moisson spirituelle des Samaritains qui viennent au puits, et pas seulement à une moisson physique de récoltes. Jésus dit que les champs sont blancs, c'est-à-dire mûrs, et prêts pour que les disciples moissonnent. Jésus dit aussi que le semeur et le moissonneur se réjouiront ensemble. Les disciples n'ont pas fait le travail de planter des graines pour que les Samaritains croient, mais les disciples peuvent maintenant célébrer la moisson spirituelle des Samaritains.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 » Les gens répondront peut-être des choses comme : « Que signifie moissonner une moisson spirituelle ? » ou « Qui étaient les autres qui ont semé des graines chez les Samaritains ? » ou « Confus quant à la raison pour laquelle Jésus dit que le semeur et le moissonneur célébreront ensemble dans la moisson.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Beaucoup de Samaritains croient à cause du témoignage rendu à Jésus par la femme. Les Samaritains supplient Jésus de rester avec eux, et Jésus reste donc avec eux dans leur ville pendant deux jours. Il leur enseigne beaucoup de choses, et beaucoup plus de personnes croient en Jésus. Beaucoup de Samaritains disent à la femme qu'ils croient maintenant en Jésus parce qu'ils l'ont entendu pour eux-mêmes. Ils avaient entendu ce que la femme a dit au sujet de Jésus, mais c'était maintenant encore plus convaincant. Ils savaient que Jésus était vraiment le Sauveur de tous les différents groupes de personnes dans le monde.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la femme samaritaine : « Que ressentez-vous ? » La personne répondra peut-être des choses comme : « Heureuse que les personnes dans ma ville m'aient cru au sujet de Jésus et aient voulu le rencontrer pour elles-mêmes », ou « Enthousiaste d'en apprendre plus de la part de Jésus pendant qu'il reste dans notre ville », ou « Contente que Jésus ait parlé avec moi au puits et que j'aie pu parler de lui aux autres.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4.27–42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disciples</w:t>
      </w:r>
      <w:r>
        <w:rPr>
          <w:lang w:val="fr_FR" w:bidi="fr_FR"/>
        </w:rPr>
        <w:t xml:space="preserve"> de Jésus reviennent après avoir acheté de la nourriture dans la ville de </w:t>
      </w:r>
      <w:r>
        <w:rPr>
          <w:b/>
          <w:lang w:val="fr_FR" w:bidi="fr_FR"/>
        </w:rPr>
        <w:t>Sychar</w:t>
      </w:r>
      <w:r>
        <w:rPr>
          <w:lang w:val="fr_FR" w:bidi="fr_FR"/>
        </w:rPr>
        <w:t>.</w:t>
      </w:r>
    </w:p>
    <w:p>
      <w:pPr/>
      <w:r>
        <w:rPr>
          <w:lang w:val="fr_FR" w:bidi="fr_FR"/>
        </w:rPr>
      </w:r>
      <w:r>
        <w:rPr>
          <w:b/>
          <w:lang w:val="fr_FR" w:bidi="fr_FR"/>
        </w:rPr>
        <w:t>Les</w:t>
      </w:r>
      <w:r>
        <w:rPr>
          <w:lang w:val="fr_FR" w:bidi="fr_FR"/>
        </w:rPr>
        <w:t xml:space="preserve"> disciples sont les suiveurs les plus proches de Jésus. Utilisez le même mot pour disciples que dans les passages précédents. Pour plus d'informations sur le mot </w:t>
      </w:r>
      <w:r>
        <w:rPr>
          <w:lang w:val="fr_FR" w:bidi="fr_FR"/>
        </w:rPr>
        <w:t>disciples</w:t>
      </w:r>
      <w:r>
        <w:rPr>
          <w:lang w:val="fr_FR" w:bidi="fr_FR"/>
        </w:rPr>
        <w:t>, consultez le glossaire principal.</w:t>
      </w:r>
    </w:p>
    <w:p>
      <w:pPr/>
      <w:r>
        <w:rPr>
          <w:lang w:val="fr_FR" w:bidi="fr_FR"/>
        </w:rPr>
      </w:r>
      <w:r>
        <w:rPr>
          <w:b/>
          <w:lang w:val="fr_FR" w:bidi="fr_FR"/>
        </w:rPr>
        <w:t>Sychar</w:t>
      </w:r>
      <w:r>
        <w:rPr>
          <w:lang w:val="fr_FR" w:bidi="fr_FR"/>
        </w:rPr>
        <w:t xml:space="preserve"> est une ville dans la région de la </w:t>
      </w:r>
      <w:r>
        <w:rPr>
          <w:b/>
          <w:lang w:val="fr_FR" w:bidi="fr_FR"/>
        </w:rPr>
        <w:t>Samarie</w:t>
      </w:r>
      <w:r>
        <w:rPr>
          <w:lang w:val="fr_FR" w:bidi="fr_FR"/>
        </w:rPr>
        <w:t>. Le puits d'eau où Jésus avait parlé avec la femme samaritaine était situé à l'extérieur de la ville. Les disciples étaient à Sychar en train d'acheter de la nourriture, et ils reviennent maintenant au puits d'eau.</w:t>
      </w:r>
    </w:p>
    <w:p>
      <w:pPr/>
      <w:r>
        <w:rPr>
          <w:lang w:val="fr_FR" w:bidi="fr_FR"/>
        </w:rPr>
      </w:r>
      <w:r>
        <w:rPr>
          <w:lang w:val="fr_FR" w:bidi="fr_FR"/>
        </w:rPr>
        <w:t xml:space="preserve">Arrêtez-vous ici et regardez une carte de la </w:t>
      </w:r>
      <w:r>
        <w:rPr>
          <w:lang w:val="fr_FR" w:bidi="fr_FR"/>
        </w:rPr>
        <w:t>Judée, de la Samarie, de la ville de Sychar et de la Galilée</w:t>
      </w:r>
      <w:r>
        <w:rPr>
          <w:lang w:val="fr_FR" w:bidi="fr_FR"/>
        </w:rPr>
        <w:t xml:space="preserve"> en groupe. Mettez cet enregistrement en pause ici.</w:t>
      </w:r>
    </w:p>
    <w:p>
      <w:pPr/>
      <w:r>
        <w:rPr>
          <w:lang w:val="fr_FR" w:bidi="fr_FR"/>
        </w:rPr>
      </w:r>
      <w:r>
        <w:rPr>
          <w:lang w:val="fr_FR" w:bidi="fr_FR"/>
        </w:rPr>
        <w:t xml:space="preserve">La femme samaritaine quitte son pot d'eau au puits, et elle va vers Sychar pour parler de Jésus aux gens. Elle dit : « Pourrait-il être le </w:t>
      </w:r>
      <w:r>
        <w:rPr>
          <w:b/>
          <w:lang w:val="fr_FR" w:bidi="fr_FR"/>
        </w:rPr>
        <w:t>Messie</w:t>
      </w:r>
      <w:r>
        <w:rPr>
          <w:lang w:val="fr_FR" w:bidi="fr_FR"/>
        </w:rPr>
        <w:t xml:space="preserve"> ? » </w:t>
      </w:r>
      <w:r>
        <w:rPr>
          <w:b/>
          <w:lang w:val="fr_FR" w:bidi="fr_FR"/>
        </w:rPr>
        <w:t>Messie</w:t>
      </w:r>
      <w:r>
        <w:rPr>
          <w:lang w:val="fr_FR" w:bidi="fr_FR"/>
        </w:rPr>
        <w:t xml:space="preserve"> et </w:t>
      </w:r>
      <w:r>
        <w:rPr>
          <w:lang w:val="fr_FR" w:bidi="fr_FR"/>
        </w:rPr>
        <w:t>Christ</w:t>
      </w:r>
      <w:r>
        <w:rPr>
          <w:lang w:val="fr_FR" w:bidi="fr_FR"/>
        </w:rPr>
        <w:t xml:space="preserve"> signifient tous deux « l'oint » dans deux langues d'origine différentes. Dieu oint le Messie, c'est-à-dire le Christ, pour une tâche spéciale. Utilisez le même mot pour Messie que dans les passages précédents. Pour plus d'informations sur le mot </w:t>
      </w:r>
      <w:r>
        <w:rPr>
          <w:lang w:val="fr_FR" w:bidi="fr_FR"/>
        </w:rPr>
        <w:t>Messie</w:t>
      </w:r>
      <w:r>
        <w:rPr>
          <w:lang w:val="fr_FR" w:bidi="fr_FR"/>
        </w:rPr>
        <w:t>, consultez le glossaire principal.</w:t>
      </w:r>
    </w:p>
    <w:p>
      <w:pPr/>
      <w:r>
        <w:rPr>
          <w:lang w:val="fr_FR" w:bidi="fr_FR"/>
        </w:rPr>
      </w:r>
      <w:r>
        <w:rPr>
          <w:lang w:val="fr_FR" w:bidi="fr_FR"/>
        </w:rPr>
        <w:t xml:space="preserve">Les disciples disent : « </w:t>
      </w:r>
      <w:r>
        <w:rPr>
          <w:b/>
          <w:lang w:val="fr_FR" w:bidi="fr_FR"/>
        </w:rPr>
        <w:t>Rabbi</w:t>
      </w:r>
      <w:r>
        <w:rPr>
          <w:lang w:val="fr_FR" w:bidi="fr_FR"/>
        </w:rPr>
        <w:t xml:space="preserve">, mange quelque chose ». Rabbi signifie « mon grand » ou « mon grand enseignant ». Cela ne signifie pas un instituteur. Utilisez le même mot pour Rabbi que vous avez utilisé dans les passages précédents. Pour plus d'informations sur le mot </w:t>
      </w:r>
      <w:r>
        <w:rPr>
          <w:lang w:val="fr_FR" w:bidi="fr_FR"/>
        </w:rPr>
        <w:t>Rabbi</w:t>
      </w:r>
      <w:r>
        <w:rPr>
          <w:lang w:val="fr_FR" w:bidi="fr_FR"/>
        </w:rPr>
        <w:t>, référez-vous au Glossaire principal.</w:t>
      </w:r>
    </w:p>
    <w:p>
      <w:pPr/>
      <w:r>
        <w:rPr>
          <w:lang w:val="fr_FR" w:bidi="fr_FR"/>
        </w:rPr>
      </w:r>
      <w:r>
        <w:rPr>
          <w:lang w:val="fr_FR" w:bidi="fr_FR"/>
        </w:rPr>
        <w:t xml:space="preserve">Jésus dit que les personnes qui moissonnent la moisson spirituelle rassembleront du fruit pour </w:t>
      </w:r>
      <w:r>
        <w:rPr>
          <w:b/>
          <w:lang w:val="fr_FR" w:bidi="fr_FR"/>
        </w:rPr>
        <w:t>la vie éternelle</w:t>
      </w:r>
      <w:r>
        <w:rPr>
          <w:lang w:val="fr_FR" w:bidi="fr_FR"/>
        </w:rPr>
        <w:t xml:space="preserve">. La vie éternelle signifie qu'une personne aura une vie qui ne se termine jamais. La vie éternelle signifie aussi une qualité de vie qui commence quand quelqu'un permet à Dieu de diriger sa vie. Utilisez les mêmes mots pour vie éternelle que vous avez utilisés dans les passages précédents. Pour plus d'informations sur la </w:t>
      </w:r>
      <w:r>
        <w:rPr>
          <w:lang w:val="fr_FR" w:bidi="fr_FR"/>
        </w:rPr>
        <w:t>vie éternelle</w:t>
      </w:r>
      <w:r>
        <w:rPr>
          <w:lang w:val="fr_FR" w:bidi="fr_FR"/>
        </w:rPr>
        <w:t>, voir le Glossaire principal.</w:t>
      </w:r>
    </w:p>
    <w:p>
      <w:pPr/>
      <w:r>
        <w:rPr>
          <w:lang w:val="fr_FR" w:bidi="fr_FR"/>
        </w:rPr>
      </w:r>
      <w:r>
        <w:rPr>
          <w:lang w:val="fr_FR" w:bidi="fr_FR"/>
        </w:rPr>
        <w:t xml:space="preserve">Beaucoup de </w:t>
      </w:r>
      <w:r>
        <w:rPr>
          <w:b/>
          <w:lang w:val="fr_FR" w:bidi="fr_FR"/>
        </w:rPr>
        <w:t>Samaritains</w:t>
      </w:r>
      <w:r>
        <w:rPr>
          <w:lang w:val="fr_FR" w:bidi="fr_FR"/>
        </w:rPr>
        <w:t xml:space="preserve"> de la ville de Sychar ont cru en Jésus. Les Samaritains et les Juifs ne s'aimaient pas les uns les autres. Les Samaritains étaient des descendants de Juifs. Les Juifs pensaient que les Samaritains n'étaient pas purs et propres devant Dieu à cause de la façon dont ils adoraient et parce qu'ils avaient épousé des étrangers il y a longtemps. Les Juifs ne parlaient pas aux Samaritains ou ne partageaient pas des coupes et des bols avec les Samaritains. Utilisez le même mot pour Samaritains que vous avez utilisé dans les passages précédents. Pour plus d'informations sur les </w:t>
      </w:r>
      <w:r>
        <w:rPr>
          <w:lang w:val="fr_FR" w:bidi="fr_FR"/>
        </w:rPr>
        <w:t>Samaritains</w:t>
      </w:r>
      <w:r>
        <w:rPr>
          <w:lang w:val="fr_FR" w:bidi="fr_FR"/>
        </w:rPr>
        <w:t>, référez-vous au Glossaire principal.</w:t>
      </w:r>
    </w:p>
    <w:p>
      <w:pPr/>
      <w:r>
        <w:rPr>
          <w:lang w:val="fr_FR" w:bidi="fr_FR"/>
        </w:rPr>
      </w:r>
      <w:r>
        <w:rPr>
          <w:lang w:val="fr_FR" w:bidi="fr_FR"/>
        </w:rPr>
        <w:t xml:space="preserve">Beaucoup de Samaritains ont cru en Jésus à cause du </w:t>
      </w:r>
      <w:r>
        <w:rPr>
          <w:lang w:val="fr_FR" w:bidi="fr_FR"/>
        </w:rPr>
        <w:t>témoignage</w:t>
      </w:r>
      <w:r>
        <w:rPr>
          <w:lang w:val="fr_FR" w:bidi="fr_FR"/>
        </w:rPr>
        <w:t xml:space="preserve"> de la femme. Dans la langue d'origine, ce mot est le verbe </w:t>
      </w:r>
      <w:r>
        <w:rPr>
          <w:b/>
          <w:lang w:val="fr_FR" w:bidi="fr_FR"/>
        </w:rPr>
        <w:t>témoigner</w:t>
      </w:r>
      <w:r>
        <w:rPr>
          <w:lang w:val="fr_FR" w:bidi="fr_FR"/>
        </w:rPr>
        <w:t>. Témoigner signifie parler de ce que quelqu'un sait ou a vu directement avec ses propres yeux. Utilisez le même mot pour témoigner que vous avez utilisé dans les passages précédents.</w:t>
      </w:r>
    </w:p>
    <w:p>
      <w:pPr/>
      <w:r>
        <w:rPr>
          <w:lang w:val="fr_FR" w:bidi="fr_FR"/>
        </w:rPr>
      </w:r>
      <w:r>
        <w:rPr>
          <w:lang w:val="fr_FR" w:bidi="fr_FR"/>
        </w:rPr>
        <w:t xml:space="preserve">Les Samaritains ont </w:t>
      </w:r>
      <w:r>
        <w:rPr>
          <w:b/>
          <w:lang w:val="fr_FR" w:bidi="fr_FR"/>
        </w:rPr>
        <w:t>cru</w:t>
      </w:r>
      <w:r>
        <w:rPr>
          <w:lang w:val="fr_FR" w:bidi="fr_FR"/>
        </w:rPr>
        <w:t xml:space="preserve"> en Jésus, ce qui signifie qu'ils ont cru et ils ont mis leur foi en Jésus. Croire inclut accepter les faits au sujet de qui est Jésus. Croire signifie aussi faire confiance à Jésus au lieu de se fier à soi-même ou à quelqu'un d'autre. Quelqu'un qui croit en Jésus est appelé un croyant. Utilisez le même mot pour croire que dans les passages précédents. Pour plus d'informations sur </w:t>
      </w:r>
      <w:r>
        <w:rPr>
          <w:lang w:val="fr_FR" w:bidi="fr_FR"/>
        </w:rPr>
        <w:t>croire</w:t>
      </w:r>
      <w:r>
        <w:rPr>
          <w:lang w:val="fr_FR" w:bidi="fr_FR"/>
        </w:rPr>
        <w:t>, consultez le glossaire principal.</w:t>
      </w:r>
    </w:p>
    <w:p>
      <w:pPr/>
      <w:r>
        <w:rPr>
          <w:lang w:val="fr_FR" w:bidi="fr_FR"/>
        </w:rPr>
      </w:r>
      <w:r>
        <w:rPr>
          <w:lang w:val="fr_FR" w:bidi="fr_FR"/>
        </w:rPr>
        <w:t xml:space="preserve">Les Samaritains disent qu'ils croient que Jésus est le </w:t>
      </w:r>
      <w:r>
        <w:rPr>
          <w:b/>
          <w:lang w:val="fr_FR" w:bidi="fr_FR"/>
        </w:rPr>
        <w:t>Sauveur</w:t>
      </w:r>
      <w:r>
        <w:rPr>
          <w:lang w:val="fr_FR" w:bidi="fr_FR"/>
        </w:rPr>
        <w:t xml:space="preserve"> de tous les différents groupes de personnes dans le monde. Sauveur signifie quelqu'un qui sauve ou délivre les gens du mal ou du danger. Dans le Nouveau Testament, Jésus est le Sauveur qui sauve les gens du mal spirituel. Jésus sauve les gens de la punition du péché. Sauveur peut aussi signifier celui qui restaure les gens.</w:t>
      </w:r>
    </w:p>
    <w:p>
      <w:pPr/>
      <w:r>
        <w:rPr>
          <w:lang w:val="fr_FR" w:bidi="fr_FR"/>
        </w:rPr>
      </w:r>
      <w:r>
        <w:rPr>
          <w:lang w:val="fr_FR" w:bidi="fr_FR"/>
        </w:rPr>
        <w:t xml:space="preserve">Arrêtez-vous ici et discutez en groupe du mot ou de l'expression que vous utiliserez pour </w:t>
      </w:r>
      <w:r>
        <w:rPr>
          <w:b/>
          <w:lang w:val="fr_FR" w:bidi="fr_FR"/>
        </w:rPr>
        <w:t>Sauveur</w:t>
      </w:r>
      <w:r>
        <w:rPr>
          <w:lang w:val="fr_FR" w:bidi="fr_FR"/>
        </w:rPr>
        <w:t xml:space="preserve">. Cherchez </w:t>
      </w:r>
      <w:r>
        <w:rPr>
          <w:lang w:val="fr_FR" w:bidi="fr_FR"/>
        </w:rPr>
        <w:t>Sauveur</w:t>
      </w:r>
      <w:r>
        <w:rPr>
          <w:lang w:val="fr_FR" w:bidi="fr_FR"/>
        </w:rPr>
        <w:t xml:space="preserve"> dans le Glossaire principal pour plus d'informations.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4:27–42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73">
        <w:r>
          <w:rPr>
            <w:lang w:val="fr_FR" w:bidi="fr_FR"/>
          </w:rPr>
          <w:rPr>
            <w:color w:val="0000EE"/>
            <w:u w:val="single"/>
          </w:rPr>
          <w:t>Écouter et Cœur</w:t>
        </w:r>
      </w:hyperlink>
      <w:r>
        <w:rPr>
          <w:lang w:val="fr_FR" w:bidi="fr_FR"/>
        </w:rPr>
        <w:t xml:space="preserve"> (436 KB)</w:t>
      </w:r>
      <w:r>
        <w:rPr>
          <w:lang w:val="fr_FR" w:bidi="fr_FR"/>
        </w:rPr>
      </w:r>
    </w:p>
    <w:p>
      <w:pPr>
        <w:pStyle w:val="ListBullet"/>
        <w:spacing w:line="240" w:lineRule="auto"/>
        <w:ind w:left="720"/>
      </w:pPr>
      <w:r>
        <w:rPr>
          <w:lang w:val="fr_FR" w:bidi="fr_FR"/>
        </w:rPr>
      </w:r>
      <w:hyperlink r:id="rId74">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75">
        <w:r>
          <w:rPr>
            <w:lang w:val="fr_FR" w:bidi="fr_FR"/>
          </w:rPr>
          <w:rPr>
            <w:color w:val="0000EE"/>
            <w:u w:val="single"/>
          </w:rPr>
          <w:t>Définir les Scènes</w:t>
        </w:r>
      </w:hyperlink>
      <w:r>
        <w:rPr>
          <w:lang w:val="fr_FR" w:bidi="fr_FR"/>
        </w:rPr>
        <w:t xml:space="preserve"> (3.3 MB)</w:t>
      </w:r>
      <w:r>
        <w:rPr>
          <w:lang w:val="fr_FR" w:bidi="fr_FR"/>
        </w:rPr>
      </w:r>
    </w:p>
    <w:p>
      <w:pPr>
        <w:pStyle w:val="ListBullet"/>
        <w:spacing w:line="240" w:lineRule="auto"/>
        <w:ind w:left="720"/>
      </w:pPr>
      <w:r>
        <w:rPr>
          <w:lang w:val="fr_FR" w:bidi="fr_FR"/>
        </w:rPr>
      </w:r>
      <w:hyperlink r:id="rId76">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77">
        <w:r>
          <w:rPr>
            <w:lang w:val="fr_FR" w:bidi="fr_FR"/>
          </w:rPr>
          <w:rPr>
            <w:color w:val="0000EE"/>
            <w:u w:val="single"/>
          </w:rPr>
          <w:t>Combler les Lacunes</w:t>
        </w:r>
      </w:hyperlink>
      <w:r>
        <w:rPr>
          <w:lang w:val="fr_FR" w:bidi="fr_FR"/>
        </w:rPr>
        <w:t xml:space="preserve"> (2.1 MB)</w:t>
      </w:r>
      <w:r>
        <w:rPr>
          <w:lang w:val="fr_FR" w:bidi="fr_FR"/>
        </w:rPr>
      </w:r>
    </w:p>
    <w:p>
      <w:pPr>
        <w:pStyle w:val="ListBullet"/>
        <w:spacing w:line="240" w:lineRule="auto"/>
        <w:ind w:left="720"/>
      </w:pPr>
      <w:r>
        <w:rPr>
          <w:lang w:val="fr_FR" w:bidi="fr_FR"/>
        </w:rPr>
      </w:r>
      <w:hyperlink r:id="rId78">
        <w:r>
          <w:rPr>
            <w:lang w:val="fr_FR" w:bidi="fr_FR"/>
          </w:rPr>
          <w:rPr>
            <w:color w:val="0000EE"/>
            <w:u w:val="single"/>
          </w:rPr>
          <w:t>Prêcher la Parole</w:t>
        </w:r>
      </w:hyperlink>
      <w:r>
        <w:rPr>
          <w:lang w:val="fr_FR" w:bidi="fr_FR"/>
        </w:rPr>
        <w:t xml:space="preserve"> (834 KB)</w:t>
      </w:r>
      <w:r>
        <w:rPr>
          <w:lang w:val="fr_FR" w:bidi="fr_FR"/>
        </w:rPr>
      </w:r>
      <w:r>
        <w:rPr>
          <w:lang w:val="fr_FR" w:bidi="fr_FR"/>
        </w:rPr>
      </w:r>
      <w:r>
        <w:rPr>
          <w:lang w:val="fr_FR" w:bidi="fr_FR"/>
        </w:rPr>
      </w:r>
    </w:p>
    <w:p>
      <w:pPr/>
      <w:r>
        <w:rPr>
          <w:lang w:val="fr_FR" w:bidi="fr_FR"/>
        </w:rPr>
      </w:r>
    </w:p>
    <w:p>
      <w:pPr>
        <w:pStyle w:val="Heading2"/>
      </w:pPr>
      <w:r>
        <w:rPr>
          <w:lang w:val="fr_FR" w:bidi="fr_FR"/>
        </w:rPr>
        <w:t>Jean 4:43–54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4.43–54. Laissez entrer la parole de Dieu dans vos cœurs.</w:t>
      </w:r>
    </w:p>
    <w:p>
      <w:pPr/>
      <w:r>
        <w:rPr>
          <w:lang w:val="fr_FR" w:bidi="fr_FR"/>
        </w:rPr>
      </w:r>
      <w:r>
        <w:rPr>
          <w:lang w:val="fr_FR" w:bidi="fr_FR"/>
        </w:rPr>
        <w:t>Écoutez l'enregistrement de Jean 4.43–54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4.43–54 dans la traduction la plus facile à comprendre.</w:t>
      </w:r>
    </w:p>
    <w:p>
      <w:pPr/>
      <w:r>
        <w:rPr>
          <w:lang w:val="fr_FR" w:bidi="fr_FR"/>
        </w:rPr>
      </w:r>
      <w:r>
        <w:rPr>
          <w:lang w:val="fr_FR" w:bidi="fr_FR"/>
        </w:rPr>
        <w:t>Jésus et ses disciples voyagent de la Judée vers la Galilée. Ils voyagent à travers la région de la Samarie. Les disciples de Jésus sont allés dans la ville de Sychar pour acheter de la nourriture, et Jésus est resté seul à côté d'un puits d'eau à l'extérieur de la ville. Jésus a parlé avec une femme samaritaine au puits. Quand les disciples sont revenus au puits, Jésus leur a enseigné au sujet de la nourriture spirituelle et de la moisson. Pendant que Jésus enseignait à ses disciples, la femme est retournée dans la ville pour amener beaucoup d'autres Samaritains à Jésus. Les Samaritains ont cru en Jésus, et Jésus y est resté pendant deux jours. Jésus et ses disciples continuent maintenant leur voyage vers la Galilée. Ils arrivent en Galilée, et Jésus guérit le fils d'un haut fonctionnaire. Les événements dans ce passage ont lieu à Cana et à Capernaüm.</w:t>
      </w:r>
    </w:p>
    <w:p>
      <w:pPr/>
      <w:r>
        <w:rPr>
          <w:lang w:val="fr_FR" w:bidi="fr_FR"/>
        </w:rPr>
      </w:r>
      <w:r>
        <w:rPr>
          <w:lang w:val="fr_FR" w:bidi="fr_FR"/>
        </w:rPr>
        <w:t xml:space="preserve">Arrêtez-vous ici et regardez, en groupe, la carte de la </w:t>
      </w:r>
      <w:r>
        <w:rPr>
          <w:lang w:val="fr_FR" w:bidi="fr_FR"/>
        </w:rPr>
        <w:t>Judée, de la ville de Jérusalem en Judée, de la Samarie, de la ville de Sychar en Samarie, de la Galilée et des villes de Cana et de Capernaüm en Galilée</w:t>
      </w:r>
      <w:r>
        <w:rPr>
          <w:lang w:val="fr_FR" w:bidi="fr_FR"/>
        </w:rPr>
        <w:t>. Mettez cet enregistrement en pause ici.</w:t>
      </w:r>
    </w:p>
    <w:p>
      <w:pPr/>
      <w:r>
        <w:rPr>
          <w:lang w:val="fr_FR" w:bidi="fr_FR"/>
        </w:rPr>
      </w:r>
      <w:r>
        <w:rPr>
          <w:lang w:val="fr_FR" w:bidi="fr_FR"/>
        </w:rPr>
        <w:t>Jésus et ses disciples étaient avec les Samaritains à Sychar pendant deux jours. Après les deux jours, Jésus et ses disciples ont poursuivi leur route vers la Galilée. Jésus a quitté la Samarie après deux jours. Il retourne là où il passe la plupart de son temps, en Galilée. Jean nous rappelle ici que Jésus a dit à ses disciples à un moment donné que les prophètes ne sont pas honorés ou respectés dans leurs propres villes natales. Un prophète est quelqu'un qui a un message de la part de Dieu. C'est une partie difficile à comprendre parce que certaines personnes croient que « ville natale » peut signifier la Galilée, la Judée ou la Samarie. Cela signifie peut-être que les gens en Samarie ont accueilli Jésus plus que les Juifs en Galilée, d'où était originaire Jésus. Ou cela signifie peut-être que les gens ont accueilli Jésus à Jérusalem plus qu'en Galilée. Jésus avait vécu la plupart de sa vie en Galilée. Il est donc probable que « ville natale » signifie la Galilée. La chose importante à savoir est que Jésus n'est pas resté en un seul lieu assez longtemps pour en faire sa maison. Au lieu de cela, Jésus a enseigné dans un lieu et a ensuite déménagé vers un autre lieu. Il est probable que cette phrase a été ajoutée par Jean l'auteur comme quelque chose que Jésus a dit à ses disciples, mais nous ne sommes pas sûrs de la façon dont cette déclaration se rapporte à ce contexte.</w:t>
      </w:r>
    </w:p>
    <w:p>
      <w:pPr/>
      <w:r>
        <w:rPr>
          <w:lang w:val="fr_FR" w:bidi="fr_FR"/>
        </w:rPr>
      </w:r>
      <w:r>
        <w:rPr>
          <w:lang w:val="fr_FR" w:bidi="fr_FR"/>
        </w:rPr>
        <w:t>Arrêtez-vous ici et discutez de cette question en groupe. Comment votre culture voit-elle les personnes qui parlent des messages de la part de Dieu ? Comment les personnes dans leurs villes natales qui sont les plus proches d'eux réagissent-elles ? Mettez cet enregistrement en pause ici.</w:t>
      </w:r>
    </w:p>
    <w:p>
      <w:pPr/>
      <w:r>
        <w:rPr>
          <w:lang w:val="fr_FR" w:bidi="fr_FR"/>
        </w:rPr>
      </w:r>
      <w:r>
        <w:rPr>
          <w:lang w:val="fr_FR" w:bidi="fr_FR"/>
        </w:rPr>
        <w:t xml:space="preserve">Au moment où Jésus avait été à Jérusalem pour la fête, c'est-à-dire la fête de la Pâque, il y avait aussi des Galiléens à Jérusalem. La fête de la Pâque était une fête religieuse juive que les Juifs célébraient chaque année. Jésus avait nettoyé le temple à Jérusalem, et les Galiléens avaient vu Jésus faire cela ainsi que d'autres choses. Les mêmes Galiléens étaient maintenant de retour en Galilée, et ils ont accueilli Jésus en Galilée à cause de ce qu'ils ont vu faire Jésus à Jérusalem. L'histoire suivante au sujet de la guérison, par Jésus, du fils du fonctionnaire royal est un exemple de la façon dont les Galiléens ont accueilli Jésus en Galilée. Il est peut-être déroutant de dire qu'« un prophète n'a pas d'honneur dans son propre pays », et d'entendre ensuite immédiatement que les Galiléens ont accueilli Jésus quand Jésus est arrivé en Galilée. Le genre de foi que les gens en Galilée semblaient avoir était basé sur les miracles que Jésus a faits. Ce n'est peut-être pas le genre de foi que Jésus veut, ou que Jésus pense lui apporte le plus d'honneur. </w:t>
      </w:r>
    </w:p>
    <w:p>
      <w:pPr/>
      <w:r>
        <w:rPr>
          <w:lang w:val="fr_FR" w:bidi="fr_FR"/>
        </w:rPr>
      </w:r>
      <w:r>
        <w:rPr>
          <w:lang w:val="fr_FR" w:bidi="fr_FR"/>
        </w:rPr>
        <w:t xml:space="preserve">Arrêtez-vous ici et regardez de nouveau la carte de </w:t>
      </w:r>
      <w:r>
        <w:rPr>
          <w:lang w:val="fr_FR" w:bidi="fr_FR"/>
        </w:rPr>
        <w:t>Jérusalem dans la région de la Judée et de la région de la Galilée</w:t>
      </w:r>
      <w:r>
        <w:rPr>
          <w:lang w:val="fr_FR" w:bidi="fr_FR"/>
        </w:rPr>
        <w:t xml:space="preserve"> en groupe. Mettez cet enregistrement en pause ici.</w:t>
      </w:r>
    </w:p>
    <w:p>
      <w:pPr/>
      <w:r>
        <w:rPr>
          <w:lang w:val="fr_FR" w:bidi="fr_FR"/>
        </w:rPr>
      </w:r>
      <w:r>
        <w:rPr>
          <w:lang w:val="fr_FR" w:bidi="fr_FR"/>
        </w:rPr>
        <w:t>Jésus et ses disciples arrivent à Cana, qui est une ville en Galilée. Cana est le lieu où Jésus a changé l'eau en vin lors d'un mariage. Le vin était une boisson alcoolisée fréquente à l'époque de Jésus.</w:t>
      </w:r>
    </w:p>
    <w:p>
      <w:pPr/>
      <w:r>
        <w:rPr>
          <w:lang w:val="fr_FR" w:bidi="fr_FR"/>
        </w:rPr>
      </w:r>
      <w:r>
        <w:rPr>
          <w:lang w:val="fr_FR" w:bidi="fr_FR"/>
        </w:rPr>
        <w:t>Jean l'auteur veut que son auditoire se souvienne de l'importance de Cana en tant que premier lieu où Jésus a fait un miracle. L'histoire suivante concerne un autre miracle que fait Jésus à Cana.</w:t>
      </w:r>
    </w:p>
    <w:p>
      <w:pPr/>
      <w:r>
        <w:rPr>
          <w:lang w:val="fr_FR" w:bidi="fr_FR"/>
        </w:rPr>
      </w:r>
      <w:r>
        <w:rPr>
          <w:lang w:val="fr_FR" w:bidi="fr_FR"/>
        </w:rPr>
        <w:t>La nouvelle personne dans cette histoire est le fonctionnaire royal. Il est de Capernaüm, qui est une autre ville en Galilée. Un fonctionnaire royal pourrait être quelqu'un avec du sang royal, mais ce n'est pas probable dans cette histoire. Le fonctionnaire royal était probablement quelqu'un qui travaillait pour le chef romain à Capernaüm. Il est possible que le fonctionnaire royal était un Juif ou un Gentil, mais il est plus important de savoir que le fonctionnaire royal était de Galilée. Le fonctionnaire royal avait un fils qui était malade chez lui à Capernaüm. Capernaüm était une ville à côté de la mer de Galilée, et elle se trouvait près de Cana.</w:t>
      </w:r>
    </w:p>
    <w:p>
      <w:pPr/>
      <w:r>
        <w:rPr>
          <w:lang w:val="fr_FR" w:bidi="fr_FR"/>
        </w:rPr>
      </w:r>
      <w:r>
        <w:rPr>
          <w:lang w:val="fr_FR" w:bidi="fr_FR"/>
        </w:rPr>
        <w:t xml:space="preserve">Arrêtez-vous ici et regardez de nouveau la carte de la </w:t>
      </w:r>
      <w:r>
        <w:rPr>
          <w:lang w:val="fr_FR" w:bidi="fr_FR"/>
        </w:rPr>
        <w:t>Galilée, de Cana et de Capernaüm</w:t>
      </w:r>
      <w:r>
        <w:rPr>
          <w:lang w:val="fr_FR" w:bidi="fr_FR"/>
        </w:rPr>
        <w:t xml:space="preserve"> en groupe. Mettez cet enregistrement en pause ici.</w:t>
      </w:r>
    </w:p>
    <w:p>
      <w:pPr/>
      <w:r>
        <w:rPr>
          <w:lang w:val="fr_FR" w:bidi="fr_FR"/>
        </w:rPr>
      </w:r>
      <w:r>
        <w:rPr>
          <w:lang w:val="fr_FR" w:bidi="fr_FR"/>
        </w:rPr>
        <w:t>Le fonctionnaire royal était à Capernaüm avec son fils malade, et il a ensuite entendu de la part de quelqu'un que Jésus était de retour en Galilée. Le fonctionnaire royal a voyagé de Capernaüm à Cana pour supplier Jésus de venir guérir son fils malade à Capernaüm. Il est possible que le fonctionnaire royal ait entendu parler du miracle de Jésus à Cana, et c'est pourquoi il voulait demander à Jésus de guérir son fils malade. Le fonctionnaire royal voulait que Jésus vienne rapidement parce que son fils était proche de la mort, c'est-à-dire sur le point de mourir de sa maladie. Il voulait que Jésus « descende » de Cana à Capernaüm parce que Cana se trouvait sur un terrain plus élevé que Capernaüm.</w:t>
      </w:r>
    </w:p>
    <w:p>
      <w:pPr/>
      <w:r>
        <w:rPr>
          <w:lang w:val="fr_FR" w:bidi="fr_FR"/>
        </w:rPr>
      </w:r>
      <w:r>
        <w:rPr>
          <w:lang w:val="fr_FR" w:bidi="fr_FR"/>
        </w:rPr>
        <w:t>Jésus répond au fonctionnaire royal, mais sa réponse est adressée aussi à toutes les personnes alentours, et pas seulement au fonctionnaire royal. Jésus dit que les gens ne croiront pas en lui à moins qu'ils ne voient des signes et des prodiges. Certaines personnes traduisent cela par « signes miraculeux ». Les miracles, les signes et les prodiges sont tous des actes puissants que seul Dieu peut faire. Il montre que la plupart des gens ne choisissent de croire en Jésus que quand ils voient ses miracles. Jésus veut que le fonctionnaire royal pense à pourquoi il demande un miracle à Jésus. Jésus ne réprimande pas le fonctionnaire royal. Jésus veut probablement que le fonctionnaire royal apprenne à avoir une foi en Jésus qui n'est pas seulement basée sur les miracles que fait Jésus. Cela est similaire à la déclaration précédente selon laquelle les gens en Galilée ont accueilli Jésus à cause des miracles que Jésus a faits à Jérusalem. Jésus semble dire ici que la foi ou la confiance en Jésus sans voir les miracles est plus honorable pour Jésus.</w:t>
      </w:r>
    </w:p>
    <w:p>
      <w:pPr/>
      <w:r>
        <w:rPr>
          <w:lang w:val="fr_FR" w:bidi="fr_FR"/>
        </w:rPr>
      </w:r>
      <w:r>
        <w:rPr>
          <w:lang w:val="fr_FR" w:bidi="fr_FR"/>
        </w:rPr>
        <w:t>Le fonctionnaire royal demande de nouveau à Jésus de descendre de Cana à Capernaüm pour guérir son fils avant que le fils ne meure. Le fonctionnaire royal utilise un mot qui peut être traduit par « Seigneur » ou « Monsieur » pour montrer du respect envers Jésus. Il y a de l'urgence dans la demande parce que le fils est très malade et sur le point de mourir. Dans la langue d'origine, le mot pour « fils » est un mot qui montre l'amour et les soins que le père a pour son fils malade.</w:t>
      </w:r>
    </w:p>
    <w:p>
      <w:pPr/>
      <w:r>
        <w:rPr>
          <w:lang w:val="fr_FR" w:bidi="fr_FR"/>
        </w:rPr>
      </w:r>
      <w:r>
        <w:rPr>
          <w:lang w:val="fr_FR" w:bidi="fr_FR"/>
        </w:rPr>
        <w:t>Arrêtez-vous et discutez de cette question en groupe. Partagez au sujet d'un moment où vous, un membre de la famille, ou quelqu'un d'autre que vous connaissez, était très malade. Décrivez la façon dont les gens prennent soin d'une personne malade dans votre culture. Mettez cet enregistrement en pause ici.</w:t>
      </w:r>
    </w:p>
    <w:p>
      <w:pPr/>
      <w:r>
        <w:rPr>
          <w:lang w:val="fr_FR" w:bidi="fr_FR"/>
        </w:rPr>
      </w:r>
      <w:r>
        <w:rPr>
          <w:lang w:val="fr_FR" w:bidi="fr_FR"/>
        </w:rPr>
        <w:t>Jésus n'accepte pas d'aller voir le fils malade de l'homme. Au lieu de cela, Jésus guérit le fils malade en disant simplement au père « Tu peux y aller. Ton fils va vivre ! » Il est clair que le fils a été guéri à ce moment-là. L'homme croit Jésus et part pour sa maison à Capernaüm. Il est important de noter qu'il est maintenant appelé « l'homme » et non le « fonctionnaire royal ». Certaines personnes pensent que Jean l'auteur commence à l'appeler « l'homme » pour mettre moins d'accent sur son statut officiel au moment où l'homme commence à montrer sa foi en Jésus.</w:t>
      </w:r>
    </w:p>
    <w:p>
      <w:pPr/>
      <w:r>
        <w:rPr>
          <w:lang w:val="fr_FR" w:bidi="fr_FR"/>
        </w:rPr>
      </w:r>
      <w:r>
        <w:rPr>
          <w:lang w:val="fr_FR" w:bidi="fr_FR"/>
        </w:rPr>
        <w:t>Le jour suivant, alors que l'homme voyageait de Cana à Capernaüm, ses serviteurs l'ont rencontré sur la route. Le mot serviteurs pourrait aussi être traduit par esclaves. Le fonctionnaire royal possédait des esclaves et ne leur payait pas de salaire. Ils lui ont dit que le fils malade était guéri. L'homme demande à quel moment exactement son fils a commené à se remettre de sa maladie. Les serviteurs ont dit à l'homme que le garçon a arrêté d'avoir de la fièvre hier à la septième heure. Cela correspond probablement à 13 h selon la façon dont les Romains comptaient les heures de la journée à partir de 6 h du matin.</w:t>
      </w:r>
    </w:p>
    <w:p>
      <w:pPr/>
      <w:r>
        <w:rPr>
          <w:lang w:val="fr_FR" w:bidi="fr_FR"/>
        </w:rPr>
      </w:r>
      <w:r>
        <w:rPr>
          <w:lang w:val="fr_FR" w:bidi="fr_FR"/>
        </w:rPr>
        <w:t>Le père réalise donc que la veille à 13 h était le moment exact où Jésus avait dit à l'homme : « Ton fils va vivre ». Le père sait que Jésus est celui qui a guéri son fils malade. Il s'agit de la partie la plus importante de l'histoire. C'est la troisième fois que l'expression « Ton fils va vivre » apparaît dans l'histoire. C'est aussi la première fois qu'il est appelé « le père » parce que cela dit qu'il est le chef d'une maisonée tout entière. Sa maisonée signifie toutes les personnes qui vivent dans la maison. Cela inclut sa femme, le fils guéri, d'autres enfants et des serviteurs. Le père et toute sa maisonée croient en Jésus.</w:t>
      </w:r>
    </w:p>
    <w:p>
      <w:pPr/>
      <w:r>
        <w:rPr>
          <w:lang w:val="fr_FR" w:bidi="fr_FR"/>
        </w:rPr>
      </w:r>
      <w:r>
        <w:rPr>
          <w:lang w:val="fr_FR" w:bidi="fr_FR"/>
        </w:rPr>
        <w:t>La phrase finale de cette histoire rappelle à l'auditoire que la guérison du fils du fonctionnaire royal était le deuxième signe miraculeux de Jésus que Jésus a fait en Galilée. Cette déclaration ne signifie pas que Jésus a fait deux miracles cette fois-ci après qu'il soit revenu de la Judée en Galilée. Le premier miracle a eu lieu auparavant à Cana quand Jésus a changé l'eau en vin. Ce premier miracle s'est produit après que Jésus soit revenu en Galilée d'un autre voyage en Judée. Jésus revient maintenant de la Judée en Galilée une deuxième fois, et Jésus guérit le fils malade à Capernaüm. Cette guérison était le deuxième miracle que Jésus a fait après un voyage de la Judée vers la Galilée. Jésus a eu un long retard en Samarie quand il s'est arrêté pour parler avec la femme samaritaine et les autres Samaritains, et nous savons maintenant qu'il est de nouveau de retour en Galilée.</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4.43–54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et ses disciples voyagent de la Samarie vers la Galilée et arrivent dans la ville de Cana en Galilée.</w:t>
      </w:r>
    </w:p>
    <w:p>
      <w:pPr/>
      <w:r>
        <w:rPr>
          <w:lang w:val="fr_FR" w:bidi="fr_FR"/>
        </w:rPr>
      </w:r>
      <w:r>
        <w:rPr>
          <w:b/>
          <w:lang w:val="fr_FR" w:bidi="fr_FR"/>
        </w:rPr>
        <w:t>Dans la deuxième partie :</w:t>
      </w:r>
      <w:r>
        <w:rPr>
          <w:lang w:val="fr_FR" w:bidi="fr_FR"/>
        </w:rPr>
        <w:t xml:space="preserve"> un fonctionnaire royal vient vers Jésus à Cana et demande à Jésus de venir guérir son fils malade à Capernaüm. Jésus guérit le fils malade en parlant.</w:t>
      </w:r>
    </w:p>
    <w:p>
      <w:pPr/>
      <w:r>
        <w:rPr>
          <w:lang w:val="fr_FR" w:bidi="fr_FR"/>
        </w:rPr>
      </w:r>
      <w:r>
        <w:rPr>
          <w:b/>
          <w:lang w:val="fr_FR" w:bidi="fr_FR"/>
        </w:rPr>
        <w:t>Dans la troisième partie :</w:t>
      </w:r>
      <w:r>
        <w:rPr>
          <w:lang w:val="fr_FR" w:bidi="fr_FR"/>
        </w:rPr>
        <w:t xml:space="preserve"> le fonctionnaire royal retourne à Capernaüm. Ses serviteurs le rencontrent en route et lui disent que son fils est guéri. Le fonctionnaire royal et sa maisonnée croient tous en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ne sont pas mentionnés, mais ils voyagent avec Jésus</w:t>
      </w:r>
    </w:p>
    <w:p>
      <w:pPr>
        <w:pStyle w:val="ListBullet"/>
        <w:spacing w:line="240" w:lineRule="auto"/>
        <w:ind w:left="720"/>
      </w:pPr>
      <w:r>
        <w:rPr>
          <w:lang w:val="fr_FR" w:bidi="fr_FR"/>
        </w:rPr>
      </w:r>
      <w:r>
        <w:rPr>
          <w:lang w:val="fr_FR" w:bidi="fr_FR"/>
        </w:rPr>
        <w:t>Les Galiléens</w:t>
      </w:r>
    </w:p>
    <w:p>
      <w:pPr>
        <w:pStyle w:val="ListBullet"/>
        <w:spacing w:line="240" w:lineRule="auto"/>
        <w:ind w:left="720"/>
      </w:pPr>
      <w:r>
        <w:rPr>
          <w:lang w:val="fr_FR" w:bidi="fr_FR"/>
        </w:rPr>
      </w:r>
      <w:r>
        <w:rPr>
          <w:lang w:val="fr_FR" w:bidi="fr_FR"/>
        </w:rPr>
        <w:t>Le fonctionnaire royal</w:t>
      </w:r>
    </w:p>
    <w:p>
      <w:pPr>
        <w:pStyle w:val="ListBullet"/>
        <w:spacing w:line="240" w:lineRule="auto"/>
        <w:ind w:left="720"/>
      </w:pPr>
      <w:r>
        <w:rPr>
          <w:lang w:val="fr_FR" w:bidi="fr_FR"/>
        </w:rPr>
      </w:r>
      <w:r>
        <w:rPr>
          <w:lang w:val="fr_FR" w:bidi="fr_FR"/>
        </w:rPr>
        <w:t>Le fils malade</w:t>
      </w:r>
    </w:p>
    <w:p>
      <w:pPr>
        <w:pStyle w:val="ListBullet"/>
        <w:spacing w:line="240" w:lineRule="auto"/>
        <w:ind w:left="720"/>
      </w:pPr>
      <w:r>
        <w:rPr>
          <w:lang w:val="fr_FR" w:bidi="fr_FR"/>
        </w:rPr>
      </w:r>
      <w:r>
        <w:rPr>
          <w:lang w:val="fr_FR" w:bidi="fr_FR"/>
        </w:rPr>
        <w:t>Les serviteurs</w:t>
      </w:r>
    </w:p>
    <w:p>
      <w:pPr>
        <w:pStyle w:val="ListBullet"/>
        <w:spacing w:line="240" w:lineRule="auto"/>
        <w:ind w:left="720"/>
      </w:pPr>
      <w:r>
        <w:rPr>
          <w:lang w:val="fr_FR" w:bidi="fr_FR"/>
        </w:rPr>
      </w:r>
      <w:r>
        <w:rPr>
          <w:lang w:val="fr_FR" w:bidi="fr_FR"/>
        </w:rPr>
        <w:t>La maisonnée du fonctionnaire royal</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Jésus et ses disciples sont encore en route de la Judée vers la Galilée. Ils étaient restés en Samarie deux jours pour que Jésus puisse parler aux Samaritains. Rappelez-vous qu'un grand groupe de Samaritains a cru en Jésus après avoir entendu les paroles de la femme samaritaine, et après qu'ils aient entendu parler Jésus lui-même. Jésus aurait probablement pu rester plus longtemps en Samarie avec les nombreux Samaritains qui ont cru en lui, mais il est parti après deux jours seulement. Il est possible qu'il soit parti à ce moment-là pour pouvoir guérir le fils du fonctionnaire royal en Galilée.</w:t>
      </w:r>
    </w:p>
    <w:p>
      <w:pPr/>
      <w:r>
        <w:rPr>
          <w:lang w:val="fr_FR" w:bidi="fr_FR"/>
        </w:rPr>
      </w:r>
      <w:r>
        <w:rPr>
          <w:lang w:val="fr_FR" w:bidi="fr_FR"/>
        </w:rPr>
        <w:t>Dans la première partie, nous entendons que Jésus dit : « Un prophète n'a pas d'honneur dans sa ville natale ». C'est probablement quelque chose que Jésus a dit à ses disciples. Jean l'auteur a peut-être inclus cette déclaration ici pour décrire le genre de choses qui arrivent à Jésus dans sa région d'origine, la Galilée. Cela pourrait également montrer pourquoi les Samaritains de la région de la Samarie ont si bien répondu à Jésus. Rappelez-vous qu'il n'est pas clair pourquoi cette déclaration est incluse ici.</w:t>
      </w:r>
    </w:p>
    <w:p>
      <w:pPr/>
      <w:r>
        <w:rPr>
          <w:lang w:val="fr_FR" w:bidi="fr_FR"/>
        </w:rPr>
      </w:r>
      <w:r>
        <w:rPr>
          <w:lang w:val="fr_FR" w:bidi="fr_FR"/>
        </w:rPr>
        <w:t>Jésus arrive en Galilée, et les personnes qui s'y trouvent l'accueillent. Rappelez-vous qu'il y a des informations de contexte sur la raison pour laquelle les Galiléens ont accueilli Jésus. Certains d'entre eux avaient été à Jérusalem pendant la fête de la Pâque, et ils se sont souvenus des signes que Jésus a faits là-bas. Il va dans la ville de Cana, qui est une ville importante dans la vie de Jésus. Rappelez-vous que Cana est la ville où Jésus a changé l'eau en vin lors d'un mariage. La première partie se termine quand Jésus arrive à Cana.</w:t>
      </w:r>
    </w:p>
    <w:p>
      <w:pPr/>
      <w:r>
        <w:rPr>
          <w:lang w:val="fr_FR" w:bidi="fr_FR"/>
        </w:rPr>
      </w:r>
      <w:r>
        <w:rPr>
          <w:lang w:val="fr_FR" w:bidi="fr_FR"/>
        </w:rPr>
        <w:t>La deuxième partie commence avec l'introduction d'un nouveau personnage. Dans la langue d'origine, le mot « or » introduit le nouveau personnage dans l'histoire.</w:t>
      </w:r>
    </w:p>
    <w:p>
      <w:pPr/>
      <w:r>
        <w:rPr>
          <w:lang w:val="fr_FR" w:bidi="fr_FR"/>
        </w:rPr>
      </w:r>
      <w:r>
        <w:rPr>
          <w:lang w:val="fr_FR" w:bidi="fr_FR"/>
        </w:rPr>
        <w:t>Arrêtez-vous et discutez de cette question en groupe. Comment introduisez-vous un nouveau personnage dans une histoire dans votre langue ? Mettez cet enregistrement en pause ici.</w:t>
      </w:r>
    </w:p>
    <w:p>
      <w:pPr/>
      <w:r>
        <w:rPr>
          <w:lang w:val="fr_FR" w:bidi="fr_FR"/>
        </w:rPr>
      </w:r>
      <w:r>
        <w:rPr>
          <w:lang w:val="fr_FR" w:bidi="fr_FR"/>
        </w:rPr>
        <w:t>Le fonctionnaire royal vivait à Capernaüm, une ville près de la ville de Cana. Le fils du fonctionnaire royal était malade à Capernaüm.</w:t>
      </w:r>
    </w:p>
    <w:p>
      <w:pPr/>
      <w:r>
        <w:rPr>
          <w:lang w:val="fr_FR" w:bidi="fr_FR"/>
        </w:rPr>
      </w:r>
      <w:r>
        <w:rPr>
          <w:lang w:val="fr_FR" w:bidi="fr_FR"/>
        </w:rPr>
        <w:t xml:space="preserve">Arrêtez-vous ici et regardez de nouveau la carte de </w:t>
      </w:r>
      <w:r>
        <w:rPr>
          <w:lang w:val="fr_FR" w:bidi="fr_FR"/>
        </w:rPr>
        <w:t>Cana et Capernaüm</w:t>
      </w:r>
      <w:r>
        <w:rPr>
          <w:lang w:val="fr_FR" w:bidi="fr_FR"/>
        </w:rPr>
        <w:t xml:space="preserve"> en groupe. Mettez cet enregistrement en pause ici.</w:t>
      </w:r>
    </w:p>
    <w:p>
      <w:pPr/>
      <w:r>
        <w:rPr>
          <w:lang w:val="fr_FR" w:bidi="fr_FR"/>
        </w:rPr>
      </w:r>
      <w:r>
        <w:rPr>
          <w:lang w:val="fr_FR" w:bidi="fr_FR"/>
        </w:rPr>
        <w:t>Le fonctionnaire royal entend parler de l'arrivée de Jésus en Galilée. Il voyage donc de Capernaüm à Cana pour voir Jésus. Rappelez-vous que Capernaüm se trouve sur le lac. Elle se trouve donc sur un terrain plus bas que Cana. Le fonctionnaire se rend à Cana pour trouver Jésus.</w:t>
      </w:r>
    </w:p>
    <w:p>
      <w:pPr/>
      <w:r>
        <w:rPr>
          <w:lang w:val="fr_FR" w:bidi="fr_FR"/>
        </w:rPr>
      </w:r>
      <w:r>
        <w:rPr>
          <w:lang w:val="fr_FR" w:bidi="fr_FR"/>
        </w:rPr>
        <w:t>Arrêtez-vous et discutez de cette question en groupe. Comment parlez-vous de voyager vers / depuis des lieux dans votre langue ? Par exemple, si vous voyagez d'une ville sur un terrain plus élevé vers une ville sur un terrain plus bas, que dites-vous ? Comment désignez-vous des directions comme l'est, l'ouest, le nord et le sud dans votre langue ? Mettez cet enregistrement en pause ici.</w:t>
      </w:r>
    </w:p>
    <w:p>
      <w:pPr/>
      <w:r>
        <w:rPr>
          <w:lang w:val="fr_FR" w:bidi="fr_FR"/>
        </w:rPr>
      </w:r>
      <w:r>
        <w:rPr>
          <w:lang w:val="fr_FR" w:bidi="fr_FR"/>
        </w:rPr>
        <w:t>Le fonctionnaire royal supplie Jésus de descendre à Capernaüm pour guérir son fils malade. Rappelez-vous que l'auditoire apprend maintenant que le fils est sur le point de mourir. Cela signifie que le fils était très malade. Le mot pour « supplier » dans la langue d'origine montre que le fonctionnaire royal demandait à Jésus de venir guérir son fils malade à Capernaüm.</w:t>
      </w:r>
    </w:p>
    <w:p>
      <w:pPr/>
      <w:r>
        <w:rPr>
          <w:lang w:val="fr_FR" w:bidi="fr_FR"/>
        </w:rPr>
      </w:r>
      <w:r>
        <w:rPr>
          <w:lang w:val="fr_FR" w:bidi="fr_FR"/>
        </w:rPr>
        <w:t xml:space="preserve">Rappelez-vous que Jésus ne guérit pas immédiatement le fils malade. Jésus dit d'abord quelque chose à l'homme et à toutes les personnes autour de lui. Jésus dit que les gens ne croient en lui que quand ils voient des signes et des miracles. Dans la langue d'origine, il y a deux mots négatifs : « Si vous ne voyez </w:t>
      </w:r>
      <w:r>
        <w:rPr>
          <w:b/>
          <w:lang w:val="fr_FR" w:bidi="fr_FR"/>
        </w:rPr>
        <w:t>pas</w:t>
      </w:r>
      <w:r>
        <w:rPr>
          <w:lang w:val="fr_FR" w:bidi="fr_FR"/>
        </w:rPr>
        <w:t xml:space="preserve"> les signes, vous ne croirez </w:t>
      </w:r>
      <w:r>
        <w:rPr>
          <w:b/>
          <w:lang w:val="fr_FR" w:bidi="fr_FR"/>
        </w:rPr>
        <w:t>jamais</w:t>
      </w:r>
      <w:r>
        <w:rPr>
          <w:lang w:val="fr_FR" w:bidi="fr_FR"/>
        </w:rPr>
        <w:t xml:space="preserve"> ». Cela souligne les paroles de Jésus. Les gens ne voulaient souvent que voir les miracles et les signes de Jésus. Cela ne signifie pas qu'ils ont la vraie foi en lui, ou croient en Jésus comme le Sauveur promis qui leur enlève leurs péchés.</w:t>
      </w:r>
    </w:p>
    <w:p>
      <w:pPr/>
      <w:r>
        <w:rPr>
          <w:lang w:val="fr_FR" w:bidi="fr_FR"/>
        </w:rPr>
      </w:r>
      <w:r>
        <w:rPr>
          <w:lang w:val="fr_FR" w:bidi="fr_FR"/>
        </w:rPr>
        <w:t>Rappelez-vous que le fonctionnaire royal demande de nouveau à Jésus de descendre à Capernaüm pour guérir son fils malade. Rappelez-vous que le fonctionnaire est respectueux et appelle Jésus « Seigneur » ou « Monsieur ». Encore une fois, il y a une mention du fils qui est proche de la mort.</w:t>
      </w:r>
    </w:p>
    <w:p>
      <w:pPr/>
      <w:r>
        <w:rPr>
          <w:lang w:val="fr_FR" w:bidi="fr_FR"/>
        </w:rPr>
      </w:r>
      <w:r>
        <w:rPr>
          <w:lang w:val="fr_FR" w:bidi="fr_FR"/>
        </w:rPr>
        <w:t>La dernière section de la deuxième partie est quand Jésus guérit le fils malade. Jésus dit au fonctionnaire royal qu'il devrait retourner à la maison, et que son fils vivra. Cela signifie que le fils sera guéri. Rappelez-vous que Jésus a guéri le fils malade avec ses paroles, et qu'il n'a même pas eu besoin d'aller à Capernaüm pour le guérir. Jésus est resté à Cana et a guéri le fils malade à distance.</w:t>
      </w:r>
    </w:p>
    <w:p>
      <w:pPr/>
      <w:r>
        <w:rPr>
          <w:lang w:val="fr_FR" w:bidi="fr_FR"/>
        </w:rPr>
      </w:r>
      <w:r>
        <w:rPr>
          <w:lang w:val="fr_FR" w:bidi="fr_FR"/>
        </w:rPr>
        <w:t>Dans la troisième partie, le fonctionnaire royal croit la parole de Jésus selon laquelle son fils sera guéri. Le fonctionnaire commence le voyage de Cana vers sa maison à Capernaüm. Le jour suivant, en route, ses serviteurs le rencontrent pour lui dire que le fils est guéri ! Il leur demande à quel moment le fils a été guéri, et ils disent que c'était à 13 h la veille. Le père sait que 13 h la veille est le même moment où Jésus a dit : « Ton fils vivra ! » Rappelez-vous que c'est le point culminant de l'histoire. C'est aussi la troisième fois dans l'histoire où il est dit : « Ton fils vivra ! »</w:t>
      </w:r>
    </w:p>
    <w:p>
      <w:pPr/>
      <w:r>
        <w:rPr>
          <w:lang w:val="fr_FR" w:bidi="fr_FR"/>
        </w:rPr>
      </w:r>
      <w:r>
        <w:rPr>
          <w:lang w:val="fr_FR" w:bidi="fr_FR"/>
        </w:rPr>
        <w:t xml:space="preserve">Le fonctionnaire royal et toute sa maisonnée croient en Jésus en conséquence de la guérison du fils malade. Ils savaient que Jésus était celui qui a guéri le fils, même s'il était dans une ville différente. Ils ont eu confiance en Jésus à cause de cette guérison. </w:t>
      </w:r>
    </w:p>
    <w:p>
      <w:pPr/>
      <w:r>
        <w:rPr>
          <w:lang w:val="fr_FR" w:bidi="fr_FR"/>
        </w:rPr>
      </w:r>
      <w:r>
        <w:rPr>
          <w:lang w:val="fr_FR" w:bidi="fr_FR"/>
        </w:rPr>
        <w:t>Souvenez-vous que c'est la deuxième fois que Jésus fait la route de la Judée vers la Galilée. La première fois, il vient en Galilée et change l'eau en vin dans la ville de Cana. Cette fois-ci, il est également à Cana et il guérit le fils du fonctionnaire royal à Capernaüm.</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4.43–54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récit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ne sont pas mentionnés, mais ils voyagent avec Jésus</w:t>
      </w:r>
    </w:p>
    <w:p>
      <w:pPr>
        <w:pStyle w:val="ListBullet"/>
        <w:spacing w:line="240" w:lineRule="auto"/>
        <w:ind w:left="720"/>
      </w:pPr>
      <w:r>
        <w:rPr>
          <w:lang w:val="fr_FR" w:bidi="fr_FR"/>
        </w:rPr>
      </w:r>
      <w:r>
        <w:rPr>
          <w:lang w:val="fr_FR" w:bidi="fr_FR"/>
        </w:rPr>
        <w:t>Les Galiléens</w:t>
      </w:r>
    </w:p>
    <w:p>
      <w:pPr>
        <w:pStyle w:val="ListBullet"/>
        <w:spacing w:line="240" w:lineRule="auto"/>
        <w:ind w:left="720"/>
      </w:pPr>
      <w:r>
        <w:rPr>
          <w:lang w:val="fr_FR" w:bidi="fr_FR"/>
        </w:rPr>
      </w:r>
      <w:r>
        <w:rPr>
          <w:lang w:val="fr_FR" w:bidi="fr_FR"/>
        </w:rPr>
        <w:t>Le fonctionnaire royal</w:t>
      </w:r>
    </w:p>
    <w:p>
      <w:pPr>
        <w:pStyle w:val="ListBullet"/>
        <w:spacing w:line="240" w:lineRule="auto"/>
        <w:ind w:left="720"/>
      </w:pPr>
      <w:r>
        <w:rPr>
          <w:lang w:val="fr_FR" w:bidi="fr_FR"/>
        </w:rPr>
      </w:r>
      <w:r>
        <w:rPr>
          <w:lang w:val="fr_FR" w:bidi="fr_FR"/>
        </w:rPr>
        <w:t>Le fils malade</w:t>
      </w:r>
    </w:p>
    <w:p>
      <w:pPr>
        <w:pStyle w:val="ListBullet"/>
        <w:spacing w:line="240" w:lineRule="auto"/>
        <w:ind w:left="720"/>
      </w:pPr>
      <w:r>
        <w:rPr>
          <w:lang w:val="fr_FR" w:bidi="fr_FR"/>
        </w:rPr>
      </w:r>
      <w:r>
        <w:rPr>
          <w:lang w:val="fr_FR" w:bidi="fr_FR"/>
        </w:rPr>
        <w:t>Les serviteurs</w:t>
      </w:r>
    </w:p>
    <w:p>
      <w:pPr>
        <w:pStyle w:val="ListBullet"/>
        <w:spacing w:line="240" w:lineRule="auto"/>
        <w:ind w:left="720"/>
      </w:pPr>
      <w:r>
        <w:rPr>
          <w:lang w:val="fr_FR" w:bidi="fr_FR"/>
        </w:rPr>
      </w:r>
      <w:r>
        <w:rPr>
          <w:lang w:val="fr_FR" w:bidi="fr_FR"/>
        </w:rPr>
        <w:t>La maisonnée du fonctionnaire royal</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et ses disciples sont restés en Samarie pendant deux jours pour parler avec les Samaritains. À la fin de ces deux jours, ils quittent la Samarie et continuent leur voyage vers la Galilée. Jésus avait dit à un moment donné à ses disciples : « Un prophète n'a pas d'honneur dans sa propre ville natale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La personne répondra peut-être des choses comme : « Triste de quitter la Samarie où les gens sont prêts à croire en moi », ou « Heureux de retourner en Galilée, même s'il n'y a pas d'honneur ou de respect pour moi ici », ou « Rempli d'espoir que les gens en Galilée croiront cette fois-ci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est arrivé en Galilée, et les personnes de Galilée l'ont accueilli. Ils se sont souvenus des signes que Jésus a faits à Jérusalem pendant la fête de la Pâque.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Galiléens : « Que ressentez-vous ? » Les gens répondront peut-être des choses comme : « Excités de voir quel genre de signes Jésus fera pour nous ici en Galilée », ou « Je me souviens de tous les signes que Jésus a faits à Jérusalem, comme nettoyer le temple », ou « Heureux d'accueillir de nouveau Jésus en Galilée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et les disciples arrivent à Cana, où Jésus a fait son premier miracle. Jésus a changé l'eau en vin à Cana. Un fonctionnaire royal vit à Capernaüm, une ville à proximité sur la mer de Galilée. Le fils du fonctionnaire royal est très malade, et il entend parler de l'arrivée de Jésus en Galilée. Le fonctionnaire royal se rend à Cana pour parler à Jésus de son fils malade.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fonctionnaire royal : « Que ressentez-vous ? » La personne répondra peut-être des choses comme : « J'espère que Jésus est assez puissant pour guérir mon fils », ou « Je veux que Jésus se dépêche de revenir à Capernaüm avec moi pour guérir mon fils », ou « Anxieux à l'idée que mon fils ne meure avant que Jésus ne puisse venir le guérir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fonctionnaire royal arrive à Cana. Il supplie Jésus de revenir à Capernaüm pour guérir son fils malade. Le fils est proche de la mort. Jésus répond en disant : « Si vous ne voyez pas des miracles et des signes, vous ne croirez jamais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 xml:space="preserve">Demandez aux personnes qui jouent les Galiléens : « Que ressentez-vous ? » Les gens répondront peut-être des choses comme : « Offensés que Jésus dise que nous avons besoin de signes et de miracles pour croire en lui », ou « J'espère que Jésus fera un miracle pour nous quand même », ou « Je me demande comment Jésus s'attend à ce que nous le croyions </w:t>
      </w:r>
      <w:r>
        <w:rPr>
          <w:b/>
          <w:lang w:val="fr_FR" w:bidi="fr_FR"/>
        </w:rPr>
        <w:t>sans</w:t>
      </w:r>
      <w:r>
        <w:rPr>
          <w:lang w:val="fr_FR" w:bidi="fr_FR"/>
        </w:rPr>
        <w:t xml:space="preserve"> signes et miracles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fonctionnaire royal demande de nouveau à Jésus de descendre à Capernaüm pour guérir son fils malade. Il veut que Jésus vienne avant que son fils ne meure. Cette fois-ci, Jésus répond : « Rentre à la maison ! Ton fils vivra ! » Avec ses paroles, Jésus guérit le fils malade. Le fonctionnaire royal croit Jésus et commence le voyage de retour à la maison, à Capernaüm.</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fonctionnaire royal : « Que ressentez-vous ? » La personne répondra peut-être des choses comme : « J'ai la foi que mon fils malade est guéri », ou « Je me demande qui est Jésus, puisqu'il peut guérir mon fils depuis une ville différente », ou « Impatient de voir mon fils pour moi-même pour savoir s'il va bien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Pendant que le fonctionnaire royal est sur le chemin de la maison, ses serviteurs le rencontrent. Les serviteurs disent au fonctionnaire que son fils va bien ! Le fonctionnaire demande aux serviteurs à quel moment l'état de son fils s'est amélioré. Les serviteurs disent au fonctionnaire que c'était à 13 h la veille. Le fonctionnaire réalise que c'est exactement au même moment la veille où Jésus lui a dit : « Rentre à la maison ! Ton fils vivra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serviteurs : « Que ressentez-vous ? » Ils répondront peut-être des choses comme : « Choqués que la guérison du fils se soit produite sans qu'un guérisseur ne vienne le voir », ou « Rempli de foi en Jésus », ou « Je me réjouis avec notre maître que son fils soit guéri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fonctionnaire royal et toute sa maisonnée croient et mettent leur confiance en Jésus. C'est le deuxième miracle que fait Jésus après qu'il ait fait un voyage de la Judée vers la Galilée. Le premier miracle a eu lieu aussi après un voyage différent de la Judée vers la Galilée.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fils malade : « Que ressentez-vous ? » La personne répondra peut-être des choses comme : « J'ai foi en la puissance de Jésus pour me guérir », ou « Reconnaissant que mon père ait voyagé à Cana pour parler à Jésus », ou « Je veux voir de nouveau Jésus pour le remercier de m'avoir guéri de ma maladie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4.43–54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et ses disciples voyagaient de la Judée vers la </w:t>
      </w:r>
      <w:r>
        <w:rPr>
          <w:b/>
          <w:lang w:val="fr_FR" w:bidi="fr_FR"/>
        </w:rPr>
        <w:t>Galilée</w:t>
      </w:r>
      <w:r>
        <w:rPr>
          <w:lang w:val="fr_FR" w:bidi="fr_FR"/>
        </w:rPr>
        <w:t xml:space="preserve">. Ils s'étaient arrêtés en Samarie pendant deux jours, et ils ont maintenant poursuivi leur route vers la Galilée. La </w:t>
      </w:r>
      <w:r>
        <w:rPr>
          <w:lang w:val="fr_FR" w:bidi="fr_FR"/>
        </w:rPr>
        <w:t>Galilée</w:t>
      </w:r>
      <w:r>
        <w:rPr>
          <w:lang w:val="fr_FR" w:bidi="fr_FR"/>
        </w:rPr>
        <w:t xml:space="preserve"> est le nord, et Jésus est de Galilée. Les personnes de Galilée sont appelées Galiléens.</w:t>
      </w:r>
    </w:p>
    <w:p>
      <w:pPr/>
      <w:r>
        <w:rPr>
          <w:lang w:val="fr_FR" w:bidi="fr_FR"/>
        </w:rPr>
      </w:r>
      <w:r>
        <w:rPr>
          <w:lang w:val="fr_FR" w:bidi="fr_FR"/>
        </w:rPr>
        <w:t xml:space="preserve">Arrêtez-vous ici et regardez de nouveau la carte de </w:t>
      </w:r>
      <w:r>
        <w:rPr>
          <w:lang w:val="fr_FR" w:bidi="fr_FR"/>
        </w:rPr>
        <w:t>la Judée, de la Samarie, de la ville de Sychar et de la Galilée</w:t>
      </w:r>
      <w:r>
        <w:rPr>
          <w:lang w:val="fr_FR" w:bidi="fr_FR"/>
        </w:rPr>
        <w:t xml:space="preserve"> en groupe si nécessaire. Mettez cet enregistrement en pause ici.</w:t>
      </w:r>
    </w:p>
    <w:p>
      <w:pPr/>
      <w:r>
        <w:rPr>
          <w:lang w:val="fr_FR" w:bidi="fr_FR"/>
        </w:rPr>
      </w:r>
      <w:r>
        <w:rPr>
          <w:lang w:val="fr_FR" w:bidi="fr_FR"/>
        </w:rPr>
        <w:t xml:space="preserve">Jésus dit qu'un </w:t>
      </w:r>
      <w:r>
        <w:rPr>
          <w:b/>
          <w:lang w:val="fr_FR" w:bidi="fr_FR"/>
        </w:rPr>
        <w:t>prophète</w:t>
      </w:r>
      <w:r>
        <w:rPr>
          <w:lang w:val="fr_FR" w:bidi="fr_FR"/>
        </w:rPr>
        <w:t xml:space="preserve"> n'a pas d'honneur dans sa propre ville natale. Un prophète est quelqu'un qui dit des messages de la part de Dieu. Utilisez le même mot pour prophète que vous avez utilisé dans les passages précédents. Pour plus d'informations sur le mot </w:t>
      </w:r>
      <w:r>
        <w:rPr>
          <w:lang w:val="fr_FR" w:bidi="fr_FR"/>
        </w:rPr>
        <w:t>prophète</w:t>
      </w:r>
      <w:r>
        <w:rPr>
          <w:lang w:val="fr_FR" w:bidi="fr_FR"/>
        </w:rPr>
        <w:t>, référez-vous au Glossaire principal.</w:t>
      </w:r>
    </w:p>
    <w:p>
      <w:pPr/>
      <w:r>
        <w:rPr>
          <w:lang w:val="fr_FR" w:bidi="fr_FR"/>
        </w:rPr>
      </w:r>
      <w:r>
        <w:rPr>
          <w:lang w:val="fr_FR" w:bidi="fr_FR"/>
        </w:rPr>
        <w:t xml:space="preserve">Les Galiléens ont accueilli Jésus parce qu'ils se sont souvenus de ce que Jésus a fait à </w:t>
      </w:r>
      <w:r>
        <w:rPr>
          <w:b/>
          <w:lang w:val="fr_FR" w:bidi="fr_FR"/>
        </w:rPr>
        <w:t>Jérusalem</w:t>
      </w:r>
      <w:r>
        <w:rPr>
          <w:lang w:val="fr_FR" w:bidi="fr_FR"/>
        </w:rPr>
        <w:t xml:space="preserve"> lors de la </w:t>
      </w:r>
      <w:r>
        <w:rPr>
          <w:b/>
          <w:lang w:val="fr_FR" w:bidi="fr_FR"/>
        </w:rPr>
        <w:t>fête de la Pâque</w:t>
      </w:r>
      <w:r>
        <w:rPr>
          <w:lang w:val="fr_FR" w:bidi="fr_FR"/>
        </w:rPr>
        <w:t xml:space="preserve">. Jérusalem était la capitale religieuse du peuple juif. Le temple était à Jérusalem. La fête de la Pâque était une fête religieuse annuelle que les Juifs célébraient ensemble à Jérusalem. Utilisez les mêmes mots pour Jérusalem et la fête de la Pâque que vous avez utilisés dans les passages précédents. Pour plus d'informations sur </w:t>
      </w:r>
      <w:r>
        <w:rPr>
          <w:lang w:val="fr_FR" w:bidi="fr_FR"/>
        </w:rPr>
        <w:t>Jérusalem</w:t>
      </w:r>
      <w:r>
        <w:rPr>
          <w:lang w:val="fr_FR" w:bidi="fr_FR"/>
        </w:rPr>
        <w:t xml:space="preserve"> et la </w:t>
      </w:r>
      <w:r>
        <w:rPr>
          <w:lang w:val="fr_FR" w:bidi="fr_FR"/>
        </w:rPr>
        <w:t>fête de la Pâque</w:t>
      </w:r>
      <w:r>
        <w:rPr>
          <w:lang w:val="fr_FR" w:bidi="fr_FR"/>
        </w:rPr>
        <w:t>, référez-vous au Glossaire principal.</w:t>
      </w:r>
    </w:p>
    <w:p>
      <w:pPr/>
      <w:r>
        <w:rPr>
          <w:lang w:val="fr_FR" w:bidi="fr_FR"/>
        </w:rPr>
      </w:r>
      <w:r>
        <w:rPr>
          <w:lang w:val="fr_FR" w:bidi="fr_FR"/>
        </w:rPr>
        <w:t xml:space="preserve">Arrêtez-vous ici et regardez de nouveau la carte de </w:t>
      </w:r>
      <w:r>
        <w:rPr>
          <w:lang w:val="fr_FR" w:bidi="fr_FR"/>
        </w:rPr>
        <w:t>Jérusalem et de la Galilée</w:t>
      </w:r>
      <w:r>
        <w:rPr>
          <w:lang w:val="fr_FR" w:bidi="fr_FR"/>
        </w:rPr>
        <w:t xml:space="preserve"> en groupe si nécessaire. Mettez cet enregistrement en pause ici.</w:t>
      </w:r>
    </w:p>
    <w:p>
      <w:pPr/>
      <w:r>
        <w:rPr>
          <w:lang w:val="fr_FR" w:bidi="fr_FR"/>
        </w:rPr>
      </w:r>
      <w:r>
        <w:rPr>
          <w:lang w:val="fr_FR" w:bidi="fr_FR"/>
        </w:rPr>
        <w:t xml:space="preserve">Jésus est venu dans la ville de </w:t>
      </w:r>
      <w:r>
        <w:rPr>
          <w:b/>
          <w:lang w:val="fr_FR" w:bidi="fr_FR"/>
        </w:rPr>
        <w:t>Cana</w:t>
      </w:r>
      <w:r>
        <w:rPr>
          <w:lang w:val="fr_FR" w:bidi="fr_FR"/>
        </w:rPr>
        <w:t xml:space="preserve"> en Galilée. Cana était la ville où Jésus a fait son premier miracle. Jésus a changé l'eau en vin lors d'un mariage. Cana se trouvait sur un terrain plus élevé que la mer de Galilée à proximité. Utilisez le même mot pour Cana que dans les passages précédents.</w:t>
      </w:r>
    </w:p>
    <w:p>
      <w:pPr/>
      <w:r>
        <w:rPr>
          <w:lang w:val="fr_FR" w:bidi="fr_FR"/>
        </w:rPr>
      </w:r>
      <w:r>
        <w:rPr>
          <w:lang w:val="fr_FR" w:bidi="fr_FR"/>
        </w:rPr>
        <w:t xml:space="preserve">Le fonctionnaire royal a eu un fils malade à </w:t>
      </w:r>
      <w:r>
        <w:rPr>
          <w:b/>
          <w:lang w:val="fr_FR" w:bidi="fr_FR"/>
        </w:rPr>
        <w:t>Capernaüm</w:t>
      </w:r>
      <w:r>
        <w:rPr>
          <w:lang w:val="fr_FR" w:bidi="fr_FR"/>
        </w:rPr>
        <w:t xml:space="preserve">. Capernaüm était une ville sur la rive de la mer de Galilée. Capernaüm était une ville à environ 32 km de Cana. C'était une ville commerciale importante. Les gens disaient descendre à Capernaüm parce que la ville se trouvait sur un terrain bas près de la mer. Utilisez le même mot pour Capernaüm que vous avez utilisé dans les passages précédents. Pour plus d'informations sur </w:t>
      </w:r>
      <w:r>
        <w:rPr>
          <w:lang w:val="fr_FR" w:bidi="fr_FR"/>
        </w:rPr>
        <w:t>Capernaüm</w:t>
      </w:r>
      <w:r>
        <w:rPr>
          <w:lang w:val="fr_FR" w:bidi="fr_FR"/>
        </w:rPr>
        <w:t>, référez-vous au Glossaire principal.</w:t>
      </w:r>
    </w:p>
    <w:p>
      <w:pPr/>
      <w:r>
        <w:rPr>
          <w:lang w:val="fr_FR" w:bidi="fr_FR"/>
        </w:rPr>
      </w:r>
      <w:r>
        <w:rPr>
          <w:lang w:val="fr_FR" w:bidi="fr_FR"/>
        </w:rPr>
        <w:t xml:space="preserve">Arrêtez-vous ici et regardez de nouveau la carte de </w:t>
      </w:r>
      <w:r>
        <w:rPr>
          <w:lang w:val="fr_FR" w:bidi="fr_FR"/>
        </w:rPr>
        <w:t>Cana et de Capernaüm</w:t>
      </w:r>
      <w:r>
        <w:rPr>
          <w:lang w:val="fr_FR" w:bidi="fr_FR"/>
        </w:rPr>
        <w:t xml:space="preserve"> en groupe si nécessaire. Mettez cet enregistrement en pause ici.</w:t>
      </w:r>
    </w:p>
    <w:p>
      <w:pPr/>
      <w:r>
        <w:rPr>
          <w:lang w:val="fr_FR" w:bidi="fr_FR"/>
        </w:rPr>
      </w:r>
      <w:r>
        <w:rPr>
          <w:lang w:val="fr_FR" w:bidi="fr_FR"/>
        </w:rPr>
        <w:t xml:space="preserve">Jésus dit aux personnes qu'elles ne croiront jamais si elles ne voient pas des </w:t>
      </w:r>
      <w:r>
        <w:rPr>
          <w:b/>
          <w:lang w:val="fr_FR" w:bidi="fr_FR"/>
        </w:rPr>
        <w:t>miracles et des signes</w:t>
      </w:r>
      <w:r>
        <w:rPr>
          <w:lang w:val="fr_FR" w:bidi="fr_FR"/>
        </w:rPr>
        <w:t xml:space="preserve">. Un signe signifie un miracle qui arrive pour montrer aux gens quelque chose d'important. Utilisez les mêmes mots pour « miracles, signes et prodiges » que vous avez utilisés dans les passages précédents. Pour plus d'informations sur les </w:t>
      </w:r>
      <w:r>
        <w:rPr>
          <w:lang w:val="fr_FR" w:bidi="fr_FR"/>
        </w:rPr>
        <w:t>miracles, les signes et les prodiges</w:t>
      </w:r>
      <w:r>
        <w:rPr>
          <w:lang w:val="fr_FR" w:bidi="fr_FR"/>
        </w:rPr>
        <w:t>, référez-vous au Glossaire principal.</w:t>
      </w:r>
    </w:p>
    <w:p>
      <w:pPr/>
      <w:r>
        <w:rPr>
          <w:lang w:val="fr_FR" w:bidi="fr_FR"/>
        </w:rPr>
      </w:r>
      <w:r>
        <w:rPr>
          <w:lang w:val="fr_FR" w:bidi="fr_FR"/>
        </w:rPr>
        <w:t xml:space="preserve">Le fonctionnaire royal appelle Jésus « Seigneur », ce qui est un terme de respect. Il peut aussi être traduit par « maître » ou « monsieur ». Utilisez le même mot pour </w:t>
      </w:r>
      <w:r>
        <w:rPr>
          <w:b/>
          <w:lang w:val="fr_FR" w:bidi="fr_FR"/>
        </w:rPr>
        <w:t>Seigneur</w:t>
      </w:r>
      <w:r>
        <w:rPr>
          <w:lang w:val="fr_FR" w:bidi="fr_FR"/>
        </w:rPr>
        <w:t xml:space="preserve"> que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Les </w:t>
      </w:r>
      <w:r>
        <w:rPr>
          <w:b/>
          <w:lang w:val="fr_FR" w:bidi="fr_FR"/>
        </w:rPr>
        <w:t>serviteurs</w:t>
      </w:r>
      <w:r>
        <w:rPr>
          <w:lang w:val="fr_FR" w:bidi="fr_FR"/>
        </w:rPr>
        <w:t xml:space="preserve"> travaillent pour un maître. Ils vivent dans la maison du maître, et ils ne gagnent pas de salaire. Ils sont comme des esclaves. Utilisez le même mot pour serviteurs que vous avez utilisé dans les passages précédents. Pour plus d'informations sur le mot </w:t>
      </w:r>
      <w:r>
        <w:rPr>
          <w:lang w:val="fr_FR" w:bidi="fr_FR"/>
        </w:rPr>
        <w:t>serviteur</w:t>
      </w:r>
      <w:r>
        <w:rPr>
          <w:lang w:val="fr_FR" w:bidi="fr_FR"/>
        </w:rPr>
        <w:t>, consultez le glossaire principal.</w:t>
      </w:r>
    </w:p>
    <w:p>
      <w:pPr/>
      <w:r>
        <w:rPr>
          <w:lang w:val="fr_FR" w:bidi="fr_FR"/>
        </w:rPr>
      </w:r>
      <w:r>
        <w:rPr>
          <w:lang w:val="fr_FR" w:bidi="fr_FR"/>
        </w:rPr>
        <w:t>Les serviteurs ont confirmé avec leur maître que le fils malade a été guéri la veille à « la septième heure ». Les Romains commençaient à compter les heures de la journée à 6 h du matin. La septième heure est donc à 13 h.</w:t>
      </w:r>
    </w:p>
    <w:p>
      <w:pPr/>
      <w:r>
        <w:rPr>
          <w:lang w:val="fr_FR" w:bidi="fr_FR"/>
        </w:rPr>
      </w:r>
      <w:r>
        <w:rPr>
          <w:lang w:val="fr_FR" w:bidi="fr_FR"/>
        </w:rPr>
        <w:t xml:space="preserve">Le fonctionnaire royal et toute sa </w:t>
      </w:r>
      <w:r>
        <w:rPr>
          <w:b/>
          <w:lang w:val="fr_FR" w:bidi="fr_FR"/>
        </w:rPr>
        <w:t>maisonnée</w:t>
      </w:r>
      <w:r>
        <w:rPr>
          <w:lang w:val="fr_FR" w:bidi="fr_FR"/>
        </w:rPr>
        <w:t xml:space="preserve"> ont cru en Jésus. Foyer signifie toutes les personnes qui vivent dans la maison. Elle inclut le chef de la maison, sa femme, ses enfants, tous les enfants non mariés, les fils mariés et leurs familles, d'autres parents et tout serviteur ou esclave qui a travaillé dans la maison.</w:t>
      </w:r>
    </w:p>
    <w:p>
      <w:pPr/>
      <w:r>
        <w:rPr>
          <w:lang w:val="fr_FR" w:bidi="fr_FR"/>
        </w:rPr>
      </w:r>
      <w:r>
        <w:rPr>
          <w:lang w:val="fr_FR" w:bidi="fr_FR"/>
        </w:rPr>
        <w:t xml:space="preserve">Arrêtez-vous ici et discutez en groupe du mot ou de l'expression que vous utiliserez pour </w:t>
      </w:r>
      <w:r>
        <w:rPr>
          <w:b/>
          <w:lang w:val="fr_FR" w:bidi="fr_FR"/>
        </w:rPr>
        <w:t>maisonnée</w:t>
      </w:r>
      <w:r>
        <w:rPr>
          <w:lang w:val="fr_FR" w:bidi="fr_FR"/>
        </w:rPr>
        <w:t xml:space="preserve">. Cherchez </w:t>
      </w:r>
      <w:r>
        <w:rPr>
          <w:lang w:val="fr_FR" w:bidi="fr_FR"/>
        </w:rPr>
        <w:t>maisonnée</w:t>
      </w:r>
      <w:r>
        <w:rPr>
          <w:lang w:val="fr_FR" w:bidi="fr_FR"/>
        </w:rPr>
        <w:t xml:space="preserve"> dans le Glossaire principal pour plus d'informations.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5:1–15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5.1–15. Laissez entrer la parole de Dieu dans vos cœurs.</w:t>
      </w:r>
    </w:p>
    <w:p>
      <w:pPr/>
      <w:r>
        <w:rPr>
          <w:lang w:val="fr_FR" w:bidi="fr_FR"/>
        </w:rPr>
      </w:r>
      <w:r>
        <w:rPr>
          <w:lang w:val="fr_FR" w:bidi="fr_FR"/>
        </w:rPr>
        <w:t>Écoutez l'enregistrement de Jean 5.1–15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5.1–15 dans la traduction la plus facile à comprendre.</w:t>
      </w:r>
    </w:p>
    <w:p>
      <w:pPr/>
      <w:r>
        <w:rPr>
          <w:lang w:val="fr_FR" w:bidi="fr_FR"/>
        </w:rPr>
      </w:r>
      <w:r>
        <w:rPr>
          <w:lang w:val="fr_FR" w:bidi="fr_FR"/>
        </w:rPr>
        <w:t>Dans l'histoire précédente, Jésus a guéri le fils d'un fonctionnaire qui a failli mourir. C'était la première fois que Jésus a guéri quelqu'un. Après cela, Jésus est monté à Jérusalem. Jérusalem était la ville la plus sacrée pour les Juifs. Ici, Jésus a guéri une autre personne.</w:t>
      </w:r>
    </w:p>
    <w:p>
      <w:pPr/>
      <w:r>
        <w:rPr>
          <w:lang w:val="fr_FR" w:bidi="fr_FR"/>
        </w:rPr>
      </w:r>
      <w:r>
        <w:rPr>
          <w:lang w:val="fr_FR" w:bidi="fr_FR"/>
        </w:rPr>
        <w:t>À Jérusalem où se trouvait Jésus, il y avait une fête des Juifs. Une fête est une célébration pour honorer une personne ou un événement important. Les Juifs célébraient plusieurs fêtes, mais nous ne savons pas quelle fête se produisait à ce moment-là. Mais cette fête aide à expliquer pourquoi il y avait beaucoup de personnes dans la ville. À Jérusalem, il y avait aussi une piscine à côté de la porte de la ville appelée la porte des brebis où l'on entrait dans la ville avec ses brebis. Une piscine est un grand contenant d'eau où l'on peut se baigner ou nager. Cette piscine était appelée Bethesda à l'époque. C'était un mot araméen. L'araméen était le nom de la langue que les Juifs comme Jésus parlaient à cette époque. On lavait ses brebis à la piscine avant de les amener dans la ville à travers la porte des brebis. Cette piscine était aussi entourée de cinq colonnades. Il s'agit d'espaces ouverts qui avaient des toits qui étaient soutenus par des piliers ou des poteaux. Les colonnades étaient aussi appelées des portiques ou des porches.</w:t>
      </w:r>
    </w:p>
    <w:p>
      <w:pPr/>
      <w:r>
        <w:rPr>
          <w:lang w:val="fr_FR" w:bidi="fr_FR"/>
        </w:rPr>
      </w:r>
      <w:r>
        <w:rPr>
          <w:lang w:val="fr_FR" w:bidi="fr_FR"/>
        </w:rPr>
        <w:t xml:space="preserve">Arrêtez-vous ici, et en groupe, regardez une image de la </w:t>
      </w:r>
      <w:r>
        <w:rPr>
          <w:lang w:val="fr_FR" w:bidi="fr_FR"/>
        </w:rPr>
        <w:t>piscine de Bethesda</w:t>
      </w:r>
      <w:r>
        <w:rPr>
          <w:lang w:val="fr_FR" w:bidi="fr_FR"/>
        </w:rPr>
        <w:t xml:space="preserve"> qui montre aussi la porte des brebis et les cinq colonnades. Mettez cet enregistrement en pause ici.</w:t>
      </w:r>
    </w:p>
    <w:p>
      <w:pPr/>
      <w:r>
        <w:rPr>
          <w:lang w:val="fr_FR" w:bidi="fr_FR"/>
        </w:rPr>
      </w:r>
      <w:r>
        <w:rPr>
          <w:lang w:val="fr_FR" w:bidi="fr_FR"/>
        </w:rPr>
        <w:t>Beaucoup d'invalides, c'est-à-dire de personnes malades, séjournaient dans ces colonnades. Certains d'entre eux étaient aveugles, boiteux et paralysés. Ces personnes étaient dans les colonnades près de la piscine parce qu'elles voulaient être en bonne santé. Ils croyaient que si les eaux bougeaient comme si une personne remuait la piscine même quand il n'y avait pas de personne dedans, cela signifiait qu'un ange devait avoir touché la piscine. Quand ils voyaient l'eau bouger de cette façon, on pensait que la piscine pouvait guérir la personne malade qui entrerait dans la piscine en premier.</w:t>
      </w:r>
    </w:p>
    <w:p>
      <w:pPr/>
      <w:r>
        <w:rPr>
          <w:lang w:val="fr_FR" w:bidi="fr_FR"/>
        </w:rPr>
      </w:r>
      <w:r>
        <w:rPr>
          <w:lang w:val="fr_FR" w:bidi="fr_FR"/>
        </w:rPr>
        <w:t>Arrêtez-vous ici et discutez de cette question en groupe : quel est un lieu dans votre culture où vont les personnes malades parce qu'elles croient que le lieu a le pouvoir de les guérir ? Mettez cet enregistrement en pause ici.</w:t>
      </w:r>
    </w:p>
    <w:p>
      <w:pPr/>
      <w:r>
        <w:rPr>
          <w:lang w:val="fr_FR" w:bidi="fr_FR"/>
        </w:rPr>
      </w:r>
      <w:r>
        <w:rPr>
          <w:lang w:val="fr_FR" w:bidi="fr_FR"/>
        </w:rPr>
        <w:t xml:space="preserve">Parmi ces personnes malades qui voulaient être guéries, il y avait un homme qui avait été invalide depuis trente-huit ans. Pendant cette période, la plupart des personnes ne vivaient pas au-delà de trente ans. Cela signifie que cet homme avait été malade plus longtemps que la plupart des personnes ne vivaient. Dans l'histoire, il semble qu'il était boiteux. Jésus a vu l'homme, et même si personne ne le lui a dit, il savait qu'il avait été malade pendant très longtemps. Cela montre que Jésus connaît très bien chaque personne. À ce moment-là, Jésus et l'homme ont eu une courte conversation. Jésus demande à l'homme si l'homme voulait être guéri. L'homme répond à Jésus et lui dit qu'il n'y avait pas de personne qui l'aidait à entrer dans l'eau quand elle bougeait. Quand il essayait d'entrer dans la piscine par lui-même, une autre personne malade y allait devant lui. L'homme ne sait pas qui est Jésus. Il pensait donc encore à être guéri dans la piscine. L'homme ne pense pas que Jésus pourrait le guérir. Jésus lui dit ensuite de se lever, de prendre son tapis et de marcher. Un tapis était un objet mince qui avait à peu près la longueur d'une personne. Les personnes qui étaient pauvres, malades et n'avaient pas de maisons dormaient sur des nattes comme cela. Après que Jésus ait parlé à l'homme, l'homme a immédiatement été guéri. Pour montrer que l'homme était complètement guériien tout de suite, il a pris son tapis et a marché. Cela montre que Jésus est vraiment Dieu qui a la puissance de guérir. </w:t>
      </w:r>
    </w:p>
    <w:p>
      <w:pPr/>
      <w:r>
        <w:rPr>
          <w:lang w:val="fr_FR" w:bidi="fr_FR"/>
        </w:rPr>
      </w:r>
      <w:r>
        <w:rPr>
          <w:lang w:val="fr_FR" w:bidi="fr_FR"/>
        </w:rPr>
        <w:t xml:space="preserve">Arrêtez-vous ici, et en groupe, regardez une image d'un </w:t>
      </w:r>
      <w:r>
        <w:rPr>
          <w:lang w:val="fr_FR" w:bidi="fr_FR"/>
        </w:rPr>
        <w:t>tapis</w:t>
      </w:r>
      <w:r>
        <w:rPr>
          <w:lang w:val="fr_FR" w:bidi="fr_FR"/>
        </w:rPr>
        <w:t xml:space="preserve"> avec une personne couchée dessus. Mettez cet enregistrement en pause ici.</w:t>
      </w:r>
    </w:p>
    <w:p>
      <w:pPr/>
      <w:r>
        <w:rPr>
          <w:lang w:val="fr_FR" w:bidi="fr_FR"/>
        </w:rPr>
      </w:r>
      <w:r>
        <w:rPr>
          <w:lang w:val="fr_FR" w:bidi="fr_FR"/>
        </w:rPr>
        <w:t>Cela s'est produit un jour de sabbat. Le sabbat était un jour spécial pour les Juifs. Pendant le sabbat, les Juifs étaient censés arrêter de travailler et de se reposer. Il n'y avait pas de lois claires sur la façon d'observer correctement le sabbat, mais beaucoup de Juifs croyaient à ce moment-là que l'on enfreignait les règles du sabbat quand on ramassait sa natte. Certains des Juifs ont vu l'homme faire cela pendant le sabbat. Le terme « Juifs » ici fait très probablement référence aux chefs juifs. Ce sont des Juifs qui sont les chefs de la religion juive. Quand ils ont vu l'homme prendre son tapis, ils lui ont dit qu'il violait la loi du sabbat parce qu'il a pris son tapis et a marché. Mais l'homme a dit que l'homme qui l'avait guéri lui a dit de prendre son tapis et de marcher. Quand les chefs juifs demandent qui était celui qui lui a dit cela, l'homme ne pouvait pas répondre parce qu'il ne savait pas que c'était Jésus qui l'avait guéri. Il ne pouvait pas non plus demander à Jésus parce que Jésus était déjà parti et qu'il y avait trop de personnes dans ce lieu.</w:t>
      </w:r>
    </w:p>
    <w:p>
      <w:pPr/>
      <w:r>
        <w:rPr>
          <w:lang w:val="fr_FR" w:bidi="fr_FR"/>
        </w:rPr>
      </w:r>
      <w:r>
        <w:rPr>
          <w:lang w:val="fr_FR" w:bidi="fr_FR"/>
        </w:rPr>
        <w:t>Arrêtez-vous ici et discutez de cette question en groupe : y a-t-il un jour ou une tradition spéciale que les gens dans votre culture considèrent comme sacré et qui doit être observé à tout prix ? Comment les gens dans votre culture réagissent-ils quand ils voient une personne enfreindre cela ? Mettez cet enregistrement en pause ici.</w:t>
      </w:r>
    </w:p>
    <w:p>
      <w:pPr/>
      <w:r>
        <w:rPr>
          <w:lang w:val="fr_FR" w:bidi="fr_FR"/>
        </w:rPr>
      </w:r>
      <w:r>
        <w:rPr>
          <w:lang w:val="fr_FR" w:bidi="fr_FR"/>
        </w:rPr>
        <w:t>Un certain temps plus tard, Jésus retrouve l'homme dans le temple et lui dit de ne plus pécher. Le temple était le lieu où les Juifs apportaient leurs sacrifices pour adorer Dieu. Jésus l'a averti que s'il continuait à pécher, il pourrait souffrir plus qu'une simple maladie. Jésus parle peut-être de la punition éternelle que Dieu lui donnera s'il continue de pécher. Puis l'homme part et dit aux chefs juifs que c'était Jésus qui l'avait guéri.</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5.1–15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Jean décrit la piscine de Bethesda.</w:t>
      </w:r>
    </w:p>
    <w:p>
      <w:pPr/>
      <w:r>
        <w:rPr>
          <w:lang w:val="fr_FR" w:bidi="fr_FR"/>
        </w:rPr>
      </w:r>
      <w:r>
        <w:rPr>
          <w:b/>
          <w:lang w:val="fr_FR" w:bidi="fr_FR"/>
        </w:rPr>
        <w:t>Dans la deuxième partie :</w:t>
      </w:r>
      <w:r>
        <w:rPr>
          <w:lang w:val="fr_FR" w:bidi="fr_FR"/>
        </w:rPr>
        <w:t xml:space="preserve"> Jésus guérit l'homme qui avait été invalide pendant trente-huit ans.</w:t>
      </w:r>
    </w:p>
    <w:p>
      <w:pPr/>
      <w:r>
        <w:rPr>
          <w:lang w:val="fr_FR" w:bidi="fr_FR"/>
        </w:rPr>
      </w:r>
      <w:r>
        <w:rPr>
          <w:b/>
          <w:lang w:val="fr_FR" w:bidi="fr_FR"/>
        </w:rPr>
        <w:t>Dans la troisième partie :</w:t>
      </w:r>
      <w:r>
        <w:rPr>
          <w:lang w:val="fr_FR" w:bidi="fr_FR"/>
        </w:rPr>
        <w:t xml:space="preserve"> les Juifs réprimandent l'homme pour avoir pris son tapis et marché le jour du sabbat.</w:t>
      </w:r>
    </w:p>
    <w:p>
      <w:pPr/>
      <w:r>
        <w:rPr>
          <w:lang w:val="fr_FR" w:bidi="fr_FR"/>
        </w:rPr>
      </w:r>
      <w:r>
        <w:rPr>
          <w:b/>
          <w:lang w:val="fr_FR" w:bidi="fr_FR"/>
        </w:rPr>
        <w:t>Dans la quatrième partie :</w:t>
      </w:r>
      <w:r>
        <w:rPr>
          <w:lang w:val="fr_FR" w:bidi="fr_FR"/>
        </w:rPr>
        <w:t xml:space="preserve"> Jésus rencontre de nouveau l'homme et l'avertit d'arrêter de pécher. L'homme dit aussi aux Juifs que c'est Jésus qui l'a guéri.</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Beaucoup de personnes malades</w:t>
      </w:r>
    </w:p>
    <w:p>
      <w:pPr>
        <w:pStyle w:val="ListBullet"/>
        <w:spacing w:line="240" w:lineRule="auto"/>
        <w:ind w:left="720"/>
      </w:pPr>
      <w:r>
        <w:rPr>
          <w:lang w:val="fr_FR" w:bidi="fr_FR"/>
        </w:rPr>
      </w:r>
      <w:r>
        <w:rPr>
          <w:lang w:val="fr_FR" w:bidi="fr_FR"/>
        </w:rPr>
        <w:t>L'homme boiteux qui ne pouvait pas marcher</w:t>
      </w:r>
    </w:p>
    <w:p>
      <w:pPr>
        <w:pStyle w:val="ListBullet"/>
        <w:spacing w:line="240" w:lineRule="auto"/>
        <w:ind w:left="720"/>
      </w:pPr>
      <w:r>
        <w:rPr>
          <w:lang w:val="fr_FR" w:bidi="fr_FR"/>
        </w:rPr>
      </w:r>
      <w:r>
        <w:rPr>
          <w:lang w:val="fr_FR" w:bidi="fr_FR"/>
        </w:rPr>
        <w:t>Les Juifs, c'est-à-dire les chefs juifs</w:t>
      </w:r>
    </w:p>
    <w:p>
      <w:pPr/>
      <w:r>
        <w:rPr>
          <w:lang w:val="fr_FR" w:bidi="fr_FR"/>
        </w:rPr>
      </w:r>
      <w:r>
        <w:rPr>
          <w:lang w:val="fr_FR" w:bidi="fr_FR"/>
        </w:rPr>
        <w:t>En groupe, prêtez attention à ces parties du cadre du passage :</w:t>
      </w:r>
    </w:p>
    <w:p>
      <w:pPr/>
      <w:r>
        <w:rPr>
          <w:lang w:val="fr_FR" w:bidi="fr_FR"/>
        </w:rPr>
      </w:r>
      <w:r>
        <w:rPr>
          <w:lang w:val="fr_FR" w:bidi="fr_FR"/>
        </w:rPr>
        <w:t>La façon dont l'histoire commence montre que cette histoire suit l'histoire précédente. Assurez-vous de montrer ce lien car les deux histoires montrent l'activité de guérison de Jésus.</w:t>
      </w:r>
    </w:p>
    <w:p>
      <w:pPr/>
      <w:r>
        <w:rPr>
          <w:lang w:val="fr_FR" w:bidi="fr_FR"/>
        </w:rPr>
      </w:r>
      <w:r>
        <w:rPr>
          <w:lang w:val="fr_FR" w:bidi="fr_FR"/>
        </w:rPr>
        <w:t>Dans la première partie, Jésus est monté à Jérusalem. Jérusalem était une ville qui se trouvait sur une colline. Les personnes qui sont allées à Jérusalem devaient y monter. À ce moment-là, il y avait une fête juive à Jérusalem. Il y avait donc beaucoup de personnes qui chantaient, dansaient et mangeaient même des repas. À Jérusalem, assurez-vous de montrer la piscine appelée Bethesda, la porte des brebis, et les cinq colonnades, c'est-à-dire les porches couverts qui entouraient la piscine. Les colonnades sont remplies de personnes avec différentes maladies.</w:t>
      </w:r>
    </w:p>
    <w:p>
      <w:pPr/>
      <w:r>
        <w:rPr>
          <w:lang w:val="fr_FR" w:bidi="fr_FR"/>
        </w:rPr>
      </w:r>
      <w:r>
        <w:rPr>
          <w:lang w:val="fr_FR" w:bidi="fr_FR"/>
        </w:rPr>
        <w:t>Dans la deuxième partie, l'homme qui avait été boiteux pendant trente-huit ans devrait être représenté comme souffrant et positionné au centre où les gens pouvaient le voir.</w:t>
      </w:r>
    </w:p>
    <w:p>
      <w:pPr/>
      <w:r>
        <w:rPr>
          <w:lang w:val="fr_FR" w:bidi="fr_FR"/>
        </w:rPr>
      </w:r>
      <w:r>
        <w:rPr>
          <w:lang w:val="fr_FR" w:bidi="fr_FR"/>
        </w:rPr>
        <w:t>Arrêtez-vous ici et discutez de cette question en groupe : à quoi ressemblent les personnes invalides dans votre culture ? Mettez cet enregistrement en pause ici.</w:t>
      </w:r>
    </w:p>
    <w:p>
      <w:pPr/>
      <w:r>
        <w:rPr>
          <w:lang w:val="fr_FR" w:bidi="fr_FR"/>
        </w:rPr>
      </w:r>
      <w:r>
        <w:rPr>
          <w:lang w:val="fr_FR" w:bidi="fr_FR"/>
        </w:rPr>
        <w:t>Jésus remarquera cet homme. Assurez-vous de montrer que Jésus savait que l'homme avait été invalide pendant longtemps. Ensuite, Jésus et l'homme parleront ensemble. Jésus demandera à l'homme s'il veut être en bonne santé. En expliquant sa situation, l'homme invalide indique peut-être du doigt la piscine où il voulait aller. La conversation se terminera avec l'ordre donné par Jésus à l'homme de se lever, de prendre son tapis et de marcher. Cela guérit immédiatement l'homme. Le mot immédiatement montre que la guérison s'est produite dès que Jésus le lui a commandé. Il est important de montrer que l'homme a été guéri complètement et immédiatement. Puis l'homme prendra son tapis et marchera.</w:t>
      </w:r>
    </w:p>
    <w:p>
      <w:pPr/>
      <w:r>
        <w:rPr>
          <w:lang w:val="fr_FR" w:bidi="fr_FR"/>
        </w:rPr>
      </w:r>
      <w:r>
        <w:rPr>
          <w:lang w:val="fr_FR" w:bidi="fr_FR"/>
        </w:rPr>
        <w:t>Dans la troisième partie, les chefs juifs réagissaient à l'homme après qu'il se soit levé et ait ramassé son tapis. Ils disent à l'homme que c'était le sabbat, et que ce qu'il a fait a enfreint les règles du sabbat. L'homme leur disait que l'homme qui l'avait guéri lui a dit de prendre son tapis et de marcher. Les chefs juifs demandent qui avait dit à l'homme de faire cela. Dans cette conversation entre l'homme et les chefs juifs, il est important de montrer que l'homme et les chefs juifs ont répété les mêmes mots que Jésus a dits à l'homme. L'homme essayait de regarder autour de lui pour trouver Jésus, mais ne le trouvait pas parce qu'il y avait trop de personnes alentours.</w:t>
      </w:r>
    </w:p>
    <w:p>
      <w:pPr/>
      <w:r>
        <w:rPr>
          <w:lang w:val="fr_FR" w:bidi="fr_FR"/>
        </w:rPr>
      </w:r>
      <w:r>
        <w:rPr>
          <w:lang w:val="fr_FR" w:bidi="fr_FR"/>
        </w:rPr>
        <w:t>Dans la quatrième partie, après un certain temps, Jésus trouvera l'homme dans le temple. Dans le discours de Jésus, il utilisera un mot qui était souvent utilisé pour attirer l'attention de l'auditeur pour que celui-ci prête une grande attention à ce qu'il dit.</w:t>
      </w:r>
    </w:p>
    <w:p>
      <w:pPr/>
      <w:r>
        <w:rPr>
          <w:lang w:val="fr_FR" w:bidi="fr_FR"/>
        </w:rPr>
      </w:r>
      <w:r>
        <w:rPr>
          <w:lang w:val="fr_FR" w:bidi="fr_FR"/>
        </w:rPr>
        <w:t>Arrêtez-vous ici et discutez de cette question en groupe : quand les gens dans votre culture se parlent les uns aux autres, quel ou quels mots utilisent-ils quand ils veulent s'assurer que l'autre personne écoute attentivement ? Mettez cet enregistrement en pause ici.</w:t>
      </w:r>
    </w:p>
    <w:p>
      <w:pPr/>
      <w:r>
        <w:rPr>
          <w:lang w:val="fr_FR" w:bidi="fr_FR"/>
        </w:rPr>
      </w:r>
      <w:r>
        <w:rPr>
          <w:lang w:val="fr_FR" w:bidi="fr_FR"/>
        </w:rPr>
        <w:t>Jésus attire donc l'attention de l'homme qui avait été guéri pour lui dire qu'il est complètement en bonne santé : il ne tombera pas de nouveau malade de cette façon. Après cela, Jésus l'avertira. Cette partie se termine avec l'homme qui dit aux chefs juifs que c'est Jésus qui l'a guéri.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5.1–15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Beaucoup de personnes malades</w:t>
      </w:r>
    </w:p>
    <w:p>
      <w:pPr>
        <w:pStyle w:val="ListBullet"/>
        <w:spacing w:line="240" w:lineRule="auto"/>
        <w:ind w:left="720"/>
      </w:pPr>
      <w:r>
        <w:rPr>
          <w:lang w:val="fr_FR" w:bidi="fr_FR"/>
        </w:rPr>
      </w:r>
      <w:r>
        <w:rPr>
          <w:lang w:val="fr_FR" w:bidi="fr_FR"/>
        </w:rPr>
        <w:t>L'homme boiteux qui ne pouvait pas marcher</w:t>
      </w:r>
    </w:p>
    <w:p>
      <w:pPr>
        <w:pStyle w:val="ListBullet"/>
        <w:spacing w:line="240" w:lineRule="auto"/>
        <w:ind w:left="720"/>
      </w:pPr>
      <w:r>
        <w:rPr>
          <w:lang w:val="fr_FR" w:bidi="fr_FR"/>
        </w:rPr>
      </w:r>
      <w:r>
        <w:rPr>
          <w:lang w:val="fr_FR" w:bidi="fr_FR"/>
        </w:rPr>
        <w:t>Les chefs juifs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monte à Jérusalem. Il va vers les cinq colonnades qui entourent la piscine appelée Bethesda, et il y voit les nombreuses personnes invalides.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J'ai le cœur brisé pour toutes ces personnes qui sont malades et désespérées de se porter bien », ou « Pour montrer à ces personnes que j'ai le pouvoir de guérir, je dois guérir une personne qui a été invalide pendant le plus longtemps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Jésus et l'homme invalide pendant trente-huit ans parlent.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invalide : « Que ressentez-vous ou que pensez-vous ? » La personne répondra peut-être des choses comme : « Je veux être guéri depuis de nombreuses années, mais personne n'est prêt à m'aider », ou « J'aimerais que quelqu'un m'aide pour que je puisse enfin être guéri ».</w:t>
      </w:r>
    </w:p>
    <w:p>
      <w:pPr>
        <w:pStyle w:val="ListBullet"/>
        <w:spacing w:line="240" w:lineRule="auto"/>
        <w:ind w:left="720"/>
      </w:pPr>
      <w:r>
        <w:rPr>
          <w:lang w:val="fr_FR" w:bidi="fr_FR"/>
        </w:rPr>
      </w:r>
      <w:r>
        <w:rPr>
          <w:lang w:val="fr_FR" w:bidi="fr_FR"/>
        </w:rPr>
        <w:t>Vous demanderez peut-être aussi à la personne qui joue Jésus : « Que ressentez-vous ou que pensez-vous ? » La personne répondra peut-être des choses comme : « Cet homme a souffert pendant trop longtemps », ou « Si je guéris cet homme qui a souffert pendant le plus longtemps, cela montrera que je suis Dieu et qu'il n'y a pas de maladie que je ne puisse pas guérir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les chefs juifs réprimandent l'homme pour avoir pris son tapis et marché le jour du sabbat.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chefs juifs : « Que ressentez-vous ou que pensez-vous ? » Ils répondront peut-être des choses comme : « Cet homme viole notre loi sacrée ! » ou « Cet homme doit être puni pour avoir brisé notre tradition sacrée ! »</w:t>
      </w:r>
    </w:p>
    <w:p>
      <w:pPr>
        <w:pStyle w:val="ListBullet"/>
        <w:spacing w:line="240" w:lineRule="auto"/>
        <w:ind w:left="720"/>
      </w:pPr>
      <w:r>
        <w:rPr>
          <w:lang w:val="fr_FR" w:bidi="fr_FR"/>
        </w:rPr>
      </w:r>
      <w:r>
        <w:rPr>
          <w:lang w:val="fr_FR" w:bidi="fr_FR"/>
        </w:rPr>
        <w:t>Vous demanderez peut-être aussi à la personne qui joue l'homme : « Que ressentez-vous ou que pensez-vous ? » La personne répondra peut-être des choses comme : « Je me demande qui était cet homme qui m'a guéri », ou « J'aimerais pouvoir le voir de nouveau pour pouvoir le remercier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quatrième partie, Jésus et l'homme se rencontreront de nouveau dans le temple.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Elle répondra peut-être des choses comme : « Je suis heureux de voir que cet homme est complètement guéri », ou « J'aime tellement cet homme : je veux qu'il soit avec Dieu pour toujours ». Vous demanderez peut-être aussi à la personne qui joue l'homme : « Que ressentez-vous ou que pensez-vous ? » La personne répondra peut-être des choses comme : « Je suis heureux d'avoir pu le rencontrer de nouveau », ou « Je dois parler de lui aux autres !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5.1–15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Après l'histoire précédente, Jésus est monté à </w:t>
      </w:r>
      <w:r>
        <w:rPr>
          <w:b/>
          <w:lang w:val="fr_FR" w:bidi="fr_FR"/>
        </w:rPr>
        <w:t>Jérusalem</w:t>
      </w:r>
      <w:r>
        <w:rPr>
          <w:lang w:val="fr_FR" w:bidi="fr_FR"/>
        </w:rPr>
        <w:t xml:space="preserve">. Jérusalem était le lieu le plus sacré pour les Juifs parce que c'est là que se trouvait le temple. Les Juifs allaient régulièrement au temple pour offrir leurs sacrifices et pour célébrer leurs fêtes. Les chefs de la religion juive étaient aussi à Jérusalem. Traduisez Jérusalem de la même manière que vous l'avez traduit auparavant. Pour plus d'informations sur </w:t>
      </w:r>
      <w:r>
        <w:rPr>
          <w:lang w:val="fr_FR" w:bidi="fr_FR"/>
        </w:rPr>
        <w:t>Jérusalem</w:t>
      </w:r>
      <w:r>
        <w:rPr>
          <w:lang w:val="fr_FR" w:bidi="fr_FR"/>
        </w:rPr>
        <w:t>, référez-vous au Glossaire principal.</w:t>
      </w:r>
    </w:p>
    <w:p>
      <w:pPr/>
      <w:r>
        <w:rPr>
          <w:lang w:val="fr_FR" w:bidi="fr_FR"/>
        </w:rPr>
      </w:r>
      <w:r>
        <w:rPr>
          <w:lang w:val="fr_FR" w:bidi="fr_FR"/>
        </w:rPr>
        <w:t xml:space="preserve">À Jérusalem où se trouvait Jésus, une </w:t>
      </w:r>
      <w:r>
        <w:rPr>
          <w:b/>
          <w:lang w:val="fr_FR" w:bidi="fr_FR"/>
        </w:rPr>
        <w:t>fête</w:t>
      </w:r>
      <w:r>
        <w:rPr>
          <w:lang w:val="fr_FR" w:bidi="fr_FR"/>
        </w:rPr>
        <w:t xml:space="preserve"> avait lieu. Une fête est une célébration pour honorer une personne ou un événement important. Cela impliquait généralement de chanter, de danser et de manger de grands repas ensemble. Le mot fête est parfois appelé festival. Traduisez le mot fête de la même manière que vous l'avez traduit auparavant. Les Juifs ont eu plusieurs fêtes, mais la fête exacte qui se produisait cette fois-ci n'est pas claire. Mais cela explique pourquoi il y avait beaucoup de personnes à Jérusalem à ce moment-là.</w:t>
      </w:r>
    </w:p>
    <w:p>
      <w:pPr/>
      <w:r>
        <w:rPr>
          <w:lang w:val="fr_FR" w:bidi="fr_FR"/>
        </w:rPr>
      </w:r>
      <w:r>
        <w:rPr>
          <w:lang w:val="fr_FR" w:bidi="fr_FR"/>
        </w:rPr>
        <w:t xml:space="preserve">À Jérusalem, il y avait aussi une </w:t>
      </w:r>
      <w:r>
        <w:rPr>
          <w:b/>
          <w:lang w:val="fr_FR" w:bidi="fr_FR"/>
        </w:rPr>
        <w:t>piscine</w:t>
      </w:r>
      <w:r>
        <w:rPr>
          <w:lang w:val="fr_FR" w:bidi="fr_FR"/>
        </w:rPr>
        <w:t xml:space="preserve"> que les gens ont appelée </w:t>
      </w:r>
      <w:r>
        <w:rPr>
          <w:b/>
          <w:lang w:val="fr_FR" w:bidi="fr_FR"/>
        </w:rPr>
        <w:t>Bethesda</w:t>
      </w:r>
      <w:r>
        <w:rPr>
          <w:lang w:val="fr_FR" w:bidi="fr_FR"/>
        </w:rPr>
        <w:t xml:space="preserve"> dans la langue </w:t>
      </w:r>
      <w:r>
        <w:rPr>
          <w:b/>
          <w:lang w:val="fr_FR" w:bidi="fr_FR"/>
        </w:rPr>
        <w:t>araméenne</w:t>
      </w:r>
      <w:r>
        <w:rPr>
          <w:lang w:val="fr_FR" w:bidi="fr_FR"/>
        </w:rPr>
        <w:t xml:space="preserve">. Cette piscine est située près de la </w:t>
      </w:r>
      <w:r>
        <w:rPr>
          <w:b/>
          <w:lang w:val="fr_FR" w:bidi="fr_FR"/>
        </w:rPr>
        <w:t>porte des brebis</w:t>
      </w:r>
      <w:r>
        <w:rPr>
          <w:lang w:val="fr_FR" w:bidi="fr_FR"/>
        </w:rPr>
        <w:t xml:space="preserve">. Une piscine est un grand contenant d'eau où l'on peut se baigner ou nager. L'araméen était la langue commune que les Juifs parlaient à cette époque. La porte des brebis est une porte où les gens entrent avec leurs brebis après avoir nettoyé leurs brebis à la piscine. La piscine avait aussi cinq </w:t>
      </w:r>
      <w:r>
        <w:rPr>
          <w:b/>
          <w:lang w:val="fr_FR" w:bidi="fr_FR"/>
        </w:rPr>
        <w:t>colonnades</w:t>
      </w:r>
      <w:r>
        <w:rPr>
          <w:lang w:val="fr_FR" w:bidi="fr_FR"/>
        </w:rPr>
        <w:t>. Il s'agit d'espaces ouverts qui avaient des toits qui étaient soutenus par des piliers ou des poteaux. Les colonnades étaient aussi appelées des portiques ou des porches.</w:t>
      </w:r>
    </w:p>
    <w:p>
      <w:pPr/>
      <w:r>
        <w:rPr>
          <w:lang w:val="fr_FR" w:bidi="fr_FR"/>
        </w:rPr>
      </w:r>
      <w:r>
        <w:rPr>
          <w:lang w:val="fr_FR" w:bidi="fr_FR"/>
        </w:rPr>
        <w:t xml:space="preserve">Arrêtez-vous ici, et en groupe, regardez une image de la piscine de Bethesda qui montre aussi la porte des brebis et les cinq colonnades. </w:t>
      </w:r>
    </w:p>
    <w:p>
      <w:pPr/>
      <w:r>
        <w:rPr>
          <w:lang w:val="fr_FR" w:bidi="fr_FR"/>
        </w:rPr>
      </w:r>
      <w:r>
        <w:rPr>
          <w:lang w:val="fr_FR" w:bidi="fr_FR"/>
        </w:rPr>
        <w:t>Discutez aussi en groupe des mots ou groupes de mots que vous utiliserez pour piscine, araméen, porte des brebis et colonnades. Mettez cet enregistrement en pause ici.</w:t>
      </w:r>
    </w:p>
    <w:p>
      <w:pPr/>
      <w:r>
        <w:rPr>
          <w:lang w:val="fr_FR" w:bidi="fr_FR"/>
        </w:rPr>
      </w:r>
      <w:r>
        <w:rPr>
          <w:lang w:val="fr_FR" w:bidi="fr_FR"/>
        </w:rPr>
        <w:t xml:space="preserve">Dans les colonnades, il y avait beaucoup de personnes </w:t>
      </w:r>
      <w:r>
        <w:rPr>
          <w:b/>
          <w:lang w:val="fr_FR" w:bidi="fr_FR"/>
        </w:rPr>
        <w:t>invalides</w:t>
      </w:r>
      <w:r>
        <w:rPr>
          <w:lang w:val="fr_FR" w:bidi="fr_FR"/>
        </w:rPr>
        <w:t>. Les personnes invalides sont des personnes qui ont souffert de maladies qui les ont empêchées d'effectuer des tâches que la plupart des personnes pouvaient faire normalement. Ils étaient aussi souvent faibles. Ils avaient donc besoin d'autres personnes pour prendre soin d'eux. Le genre de personnes invalides qui se trouvaient dans les colonnades étaient des personnes aveugles, boiteuses et paralysées.</w:t>
      </w:r>
    </w:p>
    <w:p>
      <w:pPr/>
      <w:r>
        <w:rPr>
          <w:lang w:val="fr_FR" w:bidi="fr_FR"/>
        </w:rPr>
      </w:r>
      <w:r>
        <w:rPr>
          <w:lang w:val="fr_FR" w:bidi="fr_FR"/>
        </w:rPr>
        <w:t>Discutez aussi en groupe du mot ou de l'expression que vous utiliserez pour invalide. Mettez cet enregistrement en pause ici.</w:t>
      </w:r>
    </w:p>
    <w:p>
      <w:pPr/>
      <w:r>
        <w:rPr>
          <w:lang w:val="fr_FR" w:bidi="fr_FR"/>
        </w:rPr>
      </w:r>
      <w:r>
        <w:rPr>
          <w:lang w:val="fr_FR" w:bidi="fr_FR"/>
        </w:rPr>
        <w:t xml:space="preserve">Un des invalides se démarquait parce qu'il avait été invalide pendant trente-huit ans. Jésus l'a vu et savait qu'il avait souffert pendant très longtemps. Jésus demande donc s'il voulait être guéri. L'homme répond et explique sa situation, et Jésus lui dit de se lever, de prendre son tapis et de marcher. Puis l'homme prend son tapis et marche. Cela s'est produit un jour de </w:t>
      </w:r>
      <w:r>
        <w:rPr>
          <w:b/>
          <w:lang w:val="fr_FR" w:bidi="fr_FR"/>
        </w:rPr>
        <w:t>sabbat</w:t>
      </w:r>
      <w:r>
        <w:rPr>
          <w:lang w:val="fr_FR" w:bidi="fr_FR"/>
        </w:rPr>
        <w:t xml:space="preserve">. Le sabbat était un jour spécial pour les Juifs. Dans l'Ancien Testament, Dieu avait donné instruction aux Israélites d'observer le sabbat en se reposant le septième jour de la semaine. Traduisez le mot sabbat de la même manière que vous l'avez traduit auparavant. Pour plus d'informations sur le </w:t>
      </w:r>
      <w:r>
        <w:rPr>
          <w:lang w:val="fr_FR" w:bidi="fr_FR"/>
        </w:rPr>
        <w:t>sabbat</w:t>
      </w:r>
      <w:r>
        <w:rPr>
          <w:lang w:val="fr_FR" w:bidi="fr_FR"/>
        </w:rPr>
        <w:t>, référez-vous au Glossaire principal.</w:t>
      </w:r>
    </w:p>
    <w:p>
      <w:pPr/>
      <w:r>
        <w:rPr>
          <w:lang w:val="fr_FR" w:bidi="fr_FR"/>
        </w:rPr>
      </w:r>
      <w:r>
        <w:rPr>
          <w:lang w:val="fr_FR" w:bidi="fr_FR"/>
        </w:rPr>
        <w:t xml:space="preserve">Il n'y avait pas de lois claires sur la façon d'observer correctement le sabbat, mais beaucoup de Juifs dans le Nouveau Testament croyaient que l'on violait le sabbat si on ramassait sa natte. Quand les </w:t>
      </w:r>
      <w:r>
        <w:rPr>
          <w:b/>
          <w:lang w:val="fr_FR" w:bidi="fr_FR"/>
        </w:rPr>
        <w:t>Juifs</w:t>
      </w:r>
      <w:r>
        <w:rPr>
          <w:lang w:val="fr_FR" w:bidi="fr_FR"/>
        </w:rPr>
        <w:t xml:space="preserve"> ont donc vu l'homme prendre son tapis et marcher, ils l'ont réprimandé et lui ont demandé pourquoi il violait le sabbat. « Les Juifs » ici fait très probablement référence aux chefs juifs, c'est-à-dire aux chefs de la religion juive. Traduisez le mot Juifs de la même manière que vous avez traduit ce mot auparavant. Pour plus d'informations sur l'expression les </w:t>
      </w:r>
      <w:r>
        <w:rPr>
          <w:lang w:val="fr_FR" w:bidi="fr_FR"/>
        </w:rPr>
        <w:t>Juifs</w:t>
      </w:r>
      <w:r>
        <w:rPr>
          <w:lang w:val="fr_FR" w:bidi="fr_FR"/>
        </w:rPr>
        <w:t>, vous voudrez peut-être vous référer au Glossaire principal.</w:t>
      </w:r>
    </w:p>
    <w:p>
      <w:pPr/>
      <w:r>
        <w:rPr>
          <w:lang w:val="fr_FR" w:bidi="fr_FR"/>
        </w:rPr>
      </w:r>
      <w:r>
        <w:rPr>
          <w:lang w:val="fr_FR" w:bidi="fr_FR"/>
        </w:rPr>
        <w:t xml:space="preserve">Plus tard, Jésus a trouvé l'homme dans le temple. Le </w:t>
      </w:r>
      <w:r>
        <w:rPr>
          <w:b/>
          <w:lang w:val="fr_FR" w:bidi="fr_FR"/>
        </w:rPr>
        <w:t>temple</w:t>
      </w:r>
      <w:r>
        <w:rPr>
          <w:lang w:val="fr_FR" w:bidi="fr_FR"/>
        </w:rPr>
        <w:t xml:space="preserve"> était le lieu où les Juifs apportaient leurs sacrifices pour adorer Dieu. Traduisez le mot temple de la même manière que vous avez traduit ce mot auparavant. Pour plus d'informations au sujet du </w:t>
      </w:r>
      <w:r>
        <w:rPr>
          <w:lang w:val="fr_FR" w:bidi="fr_FR"/>
        </w:rPr>
        <w:t>temple</w:t>
      </w:r>
      <w:r>
        <w:rPr>
          <w:lang w:val="fr_FR" w:bidi="fr_FR"/>
        </w:rPr>
        <w:t xml:space="preserve">, vous pouvez vous référer au Glossaire principal. Jésus a ordonné à l'homme d'arrêter de </w:t>
      </w:r>
      <w:r>
        <w:rPr>
          <w:b/>
          <w:lang w:val="fr_FR" w:bidi="fr_FR"/>
        </w:rPr>
        <w:t>pécher</w:t>
      </w:r>
      <w:r>
        <w:rPr>
          <w:lang w:val="fr_FR" w:bidi="fr_FR"/>
        </w:rPr>
        <w:t xml:space="preserve">, sans quoi quelque chose de pire pourrait lui arriver. Traduisez le mot pour péché de la même manière que vous avez traduit ce mot auparavant. Pour plus d'informations sur le </w:t>
      </w:r>
      <w:r>
        <w:rPr>
          <w:lang w:val="fr_FR" w:bidi="fr_FR"/>
        </w:rPr>
        <w:t>péché</w:t>
      </w:r>
      <w:r>
        <w:rPr>
          <w:lang w:val="fr_FR" w:bidi="fr_FR"/>
        </w:rPr>
        <w:t>, vous ferez peut-être référence au Glossaire principal. Après cela, l'homme a dit aux chefs juifs que c'est Jésus qui l'a guéri.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5:1–15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79">
        <w:r>
          <w:rPr>
            <w:lang w:val="fr_FR" w:bidi="fr_FR"/>
          </w:rPr>
          <w:rPr>
            <w:color w:val="0000EE"/>
            <w:u w:val="single"/>
          </w:rPr>
          <w:t>Écouter et Cœur</w:t>
        </w:r>
      </w:hyperlink>
      <w:r>
        <w:rPr>
          <w:lang w:val="fr_FR" w:bidi="fr_FR"/>
        </w:rPr>
        <w:t xml:space="preserve"> (530 KB)</w:t>
      </w:r>
      <w:r>
        <w:rPr>
          <w:lang w:val="fr_FR" w:bidi="fr_FR"/>
        </w:rPr>
      </w:r>
    </w:p>
    <w:p>
      <w:pPr>
        <w:pStyle w:val="ListBullet"/>
        <w:spacing w:line="240" w:lineRule="auto"/>
        <w:ind w:left="720"/>
      </w:pPr>
      <w:r>
        <w:rPr>
          <w:lang w:val="fr_FR" w:bidi="fr_FR"/>
        </w:rPr>
      </w:r>
      <w:hyperlink r:id="rId80">
        <w:r>
          <w:rPr>
            <w:lang w:val="fr_FR" w:bidi="fr_FR"/>
          </w:rPr>
          <w:rPr>
            <w:color w:val="0000EE"/>
            <w:u w:val="single"/>
          </w:rPr>
          <w:t>Planter le Décor</w:t>
        </w:r>
      </w:hyperlink>
      <w:r>
        <w:rPr>
          <w:lang w:val="fr_FR" w:bidi="fr_FR"/>
        </w:rPr>
        <w:t xml:space="preserve"> (4.3 MB)</w:t>
      </w:r>
      <w:r>
        <w:rPr>
          <w:lang w:val="fr_FR" w:bidi="fr_FR"/>
        </w:rPr>
      </w:r>
    </w:p>
    <w:p>
      <w:pPr>
        <w:pStyle w:val="ListBullet"/>
        <w:spacing w:line="240" w:lineRule="auto"/>
        <w:ind w:left="720"/>
      </w:pPr>
      <w:r>
        <w:rPr>
          <w:lang w:val="fr_FR" w:bidi="fr_FR"/>
        </w:rPr>
      </w:r>
      <w:hyperlink r:id="rId81">
        <w:r>
          <w:rPr>
            <w:lang w:val="fr_FR" w:bidi="fr_FR"/>
          </w:rPr>
          <w:rPr>
            <w:color w:val="0000EE"/>
            <w:u w:val="single"/>
          </w:rPr>
          <w:t>Définir les Scènes</w:t>
        </w:r>
      </w:hyperlink>
      <w:r>
        <w:rPr>
          <w:lang w:val="fr_FR" w:bidi="fr_FR"/>
        </w:rPr>
        <w:t xml:space="preserve"> (3.4 MB)</w:t>
      </w:r>
      <w:r>
        <w:rPr>
          <w:lang w:val="fr_FR" w:bidi="fr_FR"/>
        </w:rPr>
      </w:r>
    </w:p>
    <w:p>
      <w:pPr>
        <w:pStyle w:val="ListBullet"/>
        <w:spacing w:line="240" w:lineRule="auto"/>
        <w:ind w:left="720"/>
      </w:pPr>
      <w:r>
        <w:rPr>
          <w:lang w:val="fr_FR" w:bidi="fr_FR"/>
        </w:rPr>
      </w:r>
      <w:hyperlink r:id="rId82">
        <w:r>
          <w:rPr>
            <w:lang w:val="fr_FR" w:bidi="fr_FR"/>
          </w:rPr>
          <w:rPr>
            <w:color w:val="0000EE"/>
            <w:u w:val="single"/>
          </w:rPr>
          <w:t>Intégration du Texte</w:t>
        </w:r>
      </w:hyperlink>
      <w:r>
        <w:rPr>
          <w:lang w:val="fr_FR" w:bidi="fr_FR"/>
        </w:rPr>
        <w:t xml:space="preserve"> (3.4 MB)</w:t>
      </w:r>
      <w:r>
        <w:rPr>
          <w:lang w:val="fr_FR" w:bidi="fr_FR"/>
        </w:rPr>
      </w:r>
    </w:p>
    <w:p>
      <w:pPr>
        <w:pStyle w:val="ListBullet"/>
        <w:spacing w:line="240" w:lineRule="auto"/>
        <w:ind w:left="720"/>
      </w:pPr>
      <w:r>
        <w:rPr>
          <w:lang w:val="fr_FR" w:bidi="fr_FR"/>
        </w:rPr>
      </w:r>
      <w:hyperlink r:id="rId83">
        <w:r>
          <w:rPr>
            <w:lang w:val="fr_FR" w:bidi="fr_FR"/>
          </w:rPr>
          <w:rPr>
            <w:color w:val="0000EE"/>
            <w:u w:val="single"/>
          </w:rPr>
          <w:t>Combler les Lacunes</w:t>
        </w:r>
      </w:hyperlink>
      <w:r>
        <w:rPr>
          <w:lang w:val="fr_FR" w:bidi="fr_FR"/>
        </w:rPr>
        <w:t xml:space="preserve"> (4.1 MB)</w:t>
      </w:r>
      <w:r>
        <w:rPr>
          <w:lang w:val="fr_FR" w:bidi="fr_FR"/>
        </w:rPr>
      </w:r>
    </w:p>
    <w:p>
      <w:pPr>
        <w:pStyle w:val="ListBullet"/>
        <w:spacing w:line="240" w:lineRule="auto"/>
        <w:ind w:left="720"/>
      </w:pPr>
      <w:r>
        <w:rPr>
          <w:lang w:val="fr_FR" w:bidi="fr_FR"/>
        </w:rPr>
      </w:r>
      <w:hyperlink r:id="rId84">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5:16–23</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5.16–23. Laissez entrer la parole de Dieu dans vos cœurs.</w:t>
      </w:r>
    </w:p>
    <w:p>
      <w:pPr/>
      <w:r>
        <w:rPr>
          <w:lang w:val="fr_FR" w:bidi="fr_FR"/>
        </w:rPr>
      </w:r>
      <w:r>
        <w:rPr>
          <w:lang w:val="fr_FR" w:bidi="fr_FR"/>
        </w:rPr>
        <w:t>Écoutez l'enregistrement de Jean 5.16–23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récit nous dit à propos de Jésus ou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Jean 5.16–23 dans la traduction la plus facile à comprendre.</w:t>
      </w:r>
    </w:p>
    <w:p>
      <w:pPr/>
      <w:r>
        <w:rPr>
          <w:lang w:val="fr_FR" w:bidi="fr_FR"/>
        </w:rPr>
      </w:r>
      <w:r>
        <w:rPr>
          <w:lang w:val="fr_FR" w:bidi="fr_FR"/>
        </w:rPr>
        <w:t>L'histoire précédente concernait la guérison d'un homme qui avait été invalide pendant trente-huit ans. Après que Jésus l'ait guéri, il a pris son tapis et a marché. Jésus l'a guéri un jour de sabbat. La présente histoire parle de l'autorité de Jésus qui est égale à Dieu.</w:t>
      </w:r>
    </w:p>
    <w:p>
      <w:pPr/>
      <w:r>
        <w:rPr>
          <w:lang w:val="fr_FR" w:bidi="fr_FR"/>
        </w:rPr>
      </w:r>
      <w:r>
        <w:rPr>
          <w:lang w:val="fr_FR" w:bidi="fr_FR"/>
        </w:rPr>
        <w:t>L'histoire commence en expliquant pourquoi les Juifs persécutent Jésus. La persécution se produit quand une personne traite mal une autre personne pour ses croyances. Comme dans l'histoire précédente, « les Juifs » ici fait très probablement référence aux chefs juifs ou aux chefs de la religion juive. Dans ce cas présent, les Juifs traitaient mal Jésus, peut-être en lui faisant honte et en l'appelant un transgresseur de la loi. Ils persécutaient Jésus parce que Jésus faisait des choses comme guérir le jour du sabbat. Le sabbat était un jour spécial pour les Juifs. Pendant le sabbat, les Juifs n'étaient pas censés travailler. Au lieu de cela, ils devraient se reposer pour la journée tout entière. Les chefs juifs étaient contrariés par le comportement de Jésus parce que, de leur point de vue, Jésus enfreignait les règles de l'un des jours les plus sacrés dans leur religion.</w:t>
      </w:r>
    </w:p>
    <w:p>
      <w:pPr/>
      <w:r>
        <w:rPr>
          <w:lang w:val="fr_FR" w:bidi="fr_FR"/>
        </w:rPr>
      </w:r>
      <w:r>
        <w:rPr>
          <w:lang w:val="fr_FR" w:bidi="fr_FR"/>
        </w:rPr>
        <w:t>Jésus se défend lui-même. Il dit que la raison pour laquelle il faisait des choses comme guérir le jour du sabbat est parce que son Père est toujours à l'œuvre, même le jour du sabbat. Le Père fait référence à Dieu qui est le Créateur de toutes choses. Cependant, les responsables juifs sont devenus plus contrariés contre Jésus parce qu'il appelait Dieu son Père. Les Juifs avaient l'habitude d'appeler Dieu leur Père. Mais quand Jésus a appelé Dieu son Père, les chefs juifs ont reconnu que Jésus revendiquait une relation plus spéciale avec Dieu. Ils savaient que Jésus disait qu'il a une autorité qui est égale à celle de Dieu. Pour les chefs juifs, les paroles de Jésus déshonoraient Dieu. Ils ont donc commencé à chercher à tuer Jésus.</w:t>
      </w:r>
    </w:p>
    <w:p>
      <w:pPr/>
      <w:r>
        <w:rPr>
          <w:lang w:val="fr_FR" w:bidi="fr_FR"/>
        </w:rPr>
      </w:r>
      <w:r>
        <w:rPr>
          <w:lang w:val="fr_FR" w:bidi="fr_FR"/>
        </w:rPr>
        <w:t>Jésus parle aux chefs juifs de l'autorité du Fils. « Le Fils » est une façon courte de dire « Fils de Dieu », et c'est un titre qui fait référence à Jésus. Quand Jésus parle donc du Fils, il fait en fait référence à lui-même. Jésus commence son discours en disant des mots qui attirent l'attention des auditeurs parce qu'il est sur le point de dire quelque chose d'important et de vrai.</w:t>
      </w:r>
    </w:p>
    <w:p>
      <w:pPr/>
      <w:r>
        <w:rPr>
          <w:lang w:val="fr_FR" w:bidi="fr_FR"/>
        </w:rPr>
      </w:r>
      <w:r>
        <w:rPr>
          <w:lang w:val="fr_FR" w:bidi="fr_FR"/>
        </w:rPr>
        <w:t>Jésus dit que lui, le Fils, ne fait rien de lui-même. Il ne fait que ce qu'il voit de la part de Dieu, le Père. Si le Père travaille le jour du sabbat, Jésus le Fils travaille aussi le jour du sabbat. Le Père aime le Fils et il montre au Fils toutes les choses qu'il fait. Le Père montrera même de plus grandes choses au Fils, plus grandes que la guérison des maladies le jour du sabbat, pour que les Juifs voient la puissance du Fils. Jésus explique ce que cela signifie. Tout comme le Père donne la vie aux personnes mortes pour qu'elles reviennent à la vie, le Fils donne aussi la vie aux gens comme il le souhaite. Jésus ajoute que le Père ne juge personne. Cela signifie que le Père ne décide pas ou ne déclare pas si une personne est digne de la vie après la mort ou pas. Au lieu de cela, il a donné cette décision au Fils pour que les gens honorent le Fils, tout comme ils honorent le Père.</w:t>
      </w:r>
    </w:p>
    <w:p>
      <w:pPr/>
      <w:r>
        <w:rPr>
          <w:lang w:val="fr_FR" w:bidi="fr_FR"/>
        </w:rPr>
      </w:r>
      <w:r>
        <w:rPr>
          <w:lang w:val="fr_FR" w:bidi="fr_FR"/>
        </w:rPr>
        <w:t>Arrêtez-vous ici et discutez de cette question en groupe : quand une personne avec un grand statut et une grande autorité (peut-être un chef ou un père) donne autorité à une autre personne de faire une tâche très importante, que fait-il pour que les gens sachent que la personne a maintenant un statut et une autorité particuliers ? Mettez cet enregistrement en pause ici.</w:t>
      </w:r>
    </w:p>
    <w:p>
      <w:pPr/>
      <w:r>
        <w:rPr>
          <w:lang w:val="fr_FR" w:bidi="fr_FR"/>
        </w:rPr>
      </w:r>
      <w:r>
        <w:rPr>
          <w:lang w:val="fr_FR" w:bidi="fr_FR"/>
        </w:rPr>
        <w:t>Si les gens n'honorent pas le Fils, ils n'honorent pas non plus le Père. Le Fils a donc la puissance et l'autorité de donner la vie à qui il veut.</w:t>
      </w:r>
    </w:p>
    <w:p>
      <w:pPr/>
      <w:r>
        <w:rPr>
          <w:lang w:val="fr_FR" w:bidi="fr_FR"/>
        </w:rPr>
      </w:r>
      <w:r>
        <w:rPr>
          <w:lang w:val="fr_FR" w:bidi="fr_FR"/>
        </w:rPr>
        <w:t>Cette histoire montre donc que Jésus est égal à Dieu le Père. Mais pour les Juifs ou les chefs juifs, cette revendication de Jésus est un blasphème. C'est pourquoi ils ont commencé à persécuter Jésus et à chercher des façons de le tuer. L'histoire montre aussi que Jésus est le juge désigné par Dieu. Les Juifs savaient que Dieu était le juge de tout peuple. Cela aurait été très surprenant pour eux que Jésus soit le juge, et non Dieu le Père.</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Jean 5.16–23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les Juifs persécutent Jésus et essaient de le tuer parce que Jésus fait des choses le jour du sabbat, et que Jésus appelle Dieu son Père.</w:t>
      </w:r>
    </w:p>
    <w:p>
      <w:pPr/>
      <w:r>
        <w:rPr>
          <w:lang w:val="fr_FR" w:bidi="fr_FR"/>
        </w:rPr>
      </w:r>
      <w:r>
        <w:rPr>
          <w:b/>
          <w:lang w:val="fr_FR" w:bidi="fr_FR"/>
        </w:rPr>
        <w:t>Dans la deuxième partie :</w:t>
      </w:r>
      <w:r>
        <w:rPr>
          <w:lang w:val="fr_FR" w:bidi="fr_FR"/>
        </w:rPr>
        <w:t xml:space="preserve"> Jésus explique son autorité pour faire ces choses même le jour du sabbat. Jésus prétendra qu'il ne fait que ce que fait le Père, et que le Père lui a donné l'autorité de décider qui est digne de recevoir la vie et qui ne l'est pas.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Jésus le Fils</w:t>
      </w:r>
    </w:p>
    <w:p>
      <w:pPr>
        <w:pStyle w:val="ListBullet"/>
        <w:spacing w:line="240" w:lineRule="auto"/>
        <w:ind w:left="720"/>
      </w:pPr>
      <w:r>
        <w:rPr>
          <w:lang w:val="fr_FR" w:bidi="fr_FR"/>
        </w:rPr>
      </w:r>
      <w:r>
        <w:rPr>
          <w:lang w:val="fr_FR" w:bidi="fr_FR"/>
        </w:rPr>
        <w:t>Dieu le Père</w:t>
      </w:r>
    </w:p>
    <w:p>
      <w:pPr/>
      <w:r>
        <w:rPr>
          <w:lang w:val="fr_FR" w:bidi="fr_FR"/>
        </w:rPr>
      </w:r>
      <w:r>
        <w:rPr>
          <w:lang w:val="fr_FR" w:bidi="fr_FR"/>
        </w:rPr>
        <w:t>En groupe, prêtez attention à ces parties du cadre du passage :</w:t>
      </w:r>
    </w:p>
    <w:p>
      <w:pPr/>
      <w:r>
        <w:rPr>
          <w:lang w:val="fr_FR" w:bidi="fr_FR"/>
        </w:rPr>
      </w:r>
      <w:r>
        <w:rPr>
          <w:lang w:val="fr_FR" w:bidi="fr_FR"/>
        </w:rPr>
        <w:t>Il n'est pas clair où a lieu l'histoire. Jésus parlait peut-être encore aux Juifs, c'est-à-dire aux chefs juifs, après qu'ils se soient opposés à lui pour qu'il guérisse le jour du sabbat. Mais l'histoire se concentre sur les paroles de Jésus. Il sera donc important de comprendre et d'utiliser clairement les paroles de Jésus pendant que vous représenterez l'histoire.</w:t>
      </w:r>
    </w:p>
    <w:p>
      <w:pPr/>
      <w:r>
        <w:rPr>
          <w:lang w:val="fr_FR" w:bidi="fr_FR"/>
        </w:rPr>
      </w:r>
      <w:r>
        <w:rPr>
          <w:lang w:val="fr_FR" w:bidi="fr_FR"/>
        </w:rPr>
        <w:t>Dans la première partie, les chefs juifs persécutent Jésus. Vous pourriez les représenter comme en colère ou contrariés. Ils traiteront mal Jésus, peut-être en lui faisant honte ou en l'appelant un transgresseur de la loi. Ils feront cela parce que Jésus guérissait les gens même le jour du sabbat. Mais Jésus se défendra lui-même et dira que son Père travaille même le jour du sabbat. C'est pourquoi il travaille aussi. Assurez-vous de montrer que le Père fait quelque chose ici, guérit peut-être une personne malade. Mais les chefs juifs seront contrariés contre Jésus parce qu'ils savaient que Jésus prétendait être égal à Dieu. Ils essaieront donc de le tuer.</w:t>
      </w:r>
    </w:p>
    <w:p>
      <w:pPr/>
      <w:r>
        <w:rPr>
          <w:lang w:val="fr_FR" w:bidi="fr_FR"/>
        </w:rPr>
      </w:r>
      <w:r>
        <w:rPr>
          <w:lang w:val="fr_FR" w:bidi="fr_FR"/>
        </w:rPr>
        <w:t>Dans la deuxième partie, Jésus répondra aux chefs juifs. Son discours commencera en utilisant une expression qui attire l'attention des auditeurs parce que ce qu'il est sur le point de dire est vrai et important.</w:t>
      </w:r>
    </w:p>
    <w:p>
      <w:pPr/>
      <w:r>
        <w:rPr>
          <w:lang w:val="fr_FR" w:bidi="fr_FR"/>
        </w:rPr>
      </w:r>
      <w:r>
        <w:rPr>
          <w:lang w:val="fr_FR" w:bidi="fr_FR"/>
        </w:rPr>
        <w:t>Arrêtez-vous ici et discutez de cette question en groupe : quand les gens dans votre culture se parlent les uns aux autres, quel ou quels mots utilisent-ils quand ils veulent s'assurer que l'autre personne écoute attentivement ? Mettez cet enregistrement en pause ici.</w:t>
      </w:r>
    </w:p>
    <w:p>
      <w:pPr/>
      <w:r>
        <w:rPr>
          <w:lang w:val="fr_FR" w:bidi="fr_FR"/>
        </w:rPr>
      </w:r>
      <w:r>
        <w:rPr>
          <w:lang w:val="fr_FR" w:bidi="fr_FR"/>
        </w:rPr>
        <w:t>Jésus expliquera la source de son autorité pour faire les choses le jour du sabbat. Ici, il fera référence à lui-même comme le Fils. Quand il dit que le Fils ne fait que ce que le Père lui montre, assurez-vous de montrer que le Père fait quelque chose et le montre au Fils. Puis le Fils fera ce que fait le Père. Jésus dit aussi que le Père aime le Fils. Le Père donne aussi la vie aux personnes mortes et donnera la même puissance au Fils. Assurez-vous de montrer que le Père ne décide pas qui est digne de la vie ou non. Il a donné au Fils le pouvoir de décider qui est digne de la vie ou non. Le Père a fait tout cela en faveur du Fils pour que les gens honorent le Fils comme ils honorent le Père. Les personnes qui n'honorent pas le Fils déshonorent aussi le Père.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Jean 5.16–23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Jésus le Fils</w:t>
      </w:r>
    </w:p>
    <w:p>
      <w:pPr>
        <w:pStyle w:val="ListBullet"/>
        <w:spacing w:line="240" w:lineRule="auto"/>
        <w:ind w:left="720"/>
      </w:pPr>
      <w:r>
        <w:rPr>
          <w:lang w:val="fr_FR" w:bidi="fr_FR"/>
        </w:rPr>
      </w:r>
      <w:r>
        <w:rPr>
          <w:lang w:val="fr_FR" w:bidi="fr_FR"/>
        </w:rPr>
        <w:t>Dieu le Père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en ce moment ? » La personne qui joue le personnage doit répondre en disant ce qu'elle ressent ou pense en jouant ce rôle.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les chefs juifs persécutent Jésus et essaieront de le tuer. Il font cela parce que Jésus a dit que son Père travaille et que donc il travaille aussi. Jésus prétend avoir une autorité qui est égale à celle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chefs juifs : « Que ressentez-vous ou que pensez-vous ? » Ils répondront peut-être des choses comme : « Ce Jésus doit être fou de penser qu'il est égal à Dieu ! » ou « Ce Jésus déshonore Dieu à cause de ce qu'il dit et de ce qu'il fait ! Nous devrions le tuer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Jésus expliquera son autorité qui vient de Dieu le Père.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Je suis heureux que le Père m'aime. C'est pourquoi il me montre tout ce qu'il fait, des choses encore plus grandes ! » ou « Je remercie le Père pour l'autorité de donner la vie à quiconque. Les gens m'honoreront comme ils honorent le Père à cause de cela.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Jean 5.16–23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Dans cette histoire, les </w:t>
      </w:r>
      <w:r>
        <w:rPr>
          <w:b/>
          <w:lang w:val="fr_FR" w:bidi="fr_FR"/>
        </w:rPr>
        <w:t>Juifs</w:t>
      </w:r>
      <w:r>
        <w:rPr>
          <w:lang w:val="fr_FR" w:bidi="fr_FR"/>
        </w:rPr>
        <w:t xml:space="preserve">, c'est-à-dire les </w:t>
      </w:r>
      <w:r>
        <w:rPr>
          <w:b/>
          <w:lang w:val="fr_FR" w:bidi="fr_FR"/>
        </w:rPr>
        <w:t>chefs juifs</w:t>
      </w:r>
      <w:r>
        <w:rPr>
          <w:lang w:val="fr_FR" w:bidi="fr_FR"/>
        </w:rPr>
        <w:t xml:space="preserve">, étaient en train de persécuter Jésus. Traduisez le mot Juifs de la même manière que vous avez traduit ce mot auparavant. Pour plus d'informations sur l'expression les </w:t>
      </w:r>
      <w:r>
        <w:rPr>
          <w:lang w:val="fr_FR" w:bidi="fr_FR"/>
        </w:rPr>
        <w:t>Juifs</w:t>
      </w:r>
      <w:r>
        <w:rPr>
          <w:lang w:val="fr_FR" w:bidi="fr_FR"/>
        </w:rPr>
        <w:t xml:space="preserve">, vous voudrez peut-être vous référer au Glossaire principal. Ils persécutaient Jésus parce qu'il faisait des choses comme guérir le jour du </w:t>
      </w:r>
      <w:r>
        <w:rPr>
          <w:b/>
          <w:lang w:val="fr_FR" w:bidi="fr_FR"/>
        </w:rPr>
        <w:t>sabbat</w:t>
      </w:r>
      <w:r>
        <w:rPr>
          <w:lang w:val="fr_FR" w:bidi="fr_FR"/>
        </w:rPr>
        <w:t xml:space="preserve">. Le sabbat était un jour spécial pour les Juifs. Dans l'Ancien Testament, Dieu avait donné instruction aux Israélites d'observer le sabbat en se reposant le septième jour de la semaine. Traduisez ce mot de la même manière que vous l'avez traduit auparavant. Pour plus d'informations sur le </w:t>
      </w:r>
      <w:r>
        <w:rPr>
          <w:lang w:val="fr_FR" w:bidi="fr_FR"/>
        </w:rPr>
        <w:t>sabbat</w:t>
      </w:r>
      <w:r>
        <w:rPr>
          <w:lang w:val="fr_FR" w:bidi="fr_FR"/>
        </w:rPr>
        <w:t>, référez-vous au Glossaire principal.</w:t>
      </w:r>
    </w:p>
    <w:p>
      <w:pPr/>
      <w:r>
        <w:rPr>
          <w:lang w:val="fr_FR" w:bidi="fr_FR"/>
        </w:rPr>
      </w:r>
      <w:r>
        <w:rPr>
          <w:lang w:val="fr_FR" w:bidi="fr_FR"/>
        </w:rPr>
        <w:t xml:space="preserve">Il n'y avait pas de lois claires sur la façon d'observer correctement le sabbat, mais beaucoup de Juifs dans le Nouveau Testament croyaient que l'on violait le sabbat si on faisait certaines choses. Pour les chefs juifs, guérir les malades était une sorte de travail qui violait le sabbat. Voilà pourquoi ils ont </w:t>
      </w:r>
      <w:r>
        <w:rPr>
          <w:b/>
          <w:lang w:val="fr_FR" w:bidi="fr_FR"/>
        </w:rPr>
        <w:t>persécuté</w:t>
      </w:r>
      <w:r>
        <w:rPr>
          <w:lang w:val="fr_FR" w:bidi="fr_FR"/>
        </w:rPr>
        <w:t xml:space="preserve"> Jésus. La persécution se produit quand une personne traite mal une autre personne pour ses croyances. </w:t>
      </w:r>
    </w:p>
    <w:p>
      <w:pPr/>
      <w:r>
        <w:rPr>
          <w:lang w:val="fr_FR" w:bidi="fr_FR"/>
        </w:rPr>
      </w:r>
      <w:r>
        <w:rPr>
          <w:lang w:val="fr_FR" w:bidi="fr_FR"/>
        </w:rPr>
        <w:t xml:space="preserve">Arrêtez-vous ici et discutez en groupe du mot ou de l'expression que vous utiliserez pour </w:t>
      </w:r>
      <w:r>
        <w:rPr>
          <w:b/>
          <w:lang w:val="fr_FR" w:bidi="fr_FR"/>
        </w:rPr>
        <w:t>persécuter</w:t>
      </w:r>
      <w:r>
        <w:rPr>
          <w:lang w:val="fr_FR" w:bidi="fr_FR"/>
        </w:rPr>
        <w:t xml:space="preserve">. Pour plus d'informations sur le mot </w:t>
      </w:r>
      <w:r>
        <w:rPr>
          <w:lang w:val="fr_FR" w:bidi="fr_FR"/>
        </w:rPr>
        <w:t>persécuter</w:t>
      </w:r>
      <w:r>
        <w:rPr>
          <w:lang w:val="fr_FR" w:bidi="fr_FR"/>
        </w:rPr>
        <w:t>, vous voudrez peut-être vous référer au Glossaire principal. Mettez cet enregistrement en pause ici.</w:t>
      </w:r>
    </w:p>
    <w:p>
      <w:pPr/>
      <w:r>
        <w:rPr>
          <w:lang w:val="fr_FR" w:bidi="fr_FR"/>
        </w:rPr>
      </w:r>
      <w:r>
        <w:rPr>
          <w:lang w:val="fr_FR" w:bidi="fr_FR"/>
        </w:rPr>
        <w:t xml:space="preserve">Mais Jésus dit qu'il ne fait cela que parce que son Père travaille toujours. Le </w:t>
      </w:r>
      <w:r>
        <w:rPr>
          <w:b/>
          <w:lang w:val="fr_FR" w:bidi="fr_FR"/>
        </w:rPr>
        <w:t>Père</w:t>
      </w:r>
      <w:r>
        <w:rPr>
          <w:lang w:val="fr_FR" w:bidi="fr_FR"/>
        </w:rPr>
        <w:t xml:space="preserve"> fait référence à Dieu qui est le Créateur de toutes choses. Jésus appelle Dieu son Père parce qu'il est le Fils de Dieu. Mais les chefs juifs n'étaient pas heureux avec Jésus parce qu'il prétendait qu'il est égal à Dieu quand il a appelé Dieu le Père. Ils ont donc essayé de le tuer. Traduisez ce mot de la même manière que vous l'avez traduit auparavant. </w:t>
      </w:r>
    </w:p>
    <w:p>
      <w:pPr/>
      <w:r>
        <w:rPr>
          <w:lang w:val="fr_FR" w:bidi="fr_FR"/>
        </w:rPr>
      </w:r>
      <w:r>
        <w:rPr>
          <w:lang w:val="fr_FR" w:bidi="fr_FR"/>
        </w:rPr>
        <w:t xml:space="preserve">Jésus répond aux Juifs. Ici Jésus fait référence à lui-même comme le </w:t>
      </w:r>
      <w:r>
        <w:rPr>
          <w:b/>
          <w:lang w:val="fr_FR" w:bidi="fr_FR"/>
        </w:rPr>
        <w:t>Fils</w:t>
      </w:r>
      <w:r>
        <w:rPr>
          <w:lang w:val="fr_FR" w:bidi="fr_FR"/>
        </w:rPr>
        <w:t xml:space="preserve"> parce qu'il est le Fils de Dieu. Traduisez Fils de Dieu de la même manière que vous l'avez traduit auparavant. Le Père ne </w:t>
      </w:r>
      <w:r>
        <w:rPr>
          <w:b/>
          <w:lang w:val="fr_FR" w:bidi="fr_FR"/>
        </w:rPr>
        <w:t>juge</w:t>
      </w:r>
      <w:r>
        <w:rPr>
          <w:lang w:val="fr_FR" w:bidi="fr_FR"/>
        </w:rPr>
        <w:t xml:space="preserve"> personne. </w:t>
      </w:r>
      <w:r>
        <w:rPr>
          <w:b/>
          <w:lang w:val="fr_FR" w:bidi="fr_FR"/>
        </w:rPr>
        <w:t>Juger</w:t>
      </w:r>
      <w:r>
        <w:rPr>
          <w:lang w:val="fr_FR" w:bidi="fr_FR"/>
        </w:rPr>
        <w:t>, c'est quand une personne ou un groupe de personnes décide si une personne est bonne ou mauvaise ou si une chose ou une action est bonne ou mauvaise. En règle générale, les personnes qui jugent sont des personnes qui sont nommées comme juges.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5:16–23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85">
        <w:r>
          <w:rPr>
            <w:lang w:val="fr_FR" w:bidi="fr_FR"/>
          </w:rPr>
          <w:rPr>
            <w:color w:val="0000EE"/>
            <w:u w:val="single"/>
          </w:rPr>
          <w:t>Écouter et Cœur</w:t>
        </w:r>
      </w:hyperlink>
      <w:r>
        <w:rPr>
          <w:lang w:val="fr_FR" w:bidi="fr_FR"/>
        </w:rPr>
        <w:t xml:space="preserve"> (466 KB)</w:t>
      </w:r>
      <w:r>
        <w:rPr>
          <w:lang w:val="fr_FR" w:bidi="fr_FR"/>
        </w:rPr>
      </w:r>
    </w:p>
    <w:p>
      <w:pPr>
        <w:pStyle w:val="ListBullet"/>
        <w:spacing w:line="240" w:lineRule="auto"/>
        <w:ind w:left="720"/>
      </w:pPr>
      <w:r>
        <w:rPr>
          <w:lang w:val="fr_FR" w:bidi="fr_FR"/>
        </w:rPr>
      </w:r>
      <w:hyperlink r:id="rId86">
        <w:r>
          <w:rPr>
            <w:lang w:val="fr_FR" w:bidi="fr_FR"/>
          </w:rPr>
          <w:rPr>
            <w:color w:val="0000EE"/>
            <w:u w:val="single"/>
          </w:rPr>
          <w:t>Planter le Décor</w:t>
        </w:r>
      </w:hyperlink>
      <w:r>
        <w:rPr>
          <w:lang w:val="fr_FR" w:bidi="fr_FR"/>
        </w:rPr>
        <w:t xml:space="preserve"> (2.2 MB)</w:t>
      </w:r>
      <w:r>
        <w:rPr>
          <w:lang w:val="fr_FR" w:bidi="fr_FR"/>
        </w:rPr>
      </w:r>
    </w:p>
    <w:p>
      <w:pPr>
        <w:pStyle w:val="ListBullet"/>
        <w:spacing w:line="240" w:lineRule="auto"/>
        <w:ind w:left="720"/>
      </w:pPr>
      <w:r>
        <w:rPr>
          <w:lang w:val="fr_FR" w:bidi="fr_FR"/>
        </w:rPr>
      </w:r>
      <w:hyperlink r:id="rId87">
        <w:r>
          <w:rPr>
            <w:lang w:val="fr_FR" w:bidi="fr_FR"/>
          </w:rPr>
          <w:rPr>
            <w:color w:val="0000EE"/>
            <w:u w:val="single"/>
          </w:rPr>
          <w:t>Définir les Scènes</w:t>
        </w:r>
      </w:hyperlink>
      <w:r>
        <w:rPr>
          <w:lang w:val="fr_FR" w:bidi="fr_FR"/>
        </w:rPr>
        <w:t xml:space="preserve"> (1.8 MB)</w:t>
      </w:r>
      <w:r>
        <w:rPr>
          <w:lang w:val="fr_FR" w:bidi="fr_FR"/>
        </w:rPr>
      </w:r>
    </w:p>
    <w:p>
      <w:pPr>
        <w:pStyle w:val="ListBullet"/>
        <w:spacing w:line="240" w:lineRule="auto"/>
        <w:ind w:left="720"/>
      </w:pPr>
      <w:r>
        <w:rPr>
          <w:lang w:val="fr_FR" w:bidi="fr_FR"/>
        </w:rPr>
      </w:r>
      <w:hyperlink r:id="rId88">
        <w:r>
          <w:rPr>
            <w:lang w:val="fr_FR" w:bidi="fr_FR"/>
          </w:rPr>
          <w:rPr>
            <w:color w:val="0000EE"/>
            <w:u w:val="single"/>
          </w:rPr>
          <w:t>Intégration du Texte</w:t>
        </w:r>
      </w:hyperlink>
      <w:r>
        <w:rPr>
          <w:lang w:val="fr_FR" w:bidi="fr_FR"/>
        </w:rPr>
        <w:t xml:space="preserve"> (1.3 MB)</w:t>
      </w:r>
      <w:r>
        <w:rPr>
          <w:lang w:val="fr_FR" w:bidi="fr_FR"/>
        </w:rPr>
      </w:r>
    </w:p>
    <w:p>
      <w:pPr>
        <w:pStyle w:val="ListBullet"/>
        <w:spacing w:line="240" w:lineRule="auto"/>
        <w:ind w:left="720"/>
      </w:pPr>
      <w:r>
        <w:rPr>
          <w:lang w:val="fr_FR" w:bidi="fr_FR"/>
        </w:rPr>
      </w:r>
      <w:hyperlink r:id="rId89">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90">
        <w:r>
          <w:rPr>
            <w:lang w:val="fr_FR" w:bidi="fr_FR"/>
          </w:rPr>
          <w:rPr>
            <w:color w:val="0000EE"/>
            <w:u w:val="single"/>
          </w:rPr>
          <w:t>Prêcher la Parole</w:t>
        </w:r>
      </w:hyperlink>
      <w:r>
        <w:rPr>
          <w:lang w:val="fr_FR" w:bidi="fr_FR"/>
        </w:rPr>
        <w:t xml:space="preserve"> (864 KB)</w:t>
      </w:r>
      <w:r>
        <w:rPr>
          <w:lang w:val="fr_FR" w:bidi="fr_FR"/>
        </w:rPr>
      </w:r>
      <w:r>
        <w:rPr>
          <w:lang w:val="fr_FR" w:bidi="fr_FR"/>
        </w:rPr>
      </w:r>
      <w:r>
        <w:rPr>
          <w:lang w:val="fr_FR" w:bidi="fr_FR"/>
        </w:rPr>
      </w:r>
    </w:p>
    <w:p>
      <w:pPr/>
      <w:r>
        <w:rPr>
          <w:lang w:val="fr_FR" w:bidi="fr_FR"/>
        </w:rPr>
      </w:r>
    </w:p>
    <w:p>
      <w:pPr>
        <w:pStyle w:val="Heading2"/>
      </w:pPr>
      <w:r>
        <w:rPr>
          <w:lang w:val="fr_FR" w:bidi="fr_FR"/>
        </w:rPr>
        <w:t>Jean 5:24–30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5.24–30. Laissez entrer la parole de Dieu dans vos cœurs.</w:t>
      </w:r>
    </w:p>
    <w:p>
      <w:pPr/>
      <w:r>
        <w:rPr>
          <w:lang w:val="fr_FR" w:bidi="fr_FR"/>
        </w:rPr>
      </w:r>
      <w:r>
        <w:rPr>
          <w:lang w:val="fr_FR" w:bidi="fr_FR"/>
        </w:rPr>
        <w:t>Écoutez l'enregistrement de Jean 5.24–30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5.24–30 dans la traduction la plus facile à comprendre.</w:t>
      </w:r>
    </w:p>
    <w:p>
      <w:pPr/>
      <w:r>
        <w:rPr>
          <w:lang w:val="fr_FR" w:bidi="fr_FR"/>
        </w:rPr>
      </w:r>
      <w:r>
        <w:rPr>
          <w:lang w:val="fr_FR" w:bidi="fr_FR"/>
        </w:rPr>
        <w:t xml:space="preserve">L'histoire précédente parle de l'autorité de Jésus comme égale à celle de Dieu le Père. Jésus parle et il fait référence à lui-même comme le Fils, ce qui est une façon courte de dire Fils de Dieu. Jésus dit que le Père a donné au Fils l'autorité de travailler même le jour du sabbat. Le Père a aussi donné à Jésus le Fils l'autorité de donner la vie aux personnes qu'il veut voir recevoir la vie. Dans la présente histoire, Jésus continue de parler. Jésus en dit plus sur son autorité pour donner la vie et juger les gens. </w:t>
      </w:r>
    </w:p>
    <w:p>
      <w:pPr/>
      <w:r>
        <w:rPr>
          <w:lang w:val="fr_FR" w:bidi="fr_FR"/>
        </w:rPr>
      </w:r>
      <w:r>
        <w:rPr>
          <w:lang w:val="fr_FR" w:bidi="fr_FR"/>
        </w:rPr>
        <w:t>Jésus commence son discours en utilisant des mots qui attirent l'attention des auditeurs parce qu'il est sur le point de dire quelque chose d'important et de vrai. Il dit que les personnes qui écoutent et croient en celui qui l'a envoyé ont la vie éternelle. Celui qui a envoyé Jésus est Dieu le Père. Croire en Dieu le Père signifie croire et faire confiance que tout ce que Jésus enseigne est vrai. Cela signifie que toute personne qui croit en lui recevra la vie éternelle, c'est-à-dire une vie qui ne finira jamais. Même s'il meurt, il vivra de nouveau et ne mourra plus. Jésus n'aura pas à juger de si cette personne est digne de la vie éternelle, parce qu'elle sera déjà digne de la vie éternelle dès le moment qu'elle croit en lui. Cette personne ne passera plus par le jugement. Cela signifie qu'elle n'est plus mauvaise aux yeux de Dieu, et Dieu ne la punira plus. Elle passe du fait d'être morte, ou digne de punition, au fait de maintenant être digne de vivre de nouveau. Jésus lui a donné la vie éternelle pour vivre avec Dieu pour toujours.</w:t>
      </w:r>
    </w:p>
    <w:p>
      <w:pPr/>
      <w:r>
        <w:rPr>
          <w:lang w:val="fr_FR" w:bidi="fr_FR"/>
        </w:rPr>
      </w:r>
      <w:r>
        <w:rPr>
          <w:lang w:val="fr_FR" w:bidi="fr_FR"/>
        </w:rPr>
        <w:t>Arrêtez-vous ici et discutez de cette question en groupe : comment les gens dans votre culture imaginent-ils ou parlent-ils de la vie éternelle, c'est-à-dire une vie qui ne s'arrête jamais ? Mettez cet enregistrement en pause ici.</w:t>
      </w:r>
    </w:p>
    <w:p>
      <w:pPr/>
      <w:r>
        <w:rPr>
          <w:lang w:val="fr_FR" w:bidi="fr_FR"/>
        </w:rPr>
      </w:r>
      <w:r>
        <w:rPr>
          <w:lang w:val="fr_FR" w:bidi="fr_FR"/>
        </w:rPr>
        <w:t>Puis de nouveau, Jésus utilise les mêmes mots qui attirent l'attention des auditeurs parce qu'il est sur le point de dire quelque chose d'important et de vrai. Jésus dit qu'une heure, c'est-à-dire un moment, vient et a déjà commencé où les personnes qui sont mortes entendront la voix de Jésus, le Fils de Dieu. « Ceux qui sont morts » fait peut-être aussi référence aux personnes qui sont spirituellement mortes, c'est-à-dire aux personnes qui n'ont pas cru en Jésus. Le titre Fils de Dieu est un titre pour les individus qui ont une relation spéciale avec Dieu. Dans le Nouveau Testament, ce titre fait référence à Jésus à cause de sa relation spéciale avec Dieu le Père. Jésus explique que le Père est la source de toute vie. Quand Dieu le Père a créé des êtres humains, il leur a donné la vie. Jésus, le Fils de Dieu, est aussi la source de la vie. Quand les gens meurent, Jésus peut leur donner la vie pour qu'ils vivent de nouveau.</w:t>
      </w:r>
    </w:p>
    <w:p>
      <w:pPr/>
      <w:r>
        <w:rPr>
          <w:lang w:val="fr_FR" w:bidi="fr_FR"/>
        </w:rPr>
      </w:r>
      <w:r>
        <w:rPr>
          <w:lang w:val="fr_FR" w:bidi="fr_FR"/>
        </w:rPr>
        <w:t>La puissance du Fils de donner la vie a à voir avec son rôle de juge. Le Père a donné à Jésus le Fils la puissance de donner la vie parce qu'il a nommé le Fils comme juge de tout peuple. Quand une personne juge, elle détermine qui est bon et qui est mauvais. Jésus dit ici que le Père lui a donné l'autorité de juger parmi les morts parce qu'il est le Fils de l'homme. Le Fils de l'homme est un titre qui fait référence à Jésus. Dans l'Ancien Testament, les Juifs croyaient que quand le moment viendra pour Dieu de juger tout le monde, Dieu enverra une personne qui est comme un Fils de l'homme. Cela signifie qu'il apparaît comme un être humain, mais son autorité et sa puissance viennent de Dieu. Cette personne qui est appelée Fils de l'homme sera le juge de tout peuple. Jésus dit que le Fils de l'homme dont parle l'Ancien Testament est en fait lui : Jésus est le Fils de l'homme. Dans cette histoire, Jésus dit que Dieu le Père lui a donné l'autorité de juger tout le monde parce qu'il est le Fils de l'homme. Jésus ajoute qu'ils ne devraient pas être surpris de ce qu'il dit. Un moment vient où tous ceux qui sont dans les tombes, c'est-à-dire ceux qui sont morts, entendront sa voix. Quand ils entendront sa voix, ils sortiront du lieu où ils sont enterrés, et ils seront de nouveau vivants. Quand une personne meurt et vit de nouveau, cela s'appelle une résurrection.</w:t>
      </w:r>
    </w:p>
    <w:p>
      <w:pPr/>
      <w:r>
        <w:rPr>
          <w:lang w:val="fr_FR" w:bidi="fr_FR"/>
        </w:rPr>
      </w:r>
      <w:r>
        <w:rPr>
          <w:lang w:val="fr_FR" w:bidi="fr_FR"/>
        </w:rPr>
        <w:t>Arrêtez-vous ici et discutez de cette question en groupe : quel ou quels mots les gens dans votre culture utilisent-ils pour décrire une personne qui était morte, mais qui est revenue à la vie ? Mettez cet enregistrement en pause ici.</w:t>
      </w:r>
    </w:p>
    <w:p>
      <w:pPr/>
      <w:r>
        <w:rPr>
          <w:lang w:val="fr_FR" w:bidi="fr_FR"/>
        </w:rPr>
      </w:r>
      <w:r>
        <w:rPr>
          <w:lang w:val="fr_FR" w:bidi="fr_FR"/>
        </w:rPr>
        <w:t>Jésus dit qu'il ressuscitera les personnes qui ont fait du bien à une résurrection de vie. Ces personnes vivront et seront avec Dieu et ne mourront plus. Au même moment, il ressuscitera aussi les personnes qui ont fait le mal pour une résurrection de jugement. Ils vivront de nouveau, mais seulement pour faire face au jugement de Dieu, c'est-à-dire à la punition pour le mal qu'ils ont commis. Ici, les personnes qui ont fait le bien sont les personnes qui ont cru en tout ce que Jésus a dit, et les personnes qui ont fait le mal sont les personnes qui n'ont pas cru dans les paroles de Jésus.</w:t>
      </w:r>
    </w:p>
    <w:p>
      <w:pPr/>
      <w:r>
        <w:rPr>
          <w:lang w:val="fr_FR" w:bidi="fr_FR"/>
        </w:rPr>
      </w:r>
      <w:r>
        <w:rPr>
          <w:lang w:val="fr_FR" w:bidi="fr_FR"/>
        </w:rPr>
        <w:t>Quand Jésus juge tout le monde, il ne le fait pas par lui-même ou pour lui-même. Jésus a dit dans les histoires précédentes qu'il ne fait que ce qu'il voit faire le Père. De la même manière, Jésus ne juge que sur la base de ce que Dieu lui dit. Tout ce que Jésus décide dans son jugement est juste. Cela signifie que quand Jésus juge, les gens reçoivent toujours ce qu'ils méritent vraiment. Le jugement de Jésus est juste parce qu'il ne juge pas pour chercher sa propre volonté ou pour accomplir ses propres desseins. Au lieu de cela, il prononce son jugement pour accomplir la volonté de celui qui l'a envoyé. Celui qui l'a envoyé est Dieu le Père.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5.24–30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Jésus dit que ceux qui entendent ou croient en celui qui l'a envoyé auront la vie éternelle.</w:t>
      </w:r>
    </w:p>
    <w:p>
      <w:pPr/>
      <w:r>
        <w:rPr>
          <w:lang w:val="fr_FR" w:bidi="fr_FR"/>
        </w:rPr>
      </w:r>
      <w:r>
        <w:rPr>
          <w:b/>
          <w:lang w:val="fr_FR" w:bidi="fr_FR"/>
        </w:rPr>
        <w:t>Dans la deuxième partie :</w:t>
      </w:r>
      <w:r>
        <w:rPr>
          <w:lang w:val="fr_FR" w:bidi="fr_FR"/>
        </w:rPr>
        <w:t xml:space="preserve"> Jésus fait référence à lui-même comme le Fils de Dieu. Il dit que le moment est venu pour ceux qui sont morts d'entendre le Fils de Dieu qui leur donnera la vie.</w:t>
      </w:r>
    </w:p>
    <w:p>
      <w:pPr/>
      <w:r>
        <w:rPr>
          <w:lang w:val="fr_FR" w:bidi="fr_FR"/>
        </w:rPr>
      </w:r>
      <w:r>
        <w:rPr>
          <w:b/>
          <w:lang w:val="fr_FR" w:bidi="fr_FR"/>
        </w:rPr>
        <w:t>Dans la troisième partie :</w:t>
      </w:r>
      <w:r>
        <w:rPr>
          <w:lang w:val="fr_FR" w:bidi="fr_FR"/>
        </w:rPr>
        <w:t xml:space="preserve"> Jésus fait référence à lui-même comme le Fils de l'homme. Il dit que le Père lui a donné l'autorité de juger parmi les morts. Puis il ressuscitera les personnes mortes en fonction du fait qu'elles ont fait le bien ou le mal.</w:t>
      </w:r>
    </w:p>
    <w:p>
      <w:pPr/>
      <w:r>
        <w:rPr>
          <w:lang w:val="fr_FR" w:bidi="fr_FR"/>
        </w:rPr>
      </w:r>
      <w:r>
        <w:rPr>
          <w:b/>
          <w:lang w:val="fr_FR" w:bidi="fr_FR"/>
        </w:rPr>
        <w:t>Dans la quatrième partie :</w:t>
      </w:r>
      <w:r>
        <w:rPr>
          <w:lang w:val="fr_FR" w:bidi="fr_FR"/>
        </w:rPr>
        <w:t xml:space="preserve"> Jésus explique que le jugement qu'il porte sur ceux qui recevront la vie et ceux qui ne la recevront pas est toujours juste.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 le Fils de Dieu et le Fils de l'homme</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Les personnes qui croient en Jésus, celles qui ont fait le bien</w:t>
      </w:r>
    </w:p>
    <w:p>
      <w:pPr>
        <w:pStyle w:val="ListBullet"/>
        <w:spacing w:line="240" w:lineRule="auto"/>
        <w:ind w:left="720"/>
      </w:pPr>
      <w:r>
        <w:rPr>
          <w:lang w:val="fr_FR" w:bidi="fr_FR"/>
        </w:rPr>
      </w:r>
      <w:r>
        <w:rPr>
          <w:lang w:val="fr_FR" w:bidi="fr_FR"/>
        </w:rPr>
        <w:t>Les personnes qui n'ont pas cru en Jésus, celles qui ont fait le mal</w:t>
      </w:r>
    </w:p>
    <w:p>
      <w:pPr/>
      <w:r>
        <w:rPr>
          <w:lang w:val="fr_FR" w:bidi="fr_FR"/>
        </w:rPr>
      </w:r>
      <w:r>
        <w:rPr>
          <w:lang w:val="fr_FR" w:bidi="fr_FR"/>
        </w:rPr>
        <w:t>En groupe, prêtez attention à ces parties du cadre du passage :</w:t>
      </w:r>
    </w:p>
    <w:p>
      <w:pPr/>
      <w:r>
        <w:rPr>
          <w:lang w:val="fr_FR" w:bidi="fr_FR"/>
        </w:rPr>
      </w:r>
      <w:r>
        <w:rPr>
          <w:lang w:val="fr_FR" w:bidi="fr_FR"/>
        </w:rPr>
        <w:t>Il n'est pas clair où a lieu l'histoire. Jésus parlait peut-être encore aux Juifs, c'est-à-dire aux chefs juifs, après qu'ils se soient opposés à lui pour qu'il guérisse le jour du sabbat. Mais l'histoire se concentre sur les paroles de Jésus. Il sera donc important de comprendre et d'utiliser clairement les paroles de Jésus pendant que vous représenterez l'histoire.</w:t>
      </w:r>
    </w:p>
    <w:p>
      <w:pPr/>
      <w:r>
        <w:rPr>
          <w:lang w:val="fr_FR" w:bidi="fr_FR"/>
        </w:rPr>
      </w:r>
      <w:r>
        <w:rPr>
          <w:lang w:val="fr_FR" w:bidi="fr_FR"/>
        </w:rPr>
        <w:t>Dans la première partie, Jésus commence son discours en utilisant une expression qui attire l'attention des auditeurs parce que ce qu'il est sur le point de dire est vrai et important.</w:t>
      </w:r>
    </w:p>
    <w:p>
      <w:pPr/>
      <w:r>
        <w:rPr>
          <w:lang w:val="fr_FR" w:bidi="fr_FR"/>
        </w:rPr>
      </w:r>
      <w:r>
        <w:rPr>
          <w:lang w:val="fr_FR" w:bidi="fr_FR"/>
        </w:rPr>
        <w:t>Arrêtez-vous ici et discutez en groupe du mot ou du groupe de mots que vous utiliserez pour cette expression. Rappelez-vous de traduire cette expression de la manière dont vous l'avez traduit auparavant. Mettez cet enregistrement en pause ici.</w:t>
      </w:r>
    </w:p>
    <w:p>
      <w:pPr/>
      <w:r>
        <w:rPr>
          <w:lang w:val="fr_FR" w:bidi="fr_FR"/>
        </w:rPr>
      </w:r>
      <w:r>
        <w:rPr>
          <w:lang w:val="fr_FR" w:bidi="fr_FR"/>
        </w:rPr>
        <w:t>Jésus dit que ceux qui entendent ses paroles et croient en celui qui l'a envoyé ont la vie éternelle. Celui qui a envoyé Jésus était Dieu le Père, et croire au Père signifie croire en Jésus. Dans l'histoire précédente et dans l'histoire présente, Jésus est celui qui donne la vie. Assurez-vous de montrer que certaines personnes entendront et croiront Jésus, et que Jésus leur donnera la vie éternelle, c'est-à-dire une vie qui ne se termine jamais. Avant cela, la personne qui ne croit pas en Jésus est digne d'être punie. Une personne qui croit en Jésus est maintenant digne de recevoir la vie éternelle. Jésus ne le punira plus. Jésus dit que la personne qui croit en lui sera comme une personne qui va d'un lieu de mort à un lieu de vie. Assurez-vous de montrer comment ce changement se produit quand une personne croit en Jésus.</w:t>
      </w:r>
    </w:p>
    <w:p>
      <w:pPr/>
      <w:r>
        <w:rPr>
          <w:lang w:val="fr_FR" w:bidi="fr_FR"/>
        </w:rPr>
      </w:r>
      <w:r>
        <w:rPr>
          <w:lang w:val="fr_FR" w:bidi="fr_FR"/>
        </w:rPr>
        <w:t>Dans la deuxième partie, Jésus commencera de nouveau son discours en utilisant une expression qui attire l'attention des auditeurs parce que ce qu'il est sur le point de dire est vrai et important. Puis Jésus dit qu'une heure, c'est-à-dire un moment, vient et est déjà là. Ceux qui sont morts entendront la voix du Fils de Dieu, c'est-à-dire la voix de Jésus. Quand ils entendront sa voix, ils vivront. Depuis que Jésus est venu sur la terre, ceux qui sont spirituellement morts peuvent être de nouveau vivants. Cela signifie qu'ils auront une relation renouvelée avec Dieu. Cela signifie aussi que quand ils mourront, ils se relèveront du lieu où ils sont enterrés. Jésus les rendra de nouveau vivants. Jésus peut faire cela parce que le Père, qui est la source de la vie, a donné à Jésus le pouvoir de donner la vie aux autres aussi, même à ceux qui sont morts.</w:t>
      </w:r>
    </w:p>
    <w:p>
      <w:pPr/>
      <w:r>
        <w:rPr>
          <w:lang w:val="fr_FR" w:bidi="fr_FR"/>
        </w:rPr>
      </w:r>
      <w:r>
        <w:rPr>
          <w:lang w:val="fr_FR" w:bidi="fr_FR"/>
        </w:rPr>
        <w:t>Dans la troisième partie, le Père donnera aussi l'autorité à Jésus de juger parmi les personnes mortes. Le Père fera cela parce que Jésus est le Fils de l'homme, c'est-à-dire le juge désigné de tout peuple. Cela signifie que Jésus a l'autorité de décider qui recevra la vie ou la punition. Le pouvoir de Jésus de juger parmi les personnes mortes ne devrait pas surprendre les Juifs. Jésus dit qu'une heure, c'est-à-dire un moment, vient où tous ceux qui sont dans les tombes entendront sa voix. Ce moment qui vient parle de la fin des temps, où Dieu accomplira enfin tout ce qu'il a prévu pour le monde. Quand cela se produit, les personnes mortes entendront la voix de Jésus comme dans la deuxième partie. Puis ils se relèveront et sortiront du lieu où ils sont enterrés parce que Jésus les ressuscitera, c'est-à-dire leur donnera de nouveau la vie. Mais Jésus les divisera en deux groupes. Jésus donnera la vie à ceux qui ont fait le bien, c'est-à-dire à ceux qui ont cru en lui. Puis ils vivront de nouveau et seront avec Dieu pour toujours. Puis Jésus donnera aussi la vie à ceux qui ont fait le mal, c'est-à-dire à ceux qui n'ont pas cru en lui. Puis Dieu les punira.</w:t>
      </w:r>
    </w:p>
    <w:p>
      <w:pPr/>
      <w:r>
        <w:rPr>
          <w:lang w:val="fr_FR" w:bidi="fr_FR"/>
        </w:rPr>
      </w:r>
      <w:r>
        <w:rPr>
          <w:lang w:val="fr_FR" w:bidi="fr_FR"/>
        </w:rPr>
        <w:t xml:space="preserve">Dans la quatrième partie, Jésus explique qu'il ne juge pas les gens en fonction de lui-même. Il juge plutôt sur la base de ce que Dieu lui dit. C'est pourquoi le jugement de Jésus est juste : les gens obtiendront ce qu'ils méritent. En effet, c'est là ce que veut le Père qui a envoyé Jésus. Et Jésus juge afin d'accomplir ce que veut le Père, plutôt que ce qu'il désire lui-même.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5.24–30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 le Fils de Dieu et le Fils de l'homme</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Les personnes qui croient en Jésus, celles qui ont fait le bien</w:t>
      </w:r>
    </w:p>
    <w:p>
      <w:pPr>
        <w:pStyle w:val="ListBullet"/>
        <w:spacing w:line="240" w:lineRule="auto"/>
        <w:ind w:left="720"/>
      </w:pPr>
      <w:r>
        <w:rPr>
          <w:lang w:val="fr_FR" w:bidi="fr_FR"/>
        </w:rPr>
      </w:r>
      <w:r>
        <w:rPr>
          <w:lang w:val="fr_FR" w:bidi="fr_FR"/>
        </w:rPr>
        <w:t>Les personnes qui n'ont pas cru en Jésus, celles qui ont fait le mal</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 Jésus dit que ceux qui entendent ou croient en celui qui l'a envoyé auront la vie éternelle.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croient en Jésus : « Que ressentez-vous ou que pensez-vous ? » Les personnes répondront peut-être des choses comme : « Nous sommes heureux et nous remercions Jésus parce que nous avons maintenant la vie éternelle. Jésus ne nous punira pas, mais nous vivrons avec Dieu pour toujours ! » ou « Nous souhaitons que tous écoutent et croient en Jésus et au Père qui l'a envoyé pour qu'ils aient aussi la vie éternelle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 Jésus fait référence à lui-même comme le Fils de Dieu. Il dit que le moment est venu pour ceux qui sont morts d'entendre le Fils de Dieu qui leur donnera la vie.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personnes bonnes et mauvaises qui sont mortes : « Que ressentez-vous ou que pensez-vous ? » Les personnes répondront peut-être des choses comme : « Jésus est étonnant ! Il est vraiment le Fils de Dieu. Nous sommes déjà morts, et nous entendons pourtant sa voix ! » ou « Nous sommes de nouveau vivants parce que nous avons entendu la voix de Jésus, le Fils de Dieu. Je me demande ce qu'il fera avec nous.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 Jésus fait référence à lui-même comme le Fils de l'homme. Il dit que le Père lui a donné l'autorité de juger parmi les morts. Puis il ressuscitera les personnes mortes en fonction du fait qu'elles ont fait le bien ou le mal.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bonnes personnes qui ont cru en Jésus et sont mortes : « Que ressentez-vous ou que pensez-vous ? » Les personnes répondront peut-être des choses comme : « Nous remercions Jésus parce que nous avons entendu sa voix, puis il nous a ressuscités pour vivre de nouveau et être avec Dieu pour toujours ! »</w:t>
      </w:r>
    </w:p>
    <w:p>
      <w:pPr>
        <w:pStyle w:val="ListBullet"/>
        <w:spacing w:line="240" w:lineRule="auto"/>
        <w:ind w:left="720"/>
      </w:pPr>
      <w:r>
        <w:rPr>
          <w:lang w:val="fr_FR" w:bidi="fr_FR"/>
        </w:rPr>
      </w:r>
      <w:r>
        <w:rPr>
          <w:lang w:val="fr_FR" w:bidi="fr_FR"/>
        </w:rPr>
        <w:t>Vous demanderez peut-être aussi aux personnes qui jouent les personnes mauvaises qui n'ont pas cru en Jésus et sont mortes : « Que ressentez-vous ou que pensez-vous ? » Les personnes répondront peut-être des choses comme : « C'est terrible ! Nous avons entendu sa voix, puis Jésus nous a ressuscités. Mais il nous punit parce que nous n'avons pas cru en lui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quatrième partie : Jésus explique que le jugement qu'il porte sur ceux qui recevront la vie et ceux qui ne la recevront pas est toujours juste. Puis il ressuscitera les personnes mortes en fonction du fait qu'elles ont fait le bien ou le mal.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personnes mauvaises qui n'ont pas cru en Jésus et sont mortes : « Que ressentez-vous ou que pensez-vous ? » Les personnes répondront peut-être des choses comme : « Jésus est injuste ! Pourquoi a-t-il ressuscité des personnes pour être avec Dieu, alors qu'il nous a ressuscités, mais qu'il nous punit ! »</w:t>
      </w:r>
    </w:p>
    <w:p>
      <w:pPr>
        <w:pStyle w:val="ListBullet"/>
        <w:spacing w:line="240" w:lineRule="auto"/>
        <w:ind w:left="720"/>
      </w:pPr>
      <w:r>
        <w:rPr>
          <w:lang w:val="fr_FR" w:bidi="fr_FR"/>
        </w:rPr>
      </w:r>
      <w:r>
        <w:rPr>
          <w:lang w:val="fr_FR" w:bidi="fr_FR"/>
        </w:rPr>
        <w:t>Demandez aussi à la personne qui joue Jésus : « Que ressentez-vous ou à quoi pensez-vous ? » Les personnes répondront peut-être des choses comme : « Beaucoup de personnes ne seront pas heureuses de la façon dont je juge. Mais c'est la volonté de mon Père qui m'a envoyé. Je juge comme il me dit de juger.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5.24–30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L'histoire parle de l'autorité de Jésus pour donner la vie et juger les gens. Il commence avec le discours de Jésus qui attire l'attention des auditeurs parce qu'il est sur le point de dire quelque chose d'important et de vrai. Traduisez cette expression de la même manière que vous avez traduit cette expression auparavant.</w:t>
      </w:r>
    </w:p>
    <w:p>
      <w:pPr/>
      <w:r>
        <w:rPr>
          <w:lang w:val="fr_FR" w:bidi="fr_FR"/>
        </w:rPr>
      </w:r>
      <w:r>
        <w:rPr>
          <w:lang w:val="fr_FR" w:bidi="fr_FR"/>
        </w:rPr>
        <w:t xml:space="preserve">Jésus dit que quiconque l'entend et croit en celui qui a envoyé Jésus a </w:t>
      </w:r>
      <w:r>
        <w:rPr>
          <w:b/>
          <w:lang w:val="fr_FR" w:bidi="fr_FR"/>
        </w:rPr>
        <w:t>la vie éternelle</w:t>
      </w:r>
      <w:r>
        <w:rPr>
          <w:lang w:val="fr_FR" w:bidi="fr_FR"/>
        </w:rPr>
        <w:t xml:space="preserve">. La vie éternelle signifie vivre avec Dieu pour toujours. Jésus dit que quiconque fait confiance à Dieu le Père, qui a envoyé Jésus, vivra de nouveau. Il ne mourra plus, mais vivra pour toujours avec Dieu. Traduisez </w:t>
      </w:r>
      <w:r>
        <w:rPr>
          <w:b/>
          <w:lang w:val="fr_FR" w:bidi="fr_FR"/>
        </w:rPr>
        <w:t>vie éternelle</w:t>
      </w:r>
      <w:r>
        <w:rPr>
          <w:lang w:val="fr_FR" w:bidi="fr_FR"/>
        </w:rPr>
        <w:t xml:space="preserve"> de la même manière que vous l'avez traduit auparavant. Pour plus d'informations sur la vie éternelle, référez-vous au Glossaire principal.</w:t>
      </w:r>
    </w:p>
    <w:p>
      <w:pPr/>
      <w:r>
        <w:rPr>
          <w:lang w:val="fr_FR" w:bidi="fr_FR"/>
        </w:rPr>
      </w:r>
      <w:r>
        <w:rPr>
          <w:lang w:val="fr_FR" w:bidi="fr_FR"/>
        </w:rPr>
        <w:t xml:space="preserve">Parce que l'histoire précédente a montré que Jésus et le Père sont égaux en autorité et en puissance, faire confiance à Dieu signifie faire confiance à Jésus et croire en lui. Jésus dit que quiconque fait cela n'entre pas en </w:t>
      </w:r>
      <w:r>
        <w:rPr>
          <w:b/>
          <w:lang w:val="fr_FR" w:bidi="fr_FR"/>
        </w:rPr>
        <w:t>jugement</w:t>
      </w:r>
      <w:r>
        <w:rPr>
          <w:lang w:val="fr_FR" w:bidi="fr_FR"/>
        </w:rPr>
        <w:t xml:space="preserve">. C'est une autre façon de dire que Jésus ne le punira plus. Une personne qui croit en Dieu le Père et en Jésus, le Fils de Dieu, est passée de la mort à la vie. Auparavant, il méritait une punition. Il mérite maintenant la vie, et Jésus lui a donné la vie pour être avec Dieu pour toujours. Traduisez </w:t>
      </w:r>
      <w:r>
        <w:rPr>
          <w:b/>
          <w:lang w:val="fr_FR" w:bidi="fr_FR"/>
        </w:rPr>
        <w:t>jugement</w:t>
      </w:r>
      <w:r>
        <w:rPr>
          <w:lang w:val="fr_FR" w:bidi="fr_FR"/>
        </w:rPr>
        <w:t xml:space="preserve"> de la même manière que vous l'avez traduit auparavant.</w:t>
      </w:r>
    </w:p>
    <w:p>
      <w:pPr/>
      <w:r>
        <w:rPr>
          <w:lang w:val="fr_FR" w:bidi="fr_FR"/>
        </w:rPr>
      </w:r>
      <w:r>
        <w:rPr>
          <w:lang w:val="fr_FR" w:bidi="fr_FR"/>
        </w:rPr>
        <w:t xml:space="preserve">Puis de nouveau, Jésus commence son prochain discours avec des mots qui attirent l'attention des auditeurs parce qu'il est sur le point de dire quelque chose d'important et de vrai. Quand Jésus dit qu'une heure vient et est déjà là, il dit que Dieu a prévu un moment pour un événement important et que le moment est maintenant venu. Dans cette histoire, cela fait référence au moment où les morts, c'est-à-dire ceux qui sont morts, entendront la voix du </w:t>
      </w:r>
      <w:r>
        <w:rPr>
          <w:b/>
          <w:lang w:val="fr_FR" w:bidi="fr_FR"/>
        </w:rPr>
        <w:t>Fils de Dieu</w:t>
      </w:r>
      <w:r>
        <w:rPr>
          <w:lang w:val="fr_FR" w:bidi="fr_FR"/>
        </w:rPr>
        <w:t xml:space="preserve">. Le titre </w:t>
      </w:r>
      <w:r>
        <w:rPr>
          <w:b/>
          <w:lang w:val="fr_FR" w:bidi="fr_FR"/>
        </w:rPr>
        <w:t>Fils de Dieu</w:t>
      </w:r>
      <w:r>
        <w:rPr>
          <w:lang w:val="fr_FR" w:bidi="fr_FR"/>
        </w:rPr>
        <w:t xml:space="preserve"> est un titre pour les individus qui ont une relation spéciale avec Dieu. Dans le Nouveau Testament, ce titre fait référence à Jésus à cause de sa relation spéciale avec Dieu le Père. Traduisez </w:t>
      </w:r>
      <w:r>
        <w:rPr>
          <w:b/>
          <w:lang w:val="fr_FR" w:bidi="fr_FR"/>
        </w:rPr>
        <w:t>Fils de Dieu</w:t>
      </w:r>
      <w:r>
        <w:rPr>
          <w:lang w:val="fr_FR" w:bidi="fr_FR"/>
        </w:rPr>
        <w:t xml:space="preserve"> de la même manière que vous l'avez traduit auparavant. Pour plus d'informations sur le mot </w:t>
      </w:r>
      <w:r>
        <w:rPr>
          <w:b/>
          <w:lang w:val="fr_FR" w:bidi="fr_FR"/>
        </w:rPr>
        <w:t>Fils de Dieu</w:t>
      </w:r>
      <w:r>
        <w:rPr>
          <w:lang w:val="fr_FR" w:bidi="fr_FR"/>
        </w:rPr>
        <w:t>, consultez le glossaire principal.</w:t>
      </w:r>
    </w:p>
    <w:p>
      <w:pPr/>
      <w:r>
        <w:rPr>
          <w:lang w:val="fr_FR" w:bidi="fr_FR"/>
        </w:rPr>
      </w:r>
      <w:r>
        <w:rPr>
          <w:lang w:val="fr_FR" w:bidi="fr_FR"/>
        </w:rPr>
        <w:t xml:space="preserve">Le Père a donné au Fils le pouvoir de donner la vie aux autres pour que le </w:t>
      </w:r>
      <w:r>
        <w:rPr>
          <w:b/>
          <w:lang w:val="fr_FR" w:bidi="fr_FR"/>
        </w:rPr>
        <w:t>Fils de l'homme</w:t>
      </w:r>
      <w:r>
        <w:rPr>
          <w:lang w:val="fr_FR" w:bidi="fr_FR"/>
        </w:rPr>
        <w:t xml:space="preserve"> puisse juger parmi les morts. Jésus est le </w:t>
      </w:r>
      <w:r>
        <w:rPr>
          <w:b/>
          <w:lang w:val="fr_FR" w:bidi="fr_FR"/>
        </w:rPr>
        <w:t>Fils de l'homme</w:t>
      </w:r>
      <w:r>
        <w:rPr>
          <w:lang w:val="fr_FR" w:bidi="fr_FR"/>
        </w:rPr>
        <w:t xml:space="preserve">. Cela signifie que Jésus est le juge de toutes personnes, nommé par Dieu. Traduisez </w:t>
      </w:r>
      <w:r>
        <w:rPr>
          <w:b/>
          <w:lang w:val="fr_FR" w:bidi="fr_FR"/>
        </w:rPr>
        <w:t>Fils de l'homme</w:t>
      </w:r>
      <w:r>
        <w:rPr>
          <w:lang w:val="fr_FR" w:bidi="fr_FR"/>
        </w:rPr>
        <w:t xml:space="preserve"> de la même manière que vous l'avez traduit auparavant. Pour plus d'informations sur le </w:t>
      </w:r>
      <w:r>
        <w:rPr>
          <w:b/>
          <w:lang w:val="fr_FR" w:bidi="fr_FR"/>
        </w:rPr>
        <w:t>Fils de l'homme</w:t>
      </w:r>
      <w:r>
        <w:rPr>
          <w:lang w:val="fr_FR" w:bidi="fr_FR"/>
        </w:rPr>
        <w:t>, consultez le glossaire principal.</w:t>
      </w:r>
    </w:p>
    <w:p>
      <w:pPr/>
      <w:r>
        <w:rPr>
          <w:lang w:val="fr_FR" w:bidi="fr_FR"/>
        </w:rPr>
      </w:r>
      <w:r>
        <w:rPr>
          <w:lang w:val="fr_FR" w:bidi="fr_FR"/>
        </w:rPr>
        <w:t xml:space="preserve">Encore une fois, Jésus dit que le moment viendra où ceux qui se trouvent dans les tombes, c'est-à-dire les personnes qui sont mortes, entendront sa voix. Jésus </w:t>
      </w:r>
      <w:r>
        <w:rPr>
          <w:b/>
          <w:lang w:val="fr_FR" w:bidi="fr_FR"/>
        </w:rPr>
        <w:t>ressuscitera</w:t>
      </w:r>
      <w:r>
        <w:rPr>
          <w:lang w:val="fr_FR" w:bidi="fr_FR"/>
        </w:rPr>
        <w:t xml:space="preserve"> les personnes mortes. Cela signifie que Jésus rendra de nouveau vivants ceux qui sont morts. Jésus ressuscitera ceux qui ont fait le bien, c'est-à-dire ceux qui ont cru en lui. Ils vivront de nouveau, et ils seront avec Dieu pour toujours. Jésus ressuscitera aussi ceux qui ont fait le mal, c'est-à-dire ceux qui n'ont pas cru en Jésus. Ils vivront de nouveau pour souffrir la punition de Dieu, pour avoir rejeté Jésus, son Fils.</w:t>
      </w:r>
    </w:p>
    <w:p>
      <w:pPr/>
      <w:r>
        <w:rPr>
          <w:lang w:val="fr_FR" w:bidi="fr_FR"/>
        </w:rPr>
      </w:r>
      <w:r>
        <w:rPr>
          <w:lang w:val="fr_FR" w:bidi="fr_FR"/>
        </w:rPr>
        <w:t xml:space="preserve">Arrêtez-vous ici et discutez en groupe du mot ou de l'expression que vous utiliserez pour </w:t>
      </w:r>
      <w:r>
        <w:rPr>
          <w:b/>
          <w:lang w:val="fr_FR" w:bidi="fr_FR"/>
        </w:rPr>
        <w:t>résurrection.</w:t>
      </w:r>
      <w:r>
        <w:rPr>
          <w:lang w:val="fr_FR" w:bidi="fr_FR"/>
        </w:rPr>
        <w:t xml:space="preserve"> Cherchez le mot résurrection dans le glossaire principal, pour plus d'informations. Arrêtez cet enregistrement ici.</w:t>
      </w:r>
    </w:p>
    <w:p>
      <w:pPr/>
      <w:r>
        <w:rPr>
          <w:lang w:val="fr_FR" w:bidi="fr_FR"/>
        </w:rPr>
      </w:r>
      <w:r>
        <w:rPr>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5:24–30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91">
        <w:r>
          <w:rPr>
            <w:lang w:val="fr_FR" w:bidi="fr_FR"/>
          </w:rPr>
          <w:rPr>
            <w:color w:val="0000EE"/>
            <w:u w:val="single"/>
          </w:rPr>
          <w:t>Écouter et Cœur</w:t>
        </w:r>
      </w:hyperlink>
      <w:r>
        <w:rPr>
          <w:lang w:val="fr_FR" w:bidi="fr_FR"/>
        </w:rPr>
        <w:t xml:space="preserve"> (443 KB)</w:t>
      </w:r>
      <w:r>
        <w:rPr>
          <w:lang w:val="fr_FR" w:bidi="fr_FR"/>
        </w:rPr>
      </w:r>
    </w:p>
    <w:p>
      <w:pPr>
        <w:pStyle w:val="ListBullet"/>
        <w:spacing w:line="240" w:lineRule="auto"/>
        <w:ind w:left="720"/>
      </w:pPr>
      <w:r>
        <w:rPr>
          <w:lang w:val="fr_FR" w:bidi="fr_FR"/>
        </w:rPr>
      </w:r>
      <w:hyperlink r:id="rId92">
        <w:r>
          <w:rPr>
            <w:lang w:val="fr_FR" w:bidi="fr_FR"/>
          </w:rPr>
          <w:rPr>
            <w:color w:val="0000EE"/>
            <w:u w:val="single"/>
          </w:rPr>
          <w:t>Planter le Décor</w:t>
        </w:r>
      </w:hyperlink>
      <w:r>
        <w:rPr>
          <w:lang w:val="fr_FR" w:bidi="fr_FR"/>
        </w:rPr>
        <w:t xml:space="preserve"> (3.1 MB)</w:t>
      </w:r>
      <w:r>
        <w:rPr>
          <w:lang w:val="fr_FR" w:bidi="fr_FR"/>
        </w:rPr>
      </w:r>
    </w:p>
    <w:p>
      <w:pPr>
        <w:pStyle w:val="ListBullet"/>
        <w:spacing w:line="240" w:lineRule="auto"/>
        <w:ind w:left="720"/>
      </w:pPr>
      <w:r>
        <w:rPr>
          <w:lang w:val="fr_FR" w:bidi="fr_FR"/>
        </w:rPr>
      </w:r>
      <w:hyperlink r:id="rId93">
        <w:r>
          <w:rPr>
            <w:lang w:val="fr_FR" w:bidi="fr_FR"/>
          </w:rPr>
          <w:rPr>
            <w:color w:val="0000EE"/>
            <w:u w:val="single"/>
          </w:rPr>
          <w:t>Définir les Scènes</w:t>
        </w:r>
      </w:hyperlink>
      <w:r>
        <w:rPr>
          <w:lang w:val="fr_FR" w:bidi="fr_FR"/>
        </w:rPr>
        <w:t xml:space="preserve"> (3.0 MB)</w:t>
      </w:r>
      <w:r>
        <w:rPr>
          <w:lang w:val="fr_FR" w:bidi="fr_FR"/>
        </w:rPr>
      </w:r>
    </w:p>
    <w:p>
      <w:pPr>
        <w:pStyle w:val="ListBullet"/>
        <w:spacing w:line="240" w:lineRule="auto"/>
        <w:ind w:left="720"/>
      </w:pPr>
      <w:r>
        <w:rPr>
          <w:lang w:val="fr_FR" w:bidi="fr_FR"/>
        </w:rPr>
      </w:r>
      <w:hyperlink r:id="rId94">
        <w:r>
          <w:rPr>
            <w:lang w:val="fr_FR" w:bidi="fr_FR"/>
          </w:rPr>
          <w:rPr>
            <w:color w:val="0000EE"/>
            <w:u w:val="single"/>
          </w:rPr>
          <w:t>Intégration du Texte</w:t>
        </w:r>
      </w:hyperlink>
      <w:r>
        <w:rPr>
          <w:lang w:val="fr_FR" w:bidi="fr_FR"/>
        </w:rPr>
        <w:t xml:space="preserve"> (2.4 MB)</w:t>
      </w:r>
      <w:r>
        <w:rPr>
          <w:lang w:val="fr_FR" w:bidi="fr_FR"/>
        </w:rPr>
      </w:r>
    </w:p>
    <w:p>
      <w:pPr>
        <w:pStyle w:val="ListBullet"/>
        <w:spacing w:line="240" w:lineRule="auto"/>
        <w:ind w:left="720"/>
      </w:pPr>
      <w:r>
        <w:rPr>
          <w:lang w:val="fr_FR" w:bidi="fr_FR"/>
        </w:rPr>
      </w:r>
      <w:hyperlink r:id="rId95">
        <w:r>
          <w:rPr>
            <w:lang w:val="fr_FR" w:bidi="fr_FR"/>
          </w:rPr>
          <w:rPr>
            <w:color w:val="0000EE"/>
            <w:u w:val="single"/>
          </w:rPr>
          <w:t>Combler les Lacunes</w:t>
        </w:r>
      </w:hyperlink>
      <w:r>
        <w:rPr>
          <w:lang w:val="fr_FR" w:bidi="fr_FR"/>
        </w:rPr>
        <w:t xml:space="preserve"> (1.9 MB)</w:t>
      </w:r>
      <w:r>
        <w:rPr>
          <w:lang w:val="fr_FR" w:bidi="fr_FR"/>
        </w:rPr>
      </w:r>
    </w:p>
    <w:p>
      <w:pPr>
        <w:pStyle w:val="ListBullet"/>
        <w:spacing w:line="240" w:lineRule="auto"/>
        <w:ind w:left="720"/>
      </w:pPr>
      <w:r>
        <w:rPr>
          <w:lang w:val="fr_FR" w:bidi="fr_FR"/>
        </w:rPr>
      </w:r>
      <w:hyperlink r:id="rId96">
        <w:r>
          <w:rPr>
            <w:lang w:val="fr_FR" w:bidi="fr_FR"/>
          </w:rPr>
          <w:rPr>
            <w:color w:val="0000EE"/>
            <w:u w:val="single"/>
          </w:rPr>
          <w:t>Prêcher la Parole</w:t>
        </w:r>
      </w:hyperlink>
      <w:r>
        <w:rPr>
          <w:lang w:val="fr_FR" w:bidi="fr_FR"/>
        </w:rPr>
        <w:t xml:space="preserve"> (888 KB)</w:t>
      </w:r>
      <w:r>
        <w:rPr>
          <w:lang w:val="fr_FR" w:bidi="fr_FR"/>
        </w:rPr>
      </w:r>
      <w:r>
        <w:rPr>
          <w:lang w:val="fr_FR" w:bidi="fr_FR"/>
        </w:rPr>
      </w:r>
      <w:r>
        <w:rPr>
          <w:lang w:val="fr_FR" w:bidi="fr_FR"/>
        </w:rPr>
      </w:r>
    </w:p>
    <w:p>
      <w:pPr/>
      <w:r>
        <w:rPr>
          <w:lang w:val="fr_FR" w:bidi="fr_FR"/>
        </w:rPr>
      </w:r>
    </w:p>
    <w:p>
      <w:pPr>
        <w:pStyle w:val="Heading2"/>
      </w:pPr>
      <w:r>
        <w:rPr>
          <w:lang w:val="fr_FR" w:bidi="fr_FR"/>
        </w:rPr>
        <w:t>Jean 5:31–47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5.31–47. Laissez entrer la parole de Dieu dans vos cœurs.</w:t>
      </w:r>
    </w:p>
    <w:p>
      <w:pPr/>
      <w:r>
        <w:rPr>
          <w:lang w:val="fr_FR" w:bidi="fr_FR"/>
        </w:rPr>
      </w:r>
      <w:r>
        <w:rPr>
          <w:lang w:val="fr_FR" w:bidi="fr_FR"/>
        </w:rPr>
        <w:t>Écoutez l'enregistrement de Jean 5.31–47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5.31–47 dans la traduction la plus facile à comprendre.</w:t>
      </w:r>
    </w:p>
    <w:p>
      <w:pPr/>
      <w:r>
        <w:rPr>
          <w:lang w:val="fr_FR" w:bidi="fr_FR"/>
        </w:rPr>
      </w:r>
      <w:r>
        <w:rPr>
          <w:lang w:val="fr_FR" w:bidi="fr_FR"/>
        </w:rPr>
        <w:t>Dans les histoires précédentes, Jésus a défendu ses actions contre les Juifs, c'est-à-dire les chefs juifs. Les Juifs ont commencé à persécuter Jésus après qu'il ait guéri une personne le jour du sabbat. Jésus explique et dit qu'il est le Fils de Dieu, ce qui signifie qu'il a une autorité égale à celle de Dieu le Père. Comme Dieu le Père, Jésus a l'autorité de travailler le jour du sabbat. Parce qu'il est aussi le Fils de l'homme, il a aussi l'autorité de donner la vie et de juger parmi le peuple. La présente histoire parle des témoins de l'autorité de Jésus.</w:t>
      </w:r>
    </w:p>
    <w:p>
      <w:pPr/>
      <w:r>
        <w:rPr>
          <w:lang w:val="fr_FR" w:bidi="fr_FR"/>
        </w:rPr>
      </w:r>
      <w:r>
        <w:rPr>
          <w:lang w:val="fr_FR" w:bidi="fr_FR"/>
        </w:rPr>
        <w:t>L'histoire commence avec Jésus qui parle encore et défend ses actions. Jésus dit que s'il rendait témoignage ou témoignait de lui-même, les gens ne l'accepteraient pas comme vrai. Le mot témoin ou témoigner est un langage qui est souvent employé dans les procès au tribunal. Un témoin est une personne qui sait quelque chose au sujet de l'affaire dans le procès au tribunal. Soit il sait quelque chose qui prouvera qu'une personne est coupable, ou quelque chose qui prouvera que la personne est innocente. Quand il partage ce qu'il sait dans un procès devant un tribunal, il témoigne ou dit ce qu'il a vu, et la déclaration qu'il donne est appelée un témoignage. Jésus utilise ce langage parce que quand les Juifs l'ont accusé d'enfreindre la loi du sabbat, c'est comme si Jésus avait été dans un procès au tribunal pour se défendre lui-même. Il a montré qu'il n'est pas coupable d'avoir enfreint la loi du sabbat. Ici, Jésus est en train de dire que s'il rendait témoignage ou témoignait de lui-même, les gens ne l'accepteraient pas comme vrai. Il dit ceci parce que selon l'Ancien Testament ou la loi juive, il doit y avoir au moins deux témoins pour prouver si une personne est coupable ou innocente. Jésus seul ne peut pas prouver son autorité, et c'est pourquoi les gens n'accepteront pas son témoignage. Mais Jésus dit qu'il y a un autre témoin qui peut témoigner de son autorité, et son témoignage est vrai. Cela signifie que son témoignage aidera à prouver les prétentions à l'autorité de Jésus. Jésus ne nomme pas cet autre témoin, mais sur la base de l'histoire précédente, et dans la présente histoire, Jésus fait référence à Dieu le Père. Jésus mentionne ensuite d'autres témoins de son autorité.</w:t>
      </w:r>
    </w:p>
    <w:p>
      <w:pPr/>
      <w:r>
        <w:rPr>
          <w:lang w:val="fr_FR" w:bidi="fr_FR"/>
        </w:rPr>
      </w:r>
      <w:r>
        <w:rPr>
          <w:lang w:val="fr_FR" w:bidi="fr_FR"/>
        </w:rPr>
        <w:t>Arrêtez-vous ici et discutez de cette question en groupe : parlez de ces personnes qui font des déclarations dans un procès devant un tribunal. Comment les gens dans votre culture appellent-ils une personne qui pourrait aider le juge à décider qui est coupable ou innocent dans un procès au tribunal ? Quel genre de personnes donnent ces déclarations ? Comment appelez-vous leurs déclarations dans un procès devant un tribunal ? Comment savez-vous que ce qu'ils disent est vrai ? Mettez cet enregistrement en pause ici.</w:t>
      </w:r>
    </w:p>
    <w:p>
      <w:pPr/>
      <w:r>
        <w:rPr>
          <w:lang w:val="fr_FR" w:bidi="fr_FR"/>
        </w:rPr>
      </w:r>
      <w:r>
        <w:rPr>
          <w:lang w:val="fr_FR" w:bidi="fr_FR"/>
        </w:rPr>
        <w:t>Jésus dit que les chefs juifs ont envoyé certains de leurs hommes vers Jean, et Jean a témoigné de la vérité au sujet de Jésus. Jésus clarifie qu'il n'a besoin d'aucun témoignage de la part de quelque homme que ce soit. Mais il mentionne le témoignage de Jean quand même parce que c'est vrai, et cela les aidera peut-être à savoir la vérité au sujet de Jésus et de son message. Quand ils connaîtront la vérité et la croiront, Jésus les sauvera de la mort et leur donnera la vie éternelle. Jésus poursuit et dit que Jean était une lampe qui brûle et brille. Une lampe était un objet que l'on utilisait pour faire de la lumière pour pouvoir voir dans les ténèbres. La lampe elle-même ne pouvait pas fournir de lumière avant que de l'huile et du feu ne soient mis dedans. De la même manière, Jean n'était pas la lumière. C'est Jésus qui est la lumière. Au lieu de cela, Jean était comme une lampe qui fournissait de la lumière dans les ténèbres parce qu'il témoignait de Jésus aux personnes qui avaient besoin de lui, mais qui ne le connaissaient pas. Pendant une courte période, les gens étaient heureux d'entendre le témoignage de Jean parce que cela leur donnait de l'espérance pour le Sauveur venu de Dieu. Le témoignage de Jean n'a duré que pendant un certain temps parce que le rôle de Jean en tant que témoin de Jésus s'est terminé quand Jésus est enfin venu.</w:t>
      </w:r>
    </w:p>
    <w:p>
      <w:pPr/>
      <w:r>
        <w:rPr>
          <w:lang w:val="fr_FR" w:bidi="fr_FR"/>
        </w:rPr>
      </w:r>
      <w:r>
        <w:rPr>
          <w:lang w:val="fr_FR" w:bidi="fr_FR"/>
        </w:rPr>
        <w:t xml:space="preserve">Arrêtez-vous ici et regardez une image d'une </w:t>
      </w:r>
      <w:r>
        <w:rPr>
          <w:lang w:val="fr_FR" w:bidi="fr_FR"/>
        </w:rPr>
        <w:t>lampe</w:t>
      </w:r>
      <w:r>
        <w:rPr>
          <w:lang w:val="fr_FR" w:bidi="fr_FR"/>
        </w:rPr>
        <w:t xml:space="preserve"> en groupe. Mettez cet enregistrement en pause ici.</w:t>
      </w:r>
    </w:p>
    <w:p>
      <w:pPr/>
      <w:r>
        <w:rPr>
          <w:lang w:val="fr_FR" w:bidi="fr_FR"/>
        </w:rPr>
      </w:r>
      <w:r>
        <w:rPr>
          <w:lang w:val="fr_FR" w:bidi="fr_FR"/>
        </w:rPr>
        <w:t>Puis Jésus dit qu'il a un témoignage qui est plus grand ou plus important que le témoignage de Jean. Ici Jésus fait référence aux œuvres que Dieu le Père lui a dit de faire. Ces œuvres sont les activités et les miracles que Jésus a fait. Cela incluait le miracle quand Jésus a guéri un homme qui était malade depuis trente-huit ans. Ces œuvres servent de témoignages qui prouvent l'autorité de Jésus.</w:t>
      </w:r>
    </w:p>
    <w:p>
      <w:pPr/>
      <w:r>
        <w:rPr>
          <w:lang w:val="fr_FR" w:bidi="fr_FR"/>
        </w:rPr>
      </w:r>
      <w:r>
        <w:rPr>
          <w:lang w:val="fr_FR" w:bidi="fr_FR"/>
        </w:rPr>
        <w:t>De plus, Dieu le Père qui a envoyé Jésus témoigne aussi de l'autorité de Jésus. Mais parce que les Juifs ne croient pas en Jésus, les Juifs n'ont pas réussi à connaître le Père. Et ils trouvent donc également difficile d'obéir à ses paroles. Les Juifs croyaient que les Écritures, c'est-à-dire l'Ancien Testament, leur donnaient des informations sur la façon de recevoir la vie éternelle. Ils font donc de leur mieux pour étudier les Écritures. Pourtant, Jésus dit que les Juifs ne viennent pas à lui ou ne croient pas en ses enseignements. Les Juifs ne parvenaient pas à réaliser que les Écritures qu'ils étudiaient continuellement témoignent aussi et prouvent l'autorité de Jésus.</w:t>
      </w:r>
    </w:p>
    <w:p>
      <w:pPr/>
      <w:r>
        <w:rPr>
          <w:lang w:val="fr_FR" w:bidi="fr_FR"/>
        </w:rPr>
      </w:r>
      <w:r>
        <w:rPr>
          <w:lang w:val="fr_FR" w:bidi="fr_FR"/>
        </w:rPr>
        <w:t>Jésus clarifie immédiatement qu'il ne fait pas ou ne dit pas toutes ces choses pour que les humains lui donnent de l'honneur. Jésus n'est pas comme les Juifs ou les chefs juifs. Jésus dit qu'il sait que ces Juifs n'aiment pas Dieu. De plus, ce sont des personnes qui aiment recevoir de l'honneur pour elles-mêmes. Ils vont partout en disant qu'ils parlent pour Dieu, même quand Dieu ne les a pas envoyés. Et quand ils font cela, ils s'accueillent les uns les autres, s'honorent les uns les autres, et ils se croient les uns les autres. Cependant, ils n'accueillent pas et ne croient pas Jésus qui est venu au nom et sous l'autorité de Dieu le Père. Jésus leur pose donc une question pour faire un point : « Comment pouvez-vous croire, quand vous recevez la gloire l'un de l'autre et ne cherchez pas la gloire qui vient du Dieu unique ? » Jésus veut dire que les Juifs ne croient pas en lui parce qu'il est important pour les Juifs de recevoir de l'honneur de la part des gens, plutôt que de l'honneur de la part de Dieu.</w:t>
      </w:r>
    </w:p>
    <w:p>
      <w:pPr/>
      <w:r>
        <w:rPr>
          <w:lang w:val="fr_FR" w:bidi="fr_FR"/>
        </w:rPr>
      </w:r>
      <w:r>
        <w:rPr>
          <w:lang w:val="fr_FR" w:bidi="fr_FR"/>
        </w:rPr>
        <w:t>Puis Jésus dit qu'il n'accuserait pas les Juifs devant Dieu et ne dira pas à Dieu qu'ils ont tort. Il y a quelqu'un d'autre qui les accusera quand viendra le moment du jugement. Celui qui les accuse, c'est-à-dire celui qui dit à Dieu qu'ils ont tort, est Moïse. Quand Jésus mentionne Moïse, il ne parlait pas de Moïse, la personne dans l'Ancien Testament. Il parle plutôt de la loi de Moïse. Dieu a donné cette loi aux Juifs et c'est Moïse qui a écrit ces lois. Les Juifs pensaient qu'ils étudiaient et obéissaient correctement à la loi de Moïse, et ils mettent leur espoir en cela. Cela signifie qu'ils espéraient que Dieu les récompensera avec la vie éternelle quand ils étudieront la Loi de Moïse. Mais selon Jésus, ils n'ont pas réussi à comprendre correctement la loi de Moïse. Parce que s'ils comprenaient et croyaient vraiment la loi de Moïse, ils croiraient aussi en Jésus. Il dit ceci parce que Moïse a écrit au sujet de Jésus. C'est une autre façon de dire que la Loi de Moïse enseigne aux Juifs à croire en Jésus. La loi de Moïse enseignait aux Juifs et à leurs ancêtres comment ils pouvaient vivre leur vie de manière à plaire à Dieu. L'histoire de l'Ancien Testament, cependant, montre que les ancêtres des Juifs n'ont pas réussi à obéir à la loi de Moïse. Ils ont toujours péché et désobéi à Dieu. Quand Jésus est venu dans le monde, il n'a pas seulement révélé Dieu le Père. Il a aussi montré comment obéir à la loi de Moïse correctement. Il a montré comment vivre une vie qui plaît à Dieu. Si un Juif voulait plaire à Dieu et obéir à la Loi de Moïse, il devait regarder à Jésus, écouter ses paroles et apprendre de sa vie. En d'autres termes, les Juifs devraient réaliser à travers la loi de Moïse qu'ils doivent croire en Jésus pour plaire à Dieu. C'est la seule façon pour Dieu de les récompenser avec la vie éternelle, selon qu'ils l'espéraient. Mais parce qu'ils n'ont pas réussi à obéir à la loi de Moïse en croyant en Jésus, Dieu les jugera. Puis Jésus pose une autre question pour faire un point : « Mais si vous ne croyez pas ses écrits, comment croirez-vous mes paroles ? » Parce qu'ils n'ont pas réussi à vraiment croire en la Loi de Moïse, ils ne peuvent pas croire dans les enseignements de Jésus.</w:t>
      </w:r>
    </w:p>
    <w:p>
      <w:pPr/>
      <w:r>
        <w:rPr>
          <w:lang w:val="fr_FR" w:bidi="fr_FR"/>
        </w:rPr>
      </w:r>
      <w:r>
        <w:rPr>
          <w:lang w:val="fr_FR" w:bidi="fr_FR"/>
        </w:rPr>
        <w:t>Cette histoire termine la longue histoire qui a commencé quand Jésus a guéri un homme le jour du sabbat. Dans cette longue histoire, Jésus se défend lui-même en disant qu'il est le Fils de Dieu. Cela signifie qu'il a une autorité égale à celle de Dieu le Père. Il dit aussi qu'il est le Fils qui est le juge de tout peuple désigné par Dieu. Cela signifie qu'il a la puissance et l'autorité de donner la vie aux personnes mortes si elles ont cru en lui, ou qu'il peut punir les gens s'ils ne croient pas en lui. Dans cette dernière partie de l'histoire, Jésus dit qu'il y a plusieurs témoins qui prouveront ce qu'il dit. Ces témoins de son autorité sont Dieu le Père et les œuvres que Dieu a dit à Jésus de faire, et ensuite il y a Jean, et les Écritures ou la Loi de Moïse.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5.31–47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cinq parties.</w:t>
      </w:r>
    </w:p>
    <w:p>
      <w:pPr/>
      <w:r>
        <w:rPr>
          <w:lang w:val="fr_FR" w:bidi="fr_FR"/>
        </w:rPr>
      </w:r>
      <w:r>
        <w:rPr>
          <w:b/>
          <w:lang w:val="fr_FR" w:bidi="fr_FR"/>
        </w:rPr>
        <w:t>Dans la première partie :</w:t>
      </w:r>
      <w:r>
        <w:rPr>
          <w:lang w:val="fr_FR" w:bidi="fr_FR"/>
        </w:rPr>
        <w:t xml:space="preserve"> Jésus dit que les gens ne le croiront pas s'il témoigne de lui-même. Il dit également qu'il y a une autre personne qui témoigne pour lui. Il s'agit de Dieu le Père.</w:t>
      </w:r>
    </w:p>
    <w:p>
      <w:pPr/>
      <w:r>
        <w:rPr>
          <w:lang w:val="fr_FR" w:bidi="fr_FR"/>
        </w:rPr>
      </w:r>
      <w:r>
        <w:rPr>
          <w:b/>
          <w:lang w:val="fr_FR" w:bidi="fr_FR"/>
        </w:rPr>
        <w:t>Dans la deuxième partie :</w:t>
      </w:r>
      <w:r>
        <w:rPr>
          <w:lang w:val="fr_FR" w:bidi="fr_FR"/>
        </w:rPr>
        <w:t xml:space="preserve"> Jésus dit aux gens que Jean a aussi témoigné de lui, et le témoignage de Jean est vrai. Mais Jésus dit que les œuvres qu'il accomplit sont de meilleurs témoins que le témoignage de Jean.</w:t>
      </w:r>
    </w:p>
    <w:p>
      <w:pPr/>
      <w:r>
        <w:rPr>
          <w:lang w:val="fr_FR" w:bidi="fr_FR"/>
        </w:rPr>
      </w:r>
      <w:r>
        <w:rPr>
          <w:b/>
          <w:lang w:val="fr_FR" w:bidi="fr_FR"/>
        </w:rPr>
        <w:t>Dans la troisième partie :</w:t>
      </w:r>
      <w:r>
        <w:rPr>
          <w:lang w:val="fr_FR" w:bidi="fr_FR"/>
        </w:rPr>
        <w:t xml:space="preserve"> Jésus explique que le Père témoigne aussi pour lui. Mais les Juifs ne connaissent pas le Père parce qu'ils ne croient pas en Jésus.</w:t>
      </w:r>
    </w:p>
    <w:p>
      <w:pPr/>
      <w:r>
        <w:rPr>
          <w:lang w:val="fr_FR" w:bidi="fr_FR"/>
        </w:rPr>
      </w:r>
      <w:r>
        <w:rPr>
          <w:b/>
          <w:lang w:val="fr_FR" w:bidi="fr_FR"/>
        </w:rPr>
        <w:t>Dans la quatrième partie :</w:t>
      </w:r>
      <w:r>
        <w:rPr>
          <w:lang w:val="fr_FR" w:bidi="fr_FR"/>
        </w:rPr>
        <w:t xml:space="preserve"> Jésus dit qu'il n'est pas comme les Juifs. Les Juifs veulent recevoir l'honneur de la part des gens plutôt que de Dieu. Il dit qu'il sait que les Juifs n'aiment pas Dieu. Jésus les réprimande donc.</w:t>
      </w:r>
    </w:p>
    <w:p>
      <w:pPr/>
      <w:r>
        <w:rPr>
          <w:lang w:val="fr_FR" w:bidi="fr_FR"/>
        </w:rPr>
      </w:r>
      <w:r>
        <w:rPr>
          <w:b/>
          <w:lang w:val="fr_FR" w:bidi="fr_FR"/>
        </w:rPr>
        <w:t>Dans la cinquième partie :</w:t>
      </w:r>
      <w:r>
        <w:rPr>
          <w:lang w:val="fr_FR" w:bidi="fr_FR"/>
        </w:rPr>
        <w:t xml:space="preserve"> Jésus dit que les Juifs ont tout faux. Ils étudient les Écritures en pensant que Moïse, ou la Loi de Moïse, les sauvera et leur donnera la vie éternelle. Jésus dit que s'ils comprenaient vraiment les Écritures, ils croiraient en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 le Fils de Dieu et le Fils de l'homme</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Les hommes que les Juifs, c'est-à-dire les chefs juifs ont envoyé vers Jean</w:t>
      </w:r>
    </w:p>
    <w:p>
      <w:pPr>
        <w:pStyle w:val="ListBullet"/>
        <w:spacing w:line="240" w:lineRule="auto"/>
        <w:ind w:left="720"/>
      </w:pPr>
      <w:r>
        <w:rPr>
          <w:lang w:val="fr_FR" w:bidi="fr_FR"/>
        </w:rPr>
      </w:r>
      <w:r>
        <w:rPr>
          <w:lang w:val="fr_FR" w:bidi="fr_FR"/>
        </w:rPr>
        <w:t>Jean</w:t>
      </w:r>
    </w:p>
    <w:p>
      <w:pPr/>
      <w:r>
        <w:rPr>
          <w:lang w:val="fr_FR" w:bidi="fr_FR"/>
        </w:rPr>
      </w:r>
      <w:r>
        <w:rPr>
          <w:lang w:val="fr_FR" w:bidi="fr_FR"/>
        </w:rPr>
        <w:t>En groupe, prêtez attention à ces parties du cadre du passage :</w:t>
      </w:r>
    </w:p>
    <w:p>
      <w:pPr/>
      <w:r>
        <w:rPr>
          <w:lang w:val="fr_FR" w:bidi="fr_FR"/>
        </w:rPr>
      </w:r>
      <w:r>
        <w:rPr>
          <w:lang w:val="fr_FR" w:bidi="fr_FR"/>
        </w:rPr>
        <w:t>Il n'est pas clair où a lieu l'histoire. Jésus parlait peut-être encore aux Juifs, c'est-à-dire aux chefs juifs, après qu'ils se soient opposés à lui pour qu'il guérisse le jour du sabbat. Mais l'histoire se concentre sur les paroles de Jésus. Il sera donc important de comprendre et d'utiliser clairement les paroles de Jésus pendant que vous représenterez l'histoire.</w:t>
      </w:r>
    </w:p>
    <w:p>
      <w:pPr/>
      <w:r>
        <w:rPr>
          <w:lang w:val="fr_FR" w:bidi="fr_FR"/>
        </w:rPr>
      </w:r>
      <w:r>
        <w:rPr>
          <w:lang w:val="fr_FR" w:bidi="fr_FR"/>
        </w:rPr>
        <w:t>Dans la première partie, Jésus parle aux Juifs, et il montre que les gens ne le croiront pas s'il témoigne de lui-même. Jésus dit qu'une autre personne témoigne pour lui, et son témoignage est vrai. Jésus fait référence à Dieu le Père, mais Jésus n'a pas mentionné le Père.</w:t>
      </w:r>
    </w:p>
    <w:p>
      <w:pPr/>
      <w:r>
        <w:rPr>
          <w:lang w:val="fr_FR" w:bidi="fr_FR"/>
        </w:rPr>
      </w:r>
      <w:r>
        <w:rPr>
          <w:lang w:val="fr_FR" w:bidi="fr_FR"/>
        </w:rPr>
        <w:t>Dans la deuxième partie, Jésus rappelle aux Juifs qu'ils ont envoyé leurs hommes demander à Jean auparavant. Jean a témoigné du Sauveur que Dieu enverrait, et son témoignage est vrai. Il est important de montrer que le témoignage de Jean au sujet de Jésus continue d'être vrai. Jean était comme une lampe qui brûle et brille. Quand Jésus dit cela, il ne faisait que comparer l'effet du témoignage de Jean à une lampe qui brûle et brille. Ce que Jésus veut dire, c'est que les Juifs étaient heureux quand ils ont entendu de la part de leurs hommes le message de Jean au sujet du Sauveur qui viendra. Mais Jésus dit qu'il a un témoignage encore plus grand que celui de Jean. Ce témoignage plus grand fait référence aux activités et aux miracles de Jésus. Assurez-vous de montrer que Jésus montre des miracles et que ces miracles convainquent plus de personnes de croire en Jésus que ne le fait le témoignage de Jean.</w:t>
      </w:r>
    </w:p>
    <w:p>
      <w:pPr/>
      <w:r>
        <w:rPr>
          <w:lang w:val="fr_FR" w:bidi="fr_FR"/>
        </w:rPr>
      </w:r>
      <w:r>
        <w:rPr>
          <w:lang w:val="fr_FR" w:bidi="fr_FR"/>
        </w:rPr>
        <w:t>Dans la troisième partie, Jésus dit que Dieu le Père qui l'a envoyé témoigne aussi de lui. Le Père parle à travers Jésus ; le Père travaille à travers Jésus, mais les Juifs ne croient pas en Jésus. En conséquence, ils ne parviennent pas à voir ou à entendre que Dieu était physiquement présent avec eux et leur parlait à travers Jésus. Parce qu'ils ne réussissent pas à s'en rendre compte, ils ne peuvent pas obéir à la parole de Dieu.</w:t>
      </w:r>
    </w:p>
    <w:p>
      <w:pPr/>
      <w:r>
        <w:rPr>
          <w:lang w:val="fr_FR" w:bidi="fr_FR"/>
        </w:rPr>
      </w:r>
      <w:r>
        <w:rPr>
          <w:lang w:val="fr_FR" w:bidi="fr_FR"/>
        </w:rPr>
        <w:t>Dans la quatrième partie, les Juifs étudieront les Écritures, c'est-à-dire la loi de Moïse, tout en rejetant Jésus pendant qu'il parle. Jésus les réprimande donc. Il dit qu'il n'est pas comme eux. Il dit aussi qu'il sait qu'ils n'aiment pas Dieu. Jésus est venu vers eux au nom de Dieu le Père, ce qui signifie qu'il est venu avec l'autorité de Dieu. Mais ils l'ont rejeté. Cependant, ils s'accueillent les uns les autres quand ils prétendent que Dieu les a envoyés, même si la vérité est que Dieu ne les a pas envoyés. Jésus leur pose donc une question en guise d'affirmation : « Comment pouvez-vous croire, quand vous recevez la gloire l'un de l'autre et ne cherchez pas la gloire qui vient du Dieu unique ? » Il dit qu'ils veulent que les gens les honorent plutôt que de voir Dieu les honorer.</w:t>
      </w:r>
    </w:p>
    <w:p>
      <w:pPr/>
      <w:r>
        <w:rPr>
          <w:lang w:val="fr_FR" w:bidi="fr_FR"/>
        </w:rPr>
      </w:r>
      <w:r>
        <w:rPr>
          <w:lang w:val="fr_FR" w:bidi="fr_FR"/>
        </w:rPr>
        <w:t>Dans la cinquième partie, Jésus dit qu'il ne les accuserait pas devant Dieu. Jésus dit que Dieu utilisera la loi de Moïse pour les juger. Ils pensaient qu'en étudiant la loi de Moïse, Dieu les sauverait et les récompenserait. Mais Dieu ne les récompensera pas parce que la loi de Moïse enseigne qu'ils devraient croire en Jésus, mais qu'ils n'ont quand même pas cru en Jésus. Jésus pose une autre question en disant : « Mais si vous ne croyez pas ses écrits, comment croirez-vous mes paroles ? » Parce qu'ils n'ont pas réussi à comprendre et à croire correctement la loi de Moïse, ils ne croiront pas en Jésus.</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C'est la fin du script.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5.31–47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cinq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 le Fils de Dieu et le Fils de l'homme</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Les hommes que les Juifs, c'est-à-dire les chefs juifs ont envoyé vers Jean</w:t>
      </w:r>
    </w:p>
    <w:p>
      <w:pPr>
        <w:pStyle w:val="ListBullet"/>
        <w:spacing w:line="240" w:lineRule="auto"/>
        <w:ind w:left="720"/>
      </w:pPr>
      <w:r>
        <w:rPr>
          <w:lang w:val="fr_FR" w:bidi="fr_FR"/>
        </w:rPr>
      </w:r>
      <w:r>
        <w:rPr>
          <w:lang w:val="fr_FR" w:bidi="fr_FR"/>
        </w:rPr>
        <w:t>Jean</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Dans la première partie : Jésus dit que les gens ne le croiront pas s'il témoigne de lui-même. Il dit également qu'il y a une autre personne qui témoigne pour lui.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Je ne suis pas inquiet que les gens ne me croient pas si je témoigne à mon sujet, parce qu'il y en a un autre qui témoigne à mon sujet », ou « Je suis sûr qu'un autre témoignage prouvera mon autorité, et son témoignage est vrai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 Jésus dit aux gens que Jean a aussi témoigné de lui, et le témoignage de Jean est vrai. Mais Jésus dit que les œuvres qu'il accomplit sont de meilleurs témoins que le témoignage de Jean.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Juifs : « Que ressentez-vous ou à quoi pensez-vous ? » Ils répondront peut-être des choses comme : « Nous sommes heureux du message de Jean ! » ou « Le message de Jean nous donne de l'espérance vis-à-vis du Sauveur de Dieu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 Jésus explique que le Père témoigne aussi pour lui. Mais les Juifs ne connaissent pas le Père parce qu'ils ne croient pas en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Juifs : « Que ressentez-vous ou à quoi pensez-vous ? » Ils répondront peut-être des choses comme : « Nous voulons voir Dieu, mais pourquoi ne pouvons-nous pas le voir ? Nous voulons entendre Dieu, mais pourquoi ne pouvons-nous pas l'entendre ? »</w:t>
      </w:r>
    </w:p>
    <w:p>
      <w:pPr>
        <w:pStyle w:val="ListBullet"/>
        <w:spacing w:line="240" w:lineRule="auto"/>
        <w:ind w:left="720"/>
      </w:pPr>
      <w:r>
        <w:rPr>
          <w:lang w:val="fr_FR" w:bidi="fr_FR"/>
        </w:rPr>
      </w:r>
      <w:r>
        <w:rPr>
          <w:lang w:val="fr_FR" w:bidi="fr_FR"/>
        </w:rPr>
        <w:t>Vous demanderez peut-être aussi à la personne qui joue Jésus : « Que ressentez-vous ou que pensez-vous ? » La personne répondra peut-être des choses comme : « Je suis triste pour ces personnes. Ils veulent connaître Dieu le Père, mais ils ne parviennent pas à le faire parce qu'ils ne croient pas en moi. Ils ne gardent pas les paroles de Dieu dans leur cœur.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quatrième partie : Jésus dit qu'il n'est pas comme les Juifs. Les Juifs veulent recevoir l'honneur de la part des gens plutôt que de Dieu. Il dit qu'il sait que les Juifs n'aiment pas Dieu. Jésus les réprimande donc.</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Je suis venu avec l'autorité de mon Père, mais je ne cherche pas l'honneur pour moi-même. Mais ces Juifs ne se soucient que de la façon dont les gens les honoreront ! » ou « Je suis profondément triste parce que ces Juifs sont prêts à s'honorer les uns les autres, mais ils ne veulent pas m'accueillir, ni m'honorer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cinquième partie : Jésus dit que les Juifs ont tout faux. Ils étudient les Écritures en pensant que Moïse, ou la Loi de Moïse, les sauvera et leur donnera la vie éternelle. Jésus dit que s'ils comprenaient vraiment les Écritures, ils croiraient en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Juifs : « Que ressentez-vous ou à quoi pensez-vous ? » Ils répondront peut-être des choses comme : « Nous sommes sûrs que Dieu nous récompensera avec la vie éternelle si nous continuons à étudier la loi de Moïse ! » ou « Nous continuons d'espérer le Sauveur de Dieu dont parle la loi de Moïse ! »</w:t>
      </w:r>
    </w:p>
    <w:p>
      <w:pPr>
        <w:pStyle w:val="ListBullet"/>
        <w:spacing w:line="240" w:lineRule="auto"/>
        <w:ind w:left="720"/>
      </w:pPr>
      <w:r>
        <w:rPr>
          <w:lang w:val="fr_FR" w:bidi="fr_FR"/>
        </w:rPr>
      </w:r>
      <w:r>
        <w:rPr>
          <w:lang w:val="fr_FR" w:bidi="fr_FR"/>
        </w:rPr>
        <w:t>Vous demanderez peut-être aussi à la personne qui joue Jésus : « Que ressentez-vous ou que pensez-vous ? » La personne répondra peut-être des choses comme : « Ces Juifs continuent d'étudier les Écritures, mais ils ne peuvent pas comprendre que les Écritures parlent de moi ! » ou « J'aimerais que ces Juifs réalisent que la loi de Moïse leur enseigne à croire en moi ».</w:t>
      </w:r>
    </w:p>
    <w:p>
      <w:pPr/>
      <w:r>
        <w:rPr>
          <w:lang w:val="fr_FR" w:bidi="fr_FR"/>
        </w:rPr>
      </w:r>
      <w:r>
        <w:rPr>
          <w:lang w:val="fr_FR" w:bidi="fr_FR"/>
        </w:rPr>
        <w:t>C'est la fin du script.</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5.31–47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L'histoire commence avec Jésus qui parle encore et défend ses actions. Jésus dit que s'il </w:t>
      </w:r>
      <w:r>
        <w:rPr>
          <w:b/>
          <w:lang w:val="fr_FR" w:bidi="fr_FR"/>
        </w:rPr>
        <w:t>rendait témoignage</w:t>
      </w:r>
      <w:r>
        <w:rPr>
          <w:lang w:val="fr_FR" w:bidi="fr_FR"/>
        </w:rPr>
        <w:t xml:space="preserve"> ou </w:t>
      </w:r>
      <w:r>
        <w:rPr>
          <w:b/>
          <w:lang w:val="fr_FR" w:bidi="fr_FR"/>
        </w:rPr>
        <w:t>témoignait</w:t>
      </w:r>
      <w:r>
        <w:rPr>
          <w:lang w:val="fr_FR" w:bidi="fr_FR"/>
        </w:rPr>
        <w:t xml:space="preserve"> de lui-même, les gens ne l'accepteraient pas comme vrai. Le mot « témoin », c'est-à-dire « témoigner », est un langage qui est souvent utilisé dans les procès au tribunal. Dans les procès devant un tribunal, les gens apportent devant un juge leurs plaintes contre une personne, généralement parce que cette personne a enfreint la loi. La personne dont on dit qu'elle a enfreint la loi doit se défendre pour prouver qu'elle n'est pas coupable d'avoir enfreint la loi et qu'elle ne mérite pas une punition. L'une des façons dont un juge détermine qui a raison et qui a tort est en demandant des témoins. Un témoin est une personne qui n'est pas impliquée dans la plainte, mais qui sait quelque chose à son sujet. Soit il sait quelque chose qui prouvera que la personne est sûrement coupable, soit il sait quelque chose qui prouvera que la personne est innocente. Quand il partage ce qu'il sait dans un procès devant un tribunal, il témoigne ou dit ce qu'il a vu, et la déclaration qu'il donne est appelée un </w:t>
      </w:r>
      <w:r>
        <w:rPr>
          <w:lang w:val="fr_FR" w:bidi="fr_FR"/>
        </w:rPr>
        <w:t>témoignage</w:t>
      </w:r>
      <w:r>
        <w:rPr>
          <w:lang w:val="fr_FR" w:bidi="fr_FR"/>
        </w:rPr>
        <w:t xml:space="preserve">. Traduisez ce mot de la même manière que vous l'avez traduit auparavant. </w:t>
      </w:r>
    </w:p>
    <w:p>
      <w:pPr/>
      <w:r>
        <w:rPr>
          <w:lang w:val="fr_FR" w:bidi="fr_FR"/>
        </w:rPr>
      </w:r>
      <w:r>
        <w:rPr>
          <w:lang w:val="fr_FR" w:bidi="fr_FR"/>
        </w:rPr>
        <w:t xml:space="preserve">Jésus dit que Jean a témoigné de la </w:t>
      </w:r>
      <w:r>
        <w:rPr>
          <w:b/>
          <w:lang w:val="fr_FR" w:bidi="fr_FR"/>
        </w:rPr>
        <w:t>vérité</w:t>
      </w:r>
      <w:r>
        <w:rPr>
          <w:lang w:val="fr_FR" w:bidi="fr_FR"/>
        </w:rPr>
        <w:t xml:space="preserve">. Dans le livre de Jean, « la vérité » fait référence à Jésus qui est le Fils de Dieu qui est venu pour sauver les pécheurs et leur donner la vie. Traduisez ce mot de la même manière que vous l'avez traduit auparavant. </w:t>
      </w:r>
    </w:p>
    <w:p>
      <w:pPr/>
      <w:r>
        <w:rPr>
          <w:lang w:val="fr_FR" w:bidi="fr_FR"/>
        </w:rPr>
      </w:r>
      <w:r>
        <w:rPr>
          <w:lang w:val="fr_FR" w:bidi="fr_FR"/>
        </w:rPr>
        <w:t xml:space="preserve">Quand Jésus réprimandait les Juifs, Jésus dit que la </w:t>
      </w:r>
      <w:r>
        <w:rPr>
          <w:b/>
          <w:lang w:val="fr_FR" w:bidi="fr_FR"/>
        </w:rPr>
        <w:t>parole de Dieu</w:t>
      </w:r>
      <w:r>
        <w:rPr>
          <w:lang w:val="fr_FR" w:bidi="fr_FR"/>
        </w:rPr>
        <w:t xml:space="preserve"> ne </w:t>
      </w:r>
      <w:r>
        <w:rPr>
          <w:b/>
          <w:lang w:val="fr_FR" w:bidi="fr_FR"/>
        </w:rPr>
        <w:t>demeure</w:t>
      </w:r>
      <w:r>
        <w:rPr>
          <w:lang w:val="fr_FR" w:bidi="fr_FR"/>
        </w:rPr>
        <w:t xml:space="preserve"> pas en eux. « La parole » fait référence à Jésus et à son message. Traduisez ce </w:t>
      </w:r>
      <w:r>
        <w:rPr>
          <w:lang w:val="fr_FR" w:bidi="fr_FR"/>
        </w:rPr>
        <w:t>mot</w:t>
      </w:r>
      <w:r>
        <w:rPr>
          <w:lang w:val="fr_FR" w:bidi="fr_FR"/>
        </w:rPr>
        <w:t xml:space="preserve"> de la manière dont vous l'avez traduit auparavant. Pour plus d'informations à ce sujet, vous pouvez vous référer au Glossaire principal. Le mot </w:t>
      </w:r>
      <w:r>
        <w:rPr>
          <w:b/>
          <w:lang w:val="fr_FR" w:bidi="fr_FR"/>
        </w:rPr>
        <w:t>demeurer</w:t>
      </w:r>
      <w:r>
        <w:rPr>
          <w:lang w:val="fr_FR" w:bidi="fr_FR"/>
        </w:rPr>
        <w:t xml:space="preserve"> signifie écouter et obéir à Jésus.</w:t>
      </w:r>
    </w:p>
    <w:p>
      <w:pPr/>
      <w:r>
        <w:rPr>
          <w:lang w:val="fr_FR" w:bidi="fr_FR"/>
        </w:rPr>
      </w:r>
      <w:r>
        <w:rPr>
          <w:lang w:val="fr_FR" w:bidi="fr_FR"/>
        </w:rPr>
        <w:t xml:space="preserve">Jésus dit aussi que les Juifs continuent d'étudier les </w:t>
      </w:r>
      <w:r>
        <w:rPr>
          <w:b/>
          <w:lang w:val="fr_FR" w:bidi="fr_FR"/>
        </w:rPr>
        <w:t>Écritures</w:t>
      </w:r>
      <w:r>
        <w:rPr>
          <w:lang w:val="fr_FR" w:bidi="fr_FR"/>
        </w:rPr>
        <w:t xml:space="preserve"> parce qu'ils pensent que Dieu les récompensera avec la </w:t>
      </w:r>
      <w:r>
        <w:rPr>
          <w:b/>
          <w:lang w:val="fr_FR" w:bidi="fr_FR"/>
        </w:rPr>
        <w:t>vie éternelle</w:t>
      </w:r>
      <w:r>
        <w:rPr>
          <w:lang w:val="fr_FR" w:bidi="fr_FR"/>
        </w:rPr>
        <w:t xml:space="preserve"> s'ils continuent de l'étudier. Les Écritures font référence à la loi de Moïse qui parle de la venue du Sauveur de Dieu qui est Jésus. La vie éternelle signifie vivre avec Dieu pour toujours. Jésus dit que quiconque fait confiance à Dieu le Père, qui a envoyé Jésus, vivra de nouveau. Il ne mourra plus, mais vivra pour toujours avec Dieu. Traduisez Écritures et vie éternelle de la même manière que vous les avez traduits auparavant. Pour plus d'informations sur les </w:t>
      </w:r>
      <w:r>
        <w:rPr>
          <w:lang w:val="fr_FR" w:bidi="fr_FR"/>
        </w:rPr>
        <w:t>Écritures</w:t>
      </w:r>
      <w:r>
        <w:rPr>
          <w:lang w:val="fr_FR" w:bidi="fr_FR"/>
        </w:rPr>
        <w:t xml:space="preserve"> et la </w:t>
      </w:r>
      <w:r>
        <w:rPr>
          <w:lang w:val="fr_FR" w:bidi="fr_FR"/>
        </w:rPr>
        <w:t>vie éternelle</w:t>
      </w:r>
      <w:r>
        <w:rPr>
          <w:lang w:val="fr_FR" w:bidi="fr_FR"/>
        </w:rPr>
        <w:t>, référez-vous au Glossaire principal.</w:t>
      </w:r>
    </w:p>
    <w:p>
      <w:pPr/>
      <w:r>
        <w:rPr>
          <w:lang w:val="fr_FR" w:bidi="fr_FR"/>
        </w:rPr>
      </w:r>
      <w:r>
        <w:rPr>
          <w:lang w:val="fr_FR" w:bidi="fr_FR"/>
        </w:rPr>
        <w:t xml:space="preserve">Jésus dit aussi que, contrairement aux Juifs, il ne travaille pas pour apporter la </w:t>
      </w:r>
      <w:r>
        <w:rPr>
          <w:b/>
          <w:lang w:val="fr_FR" w:bidi="fr_FR"/>
        </w:rPr>
        <w:t>gloire</w:t>
      </w:r>
      <w:r>
        <w:rPr>
          <w:lang w:val="fr_FR" w:bidi="fr_FR"/>
        </w:rPr>
        <w:t xml:space="preserve"> pour lui-même. Le mot gloire fait référence au grand honneur que les gens donnent à une personne qui est grande et puissante. Traduisez gloire de la même manière que vous les avez traduits auparavant. Pour plus d'informations sur le mot </w:t>
      </w:r>
      <w:r>
        <w:rPr>
          <w:lang w:val="fr_FR" w:bidi="fr_FR"/>
        </w:rPr>
        <w:t>gloire</w:t>
      </w:r>
      <w:r>
        <w:rPr>
          <w:lang w:val="fr_FR" w:bidi="fr_FR"/>
        </w:rPr>
        <w:t>, référez-vous au Glossaire principal. Les Juifs, cependant, n'ont pas l'</w:t>
      </w:r>
      <w:r>
        <w:rPr>
          <w:b/>
          <w:lang w:val="fr_FR" w:bidi="fr_FR"/>
        </w:rPr>
        <w:t>amour</w:t>
      </w:r>
      <w:r>
        <w:rPr>
          <w:lang w:val="fr_FR" w:bidi="fr_FR"/>
        </w:rPr>
        <w:t xml:space="preserve"> de Dieu à l'intérieur d'eux. Le mot amour fait référence au grand soin qu'une personne montre à une autre personne. Dans l'Évangile de Jean, ce mot fait souvent référence à l'amour que Jésus montre à ses disciples. C'est aussi le genre d'amour que Jésus attend de la part de ses disciples. Mais selon Jésus, les Juifs n'ont pas le même genre d'amour pour Dieu. Cela signifie que les Juifs ne se soucient pas de Dieu. Ils ne se soucient que d'eux-mêmes et de leur propre honneur.</w:t>
      </w:r>
    </w:p>
    <w:p>
      <w:pPr/>
      <w:r>
        <w:rPr>
          <w:lang w:val="fr_FR" w:bidi="fr_FR"/>
        </w:rPr>
      </w:r>
      <w:r>
        <w:rPr>
          <w:lang w:val="fr_FR" w:bidi="fr_FR"/>
        </w:rPr>
        <w:t xml:space="preserve">Arrêtez-vous ici et discutez en groupe du mot ou de l'expression que vous utiliserez pour </w:t>
      </w:r>
      <w:r>
        <w:rPr>
          <w:b/>
          <w:lang w:val="fr_FR" w:bidi="fr_FR"/>
        </w:rPr>
        <w:t>amour</w:t>
      </w:r>
      <w:r>
        <w:rPr>
          <w:lang w:val="fr_FR" w:bidi="fr_FR"/>
        </w:rPr>
        <w:t xml:space="preserve">. </w:t>
      </w:r>
    </w:p>
    <w:p>
      <w:pPr/>
      <w:r>
        <w:rPr>
          <w:lang w:val="fr_FR" w:bidi="fr_FR"/>
        </w:rPr>
      </w:r>
      <w:r>
        <w:rPr>
          <w:lang w:val="fr_FR" w:bidi="fr_FR"/>
        </w:rPr>
        <w:t xml:space="preserve">Jésus dit que les Juifs ont placé leur espérance en </w:t>
      </w:r>
      <w:r>
        <w:rPr>
          <w:b/>
          <w:lang w:val="fr_FR" w:bidi="fr_FR"/>
        </w:rPr>
        <w:t>Moïse</w:t>
      </w:r>
      <w:r>
        <w:rPr>
          <w:lang w:val="fr_FR" w:bidi="fr_FR"/>
        </w:rPr>
        <w:t xml:space="preserve">. Moïse était le grand Israélite que Dieu a nommé pour sauver les Israélites de leur esclavage en Égypte. À ce moment-là, Moïse était déjà mort depuis longtemps. Quand Jésus mentionne Moïse, il fait en fait référence à la loi de Moïse. Cette </w:t>
      </w:r>
      <w:r>
        <w:rPr>
          <w:b/>
          <w:lang w:val="fr_FR" w:bidi="fr_FR"/>
        </w:rPr>
        <w:t>loi de Moïse</w:t>
      </w:r>
      <w:r>
        <w:rPr>
          <w:lang w:val="fr_FR" w:bidi="fr_FR"/>
        </w:rPr>
        <w:t xml:space="preserve"> était la loi que Dieu lui a dit d'écrire. Cette loi a servi de guide pour tous les Juifs sur la façon dont ils peuvent obéir à Dieu, et sur la façon dont ils peuvent rester dans l'espérance du Sauveur de Dieu. Cette loi est aussi appelée les </w:t>
      </w:r>
      <w:r>
        <w:rPr>
          <w:b/>
          <w:lang w:val="fr_FR" w:bidi="fr_FR"/>
        </w:rPr>
        <w:t>Écritures</w:t>
      </w:r>
      <w:r>
        <w:rPr>
          <w:lang w:val="fr_FR" w:bidi="fr_FR"/>
        </w:rPr>
        <w:t xml:space="preserve">, ou les </w:t>
      </w:r>
      <w:r>
        <w:rPr>
          <w:b/>
          <w:lang w:val="fr_FR" w:bidi="fr_FR"/>
        </w:rPr>
        <w:t>écrits</w:t>
      </w:r>
      <w:r>
        <w:rPr>
          <w:lang w:val="fr_FR" w:bidi="fr_FR"/>
        </w:rPr>
        <w:t xml:space="preserve">. Traduisez Moïse de la même manière que vous l'avez traduit auparavant. Pour plus d'informations sur la </w:t>
      </w:r>
      <w:r>
        <w:rPr>
          <w:lang w:val="fr_FR" w:bidi="fr_FR"/>
        </w:rPr>
        <w:t>loi de Moïse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lang w:val="fr_FR" w:bidi="fr_FR"/>
        </w:rPr>
        <w:t>C'est la fin du script.</w:t>
      </w:r>
      <w:r>
        <w:rPr>
          <w:lang w:val="fr_FR" w:bidi="fr_FR"/>
        </w:rPr>
      </w:r>
      <w:r>
        <w:rPr>
          <w:lang w:val="fr_FR" w:bidi="fr_FR"/>
        </w:rPr>
      </w:r>
    </w:p>
    <w:p>
      <w:pPr/>
      <w:r>
        <w:rPr>
          <w:lang w:val="fr_FR" w:bidi="fr_FR"/>
        </w:rPr>
      </w:r>
    </w:p>
    <w:p>
      <w:pPr>
        <w:pStyle w:val="Heading2"/>
      </w:pPr>
      <w:r>
        <w:rPr>
          <w:lang w:val="fr_FR" w:bidi="fr_FR"/>
        </w:rPr>
        <w:t>Jean 5:31–47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97">
        <w:r>
          <w:rPr>
            <w:lang w:val="fr_FR" w:bidi="fr_FR"/>
          </w:rPr>
          <w:rPr>
            <w:color w:val="0000EE"/>
            <w:u w:val="single"/>
          </w:rPr>
          <w:t>Écouter et Cœur</w:t>
        </w:r>
      </w:hyperlink>
      <w:r>
        <w:rPr>
          <w:lang w:val="fr_FR" w:bidi="fr_FR"/>
        </w:rPr>
        <w:t xml:space="preserve"> (379 KB)</w:t>
      </w:r>
      <w:r>
        <w:rPr>
          <w:lang w:val="fr_FR" w:bidi="fr_FR"/>
        </w:rPr>
      </w:r>
    </w:p>
    <w:p>
      <w:pPr>
        <w:pStyle w:val="ListBullet"/>
        <w:spacing w:line="240" w:lineRule="auto"/>
        <w:ind w:left="720"/>
      </w:pPr>
      <w:r>
        <w:rPr>
          <w:lang w:val="fr_FR" w:bidi="fr_FR"/>
        </w:rPr>
      </w:r>
      <w:hyperlink r:id="rId98">
        <w:r>
          <w:rPr>
            <w:lang w:val="fr_FR" w:bidi="fr_FR"/>
          </w:rPr>
          <w:rPr>
            <w:color w:val="0000EE"/>
            <w:u w:val="single"/>
          </w:rPr>
          <w:t>Planter le Décor</w:t>
        </w:r>
      </w:hyperlink>
      <w:r>
        <w:rPr>
          <w:lang w:val="fr_FR" w:bidi="fr_FR"/>
        </w:rPr>
        <w:t xml:space="preserve"> (4.9 MB)</w:t>
      </w:r>
      <w:r>
        <w:rPr>
          <w:lang w:val="fr_FR" w:bidi="fr_FR"/>
        </w:rPr>
      </w:r>
    </w:p>
    <w:p>
      <w:pPr>
        <w:pStyle w:val="ListBullet"/>
        <w:spacing w:line="240" w:lineRule="auto"/>
        <w:ind w:left="720"/>
      </w:pPr>
      <w:r>
        <w:rPr>
          <w:lang w:val="fr_FR" w:bidi="fr_FR"/>
        </w:rPr>
      </w:r>
      <w:hyperlink r:id="rId99">
        <w:r>
          <w:rPr>
            <w:lang w:val="fr_FR" w:bidi="fr_FR"/>
          </w:rPr>
          <w:rPr>
            <w:color w:val="0000EE"/>
            <w:u w:val="single"/>
          </w:rPr>
          <w:t>Définir les Scènes</w:t>
        </w:r>
      </w:hyperlink>
      <w:r>
        <w:rPr>
          <w:lang w:val="fr_FR" w:bidi="fr_FR"/>
        </w:rPr>
        <w:t xml:space="preserve"> (3.0 MB)</w:t>
      </w:r>
      <w:r>
        <w:rPr>
          <w:lang w:val="fr_FR" w:bidi="fr_FR"/>
        </w:rPr>
      </w:r>
    </w:p>
    <w:p>
      <w:pPr>
        <w:pStyle w:val="ListBullet"/>
        <w:spacing w:line="240" w:lineRule="auto"/>
        <w:ind w:left="720"/>
      </w:pPr>
      <w:r>
        <w:rPr>
          <w:lang w:val="fr_FR" w:bidi="fr_FR"/>
        </w:rPr>
      </w:r>
      <w:hyperlink r:id="rId100">
        <w:r>
          <w:rPr>
            <w:lang w:val="fr_FR" w:bidi="fr_FR"/>
          </w:rPr>
          <w:rPr>
            <w:color w:val="0000EE"/>
            <w:u w:val="single"/>
          </w:rPr>
          <w:t>Intégration du Texte</w:t>
        </w:r>
      </w:hyperlink>
      <w:r>
        <w:rPr>
          <w:lang w:val="fr_FR" w:bidi="fr_FR"/>
        </w:rPr>
        <w:t xml:space="preserve"> (2.1 MB)</w:t>
      </w:r>
      <w:r>
        <w:rPr>
          <w:lang w:val="fr_FR" w:bidi="fr_FR"/>
        </w:rPr>
      </w:r>
    </w:p>
    <w:p>
      <w:pPr>
        <w:pStyle w:val="ListBullet"/>
        <w:spacing w:line="240" w:lineRule="auto"/>
        <w:ind w:left="720"/>
      </w:pPr>
      <w:r>
        <w:rPr>
          <w:lang w:val="fr_FR" w:bidi="fr_FR"/>
        </w:rPr>
      </w:r>
      <w:hyperlink r:id="rId101">
        <w:r>
          <w:rPr>
            <w:lang w:val="fr_FR" w:bidi="fr_FR"/>
          </w:rPr>
          <w:rPr>
            <w:color w:val="0000EE"/>
            <w:u w:val="single"/>
          </w:rPr>
          <w:t>Combler les Lacunes</w:t>
        </w:r>
      </w:hyperlink>
      <w:r>
        <w:rPr>
          <w:lang w:val="fr_FR" w:bidi="fr_FR"/>
        </w:rPr>
        <w:t xml:space="preserve"> (2.5 MB)</w:t>
      </w:r>
      <w:r>
        <w:rPr>
          <w:lang w:val="fr_FR" w:bidi="fr_FR"/>
        </w:rPr>
      </w:r>
    </w:p>
    <w:p>
      <w:pPr>
        <w:pStyle w:val="ListBullet"/>
        <w:spacing w:line="240" w:lineRule="auto"/>
        <w:ind w:left="720"/>
      </w:pPr>
      <w:r>
        <w:rPr>
          <w:lang w:val="fr_FR" w:bidi="fr_FR"/>
        </w:rPr>
      </w:r>
      <w:hyperlink r:id="rId102">
        <w:r>
          <w:rPr>
            <w:lang w:val="fr_FR" w:bidi="fr_FR"/>
          </w:rPr>
          <w:rPr>
            <w:color w:val="0000EE"/>
            <w:u w:val="single"/>
          </w:rPr>
          <w:t>Prêcher la Parole</w:t>
        </w:r>
      </w:hyperlink>
      <w:r>
        <w:rPr>
          <w:lang w:val="fr_FR" w:bidi="fr_FR"/>
        </w:rPr>
        <w:t xml:space="preserve"> (877 KB)</w:t>
      </w:r>
      <w:r>
        <w:rPr>
          <w:lang w:val="fr_FR" w:bidi="fr_FR"/>
        </w:rPr>
      </w:r>
      <w:r>
        <w:rPr>
          <w:lang w:val="fr_FR" w:bidi="fr_FR"/>
        </w:rPr>
      </w:r>
      <w:r>
        <w:rPr>
          <w:lang w:val="fr_FR" w:bidi="fr_FR"/>
        </w:rPr>
      </w:r>
    </w:p>
    <w:p>
      <w:pPr/>
      <w:r>
        <w:rPr>
          <w:lang w:val="fr_FR" w:bidi="fr_FR"/>
        </w:rPr>
      </w:r>
    </w:p>
    <w:p>
      <w:pPr>
        <w:pStyle w:val="Heading2"/>
      </w:pPr>
      <w:r>
        <w:rPr>
          <w:lang w:val="fr_FR" w:bidi="fr_FR"/>
        </w:rPr>
        <w:t>Jean 6:1–15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6.1–15. Laissez entrer la parole de Dieu dans vos cœurs.</w:t>
      </w:r>
    </w:p>
    <w:p>
      <w:pPr/>
      <w:r>
        <w:rPr>
          <w:lang w:val="fr_FR" w:bidi="fr_FR"/>
        </w:rPr>
      </w:r>
      <w:r>
        <w:rPr>
          <w:lang w:val="fr_FR" w:bidi="fr_FR"/>
        </w:rPr>
        <w:t>Écoutez l'enregistrement de Jean 6.1–15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6.1–15 dans la traduction la plus facile à comprendre.</w:t>
      </w:r>
    </w:p>
    <w:p>
      <w:pPr/>
      <w:r>
        <w:rPr>
          <w:lang w:val="fr_FR" w:bidi="fr_FR"/>
        </w:rPr>
      </w:r>
      <w:r>
        <w:rPr>
          <w:lang w:val="fr_FR" w:bidi="fr_FR"/>
        </w:rPr>
        <w:t>Dans les histoires précédentes, Jésus a guéri un homme le jour du sabbat. Quand Jésus a fait cela, les Juifs, c'est-à-dire les chefs juifs, pensaient que Jésus avait enfreint la loi du sabbat. Ils ont donc persécuté et ont essayé de tuer Jésus. Mais Jésus s'est défendu lui-même. Il dit qu'il est le Fils de Dieu et le Fils de l'homme qui a la puissance et l'autorité de la part de Dieu le Père. Les témoins qui pouvaient prouver ses prétentions incluent Dieu le Père, les miracles qu'il a faits, ainsi que la loi de Moïse. Dans la présente histoire, Jésus fait un autre miracle. Il nourrira un grand nombre de personnes avec seulement une très petite quantité de nourriture.</w:t>
      </w:r>
    </w:p>
    <w:p>
      <w:pPr/>
      <w:r>
        <w:rPr>
          <w:lang w:val="fr_FR" w:bidi="fr_FR"/>
        </w:rPr>
      </w:r>
      <w:r>
        <w:rPr>
          <w:lang w:val="fr_FR" w:bidi="fr_FR"/>
        </w:rPr>
        <w:t>L'histoire commence un certain temps après que Jésus se soit défendu contre les Juifs. Jésus est allé de l'autre côté de la mer de Galilée. La mer de Galilée est une mer que l'on trouve dans la région de la Galilée. Elle est aussi appelée la mer de Tibériade. Tibère était le nom d'un empereur romain. La mer est nommée d'après l'un des plus grands chefs de Rome.</w:t>
      </w:r>
    </w:p>
    <w:p>
      <w:pPr/>
      <w:r>
        <w:rPr>
          <w:lang w:val="fr_FR" w:bidi="fr_FR"/>
        </w:rPr>
      </w:r>
      <w:r>
        <w:rPr>
          <w:lang w:val="fr_FR" w:bidi="fr_FR"/>
        </w:rPr>
        <w:t xml:space="preserve">Arrêtez-vous ici et regardez une image de la </w:t>
      </w:r>
      <w:r>
        <w:rPr>
          <w:lang w:val="fr_FR" w:bidi="fr_FR"/>
        </w:rPr>
        <w:t>mer de Galilée</w:t>
      </w:r>
      <w:r>
        <w:rPr>
          <w:lang w:val="fr_FR" w:bidi="fr_FR"/>
        </w:rPr>
        <w:t xml:space="preserve"> en groupe. Mettez cet enregistrement en pause ici.</w:t>
      </w:r>
    </w:p>
    <w:p>
      <w:pPr/>
      <w:r>
        <w:rPr>
          <w:lang w:val="fr_FR" w:bidi="fr_FR"/>
        </w:rPr>
      </w:r>
      <w:r>
        <w:rPr>
          <w:lang w:val="fr_FR" w:bidi="fr_FR"/>
        </w:rPr>
        <w:t>Alors que Jésus s'y rend, une grande foule le suit. Ils suivaient Jésus parce qu'ils voyaient les signes qu'il faisait auprès des malades. Les signes font référence aux miracles qui ont convaincu les gens qu'il est le Fils de Dieu. La foule suivait Jésus parce qu'elle voulait voir plus de miracles de Jésus. Quand ils sont arrivés de l'autre côté, il est monté sur une montagne avec ses disciples. La montagne était peut-être une petite montagne, peut-être une colline où les gens pouvaient aller en peu de temps. Ils s'y sont assis.</w:t>
      </w:r>
    </w:p>
    <w:p>
      <w:pPr/>
      <w:r>
        <w:rPr>
          <w:lang w:val="fr_FR" w:bidi="fr_FR"/>
        </w:rPr>
      </w:r>
      <w:r>
        <w:rPr>
          <w:lang w:val="fr_FR" w:bidi="fr_FR"/>
        </w:rPr>
        <w:t xml:space="preserve">Arrêtez-vous ici et regardez une image d'une </w:t>
      </w:r>
      <w:r>
        <w:rPr>
          <w:lang w:val="fr_FR" w:bidi="fr_FR"/>
        </w:rPr>
        <w:t>colline</w:t>
      </w:r>
      <w:r>
        <w:rPr>
          <w:lang w:val="fr_FR" w:bidi="fr_FR"/>
        </w:rPr>
        <w:t xml:space="preserve"> en groupe. Mettez cet enregistrement en pause ici.</w:t>
      </w:r>
    </w:p>
    <w:p>
      <w:pPr/>
      <w:r>
        <w:rPr>
          <w:lang w:val="fr_FR" w:bidi="fr_FR"/>
        </w:rPr>
      </w:r>
      <w:r>
        <w:rPr>
          <w:lang w:val="fr_FR" w:bidi="fr_FR"/>
        </w:rPr>
        <w:t>C'était presque l'heure pour la célébration de la fête juive appelée la Pâque. La Pâque était l'une des fêtes que célébrait le peuple juif. Pendant la Pâque, les Juifs se souviennent de l'histoire de la façon dont Dieu a donné le pouvoir à Moïse de délivrer les anciens Israélites de l'esclavage en Égypte. La Pâque est une information importante ici. Quand les Juifs célèbrent la Pâque, ils prient avec la plus grande force pour un prophète et un Sauveur comme Moïse qui les sauverait de Rome. Dans cette histoire et dans les histoires suivantes, Jésus montrera qu'il est le Sauveur semblable à Moïse que les gens attendent.</w:t>
      </w:r>
    </w:p>
    <w:p>
      <w:pPr/>
      <w:r>
        <w:rPr>
          <w:lang w:val="fr_FR" w:bidi="fr_FR"/>
        </w:rPr>
      </w:r>
      <w:r>
        <w:rPr>
          <w:lang w:val="fr_FR" w:bidi="fr_FR"/>
        </w:rPr>
        <w:t>Alors que Jésus lève les yeux, c'est-à-dire quand il voit qu'une grande foule le suivait, Jésus parle à son disciple, Philippe. Jésus demande à Philippe où ils pouvaient acheter du pain pour que la foule qui suivait Jésus puisse manger. Ici, Jésus ne demande pas vraiment comment ils pouvaient nourrir les gens. Jésus savait déjà quoi faire pour que les gens mangent. Mais Jésus demande à Philippe ce qu'il doit faire pour éprouver Philippe. Il voulait voir si Philippe ferait confiance que Jésus pouvait nourrir les gens même s'ils sont si nombreux.</w:t>
      </w:r>
    </w:p>
    <w:p>
      <w:pPr/>
      <w:r>
        <w:rPr>
          <w:lang w:val="fr_FR" w:bidi="fr_FR"/>
        </w:rPr>
      </w:r>
      <w:r>
        <w:rPr>
          <w:lang w:val="fr_FR" w:bidi="fr_FR"/>
        </w:rPr>
        <w:t>Philippe dit à Jésus que du pain d'une valeur de deux cents deniers ne serait pas suffisant pour nourrir tout le monde. Le pain était la nourriture commune que l'on mangeait chaque jour à cette époque. Un denier était une pièce d'argent. La plupart des personnes qui travaillaient à cette époque recevaient un denier par jour pour leur travail. Deux cents deniers seraient le montant qu'une personne qui travaille gagnerait si elle travaillait pendant six mois. Philippe disait que même si une personne achetait du pain en utilisant l'argent qu'elle avait gagné en travaillant pendant six mois, le pain ne serait pas suffisant pour tout le monde. Même s'ils divisaient le pain en petits morceaux, tout le monde n'obtiendrait pas un morceau parce qu'il y en avait tellement.</w:t>
      </w:r>
    </w:p>
    <w:p>
      <w:pPr/>
      <w:r>
        <w:rPr>
          <w:lang w:val="fr_FR" w:bidi="fr_FR"/>
        </w:rPr>
      </w:r>
      <w:r>
        <w:rPr>
          <w:lang w:val="fr_FR" w:bidi="fr_FR"/>
        </w:rPr>
        <w:t xml:space="preserve">Arrêtez-vous ici et regardez une image d'un </w:t>
      </w:r>
      <w:r>
        <w:rPr>
          <w:lang w:val="fr_FR" w:bidi="fr_FR"/>
        </w:rPr>
        <w:t>denier</w:t>
      </w:r>
      <w:r>
        <w:rPr>
          <w:lang w:val="fr_FR" w:bidi="fr_FR"/>
        </w:rPr>
        <w:t xml:space="preserve"> en groupe. Mettez cet enregistrement en pause ici.</w:t>
      </w:r>
    </w:p>
    <w:p>
      <w:pPr/>
      <w:r>
        <w:rPr>
          <w:lang w:val="fr_FR" w:bidi="fr_FR"/>
        </w:rPr>
      </w:r>
      <w:r>
        <w:rPr>
          <w:lang w:val="fr_FR" w:bidi="fr_FR"/>
        </w:rPr>
        <w:t>Un autre des disciples de Jésus dont le nom était André vient alors vers Jésus. André était le frère de Simon Pierre. Nous ne savons pas qui est le frère aîné et le frère plus jeune entre André et Pierre. Ce qui est clair est qu'ils sont frères. André dit à Jésus qu'un jeune garçon a cinq pains d'orge et deux poissons. L'âge du garçon n'est pas clair, mais le mot ici suggère que l'âge du garçon est inférieur à trente ans et qu'il n'est pas encore un homme adulte. Puis André pose une question à Jésus : « Il y a un garçon ici qui a cinq pains d'orge et deux poissons, mais qu'est-ce que cela représente face à un si grand nombre ? » André dit que les pains et les poissons ne sont pas suffisants pour nourrir tout le monde. Les pains étaient comme des petits pains. L'orge était le grain utilisé pour faire du pain si l'on ne pouvait pas se permettre du blé. Les personnes qui étaient pauvres mangeaient souvent du pain d'orge. Le poisson avait peut-être déjà été cuit.</w:t>
      </w:r>
    </w:p>
    <w:p>
      <w:pPr/>
      <w:r>
        <w:rPr>
          <w:lang w:val="fr_FR" w:bidi="fr_FR"/>
        </w:rPr>
      </w:r>
      <w:r>
        <w:rPr>
          <w:lang w:val="fr_FR" w:bidi="fr_FR"/>
        </w:rPr>
        <w:t xml:space="preserve">Arrêtez-vous ici et regardez une image de </w:t>
      </w:r>
      <w:r>
        <w:rPr>
          <w:lang w:val="fr_FR" w:bidi="fr_FR"/>
        </w:rPr>
        <w:t>pains d'orge et de poisson cuit</w:t>
      </w:r>
      <w:r>
        <w:rPr>
          <w:lang w:val="fr_FR" w:bidi="fr_FR"/>
        </w:rPr>
        <w:t xml:space="preserve"> en groupe. Mettez cet enregistrement en pause ici.</w:t>
      </w:r>
    </w:p>
    <w:p>
      <w:pPr/>
      <w:r>
        <w:rPr>
          <w:lang w:val="fr_FR" w:bidi="fr_FR"/>
        </w:rPr>
      </w:r>
      <w:r>
        <w:rPr>
          <w:lang w:val="fr_FR" w:bidi="fr_FR"/>
        </w:rPr>
        <w:t>Jésus dit à ses disciples de faire s'asseoir les gens. Il y avait beaucoup d'herbe dans ce lieu. L'herbe est une petite plante qui pousse généralement assez haut pour couvrir le sol. Cela rendait le sol confortable pour que les gens s'asseyent.</w:t>
      </w:r>
    </w:p>
    <w:p>
      <w:pPr/>
      <w:r>
        <w:rPr>
          <w:lang w:val="fr_FR" w:bidi="fr_FR"/>
        </w:rPr>
      </w:r>
      <w:r>
        <w:rPr>
          <w:lang w:val="fr_FR" w:bidi="fr_FR"/>
        </w:rPr>
        <w:t xml:space="preserve">Arrêtez-vous ici et regardez une image d'une </w:t>
      </w:r>
      <w:r>
        <w:rPr>
          <w:lang w:val="fr_FR" w:bidi="fr_FR"/>
        </w:rPr>
        <w:t>pente recouverte d'herbe</w:t>
      </w:r>
      <w:r>
        <w:rPr>
          <w:lang w:val="fr_FR" w:bidi="fr_FR"/>
        </w:rPr>
        <w:t xml:space="preserve"> en groupe. Mettez cet enregistrement en pause ici.</w:t>
      </w:r>
    </w:p>
    <w:p>
      <w:pPr/>
      <w:r>
        <w:rPr>
          <w:lang w:val="fr_FR" w:bidi="fr_FR"/>
        </w:rPr>
      </w:r>
      <w:r>
        <w:rPr>
          <w:lang w:val="fr_FR" w:bidi="fr_FR"/>
        </w:rPr>
        <w:t>Les gens s'asseoient comme le leur disent les disciples. Il y avait environ cinq mille hommes présents. Nous ne savons pas combien de femmes et d'enfants étaient là.</w:t>
      </w:r>
    </w:p>
    <w:p>
      <w:pPr/>
      <w:r>
        <w:rPr>
          <w:lang w:val="fr_FR" w:bidi="fr_FR"/>
        </w:rPr>
      </w:r>
      <w:r>
        <w:rPr>
          <w:lang w:val="fr_FR" w:bidi="fr_FR"/>
        </w:rPr>
        <w:t>Jésus prend les pains du jeune garçon. Puis il remercie Dieu le Père de leur avoir donné les pains à manger. Il les distribue ensuite aux personnes qui étaient assises. Il leur a aussi donné autant de poisson que les personnes en voulaient. Après que les gens aient fini de manger et aient été satisfaits, Jésus demande à ses disciples de rassembler la nourriture qui reste pour que rien ne soit gaspillé. La nourriture qui reste fait référence à la nourriture que les gens ne pouvaient plus manger parce qu'ils étaient déjà pleins. Les disciples rassemblent donc toute la nourriture qui reste. Ils ont pu remplir douze paniers remplis de morceaux qui restaient des cinq pains d'orge. Les paniers étaient des contenants faits à partir de plantes qui étaient tissées ensemble. Il n'est pas clair où les disciples ont obtenu les paniers, et à quel point les paniers étaient grands. Mais c'étaient peut-être de grands paniers qui pouvaient contenir de grandes quantités de récoltes moissonnées.</w:t>
      </w:r>
    </w:p>
    <w:p>
      <w:pPr/>
      <w:r>
        <w:rPr>
          <w:lang w:val="fr_FR" w:bidi="fr_FR"/>
        </w:rPr>
      </w:r>
      <w:r>
        <w:rPr>
          <w:lang w:val="fr_FR" w:bidi="fr_FR"/>
        </w:rPr>
        <w:t xml:space="preserve">Arrêtez-vous ici et regardez une image d'un </w:t>
      </w:r>
      <w:r>
        <w:rPr>
          <w:lang w:val="fr_FR" w:bidi="fr_FR"/>
        </w:rPr>
        <w:t>panier</w:t>
      </w:r>
      <w:r>
        <w:rPr>
          <w:lang w:val="fr_FR" w:bidi="fr_FR"/>
        </w:rPr>
        <w:t xml:space="preserve"> en groupe. Mettez cet enregistrement en pause ici.</w:t>
      </w:r>
    </w:p>
    <w:p>
      <w:pPr/>
      <w:r>
        <w:rPr>
          <w:lang w:val="fr_FR" w:bidi="fr_FR"/>
        </w:rPr>
      </w:r>
      <w:r>
        <w:rPr>
          <w:lang w:val="fr_FR" w:bidi="fr_FR"/>
        </w:rPr>
        <w:t>Les gens voyaient cela comme un autre signe que Jésus venait de Dieu. Après avoir vu ce signe, ils ont dit avec enthousiasme que Jésus est vraiment le prophète que Dieu enverrait selon la loi de Moïse. Un prophète est une personne que Dieu a désignée pour dire son message au peuple.</w:t>
      </w:r>
    </w:p>
    <w:p>
      <w:pPr/>
      <w:r>
        <w:rPr>
          <w:lang w:val="fr_FR" w:bidi="fr_FR"/>
        </w:rPr>
      </w:r>
      <w:r>
        <w:rPr>
          <w:lang w:val="fr_FR" w:bidi="fr_FR"/>
        </w:rPr>
        <w:t>Jésus réalise que les gens étaient sur le point de le prendre de force pour en faire leur roi. Les gens pensaient que si Jésus avait des pouvoirs pour faire des signes miraculeux, cela signifiait qu'il avait aussi des pouvoirs pour se battre et vaincre les Romains qui régnent sur eux. Pour ces personnes, Jésus ferait un grand chef militaire. Parce que les gens voulaient désespérément un Sauveur, ils essaient de prendre Jésus par la force pour pouvoir faire de Jésus leur roi. Jésus les a donc quittés et il est allé de nouveau sur la montagne par lui-même.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6.1–15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Jésus va de l'autre côté de la mer de Galilée, c'est-à-dire de la mer de Tibériade. Avec ses disciples et une grande foule qui le suit, Jésus monte sur une montagne.</w:t>
      </w:r>
    </w:p>
    <w:p>
      <w:pPr/>
      <w:r>
        <w:rPr>
          <w:lang w:val="fr_FR" w:bidi="fr_FR"/>
        </w:rPr>
      </w:r>
      <w:r>
        <w:rPr>
          <w:b/>
          <w:lang w:val="fr_FR" w:bidi="fr_FR"/>
        </w:rPr>
        <w:t>Dans la deuxième partie :</w:t>
      </w:r>
      <w:r>
        <w:rPr>
          <w:lang w:val="fr_FR" w:bidi="fr_FR"/>
        </w:rPr>
        <w:t xml:space="preserve"> Jésus voit les nombreuses personnes qui l'ont suivi. Jésus demande à Philippe comment ils pourront nourrir la foule. André vient vers Jésus et dit qu'il y a un garçon qui a cinq pains et deux poissons. Philippe et André disent qu'ils n'ont pas assez de nourriture pour nourrir les gens.</w:t>
      </w:r>
    </w:p>
    <w:p>
      <w:pPr/>
      <w:r>
        <w:rPr>
          <w:lang w:val="fr_FR" w:bidi="fr_FR"/>
        </w:rPr>
      </w:r>
      <w:r>
        <w:rPr>
          <w:b/>
          <w:lang w:val="fr_FR" w:bidi="fr_FR"/>
        </w:rPr>
        <w:t>Dans la troisième partie :</w:t>
      </w:r>
      <w:r>
        <w:rPr>
          <w:lang w:val="fr_FR" w:bidi="fr_FR"/>
        </w:rPr>
        <w:t xml:space="preserve"> Jésus prend les cinq pains et le poisson du garçon. Il rend grâce à Dieu et distribue les pains et les poissons. Les gens mangent et sont repus. Puis Jésus dit à ses disciples de rassembler la nourriture qui reste. Les disciples ont rempli douze paniers avec des restes de nourriture.</w:t>
      </w:r>
    </w:p>
    <w:p>
      <w:pPr/>
      <w:r>
        <w:rPr>
          <w:lang w:val="fr_FR" w:bidi="fr_FR"/>
        </w:rPr>
      </w:r>
      <w:r>
        <w:rPr>
          <w:b/>
          <w:lang w:val="fr_FR" w:bidi="fr_FR"/>
        </w:rPr>
        <w:t>Dans la quatrième partie :</w:t>
      </w:r>
      <w:r>
        <w:rPr>
          <w:lang w:val="fr_FR" w:bidi="fr_FR"/>
        </w:rPr>
        <w:t xml:space="preserve"> quand les gens voyaient le signe que Jésus fait en nourrissant beaucoup de personnes en utilisant seulement une petite quantité de nourriture, ils disent que Jésus est le prophète qui doit venir dans le monde. Ils essaient ensuite de prendre Jésus par la force pour le faire roi. Jésus part donc et va de nouveau sur une montagne, seul.</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André</w:t>
      </w:r>
    </w:p>
    <w:p>
      <w:pPr>
        <w:pStyle w:val="ListBullet"/>
        <w:spacing w:line="240" w:lineRule="auto"/>
        <w:ind w:left="720"/>
      </w:pPr>
      <w:r>
        <w:rPr>
          <w:lang w:val="fr_FR" w:bidi="fr_FR"/>
        </w:rPr>
      </w:r>
      <w:r>
        <w:rPr>
          <w:lang w:val="fr_FR" w:bidi="fr_FR"/>
        </w:rPr>
        <w:t>Un jeune garçon</w:t>
      </w:r>
    </w:p>
    <w:p>
      <w:pPr>
        <w:pStyle w:val="ListBullet"/>
        <w:spacing w:line="240" w:lineRule="auto"/>
        <w:ind w:left="720"/>
      </w:pPr>
      <w:r>
        <w:rPr>
          <w:lang w:val="fr_FR" w:bidi="fr_FR"/>
        </w:rPr>
      </w:r>
      <w:r>
        <w:rPr>
          <w:lang w:val="fr_FR" w:bidi="fr_FR"/>
        </w:rPr>
        <w:t>Une foule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du processus, il n'est pas clair combien de temps s'est écoulé entre les histoires précédentes et la présente histoire. Mais cela semble se produire un certain temps après que Jésus ait assisté à une fête juive différente à Jérusalem. Dans cette première partie, Jésus est allé de l'autre côté de la mer de Galilée, ou la mer de Tibériade. Nous ne savons pas exactement depuis quel endroit Jésus a traversé la mer de Galilée pour se rendre de l'autre côté. Jésus a marché vers la région de la mer de Galilée depuis Jérusalem. Un certain moment plus tard, Jésus avait traversé la mer de Galilée vers l'autre côté. Une grande foule le suivait. Assurez-vous de montrer que la foule suivait Jésus parce qu'elle avait vu les signes que Jésus a faits quand il a guéri les personnes malades, et elle veut voir plus de signes de la part de Jésus. Quand ils sont arrivés de l'autre côté de la mer, ils sont montés sur la montagne. Nous ne savons pas de quelle montagne il s'agissait, mais cela devait être une petite montagne, peut-être une colline. Quand ils atteignent le sommet de la montagne, lui et ses disciples s'assoient.</w:t>
      </w:r>
    </w:p>
    <w:p>
      <w:pPr/>
      <w:r>
        <w:rPr>
          <w:lang w:val="fr_FR" w:bidi="fr_FR"/>
        </w:rPr>
      </w:r>
      <w:r>
        <w:rPr>
          <w:lang w:val="fr_FR" w:bidi="fr_FR"/>
        </w:rPr>
        <w:t>Dans la deuxième partie : Jésus lève les yeux. C'est une autre façon de dire que Jésus a regardé autour de lui. Puis Jésus voit qu'une grande foule s'approche du lieu où ils se trouvent. Jésus demande à Philippe où ils pouvaient acheter du pain. Il est important de montrer que Jésus ne demande à Philippe que parce qu'il éprouve Philippe, pour voir si Philippe fera confiance à Jésus. En vérité, Jésus savait déjà comment ils nourriraient les gens. Philippe dira à Jésus que même si une personne achetait du pain en utilisant l'argent qu'elle avait gagné en travaillant pendant six mois, le pain ne serait pas suffisant pour tout le monde. Même s'ils divisaient le pain en petits morceaux, tout le monde n'obtiendrait pas un morceau parce qu'il y en avait tellement. Après cela, André vient vers Jésus et rapporte qu'il y a un garçon parmi la foule qui a cinq pains d'orge et deux poissons, mais ce n'est pas suffisant.</w:t>
      </w:r>
    </w:p>
    <w:p>
      <w:pPr/>
      <w:r>
        <w:rPr>
          <w:lang w:val="fr_FR" w:bidi="fr_FR"/>
        </w:rPr>
      </w:r>
      <w:r>
        <w:rPr>
          <w:lang w:val="fr_FR" w:bidi="fr_FR"/>
        </w:rPr>
        <w:t>Dans la troisième partie, Jésus dit à ses disciples de faire en sorte que les gens s'asseyent sur l'herbe. Les gens s'asseyeront sur l'herbe. Les hommes à eux seuls sont au nombre d'environ cinq mille personnes, mais il y a aussi des femmes et des enfants. Nous ne savons pas combien de femmes et d'enfants sont là. Jésus prend les pains et le poisson du jeune garçon et rend grâce à Dieu le Père pour la nourriture. Jésus distribue ensuite les pains et les poissons, probablement à ses disciples et assistants, pour les donner à tout le monde dans la foule. Assurez-vous de montrer que tout le monde dans la foule recevra et mangera à la fois les pains et le poisson. Après qu'ils aient mangé et soient satisfaits, Jésus dira à ses disciples de collecter toute la nourriture qui n'a pas été mangée pour que rien ne soit gaspillé. Les disciples ont rempli douze paniers avec des restes de nourriture.</w:t>
      </w:r>
    </w:p>
    <w:p>
      <w:pPr/>
      <w:r>
        <w:rPr>
          <w:lang w:val="fr_FR" w:bidi="fr_FR"/>
        </w:rPr>
      </w:r>
      <w:r>
        <w:rPr>
          <w:lang w:val="fr_FR" w:bidi="fr_FR"/>
        </w:rPr>
        <w:t xml:space="preserve">Dans la quatrième partie : les gens voient et parlent entre eux du signe que Jésus a fait. Ils sont étonnés et ils sont convaincus que Jésus est le prophète qui doit venir dans le monde. La loi de Moïse n'est pas mentionnée, mais les gens réalisent que Jésus est le prophète que Dieu enverrait selon la loi de Moïse. Ils viennent donc à Jésus et essaient de le saisir. Ils veulent faire de Jésus leur roi. Nous ne savons pas comment il l'a découvert, mais Jésus l'a réalisé. Il s'est donc échappé et les a quittés. Puis Jésus est allé de nouveau sur la montagne par lui-même. Le mot montagne ici est la même petite montagne ou colline où Jésus a fait le miracle. Cela signifie que Jésus était déjà sur une colline. Quand il est dit que Jésus va de nouveau sur la montagne, cela signifie peut-être que Jésus est monté plus haut sur la colline. Cela signifie peut-être aussi que Jésus est allé sur une autre colline. Ce qui est clair, c'est que Jésus a fait cela pour échapper aux personnes qui essayaient de faire de lui leur roi. Le mot « de nouveau » signifie que Jésus partait régulièrement tout seul. </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C'est la fin du script.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6.1–15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cinq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André</w:t>
      </w:r>
    </w:p>
    <w:p>
      <w:pPr>
        <w:pStyle w:val="ListBullet"/>
        <w:spacing w:line="240" w:lineRule="auto"/>
        <w:ind w:left="720"/>
      </w:pPr>
      <w:r>
        <w:rPr>
          <w:lang w:val="fr_FR" w:bidi="fr_FR"/>
        </w:rPr>
      </w:r>
      <w:r>
        <w:rPr>
          <w:lang w:val="fr_FR" w:bidi="fr_FR"/>
        </w:rPr>
        <w:t>Un jeune garçon</w:t>
      </w:r>
    </w:p>
    <w:p>
      <w:pPr>
        <w:pStyle w:val="ListBullet"/>
        <w:spacing w:line="240" w:lineRule="auto"/>
        <w:ind w:left="720"/>
      </w:pPr>
      <w:r>
        <w:rPr>
          <w:lang w:val="fr_FR" w:bidi="fr_FR"/>
        </w:rPr>
      </w:r>
      <w:r>
        <w:rPr>
          <w:lang w:val="fr_FR" w:bidi="fr_FR"/>
        </w:rPr>
        <w:t>Une foule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va de l'autre côté de la mer de Galilée, c'est-à-dire de la mer de Tibériade. Avec ses disciples et une grande foule qui le suit, Jésus monte sur une montagne.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Jésus a guéri tellement de personnes malades. C'est étonnant ! Je veux voir plus de signes de la part de Jésus ! » ou « Si Jésus peut guérir les malades, cela signifie que Dieu est avec lui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 Jésus voit les nombreuses personnes qui l'ont suivi. Jésus demande à Philippe comment ils pourront nourrir la foule.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Philippe : « Que ressentez-vous ou à quoi pensez-vous ? » La personne répondra peut-être des choses comme : « Nous devrons peut-être renvoyer ces personnes à la maison puisque nous ne pouvons pas les nourrir », ou « Nous n'avons pas assez d'argent pour nourrir autant de personnes ! »</w:t>
      </w:r>
    </w:p>
    <w:p>
      <w:pPr>
        <w:pStyle w:val="ListBullet"/>
        <w:spacing w:line="240" w:lineRule="auto"/>
        <w:ind w:left="720"/>
      </w:pPr>
      <w:r>
        <w:rPr>
          <w:lang w:val="fr_FR" w:bidi="fr_FR"/>
        </w:rPr>
      </w:r>
      <w:r>
        <w:rPr>
          <w:lang w:val="fr_FR" w:bidi="fr_FR"/>
        </w:rPr>
        <w:t>Vous demanderez peut-être aussi à la personne qui joue André : « Que ressentez-vous ou que pensez-vous ? » La personne répondra peut-être des choses comme : « Il y a un garçon ici qui a cinq pains d'orge et deux poissons, mais ce n'est pas suffisant pour nourrir autant de personnes », ou « Je me demande ce que Jésus fera puisque nous n'avons pas assez de nourriture pour toutes ces personnes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 Jésus prend les cinq pains et le poisson du garçon. Il rend grâce à Dieu et distribue les pains et les poissons. Les gens mangent et sont repus. Puis Jésus dit à ses disciples de rassembler la nourriture qui reste. Les disciples ont rempli douze paniers avec des restes de nourriture.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Philippe : « Que ressentez-vous ou à quoi pensez-vous ? » Elle répondra peut-être des choses comme : « Jésus est étonnant ! D'où vient toute cette nourriture qui reste ? »</w:t>
      </w:r>
    </w:p>
    <w:p>
      <w:pPr>
        <w:pStyle w:val="ListBullet"/>
        <w:spacing w:line="240" w:lineRule="auto"/>
        <w:ind w:left="720"/>
      </w:pPr>
      <w:r>
        <w:rPr>
          <w:lang w:val="fr_FR" w:bidi="fr_FR"/>
        </w:rPr>
      </w:r>
      <w:r>
        <w:rPr>
          <w:lang w:val="fr_FR" w:bidi="fr_FR"/>
        </w:rPr>
        <w:t>Vous demanderez peut-être aussi à la personne qui joue André : « Que ressentez-vous ou que pensez-vous ? » La personne répondra peut-être des choses comme : « J'avais tort. Je pensais que les cinq pains et les deux poissons n'étaient pas suffisants. Mais Jésus a fait un miracle pour que tout le monde soit rempli et satisfait. Jésus est étonnant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quatrième partie, quand les gens voyaient le signe que Jésus fait en nourrissant beaucoup de personnes en utilisant seulement une petite quantité de nourriture, ils disent que Jésus est le prophète qui doit venir dans le monde.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La personne répondra peut-être des choses comme : « Jésus doit être le prophète dont la venue est prédite par la loi de Moïse ! » ou « Jésus est étonnant ! Venez, faisons-le roi ! Un roi comme celui-ci sauvera sûrement notre pays ! »</w:t>
      </w:r>
    </w:p>
    <w:p>
      <w:pPr/>
      <w:r>
        <w:rPr>
          <w:lang w:val="fr_FR" w:bidi="fr_FR"/>
        </w:rPr>
      </w:r>
      <w:r>
        <w:rPr>
          <w:lang w:val="fr_FR" w:bidi="fr_FR"/>
        </w:rPr>
        <w:t>C'est la fin du script.</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6.1–15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Un certain temps après que Jésus ait été à Jérusalem, il se rend de l'autre côté de la </w:t>
      </w:r>
      <w:r>
        <w:rPr>
          <w:b/>
          <w:lang w:val="fr_FR" w:bidi="fr_FR"/>
        </w:rPr>
        <w:t>mer de Galilée</w:t>
      </w:r>
      <w:r>
        <w:rPr>
          <w:lang w:val="fr_FR" w:bidi="fr_FR"/>
        </w:rPr>
        <w:t xml:space="preserve">. La Galilée était un lieu important. Beaucoup de l'activité de Jésus s'est déroulée autour de la Galilée. La mer de Galilée se trouve dans la région de la Galilée. Elle est aussi appelée la </w:t>
      </w:r>
      <w:r>
        <w:rPr>
          <w:b/>
          <w:lang w:val="fr_FR" w:bidi="fr_FR"/>
        </w:rPr>
        <w:t>mer de Tibériade</w:t>
      </w:r>
      <w:r>
        <w:rPr>
          <w:lang w:val="fr_FR" w:bidi="fr_FR"/>
        </w:rPr>
        <w:t xml:space="preserve">. Tibère était le nom d'un empereur romain. La mer est nommée d'après l'un des plus grands chefs de Rome. Traduisez mer de Galilée de la même manière que vous l'avez traduit auparavant. Vous pouvez peut-être aussi vous référer au Glossaire principal pour plus d'informations sur la </w:t>
      </w:r>
      <w:r>
        <w:rPr>
          <w:lang w:val="fr_FR" w:bidi="fr_FR"/>
        </w:rPr>
        <w:t>mer de Galilée</w:t>
      </w:r>
      <w:r>
        <w:rPr>
          <w:lang w:val="fr_FR" w:bidi="fr_FR"/>
        </w:rPr>
        <w:t>.</w:t>
      </w:r>
    </w:p>
    <w:p>
      <w:pPr/>
      <w:r>
        <w:rPr>
          <w:lang w:val="fr_FR" w:bidi="fr_FR"/>
        </w:rPr>
      </w:r>
      <w:r>
        <w:rPr>
          <w:lang w:val="fr_FR" w:bidi="fr_FR"/>
        </w:rPr>
        <w:t xml:space="preserve">Arrêtez-vous ici et discutez en groupe du mot ou de l'expression que vous utiliserez pour </w:t>
      </w:r>
      <w:r>
        <w:rPr>
          <w:b/>
          <w:lang w:val="fr_FR" w:bidi="fr_FR"/>
        </w:rPr>
        <w:t>Tibériade</w:t>
      </w:r>
      <w:r>
        <w:rPr>
          <w:lang w:val="fr_FR" w:bidi="fr_FR"/>
        </w:rPr>
        <w:t xml:space="preserve">. </w:t>
      </w:r>
    </w:p>
    <w:p>
      <w:pPr/>
      <w:r>
        <w:rPr>
          <w:lang w:val="fr_FR" w:bidi="fr_FR"/>
        </w:rPr>
      </w:r>
      <w:r>
        <w:rPr>
          <w:lang w:val="fr_FR" w:bidi="fr_FR"/>
        </w:rPr>
        <w:t xml:space="preserve">Alors que Jésus s'y rend, une grande foule le suit. Ils suivaient Jésus parce qu'ils voyaient les </w:t>
      </w:r>
      <w:r>
        <w:rPr>
          <w:b/>
          <w:lang w:val="fr_FR" w:bidi="fr_FR"/>
        </w:rPr>
        <w:t>signes</w:t>
      </w:r>
      <w:r>
        <w:rPr>
          <w:lang w:val="fr_FR" w:bidi="fr_FR"/>
        </w:rPr>
        <w:t xml:space="preserve"> qu'il faisait auprès des malades. Les signes font référence aux miracles qui ont convaincu les gens qu'il est le Fils de Dieu. Traduisez le mot signes de la même manière que vous l'avez traduit auparavant. Vous pouvez peut-être aussi vous référer au Glossaire principal pour les mots </w:t>
      </w:r>
      <w:r>
        <w:rPr>
          <w:lang w:val="fr_FR" w:bidi="fr_FR"/>
        </w:rPr>
        <w:t>miracle</w:t>
      </w:r>
      <w:r>
        <w:rPr>
          <w:lang w:val="fr_FR" w:bidi="fr_FR"/>
        </w:rPr>
        <w:t xml:space="preserve">, </w:t>
      </w:r>
      <w:r>
        <w:rPr>
          <w:lang w:val="fr_FR" w:bidi="fr_FR"/>
        </w:rPr>
        <w:t>signe</w:t>
      </w:r>
      <w:r>
        <w:rPr>
          <w:lang w:val="fr_FR" w:bidi="fr_FR"/>
        </w:rPr>
        <w:t xml:space="preserve"> et prodige pour plus d'informations sur les signes.</w:t>
      </w:r>
    </w:p>
    <w:p>
      <w:pPr/>
      <w:r>
        <w:rPr>
          <w:lang w:val="fr_FR" w:bidi="fr_FR"/>
        </w:rPr>
      </w:r>
      <w:r>
        <w:rPr>
          <w:lang w:val="fr_FR" w:bidi="fr_FR"/>
        </w:rPr>
        <w:t xml:space="preserve">C'était presque l'heure pour la célébration de la fête juive appelée la Pâque. La </w:t>
      </w:r>
      <w:r>
        <w:rPr>
          <w:b/>
          <w:lang w:val="fr_FR" w:bidi="fr_FR"/>
        </w:rPr>
        <w:t>Pâque</w:t>
      </w:r>
      <w:r>
        <w:rPr>
          <w:lang w:val="fr_FR" w:bidi="fr_FR"/>
        </w:rPr>
        <w:t xml:space="preserve"> était l'une des fêtes que célébrait le peuple juif. Il commémorait l'histoire de comment dont Dieu a donné le pouvoir à Moïse de délivrer les anciens Israélites de l'esclavage en Égypte. Traduisez le mot Pâque de la même manière que vous l'avez traduit auparavant. Pour plus d'informations sur la </w:t>
      </w:r>
      <w:r>
        <w:rPr>
          <w:lang w:val="fr_FR" w:bidi="fr_FR"/>
        </w:rPr>
        <w:t>Pâque</w:t>
      </w:r>
      <w:r>
        <w:rPr>
          <w:lang w:val="fr_FR" w:bidi="fr_FR"/>
        </w:rPr>
        <w:t>, consultez le Glossaire principal.</w:t>
      </w:r>
    </w:p>
    <w:p>
      <w:pPr/>
      <w:r>
        <w:rPr>
          <w:lang w:val="fr_FR" w:bidi="fr_FR"/>
        </w:rPr>
      </w:r>
      <w:r>
        <w:rPr>
          <w:lang w:val="fr_FR" w:bidi="fr_FR"/>
        </w:rPr>
        <w:t xml:space="preserve">Alors que Jésus lève les yeux, c'est-à-dire quand il voit qu'une grande foule le suivait, Jésus parle à son disciple, Philippe. Jésus demande à Philippe où ils pouvaient acheter du pain pour que la foule qui suivait Jésus puisse manger. Philippe dit à Jésus que du pain d'une valeur de deux cents </w:t>
      </w:r>
      <w:r>
        <w:rPr>
          <w:b/>
          <w:lang w:val="fr_FR" w:bidi="fr_FR"/>
        </w:rPr>
        <w:t>deniers</w:t>
      </w:r>
      <w:r>
        <w:rPr>
          <w:lang w:val="fr_FR" w:bidi="fr_FR"/>
        </w:rPr>
        <w:t xml:space="preserve"> ne serait pas suffisant pour nourrir tout le monde. Le </w:t>
      </w:r>
      <w:r>
        <w:rPr>
          <w:b/>
          <w:lang w:val="fr_FR" w:bidi="fr_FR"/>
        </w:rPr>
        <w:t>pain</w:t>
      </w:r>
      <w:r>
        <w:rPr>
          <w:lang w:val="fr_FR" w:bidi="fr_FR"/>
        </w:rPr>
        <w:t xml:space="preserve"> était la nourriture commune que l'on mangeait chaque jour à cette époque. Un denier était une pièce d'argent. La plupart des personnes qui travaillaient à cette époque recevaient un denier par jour pour leur travail. Deux cents deniers seraient le montant qu'une personne qui travaille gagnerait si elle travaillait pendant six mois. </w:t>
      </w:r>
    </w:p>
    <w:p>
      <w:pPr/>
      <w:r>
        <w:rPr>
          <w:lang w:val="fr_FR" w:bidi="fr_FR"/>
        </w:rPr>
      </w:r>
      <w:r>
        <w:rPr>
          <w:lang w:val="fr_FR" w:bidi="fr_FR"/>
        </w:rPr>
        <w:t xml:space="preserve">Arrêtez-vous ici et discutez en groupe du mot ou de l'expression que vous utiliserez pour </w:t>
      </w:r>
      <w:r>
        <w:rPr>
          <w:b/>
          <w:lang w:val="fr_FR" w:bidi="fr_FR"/>
        </w:rPr>
        <w:t>pain</w:t>
      </w:r>
      <w:r>
        <w:rPr>
          <w:lang w:val="fr_FR" w:bidi="fr_FR"/>
        </w:rPr>
        <w:t xml:space="preserve"> et </w:t>
      </w:r>
      <w:r>
        <w:rPr>
          <w:lang w:val="fr_FR" w:bidi="fr_FR"/>
        </w:rPr>
        <w:t>denier</w:t>
      </w:r>
      <w:r>
        <w:rPr>
          <w:lang w:val="fr_FR" w:bidi="fr_FR"/>
        </w:rPr>
        <w:t>.</w:t>
      </w:r>
    </w:p>
    <w:p>
      <w:pPr/>
      <w:r>
        <w:rPr>
          <w:lang w:val="fr_FR" w:bidi="fr_FR"/>
        </w:rPr>
      </w:r>
      <w:r>
        <w:rPr>
          <w:lang w:val="fr_FR" w:bidi="fr_FR"/>
        </w:rPr>
        <w:t xml:space="preserve">Après que les gens aient fini de manger et aient été satisfaits, Jésus demande à ses disciples de rassembler la nourriture qui reste pour que rien ne soit gaspillé. Ils ont pu remplir douze </w:t>
      </w:r>
      <w:r>
        <w:rPr>
          <w:b/>
          <w:lang w:val="fr_FR" w:bidi="fr_FR"/>
        </w:rPr>
        <w:t>paniers</w:t>
      </w:r>
      <w:r>
        <w:rPr>
          <w:lang w:val="fr_FR" w:bidi="fr_FR"/>
        </w:rPr>
        <w:t xml:space="preserve"> remplis de morceaux qui restaient des cinq pains d'orge. Les paniers étaient des contenants faits à partir de plantes qui étaient tissées ensemble. Traduisez le mot paniers de la même manière que vous l'avez traduit auparavant. Vous pouvez aussi consulter le Glossaire principal pour plus d'informations sur les </w:t>
      </w:r>
      <w:r>
        <w:rPr>
          <w:lang w:val="fr_FR" w:bidi="fr_FR"/>
        </w:rPr>
        <w:t>paniers</w:t>
      </w:r>
      <w:r>
        <w:rPr>
          <w:lang w:val="fr_FR" w:bidi="fr_FR"/>
        </w:rPr>
        <w:t>.</w:t>
      </w:r>
    </w:p>
    <w:p>
      <w:pPr/>
      <w:r>
        <w:rPr>
          <w:lang w:val="fr_FR" w:bidi="fr_FR"/>
        </w:rPr>
      </w:r>
      <w:r>
        <w:rPr>
          <w:lang w:val="fr_FR" w:bidi="fr_FR"/>
        </w:rPr>
        <w:t xml:space="preserve">Quand les gens ont vu le signe de Jésus qui nourrissait autant de personnes avec seulement une petite quantité de nourriture, ils ont appelé Jésus le prophète. Un </w:t>
      </w:r>
      <w:r>
        <w:rPr>
          <w:b/>
          <w:lang w:val="fr_FR" w:bidi="fr_FR"/>
        </w:rPr>
        <w:t>prophète</w:t>
      </w:r>
      <w:r>
        <w:rPr>
          <w:lang w:val="fr_FR" w:bidi="fr_FR"/>
        </w:rPr>
        <w:t xml:space="preserve"> est une personne que Dieu a désignée pour dire son message au peuple. Traduisez le mot prophète de la même manière que vous avez traduit ce mot auparavant. Pour plus d'informations sur le mot </w:t>
      </w:r>
      <w:r>
        <w:rPr>
          <w:lang w:val="fr_FR" w:bidi="fr_FR"/>
        </w:rPr>
        <w:t>prophète</w:t>
      </w:r>
      <w:r>
        <w:rPr>
          <w:lang w:val="fr_FR" w:bidi="fr_FR"/>
        </w:rPr>
        <w:t>, vous pouvez vous référer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lang w:val="fr_FR" w:bidi="fr_FR"/>
        </w:rPr>
        <w:t>C'est la fin du script.</w:t>
      </w:r>
      <w:r>
        <w:rPr>
          <w:lang w:val="fr_FR" w:bidi="fr_FR"/>
        </w:rPr>
      </w:r>
      <w:r>
        <w:rPr>
          <w:lang w:val="fr_FR" w:bidi="fr_FR"/>
        </w:rPr>
      </w:r>
    </w:p>
    <w:p>
      <w:pPr/>
      <w:r>
        <w:rPr>
          <w:lang w:val="fr_FR" w:bidi="fr_FR"/>
        </w:rPr>
      </w:r>
    </w:p>
    <w:p>
      <w:pPr>
        <w:pStyle w:val="Heading2"/>
      </w:pPr>
      <w:r>
        <w:rPr>
          <w:lang w:val="fr_FR" w:bidi="fr_FR"/>
        </w:rPr>
        <w:t>Jean 6:1–15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03">
        <w:r>
          <w:rPr>
            <w:lang w:val="fr_FR" w:bidi="fr_FR"/>
          </w:rPr>
          <w:rPr>
            <w:color w:val="0000EE"/>
            <w:u w:val="single"/>
          </w:rPr>
          <w:t>Écouter et Cœur</w:t>
        </w:r>
      </w:hyperlink>
      <w:r>
        <w:rPr>
          <w:lang w:val="fr_FR" w:bidi="fr_FR"/>
        </w:rPr>
        <w:t xml:space="preserve"> (536 KB)</w:t>
      </w:r>
      <w:r>
        <w:rPr>
          <w:lang w:val="fr_FR" w:bidi="fr_FR"/>
        </w:rPr>
      </w:r>
    </w:p>
    <w:p>
      <w:pPr>
        <w:pStyle w:val="ListBullet"/>
        <w:spacing w:line="240" w:lineRule="auto"/>
        <w:ind w:left="720"/>
      </w:pPr>
      <w:r>
        <w:rPr>
          <w:lang w:val="fr_FR" w:bidi="fr_FR"/>
        </w:rPr>
      </w:r>
      <w:hyperlink r:id="rId104">
        <w:r>
          <w:rPr>
            <w:lang w:val="fr_FR" w:bidi="fr_FR"/>
          </w:rPr>
          <w:rPr>
            <w:color w:val="0000EE"/>
            <w:u w:val="single"/>
          </w:rPr>
          <w:t>Planter le Décor</w:t>
        </w:r>
      </w:hyperlink>
      <w:r>
        <w:rPr>
          <w:lang w:val="fr_FR" w:bidi="fr_FR"/>
        </w:rPr>
        <w:t xml:space="preserve"> (5.3 MB)</w:t>
      </w:r>
      <w:r>
        <w:rPr>
          <w:lang w:val="fr_FR" w:bidi="fr_FR"/>
        </w:rPr>
      </w:r>
    </w:p>
    <w:p>
      <w:pPr>
        <w:pStyle w:val="ListBullet"/>
        <w:spacing w:line="240" w:lineRule="auto"/>
        <w:ind w:left="720"/>
      </w:pPr>
      <w:r>
        <w:rPr>
          <w:lang w:val="fr_FR" w:bidi="fr_FR"/>
        </w:rPr>
      </w:r>
      <w:hyperlink r:id="rId105">
        <w:r>
          <w:rPr>
            <w:lang w:val="fr_FR" w:bidi="fr_FR"/>
          </w:rPr>
          <w:rPr>
            <w:color w:val="0000EE"/>
            <w:u w:val="single"/>
          </w:rPr>
          <w:t>Définir les Scènes</w:t>
        </w:r>
      </w:hyperlink>
      <w:r>
        <w:rPr>
          <w:lang w:val="fr_FR" w:bidi="fr_FR"/>
        </w:rPr>
        <w:t xml:space="preserve"> (4.2 MB)</w:t>
      </w:r>
      <w:r>
        <w:rPr>
          <w:lang w:val="fr_FR" w:bidi="fr_FR"/>
        </w:rPr>
      </w:r>
    </w:p>
    <w:p>
      <w:pPr>
        <w:pStyle w:val="ListBullet"/>
        <w:spacing w:line="240" w:lineRule="auto"/>
        <w:ind w:left="720"/>
      </w:pPr>
      <w:r>
        <w:rPr>
          <w:lang w:val="fr_FR" w:bidi="fr_FR"/>
        </w:rPr>
      </w:r>
      <w:hyperlink r:id="rId106">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107">
        <w:r>
          <w:rPr>
            <w:lang w:val="fr_FR" w:bidi="fr_FR"/>
          </w:rPr>
          <w:rPr>
            <w:color w:val="0000EE"/>
            <w:u w:val="single"/>
          </w:rPr>
          <w:t>Combler les Lacunes</w:t>
        </w:r>
      </w:hyperlink>
      <w:r>
        <w:rPr>
          <w:lang w:val="fr_FR" w:bidi="fr_FR"/>
        </w:rPr>
        <w:t xml:space="preserve"> (2.7 MB)</w:t>
      </w:r>
      <w:r>
        <w:rPr>
          <w:lang w:val="fr_FR" w:bidi="fr_FR"/>
        </w:rPr>
      </w:r>
    </w:p>
    <w:p>
      <w:pPr>
        <w:pStyle w:val="ListBullet"/>
        <w:spacing w:line="240" w:lineRule="auto"/>
        <w:ind w:left="720"/>
      </w:pPr>
      <w:r>
        <w:rPr>
          <w:lang w:val="fr_FR" w:bidi="fr_FR"/>
        </w:rPr>
      </w:r>
      <w:hyperlink r:id="rId108">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6:16–21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6.16–21. Laissez entrer la parole de Dieu dans vos cœurs.</w:t>
      </w:r>
    </w:p>
    <w:p>
      <w:pPr/>
      <w:r>
        <w:rPr>
          <w:lang w:val="fr_FR" w:bidi="fr_FR"/>
        </w:rPr>
      </w:r>
      <w:r>
        <w:rPr>
          <w:lang w:val="fr_FR" w:bidi="fr_FR"/>
        </w:rPr>
        <w:t>Écoutez l'enregistrement de Jean 6.16–21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6.16–21 dans la traduction la plus facile à comprendre.</w:t>
      </w:r>
    </w:p>
    <w:p>
      <w:pPr/>
      <w:r>
        <w:rPr>
          <w:lang w:val="fr_FR" w:bidi="fr_FR"/>
        </w:rPr>
      </w:r>
      <w:r>
        <w:rPr>
          <w:lang w:val="fr_FR" w:bidi="fr_FR"/>
        </w:rPr>
        <w:t>Dans l'histoire précédente, Jésus venait de nourrir cinq mille personnes. Jésus voyait que toutes ces personnes voulaient le prendre par la force et en faire leur roi. Jésus a donc envoyé ses disciples sur un bateau de l'autre côté du lac et il est allé sur une montagne à proximité pour prier.</w:t>
      </w:r>
    </w:p>
    <w:p>
      <w:pPr/>
      <w:r>
        <w:rPr>
          <w:lang w:val="fr_FR" w:bidi="fr_FR"/>
        </w:rPr>
      </w:r>
      <w:r>
        <w:rPr>
          <w:lang w:val="fr_FR" w:bidi="fr_FR"/>
        </w:rPr>
        <w:t>Les disciples descendent sur le lac, aussi appelé la mer de Galilée, le soir avant qu'il ne fasse sombre.</w:t>
      </w:r>
    </w:p>
    <w:p>
      <w:pPr/>
      <w:r>
        <w:rPr>
          <w:lang w:val="fr_FR" w:bidi="fr_FR"/>
        </w:rPr>
      </w:r>
      <w:r>
        <w:rPr>
          <w:lang w:val="fr_FR" w:bidi="fr_FR"/>
        </w:rPr>
        <w:t xml:space="preserve">Arrêtez-vous ici et regardez une image de la </w:t>
      </w:r>
      <w:r>
        <w:rPr>
          <w:lang w:val="fr_FR" w:bidi="fr_FR"/>
        </w:rPr>
        <w:t>mer de Galilée</w:t>
      </w:r>
      <w:r>
        <w:rPr>
          <w:lang w:val="fr_FR" w:bidi="fr_FR"/>
        </w:rPr>
        <w:t xml:space="preserve"> en groupe. Mettez cet enregistrement en pause ici.</w:t>
      </w:r>
    </w:p>
    <w:p>
      <w:pPr/>
      <w:r>
        <w:rPr>
          <w:lang w:val="fr_FR" w:bidi="fr_FR"/>
        </w:rPr>
      </w:r>
      <w:r>
        <w:rPr>
          <w:lang w:val="fr_FR" w:bidi="fr_FR"/>
        </w:rPr>
        <w:t>Les disciples montent dans un bateau et commencent à traverser la mer, ou le lac, vers Capernaüm.</w:t>
      </w:r>
    </w:p>
    <w:p>
      <w:pPr/>
      <w:r>
        <w:rPr>
          <w:lang w:val="fr_FR" w:bidi="fr_FR"/>
        </w:rPr>
      </w:r>
      <w:r>
        <w:rPr>
          <w:lang w:val="fr_FR" w:bidi="fr_FR"/>
        </w:rPr>
        <w:t xml:space="preserve">Arrêtez-vous ici et regardez une carte de l'endroit où les disciples sont partis et où se trouve </w:t>
      </w:r>
      <w:r>
        <w:rPr>
          <w:lang w:val="fr_FR" w:bidi="fr_FR"/>
        </w:rPr>
        <w:t>Capernaüm</w:t>
      </w:r>
      <w:r>
        <w:rPr>
          <w:lang w:val="fr_FR" w:bidi="fr_FR"/>
        </w:rPr>
        <w:t xml:space="preserve"> en groupe. Mettez cet enregistrement en pause ici.</w:t>
      </w:r>
    </w:p>
    <w:p>
      <w:pPr/>
      <w:r>
        <w:rPr>
          <w:lang w:val="fr_FR" w:bidi="fr_FR"/>
        </w:rPr>
      </w:r>
      <w:r>
        <w:rPr>
          <w:lang w:val="fr_FR" w:bidi="fr_FR"/>
        </w:rPr>
        <w:t>Le bateau qui est mentionné ici est un bateau de pêche. Le bateau avait une voile carrée et des rames, et faisait de six à neuf mètres de long. Le bateau était probablement fait de chênes ou de cèdre.</w:t>
      </w:r>
    </w:p>
    <w:p>
      <w:pPr/>
      <w:r>
        <w:rPr>
          <w:lang w:val="fr_FR" w:bidi="fr_FR"/>
        </w:rPr>
      </w:r>
      <w:r>
        <w:rPr>
          <w:lang w:val="fr_FR" w:bidi="fr_FR"/>
        </w:rPr>
        <w:t xml:space="preserve">Arrêtez-vous ici et regardez une image d'un </w:t>
      </w:r>
      <w:r>
        <w:rPr>
          <w:lang w:val="fr_FR" w:bidi="fr_FR"/>
        </w:rPr>
        <w:t>bateau</w:t>
      </w:r>
      <w:r>
        <w:rPr>
          <w:lang w:val="fr_FR" w:bidi="fr_FR"/>
        </w:rPr>
        <w:t xml:space="preserve"> en groupe. Mettez cet enregistrement en pause ici.</w:t>
      </w:r>
    </w:p>
    <w:p>
      <w:pPr/>
      <w:r>
        <w:rPr>
          <w:lang w:val="fr_FR" w:bidi="fr_FR"/>
        </w:rPr>
      </w:r>
      <w:r>
        <w:rPr>
          <w:lang w:val="fr_FR" w:bidi="fr_FR"/>
        </w:rPr>
        <w:t>Il fait maintenant sombre et les disciples traversent encore le lac, mais Jésus n'est pas encore venu vers eux. Cela signifie que les disciples sont seuls dans le bateau. Un vent fort commence à souffler et fait que l'eau du lac devient agitée. Les grandes vagues font basculer le bateau d'avant en arrière. Les disciples ont maintenant ramé sur environ cinq ou six kilomètres. Quand les gens rament, ils trempent l'extrémité de la rame dans l'eau et tirent dessus. Cette action force le bateau à avancer. Puis les disciples voient quelqu'un venir à eux, mais ils ne savent pas que c'était Jésus. Jésus marche à la surface de l'eau, mais les disciples sont terrifiés. Jean ne nous dit pas pourquoi les disciples étaient terrifiés, mais l'Évangile de Marc nous dit que les disciples pensaient qu'ils voyaient un fantôme.</w:t>
      </w:r>
    </w:p>
    <w:p>
      <w:pPr/>
      <w:r>
        <w:rPr>
          <w:lang w:val="fr_FR" w:bidi="fr_FR"/>
        </w:rPr>
      </w:r>
      <w:r>
        <w:rPr>
          <w:lang w:val="fr_FR" w:bidi="fr_FR"/>
        </w:rPr>
        <w:t>Arrêtez-vous ici et discutez de cette question en groupe : que ressentiez-vous si vous voyez quelqu'un faire quelque chose qui semblait impossible ? Racontez une histoire au sujet de quelque chose d'inhabituel qui se produit. Comment les gens ont-ils réagi face à cela ? Mettez cet enregistrement en pause ici.</w:t>
      </w:r>
    </w:p>
    <w:p>
      <w:pPr/>
      <w:r>
        <w:rPr>
          <w:lang w:val="fr_FR" w:bidi="fr_FR"/>
        </w:rPr>
      </w:r>
      <w:r>
        <w:rPr>
          <w:lang w:val="fr_FR" w:bidi="fr_FR"/>
        </w:rPr>
        <w:t>Jésus dit : « C'est moi. N'ayez pas peur. » Les disciples sont heureux que Jésus soit là avec eux. Les disciples veulent que Jésus vienne dans le bateau avec eux. Il n'est pas clair dans cette histoire si Jésus est monté dans le bateau, mais c'est probablement ce qu'il a fait. Immédiatement après que les disciples aient été disposés à aider Jésus à monter dans le bateau, les disciples atteignent la terre vers laquelle ils se rendaient.</w:t>
      </w:r>
    </w:p>
    <w:p>
      <w:pPr/>
      <w:r>
        <w:rPr>
          <w:lang w:val="fr_FR" w:bidi="fr_FR"/>
        </w:rPr>
      </w:r>
      <w:r>
        <w:rPr>
          <w:lang w:val="fr_FR" w:bidi="fr_FR"/>
        </w:rPr>
        <w:t>Arrêtez-vous ici et discutez de cette question en groupe : Racontez une histoire au sujet d'un moment où vous avez eu peur de quelque chose que vous avez vu. Comment cette peur a-t-elle été apaisée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6.16–21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les disciples montent dans le bateau et commencent à traverser le lac à la rame. </w:t>
      </w:r>
    </w:p>
    <w:p>
      <w:pPr/>
      <w:r>
        <w:rPr>
          <w:lang w:val="fr_FR" w:bidi="fr_FR"/>
        </w:rPr>
      </w:r>
      <w:r>
        <w:rPr>
          <w:b/>
          <w:lang w:val="fr_FR" w:bidi="fr_FR"/>
        </w:rPr>
        <w:t>Dans la deuxième partie :</w:t>
      </w:r>
      <w:r>
        <w:rPr>
          <w:lang w:val="fr_FR" w:bidi="fr_FR"/>
        </w:rPr>
        <w:t xml:space="preserve"> Jésus sort sur l'eau vers eux.</w:t>
      </w:r>
    </w:p>
    <w:p>
      <w:pPr/>
      <w:r>
        <w:rPr>
          <w:lang w:val="fr_FR" w:bidi="fr_FR"/>
        </w:rPr>
      </w:r>
      <w:r>
        <w:rPr>
          <w:b/>
          <w:lang w:val="fr_FR" w:bidi="fr_FR"/>
        </w:rPr>
        <w:t>Dans la troisième partie :</w:t>
      </w:r>
      <w:r>
        <w:rPr>
          <w:lang w:val="fr_FR" w:bidi="fr_FR"/>
        </w:rPr>
        <w:t xml:space="preserve"> Jésus monte dans le bateau et ils arrivent immédiatement sur la rive.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cela a lieu le soir après que Jésus ait béni les pains et les poissons et nourri la foule de plus de cinq mille personnes.</w:t>
      </w:r>
    </w:p>
    <w:p>
      <w:pPr/>
      <w:r>
        <w:rPr>
          <w:lang w:val="fr_FR" w:bidi="fr_FR"/>
        </w:rPr>
      </w:r>
      <w:r>
        <w:rPr>
          <w:lang w:val="fr_FR" w:bidi="fr_FR"/>
        </w:rPr>
        <w:t>Jésus est parti seul sur la montagne pour prier. Les disciples sont descendus vers le bateau et ont ramé de l'autre côté du lac vers Capernaüm.</w:t>
      </w:r>
    </w:p>
    <w:p>
      <w:pPr/>
      <w:r>
        <w:rPr>
          <w:lang w:val="fr_FR" w:bidi="fr_FR"/>
        </w:rPr>
      </w:r>
      <w:r>
        <w:rPr>
          <w:lang w:val="fr_FR" w:bidi="fr_FR"/>
        </w:rPr>
        <w:t xml:space="preserve">Arrêtez-vous ici et regardez une carte de l'endroit où les disciples sont partis et où se trouve </w:t>
      </w:r>
      <w:r>
        <w:rPr>
          <w:lang w:val="fr_FR" w:bidi="fr_FR"/>
        </w:rPr>
        <w:t>Capernaüm</w:t>
      </w:r>
      <w:r>
        <w:rPr>
          <w:lang w:val="fr_FR" w:bidi="fr_FR"/>
        </w:rPr>
        <w:t>. Mettez cet enregistrement en pause ici.</w:t>
      </w:r>
    </w:p>
    <w:p>
      <w:pPr/>
      <w:r>
        <w:rPr>
          <w:lang w:val="fr_FR" w:bidi="fr_FR"/>
        </w:rPr>
      </w:r>
      <w:r>
        <w:rPr>
          <w:lang w:val="fr_FR" w:bidi="fr_FR"/>
        </w:rPr>
        <w:t>Il faisait sombre et Jésus n'avait pas encore rejoint les disciples. Un vent fort soufflait et l'eau devenait agitée avec de grandes vagues. Les disciples avaient ramé sur 5 à 6 km en bateau. Gardez à l'esprit le fait que les disciples avaient ramé sur une longue distance pendant un vent ou une tempête fort.</w:t>
      </w:r>
    </w:p>
    <w:p>
      <w:pPr/>
      <w:r>
        <w:rPr>
          <w:lang w:val="fr_FR" w:bidi="fr_FR"/>
        </w:rPr>
      </w:r>
      <w:r>
        <w:rPr>
          <w:lang w:val="fr_FR" w:bidi="fr_FR"/>
        </w:rPr>
        <w:t>Les disciples voient alors une personne qui marche sur l'eau vers eux et ils ne savaient pas que c'était Jésus qui marchait sur l'eau. Jésus s'approche du bateau et les disciples ont peur. Jean utilise un langage fort pour dire et montrer que Jésus a marché vers le bateau et que les disciples avaient peur.</w:t>
      </w:r>
    </w:p>
    <w:p>
      <w:pPr/>
      <w:r>
        <w:rPr>
          <w:lang w:val="fr_FR" w:bidi="fr_FR"/>
        </w:rPr>
      </w:r>
      <w:r>
        <w:rPr>
          <w:lang w:val="fr_FR" w:bidi="fr_FR"/>
        </w:rPr>
        <w:t>Arrêtez-vous ici et discutez en groupe : racontez une histoire qui a un moment très excitant et effrayant. Prêtez attention à la façon dont vous racontez votre histoire. Qu'advient-il du volume de votre voix et de la vitesse de votre voix ?</w:t>
      </w:r>
    </w:p>
    <w:p>
      <w:pPr/>
      <w:r>
        <w:rPr>
          <w:lang w:val="fr_FR" w:bidi="fr_FR"/>
        </w:rPr>
      </w:r>
      <w:r>
        <w:rPr>
          <w:lang w:val="fr_FR" w:bidi="fr_FR"/>
        </w:rPr>
        <w:t>Jésus dit aux disciples : « C'est moi qui parle. Vous pouvez arrêter d'avoir peur. »</w:t>
      </w:r>
    </w:p>
    <w:p>
      <w:pPr/>
      <w:r>
        <w:rPr>
          <w:lang w:val="fr_FR" w:bidi="fr_FR"/>
        </w:rPr>
      </w:r>
      <w:r>
        <w:rPr>
          <w:lang w:val="fr_FR" w:bidi="fr_FR"/>
        </w:rPr>
        <w:t>Les disciples acceptent de laisser Jésus venir sur le bateau, mais c'est à ce moment-là qu'ils atteignent le rivage vers lequel les disciples avaient ramé.</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6.16–21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nous sommes vers la fin de la journée et les disciples montent dans un bateau pour traverser le lac. Jésus est allé sur une montagne pour prier. Les disciples commencent à ramer. Quand il fait sombre, les disciples sont encore dans le bateau au milieu du lac. Un vent fort commence à souffler et la mer devient agitée. De grandes vagues font basculer le bateau.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Ils répondront peut-être des choses comme : « Inquiet de ne pas arriver à terre », ou « Peur de nous noyer », ou « Fatigué. Il est si difficile de ramer avec ces vagues agitées.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les disciples voient Jésus marcher vers eux sur l'eau.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Ils répondront peut-être des choses comme : « Terrifiés parce que seuls les fantômes peuvent marcher sur l'eau », ou « Incrédules. Comment Jésus marche-t-il sur l'eau au milieu d'une tempête ? » ou « Soulagés parce que Jésus vient pour nous sauver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disciples de ne pas avoir peur.</w:t>
      </w:r>
    </w:p>
    <w:p>
      <w:pPr/>
      <w:r>
        <w:rPr>
          <w:lang w:val="fr_FR" w:bidi="fr_FR"/>
        </w:rPr>
      </w:r>
      <w:r>
        <w:rPr>
          <w:lang w:val="fr_FR" w:bidi="fr_FR"/>
        </w:rPr>
        <w:t>Dans la troisième partie, Jésus monte dans le bateau et ils arrivent immédiatement à leur destination.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6.16–21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disciples</w:t>
      </w:r>
      <w:r>
        <w:rPr>
          <w:lang w:val="fr_FR" w:bidi="fr_FR"/>
        </w:rPr>
        <w:t xml:space="preserve"> sont descendus sur le lac, aussi appelé la </w:t>
      </w:r>
      <w:r>
        <w:rPr>
          <w:b/>
          <w:lang w:val="fr_FR" w:bidi="fr_FR"/>
        </w:rPr>
        <w:t>mer de Galilée</w:t>
      </w:r>
      <w:r>
        <w:rPr>
          <w:lang w:val="fr_FR" w:bidi="fr_FR"/>
        </w:rPr>
        <w:t xml:space="preserve">, le soir avant qu'il ne fasse sombre. Un </w:t>
      </w:r>
      <w:r>
        <w:rPr>
          <w:lang w:val="fr_FR" w:bidi="fr_FR"/>
        </w:rPr>
        <w:t>disciple</w:t>
      </w:r>
      <w:r>
        <w:rPr>
          <w:lang w:val="fr_FR" w:bidi="fr_FR"/>
        </w:rPr>
        <w:t xml:space="preserve"> est un étudiant qui étudie et apprend de la part d'un enseignant. Les disciples ici fait référence à douze hommes que Jésus a choisis pour le suivre de près. Référez-vous au Glossaire principal et utilisez le même mot que celui que vous avez employé précédemment. La mer de Galilée est un grand lac. Utilisez le même mot que vous avez utilisé dans les passages précédents. Pour plus d'informations sur la </w:t>
      </w:r>
      <w:r>
        <w:rPr>
          <w:lang w:val="fr_FR" w:bidi="fr_FR"/>
        </w:rPr>
        <w:t>mer de Galilée</w:t>
      </w:r>
      <w:r>
        <w:rPr>
          <w:lang w:val="fr_FR" w:bidi="fr_FR"/>
        </w:rPr>
        <w:t>, référez-vous au glossaire principal.</w:t>
      </w:r>
    </w:p>
    <w:p>
      <w:pPr/>
      <w:r>
        <w:rPr>
          <w:lang w:val="fr_FR" w:bidi="fr_FR"/>
        </w:rPr>
      </w:r>
      <w:r>
        <w:rPr>
          <w:lang w:val="fr_FR" w:bidi="fr_FR"/>
        </w:rPr>
        <w:t xml:space="preserve">Les disciples montent dans un </w:t>
      </w:r>
      <w:r>
        <w:rPr>
          <w:b/>
          <w:lang w:val="fr_FR" w:bidi="fr_FR"/>
        </w:rPr>
        <w:t>bateau</w:t>
      </w:r>
      <w:r>
        <w:rPr>
          <w:lang w:val="fr_FR" w:bidi="fr_FR"/>
        </w:rPr>
        <w:t xml:space="preserve"> et commencent à traverser le lac vers </w:t>
      </w:r>
      <w:r>
        <w:rPr>
          <w:b/>
          <w:lang w:val="fr_FR" w:bidi="fr_FR"/>
        </w:rPr>
        <w:t>Capernaüm</w:t>
      </w:r>
      <w:r>
        <w:rPr>
          <w:lang w:val="fr_FR" w:bidi="fr_FR"/>
        </w:rPr>
        <w:t xml:space="preserve">. Un bateau était un navire d'environ 7 à 9 m de long et utilisé principalement pour la pêche. Utilisez le même mot ou la même expression pour bateau que vous avez utilisé dans les passages précédents. Pour plus d'informations sur les </w:t>
      </w:r>
      <w:r>
        <w:rPr>
          <w:lang w:val="fr_FR" w:bidi="fr_FR"/>
        </w:rPr>
        <w:t>bateaux</w:t>
      </w:r>
      <w:r>
        <w:rPr>
          <w:lang w:val="fr_FR" w:bidi="fr_FR"/>
        </w:rPr>
        <w:t>, référez-vous au Glossaire principal.</w:t>
      </w:r>
    </w:p>
    <w:p>
      <w:pPr/>
      <w:r>
        <w:rPr>
          <w:lang w:val="fr_FR" w:bidi="fr_FR"/>
        </w:rPr>
      </w:r>
      <w:r>
        <w:rPr>
          <w:lang w:val="fr_FR" w:bidi="fr_FR"/>
        </w:rPr>
        <w:t xml:space="preserve">Arrêtez-vous ici et regardez une image d'un </w:t>
      </w:r>
      <w:r>
        <w:rPr>
          <w:lang w:val="fr_FR" w:bidi="fr_FR"/>
        </w:rPr>
        <w:t>bateau</w:t>
      </w:r>
      <w:r>
        <w:rPr>
          <w:lang w:val="fr_FR" w:bidi="fr_FR"/>
        </w:rPr>
        <w:t xml:space="preserve"> en groupe. Mettez cet enregistrement en pause ici.</w:t>
      </w:r>
    </w:p>
    <w:p>
      <w:pPr/>
      <w:r>
        <w:rPr>
          <w:lang w:val="fr_FR" w:bidi="fr_FR"/>
        </w:rPr>
      </w:r>
      <w:r>
        <w:rPr>
          <w:lang w:val="fr_FR" w:bidi="fr_FR"/>
        </w:rPr>
        <w:t>Capernaüm était une ville commerciale importante sur la mer de Galilée.</w:t>
      </w:r>
    </w:p>
    <w:p>
      <w:pPr/>
      <w:r>
        <w:rPr>
          <w:lang w:val="fr_FR" w:bidi="fr_FR"/>
        </w:rPr>
      </w:r>
      <w:r>
        <w:rPr>
          <w:lang w:val="fr_FR" w:bidi="fr_FR"/>
        </w:rPr>
        <w:t xml:space="preserve">Arrêtez-vous ici et regardez une carte de </w:t>
      </w:r>
      <w:r>
        <w:rPr>
          <w:lang w:val="fr_FR" w:bidi="fr_FR"/>
        </w:rPr>
        <w:t>Capernaüm</w:t>
      </w:r>
      <w:r>
        <w:rPr>
          <w:lang w:val="fr_FR" w:bidi="fr_FR"/>
        </w:rPr>
        <w:t xml:space="preserve"> sur la mer de Galilée en groupe. Mettez cet enregistrement en pause ici.</w:t>
      </w:r>
    </w:p>
    <w:p>
      <w:pPr/>
      <w:r>
        <w:rPr>
          <w:lang w:val="fr_FR" w:bidi="fr_FR"/>
        </w:rPr>
      </w:r>
      <w:r>
        <w:rPr>
          <w:lang w:val="fr_FR" w:bidi="fr_FR"/>
        </w:rPr>
        <w:t xml:space="preserve">Pour plus d'informations sur </w:t>
      </w:r>
      <w:r>
        <w:rPr>
          <w:lang w:val="fr_FR" w:bidi="fr_FR"/>
        </w:rPr>
        <w:t>Capernaüm</w:t>
      </w:r>
      <w:r>
        <w:rPr>
          <w:lang w:val="fr_FR" w:bidi="fr_FR"/>
        </w:rPr>
        <w:t>, référez-vous au Glossaire principal.</w:t>
      </w:r>
    </w:p>
    <w:p>
      <w:pPr/>
      <w:r>
        <w:rPr>
          <w:lang w:val="fr_FR" w:bidi="fr_FR"/>
        </w:rPr>
      </w:r>
      <w:r>
        <w:rPr>
          <w:lang w:val="fr_FR" w:bidi="fr_FR"/>
        </w:rPr>
        <w:t>Les disciples traversaient encore le lac quand il faisait sombre, mais Jésus n'était pas encore venu vers eux. Un vent fort a commencé à souffler et a fait que la mer/l'eau devient agitée. Les grandes vagues font basculer le bateau d'avant en arrière. Les disciples avaient ramé sur environ 5 ou 6 km. Puis les disciples voient Jésus venir à eux. Jésus marche à la surface de l'eau, mais les disciples sont terrifiés.</w:t>
      </w:r>
    </w:p>
    <w:p>
      <w:pPr/>
      <w:r>
        <w:rPr>
          <w:lang w:val="fr_FR" w:bidi="fr_FR"/>
        </w:rPr>
      </w:r>
      <w:r>
        <w:rPr>
          <w:lang w:val="fr_FR" w:bidi="fr_FR"/>
        </w:rPr>
        <w:t>Jésus dit : « C'est moi. N'ayez pas peur. » Les disciples aident Jésus à monter dans le bateau et les disciples atteignent immédiatement la ville vers laquelle ils se rendaient.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6:16–21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09">
        <w:r>
          <w:rPr>
            <w:lang w:val="fr_FR" w:bidi="fr_FR"/>
          </w:rPr>
          <w:rPr>
            <w:color w:val="0000EE"/>
            <w:u w:val="single"/>
          </w:rPr>
          <w:t>Écouter et Cœur</w:t>
        </w:r>
      </w:hyperlink>
      <w:r>
        <w:rPr>
          <w:lang w:val="fr_FR" w:bidi="fr_FR"/>
        </w:rPr>
        <w:t xml:space="preserve"> (522 KB)</w:t>
      </w:r>
      <w:r>
        <w:rPr>
          <w:lang w:val="fr_FR" w:bidi="fr_FR"/>
        </w:rPr>
      </w:r>
    </w:p>
    <w:p>
      <w:pPr>
        <w:pStyle w:val="ListBullet"/>
        <w:spacing w:line="240" w:lineRule="auto"/>
        <w:ind w:left="720"/>
      </w:pPr>
      <w:r>
        <w:rPr>
          <w:lang w:val="fr_FR" w:bidi="fr_FR"/>
        </w:rPr>
      </w:r>
      <w:hyperlink r:id="rId110">
        <w:r>
          <w:rPr>
            <w:lang w:val="fr_FR" w:bidi="fr_FR"/>
          </w:rPr>
          <w:rPr>
            <w:color w:val="0000EE"/>
            <w:u w:val="single"/>
          </w:rPr>
          <w:t>Planter le Décor</w:t>
        </w:r>
      </w:hyperlink>
      <w:r>
        <w:rPr>
          <w:lang w:val="fr_FR" w:bidi="fr_FR"/>
        </w:rPr>
        <w:t xml:space="preserve"> (1.9 MB)</w:t>
      </w:r>
      <w:r>
        <w:rPr>
          <w:lang w:val="fr_FR" w:bidi="fr_FR"/>
        </w:rPr>
      </w:r>
    </w:p>
    <w:p>
      <w:pPr>
        <w:pStyle w:val="ListBullet"/>
        <w:spacing w:line="240" w:lineRule="auto"/>
        <w:ind w:left="720"/>
      </w:pPr>
      <w:r>
        <w:rPr>
          <w:lang w:val="fr_FR" w:bidi="fr_FR"/>
        </w:rPr>
      </w:r>
      <w:hyperlink r:id="rId111">
        <w:r>
          <w:rPr>
            <w:lang w:val="fr_FR" w:bidi="fr_FR"/>
          </w:rPr>
          <w:rPr>
            <w:color w:val="0000EE"/>
            <w:u w:val="single"/>
          </w:rPr>
          <w:t>Définir les Scènes</w:t>
        </w:r>
      </w:hyperlink>
      <w:r>
        <w:rPr>
          <w:lang w:val="fr_FR" w:bidi="fr_FR"/>
        </w:rPr>
        <w:t xml:space="preserve"> (1.5 MB)</w:t>
      </w:r>
      <w:r>
        <w:rPr>
          <w:lang w:val="fr_FR" w:bidi="fr_FR"/>
        </w:rPr>
      </w:r>
    </w:p>
    <w:p>
      <w:pPr>
        <w:pStyle w:val="ListBullet"/>
        <w:spacing w:line="240" w:lineRule="auto"/>
        <w:ind w:left="720"/>
      </w:pPr>
      <w:r>
        <w:rPr>
          <w:lang w:val="fr_FR" w:bidi="fr_FR"/>
        </w:rPr>
      </w:r>
      <w:hyperlink r:id="rId112">
        <w:r>
          <w:rPr>
            <w:lang w:val="fr_FR" w:bidi="fr_FR"/>
          </w:rPr>
          <w:rPr>
            <w:color w:val="0000EE"/>
            <w:u w:val="single"/>
          </w:rPr>
          <w:t>Intégration du Texte</w:t>
        </w:r>
      </w:hyperlink>
      <w:r>
        <w:rPr>
          <w:lang w:val="fr_FR" w:bidi="fr_FR"/>
        </w:rPr>
        <w:t xml:space="preserve"> (1.6 MB)</w:t>
      </w:r>
      <w:r>
        <w:rPr>
          <w:lang w:val="fr_FR" w:bidi="fr_FR"/>
        </w:rPr>
      </w:r>
    </w:p>
    <w:p>
      <w:pPr>
        <w:pStyle w:val="ListBullet"/>
        <w:spacing w:line="240" w:lineRule="auto"/>
        <w:ind w:left="720"/>
      </w:pPr>
      <w:r>
        <w:rPr>
          <w:lang w:val="fr_FR" w:bidi="fr_FR"/>
        </w:rPr>
      </w:r>
      <w:hyperlink r:id="rId113">
        <w:r>
          <w:rPr>
            <w:lang w:val="fr_FR" w:bidi="fr_FR"/>
          </w:rPr>
          <w:rPr>
            <w:color w:val="0000EE"/>
            <w:u w:val="single"/>
          </w:rPr>
          <w:t>Combler les Lacunes</w:t>
        </w:r>
      </w:hyperlink>
      <w:r>
        <w:rPr>
          <w:lang w:val="fr_FR" w:bidi="fr_FR"/>
        </w:rPr>
        <w:t xml:space="preserve"> (1.3 MB)</w:t>
      </w:r>
      <w:r>
        <w:rPr>
          <w:lang w:val="fr_FR" w:bidi="fr_FR"/>
        </w:rPr>
      </w:r>
    </w:p>
    <w:p>
      <w:pPr>
        <w:pStyle w:val="ListBullet"/>
        <w:spacing w:line="240" w:lineRule="auto"/>
        <w:ind w:left="720"/>
      </w:pPr>
      <w:r>
        <w:rPr>
          <w:lang w:val="fr_FR" w:bidi="fr_FR"/>
        </w:rPr>
      </w:r>
      <w:hyperlink r:id="rId114">
        <w:r>
          <w:rPr>
            <w:lang w:val="fr_FR" w:bidi="fr_FR"/>
          </w:rPr>
          <w:rPr>
            <w:color w:val="0000EE"/>
            <w:u w:val="single"/>
          </w:rPr>
          <w:t>Prêcher la Parole</w:t>
        </w:r>
      </w:hyperlink>
      <w:r>
        <w:rPr>
          <w:lang w:val="fr_FR" w:bidi="fr_FR"/>
        </w:rPr>
        <w:t xml:space="preserve"> (964 KB)</w:t>
      </w:r>
      <w:r>
        <w:rPr>
          <w:lang w:val="fr_FR" w:bidi="fr_FR"/>
        </w:rPr>
      </w:r>
      <w:r>
        <w:rPr>
          <w:lang w:val="fr_FR" w:bidi="fr_FR"/>
        </w:rPr>
      </w:r>
      <w:r>
        <w:rPr>
          <w:lang w:val="fr_FR" w:bidi="fr_FR"/>
        </w:rPr>
      </w:r>
    </w:p>
    <w:p>
      <w:pPr/>
      <w:r>
        <w:rPr>
          <w:lang w:val="fr_FR" w:bidi="fr_FR"/>
        </w:rPr>
      </w:r>
    </w:p>
    <w:p>
      <w:pPr>
        <w:pStyle w:val="Heading2"/>
      </w:pPr>
      <w:r>
        <w:rPr>
          <w:lang w:val="fr_FR" w:bidi="fr_FR"/>
        </w:rPr>
        <w:t>Jean 6:22–27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6.22–27. Laissez entrer la parole de Dieu dans vos cœurs.</w:t>
      </w:r>
    </w:p>
    <w:p>
      <w:pPr/>
      <w:r>
        <w:rPr>
          <w:lang w:val="fr_FR" w:bidi="fr_FR"/>
        </w:rPr>
      </w:r>
      <w:r>
        <w:rPr>
          <w:lang w:val="fr_FR" w:bidi="fr_FR"/>
        </w:rPr>
        <w:t>Écoutez l'enregistrement de Jean 6.22–27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et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6.22–27 dans la traduction la plus facile à comprendre.</w:t>
      </w:r>
    </w:p>
    <w:p>
      <w:pPr/>
      <w:r>
        <w:rPr>
          <w:lang w:val="fr_FR" w:bidi="fr_FR"/>
        </w:rPr>
      </w:r>
      <w:r>
        <w:rPr>
          <w:lang w:val="fr_FR" w:bidi="fr_FR"/>
        </w:rPr>
        <w:t>Dans l'histoire précédente, Jésus et les disciples ont quitté une grande foule. Jésus est allé sur une montagne pour prier, et les disciples ont ramé vers l'autre côté de la mer de Galilée. Jésus a rencontré les disciples au bateau au milieu du lac et les a conduits sur la rive.</w:t>
      </w:r>
    </w:p>
    <w:p>
      <w:pPr/>
      <w:r>
        <w:rPr>
          <w:lang w:val="fr_FR" w:bidi="fr_FR"/>
        </w:rPr>
      </w:r>
      <w:r>
        <w:rPr>
          <w:lang w:val="fr_FR" w:bidi="fr_FR"/>
        </w:rPr>
        <w:t>Nous sommes maintenant le jour suivant. Les personnes à qui Jésus avait prêché la veille ont vu ou se sont souvenues qu'il n'y avait qu'un seul bateau la nuit précédente. La foule savait aussi que les disciples étaient seuls dans le bateau. Le mot seul signifie que Jésus n'était pas avec eux. « Bateau » ici fait référence à un petit bateau de pêche.</w:t>
      </w:r>
    </w:p>
    <w:p>
      <w:pPr/>
      <w:r>
        <w:rPr>
          <w:lang w:val="fr_FR" w:bidi="fr_FR"/>
        </w:rPr>
      </w:r>
      <w:r>
        <w:rPr>
          <w:lang w:val="fr_FR" w:bidi="fr_FR"/>
        </w:rPr>
        <w:t xml:space="preserve">Arrêtez-vous ici et regardez une image d'un </w:t>
      </w:r>
      <w:r>
        <w:rPr>
          <w:lang w:val="fr_FR" w:bidi="fr_FR"/>
        </w:rPr>
        <w:t>bateau de pêche</w:t>
      </w:r>
      <w:r>
        <w:rPr>
          <w:lang w:val="fr_FR" w:bidi="fr_FR"/>
        </w:rPr>
        <w:t>. Arrêtez l'enregistrement ici.</w:t>
      </w:r>
    </w:p>
    <w:p>
      <w:pPr/>
      <w:r>
        <w:rPr>
          <w:lang w:val="fr_FR" w:bidi="fr_FR"/>
        </w:rPr>
      </w:r>
      <w:r>
        <w:rPr>
          <w:lang w:val="fr_FR" w:bidi="fr_FR"/>
        </w:rPr>
        <w:t>Puis à un moment donné (nous ne savons pas exactement quand), des bateaux de Tibériade arrivent là où les gens avaient mangé du pain la veille quand Jésus, le Seigneur, ou le maître, avait miraculeusement nourri cinq mille personnes. Il n'est pas clair quand les bateaux sont arrivés. Les bateaux sont peut-être arrivés avant que Jésus et les disciples ne partent. Ou les bateaux ont peut-être été poussés par le vent de la tempête. Ce qui est important ici est que la foule ne savait pas où se trouvait Jésus, ni comment il aurait pu traverser la mer de Galilée. Les bateaux de Tibériade sont le même type de petits bateaux de pêche qu'utilisaient les disciples. Tibériade était une ville située sur l'autre rive du lac.</w:t>
      </w:r>
    </w:p>
    <w:p>
      <w:pPr/>
      <w:r>
        <w:rPr>
          <w:lang w:val="fr_FR" w:bidi="fr_FR"/>
        </w:rPr>
      </w:r>
      <w:r>
        <w:rPr>
          <w:lang w:val="fr_FR" w:bidi="fr_FR"/>
        </w:rPr>
        <w:t>Quand la foule voit, ou sait ou reconnaît, que Jésus et les disciples ne sont pas dans ces bateaux, la foule monte dans ces bateaux et navigue vers Capernaüm pour chercher Jésus.</w:t>
      </w:r>
    </w:p>
    <w:p>
      <w:pPr/>
      <w:r>
        <w:rPr>
          <w:lang w:val="fr_FR" w:bidi="fr_FR"/>
        </w:rPr>
      </w:r>
      <w:r>
        <w:rPr>
          <w:lang w:val="fr_FR" w:bidi="fr_FR"/>
        </w:rPr>
        <w:t xml:space="preserve">Arrêtez-vous ici et regardez une image ou une carte de la </w:t>
      </w:r>
      <w:r>
        <w:rPr>
          <w:lang w:val="fr_FR" w:bidi="fr_FR"/>
        </w:rPr>
        <w:t>mer de Galilée</w:t>
      </w:r>
      <w:r>
        <w:rPr>
          <w:lang w:val="fr_FR" w:bidi="fr_FR"/>
        </w:rPr>
        <w:t xml:space="preserve"> en groupe. Notez l'endroit où se trouve la foule, là où se trouve Capernaüm et là où se trouve Tibériade. Mettez cet enregistrement en pause ici.</w:t>
      </w:r>
    </w:p>
    <w:p>
      <w:pPr/>
      <w:r>
        <w:rPr>
          <w:lang w:val="fr_FR" w:bidi="fr_FR"/>
        </w:rPr>
      </w:r>
      <w:r>
        <w:rPr>
          <w:lang w:val="fr_FR" w:bidi="fr_FR"/>
        </w:rPr>
        <w:t xml:space="preserve">Le mot « foule » ne signifie probablement pas toutes les personnes dans la foule, mais plutôt beaucoup de personnes dans la foule. Le reste de la foule a probablement marché autour du lac. Capernaüm était une ville sur le côté ouest du lac où Jésus et ses disciples étaient allés la nuit précédente. </w:t>
      </w:r>
    </w:p>
    <w:p>
      <w:pPr/>
      <w:r>
        <w:rPr>
          <w:lang w:val="fr_FR" w:bidi="fr_FR"/>
        </w:rPr>
      </w:r>
      <w:r>
        <w:rPr>
          <w:lang w:val="fr_FR" w:bidi="fr_FR"/>
        </w:rPr>
        <w:t>Quand la foule arrive à Capernaüm, elle cherche Jésus. Quand la foule trouve Jésus, elle dit : « Rabbi, enseignant, quand es-tu venu ici ? » Jésus n'était pas perdu, et la foule ne savait pas où se trouvait Jésus. La foule pose la question parce qu'elle est surprise de trouver Jésus à Capernaüm. La foule savait qu'il n'était pas monté dans un bateau la veille et la foule ne s'attendait pas à trouver Jésus à Capernaüm. La foule veut savoir quand Jésus est arrivé à Capernaüm.</w:t>
      </w:r>
    </w:p>
    <w:p>
      <w:pPr/>
      <w:r>
        <w:rPr>
          <w:lang w:val="fr_FR" w:bidi="fr_FR"/>
        </w:rPr>
      </w:r>
      <w:r>
        <w:rPr>
          <w:lang w:val="fr_FR" w:bidi="fr_FR"/>
        </w:rPr>
        <w:t>Jésus connaît la vraie raison pour laquelle la foule le cherche. Mais Jésus ne répond pas à leur question ; au lieu de cela, il reprend la foule. Jésus dit à la foule qu'ils le cherchent non pas à cause des signes, c'est-à-dire des miracles, mais parce qu'ils veulent plus de pain, c'est-à-dire de la nourriture.</w:t>
      </w:r>
    </w:p>
    <w:p>
      <w:pPr/>
      <w:r>
        <w:rPr>
          <w:lang w:val="fr_FR" w:bidi="fr_FR"/>
        </w:rPr>
      </w:r>
      <w:r>
        <w:rPr>
          <w:lang w:val="fr_FR" w:bidi="fr_FR"/>
        </w:rPr>
        <w:t>Jésus réprimande la foule parce qu'elle est plus préoccupée par la nourriture que par les questions spirituelles. Jésus souligne que les gens ne sont concernés que par le fait d'avoir plus de pain à manger. Les gens sont plus préoccupés par le fait que Jésus réponde à leurs besoins physiques et moins préoccupés par le fait que Jésus réponde à leurs besoins spirituels importants.</w:t>
      </w:r>
    </w:p>
    <w:p>
      <w:pPr/>
      <w:r>
        <w:rPr>
          <w:lang w:val="fr_FR" w:bidi="fr_FR"/>
        </w:rPr>
      </w:r>
      <w:r>
        <w:rPr>
          <w:lang w:val="fr_FR" w:bidi="fr_FR"/>
        </w:rPr>
        <w:t xml:space="preserve">Arrêtez-vous ici et regardez une image de </w:t>
      </w:r>
      <w:r>
        <w:rPr>
          <w:lang w:val="fr_FR" w:bidi="fr_FR"/>
        </w:rPr>
        <w:t>pains d'orge</w:t>
      </w:r>
      <w:r>
        <w:rPr>
          <w:lang w:val="fr_FR" w:bidi="fr_FR"/>
        </w:rPr>
        <w:t xml:space="preserve"> en groupe. Mettez cet enregistrement en pause ici.</w:t>
      </w:r>
    </w:p>
    <w:p>
      <w:pPr/>
      <w:r>
        <w:rPr>
          <w:lang w:val="fr_FR" w:bidi="fr_FR"/>
        </w:rPr>
      </w:r>
      <w:r>
        <w:rPr>
          <w:lang w:val="fr_FR" w:bidi="fr_FR"/>
        </w:rPr>
        <w:t>Jésus dit à la foule de ne pas travailler pour la nourriture qui peut pourrir, mais pour la nourriture qui perdure pour la vie éternelle. Jésus n'est pas en train de dire de ne pas travailler. Il est en train de dire de ne pas travailler seulement pour la nourriture qui pourrira un jour parce qu'elle ne dure pas pour toujours, mais aussi pour la nourriture spirituelle, ou les choses spirituelles, qui dureront pour toujours et ne pourriront jamais. Jésus dit à la foule que le Fils de l'homme leur donnera cette nourriture. Jésus parle de lui-même. Jésus dit que la raison en est que Dieu le Père a mis son sceau sur le Fils de l'homme. Apposer un sceau sur quelque chose signifie montrer de l'approbation à son égard. Un roi ou un chef trempait souvent une bague spéciale dans de la cire, puis l'appuyait sur du papier à la fin d'une lettre. Cela montrait que le roi ou le chef approuvait ce que disait la lettre. Dieu a montré son approbation à l'égard de Jésus et de ce que Jésus fait et dit. Dieu approuve le ministère de Jésus, et les gens devraient donc venir à Jésus pour entendre comment il peut leur donner la vie éternelle avec Dieu.</w:t>
      </w:r>
    </w:p>
    <w:p>
      <w:pPr/>
      <w:r>
        <w:rPr>
          <w:lang w:val="fr_FR" w:bidi="fr_FR"/>
        </w:rPr>
      </w:r>
      <w:r>
        <w:rPr>
          <w:lang w:val="fr_FR" w:bidi="fr_FR"/>
        </w:rPr>
        <w:t>Arrêtez-vous ici et posez-vous cette question en groupe : comment votre culture montre-t-elle qu'elle approuve quelque chose ou quelqu'un ? Racontez une histoire d'un moment où un chef dans votre communauté a donné son approbation à quelqu'un. Comment ceci a-t-il affecté la façon de penser de votre communauté vis-à-vis de cette personne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6.22–27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la foule cherche Jésus mais n'arrive pas à le trouver. La foule découvre que les disciples et Jésus ne sont plus du même côté du lac où la foule a mangé et a été enseignée par Jésus la veille.</w:t>
      </w:r>
    </w:p>
    <w:p>
      <w:pPr/>
      <w:r>
        <w:rPr>
          <w:lang w:val="fr_FR" w:bidi="fr_FR"/>
        </w:rPr>
      </w:r>
      <w:r>
        <w:rPr>
          <w:b/>
          <w:lang w:val="fr_FR" w:bidi="fr_FR"/>
        </w:rPr>
        <w:t>Dans la deuxième partie :</w:t>
      </w:r>
      <w:r>
        <w:rPr>
          <w:lang w:val="fr_FR" w:bidi="fr_FR"/>
        </w:rPr>
        <w:t xml:space="preserve"> la foule traverse le lac dans des bateaux et trouve Jésus et les disciples.</w:t>
      </w:r>
    </w:p>
    <w:p>
      <w:pPr/>
      <w:r>
        <w:rPr>
          <w:lang w:val="fr_FR" w:bidi="fr_FR"/>
        </w:rPr>
      </w:r>
      <w:r>
        <w:rPr>
          <w:b/>
          <w:lang w:val="fr_FR" w:bidi="fr_FR"/>
        </w:rPr>
        <w:t>Dans la troisième partie :</w:t>
      </w:r>
      <w:r>
        <w:rPr>
          <w:lang w:val="fr_FR" w:bidi="fr_FR"/>
        </w:rPr>
        <w:t xml:space="preserve"> la foule de Juifs pose une question à Jésus et Jésus répond à la foule.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gens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la veille, Jésus et les disciples avaient été de l'autre côté du lac et avaient nourri les cinq mille personnes avec les cinq pains et les deux poissons. La nuit précédente, les disciples étaient partis sur un bateau sans Jésus. Jésus avait marché sur l'eau vers les disciples et ils sont arrivés à leur destination après que les disciples aient invité Jésus à monter dans le bateau.</w:t>
      </w:r>
    </w:p>
    <w:p>
      <w:pPr/>
      <w:r>
        <w:rPr>
          <w:lang w:val="fr_FR" w:bidi="fr_FR"/>
        </w:rPr>
      </w:r>
      <w:r>
        <w:rPr>
          <w:lang w:val="fr_FR" w:bidi="fr_FR"/>
        </w:rPr>
        <w:t>Il est important de se rappeler que même si les disciples ne sont pas directement mentionnés dans cette histoire, ils sont là avec Jésus de ce côté du lac et écoutent Jésus qui enseigne la foule des Juifs.</w:t>
      </w:r>
    </w:p>
    <w:p>
      <w:pPr/>
      <w:r>
        <w:rPr>
          <w:lang w:val="fr_FR" w:bidi="fr_FR"/>
        </w:rPr>
      </w:r>
      <w:r>
        <w:rPr>
          <w:lang w:val="fr_FR" w:bidi="fr_FR"/>
        </w:rPr>
        <w:t xml:space="preserve">Dans la première partie, la foule cherchait Jésus du côté du lac où ils avaient été enseignés et où ils ont mangé. </w:t>
      </w:r>
    </w:p>
    <w:p>
      <w:pPr/>
      <w:r>
        <w:rPr>
          <w:lang w:val="fr_FR" w:bidi="fr_FR"/>
        </w:rPr>
      </w:r>
      <w:r>
        <w:rPr>
          <w:lang w:val="fr_FR" w:bidi="fr_FR"/>
        </w:rPr>
        <w:t>Dans la deuxième partie, la foule ne trouve pas Jésus du côté du lac où elle se trouvait. La foule de personnes juives sont donc montés en bateau pour se rendre de l'autre côté du lac et chercher Jésus. Nous ne savons pas quand exactement ces bateaux sont arrivés là où se trouvait le peuple juif. La foule tout entière n'a probablement pas navigué vers Capernaüm, mais plutôt une partie de la foule seulement. Le reste de la foule a probablement marché autour du lac. Capernaüm était une ville sur le côté ouest du lac où Jésus et ses disciples étaient allés la nuit précédente. Il est important de noter que le lieu où la foule de Juifs et de chefs juifs a trouvé Jésus est la synagogue à Capernaüm où Jésus enseignait. Nous le savons grâce à une histoire ultérieure.</w:t>
      </w:r>
    </w:p>
    <w:p>
      <w:pPr/>
      <w:r>
        <w:rPr>
          <w:lang w:val="fr_FR" w:bidi="fr_FR"/>
        </w:rPr>
      </w:r>
      <w:r>
        <w:rPr>
          <w:lang w:val="fr_FR" w:bidi="fr_FR"/>
        </w:rPr>
        <w:t xml:space="preserve">Arrêtez-vous ici et regardez une image ou une carte de la </w:t>
      </w:r>
      <w:r>
        <w:rPr>
          <w:lang w:val="fr_FR" w:bidi="fr_FR"/>
        </w:rPr>
        <w:t>mer de Galilée</w:t>
      </w:r>
      <w:r>
        <w:rPr>
          <w:lang w:val="fr_FR" w:bidi="fr_FR"/>
        </w:rPr>
        <w:t xml:space="preserve"> en groupe. Prenez note des routes que la foule a empruntées pour se rendre à Capernaüm en bateau ou à pied. Mettez cet enregistrement en pause ici.</w:t>
      </w:r>
    </w:p>
    <w:p>
      <w:pPr/>
      <w:r>
        <w:rPr>
          <w:lang w:val="fr_FR" w:bidi="fr_FR"/>
        </w:rPr>
      </w:r>
      <w:r>
        <w:rPr>
          <w:lang w:val="fr_FR" w:bidi="fr_FR"/>
        </w:rPr>
        <w:t xml:space="preserve">Dans la troisième partie, la foule demande à Jésus quand il est arrivé, plutôt que comment il est arrivé là. La foule pensait probablement que Jésus avait marché vers Capernaüm et était surprise que Jésus arrive dans la ville si vite. Jésus ne répond pas directement à la question de la foule, mais va plus loin dans ce que les gens avaient vraiment besoin de la part de Jésus. Quand Jésus utilise l'expression « en vraiment », il souligne ce qu'il était sur le point de dire. Jésus enseigne à la foule la différence entre la nourriture physique, qui finira par pourrir, et la nourriture spirituelle, qui durera pour toujours. Jésus dit à la foule que le Fils de l'homme leur donnera cette nourriture. Fils de l'homme est un titre que Jésus utilisait pour se référer à lui-même.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6.22–27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gens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la foule réalise que Jésus n'était plus dans la région. Jésus avait nourri cette foule la veille. La foule s'est aussi souvenue qu'il n'y avait qu'un seul bateau et que Jésus n'était pas monté dans le bateau, mais seuls ses disciples. Ce bateau n'était plus là.</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Confus quant à l'endroit où Jésus est peut-être allé », ou « Curieux de savoir comment Jésus a disparu », ou « Contrariés que Jésus les ait quittés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La foule voit des bateaux débarquer sur la rive près du lieu où ils se trouvent, mais Jésus n'est dans aucun des bateaux. Une partie de la foule monte dans les bateaux.</w:t>
      </w:r>
    </w:p>
    <w:p>
      <w:pPr/>
      <w:r>
        <w:rPr>
          <w:lang w:val="fr_FR" w:bidi="fr_FR"/>
        </w:rPr>
      </w:r>
      <w:r>
        <w:rPr>
          <w:lang w:val="fr_FR" w:bidi="fr_FR"/>
        </w:rPr>
        <w:t>Dans la deuxième partie, la foule dans les bateaux navigue vers Capernaüm pour chercher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Déterminés à trouver où Jésus est allé », ou « En colère contre Jésus qui les a quittés et ne leur a pas dit où il allait », ou « Curieux de savoir si Jésus est à Capernaüm et comment il y est peut-être arrivé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reste de la foule a sans doute marché. La foule regarde partout à Capernaüm. La foule trouve Jésus.</w:t>
      </w:r>
    </w:p>
    <w:p>
      <w:pPr/>
      <w:r>
        <w:rPr>
          <w:lang w:val="fr_FR" w:bidi="fr_FR"/>
        </w:rPr>
      </w:r>
      <w:r>
        <w:rPr>
          <w:lang w:val="fr_FR" w:bidi="fr_FR"/>
        </w:rPr>
        <w:t>Dans la troisième partie, la foule demande : « Rabbi, quand es-tu arrivé ici ? » La foule est probablement surprise de le trouver.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Surpris de trouver Jésus à Capernaüm », ou « Choqués d'avoir trouvé Jésus à Capernaüm », ou « Confus de savoir que Jésus était déjà à Capernaüm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sait ce que la foule cherche vraiment et le dit à la foule. Jésus dit : « En vérité, je vous le dis, vous me cherchez non pas parce que vous avez vu des signes, mais parce que vous avez été repus de pain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Agacé que la foule m'ait suivi et m'ait trouvé », ou « Compatissant envers la foule parce qu'elle était perdue et ne l'a pas réalisé », ou « Frustré que la foule ne se soucie que de voir les miracles que je peux faire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dit à la foule de travailler plus pour la nourriture spirituelle qui dure pour toujours, au lieu de la nourriture littérale qui pourrit rapidement. Jésus dit à la foule que le Fils de l'homme leur donnera cette nourriture spirituelle, parce que Dieu le Père a mis son sceau d'approbation sur le Fils de l'homme, qui est aussi Jésus.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6.22–27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personnes à qui Jésus, le </w:t>
      </w:r>
      <w:r>
        <w:rPr>
          <w:b/>
          <w:lang w:val="fr_FR" w:bidi="fr_FR"/>
        </w:rPr>
        <w:t>Seigneur</w:t>
      </w:r>
      <w:r>
        <w:rPr>
          <w:lang w:val="fr_FR" w:bidi="fr_FR"/>
        </w:rPr>
        <w:t xml:space="preserve"> ou le maître, avait prêché la veille, avaient vu ou se sont souvenues qu'il n'y avait qu'un seul bateau la nuit précédente. Pour plus d'informations sur le mot </w:t>
      </w:r>
      <w:r>
        <w:rPr>
          <w:lang w:val="fr_FR" w:bidi="fr_FR"/>
        </w:rPr>
        <w:t>Seigneur</w:t>
      </w:r>
      <w:r>
        <w:rPr>
          <w:lang w:val="fr_FR" w:bidi="fr_FR"/>
        </w:rPr>
        <w:t xml:space="preserve">, consultez le glossaire principal. Utilisez le même mot que vous avez utilisé dans les passages précédents. </w:t>
      </w:r>
    </w:p>
    <w:p>
      <w:pPr/>
      <w:r>
        <w:rPr>
          <w:lang w:val="fr_FR" w:bidi="fr_FR"/>
        </w:rPr>
      </w:r>
      <w:r>
        <w:rPr>
          <w:lang w:val="fr_FR" w:bidi="fr_FR"/>
        </w:rPr>
        <w:t xml:space="preserve">La foule savait aussi que les disciples étaient seuls dans le </w:t>
      </w:r>
      <w:r>
        <w:rPr>
          <w:b/>
          <w:lang w:val="fr_FR" w:bidi="fr_FR"/>
        </w:rPr>
        <w:t>bateau</w:t>
      </w:r>
      <w:r>
        <w:rPr>
          <w:lang w:val="fr_FR" w:bidi="fr_FR"/>
        </w:rPr>
        <w:t xml:space="preserve">. Utilisez le même mot ou la même expression pour bateau que vous avez utilisé dans les passages précédents. Pour plus d'informations sur le mot </w:t>
      </w:r>
      <w:r>
        <w:rPr>
          <w:lang w:val="fr_FR" w:bidi="fr_FR"/>
        </w:rPr>
        <w:t>bateau</w:t>
      </w:r>
      <w:r>
        <w:rPr>
          <w:lang w:val="fr_FR" w:bidi="fr_FR"/>
        </w:rPr>
        <w:t>, consultez le glossaire principal. Utilisez le même mot ou la même expression tout au long de ce passage.</w:t>
      </w:r>
    </w:p>
    <w:p>
      <w:pPr/>
      <w:r>
        <w:rPr>
          <w:lang w:val="fr_FR" w:bidi="fr_FR"/>
        </w:rPr>
      </w:r>
      <w:r>
        <w:rPr>
          <w:lang w:val="fr_FR" w:bidi="fr_FR"/>
        </w:rPr>
        <w:t xml:space="preserve">Arrêtez-vous ici et regardez une image d'un </w:t>
      </w:r>
      <w:r>
        <w:rPr>
          <w:lang w:val="fr_FR" w:bidi="fr_FR"/>
        </w:rPr>
        <w:t>bateau</w:t>
      </w:r>
      <w:r>
        <w:rPr>
          <w:lang w:val="fr_FR" w:bidi="fr_FR"/>
        </w:rPr>
        <w:t xml:space="preserve"> dans lequel la foule aurait navigué en groupe. Mettez cet enregistrement en pause ici.</w:t>
      </w:r>
    </w:p>
    <w:p>
      <w:pPr/>
      <w:r>
        <w:rPr>
          <w:lang w:val="fr_FR" w:bidi="fr_FR"/>
        </w:rPr>
      </w:r>
      <w:r>
        <w:rPr>
          <w:lang w:val="fr_FR" w:bidi="fr_FR"/>
        </w:rPr>
        <w:t>Le mot « seul » signifie que Jésus n'était pas avec eux.</w:t>
      </w:r>
    </w:p>
    <w:p>
      <w:pPr/>
      <w:r>
        <w:rPr>
          <w:lang w:val="fr_FR" w:bidi="fr_FR"/>
        </w:rPr>
      </w:r>
      <w:r>
        <w:rPr>
          <w:lang w:val="fr_FR" w:bidi="fr_FR"/>
        </w:rPr>
        <w:t xml:space="preserve">Puis certains bateaux de </w:t>
      </w:r>
      <w:r>
        <w:rPr>
          <w:b/>
          <w:lang w:val="fr_FR" w:bidi="fr_FR"/>
        </w:rPr>
        <w:t>Tibériade</w:t>
      </w:r>
      <w:r>
        <w:rPr>
          <w:lang w:val="fr_FR" w:bidi="fr_FR"/>
        </w:rPr>
        <w:t xml:space="preserve"> sont arrivés près du lieu où se trouvait la foule. Tibériade était une ville romaine nommée d'après l'empereur Tibère.</w:t>
      </w:r>
    </w:p>
    <w:p>
      <w:pPr/>
      <w:r>
        <w:rPr>
          <w:lang w:val="fr_FR" w:bidi="fr_FR"/>
        </w:rPr>
      </w:r>
      <w:r>
        <w:rPr>
          <w:lang w:val="fr_FR" w:bidi="fr_FR"/>
        </w:rPr>
        <w:t xml:space="preserve">Arrêtez-vous ici et regardez une carte de la </w:t>
      </w:r>
      <w:r>
        <w:rPr>
          <w:lang w:val="fr_FR" w:bidi="fr_FR"/>
        </w:rPr>
        <w:t>mer de Galilée</w:t>
      </w:r>
      <w:r>
        <w:rPr>
          <w:lang w:val="fr_FR" w:bidi="fr_FR"/>
        </w:rPr>
        <w:t xml:space="preserve"> en groupe. Notez l'endroit où se trouve Tibériade sur la carte, où se trouve la foule et où se trouve Capernaüm. Mettez cet enregistrement en pause ici.</w:t>
      </w:r>
    </w:p>
    <w:p>
      <w:pPr/>
      <w:r>
        <w:rPr>
          <w:lang w:val="fr_FR" w:bidi="fr_FR"/>
        </w:rPr>
      </w:r>
      <w:r>
        <w:rPr>
          <w:lang w:val="fr_FR" w:bidi="fr_FR"/>
        </w:rPr>
        <w:t xml:space="preserve">La foule monte dans les bateaux et navigue vers </w:t>
      </w:r>
      <w:r>
        <w:rPr>
          <w:b/>
          <w:lang w:val="fr_FR" w:bidi="fr_FR"/>
        </w:rPr>
        <w:t>Capernaüm</w:t>
      </w:r>
      <w:r>
        <w:rPr>
          <w:lang w:val="fr_FR" w:bidi="fr_FR"/>
        </w:rPr>
        <w:t xml:space="preserve"> pour chercher Jésus. Pour plus d'informations sur </w:t>
      </w:r>
      <w:r>
        <w:rPr>
          <w:lang w:val="fr_FR" w:bidi="fr_FR"/>
        </w:rPr>
        <w:t>Capernaüm</w:t>
      </w:r>
      <w:r>
        <w:rPr>
          <w:lang w:val="fr_FR" w:bidi="fr_FR"/>
        </w:rPr>
        <w:t>, référez-vous au Glossaire principal.</w:t>
      </w:r>
    </w:p>
    <w:p>
      <w:pPr/>
      <w:r>
        <w:rPr>
          <w:lang w:val="fr_FR" w:bidi="fr_FR"/>
        </w:rPr>
      </w:r>
      <w:r>
        <w:rPr>
          <w:lang w:val="fr_FR" w:bidi="fr_FR"/>
        </w:rPr>
        <w:t xml:space="preserve">Quand la foule a trouvé Jésus, elle dit : « </w:t>
      </w:r>
      <w:r>
        <w:rPr>
          <w:b/>
          <w:lang w:val="fr_FR" w:bidi="fr_FR"/>
        </w:rPr>
        <w:t>Rabbi</w:t>
      </w:r>
      <w:r>
        <w:rPr>
          <w:lang w:val="fr_FR" w:bidi="fr_FR"/>
        </w:rPr>
        <w:t xml:space="preserve">, quand es-tu arrivé ici ? » Rabbi est un autre nom pour enseignant. Utilisez le même mot pour Rabbi que vous avez utilisé dans les passages précédents. Pour plus d'informations sur le mot </w:t>
      </w:r>
      <w:r>
        <w:rPr>
          <w:lang w:val="fr_FR" w:bidi="fr_FR"/>
        </w:rPr>
        <w:t>Rabbi</w:t>
      </w:r>
      <w:r>
        <w:rPr>
          <w:lang w:val="fr_FR" w:bidi="fr_FR"/>
        </w:rPr>
        <w:t>, référez-vous au Glossaire principal.</w:t>
      </w:r>
    </w:p>
    <w:p>
      <w:pPr/>
      <w:r>
        <w:rPr>
          <w:lang w:val="fr_FR" w:bidi="fr_FR"/>
        </w:rPr>
      </w:r>
      <w:r>
        <w:rPr>
          <w:lang w:val="fr_FR" w:bidi="fr_FR"/>
        </w:rPr>
        <w:t xml:space="preserve">Jésus connaît la vraie raison pour laquelle la foule le cherche. Jésus répond en disant à la foule qu'ils le cherchaient non pas à cause des </w:t>
      </w:r>
      <w:r>
        <w:rPr>
          <w:b/>
          <w:lang w:val="fr_FR" w:bidi="fr_FR"/>
        </w:rPr>
        <w:t>signes</w:t>
      </w:r>
      <w:r>
        <w:rPr>
          <w:lang w:val="fr_FR" w:bidi="fr_FR"/>
        </w:rPr>
        <w:t xml:space="preserve">, c'est-à-dire des </w:t>
      </w:r>
      <w:r>
        <w:rPr>
          <w:b/>
          <w:lang w:val="fr_FR" w:bidi="fr_FR"/>
        </w:rPr>
        <w:t>miracles</w:t>
      </w:r>
      <w:r>
        <w:rPr>
          <w:lang w:val="fr_FR" w:bidi="fr_FR"/>
        </w:rPr>
        <w:t xml:space="preserve">, mais parce qu'ils voulaient plus de nourriture. Un </w:t>
      </w:r>
      <w:r>
        <w:rPr>
          <w:lang w:val="fr_FR" w:bidi="fr_FR"/>
        </w:rPr>
        <w:t>signe</w:t>
      </w:r>
      <w:r>
        <w:rPr>
          <w:lang w:val="fr_FR" w:bidi="fr_FR"/>
        </w:rPr>
        <w:t xml:space="preserve"> ou un miracle est un acte que seul Dieu peut faire. Pour plus d'informations sur les </w:t>
      </w:r>
      <w:r>
        <w:rPr>
          <w:lang w:val="fr_FR" w:bidi="fr_FR"/>
        </w:rPr>
        <w:t>miracles</w:t>
      </w:r>
      <w:r>
        <w:rPr>
          <w:lang w:val="fr_FR" w:bidi="fr_FR"/>
        </w:rPr>
        <w:t xml:space="preserve">, consultez le glossaire principal. Utilisez le même mot que vous avez utilisé dans les passages précédents. </w:t>
      </w:r>
    </w:p>
    <w:p>
      <w:pPr/>
      <w:r>
        <w:rPr>
          <w:lang w:val="fr_FR" w:bidi="fr_FR"/>
        </w:rPr>
      </w:r>
      <w:r>
        <w:rPr>
          <w:lang w:val="fr_FR" w:bidi="fr_FR"/>
        </w:rPr>
        <w:t xml:space="preserve">Jésus dit à la foule de ne pas travailler pour la nourriture qui peut pourrir, mais pour la nourriture qui perdure pour </w:t>
      </w:r>
      <w:r>
        <w:rPr>
          <w:b/>
          <w:lang w:val="fr_FR" w:bidi="fr_FR"/>
        </w:rPr>
        <w:t>la vie éternelle</w:t>
      </w:r>
      <w:r>
        <w:rPr>
          <w:lang w:val="fr_FR" w:bidi="fr_FR"/>
        </w:rPr>
        <w:t xml:space="preserve">. La vie éternelle est une vie en présence de Dieu, une vie qui ne finira jamais. Pour plus d'informations sur la </w:t>
      </w:r>
      <w:r>
        <w:rPr>
          <w:lang w:val="fr_FR" w:bidi="fr_FR"/>
        </w:rPr>
        <w:t>vie éternelle</w:t>
      </w:r>
      <w:r>
        <w:rPr>
          <w:lang w:val="fr_FR" w:bidi="fr_FR"/>
        </w:rPr>
        <w:t xml:space="preserve">, référez-vous au Glossaire principal. Utilisez le même mot que vous avez utilisé dans les passages précédents. </w:t>
      </w:r>
    </w:p>
    <w:p>
      <w:pPr/>
      <w:r>
        <w:rPr>
          <w:lang w:val="fr_FR" w:bidi="fr_FR"/>
        </w:rPr>
      </w:r>
      <w:r>
        <w:rPr>
          <w:lang w:val="fr_FR" w:bidi="fr_FR"/>
        </w:rPr>
        <w:t xml:space="preserve">Jésus dit à la foule que le </w:t>
      </w:r>
      <w:r>
        <w:rPr>
          <w:b/>
          <w:lang w:val="fr_FR" w:bidi="fr_FR"/>
        </w:rPr>
        <w:t>Fils de l'homme</w:t>
      </w:r>
      <w:r>
        <w:rPr>
          <w:lang w:val="fr_FR" w:bidi="fr_FR"/>
        </w:rPr>
        <w:t xml:space="preserve"> leur donnera cette nourriture. Fils de l'homme est un titre que Jésus utilisait pour se référer à lui-même. Utilisez la même expression pour Fils de l'homme que dans les passages précédents. Pour plus d'informations sur le </w:t>
      </w:r>
      <w:r>
        <w:rPr>
          <w:lang w:val="fr_FR" w:bidi="fr_FR"/>
        </w:rPr>
        <w:t>Fils de l'homme</w:t>
      </w:r>
      <w:r>
        <w:rPr>
          <w:lang w:val="fr_FR" w:bidi="fr_FR"/>
        </w:rPr>
        <w:t>, consultez le glossaire principal.</w:t>
      </w:r>
    </w:p>
    <w:p>
      <w:pPr/>
      <w:r>
        <w:rPr>
          <w:lang w:val="fr_FR" w:bidi="fr_FR"/>
        </w:rPr>
      </w:r>
      <w:r>
        <w:rPr>
          <w:lang w:val="fr_FR" w:bidi="fr_FR"/>
        </w:rPr>
        <w:t xml:space="preserve">Jésus dit que la raison en est que </w:t>
      </w:r>
      <w:r>
        <w:rPr>
          <w:b/>
          <w:lang w:val="fr_FR" w:bidi="fr_FR"/>
        </w:rPr>
        <w:t>Dieu le Père</w:t>
      </w:r>
      <w:r>
        <w:rPr>
          <w:lang w:val="fr_FR" w:bidi="fr_FR"/>
        </w:rPr>
        <w:t xml:space="preserve"> a mis son sceau sur le </w:t>
      </w:r>
      <w:r>
        <w:rPr>
          <w:b/>
          <w:lang w:val="fr_FR" w:bidi="fr_FR"/>
        </w:rPr>
        <w:t>Fils</w:t>
      </w:r>
      <w:r>
        <w:rPr>
          <w:lang w:val="fr_FR" w:bidi="fr_FR"/>
        </w:rPr>
        <w:t xml:space="preserve"> de l'homme. Sceller quelque chose signifie mettre une marque d'approbation dessus.</w:t>
      </w:r>
    </w:p>
    <w:p>
      <w:pPr/>
      <w:r>
        <w:rPr>
          <w:lang w:val="fr_FR" w:bidi="fr_FR"/>
        </w:rPr>
      </w:r>
      <w:r>
        <w:rPr>
          <w:lang w:val="fr_FR" w:bidi="fr_FR"/>
        </w:rPr>
        <w:t xml:space="preserve">Arrêtez-vous ici et discutez en groupe du mot ou de l'expression que vous utiliserez pour </w:t>
      </w:r>
      <w:r>
        <w:rPr>
          <w:b/>
          <w:lang w:val="fr_FR" w:bidi="fr_FR"/>
        </w:rPr>
        <w:t>sceller</w:t>
      </w:r>
      <w:r>
        <w:rPr>
          <w:lang w:val="fr_FR" w:bidi="fr_FR"/>
        </w:rPr>
        <w:t>. Il sera peut-être utile de rappeler le passage précédent où Jean-Baptiste a baptisé Jésus et où Dieu a envoyé une colombe. Mettez cet enregistrement en pause ici.</w:t>
      </w:r>
    </w:p>
    <w:p>
      <w:pPr/>
      <w:r>
        <w:rPr>
          <w:lang w:val="fr_FR" w:bidi="fr_FR"/>
        </w:rPr>
      </w:r>
      <w:r>
        <w:rPr>
          <w:lang w:val="fr_FR" w:bidi="fr_FR"/>
        </w:rPr>
        <w:t xml:space="preserve">Dieu le Père est l'expression que Jésus utilise souvent pour se référer à Dieu, pour décrire la relation étroite qu'il a avec Dieu. Pour plus d'informations sur Dieu le Père, référez-vous à </w:t>
      </w:r>
      <w:r>
        <w:rPr>
          <w:lang w:val="fr_FR" w:bidi="fr_FR"/>
        </w:rPr>
        <w:t>Fils de Dieu</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6:22–27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15">
        <w:r>
          <w:rPr>
            <w:lang w:val="fr_FR" w:bidi="fr_FR"/>
          </w:rPr>
          <w:rPr>
            <w:color w:val="0000EE"/>
            <w:u w:val="single"/>
          </w:rPr>
          <w:t>Écouter et Cœur</w:t>
        </w:r>
      </w:hyperlink>
      <w:r>
        <w:rPr>
          <w:lang w:val="fr_FR" w:bidi="fr_FR"/>
        </w:rPr>
        <w:t xml:space="preserve"> (978 KB)</w:t>
      </w:r>
      <w:r>
        <w:rPr>
          <w:lang w:val="fr_FR" w:bidi="fr_FR"/>
        </w:rPr>
      </w:r>
    </w:p>
    <w:p>
      <w:pPr>
        <w:pStyle w:val="ListBullet"/>
        <w:spacing w:line="240" w:lineRule="auto"/>
        <w:ind w:left="720"/>
      </w:pPr>
      <w:r>
        <w:rPr>
          <w:lang w:val="fr_FR" w:bidi="fr_FR"/>
        </w:rPr>
      </w:r>
      <w:hyperlink r:id="rId116">
        <w:r>
          <w:rPr>
            <w:lang w:val="fr_FR" w:bidi="fr_FR"/>
          </w:rPr>
          <w:rPr>
            <w:color w:val="0000EE"/>
            <w:u w:val="single"/>
          </w:rPr>
          <w:t>Planter le Décor</w:t>
        </w:r>
      </w:hyperlink>
      <w:r>
        <w:rPr>
          <w:lang w:val="fr_FR" w:bidi="fr_FR"/>
        </w:rPr>
        <w:t xml:space="preserve"> (4.6 MB)</w:t>
      </w:r>
      <w:r>
        <w:rPr>
          <w:lang w:val="fr_FR" w:bidi="fr_FR"/>
        </w:rPr>
      </w:r>
    </w:p>
    <w:p>
      <w:pPr>
        <w:pStyle w:val="ListBullet"/>
        <w:spacing w:line="240" w:lineRule="auto"/>
        <w:ind w:left="720"/>
      </w:pPr>
      <w:r>
        <w:rPr>
          <w:lang w:val="fr_FR" w:bidi="fr_FR"/>
        </w:rPr>
      </w:r>
      <w:hyperlink r:id="rId117">
        <w:r>
          <w:rPr>
            <w:lang w:val="fr_FR" w:bidi="fr_FR"/>
          </w:rPr>
          <w:rPr>
            <w:color w:val="0000EE"/>
            <w:u w:val="single"/>
          </w:rPr>
          <w:t>Définir les Scènes</w:t>
        </w:r>
      </w:hyperlink>
      <w:r>
        <w:rPr>
          <w:lang w:val="fr_FR" w:bidi="fr_FR"/>
        </w:rPr>
        <w:t xml:space="preserve"> (3.3 MB)</w:t>
      </w:r>
      <w:r>
        <w:rPr>
          <w:lang w:val="fr_FR" w:bidi="fr_FR"/>
        </w:rPr>
      </w:r>
    </w:p>
    <w:p>
      <w:pPr>
        <w:pStyle w:val="ListBullet"/>
        <w:spacing w:line="240" w:lineRule="auto"/>
        <w:ind w:left="720"/>
      </w:pPr>
      <w:r>
        <w:rPr>
          <w:lang w:val="fr_FR" w:bidi="fr_FR"/>
        </w:rPr>
      </w:r>
      <w:hyperlink r:id="rId118">
        <w:r>
          <w:rPr>
            <w:lang w:val="fr_FR" w:bidi="fr_FR"/>
          </w:rPr>
          <w:rPr>
            <w:color w:val="0000EE"/>
            <w:u w:val="single"/>
          </w:rPr>
          <w:t>Intégration du Texte</w:t>
        </w:r>
      </w:hyperlink>
      <w:r>
        <w:rPr>
          <w:lang w:val="fr_FR" w:bidi="fr_FR"/>
        </w:rPr>
        <w:t xml:space="preserve"> (3.7 MB)</w:t>
      </w:r>
      <w:r>
        <w:rPr>
          <w:lang w:val="fr_FR" w:bidi="fr_FR"/>
        </w:rPr>
      </w:r>
    </w:p>
    <w:p>
      <w:pPr>
        <w:pStyle w:val="ListBullet"/>
        <w:spacing w:line="240" w:lineRule="auto"/>
        <w:ind w:left="720"/>
      </w:pPr>
      <w:r>
        <w:rPr>
          <w:lang w:val="fr_FR" w:bidi="fr_FR"/>
        </w:rPr>
      </w:r>
      <w:hyperlink r:id="rId119">
        <w:r>
          <w:rPr>
            <w:lang w:val="fr_FR" w:bidi="fr_FR"/>
          </w:rPr>
          <w:rPr>
            <w:color w:val="0000EE"/>
            <w:u w:val="single"/>
          </w:rPr>
          <w:t>Combler les Lacunes</w:t>
        </w:r>
      </w:hyperlink>
      <w:r>
        <w:rPr>
          <w:lang w:val="fr_FR" w:bidi="fr_FR"/>
        </w:rPr>
        <w:t xml:space="preserve"> (3.4 MB)</w:t>
      </w:r>
      <w:r>
        <w:rPr>
          <w:lang w:val="fr_FR" w:bidi="fr_FR"/>
        </w:rPr>
      </w:r>
    </w:p>
    <w:p>
      <w:pPr>
        <w:pStyle w:val="ListBullet"/>
        <w:spacing w:line="240" w:lineRule="auto"/>
        <w:ind w:left="720"/>
      </w:pPr>
      <w:r>
        <w:rPr>
          <w:lang w:val="fr_FR" w:bidi="fr_FR"/>
        </w:rPr>
      </w:r>
      <w:hyperlink r:id="rId120">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Jean 6:28–40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6.28–40. Laissez entrer la parole de Dieu dans vos cœurs.</w:t>
      </w:r>
    </w:p>
    <w:p>
      <w:pPr/>
      <w:r>
        <w:rPr>
          <w:lang w:val="fr_FR" w:bidi="fr_FR"/>
        </w:rPr>
      </w:r>
      <w:r>
        <w:rPr>
          <w:lang w:val="fr_FR" w:bidi="fr_FR"/>
        </w:rPr>
        <w:t>Écoutez l'enregistrement de Jean 6.28–40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et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6.28–40 dans la traduction la plus facile à comprendre.</w:t>
      </w:r>
    </w:p>
    <w:p>
      <w:pPr/>
      <w:r>
        <w:rPr>
          <w:lang w:val="fr_FR" w:bidi="fr_FR"/>
        </w:rPr>
      </w:r>
      <w:r>
        <w:rPr>
          <w:lang w:val="fr_FR" w:bidi="fr_FR"/>
        </w:rPr>
        <w:t>Dans le passage précédent, une foule, c'est-à-dire un groupe de personnes, a navigué vers la mer de Galilée vers une ville appelée Capernaüm. La foule cherchait Jésus parce que la veille, Jésus avait accompli un miracle et fourni de la nourriture. Quand la foule a trouvé Jésus, Jésus dit à la foule de travailler pour la nourriture spirituelle qui ne pourrira jamais. Jésus a promis de donner cette nourriture à la foule. Jésus dit aussi que Dieu approuvait ce qu'il faisait.</w:t>
      </w:r>
    </w:p>
    <w:p>
      <w:pPr/>
      <w:r>
        <w:rPr>
          <w:lang w:val="fr_FR" w:bidi="fr_FR"/>
        </w:rPr>
      </w:r>
      <w:r>
        <w:rPr>
          <w:lang w:val="fr_FR" w:bidi="fr_FR"/>
        </w:rPr>
        <w:t>Cette histoire poursuit le dialogue entre la foule et Jésus.</w:t>
      </w:r>
    </w:p>
    <w:p>
      <w:pPr/>
      <w:r>
        <w:rPr>
          <w:lang w:val="fr_FR" w:bidi="fr_FR"/>
        </w:rPr>
      </w:r>
      <w:r>
        <w:rPr>
          <w:lang w:val="fr_FR" w:bidi="fr_FR"/>
        </w:rPr>
        <w:t>Les gens demandent à Jésus : « Que devons-nous faire pour faire les œuvres de Dieu ? » Les gens veulent savoir quelles choses ou quelles actions ils doivent faire pour obéir à Dieu. Les gens savaient déjà que Dieu approuvait Jésus. Les gens voulaient savoir que faire pour que Dieu les approuve aussi.</w:t>
      </w:r>
    </w:p>
    <w:p>
      <w:pPr/>
      <w:r>
        <w:rPr>
          <w:lang w:val="fr_FR" w:bidi="fr_FR"/>
        </w:rPr>
      </w:r>
      <w:r>
        <w:rPr>
          <w:lang w:val="fr_FR" w:bidi="fr_FR"/>
        </w:rPr>
        <w:t>Arrêtez-vous ici et discutez de cette question en groupe : quels types d'œuvres sont requis ou attendus dans votre famille ou votre communauté ? Que se passerait-il si vous refusiez de faire ces œuvres ? Mettez cet enregistrement en pause ici.</w:t>
      </w:r>
    </w:p>
    <w:p>
      <w:pPr/>
      <w:r>
        <w:rPr>
          <w:lang w:val="fr_FR" w:bidi="fr_FR"/>
        </w:rPr>
      </w:r>
      <w:r>
        <w:rPr>
          <w:lang w:val="fr_FR" w:bidi="fr_FR"/>
        </w:rPr>
        <w:t>Jésus dit qu'il n'y a qu'une seule œuvre que les gens doivent accomplir. Cette œuvre consiste à croire ou à faire confiance à la personne que Dieu a envoyée vers le peuple. Jésus parle de lui-même. Jésus est celui que Dieu a envoyé vers le peuple. Dieu veut que les gens croient en qui Jésus est et en ce qu'il fait.</w:t>
      </w:r>
    </w:p>
    <w:p>
      <w:pPr/>
      <w:r>
        <w:rPr>
          <w:lang w:val="fr_FR" w:bidi="fr_FR"/>
        </w:rPr>
      </w:r>
      <w:r>
        <w:rPr>
          <w:lang w:val="fr_FR" w:bidi="fr_FR"/>
        </w:rPr>
        <w:t>Arrêtez-vous ici et discutez de cette question en groupe : racontez une histoire d'un moment où vous avez dû faire confiance à quelqu'un qui vous livrait un message important de la part d'un chef respecté. Que se passerait-il si vous ne croyiez pas le messager ? Mettez cet enregistrement en pause ici.</w:t>
      </w:r>
    </w:p>
    <w:p>
      <w:pPr/>
      <w:r>
        <w:rPr>
          <w:lang w:val="fr_FR" w:bidi="fr_FR"/>
        </w:rPr>
      </w:r>
      <w:r>
        <w:rPr>
          <w:lang w:val="fr_FR" w:bidi="fr_FR"/>
        </w:rPr>
        <w:t>Les gens demandent ensuite à Jésus quel signe il allait leur donner pour qu'eux, le peuple, puissent voir le signe et croire Jésus.</w:t>
      </w:r>
    </w:p>
    <w:p>
      <w:pPr/>
      <w:r>
        <w:rPr>
          <w:lang w:val="fr_FR" w:bidi="fr_FR"/>
        </w:rPr>
      </w:r>
      <w:r>
        <w:rPr>
          <w:lang w:val="fr_FR" w:bidi="fr_FR"/>
        </w:rPr>
        <w:t>Arrêtez-vous ici et discutez de cette question en groupe : racontez une histoire d'un moment où vous avez vu quelqu'un faire quelque chose d'étonnant ou d'impossible. Était-il difficile ou facile de croire ce que vous avez vu ? Pourquoi était-ce difficile ou pas difficile ? Mettez cet enregistrement en pause ici.</w:t>
      </w:r>
    </w:p>
    <w:p>
      <w:pPr/>
      <w:r>
        <w:rPr>
          <w:lang w:val="fr_FR" w:bidi="fr_FR"/>
        </w:rPr>
      </w:r>
      <w:r>
        <w:rPr>
          <w:lang w:val="fr_FR" w:bidi="fr_FR"/>
        </w:rPr>
        <w:t>La foule pose cette question pour défier Jésus de leur donner un autre miracle. Rappelez-vous que la veille, cette même foule a vu Jésus nourrir cinq mille personnes avec seulement cinq pains et deux poissons. La foule veut voir quelque chose de nouveau. Ou la foule a de nouveau faim et veut que Jésus la nourrisse de nouveau. La foule veut voir un autre miracle pour pouvoir croire Jésus. Jésus disait à la foule de croire, ou de faire confiance, en lui, et de ne pas se contenter de croire ce qu'il dit. La foule voulait savoir quelle œuvre, c'est-à-dire quel miracle, Jésus allait faire pour elle. Les gens disent : « Nos ancêtres ont mangé la manne dans le désert ».</w:t>
      </w:r>
    </w:p>
    <w:p>
      <w:pPr/>
      <w:r>
        <w:rPr>
          <w:lang w:val="fr_FR" w:bidi="fr_FR"/>
        </w:rPr>
      </w:r>
      <w:r>
        <w:rPr>
          <w:lang w:val="fr_FR" w:bidi="fr_FR"/>
        </w:rPr>
        <w:t>C'est un événement qui fait référence à une histoire dans Exode quand le peuple juif errait dans le désert. Dieu a fourni la manne aux Israélites après qu'ils aient quitté l'Égypte. Les Israélites ont mangé la manne pendant quarante ans alors qu'ils erraient dans le désert. La manne était une substance blanche qui avait le goût de biscuits ou de biscottes avec du miel. La manne apparaissait sur le sol chaque matin, sauf le jour du sabbat, et était utilisée pour faire du pain. Le mot « manne » dans la langue hébraïque ressemble à l'expression « qu'est-ce que c'est ? » Les gens disent que les Écritures enseignent qu'il leur a donné à manger du pain qui vient des cieux, le lieu où vit Dieu. Les gens demandaient à Jésus de leur donner un signe de la part de Dieu plus grand encore que celui que Moïse a donné au peuple. Certains Juifs croyaient que le Sauveur de Dieu leur fournirait un jour de la manne. Ils demandent donc peut-être à Jésus de leur prouver qu'il est le Dieu que Dieu leur a envoyé. À l'époque biblique, le pain était la nourriture la plus importante.</w:t>
      </w:r>
    </w:p>
    <w:p>
      <w:pPr/>
      <w:r>
        <w:rPr>
          <w:lang w:val="fr_FR" w:bidi="fr_FR"/>
        </w:rPr>
      </w:r>
      <w:r>
        <w:rPr>
          <w:lang w:val="fr_FR" w:bidi="fr_FR"/>
        </w:rPr>
        <w:t>Arrêtez-vous ici et discutez de cette question en groupe : quelle est la nourriture la plus importante dans votre culture ? Qu'est-ce qui rend cette nourriture importante ? Mettez cet enregistrement en pause ici.</w:t>
      </w:r>
    </w:p>
    <w:p>
      <w:pPr/>
      <w:r>
        <w:rPr>
          <w:lang w:val="fr_FR" w:bidi="fr_FR"/>
        </w:rPr>
      </w:r>
      <w:r>
        <w:rPr>
          <w:lang w:val="fr_FR" w:bidi="fr_FR"/>
        </w:rPr>
        <w:t>Les gens citaient le livre des Psaumes. Il n'est pas clair si la foule pensait que Moïse ou que Dieu leur a donné le pain. La réponse de Jésus nous dit que la foule pensait que c'était Moïse. Jésus corrige la foule.</w:t>
      </w:r>
    </w:p>
    <w:p>
      <w:pPr/>
      <w:r>
        <w:rPr>
          <w:lang w:val="fr_FR" w:bidi="fr_FR"/>
        </w:rPr>
      </w:r>
      <w:r>
        <w:rPr>
          <w:lang w:val="fr_FR" w:bidi="fr_FR"/>
        </w:rPr>
        <w:t>Jésus dit : « En vérité, je vous le dis. Moïse ne vous a pas donné le pain, mais c'est mon Père qui est dans les cieux qui vous a donné le vrai pain. »</w:t>
      </w:r>
    </w:p>
    <w:p>
      <w:pPr/>
      <w:r>
        <w:rPr>
          <w:lang w:val="fr_FR" w:bidi="fr_FR"/>
        </w:rPr>
      </w:r>
      <w:r>
        <w:rPr>
          <w:lang w:val="fr_FR" w:bidi="fr_FR"/>
        </w:rPr>
        <w:t>Jésus souligne ce qu'il est sur le point de dire en rendant très clair qu'il est sur le point de dire la vérité. Jésus corrige la mauvaise pensée de la foule, puis leur dit que c'est Dieu, et non Moïse, qui a donné le pain à leurs ancêtres dans le désert. La foule a parlé de quelqu'un qui donnait du pain dans le passé, mais Jésus leur dit que Dieu continue de donner le vrai pain. Jésus parle de nourriture spirituelle, et non de nourriture physique.</w:t>
      </w:r>
    </w:p>
    <w:p>
      <w:pPr/>
      <w:r>
        <w:rPr>
          <w:lang w:val="fr_FR" w:bidi="fr_FR"/>
        </w:rPr>
      </w:r>
      <w:r>
        <w:rPr>
          <w:lang w:val="fr_FR" w:bidi="fr_FR"/>
        </w:rPr>
        <w:t>Une autre façon de le dire est : « C'est mon Père, Dieu, qui donne le vrai pain des cieux. Vous avez tort de penser que c'est Moïse qui vous a donné le pain des cieux. » Jésus dit ensuite à la foule de quel pain il parle. Il dit : « Le pain de Dieu est ce qui descend des cieux et donne la vie au monde ».</w:t>
      </w:r>
    </w:p>
    <w:p>
      <w:pPr/>
      <w:r>
        <w:rPr>
          <w:lang w:val="fr_FR" w:bidi="fr_FR"/>
        </w:rPr>
      </w:r>
      <w:r>
        <w:rPr>
          <w:lang w:val="fr_FR" w:bidi="fr_FR"/>
        </w:rPr>
        <w:t>La foule dit : « Donne-nous toujours de ce pain ». La réponse de la foule est une requete polie, pas une exigence. La foule demande à Jésus de lui donner de ce pain et de ne jamais cesser de le donner. La foule ne comprend toujours pas que Jésus est en train de parler de pain spirituel. La foule pense toujours que Jésus parle du vrai pain physique qu'ils peuvent manger. Jésus dit enfin à la foule dans des termes clairs ce de quoi il parle. Jésus dit : « Je suis le pain de la vie ». « Je suis » est important pour le peuple juif. Dieu avait dit à Moïse que son nom est « Je suis ». Quand Jésus dit « Je suis », il est en train de dire qu'il est Dieu. La foule l'aurait compris clairement.</w:t>
      </w:r>
    </w:p>
    <w:p>
      <w:pPr/>
      <w:r>
        <w:rPr>
          <w:lang w:val="fr_FR" w:bidi="fr_FR"/>
        </w:rPr>
      </w:r>
      <w:r>
        <w:rPr>
          <w:lang w:val="fr_FR" w:bidi="fr_FR"/>
        </w:rPr>
        <w:t>Jésus utilise l'expression comme un exemple pour se comparer au pain. Jésus utilise le pain comme exemple parce que le pain était la nourriture principale pour les Juifs. Jésus peut satisfaire nos besoins spirituels tout comme le pain peut satisfaire nos besoins physiques. Quiconque vient à Jésus et croit en Jésus n'aura plus jamais faim ou soif. Jésus dit qu'il peut satisfaire tous nos besoins spirituels. Mais Jésus souligne à la foule qu'ils l'ont vu, mais ne le croient pas. Jésus rappelle à la foule quelque chose qu'il avait dit à la foule plus tôt. La foule a vu ce que Jésus a fait et ce que Jésus a dit, mais elle ne le croit pas. Jésus dit : « Tous ceux que le Père me donne viendront à moi, et quiconque vient à moi, je ne le chasserai pas ». Jésus dit qu'il ne rejettera pas les personnes qui viennent à lui.</w:t>
      </w:r>
    </w:p>
    <w:p>
      <w:pPr/>
      <w:r>
        <w:rPr>
          <w:lang w:val="fr_FR" w:bidi="fr_FR"/>
        </w:rPr>
      </w:r>
      <w:r>
        <w:rPr>
          <w:lang w:val="fr_FR" w:bidi="fr_FR"/>
        </w:rPr>
        <w:t>Arrêtez-vous ici et discutez de cette question en groupe : racontez une histoire d'un moment où vous avez fait d'excellents plans pour faire quelque chose et où ces plans se sont effondrés, ou ont réussi. Qu'est-ce qui a fait que ces plans se sont effondrés ou ont réussi ? Combien de contrôle aviez-vous pour faire en sorte que ces plans réussissent ? Mettez cet enregistrement en pause ici.</w:t>
      </w:r>
    </w:p>
    <w:p>
      <w:pPr/>
      <w:r>
        <w:rPr>
          <w:lang w:val="fr_FR" w:bidi="fr_FR"/>
        </w:rPr>
      </w:r>
      <w:r>
        <w:rPr>
          <w:lang w:val="fr_FR" w:bidi="fr_FR"/>
        </w:rPr>
        <w:t>Si le Père, Dieu, donne quelqu'un à Jésus, cette personne viendra à Jésus. Cette personne croira en Jésus et suivra et obéira à Jésus. Et Jésus ne refoulera pas ces personnes. Il acceptera ces personnes. Jésus dit à la foule qu'il est venu des cieux non pas pour faire ce qu'il voulait faire, mais pour faire ce que Dieu voulait qu'il fasse. Dieu est celui qui a envoyé Jésus. Puis Jésus dit à la foule ce que Dieu veut qu'il fasse. Jésus dit que Dieu veut qu'il ne perde pas ce que Dieu lui a donné, mais qu'il le relève le dernier jour. Dieu veut que Jésus protège tous ceux qui viennent à Jésus pour le salut.</w:t>
      </w:r>
    </w:p>
    <w:p>
      <w:pPr/>
      <w:r>
        <w:rPr>
          <w:lang w:val="fr_FR" w:bidi="fr_FR"/>
        </w:rPr>
      </w:r>
      <w:r>
        <w:rPr>
          <w:lang w:val="fr_FR" w:bidi="fr_FR"/>
        </w:rPr>
        <w:t>Arrêtez-vous ici et discutez de cette question en groupe : racontez une histoire au sujet d'un moment où vous avez dû protéger quelqu'un ou quelque chose. Comment les avez-vous protégés ? Qu'avez-vous fait pour vous assurer qu'ils soient en sécurité ? Mettez cet enregistrement en pause ici.</w:t>
      </w:r>
    </w:p>
    <w:p>
      <w:pPr/>
      <w:r>
        <w:rPr>
          <w:lang w:val="fr_FR" w:bidi="fr_FR"/>
        </w:rPr>
      </w:r>
      <w:r>
        <w:rPr>
          <w:lang w:val="fr_FR" w:bidi="fr_FR"/>
        </w:rPr>
        <w:t>Jésus dit à la foule qu'il ramenera à la vie les personnes qui meurent et qui ont accepté son message. Ces personnes vivront avec Jésus pour toujours. Jésus dit qu'il fera cela à la fin du monde quand il reviendra pour juger tout le monde. Le point principal de Jésus est que le désir de son Père, Dieu, est que quiconque voit son Fils, Jésus, et croit en Jésus, ait la vie éternelle. C'est une vie qui ne se termine jamais. Jésus les ressuscitera de la mort physique pour vivre pour toujours quand le monde arrivera à sa fin.</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6.28–40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la foule de Juifs et de chefs juifs demande à Jésus ce qu'ils devraient faire. Jésus leur dit qu'ils devraient croire en la personne que Dieu a envoyée.</w:t>
      </w:r>
    </w:p>
    <w:p>
      <w:pPr/>
      <w:r>
        <w:rPr>
          <w:lang w:val="fr_FR" w:bidi="fr_FR"/>
        </w:rPr>
      </w:r>
      <w:r>
        <w:rPr>
          <w:b/>
          <w:lang w:val="fr_FR" w:bidi="fr_FR"/>
        </w:rPr>
        <w:t>Dans la deuxième partie :</w:t>
      </w:r>
      <w:r>
        <w:rPr>
          <w:lang w:val="fr_FR" w:bidi="fr_FR"/>
        </w:rPr>
        <w:t xml:space="preserve"> la foule de Juifs et de chefs juifs demande à Jésus un signe pour savoir que Jésus était la personne que Dieu a envoyée. Jésus a répondu à leur demande.</w:t>
      </w:r>
    </w:p>
    <w:p>
      <w:pPr/>
      <w:r>
        <w:rPr>
          <w:lang w:val="fr_FR" w:bidi="fr_FR"/>
        </w:rPr>
      </w:r>
      <w:r>
        <w:rPr>
          <w:b/>
          <w:lang w:val="fr_FR" w:bidi="fr_FR"/>
        </w:rPr>
        <w:t>Dans la troisième partie :</w:t>
      </w:r>
      <w:r>
        <w:rPr>
          <w:lang w:val="fr_FR" w:bidi="fr_FR"/>
        </w:rPr>
        <w:t xml:space="preserve"> la foule de Juifs et de chefs juifs demandent à Jésus de leur donner le vrai pain. Jésus explique qu'il est le vrai pain.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gens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la veille, Jésus et les disciples avaient été de l'autre côté de la mer de Galilée et avaient nourri les cinq mille personnes avec les cinq pains et les deux poissons. La nuit précédente, les disciples étaient partis sur un bateau sans Jésus. Jésus a marché sur l'eau vers les disciples et ils sont tous arrivés à leur destination pendant que Jésus montait dans le bateau.</w:t>
      </w:r>
    </w:p>
    <w:p>
      <w:pPr/>
      <w:r>
        <w:rPr>
          <w:lang w:val="fr_FR" w:bidi="fr_FR"/>
        </w:rPr>
      </w:r>
      <w:r>
        <w:rPr>
          <w:lang w:val="fr_FR" w:bidi="fr_FR"/>
        </w:rPr>
        <w:t xml:space="preserve">Arrêtez-vous ici et regardez les photos de la </w:t>
      </w:r>
      <w:r>
        <w:rPr>
          <w:lang w:val="fr_FR" w:bidi="fr_FR"/>
        </w:rPr>
        <w:t>mer de Galilée</w:t>
      </w:r>
      <w:r>
        <w:rPr>
          <w:lang w:val="fr_FR" w:bidi="fr_FR"/>
        </w:rPr>
        <w:t>. Mettez cet enregistrement en pause ici.</w:t>
      </w:r>
    </w:p>
    <w:p>
      <w:pPr/>
      <w:r>
        <w:rPr>
          <w:lang w:val="fr_FR" w:bidi="fr_FR"/>
        </w:rPr>
      </w:r>
      <w:r>
        <w:rPr>
          <w:lang w:val="fr_FR" w:bidi="fr_FR"/>
        </w:rPr>
        <w:t>Les histoires précédentes et les suivantes montrent aussi que les disciples étaient présents quand Jésus parlait à la foule de Juifs ici. Ils ne font ou ne disent rien dans cette histoire, mais ils sont présents et ils écoutent Jésus.</w:t>
      </w:r>
    </w:p>
    <w:p>
      <w:pPr/>
      <w:r>
        <w:rPr>
          <w:lang w:val="fr_FR" w:bidi="fr_FR"/>
        </w:rPr>
      </w:r>
      <w:r>
        <w:rPr>
          <w:lang w:val="fr_FR" w:bidi="fr_FR"/>
        </w:rPr>
        <w:t>Nous savons grâce à une histoire ultérieure que la foule a trouvé Jésus en train d'enseigner dans une synagogue à Capernaüm. Nous poursuivons ici une conversation entre la foule et Jésus. Rappelez-vous que dans le passage précédent, Jésus venait de dire à la foule de chercher de la nourriture spirituelle qui ne périt pas, au lieu de la nourriture physique qui finira par pourrir. Dans ce passage, Jésus va plus en profondeur dans ce message en disant à la foule que c'est lui-même qui est cette nourriture spirituelle qui donne la vie.</w:t>
      </w:r>
    </w:p>
    <w:p>
      <w:pPr/>
      <w:r>
        <w:rPr>
          <w:lang w:val="fr_FR" w:bidi="fr_FR"/>
        </w:rPr>
      </w:r>
      <w:r>
        <w:rPr>
          <w:lang w:val="fr_FR" w:bidi="fr_FR"/>
        </w:rPr>
        <w:t>Arrêtez-vous ici et discutez : pensez à une histoire en deux parties ou à une histoire que vous pourriez diviser en deux parties. Commencez à raconter la deuxième moitié de l'histoire comme si vous aviez raconté la première moitié hier. Comment commencez-vous la deuxième moitié de l'histoire pour que votre auditoire sache que c'est une continuation de la première histoire ? Prêtez attention aux mots et aux expressions que vous utilisez pour relier les deux parties de l'histoire. Mettez cet enregistrement en pause ici.</w:t>
      </w:r>
    </w:p>
    <w:p>
      <w:pPr/>
      <w:r>
        <w:rPr>
          <w:lang w:val="fr_FR" w:bidi="fr_FR"/>
        </w:rPr>
      </w:r>
      <w:r>
        <w:rPr>
          <w:lang w:val="fr_FR" w:bidi="fr_FR"/>
        </w:rPr>
        <w:t>Dans la première partie, la foule demande à Jésus ce qu'elle doit faire pour plaire à Dieu. Jésus dit à la foule que Dieu veut que les gens croient en Jésus, la personne que Dieu a envoyée vers eux. Il est important de noter ici que la foule dit « œuvres », au pluriel, mais Jésus dit « œuvre » au singulier.</w:t>
      </w:r>
    </w:p>
    <w:p>
      <w:pPr/>
      <w:r>
        <w:rPr>
          <w:lang w:val="fr_FR" w:bidi="fr_FR"/>
        </w:rPr>
      </w:r>
      <w:r>
        <w:rPr>
          <w:lang w:val="fr_FR" w:bidi="fr_FR"/>
        </w:rPr>
        <w:t xml:space="preserve">Dans la deuxième partie, la foule répond, en demandant à Jésus de leur montrer un signe miraculeux pour prouver que Jésus était celui que Dieu a envoyé. La foule essayait de dire que le miracle que Jésus avait fait la veille n'était pas suffisant pour prouver que Moïse avait donné du pain venu des cieux au peuple. La foule n'était pas préoccupée par le fait d'apprendre de la part de Jésus. La foule était plus intéressée à voir un autre miracle ou à obtenir plus de pain. Jésus met l'accent ici sur le fait que ce qu'il était sur le point de dire était la vérité. </w:t>
      </w:r>
    </w:p>
    <w:p>
      <w:pPr/>
      <w:r>
        <w:rPr>
          <w:lang w:val="fr_FR" w:bidi="fr_FR"/>
        </w:rPr>
      </w:r>
      <w:r>
        <w:rPr>
          <w:lang w:val="fr_FR" w:bidi="fr_FR"/>
        </w:rPr>
        <w:t>Arrêtez-vous ici et discutez : quels mots ou expressions utilisez-vous dans votre langue pour souligner que ce que vous êtes sur le point de dire est vrai ? Arrêtez l'audio ici.</w:t>
      </w:r>
    </w:p>
    <w:p>
      <w:pPr/>
      <w:r>
        <w:rPr>
          <w:lang w:val="fr_FR" w:bidi="fr_FR"/>
        </w:rPr>
      </w:r>
      <w:r>
        <w:rPr>
          <w:lang w:val="fr_FR" w:bidi="fr_FR"/>
        </w:rPr>
        <w:t>Jésus corrige le groupe et dit que ce n'est pas Moïse qui a donné le pain. C'était le Père de Jésus, Dieu, qui a donné le pain. Jésus poursuit en expliquant que Dieu voulait maintenant donner à la foule le vrai pain des cieux. Jésus dit que le vrai pain est la personne qui descend et donne la vie au monde.</w:t>
      </w:r>
    </w:p>
    <w:p>
      <w:pPr/>
      <w:r>
        <w:rPr>
          <w:lang w:val="fr_FR" w:bidi="fr_FR"/>
        </w:rPr>
      </w:r>
      <w:r>
        <w:rPr>
          <w:lang w:val="fr_FR" w:bidi="fr_FR"/>
        </w:rPr>
        <w:t>Dans la troisième partie, la foule parle poliment à Jésus. La foule demande à Jésus de leur donner le pain spirituel chaque jour. Jésus explique qu'</w:t>
      </w:r>
      <w:r>
        <w:rPr>
          <w:b/>
          <w:lang w:val="fr_FR" w:bidi="fr_FR"/>
        </w:rPr>
        <w:t>il</w:t>
      </w:r>
      <w:r>
        <w:rPr>
          <w:lang w:val="fr_FR" w:bidi="fr_FR"/>
        </w:rPr>
        <w:t xml:space="preserve"> est le pain de la vie. Il s'agit de la partie la plus importante de l'histoire. Jésus dit que les personnes qui viennent à Jésus ou croient en Jésus n'auront plus jamais faim ou soif. Il dit ensuite à la foule que même s'ils voient Jésus, ils ne le croient pas. Jésus dit qu'il ne rejetterait pas les personnes que Dieu, son Père, lui a données. Jésus est descendu des cieux pour faire la volonté de Dieu qui a envoyé Jésus. Jésus fait la volonté de Dieu, et non sa propre volonté. C'est la volonté de Dieu que tous ceux qui se détournent de leur vie pécheresse et se tournent vers Jésus et croient en lui aient la vie éternelle et Jésus les ressuscitera le dernier jour. Quand Jésus parle du fils, qui est le Fils de Dieu, il fait référence à lui-même. Jésus dit à la foule qu'il est le Fils de Dieu.</w:t>
      </w:r>
    </w:p>
    <w:p>
      <w:pPr/>
      <w:r>
        <w:rPr>
          <w:lang w:val="fr_FR" w:bidi="fr_FR"/>
        </w:rPr>
      </w:r>
      <w:r>
        <w:rPr>
          <w:lang w:val="fr_FR" w:bidi="fr_FR"/>
        </w:rPr>
        <w:t>« Le dernier jour » fait référence à la fin des temps où Jésus ramenera à la vie tous ceux qui lui font confiance. Nous pouvons avoir la vie éternelle parce que Dieu veut que tout le monde le connaisse à travers son fils Jésus.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6.28–40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gens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La question de la foule dans ce passage est liée à ce que Jésus a dit dans l'histoire précédente au sujet de travailler pour la nourriture qui ne meurt pas. Il sera peut-être utile de rappeler ce que Jésus a dit à la foule dans l'histoire précédente.</w:t>
      </w:r>
    </w:p>
    <w:p>
      <w:pPr/>
      <w:r>
        <w:rPr>
          <w:lang w:val="fr_FR" w:bidi="fr_FR"/>
        </w:rPr>
      </w:r>
      <w:r>
        <w:rPr>
          <w:lang w:val="fr_FR" w:bidi="fr_FR"/>
        </w:rPr>
        <w:t>Dans la première partie, la foule juive demande à Jésus : « Quelles sont les choses que Dieu veut que nous fassions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Curieux de savoir ce que Jésus pourrait dire », ou « Nous doutons que Jésus ait de nouveaux enseignements », ou « Enthousiaste d'entendre enfin ce que je peux faire pour plaire à Dieu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à la foule : « Dieu veut que vous croyiez en la personne qu'il a envoyée vers vous ».</w:t>
      </w:r>
    </w:p>
    <w:p>
      <w:pPr/>
      <w:r>
        <w:rPr>
          <w:lang w:val="fr_FR" w:bidi="fr_FR"/>
        </w:rPr>
      </w:r>
      <w:r>
        <w:rPr>
          <w:lang w:val="fr_FR" w:bidi="fr_FR"/>
        </w:rPr>
        <w:t>Dans la deuxième partie, la foule met Jésus au défi. La foule demande à Jésus : « Quel signe vas-tu nous montrer pour que nous puissions le voir et te croire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Je me moque de Jésus parce qu'il prétend venir de Dieu », ou « Je suis sincère : je veux croire et le voir prouver qui il est », ou « Intrigué par l'autre miracle ou signe que Jésus pourrait faire ».</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Frustré que les gens ne comprennent pas ou ne me croient pas », ou « Agacé qu'ils se soucient plus de ce que je peux faire pour eux que de se soucier de moi et de ce que je leur dis », ou « Compatissant, parce que la foule ne comprend pas vraiment et mon désir est qu'elle comprenne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La foule rappelle à Jésus que leurs ancêtres ont mangé de la manne dans le désert qui leur a été donné des cieux. Jésus dit à la foule que ce n'est pas Moïse qui a fourni la manne. Dieu fournit le vrai pain qui vient des cieux. Jésus dit ensuite à la foule ce qu'est ce pain. Jésus dit : « Le pain de Dieu est ce qui descend des cieux et donne la vie au monde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quelque chose comme : « Passionné parce que c'est pour cela que je suis venu ici », ou « Enthousiaste de parler aux gens de la vie qu'ils pourraient avoir », ou « Rempli d'espérance que les gens comprendront et accepteront ce que je leur dis ».</w:t>
      </w:r>
    </w:p>
    <w:p>
      <w:pPr>
        <w:pStyle w:val="ListBullet"/>
        <w:spacing w:line="240" w:lineRule="auto"/>
        <w:ind w:left="720"/>
      </w:pPr>
      <w:r>
        <w:rPr>
          <w:lang w:val="fr_FR" w:bidi="fr_FR"/>
        </w:rPr>
      </w:r>
      <w:r>
        <w:rPr>
          <w:lang w:val="fr_FR" w:bidi="fr_FR"/>
        </w:rPr>
        <w:t>Demandez aux personnes qui jouent la foule : « Que ressentez-vous ou à quoi pensez-vous ? » Les gens répondront peut-être des choses comme : « Incrédule, parce que cette offre semble trop bonne pour être vraie », ou « Heureux d'entendre une nouvelle aussi merveilleuse », ou « Surpris que le pain puisse donner la vie au monde entier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La foule dit : « Donne-nous toujours de ce pain ». </w:t>
      </w:r>
    </w:p>
    <w:p>
      <w:pPr/>
      <w:r>
        <w:rPr>
          <w:lang w:val="fr_FR" w:bidi="fr_FR"/>
        </w:rPr>
      </w:r>
      <w:r>
        <w:rPr>
          <w:lang w:val="fr_FR" w:bidi="fr_FR"/>
        </w:rPr>
        <w:t>Dans la troisième partie, Jésus dit : « Je suis le pain de la vie ». Jésus dit à la foule que quiconque vient à lui et croit en lui n'aura jamais faim ou soif. Mais Jésus dit à la foule que même s'ils l'ont vu faire des miracles, ils ne le croient pas.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Compatissant, parce qu'elle ne comprend pas », ou « Je ressens le fardeau de savoir comment les aider à comprendre ce que je viens de leur dire », ou « Téméraire parce que c'est la vérité et que les gens doivent l'entendre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tous ceux que Dieu lui donne viendront à lui. Et Jésus ne refoulera pas ces personnes. Jésus dit qu'il est descendu des cieux pour faire la volonté de Dieu. La volonté de Dieu pour Jésus est que tous ceux qu'il donne à Jésus ne soient pas perdus. Et Jésus ressuscitera ces personnes le dernier jour.</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6.28–40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La foule demande à Jésus ce qu'ils devaient faire pour accomplir les </w:t>
      </w:r>
      <w:r>
        <w:rPr>
          <w:b/>
          <w:lang w:val="fr_FR" w:bidi="fr_FR"/>
        </w:rPr>
        <w:t>œuvres de Dieu</w:t>
      </w:r>
      <w:r>
        <w:rPr>
          <w:lang w:val="fr_FR" w:bidi="fr_FR"/>
        </w:rPr>
        <w:t xml:space="preserve">. Le mot </w:t>
      </w:r>
      <w:r>
        <w:rPr>
          <w:b/>
          <w:lang w:val="fr_FR" w:bidi="fr_FR"/>
        </w:rPr>
        <w:t>œuvres</w:t>
      </w:r>
      <w:r>
        <w:rPr>
          <w:lang w:val="fr_FR" w:bidi="fr_FR"/>
        </w:rPr>
        <w:t xml:space="preserve"> font référence aux actes. « Œuvres de Dieu » signifie les actions que Dieu veut que fassent les personnes qui le suivent. Jésus dit à la foule que l'œuvre de Dieu qu'ils doivent faire est de </w:t>
      </w:r>
      <w:r>
        <w:rPr>
          <w:b/>
          <w:lang w:val="fr_FR" w:bidi="fr_FR"/>
        </w:rPr>
        <w:t>croire</w:t>
      </w:r>
      <w:r>
        <w:rPr>
          <w:lang w:val="fr_FR" w:bidi="fr_FR"/>
        </w:rPr>
        <w:t xml:space="preserve"> en celui que Dieu a envoyé. Croire signifie faire confiance ou avoir foi en quelqu'un. Une autre façon de traduire cela est de faire confiance ou d'avoir la foi dans les faits au sujet de Jésus. Si quelqu'un croit les faits au sujet de Jésus, il croira en Jésus, ou fera confiance à Jésus. Utilisez le même mot pour croire que vous avez utilisé dans les passages précédents. Pour plus d'informations sur </w:t>
      </w:r>
      <w:r>
        <w:rPr>
          <w:lang w:val="fr_FR" w:bidi="fr_FR"/>
        </w:rPr>
        <w:t>croire</w:t>
      </w:r>
      <w:r>
        <w:rPr>
          <w:lang w:val="fr_FR" w:bidi="fr_FR"/>
        </w:rPr>
        <w:t>, consultez le glossaire principal.</w:t>
      </w:r>
    </w:p>
    <w:p>
      <w:pPr/>
      <w:r>
        <w:rPr>
          <w:lang w:val="fr_FR" w:bidi="fr_FR"/>
        </w:rPr>
      </w:r>
      <w:r>
        <w:rPr>
          <w:lang w:val="fr_FR" w:bidi="fr_FR"/>
        </w:rPr>
        <w:t>L'expression « en celui qu'il a envoyé » fait référence à Jésus. Jésus dit aux gens que faire l'œuvre de Dieu signifie croire et faire confiance à Jésus. Jésus dit qu'il a été envoyé par Dieu.</w:t>
      </w:r>
    </w:p>
    <w:p>
      <w:pPr/>
      <w:r>
        <w:rPr>
          <w:lang w:val="fr_FR" w:bidi="fr_FR"/>
        </w:rPr>
      </w:r>
      <w:r>
        <w:rPr>
          <w:lang w:val="fr_FR" w:bidi="fr_FR"/>
        </w:rPr>
        <w:t xml:space="preserve">Puis la foule demande à Jésus quel </w:t>
      </w:r>
      <w:r>
        <w:rPr>
          <w:b/>
          <w:lang w:val="fr_FR" w:bidi="fr_FR"/>
        </w:rPr>
        <w:t>signe</w:t>
      </w:r>
      <w:r>
        <w:rPr>
          <w:lang w:val="fr_FR" w:bidi="fr_FR"/>
        </w:rPr>
        <w:t xml:space="preserve"> il allait leur donner. Un signe est un signal que quelque chose que dit quelqu'un est vrai. Utilisez le même mot pour signe que vous avez utilisé dans les passages précédents. Pour plus d'informations sur les </w:t>
      </w:r>
      <w:r>
        <w:rPr>
          <w:lang w:val="fr_FR" w:bidi="fr_FR"/>
        </w:rPr>
        <w:t>signes</w:t>
      </w:r>
      <w:r>
        <w:rPr>
          <w:lang w:val="fr_FR" w:bidi="fr_FR"/>
        </w:rPr>
        <w:t>, consultez le glossaire principal.</w:t>
      </w:r>
    </w:p>
    <w:p>
      <w:pPr/>
      <w:r>
        <w:rPr>
          <w:lang w:val="fr_FR" w:bidi="fr_FR"/>
        </w:rPr>
      </w:r>
      <w:r>
        <w:rPr>
          <w:lang w:val="fr_FR" w:bidi="fr_FR"/>
        </w:rPr>
        <w:t xml:space="preserve">Ils disent à Jésus que leurs ancêtres ont </w:t>
      </w:r>
      <w:r>
        <w:rPr>
          <w:b/>
          <w:lang w:val="fr_FR" w:bidi="fr_FR"/>
        </w:rPr>
        <w:t>mangé</w:t>
      </w:r>
      <w:r>
        <w:rPr>
          <w:lang w:val="fr_FR" w:bidi="fr_FR"/>
        </w:rPr>
        <w:t xml:space="preserve"> de la manne dans le désert et que la manne leur a été donnée des </w:t>
      </w:r>
      <w:r>
        <w:rPr>
          <w:b/>
          <w:lang w:val="fr_FR" w:bidi="fr_FR"/>
        </w:rPr>
        <w:t>cieux</w:t>
      </w:r>
      <w:r>
        <w:rPr>
          <w:lang w:val="fr_FR" w:bidi="fr_FR"/>
        </w:rPr>
        <w:t xml:space="preserve">, le lieu où vit Dieu. La manne était une substance blanche qui avait le goût de biscuits ou de biscottes avec du miel et qui apparaissait sur le sol chaque jour, sauf le jour du </w:t>
      </w:r>
      <w:r>
        <w:rPr>
          <w:b/>
          <w:lang w:val="fr_FR" w:bidi="fr_FR"/>
        </w:rPr>
        <w:t>sabbat</w:t>
      </w:r>
      <w:r>
        <w:rPr>
          <w:lang w:val="fr_FR" w:bidi="fr_FR"/>
        </w:rPr>
        <w:t>. Dieu a fourni de la manne aux Israélites pendant quarante ans après qu'ils aient quitté l'Égypte. La manne, dans la langue hébraïque, ressemble à la question des Israélites : « Qu'est-ce que c'est ? »</w:t>
      </w:r>
    </w:p>
    <w:p>
      <w:pPr/>
      <w:r>
        <w:rPr>
          <w:lang w:val="fr_FR" w:bidi="fr_FR"/>
        </w:rPr>
      </w:r>
      <w:r>
        <w:rPr>
          <w:lang w:val="fr_FR" w:bidi="fr_FR"/>
        </w:rPr>
        <w:t xml:space="preserve">Utilisez le même mot pour sabbat et cieux que dans les passages précédents. Pour plus d'informations sur le </w:t>
      </w:r>
      <w:r>
        <w:rPr>
          <w:lang w:val="fr_FR" w:bidi="fr_FR"/>
        </w:rPr>
        <w:t>sabbat</w:t>
      </w:r>
      <w:r>
        <w:rPr>
          <w:lang w:val="fr_FR" w:bidi="fr_FR"/>
        </w:rPr>
        <w:t xml:space="preserve"> et les </w:t>
      </w:r>
      <w:r>
        <w:rPr>
          <w:lang w:val="fr_FR" w:bidi="fr_FR"/>
        </w:rPr>
        <w:t>cieux</w:t>
      </w:r>
      <w:r>
        <w:rPr>
          <w:lang w:val="fr_FR" w:bidi="fr_FR"/>
        </w:rPr>
        <w:t>, référez-vous au Glossaire principal.</w:t>
      </w:r>
    </w:p>
    <w:p>
      <w:pPr/>
      <w:r>
        <w:rPr>
          <w:lang w:val="fr_FR" w:bidi="fr_FR"/>
        </w:rPr>
      </w:r>
      <w:r>
        <w:rPr>
          <w:lang w:val="fr_FR" w:bidi="fr_FR"/>
        </w:rPr>
        <w:t xml:space="preserve">Arrêtez-vous ici et discutez en groupe du mot ou de l'expression que vous utiliserez pour </w:t>
      </w:r>
      <w:r>
        <w:rPr>
          <w:b/>
          <w:lang w:val="fr_FR" w:bidi="fr_FR"/>
        </w:rPr>
        <w:t>manne</w:t>
      </w:r>
      <w:r>
        <w:rPr>
          <w:lang w:val="fr_FR" w:bidi="fr_FR"/>
        </w:rPr>
        <w:t>. Si vous avez traduit ce mot dans un autre livre de la Bible, utilisez le même mot que vous avez utilisé dans ce livre-là. Mettez cet enregistrement en pause ici.</w:t>
      </w:r>
    </w:p>
    <w:p>
      <w:pPr/>
      <w:r>
        <w:rPr>
          <w:lang w:val="fr_FR" w:bidi="fr_FR"/>
        </w:rPr>
      </w:r>
      <w:r>
        <w:rPr>
          <w:lang w:val="fr_FR" w:bidi="fr_FR"/>
        </w:rPr>
        <w:t xml:space="preserve">Jésus dit à la foule que ce n'était pas </w:t>
      </w:r>
      <w:r>
        <w:rPr>
          <w:b/>
          <w:lang w:val="fr_FR" w:bidi="fr_FR"/>
        </w:rPr>
        <w:t>Moïse</w:t>
      </w:r>
      <w:r>
        <w:rPr>
          <w:lang w:val="fr_FR" w:bidi="fr_FR"/>
        </w:rPr>
        <w:t xml:space="preserve"> qui leur avait donné de ce </w:t>
      </w:r>
      <w:r>
        <w:rPr>
          <w:b/>
          <w:lang w:val="fr_FR" w:bidi="fr_FR"/>
        </w:rPr>
        <w:t>pain</w:t>
      </w:r>
      <w:r>
        <w:rPr>
          <w:lang w:val="fr_FR" w:bidi="fr_FR"/>
        </w:rPr>
        <w:t xml:space="preserve"> des cieux. Moïse était un chef et prophète important pour les Juifs dans l'Ancien Testament. Jésus dit que c'est mon </w:t>
      </w:r>
      <w:r>
        <w:rPr>
          <w:b/>
          <w:lang w:val="fr_FR" w:bidi="fr_FR"/>
        </w:rPr>
        <w:t>Père</w:t>
      </w:r>
      <w:r>
        <w:rPr>
          <w:lang w:val="fr_FR" w:bidi="fr_FR"/>
        </w:rPr>
        <w:t>, Dieu, qui vous donne le véritable pain des cieux. Père est un nom pour Dieu. Jésus dit que le pain de Dieu descend des cieux et donne la vie au monde.</w:t>
      </w:r>
    </w:p>
    <w:p>
      <w:pPr/>
      <w:r>
        <w:rPr>
          <w:lang w:val="fr_FR" w:bidi="fr_FR"/>
        </w:rPr>
      </w:r>
      <w:r>
        <w:rPr>
          <w:lang w:val="fr_FR" w:bidi="fr_FR"/>
        </w:rPr>
        <w:t xml:space="preserve">La foule demande à Jésus de leur donner ce pain tout le temps. Jésus dit : « </w:t>
      </w:r>
      <w:r>
        <w:rPr>
          <w:b/>
          <w:lang w:val="fr_FR" w:bidi="fr_FR"/>
        </w:rPr>
        <w:t>Je suis</w:t>
      </w:r>
      <w:r>
        <w:rPr>
          <w:lang w:val="fr_FR" w:bidi="fr_FR"/>
        </w:rPr>
        <w:t xml:space="preserve"> le </w:t>
      </w:r>
      <w:r>
        <w:rPr>
          <w:b/>
          <w:lang w:val="fr_FR" w:bidi="fr_FR"/>
        </w:rPr>
        <w:t>pain de la vie</w:t>
      </w:r>
      <w:r>
        <w:rPr>
          <w:lang w:val="fr_FR" w:bidi="fr_FR"/>
        </w:rPr>
        <w:t xml:space="preserve"> ». Dieu avait dit à Moïse que son nom est « Je suis ». Jésus est en train de dire ici qu'il est Dieu. La foule l'aurait compris clairement. Pain de vie signifie la source spirituelle de la vie éternelle. </w:t>
      </w:r>
    </w:p>
    <w:p>
      <w:pPr/>
      <w:r>
        <w:rPr>
          <w:lang w:val="fr_FR" w:bidi="fr_FR"/>
        </w:rPr>
      </w:r>
      <w:r>
        <w:rPr>
          <w:lang w:val="fr_FR" w:bidi="fr_FR"/>
        </w:rPr>
        <w:t xml:space="preserve">Arrêtez-vous ici et discutez en groupe du mot ou de l'expression que vous utiliserez pour </w:t>
      </w:r>
      <w:r>
        <w:rPr>
          <w:b/>
          <w:lang w:val="fr_FR" w:bidi="fr_FR"/>
        </w:rPr>
        <w:t>pain de vie</w:t>
      </w:r>
      <w:r>
        <w:rPr>
          <w:lang w:val="fr_FR" w:bidi="fr_FR"/>
        </w:rPr>
        <w:t>. Mettez cet enregistrement en pause ici.</w:t>
      </w:r>
    </w:p>
    <w:p>
      <w:pPr/>
      <w:r>
        <w:rPr>
          <w:lang w:val="fr_FR" w:bidi="fr_FR"/>
        </w:rPr>
      </w:r>
      <w:r>
        <w:rPr>
          <w:lang w:val="fr_FR" w:bidi="fr_FR"/>
        </w:rPr>
        <w:t xml:space="preserve">La volonté de Dieu est que Jésus ne perde rien de ce que Dieu lui a donné, mais qu'il </w:t>
      </w:r>
      <w:r>
        <w:rPr>
          <w:b/>
          <w:lang w:val="fr_FR" w:bidi="fr_FR"/>
        </w:rPr>
        <w:t>les rélève</w:t>
      </w:r>
      <w:r>
        <w:rPr>
          <w:lang w:val="fr_FR" w:bidi="fr_FR"/>
        </w:rPr>
        <w:t xml:space="preserve"> au </w:t>
      </w:r>
      <w:r>
        <w:rPr>
          <w:b/>
          <w:lang w:val="fr_FR" w:bidi="fr_FR"/>
        </w:rPr>
        <w:t>dernier jour</w:t>
      </w:r>
      <w:r>
        <w:rPr>
          <w:lang w:val="fr_FR" w:bidi="fr_FR"/>
        </w:rPr>
        <w:t xml:space="preserve">. Relever signifie ramener à la vie. Le dernier jour fait référence à la fin du monde, lorsque Dieu établira son Royaume sur la terre et que Jésus régnera pour l'éternité. </w:t>
      </w:r>
    </w:p>
    <w:p>
      <w:pPr/>
      <w:r>
        <w:rPr>
          <w:lang w:val="fr_FR" w:bidi="fr_FR"/>
        </w:rPr>
      </w:r>
      <w:r>
        <w:rPr>
          <w:lang w:val="fr_FR" w:bidi="fr_FR"/>
        </w:rPr>
        <w:t xml:space="preserve">Arrêtez-vous ici et discutez en groupe du mot ou de l'expression que vous utiliserez pour </w:t>
      </w:r>
      <w:r>
        <w:rPr>
          <w:b/>
          <w:lang w:val="fr_FR" w:bidi="fr_FR"/>
        </w:rPr>
        <w:t>dernier jour</w:t>
      </w:r>
      <w:r>
        <w:rPr>
          <w:lang w:val="fr_FR" w:bidi="fr_FR"/>
        </w:rPr>
        <w:t>. Mettez cet enregistrement en pause ici.</w:t>
      </w:r>
    </w:p>
    <w:p>
      <w:pPr/>
      <w:r>
        <w:rPr>
          <w:lang w:val="fr_FR" w:bidi="fr_FR"/>
        </w:rPr>
      </w:r>
      <w:r>
        <w:rPr>
          <w:lang w:val="fr_FR" w:bidi="fr_FR"/>
        </w:rPr>
        <w:t xml:space="preserve">Arrêtez-vous ici et discutez en groupe du mot ou de l'expression que vous utiliserez pour </w:t>
      </w:r>
      <w:r>
        <w:rPr>
          <w:b/>
          <w:lang w:val="fr_FR" w:bidi="fr_FR"/>
        </w:rPr>
        <w:t>relever</w:t>
      </w:r>
      <w:r>
        <w:rPr>
          <w:lang w:val="fr_FR" w:bidi="fr_FR"/>
        </w:rPr>
        <w:t xml:space="preserve">. Cherchez le mot </w:t>
      </w:r>
      <w:r>
        <w:rPr>
          <w:lang w:val="fr_FR" w:bidi="fr_FR"/>
        </w:rPr>
        <w:t>résurrection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En réalité, la volonté du </w:t>
      </w:r>
      <w:r>
        <w:rPr>
          <w:b/>
          <w:lang w:val="fr_FR" w:bidi="fr_FR"/>
        </w:rPr>
        <w:t>Père</w:t>
      </w:r>
      <w:r>
        <w:rPr>
          <w:lang w:val="fr_FR" w:bidi="fr_FR"/>
        </w:rPr>
        <w:t xml:space="preserve"> est que quiconque voit le </w:t>
      </w:r>
      <w:r>
        <w:rPr>
          <w:b/>
          <w:lang w:val="fr_FR" w:bidi="fr_FR"/>
        </w:rPr>
        <w:t>Fils</w:t>
      </w:r>
      <w:r>
        <w:rPr>
          <w:lang w:val="fr_FR" w:bidi="fr_FR"/>
        </w:rPr>
        <w:t xml:space="preserve"> et croit en lui ait la </w:t>
      </w:r>
      <w:r>
        <w:rPr>
          <w:b/>
          <w:lang w:val="fr_FR" w:bidi="fr_FR"/>
        </w:rPr>
        <w:t>vie éternelle</w:t>
      </w:r>
      <w:r>
        <w:rPr>
          <w:lang w:val="fr_FR" w:bidi="fr_FR"/>
        </w:rPr>
        <w:t xml:space="preserve">. Un autre nom pour le Fils est Jésus. Utilisez le même mot pour Fils que vous avez utilisé dans les passages précédents. Cherchez </w:t>
      </w:r>
      <w:r>
        <w:rPr>
          <w:lang w:val="fr_FR" w:bidi="fr_FR"/>
        </w:rPr>
        <w:t>Fils de Dieu</w:t>
      </w:r>
      <w:r>
        <w:rPr>
          <w:lang w:val="fr_FR" w:bidi="fr_FR"/>
        </w:rPr>
        <w:t xml:space="preserve"> dans le glossaire principal pour plus d'informations. La vie éternelle est une vie qui ne finit jamais. Utilisez les mêmes mots pour vie éternelle que vous avez utilisés dans les passages précédents. Cherchez le mot </w:t>
      </w:r>
      <w:r>
        <w:rPr>
          <w:lang w:val="fr_FR" w:bidi="fr_FR"/>
        </w:rPr>
        <w:t>vie éternelle</w:t>
      </w:r>
      <w:r>
        <w:rPr>
          <w:lang w:val="fr_FR" w:bidi="fr_FR"/>
        </w:rPr>
        <w:t xml:space="preserve"> dans le glossaire principal, pour plus d'informations.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6:28–40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21">
        <w:r>
          <w:rPr>
            <w:lang w:val="fr_FR" w:bidi="fr_FR"/>
          </w:rPr>
          <w:rPr>
            <w:color w:val="0000EE"/>
            <w:u w:val="single"/>
          </w:rPr>
          <w:t>Écouter et Cœur</w:t>
        </w:r>
      </w:hyperlink>
      <w:r>
        <w:rPr>
          <w:lang w:val="fr_FR" w:bidi="fr_FR"/>
        </w:rPr>
        <w:t xml:space="preserve"> (624 KB)</w:t>
      </w:r>
      <w:r>
        <w:rPr>
          <w:lang w:val="fr_FR" w:bidi="fr_FR"/>
        </w:rPr>
      </w:r>
    </w:p>
    <w:p>
      <w:pPr>
        <w:pStyle w:val="ListBullet"/>
        <w:spacing w:line="240" w:lineRule="auto"/>
        <w:ind w:left="720"/>
      </w:pPr>
      <w:r>
        <w:rPr>
          <w:lang w:val="fr_FR" w:bidi="fr_FR"/>
        </w:rPr>
      </w:r>
      <w:hyperlink r:id="rId122">
        <w:r>
          <w:rPr>
            <w:lang w:val="fr_FR" w:bidi="fr_FR"/>
          </w:rPr>
          <w:rPr>
            <w:color w:val="0000EE"/>
            <w:u w:val="single"/>
          </w:rPr>
          <w:t>Planter le Décor</w:t>
        </w:r>
      </w:hyperlink>
      <w:r>
        <w:rPr>
          <w:lang w:val="fr_FR" w:bidi="fr_FR"/>
        </w:rPr>
        <w:t xml:space="preserve"> (6.6 MB)</w:t>
      </w:r>
      <w:r>
        <w:rPr>
          <w:lang w:val="fr_FR" w:bidi="fr_FR"/>
        </w:rPr>
      </w:r>
    </w:p>
    <w:p>
      <w:pPr>
        <w:pStyle w:val="ListBullet"/>
        <w:spacing w:line="240" w:lineRule="auto"/>
        <w:ind w:left="720"/>
      </w:pPr>
      <w:r>
        <w:rPr>
          <w:lang w:val="fr_FR" w:bidi="fr_FR"/>
        </w:rPr>
      </w:r>
      <w:hyperlink r:id="rId123">
        <w:r>
          <w:rPr>
            <w:lang w:val="fr_FR" w:bidi="fr_FR"/>
          </w:rPr>
          <w:rPr>
            <w:color w:val="0000EE"/>
            <w:u w:val="single"/>
          </w:rPr>
          <w:t>Définir les Scènes</w:t>
        </w:r>
      </w:hyperlink>
      <w:r>
        <w:rPr>
          <w:lang w:val="fr_FR" w:bidi="fr_FR"/>
        </w:rPr>
        <w:t xml:space="preserve"> (3.9 MB)</w:t>
      </w:r>
      <w:r>
        <w:rPr>
          <w:lang w:val="fr_FR" w:bidi="fr_FR"/>
        </w:rPr>
      </w:r>
    </w:p>
    <w:p>
      <w:pPr>
        <w:pStyle w:val="ListBullet"/>
        <w:spacing w:line="240" w:lineRule="auto"/>
        <w:ind w:left="720"/>
      </w:pPr>
      <w:r>
        <w:rPr>
          <w:lang w:val="fr_FR" w:bidi="fr_FR"/>
        </w:rPr>
      </w:r>
      <w:hyperlink r:id="rId124">
        <w:r>
          <w:rPr>
            <w:lang w:val="fr_FR" w:bidi="fr_FR"/>
          </w:rPr>
          <w:rPr>
            <w:color w:val="0000EE"/>
            <w:u w:val="single"/>
          </w:rPr>
          <w:t>Intégration du Texte</w:t>
        </w:r>
      </w:hyperlink>
      <w:r>
        <w:rPr>
          <w:lang w:val="fr_FR" w:bidi="fr_FR"/>
        </w:rPr>
        <w:t xml:space="preserve"> (3.4 MB)</w:t>
      </w:r>
      <w:r>
        <w:rPr>
          <w:lang w:val="fr_FR" w:bidi="fr_FR"/>
        </w:rPr>
      </w:r>
    </w:p>
    <w:p>
      <w:pPr>
        <w:pStyle w:val="ListBullet"/>
        <w:spacing w:line="240" w:lineRule="auto"/>
        <w:ind w:left="720"/>
      </w:pPr>
      <w:r>
        <w:rPr>
          <w:lang w:val="fr_FR" w:bidi="fr_FR"/>
        </w:rPr>
      </w:r>
      <w:hyperlink r:id="rId125">
        <w:r>
          <w:rPr>
            <w:lang w:val="fr_FR" w:bidi="fr_FR"/>
          </w:rPr>
          <w:rPr>
            <w:color w:val="0000EE"/>
            <w:u w:val="single"/>
          </w:rPr>
          <w:t>Combler les Lacunes</w:t>
        </w:r>
      </w:hyperlink>
      <w:r>
        <w:rPr>
          <w:lang w:val="fr_FR" w:bidi="fr_FR"/>
        </w:rPr>
        <w:t xml:space="preserve"> (3.3 MB)</w:t>
      </w:r>
      <w:r>
        <w:rPr>
          <w:lang w:val="fr_FR" w:bidi="fr_FR"/>
        </w:rPr>
      </w:r>
    </w:p>
    <w:p>
      <w:pPr>
        <w:pStyle w:val="ListBullet"/>
        <w:spacing w:line="240" w:lineRule="auto"/>
        <w:ind w:left="720"/>
      </w:pPr>
      <w:r>
        <w:rPr>
          <w:lang w:val="fr_FR" w:bidi="fr_FR"/>
        </w:rPr>
      </w:r>
      <w:hyperlink r:id="rId126">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6:41–51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6.41–51. Laissez entrer la parole de Dieu dans vos cœurs.</w:t>
      </w:r>
    </w:p>
    <w:p>
      <w:pPr/>
      <w:r>
        <w:rPr>
          <w:lang w:val="fr_FR" w:bidi="fr_FR"/>
        </w:rPr>
      </w:r>
      <w:r>
        <w:rPr>
          <w:lang w:val="fr_FR" w:bidi="fr_FR"/>
        </w:rPr>
        <w:t>Écoutez l'enregistrement de Jean 6.41–51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6.41–51 dans la traduction la plus facile à comprendre.</w:t>
      </w:r>
    </w:p>
    <w:p>
      <w:pPr/>
      <w:r>
        <w:rPr>
          <w:lang w:val="fr_FR" w:bidi="fr_FR"/>
        </w:rPr>
      </w:r>
      <w:r>
        <w:rPr>
          <w:lang w:val="fr_FR" w:bidi="fr_FR"/>
        </w:rPr>
        <w:t>Dans l'histoire précédente, Jésus a commencé à parler de lui-même comme du pain de la vie. Dans la présente histoire, Jésus continuera de parler de lui-même comme du pain de la vie.</w:t>
      </w:r>
    </w:p>
    <w:p>
      <w:pPr/>
      <w:r>
        <w:rPr>
          <w:lang w:val="fr_FR" w:bidi="fr_FR"/>
        </w:rPr>
      </w:r>
      <w:r>
        <w:rPr>
          <w:lang w:val="fr_FR" w:bidi="fr_FR"/>
        </w:rPr>
        <w:t>L'histoire commence avec les Juifs qui grognent au sujet de Jésus. C'est la première fois que les Juifs parlent depuis que Jésus a commencé à enseigner ici. Jésus a parlé à la foule dans une synagogue à Capernaüm, et ils étaient probablement tous Juifs. Mais comme auparavant, l'expression les Juifs fait probablement référence ici aux chefs religieux ou aux chefs de la religion juive. Ces Juifs grognaient ou se plaignaient de Jésus. Cela signifie qu'ils n'étaient pas heureux quand Jésus dit : « Je suis le pain qui est venu des cieux ». Les Juifs se posent les uns aux autres une question : « N'est-ce pas Jésus, le fils de Joseph, dont nous connaissons le père et la mère ? Comment dit-il maintenant : "Je suis descendu des cieux" ? » Les Juifs connaissaient la réponse à cette question. Ils demandent cela parce qu'ils ne pouvaient pas croire ce que Jésus disait. Les cieux est le lieu où vit Dieu. Jésus est né à ses parents et les Juifs connaissaient ses parents. Ils pensaient donc que Jésus ne disait pas la vérité quand Jésus disait qu'il était venu des cieux. Puis Jésus dit aux Juifs qu'ils ne devraient pas se plaindre de lui entre eux.</w:t>
      </w:r>
    </w:p>
    <w:p>
      <w:pPr/>
      <w:r>
        <w:rPr>
          <w:lang w:val="fr_FR" w:bidi="fr_FR"/>
        </w:rPr>
      </w:r>
      <w:r>
        <w:rPr>
          <w:lang w:val="fr_FR" w:bidi="fr_FR"/>
        </w:rPr>
        <w:t xml:space="preserve">Arrêtez-vous ici et regardez une image de </w:t>
      </w:r>
      <w:r>
        <w:rPr>
          <w:lang w:val="fr_FR" w:bidi="fr_FR"/>
        </w:rPr>
        <w:t>pain</w:t>
      </w:r>
      <w:r>
        <w:rPr>
          <w:lang w:val="fr_FR" w:bidi="fr_FR"/>
        </w:rPr>
        <w:t xml:space="preserve"> en groupe. Mettez cet enregistrement en pause ici.</w:t>
      </w:r>
    </w:p>
    <w:p>
      <w:pPr/>
      <w:r>
        <w:rPr>
          <w:lang w:val="fr_FR" w:bidi="fr_FR"/>
        </w:rPr>
      </w:r>
      <w:r>
        <w:rPr>
          <w:lang w:val="fr_FR" w:bidi="fr_FR"/>
        </w:rPr>
        <w:t>Discutez aussi de cette question en groupe : comment les gens dans votre culture montrent-ils qu'ils ne sont pas d'accord ou qu'ils ne sont pas heureux de ce qu'une personne dit ?</w:t>
      </w:r>
    </w:p>
    <w:p>
      <w:pPr/>
      <w:r>
        <w:rPr>
          <w:lang w:val="fr_FR" w:bidi="fr_FR"/>
        </w:rPr>
      </w:r>
      <w:r>
        <w:rPr>
          <w:lang w:val="fr_FR" w:bidi="fr_FR"/>
        </w:rPr>
        <w:t xml:space="preserve">Jésus dit aussi que personne ne peut venir à lui à moins que le Père qui l'a envoyé ne l'attire à Jésus. Le Père fait référence à Dieu. Dans l'Évangile de Jean, Jésus appelle régulièrement Dieu « Père ». Jésus dit que sans l'aide du Père, personne ne peut venir et croire en Jésus. Mais la personne qui vient à Jésus devient digne de la vie avec Dieu. Jésus le ressuscitera donc au dernier jour, c'est-à-dire quand viendra le moment du jugement, pour qu'il soit avec Dieu pour toujours. </w:t>
      </w:r>
    </w:p>
    <w:p>
      <w:pPr/>
      <w:r>
        <w:rPr>
          <w:lang w:val="fr_FR" w:bidi="fr_FR"/>
        </w:rPr>
      </w:r>
      <w:r>
        <w:rPr>
          <w:lang w:val="fr_FR" w:bidi="fr_FR"/>
        </w:rPr>
        <w:t>Puis Jésus dit quelque chose qui est écrit dans les prophètes. Les Juifs à cette époque croyaient que les prophètes de l'Ancien Testament n'avaient pas seulement annoncé les paroles de Dieu, mais qu'ils les avaient aussi écrites. Les écrits que les prophètes ont écrits étaient appelés « les prophètes ». Jésus pensait que s'il utilisait les paroles des prophètes, cela aiderait à convaincre les Juifs parce que les Juifs croyaient que les écrits des prophètes font partie de leurs Écritures. Jésus dit que selon les prophètes, Dieu enseignera à son peuple. Jésus dit aussi que tous ceux qui entendent et apprennent de la part du Père obéissent et en viennent à croire en Jésus. C'est ainsi que le Père aide les gens à venir à Jésus. Mais Jésus clarifie immédiatement qu'entendre et apprendre de la part du Père ne signifie pas qu'ils avaient vu le Père. Une seule personne a vu le Père, et c'est Jésus, qui est venu du Père. Jésus ne leur dit toutefois pas ici que c'est lui. Puis Jésus prononce des mots pour préparer les auditeurs au discours très important qu'il est sur le point de dire. Jésus dit : « Celui qui croit a la vie éternelle ». La vie éternelle fait référence à la vie que Jésus donne à la personne qui croit en lui. Une personne qui a la vie éternelle ressuscitera après sa mort pour pouvoir être avec Dieu pour toujours. Jésus dit que ceux qui croient en ses enseignements reçoivent la vie éternelle.</w:t>
      </w:r>
    </w:p>
    <w:p>
      <w:pPr/>
      <w:r>
        <w:rPr>
          <w:lang w:val="fr_FR" w:bidi="fr_FR"/>
        </w:rPr>
      </w:r>
      <w:r>
        <w:rPr>
          <w:lang w:val="fr_FR" w:bidi="fr_FR"/>
        </w:rPr>
        <w:t>Arrêtez-vous ici et discutez de cette question en groupe : comment les gens dans votre culture imaginent-ils ou parlent-ils de la vie éternelle, c'est-à-dire une vie qui ne s'arrête jamais ? Mettez cet enregistrement en pause ici.</w:t>
      </w:r>
    </w:p>
    <w:p>
      <w:pPr/>
      <w:r>
        <w:rPr>
          <w:lang w:val="fr_FR" w:bidi="fr_FR"/>
        </w:rPr>
      </w:r>
      <w:r>
        <w:rPr>
          <w:lang w:val="fr_FR" w:bidi="fr_FR"/>
        </w:rPr>
        <w:t>Après que Jésus ait expliqué que le Père aide les gens à venir à lui tout comme il est écrit dans les prophètes, et que ceux qui viennent à lui recevront la vie éternelle, Jésus leur dit de nouveau qu'il est le pain de la vie. Quand Jésus dit cela, il répétait la déclaration « Je suis » qu'il a mentionnée pour la première fois dans l'histoire précédente. Ce « je suis » rappelle à ses auditeurs le nom de Dieu dans l'Ancien Testament. Jésus utilise les mots que Dieu le Père a utilisés quand il a dit à Moïse que son nom est « Je suis ». Quand Jésus dit « Je suis le pain de la vie », il se comparait au pain. Le pain était une nourriture commune à l'époque de Jésus. La plupart des gens, en particulier les pauvres, mangeaient du pain tout le temps. Le pain était la nourriture qui donnait la vie aux gens, en particulier aux pauvres. Tout comme le pain donne la vie, il donne aussi la vie. Puis il dit que leurs ancêtres ont mangé la manne dans le désert, mais ils sont morts. Un désert, c'est-à-dire un lieu aride, est un lieu qui est sec parce qu'il n'y pleut pas très souvent. Aucune personne ou aucun animal ne pouvait survivre dans un désert sans eau. Personne n'y vivait donc, en règle générale. Ici, Jésus leur rappelait l'histoire concernant leurs ancêtres qui est aussi relatée dans les Écritures juives. Dans cette histoire, les Israélites étaient en route vers la terre que Dieu a promis de leur donner. Alors qu'ils marchaient dans le désert, Dieu a envoyé du pain depuis les cieux pour qu'ils n'aient pas faim. Les gens appelaient ce pain des cieux la manne. Mais même si la manne leur donnait la vie pour qu'ils n'aient pas faim, leurs ancêtres sont quand même morts. Cela signifie que la manne ne pouvait pas donner la vie éternelle aux gens. Mais la vie que Jésus donne est une vie qui ne se termine jamais.</w:t>
      </w:r>
    </w:p>
    <w:p>
      <w:pPr/>
      <w:r>
        <w:rPr>
          <w:lang w:val="fr_FR" w:bidi="fr_FR"/>
        </w:rPr>
      </w:r>
      <w:r>
        <w:rPr>
          <w:lang w:val="fr_FR" w:bidi="fr_FR"/>
        </w:rPr>
        <w:t>Comme la manne des temps anciens, Jésus est aussi le pain que Dieu a envoyé des cieux pour que les gens ne meurent pas s'ils le mangent. De la même manière que les gens mangent du pain pour pouvoir avoir la force de vivre un jour de plus, Jésus dit que les gens devraient le manger pour vivre pour toujours. Rappelez-vous que Jésus ne fait que se comparer lui-même au pain. Jésus ne dit donc pas vraiment que les gens devraient le tuer et manger son corps physique. Au lieu de cela, manger du pain, ou manger Jésus, est une autre façon de dire que les gens devraient croire en lui. Dieu a envoyé Jésus pour que les gens croient en lui. En ce qui concerne ceux qui ne croiront pas en Jésus, Dieu les punira en ne leur donnant pas la vie éternelle. En conséquence, ils resteront morts pour toujours. Jésus poursuit et dit de nouveau qu'il est le pain vivant qui est venu des cieux. Si quelqu'un mange ce pain ou croit en lui, il vivra pour toujours. Jésus dit que le pain qu'il donnera pour la vie du monde est sa chair, c'est-à-dire son corps physique. Ici, Jésus fait référence au sacrifice qu'il fera, où il donnera sa vie pour tous les gens dans le monde en mourant sur la croix. C'est un événement qui se produira plus tard vers la fin de l'Évangile. Jésus n'explique pas cela ici. C'est pourquoi les Juifs resteront confus et continueront à grogner.</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6.41–51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les Juifs grognaient ou se plaignaient de Jésus parce qu'il a dit qu'il est le pain de la vie.</w:t>
      </w:r>
    </w:p>
    <w:p>
      <w:pPr/>
      <w:r>
        <w:rPr>
          <w:lang w:val="fr_FR" w:bidi="fr_FR"/>
        </w:rPr>
      </w:r>
      <w:r>
        <w:rPr>
          <w:b/>
          <w:lang w:val="fr_FR" w:bidi="fr_FR"/>
        </w:rPr>
        <w:t>Dans la deuxième partie :</w:t>
      </w:r>
      <w:r>
        <w:rPr>
          <w:lang w:val="fr_FR" w:bidi="fr_FR"/>
        </w:rPr>
        <w:t xml:space="preserve"> Jésus dit que le Père enseigne aux gens pour qu'ils apprennent et croient en Jésus, tout comme l'ont dit les prophètes. Ceux qui croient en Jésus recevront la vie éternelle.</w:t>
      </w:r>
    </w:p>
    <w:p>
      <w:pPr/>
      <w:r>
        <w:rPr>
          <w:lang w:val="fr_FR" w:bidi="fr_FR"/>
        </w:rPr>
      </w:r>
      <w:r>
        <w:rPr>
          <w:b/>
          <w:lang w:val="fr_FR" w:bidi="fr_FR"/>
        </w:rPr>
        <w:t>Dans la troisième partie :</w:t>
      </w:r>
      <w:r>
        <w:rPr>
          <w:lang w:val="fr_FR" w:bidi="fr_FR"/>
        </w:rPr>
        <w:t xml:space="preserve"> Jésus dit de nouveau qu'il est le pain de la vie. Ceux qui mangent sa chair vivront pour toujours.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En groupe, prêtez attention à ces parties du cadre du passage :</w:t>
      </w:r>
    </w:p>
    <w:p>
      <w:pPr/>
      <w:r>
        <w:rPr>
          <w:lang w:val="fr_FR" w:bidi="fr_FR"/>
        </w:rPr>
      </w:r>
      <w:r>
        <w:rPr>
          <w:lang w:val="fr_FR" w:bidi="fr_FR"/>
        </w:rPr>
        <w:t>La prochaine histoire révèle le fait que c'est dans une synagogue à Capernaüm que Jésus et les Juifs entretenaient cette conversation. Cela signifie qu'il y avait d'autres personnes juives alentours quand ils discutaient. Mais le plus important à retenir dans cette histoire est les paroles de Jésus. Assurez-vous donc de vous focaliser sur les paroles de Jésus. « Les Juifs » font très probablement référence aux chefs juifs.</w:t>
      </w:r>
    </w:p>
    <w:p>
      <w:pPr/>
      <w:r>
        <w:rPr>
          <w:lang w:val="fr_FR" w:bidi="fr_FR"/>
        </w:rPr>
      </w:r>
      <w:r>
        <w:rPr>
          <w:lang w:val="fr_FR" w:bidi="fr_FR"/>
        </w:rPr>
        <w:t>Les histoires précédentes et les suivantes montrent aussi que les disciples étaient présents quand Jésus parlait aux Juifs ici. Ils ne font rien dans cette histoire, mais ils sont présents et ils écoutent Jésus.</w:t>
      </w:r>
    </w:p>
    <w:p>
      <w:pPr/>
      <w:r>
        <w:rPr>
          <w:lang w:val="fr_FR" w:bidi="fr_FR"/>
        </w:rPr>
      </w:r>
      <w:r>
        <w:rPr>
          <w:lang w:val="fr_FR" w:bidi="fr_FR"/>
        </w:rPr>
        <w:t>Dans la première partie, les Juifs (ou les chefs juifs) se plaignent de Jésus. Cela signifie qu'ils montreront qu'ils ne croient pas ce que Jésus disait. Ils répéteront les paroles de Jésus quand il a dit : « Je suis le pain qui est descendu des cieux ». Ils se diront aussi les uns aux autres : « N'est-ce pas Jésus, le fils de Joseph, dont nous connaissons le père et la mère ? Comment dit-il maintenant : "Je suis descendu des cieux" ? » Jésus dira aux Juifs qu'ils ne devraient pas grogner entre eux.</w:t>
      </w:r>
    </w:p>
    <w:p>
      <w:pPr/>
      <w:r>
        <w:rPr>
          <w:lang w:val="fr_FR" w:bidi="fr_FR"/>
        </w:rPr>
      </w:r>
      <w:r>
        <w:rPr>
          <w:lang w:val="fr_FR" w:bidi="fr_FR"/>
        </w:rPr>
        <w:t>Dans la deuxième partie, Jésus dit que personne ne peut venir à lui si le Père n'aide pas la personne. Quand la personne qui vient à Jésus meurt, Jésus la ressuscitera à la vie le jour du jugement. Puis il sera avec Dieu pour toujours. Puis Jésus dit qu'il est écrit dans les prophètes que Dieu enseignera les gens. Les personnes qui ont entendu et appris de la part du Père viendront à Jésus. C'est ainsi que Dieu aide les gens à venir à Jésus. Mais Jésus clarifie que cela ne signifie pas que les gens avaient vu le Père. Une seule personne a vu le Père : Jésus, qui vient de Dieu. Seul Jésus a vu Dieu le Père. Jésus dit qu'une seule personne a vu Dieu. Bien que Jésus n'ait pas dit de qui il s'agit, il fait en fait référence à lui-même. Jésus était la seule personne qui a vu Dieu. Les personnes qui apprennent de la part de Dieu ne le voient pas. Il est donc important de montrer que quand Dieu le Père enseigne aux gens et aide les gens à croire en Jésus, les gens ne voient pas Dieu. Puis Jésus utilise une expression qui attire l'attention des auditeurs parce qu'il est sur le point de dire quelque chose de très important. Il dit : « Celui qui croit a la vie éternelle ».</w:t>
      </w:r>
    </w:p>
    <w:p>
      <w:pPr/>
      <w:r>
        <w:rPr>
          <w:lang w:val="fr_FR" w:bidi="fr_FR"/>
        </w:rPr>
      </w:r>
      <w:r>
        <w:rPr>
          <w:lang w:val="fr_FR" w:bidi="fr_FR"/>
        </w:rPr>
        <w:t xml:space="preserve">Dans la troisième partie, Jésus parle de nouveau de lui-même comme du pain de la vie. Cela signifie que, tout comme le pain qui donne la vie, Jésus donne aussi la vie. Il se compare aussi à la manne que les ancêtres des Juifs ont mangée dans le désert. Jésus rappellera aux Juifs cette histoire et leur dira que même si leurs ancêtres ont mangé de la manne, ils sont quand même morts. L'histoire ne dit pas que Jésus se pointait lui-même du doigt, mais vous pourriez peut-être dire que Jésus se pointait lui-même du doigt quand il a dit : « </w:t>
      </w:r>
      <w:r>
        <w:rPr>
          <w:b/>
          <w:lang w:val="fr_FR" w:bidi="fr_FR"/>
        </w:rPr>
        <w:t>Voici</w:t>
      </w:r>
      <w:r>
        <w:rPr>
          <w:lang w:val="fr_FR" w:bidi="fr_FR"/>
        </w:rPr>
        <w:t xml:space="preserve"> le pain qui vient des cieux pour que l'on puisse en manger et ne pas mourir ». Cela aidera peut-être à montrer que Jésus parlait de lui-même quand il parle du pain qui vient des cieux. Jésus continue de parler et dit que quiconque le mange vivra pour toujours. Rappelez-vous que Jésus ne fait que se comparer lui-même au pain. Quand Jésus a parlé du fait que les gens devraient le manger, ce qu'il veut vraiment dire est que les gens devraient croire en lui. Toutefois, Jésus n'expliquera pas cela ici. Jésus dira ensuite que le pain de la vie qu'il donnera au monde est sa chair, c'est-à-dire son corps physique. Jésus se désigne peut-être de nouveau lui-même en disant cela.</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6.41–51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 les Juifs grognaient ou se plaignaient de Jésus parce qu'il a dit qu'il est le pain de la vie.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Juifs : « Que ressentez-vous ou que pensez-vous ? » La personne répondra peut-être des choses comme : « Je suis confus. Pourquoi Jésus dit-il qu'il est du pain ? » ou « Ce Jésus doit être fou. Les cieux sont le lieu où vit Dieu. Mais il est né ici, et nous connaissons ses parents. Comment peut-il dire qu'il est venu des cieux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 Jésus dit que le Père enseigne aux gens pour qu'ils apprennent et croient en Jésus, tout comme l'ont dit les prophètes. Ceux qui croient en Jésus recevront la vie éternelle.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Père : « Que ressentez-vous ou à quoi pensez-vous ? » La personne répondra peut-être des choses comme : « J'enseignerai aux gens au sujet de Jésus, mon Fils, pour qu'ils croient en lui », ou « Sans mon aide, personne ne peut venir à mon Fils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Jésus dit de nouveau qu'il est le pain de la vie. Ceux qui mangent sa chair vivront pour toujours.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J'espère que les Juifs croiront en moi, pour qu'ils vivent pour toujours, et non pas comme leurs ancêtres qui sont morts même quand ils ont mangé de la manne », ou « Le pain dont je parle est ma chair, ou mon corps physique. Je donnerai ma vie aux gens dans le monde. J'espère qu'ils croiront en moi.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6.41–51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 « </w:t>
      </w:r>
      <w:r>
        <w:rPr>
          <w:b/>
          <w:lang w:val="fr_FR" w:bidi="fr_FR"/>
        </w:rPr>
        <w:t>Je suis</w:t>
      </w:r>
      <w:r>
        <w:rPr>
          <w:lang w:val="fr_FR" w:bidi="fr_FR"/>
        </w:rPr>
        <w:t xml:space="preserve"> le </w:t>
      </w:r>
      <w:r>
        <w:rPr>
          <w:b/>
          <w:lang w:val="fr_FR" w:bidi="fr_FR"/>
        </w:rPr>
        <w:t>pain</w:t>
      </w:r>
      <w:r>
        <w:rPr>
          <w:lang w:val="fr_FR" w:bidi="fr_FR"/>
        </w:rPr>
        <w:t xml:space="preserve"> qui est venu des </w:t>
      </w:r>
      <w:r>
        <w:rPr>
          <w:b/>
          <w:lang w:val="fr_FR" w:bidi="fr_FR"/>
        </w:rPr>
        <w:t>cieux</w:t>
      </w:r>
      <w:r>
        <w:rPr>
          <w:lang w:val="fr_FR" w:bidi="fr_FR"/>
        </w:rPr>
        <w:t xml:space="preserve"> ». Les mots « je suis » sont importants. Ces mots rappellent aux auditeurs juifs le nom de Dieu dans l'Ancien Testament. Dieu avait dit à Moïse que son nom est « Je suis ». Quand Jésus dit « Je suis », il est en train de dire qu'il est Dieu. Voir le glossaire principal pour plus d’informations sur les mots </w:t>
      </w:r>
      <w:r>
        <w:rPr>
          <w:lang w:val="fr_FR" w:bidi="fr_FR"/>
        </w:rPr>
        <w:t>Je suis</w:t>
      </w:r>
      <w:r>
        <w:rPr>
          <w:lang w:val="fr_FR" w:bidi="fr_FR"/>
        </w:rPr>
        <w:t xml:space="preserve">. </w:t>
      </w:r>
      <w:r>
        <w:rPr>
          <w:b/>
          <w:lang w:val="fr_FR" w:bidi="fr_FR"/>
        </w:rPr>
        <w:t>Le pain</w:t>
      </w:r>
      <w:r>
        <w:rPr>
          <w:lang w:val="fr_FR" w:bidi="fr_FR"/>
        </w:rPr>
        <w:t xml:space="preserve"> était la nourriture la plus fréquente à cette époque. Les </w:t>
      </w:r>
      <w:r>
        <w:rPr>
          <w:b/>
          <w:lang w:val="fr_FR" w:bidi="fr_FR"/>
        </w:rPr>
        <w:t>cieux</w:t>
      </w:r>
      <w:r>
        <w:rPr>
          <w:lang w:val="fr_FR" w:bidi="fr_FR"/>
        </w:rPr>
        <w:t xml:space="preserve"> est le lieu où vit Dieu. Traduisez les mots pain et cieux de la même manière que vous les avez traduits auparavant. Pour plus d'informations sur le mot </w:t>
      </w:r>
      <w:r>
        <w:rPr>
          <w:lang w:val="fr_FR" w:bidi="fr_FR"/>
        </w:rPr>
        <w:t>cieux</w:t>
      </w:r>
      <w:r>
        <w:rPr>
          <w:lang w:val="fr_FR" w:bidi="fr_FR"/>
        </w:rPr>
        <w:t xml:space="preserve">, vous voudrez peut-être vous référer au Glossaire principal. Quand Jésus dit qu'il est le pain qui est venu des cieux, les </w:t>
      </w:r>
      <w:r>
        <w:rPr>
          <w:b/>
          <w:lang w:val="fr_FR" w:bidi="fr_FR"/>
        </w:rPr>
        <w:t>Juifs grognaient</w:t>
      </w:r>
      <w:r>
        <w:rPr>
          <w:lang w:val="fr_FR" w:bidi="fr_FR"/>
        </w:rPr>
        <w:t xml:space="preserve"> ou se plaignaient de lui. Le mot </w:t>
      </w:r>
      <w:r>
        <w:rPr>
          <w:b/>
          <w:lang w:val="fr_FR" w:bidi="fr_FR"/>
        </w:rPr>
        <w:t>grogner</w:t>
      </w:r>
      <w:r>
        <w:rPr>
          <w:lang w:val="fr_FR" w:bidi="fr_FR"/>
        </w:rPr>
        <w:t xml:space="preserve"> signifie qu'ils n'étaient pas d'accord et n'étaient pas heureux de ce que Jésus disait. Traduisez Juifs de la même manière que vous l'avez fait auparavant, et rappelez-vous que </w:t>
      </w:r>
      <w:r>
        <w:rPr>
          <w:lang w:val="fr_FR" w:bidi="fr_FR"/>
        </w:rPr>
        <w:t>Juifs</w:t>
      </w:r>
      <w:r>
        <w:rPr>
          <w:lang w:val="fr_FR" w:bidi="fr_FR"/>
        </w:rPr>
        <w:t xml:space="preserve"> se trouve dans le Glossaire principal.</w:t>
      </w:r>
    </w:p>
    <w:p>
      <w:pPr/>
      <w:r>
        <w:rPr>
          <w:lang w:val="fr_FR" w:bidi="fr_FR"/>
        </w:rPr>
      </w:r>
      <w:r>
        <w:rPr>
          <w:lang w:val="fr_FR" w:bidi="fr_FR"/>
        </w:rPr>
        <w:t xml:space="preserve">Arrêtez-vous ici et discutez en groupe du mot ou de l'expression que vous utiliserez pour </w:t>
      </w:r>
      <w:r>
        <w:rPr>
          <w:b/>
          <w:lang w:val="fr_FR" w:bidi="fr_FR"/>
        </w:rPr>
        <w:t>grogner</w:t>
      </w:r>
      <w:r>
        <w:rPr>
          <w:lang w:val="fr_FR" w:bidi="fr_FR"/>
        </w:rPr>
        <w:t>. Mettez cet enregistrement en pause ici.</w:t>
      </w:r>
    </w:p>
    <w:p>
      <w:pPr/>
      <w:r>
        <w:rPr>
          <w:lang w:val="fr_FR" w:bidi="fr_FR"/>
        </w:rPr>
      </w:r>
      <w:r>
        <w:rPr>
          <w:lang w:val="fr_FR" w:bidi="fr_FR"/>
        </w:rPr>
        <w:t xml:space="preserve">Jésus dit que personne ne vient à lui à moins que le Père </w:t>
      </w:r>
      <w:r>
        <w:rPr>
          <w:b/>
          <w:lang w:val="fr_FR" w:bidi="fr_FR"/>
        </w:rPr>
        <w:t>n'attire</w:t>
      </w:r>
      <w:r>
        <w:rPr>
          <w:lang w:val="fr_FR" w:bidi="fr_FR"/>
        </w:rPr>
        <w:t xml:space="preserve"> la personne à Jésus. Le mot attirer signifie aider ou guider. Le Père ne force pas les gens à venir à Jésus. Il les aide plutôt, il les guide pour qu'ils apprennent au sujet de Jésus, et qu'ils croient en lui.</w:t>
      </w:r>
    </w:p>
    <w:p>
      <w:pPr/>
      <w:r>
        <w:rPr>
          <w:lang w:val="fr_FR" w:bidi="fr_FR"/>
        </w:rPr>
      </w:r>
      <w:r>
        <w:rPr>
          <w:lang w:val="fr_FR" w:bidi="fr_FR"/>
        </w:rPr>
        <w:t xml:space="preserve">Arrêtez-vous ici et discutez en groupe du mot ou de l'expression que vous utiliserez pour </w:t>
      </w:r>
      <w:r>
        <w:rPr>
          <w:b/>
          <w:lang w:val="fr_FR" w:bidi="fr_FR"/>
        </w:rPr>
        <w:t>les attirer à moi</w:t>
      </w:r>
      <w:r>
        <w:rPr>
          <w:lang w:val="fr_FR" w:bidi="fr_FR"/>
        </w:rPr>
        <w:t>. Mettez cet enregistrement en pause ici.</w:t>
      </w:r>
    </w:p>
    <w:p>
      <w:pPr/>
      <w:r>
        <w:rPr>
          <w:lang w:val="fr_FR" w:bidi="fr_FR"/>
        </w:rPr>
      </w:r>
      <w:r>
        <w:rPr>
          <w:lang w:val="fr_FR" w:bidi="fr_FR"/>
        </w:rPr>
        <w:t xml:space="preserve">Toute personne qui vient à Jésus sera </w:t>
      </w:r>
      <w:r>
        <w:rPr>
          <w:b/>
          <w:lang w:val="fr_FR" w:bidi="fr_FR"/>
        </w:rPr>
        <w:t>relevée</w:t>
      </w:r>
      <w:r>
        <w:rPr>
          <w:lang w:val="fr_FR" w:bidi="fr_FR"/>
        </w:rPr>
        <w:t xml:space="preserve"> par Jésus le </w:t>
      </w:r>
      <w:r>
        <w:rPr>
          <w:b/>
          <w:lang w:val="fr_FR" w:bidi="fr_FR"/>
        </w:rPr>
        <w:t>dernier jour</w:t>
      </w:r>
      <w:r>
        <w:rPr>
          <w:lang w:val="fr_FR" w:bidi="fr_FR"/>
        </w:rPr>
        <w:t>. Ici, le mot « relever » signifie ramener à la vie. Jésus donnera la vie aux personnes mortes qui ont cru en lui. Il fera cela le dernier jour, c'est-à-dire le jour du jugement. Traduisez les mots « relever » et « dernier jour » de la même manière que vous les avez traduits auparavant.</w:t>
      </w:r>
    </w:p>
    <w:p>
      <w:pPr/>
      <w:r>
        <w:rPr>
          <w:lang w:val="fr_FR" w:bidi="fr_FR"/>
        </w:rPr>
      </w:r>
      <w:r>
        <w:rPr>
          <w:lang w:val="fr_FR" w:bidi="fr_FR"/>
        </w:rPr>
        <w:t xml:space="preserve">Jésus dit qu'il est écrit dans </w:t>
      </w:r>
      <w:r>
        <w:rPr>
          <w:b/>
          <w:lang w:val="fr_FR" w:bidi="fr_FR"/>
        </w:rPr>
        <w:t>les prophètes</w:t>
      </w:r>
      <w:r>
        <w:rPr>
          <w:lang w:val="fr_FR" w:bidi="fr_FR"/>
        </w:rPr>
        <w:t xml:space="preserve"> que Dieu enseignera son peuple. « Les prophètes » fait référence au groupe de livres qui font partie des Écritures juives. Les Juifs croyaient que les prophètes de l'Ancien Testament avaient écrit ces livres. Ils les appelaient donc « les prophètes ».</w:t>
      </w:r>
    </w:p>
    <w:p>
      <w:pPr/>
      <w:r>
        <w:rPr>
          <w:lang w:val="fr_FR" w:bidi="fr_FR"/>
        </w:rPr>
      </w:r>
      <w:r>
        <w:rPr>
          <w:lang w:val="fr_FR" w:bidi="fr_FR"/>
        </w:rPr>
        <w:t xml:space="preserve">Arrêtez-vous ici et discutez en groupe du mot ou de l'expression que vous utiliserez pour </w:t>
      </w:r>
      <w:r>
        <w:rPr>
          <w:b/>
          <w:lang w:val="fr_FR" w:bidi="fr_FR"/>
        </w:rPr>
        <w:t>les prophètes</w:t>
      </w:r>
      <w:r>
        <w:rPr>
          <w:lang w:val="fr_FR" w:bidi="fr_FR"/>
        </w:rPr>
        <w:t xml:space="preserve">. Pour plus d'informations concernant les </w:t>
      </w:r>
      <w:r>
        <w:rPr>
          <w:lang w:val="fr_FR" w:bidi="fr_FR"/>
        </w:rPr>
        <w:t>prophètes</w:t>
      </w:r>
      <w:r>
        <w:rPr>
          <w:lang w:val="fr_FR" w:bidi="fr_FR"/>
        </w:rPr>
        <w:t>, vous pouvez vous référer au Glossaire principal. Mettez cet enregistrement en pause ici.</w:t>
      </w:r>
    </w:p>
    <w:p>
      <w:pPr/>
      <w:r>
        <w:rPr>
          <w:lang w:val="fr_FR" w:bidi="fr_FR"/>
        </w:rPr>
      </w:r>
      <w:r>
        <w:rPr>
          <w:lang w:val="fr_FR" w:bidi="fr_FR"/>
        </w:rPr>
        <w:t xml:space="preserve">Jésus dit aussi que ceux qui </w:t>
      </w:r>
      <w:r>
        <w:rPr>
          <w:b/>
          <w:lang w:val="fr_FR" w:bidi="fr_FR"/>
        </w:rPr>
        <w:t>croiront</w:t>
      </w:r>
      <w:r>
        <w:rPr>
          <w:lang w:val="fr_FR" w:bidi="fr_FR"/>
        </w:rPr>
        <w:t xml:space="preserve"> en lui auront </w:t>
      </w:r>
      <w:r>
        <w:rPr>
          <w:b/>
          <w:lang w:val="fr_FR" w:bidi="fr_FR"/>
        </w:rPr>
        <w:t>la vie éternelle</w:t>
      </w:r>
      <w:r>
        <w:rPr>
          <w:lang w:val="fr_FR" w:bidi="fr_FR"/>
        </w:rPr>
        <w:t xml:space="preserve">. Croire en Jésus signifie faire confiance que tout ce qu'il dit est vrai. Cela signifie aussi suivre Jésus. La vie éternelle signifie vivre avec Dieu pour toujours. Traduisez croire et vie éternelle de la même manière que vous les avez traduits auparavant. Pour plus d'informations sur le mot </w:t>
      </w:r>
      <w:r>
        <w:rPr>
          <w:lang w:val="fr_FR" w:bidi="fr_FR"/>
        </w:rPr>
        <w:t>croire</w:t>
      </w:r>
      <w:r>
        <w:rPr>
          <w:lang w:val="fr_FR" w:bidi="fr_FR"/>
        </w:rPr>
        <w:t xml:space="preserve"> et la </w:t>
      </w:r>
      <w:r>
        <w:rPr>
          <w:lang w:val="fr_FR" w:bidi="fr_FR"/>
        </w:rPr>
        <w:t>vie éternelle</w:t>
      </w:r>
      <w:r>
        <w:rPr>
          <w:lang w:val="fr_FR" w:bidi="fr_FR"/>
        </w:rPr>
        <w:t>, référez-vous au Glossaire principal.</w:t>
      </w:r>
    </w:p>
    <w:p>
      <w:pPr/>
      <w:r>
        <w:rPr>
          <w:lang w:val="fr_FR" w:bidi="fr_FR"/>
        </w:rPr>
      </w:r>
      <w:r>
        <w:rPr>
          <w:lang w:val="fr_FR" w:bidi="fr_FR"/>
        </w:rPr>
        <w:t xml:space="preserve">Jésus dit : « Je suis le </w:t>
      </w:r>
      <w:r>
        <w:rPr>
          <w:b/>
          <w:lang w:val="fr_FR" w:bidi="fr_FR"/>
        </w:rPr>
        <w:t>pain de la vie</w:t>
      </w:r>
      <w:r>
        <w:rPr>
          <w:lang w:val="fr_FR" w:bidi="fr_FR"/>
        </w:rPr>
        <w:t xml:space="preserve"> ». Jésus dit que le pain qu'il donnera pour la vie du monde est sa </w:t>
      </w:r>
      <w:r>
        <w:rPr>
          <w:b/>
          <w:lang w:val="fr_FR" w:bidi="fr_FR"/>
        </w:rPr>
        <w:t>chair</w:t>
      </w:r>
      <w:r>
        <w:rPr>
          <w:lang w:val="fr_FR" w:bidi="fr_FR"/>
        </w:rPr>
        <w:t>, c'est-à-dire son corps physique. Jésus se compare lui-même au pain. Tout comme le pain donne la vie, Jésus donne aussi la vie. Quand Jésus parle de le manger, il ne dit pas vraiment que les gens devraient le tuer et manger son corps physique. Plutôt, manger du pain, ou manger Jésus, est une autre façon de dire que les gens devraient croire en lui. Traduisez « pain de la vie » de la même manière que vous l'avez traduit auparavant.</w:t>
      </w:r>
    </w:p>
    <w:p>
      <w:pPr/>
      <w:r>
        <w:rPr>
          <w:lang w:val="fr_FR" w:bidi="fr_FR"/>
        </w:rPr>
      </w:r>
      <w:r>
        <w:rPr>
          <w:lang w:val="fr_FR" w:bidi="fr_FR"/>
        </w:rPr>
        <w:t xml:space="preserve">En parlant de cela, Jésus rappelle aux Juifs que leurs </w:t>
      </w:r>
      <w:r>
        <w:rPr>
          <w:b/>
          <w:lang w:val="fr_FR" w:bidi="fr_FR"/>
        </w:rPr>
        <w:t>pères</w:t>
      </w:r>
      <w:r>
        <w:rPr>
          <w:lang w:val="fr_FR" w:bidi="fr_FR"/>
        </w:rPr>
        <w:t xml:space="preserve">, c'est-à-dire leurs ancêtres, ont </w:t>
      </w:r>
      <w:r>
        <w:rPr>
          <w:b/>
          <w:lang w:val="fr_FR" w:bidi="fr_FR"/>
        </w:rPr>
        <w:t>mangé</w:t>
      </w:r>
      <w:r>
        <w:rPr>
          <w:lang w:val="fr_FR" w:bidi="fr_FR"/>
        </w:rPr>
        <w:t xml:space="preserve"> de la </w:t>
      </w:r>
      <w:r>
        <w:rPr>
          <w:b/>
          <w:lang w:val="fr_FR" w:bidi="fr_FR"/>
        </w:rPr>
        <w:t>manne</w:t>
      </w:r>
      <w:r>
        <w:rPr>
          <w:lang w:val="fr_FR" w:bidi="fr_FR"/>
        </w:rPr>
        <w:t xml:space="preserve"> dans le désert. La manne était le nom du pain qui venait des cieux quand les Israélites voyagaient à travers le désert en route vers la terre que Dieu avait promis de leur donner. Un désert ou un lieu aride est une région sèche où il n'y a généralement pas de pluie. Il n'y a pas d'eau dans ce lieu. Les gens n'y vivent donc pas normalement. Traduisez désert de la même manière que vous l'avez traduit auparavant. Pour plus d'informations sur le </w:t>
      </w:r>
      <w:r>
        <w:rPr>
          <w:lang w:val="fr_FR" w:bidi="fr_FR"/>
        </w:rPr>
        <w:t>désert</w:t>
      </w:r>
      <w:r>
        <w:rPr>
          <w:lang w:val="fr_FR" w:bidi="fr_FR"/>
        </w:rPr>
        <w:t>, référez-vous au Glossaire principal. Les personnes qui ont mangé la manne sont quand même mortes. Mais le pain qu'offre Jésus donnera aux gens la vie éternelle. Les personnes qui croient en Jésus vivront pour toujours avec Dieu.</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6:41–51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27">
        <w:r>
          <w:rPr>
            <w:lang w:val="fr_FR" w:bidi="fr_FR"/>
          </w:rPr>
          <w:rPr>
            <w:color w:val="0000EE"/>
            <w:u w:val="single"/>
          </w:rPr>
          <w:t>Écouter et Cœur</w:t>
        </w:r>
      </w:hyperlink>
      <w:r>
        <w:rPr>
          <w:lang w:val="fr_FR" w:bidi="fr_FR"/>
        </w:rPr>
        <w:t xml:space="preserve"> (895 KB)</w:t>
      </w:r>
      <w:r>
        <w:rPr>
          <w:lang w:val="fr_FR" w:bidi="fr_FR"/>
        </w:rPr>
      </w:r>
    </w:p>
    <w:p>
      <w:pPr>
        <w:pStyle w:val="ListBullet"/>
        <w:spacing w:line="240" w:lineRule="auto"/>
        <w:ind w:left="720"/>
      </w:pPr>
      <w:r>
        <w:rPr>
          <w:lang w:val="fr_FR" w:bidi="fr_FR"/>
        </w:rPr>
      </w:r>
      <w:hyperlink r:id="rId128">
        <w:r>
          <w:rPr>
            <w:lang w:val="fr_FR" w:bidi="fr_FR"/>
          </w:rPr>
          <w:rPr>
            <w:color w:val="0000EE"/>
            <w:u w:val="single"/>
          </w:rPr>
          <w:t>Planter le Décor</w:t>
        </w:r>
      </w:hyperlink>
      <w:r>
        <w:rPr>
          <w:lang w:val="fr_FR" w:bidi="fr_FR"/>
        </w:rPr>
        <w:t xml:space="preserve"> (6.5 MB)</w:t>
      </w:r>
      <w:r>
        <w:rPr>
          <w:lang w:val="fr_FR" w:bidi="fr_FR"/>
        </w:rPr>
      </w:r>
    </w:p>
    <w:p>
      <w:pPr>
        <w:pStyle w:val="ListBullet"/>
        <w:spacing w:line="240" w:lineRule="auto"/>
        <w:ind w:left="720"/>
      </w:pPr>
      <w:r>
        <w:rPr>
          <w:lang w:val="fr_FR" w:bidi="fr_FR"/>
        </w:rPr>
      </w:r>
      <w:hyperlink r:id="rId129">
        <w:r>
          <w:rPr>
            <w:lang w:val="fr_FR" w:bidi="fr_FR"/>
          </w:rPr>
          <w:rPr>
            <w:color w:val="0000EE"/>
            <w:u w:val="single"/>
          </w:rPr>
          <w:t>Définir les Scènes</w:t>
        </w:r>
      </w:hyperlink>
      <w:r>
        <w:rPr>
          <w:lang w:val="fr_FR" w:bidi="fr_FR"/>
        </w:rPr>
        <w:t xml:space="preserve"> (4.5 MB)</w:t>
      </w:r>
      <w:r>
        <w:rPr>
          <w:lang w:val="fr_FR" w:bidi="fr_FR"/>
        </w:rPr>
      </w:r>
    </w:p>
    <w:p>
      <w:pPr>
        <w:pStyle w:val="ListBullet"/>
        <w:spacing w:line="240" w:lineRule="auto"/>
        <w:ind w:left="720"/>
      </w:pPr>
      <w:r>
        <w:rPr>
          <w:lang w:val="fr_FR" w:bidi="fr_FR"/>
        </w:rPr>
      </w:r>
      <w:hyperlink r:id="rId130">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131">
        <w:r>
          <w:rPr>
            <w:lang w:val="fr_FR" w:bidi="fr_FR"/>
          </w:rPr>
          <w:rPr>
            <w:color w:val="0000EE"/>
            <w:u w:val="single"/>
          </w:rPr>
          <w:t>Combler les Lacunes</w:t>
        </w:r>
      </w:hyperlink>
      <w:r>
        <w:rPr>
          <w:lang w:val="fr_FR" w:bidi="fr_FR"/>
        </w:rPr>
        <w:t xml:space="preserve"> (4.4 MB)</w:t>
      </w:r>
      <w:r>
        <w:rPr>
          <w:lang w:val="fr_FR" w:bidi="fr_FR"/>
        </w:rPr>
      </w:r>
    </w:p>
    <w:p>
      <w:pPr>
        <w:pStyle w:val="ListBullet"/>
        <w:spacing w:line="240" w:lineRule="auto"/>
        <w:ind w:left="720"/>
      </w:pPr>
      <w:r>
        <w:rPr>
          <w:lang w:val="fr_FR" w:bidi="fr_FR"/>
        </w:rPr>
      </w:r>
      <w:hyperlink r:id="rId132">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Jean 6:52–59</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6.52–59. Laissez entrer la parole de Dieu dans vos cœurs.</w:t>
      </w:r>
    </w:p>
    <w:p>
      <w:pPr/>
      <w:r>
        <w:rPr>
          <w:lang w:val="fr_FR" w:bidi="fr_FR"/>
        </w:rPr>
      </w:r>
      <w:r>
        <w:rPr>
          <w:lang w:val="fr_FR" w:bidi="fr_FR"/>
        </w:rPr>
        <w:t>Écoutez l'enregistrement de Jean 6.52–59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6.52–59 dans la traduction la plus facile à comprendre.</w:t>
      </w:r>
    </w:p>
    <w:p>
      <w:pPr/>
      <w:r>
        <w:rPr>
          <w:lang w:val="fr_FR" w:bidi="fr_FR"/>
        </w:rPr>
      </w:r>
      <w:r>
        <w:rPr>
          <w:lang w:val="fr_FR" w:bidi="fr_FR"/>
        </w:rPr>
        <w:t>Dans l'histoire précédente, Jésus avait poursuivi un discours sur le fait qu'il est le pain de la vie. Il a aussi commencé à parler de la façon dont les gens devraient manger sa chair. Dans la présente histoire, Jésus continuera de parler de manger sa chair, et de boire son sang. Mais il n'expliquera pas ce qu'il veut dire. Les Juifs ne comprendront donc pas Jésus, et ils seront en colère contre Jésus. Rappelez-vous que quand Jean parle des Juifs, il fait généralement référence aux chefs juifs.</w:t>
      </w:r>
    </w:p>
    <w:p>
      <w:pPr/>
      <w:r>
        <w:rPr>
          <w:lang w:val="fr_FR" w:bidi="fr_FR"/>
        </w:rPr>
      </w:r>
      <w:r>
        <w:rPr>
          <w:lang w:val="fr_FR" w:bidi="fr_FR"/>
        </w:rPr>
        <w:t>L'histoire commence avec la réaction des Juifs à ce que Jésus avait dit dans le passage précédent au sujet de manger sa chair. Les Juifs, ou les chefs juifs, se disputaient entre eux. Ils demandent : « Comment cet homme peut-il nous donner sa chair à manger ? » La plupart des gens à cette époque pensaient que manger un autre humain était absolument mal. Pour ces Juifs, Jésus leur disait de faire quelque chose qui était inacceptable. Jésus n'a pas expliqué ce qu'il voulait dire, mais il ne voulait clairement pas dire qu'ils devraient le tuer et manger son corps physique.</w:t>
      </w:r>
    </w:p>
    <w:p>
      <w:pPr/>
      <w:r>
        <w:rPr>
          <w:lang w:val="fr_FR" w:bidi="fr_FR"/>
        </w:rPr>
      </w:r>
      <w:r>
        <w:rPr>
          <w:lang w:val="fr_FR" w:bidi="fr_FR"/>
        </w:rPr>
        <w:t>Arrêtez-vous ici et discutez de cette question en groupe : comment les gens dans votre culture se disputent-ils les uns avec les autres quand ils sont en désaccord entre eux ? Mettez cet enregistrement en pause ici.</w:t>
      </w:r>
    </w:p>
    <w:p>
      <w:pPr/>
      <w:r>
        <w:rPr>
          <w:lang w:val="fr_FR" w:bidi="fr_FR"/>
        </w:rPr>
      </w:r>
      <w:r>
        <w:rPr>
          <w:lang w:val="fr_FR" w:bidi="fr_FR"/>
        </w:rPr>
        <w:t>En réponse à la question des Juifs, Jésus utilise une expression pour dire aux Juifs que ce qu'il est sur le point de dire ensuite est vrai et très important. Puis Jésus dit qu'à moins qu'ils ne mangent la chair et ne boivent le sang du Fils de l'homme, ils n'ont pas la vie en eux. Jésus s'appelait lui-même « le Fils de l'homme » ici, son titre préféré pour lui-même. Fils de l'homme est peut-être son titre préféré pour lui-même parce que dans l'Ancien Testament, les Juifs croyaient que quand le moment viendra pour Dieu de juger tout le monde, Dieu enverra une personne qui est comme un Fils de l'homme pour juger le monde entier. Jésus poursuit en répétant que nous devons manger sa chair et boire son sang. Quiconque fait cela a la vie éternelle et Jésus le ressuscitera le dernier jour où lui, le Fils de l'homme, jugera tout le monde. Il dit aussi que quiconque fait cela demeure en Jésus, et Jésus demeure en lui. Cela signifie que Jésus sera avec lui, et il sera en bonne relation avec Jésus.</w:t>
      </w:r>
    </w:p>
    <w:p>
      <w:pPr/>
      <w:r>
        <w:rPr>
          <w:lang w:val="fr_FR" w:bidi="fr_FR"/>
        </w:rPr>
      </w:r>
      <w:r>
        <w:rPr>
          <w:lang w:val="fr_FR" w:bidi="fr_FR"/>
        </w:rPr>
        <w:t>Tout Juif qui entendait Jésus serait plus en colère parce que Jésus dit maintenant qu'il devrait aussi boire son sang. Selon les Écritures juives, Dieu interdit aux Juifs de boire du sang ou de manger de la viande qui contient du sang. L'ordre de Jésus de manger sa chair et de boire son sang aurait semblé comme si Jésus disait aux Juifs de désobéir à Dieu. Jésus n'a pas expliqué ce qu'il voulait dire, mais il ne voulait clairement pas dire qu'ils devraient le tuer, manger son corps physique et boire son sang.</w:t>
      </w:r>
    </w:p>
    <w:p>
      <w:pPr/>
      <w:r>
        <w:rPr>
          <w:lang w:val="fr_FR" w:bidi="fr_FR"/>
        </w:rPr>
      </w:r>
      <w:r>
        <w:rPr>
          <w:lang w:val="fr_FR" w:bidi="fr_FR"/>
        </w:rPr>
        <w:t>L'idée de manger la chair de Jésus et de boire le sang de Jésus, le Fils de l'homme, est importante ici. C'est pourquoi Jésus la répète plusieurs fois, même s'il n'explique pas ce qu'il veut dire. Quand Jésus dit que les gens doivent manger sa chair et boire son sang, Jésus ne dit pas vraiment que les gens devraient le tuer, manger son corps physique et boire son sang. Au lieu de cela, Jésus utilise une expression qui signifie que les gens devraient croire et lui faire confiance pour que Jésus fasse partie de leur vie. Cela fait peut-être aussi référence au sacrifice qu'il fera plus tard, qui entraînera sa mort. En bref, manger la chair de Jésus et boire son sang signifie croire et faire confiance à Jésus. Jésus explique que sa chair est de la vraie nourriture, et son sang est une vraie boisson. Pour Jésus, sa chair et son sang sont ce qui donnent aux gens la capacité de vivre avec Dieu. Croire et faire confiance à Jésus est la seule façon pour les gens de pouvoir vraiment vivre avec Dieu. Ceux qui croient vraiment en Jésus ont la vie éternelle. De sorte que même quand ils mourront, Jésus leur donnera de nouveau la vie le jour du jugement et ils vivront pour toujours avec Dieu. Ceux qui mangent sa chair et boivent son sang demeurent aussi en lui. Cela signifie qu'ils resteront avec Jésus, et Jésus restera avec eux. Jésus vit à cause du Père vivant qui l'a envoyé. Ceux qui se nourrissent de sa chair, c'est-à-dire ceux qui croient en lui, vivront pour toujours avec Dieu même s'ils meurent à cause de Jésus.</w:t>
      </w:r>
    </w:p>
    <w:p>
      <w:pPr/>
      <w:r>
        <w:rPr>
          <w:lang w:val="fr_FR" w:bidi="fr_FR"/>
        </w:rPr>
      </w:r>
      <w:r>
        <w:rPr>
          <w:lang w:val="fr_FR" w:bidi="fr_FR"/>
        </w:rPr>
        <w:t>Arrêtez-vous ici et discutez de cette question en groupe : comment les gens dans votre culture imaginent-ils ou parlent-ils de la vie éternelle, c'est-à-dire une vie qui ne s'arrête jamais ? Mettez cet enregistrement en pause ici.</w:t>
      </w:r>
    </w:p>
    <w:p>
      <w:pPr/>
      <w:r>
        <w:rPr>
          <w:lang w:val="fr_FR" w:bidi="fr_FR"/>
        </w:rPr>
      </w:r>
      <w:r>
        <w:rPr>
          <w:lang w:val="fr_FR" w:bidi="fr_FR"/>
        </w:rPr>
        <w:t>Jésus dit que sa chair est le pain qui est descendu des cieux, et non pas comme le pain que leurs ancêtres ont mangé. Le pain était très important pour le peuple juif, parce qu'ils se souvenaient que leurs ancêtres avaient mangé le pain que Dieu avait donné aux Israélites pendant qu'ils allaient vers la terre promise. Jésus dit que le pain n'était pas suffisant pour leur donner la vie éternelle. Leurs ancêtres sont donc morts quand même. Mais le pain qu'offre Jésus, qui est sa chair, peut leur donner la vie éternelle. Quiconque fait confiance à Jésus vivra pour toujours.</w:t>
      </w:r>
    </w:p>
    <w:p>
      <w:pPr/>
      <w:r>
        <w:rPr>
          <w:lang w:val="fr_FR" w:bidi="fr_FR"/>
        </w:rPr>
      </w:r>
      <w:r>
        <w:rPr>
          <w:lang w:val="fr_FR" w:bidi="fr_FR"/>
        </w:rPr>
        <w:t>Jésus dit toutes ces choses dans la synagogue pendant qu'il enseignait à Capernaüm. Une synagogue était un lieu, généralement une maison, où les Juifs se réunissaient pour prier et étudier les Écritures. Capernaüm était un lieu important pour le ministère de Jésus. Jésus vivait à Capernaüm.</w:t>
      </w:r>
    </w:p>
    <w:p>
      <w:pPr/>
      <w:r>
        <w:rPr>
          <w:lang w:val="fr_FR" w:bidi="fr_FR"/>
        </w:rPr>
      </w:r>
      <w:r>
        <w:rPr>
          <w:lang w:val="fr_FR" w:bidi="fr_FR"/>
        </w:rPr>
        <w:t xml:space="preserve">Arrêtez-vous ici et regardez une image d'une </w:t>
      </w:r>
      <w:r>
        <w:rPr>
          <w:lang w:val="fr_FR" w:bidi="fr_FR"/>
        </w:rPr>
        <w:t>synagogue</w:t>
      </w:r>
      <w:r>
        <w:rPr>
          <w:lang w:val="fr_FR" w:bidi="fr_FR"/>
        </w:rPr>
        <w:t xml:space="preserve"> en groupe. Mettez cet enregistrement en pause ici.</w:t>
      </w:r>
    </w:p>
    <w:p>
      <w:pPr/>
      <w:r>
        <w:rPr>
          <w:lang w:val="fr_FR" w:bidi="fr_FR"/>
        </w:rPr>
      </w:r>
      <w:r>
        <w:rPr>
          <w:lang w:val="fr_FR" w:bidi="fr_FR"/>
        </w:rPr>
        <w:t>Il est important de comprendre que Jésus n'a pas expliqué pourquoi il a dit que les gens devraient manger sa chair et boire son sang. C'est pourquoi les Juifs n'ont pas compris Jésus. Ils pensaient que Jésus leur disait de faire quelque chose d'étrange, d'inacceptable et d'illégal. C'est pourquoi dans cette histoire, les Juifs étaient en colère contre Jésus. Dans l'histoire suivante, beaucoup de ses disciples s'en iront parce qu'ils ne pouvaient pas comprendre ni accepter l'enseignement de Jésus.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6.52–59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les Juifs se disputaient entre eux parce que Jésus dit que les gens doivent manger sa chair.</w:t>
      </w:r>
    </w:p>
    <w:p>
      <w:pPr/>
      <w:r>
        <w:rPr>
          <w:lang w:val="fr_FR" w:bidi="fr_FR"/>
        </w:rPr>
      </w:r>
      <w:r>
        <w:rPr>
          <w:b/>
          <w:lang w:val="fr_FR" w:bidi="fr_FR"/>
        </w:rPr>
        <w:t>Dans la deuxième partie :</w:t>
      </w:r>
      <w:r>
        <w:rPr>
          <w:lang w:val="fr_FR" w:bidi="fr_FR"/>
        </w:rPr>
        <w:t xml:space="preserve"> Jésus répond aux Juifs et continue de parler de manger sa chair et de boire son sang.</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Assurez-vous de montrer que cette histoire est la suite de l'histoire précédente. Jésus et les Juifs étaient dans la synagogue à Capernaüm. Dans une synagogue, il y avait d'autres Juifs. Mais dans cette histoire, Jésus parle à un groupe spécifique de Juifs, très probablement les chefs juifs, c'est-à-dire les chefs de la religion juive. Le plus important à retenir dans cette histoire est les paroles de Jésus. Assurez-vous donc de vous focaliser sur les paroles de Jésus. </w:t>
      </w:r>
    </w:p>
    <w:p>
      <w:pPr/>
      <w:r>
        <w:rPr>
          <w:lang w:val="fr_FR" w:bidi="fr_FR"/>
        </w:rPr>
      </w:r>
      <w:r>
        <w:rPr>
          <w:lang w:val="fr_FR" w:bidi="fr_FR"/>
        </w:rPr>
        <w:t>Les histoires précédentes et les suivantes montrent aussi que les disciples étaient présents quand Jésus parlait aux Juifs ici. Ils ne font rien dans cette histoire, mais ils sont présents et ils écoutent Jésus.</w:t>
      </w:r>
    </w:p>
    <w:p>
      <w:pPr/>
      <w:r>
        <w:rPr>
          <w:lang w:val="fr_FR" w:bidi="fr_FR"/>
        </w:rPr>
      </w:r>
      <w:r>
        <w:rPr>
          <w:lang w:val="fr_FR" w:bidi="fr_FR"/>
        </w:rPr>
        <w:t>Jésus dira des choses qui mettront les Juifs en colère dans cette histoire. Les Juifs seront en colère parce qu'ils pensent que Jésus leur dit de faire quelque chose d'étrange, d'inacceptable et d'illégal. Pourtant, Jésus répètera cette idée, et il n'expliquera pas ce qu'il veut dire. Les Juifs seront donc en colère tout au long de l'histoire.</w:t>
      </w:r>
    </w:p>
    <w:p>
      <w:pPr/>
      <w:r>
        <w:rPr>
          <w:lang w:val="fr_FR" w:bidi="fr_FR"/>
        </w:rPr>
      </w:r>
      <w:r>
        <w:rPr>
          <w:lang w:val="fr_FR" w:bidi="fr_FR"/>
        </w:rPr>
        <w:t>Dans la première partie, les Juifs, ou les chefs juifs, se disputent entre eux. Cela signifie qu'ils sont en colère, et ils se battent pour ce que Jésus veut dire par ce qu'il a dit. Ils demandent : « Comment cet homme peut-il nous donner sa chair à manger ? » Quand ils se réfèrent à Jésus comme « cet homme », ils manquaient de respect à Jésus.</w:t>
      </w:r>
    </w:p>
    <w:p>
      <w:pPr/>
      <w:r>
        <w:rPr>
          <w:lang w:val="fr_FR" w:bidi="fr_FR"/>
        </w:rPr>
      </w:r>
      <w:r>
        <w:rPr>
          <w:lang w:val="fr_FR" w:bidi="fr_FR"/>
        </w:rPr>
        <w:t>Dans la deuxième partie, Jésus répond aux Juifs. Pour commencer sa réponse, Jésus utilise une expression qui attire l'attention de ses auditeurs parce que ce qu'il est sur le point de dire est vrai et important. Il dit qu'à moins qu'ils ne mangent la chair et ne boivent le sang du Fils de l'homme, ils ne peuvent pas vivre avec Dieu. Il répètera cette idée dans cette partie et Jésus se désigne peut-être lui-même en disant ces choses parce qu'il fait référence à lui-même quand il parle du Fils de l'homme. Jésus dit que ceux qui mangent sa chair et boivent son sang ont la vie éternelle. Quand ils mourront, Jésus leur donnera de nouveau la vie et ils vivront pour toujours avec Dieu. Jésus dit aussi qu'ils resteront dans en droite relation avec Jésus. Jésus sera avec eux, et ils seront avec Jésus. Le Père vivant a envoyé Jésus, et Jésus vit à cause du Père. De la même manière, ceux qui mangent Jésus vivront à cause de Jésus. Encore une fois, Jésus se désigne peut-être lui-même quand il dit : « Voici le pain qui est descendu des cieux ». Ce n'est pas comme le pain que leurs ancêtres ont mangé et sont morts. Ceux qui mangent le pain, c'est-à-dire Jésus, vivront pour toujours. Quand Jésus se compare lui-même au pain que leurs ancêtres ont mangé, assurez-vous de montrer que Jésus est beaucoup plus grand que ce pain.</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6.52–59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les Juifs se disputaient ou étaient en désaccord entre eux parce que Jésus dit que les gens doivent manger sa chair.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Juifs : « Que ressentez-vous ou que pensez-vous ? » La personne répondra peut-être des choses comme : « Je suis confus. Pourquoi cet homme dit-il que nous devrions manger sa chair ? » ou « Ce Jésus doit être fou. Tout le monde sait que manger une autre personne est inacceptable, même pour Dieu ! Pourquoi nous dit-il de faire quelque chose qui est vraiment, vraiment mauvais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Jésus répond aux Juifs et continue de parler de manger sa chair et de boire son sang.</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J'aime ces personnes. C'est pourquoi je donne ma chair pour qu'elles en mangent, et mon sang pour qu'elles en boivent. C'est la seule façon pour eux de recevoir la vie éternelle », ou « Ma chair et mon sang sont le pain qui donne la vie. Ce n'est pas comme le pain que leurs ancêtres ont mangé, et pourtant ils sont morts. J'espère qu'ils feront le bon choix en mangeant ma chair et en buvant mon sang.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6.52–59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Quand Jésus dit que les gens devraient manger sa chair, les </w:t>
      </w:r>
      <w:r>
        <w:rPr>
          <w:b/>
          <w:lang w:val="fr_FR" w:bidi="fr_FR"/>
        </w:rPr>
        <w:t>Juifs</w:t>
      </w:r>
      <w:r>
        <w:rPr>
          <w:lang w:val="fr_FR" w:bidi="fr_FR"/>
        </w:rPr>
        <w:t xml:space="preserve"> se disputaient entre eux. Le mot </w:t>
      </w:r>
      <w:r>
        <w:rPr>
          <w:b/>
          <w:lang w:val="fr_FR" w:bidi="fr_FR"/>
        </w:rPr>
        <w:t>disputer</w:t>
      </w:r>
      <w:r>
        <w:rPr>
          <w:lang w:val="fr_FR" w:bidi="fr_FR"/>
        </w:rPr>
        <w:t xml:space="preserve"> signifie qu'ils se sont mis en colère, et ils se sont battus et se sont disputés entre eux sur ce que Jésus pourrait vouloir dire par ce qu'il a dit. Traduisez Juifs de la même manière que vous l'avez fait auparavant, et rappelez-vous que </w:t>
      </w:r>
      <w:r>
        <w:rPr>
          <w:lang w:val="fr_FR" w:bidi="fr_FR"/>
        </w:rPr>
        <w:t>Juifs</w:t>
      </w:r>
      <w:r>
        <w:rPr>
          <w:lang w:val="fr_FR" w:bidi="fr_FR"/>
        </w:rPr>
        <w:t xml:space="preserve"> se trouve dans le Glossaire principal.</w:t>
      </w:r>
    </w:p>
    <w:p>
      <w:pPr/>
      <w:r>
        <w:rPr>
          <w:lang w:val="fr_FR" w:bidi="fr_FR"/>
        </w:rPr>
      </w:r>
      <w:r>
        <w:rPr>
          <w:lang w:val="fr_FR" w:bidi="fr_FR"/>
        </w:rPr>
        <w:t xml:space="preserve">Arrêtez-vous ici et discutez en groupe du mot ou de l'expression que vous utiliserez pour </w:t>
      </w:r>
      <w:r>
        <w:rPr>
          <w:b/>
          <w:lang w:val="fr_FR" w:bidi="fr_FR"/>
        </w:rPr>
        <w:t>disputer</w:t>
      </w:r>
      <w:r>
        <w:rPr>
          <w:lang w:val="fr_FR" w:bidi="fr_FR"/>
        </w:rPr>
        <w:t>. Mettez cet enregistrement en pause ici.</w:t>
      </w:r>
    </w:p>
    <w:p>
      <w:pPr/>
      <w:r>
        <w:rPr>
          <w:lang w:val="fr_FR" w:bidi="fr_FR"/>
        </w:rPr>
      </w:r>
      <w:r>
        <w:rPr>
          <w:lang w:val="fr_FR" w:bidi="fr_FR"/>
        </w:rPr>
        <w:t xml:space="preserve">Jésus dit qu'à moins qu'ils ne mangent la chair et ne boivent le sang du </w:t>
      </w:r>
      <w:r>
        <w:rPr>
          <w:b/>
          <w:lang w:val="fr_FR" w:bidi="fr_FR"/>
        </w:rPr>
        <w:t>Fils de l'homme</w:t>
      </w:r>
      <w:r>
        <w:rPr>
          <w:lang w:val="fr_FR" w:bidi="fr_FR"/>
        </w:rPr>
        <w:t xml:space="preserve">, ils ne peuvent pas véritablement vivre avec Dieu. Jésus est le Fils de l'homme. Cela signifie que Jésus est le juge de toutes personnes, nommé par Dieu. Traduisez Fils de l'homme de la même manière que vous l'avez traduit auparavant. Pour plus d'informations sur le </w:t>
      </w:r>
      <w:r>
        <w:rPr>
          <w:lang w:val="fr_FR" w:bidi="fr_FR"/>
        </w:rPr>
        <w:t>Fils de l'homme</w:t>
      </w:r>
      <w:r>
        <w:rPr>
          <w:lang w:val="fr_FR" w:bidi="fr_FR"/>
        </w:rPr>
        <w:t>, consultez le glossaire principal.</w:t>
      </w:r>
    </w:p>
    <w:p>
      <w:pPr/>
      <w:r>
        <w:rPr>
          <w:lang w:val="fr_FR" w:bidi="fr_FR"/>
        </w:rPr>
      </w:r>
      <w:r>
        <w:rPr>
          <w:lang w:val="fr_FR" w:bidi="fr_FR"/>
        </w:rPr>
        <w:t xml:space="preserve">Jésus dit aussi que quiconque mange sa chair et boit son sang a la </w:t>
      </w:r>
      <w:r>
        <w:rPr>
          <w:b/>
          <w:lang w:val="fr_FR" w:bidi="fr_FR"/>
        </w:rPr>
        <w:t>vie éternelle</w:t>
      </w:r>
      <w:r>
        <w:rPr>
          <w:lang w:val="fr_FR" w:bidi="fr_FR"/>
        </w:rPr>
        <w:t xml:space="preserve">, et Jésus </w:t>
      </w:r>
      <w:r>
        <w:rPr>
          <w:b/>
          <w:lang w:val="fr_FR" w:bidi="fr_FR"/>
        </w:rPr>
        <w:t>le ressuscitera</w:t>
      </w:r>
      <w:r>
        <w:rPr>
          <w:lang w:val="fr_FR" w:bidi="fr_FR"/>
        </w:rPr>
        <w:t xml:space="preserve"> le </w:t>
      </w:r>
      <w:r>
        <w:rPr>
          <w:b/>
          <w:lang w:val="fr_FR" w:bidi="fr_FR"/>
        </w:rPr>
        <w:t>dernier jour</w:t>
      </w:r>
      <w:r>
        <w:rPr>
          <w:lang w:val="fr_FR" w:bidi="fr_FR"/>
        </w:rPr>
        <w:t xml:space="preserve">. La vie éternelle signifie vivre avec Dieu pour toujours. Jésus dit que les personnes qui croient et lui font confiance vivront pour toujours avec Dieu. Même quand ils mourront, Jésus les ressuscitera, c'est-à-dire les rendra de nouveau vivants. Jésus fera cela le dernier jour, c'est-à-dire le jour du jugement. Traduisez les mots vie éternelle, relever et dernier jour de la même manière que vous les avez traduits auparavant. Pour plus d'informations sur la </w:t>
      </w:r>
      <w:r>
        <w:rPr>
          <w:lang w:val="fr_FR" w:bidi="fr_FR"/>
        </w:rPr>
        <w:t>vie éternelle</w:t>
      </w:r>
      <w:r>
        <w:rPr>
          <w:lang w:val="fr_FR" w:bidi="fr_FR"/>
        </w:rPr>
        <w:t>, référez-vous au Glossaire principal.</w:t>
      </w:r>
    </w:p>
    <w:p>
      <w:pPr/>
      <w:r>
        <w:rPr>
          <w:lang w:val="fr_FR" w:bidi="fr_FR"/>
        </w:rPr>
      </w:r>
      <w:r>
        <w:rPr>
          <w:lang w:val="fr_FR" w:bidi="fr_FR"/>
        </w:rPr>
        <w:t xml:space="preserve">Jésus dit aussi que quiconque mange sa chair et boit son sang </w:t>
      </w:r>
      <w:r>
        <w:rPr>
          <w:b/>
          <w:lang w:val="fr_FR" w:bidi="fr_FR"/>
        </w:rPr>
        <w:t>demeure</w:t>
      </w:r>
      <w:r>
        <w:rPr>
          <w:lang w:val="fr_FR" w:bidi="fr_FR"/>
        </w:rPr>
        <w:t xml:space="preserve"> en lui, et Jésus demeure en lui aussi. Le mot « demeurer » signifie rester dans une relation proche avec Jésus. Cela signifie qu'ils resteront avec Jésus, et Jésus restera avec eux. </w:t>
      </w:r>
    </w:p>
    <w:p>
      <w:pPr/>
      <w:r>
        <w:rPr>
          <w:lang w:val="fr_FR" w:bidi="fr_FR"/>
        </w:rPr>
      </w:r>
      <w:r>
        <w:rPr>
          <w:lang w:val="fr_FR" w:bidi="fr_FR"/>
        </w:rPr>
        <w:t xml:space="preserve">Jésus dit ces choses dans la </w:t>
      </w:r>
      <w:r>
        <w:rPr>
          <w:b/>
          <w:lang w:val="fr_FR" w:bidi="fr_FR"/>
        </w:rPr>
        <w:t>synagogue</w:t>
      </w:r>
      <w:r>
        <w:rPr>
          <w:lang w:val="fr_FR" w:bidi="fr_FR"/>
        </w:rPr>
        <w:t xml:space="preserve"> pendant qu'il enseignait à </w:t>
      </w:r>
      <w:r>
        <w:rPr>
          <w:b/>
          <w:lang w:val="fr_FR" w:bidi="fr_FR"/>
        </w:rPr>
        <w:t>Capernaüm</w:t>
      </w:r>
      <w:r>
        <w:rPr>
          <w:lang w:val="fr_FR" w:bidi="fr_FR"/>
        </w:rPr>
        <w:t xml:space="preserve">. Une synagogue était un lieu où les Juifs dans une certaine communauté se réunissaient pour prier et étudier les Écritures. Capernaüm était un lieu important pour le ministère de Jésus. Les Juifs et les Gentils y vivaient à cette époque. Jésus y vivait aussi auparavant. Traduisez synagogue et Capernaüm de la même manière que vous les avez traduits auparavant. Pour plus d'informations sur les </w:t>
      </w:r>
      <w:r>
        <w:rPr>
          <w:lang w:val="fr_FR" w:bidi="fr_FR"/>
        </w:rPr>
        <w:t>synagogues</w:t>
      </w:r>
      <w:r>
        <w:rPr>
          <w:lang w:val="fr_FR" w:bidi="fr_FR"/>
        </w:rPr>
        <w:t xml:space="preserve"> et sur </w:t>
      </w:r>
      <w:r>
        <w:rPr>
          <w:lang w:val="fr_FR" w:bidi="fr_FR"/>
        </w:rPr>
        <w:t>Capernaüm</w:t>
      </w:r>
      <w:r>
        <w:rPr>
          <w:lang w:val="fr_FR" w:bidi="fr_FR"/>
        </w:rPr>
        <w:t>, vous pouvez vous référer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6:52–59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33">
        <w:r>
          <w:rPr>
            <w:lang w:val="fr_FR" w:bidi="fr_FR"/>
          </w:rPr>
          <w:rPr>
            <w:color w:val="0000EE"/>
            <w:u w:val="single"/>
          </w:rPr>
          <w:t>Écouter et Cœur</w:t>
        </w:r>
      </w:hyperlink>
      <w:r>
        <w:rPr>
          <w:lang w:val="fr_FR" w:bidi="fr_FR"/>
        </w:rPr>
        <w:t xml:space="preserve"> (742 KB)</w:t>
      </w:r>
      <w:r>
        <w:rPr>
          <w:lang w:val="fr_FR" w:bidi="fr_FR"/>
        </w:rPr>
      </w:r>
    </w:p>
    <w:p>
      <w:pPr>
        <w:pStyle w:val="ListBullet"/>
        <w:spacing w:line="240" w:lineRule="auto"/>
        <w:ind w:left="720"/>
      </w:pPr>
      <w:r>
        <w:rPr>
          <w:lang w:val="fr_FR" w:bidi="fr_FR"/>
        </w:rPr>
      </w:r>
      <w:hyperlink r:id="rId134">
        <w:r>
          <w:rPr>
            <w:lang w:val="fr_FR" w:bidi="fr_FR"/>
          </w:rPr>
          <w:rPr>
            <w:color w:val="0000EE"/>
            <w:u w:val="single"/>
          </w:rPr>
          <w:t>Planter le Décor</w:t>
        </w:r>
      </w:hyperlink>
      <w:r>
        <w:rPr>
          <w:lang w:val="fr_FR" w:bidi="fr_FR"/>
        </w:rPr>
        <w:t xml:space="preserve"> (6.1 MB)</w:t>
      </w:r>
      <w:r>
        <w:rPr>
          <w:lang w:val="fr_FR" w:bidi="fr_FR"/>
        </w:rPr>
      </w:r>
    </w:p>
    <w:p>
      <w:pPr>
        <w:pStyle w:val="ListBullet"/>
        <w:spacing w:line="240" w:lineRule="auto"/>
        <w:ind w:left="720"/>
      </w:pPr>
      <w:r>
        <w:rPr>
          <w:lang w:val="fr_FR" w:bidi="fr_FR"/>
        </w:rPr>
      </w:r>
      <w:hyperlink r:id="rId135">
        <w:r>
          <w:rPr>
            <w:lang w:val="fr_FR" w:bidi="fr_FR"/>
          </w:rPr>
          <w:rPr>
            <w:color w:val="0000EE"/>
            <w:u w:val="single"/>
          </w:rPr>
          <w:t>Définir les Scènes</w:t>
        </w:r>
      </w:hyperlink>
      <w:r>
        <w:rPr>
          <w:lang w:val="fr_FR" w:bidi="fr_FR"/>
        </w:rPr>
        <w:t xml:space="preserve"> (3.1 MB)</w:t>
      </w:r>
      <w:r>
        <w:rPr>
          <w:lang w:val="fr_FR" w:bidi="fr_FR"/>
        </w:rPr>
      </w:r>
    </w:p>
    <w:p>
      <w:pPr>
        <w:pStyle w:val="ListBullet"/>
        <w:spacing w:line="240" w:lineRule="auto"/>
        <w:ind w:left="720"/>
      </w:pPr>
      <w:r>
        <w:rPr>
          <w:lang w:val="fr_FR" w:bidi="fr_FR"/>
        </w:rPr>
      </w:r>
      <w:hyperlink r:id="rId136">
        <w:r>
          <w:rPr>
            <w:lang w:val="fr_FR" w:bidi="fr_FR"/>
          </w:rPr>
          <w:rPr>
            <w:color w:val="0000EE"/>
            <w:u w:val="single"/>
          </w:rPr>
          <w:t>Intégration du Texte</w:t>
        </w:r>
      </w:hyperlink>
      <w:r>
        <w:rPr>
          <w:lang w:val="fr_FR" w:bidi="fr_FR"/>
        </w:rPr>
        <w:t xml:space="preserve"> (2.1 MB)</w:t>
      </w:r>
      <w:r>
        <w:rPr>
          <w:lang w:val="fr_FR" w:bidi="fr_FR"/>
        </w:rPr>
      </w:r>
    </w:p>
    <w:p>
      <w:pPr>
        <w:pStyle w:val="ListBullet"/>
        <w:spacing w:line="240" w:lineRule="auto"/>
        <w:ind w:left="720"/>
      </w:pPr>
      <w:r>
        <w:rPr>
          <w:lang w:val="fr_FR" w:bidi="fr_FR"/>
        </w:rPr>
      </w:r>
      <w:hyperlink r:id="rId137">
        <w:r>
          <w:rPr>
            <w:lang w:val="fr_FR" w:bidi="fr_FR"/>
          </w:rPr>
          <w:rPr>
            <w:color w:val="0000EE"/>
            <w:u w:val="single"/>
          </w:rPr>
          <w:t>Combler les Lacunes</w:t>
        </w:r>
      </w:hyperlink>
      <w:r>
        <w:rPr>
          <w:lang w:val="fr_FR" w:bidi="fr_FR"/>
        </w:rPr>
        <w:t xml:space="preserve"> (2.2 MB)</w:t>
      </w:r>
      <w:r>
        <w:rPr>
          <w:lang w:val="fr_FR" w:bidi="fr_FR"/>
        </w:rPr>
      </w:r>
    </w:p>
    <w:p>
      <w:pPr>
        <w:pStyle w:val="ListBullet"/>
        <w:spacing w:line="240" w:lineRule="auto"/>
        <w:ind w:left="720"/>
      </w:pPr>
      <w:r>
        <w:rPr>
          <w:lang w:val="fr_FR" w:bidi="fr_FR"/>
        </w:rPr>
      </w:r>
      <w:hyperlink r:id="rId138">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6:60–71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6.60–71. Laissez entrer la parole de Dieu dans vos cœurs.</w:t>
      </w:r>
    </w:p>
    <w:p>
      <w:pPr/>
      <w:r>
        <w:rPr>
          <w:lang w:val="fr_FR" w:bidi="fr_FR"/>
        </w:rPr>
      </w:r>
      <w:r>
        <w:rPr>
          <w:lang w:val="fr_FR" w:bidi="fr_FR"/>
        </w:rPr>
        <w:t>Écoutez l'enregistrement de Jean 6.60–71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6.60–71 dans la traduction la plus facile à comprendre.</w:t>
      </w:r>
    </w:p>
    <w:p>
      <w:pPr/>
      <w:r>
        <w:rPr>
          <w:lang w:val="fr_FR" w:bidi="fr_FR"/>
        </w:rPr>
      </w:r>
      <w:r>
        <w:rPr>
          <w:lang w:val="fr_FR" w:bidi="fr_FR"/>
        </w:rPr>
        <w:t>Dans l'histoire précédente, Jésus avait dit que les gens devraient manger sa chair, et boire son sang. Il dit que ce n'est pas comme le pain que leurs ancêtres ont mangé, parce que sa chair et son sang donnent la vie éternelle. Mais Jésus n'a pas expliqué ce qu'il voulait dire. Les Juifs ont donc mal compris Jésus. La présente histoire parle de la réaction des disciples de Jésus quand ils ont entendu cet enseignement de la part de Jésus.</w:t>
      </w:r>
    </w:p>
    <w:p>
      <w:pPr/>
      <w:r>
        <w:rPr>
          <w:lang w:val="fr_FR" w:bidi="fr_FR"/>
        </w:rPr>
      </w:r>
      <w:r>
        <w:rPr>
          <w:lang w:val="fr_FR" w:bidi="fr_FR"/>
        </w:rPr>
        <w:t xml:space="preserve">Les disciples entendent que Jésus dit que les gens devraient manger sa chair, et boire son sang. Les disciples mentionnés ici ne font pas seulement référence aux douze disciples. Cela inclut aussi d'autres personnes qui ont décidé de suivre Jésus. Mais contrairement aux douze disciples que Jésus a appelés, Jésus n'a pas appelé ces personnes à le suivre. Ils sont toutefois appelés disciples ici, mais ces disciples se détourneront de Jésus, comme nous le verrons dans l'histoire. Ils disent : « C'est une parole difficile ; qui peut l'écouter ? » Ceci signifie que ces disciples n'ont pas compris ce que Jésus était en train de dire. À l'instar des Juifs, ils pensaient sans doute que Jésus était en train de leur dire de le tuer, de manger sa chair et de boire son sang. Les disciples ont donc posé cette question parce qu'ils ne pouvaient pas accepter ce que Jésus était en train de dire. </w:t>
      </w:r>
    </w:p>
    <w:p>
      <w:pPr/>
      <w:r>
        <w:rPr>
          <w:lang w:val="fr_FR" w:bidi="fr_FR"/>
        </w:rPr>
      </w:r>
      <w:r>
        <w:rPr>
          <w:lang w:val="fr_FR" w:bidi="fr_FR"/>
        </w:rPr>
        <w:t>Personne ne l'a dit à Jésus, mais il savait que les disciples se plaignaient de son enseignement. Jésus dit donc : « Êtes-vous offensés par cela ? » Jésus ne pose pas vraiment une question ici. Il fait plutôt une déclaration qui signifie que ses disciples ne devraient pas être en colère ni se détourner de lui.</w:t>
      </w:r>
    </w:p>
    <w:p>
      <w:pPr/>
      <w:r>
        <w:rPr>
          <w:lang w:val="fr_FR" w:bidi="fr_FR"/>
        </w:rPr>
      </w:r>
      <w:r>
        <w:rPr>
          <w:lang w:val="fr_FR" w:bidi="fr_FR"/>
        </w:rPr>
        <w:t>Arrêtez-vous ici et discutez de cette question en groupe : que font les gens dans votre culture quand ils se mettent en colère, ou sont contrariés, ou quand ils sont blessés à cause de ce que les gens leur ont dit ? Mettez cet enregistrement en pause ici.</w:t>
      </w:r>
    </w:p>
    <w:p>
      <w:pPr/>
      <w:r>
        <w:rPr>
          <w:lang w:val="fr_FR" w:bidi="fr_FR"/>
        </w:rPr>
      </w:r>
      <w:r>
        <w:rPr>
          <w:lang w:val="fr_FR" w:bidi="fr_FR"/>
        </w:rPr>
        <w:t xml:space="preserve">Puis Jésus pose une autre question. Il demande : « Que se passerait-il si vous deviez voir le Fils de l'homme monter là où il se trouvait auparavant ? » Quand Jésus posait des questions au sujet du Fils de l'homme, il faisait référence à lui-même. Fils de l'homme est un titre qui fait référence à Jésus. Dans l'Ancien Testament, les Juifs croyaient que quand le moment viendra pour Dieu de juger tout le monde, Dieu enverra une personne qui est comme un Fils de l'homme. Cette personne qui est appelée Fils de l'homme sera le juge de tout peuple. Jésus est le Fils de l'homme. Dans cette deuxième question de Jésus, Jésus ne pose pas non plus une question. Il dit plutôt aux disciples de penser à la façon dont ils réagiraient s'ils le voyaient monter, ou faire une ascension là où il se trouvait auparavant, c'est-à-dire les cieux. Seront-ils heureux, ou seront-ils plus en colère ? </w:t>
      </w:r>
    </w:p>
    <w:p>
      <w:pPr/>
      <w:r>
        <w:rPr>
          <w:lang w:val="fr_FR" w:bidi="fr_FR"/>
        </w:rPr>
      </w:r>
      <w:r>
        <w:rPr>
          <w:lang w:val="fr_FR" w:bidi="fr_FR"/>
        </w:rPr>
        <w:t>Jésus dit que c'est l'Esprit qui donne la vie ; la chair n'est d'aucune aide. L'Esprit ici fait probablement référence au Saint-Esprit. Cela signifie que c'est le Saint-Esprit qui aide les gens à comprendre ce que Jésus enseigne. La chair ici ne fait pas référence au corps physique de Jésus. La chair fait référence à la force qu'ont les humains. Jésus dit que les personnes qui comptent sur leur propre force ou leur puissance ne peuvent pas comprendre ce que Jésus dit. Ils ne peuvent pas recevoir la vie éternelle. Jésus dit que les mots que Jésus a prononcés sont esprit et vie. Cela signifie que les enseignements de Jésus sont spirituels. C'est pourquoi c'est le Saint-Esprit qui aide les gens à les comprendre. Ils sont aussi la vie parce que comprendre et croire les paroles de Jésus aboutit à la vie éternelle.</w:t>
      </w:r>
    </w:p>
    <w:p>
      <w:pPr/>
      <w:r>
        <w:rPr>
          <w:lang w:val="fr_FR" w:bidi="fr_FR"/>
        </w:rPr>
      </w:r>
      <w:r>
        <w:rPr>
          <w:lang w:val="fr_FR" w:bidi="fr_FR"/>
        </w:rPr>
        <w:t>Mais certains d'entre eux ne croient pas en Jésus. Même si personne ne le disait à Jésus, Jésus savait que certains des disciples ne le croyaient pas. À partir du moment où Jésus a appelé ses disciples, il connaissait déjà ceux qui ne le croiraient pas, et il savait aussi qui parmi les disciples le trahirait plus tard. Cela signifie que l'un de ses disciples aidera leurs ennemis à capturer Jésus pour qu'il meure. Parce que Jésus savait tout cela, Jésus leur a rappelé ce qu'il a dit plus tôt. Jésus dit qu'à moins que le Père n'aide une personne à venir et à croire en Jésus, il ne peut pas croire en Jésus par sa propre volonté, ou sa propre force. Cela explique pourquoi certains des disciples ne croyaient pas, et que l'un de ses disciples le trahira.</w:t>
      </w:r>
    </w:p>
    <w:p>
      <w:pPr/>
      <w:r>
        <w:rPr>
          <w:lang w:val="fr_FR" w:bidi="fr_FR"/>
        </w:rPr>
      </w:r>
      <w:r>
        <w:rPr>
          <w:lang w:val="fr_FR" w:bidi="fr_FR"/>
        </w:rPr>
        <w:t>Après que Jésus ait dit ces choses, beaucoup de ses disciples se sont retirés et n'ont plus marché avec lui. Ces disciples qui ont quitté Jésus sont le plus grand groupe de disciples, et non les douze disciples. Ce plus grand groupe de disciples est parti et n'a plus jamais suivi Jésus.</w:t>
      </w:r>
    </w:p>
    <w:p>
      <w:pPr/>
      <w:r>
        <w:rPr>
          <w:lang w:val="fr_FR" w:bidi="fr_FR"/>
        </w:rPr>
      </w:r>
      <w:r>
        <w:rPr>
          <w:lang w:val="fr_FR" w:bidi="fr_FR"/>
        </w:rPr>
        <w:t>Arrêtez-vous ici et discutez de cette question en groupe : racontez une histoire au sujet d'un moment où un grand groupe de personnes s'est arrêté de suivre un chef. Que s’est-il passé ? Comment sont-ils partis ?</w:t>
      </w:r>
    </w:p>
    <w:p>
      <w:pPr/>
      <w:r>
        <w:rPr>
          <w:lang w:val="fr_FR" w:bidi="fr_FR"/>
        </w:rPr>
      </w:r>
      <w:r>
        <w:rPr>
          <w:lang w:val="fr_FR" w:bidi="fr_FR"/>
        </w:rPr>
        <w:t>Puis Jésus dit aux douze disciples : « Voulez-vous partir aussi ? » Ces douze disciples étaient les disciples que Jésus lui-même a appelés. Ils étaient ses disciples les plus proches. Jésus pose cette question en s'attendant à ce que ses disciples disent qu'ils ne veulent pas partir.</w:t>
      </w:r>
    </w:p>
    <w:p>
      <w:pPr/>
      <w:r>
        <w:rPr>
          <w:lang w:val="fr_FR" w:bidi="fr_FR"/>
        </w:rPr>
      </w:r>
      <w:r>
        <w:rPr>
          <w:lang w:val="fr_FR" w:bidi="fr_FR"/>
        </w:rPr>
        <w:t>Simon Pierre, qui est l'un des douze disciples, répond à Jésus au nom du groupe. Il dit : « Seigneur, vers qui irons-nous ? » Quand Simon Pierre appelait Jésus « Seigneur », il utilisait la forme de respect la plus élevée pour appeler Jésus. Cela signifie peut-être aussi que Simon Pierre reconnaît que Jésus est divin. Il dit aussi qu'ils n'ont pas d'autre lieu où aller. Il disait aussi que Jésus a les paroles de la vie éternelle, ce qui signifie que les enseignements de Jésus les guident pour qu'ils puissent recevoir une vie qui ne se termine jamais.</w:t>
      </w:r>
    </w:p>
    <w:p>
      <w:pPr/>
      <w:r>
        <w:rPr>
          <w:lang w:val="fr_FR" w:bidi="fr_FR"/>
        </w:rPr>
      </w:r>
      <w:r>
        <w:rPr>
          <w:lang w:val="fr_FR" w:bidi="fr_FR"/>
        </w:rPr>
        <w:t>Arrêtez-vous ici et discutez de cette question en groupe : comment les gens dans votre culture imaginent-ils ou parlent-ils de la vie éternelle, c'est-à-dire une vie qui ne s'arrête jamais ? Mettez cet enregistrement en pause ici.</w:t>
      </w:r>
    </w:p>
    <w:p>
      <w:pPr/>
      <w:r>
        <w:rPr>
          <w:lang w:val="fr_FR" w:bidi="fr_FR"/>
        </w:rPr>
      </w:r>
      <w:r>
        <w:rPr>
          <w:lang w:val="fr_FR" w:bidi="fr_FR"/>
        </w:rPr>
        <w:t>Les disciples ont aussi cru en Jésus, et ils sont venus à réaliser que Jésus est le Saint de Dieu. Cela signifie que les disciples croient et savent que Jésus est saint, c'est-à-dire spécial, parce qu'il est celui que Dieu a envoyé pour donner la vie aux gens. À cause de cela, ils ne quitteront pas Jésus comme les autres disciples. Cela signifie qu'ils continueront à suivre Jésus.</w:t>
      </w:r>
    </w:p>
    <w:p>
      <w:pPr/>
      <w:r>
        <w:rPr>
          <w:lang w:val="fr_FR" w:bidi="fr_FR"/>
        </w:rPr>
      </w:r>
      <w:r>
        <w:rPr>
          <w:lang w:val="fr_FR" w:bidi="fr_FR"/>
        </w:rPr>
        <w:t xml:space="preserve">Jésus répond aux douze disciples et dit : « Ne vous ai-je pas choisis, vous, les douze ? » Ici, Jésus ne pose pas vraiment une question. Il dit que Jésus lui-même a choisi les douze. Pourtant, Jésus dit que l'un d'eux est un diable. Le diable est un ennemi spirituel de Dieu. C'est un autre nom pour Satan. Jésus est en train de dire que l'un des disciples est comme un chef des autres démons, ou esprits mauvais. Il faisait référence à Judas, le fils de Simon Iscariot. Judas faisait partie des douze disciples, et il allait plus tard trahir Jésus. Cela signifie que Judas aidera les personnes qui détestent Jésus à le capturer pour qu'il meure. Jésus savait que c'était Judas qui allait le trahir, mais Jésus n'a pas révélé aux douze disciples que c'était Judas.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6.60–71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beaucoup de disciples ne pouvaient pas accepter les enseignements de Jésus au sujet de manger sa chair et de boire son sang. Jésus explique que c'est le Saint-Esprit qui aide les gens à comprendre son enseignement.</w:t>
      </w:r>
    </w:p>
    <w:p>
      <w:pPr/>
      <w:r>
        <w:rPr>
          <w:lang w:val="fr_FR" w:bidi="fr_FR"/>
        </w:rPr>
      </w:r>
      <w:r>
        <w:rPr>
          <w:b/>
          <w:lang w:val="fr_FR" w:bidi="fr_FR"/>
        </w:rPr>
        <w:t>Dans la deuxième partie :</w:t>
      </w:r>
      <w:r>
        <w:rPr>
          <w:lang w:val="fr_FR" w:bidi="fr_FR"/>
        </w:rPr>
        <w:t xml:space="preserve"> beaucoup de disciples quittent Jésus et arrêtent de le suivre. Jésus demande aux douze disciples s'ils veulent quitter Jésus aussi. Mais Simon Pierre dit qu'ils ne quitteront pas Jésus. Jésus dit qu'il les a choisis, mais l'un des douze obéit au diable. Le nom de ce disciple est Judas et il trahira Jésus plus tard.</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plus grand groupe de disciples qui quitterait Jésus</w:t>
      </w:r>
    </w:p>
    <w:p>
      <w:pPr>
        <w:pStyle w:val="ListBullet"/>
        <w:spacing w:line="240" w:lineRule="auto"/>
        <w:ind w:left="720"/>
      </w:pPr>
      <w:r>
        <w:rPr>
          <w:lang w:val="fr_FR" w:bidi="fr_FR"/>
        </w:rPr>
      </w:r>
      <w:r>
        <w:rPr>
          <w:lang w:val="fr_FR" w:bidi="fr_FR"/>
        </w:rPr>
        <w:t>Les douze disciples qui sont les plus proches de Jésus</w:t>
      </w:r>
    </w:p>
    <w:p>
      <w:pPr>
        <w:pStyle w:val="ListBullet"/>
        <w:spacing w:line="240" w:lineRule="auto"/>
        <w:ind w:left="720"/>
      </w:pPr>
      <w:r>
        <w:rPr>
          <w:lang w:val="fr_FR" w:bidi="fr_FR"/>
        </w:rPr>
      </w:r>
      <w:r>
        <w:rPr>
          <w:lang w:val="fr_FR" w:bidi="fr_FR"/>
        </w:rPr>
        <w:t>Simon Pierre</w:t>
      </w:r>
    </w:p>
    <w:p>
      <w:pPr/>
      <w:r>
        <w:rPr>
          <w:lang w:val="fr_FR" w:bidi="fr_FR"/>
        </w:rPr>
      </w:r>
      <w:r>
        <w:rPr>
          <w:lang w:val="fr_FR" w:bidi="fr_FR"/>
        </w:rPr>
        <w:t>En groupe, prêtez attention à ces parties du cadre du passage :</w:t>
      </w:r>
    </w:p>
    <w:p>
      <w:pPr/>
      <w:r>
        <w:rPr>
          <w:lang w:val="fr_FR" w:bidi="fr_FR"/>
        </w:rPr>
      </w:r>
      <w:r>
        <w:rPr>
          <w:lang w:val="fr_FR" w:bidi="fr_FR"/>
        </w:rPr>
        <w:t>Assurez-vous de montrer que cette histoire est la suite de l'histoire précédente. Sur la base aussi de l'histoire précédente, Jésus et ses disciples sont peut-être encore à la synagogue à Capernaüm. Dans une synagogue, il y avait d'autres Juifs. Mais dans cette histoire, Jésus parle à ses disciples. La chose la plus importante à retenir dans cette histoire est les paroles de Jésus et la réaction de ses disciples à ses paroles.</w:t>
      </w:r>
    </w:p>
    <w:p>
      <w:pPr/>
      <w:r>
        <w:rPr>
          <w:lang w:val="fr_FR" w:bidi="fr_FR"/>
        </w:rPr>
      </w:r>
      <w:r>
        <w:rPr>
          <w:lang w:val="fr_FR" w:bidi="fr_FR"/>
        </w:rPr>
        <w:t>Dans la première partie, les disciples grognent face à ce que Jésus a dit. Cela signifie qu'ils se plaignent, et ils sont en désaccord avec ce que Jésus a dit. Ils demandent : « C'est une parole difficile ; qui peut l'écouter ? » Personne ne dira à Jésus que les disciples grognent, mais assurez-vous de montrer que Jésus le sait. Puis Jésus posera deux questions pour faire une déclaration plutôt que de chercher une réponse. Jésus demande : « Êtes-vous offensés par cela ? Que se passerait-il si vous deviez voir le Fils de l'homme monter là où il se trouvait auparavant ? » Quand Jésus parle du Fils de l'homme, il fait référence à lui-même. Quand Jésus mentionne le fait de monter, assurez-vous de montrer que Jésus montre qu'il est venu des cieux. Puis Jésus fera une comparaison entre l'esprit et la chair. L'Esprit fait référence au Saint-Esprit, et la chair fait référence aux humains. Il sera important de montrer que c'est l'Esprit qui donne la vie, et non la chair ou les humains. Certains des disciples ne croient pas, mais Jésus n'est pas surpris par cela. Assurez-vous de montrer que Jésus savait depuis le début qui parmi ses disciples ne croirait pas, et qui le trahirait. Jésus terminera cette partie en rappelant à ses disciples ce qu'il a dit au sujet du Père. Sans l'aide du Père, personne ne peut venir à ou croire en Jésus.</w:t>
      </w:r>
    </w:p>
    <w:p>
      <w:pPr/>
      <w:r>
        <w:rPr>
          <w:lang w:val="fr_FR" w:bidi="fr_FR"/>
        </w:rPr>
      </w:r>
      <w:r>
        <w:rPr>
          <w:lang w:val="fr_FR" w:bidi="fr_FR"/>
        </w:rPr>
        <w:t>Dans la deuxième partie, beaucoup de disciples quitteraient Jésus et arrêteraient de le suivre. Jésus demande aux douze disciples s'ils le quitteraient aussi. Mais Simon Pierre dit à Jésus qu'ils n'ont pas d'autre lieu où aller. Ils veulent continuer à suivre Jésus parce que Jésus a l'enseignement qui mènera à la vie éternelle. Ils savent aussi que Jésus est le Saint de Dieu. Jésus dit qu'il les a choisis, mais l'un des douze est un diable. Cela signifie que l'un des douze disciples obéit au diable, l'ennemi spirituel de Dieu. Le nom de ce disciple est Judas, le fils de Simon Iscariot, et il trahira Jésus plus tard. C'est Jean qui donne cette information, plutôt qu'un des personnages dans l'histoire. Jean donne cette information pour que ceux qui lisent ou écoutent cette histoire voient quelle est la personne de qui parle Jésus.</w:t>
      </w:r>
    </w:p>
    <w:p>
      <w:pPr/>
      <w:r>
        <w:rPr>
          <w:lang w:val="fr_FR" w:bidi="fr_FR"/>
        </w:rPr>
      </w:r>
      <w:r>
        <w:rPr>
          <w:lang w:val="fr_FR" w:bidi="fr_FR"/>
        </w:rPr>
        <w:t>Arrêtez-vous ici et discutez en groupe : quand vous racontez une histoire, comment ajoutez-vous des informations qui ne font pas partie de l'histoire, mais qui, selon vous, pourraient être utiles à vos auditeurs pour comprendre l'histoire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6.60–71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plus grand groupe de disciples qui quitterait Jésus</w:t>
      </w:r>
    </w:p>
    <w:p>
      <w:pPr>
        <w:pStyle w:val="ListBullet"/>
        <w:spacing w:line="240" w:lineRule="auto"/>
        <w:ind w:left="720"/>
      </w:pPr>
      <w:r>
        <w:rPr>
          <w:lang w:val="fr_FR" w:bidi="fr_FR"/>
        </w:rPr>
      </w:r>
      <w:r>
        <w:rPr>
          <w:lang w:val="fr_FR" w:bidi="fr_FR"/>
        </w:rPr>
        <w:t>Les douze disciples qui sont les plus proches de Jésus</w:t>
      </w:r>
    </w:p>
    <w:p>
      <w:pPr>
        <w:pStyle w:val="ListBullet"/>
        <w:spacing w:line="240" w:lineRule="auto"/>
        <w:ind w:left="720"/>
      </w:pPr>
      <w:r>
        <w:rPr>
          <w:lang w:val="fr_FR" w:bidi="fr_FR"/>
        </w:rPr>
      </w:r>
      <w:r>
        <w:rPr>
          <w:lang w:val="fr_FR" w:bidi="fr_FR"/>
        </w:rPr>
        <w:t>Simon Pierre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 beaucoup de disciples ne pouvaient pas accepter les enseignements de Jésus au sujet de manger sa chair et de boire son sang. Jésus explique que c'est le Saint-Esprit qui aide les gens à comprendre son enseignement.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plus grand groupe de disciples qui quitte Jésus : « Que ressentez-vous ou que pensez-vous ? » Les gens répondront peut-être des choses comme : « Nous étions prêts à suivre Jésus au début. Mais ce qu'il nous demande de faire est très difficile à accepter », ou « Ce Jésus doit être un homme fou après tout. Nous devrions arrêter de le suivre. »</w:t>
      </w:r>
    </w:p>
    <w:p>
      <w:pPr>
        <w:pStyle w:val="ListBullet"/>
        <w:spacing w:line="240" w:lineRule="auto"/>
        <w:ind w:left="720"/>
      </w:pPr>
      <w:r>
        <w:rPr>
          <w:lang w:val="fr_FR" w:bidi="fr_FR"/>
        </w:rPr>
      </w:r>
      <w:r>
        <w:rPr>
          <w:lang w:val="fr_FR" w:bidi="fr_FR"/>
        </w:rPr>
        <w:t>Vous demanderez peut-être aussi à la personne qui joue Jésus : « Que ressentez-vous ou que pensez-vous ? » Vous entendrez peut-être des choses comme : « Je sais que ces disciples grognent parce qu'ils ne comprennent pas mon enseignement. Je savais depuis le début qu'ils ne me croiraient pas. Je sais même qui me trahira », ou « Les mots que je dis n'auront de sens qu'avec l'aide du Saint-Esprit. La chair ne peut pas les aider à le comprendre.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beaucoup de disciples quitteraient Jésus et arrêteraient de le suivre.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répondra peut-être des choses comme : « Je suis triste que beaucoup de ces disciples aient décidé de me quitter. Ils ne recevront pas maintenant la vie éternelle », ou « Je devrais demander aux douze disciples aussi s'ils veulent me quitter comme l'ont fait les autres ».</w:t>
      </w:r>
    </w:p>
    <w:p>
      <w:pPr>
        <w:pStyle w:val="ListBullet"/>
        <w:spacing w:line="240" w:lineRule="auto"/>
        <w:ind w:left="720"/>
      </w:pPr>
      <w:r>
        <w:rPr>
          <w:lang w:val="fr_FR" w:bidi="fr_FR"/>
        </w:rPr>
      </w:r>
      <w:r>
        <w:rPr>
          <w:lang w:val="fr_FR" w:bidi="fr_FR"/>
        </w:rPr>
        <w:t>Vous pourrez aussi demander à la personne qui joue Simon Pierre, ou les douze disciples qui sont les plus proches de Jésus : « Que ressentez-vous ou que pensez-vous ? » Vous entendrez peut-être des choses comme : « Les enseignements de Jésus nous conduiront à la vie éternelle. Même si nous n'avons pas de lieu où aller, nous le suivrons », ou « Nous suivrons Jésus partout où il ira, et quoi qu'il dise parce qu'il est le Saint de Dieu ». Jésus dit qu'il les a choisis, mais l'un des douze obéit au diable. Le nom de ce disciple est Judas et il trahira Jésus plus tard.</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6.60–71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L'histoire commence avec la réaction des disciples à ce que Jésus a dit. Ils disent : « C'est une </w:t>
      </w:r>
      <w:r>
        <w:rPr>
          <w:b/>
          <w:lang w:val="fr_FR" w:bidi="fr_FR"/>
        </w:rPr>
        <w:t>parole difficile</w:t>
      </w:r>
      <w:r>
        <w:rPr>
          <w:lang w:val="fr_FR" w:bidi="fr_FR"/>
        </w:rPr>
        <w:t xml:space="preserve"> ; qui peut l'écouter ? » Ici, la « parole difficile » fait référence à ce que Jésus a dit lorsqu'il a déclaré que les gens devaient manger sa chair, ainsi que boire son sang. Cet enseignement de Jésus était trop difficile à comprendre pour certains disciples.</w:t>
      </w:r>
    </w:p>
    <w:p>
      <w:pPr/>
      <w:r>
        <w:rPr>
          <w:lang w:val="fr_FR" w:bidi="fr_FR"/>
        </w:rPr>
      </w:r>
      <w:r>
        <w:rPr>
          <w:lang w:val="fr_FR" w:bidi="fr_FR"/>
        </w:rPr>
        <w:t xml:space="preserve">Jésus savait en lui-même que ses disciples grognaient ou se plaignaient de ce qu'il a dit. Le mot </w:t>
      </w:r>
      <w:r>
        <w:rPr>
          <w:b/>
          <w:lang w:val="fr_FR" w:bidi="fr_FR"/>
        </w:rPr>
        <w:t>grogner</w:t>
      </w:r>
      <w:r>
        <w:rPr>
          <w:lang w:val="fr_FR" w:bidi="fr_FR"/>
        </w:rPr>
        <w:t xml:space="preserve"> signifie qu'ils n'étaient pas d'accord et n'étaient pas heureux de ce que Jésus disait. Traduisez grogner de la même façon que vous l'avez traduit auparavant. Jésus dit à ses disciples : « Êtes-vous </w:t>
      </w:r>
      <w:r>
        <w:rPr>
          <w:b/>
          <w:lang w:val="fr_FR" w:bidi="fr_FR"/>
        </w:rPr>
        <w:t>offensés</w:t>
      </w:r>
      <w:r>
        <w:rPr>
          <w:lang w:val="fr_FR" w:bidi="fr_FR"/>
        </w:rPr>
        <w:t xml:space="preserve"> par cela ? » Quand une personne est « offensée » par quelque chose, elle se met en colère et se venge, ou quitte la personne qui l'a offensé. Jésus fait une déclaration qui signifie que ses disciples ne devraient pas s'offenser, ou être en colère contre lui, ou le quitter.</w:t>
      </w:r>
    </w:p>
    <w:p>
      <w:pPr/>
      <w:r>
        <w:rPr>
          <w:lang w:val="fr_FR" w:bidi="fr_FR"/>
        </w:rPr>
      </w:r>
      <w:r>
        <w:rPr>
          <w:lang w:val="fr_FR" w:bidi="fr_FR"/>
        </w:rPr>
        <w:t xml:space="preserve">Arrêtez-vous ici et discutez en groupe du mot ou de l'expression que vous utiliserez pour être </w:t>
      </w:r>
      <w:r>
        <w:rPr>
          <w:b/>
          <w:lang w:val="fr_FR" w:bidi="fr_FR"/>
        </w:rPr>
        <w:t>offensé</w:t>
      </w:r>
      <w:r>
        <w:rPr>
          <w:lang w:val="fr_FR" w:bidi="fr_FR"/>
        </w:rPr>
        <w:t>. Mettez cet enregistrement en pause ici.</w:t>
      </w:r>
    </w:p>
    <w:p>
      <w:pPr/>
      <w:r>
        <w:rPr>
          <w:lang w:val="fr_FR" w:bidi="fr_FR"/>
        </w:rPr>
      </w:r>
      <w:r>
        <w:rPr>
          <w:lang w:val="fr_FR" w:bidi="fr_FR"/>
        </w:rPr>
        <w:t xml:space="preserve">Jésus demande aussi : « Que se passerait-il si vous deviez voir le </w:t>
      </w:r>
      <w:r>
        <w:rPr>
          <w:b/>
          <w:lang w:val="fr_FR" w:bidi="fr_FR"/>
        </w:rPr>
        <w:t>Fils de l'homme monter</w:t>
      </w:r>
      <w:r>
        <w:rPr>
          <w:lang w:val="fr_FR" w:bidi="fr_FR"/>
        </w:rPr>
        <w:t xml:space="preserve"> là où il se trouvait auparavant ? » Jésus est le Fils de l'homme. Cela signifie que Jésus est le juge de toutes personnes, nommé par Dieu. Traduisez Fils de l'homme de la même manière que vous l'avez traduit auparavant. Pour plus d'informations sur le </w:t>
      </w:r>
      <w:r>
        <w:rPr>
          <w:lang w:val="fr_FR" w:bidi="fr_FR"/>
        </w:rPr>
        <w:t>Fils de l'homme</w:t>
      </w:r>
      <w:r>
        <w:rPr>
          <w:lang w:val="fr_FR" w:bidi="fr_FR"/>
        </w:rPr>
        <w:t xml:space="preserve">, consultez le glossaire principal. Quand Jésus parle du Fils de l'homme qui monte là où il se trouvait </w:t>
      </w:r>
      <w:r>
        <w:rPr>
          <w:b/>
          <w:lang w:val="fr_FR" w:bidi="fr_FR"/>
        </w:rPr>
        <w:t>auparavant</w:t>
      </w:r>
      <w:r>
        <w:rPr>
          <w:lang w:val="fr_FR" w:bidi="fr_FR"/>
        </w:rPr>
        <w:t>, Jésus veut dire qu'il montera de nouveau et retournera là d'où il est venu, c'est-à-dire les cieux.</w:t>
      </w:r>
    </w:p>
    <w:p>
      <w:pPr/>
      <w:r>
        <w:rPr>
          <w:lang w:val="fr_FR" w:bidi="fr_FR"/>
        </w:rPr>
      </w:r>
      <w:r>
        <w:rPr>
          <w:lang w:val="fr_FR" w:bidi="fr_FR"/>
        </w:rPr>
        <w:t xml:space="preserve">Jésus dit aussi que quiconque mange sa chair et boit son sang a la </w:t>
      </w:r>
      <w:r>
        <w:rPr>
          <w:b/>
          <w:lang w:val="fr_FR" w:bidi="fr_FR"/>
        </w:rPr>
        <w:t>vie éternelle</w:t>
      </w:r>
      <w:r>
        <w:rPr>
          <w:lang w:val="fr_FR" w:bidi="fr_FR"/>
        </w:rPr>
        <w:t xml:space="preserve">, et Jésus </w:t>
      </w:r>
      <w:r>
        <w:rPr>
          <w:b/>
          <w:lang w:val="fr_FR" w:bidi="fr_FR"/>
        </w:rPr>
        <w:t>le ressuscitera</w:t>
      </w:r>
      <w:r>
        <w:rPr>
          <w:lang w:val="fr_FR" w:bidi="fr_FR"/>
        </w:rPr>
        <w:t xml:space="preserve"> le </w:t>
      </w:r>
      <w:r>
        <w:rPr>
          <w:b/>
          <w:lang w:val="fr_FR" w:bidi="fr_FR"/>
        </w:rPr>
        <w:t>dernier jour</w:t>
      </w:r>
      <w:r>
        <w:rPr>
          <w:lang w:val="fr_FR" w:bidi="fr_FR"/>
        </w:rPr>
        <w:t xml:space="preserve">. La « vie éternelle » signifie vivre avec Dieu pour toujours. Jésus dit que les personnes qui croient et lui font confiance vivront pour toujours avec Dieu. Même quand ils mourront, Jésus les relèvera, c'est-à-dire les rendra de nouveau vivants. Jésus fera cela le « dernier jour », c'est-à-dire le jour du jugement. Traduisez les mots vie éternelle, relever et dernier jour de la même manière que vous les avez traduits auparavant. Pour plus d'informations sur la </w:t>
      </w:r>
      <w:r>
        <w:rPr>
          <w:lang w:val="fr_FR" w:bidi="fr_FR"/>
        </w:rPr>
        <w:t>vie éternelle</w:t>
      </w:r>
      <w:r>
        <w:rPr>
          <w:lang w:val="fr_FR" w:bidi="fr_FR"/>
        </w:rPr>
        <w:t>, référez-vous au Glossaire principal.</w:t>
      </w:r>
    </w:p>
    <w:p>
      <w:pPr/>
      <w:r>
        <w:rPr>
          <w:lang w:val="fr_FR" w:bidi="fr_FR"/>
        </w:rPr>
      </w:r>
      <w:r>
        <w:rPr>
          <w:lang w:val="fr_FR" w:bidi="fr_FR"/>
        </w:rPr>
        <w:t>Jésus dit également que c'est l'</w:t>
      </w:r>
      <w:r>
        <w:rPr>
          <w:b/>
          <w:lang w:val="fr_FR" w:bidi="fr_FR"/>
        </w:rPr>
        <w:t>Esprit</w:t>
      </w:r>
      <w:r>
        <w:rPr>
          <w:lang w:val="fr_FR" w:bidi="fr_FR"/>
        </w:rPr>
        <w:t xml:space="preserve"> qui donne la vie ; la </w:t>
      </w:r>
      <w:r>
        <w:rPr>
          <w:b/>
          <w:lang w:val="fr_FR" w:bidi="fr_FR"/>
        </w:rPr>
        <w:t>chair</w:t>
      </w:r>
      <w:r>
        <w:rPr>
          <w:lang w:val="fr_FR" w:bidi="fr_FR"/>
        </w:rPr>
        <w:t xml:space="preserve"> n'est d'aucune aide. L'Esprit ici fait probablement référence au </w:t>
      </w:r>
      <w:r>
        <w:rPr>
          <w:b/>
          <w:lang w:val="fr_FR" w:bidi="fr_FR"/>
        </w:rPr>
        <w:t>Saint-Esprit</w:t>
      </w:r>
      <w:r>
        <w:rPr>
          <w:lang w:val="fr_FR" w:bidi="fr_FR"/>
        </w:rPr>
        <w:t xml:space="preserve">. Cela signifie que c'est le Saint-Esprit qui aide les gens à comprendre ce que Jésus enseigne. La chair fait référence à la force qu'ont les humains. Jésus dit que les personnes qui comptent sur leur propre force ou leur puissance ne peuvent pas comprendre ce que Jésus dit. Traduisez chair de la même manière que vous l'avez traduit auparavant. Puis arrêtez-vous ici et discutez du ou des mots que vous utiliserez pour Esprit quand il est fait référence au Saint-Esprit. Pour plus d'informations sur le </w:t>
      </w:r>
      <w:r>
        <w:rPr>
          <w:lang w:val="fr_FR" w:bidi="fr_FR"/>
        </w:rPr>
        <w:t>Saint-Esprit</w:t>
      </w:r>
      <w:r>
        <w:rPr>
          <w:lang w:val="fr_FR" w:bidi="fr_FR"/>
        </w:rPr>
        <w:t>, vous pouvez vous référer au glossaire principal. Mettez cet enregistrement en pause ici.</w:t>
      </w:r>
    </w:p>
    <w:p>
      <w:pPr/>
      <w:r>
        <w:rPr>
          <w:lang w:val="fr_FR" w:bidi="fr_FR"/>
        </w:rPr>
      </w:r>
      <w:r>
        <w:rPr>
          <w:lang w:val="fr_FR" w:bidi="fr_FR"/>
        </w:rPr>
        <w:t xml:space="preserve">Au moment où beaucoup de disciples ont quitté Jésus et ont arrêté de le suivre, Jésus parle aux </w:t>
      </w:r>
      <w:r>
        <w:rPr>
          <w:b/>
          <w:lang w:val="fr_FR" w:bidi="fr_FR"/>
        </w:rPr>
        <w:t>douze</w:t>
      </w:r>
      <w:r>
        <w:rPr>
          <w:lang w:val="fr_FR" w:bidi="fr_FR"/>
        </w:rPr>
        <w:t xml:space="preserve">. Les douze disciples sont les premiers et les plus proches disciples de Jésus parce que Jésus lui-même les a appelés quand il commençait son travail. Simon Pierre dit que Jésus a les paroles de la vie éternelle. Pierre dit aussi qu'ils croient que Jésus est le </w:t>
      </w:r>
      <w:r>
        <w:rPr>
          <w:b/>
          <w:lang w:val="fr_FR" w:bidi="fr_FR"/>
        </w:rPr>
        <w:t>Saint de Dieu</w:t>
      </w:r>
      <w:r>
        <w:rPr>
          <w:lang w:val="fr_FR" w:bidi="fr_FR"/>
        </w:rPr>
        <w:t>. C'est un titre pour Jésus qui signifie que Jésus est spécial, c'est-à-dire mis à part, parce qu'il est celui que Dieu a envoyé dans le monde pour donner la vie à tous ceux qui s'y trouvent. Traduisez « Saint de Dieu » de la même manière que vous l'avez traduit auparavant.</w:t>
      </w:r>
    </w:p>
    <w:p>
      <w:pPr/>
      <w:r>
        <w:rPr>
          <w:lang w:val="fr_FR" w:bidi="fr_FR"/>
        </w:rPr>
      </w:r>
      <w:r>
        <w:rPr>
          <w:lang w:val="fr_FR" w:bidi="fr_FR"/>
        </w:rPr>
        <w:t xml:space="preserve">Mais Jésus dit que l'un des douze est un </w:t>
      </w:r>
      <w:r>
        <w:rPr>
          <w:b/>
          <w:lang w:val="fr_FR" w:bidi="fr_FR"/>
        </w:rPr>
        <w:t>diable</w:t>
      </w:r>
      <w:r>
        <w:rPr>
          <w:lang w:val="fr_FR" w:bidi="fr_FR"/>
        </w:rPr>
        <w:t xml:space="preserve"> et qu'il </w:t>
      </w:r>
      <w:r>
        <w:rPr>
          <w:b/>
          <w:lang w:val="fr_FR" w:bidi="fr_FR"/>
        </w:rPr>
        <w:t>trahirait</w:t>
      </w:r>
      <w:r>
        <w:rPr>
          <w:lang w:val="fr_FR" w:bidi="fr_FR"/>
        </w:rPr>
        <w:t xml:space="preserve"> plus tard Jésus. Le diable est l'ennemi spirituel de Dieu. Le diable est aussi un autre nom pour Satan. Le mot diable est parfois utilisé comme nom pour les principaux démons, c'est-à-dire les esprits mauvais. Ce disciple dont le nom est Judas trahira Jésus. Cela signifie qu'il aidera leurs ennemis, c'est-à-dire les personnes qui détestent Jésus, à capturer Jésus pour qu'ils puissent le tuer.</w:t>
      </w:r>
    </w:p>
    <w:p>
      <w:pPr/>
      <w:r>
        <w:rPr>
          <w:lang w:val="fr_FR" w:bidi="fr_FR"/>
        </w:rPr>
      </w:r>
      <w:r>
        <w:rPr>
          <w:lang w:val="fr_FR" w:bidi="fr_FR"/>
        </w:rPr>
        <w:t xml:space="preserve">Arrêtez-vous ici et discutez en groupe du mot ou de l'expression que vous utiliserez pour les mots </w:t>
      </w:r>
      <w:r>
        <w:rPr>
          <w:b/>
          <w:lang w:val="fr_FR" w:bidi="fr_FR"/>
        </w:rPr>
        <w:t>diable</w:t>
      </w:r>
      <w:r>
        <w:rPr>
          <w:lang w:val="fr_FR" w:bidi="fr_FR"/>
        </w:rPr>
        <w:t xml:space="preserve"> et </w:t>
      </w:r>
      <w:r>
        <w:rPr>
          <w:b/>
          <w:lang w:val="fr_FR" w:bidi="fr_FR"/>
        </w:rPr>
        <w:t>trahir</w:t>
      </w:r>
      <w:r>
        <w:rPr>
          <w:lang w:val="fr_FR" w:bidi="fr_FR"/>
        </w:rPr>
        <w:t xml:space="preserve">. Pour plus d'informations sur le </w:t>
      </w:r>
      <w:r>
        <w:rPr>
          <w:lang w:val="fr_FR" w:bidi="fr_FR"/>
        </w:rPr>
        <w:t>diable</w:t>
      </w:r>
      <w:r>
        <w:rPr>
          <w:lang w:val="fr_FR" w:bidi="fr_FR"/>
        </w:rPr>
        <w:t xml:space="preserve">, les </w:t>
      </w:r>
      <w:r>
        <w:rPr>
          <w:lang w:val="fr_FR" w:bidi="fr_FR"/>
        </w:rPr>
        <w:t>démons</w:t>
      </w:r>
      <w:r>
        <w:rPr>
          <w:lang w:val="fr_FR" w:bidi="fr_FR"/>
        </w:rPr>
        <w:t xml:space="preserve">, ou </w:t>
      </w:r>
      <w:r>
        <w:rPr>
          <w:lang w:val="fr_FR" w:bidi="fr_FR"/>
        </w:rPr>
        <w:t>Satan</w:t>
      </w:r>
      <w:r>
        <w:rPr>
          <w:lang w:val="fr_FR" w:bidi="fr_FR"/>
        </w:rPr>
        <w:t>, vous pouvez vous référer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6:60–71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39">
        <w:r>
          <w:rPr>
            <w:lang w:val="fr_FR" w:bidi="fr_FR"/>
          </w:rPr>
          <w:rPr>
            <w:color w:val="0000EE"/>
            <w:u w:val="single"/>
          </w:rPr>
          <w:t>Écouter et Cœur</w:t>
        </w:r>
      </w:hyperlink>
      <w:r>
        <w:rPr>
          <w:lang w:val="fr_FR" w:bidi="fr_FR"/>
        </w:rPr>
        <w:t xml:space="preserve"> (777 KB)</w:t>
      </w:r>
      <w:r>
        <w:rPr>
          <w:lang w:val="fr_FR" w:bidi="fr_FR"/>
        </w:rPr>
      </w:r>
    </w:p>
    <w:p>
      <w:pPr>
        <w:pStyle w:val="ListBullet"/>
        <w:spacing w:line="240" w:lineRule="auto"/>
        <w:ind w:left="720"/>
      </w:pPr>
      <w:r>
        <w:rPr>
          <w:lang w:val="fr_FR" w:bidi="fr_FR"/>
        </w:rPr>
      </w:r>
      <w:hyperlink r:id="rId140">
        <w:r>
          <w:rPr>
            <w:lang w:val="fr_FR" w:bidi="fr_FR"/>
          </w:rPr>
          <w:rPr>
            <w:color w:val="0000EE"/>
            <w:u w:val="single"/>
          </w:rPr>
          <w:t>Planter le Décor</w:t>
        </w:r>
      </w:hyperlink>
      <w:r>
        <w:rPr>
          <w:lang w:val="fr_FR" w:bidi="fr_FR"/>
        </w:rPr>
        <w:t xml:space="preserve"> (6.0 MB)</w:t>
      </w:r>
      <w:r>
        <w:rPr>
          <w:lang w:val="fr_FR" w:bidi="fr_FR"/>
        </w:rPr>
      </w:r>
    </w:p>
    <w:p>
      <w:pPr>
        <w:pStyle w:val="ListBullet"/>
        <w:spacing w:line="240" w:lineRule="auto"/>
        <w:ind w:left="720"/>
      </w:pPr>
      <w:r>
        <w:rPr>
          <w:lang w:val="fr_FR" w:bidi="fr_FR"/>
        </w:rPr>
      </w:r>
      <w:hyperlink r:id="rId141">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142">
        <w:r>
          <w:rPr>
            <w:lang w:val="fr_FR" w:bidi="fr_FR"/>
          </w:rPr>
          <w:rPr>
            <w:color w:val="0000EE"/>
            <w:u w:val="single"/>
          </w:rPr>
          <w:t>Intégration du Texte</w:t>
        </w:r>
      </w:hyperlink>
      <w:r>
        <w:rPr>
          <w:lang w:val="fr_FR" w:bidi="fr_FR"/>
        </w:rPr>
        <w:t xml:space="preserve"> (2.8 MB)</w:t>
      </w:r>
      <w:r>
        <w:rPr>
          <w:lang w:val="fr_FR" w:bidi="fr_FR"/>
        </w:rPr>
      </w:r>
    </w:p>
    <w:p>
      <w:pPr>
        <w:pStyle w:val="ListBullet"/>
        <w:spacing w:line="240" w:lineRule="auto"/>
        <w:ind w:left="720"/>
      </w:pPr>
      <w:r>
        <w:rPr>
          <w:lang w:val="fr_FR" w:bidi="fr_FR"/>
        </w:rPr>
      </w:r>
      <w:hyperlink r:id="rId143">
        <w:r>
          <w:rPr>
            <w:lang w:val="fr_FR" w:bidi="fr_FR"/>
          </w:rPr>
          <w:rPr>
            <w:color w:val="0000EE"/>
            <w:u w:val="single"/>
          </w:rPr>
          <w:t>Combler les Lacunes</w:t>
        </w:r>
      </w:hyperlink>
      <w:r>
        <w:rPr>
          <w:lang w:val="fr_FR" w:bidi="fr_FR"/>
        </w:rPr>
        <w:t xml:space="preserve"> (3.6 MB)</w:t>
      </w:r>
      <w:r>
        <w:rPr>
          <w:lang w:val="fr_FR" w:bidi="fr_FR"/>
        </w:rPr>
      </w:r>
    </w:p>
    <w:p>
      <w:pPr>
        <w:pStyle w:val="ListBullet"/>
        <w:spacing w:line="240" w:lineRule="auto"/>
        <w:ind w:left="720"/>
      </w:pPr>
      <w:r>
        <w:rPr>
          <w:lang w:val="fr_FR" w:bidi="fr_FR"/>
        </w:rPr>
      </w:r>
      <w:hyperlink r:id="rId144">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7:1–10</w:t>
      </w:r>
      <w:r>
        <w:rPr>
          <w:lang w:val="fr_FR" w:bidi="fr_FR"/>
        </w:rPr>
      </w:r>
    </w:p>
    <w:p>
      <w:pPr>
        <w:pStyle w:val="Heading3"/>
      </w:pPr>
      <w:r>
        <w:rPr>
          <w:lang w:val="fr_FR" w:bidi="fr_FR"/>
        </w:rPr>
        <w:t>Écouter et Cœur</w:t>
      </w:r>
    </w:p>
    <w:p>
      <w:pPr/>
      <w:r>
        <w:rPr>
          <w:lang w:val="fr_FR" w:bidi="fr_FR"/>
        </w:rPr>
      </w:r>
      <w:r>
        <w:rPr>
          <w:lang w:val="fr_FR" w:bidi="fr_FR"/>
        </w:rPr>
        <w:t>Dans cette étape, vous allez écouter un enregistrement de Jean 7.1–10. Laissez entrer la parole de Dieu dans vos cœurs.</w:t>
      </w:r>
    </w:p>
    <w:p>
      <w:pPr/>
      <w:r>
        <w:rPr>
          <w:lang w:val="fr_FR" w:bidi="fr_FR"/>
        </w:rPr>
      </w:r>
      <w:r>
        <w:rPr>
          <w:lang w:val="fr_FR" w:bidi="fr_FR"/>
        </w:rPr>
        <w:t>Écoutez l'enregistrement de Jean 7.1–10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Jean 7.1–10 dans la version la plus facile à comprendre.</w:t>
      </w:r>
    </w:p>
    <w:p>
      <w:pPr/>
      <w:r>
        <w:rPr>
          <w:lang w:val="fr_FR" w:bidi="fr_FR"/>
        </w:rPr>
      </w:r>
      <w:r>
        <w:rPr>
          <w:lang w:val="fr_FR" w:bidi="fr_FR"/>
        </w:rPr>
        <w:t>Dans le dernier passage, Simon Pierre dit que les disciples ont compris que Dieu a envoyé Jésus pour leur donner ce qu'ils devaient savoir au sujet de la vie éternelle. Mais beaucoup d'autres disciples de Jésus ont arrêté de le suivre. Puis Jésus a fait une tournée en Galilée. La Galilée est une région d'Israël. Ainsi, Jésus a marché de ville en ville et de village en village dans toute la Galilée pour rendre visite aux gens et les enseigner. Jésus ne voulait pas visiter la Judée parce que les Juifs qui s'y trouvaient cherchaient un moyen de tuer Jésus. Ici, Jean parle des chefs juifs comme les docteurs de la loi. Jérusalem est située dans la région de la Judée, et les chefs religieux juifs vivaient et enseignaient principalement à Jérusalem.</w:t>
      </w:r>
    </w:p>
    <w:p>
      <w:pPr/>
      <w:r>
        <w:rPr>
          <w:lang w:val="fr_FR" w:bidi="fr_FR"/>
        </w:rPr>
      </w:r>
      <w:r>
        <w:rPr>
          <w:lang w:val="fr_FR" w:bidi="fr_FR"/>
        </w:rPr>
        <w:t xml:space="preserve">Arrêtez-vous ici et regardez la carte de la </w:t>
      </w:r>
      <w:r>
        <w:rPr>
          <w:lang w:val="fr_FR" w:bidi="fr_FR"/>
        </w:rPr>
        <w:t>Galilée et de la Judée</w:t>
      </w:r>
      <w:r>
        <w:rPr>
          <w:lang w:val="fr_FR" w:bidi="fr_FR"/>
        </w:rPr>
        <w:t xml:space="preserve"> en Israël en groupe. Mettez cet enregistrement en pause ici.</w:t>
      </w:r>
    </w:p>
    <w:p>
      <w:pPr/>
      <w:r>
        <w:rPr>
          <w:lang w:val="fr_FR" w:bidi="fr_FR"/>
        </w:rPr>
      </w:r>
      <w:r>
        <w:rPr>
          <w:lang w:val="fr_FR" w:bidi="fr_FR"/>
        </w:rPr>
        <w:t>C'était bientôt le moment de la fête des tabernacles, ou du festival des tabernacles. Cette fête des tabernacles est aussi appelée la fête des tentes, ou des cabanes. C'était une fête longue de huit jours qui avait lieu au moment des vendanges. Les Juifs la célèbraient en vivant dans les vignobles dans des huttes, ou des abris, temporaires, faits de branches d'arbres. Le but initial de vivre dans les vignobles pendant cette période était de protéger la moisson contre les dommages ou la destruction des animaux. Mais plus tard, cette fête rappellera au peuple juif le moment où ils vivaient dans des tentes pendant qu'ils erraient dans le désert.</w:t>
      </w:r>
    </w:p>
    <w:p>
      <w:pPr/>
      <w:r>
        <w:rPr>
          <w:lang w:val="fr_FR" w:bidi="fr_FR"/>
        </w:rPr>
      </w:r>
      <w:r>
        <w:rPr>
          <w:lang w:val="fr_FR" w:bidi="fr_FR"/>
        </w:rPr>
        <w:t xml:space="preserve">Arrêtez-vous ici et regardez la photo des </w:t>
      </w:r>
      <w:r>
        <w:rPr>
          <w:lang w:val="fr_FR" w:bidi="fr_FR"/>
        </w:rPr>
        <w:t>abris faits de branches d'arbres</w:t>
      </w:r>
      <w:r>
        <w:rPr>
          <w:lang w:val="fr_FR" w:bidi="fr_FR"/>
        </w:rPr>
        <w:t>.</w:t>
      </w:r>
    </w:p>
    <w:p>
      <w:pPr/>
      <w:r>
        <w:rPr>
          <w:lang w:val="fr_FR" w:bidi="fr_FR"/>
        </w:rPr>
      </w:r>
      <w:r>
        <w:rPr>
          <w:lang w:val="fr_FR" w:bidi="fr_FR"/>
        </w:rPr>
        <w:t>Arrêtez-vous ici et discutez de cette question en groupe : dans votre culture, quelles sont certaines fêtes de la moisson dont votre peuple se souvient souvent et qu'il célèbre ? Comment célébrez-vous ces fêtes ? Mettez cet enregistrement en pause ici.</w:t>
      </w:r>
    </w:p>
    <w:p>
      <w:pPr/>
      <w:r>
        <w:rPr>
          <w:lang w:val="fr_FR" w:bidi="fr_FR"/>
        </w:rPr>
      </w:r>
      <w:r>
        <w:rPr>
          <w:lang w:val="fr_FR" w:bidi="fr_FR"/>
        </w:rPr>
        <w:t>Beaucoup de Juifs allaient à Jérusalem durant la fête des tabernacles. Si Jésus était aussi allé à Jérusalem, cela aurait semblé être un bon moment pour Jésus d'enseigner beaucoup de personnes. Les frères de Jésus conseillent à Jésus de quitter la Galilée et d'aller en Judée pour que ses disciples puissent voir les œuvres qu'il fait. Un disciple peut être toute personne qui suit et apprend de la part d'un enseignant religieux spécifique. Dans ce cas présent, les frères de Jésus parlent d'autres personnes, en plus des douze disciples les plus proches, qui écoutent Jésus. Les frères de Jésus, les fils de Marie et de Joseph, conseillent à Jésus d'aller à Jérusalem parce qu'ils comprennent mal ce que Jésus vient faire. Le but principal de Jésus était de révéler aux gens qui Dieu est. Le but principal de Jésus n'était pas de faire une démonstration publique de sa puissance, ou de prouver qui il était en faisant beaucoup de miracles. Cependant, les frères de Jésus pensent que Jésus doit faire beaucoup de miracles. Ils disent : « Personne qui veut devenir une personnalité publique n'agit en secret. Puisque tu fais ces miracles, montre-toi au monde. » Les frères de Jésus n'ont pas cru en lui, ni en pourquoi il est venu.</w:t>
      </w:r>
    </w:p>
    <w:p>
      <w:pPr/>
      <w:r>
        <w:rPr>
          <w:lang w:val="fr_FR" w:bidi="fr_FR"/>
        </w:rPr>
      </w:r>
      <w:r>
        <w:rPr>
          <w:lang w:val="fr_FR" w:bidi="fr_FR"/>
        </w:rPr>
        <w:t>Arrêtez-vous ici et parler de cette question en groupe : racontez une histoire que vous connaissez au sujet des membres de la famille qui ne croient pas en un autre membre de la famille. Ou racontez une histoire au sujet de membres de la famille qui conseillent à un autre membre de la famille de faire quelque chose qu'ils ne veulent pas faire. Mettez cet enregistrement en pause ici.</w:t>
      </w:r>
    </w:p>
    <w:p>
      <w:pPr/>
      <w:r>
        <w:rPr>
          <w:lang w:val="fr_FR" w:bidi="fr_FR"/>
        </w:rPr>
      </w:r>
      <w:r>
        <w:rPr>
          <w:lang w:val="fr_FR" w:bidi="fr_FR"/>
        </w:rPr>
        <w:t>Jésus dit à ses frères : « Ce n'est pas le bon moment pour moi d'aller en Judée, mais pour vous, tout moment est bon pour vous d'aller en Judée ». Jésus dit qu'il veut choisir avec soin le moment où il va à Jérusalem. Jésus veut s'assurer qu'il y va à un moment qui sera le plus efficace pour ce qu'il doit y faire.</w:t>
      </w:r>
    </w:p>
    <w:p>
      <w:pPr/>
      <w:r>
        <w:rPr>
          <w:lang w:val="fr_FR" w:bidi="fr_FR"/>
        </w:rPr>
      </w:r>
      <w:r>
        <w:rPr>
          <w:lang w:val="fr_FR" w:bidi="fr_FR"/>
        </w:rPr>
        <w:t>Jésus essaie d'expliquer à ses frères que son rôle dans le monde est différent du leur. Les gens n'ont pas de raison de haïr les frères de Jésus. Cependant, Jésus dit aux gens que leurs actions sont mauvaises, c'est-à-dire contre Dieu. Par conséquent, les gens dans le monde détestent Jésus. Jésus dit ensuite : « Vous, allez à la fête des tabernacles. Je n'irai pas à cette fête, parce que ce n'est pas encore le bon moment pour moi. » Ici Jésus dit peut-être qu'il n'ira pas à Jérusalem à temps pour le premier jour. Jésus pense qu'il sera préférable d'arriver après que tout le monde soit déjà à la fête et prêt pour que les enseignants viennent et les enseignent. Jésus veut aller à la fête en tant qu'enseignant. Les enseignants dans cette culture ne venaient généralement pas enseigner lors d'un festival comme celui-ci jusqu'à ce que tout le monde se soit rassemblé. Après que Jésus ait dit cela, il est resté en Galilée. Cependant, après que les frères de Jésus soient partis pour la fête des tabernacles, Jésus est aussi allé à la fête, sans que les gens sachent qu'il s'y rendait en secret.</w:t>
      </w:r>
    </w:p>
    <w:p>
      <w:pPr/>
      <w:r>
        <w:rPr>
          <w:lang w:val="fr_FR" w:bidi="fr_FR"/>
        </w:rPr>
      </w:r>
      <w:r>
        <w:rPr>
          <w:lang w:val="fr_FR" w:bidi="fr_FR"/>
        </w:rPr>
        <w:t>Arrêtez-vous ici et discutez de cette question en groupe : décrivez les fêtes religieuses dans votre culture. Quand les enseignants enseignent-ils ? Quand les enseignants arrivent-ils ? Où vont les gens, et que font les gens durant vos fêtes religieuses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Jean 7.1–10 dans la version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quatre parties dans ce récit.</w:t>
      </w:r>
    </w:p>
    <w:p>
      <w:pPr/>
      <w:r>
        <w:rPr>
          <w:lang w:val="fr_FR" w:bidi="fr_FR"/>
        </w:rPr>
      </w:r>
      <w:r>
        <w:rPr>
          <w:b/>
          <w:lang w:val="fr_FR" w:bidi="fr_FR"/>
        </w:rPr>
        <w:t>Dans la première partie :</w:t>
      </w:r>
      <w:r>
        <w:rPr>
          <w:lang w:val="fr_FR" w:bidi="fr_FR"/>
        </w:rPr>
        <w:t xml:space="preserve"> Jean nous dit que Jésus a voyagé autour de la Galilée en enseignant. Jésus n'est pas allé en Judée parce que les chefs religieux cherchaient une occasion de le tuer.</w:t>
      </w:r>
    </w:p>
    <w:p>
      <w:pPr/>
      <w:r>
        <w:rPr>
          <w:lang w:val="fr_FR" w:bidi="fr_FR"/>
        </w:rPr>
      </w:r>
      <w:r>
        <w:rPr>
          <w:b/>
          <w:lang w:val="fr_FR" w:bidi="fr_FR"/>
        </w:rPr>
        <w:t>Dans la deuxième partie :</w:t>
      </w:r>
      <w:r>
        <w:rPr>
          <w:lang w:val="fr_FR" w:bidi="fr_FR"/>
        </w:rPr>
        <w:t xml:space="preserve"> le peuple juif célébrera bientôt la fête des tabernacles à Jérusalem en Judée, et les frères de Jésus conseillent à Jésus d'aller en Judée et de montrer sa puissance miraculeuse.</w:t>
      </w:r>
    </w:p>
    <w:p>
      <w:pPr/>
      <w:r>
        <w:rPr>
          <w:lang w:val="fr_FR" w:bidi="fr_FR"/>
        </w:rPr>
      </w:r>
      <w:r>
        <w:rPr>
          <w:b/>
          <w:lang w:val="fr_FR" w:bidi="fr_FR"/>
        </w:rPr>
        <w:t>Dans la troisième partie :</w:t>
      </w:r>
      <w:r>
        <w:rPr>
          <w:lang w:val="fr_FR" w:bidi="fr_FR"/>
        </w:rPr>
        <w:t xml:space="preserve"> Jésus dit à ses frères qu'il est différent d'eux. Jésus dit que ce n'est pas le bon moment pour lui d'aller en Judée.</w:t>
      </w:r>
    </w:p>
    <w:p>
      <w:pPr/>
      <w:r>
        <w:rPr>
          <w:lang w:val="fr_FR" w:bidi="fr_FR"/>
        </w:rPr>
      </w:r>
      <w:r>
        <w:rPr>
          <w:b/>
          <w:lang w:val="fr_FR" w:bidi="fr_FR"/>
        </w:rPr>
        <w:t>Dans la quatrième partie :</w:t>
      </w:r>
      <w:r>
        <w:rPr>
          <w:lang w:val="fr_FR" w:bidi="fr_FR"/>
        </w:rPr>
        <w:t xml:space="preserve"> les frères de Jésus sont allés en Judée, et plus tard, Jésus y est aussi allé en secret.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frères de Jésus</w:t>
      </w:r>
    </w:p>
    <w:p>
      <w:pPr/>
      <w:r>
        <w:rPr>
          <w:lang w:val="fr_FR" w:bidi="fr_FR"/>
        </w:rPr>
      </w:r>
      <w:r>
        <w:rPr>
          <w:lang w:val="fr_FR" w:bidi="fr_FR"/>
        </w:rPr>
        <w:t>Cette histoire commence un certain temps après que les disciples les plus proches de Jésus aient compris que Dieu a envoyé Jésus. Nous ne savons pas combien de temps après. Dans la première partie, Jean dit que Jésus a rendu visite aux gens, les a enseignés et a séjourné dans divers villages et villes de Galilée. Il est important de se rappeler que Jésus n'irait pas en Judée parce que les autorités juives cherchaient une occasion de le tuer. Rappelez-vous aussi que la région de la Judée est le lieu où les chefs religieux juifs vivaient et enseignaient principalement dans la ville principale de Jérusalem.</w:t>
      </w:r>
    </w:p>
    <w:p>
      <w:pPr/>
      <w:r>
        <w:rPr>
          <w:lang w:val="fr_FR" w:bidi="fr_FR"/>
        </w:rPr>
      </w:r>
      <w:r>
        <w:rPr>
          <w:lang w:val="fr_FR" w:bidi="fr_FR"/>
        </w:rPr>
        <w:t>Arrêtez-vous ici et trouvez un objet pour représenter Jésus. Peut-être que vous pourrez utiliser une figurine masculine ou un bâton.</w:t>
      </w:r>
    </w:p>
    <w:p>
      <w:pPr/>
      <w:r>
        <w:rPr>
          <w:lang w:val="fr_FR" w:bidi="fr_FR"/>
        </w:rPr>
      </w:r>
      <w:r>
        <w:rPr>
          <w:lang w:val="fr_FR" w:bidi="fr_FR"/>
        </w:rPr>
        <w:t>Arrêtez-vous ici et trouvez un objet pour représenter diverses villes et villages. Peut-être que vous pourrez utiliser des boîtes ou des pierres. Mettez cet enregistrement en pause ici.</w:t>
      </w:r>
    </w:p>
    <w:p>
      <w:pPr/>
      <w:r>
        <w:rPr>
          <w:lang w:val="fr_FR" w:bidi="fr_FR"/>
        </w:rPr>
      </w:r>
      <w:r>
        <w:rPr>
          <w:lang w:val="fr_FR" w:bidi="fr_FR"/>
        </w:rPr>
        <w:t>Dans la deuxième partie, cette fête fête des tabernacles est un festival juif qui dure huit jours, le premier et le huitième jour étant destinés à être des jours fériés et des jours de repos. La fête se produit pendant la moisson. Il est important de se rappeler que la fête des tabernacles était la plus populaire de toutes les fêtes juives. Le peuple juif fêtait donc cette fête en vivant dans les vignobles dans des huttes temporaires faites de branches d'arbres pendant cette période afin de protéger la moisson contre les dommages ou la destruction d'animaux. Les frères de Jésus voulaient que Jésus se montre au monde pendant la plus populaire de toutes les fêtes juives en faisant des miracles. Ils pensaient qu'il serait bon pour lui que les gens reconnaissent qu'il a la puissance. Il est important de se rappeler que les frères de Jésus qui sont plus jeunes que lui ont mal compris la nature de la mission de Jésus. Le but de Jésus était de révéler la vraie nature de Dieu. Les frères de Jésus n'ont même pas cru en sa mission.</w:t>
      </w:r>
    </w:p>
    <w:p>
      <w:pPr/>
      <w:r>
        <w:rPr>
          <w:lang w:val="fr_FR" w:bidi="fr_FR"/>
        </w:rPr>
      </w:r>
      <w:r>
        <w:rPr>
          <w:lang w:val="fr_FR" w:bidi="fr_FR"/>
        </w:rPr>
        <w:t>Trouvez un objet pour représenter la fête fête des tabernacles. Peut-être que vous pourrez utiliser des articles de fête de votre culture ou des articles comme des vêtements.</w:t>
      </w:r>
    </w:p>
    <w:p>
      <w:pPr/>
      <w:r>
        <w:rPr>
          <w:lang w:val="fr_FR" w:bidi="fr_FR"/>
        </w:rPr>
      </w:r>
      <w:r>
        <w:rPr>
          <w:lang w:val="fr_FR" w:bidi="fr_FR"/>
        </w:rPr>
        <w:t>Trouvez des personnages pour représenter Jésus et des personnes pour représenter les frères de Jésus. Peut-être une personne plus âgée ou une personne plus jeune.</w:t>
      </w:r>
    </w:p>
    <w:p>
      <w:pPr/>
      <w:r>
        <w:rPr>
          <w:lang w:val="fr_FR" w:bidi="fr_FR"/>
        </w:rPr>
      </w:r>
      <w:r>
        <w:rPr>
          <w:lang w:val="fr_FR" w:bidi="fr_FR"/>
        </w:rPr>
        <w:t>Trouvez des objets pour représenter divers vignobles et huttes faites de branches d'arbres.</w:t>
      </w:r>
    </w:p>
    <w:p>
      <w:pPr/>
      <w:r>
        <w:rPr>
          <w:lang w:val="fr_FR" w:bidi="fr_FR"/>
        </w:rPr>
      </w:r>
      <w:r>
        <w:rPr>
          <w:lang w:val="fr_FR" w:bidi="fr_FR"/>
        </w:rPr>
        <w:t>Dans la troisième partie, Jésus explique à ses frères pourquoi il ne voulait pas aller à la fête en Judée à ce moment-là. Jésus pensait qu'il n'était pas préférable pour lui d'entrer dans la fête en même temps que tout le monde. Mais ses frères pouvaient aller à la fête quand ils le voulaient. Jésus parle du monde comme de son ennemi. Il est important de se rappeler que l'enseignement et l'attitude de Jésus étaient différents de ceux de la plupart des gens. Les gens en général n'avaient pas de raison de détester les frères de Jésus parce que leur attitude était en accord avec celle du monde. Jésus est resté en Galilée.</w:t>
      </w:r>
    </w:p>
    <w:p>
      <w:pPr/>
      <w:r>
        <w:rPr>
          <w:lang w:val="fr_FR" w:bidi="fr_FR"/>
        </w:rPr>
      </w:r>
      <w:r>
        <w:rPr>
          <w:lang w:val="fr_FR" w:bidi="fr_FR"/>
        </w:rPr>
        <w:t>Cependant, après que les frères de Jésus soient partis pour Jérusalem, Jésus est allé à la fête, bien qu'il y soit allé en secret et à sa propre manière.</w:t>
      </w:r>
    </w:p>
    <w:p>
      <w:pPr/>
      <w:r>
        <w:rPr>
          <w:lang w:val="fr_FR" w:bidi="fr_FR"/>
        </w:rPr>
      </w:r>
      <w:r>
        <w:rPr>
          <w:lang w:val="fr_FR" w:bidi="fr_FR"/>
        </w:rPr>
        <w:t>Racontez maintenant le passage avec l'aide des objets que vous avez collectés. Vous pouvez aussi faire un scénario du passage, puis raconter de nouveau le passage. Peut-être que vous pourrez même penser à une autre façon de visualiser le passage ! Arrêtez l'enregistrement et faites cette activité.</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7.1–10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frères de Jésus</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trouvez un moyen de représenter le fait que Jésus a rendu visite et enseigné aux gens en séjournant dans diverses villes et villages en Galilée. Jésus ne voulait pas aller en Judée parce que les chefs religieux juifs qui vivaient en Judée cherchaient une occasion de le tuer.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 ne peux pas croire que les chefs religieux juifs cherchent des occasions de me tuer. Que Dieu m'aide alors que je vais à Jérusalem pour accomplir le but de Dieu pour ma vie.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trouvez un moyen et faites des activités qui montrent que pendant la fête des tabernacles les frères de Jésus ont conseillé à Jésus de quitter la Galilée et d'aller en Judée pour que ses disciples puissent voir les œuvres qu'il fait, parce que personne qui veut devenir une figure publique n'agit en secret. Ils disent : « Puisque tu fais ces miracles, va et montre-toi au monde ». Les frères de Jésus n'ont même pas cru en sa mission.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Mes frères ne comprennent pas que mon enseignement et mon attitude ne sont pas en accord avec les gens en Judée, en particulier les chefs religieux juifs. Et j'aimerais que mes frères comprennent que je vais mourir en Judée pour révéler aux gens que je suis le Messie. »</w:t>
      </w:r>
    </w:p>
    <w:p>
      <w:pPr>
        <w:pStyle w:val="ListBullet"/>
        <w:spacing w:line="240" w:lineRule="auto"/>
        <w:ind w:left="720"/>
      </w:pPr>
      <w:r>
        <w:rPr>
          <w:lang w:val="fr_FR" w:bidi="fr_FR"/>
        </w:rPr>
      </w:r>
      <w:r>
        <w:rPr>
          <w:lang w:val="fr_FR" w:bidi="fr_FR"/>
        </w:rPr>
        <w:t>Demandez aux personnes qui jouent les frères de Jésus : « Que ressentez-vous ou que pensez-vous ? » Vous entendrez peut-être des choses comme : « Pour qui Jésus se prend-il ? Juste parce qu'il a fait des miracles, il a déjà l'impression d'être une superstar. Voici maintenant la fête la plus populaire. Voyons s'il peut faire un autre miracle », ou « Si Jésus est vraiment le Messie, il doit le montrer à tout le monde ! Il ne devrait pas agir en secret ici ! Il devrait le montrer à tout le monde à Jérusalem !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Dans la troisième partie, Jésus dit à ses frères que ce n'est pas le bon moment pour aller en Judée, mais que pour eux tout moment est bon pour eux d'aller en Judée. Jésus dit : « Les gens du monde ne peuvent pas vous haïr, mais en ce qui me concerne, ils me haïssent parce que je leur dis que leurs actions ou leurs œuvres sont mauvaises ». Après que Jésus ait dit cela, il est resté en Galilée. Plus tard, Jésus est ira aussi à la fête en secret.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J'espère que les gens et les chefs religieux juifs accepteront enfin mon enseignement et m'aimeront ».</w:t>
      </w:r>
    </w:p>
    <w:p>
      <w:pPr>
        <w:pStyle w:val="ListBullet"/>
        <w:spacing w:line="240" w:lineRule="auto"/>
        <w:ind w:left="720"/>
      </w:pPr>
      <w:r>
        <w:rPr>
          <w:lang w:val="fr_FR" w:bidi="fr_FR"/>
        </w:rPr>
      </w:r>
      <w:r>
        <w:rPr>
          <w:lang w:val="fr_FR" w:bidi="fr_FR"/>
        </w:rPr>
        <w:t>Demandez aux personnes qui jouent les frères de Jésus : « Que ressentez-vous ou que pensez-vous ? » Vous entendrez peut-être des choses comme : « Eh bien ! Nous espérons comprendre plus tard ce qu'il voulait dire quand il a dit que les gens du monde ne peuvent pas nous haïr. »</w:t>
      </w:r>
    </w:p>
    <w:p>
      <w:pPr>
        <w:pStyle w:val="ListBullet"/>
        <w:spacing w:line="240" w:lineRule="auto"/>
        <w:ind w:left="720"/>
      </w:pPr>
      <w:r>
        <w:rPr>
          <w:lang w:val="fr_FR" w:bidi="fr_FR"/>
        </w:rPr>
      </w:r>
      <w:r>
        <w:rPr>
          <w:lang w:val="fr_FR" w:bidi="fr_FR"/>
        </w:rPr>
        <w:t>Redémarrez la représentation.</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7.1–10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traversait la </w:t>
      </w:r>
      <w:r>
        <w:rPr>
          <w:b/>
          <w:lang w:val="fr_FR" w:bidi="fr_FR"/>
        </w:rPr>
        <w:t>Galilée</w:t>
      </w:r>
      <w:r>
        <w:rPr>
          <w:lang w:val="fr_FR" w:bidi="fr_FR"/>
        </w:rPr>
        <w:t xml:space="preserve"> et ne voulait pas aller en </w:t>
      </w:r>
      <w:r>
        <w:rPr>
          <w:b/>
          <w:lang w:val="fr_FR" w:bidi="fr_FR"/>
        </w:rPr>
        <w:t>Judée</w:t>
      </w:r>
      <w:r>
        <w:rPr>
          <w:lang w:val="fr_FR" w:bidi="fr_FR"/>
        </w:rPr>
        <w:t xml:space="preserve">. La </w:t>
      </w:r>
      <w:r>
        <w:rPr>
          <w:lang w:val="fr_FR" w:bidi="fr_FR"/>
        </w:rPr>
        <w:t>Galilée</w:t>
      </w:r>
      <w:r>
        <w:rPr>
          <w:lang w:val="fr_FR" w:bidi="fr_FR"/>
        </w:rPr>
        <w:t xml:space="preserve"> et la </w:t>
      </w:r>
      <w:r>
        <w:rPr>
          <w:lang w:val="fr_FR" w:bidi="fr_FR"/>
        </w:rPr>
        <w:t>Judée</w:t>
      </w:r>
      <w:r>
        <w:rPr>
          <w:lang w:val="fr_FR" w:bidi="fr_FR"/>
        </w:rPr>
        <w:t xml:space="preserve"> se trouvent tous deux dans le Glossaire principal. Jésus ne voulait pas aller en Judée parce que les </w:t>
      </w:r>
      <w:r>
        <w:rPr>
          <w:b/>
          <w:lang w:val="fr_FR" w:bidi="fr_FR"/>
        </w:rPr>
        <w:t>Juifs</w:t>
      </w:r>
      <w:r>
        <w:rPr>
          <w:lang w:val="fr_FR" w:bidi="fr_FR"/>
        </w:rPr>
        <w:t xml:space="preserve"> qui vivent en Judée cherchaient un moyen de le tuer. Les Juifs étaient les chefs juifs qui étaient des docteurs </w:t>
      </w:r>
      <w:r>
        <w:rPr>
          <w:lang w:val="fr_FR" w:bidi="fr_FR"/>
        </w:rPr>
        <w:t>de la loi</w:t>
      </w:r>
      <w:r>
        <w:rPr>
          <w:lang w:val="fr_FR" w:bidi="fr_FR"/>
        </w:rPr>
        <w:t xml:space="preserve">, ou des </w:t>
      </w:r>
      <w:r>
        <w:rPr>
          <w:lang w:val="fr_FR" w:bidi="fr_FR"/>
        </w:rPr>
        <w:t>scribes</w:t>
      </w:r>
      <w:r>
        <w:rPr>
          <w:lang w:val="fr_FR" w:bidi="fr_FR"/>
        </w:rPr>
        <w:t>, c'est-à-dire les personnes qui recopiaient la loi à l'écrit. Ils étaient des savants et des experts de l'interprétation de la loi des Saintes Écritures.</w:t>
      </w:r>
    </w:p>
    <w:p>
      <w:pPr/>
      <w:r>
        <w:rPr>
          <w:lang w:val="fr_FR" w:bidi="fr_FR"/>
        </w:rPr>
      </w:r>
      <w:r>
        <w:rPr>
          <w:lang w:val="fr_FR" w:bidi="fr_FR"/>
        </w:rPr>
        <w:t xml:space="preserve">Arrêtez-vous ici et discutez du mot que vous utiliserez pour </w:t>
      </w:r>
      <w:r>
        <w:rPr>
          <w:b/>
          <w:lang w:val="fr_FR" w:bidi="fr_FR"/>
        </w:rPr>
        <w:t>les chefs juifs</w:t>
      </w:r>
      <w:r>
        <w:rPr>
          <w:lang w:val="fr_FR" w:bidi="fr_FR"/>
        </w:rPr>
        <w:t>. Mettez cet enregistrement en pause ici.</w:t>
      </w:r>
    </w:p>
    <w:p>
      <w:pPr/>
      <w:r>
        <w:rPr>
          <w:lang w:val="fr_FR" w:bidi="fr_FR"/>
        </w:rPr>
      </w:r>
      <w:r>
        <w:rPr>
          <w:lang w:val="fr_FR" w:bidi="fr_FR"/>
        </w:rPr>
        <w:t xml:space="preserve">La </w:t>
      </w:r>
      <w:r>
        <w:rPr>
          <w:b/>
          <w:lang w:val="fr_FR" w:bidi="fr_FR"/>
        </w:rPr>
        <w:t>fête des tabernacles</w:t>
      </w:r>
      <w:r>
        <w:rPr>
          <w:lang w:val="fr_FR" w:bidi="fr_FR"/>
        </w:rPr>
        <w:t xml:space="preserve"> était proche. Cette fête était aussi appelée la fête des abris, ou des tentes, et elle rappelait aux Juifs comment ils ont vécu dans des tentes pendant qu'ils erraient dans le désert après que Dieu les ait sauvés de l'esclavage en Égypte. Cherchez </w:t>
      </w:r>
      <w:r>
        <w:rPr>
          <w:lang w:val="fr_FR" w:bidi="fr_FR"/>
        </w:rPr>
        <w:t>Fête des tabernacles</w:t>
      </w:r>
      <w:r>
        <w:rPr>
          <w:lang w:val="fr_FR" w:bidi="fr_FR"/>
        </w:rPr>
        <w:t xml:space="preserve"> dans le Glossaire principal.</w:t>
      </w:r>
    </w:p>
    <w:p>
      <w:pPr/>
      <w:r>
        <w:rPr>
          <w:lang w:val="fr_FR" w:bidi="fr_FR"/>
        </w:rPr>
      </w:r>
      <w:r>
        <w:rPr>
          <w:lang w:val="fr_FR" w:bidi="fr_FR"/>
        </w:rPr>
        <w:t xml:space="preserve">Arrêtez-vous ici et discutez du mot que vous utiliserez pour la </w:t>
      </w:r>
      <w:r>
        <w:rPr>
          <w:b/>
          <w:lang w:val="fr_FR" w:bidi="fr_FR"/>
        </w:rPr>
        <w:t>fête des tabernacles</w:t>
      </w:r>
      <w:r>
        <w:rPr>
          <w:lang w:val="fr_FR" w:bidi="fr_FR"/>
        </w:rPr>
        <w:t xml:space="preserve"> chez les Juifs. Mettez cet enregistrement en pause ici.</w:t>
      </w:r>
    </w:p>
    <w:p>
      <w:pPr/>
      <w:r>
        <w:rPr>
          <w:lang w:val="fr_FR" w:bidi="fr_FR"/>
        </w:rPr>
      </w:r>
      <w:r>
        <w:rPr>
          <w:lang w:val="fr_FR" w:bidi="fr_FR"/>
        </w:rPr>
        <w:t xml:space="preserve">Les frères de Jésus conseillent à Jésus de quitter la Galilée et d'aller en Judée pour que ses </w:t>
      </w:r>
      <w:r>
        <w:rPr>
          <w:b/>
          <w:lang w:val="fr_FR" w:bidi="fr_FR"/>
        </w:rPr>
        <w:t>disciples</w:t>
      </w:r>
      <w:r>
        <w:rPr>
          <w:lang w:val="fr_FR" w:bidi="fr_FR"/>
        </w:rPr>
        <w:t xml:space="preserve"> puissent voir les miracles et guérisons qu'il faisait. Un disciple est une personne qui suit et apprend de la part d'un enseignant religieux spécifique au sujet de Dieu, de la foi et de la vie. Les suiveurs les plus proches de Jésus étaient avec lui pendant une grande partie de son ministère public. Ils voyageaient partout avec lui, apprenaient de sa part, et étaient parfois envoyés par lui pour prêcher la bonne nouvelle du royaume et guérir les malades. Mais les disciples en Judée ne faisaient pas partie des douze disciples. C'étaient d'autres personnes qui ont aussi appris de la part de Jésus et l'ont suivi. Rappelez-vous que </w:t>
      </w:r>
      <w:r>
        <w:rPr>
          <w:lang w:val="fr_FR" w:bidi="fr_FR"/>
        </w:rPr>
        <w:t>disciple</w:t>
      </w:r>
      <w:r>
        <w:rPr>
          <w:lang w:val="fr_FR" w:bidi="fr_FR"/>
        </w:rPr>
        <w:t xml:space="preserve"> se trouve dans le glossaire principal.</w:t>
      </w:r>
    </w:p>
    <w:p>
      <w:pPr/>
      <w:r>
        <w:rPr>
          <w:lang w:val="fr_FR" w:bidi="fr_FR"/>
        </w:rPr>
      </w:r>
      <w:r>
        <w:rPr>
          <w:lang w:val="fr_FR" w:bidi="fr_FR"/>
        </w:rPr>
        <w:t xml:space="preserve">Arrêtez-vous ici et cherchez </w:t>
      </w:r>
      <w:r>
        <w:rPr>
          <w:b/>
          <w:lang w:val="fr_FR" w:bidi="fr_FR"/>
        </w:rPr>
        <w:t>disciple</w:t>
      </w:r>
      <w:r>
        <w:rPr>
          <w:lang w:val="fr_FR" w:bidi="fr_FR"/>
        </w:rPr>
        <w:t xml:space="preserve"> dans le Glossaire principal si nécessaire, et utilisez le même mot pour disciples que vous avez utilisé dans les passages précédents.</w:t>
      </w:r>
    </w:p>
    <w:p>
      <w:pPr/>
      <w:r>
        <w:rPr>
          <w:lang w:val="fr_FR" w:bidi="fr_FR"/>
        </w:rPr>
      </w:r>
      <w:r>
        <w:rPr>
          <w:lang w:val="fr_FR" w:bidi="fr_FR"/>
        </w:rPr>
        <w:t xml:space="preserve">Jésus leur dit donc : « Ce n'est pas le bon moment pour aller en Judée, mais pour vous, tout moment est bon pour vous d'aller en Judée. Les gens du monde ne peuvent pas vous haïr, mais pour moi, ils me haïssent parce que je leur dis que leurs actions ou leurs œuvres sont </w:t>
      </w:r>
      <w:r>
        <w:rPr>
          <w:b/>
          <w:lang w:val="fr_FR" w:bidi="fr_FR"/>
        </w:rPr>
        <w:t>mauvaises</w:t>
      </w:r>
      <w:r>
        <w:rPr>
          <w:lang w:val="fr_FR" w:bidi="fr_FR"/>
        </w:rPr>
        <w:t xml:space="preserve">. Le mal fait référence à tout ce qui vient contre Dieu. C'est le contraire du bien en ce que ce n'est pas juste : c'est une chose fausse, ou une mauvaise chose. Rappelez-vous </w:t>
      </w:r>
      <w:r>
        <w:rPr>
          <w:lang w:val="fr_FR" w:bidi="fr_FR"/>
        </w:rPr>
        <w:t>que</w:t>
      </w:r>
      <w:r>
        <w:rPr>
          <w:lang w:val="fr_FR" w:bidi="fr_FR"/>
        </w:rPr>
        <w:t xml:space="preserve"> le mot mal se trouve dans le Glossaire principal.</w:t>
      </w:r>
    </w:p>
    <w:p>
      <w:pPr/>
      <w:r>
        <w:rPr>
          <w:lang w:val="fr_FR" w:bidi="fr_FR"/>
        </w:rPr>
      </w:r>
      <w:r>
        <w:rPr>
          <w:lang w:val="fr_FR" w:bidi="fr_FR"/>
        </w:rPr>
        <w:t xml:space="preserve">Arrêtez-vous ici et discutez du mot que vous utiliserez pour </w:t>
      </w:r>
      <w:r>
        <w:rPr>
          <w:b/>
          <w:lang w:val="fr_FR" w:bidi="fr_FR"/>
        </w:rPr>
        <w:t>mal</w:t>
      </w:r>
      <w:r>
        <w:rPr>
          <w:lang w:val="fr_FR" w:bidi="fr_FR"/>
        </w:rPr>
        <w:t>.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une version audio de Jean 7.1–10 dans la version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7:1–10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45">
        <w:r>
          <w:rPr>
            <w:lang w:val="fr_FR" w:bidi="fr_FR"/>
          </w:rPr>
          <w:rPr>
            <w:color w:val="0000EE"/>
            <w:u w:val="single"/>
          </w:rPr>
          <w:t>Écouter et Cœur</w:t>
        </w:r>
      </w:hyperlink>
      <w:r>
        <w:rPr>
          <w:lang w:val="fr_FR" w:bidi="fr_FR"/>
        </w:rPr>
        <w:t xml:space="preserve"> (615 KB)</w:t>
      </w:r>
      <w:r>
        <w:rPr>
          <w:lang w:val="fr_FR" w:bidi="fr_FR"/>
        </w:rPr>
      </w:r>
    </w:p>
    <w:p>
      <w:pPr>
        <w:pStyle w:val="ListBullet"/>
        <w:spacing w:line="240" w:lineRule="auto"/>
        <w:ind w:left="720"/>
      </w:pPr>
      <w:r>
        <w:rPr>
          <w:lang w:val="fr_FR" w:bidi="fr_FR"/>
        </w:rPr>
      </w:r>
      <w:hyperlink r:id="rId146">
        <w:r>
          <w:rPr>
            <w:lang w:val="fr_FR" w:bidi="fr_FR"/>
          </w:rPr>
          <w:rPr>
            <w:color w:val="0000EE"/>
            <w:u w:val="single"/>
          </w:rPr>
          <w:t>Planter le Décor</w:t>
        </w:r>
      </w:hyperlink>
      <w:r>
        <w:rPr>
          <w:lang w:val="fr_FR" w:bidi="fr_FR"/>
        </w:rPr>
        <w:t xml:space="preserve"> (4.0 MB)</w:t>
      </w:r>
      <w:r>
        <w:rPr>
          <w:lang w:val="fr_FR" w:bidi="fr_FR"/>
        </w:rPr>
      </w:r>
    </w:p>
    <w:p>
      <w:pPr>
        <w:pStyle w:val="ListBullet"/>
        <w:spacing w:line="240" w:lineRule="auto"/>
        <w:ind w:left="720"/>
      </w:pPr>
      <w:r>
        <w:rPr>
          <w:lang w:val="fr_FR" w:bidi="fr_FR"/>
        </w:rPr>
      </w:r>
      <w:hyperlink r:id="rId147">
        <w:r>
          <w:rPr>
            <w:lang w:val="fr_FR" w:bidi="fr_FR"/>
          </w:rPr>
          <w:rPr>
            <w:color w:val="0000EE"/>
            <w:u w:val="single"/>
          </w:rPr>
          <w:t>Définir les Scènes</w:t>
        </w:r>
      </w:hyperlink>
      <w:r>
        <w:rPr>
          <w:lang w:val="fr_FR" w:bidi="fr_FR"/>
        </w:rPr>
        <w:t xml:space="preserve"> (3.4 MB)</w:t>
      </w:r>
      <w:r>
        <w:rPr>
          <w:lang w:val="fr_FR" w:bidi="fr_FR"/>
        </w:rPr>
      </w:r>
    </w:p>
    <w:p>
      <w:pPr>
        <w:pStyle w:val="ListBullet"/>
        <w:spacing w:line="240" w:lineRule="auto"/>
        <w:ind w:left="720"/>
      </w:pPr>
      <w:r>
        <w:rPr>
          <w:lang w:val="fr_FR" w:bidi="fr_FR"/>
        </w:rPr>
      </w:r>
      <w:hyperlink r:id="rId148">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149">
        <w:r>
          <w:rPr>
            <w:lang w:val="fr_FR" w:bidi="fr_FR"/>
          </w:rPr>
          <w:rPr>
            <w:color w:val="0000EE"/>
            <w:u w:val="single"/>
          </w:rPr>
          <w:t>Combler les Lacunes</w:t>
        </w:r>
      </w:hyperlink>
      <w:r>
        <w:rPr>
          <w:lang w:val="fr_FR" w:bidi="fr_FR"/>
        </w:rPr>
        <w:t xml:space="preserve"> (2.3 MB)</w:t>
      </w:r>
      <w:r>
        <w:rPr>
          <w:lang w:val="fr_FR" w:bidi="fr_FR"/>
        </w:rPr>
      </w:r>
    </w:p>
    <w:p>
      <w:pPr>
        <w:pStyle w:val="ListBullet"/>
        <w:spacing w:line="240" w:lineRule="auto"/>
        <w:ind w:left="720"/>
      </w:pPr>
      <w:r>
        <w:rPr>
          <w:lang w:val="fr_FR" w:bidi="fr_FR"/>
        </w:rPr>
      </w:r>
      <w:hyperlink r:id="rId150">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Jean 7:11–24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7.11–24. Laissez entrer la parole de Dieu dans vos cœurs.</w:t>
      </w:r>
    </w:p>
    <w:p>
      <w:pPr/>
      <w:r>
        <w:rPr>
          <w:lang w:val="fr_FR" w:bidi="fr_FR"/>
        </w:rPr>
      </w:r>
      <w:r>
        <w:rPr>
          <w:lang w:val="fr_FR" w:bidi="fr_FR"/>
        </w:rPr>
        <w:t>Écoutez l'enregistrement de Jean 7.11–24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7.11–24 dans la traduction la plus facile à comprendre.</w:t>
      </w:r>
    </w:p>
    <w:p>
      <w:pPr/>
      <w:r>
        <w:rPr>
          <w:lang w:val="fr_FR" w:bidi="fr_FR"/>
        </w:rPr>
      </w:r>
      <w:r>
        <w:rPr>
          <w:lang w:val="fr_FR" w:bidi="fr_FR"/>
        </w:rPr>
        <w:t>Dans le dernier passage, Jésus est resté en Galilée après que ses frères aient dû se rendre à Jérusalem pour célébrer la fête des tabernacles. Plus tard, Jésus suit ses frères en silence, c'est-à-dire en secret, pour célébrer aussi la fête. Pendant le déroulement de la fête, les chefs juifs regardaient et demandaient où se trouvait cet homme, parce qu'ils s'attendaient à ce que Jésus soit à la fête et les chefs juifs voulaient savoir où il se trouvait. Ici Jean fait référence aux chefs juifs comme simplement « les Juifs ». C'étaient les chefs religieux juifs, ou les autorités juives qui s'opposaient à Jésus et voulaient le tuer.</w:t>
      </w:r>
    </w:p>
    <w:p>
      <w:pPr/>
      <w:r>
        <w:rPr>
          <w:lang w:val="fr_FR" w:bidi="fr_FR"/>
        </w:rPr>
      </w:r>
      <w:r>
        <w:rPr>
          <w:lang w:val="fr_FR" w:bidi="fr_FR"/>
        </w:rPr>
        <w:t>À ce moment-là, la foule a donc commencé à grogner au sujet de Jésus parce que beaucoup d'entre eux n'étaient pas heureux de ce que Jésus avait dit et fait. Ils se disputaient à propos de qui était Jésus. Certains disent qu'il était un homme bon alors que d'autres disaient qu'il trompaient les gens. Mais la foule refusait de dire quoi que ce soit en public au sujet de Jésus parce qu'elle avait peur des chefs juifs. Tout le monde préférait attendre que la décision des chefs religieux juifs soit rendue publique pour savoir si Jésus est un trompeur.</w:t>
      </w:r>
    </w:p>
    <w:p>
      <w:pPr/>
      <w:r>
        <w:rPr>
          <w:lang w:val="fr_FR" w:bidi="fr_FR"/>
        </w:rPr>
      </w:r>
      <w:r>
        <w:rPr>
          <w:lang w:val="fr_FR" w:bidi="fr_FR"/>
        </w:rPr>
        <w:t>Arrêtez-vous ici et discutez de ces questions en groupe : dans votre culture, quelles sont certaines de vos fêtes traditionnelles que vous célébrez ou observez chaque année ? Mettez cet enregistrement en pause ici.</w:t>
      </w:r>
    </w:p>
    <w:p>
      <w:pPr/>
      <w:r>
        <w:rPr>
          <w:lang w:val="fr_FR" w:bidi="fr_FR"/>
        </w:rPr>
      </w:r>
      <w:r>
        <w:rPr>
          <w:lang w:val="fr_FR" w:bidi="fr_FR"/>
        </w:rPr>
        <w:t>Pendant que le peuple juif célébrait la fête des tabernacles, Jésus monte et entre dans le temple, le lieu d'adoration juif à Jérusalem. Jésus commence à enseigner. Peut-être que Jésus voulait entrer dans la fête au moment le plus important. Quand Jésus « montait », cela fait référence au fait d'aller dans un lieu plus élevé, comme une colline, parce que le temple se trouvait sur un terrain élevé. Les Juifs qui se trouvaient étaient étonnés de son enseignement et demandaient : « Comment cet homme a-t-il obtenu une telle instruction sans avoir été enseigné ? » Ici, les chefs religieux juifs réalisaient le fait que l'enseignement de Jésus montrait qu'il comprenait la loi et les Écritures juives sans qu'un rabbin ou un enseignant professionnel l'ait enseigné.</w:t>
      </w:r>
    </w:p>
    <w:p>
      <w:pPr/>
      <w:r>
        <w:rPr>
          <w:lang w:val="fr_FR" w:bidi="fr_FR"/>
        </w:rPr>
      </w:r>
      <w:r>
        <w:rPr>
          <w:lang w:val="fr_FR" w:bidi="fr_FR"/>
        </w:rPr>
        <w:t xml:space="preserve">Arrêtez-vous ici et regardez une image du </w:t>
      </w:r>
      <w:r>
        <w:rPr>
          <w:lang w:val="fr_FR" w:bidi="fr_FR"/>
        </w:rPr>
        <w:t>temple</w:t>
      </w:r>
      <w:r>
        <w:rPr>
          <w:lang w:val="fr_FR" w:bidi="fr_FR"/>
        </w:rPr>
        <w:t xml:space="preserve"> en groupe. Mettez cet enregistrement en pause ici.</w:t>
      </w:r>
    </w:p>
    <w:p>
      <w:pPr/>
      <w:r>
        <w:rPr>
          <w:lang w:val="fr_FR" w:bidi="fr_FR"/>
        </w:rPr>
      </w:r>
      <w:r>
        <w:rPr>
          <w:lang w:val="fr_FR" w:bidi="fr_FR"/>
        </w:rPr>
        <w:t>Puis Jésus répond aux chefs juifs : « Mon message n'est pas mes propres idées, et ce message vient de Dieu qui m'a envoyé ici. Quiconque choisit de faire la volonté de Dieu découvrira si mon enseignement vient de Dieu ou si je parle de mon propre chef. » Ici Jésus essaie de faire savoir aux chefs juifs qu'il est l'un des vrais enseignants et un exemple de ce qu'est un véritable enseignant, même si aucun rabbin ou enseignant religieux n'a enseigné à Jésus. Puis Jésus continue de dire qu'une personne qui exprime ses propres idées essaie de trouver la gloire, ou la louange, pour elle-même. Mais la personne véritable veut que les gens glorifient ou louent Dieu qui l'a envoyé. Et son enseignement ne sert pas à tromper les autres. Il est important de se rappeler que Jésus dit aux chefs religieux juifs que d'autres enseignants pouvaient utiliser des idées ou des autorités humaines comme source de leurs opinions, mais que Dieu lui-même était la source de l'enseignement de Jésus. Au lieu d'évaluer l'enseignement de Jésus en termes de ce que d'autres idées ou autorités traditionnelles avaient à dire sur le sujet, les gens devraient considérer la façon dont l'enseignement de Jésus était lié à la volonté de Dieu. S'ils voulaient vraiment faire la volonté de Dieu, ils pourraient en venir à bien juger de ce que Jésus enseignait. Et rappelez-vous que Jésus suggère aussi un test qu'ils pouvaient utiliser pour voir si l'enseignement venait de l'opinion humaine ou d'idées traditionnelles, ou si il ne venait pas de Dieu. Le test consistait à déterminer si l'enseignant cherchait sa propre gloire ou la gloire de Dieu.</w:t>
      </w:r>
    </w:p>
    <w:p>
      <w:pPr/>
      <w:r>
        <w:rPr>
          <w:lang w:val="fr_FR" w:bidi="fr_FR"/>
        </w:rPr>
      </w:r>
      <w:r>
        <w:rPr>
          <w:lang w:val="fr_FR" w:bidi="fr_FR"/>
        </w:rPr>
        <w:t>Arrêtez-vous ici et discutez de ces questions en groupe : dans votre culture, discutez des situations où un roi ou un chef a envoyé son serviteur pour délivrer un message, mais le serviteur est allé délivrer un message différent. Pourquoi pensez-vous que le serviteur dit un message différent ? Comment un vrai serviteur apporte-t-il l'honneur et la louange au roi, ou au chef, quand il va avec un message ? Mettez cet enregistrement en pause ici.</w:t>
      </w:r>
    </w:p>
    <w:p>
      <w:pPr/>
      <w:r>
        <w:rPr>
          <w:lang w:val="fr_FR" w:bidi="fr_FR"/>
        </w:rPr>
      </w:r>
      <w:r>
        <w:rPr>
          <w:lang w:val="fr_FR" w:bidi="fr_FR"/>
        </w:rPr>
        <w:t>Et Jésus dit aussi aux chefs juifs : « Moïse ne vous a-t-il pas donné la loi ? Pourtant, aucun de vous n'observe la loi. Pourquoi essayez-vous de me tuer ? » Ici Jésus essaie de dire aux chefs juifs que c'est Moïse qui leur a donné la loi de Dieu, il y a longtemps. Aucun des chefs juifs n'obéit à la loi ou ne fait ce que Moïse leur a enseigné. Puis Jésus dit : « Pourquoi cherchez-vous une occasion de me tuer ? » Jésus soulignait que vouloir le tuer était contraire à la loi de Moïse qui disait : « Tu ne tueras pas ». Toutes les personnes qui avaient parlé ou se disputaient parmi la foule disent donc à Jésus : « Tu es possédé par un démon ». Ici la foule disait qu'un esprit mauvais faisait penser à Jésus que les gens voulaient le tuer. Un démon fait référence à un être spirituel qui sert Satan.</w:t>
      </w:r>
    </w:p>
    <w:p>
      <w:pPr/>
      <w:r>
        <w:rPr>
          <w:lang w:val="fr_FR" w:bidi="fr_FR"/>
        </w:rPr>
      </w:r>
      <w:r>
        <w:rPr>
          <w:lang w:val="fr_FR" w:bidi="fr_FR"/>
        </w:rPr>
        <w:t>Arrêtez-vous ici et discutez en groupe : dans votre culture, que se passe-t-il quand un chef religieux enfreint la loi religieuse ? Qu'advient-il d'une personne qui souligne que les chefs religieux ont tort ? Mettez cet enregistrement en pause ici.</w:t>
      </w:r>
    </w:p>
    <w:p>
      <w:pPr/>
      <w:r>
        <w:rPr>
          <w:lang w:val="fr_FR" w:bidi="fr_FR"/>
        </w:rPr>
      </w:r>
      <w:r>
        <w:rPr>
          <w:lang w:val="fr_FR" w:bidi="fr_FR"/>
        </w:rPr>
        <w:t>Jésus répond à la foule : « J'ai fait ce miracle le jour du sabbat, et vous avez tous été surpris ou étonnés ». Le sabbat ici signifie le jour religieux d'adoration et de repos, qui commence du vendredi soir au samedi soir dans la culture juive. Jésus dit donc en outre à la foule : « Moïse vous a ordonné de circoncire vos fils le jour du sabbat ». La circoncision est un signe que l'homme est un héritier de l'alliance faite entre Dieu et Abraham. La circoncision est un signe que l'enfant fait partie du peuple élu de Dieu, Israël. Comme il fait partie du peuple de Dieu, les promesses de Dieu s'appliquent à lui. La circoncision est une coutume juive ordonnée dans la loi où le bout de peau à l'extrémité du pénis d'un garçon est coupé. Cette opération est habituellement effectuée par le père ou par un homme spécialisé dans ce travail. Un bébé garçon est circoncis huit jours après sa naissance. Jésus poursuit en disant : « Si un garçon peut être circoncis le jour du sabbat pour que la loi de Moïse ne soit pas brisée, pourquoi êtes-vous en colère contre moi d'avoir guéri le corps d'un homme tout entier le jour du sabbat ? » Ici Jésus dit que Moïse a ordonné aux Juifs de circoncire leurs fils le huitième jour, un commandement que Moïse a hérité de ses ancêtres comme Abraham, Isaac et Jacob. Abraham, Isaac et Jacob sont les fondateurs de la nation juive. Selon l'enseignement juif, la loi de la circoncision avait la priorité sur la loi du sabbat. Jésus soutient donc que c'est plus qu'une simple circoncision qui a la priorité sur la loi du sabbat. Puis Jésus dit que la loi de la miséricorde a la priorité sur le jour du sabbat, puisqu'elle concerne le corps tout entier d'un homme. Jésus dit donc aux chefs juifs : « Arrêtez de juger par ce que vous voyez en surface. Jugez au lieu de cela selon la vérité, la justice, ou l'équité. »</w:t>
      </w:r>
    </w:p>
    <w:p>
      <w:pPr/>
      <w:r>
        <w:rPr>
          <w:lang w:val="fr_FR" w:bidi="fr_FR"/>
        </w:rPr>
      </w:r>
      <w:r>
        <w:rPr>
          <w:lang w:val="fr_FR" w:bidi="fr_FR"/>
        </w:rPr>
        <w:t>Arrêtez-vous ici et discutez en groupe : parlez de situations dans votre culture où quelqu'un a essayé de sauver une vie, mais où il a été condamné pour cela au lieu d'être remercié.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7.11–24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les chefs religieux juifs cherchaient une occasion de tuer Jésus pendant la célébration de la fête des tabernacles.</w:t>
      </w:r>
    </w:p>
    <w:p>
      <w:pPr/>
      <w:r>
        <w:rPr>
          <w:lang w:val="fr_FR" w:bidi="fr_FR"/>
        </w:rPr>
      </w:r>
      <w:r>
        <w:rPr>
          <w:b/>
          <w:lang w:val="fr_FR" w:bidi="fr_FR"/>
        </w:rPr>
        <w:t>Dans la deuxième partie :</w:t>
      </w:r>
      <w:r>
        <w:rPr>
          <w:lang w:val="fr_FR" w:bidi="fr_FR"/>
        </w:rPr>
        <w:t xml:space="preserve"> Jésus va dans le temple pour enseigner et le peuple juif était étonné de son enseignement.</w:t>
      </w:r>
    </w:p>
    <w:p>
      <w:pPr/>
      <w:r>
        <w:rPr>
          <w:lang w:val="fr_FR" w:bidi="fr_FR"/>
        </w:rPr>
      </w:r>
      <w:r>
        <w:rPr>
          <w:b/>
          <w:lang w:val="fr_FR" w:bidi="fr_FR"/>
        </w:rPr>
        <w:t>Dans la troisième partie :</w:t>
      </w:r>
      <w:r>
        <w:rPr>
          <w:lang w:val="fr_FR" w:bidi="fr_FR"/>
        </w:rPr>
        <w:t xml:space="preserve"> Jésus met les chefs religieux juifs au défi de dire que son enseignement ne vient pas d'une idée humaine, mais d'une idée de Dieu, mais qu'ils voulaient quand même le tuer.</w:t>
      </w:r>
    </w:p>
    <w:p>
      <w:pPr/>
      <w:r>
        <w:rPr>
          <w:lang w:val="fr_FR" w:bidi="fr_FR"/>
        </w:rPr>
      </w:r>
      <w:r>
        <w:rPr>
          <w:b/>
          <w:lang w:val="fr_FR" w:bidi="fr_FR"/>
        </w:rPr>
        <w:t>Dans la quatrième partie :</w:t>
      </w:r>
      <w:r>
        <w:rPr>
          <w:lang w:val="fr_FR" w:bidi="fr_FR"/>
        </w:rPr>
        <w:t xml:space="preserve"> Jésus rappelle aux chefs religieux juifs la loi que Dieu a donnée à Moïse au sujet de la pratique de la circoncision et du jour du sabbat.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La foule dans le temple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Jean dit que pendant la célébration de la fête des tabernacles, les chefs juifs cherchaient Jésus et demandaient aux gens : « Où est-il ? » Il est important de se rappeler que les chefs religieux juifs demandaient aux gens de leur dire où se trouvait Jésus. Et rappelez-vous que les responsables juifs disent : « Où est-il ? » ou « Où est cet homme ? » C'est une façon d'insulter Jésus ou de montrer qu'il n'a aucun respect, et cela montre que les chefs juifs ne pensaient pas que Jésus était un homme bon. À ce moment-là, la foule a donc commencé à grogner au sujet de Jésus. Il est important de se rappeler que la foule murmuraient les uns avec les autres pendant les discussions, par peur des autorités juives. Et rappelez-vous que quelqu'un pourrait avoir des problèmes avec les autorités juives pour avoir dit ouvertement que Jésus était un homme bon.</w:t>
      </w:r>
    </w:p>
    <w:p>
      <w:pPr/>
      <w:r>
        <w:rPr>
          <w:lang w:val="fr_FR" w:bidi="fr_FR"/>
        </w:rPr>
      </w:r>
      <w:r>
        <w:rPr>
          <w:lang w:val="fr_FR" w:bidi="fr_FR"/>
        </w:rPr>
        <w:t>Dans la deuxième partie, Jean nous dit que Jésus entre dans le temple et qu'il commence à enseigner. Rappelez-vous que Jésus est venu « au milieu de la fête », ce qui signifie que Jésus est probablement venu deux à quatre jours après le début de la fête de huit jours. Les Juifs qui se trouvaient là étaient étonnés de son enseignement et demandaient : « Comment cet homme a-t-il obtenu une telle instruction sans que personne ne l'enseigne ? » Il est important de se rappeler que les chefs religieux juifs savaient que Jésus était un charpentier de Galilée qui n'avait pas d'éducation formelle en théologie. Mais ce qu'il disait montrait que Jésus savait de quoi il parlait. Et rappelez-vous que les chefs religieux juifs en sont venus à réaliser que Jésus avait tellement appris au sujet de la loi ou des Écritures sans recevoir d'enseignement de leur part.</w:t>
      </w:r>
    </w:p>
    <w:p>
      <w:pPr/>
      <w:r>
        <w:rPr>
          <w:lang w:val="fr_FR" w:bidi="fr_FR"/>
        </w:rPr>
      </w:r>
      <w:r>
        <w:rPr>
          <w:lang w:val="fr_FR" w:bidi="fr_FR"/>
        </w:rPr>
        <w:t>Dans la troisième partie, Jésus répond aux chefs juifs, pour expliquer pourquoi il en savait tant sans avoir été enseigné par eux : « Mon message n'est pas mes propres idées, et ce message vient de Dieu qui m'a envoyé ici. Quiconque choisit de faire la volonté de Dieu découvrira si mon enseignement vient de Dieu ou si je parle de mon propre chef. » Puis Jésus continue de dire qu'une personne qui exprime ses propres idées essaie de trouver la gloire, ou la louange, pour elle-même. Mais la personne véritable veut que les gens glorifient ou louent Dieu qui l'a envoyé. Et l'enseignement de Jésus n'a pas pour but de tromper les autres.</w:t>
      </w:r>
    </w:p>
    <w:p>
      <w:pPr/>
      <w:r>
        <w:rPr>
          <w:lang w:val="fr_FR" w:bidi="fr_FR"/>
        </w:rPr>
      </w:r>
      <w:r>
        <w:rPr>
          <w:lang w:val="fr_FR" w:bidi="fr_FR"/>
        </w:rPr>
        <w:t xml:space="preserve">Dans la quatrième partie, Jésus rappelle aussi aux chefs juifs que « C'est Moïse qui vous a donné la loi. Pourtant, aucun de vous n'observe la loi. Pourquoi essayez-vous de me tuer ? » Jésus ne s'attend pas à ce qu'ils répondent à ces questions. Jésus dit que Moïse a donné la loi aux gens, et qu'ils ne la gardent pas. Au lieu de cela, ils essaient de le tuer. Toutes les personnes qui parlaient ou se disputaient parmi la foule disent donc à Jésus : « Tu es possédé par un démon qui te fait penser que les gens essaient de te tuer ». Il est important de se rappeler que les gens utilisaient une déclaration forte ici selon laquelle Jésus avait tort, c'est-à-dire que personne n'essaie de tuer Jésus. Et rappelez-vous qu'ils pensaient que c'était l'esprit mauvais qui était entré en lui qui faisait que Jésus pensait de cette façon. Puis Jésus répond à la foule : « Quand j'ai fait ce miracle le jour du sabbat, vous avez tous été surpris ou étonnés ». Jésus dit donc en outre à la foule : « Moïse vous a ordonné de circoncire vos fils le jour du sabbat ». </w:t>
      </w:r>
    </w:p>
    <w:p>
      <w:pPr/>
      <w:r>
        <w:rPr>
          <w:lang w:val="fr_FR" w:bidi="fr_FR"/>
        </w:rPr>
      </w:r>
      <w:r>
        <w:rPr>
          <w:lang w:val="fr_FR" w:bidi="fr_FR"/>
        </w:rPr>
        <w:t>Jean arrête maintenant l'histoire et donne certaines informations générales. Jean dit que la circoncision a commencé en fait avant l'époque de Moïse, avec les patriarches, c'est-à-dire les pères fondateurs d'Israël. Ces hommes (Abraham, Isaac et Jacob) ont vécu des centaines d'années avant Moïse !</w:t>
      </w:r>
    </w:p>
    <w:p>
      <w:pPr/>
      <w:r>
        <w:rPr>
          <w:lang w:val="fr_FR" w:bidi="fr_FR"/>
        </w:rPr>
      </w:r>
      <w:r>
        <w:rPr>
          <w:lang w:val="fr_FR" w:bidi="fr_FR"/>
        </w:rPr>
        <w:t>Jésus poursuit en disant : « Arrêtez de juger par ce que vous voyez en surface. Jugez plutôt selon la vérité, la justice, ou l'équité. » Il est important de se rappeler que les gens étaient en colère contre Jésus parce qu'il a complètement guéri quelqu'un le jour du sabbat. Et rappelez-vous que Jésus réprimandait les gens pour qu'ils portent des jugements sur la base de l'aspect extérieur des choses, c'est-à-dire de leur apparence, par opposition à la façon dont ils pensaient dans leur cœur et dans leurs intentions.</w:t>
      </w:r>
    </w:p>
    <w:p>
      <w:pPr/>
      <w:r>
        <w:rPr>
          <w:lang w:val="fr_FR" w:bidi="fr_FR"/>
        </w:rPr>
      </w:r>
      <w:r>
        <w:rPr>
          <w:lang w:val="fr_FR" w:bidi="fr_FR"/>
        </w:rPr>
        <w:t>En groupe, trouvez une feuille ou du papier cartonné et dessinez dessus.</w:t>
      </w:r>
    </w:p>
    <w:p>
      <w:pPr/>
      <w:r>
        <w:rPr>
          <w:lang w:val="fr_FR" w:bidi="fr_FR"/>
        </w:rPr>
      </w:r>
      <w:r>
        <w:rPr>
          <w:lang w:val="fr_FR" w:bidi="fr_FR"/>
        </w:rPr>
        <w:t>Maintenant, le groupe devrait créer un scénario, dessiner ou utiliser des objets pour visualiser le passage et l'action qu'il contient. Vous voudrez peut-être penser à d'autres façons de mieux visualiser le passage alors que vous dessinez.</w:t>
      </w:r>
    </w:p>
    <w:p>
      <w:pPr/>
      <w:r>
        <w:rPr>
          <w:lang w:val="fr_FR" w:bidi="fr_FR"/>
        </w:rPr>
      </w:r>
      <w:r>
        <w:rPr>
          <w:lang w:val="fr_FR" w:bidi="fr_FR"/>
        </w:rPr>
        <w:t>Arrêtez l'audio et collectez vos matériaux pour vos activités.</w:t>
      </w:r>
    </w:p>
    <w:p>
      <w:pPr/>
      <w:r>
        <w:rPr>
          <w:lang w:val="fr_FR" w:bidi="fr_FR"/>
        </w:rPr>
      </w:r>
      <w:r>
        <w:rPr>
          <w:lang w:val="fr_FR" w:bidi="fr_FR"/>
        </w:rPr>
        <w:t>Arrêtez l'enregistrement et faites cette activité.</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7.11–24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La foule dans le temple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pendant la célébration de la fête des tabernacles, les chefs juifs cherchaient Jésus et demandaient aux gens : « Où est Jésus ; où est cet homme ? » À ce moment-là, la foule a donc commencé à grogner au sujet de Jésus. Ils se disputaient au sujet de qui était Jésus : certains disent qu'il était un homme bon tandis que d'autres disent qu'il trompait les gens.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responsables religieux juifs : « Que ressentez-vous ou à quoi pensez-vous ? » Vous entendrez peut-être des choses comme : « Nous cherchons une bonne occasion de tuer ce trompeur et il pourrait s'agir de notre seule chance ».</w:t>
      </w:r>
    </w:p>
    <w:p>
      <w:pPr>
        <w:pStyle w:val="ListBullet"/>
        <w:spacing w:line="240" w:lineRule="auto"/>
        <w:ind w:left="720"/>
      </w:pPr>
      <w:r>
        <w:rPr>
          <w:lang w:val="fr_FR" w:bidi="fr_FR"/>
        </w:rPr>
      </w:r>
      <w:r>
        <w:rPr>
          <w:lang w:val="fr_FR" w:bidi="fr_FR"/>
        </w:rPr>
        <w:t>Demandez aux personnes qui jouent dans la foule : « Que ressentez-vous ou que pensez-vous ? » Vous entendrez peut-être des choses comme : « Nous avons peur et ne voulons pas avoir de problèmes avec nos autorités religieuses. Il est préférable de rester silencieux.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Jésus entre dans le temple et commence à enseigner. Les Juifs qui se trouvaient étaient étonnés de son enseignement et demandaient : « Comment cet homme a-t-il obtenu une telle instruction sans avoir été instruit par un enseignant ?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J'aimerais que les Juifs en viennent à réaliser que je suis la Parole, c'est-à-dire la connaissance qui est enseignée. La parole qui est devenue chair est une personne, moi, qui les enseigne maintenant. »</w:t>
      </w:r>
    </w:p>
    <w:p>
      <w:pPr>
        <w:pStyle w:val="ListBullet"/>
        <w:spacing w:line="240" w:lineRule="auto"/>
        <w:ind w:left="720"/>
      </w:pPr>
      <w:r>
        <w:rPr>
          <w:lang w:val="fr_FR" w:bidi="fr_FR"/>
        </w:rPr>
      </w:r>
      <w:r>
        <w:rPr>
          <w:lang w:val="fr_FR" w:bidi="fr_FR"/>
        </w:rPr>
        <w:t>Demandez aux personnes qui jouent le peuple juif : « Que ressentez-vous ou que pensez-vous ? » Vous entendrez peut-être des choses comme : « Waouh ! Son enseignement montre qu'il comprend et a une bonne connaissance de ce qu'il enseigne.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Jésus répond aux chefs juifs : « Mon message n'est pas mes propres idées, et ce message vient de Dieu qui m'a envoyé ici. Quiconque choisit de faire la volonté de Dieu découvrira si mon enseignement vient de Dieu ou si je parle de mon propre chef. Et une personne qui exprime ses propres idées essaie de trouver la gloire, ou la louange, pour elle-même. Mais la personne véritable veut que les gens glorifient ou louent Dieu qui l'a envoyé. Et son enseignement ne sert pas à tromper les autres.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Comme j'aimerais que ces chefs religieux juifs sachent que la source de mon enseignement ne vient pas d'idées humaines, mais de Dieu. Et je veux que Dieu soit loué à travers mon enseignement. »</w:t>
      </w:r>
    </w:p>
    <w:p>
      <w:pPr>
        <w:pStyle w:val="ListBullet"/>
        <w:spacing w:line="240" w:lineRule="auto"/>
        <w:ind w:left="720"/>
      </w:pPr>
      <w:r>
        <w:rPr>
          <w:lang w:val="fr_FR" w:bidi="fr_FR"/>
        </w:rPr>
      </w:r>
      <w:r>
        <w:rPr>
          <w:lang w:val="fr_FR" w:bidi="fr_FR"/>
        </w:rPr>
        <w:t>Demandez aux personnes qui jouent les chefs religieux juifs : « Que ressentez-vous ou que pensez-vous ? » Vous entendrez peut-être des choses comme : « Ce Jésus essaie de tromper les gens et d'obtenir la louange de leur part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quatrième partie, Jésus dit aux chefs juifs que : « C'est Moïse qui vous a donné la loi, et aucun de vous n'observe la loi. Pourquoi essayez-vous de me tuer ? » </w:t>
      </w:r>
    </w:p>
    <w:p>
      <w:pPr/>
      <w:r>
        <w:rPr>
          <w:lang w:val="fr_FR" w:bidi="fr_FR"/>
        </w:rPr>
      </w:r>
      <w:r>
        <w:rPr>
          <w:lang w:val="fr_FR" w:bidi="fr_FR"/>
        </w:rPr>
        <w:t xml:space="preserve">Toutes les personnes qui parlaient ou se disputaient parmi la foule disent donc à Jésus : « Tu es possédé par un démon qui te fait penser que les gens essaient de te tuer ». </w:t>
      </w:r>
    </w:p>
    <w:p>
      <w:pPr/>
      <w:r>
        <w:rPr>
          <w:lang w:val="fr_FR" w:bidi="fr_FR"/>
        </w:rPr>
      </w:r>
      <w:r>
        <w:rPr>
          <w:lang w:val="fr_FR" w:bidi="fr_FR"/>
        </w:rPr>
        <w:t xml:space="preserve">Jésus répond à la foule : « J'ai fait ce miracle le jour du sabbat, et vous avez tous été surpris ou étonnés. Et Moïse vous ordonne de circoncire vos fils le jour du sabbat. Arrêtez de juger par ce que vous voyez en surface. Jugez plutôt selon la vérité, la justice, ou l'équité.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J'attends avec impatience le jour où les Juifs sauront qu'il est préférable de guérir le corps tout entier que de guérir une partie du corps. C'est une occasion de leur faire savoir que l'on ne devrait pas juger sur la base d'une simple apparence physique, mais de la réalité. »</w:t>
      </w:r>
    </w:p>
    <w:p>
      <w:pPr>
        <w:pStyle w:val="ListBullet"/>
        <w:spacing w:line="240" w:lineRule="auto"/>
        <w:ind w:left="720"/>
      </w:pPr>
      <w:r>
        <w:rPr>
          <w:lang w:val="fr_FR" w:bidi="fr_FR"/>
        </w:rPr>
      </w:r>
      <w:r>
        <w:rPr>
          <w:lang w:val="fr_FR" w:bidi="fr_FR"/>
        </w:rPr>
        <w:t>Demandez aux personnes qui jouent les Juifs : « Que ressentez-vous ou à quoi pensez-vous ? » Vous entendrez peut-être des choses comme : « Nous sommes vraiment en colère contre Jésus parce qu'il a enfreint notre loi en guérissant quelqu'un le jour du sabbat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7.11–24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Pendant la célébration de la fête des tabernacles, les </w:t>
      </w:r>
      <w:r>
        <w:rPr>
          <w:b/>
          <w:lang w:val="fr_FR" w:bidi="fr_FR"/>
        </w:rPr>
        <w:t>chefs juifs</w:t>
      </w:r>
      <w:r>
        <w:rPr>
          <w:lang w:val="fr_FR" w:bidi="fr_FR"/>
        </w:rPr>
        <w:t xml:space="preserve"> cherchaient Jésus et demandaient aux gens : « Où est Jésus ? » Les Juifs étaient les chefs juifs qui étaient des docteurs </w:t>
      </w:r>
      <w:r>
        <w:rPr>
          <w:lang w:val="fr_FR" w:bidi="fr_FR"/>
        </w:rPr>
        <w:t>de la loi</w:t>
      </w:r>
      <w:r>
        <w:rPr>
          <w:lang w:val="fr_FR" w:bidi="fr_FR"/>
        </w:rPr>
        <w:t xml:space="preserve">, ou des </w:t>
      </w:r>
      <w:r>
        <w:rPr>
          <w:lang w:val="fr_FR" w:bidi="fr_FR"/>
        </w:rPr>
        <w:t>scribes</w:t>
      </w:r>
      <w:r>
        <w:rPr>
          <w:lang w:val="fr_FR" w:bidi="fr_FR"/>
        </w:rPr>
        <w:t>, c'est-à-dire les personnes qui recopiaient la loi à l'écrit. Ils étaient des savants et des experts de l'interprétation de la loi des Saintes Écritures. Utilisez la même expression pour chefs juifs que vous avez utilisée dans les passages précédents.</w:t>
      </w:r>
    </w:p>
    <w:p>
      <w:pPr/>
      <w:r>
        <w:rPr>
          <w:lang w:val="fr_FR" w:bidi="fr_FR"/>
        </w:rPr>
      </w:r>
      <w:r>
        <w:rPr>
          <w:lang w:val="fr_FR" w:bidi="fr_FR"/>
        </w:rPr>
        <w:t xml:space="preserve">Jésus entre dans le </w:t>
      </w:r>
      <w:r>
        <w:rPr>
          <w:b/>
          <w:lang w:val="fr_FR" w:bidi="fr_FR"/>
        </w:rPr>
        <w:t>temple</w:t>
      </w:r>
      <w:r>
        <w:rPr>
          <w:lang w:val="fr_FR" w:bidi="fr_FR"/>
        </w:rPr>
        <w:t xml:space="preserve"> et commence à enseigner. Temples est généralement le nom donné à un lieu d'adoration où des sacrifices sont faits pour honorer le dieu du temple. Temple peut être traduit par la maison où Dieu vivait parmi son peuple. Les sacrificateurs juifs faisaient des sacrifices dans le temple pour que Dieu pardonne les péchés du peuple, et pour rendre grâce à Dieu. Le Temple était construit de manière à ce que les gens puissent adorer Dieu et pour que des sacrificateurs puissent lui offrir des sacrifices. Traduisez </w:t>
      </w:r>
      <w:r>
        <w:rPr>
          <w:lang w:val="fr_FR" w:bidi="fr_FR"/>
        </w:rPr>
        <w:t>temple</w:t>
      </w:r>
      <w:r>
        <w:rPr>
          <w:lang w:val="fr_FR" w:bidi="fr_FR"/>
        </w:rPr>
        <w:t xml:space="preserve"> de la même manière que vous l'avez fait dans les passages précédents, et rappelez-vous que le mot </w:t>
      </w:r>
      <w:r>
        <w:rPr>
          <w:lang w:val="fr_FR" w:bidi="fr_FR"/>
        </w:rPr>
        <w:t>temple</w:t>
      </w:r>
      <w:r>
        <w:rPr>
          <w:lang w:val="fr_FR" w:bidi="fr_FR"/>
        </w:rPr>
        <w:t xml:space="preserve"> se trouve dans le Glossaire principal.</w:t>
      </w:r>
    </w:p>
    <w:p>
      <w:pPr/>
      <w:r>
        <w:rPr>
          <w:lang w:val="fr_FR" w:bidi="fr_FR"/>
        </w:rPr>
      </w:r>
      <w:r>
        <w:rPr>
          <w:lang w:val="fr_FR" w:bidi="fr_FR"/>
        </w:rPr>
        <w:t xml:space="preserve">Une personne qui exprime ses propres idées essaie d'acquérir la </w:t>
      </w:r>
      <w:r>
        <w:rPr>
          <w:b/>
          <w:lang w:val="fr_FR" w:bidi="fr_FR"/>
        </w:rPr>
        <w:t>gloire</w:t>
      </w:r>
      <w:r>
        <w:rPr>
          <w:lang w:val="fr_FR" w:bidi="fr_FR"/>
        </w:rPr>
        <w:t xml:space="preserve">, ou la louange, pour elle-même. Mais la personne véritable veut que les gens glorifient, ou louent, Dieu qui l'a envoyé. Gloire peut parfois être traduit par bien parler de quelqu'un ou lui donner de l'honneur. Ce mot est le plus souvent utilisé quand on parle de louer, d'honorer et de bien parler de Dieu. </w:t>
      </w:r>
      <w:r>
        <w:rPr>
          <w:lang w:val="fr_FR" w:bidi="fr_FR"/>
        </w:rPr>
        <w:t>Glorifier</w:t>
      </w:r>
      <w:r>
        <w:rPr>
          <w:lang w:val="fr_FR" w:bidi="fr_FR"/>
        </w:rPr>
        <w:t xml:space="preserve"> ou louer Dieu signifie reconnaître que Dieu mérite l'honneur, puis parler du bien de lui. Traduisez gloire de la même manière que vous l’avez fait avant, et rappelez-vous que le mot </w:t>
      </w:r>
      <w:r>
        <w:rPr>
          <w:lang w:val="fr_FR" w:bidi="fr_FR"/>
        </w:rPr>
        <w:t>gloire</w:t>
      </w:r>
      <w:r>
        <w:rPr>
          <w:lang w:val="fr_FR" w:bidi="fr_FR"/>
        </w:rPr>
        <w:t xml:space="preserve"> se trouve dans le Glossaire principal.</w:t>
      </w:r>
    </w:p>
    <w:p>
      <w:pPr/>
      <w:r>
        <w:rPr>
          <w:lang w:val="fr_FR" w:bidi="fr_FR"/>
        </w:rPr>
      </w:r>
      <w:r>
        <w:rPr>
          <w:lang w:val="fr_FR" w:bidi="fr_FR"/>
        </w:rPr>
        <w:t xml:space="preserve">Jésus dit aux chefs juifs que « C'est Moïse qui vous a donné la </w:t>
      </w:r>
      <w:r>
        <w:rPr>
          <w:b/>
          <w:lang w:val="fr_FR" w:bidi="fr_FR"/>
        </w:rPr>
        <w:t>loi</w:t>
      </w:r>
      <w:r>
        <w:rPr>
          <w:lang w:val="fr_FR" w:bidi="fr_FR"/>
        </w:rPr>
        <w:t xml:space="preserve">, et aucun de vous n'observe la loi ». La </w:t>
      </w:r>
      <w:r>
        <w:rPr>
          <w:b/>
          <w:lang w:val="fr_FR" w:bidi="fr_FR"/>
        </w:rPr>
        <w:t>loi de Moïse</w:t>
      </w:r>
      <w:r>
        <w:rPr>
          <w:lang w:val="fr_FR" w:bidi="fr_FR"/>
        </w:rPr>
        <w:t xml:space="preserve"> peut être traduite par les règles de Dieu que Moïse partageait avec le peuple juif pour leur dire comment vivre. Parfois, le mot loi est mentionné seul, mais il fait référence à la loi que Dieu a donnée aux Juifs par l'intermédiaire de Moïse. Traduisez loi de la même manière que vous l'avez fait dans les passages précédents, et rappelez-vous que le mot </w:t>
      </w:r>
      <w:r>
        <w:rPr>
          <w:lang w:val="fr_FR" w:bidi="fr_FR"/>
        </w:rPr>
        <w:t>loi</w:t>
      </w:r>
      <w:r>
        <w:rPr>
          <w:lang w:val="fr_FR" w:bidi="fr_FR"/>
        </w:rPr>
        <w:t xml:space="preserve"> se trouve dans le Glossaire principal.</w:t>
      </w:r>
    </w:p>
    <w:p>
      <w:pPr/>
      <w:r>
        <w:rPr>
          <w:lang w:val="fr_FR" w:bidi="fr_FR"/>
        </w:rPr>
      </w:r>
      <w:r>
        <w:rPr>
          <w:lang w:val="fr_FR" w:bidi="fr_FR"/>
        </w:rPr>
        <w:t xml:space="preserve">Les personnes qui parlaient ou se disputaient parmi la foule disent à Jésus : « Tu es possédé par un </w:t>
      </w:r>
      <w:r>
        <w:rPr>
          <w:b/>
          <w:lang w:val="fr_FR" w:bidi="fr_FR"/>
        </w:rPr>
        <w:t>démon</w:t>
      </w:r>
      <w:r>
        <w:rPr>
          <w:lang w:val="fr_FR" w:bidi="fr_FR"/>
        </w:rPr>
        <w:t>. Qui essaie de te tuer ? » Un démon peut être traduit par des êtres spirituels mauvais qui servent Satan en tant qu'agents qui sont sous son autorité. Ces êtres spirituels ont le pouvoir d'opprimer un être humain et même de prendre le contrôle de lui.</w:t>
      </w:r>
    </w:p>
    <w:p>
      <w:pPr/>
      <w:r>
        <w:rPr>
          <w:lang w:val="fr_FR" w:bidi="fr_FR"/>
        </w:rPr>
      </w:r>
      <w:r>
        <w:rPr>
          <w:lang w:val="fr_FR" w:bidi="fr_FR"/>
        </w:rPr>
        <w:t xml:space="preserve">Arrêtez-vous ici et cherchez le mot </w:t>
      </w:r>
      <w:r>
        <w:rPr>
          <w:lang w:val="fr_FR" w:bidi="fr_FR"/>
        </w:rPr>
        <w:t>démon</w:t>
      </w:r>
      <w:r>
        <w:rPr>
          <w:lang w:val="fr_FR" w:bidi="fr_FR"/>
        </w:rPr>
        <w:t xml:space="preserve"> dans le glossaire principal. Discutez du mot que vous utiliserez pour démon. Mettez cet enregistrement en pause ici.</w:t>
      </w:r>
    </w:p>
    <w:p>
      <w:pPr/>
      <w:r>
        <w:rPr>
          <w:lang w:val="fr_FR" w:bidi="fr_FR"/>
        </w:rPr>
      </w:r>
      <w:r>
        <w:rPr>
          <w:lang w:val="fr_FR" w:bidi="fr_FR"/>
        </w:rPr>
        <w:t xml:space="preserve">Puis Jésus répond à la foule : « J'ai fait ce </w:t>
      </w:r>
      <w:r>
        <w:rPr>
          <w:b/>
          <w:lang w:val="fr_FR" w:bidi="fr_FR"/>
        </w:rPr>
        <w:t>miracle</w:t>
      </w:r>
      <w:r>
        <w:rPr>
          <w:lang w:val="fr_FR" w:bidi="fr_FR"/>
        </w:rPr>
        <w:t xml:space="preserve"> le jour du sabbat, et vous êtes tous surpris, c'est-à-dire étonnés ». Le mot miracles fait référence aux actions puissantes que seul Dieu peut accomplir et qui conduit les gens à être émerveillés devant Dieu. Les miracles, les signes et les prodiges signifient parfois la même chose qui se produit pour montrer aux gens quelque chose d'important pour eux.</w:t>
      </w:r>
    </w:p>
    <w:p>
      <w:pPr/>
      <w:r>
        <w:rPr>
          <w:lang w:val="fr_FR" w:bidi="fr_FR"/>
        </w:rPr>
      </w:r>
      <w:r>
        <w:rPr>
          <w:lang w:val="fr_FR" w:bidi="fr_FR"/>
        </w:rPr>
        <w:t xml:space="preserve">Arrêtez-vous ici et discutez du mot que vous utiliserez pour </w:t>
      </w:r>
      <w:r>
        <w:rPr>
          <w:b/>
          <w:lang w:val="fr_FR" w:bidi="fr_FR"/>
        </w:rPr>
        <w:t>miracles</w:t>
      </w:r>
      <w:r>
        <w:rPr>
          <w:lang w:val="fr_FR" w:bidi="fr_FR"/>
        </w:rPr>
        <w:t xml:space="preserve">. Rappelez-vous que les </w:t>
      </w:r>
      <w:r>
        <w:rPr>
          <w:lang w:val="fr_FR" w:bidi="fr_FR"/>
        </w:rPr>
        <w:t>miracles</w:t>
      </w:r>
      <w:r>
        <w:rPr>
          <w:lang w:val="fr_FR" w:bidi="fr_FR"/>
        </w:rPr>
        <w:t xml:space="preserve"> se trouvent dans le glossaire principal. Mettez cet enregistrement en pause ici.</w:t>
      </w:r>
    </w:p>
    <w:p>
      <w:pPr/>
      <w:r>
        <w:rPr>
          <w:lang w:val="fr_FR" w:bidi="fr_FR"/>
        </w:rPr>
      </w:r>
      <w:r>
        <w:rPr>
          <w:lang w:val="fr_FR" w:bidi="fr_FR"/>
        </w:rPr>
        <w:t xml:space="preserve">Jésus dit au peuple : « Moïse vous a </w:t>
      </w:r>
      <w:r>
        <w:rPr>
          <w:b/>
          <w:lang w:val="fr_FR" w:bidi="fr_FR"/>
        </w:rPr>
        <w:t>ordonné</w:t>
      </w:r>
      <w:r>
        <w:rPr>
          <w:lang w:val="fr_FR" w:bidi="fr_FR"/>
        </w:rPr>
        <w:t xml:space="preserve"> de circoncire vos fils le jour du sabbat ». La circoncision est une coutume juive ordonnée dans la loi où le bout de peau à l'extrémité du pénis d'un garçon est coupé. Cette opération est habituellement effectuée par le père ou par un homme spécialisé dans ce travail. Un bébé garçon est circoncis huit jours après sa naissance. </w:t>
      </w:r>
    </w:p>
    <w:p>
      <w:pPr/>
      <w:r>
        <w:rPr>
          <w:lang w:val="fr_FR" w:bidi="fr_FR"/>
        </w:rPr>
      </w:r>
      <w:r>
        <w:rPr>
          <w:lang w:val="fr_FR" w:bidi="fr_FR"/>
        </w:rPr>
        <w:t xml:space="preserve">Arrêtez l'enregistrement et parlez du mot que vous allez utiliser pour traduire le mot </w:t>
      </w:r>
      <w:r>
        <w:rPr>
          <w:b/>
          <w:lang w:val="fr_FR" w:bidi="fr_FR"/>
        </w:rPr>
        <w:t>circoncision</w:t>
      </w:r>
      <w:r>
        <w:rPr>
          <w:lang w:val="fr_FR" w:bidi="fr_FR"/>
        </w:rPr>
        <w:t xml:space="preserve">. Rappelez-vous que le mot </w:t>
      </w:r>
      <w:r>
        <w:rPr>
          <w:lang w:val="fr_FR" w:bidi="fr_FR"/>
        </w:rPr>
        <w:t>circoncision</w:t>
      </w:r>
      <w:r>
        <w:rPr>
          <w:lang w:val="fr_FR" w:bidi="fr_FR"/>
        </w:rPr>
        <w:t xml:space="preserve"> se trouve dans le Glossaire principal. Mettez cet enregistrement en pause ici.</w:t>
      </w:r>
    </w:p>
    <w:p>
      <w:pPr/>
      <w:r>
        <w:rPr>
          <w:lang w:val="fr_FR" w:bidi="fr_FR"/>
        </w:rPr>
      </w:r>
      <w:r>
        <w:rPr>
          <w:lang w:val="fr_FR" w:bidi="fr_FR"/>
        </w:rPr>
        <w:t xml:space="preserve">Utilisez le même mot pour </w:t>
      </w:r>
      <w:r>
        <w:rPr>
          <w:b/>
          <w:lang w:val="fr_FR" w:bidi="fr_FR"/>
        </w:rPr>
        <w:t>sabbat</w:t>
      </w:r>
      <w:r>
        <w:rPr>
          <w:lang w:val="fr_FR" w:bidi="fr_FR"/>
        </w:rPr>
        <w:t xml:space="preserve"> que précédemment. Le peuple juif observait le jour du sabbat comme un jour de repos et d'adoration à partir du moment où Dieu leur a donné ce commandement. C'était considéré comme le septième jour de la semaine. C'était aussi le jour où l'on allait à la synagogue pour adorer. Rappelez-vous que le mot </w:t>
      </w:r>
      <w:r>
        <w:rPr>
          <w:lang w:val="fr_FR" w:bidi="fr_FR"/>
        </w:rPr>
        <w:t>sabbat</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7:11–24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51">
        <w:r>
          <w:rPr>
            <w:lang w:val="fr_FR" w:bidi="fr_FR"/>
          </w:rPr>
          <w:rPr>
            <w:color w:val="0000EE"/>
            <w:u w:val="single"/>
          </w:rPr>
          <w:t>Écouter et Cœur</w:t>
        </w:r>
      </w:hyperlink>
      <w:r>
        <w:rPr>
          <w:lang w:val="fr_FR" w:bidi="fr_FR"/>
        </w:rPr>
        <w:t xml:space="preserve"> (676 KB)</w:t>
      </w:r>
      <w:r>
        <w:rPr>
          <w:lang w:val="fr_FR" w:bidi="fr_FR"/>
        </w:rPr>
      </w:r>
    </w:p>
    <w:p>
      <w:pPr>
        <w:pStyle w:val="ListBullet"/>
        <w:spacing w:line="240" w:lineRule="auto"/>
        <w:ind w:left="720"/>
      </w:pPr>
      <w:r>
        <w:rPr>
          <w:lang w:val="fr_FR" w:bidi="fr_FR"/>
        </w:rPr>
      </w:r>
      <w:hyperlink r:id="rId152">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153">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154">
        <w:r>
          <w:rPr>
            <w:lang w:val="fr_FR" w:bidi="fr_FR"/>
          </w:rPr>
          <w:rPr>
            <w:color w:val="0000EE"/>
            <w:u w:val="single"/>
          </w:rPr>
          <w:t>Intégration du Texte</w:t>
        </w:r>
      </w:hyperlink>
      <w:r>
        <w:rPr>
          <w:lang w:val="fr_FR" w:bidi="fr_FR"/>
        </w:rPr>
        <w:t xml:space="preserve"> (3.1 MB)</w:t>
      </w:r>
      <w:r>
        <w:rPr>
          <w:lang w:val="fr_FR" w:bidi="fr_FR"/>
        </w:rPr>
      </w:r>
    </w:p>
    <w:p>
      <w:pPr>
        <w:pStyle w:val="ListBullet"/>
        <w:spacing w:line="240" w:lineRule="auto"/>
        <w:ind w:left="720"/>
      </w:pPr>
      <w:r>
        <w:rPr>
          <w:lang w:val="fr_FR" w:bidi="fr_FR"/>
        </w:rPr>
      </w:r>
      <w:hyperlink r:id="rId155">
        <w:r>
          <w:rPr>
            <w:lang w:val="fr_FR" w:bidi="fr_FR"/>
          </w:rPr>
          <w:rPr>
            <w:color w:val="0000EE"/>
            <w:u w:val="single"/>
          </w:rPr>
          <w:t>Combler les Lacunes</w:t>
        </w:r>
      </w:hyperlink>
      <w:r>
        <w:rPr>
          <w:lang w:val="fr_FR" w:bidi="fr_FR"/>
        </w:rPr>
        <w:t xml:space="preserve"> (4.1 MB)</w:t>
      </w:r>
      <w:r>
        <w:rPr>
          <w:lang w:val="fr_FR" w:bidi="fr_FR"/>
        </w:rPr>
      </w:r>
    </w:p>
    <w:p>
      <w:pPr>
        <w:pStyle w:val="ListBullet"/>
        <w:spacing w:line="240" w:lineRule="auto"/>
        <w:ind w:left="720"/>
      </w:pPr>
      <w:r>
        <w:rPr>
          <w:lang w:val="fr_FR" w:bidi="fr_FR"/>
        </w:rPr>
      </w:r>
      <w:hyperlink r:id="rId156">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7:25–36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7.25–36. Laissez entrer la parole de Dieu dans vos cœurs.</w:t>
      </w:r>
    </w:p>
    <w:p>
      <w:pPr/>
      <w:r>
        <w:rPr>
          <w:lang w:val="fr_FR" w:bidi="fr_FR"/>
        </w:rPr>
      </w:r>
      <w:r>
        <w:rPr>
          <w:lang w:val="fr_FR" w:bidi="fr_FR"/>
        </w:rPr>
        <w:t>Écoutez l'enregistrement de Jean 7.25–36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7.25–36 dans la traduction la plus facile à comprendre.</w:t>
      </w:r>
    </w:p>
    <w:p>
      <w:pPr/>
      <w:r>
        <w:rPr>
          <w:lang w:val="fr_FR" w:bidi="fr_FR"/>
        </w:rPr>
      </w:r>
      <w:r>
        <w:rPr>
          <w:lang w:val="fr_FR" w:bidi="fr_FR"/>
        </w:rPr>
        <w:t>Dans le dernier passage, Jean nous dit que Jésus est allé à la fête à Jérusalem et a commencé à enseigner dans le temple. Tout le monde était étonné d'à quel point il enseignait bien. Certaines personnes qui vivaient à Jérusalem commencent maintenant à demander : « N'est-ce pas Jésus que nos responsables, ou nos chefs, essaient de tuer ? Et regardez, il parle publiquement et personne ne dit rien pour le défier ou le réprimander. Est-il possible que nos responsables ou chefs juifs aient décidé que Jésus est vraiment le Messie, ou le Christ ? »</w:t>
      </w:r>
    </w:p>
    <w:p>
      <w:pPr/>
      <w:r>
        <w:rPr>
          <w:lang w:val="fr_FR" w:bidi="fr_FR"/>
        </w:rPr>
      </w:r>
      <w:r>
        <w:rPr>
          <w:lang w:val="fr_FR" w:bidi="fr_FR"/>
        </w:rPr>
        <w:t>Messie signifie quelqu'un que Dieu a oint, ou nommé, pour une tâche spéciale. Ici Jean essaie de nous dire que les personnes, ou les citoyens qui vivent à Jérusalem, étaient surprises et commençaient à parler de l'enseignement de Jésus. Les gens étaient confus parce qu'ils ne comprenaient pas pourquoi les chefs juifs permettaient à Jésus d'enseigner en public. Ils s'attendaient à ce que les chefs juifs arrêtent et tuent Jésus. Ils se demandaient si les chefs juifs croyaient maintenant que Jésus était le Messie. Puis les gens continuent de dire qu'ils savent d'où vient Jésus, alors que quand le vrai Messie, ou Christ, arrivera, ils ne sauront pas d'où il vient. Certaines personnes juives interprétaient leurs Écritures pour dire que les gens ne connaîtraient pas les détails sur le lieu d'où viendrait le Messie. Ici les personnes qui parlent parmi la foule ne pensaient pas que Jésus était le Messie, mais un autre prophète. Les gens qui parlaient de Jésus pensaient que le Messie n'était pas encore venu. Ils attendent donc encore la venue du Messie. Ils avaient pensé que le Messie viendrait ou apparaîtrait et que personne ne saurait d'où il était venu.</w:t>
      </w:r>
    </w:p>
    <w:p>
      <w:pPr/>
      <w:r>
        <w:rPr>
          <w:lang w:val="fr_FR" w:bidi="fr_FR"/>
        </w:rPr>
      </w:r>
      <w:r>
        <w:rPr>
          <w:lang w:val="fr_FR" w:bidi="fr_FR"/>
        </w:rPr>
        <w:t>Arrêtez-vous ici et discutez de ces questions en groupe :</w:t>
      </w:r>
    </w:p>
    <w:p>
      <w:pPr/>
      <w:r>
        <w:rPr>
          <w:lang w:val="fr_FR" w:bidi="fr_FR"/>
        </w:rPr>
      </w:r>
      <w:r>
        <w:rPr>
          <w:lang w:val="fr_FR" w:bidi="fr_FR"/>
        </w:rPr>
        <w:t>Ainsi, pendant que Jésus enseignait encore les gens dans le temple, Jésus parle à haute voix pour que tout le monde puisse entendre. Jésus dit : « Vous pensez que vous me connaissez et savez d'où je viens ». Je ne suis pas venu ici par ma propre décision. C'est plutôt que j'ai été envoyé par Dieu, celui qui est digne de confiance et fiable. Vous ne le connaissez pas. Je suis celui qui connaît Dieu parce que je suis venu de sa part et qu'il m'a envoyé vers vous. » Ici Jésus dit que les personnes qui parlent de lui à Jérusalem connaissaient ses parents humains, mais ne connaissaient pas Dieu, qui l'avait envoyé dans le monde. Jésus, cependant, connaît Dieu parce qu'il vient de Dieu. En tant que personne qui parle au nom de Dieu, qui dit vrai, il a un message important que tout le monde devrait l'écouter. Après que Jésus ait dit cela, le peuple juif essaie de le saisir, mais aucun d'eux ne pouvait l'attraper ou le saisir parce que ce n'était pas encore le moment que Dieu avait fixé pour que Jésus soit arrêté. Jésus contrôle ce qui lui arrive, parce que Dieu l'a envoyé et que Dieu est au contrôle total. Mais parmi la foule, il y avait beaucoup de personnes qui croyaient en Jésus. Ils se disent les uns aux autres : « Quand le Messie apparaîtra sur la terre, il ne fera pas plus de signes ou de miracles que ce que Jésus n'a déjà fait ». Ici Jean est en train de dire que même si certaines personnes et leurs chefs s'opposent à Jésus et essaient de le saisir ou de l'attraper, beaucoup de personnes dans la foule croyaient en Jésus. Ils croyaient que Jésus avait fait ce que le Messie ferait et qu'il n'y avait aucun moyen que quelqu'un d'autre puisse faire des signes plus miraculeux que ce que Jésus avait fait. À cause de ces signes miraculeux, Jésus devait être le Messie.</w:t>
      </w:r>
    </w:p>
    <w:p>
      <w:pPr/>
      <w:r>
        <w:rPr>
          <w:lang w:val="fr_FR" w:bidi="fr_FR"/>
        </w:rPr>
      </w:r>
      <w:r>
        <w:rPr>
          <w:lang w:val="fr_FR" w:bidi="fr_FR"/>
        </w:rPr>
        <w:t>Arrêtez-vous ici et discutez en groupe : dans votre culture, discutez des situations où un roi ou un chef a envoyé son serviteur pour délivrer un message important. Et certaines personnes croient son message tandis que d'autres ne veulent pas écouter le serviteur parce que le serviteur n'est pas venu d'une famille ou d'un village important.</w:t>
      </w:r>
    </w:p>
    <w:p>
      <w:pPr/>
      <w:r>
        <w:rPr>
          <w:lang w:val="fr_FR" w:bidi="fr_FR"/>
        </w:rPr>
      </w:r>
      <w:r>
        <w:rPr>
          <w:lang w:val="fr_FR" w:bidi="fr_FR"/>
        </w:rPr>
        <w:t>Puis les pharisiens entendent la foule parler silencieusement entre eux au sujet de Jésus. Les principaux sacrificateurs et les pharisiens ont donc envoyé des gardes du temple pour arrêter Jésus et l'emmener en prison. Jésus dit à la foule : « Je ne suis ici que pendant une courte période pour être avec vous. Après cela, je retournerai vers Dieu qui m'a envoyé vers vous. Vous me chercherez, mais vous ne pourrez pas me trouver. Là où je serai, vous ne pourrez pas venir. » Jésus était avec Dieu depuis le passé d'éternité, est présent avec lui pendant qu'il parle, et sera avec lui dans l'éternité. Il irait vers son Père dans les cieux, et c'est pourquoi ceux qui écoutaient Jésus ne pourraient pas le trouver. Quand Jésus dit que le temps était en effet court, Jésus dit cela presque six mois avant sa crucifixion. Jésus dit que les Juifs pouvaient essayer de l'arrêter maintenant, mais qu'ils ne pourraient bientôt même pas le trouver pour l'arrêter parce que le temps de Jésus sur la terre en tant qu'humain prendrait fin. Les chefs juifs se demandaient donc les uns aux autres : « Où Jésus prévoit-il d'aller pour nous empêcher ou nous arrêter de le trouver ? Veut-il dire qu'il ira vers les Gentils, ou les Grecs qui vivent dans un autre pays, parmi les étrangers, pour enseigner à ces personnes étrangères ? » Gentils fait référence à des personnes non-Juives. Que pouvait-il vouloir dire quand il dit : « Vous me chercherez, mais vous ne pourrez pas me trouver », et « Là où je suis, vous ne pouvez pas venir ? » Les chefs juifs ne posaient pas cette question pour apprendre la réponse. Au lieu de cela, ils disaient que Jésus n'avait pas de sens.</w:t>
      </w:r>
    </w:p>
    <w:p>
      <w:pPr/>
      <w:r>
        <w:rPr>
          <w:lang w:val="fr_FR" w:bidi="fr_FR"/>
        </w:rPr>
      </w:r>
      <w:r>
        <w:rPr>
          <w:lang w:val="fr_FR" w:bidi="fr_FR"/>
        </w:rPr>
        <w:t>Arrêtez-vous ici et discutez en groupe : racontez une histoire au sujet d'un moment où votre communauté a reçu un message de la part d'un messager, mais qu'elle ne l'a pas compris. Cela n'avait pas de sens pour eux.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7.25–36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est encore dans les parvis du temple en train d'enseigner. Les personnes qui vivaient à Jérusalem étaient surprises de l'enseignement de Jésus.</w:t>
      </w:r>
    </w:p>
    <w:p>
      <w:pPr/>
      <w:r>
        <w:rPr>
          <w:lang w:val="fr_FR" w:bidi="fr_FR"/>
        </w:rPr>
      </w:r>
      <w:r>
        <w:rPr>
          <w:b/>
          <w:lang w:val="fr_FR" w:bidi="fr_FR"/>
        </w:rPr>
        <w:t>Dans la deuxième partie :</w:t>
      </w:r>
      <w:r>
        <w:rPr>
          <w:lang w:val="fr_FR" w:bidi="fr_FR"/>
        </w:rPr>
        <w:t xml:space="preserve"> Jésus dit : « Vous me connaissez et vous savez d'où je viens. C'est Dieu qui m'a envoyé. »</w:t>
      </w:r>
    </w:p>
    <w:p>
      <w:pPr/>
      <w:r>
        <w:rPr>
          <w:lang w:val="fr_FR" w:bidi="fr_FR"/>
        </w:rPr>
      </w:r>
      <w:r>
        <w:rPr>
          <w:b/>
          <w:lang w:val="fr_FR" w:bidi="fr_FR"/>
        </w:rPr>
        <w:t>Dans la troisième partie :</w:t>
      </w:r>
      <w:r>
        <w:rPr>
          <w:lang w:val="fr_FR" w:bidi="fr_FR"/>
        </w:rPr>
        <w:t xml:space="preserve"> les principaux sacrificateurs et les pharisiens ont envoyé des gardes du temple pour arrêter Jésus et l'emmener en prison.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En groupe, prêtez attention à ces parties du cadre du passage :</w:t>
      </w:r>
    </w:p>
    <w:p>
      <w:pPr/>
      <w:r>
        <w:rPr>
          <w:lang w:val="fr_FR" w:bidi="fr_FR"/>
        </w:rPr>
      </w:r>
      <w:r>
        <w:rPr>
          <w:lang w:val="fr_FR" w:bidi="fr_FR"/>
        </w:rPr>
        <w:t>Cette partie poursuit le passage précédent. Jésus est encore dans le temple en train d'enseigner. Le peuple juif qui vivait à Jérusalem était surpris par l'enseignement de Jésus. Ils ont commencé à parler entre eux. Jean dit que certaines personnes qui vivaient à Jérusalem étaient surprises et ont commencé à parler publiquement de l'enseignement, ou de la prédication, de Jésus. Il est important de se rappeler que les autorités juives ne croyaient pas que Jésus était le Christ et essayaient en fait de tuer Jésus. Et rappelez-vous que les gens à Jérusalem étaient très surpris que les autorités juives aient permis à Jésus d'enseigner ou de prêcher publiquement et qu'elles ne l'aient pas arrêté.</w:t>
      </w:r>
    </w:p>
    <w:p>
      <w:pPr/>
      <w:r>
        <w:rPr>
          <w:lang w:val="fr_FR" w:bidi="fr_FR"/>
        </w:rPr>
      </w:r>
      <w:r>
        <w:rPr>
          <w:lang w:val="fr_FR" w:bidi="fr_FR"/>
        </w:rPr>
        <w:t>Dans la deuxième partie, Jésus enseignait encore les gens dans le temple, puis Jésus parle à haute voix pour que tout le monde puisse l'entendre. Il est important de se rappeler que Jésus n'essayait pas d'éviter les autorités juives en enseignant en secret. Les Juifs savaient que le Messie serait l'oint et utilisaient ce titre pour faire référence à la personne que Dieu a désignée et a promis d'envoyer comme roi et Sauveur. Mais les gens savaient tous que Jésus était de la ville appelée Nazareth en Galilée et qu'il était souvent appelé « Jésus de Nazareth ». Et rappelez-vous que les gens ne pensaient pas que Jésus était le Messie. Ils pensaient donc que le Messie n'était pas encore venu. Certaines des personnes qui écoutaient étaient en colère et voulaient saisir Jésus, mais beaucoup d'autres croyaient qu'il était le Messie. Ils posent une question à laquelle ils n'attendent pas de réponse. Ils demandent : « Quand le Messie viendra, fera-t-il plus de miracles que cet homme ? » Ils disent que Jésus a fait beaucoup de miracles. Il doit donc être le Messie.</w:t>
      </w:r>
    </w:p>
    <w:p>
      <w:pPr/>
      <w:r>
        <w:rPr>
          <w:lang w:val="fr_FR" w:bidi="fr_FR"/>
        </w:rPr>
      </w:r>
      <w:r>
        <w:rPr>
          <w:lang w:val="fr_FR" w:bidi="fr_FR"/>
        </w:rPr>
        <w:t>Dans la troisième partie : les principaux sacrificateurs et les pharisiens envoyaient donc des policiers du temple pour essayer d'arrêter Jésus, mais ils ne pouvaient pas le faire à ce moment-là. Il est important de se rappeler que c'était parce que ce n'était pas le bon moment ou la bonne heure pour que Jésus soit arrêté. Puis Jésus dit à la foule : « Je ne suis ici que pour une courte période pour être avec vous, après quoi je retournerai vers Dieu qui m'a envoyé vers vous. Vous me chercherez, mais vous ne pourrez pas me trouver. » Et rappelez-vous que les personnes qui croient en Jésus en tant que Messie voudront que Jésus les aide d'une manière ou d'une autre. Les chefs juifs se demandaient les uns aux autres : « Que veut-il dire par "vous me chercherez, mais vous ne pourrez pas me trouver" ? » Il est important de se rappeler que les chefs religieux juifs ne pensaient pas que Jésus pouvait aller quelque part où ils ne pouvaient pas le trouver.</w:t>
      </w:r>
    </w:p>
    <w:p>
      <w:pPr/>
      <w:r>
        <w:rPr>
          <w:lang w:val="fr_FR" w:bidi="fr_FR"/>
        </w:rPr>
      </w:r>
      <w:r>
        <w:rPr>
          <w:lang w:val="fr_FR" w:bidi="fr_FR"/>
        </w:rPr>
        <w:t>Maintenant, le groupe devrait créer un scénario, dessiner ou utiliser des objets pour visualiser le passage et l'action qu'il contient. Vous voudrez peut-être penser à d'autres façons de mieux visualiser le passage alors que vous dessinez.</w:t>
      </w:r>
    </w:p>
    <w:p>
      <w:pPr/>
      <w:r>
        <w:rPr>
          <w:lang w:val="fr_FR" w:bidi="fr_FR"/>
        </w:rPr>
      </w:r>
      <w:r>
        <w:rPr>
          <w:lang w:val="fr_FR" w:bidi="fr_FR"/>
        </w:rPr>
        <w:t>Arrêtez l'audio et collectez vos matériaux pour vos activités.</w:t>
      </w:r>
    </w:p>
    <w:p>
      <w:pPr/>
      <w:r>
        <w:rPr>
          <w:lang w:val="fr_FR" w:bidi="fr_FR"/>
        </w:rPr>
      </w:r>
      <w:r>
        <w:rPr>
          <w:lang w:val="fr_FR" w:bidi="fr_FR"/>
        </w:rPr>
        <w:t>Arrêtez l'enregistrement et faites cette activité.</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7.25–36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La foule dans le temple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les foules commencent à croire que Jésus est le Messie, mais les chefs religieux juifs essayaient d'arrêter Jésus et de le tuer. Ensuite certaines personnes qui vivaient à Jérusalem commencent maintenant à demander : « N'est-ce pas Jésus que nos responsables, ou nos chefs, essaient de tuer ? Et regardez, il parle publiquement et personne ne dit rien pour le défier ou le réprimander. Est-il possible que nos responsables ou chefs aient décidé que Jésus est vraiment le Messie ? » Puis les gens continuent de dire : « Nous savons que ce Jésus vient de Nazareth, mais quand le vrai Messie arrivera, nous ne saurons pas d'où il vient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la foule : « Que ressentez-vous ou à quoi pensez-vous ? » Vous entendrez peut-être des choses comme : « Nous sommes vraiment surpris que nos chefs juifs ne puissent pas arrêter Jésus parce qu'ils ne croient pas que Jésus pourrait être le Messie. Peut-être que nos responsables ont accepté le fait que Jésus est le Messie attendu.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pendant que Jésus enseignait encore les gens dans le temple, Jésus parle à haute voix pour que tout le monde puisse l'entendre en disant : « Vous pensez me connaître et savoir d'où je suis venu. Je ne suis pas venu ici par ma propre décision. Au contraire, j'ai été envoyé par Dieu, celui qui est vrai et que vous ne connaissez pas. Je suis celui qui connaît Dieu parce que je suis venu de sa part et qu'il m'a envoyé vers vous. » </w:t>
      </w:r>
    </w:p>
    <w:p>
      <w:pPr/>
      <w:r>
        <w:rPr>
          <w:lang w:val="fr_FR" w:bidi="fr_FR"/>
        </w:rPr>
      </w:r>
      <w:r>
        <w:rPr>
          <w:lang w:val="fr_FR" w:bidi="fr_FR"/>
        </w:rPr>
        <w:t xml:space="preserve">Après que Jésus ait dit cela, les Juifs ont essayé de l'arrêter, mais aucun d'eux ne pouvait l'attraper ou le saisir parce que ce n'était pas encore le moment que Dieu avait fixé pour que Jésus soit arrêté. Mais parmi la foule, il y avait beaucoup de personnes qui croyaient en Jésus. Ils se disent les uns aux autres : « Quand le Christ apparaîtra sur la terre, il ne fera pas plus de signes ou de miracles que ce que Jésus n'a déjà fait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Parce que je suis venu au nom de Dieu pour sauver les gens, j'ai hâte et serais heureux de rendre mon message très clair pour les gens. Et si ces personnes comprennent mon message, je serai vraiment satisfait. »</w:t>
      </w:r>
    </w:p>
    <w:p>
      <w:pPr>
        <w:pStyle w:val="ListBullet"/>
        <w:spacing w:line="240" w:lineRule="auto"/>
        <w:ind w:left="720"/>
      </w:pPr>
      <w:r>
        <w:rPr>
          <w:lang w:val="fr_FR" w:bidi="fr_FR"/>
        </w:rPr>
      </w:r>
      <w:r>
        <w:rPr>
          <w:lang w:val="fr_FR" w:bidi="fr_FR"/>
        </w:rPr>
        <w:t>Demandez aux personnes qui jouent le peuple juif ou la foule : « Que ressentez-vous ou que pensez-vous ? » Vous entendrez peut-être des choses comme : « Eh bien ! Certains d'entre nous croient que Jésus est le Messie à cause de son enseignement et de ses signes miraculeux.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troisième partie, les pharisiens entendent la foule parler silencieusement entre eux au sujet de Jésus. Les principaux sacrificateurs et les pharisiens ont donc envoyé des gardes du temple pour arrêter Jésus et l'emmener en prison. Jésus dit à la foule : « Je ne suis ici que pendant une courte période pour être avec vous. Après cela, je retournerai vers Dieu qui m'a envoyé vers vous. Vous me chercherez, mais vous ne pourrez pas me trouver. Là où je serai, vous ne pourrez pas venir. » Les chefs juifs se demandaient ensuite les uns aux autres : « Où Jésus prévoit-il d'aller pour nous empêcher ou nous arrêter de le trouver ? Veut-il dire qu'il ira vers les Juifs qui vivent dans un autre pays, parmi les étrangers, pour enseigner à ces personnes étrangères ? Que pouvait-il vouloir dire quand il dit : "Vous me chercherez, mais vous ne pourrez pas me trouver", et "Là où je suis, vous ne pouvez pas venir ?"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Comme j'aimerais que ces chefs religieux juifs comprennent que j'ai été avec Dieu le Père depuis l'éternité et que je serai avec lui pour toujours ».</w:t>
      </w:r>
    </w:p>
    <w:p>
      <w:pPr>
        <w:pStyle w:val="ListBullet"/>
        <w:spacing w:line="240" w:lineRule="auto"/>
        <w:ind w:left="720"/>
      </w:pPr>
      <w:r>
        <w:rPr>
          <w:lang w:val="fr_FR" w:bidi="fr_FR"/>
        </w:rPr>
      </w:r>
      <w:r>
        <w:rPr>
          <w:lang w:val="fr_FR" w:bidi="fr_FR"/>
        </w:rPr>
        <w:t>Demandez aux personnes qui jouent les chefs religieux juifs : « Que ressentez-vous ou que pensez-vous ? » Vous entendrez peut-être des choses comme : « Ce Jésus continuait de tromper les gens parce que tout ce qu'il était en train de dire n'avait pas de sens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7.25–36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Certaines personnes qui vivaient à </w:t>
      </w:r>
      <w:r>
        <w:rPr>
          <w:b/>
          <w:lang w:val="fr_FR" w:bidi="fr_FR"/>
        </w:rPr>
        <w:t>Jérusalem</w:t>
      </w:r>
      <w:r>
        <w:rPr>
          <w:lang w:val="fr_FR" w:bidi="fr_FR"/>
        </w:rPr>
        <w:t xml:space="preserve"> commencent maintenant à demander : « N'est-ce pas Jésus que nos responsables, ou nos chefs, essaient de tuer ? Jérusalem est le nom de la capitale religieuse du peuple juif. L'endroit officiel où les Juifs allaient pour offrir des sacrifices à Dieu, le Temple, était situé à Jérusalem. C'était l'endroit le plus saint pour les Juifs et l'endroit où les chefs de la loi religieuse juive se rencontraient. Et rappelez-vous que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Certaines personnes qui vivaient à Jérusalem commencent maintenant à demander : « N'est-ce pas Jésus que </w:t>
      </w:r>
      <w:r>
        <w:rPr>
          <w:b/>
          <w:lang w:val="fr_FR" w:bidi="fr_FR"/>
        </w:rPr>
        <w:t>les responsables</w:t>
      </w:r>
      <w:r>
        <w:rPr>
          <w:lang w:val="fr_FR" w:bidi="fr_FR"/>
        </w:rPr>
        <w:t xml:space="preserve">, ou les chefs, essaient de tuer ? Et regardez, il parle publiquement et personne ne dit rien pour le défier ou le réprimander. Les chefs juifs qui étaient des docteurs </w:t>
      </w:r>
      <w:r>
        <w:rPr>
          <w:lang w:val="fr_FR" w:bidi="fr_FR"/>
        </w:rPr>
        <w:t>de la loi</w:t>
      </w:r>
      <w:r>
        <w:rPr>
          <w:lang w:val="fr_FR" w:bidi="fr_FR"/>
        </w:rPr>
        <w:t xml:space="preserve">, ou des </w:t>
      </w:r>
      <w:r>
        <w:rPr>
          <w:lang w:val="fr_FR" w:bidi="fr_FR"/>
        </w:rPr>
        <w:t>scribes</w:t>
      </w:r>
      <w:r>
        <w:rPr>
          <w:lang w:val="fr_FR" w:bidi="fr_FR"/>
        </w:rPr>
        <w:t>, c'est-à-dire les personnes qui recopiaient la loi à l'écrit. Ils étaient des savants et des experts de l'interprétation de la loi des Saintes Écritures. Utilisez la même expression pour chefs juifs que vous avez utilisée dans les passages précédents.</w:t>
      </w:r>
    </w:p>
    <w:p>
      <w:pPr/>
      <w:r>
        <w:rPr>
          <w:lang w:val="fr_FR" w:bidi="fr_FR"/>
        </w:rPr>
      </w:r>
      <w:r>
        <w:rPr>
          <w:lang w:val="fr_FR" w:bidi="fr_FR"/>
        </w:rPr>
        <w:t xml:space="preserve">« Est-il possible que nos responsables ou chefs juifs aient décidé que Jésus est vraiment le </w:t>
      </w:r>
      <w:r>
        <w:rPr>
          <w:b/>
          <w:lang w:val="fr_FR" w:bidi="fr_FR"/>
        </w:rPr>
        <w:t>Messie</w:t>
      </w:r>
      <w:r>
        <w:rPr>
          <w:lang w:val="fr_FR" w:bidi="fr_FR"/>
        </w:rPr>
        <w:t xml:space="preserve">, ou le </w:t>
      </w:r>
      <w:r>
        <w:rPr>
          <w:lang w:val="fr_FR" w:bidi="fr_FR"/>
        </w:rPr>
        <w:t>Christ</w:t>
      </w:r>
      <w:r>
        <w:rPr>
          <w:lang w:val="fr_FR" w:bidi="fr_FR"/>
        </w:rPr>
        <w:t xml:space="preserve"> ? » Messie signifie quelqu'un que Dieu a oint, ou nommé, pour une tâche spéciale. Traduisez Messie de la même manière que vous l'avez fait dans les passages précédents, et rappelez-vous que le mot </w:t>
      </w:r>
      <w:r>
        <w:rPr>
          <w:lang w:val="fr_FR" w:bidi="fr_FR"/>
        </w:rPr>
        <w:t>Messie</w:t>
      </w:r>
      <w:r>
        <w:rPr>
          <w:lang w:val="fr_FR" w:bidi="fr_FR"/>
        </w:rPr>
        <w:t xml:space="preserve"> se trouve dans le Glossaire principal.</w:t>
      </w:r>
    </w:p>
    <w:p>
      <w:pPr/>
      <w:r>
        <w:rPr>
          <w:lang w:val="fr_FR" w:bidi="fr_FR"/>
        </w:rPr>
      </w:r>
      <w:r>
        <w:rPr>
          <w:lang w:val="fr_FR" w:bidi="fr_FR"/>
        </w:rPr>
        <w:t xml:space="preserve">Alors que Jésus enseignait encore les gens dans le </w:t>
      </w:r>
      <w:r>
        <w:rPr>
          <w:b/>
          <w:lang w:val="fr_FR" w:bidi="fr_FR"/>
        </w:rPr>
        <w:t>temple</w:t>
      </w:r>
      <w:r>
        <w:rPr>
          <w:lang w:val="fr_FR" w:bidi="fr_FR"/>
        </w:rPr>
        <w:t xml:space="preserve">, Jésus parle à haute voix pour que tout le monde puisse l'entendre en disant : « Vous pensez me connaître et savoir d'où je suis venu ». Les temples sont généralement le nom donné à un lieu d'adoration où des sacrifices sont faits pour honorer le dieu du temple. Temple peut être traduit par la maison où Dieu vivait parmi son peuple. Les sacrificateurs juifs faisaient des sacrifices dans le temple pour que Dieu pardonne les péchés du peuple, et pour rendre grâce à Dieu. Le Temple était construit de manière à ce que les gens puissent adorer Dieu et pour que des sacrificateurs puissent lui offrir des sacrifices. Traduisez temple de la même manière que vous l'avez fait dans les passages précédents, et rappelez-vous que le mot </w:t>
      </w:r>
      <w:r>
        <w:rPr>
          <w:lang w:val="fr_FR" w:bidi="fr_FR"/>
        </w:rPr>
        <w:t>temple</w:t>
      </w:r>
      <w:r>
        <w:rPr>
          <w:lang w:val="fr_FR" w:bidi="fr_FR"/>
        </w:rPr>
        <w:t xml:space="preserve"> se trouve dans le Glossaire principal.</w:t>
      </w:r>
    </w:p>
    <w:p>
      <w:pPr/>
      <w:r>
        <w:rPr>
          <w:lang w:val="fr_FR" w:bidi="fr_FR"/>
        </w:rPr>
      </w:r>
      <w:r>
        <w:rPr>
          <w:lang w:val="fr_FR" w:bidi="fr_FR"/>
        </w:rPr>
        <w:t xml:space="preserve">Ils se disent les uns aux autres : « Quand le Christ apparaîtra sur la terre, il ne fera pas plus de </w:t>
      </w:r>
      <w:r>
        <w:rPr>
          <w:b/>
          <w:lang w:val="fr_FR" w:bidi="fr_FR"/>
        </w:rPr>
        <w:t>signes</w:t>
      </w:r>
      <w:r>
        <w:rPr>
          <w:lang w:val="fr_FR" w:bidi="fr_FR"/>
        </w:rPr>
        <w:t xml:space="preserve"> ou de </w:t>
      </w:r>
      <w:r>
        <w:rPr>
          <w:b/>
          <w:lang w:val="fr_FR" w:bidi="fr_FR"/>
        </w:rPr>
        <w:t>miracles</w:t>
      </w:r>
      <w:r>
        <w:rPr>
          <w:lang w:val="fr_FR" w:bidi="fr_FR"/>
        </w:rPr>
        <w:t xml:space="preserve"> que ce que Jésus n'a déjà fait ». Le mot miracles fait référence aux actions puissantes que seul Dieu peut accomplir et qui conduit les gens à être émerveillés devant Dieu. Les miracles, </w:t>
      </w:r>
      <w:r>
        <w:rPr>
          <w:lang w:val="fr_FR" w:bidi="fr_FR"/>
        </w:rPr>
        <w:t>les signes</w:t>
      </w:r>
      <w:r>
        <w:rPr>
          <w:lang w:val="fr_FR" w:bidi="fr_FR"/>
        </w:rPr>
        <w:t xml:space="preserve"> et les prodiges signifient parfois la même chose qui se produit pour montrer aux gens quelque chose d'important pour eux.</w:t>
      </w:r>
    </w:p>
    <w:p>
      <w:pPr/>
      <w:r>
        <w:rPr>
          <w:lang w:val="fr_FR" w:bidi="fr_FR"/>
        </w:rPr>
      </w:r>
      <w:r>
        <w:rPr>
          <w:lang w:val="fr_FR" w:bidi="fr_FR"/>
        </w:rPr>
        <w:t xml:space="preserve">Arrêtez-vous ici et discutez du mot que vous utiliserez pour </w:t>
      </w:r>
      <w:r>
        <w:rPr>
          <w:b/>
          <w:lang w:val="fr_FR" w:bidi="fr_FR"/>
        </w:rPr>
        <w:t>miracles</w:t>
      </w:r>
      <w:r>
        <w:rPr>
          <w:lang w:val="fr_FR" w:bidi="fr_FR"/>
        </w:rPr>
        <w:t xml:space="preserve">. Rappelez-vous que les </w:t>
      </w:r>
      <w:r>
        <w:rPr>
          <w:lang w:val="fr_FR" w:bidi="fr_FR"/>
        </w:rPr>
        <w:t>miracles</w:t>
      </w:r>
      <w:r>
        <w:rPr>
          <w:lang w:val="fr_FR" w:bidi="fr_FR"/>
        </w:rPr>
        <w:t xml:space="preserve"> se trouvent dans le glossaire principal. Mettez cet enregistrement en pause ici.</w:t>
      </w:r>
    </w:p>
    <w:p>
      <w:pPr/>
      <w:r>
        <w:rPr>
          <w:lang w:val="fr_FR" w:bidi="fr_FR"/>
        </w:rPr>
      </w:r>
      <w:r>
        <w:rPr>
          <w:lang w:val="fr_FR" w:bidi="fr_FR"/>
        </w:rPr>
        <w:t xml:space="preserve">Les </w:t>
      </w:r>
      <w:r>
        <w:rPr>
          <w:b/>
          <w:lang w:val="fr_FR" w:bidi="fr_FR"/>
        </w:rPr>
        <w:t>principaux sacrificateurs</w:t>
      </w:r>
      <w:r>
        <w:rPr>
          <w:lang w:val="fr_FR" w:bidi="fr_FR"/>
        </w:rPr>
        <w:t xml:space="preserve"> et les </w:t>
      </w:r>
      <w:r>
        <w:rPr>
          <w:b/>
          <w:lang w:val="fr_FR" w:bidi="fr_FR"/>
        </w:rPr>
        <w:t>pharisiens</w:t>
      </w:r>
      <w:r>
        <w:rPr>
          <w:lang w:val="fr_FR" w:bidi="fr_FR"/>
        </w:rPr>
        <w:t xml:space="preserve"> ont donc envoyé des gardes du temple pour arrêter Jésus et l'emmener en prison. </w:t>
      </w:r>
    </w:p>
    <w:p>
      <w:pPr/>
      <w:r>
        <w:rPr>
          <w:lang w:val="fr_FR" w:bidi="fr_FR"/>
        </w:rPr>
      </w:r>
      <w:r>
        <w:rPr>
          <w:lang w:val="fr_FR" w:bidi="fr_FR"/>
        </w:rPr>
        <w:t xml:space="preserve">Les principaux sacrificateurs étaient les chefs des sacrificateurs. Les sacrificateurs faisaient des sacrifices spéciaux pour le peuple juif dans le Temple. Les sacrificateurs étaient les représentants de Dieu auprès de son peuple et les représentants de son peuple auprès de Dieu. Traduisez sacrificateurs et pharisiens de la même manière que vous l'avez fait dans les passages précédents, et rappelez-vous que les mots </w:t>
      </w:r>
      <w:r>
        <w:rPr>
          <w:lang w:val="fr_FR" w:bidi="fr_FR"/>
        </w:rPr>
        <w:t>sacrificateur</w:t>
      </w:r>
      <w:r>
        <w:rPr>
          <w:lang w:val="fr_FR" w:bidi="fr_FR"/>
        </w:rPr>
        <w:t xml:space="preserve"> et les </w:t>
      </w:r>
      <w:r>
        <w:rPr>
          <w:lang w:val="fr_FR" w:bidi="fr_FR"/>
        </w:rPr>
        <w:t>pharisien</w:t>
      </w:r>
      <w:r>
        <w:rPr>
          <w:lang w:val="fr_FR" w:bidi="fr_FR"/>
        </w:rPr>
        <w:t xml:space="preserve"> se trouvent dans le Glossaire principal.</w:t>
      </w:r>
    </w:p>
    <w:p>
      <w:pPr/>
      <w:r>
        <w:rPr>
          <w:lang w:val="fr_FR" w:bidi="fr_FR"/>
        </w:rPr>
      </w:r>
      <w:r>
        <w:rPr>
          <w:lang w:val="fr_FR" w:bidi="fr_FR"/>
        </w:rPr>
        <w:t xml:space="preserve">Les chefs juifs se demandaient ensuite les uns aux autres : « Où Jésus prévoit-il d'aller pour nous empêcher ou nous arrêter de le trouver ? Veut-il dire qu'il ira vers les </w:t>
      </w:r>
      <w:r>
        <w:rPr>
          <w:b/>
          <w:lang w:val="fr_FR" w:bidi="fr_FR"/>
        </w:rPr>
        <w:t>Gentils</w:t>
      </w:r>
      <w:r>
        <w:rPr>
          <w:lang w:val="fr_FR" w:bidi="fr_FR"/>
        </w:rPr>
        <w:t xml:space="preserve">, ou les </w:t>
      </w:r>
      <w:r>
        <w:rPr>
          <w:b/>
          <w:lang w:val="fr_FR" w:bidi="fr_FR"/>
        </w:rPr>
        <w:t>Grecs</w:t>
      </w:r>
      <w:r>
        <w:rPr>
          <w:lang w:val="fr_FR" w:bidi="fr_FR"/>
        </w:rPr>
        <w:t xml:space="preserve"> qui vivent dans un autre pays, parmi les étrangers, pour enseigner à ces personnes étrangères ? » Le terme Grecs fait souvent référence à des Gentils, ou à des personnes qui ne sont pas des Juifs. Les Juifs n'avaient pas une haute opinion des Gentils parce que les Gentils ne faisaient pas partie de la famille de Dieu, de leur point de vue. Et parfois Gentil signifie vraiment toutes les nations ou le monde entier, y compris les païens et ceux qui ne connaissent pas Dieu. Rappelez-vous que les mots </w:t>
      </w:r>
      <w:r>
        <w:rPr>
          <w:lang w:val="fr_FR" w:bidi="fr_FR"/>
        </w:rPr>
        <w:t>Grec</w:t>
      </w:r>
      <w:r>
        <w:rPr>
          <w:lang w:val="fr_FR" w:bidi="fr_FR"/>
        </w:rPr>
        <w:t xml:space="preserve"> et </w:t>
      </w:r>
      <w:r>
        <w:rPr>
          <w:lang w:val="fr_FR" w:bidi="fr_FR"/>
        </w:rPr>
        <w:t>Gentil</w:t>
      </w:r>
      <w:r>
        <w:rPr>
          <w:lang w:val="fr_FR" w:bidi="fr_FR"/>
        </w:rPr>
        <w:t xml:space="preserve">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7:25–36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57">
        <w:r>
          <w:rPr>
            <w:lang w:val="fr_FR" w:bidi="fr_FR"/>
          </w:rPr>
          <w:rPr>
            <w:color w:val="0000EE"/>
            <w:u w:val="single"/>
          </w:rPr>
          <w:t>Écouter et Cœur</w:t>
        </w:r>
      </w:hyperlink>
      <w:r>
        <w:rPr>
          <w:lang w:val="fr_FR" w:bidi="fr_FR"/>
        </w:rPr>
        <w:t xml:space="preserve"> (560 KB)</w:t>
      </w:r>
      <w:r>
        <w:rPr>
          <w:lang w:val="fr_FR" w:bidi="fr_FR"/>
        </w:rPr>
      </w:r>
    </w:p>
    <w:p>
      <w:pPr>
        <w:pStyle w:val="ListBullet"/>
        <w:spacing w:line="240" w:lineRule="auto"/>
        <w:ind w:left="720"/>
      </w:pPr>
      <w:r>
        <w:rPr>
          <w:lang w:val="fr_FR" w:bidi="fr_FR"/>
        </w:rPr>
      </w:r>
      <w:hyperlink r:id="rId158">
        <w:r>
          <w:rPr>
            <w:lang w:val="fr_FR" w:bidi="fr_FR"/>
          </w:rPr>
          <w:rPr>
            <w:color w:val="0000EE"/>
            <w:u w:val="single"/>
          </w:rPr>
          <w:t>Planter le Décor</w:t>
        </w:r>
      </w:hyperlink>
      <w:r>
        <w:rPr>
          <w:lang w:val="fr_FR" w:bidi="fr_FR"/>
        </w:rPr>
        <w:t xml:space="preserve"> (3.7 MB)</w:t>
      </w:r>
      <w:r>
        <w:rPr>
          <w:lang w:val="fr_FR" w:bidi="fr_FR"/>
        </w:rPr>
      </w:r>
    </w:p>
    <w:p>
      <w:pPr>
        <w:pStyle w:val="ListBullet"/>
        <w:spacing w:line="240" w:lineRule="auto"/>
        <w:ind w:left="720"/>
      </w:pPr>
      <w:r>
        <w:rPr>
          <w:lang w:val="fr_FR" w:bidi="fr_FR"/>
        </w:rPr>
      </w:r>
      <w:hyperlink r:id="rId159">
        <w:r>
          <w:rPr>
            <w:lang w:val="fr_FR" w:bidi="fr_FR"/>
          </w:rPr>
          <w:rPr>
            <w:color w:val="0000EE"/>
            <w:u w:val="single"/>
          </w:rPr>
          <w:t>Définir les Scènes</w:t>
        </w:r>
      </w:hyperlink>
      <w:r>
        <w:rPr>
          <w:lang w:val="fr_FR" w:bidi="fr_FR"/>
        </w:rPr>
        <w:t xml:space="preserve"> (2.4 MB)</w:t>
      </w:r>
      <w:r>
        <w:rPr>
          <w:lang w:val="fr_FR" w:bidi="fr_FR"/>
        </w:rPr>
      </w:r>
    </w:p>
    <w:p>
      <w:pPr>
        <w:pStyle w:val="ListBullet"/>
        <w:spacing w:line="240" w:lineRule="auto"/>
        <w:ind w:left="720"/>
      </w:pPr>
      <w:r>
        <w:rPr>
          <w:lang w:val="fr_FR" w:bidi="fr_FR"/>
        </w:rPr>
      </w:r>
      <w:hyperlink r:id="rId160">
        <w:r>
          <w:rPr>
            <w:lang w:val="fr_FR" w:bidi="fr_FR"/>
          </w:rPr>
          <w:rPr>
            <w:color w:val="0000EE"/>
            <w:u w:val="single"/>
          </w:rPr>
          <w:t>Intégration du Texte</w:t>
        </w:r>
      </w:hyperlink>
      <w:r>
        <w:rPr>
          <w:lang w:val="fr_FR" w:bidi="fr_FR"/>
        </w:rPr>
        <w:t xml:space="preserve"> (2.8 MB)</w:t>
      </w:r>
      <w:r>
        <w:rPr>
          <w:lang w:val="fr_FR" w:bidi="fr_FR"/>
        </w:rPr>
      </w:r>
    </w:p>
    <w:p>
      <w:pPr>
        <w:pStyle w:val="ListBullet"/>
        <w:spacing w:line="240" w:lineRule="auto"/>
        <w:ind w:left="720"/>
      </w:pPr>
      <w:r>
        <w:rPr>
          <w:lang w:val="fr_FR" w:bidi="fr_FR"/>
        </w:rPr>
      </w:r>
      <w:hyperlink r:id="rId161">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162">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Jean 7:37–44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7.37–44. Laissez entrer la parole de Dieu dans vos cœurs.</w:t>
      </w:r>
    </w:p>
    <w:p>
      <w:pPr/>
      <w:r>
        <w:rPr>
          <w:lang w:val="fr_FR" w:bidi="fr_FR"/>
        </w:rPr>
      </w:r>
      <w:r>
        <w:rPr>
          <w:lang w:val="fr_FR" w:bidi="fr_FR"/>
        </w:rPr>
        <w:t>Écoutez l'enregistrement de Jean 7.37–44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7.37–44 dans la traduction la plus facile à comprendre.</w:t>
      </w:r>
    </w:p>
    <w:p>
      <w:pPr/>
      <w:r>
        <w:rPr>
          <w:lang w:val="fr_FR" w:bidi="fr_FR"/>
        </w:rPr>
      </w:r>
      <w:r>
        <w:rPr>
          <w:lang w:val="fr_FR" w:bidi="fr_FR"/>
        </w:rPr>
        <w:t>Dans le dernier passage, Jésus était à Jérusalem pour la fête des tabernacles. Jean nous dit que les gens à Jérusalem se demandaient si Jésus était le Messie. Or le dernier jour de la fête était le jour le plus important de la fête des tabernacles ou des abris. Ce jour était le septième ou huitième jour de la fête. Cette fête avait généralement lieu vers la fin de la longue saison sèche en Israël et était également une occasion de prier pour la pluie. Chaque jour de la fête, une procession descendait vers la source de Gihon sur le côté sud-est de la colline du temple. Un sacrificateur y remplissait d'eau une cruche d'or, et la chorale répétait les mots suivants : « Avec joie vous puiserez de l'eau du puits du salut ». Puis la procession montait vers le temple à travers la porte appelée la porte de l'eau.</w:t>
      </w:r>
    </w:p>
    <w:p>
      <w:pPr/>
      <w:r>
        <w:rPr>
          <w:lang w:val="fr_FR" w:bidi="fr_FR"/>
        </w:rPr>
      </w:r>
      <w:r>
        <w:rPr>
          <w:lang w:val="fr_FR" w:bidi="fr_FR"/>
        </w:rPr>
        <w:t>Le sacrificateur montait la surface en pente vers l'autel et versait l'eau dans un entonnoir d'argent, à travers lequel elle s'écoulait vers le sol. C'était peut-être à ce moment que Jésus s'est levé pour faire une déclaration publique. Jésus utilise la soif physique pour représenter la soif spirituelle. Jésus dit : « Si quelqu'un a soif, qu'il vienne à moi et qu'il boive. Quiconque croit en moi, comme il est écrit dans les Écritures, verra couler de l'intérieur de lui une eau qui apporte la vie. » Il est très probable que Jésus disait que quiconque veut en savoir plus sur Dieu peut venir à Jésus, et il fournira ce qui est nécessaire pour croire, tout comme l'eau fournit ce qui est nécessaire pour une personne qui a soif. Puis Jésus semble dire que quand les gens croient en Jésus, ils deviennent aussi une source d'eau qui donne la vie pour les autres. Jésus dit que les Écritures juives expliquent cela, bien que Jésus ne nous dise pas où nous pouvons trouver cette information dans les Écritures. Certains spécialistes de la Bible croient que l'eau qui apporte la vie coulera de Jésus lui-même. Cependant, nous savons que chaque croyant en Jésus a le Saint-Esprit de Dieu. Il serait donc possible que l'eau qui apporte la vie coule des croyants, parce qu'ils croient en Jésus et ont l'Esprit de Dieu.</w:t>
      </w:r>
    </w:p>
    <w:p>
      <w:pPr/>
      <w:r>
        <w:rPr>
          <w:lang w:val="fr_FR" w:bidi="fr_FR"/>
        </w:rPr>
      </w:r>
      <w:r>
        <w:rPr>
          <w:lang w:val="fr_FR" w:bidi="fr_FR"/>
        </w:rPr>
        <w:t>Arrêtez-vous ici et discutez en groupe : parlez d'un moment où un enseignant respecté dans votre culture a fait une promesse publique pendant une fête culturelle ou religieuse. Mettez cet enregistrement en pause ici.</w:t>
      </w:r>
    </w:p>
    <w:p>
      <w:pPr/>
      <w:r>
        <w:rPr>
          <w:lang w:val="fr_FR" w:bidi="fr_FR"/>
        </w:rPr>
      </w:r>
      <w:r>
        <w:rPr>
          <w:lang w:val="fr_FR" w:bidi="fr_FR"/>
        </w:rPr>
        <w:t>Jean nous donne maintenant une explication de ce que Jésus dit. Quand Jésus parlait de l'eau vivante, Jésus parlait du Saint-Esprit de Dieu que recevraient plus tard les personnes qui croyaient ou qui lui faisaient confiance. À cette époque, Jésus n'avait pas encore donné l'Esprit de Dieu, parce que Jésus n'était pas encore retourné aux cieux pour recevoir la gloire ou l'honneur de la part de Dieu le Père.</w:t>
      </w:r>
    </w:p>
    <w:p>
      <w:pPr/>
      <w:r>
        <w:rPr>
          <w:lang w:val="fr_FR" w:bidi="fr_FR"/>
        </w:rPr>
      </w:r>
      <w:r>
        <w:rPr>
          <w:lang w:val="fr_FR" w:bidi="fr_FR"/>
        </w:rPr>
        <w:t>Quand les gens entendaient les paroles de Jésus, certains d'entre eux commençaient à dire : « Jésus doit être le prophète au sujet duquel Moïse a écrit il y a longtemps ». Certaines personnes disaient : « Jésus doit être le Messie, le Sauveur promis ! » Mais d'autres personnes n'étaient pas d'accord et disaient : « Comment le Messie peut-il sortir de la région de la Galilée ? Ne savez-vous pas que les Écritures disent que le Messie descendra du roi David et qu'il sera de Bethléhem, le village, ou la ville, de David ? » Un prophète juif avait prédit de nombreuses années avant Jésus que le Messie naîtrait à Bethléhem. Ces personnes sont surprises, parce qu'elles savent seulement que Jésus est de Galilée. Ils ne réalisaient pas que Jésus était en fait né à Bethléhem et était un descendant du roi David !</w:t>
      </w:r>
    </w:p>
    <w:p>
      <w:pPr/>
      <w:r>
        <w:rPr>
          <w:lang w:val="fr_FR" w:bidi="fr_FR"/>
        </w:rPr>
      </w:r>
      <w:r>
        <w:rPr>
          <w:lang w:val="fr_FR" w:bidi="fr_FR"/>
        </w:rPr>
        <w:t xml:space="preserve">Arrêtez-vous ici et montrez la carte de la </w:t>
      </w:r>
      <w:r>
        <w:rPr>
          <w:lang w:val="fr_FR" w:bidi="fr_FR"/>
        </w:rPr>
        <w:t>Galilée et de Bethléhem</w:t>
      </w:r>
      <w:r>
        <w:rPr>
          <w:lang w:val="fr_FR" w:bidi="fr_FR"/>
        </w:rPr>
        <w:t>. Mettez cet enregistrement en pause ici.</w:t>
      </w:r>
    </w:p>
    <w:p>
      <w:pPr/>
      <w:r>
        <w:rPr>
          <w:lang w:val="fr_FR" w:bidi="fr_FR"/>
        </w:rPr>
      </w:r>
      <w:r>
        <w:rPr>
          <w:lang w:val="fr_FR" w:bidi="fr_FR"/>
        </w:rPr>
        <w:t>Les gens ne pouvaient donc pas s'entendre les uns avec les autres au sujet de Jésus. Certaines personnes voulaient que les autorités saisissent ou arrêtent Jésus, mais elles ne lui ont rien fait. Ici les paroles de Jésus divisaient la foule. Il y avait ceux qui disaient que Jésus était le prophète qui, selon eux, préparerait la voie pour le Messie. Certains disaient que Jésus était le Messie qu'ils attendaient. Certains disaient que Jésus ne pouvait pas être le Messie parce qu'il était venu de Galilée et non de Bethléhem, la ville de David.</w:t>
      </w:r>
    </w:p>
    <w:p>
      <w:pPr/>
      <w:r>
        <w:rPr>
          <w:lang w:val="fr_FR" w:bidi="fr_FR"/>
        </w:rPr>
      </w:r>
      <w:r>
        <w:rPr>
          <w:lang w:val="fr_FR" w:bidi="fr_FR"/>
        </w:rPr>
        <w:t xml:space="preserve">Arrêtez-vous ici et montrez la carte de la </w:t>
      </w:r>
      <w:r>
        <w:rPr>
          <w:lang w:val="fr_FR" w:bidi="fr_FR"/>
        </w:rPr>
        <w:t>Galilée</w:t>
      </w:r>
      <w:r>
        <w:rPr>
          <w:lang w:val="fr_FR" w:bidi="fr_FR"/>
        </w:rPr>
        <w:t>. Mettez cet enregistrement en pause ici.</w:t>
      </w:r>
    </w:p>
    <w:p>
      <w:pPr/>
      <w:r>
        <w:rPr>
          <w:lang w:val="fr_FR" w:bidi="fr_FR"/>
        </w:rPr>
      </w:r>
      <w:r>
        <w:rPr>
          <w:lang w:val="fr_FR" w:bidi="fr_FR"/>
        </w:rPr>
        <w:t xml:space="preserve">Ces personnes ne connaissaient pas l'histoire de sa naissance. C'étaient les personnes qui ne croyaient pas que Jésus était le Messie. Ils voulaient l'empêcher d'enseigner les gens en faisant en sorte que la police l'arrête. Ils ne voulaient pas arrêter Jésus eux-mêmes, mais ils voulaient plutôt que la police du temple l'arrête. </w:t>
      </w:r>
    </w:p>
    <w:p>
      <w:pPr/>
      <w:r>
        <w:rPr>
          <w:lang w:val="fr_FR" w:bidi="fr_FR"/>
        </w:rPr>
      </w:r>
      <w:r>
        <w:rPr>
          <w:lang w:val="fr_FR" w:bidi="fr_FR"/>
        </w:rPr>
        <w:t>Arrêtez-vous ici et discutez en groupe : parlez de moments dans votre culture où quelqu'un a accompli une promesse. Cependant, la promesse, qui aurait dû être une bonne chose, créait du désaccord et de la division parmi votre peuple.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7.37–44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Jésus a promis aux gens de l'eau vivante.</w:t>
      </w:r>
    </w:p>
    <w:p>
      <w:pPr/>
      <w:r>
        <w:rPr>
          <w:lang w:val="fr_FR" w:bidi="fr_FR"/>
        </w:rPr>
      </w:r>
      <w:r>
        <w:rPr>
          <w:b/>
          <w:lang w:val="fr_FR" w:bidi="fr_FR"/>
        </w:rPr>
        <w:t>Dans la deuxième partie :</w:t>
      </w:r>
      <w:r>
        <w:rPr>
          <w:lang w:val="fr_FR" w:bidi="fr_FR"/>
        </w:rPr>
        <w:t xml:space="preserve"> les gens étaient divisés au sujet de qui était vraiment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En groupe, prêtez attention à ces parties du cadre du passage :</w:t>
      </w:r>
    </w:p>
    <w:p>
      <w:pPr/>
      <w:r>
        <w:rPr>
          <w:lang w:val="fr_FR" w:bidi="fr_FR"/>
        </w:rPr>
      </w:r>
      <w:r>
        <w:rPr>
          <w:lang w:val="fr_FR" w:bidi="fr_FR"/>
        </w:rPr>
        <w:t>Dans les passages précédents, Jean nous a dit que les gens à Jérusalem se demandaient si Jésus était le Messie. Or le dernier jour de la fête était le jour le plus important de la fête des tabernacles ou des abris. Il est important de se rappeler que pendant la fête des tabernacles le peuple juif se souvenait de comment Dieu avait fourni ce dont ils avaient besoin. Dieu a fourni de l'eau pour eux dans le passé et a continué de le faire. Jésus s'est donc levé et a déclaré publiquement : « Si quelqu'un a soif, qu'il vienne à moi et qu'il boive, comme il est écrit dans les Écritures : "De l'intérieur de lui coulera l'eau qui apporte la vie." » Jésus utilise un langage imagé. Jésus dit que l'eau est comme la vie en abondance qui dure pour toujours avec Dieu. Jésus compare le fait d'avoir soif d'eau à vouloir connaître Dieu et avoir la vie pour toujours avec Dieu.</w:t>
      </w:r>
    </w:p>
    <w:p>
      <w:pPr/>
      <w:r>
        <w:rPr>
          <w:lang w:val="fr_FR" w:bidi="fr_FR"/>
        </w:rPr>
      </w:r>
      <w:r>
        <w:rPr>
          <w:lang w:val="fr_FR" w:bidi="fr_FR"/>
        </w:rPr>
        <w:t>Arrêtez-vous ici et discutez en groupe : trouvez des exemples dans votre langue de la façon dont vous parlez de vouloir quelque chose très fort. Pensez à racontez une histoire au sujet de quelqu'un qui voulait vraiment la connaissance. Quel genre de mots ou d'expressions utilisez-vous pour parler de cela ? Mettez cet enregistrement en pause ici.</w:t>
      </w:r>
    </w:p>
    <w:p>
      <w:pPr/>
      <w:r>
        <w:rPr>
          <w:lang w:val="fr_FR" w:bidi="fr_FR"/>
        </w:rPr>
      </w:r>
      <w:r>
        <w:rPr>
          <w:lang w:val="fr_FR" w:bidi="fr_FR"/>
        </w:rPr>
        <w:t>Or Jésus parle de l'eau vivante. Jésus parlait du Saint-Esprit de Dieu que recevraient plus tard les personnes qui croyaient ou qui lui faisaient confiance. Jésus dit que l'eau vivante coulera des personnes qui croient et boivent de l'eau que Jésus donne. Cela signifie que les gens auront le Saint-Esprit, et le Saint-Esprit affectera la façon dont ils traitent les autres. Jésus dit que l'eau vivante coulera de leur cœur. Le cœur représente le lieu où se trouvent les émotions et les intentions dans une personne.</w:t>
      </w:r>
    </w:p>
    <w:p>
      <w:pPr/>
      <w:r>
        <w:rPr>
          <w:lang w:val="fr_FR" w:bidi="fr_FR"/>
        </w:rPr>
      </w:r>
      <w:r>
        <w:rPr>
          <w:lang w:val="fr_FR" w:bidi="fr_FR"/>
        </w:rPr>
        <w:t>Arrêtez-vous ici et discutez en équipe : comment parlez-vous des parties intérieures les plus profondes d'une personne : de ses pensées et de ses émotions ? Mettez cet enregistrement en pause ici.</w:t>
      </w:r>
    </w:p>
    <w:p>
      <w:pPr/>
      <w:r>
        <w:rPr>
          <w:lang w:val="fr_FR" w:bidi="fr_FR"/>
        </w:rPr>
      </w:r>
      <w:r>
        <w:rPr>
          <w:lang w:val="fr_FR" w:bidi="fr_FR"/>
        </w:rPr>
        <w:t>Jean donne maintenant au lecteur des informations supplémentaires sur ce que symbolise l'eau vivante pour qu'ils comprennent ce que Jésus a dit. Jean nous donne également une explication plus longue concernant le Saint-Esprit. À cette époque, Jésus n'avait pas encore donné l'Esprit de Dieu, parce que Jésus n'était pas encore retourné aux cieux pour recevoir l'honneur de la part de Dieu le Père.</w:t>
      </w:r>
    </w:p>
    <w:p>
      <w:pPr/>
      <w:r>
        <w:rPr>
          <w:lang w:val="fr_FR" w:bidi="fr_FR"/>
        </w:rPr>
      </w:r>
      <w:r>
        <w:rPr>
          <w:lang w:val="fr_FR" w:bidi="fr_FR"/>
        </w:rPr>
        <w:t>Dans la deuxième partie, quand les gens entendaient ses paroles, certains d'entre eux commençaient à dire : « Jésus doit être le prophète au sujet duquel Moïse a écrit il y a longtemps ». Il est important de se rappeler que certains croyants croyaient les faits au sujet de qui Jésus était en tant que Messie et de ce qu'il a fait. Mais d'autres personnes n'étaient pas d'accord et disaient : « Comment le Messie peut-il sortir de la région de la Galilée ? Ne savez-vous pas que les Écritures disent que le Messie descendra du roi David et qu'il sera issu de Bethléhem, le village, ou la ville, de David ? » Les gens s'attendaient à ce que la réponse à ces questions soit « oui ». Les gens sont surpris, parce qu'ils pensent que Jésus n'est pas descendu du roi David et qu'il n'est pas de Bethléhem, et qu'il ne peut donc pas être le Messie. Ils n'ont pas d'informations complètes au sujet de Jésus. Les gens ne pouvaient donc pas s'entendre les uns avec les autres au sujet de Jésus. Certaines personnes voulaient que les autorités saisissent ou arrêtent Jésus, mais elles ne lui ont rien fait. Le peuple juif ne comprenait pas tous les Écritures de la même manière.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7.37–44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Jésus a promis aux gens de l'eau vivante.</w:t>
      </w:r>
    </w:p>
    <w:p>
      <w:pPr/>
      <w:r>
        <w:rPr>
          <w:lang w:val="fr_FR" w:bidi="fr_FR"/>
        </w:rPr>
      </w:r>
      <w:r>
        <w:rPr>
          <w:b/>
          <w:lang w:val="fr_FR" w:bidi="fr_FR"/>
        </w:rPr>
        <w:t>Dans la deuxième partie :</w:t>
      </w:r>
      <w:r>
        <w:rPr>
          <w:lang w:val="fr_FR" w:bidi="fr_FR"/>
        </w:rPr>
        <w:t xml:space="preserve"> les gens étaient divisés au sujet de qui était vraiment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le passage précédent, les gens à Jérusalem se demandaient si Jésus était le Messie. Or le dernier jour de la fête était le jour le plus important de la fête des tabernacles ou des abris. Jésus se lève et déclare publiquement : « Si quelqu'un a soif, qu'il vienne à moi et qu'il boive. Quiconque croit en moi, comme il est écrit dans les Écritures: "De l'intérieur de lui coulera l'eau qui apporte la vie."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C'était la promesse que Dieu avait donnée aux gens et il est maintenant temps pour eux de me croire et de répondre à mon message. Peut-être que ceux qui ont cru encourageront les autres à croire aussi en moi.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Puis Jean nous donne des informations supplémentaires. Jean dit que quand Jésus parlait d'eau vivante, Jésus parlait du Saint-Esprit de Dieu que recevraient plus tard les personnes qui croyaient ou qui lui faisaient confiance. À cette époque, l'Esprit de Dieu n'avait pas encore été donné parce que Jésus n'était pas encore retourné aux cieux pour recevoir l'honneur de la part de Dieu le Père.</w:t>
      </w:r>
    </w:p>
    <w:p>
      <w:pPr/>
      <w:r>
        <w:rPr>
          <w:lang w:val="fr_FR" w:bidi="fr_FR"/>
        </w:rPr>
      </w:r>
      <w:r>
        <w:rPr>
          <w:lang w:val="fr_FR" w:bidi="fr_FR"/>
        </w:rPr>
        <w:t xml:space="preserve">Dans la deuxième partie, quand les gens entendaient ses paroles, certains d'entre eux commençaient à dire : « Jésus doit être le prophète au sujet duquel Moïse a écrit il y a longtemps ». Mais d'autres personnes n'étaient pas d'accord et disaient : « Comment le Messie ou le Christ peut-il sortir de la région de la Galilée ? Ne savez-vous pas que les Écritures disent que le Messie descendra du roi David et qu'il sera de Bethléhem, le village, ou la ville, de David ? » Les gens ne pouvaient donc pas s'entendre les uns avec les autres au sujet de Jésus. Certaines personnes voulaient que les autorités saisissent ou arrêtent Jésus, mais elles ne lui ont rien fait.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 suis très heureux et joyeux d'être ici pour donner une invitation à quiconque et à tous ceux qui désirent que Dieu lui donne la vie ».</w:t>
      </w:r>
    </w:p>
    <w:p>
      <w:pPr>
        <w:pStyle w:val="ListBullet"/>
        <w:spacing w:line="240" w:lineRule="auto"/>
        <w:ind w:left="720"/>
      </w:pPr>
      <w:r>
        <w:rPr>
          <w:lang w:val="fr_FR" w:bidi="fr_FR"/>
        </w:rPr>
      </w:r>
      <w:r>
        <w:rPr>
          <w:lang w:val="fr_FR" w:bidi="fr_FR"/>
        </w:rPr>
        <w:t>Demandez aux personnes qui jouent la foule : « Que ressentez-vous ou à quoi pensez-vous ? » Vous entendrez peut-être des choses comme : « Eh bien, comme vous pouvez tous le voir, il y a un énorme désaccord entre nous qui a déjà causé une division. Nous devons tous venir à la compréhension de ce que les Écritures avaient dit au sujet du Messie. Nous sommes confus, nous sommes en colère contre les autres qui sont en désaccord avec nous.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7.37–44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 dernier jour de la fête est le jour le plus important de la </w:t>
      </w:r>
      <w:r>
        <w:rPr>
          <w:b/>
          <w:lang w:val="fr_FR" w:bidi="fr_FR"/>
        </w:rPr>
        <w:t>fête des tabernacles</w:t>
      </w:r>
      <w:r>
        <w:rPr>
          <w:lang w:val="fr_FR" w:bidi="fr_FR"/>
        </w:rPr>
        <w:t xml:space="preserve">. Cette fête est aussi appelée la fête des tentes ou des cabanes. La fête rappelle aux Juifs la manière dont ils vivaient dans des tentes pendant qu'ils erraient dans le désert après que Dieu les ait sauvés de l'esclavage en Égypte. Traduisez </w:t>
      </w:r>
      <w:r>
        <w:rPr>
          <w:b/>
          <w:lang w:val="fr_FR" w:bidi="fr_FR"/>
        </w:rPr>
        <w:t>fête</w:t>
      </w:r>
      <w:r>
        <w:rPr>
          <w:lang w:val="fr_FR" w:bidi="fr_FR"/>
        </w:rPr>
        <w:t xml:space="preserve"> de la même manière que vous l'avez fait dans les passages précédents. Dans ce passage, le nom complet (fête des tabernacles) n'est pas donné. Vous pouvez simplement dire fête, ou vous pouvez dire le nom complet de la fête. </w:t>
      </w:r>
      <w:r>
        <w:rPr>
          <w:lang w:val="fr_FR" w:bidi="fr_FR"/>
        </w:rPr>
        <w:t>Fête des tabernacles</w:t>
      </w:r>
      <w:r>
        <w:rPr>
          <w:lang w:val="fr_FR" w:bidi="fr_FR"/>
        </w:rPr>
        <w:t xml:space="preserve"> se trouve dans le Glossaire principal.</w:t>
      </w:r>
    </w:p>
    <w:p>
      <w:pPr/>
      <w:r>
        <w:rPr>
          <w:lang w:val="fr_FR" w:bidi="fr_FR"/>
        </w:rPr>
      </w:r>
      <w:r>
        <w:rPr>
          <w:lang w:val="fr_FR" w:bidi="fr_FR"/>
        </w:rPr>
        <w:t xml:space="preserve">Arrêtez-vous ici et discutez du mot que vous utiliserez pour </w:t>
      </w:r>
      <w:r>
        <w:rPr>
          <w:b/>
          <w:lang w:val="fr_FR" w:bidi="fr_FR"/>
        </w:rPr>
        <w:t>fête</w:t>
      </w:r>
      <w:r>
        <w:rPr>
          <w:lang w:val="fr_FR" w:bidi="fr_FR"/>
        </w:rPr>
        <w:t>. Mettez cet enregistrement en pause ici.</w:t>
      </w:r>
    </w:p>
    <w:p>
      <w:pPr/>
      <w:r>
        <w:rPr>
          <w:lang w:val="fr_FR" w:bidi="fr_FR"/>
        </w:rPr>
      </w:r>
      <w:r>
        <w:rPr>
          <w:lang w:val="fr_FR" w:bidi="fr_FR"/>
        </w:rPr>
        <w:t xml:space="preserve">Jésus se lève et déclare publiquement : « Si quelqu'un a soif, qu'il vienne à moi et qu'il boive. Quiconque croit en moi, comme il est écrit dans les </w:t>
      </w:r>
      <w:r>
        <w:rPr>
          <w:b/>
          <w:lang w:val="fr_FR" w:bidi="fr_FR"/>
        </w:rPr>
        <w:t>Écritures</w:t>
      </w:r>
      <w:r>
        <w:rPr>
          <w:lang w:val="fr_FR" w:bidi="fr_FR"/>
        </w:rPr>
        <w:t xml:space="preserve">: "De l'intérieur de lui coulera l'eau qui apporte la vie." » Traduisez Écritures de la même manière que vous l'avez fait dans les passages précédents, et rappelez-vous que le mot </w:t>
      </w:r>
      <w:r>
        <w:rPr>
          <w:lang w:val="fr_FR" w:bidi="fr_FR"/>
        </w:rPr>
        <w:t>Écritures</w:t>
      </w:r>
      <w:r>
        <w:rPr>
          <w:lang w:val="fr_FR" w:bidi="fr_FR"/>
        </w:rPr>
        <w:t xml:space="preserve"> se trouve dans le Glossaire principal.</w:t>
      </w:r>
    </w:p>
    <w:p>
      <w:pPr/>
      <w:r>
        <w:rPr>
          <w:lang w:val="fr_FR" w:bidi="fr_FR"/>
        </w:rPr>
      </w:r>
      <w:r>
        <w:rPr>
          <w:lang w:val="fr_FR" w:bidi="fr_FR"/>
        </w:rPr>
        <w:t xml:space="preserve">Ainsi, quand Jésus parlait de l'eau vivante, Jésus parlait du </w:t>
      </w:r>
      <w:r>
        <w:rPr>
          <w:b/>
          <w:lang w:val="fr_FR" w:bidi="fr_FR"/>
        </w:rPr>
        <w:t>Saint-Esprit</w:t>
      </w:r>
      <w:r>
        <w:rPr>
          <w:lang w:val="fr_FR" w:bidi="fr_FR"/>
        </w:rPr>
        <w:t xml:space="preserve"> de Dieu que recevraient plus tard les personnes qui croyaient ou qui lui faisaient confiance. Le Saint-Esprit est l'Esprit de Dieu qu'il donne aux gens pour les équiper de sa présence, de sa sagesse, de son autorité et de sa puissance. Dans ce passage, le Saint-Esprit est simplement appelé « Esprit ». Utilisez le même mot pour Esprit que vous avez utilisé dans les passages précédents, et rappelez-vous que </w:t>
      </w:r>
      <w:r>
        <w:rPr>
          <w:lang w:val="fr_FR" w:bidi="fr_FR"/>
        </w:rPr>
        <w:t>Saint-Esprit</w:t>
      </w:r>
      <w:r>
        <w:rPr>
          <w:lang w:val="fr_FR" w:bidi="fr_FR"/>
        </w:rPr>
        <w:t xml:space="preserve"> se trouve dans le Glossaire principal. Vous pouvez dire Esprit ou Saint-Esprit dans votre traduction.</w:t>
      </w:r>
    </w:p>
    <w:p>
      <w:pPr/>
      <w:r>
        <w:rPr>
          <w:lang w:val="fr_FR" w:bidi="fr_FR"/>
        </w:rPr>
      </w:r>
      <w:r>
        <w:rPr>
          <w:lang w:val="fr_FR" w:bidi="fr_FR"/>
        </w:rPr>
        <w:t xml:space="preserve">À cette époque, l'Esprit de Dieu n'avait pas encore été donné parce que Jésus n'était pas encore retourné aux cieux pour recevoir la </w:t>
      </w:r>
      <w:r>
        <w:rPr>
          <w:b/>
          <w:lang w:val="fr_FR" w:bidi="fr_FR"/>
        </w:rPr>
        <w:t>gloire</w:t>
      </w:r>
      <w:r>
        <w:rPr>
          <w:lang w:val="fr_FR" w:bidi="fr_FR"/>
        </w:rPr>
        <w:t xml:space="preserve"> de la part de Dieu le Père. La gloire fait référence à la façon dont Dieu montre sa puissance et sa splendeur, ou sa présence. Traduisez gloire de la même manière que vous l’avez fait avant, et rappelez-vous que le mot </w:t>
      </w:r>
      <w:r>
        <w:rPr>
          <w:lang w:val="fr_FR" w:bidi="fr_FR"/>
        </w:rPr>
        <w:t>gloire</w:t>
      </w:r>
      <w:r>
        <w:rPr>
          <w:lang w:val="fr_FR" w:bidi="fr_FR"/>
        </w:rPr>
        <w:t xml:space="preserve"> se trouve dans le Glossaire principal.</w:t>
      </w:r>
    </w:p>
    <w:p>
      <w:pPr/>
      <w:r>
        <w:rPr>
          <w:lang w:val="fr_FR" w:bidi="fr_FR"/>
        </w:rPr>
      </w:r>
      <w:r>
        <w:rPr>
          <w:lang w:val="fr_FR" w:bidi="fr_FR"/>
        </w:rPr>
        <w:t xml:space="preserve">Quand les gens entendent ses paroles, certains d'entre eux commençaient à dire « Jésus doit être le </w:t>
      </w:r>
      <w:r>
        <w:rPr>
          <w:b/>
          <w:lang w:val="fr_FR" w:bidi="fr_FR"/>
        </w:rPr>
        <w:t>prophète</w:t>
      </w:r>
      <w:r>
        <w:rPr>
          <w:lang w:val="fr_FR" w:bidi="fr_FR"/>
        </w:rPr>
        <w:t xml:space="preserve"> ». Un prophète reçoit un appel et un message de la part de Dieu et apporte le message de Dieu aux gens. Dans ce cas présent, il s'agit du prophète spécial dont Moïse a parlé. Vous voudrez peut-être montrer que les gens croient que Jésus n'est pas n'importe quel prophète : il est « </w:t>
      </w:r>
      <w:r>
        <w:rPr>
          <w:b/>
          <w:lang w:val="fr_FR" w:bidi="fr_FR"/>
        </w:rPr>
        <w:t>le</w:t>
      </w:r>
      <w:r>
        <w:rPr>
          <w:lang w:val="fr_FR" w:bidi="fr_FR"/>
        </w:rPr>
        <w:t xml:space="preserve"> prophète ». Rappelez-vous que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Les gens disaient : « Ne savez-vous pas que les Écritures disent que le </w:t>
      </w:r>
      <w:r>
        <w:rPr>
          <w:b/>
          <w:lang w:val="fr_FR" w:bidi="fr_FR"/>
        </w:rPr>
        <w:t>Messie</w:t>
      </w:r>
      <w:r>
        <w:rPr>
          <w:lang w:val="fr_FR" w:bidi="fr_FR"/>
        </w:rPr>
        <w:t xml:space="preserve"> descendra du roi David et qu'il sera de Bethléhem, le village ou la ville de David ? » Le Messie, ou le </w:t>
      </w:r>
      <w:r>
        <w:rPr>
          <w:lang w:val="fr_FR" w:bidi="fr_FR"/>
        </w:rPr>
        <w:t>Christ</w:t>
      </w:r>
      <w:r>
        <w:rPr>
          <w:lang w:val="fr_FR" w:bidi="fr_FR"/>
        </w:rPr>
        <w:t xml:space="preserve">, est quelqu'un que Dieu a oint, ou nommé, pour une tâche spéciale. Traduisez Messie de la même manière que vous l'avez fait dans les passages précédents, et rappelez-vous que le mot </w:t>
      </w:r>
      <w:r>
        <w:rPr>
          <w:lang w:val="fr_FR" w:bidi="fr_FR"/>
        </w:rPr>
        <w:t>Messie</w:t>
      </w:r>
      <w:r>
        <w:rPr>
          <w:lang w:val="fr_FR" w:bidi="fr_FR"/>
        </w:rPr>
        <w:t xml:space="preserve"> se trouve dans le Glossaire principal.</w:t>
      </w:r>
    </w:p>
    <w:p>
      <w:pPr/>
      <w:r>
        <w:rPr>
          <w:lang w:val="fr_FR" w:bidi="fr_FR"/>
        </w:rPr>
      </w:r>
      <w:r>
        <w:rPr>
          <w:lang w:val="fr_FR" w:bidi="fr_FR"/>
        </w:rPr>
        <w:t xml:space="preserve">Ce passage utilise le nom de David sans son titre de « roi ». Vous pouvez ajouter le titre « Roi David » s'il est utile pour votre auditoire de se rappeler que le roi David est un </w:t>
      </w:r>
      <w:r>
        <w:rPr>
          <w:lang w:val="fr_FR" w:bidi="fr_FR"/>
        </w:rPr>
        <w:t>roi</w:t>
      </w:r>
      <w:r>
        <w:rPr>
          <w:lang w:val="fr_FR" w:bidi="fr_FR"/>
        </w:rPr>
        <w:t xml:space="preserve"> juif célèbre.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7:37–44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63">
        <w:r>
          <w:rPr>
            <w:lang w:val="fr_FR" w:bidi="fr_FR"/>
          </w:rPr>
          <w:rPr>
            <w:color w:val="0000EE"/>
            <w:u w:val="single"/>
          </w:rPr>
          <w:t>Écouter et Cœur</w:t>
        </w:r>
      </w:hyperlink>
      <w:r>
        <w:rPr>
          <w:lang w:val="fr_FR" w:bidi="fr_FR"/>
        </w:rPr>
        <w:t xml:space="preserve"> (667 KB)</w:t>
      </w:r>
      <w:r>
        <w:rPr>
          <w:lang w:val="fr_FR" w:bidi="fr_FR"/>
        </w:rPr>
      </w:r>
    </w:p>
    <w:p>
      <w:pPr>
        <w:pStyle w:val="ListBullet"/>
        <w:spacing w:line="240" w:lineRule="auto"/>
        <w:ind w:left="720"/>
      </w:pPr>
      <w:r>
        <w:rPr>
          <w:lang w:val="fr_FR" w:bidi="fr_FR"/>
        </w:rPr>
      </w:r>
      <w:hyperlink r:id="rId164">
        <w:r>
          <w:rPr>
            <w:lang w:val="fr_FR" w:bidi="fr_FR"/>
          </w:rPr>
          <w:rPr>
            <w:color w:val="0000EE"/>
            <w:u w:val="single"/>
          </w:rPr>
          <w:t>Planter le Décor</w:t>
        </w:r>
      </w:hyperlink>
      <w:r>
        <w:rPr>
          <w:lang w:val="fr_FR" w:bidi="fr_FR"/>
        </w:rPr>
        <w:t xml:space="preserve"> (4.2 MB)</w:t>
      </w:r>
      <w:r>
        <w:rPr>
          <w:lang w:val="fr_FR" w:bidi="fr_FR"/>
        </w:rPr>
      </w:r>
    </w:p>
    <w:p>
      <w:pPr>
        <w:pStyle w:val="ListBullet"/>
        <w:spacing w:line="240" w:lineRule="auto"/>
        <w:ind w:left="720"/>
      </w:pPr>
      <w:r>
        <w:rPr>
          <w:lang w:val="fr_FR" w:bidi="fr_FR"/>
        </w:rPr>
      </w:r>
      <w:hyperlink r:id="rId165">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166">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167">
        <w:r>
          <w:rPr>
            <w:lang w:val="fr_FR" w:bidi="fr_FR"/>
          </w:rPr>
          <w:rPr>
            <w:color w:val="0000EE"/>
            <w:u w:val="single"/>
          </w:rPr>
          <w:t>Combler les Lacunes</w:t>
        </w:r>
      </w:hyperlink>
      <w:r>
        <w:rPr>
          <w:lang w:val="fr_FR" w:bidi="fr_FR"/>
        </w:rPr>
        <w:t xml:space="preserve"> (2.8 MB)</w:t>
      </w:r>
      <w:r>
        <w:rPr>
          <w:lang w:val="fr_FR" w:bidi="fr_FR"/>
        </w:rPr>
      </w:r>
    </w:p>
    <w:p>
      <w:pPr>
        <w:pStyle w:val="ListBullet"/>
        <w:spacing w:line="240" w:lineRule="auto"/>
        <w:ind w:left="720"/>
      </w:pPr>
      <w:r>
        <w:rPr>
          <w:lang w:val="fr_FR" w:bidi="fr_FR"/>
        </w:rPr>
      </w:r>
      <w:hyperlink r:id="rId168">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7:45–53</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7.45–53. Laissez entrer la parole de Dieu dans vos cœurs.</w:t>
      </w:r>
    </w:p>
    <w:p>
      <w:pPr/>
      <w:r>
        <w:rPr>
          <w:lang w:val="fr_FR" w:bidi="fr_FR"/>
        </w:rPr>
      </w:r>
      <w:r>
        <w:rPr>
          <w:lang w:val="fr_FR" w:bidi="fr_FR"/>
        </w:rPr>
        <w:t>Écoutez l'enregistrement de Jean 7.45–53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7.45–53 dans la traduction la plus facile à comprendre.</w:t>
      </w:r>
    </w:p>
    <w:p>
      <w:pPr/>
      <w:r>
        <w:rPr>
          <w:lang w:val="fr_FR" w:bidi="fr_FR"/>
        </w:rPr>
      </w:r>
      <w:r>
        <w:rPr>
          <w:lang w:val="fr_FR" w:bidi="fr_FR"/>
        </w:rPr>
        <w:t>Dans le dernier passage, la foule était en désaccord au sujet de qui était Jésus. Certains pensaient qu'il pourrait être le Messie et d'autres disaient que c'était impossible parce que Jésus venait de Galilée. Puis la police ou les gardes du temple retournent vers les principaux sacrificateurs et les pharisiens. Ici les principaux sacrificateurs signifient les chefs religieux d'Israël qui faisaient des sacrifices spéciaux pour le peuple juif. Les pharisiens étaient un groupe de responsables religieux qui étaient dévoués à la loi de Dieu. Ils reconnaissaient à la fois les traditions religieuses et la loi écrites et orales. Les pharisiens méprisaient les personnes qui ne suivaient pas toutes leurs règles.</w:t>
      </w:r>
    </w:p>
    <w:p>
      <w:pPr/>
      <w:r>
        <w:rPr>
          <w:lang w:val="fr_FR" w:bidi="fr_FR"/>
        </w:rPr>
      </w:r>
      <w:r>
        <w:rPr>
          <w:lang w:val="fr_FR" w:bidi="fr_FR"/>
        </w:rPr>
        <w:t>Puis les pharisiens demandent à la police ou aux gardes du temple pourquoi ils n'avaient pas réussi à arrêter Jésus. Les gardes répondent : « Personne n'a jamais parlé de la manière dont le fait Jésus ».</w:t>
      </w:r>
    </w:p>
    <w:p>
      <w:pPr/>
      <w:r>
        <w:rPr>
          <w:lang w:val="fr_FR" w:bidi="fr_FR"/>
        </w:rPr>
      </w:r>
      <w:r>
        <w:rPr>
          <w:lang w:val="fr_FR" w:bidi="fr_FR"/>
        </w:rPr>
        <w:t>« Vous avez donc laissé Jésus vous tromper ou vous duper aussi ! » répondent les pharisiens. « Est-ce que les autorités ou les pharisiens ont cru en lui ? Non ! Cette foule ne sait rien de la loi. Il y a une malédiction sur ces personnes », disent les pharisiens. Les pharisiens défiaient les gardes en posant deux questions. La première était : êtes-vous aussi dupés ? En tant qu'officiers de police du temple, on attendait des gardes qu'ils protègent les interêts du temple. En parlant bien de Jésus, ils se comportaient comme la foule. La deuxième question était : est-ce que les responsables ou chefs religieux, ou les pharisiens ont-ils cru en lui ? La réponse attendue était non. Ceci étant le cas, les gardes avaient tort, parce que les chefs et les pharisiens étaient ceux qui déterminaient la croyance et la pratique correctes. Cette attitude explique pourquoi les chefs religieux n'aimaient pas les personnes ordinaires qui reconnaissaient que Jésus était le Messie. Puis les pharisiens concluent que la police ou les gardes du temple sont aussi irrespectueux que la foule qui ne sait rien de la loi. Les pharisiens pensaient que les personnes qui n'avaient pas étudié la loi religieuse ne savaient rien au sujet de Dieu et avaient une malédiction sur elles.</w:t>
      </w:r>
    </w:p>
    <w:p>
      <w:pPr/>
      <w:r>
        <w:rPr>
          <w:lang w:val="fr_FR" w:bidi="fr_FR"/>
        </w:rPr>
      </w:r>
      <w:r>
        <w:rPr>
          <w:lang w:val="fr_FR" w:bidi="fr_FR"/>
        </w:rPr>
        <w:t>Arrêtez-vous ici et discutez de ces questions en groupe : dans votre culture, comment les responsables ou chefs traditionnels réagiraient-ils quand ils envoient leurs gardes ou des policiers pour terminer une tâche, mais échouent ? Comment les personnes qui sont censées suivre les chefs dans votre communauté réagiraient-elles quand on leur dit quelque chose à quoi elles ne s'attendent pas ? Mettez cet enregistrement en pause ici.</w:t>
      </w:r>
    </w:p>
    <w:p>
      <w:pPr/>
      <w:r>
        <w:rPr>
          <w:lang w:val="fr_FR" w:bidi="fr_FR"/>
        </w:rPr>
      </w:r>
      <w:r>
        <w:rPr>
          <w:lang w:val="fr_FR" w:bidi="fr_FR"/>
        </w:rPr>
        <w:t>Nicodème, qui avait rendu visite à Jésus plus tôt, et qui était l'un des chefs religieux, met au défi les autres chefs religieux et dit : « Notre loi juge-t-elle une personne coupable avant de l'écouter pour découvrir ce qu'elle fait ? » La question de Nicodème était destinée à faire réfléchir ses collègues pharisiens. La loi ne permettait pas à quelqu'un de décider qu'une personne était coupable sans la laisser se défendre, mais les pharisiens n'ont pas pris cela en compte. Ils avaient déjà pris une décision. Plutôt que de prendre en compte la question de Nicodème, ils l'ont ridiculisé. Ils savaient que Nicodème venait de Judée, mais ils laissaient entendre qu'aucun Judéen ne pouvait être intéressé par Jésus. Ils disaient : « Tu sembles venir de Galilée. Mais si tu lis attentivement les Écritures, tu apprendras à ne pas t'attendre à un prophète issu de la Galilée. » Un prophète est le messager de Dieu qui sait que son travail le plus important est d'apporter la Parole, ou le message, de Dieu, aux gens. La Galilée est un district ou une province dans le nord d'Israël. Les chefs religieux disaient que les Galiléens n'étaient pas le type de personnes qui produisaient des prophètes : la Galilée était une région sans importance d'Israël, et les chefs religieux ne considéraient pas les Galiléens comme intelligents ou importants. Les Juifs pensaient qu'ils étaient plus intelligents et plus importants que quiconque de Galilée. Les pharisiens ne niaient probablement pas qu'un prophète était jamais venu de Galilée, mais simplement qu'ils ne considéreraient pas quelqu'un de Galilée comme ayant quelque chose d'important à dire. Nicodème ne répond pas. Soit Nicodème n'a pas eu l'occasion de répondre, soit il décide de rester silencieux. Il ne voulait peut-être pas que ses collègues deviennent méfiants vis-à-vis de son opposition continue à leurs plans. Quand ils ont fini de parler, tous les chefs juifs sont rentrés à la maison.</w:t>
      </w:r>
    </w:p>
    <w:p>
      <w:pPr/>
      <w:r>
        <w:rPr>
          <w:lang w:val="fr_FR" w:bidi="fr_FR"/>
        </w:rPr>
      </w:r>
      <w:r>
        <w:rPr>
          <w:lang w:val="fr_FR" w:bidi="fr_FR"/>
        </w:rPr>
        <w:t xml:space="preserve">Arrêtez-vous ici et regardez la carte de la </w:t>
      </w:r>
      <w:r>
        <w:rPr>
          <w:lang w:val="fr_FR" w:bidi="fr_FR"/>
        </w:rPr>
        <w:t>Galilée par rapport à Jérusalem</w:t>
      </w:r>
      <w:r>
        <w:rPr>
          <w:lang w:val="fr_FR" w:bidi="fr_FR"/>
        </w:rPr>
        <w:t>. Mettez cet enregistrement en pause ici.</w:t>
      </w:r>
    </w:p>
    <w:p>
      <w:pPr/>
      <w:r>
        <w:rPr>
          <w:lang w:val="fr_FR" w:bidi="fr_FR"/>
        </w:rPr>
      </w:r>
      <w:r>
        <w:rPr>
          <w:lang w:val="fr_FR" w:bidi="fr_FR"/>
        </w:rPr>
        <w:t>Arrêtez-vous ici et racontez une histoire au sujet d'un moment où quelqu'un a évité de faire la bonne chose pour couvrir ses plans mauvais.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7.45–53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les principaux sacrificateurs et les pharisiens demandent à la police ou aux gardes du temple pourquoi ils n'ont pas réussi à arrêter Jésus.</w:t>
      </w:r>
    </w:p>
    <w:p>
      <w:pPr/>
      <w:r>
        <w:rPr>
          <w:lang w:val="fr_FR" w:bidi="fr_FR"/>
        </w:rPr>
      </w:r>
      <w:r>
        <w:rPr>
          <w:b/>
          <w:lang w:val="fr_FR" w:bidi="fr_FR"/>
        </w:rPr>
        <w:t>Dans la deuxième partie :</w:t>
      </w:r>
      <w:r>
        <w:rPr>
          <w:lang w:val="fr_FR" w:bidi="fr_FR"/>
        </w:rPr>
        <w:t xml:space="preserve"> Nicodème met au défi les membres des chefs religieux de lui dire si la loi décidait qu'une personne était coupable sans la laisser se défendre.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Des gardes du temple</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Nicodème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Jean nous dit que la police ou les gardes du temple sont retournés vers les principaux sacrificateurs et les pharisiens. Puis les chefs religieux demandent pourquoi ils n'avaient pas réussi à arrêter Jésus. La police du temple dit du bien de Jésus. Puis les pharisiens disent : « Jésus vous a-t-il trompés, vous aussi ? « Est-ce que les autorités ou les pharisiens ont cru en Jésus ? Les pharisiens s'attendaient à ce que la police du temple dise non à cette question. Les pharisiens disent que la foule à Jérusalem ne sait rien au sujet de la loi de Dieu. Il y a donc une malédiction sur la foule. Rappelez-vous que les pharisiens pensaient qu'ils comprenaient les choses de Dieu beaucoup mieux que les Juifs ordinaires, et ils regardaient de haut le peuple juif ordinaire. Il est important de se rappeler que la police ou les gardes du temple étaient censés protéger les intérêts du temple et des chefs religieux. Ils allaient donc contre les chefs religieux en parlant du bien de Jésus.</w:t>
      </w:r>
    </w:p>
    <w:p>
      <w:pPr/>
      <w:r>
        <w:rPr>
          <w:lang w:val="fr_FR" w:bidi="fr_FR"/>
        </w:rPr>
      </w:r>
      <w:r>
        <w:rPr>
          <w:lang w:val="fr_FR" w:bidi="fr_FR"/>
        </w:rPr>
        <w:t>Dans la deuxième partie, Nicodème, qui avait visité Jésus plus tôt, et qui était l'un des chefs religieux, défie les autres chefs religieux. Il dit : « Notre loi juge-t-elle une personne coupable avant de l'écouter pour savoir ce qu'elle fait ? » Les autres chefs religieux se moquaient de lui et disaient : « Tu as l'air de venir de Galilée. Mais si tu lis attentivement les Écritures, tu apprendras à ne pas t'attendre à un prophète issu de la Galilée. » Il est important de se rappeler que Nicodème a mis au défi les pharisiens en disant que la loi ne leur permettait pas de décider qu'une personne était coupable sans la laisser se défendre. Les pharisiens n'ont pas donné à Nicodème l'occasion de leur répondre parce qu'ils soupçonnaient que Nicodème s'opposerait à leurs plans. Quand ils avaient fini de parler, tous les chefs juifs sont rentrés chez eux.</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7.45–53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les principaux sacrificateurs et les pharisiens demandent à la police ou aux gardes du temple pourquoi ils n'ont pas réussi à arrêter Jésus.</w:t>
      </w:r>
    </w:p>
    <w:p>
      <w:pPr/>
      <w:r>
        <w:rPr>
          <w:lang w:val="fr_FR" w:bidi="fr_FR"/>
        </w:rPr>
      </w:r>
      <w:r>
        <w:rPr>
          <w:b/>
          <w:lang w:val="fr_FR" w:bidi="fr_FR"/>
        </w:rPr>
        <w:t>Dans la deuxième partie :</w:t>
      </w:r>
      <w:r>
        <w:rPr>
          <w:lang w:val="fr_FR" w:bidi="fr_FR"/>
        </w:rPr>
        <w:t xml:space="preserve"> Nicodème met au défi les membres des chefs religieux de lui dire si la loi décidait qu'une personne était coupable sans la laisser se défendre.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Nicodème</w:t>
      </w:r>
    </w:p>
    <w:p>
      <w:pPr>
        <w:pStyle w:val="ListBullet"/>
        <w:spacing w:line="240" w:lineRule="auto"/>
        <w:ind w:left="720"/>
      </w:pPr>
      <w:r>
        <w:rPr>
          <w:lang w:val="fr_FR" w:bidi="fr_FR"/>
        </w:rPr>
      </w:r>
      <w:r>
        <w:rPr>
          <w:lang w:val="fr_FR" w:bidi="fr_FR"/>
        </w:rPr>
        <w:t>Des gardes du temple</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la police ou les gardes du temple sont retournés vers les principaux sacrificateurs et les pharisiens. Puis les responsables religieux demandent à la police ou aux gardes du temple pourquoi ils n'avaient pas réussi à arrêter Jésus. Ils répondent : « Personne n'a jamais parlé de la manière dont le fait Jésus ».</w:t>
      </w:r>
    </w:p>
    <w:p>
      <w:pPr/>
      <w:r>
        <w:rPr>
          <w:lang w:val="fr_FR" w:bidi="fr_FR"/>
        </w:rPr>
      </w:r>
      <w:r>
        <w:rPr>
          <w:lang w:val="fr_FR" w:bidi="fr_FR"/>
        </w:rPr>
        <w:t xml:space="preserve">« Vous avez donc laissé Jésus vous tromper ou vous duper aussi ! » répondent les pharisiens. « Est-ce que les autorités ou les pharisiens ont cru en lui ? Non ! Cette foule ne sait rien de la loi. Il y a une malédiction sur ces foules », disent les pharisiens.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la police du temple : « Que ressentez-vous ou à quoi pensez-vous ? » Vous entendrez peut-être des choses comme : « Nous étions vraiment surpris d'entendre Jésus parler de la manière dont il le fait. Il semble qu'il doit être le Messie parce qu'il a vraiment la connaissance des Écritures.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responsables religieux juifs : « Que ressentez-vous ou à quoi pensez-vous ? » Vous entendrez peut-être des choses comme : « Nous ne pouvons pas croire que vous, gardes du temple, qui êtes censés nous défendre ainsi que le temple, avez aussi été trompés par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Nicodème, qui avait visité Jésus plus tôt, et qui était l'un des chefs religieux, met au défi les autres chefs religieux et dit : « Notre loi juge-t-elle une personne coupable avant de l'écouter pour découvrir ce qu'elle fait ? » Les autres chefs religieux se moquaient de lui et disaient : « Tu as l'air de venir de Galilée. Mais si tu lis attentivement les Écritures, tu apprendras à ne pas t'attendre à un prophète issu de la Galilée. » Quand ils ont fini de parler, tous les chefs juifs sont rentrés à la maison.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Nicodème : « Que ressentez-vous ou à quoi pensez-vous ? » Vous entendrez peut-être des choses comme : « Juste parce que j'ai mis mes collègues au défi de dire que la loi ne permettait pas à quelqu'un de décider qu'une personne était coupable sans la laisser se défendre, ils ont commencé à se moquer de moi ! »</w:t>
      </w:r>
    </w:p>
    <w:p>
      <w:pPr>
        <w:pStyle w:val="ListBullet"/>
        <w:spacing w:line="240" w:lineRule="auto"/>
        <w:ind w:left="720"/>
      </w:pPr>
      <w:r>
        <w:rPr>
          <w:lang w:val="fr_FR" w:bidi="fr_FR"/>
        </w:rPr>
      </w:r>
      <w:r>
        <w:rPr>
          <w:lang w:val="fr_FR" w:bidi="fr_FR"/>
        </w:rPr>
        <w:t>Demandez aux personnes qui jouent les chefs religieux : « Que ressentez-vous ou que pensez-vous ? » Vous entendrez peut-être des choses comme : « Eh bien ! Nous devons simplement distraire ce collègue parce qu'il commence à se douter de nos plans.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7.45–53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Puis la police ou les gardes du </w:t>
      </w:r>
      <w:r>
        <w:rPr>
          <w:b/>
          <w:lang w:val="fr_FR" w:bidi="fr_FR"/>
        </w:rPr>
        <w:t>temple</w:t>
      </w:r>
      <w:r>
        <w:rPr>
          <w:lang w:val="fr_FR" w:bidi="fr_FR"/>
        </w:rPr>
        <w:t xml:space="preserve"> retournent vers les principaux sacrificateurs et les pharisiens. Temples est généralement le nom donné à un lieu d'adoration où des sacrifices sont faits pour honorer le dieu du temple. Temple peut être traduit par la maison où Dieu vivait parmi son peuple. Les sacrificateurs juifs faisaient des sacrifices dans le temple pour que Dieu pardonne les péchés du peuple, et pour rendre grâce à Dieu. Le Temple était construit de manière à ce que les gens puissent adorer Dieu et pour que des sacrificateurs puissent lui offrir des sacrifices. Traduisez temple de la même manière que vous l'avez fait dans les passages précédents, et rappelez-vous que le mot </w:t>
      </w:r>
      <w:r>
        <w:rPr>
          <w:lang w:val="fr_FR" w:bidi="fr_FR"/>
        </w:rPr>
        <w:t>temple</w:t>
      </w:r>
      <w:r>
        <w:rPr>
          <w:lang w:val="fr_FR" w:bidi="fr_FR"/>
        </w:rPr>
        <w:t xml:space="preserve"> se trouve dans le Glossaire principal.</w:t>
      </w:r>
    </w:p>
    <w:p>
      <w:pPr/>
      <w:r>
        <w:rPr>
          <w:lang w:val="fr_FR" w:bidi="fr_FR"/>
        </w:rPr>
      </w:r>
      <w:r>
        <w:rPr>
          <w:b/>
          <w:lang w:val="fr_FR" w:bidi="fr_FR"/>
        </w:rPr>
        <w:t>Les sacrificateurs</w:t>
      </w:r>
      <w:r>
        <w:rPr>
          <w:lang w:val="fr_FR" w:bidi="fr_FR"/>
        </w:rPr>
        <w:t xml:space="preserve"> dans la religion juive connectaient les gens à Dieu en faisant des sacrifices pour eux envers Dieu, en éduquant les gens et en prenant soin du temple de Dieu. Les sacrificateurs étaient les représentants de Dieu auprès de son peuple et les représentants de son peuple auprès de Dieu. Le souverain sacrificateur était responsable de tout le tribunal religieux juif. Il s'agissait des chefs parmi les prêtres qui aidaient à faire l'administration dans le temple à Jérusalem. Traduisez le principal sacrificateur ou le chef des sacrificateurs de la même manière que vous l'avez fait dans les passages précédents, et rappelez-vous que sacrificateur se trouve dans le Glossaire </w:t>
      </w:r>
      <w:r>
        <w:rPr>
          <w:lang w:val="fr_FR" w:bidi="fr_FR"/>
        </w:rPr>
        <w:t>principal</w:t>
      </w:r>
      <w:r>
        <w:rPr>
          <w:lang w:val="fr_FR" w:bidi="fr_FR"/>
        </w:rPr>
        <w:t>.</w:t>
      </w:r>
    </w:p>
    <w:p>
      <w:pPr/>
      <w:r>
        <w:rPr>
          <w:lang w:val="fr_FR" w:bidi="fr_FR"/>
        </w:rPr>
      </w:r>
      <w:r>
        <w:rPr>
          <w:lang w:val="fr_FR" w:bidi="fr_FR"/>
        </w:rPr>
        <w:t xml:space="preserve">Le nom </w:t>
      </w:r>
      <w:r>
        <w:rPr>
          <w:b/>
          <w:lang w:val="fr_FR" w:bidi="fr_FR"/>
        </w:rPr>
        <w:t>pharisien</w:t>
      </w:r>
      <w:r>
        <w:rPr>
          <w:lang w:val="fr_FR" w:bidi="fr_FR"/>
        </w:rPr>
        <w:t xml:space="preserve"> signifie être séparé. Les pharisiens pensaient que la façon d'être en paix avec Dieu était de se garder séparés des personnes ordinaires et de suivre des centaines de règles concernant comment être pur. Les pharisiens étaient le groupe de chefs religieux le plus influent en Israël. Certains des pharisiens étaient également des enseignants de la loi de Dieu. Traduisez pharisiens de la même manière que vous l’avez fait avant, et rappelez-vous que le mot </w:t>
      </w:r>
      <w:r>
        <w:rPr>
          <w:lang w:val="fr_FR" w:bidi="fr_FR"/>
        </w:rPr>
        <w:t>pharisien</w:t>
      </w:r>
      <w:r>
        <w:rPr>
          <w:lang w:val="fr_FR" w:bidi="fr_FR"/>
        </w:rPr>
        <w:t xml:space="preserve"> se trouve dans le Glossaire principal.</w:t>
      </w:r>
    </w:p>
    <w:p>
      <w:pPr/>
      <w:r>
        <w:rPr>
          <w:lang w:val="fr_FR" w:bidi="fr_FR"/>
        </w:rPr>
      </w:r>
      <w:r>
        <w:rPr>
          <w:lang w:val="fr_FR" w:bidi="fr_FR"/>
        </w:rPr>
        <w:t xml:space="preserve">Les chefs religieux disent à Nicodème qu'il ne devrait pas s'attendre à ce qu'un </w:t>
      </w:r>
      <w:r>
        <w:rPr>
          <w:b/>
          <w:lang w:val="fr_FR" w:bidi="fr_FR"/>
        </w:rPr>
        <w:t>prophète</w:t>
      </w:r>
      <w:r>
        <w:rPr>
          <w:lang w:val="fr_FR" w:bidi="fr_FR"/>
        </w:rPr>
        <w:t xml:space="preserve"> vienne de Galilée. Un prophète reçoit un appel et un message de la part de Dieu et apporte le message de Dieu aux gens. Traduisez prophète de la même manière que vous l'avez fait dans les passages précédents, et rappelez-vous que le mot </w:t>
      </w:r>
      <w:r>
        <w:rPr>
          <w:lang w:val="fr_FR" w:bidi="fr_FR"/>
        </w:rPr>
        <w:t>prophète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7:45–53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69">
        <w:r>
          <w:rPr>
            <w:lang w:val="fr_FR" w:bidi="fr_FR"/>
          </w:rPr>
          <w:rPr>
            <w:color w:val="0000EE"/>
            <w:u w:val="single"/>
          </w:rPr>
          <w:t>Écouter et Cœur</w:t>
        </w:r>
      </w:hyperlink>
      <w:r>
        <w:rPr>
          <w:lang w:val="fr_FR" w:bidi="fr_FR"/>
        </w:rPr>
        <w:t xml:space="preserve"> (447 KB)</w:t>
      </w:r>
      <w:r>
        <w:rPr>
          <w:lang w:val="fr_FR" w:bidi="fr_FR"/>
        </w:rPr>
      </w:r>
    </w:p>
    <w:p>
      <w:pPr>
        <w:pStyle w:val="ListBullet"/>
        <w:spacing w:line="240" w:lineRule="auto"/>
        <w:ind w:left="720"/>
      </w:pPr>
      <w:r>
        <w:rPr>
          <w:lang w:val="fr_FR" w:bidi="fr_FR"/>
        </w:rPr>
      </w:r>
      <w:hyperlink r:id="rId170">
        <w:r>
          <w:rPr>
            <w:lang w:val="fr_FR" w:bidi="fr_FR"/>
          </w:rPr>
          <w:rPr>
            <w:color w:val="0000EE"/>
            <w:u w:val="single"/>
          </w:rPr>
          <w:t>Planter le Décor</w:t>
        </w:r>
      </w:hyperlink>
      <w:r>
        <w:rPr>
          <w:lang w:val="fr_FR" w:bidi="fr_FR"/>
        </w:rPr>
        <w:t xml:space="preserve"> (2.4 MB)</w:t>
      </w:r>
      <w:r>
        <w:rPr>
          <w:lang w:val="fr_FR" w:bidi="fr_FR"/>
        </w:rPr>
      </w:r>
    </w:p>
    <w:p>
      <w:pPr>
        <w:pStyle w:val="ListBullet"/>
        <w:spacing w:line="240" w:lineRule="auto"/>
        <w:ind w:left="720"/>
      </w:pPr>
      <w:r>
        <w:rPr>
          <w:lang w:val="fr_FR" w:bidi="fr_FR"/>
        </w:rPr>
      </w:r>
      <w:hyperlink r:id="rId171">
        <w:r>
          <w:rPr>
            <w:lang w:val="fr_FR" w:bidi="fr_FR"/>
          </w:rPr>
          <w:rPr>
            <w:color w:val="0000EE"/>
            <w:u w:val="single"/>
          </w:rPr>
          <w:t>Définir les Scènes</w:t>
        </w:r>
      </w:hyperlink>
      <w:r>
        <w:rPr>
          <w:lang w:val="fr_FR" w:bidi="fr_FR"/>
        </w:rPr>
        <w:t xml:space="preserve"> (1.3 MB)</w:t>
      </w:r>
      <w:r>
        <w:rPr>
          <w:lang w:val="fr_FR" w:bidi="fr_FR"/>
        </w:rPr>
      </w:r>
    </w:p>
    <w:p>
      <w:pPr>
        <w:pStyle w:val="ListBullet"/>
        <w:spacing w:line="240" w:lineRule="auto"/>
        <w:ind w:left="720"/>
      </w:pPr>
      <w:r>
        <w:rPr>
          <w:lang w:val="fr_FR" w:bidi="fr_FR"/>
        </w:rPr>
      </w:r>
      <w:hyperlink r:id="rId172">
        <w:r>
          <w:rPr>
            <w:lang w:val="fr_FR" w:bidi="fr_FR"/>
          </w:rPr>
          <w:rPr>
            <w:color w:val="0000EE"/>
            <w:u w:val="single"/>
          </w:rPr>
          <w:t>Intégration du Texte</w:t>
        </w:r>
      </w:hyperlink>
      <w:r>
        <w:rPr>
          <w:lang w:val="fr_FR" w:bidi="fr_FR"/>
        </w:rPr>
        <w:t xml:space="preserve"> (1.8 MB)</w:t>
      </w:r>
      <w:r>
        <w:rPr>
          <w:lang w:val="fr_FR" w:bidi="fr_FR"/>
        </w:rPr>
      </w:r>
    </w:p>
    <w:p>
      <w:pPr>
        <w:pStyle w:val="ListBullet"/>
        <w:spacing w:line="240" w:lineRule="auto"/>
        <w:ind w:left="720"/>
      </w:pPr>
      <w:r>
        <w:rPr>
          <w:lang w:val="fr_FR" w:bidi="fr_FR"/>
        </w:rPr>
      </w:r>
      <w:hyperlink r:id="rId173">
        <w:r>
          <w:rPr>
            <w:lang w:val="fr_FR" w:bidi="fr_FR"/>
          </w:rPr>
          <w:rPr>
            <w:color w:val="0000EE"/>
            <w:u w:val="single"/>
          </w:rPr>
          <w:t>Combler les Lacunes</w:t>
        </w:r>
      </w:hyperlink>
      <w:r>
        <w:rPr>
          <w:lang w:val="fr_FR" w:bidi="fr_FR"/>
        </w:rPr>
        <w:t xml:space="preserve"> (1.1 MB)</w:t>
      </w:r>
      <w:r>
        <w:rPr>
          <w:lang w:val="fr_FR" w:bidi="fr_FR"/>
        </w:rPr>
      </w:r>
    </w:p>
    <w:p>
      <w:pPr>
        <w:pStyle w:val="ListBullet"/>
        <w:spacing w:line="240" w:lineRule="auto"/>
        <w:ind w:left="720"/>
      </w:pPr>
      <w:r>
        <w:rPr>
          <w:lang w:val="fr_FR" w:bidi="fr_FR"/>
        </w:rPr>
      </w:r>
      <w:hyperlink r:id="rId174">
        <w:r>
          <w:rPr>
            <w:lang w:val="fr_FR" w:bidi="fr_FR"/>
          </w:rPr>
          <w:rPr>
            <w:color w:val="0000EE"/>
            <w:u w:val="single"/>
          </w:rPr>
          <w:t>Prêcher la Parole</w:t>
        </w:r>
      </w:hyperlink>
      <w:r>
        <w:rPr>
          <w:lang w:val="fr_FR" w:bidi="fr_FR"/>
        </w:rPr>
        <w:t xml:space="preserve"> (807 KB)</w:t>
      </w:r>
      <w:r>
        <w:rPr>
          <w:lang w:val="fr_FR" w:bidi="fr_FR"/>
        </w:rPr>
      </w:r>
      <w:r>
        <w:rPr>
          <w:lang w:val="fr_FR" w:bidi="fr_FR"/>
        </w:rPr>
      </w:r>
      <w:r>
        <w:rPr>
          <w:lang w:val="fr_FR" w:bidi="fr_FR"/>
        </w:rPr>
      </w:r>
    </w:p>
    <w:p>
      <w:pPr/>
      <w:r>
        <w:rPr>
          <w:lang w:val="fr_FR" w:bidi="fr_FR"/>
        </w:rPr>
      </w:r>
    </w:p>
    <w:p>
      <w:pPr>
        <w:pStyle w:val="Heading2"/>
      </w:pPr>
      <w:r>
        <w:rPr>
          <w:lang w:val="fr_FR" w:bidi="fr_FR"/>
        </w:rPr>
        <w:t>Jean 8:1–11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8.1–11. Laissez entrer la parole de Dieu dans vos cœurs.</w:t>
      </w:r>
    </w:p>
    <w:p>
      <w:pPr/>
      <w:r>
        <w:rPr>
          <w:lang w:val="fr_FR" w:bidi="fr_FR"/>
        </w:rPr>
      </w:r>
      <w:r>
        <w:rPr>
          <w:lang w:val="fr_FR" w:bidi="fr_FR"/>
        </w:rPr>
        <w:t>Écoutez l'enregistrement de Jean 8.1–11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8.1–11 dans la traduction la plus facile à comprendre.</w:t>
      </w:r>
    </w:p>
    <w:p>
      <w:pPr/>
      <w:r>
        <w:rPr>
          <w:lang w:val="fr_FR" w:bidi="fr_FR"/>
        </w:rPr>
      </w:r>
      <w:r>
        <w:rPr>
          <w:lang w:val="fr_FR" w:bidi="fr_FR"/>
        </w:rPr>
        <w:t>Dans le dernier passage, Jean nous avait dit que tous les principaux sacrificateurs, les pharisiens et la police du temple ont fini de parler et sont partis sans croire en Jésus. Les scribes ont ajouté cette histoire suivante au sujet de Jésus et de la femme prise en train de commettre un adultère ici, mais nous ne savons pas quand cette histoire s'est réellement produite. Cela ne s'est probablement pas produit à ce moment-là. De plus, Jean n'a probablement pas écrit cette histoire. Cependant, cette histoire décrit très largement le genre de choses que Jésus ferait, et la plupart des gens croient que cette histoire s'est vraiment produite.</w:t>
      </w:r>
    </w:p>
    <w:p>
      <w:pPr/>
      <w:r>
        <w:rPr>
          <w:lang w:val="fr_FR" w:bidi="fr_FR"/>
        </w:rPr>
      </w:r>
      <w:r>
        <w:rPr>
          <w:lang w:val="fr_FR" w:bidi="fr_FR"/>
        </w:rPr>
        <w:t>Jésus quitte Jérusalem et se rend au mont des Oliviers. Le mont des Oliviers tire son nom des oliviers qui y poussent. Les oliviers sont un arbre commun en Israël. Les fruits sont utilisés en particulier pour la production d'huile. Quand Jésus allait à Jérusalem, il restait généralement près du mont des Oliviers chaque nuit, puis retournait à Jérusalem pendant la journée pour enseigner.</w:t>
      </w:r>
    </w:p>
    <w:p>
      <w:pPr/>
      <w:r>
        <w:rPr>
          <w:lang w:val="fr_FR" w:bidi="fr_FR"/>
        </w:rPr>
      </w:r>
      <w:r>
        <w:rPr>
          <w:lang w:val="fr_FR" w:bidi="fr_FR"/>
        </w:rPr>
        <w:t xml:space="preserve">Arrêtez-vous ici et montrez une photo du </w:t>
      </w:r>
      <w:r>
        <w:rPr>
          <w:lang w:val="fr_FR" w:bidi="fr_FR"/>
        </w:rPr>
        <w:t>mont des Oliviers</w:t>
      </w:r>
      <w:r>
        <w:rPr>
          <w:lang w:val="fr_FR" w:bidi="fr_FR"/>
        </w:rPr>
        <w:t>. Mettez cet enregistrement en pause ici.</w:t>
      </w:r>
    </w:p>
    <w:p>
      <w:pPr/>
      <w:r>
        <w:rPr>
          <w:lang w:val="fr_FR" w:bidi="fr_FR"/>
        </w:rPr>
      </w:r>
      <w:r>
        <w:rPr>
          <w:lang w:val="fr_FR" w:bidi="fr_FR"/>
        </w:rPr>
        <w:t>Tôt le matin, quand le soleil se levait, Jésus revient dans la cour du temple. La cour du temple était la zone extérieure où la population générale pouvait entrer et rester. Seuls certains sacrificateurs pouvaient entrer dans les parties les plus intérieures du temple. Beaucoup de personnes dans la région de la cour du temple s'étaient rassemblées près de Jésus et il s'est assis et a commencé à les enseigner. Les enseignants juifs à l'époque de Jésus s'asseyaient normalement pour enseigner ou prêcher.</w:t>
      </w:r>
    </w:p>
    <w:p>
      <w:pPr/>
      <w:r>
        <w:rPr>
          <w:lang w:val="fr_FR" w:bidi="fr_FR"/>
        </w:rPr>
      </w:r>
      <w:r>
        <w:rPr>
          <w:lang w:val="fr_FR" w:bidi="fr_FR"/>
        </w:rPr>
        <w:t>Puis certains docteurs de la loi et des pharisiens lui ont apporté une femme que quelqu'un a attrapée en train de commettre un adultère, ce qui signifie qu'ils l'avaient vue avoir des relations sexuelles avec un homme qui n'était pas son mari. Rappelez-vous que les docteurs docteurs de la loi, ou les scribes, étaient des hommes qui étudiaient la loi de Dieu qu'il a donnée à son peuple par l'intermédiaire de Moïse. Beaucoup de pharisiens étaient aussi des docteurs de la loi, et les pharisiens et les docteurs de la loi agissaient donc souvent ensemble. Ces chefs religieux ont forcé la femme à se tenir devant tout le monde dans les parvis du temple.</w:t>
      </w:r>
    </w:p>
    <w:p>
      <w:pPr/>
      <w:r>
        <w:rPr>
          <w:lang w:val="fr_FR" w:bidi="fr_FR"/>
        </w:rPr>
      </w:r>
      <w:r>
        <w:rPr>
          <w:lang w:val="fr_FR" w:bidi="fr_FR"/>
        </w:rPr>
        <w:t>Les chefs religieux disent alors à Jésus : « Maître, nous avons vu cette femme commettre un adultère avec un homme qui n'est pas son mari ». Les chefs religieux voulaient donner l'impression qu'ils respectaient Jésus, même si ce n'était pas le cas. Ils utilisaient donc une forme respectueuse de titre pour les hommes juifs qui étaient des enseignants de la loi de Moïse, ou de Dieu, et avaient des disciples ou des étudiants. Ils rappellent à Jésus que la loi de Moïse leur exigeait de lapider les personnes qui avaient commis un adultère. Selon la loi religieuse juive, l'adultère signifie deux choses. Une femme mariée commet un adultère chaque fois qu'elle a des relations sexuelles avec un homme qui n'est pas son mari et un homme marié commet un adultère quand il a des relations sexuelles avec une femme qui est mariée à quelqu'un d'autre. La punition pour le péché de l'adultère est la mort. La loi juive exigeait que si on attrapait un couple en train de commettre un adultère, ils devraient exécuter à la fois l'homme et la femme. Fait intéressant, les chefs religieux n'ont pas emmené avec eux l'homme qu'ils ont pris en train de commettre l'adultère. Il est aussi intéressant que la loi juive ne spécifiait pas comment ils devraient exécuter les personnes prises en train de commettre l'adultère. La loi juive ne mentionnait pas la lapidation : les chefs juifs ont ajouté cela quand ils parlaient à Jésus. Lapider signifie jeter des pierres à quelqu'un pour tuer cette personne. C'était la façon normale de punir quelqu'un avec la mort dans l'Israël antique.</w:t>
      </w:r>
    </w:p>
    <w:p>
      <w:pPr/>
      <w:r>
        <w:rPr>
          <w:lang w:val="fr_FR" w:bidi="fr_FR"/>
        </w:rPr>
      </w:r>
      <w:r>
        <w:rPr>
          <w:lang w:val="fr_FR" w:bidi="fr_FR"/>
        </w:rPr>
        <w:t>Il est évident que ces chefs religieux mettaient en place une situation où Jésus devrait prendre une décision difficile. Ils demandent à Jésus : « Que dis-tu ou penses-tu que nous devrions lui faire ? » Les docteurs de la loi et les pharisiens utilisaient cette question pour piéger Jésus afin d'obtenir des preuves pour l'accuser de parler contre la loi. Ils pensaient que les seules options que Jésus avait étaient de dire « laissez la tranquille », ou « lapidez-la ». Si Jésus disait de la laisser tranquille, cela suggérerait que Jésus ne prenait pas son péché assez au sérieux, et les chefs religieux pourraient accuser Jésus d'aller contre la loi de Moïse. Si Jésus disait de la lapider, cela conduirait les gens à douter que Jésus vivait lui-même son message d'amour et de miséricorde. Cela causerait aussi des ennuis à Jésus avec les autorités romaines qui régnaient sur Israël à ce moment-là. Les autorités romaines ne permettaient pas au peuple juif de décider quand quelqu'un devrait recevoir la peine de mort.</w:t>
      </w:r>
    </w:p>
    <w:p>
      <w:pPr/>
      <w:r>
        <w:rPr>
          <w:lang w:val="fr_FR" w:bidi="fr_FR"/>
        </w:rPr>
      </w:r>
      <w:r>
        <w:rPr>
          <w:lang w:val="fr_FR" w:bidi="fr_FR"/>
        </w:rPr>
        <w:t>Arrêtez-vous ici et discutez de ces questions en groupe : parlez de situations dans votre culture où une femme ou un homme a été surpris en train de commettre un adultère. Puis parlez de ceci : quel genre de punition votre culture applique-t-elle à l'égard des personnes qui désobéissent aux règles traditionnelles ou religieuses ? Mettez cet enregistrement en pause ici.</w:t>
      </w:r>
    </w:p>
    <w:p>
      <w:pPr/>
      <w:r>
        <w:rPr>
          <w:lang w:val="fr_FR" w:bidi="fr_FR"/>
        </w:rPr>
      </w:r>
      <w:r>
        <w:rPr>
          <w:lang w:val="fr_FR" w:bidi="fr_FR"/>
        </w:rPr>
        <w:t>Mais Jésus s'est penché et a commencé à écrire avec son doigt sur le sol. Nous n'avons pas de rapport de ce qu'il a écrit. Il se peut qu'il ait écrit des mots de la loi de Moïse. Les enseignants de la loi et les pharisiens continuent de l'interroger. Enfin, Jésus se lève et répond : « Si l'un de vous n'a jamais péché ou n'a jamais fait de mal, il devrait être la première personne à lui jeter une pierre ». Encore une fois, Jésus se penche pour écrire quelque chose sur le sol. Jésus surprend les chefs religieux avec cette déclaration. Il est très probable que les chefs religieux avaient accusé la femme sans suivre la procédure appropriée. Selon la loi juive, les chefs religieux auraient dû amener l'homme, et ils auraient dû donner au couple un avertissement avant de les exécuter. Parce qu'ils n'ont pas fait ces choses, les chefs religieux auraient eu peur de jeter la première pierre. Ils savaient tous qu'ils avaient péché, ou désobéi à Dieu, dans cette situation. Ils savaient aussi qu'ils avaient tous désobéi à Dieu à un moment donné dans leur vie. Quand les chefs religieux qui accusaient la femme entendent les paroles de Jésus, ils partent, les uns après les autres, en commençant par les plus anciens, jusqu'à ce que seul Jésus ne reste avec la femme qui se tenait devant lui. Jésus se lève et demande à la femme : « Femme, où sont tes accusateurs ? Aucun d'eux ne t'a-t-il condamné ou jugé ? » La femme répond : « Aucun d'eux ». Jésus dit à la femme qu'il ne l'a pas non plus condamnée. Cependant, Jésus ne veut pas que la femme pense que ses actions étaient bonnes. Jésus lui dit qu'elle peut partir, mais qu'elle devrait arrêter de pécher dans sa vie. Jésus veut qu'elle vive une vie qui suit Dieu. Jésus ordonne donc aux femmes d'aller et de commencer une nouvelle vie.</w:t>
      </w:r>
    </w:p>
    <w:p>
      <w:pPr/>
      <w:r>
        <w:rPr>
          <w:lang w:val="fr_FR" w:bidi="fr_FR"/>
        </w:rPr>
      </w:r>
      <w:r>
        <w:rPr>
          <w:lang w:val="fr_FR" w:bidi="fr_FR"/>
        </w:rPr>
        <w:t>Arrêtez-vous ici et discutez de ces questions en groupe : Jésus a montré de la miséricorde à cette femme. Parlez d'un moment où quelqu'un, ou peut-être Dieu lui-même, a montré de la miséricorde à quelqu'un d'autre même s'il ne la méritait pas.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8.1–11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est revenu au temple et il enseignait.</w:t>
      </w:r>
    </w:p>
    <w:p>
      <w:pPr/>
      <w:r>
        <w:rPr>
          <w:lang w:val="fr_FR" w:bidi="fr_FR"/>
        </w:rPr>
      </w:r>
      <w:r>
        <w:rPr>
          <w:b/>
          <w:lang w:val="fr_FR" w:bidi="fr_FR"/>
        </w:rPr>
        <w:t>Dans la deuxième partie :</w:t>
      </w:r>
      <w:r>
        <w:rPr>
          <w:lang w:val="fr_FR" w:bidi="fr_FR"/>
        </w:rPr>
        <w:t xml:space="preserve"> certains docteurs de la loi et des pharisiens lui ont apporté une femme que quelqu'un a attrapée en train de commettre un adultère. Ils rappellent à Jésus que la loi de Moïse dit qu'ils devraient la lapider à mort. Jésus demande à l'homme qui n'a jamais péché de jeter la première pierre. Ils partent chacun, en commençant par le plus vieux, jusqu'à ce que seuls Jésus et la femme restent. </w:t>
      </w:r>
    </w:p>
    <w:p>
      <w:pPr/>
      <w:r>
        <w:rPr>
          <w:lang w:val="fr_FR" w:bidi="fr_FR"/>
        </w:rPr>
      </w:r>
      <w:r>
        <w:rPr>
          <w:b/>
          <w:lang w:val="fr_FR" w:bidi="fr_FR"/>
        </w:rPr>
        <w:t>Dans la troisième partie :</w:t>
      </w:r>
      <w:r>
        <w:rPr>
          <w:lang w:val="fr_FR" w:bidi="fr_FR"/>
        </w:rPr>
        <w:t xml:space="preserve"> Jésus se lève et parle à la femme.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scribes, ou les docteurs de la loi</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La foule dans la cour du temple et les disciples de Jésus</w:t>
      </w:r>
    </w:p>
    <w:p>
      <w:pPr>
        <w:pStyle w:val="ListBullet"/>
        <w:spacing w:line="240" w:lineRule="auto"/>
        <w:ind w:left="720"/>
      </w:pPr>
      <w:r>
        <w:rPr>
          <w:lang w:val="fr_FR" w:bidi="fr_FR"/>
        </w:rPr>
      </w:r>
      <w:r>
        <w:rPr>
          <w:lang w:val="fr_FR" w:bidi="fr_FR"/>
        </w:rPr>
        <w:t>La femme prise en train de commettre un adultère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Jean dit que Jésus est allé au mont des Oliviers. Il est important de se rappeler que quand Jésus était à Jérusalem, il sortait généralement pour dormir près du mont des Oliviers chaque nuit, puis revenait à Jérusalem pendant la journée pour enseigner. Puis tôt le lendemain matin, Jésus revient dans la cour du temple comme il le faisait habituellement, et beaucoup de personnes se rassemblent près de lui. Jésus s'assoit et commence à les enseigner. Les enseignants juifs à l'époque de Jésus s'asseyaient normalement pour enseigner ou prêcher.</w:t>
      </w:r>
    </w:p>
    <w:p>
      <w:pPr/>
      <w:r>
        <w:rPr>
          <w:lang w:val="fr_FR" w:bidi="fr_FR"/>
        </w:rPr>
      </w:r>
      <w:r>
        <w:rPr>
          <w:lang w:val="fr_FR" w:bidi="fr_FR"/>
        </w:rPr>
        <w:t xml:space="preserve">Dans la deuxième partie, certains docteurs de la loi et des pharisiens apportent une femme qui était prise en train de commettre un adultère, ou avait été vue en train d'avoir des relations sexuelles avec un homme qui n'était pas son mari. Elle sera forcée de se tenir devant tout le monde. Puis les docteurs de la loi et les pharisiens disent à Jésus : « Maître, nous avons vu cette femme commettre un adultère. La loi de Moïse dit que nous devons jeter des pierres aux femmes qui font de telles choses pour les tuer en guise de punition. Que dis-tu ou que penses-tu que nous devrions lui faire </w:t>
      </w:r>
      <w:r>
        <w:rPr>
          <w:b/>
          <w:lang w:val="fr_FR" w:bidi="fr_FR"/>
        </w:rPr>
        <w:t>?</w:t>
      </w:r>
      <w:r>
        <w:rPr>
          <w:lang w:val="fr_FR" w:bidi="fr_FR"/>
        </w:rPr>
        <w:t xml:space="preserve"> » Les chefs religieux soulignent qu'ils veulent que Jésus réponde à la question : ils mettent l'accent sur le « tu » dans la question. Les docteurs de la loi et les pharisiens utilisaient cette question pour piéger Jésus afin d'obtenir des preuves pour l'accuser de parler contre la loi. Il est important de se rappeler ici que les chefs religieux ont addressé Jésus avec le titre respectueux de « Maître ». Ils voulaient que Jésus les écoute. Les mots qu'ils utilisaient pour décrire le fait d'attraper la femme en train de commettre un adultère rendaient très clair le fait que la femme était coupable.</w:t>
      </w:r>
    </w:p>
    <w:p>
      <w:pPr/>
      <w:r>
        <w:rPr>
          <w:lang w:val="fr_FR" w:bidi="fr_FR"/>
        </w:rPr>
      </w:r>
      <w:r>
        <w:rPr>
          <w:lang w:val="fr_FR" w:bidi="fr_FR"/>
        </w:rPr>
        <w:t>Jésus s'est penché et a commencé à écrire avec son doigt sur le sol. Il est important de se rappeler que nous ne savons pas ce que Jésus écrivait. Mais les enseignants de la loi et les pharisiens continuent de l'interroger. Soudain, Jésus se lève et leur dit : « Si l'un de vous n'a jamais péché ou n'a jamais fait de mal, il devrait être la première personne à lui jeter une pierre ». Jésus se penche donc une deuxième fois pour écrire quelque chose sur le sol. Puis les docteurs de la loi et les pharisiens qui accusaient la femme commencent à partir les uns après les autres, en commençant par les plus anciens, jusqu'à ce que seul Jésus ne reste avec la femme. Il est important de se rappeler que ce que Jésus a écrit était peut-être les péchés de ses accusateurs ou des Écritures qui se concentraient sur la miséricorde et la bonté, mais nous ne le savons pas avec certitude. Les docteurs de la loi et les pharisiens plus âgés partent en premier.</w:t>
      </w:r>
    </w:p>
    <w:p>
      <w:pPr/>
      <w:r>
        <w:rPr>
          <w:lang w:val="fr_FR" w:bidi="fr_FR"/>
        </w:rPr>
      </w:r>
      <w:r>
        <w:rPr>
          <w:lang w:val="fr_FR" w:bidi="fr_FR"/>
        </w:rPr>
        <w:t>Dans la troisième partie, Jésus dit « Femme, où sont-ils ? Personne ne t'a-t-il condamné ? » Jésus utilise un titre normal pour la femme en l'appelant simplement « femme ». Rappelez-vous que Jésus n'a pas condamné ou jugé la femme pour qu'elle soit punie, mais lui a dit : « Va et ne pèche pas de nouveau ». Il est important de se rappeler que Jésus parle de plus que simplement le péché d'adultère de la femme : il lui dit d'arrêter de pécher en général et d'obéir à Dieu.</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8.1–11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scribes, ou les docteurs de la loi</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La foule dans la cour du temple et les disciples de Jésus</w:t>
      </w:r>
    </w:p>
    <w:p>
      <w:pPr>
        <w:pStyle w:val="ListBullet"/>
        <w:spacing w:line="240" w:lineRule="auto"/>
        <w:ind w:left="720"/>
      </w:pPr>
      <w:r>
        <w:rPr>
          <w:lang w:val="fr_FR" w:bidi="fr_FR"/>
        </w:rPr>
      </w:r>
      <w:r>
        <w:rPr>
          <w:lang w:val="fr_FR" w:bidi="fr_FR"/>
        </w:rPr>
        <w:t>La femme prise en train de commettre un adultère</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va au mont des Oliviers. Tôt le matin suivant, il revient dans la cour du temple à Jérusalem. Beaucoup de personnes, ou une foule, s'étaient rassemblées près de lui et il s'est assis et Jésus a commencé à les enseigner.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 suis vraiment heureux que les gens soient revenus à moi quand je suis retourné au temple. Cela me dit vraiment qu'ils croient en mon enseignement. »</w:t>
      </w:r>
    </w:p>
    <w:p>
      <w:pPr>
        <w:pStyle w:val="ListBullet"/>
        <w:spacing w:line="240" w:lineRule="auto"/>
        <w:ind w:left="720"/>
      </w:pPr>
      <w:r>
        <w:rPr>
          <w:lang w:val="fr_FR" w:bidi="fr_FR"/>
        </w:rPr>
      </w:r>
      <w:r>
        <w:rPr>
          <w:lang w:val="fr_FR" w:bidi="fr_FR"/>
        </w:rPr>
        <w:t>Demandez aux personnes qui jouent la foule : « Que ressentez-vous ou à quoi pensez-vous ? » Vous entendrez peut-être des choses comme : « Nous voulons vraiment écouter l'enseignement de Jésus. Comme vous pouvez le voir, nous sommes tous rassemblés et très proches de Jésus parce que nous ne voulons pas manquer un seul mot de son enseignement.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certains docteurs de la loi et des pharisiens apportent une femme qui avait été prise en train de commettre un adultère, ou avait été vue au lit avec un homme qui n'était pas son mari. Les docteurs de la loi et les pharisiens l'ont forcée à se tenir devant tout le monde. Puis ils disent à Jésus : « Maître, nous avons vu cette femme commettre un adultère, c'est-à-dire avoir des relations sexuelles avec un homme qui n'est pas son mari. La loi de Moïse dit que nous devons jeter des pierres aux femmes qui font de telles choses pour les tuer en guise de punition. Que dis-tu ou que penses-tu que nous devrions lui faire ? » Les docteurs de la loi et les pharisiens utilisaient cette question pour piéger Jésus afin d'obtenir des preuves pour l'accuser de parler contre la loi.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C'est une bonne occasion de mieux interpréter la loi pour les docteurs de la loi ».</w:t>
      </w:r>
    </w:p>
    <w:p>
      <w:pPr>
        <w:pStyle w:val="ListBullet"/>
        <w:spacing w:line="240" w:lineRule="auto"/>
        <w:ind w:left="720"/>
      </w:pPr>
      <w:r>
        <w:rPr>
          <w:lang w:val="fr_FR" w:bidi="fr_FR"/>
        </w:rPr>
      </w:r>
      <w:r>
        <w:rPr>
          <w:lang w:val="fr_FR" w:bidi="fr_FR"/>
        </w:rPr>
        <w:t>Demandez aux personnes qui jouent les docteurs de la loi et les pharisiens : « Que ressentez-vous ou que pensez-vous ? » Vous entendrez peut-être des choses comme : « Oui ! Voilà une bonne occasion d'accuser Jésus et d'avoir des preuves fortes qu'il parle contre la loi.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troisième partie, Jésus se penche et commence à écrire avec son doigt sur le sol. Mais les enseignants de la loi et les pharisiens continuent de l'interroger. Soudain, Jésus se lève et leur dit : « Si l'un de vous n'a jamais péché ou n'a jamais fait de mal, il devrait être la première personne à lui jeter une pierre ». Jésus se penche donc une deuxième fois pour écrire quelque chose sur le sol. Quand les docteurs de la loi et les pharisiens qui accusaient la femme voient ce qu'il écrivait, ils partent les uns après les autres, en commençant par les plus anciens, jusqu'à ce que seul Jésus ne reste avec la femme.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J'aimerais que les docteurs de la loi répondent à tout ce que j'ai écrit ».</w:t>
      </w:r>
    </w:p>
    <w:p>
      <w:pPr>
        <w:pStyle w:val="ListBullet"/>
        <w:spacing w:line="240" w:lineRule="auto"/>
        <w:ind w:left="720"/>
      </w:pPr>
      <w:r>
        <w:rPr>
          <w:lang w:val="fr_FR" w:bidi="fr_FR"/>
        </w:rPr>
      </w:r>
      <w:r>
        <w:rPr>
          <w:lang w:val="fr_FR" w:bidi="fr_FR"/>
        </w:rPr>
        <w:t>Demandez aux personnes qui jouent les docteurs de la loi et les pharisiens : « Que ressentez-vous ou que pensez-vous ? » Vous entendrez peut-être des choses comme : « Ce Jésus sait vraiment embarrasser les gens quand on s'y attend le moins. Nous pensions pouvoir l'accuser et le piéger.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se lève et demande à la femme : « Femme, où sont tes accusateurs ? Aucun d'eux ne t'a-t-il condamné ou jugé ? » La femme répond : « Aucun d'eux ». Jésus dit à la femme qu'il ne l'a pas non plus condamnée. Jésus dit : « Va et arrête de pécher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femme : « Que ressentez-vous ou à quoi pensez-vous ? » Vous entendrez peut-être des choses comme : « Je suis si reconnaissante pour la miséricorde que Jésus m'a montrée », ou « Veut-il que je change ma vie ? Cela va être difficile. Mais je suis heureuse d'avoir une seconde chance. Je veux être une personne meilleure et rendre Jésus fier de moi.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8.1–11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Tôt le matin, alors que le soleil se levait, Jésus revient dans la cour du </w:t>
      </w:r>
      <w:r>
        <w:rPr>
          <w:b/>
          <w:lang w:val="fr_FR" w:bidi="fr_FR"/>
        </w:rPr>
        <w:t>temple</w:t>
      </w:r>
      <w:r>
        <w:rPr>
          <w:lang w:val="fr_FR" w:bidi="fr_FR"/>
        </w:rPr>
        <w:t xml:space="preserve">. Temples est généralement le nom donné à un lieu d'adoration où des sacrifices sont faits pour honorer le dieu du temple. Les sacrificateurs juifs faisaient des sacrifices dans le temple pour que Dieu pardonne les péchés du peuple, et pour rendre grâce à Dieu. Traduisez temple de la même manière que vous l'avez fait dans les passages précédents, et rappelez-vous que le mot </w:t>
      </w:r>
      <w:r>
        <w:rPr>
          <w:lang w:val="fr_FR" w:bidi="fr_FR"/>
        </w:rPr>
        <w:t>temple</w:t>
      </w:r>
      <w:r>
        <w:rPr>
          <w:lang w:val="fr_FR" w:bidi="fr_FR"/>
        </w:rPr>
        <w:t xml:space="preserve"> se trouve dans le Glossaire principal.</w:t>
      </w:r>
    </w:p>
    <w:p>
      <w:pPr/>
      <w:r>
        <w:rPr>
          <w:lang w:val="fr_FR" w:bidi="fr_FR"/>
        </w:rPr>
      </w:r>
      <w:r>
        <w:rPr>
          <w:lang w:val="fr_FR" w:bidi="fr_FR"/>
        </w:rPr>
        <w:t xml:space="preserve">Puis certains </w:t>
      </w:r>
      <w:r>
        <w:rPr>
          <w:b/>
          <w:lang w:val="fr_FR" w:bidi="fr_FR"/>
        </w:rPr>
        <w:t>docteurs de la loi</w:t>
      </w:r>
      <w:r>
        <w:rPr>
          <w:lang w:val="fr_FR" w:bidi="fr_FR"/>
        </w:rPr>
        <w:t xml:space="preserve"> et des </w:t>
      </w:r>
      <w:r>
        <w:rPr>
          <w:b/>
          <w:lang w:val="fr_FR" w:bidi="fr_FR"/>
        </w:rPr>
        <w:t>pharisiens</w:t>
      </w:r>
      <w:r>
        <w:rPr>
          <w:lang w:val="fr_FR" w:bidi="fr_FR"/>
        </w:rPr>
        <w:t xml:space="preserve"> lui ont apporté une femme que quelqu'un a attrapée en train de commettre un </w:t>
      </w:r>
      <w:r>
        <w:rPr>
          <w:b/>
          <w:lang w:val="fr_FR" w:bidi="fr_FR"/>
        </w:rPr>
        <w:t>adultère</w:t>
      </w:r>
      <w:r>
        <w:rPr>
          <w:lang w:val="fr_FR" w:bidi="fr_FR"/>
        </w:rPr>
        <w:t>, ce qui signifie qu'ils l'avaient vue avoir des relations sexuelles avec un homme qui n'était pas son mari. Dieu considère comme un péché chaque fois que les gens ont une relation sexuelle avec quelqu'un en dehors du mariage.</w:t>
      </w:r>
    </w:p>
    <w:p>
      <w:pPr/>
      <w:r>
        <w:rPr>
          <w:lang w:val="fr_FR" w:bidi="fr_FR"/>
        </w:rPr>
      </w:r>
      <w:r>
        <w:rPr>
          <w:lang w:val="fr_FR" w:bidi="fr_FR"/>
        </w:rPr>
        <w:t xml:space="preserve">Arrêtez-vous ici et discutez en équipe : quel mot utiliserez-vous pour </w:t>
      </w:r>
      <w:r>
        <w:rPr>
          <w:b/>
          <w:lang w:val="fr_FR" w:bidi="fr_FR"/>
        </w:rPr>
        <w:t>adultère</w:t>
      </w:r>
      <w:r>
        <w:rPr>
          <w:lang w:val="fr_FR" w:bidi="fr_FR"/>
        </w:rPr>
        <w:t xml:space="preserve"> ? Cherchez </w:t>
      </w:r>
      <w:r>
        <w:rPr>
          <w:lang w:val="fr_FR" w:bidi="fr_FR"/>
        </w:rPr>
        <w:t>adultère</w:t>
      </w:r>
      <w:r>
        <w:rPr>
          <w:lang w:val="fr_FR" w:bidi="fr_FR"/>
        </w:rPr>
        <w:t xml:space="preserve"> dans le Glossaire principal. Mettez cet enregistrement en pause ici.</w:t>
      </w:r>
    </w:p>
    <w:p>
      <w:pPr/>
      <w:r>
        <w:rPr>
          <w:lang w:val="fr_FR" w:bidi="fr_FR"/>
        </w:rPr>
      </w:r>
      <w:r>
        <w:rPr>
          <w:b/>
          <w:lang w:val="fr_FR" w:bidi="fr_FR"/>
        </w:rPr>
        <w:t>Les docteurs de la loi</w:t>
      </w:r>
      <w:r>
        <w:rPr>
          <w:lang w:val="fr_FR" w:bidi="fr_FR"/>
        </w:rPr>
        <w:t xml:space="preserve"> étaient des spécialistes et des experts sur les interprétations de la loi des saintes Écritures. Ces interprétations n'étaient pas écrites, mais mémorisées et enseignées oralement par les docteurs. Le nom </w:t>
      </w:r>
      <w:r>
        <w:rPr>
          <w:b/>
          <w:lang w:val="fr_FR" w:bidi="fr_FR"/>
        </w:rPr>
        <w:t>pharisien</w:t>
      </w:r>
      <w:r>
        <w:rPr>
          <w:lang w:val="fr_FR" w:bidi="fr_FR"/>
        </w:rPr>
        <w:t xml:space="preserve"> signifie être séparé. Ils pensaient que la façon d'être en paix avec Dieu était de se garder séparés des personnes ordinaires et de suivre des centaines de règles concernant comment être pur. Traduisez docteurs de la loi et pharisiens de la même manière que vous l'avez fait dans les passages précédents, et rappelez-vous que </w:t>
      </w:r>
      <w:r>
        <w:rPr>
          <w:lang w:val="fr_FR" w:bidi="fr_FR"/>
        </w:rPr>
        <w:t>docteur de la loi</w:t>
      </w:r>
      <w:r>
        <w:rPr>
          <w:lang w:val="fr_FR" w:bidi="fr_FR"/>
        </w:rPr>
        <w:t xml:space="preserve"> et </w:t>
      </w:r>
      <w:r>
        <w:rPr>
          <w:lang w:val="fr_FR" w:bidi="fr_FR"/>
        </w:rPr>
        <w:t>pharisien</w:t>
      </w:r>
      <w:r>
        <w:rPr>
          <w:lang w:val="fr_FR" w:bidi="fr_FR"/>
        </w:rPr>
        <w:t xml:space="preserve"> se trouvent dans le Glossaire principal.</w:t>
      </w:r>
    </w:p>
    <w:p>
      <w:pPr/>
      <w:r>
        <w:rPr>
          <w:lang w:val="fr_FR" w:bidi="fr_FR"/>
        </w:rPr>
      </w:r>
      <w:r>
        <w:rPr>
          <w:lang w:val="fr_FR" w:bidi="fr_FR"/>
        </w:rPr>
        <w:t xml:space="preserve">Puis ils disent à Jésus : « </w:t>
      </w:r>
      <w:r>
        <w:rPr>
          <w:b/>
          <w:lang w:val="fr_FR" w:bidi="fr_FR"/>
        </w:rPr>
        <w:t>Maître</w:t>
      </w:r>
      <w:r>
        <w:rPr>
          <w:lang w:val="fr_FR" w:bidi="fr_FR"/>
        </w:rPr>
        <w:t xml:space="preserve">, nous avons vu cette femme commettre un adultère ». Maître signifie une forme respectueuse d'adresse utilisée par le peuple juif pour les hommes qui étaient des enseignants des choses de Dieu et avaient des disciples ou des étudiants qui les suivaient et écoutaient leurs enseignements. Traduisez maître de la même manière que vous l'avez fait dans les passages précédents, et rappelez-vous que le mot </w:t>
      </w:r>
      <w:r>
        <w:rPr>
          <w:lang w:val="fr_FR" w:bidi="fr_FR"/>
        </w:rPr>
        <w:t>maître</w:t>
      </w:r>
      <w:r>
        <w:rPr>
          <w:lang w:val="fr_FR" w:bidi="fr_FR"/>
        </w:rPr>
        <w:t xml:space="preserve"> se trouve dans le Glossaire principal.</w:t>
      </w:r>
    </w:p>
    <w:p>
      <w:pPr/>
      <w:r>
        <w:rPr>
          <w:lang w:val="fr_FR" w:bidi="fr_FR"/>
        </w:rPr>
      </w:r>
      <w:r>
        <w:rPr>
          <w:lang w:val="fr_FR" w:bidi="fr_FR"/>
        </w:rPr>
        <w:t xml:space="preserve">Ils rappellent à Jésus que la </w:t>
      </w:r>
      <w:r>
        <w:rPr>
          <w:b/>
          <w:lang w:val="fr_FR" w:bidi="fr_FR"/>
        </w:rPr>
        <w:t>loi</w:t>
      </w:r>
      <w:r>
        <w:rPr>
          <w:lang w:val="fr_FR" w:bidi="fr_FR"/>
        </w:rPr>
        <w:t xml:space="preserve"> de Moïse leur exigeait de lapider les personnes qui avaient commis un adultère. L'homme et la femme méritaient de mourir après avoir commis un adultère. La loi de Moïse signifie la loi que Moïse a partagée avec le peuple juif pour lui dire comment vivre. Traduisez loi de la même manière que vous l'avez fait dans les passages précédents, et rappelez-vous que le mot </w:t>
      </w:r>
      <w:r>
        <w:rPr>
          <w:lang w:val="fr_FR" w:bidi="fr_FR"/>
        </w:rPr>
        <w:t>loi</w:t>
      </w:r>
      <w:r>
        <w:rPr>
          <w:lang w:val="fr_FR" w:bidi="fr_FR"/>
        </w:rPr>
        <w:t xml:space="preserve"> se trouve dans le Glossaire principal.</w:t>
      </w:r>
    </w:p>
    <w:p>
      <w:pPr/>
      <w:r>
        <w:rPr>
          <w:lang w:val="fr_FR" w:bidi="fr_FR"/>
        </w:rPr>
      </w:r>
      <w:r>
        <w:rPr>
          <w:lang w:val="fr_FR" w:bidi="fr_FR"/>
        </w:rPr>
        <w:t xml:space="preserve">Enfin, Jésus se lève et répond : « Si l'un de vous n'a jamais </w:t>
      </w:r>
      <w:r>
        <w:rPr>
          <w:b/>
          <w:lang w:val="fr_FR" w:bidi="fr_FR"/>
        </w:rPr>
        <w:t>péché</w:t>
      </w:r>
      <w:r>
        <w:rPr>
          <w:lang w:val="fr_FR" w:bidi="fr_FR"/>
        </w:rPr>
        <w:t xml:space="preserve"> ou fait de mal, il devrait être la première personne à lui jeter une pierre ». Le péché fait référence à un acte de désobéissance à Dieu. Assurez-vous que le mot que vous utilisez ici ne signifie pas que quelqu’un a manqué d’accomplir un acte religieux comme une prière rituelle ou suivre certaines règles religieuses. Traduisez pécher de la même manière que vous l'avez fait dans les passages précédents, et rappelez-vous que le mot </w:t>
      </w:r>
      <w:r>
        <w:rPr>
          <w:lang w:val="fr_FR" w:bidi="fr_FR"/>
        </w:rPr>
        <w:t>pécher</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8:1–11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75">
        <w:r>
          <w:rPr>
            <w:lang w:val="fr_FR" w:bidi="fr_FR"/>
          </w:rPr>
          <w:rPr>
            <w:color w:val="0000EE"/>
            <w:u w:val="single"/>
          </w:rPr>
          <w:t>Écouter et Cœur</w:t>
        </w:r>
      </w:hyperlink>
      <w:r>
        <w:rPr>
          <w:lang w:val="fr_FR" w:bidi="fr_FR"/>
        </w:rPr>
        <w:t xml:space="preserve"> (592 KB)</w:t>
      </w:r>
      <w:r>
        <w:rPr>
          <w:lang w:val="fr_FR" w:bidi="fr_FR"/>
        </w:rPr>
      </w:r>
    </w:p>
    <w:p>
      <w:pPr>
        <w:pStyle w:val="ListBullet"/>
        <w:spacing w:line="240" w:lineRule="auto"/>
        <w:ind w:left="720"/>
      </w:pPr>
      <w:r>
        <w:rPr>
          <w:lang w:val="fr_FR" w:bidi="fr_FR"/>
        </w:rPr>
      </w:r>
      <w:hyperlink r:id="rId176">
        <w:r>
          <w:rPr>
            <w:lang w:val="fr_FR" w:bidi="fr_FR"/>
          </w:rPr>
          <w:rPr>
            <w:color w:val="0000EE"/>
            <w:u w:val="single"/>
          </w:rPr>
          <w:t>Planter le Décor</w:t>
        </w:r>
      </w:hyperlink>
      <w:r>
        <w:rPr>
          <w:lang w:val="fr_FR" w:bidi="fr_FR"/>
        </w:rPr>
        <w:t xml:space="preserve"> (4.5 MB)</w:t>
      </w:r>
      <w:r>
        <w:rPr>
          <w:lang w:val="fr_FR" w:bidi="fr_FR"/>
        </w:rPr>
      </w:r>
    </w:p>
    <w:p>
      <w:pPr>
        <w:pStyle w:val="ListBullet"/>
        <w:spacing w:line="240" w:lineRule="auto"/>
        <w:ind w:left="720"/>
      </w:pPr>
      <w:r>
        <w:rPr>
          <w:lang w:val="fr_FR" w:bidi="fr_FR"/>
        </w:rPr>
      </w:r>
      <w:hyperlink r:id="rId177">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178">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179">
        <w:r>
          <w:rPr>
            <w:lang w:val="fr_FR" w:bidi="fr_FR"/>
          </w:rPr>
          <w:rPr>
            <w:color w:val="0000EE"/>
            <w:u w:val="single"/>
          </w:rPr>
          <w:t>Combler les Lacunes</w:t>
        </w:r>
      </w:hyperlink>
      <w:r>
        <w:rPr>
          <w:lang w:val="fr_FR" w:bidi="fr_FR"/>
        </w:rPr>
        <w:t xml:space="preserve"> (2.0 MB)</w:t>
      </w:r>
      <w:r>
        <w:rPr>
          <w:lang w:val="fr_FR" w:bidi="fr_FR"/>
        </w:rPr>
      </w:r>
    </w:p>
    <w:p>
      <w:pPr>
        <w:pStyle w:val="ListBullet"/>
        <w:spacing w:line="240" w:lineRule="auto"/>
        <w:ind w:left="720"/>
      </w:pPr>
      <w:r>
        <w:rPr>
          <w:lang w:val="fr_FR" w:bidi="fr_FR"/>
        </w:rPr>
      </w:r>
      <w:hyperlink r:id="rId180">
        <w:r>
          <w:rPr>
            <w:lang w:val="fr_FR" w:bidi="fr_FR"/>
          </w:rPr>
          <w:rPr>
            <w:color w:val="0000EE"/>
            <w:u w:val="single"/>
          </w:rPr>
          <w:t>Prêcher la Parole</w:t>
        </w:r>
      </w:hyperlink>
      <w:r>
        <w:rPr>
          <w:lang w:val="fr_FR" w:bidi="fr_FR"/>
        </w:rPr>
        <w:t xml:space="preserve"> (928 KB)</w:t>
      </w:r>
      <w:r>
        <w:rPr>
          <w:lang w:val="fr_FR" w:bidi="fr_FR"/>
        </w:rPr>
      </w:r>
      <w:r>
        <w:rPr>
          <w:lang w:val="fr_FR" w:bidi="fr_FR"/>
        </w:rPr>
      </w:r>
      <w:r>
        <w:rPr>
          <w:lang w:val="fr_FR" w:bidi="fr_FR"/>
        </w:rPr>
      </w:r>
    </w:p>
    <w:p>
      <w:pPr/>
      <w:r>
        <w:rPr>
          <w:lang w:val="fr_FR" w:bidi="fr_FR"/>
        </w:rPr>
      </w:r>
    </w:p>
    <w:p>
      <w:pPr>
        <w:pStyle w:val="Heading2"/>
      </w:pPr>
      <w:r>
        <w:rPr>
          <w:lang w:val="fr_FR" w:bidi="fr_FR"/>
        </w:rPr>
        <w:t>Jean 8:12–20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8.12–20. Laissez entrer la parole de Dieu dans vos cœurs.</w:t>
      </w:r>
    </w:p>
    <w:p>
      <w:pPr/>
      <w:r>
        <w:rPr>
          <w:lang w:val="fr_FR" w:bidi="fr_FR"/>
        </w:rPr>
      </w:r>
      <w:r>
        <w:rPr>
          <w:lang w:val="fr_FR" w:bidi="fr_FR"/>
        </w:rPr>
        <w:t>Écoutez l'enregistrement de Jean 8.12–20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8.12–20 dans la traduction la plus facile à comprendre.</w:t>
      </w:r>
    </w:p>
    <w:p>
      <w:pPr/>
      <w:r>
        <w:rPr>
          <w:lang w:val="fr_FR" w:bidi="fr_FR"/>
        </w:rPr>
      </w:r>
      <w:r>
        <w:rPr>
          <w:lang w:val="fr_FR" w:bidi="fr_FR"/>
        </w:rPr>
        <w:t>Dans le dernier passage, Jean nous dit que Jésus a protégé une femme qui avait commis un adultère et que les docteurs de la loi et les pharisiens voulaient la lapider à mort. Dans ce passage, Jésus retourne au temple. Il enseignait dans la cour du temple, où la population générale pouvait entrer. Jésus enseignait probablement pendant la fête des tabernacles, ou des cabanes. La fête rappelle aux Juifs la manière dont ils vivaient dans des tentes pendant qu'ils erraient dans le désert après que Dieu ait sauvés leurs ancêtre de l'esclavage en Égypte. Le premier jour de la fête, les gens allumaient d'énormes bougies dans les parvis du temple. Jésus fait une comparaison pour montrer aux gens quelque chose au sujet de lui-même. Jésus a peut-être utilisé l'idée de lumière à cause des bougies qui donnaient de la lumière pendant la fête des tabernacles. Il dit : « Je suis la lumière pour les gens du monde. Ceux qui me font confiance et m'obéissent n'auront pas à vivre dans les ténèbres ou sans Dieu. Ils auront la lumière qui apporte la vraie vie, ou la vie éternelle. » Puis certains pharisiens, les chefs religieux influents en Israël, mettent au défi Jésus et disent : « Tu ne devrais pas agir comme ton propre témoin. Ce que tu dis à ton sujet n'est pas acceptable comme vrai ou comme preuve. »</w:t>
      </w:r>
    </w:p>
    <w:p>
      <w:pPr/>
      <w:r>
        <w:rPr>
          <w:lang w:val="fr_FR" w:bidi="fr_FR"/>
        </w:rPr>
      </w:r>
      <w:r>
        <w:rPr>
          <w:lang w:val="fr_FR" w:bidi="fr_FR"/>
        </w:rPr>
        <w:t>Arrêtez-vous ici et discutez de ces questions en groupe :</w:t>
      </w:r>
    </w:p>
    <w:p>
      <w:pPr/>
      <w:r>
        <w:rPr>
          <w:lang w:val="fr_FR" w:bidi="fr_FR"/>
        </w:rPr>
      </w:r>
      <w:r>
        <w:rPr>
          <w:lang w:val="fr_FR" w:bidi="fr_FR"/>
        </w:rPr>
        <w:t>Les pharisiens se moquent donc de Jésus, en disant que le témoignage ou les déclarations de Jésus au sujet de lui-même ne pourraient pas être invoqués dans un tribunal juridique. La loi juive déclarait que quelqu'un ne pouvait pas être un témoin seul : il avait besoin que d'autres personnes soient aussi témoins de la même chose. Jésus avait déjà fait face à ce genre de défi et avait répondu en listant deux ou trois autres témoins, en dehors de lui-même. Mais dans cette situation, Jésus n'accepte pas leur argument, mais corrige ce qu'ils disaient à son sujet. Jésus dit qu'ils devraient accepter comme vrai ce qu'il dit à son sujet. Jésus sait qu'il est venu de la part de Dieu, et qu'il retournera vers Dieu. Jésus n'est donc pas son seul témoin : Dieu est avec lui. Jésus contraste ce qu'il sait avec les pharisiens, qui ne savent pas d'où Jésus est venu ou où Jésus ira plus tard. Les pharisiens jugent selon des normes humaines. Ils pensaient que Jésus n'était que le fils de Marie et de Joseph, et ils n'ont jamais compris que Jésus avait été avec le Père longtemps avant d'être avec Marie et Joseph. Les pharisiens ne voient que l'homme de Nazareth quand ils regardent Jésus. Jésus poursuit en disant très clairement qu'il ne juge personne. Jésus veut dire qu'il n'est pas venu dans le monde pour juger les gens de la même manière que les pharisiens jugeaient les gens en leur disant toujours comment ils avaient désobéi à la loi. Les pharisiens utilisaient une sagesse mondaine, ou humaine, pour juger les gens. Cependant, quand Jésus est venu sur la terre, il cause automatiquement un jugement parce que certaines personnes l'ont accepté et que certaines ne l'ont pas accepté. Ce jugement est ce dont Jésus parle quand il dit : « Si je juge quelqu'un, mes décisions sont vraies ou justes, parce que je ne suis pas seul quand je juge ». Jésus explique maintenant aux pharisiens que selon la loi juive, Jésus peut vraiment dire des choses vraies au sujet de lui-même, y compris juger les autres. Jésus a un deuxième témoin, son Père, Dieu lui-même.</w:t>
      </w:r>
    </w:p>
    <w:p>
      <w:pPr/>
      <w:r>
        <w:rPr>
          <w:lang w:val="fr_FR" w:bidi="fr_FR"/>
        </w:rPr>
      </w:r>
      <w:r>
        <w:rPr>
          <w:lang w:val="fr_FR" w:bidi="fr_FR"/>
        </w:rPr>
        <w:t>Arrêtez-vous ici et discutez de ces questions en groupe : dans votre culture, que ferait ou dirait quelqu'un comme preuve ou déclaration fiable pour montrer qu'il est une personne vraie et fiable ? Mettez cet enregistrement en pause ici.</w:t>
      </w:r>
    </w:p>
    <w:p>
      <w:pPr/>
      <w:r>
        <w:rPr>
          <w:lang w:val="fr_FR" w:bidi="fr_FR"/>
        </w:rPr>
      </w:r>
      <w:r>
        <w:rPr>
          <w:lang w:val="fr_FR" w:bidi="fr_FR"/>
        </w:rPr>
        <w:t>Quand Jésus dit qu'il ne juge personne, il parlait dans le cadre de sa mission sur la terre. Il était venu pour sauver les gens, non pour les juger ou les condamner. Mais cela ne signifiait pas qu'il ne passerait jamais un jugement sur la terre. Et lors de sa deuxième venue, il passera le jugement sur la base de ce que les gens ont fait avec son offre de salut. Les pharisiens veulent la preuve que ce que Jésus dit est vrai. Puis les pharisiens mettent Jésus au défi en demandant : « Laisse-nous voir ton Père ». Jésus leur répond : « Vous ne connaissez pas vraiment ni moi, ni mon Père, parce que savoir qui je suis vraiment signifie que vous connaissez mon Père ». Leur manque de vraie connaissance au sujet de Jésus faisait qu'ils ne connaissaient pas non plus son Père. S'ils avaient réalisé que le Père dont il parlait était Yahvé, ou Dieu, ils n'auraient pas eu à demander où il se trouvait. Jésus dit cela pendant qu'il enseignait encore dans les parvis du temple. Ce débat avait lieu dans la partie du temple où il y avait treize boîtes couvertes dans lesquelles on laissait tomber les offrandes qui soutenaient les diverses activités du temple. C'était un lieu où il y avait un flux constant de personnes.</w:t>
      </w:r>
    </w:p>
    <w:p>
      <w:pPr/>
      <w:r>
        <w:rPr>
          <w:lang w:val="fr_FR" w:bidi="fr_FR"/>
        </w:rPr>
      </w:r>
      <w:r>
        <w:rPr>
          <w:lang w:val="fr_FR" w:bidi="fr_FR"/>
        </w:rPr>
        <w:t>Ce lieu se trouvait peut-être près de l'endroit où les chefs des sacrificateurs avaient leur quartier général. Malgré tout, les autorités ne l'ont pas arrêté, parce que ce n'était pas encore le moment opportun pour Jésus de mourir.</w:t>
      </w:r>
    </w:p>
    <w:p>
      <w:pPr/>
      <w:r>
        <w:rPr>
          <w:lang w:val="fr_FR" w:bidi="fr_FR"/>
        </w:rPr>
      </w:r>
      <w:r>
        <w:rPr>
          <w:lang w:val="fr_FR" w:bidi="fr_FR"/>
        </w:rPr>
        <w:t>Arrêtez-vous ici et discutez de ces questions en groupe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8.12–20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enseignait dans la cour du temple, peut-être pendant la fête des tabernacles. Jésus dit qu'il est la lumière du monde.</w:t>
      </w:r>
    </w:p>
    <w:p>
      <w:pPr/>
      <w:r>
        <w:rPr>
          <w:lang w:val="fr_FR" w:bidi="fr_FR"/>
        </w:rPr>
      </w:r>
      <w:r>
        <w:rPr>
          <w:b/>
          <w:lang w:val="fr_FR" w:bidi="fr_FR"/>
        </w:rPr>
        <w:t>Dans la deuxième partie :</w:t>
      </w:r>
      <w:r>
        <w:rPr>
          <w:lang w:val="fr_FR" w:bidi="fr_FR"/>
        </w:rPr>
        <w:t xml:space="preserve"> les pharisiens se moquent et avancent le fait que ce que Jésus disait au sujet de lui-même ne pouvait pas être valide.</w:t>
      </w:r>
    </w:p>
    <w:p>
      <w:pPr/>
      <w:r>
        <w:rPr>
          <w:lang w:val="fr_FR" w:bidi="fr_FR"/>
        </w:rPr>
      </w:r>
      <w:r>
        <w:rPr>
          <w:b/>
          <w:lang w:val="fr_FR" w:bidi="fr_FR"/>
        </w:rPr>
        <w:t>Dans la troisième partie :</w:t>
      </w:r>
      <w:r>
        <w:rPr>
          <w:lang w:val="fr_FR" w:bidi="fr_FR"/>
        </w:rPr>
        <w:t xml:space="preserve"> les pharisiens demandent à Jésus de leur montrer Dieu le Père. Jésus dit qu'ils ne connaissent pas le Père parce qu'ils ne connaissent pas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La foule dans le temple</w:t>
      </w:r>
    </w:p>
    <w:p>
      <w:pPr>
        <w:pStyle w:val="ListBullet"/>
        <w:spacing w:line="240" w:lineRule="auto"/>
        <w:ind w:left="720"/>
      </w:pPr>
      <w:r>
        <w:rPr>
          <w:lang w:val="fr_FR" w:bidi="fr_FR"/>
        </w:rPr>
      </w:r>
      <w:r>
        <w:rPr>
          <w:lang w:val="fr_FR" w:bidi="fr_FR"/>
        </w:rPr>
        <w:t>Les disciples se trouvent probablement dans les parvis du temple</w:t>
      </w:r>
    </w:p>
    <w:p>
      <w:pPr/>
      <w:r>
        <w:rPr>
          <w:lang w:val="fr_FR" w:bidi="fr_FR"/>
        </w:rPr>
      </w:r>
      <w:r>
        <w:rPr>
          <w:lang w:val="fr_FR" w:bidi="fr_FR"/>
        </w:rPr>
        <w:t>En groupe, prêtez attention à ces parties du cadre du passage :</w:t>
      </w:r>
    </w:p>
    <w:p>
      <w:pPr/>
      <w:r>
        <w:rPr>
          <w:lang w:val="fr_FR" w:bidi="fr_FR"/>
        </w:rPr>
      </w:r>
      <w:r>
        <w:rPr>
          <w:lang w:val="fr_FR" w:bidi="fr_FR"/>
        </w:rPr>
        <w:t>Cela commence quand Jésus retourne dans la cour du temple et enseignait, probablement pendant la fête des tabernacles, ou des cabanes. Il y avait probablement beaucoup de personnes alentours. Nous savons grâce à la suite de l'histoire que Jésus était près de l'endroit où les gens donnaient leurs offrandes d'argent. Beaucoup de personnes étaient probablement autour, et Jésus leur parlait. Jésus dit : « Je suis la lumière pour les gens du monde ». Rappelez-vous également que quand Jésus fait cette déclaration, toute la ville de Jérusalem aurait été éclairée de lumière par d'énormes bougies. Jésus utilise une comparaison entre la lumière et les ténèbres. Jésus est comme la lumière parce qu'il apporte la vie éternelle avec Dieu pour toujours. Sans Jésus, il n'y a pas de lumière. Les gens doivent marcher dans les ténèbres. La plupart des gens ne veulent pas marcher dans les ténèbres, parce qu'ils ne savent pas où ils vont. Jésus utilise cette comparaison pour montrer à quel point il est important de suivre Jésus. Ceux qui lui font confiance et lui obéissent n'auront pas à vivre dans les ténèbres ou sans Dieu. Ils auront la lumière qui apporte la vraie vie, ou la vie éternelle. Jésus fait une déclaration choquante au sujet de lui-même.</w:t>
      </w:r>
    </w:p>
    <w:p>
      <w:pPr/>
      <w:r>
        <w:rPr>
          <w:lang w:val="fr_FR" w:bidi="fr_FR"/>
        </w:rPr>
      </w:r>
      <w:r>
        <w:rPr>
          <w:lang w:val="fr_FR" w:bidi="fr_FR"/>
        </w:rPr>
        <w:t xml:space="preserve">Dans la deuxième partie, les pharisiens se moquent de Jésus à cause de ce qu'il a dit, en disant que le témoignage de Jésus n'est pas fiable dans un tribunal judiciaire. Jésus n'accepte pas l'argument des pharisiens, mais corrige ce qu'ils disaient à son sujet. Jésus répond : « Même si j'agis comme mon propre témoin, ce que je dis à mon sujet devrait être accepté comme fiable. Car je suis sûr d'où je suis venu et où je retournerai. Mais vous ne savez pas d'où je suis venu et où je retournerai. » Jésus dit : « Je parle peut-être de moi-même, mais vous devriez l'accepter comme fiable, parce que je sais d'où je suis venu et où je retournerai ». Jésus sait qu'il est venu de Dieu lui-même. Puis Jésus fait de nouveau un contraste avec les pharisiens. Jésus met l'accent sur le mot « vous » quand il dit : « </w:t>
      </w:r>
      <w:r>
        <w:rPr>
          <w:b/>
          <w:lang w:val="fr_FR" w:bidi="fr_FR"/>
        </w:rPr>
        <w:t>Vous</w:t>
      </w:r>
      <w:r>
        <w:rPr>
          <w:lang w:val="fr_FR" w:bidi="fr_FR"/>
        </w:rPr>
        <w:t xml:space="preserve"> jugez en utilisant la sagesse du monde, et moi je ne juge personne. Jésus est vraiment en train de dire qu'il ne condamne personne. Jésus continue en faisant d'autres comparaisons entre lui et les pharisiens. Jésus dit que </w:t>
      </w:r>
      <w:r>
        <w:rPr>
          <w:b/>
          <w:lang w:val="fr_FR" w:bidi="fr_FR"/>
        </w:rPr>
        <w:t>s'il</w:t>
      </w:r>
      <w:r>
        <w:rPr>
          <w:lang w:val="fr_FR" w:bidi="fr_FR"/>
        </w:rPr>
        <w:t xml:space="preserve"> jugeait quelqu'un, ses décisions seraient justes. Mais Jésus ne juge personne jusqu'à la fin des temps. Jésus parle de quelque chose qui ne se produit pas maintenant.</w:t>
      </w:r>
    </w:p>
    <w:p>
      <w:pPr/>
      <w:r>
        <w:rPr>
          <w:lang w:val="fr_FR" w:bidi="fr_FR"/>
        </w:rPr>
      </w:r>
      <w:r>
        <w:rPr>
          <w:lang w:val="fr_FR" w:bidi="fr_FR"/>
        </w:rPr>
        <w:t>Jésus rappelle aux pharisiens que Dieu est avec lui. Il a donc le droit de dire la vérité. Jésus leur rappelle que « leur propre loi » exige deux témoins pour dire la vérité, et Jésus suit la loi parce qu'il a Dieu qui est d'accord avec lui.</w:t>
      </w:r>
    </w:p>
    <w:p>
      <w:pPr/>
      <w:r>
        <w:rPr>
          <w:lang w:val="fr_FR" w:bidi="fr_FR"/>
        </w:rPr>
      </w:r>
      <w:r>
        <w:rPr>
          <w:lang w:val="fr_FR" w:bidi="fr_FR"/>
        </w:rPr>
        <w:t>Puis les pharisiens mettent Jésus au défi en demandant : « Fais-nous voir ton Père », ou « Où est ton Père ? » Les pharisiens ne s'attendaient pas à une réponse à cette question. Ils mettent Jésus au défi et ne lui montrent aucun respect. Jésus leur répond : « Vous ne connaissez pas vraiment ni moi, ni mon Père, parce que me connaître signifie que vous connaissez mon Père ». Quand Jésus parle de le connaître, il parle d'une connaissance profonde. Jésus dit qu'ils ne savent pas vraiment qui est Jésus, et ils ne savent pas vraiment qui est le Père.</w:t>
      </w:r>
    </w:p>
    <w:p>
      <w:pPr/>
      <w:r>
        <w:rPr>
          <w:lang w:val="fr_FR" w:bidi="fr_FR"/>
        </w:rPr>
      </w:r>
      <w:r>
        <w:rPr>
          <w:lang w:val="fr_FR" w:bidi="fr_FR"/>
        </w:rPr>
        <w:t>Arrêtez-vous ici et discutez en groupe : comment parlez-vous de la différence entre savoir quelque chose au sujet de quelqu'un ou quelque chose et connaître quelqu'un ou quelque chose profondément ? Mettez cet enregistrement en pause ici.</w:t>
      </w:r>
    </w:p>
    <w:p>
      <w:pPr/>
      <w:r>
        <w:rPr>
          <w:lang w:val="fr_FR" w:bidi="fr_FR"/>
        </w:rPr>
      </w:r>
      <w:r>
        <w:rPr>
          <w:lang w:val="fr_FR" w:bidi="fr_FR"/>
        </w:rPr>
        <w:t>Jésus était près du lieu dans les parvis principaux du temple où les gens plaçaient leurs cadeaux, ou leurs offrandes d'argent. Il y avait sans doute beaucoup de personnes alentours quand Jésus avait cette conversation avec les pharisiens. Cela s'est probablement déroulé près du siège des chefs religieux juifs dans le temple, mais les autorités juives ne l'ont pas arrêté, parce que ce n'était pas encore le moment que Dieu avait prévu.</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8.12–20 dans la version la plus facile à comprendre.</w:t>
      </w:r>
    </w:p>
    <w:p>
      <w:pPr/>
      <w:r>
        <w:rPr>
          <w:lang w:val="fr_FR" w:bidi="fr_FR"/>
        </w:rPr>
      </w:r>
      <w:r>
        <w:rPr>
          <w:lang w:val="fr_FR" w:bidi="fr_FR"/>
        </w:rPr>
        <w:t>Dans cette étape, l'équipe mettra en scène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La foule dans le temple</w:t>
      </w:r>
    </w:p>
    <w:p>
      <w:pPr>
        <w:pStyle w:val="ListBullet"/>
        <w:spacing w:line="240" w:lineRule="auto"/>
        <w:ind w:left="720"/>
      </w:pPr>
      <w:r>
        <w:rPr>
          <w:lang w:val="fr_FR" w:bidi="fr_FR"/>
        </w:rPr>
      </w:r>
      <w:r>
        <w:rPr>
          <w:lang w:val="fr_FR" w:bidi="fr_FR"/>
        </w:rPr>
        <w:t>Les disciples se trouvent probablement dans les parvis du temple</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retourne dans la cour du temple et enseignait, probablement pendant la fête des tabernacles, ou des cabanes. Puis Jésus parle aux personnes qui s'étaient rassemblées pour la fête : « Je suis la lumière pour les gens du monde. Ceux qui me font confiance et m'obéissent n'auront pas à vivre dans les ténèbres ou sans Dieu. Ils auront la lumière qui apporte la vraie vie, ou la vie éternelle. »</w:t>
      </w:r>
    </w:p>
    <w:p>
      <w:pPr/>
      <w:r>
        <w:rPr>
          <w:lang w:val="fr_FR" w:bidi="fr_FR"/>
        </w:rPr>
      </w:r>
      <w:r>
        <w:rPr>
          <w:lang w:val="fr_FR" w:bidi="fr_FR"/>
        </w:rPr>
        <w:t>Puis certains pharisiens mettent au défi Jésus et disent : « Tu ne devrais pas agir comme ton propre témoin. Ce que tu dis à ton sujet n'est pas acceptable comme vrai ou comme preuve.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C'était une bonne occasion pour moi de montrer ma mission aux gens et de l'accomplir. Mais pourquoi les pharisiens me remettraient-ils en question ? Je pensais qu'ils soutiendraient ma mission. »</w:t>
      </w:r>
    </w:p>
    <w:p>
      <w:pPr>
        <w:pStyle w:val="ListBullet"/>
        <w:spacing w:line="240" w:lineRule="auto"/>
        <w:ind w:left="720"/>
      </w:pPr>
      <w:r>
        <w:rPr>
          <w:lang w:val="fr_FR" w:bidi="fr_FR"/>
        </w:rPr>
      </w:r>
      <w:r>
        <w:rPr>
          <w:lang w:val="fr_FR" w:bidi="fr_FR"/>
        </w:rPr>
        <w:t>Demandez aux personnes qui jouent les responsables religieux juifs : « Que ressentez-vous ou à quoi pensez-vous ? » Vous entendrez peut-être des choses comme : nous ne croyons pas les déclarations de Jésus et nous ne pouvons pas les accepter comme une preuve de sa mission.</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les pharisiens se moquent de Jésus en disant que personne ne pouvait compter sur le témoignage de Jésus dans un tribunal juridique. Jésus avait déjà fait face à ce genre de défi et avait répondu en listant deux ou trois autres témoins, en dehors de lui-même. Mais dans cette situation, Jésus n'accepte pas leur argument, mais corrige ce qu'ils disaient à son sujet. Jésus répond aux pharisiens : « Même si j'agis comme mon propre témoin, ce que je dis à mon sujet devrait être accepté comme vrai ou fiable. Car je suis sûr d'où je suis venu et où je retournerai. Cependant, vous ne savez pas d'où je suis venu, ni où je retournerai. Vous jugez avec une sagesse humaine ou mondaine, et je ne juge ou ne condamne personne. Mais si je juge quelqu'un, mes décisions sont vraies ou justes, parce que je ne suis pas seul quand je juge ; je juge alors que Dieu le Père m'aide ou me soutient. Il m'a envoyé ici. Votre propre loi dit que quand deux personnes apportent des preuves, celles-ci devraient être acceptées comme vraies ou fiables. Je donne un témoignage au sujet de moi-même et mon Père qui m'a envoyé est aussi un témoin. »</w:t>
      </w:r>
    </w:p>
    <w:p>
      <w:pPr/>
      <w:r>
        <w:rPr>
          <w:lang w:val="fr_FR" w:bidi="fr_FR"/>
        </w:rPr>
      </w:r>
      <w:r>
        <w:rPr>
          <w:lang w:val="fr_FR" w:bidi="fr_FR"/>
        </w:rPr>
        <w:t xml:space="preserve">Puis les pharisiens mettent Jésus au défi en demandant : « Laisse-nous voir ton Père ». </w:t>
      </w:r>
    </w:p>
    <w:p>
      <w:pPr/>
      <w:r>
        <w:rPr>
          <w:lang w:val="fr_FR" w:bidi="fr_FR"/>
        </w:rPr>
      </w:r>
      <w:r>
        <w:rPr>
          <w:lang w:val="fr_FR" w:bidi="fr_FR"/>
        </w:rPr>
        <w:t>Jésus leur répond : « Vous ne connaissez pas vraiment ni moi, ni mon Père, parce que me connaître signifie que vous connaissez mon Père ». Jésus dit cela pendant qu'il enseignait encore dans les parvis du temple. Il était près du lieu où les gens plaçaient leurs dons ou leurs offrandes. Les autorités ne l'ont pas arrêté, parce que ce n'était pas encore le bon moment.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J'aimerais que ces pharisiens puissent comprendre que je ne juge pas en utilisant la sagesse humaine, parce que je ne suis pas seul quand je juge. Dieu mon Père m'aide et me soutient si je juge. Je suis triste pour eux parce qu'ils ne comprennent pas qui est Dieu, et ils ne comprennent donc pas qui je suis. Je pourrais leur donner la vie, mais ils ne m'écouteront pas. »</w:t>
      </w:r>
    </w:p>
    <w:p>
      <w:pPr>
        <w:pStyle w:val="ListBullet"/>
        <w:spacing w:line="240" w:lineRule="auto"/>
        <w:ind w:left="720"/>
      </w:pPr>
      <w:r>
        <w:rPr>
          <w:lang w:val="fr_FR" w:bidi="fr_FR"/>
        </w:rPr>
      </w:r>
      <w:r>
        <w:rPr>
          <w:lang w:val="fr_FR" w:bidi="fr_FR"/>
        </w:rPr>
        <w:t>Demandez aux personnes qui jouent les chefs religieux : « Que ressentez-vous ou que pensez-vous ? » Vous entendrez peut-être des choses comme : « Eh bien ! Nous ne pouvons pas compter sur ton témoignage juste parce que tu as deux témoins !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8.12–20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Puis certains </w:t>
      </w:r>
      <w:r>
        <w:rPr>
          <w:b/>
          <w:lang w:val="fr_FR" w:bidi="fr_FR"/>
        </w:rPr>
        <w:t>pharisiens</w:t>
      </w:r>
      <w:r>
        <w:rPr>
          <w:lang w:val="fr_FR" w:bidi="fr_FR"/>
        </w:rPr>
        <w:t xml:space="preserve"> remettent Jésus en question et disent : « Tu ne devrais pas agir comme ton propre témoin ». Traduisez pharisiens de la même manière que vous l’avez fait avant, et rappelez-vous que le mot </w:t>
      </w:r>
      <w:r>
        <w:rPr>
          <w:lang w:val="fr_FR" w:bidi="fr_FR"/>
        </w:rPr>
        <w:t>pharisien</w:t>
      </w:r>
      <w:r>
        <w:rPr>
          <w:lang w:val="fr_FR" w:bidi="fr_FR"/>
        </w:rPr>
        <w:t xml:space="preserve"> se trouve dans le Glossaire principal.</w:t>
      </w:r>
    </w:p>
    <w:p>
      <w:pPr/>
      <w:r>
        <w:rPr>
          <w:lang w:val="fr_FR" w:bidi="fr_FR"/>
        </w:rPr>
      </w:r>
      <w:r>
        <w:rPr>
          <w:lang w:val="fr_FR" w:bidi="fr_FR"/>
        </w:rPr>
        <w:t xml:space="preserve">Les pharisiens se moquent donc de Jésus, en disant que le </w:t>
      </w:r>
      <w:r>
        <w:rPr>
          <w:b/>
          <w:lang w:val="fr_FR" w:bidi="fr_FR"/>
        </w:rPr>
        <w:t>témoignage</w:t>
      </w:r>
      <w:r>
        <w:rPr>
          <w:lang w:val="fr_FR" w:bidi="fr_FR"/>
        </w:rPr>
        <w:t xml:space="preserve"> de Jésus à son propre sujet ne pourraient pas être invoqué dans un tribunal juridique. Témoigner ou « rendre témoignage » signifie déclarer la vérité au sujet de quelque chose de sa propre expérience. Utilisez la même expression pour témoignage que vous avez utilisée dans les passages précédents et rappelez-vous que le mot </w:t>
      </w:r>
      <w:r>
        <w:rPr>
          <w:lang w:val="fr_FR" w:bidi="fr_FR"/>
        </w:rPr>
        <w:t>témoignage</w:t>
      </w:r>
      <w:r>
        <w:rPr>
          <w:lang w:val="fr_FR" w:bidi="fr_FR"/>
        </w:rPr>
        <w:t xml:space="preserve"> se trouve dans le Glossaire principal.</w:t>
      </w:r>
    </w:p>
    <w:p>
      <w:pPr/>
      <w:r>
        <w:rPr>
          <w:lang w:val="fr_FR" w:bidi="fr_FR"/>
        </w:rPr>
      </w:r>
      <w:r>
        <w:rPr>
          <w:lang w:val="fr_FR" w:bidi="fr_FR"/>
        </w:rPr>
        <w:t xml:space="preserve">Jésus dit cela pendant qu'il enseignait encore dans les parvis du temple. Il était près du lieu où les gens plaçaient leurs </w:t>
      </w:r>
      <w:r>
        <w:rPr>
          <w:b/>
          <w:lang w:val="fr_FR" w:bidi="fr_FR"/>
        </w:rPr>
        <w:t>cadeaux</w:t>
      </w:r>
      <w:r>
        <w:rPr>
          <w:lang w:val="fr_FR" w:bidi="fr_FR"/>
        </w:rPr>
        <w:t xml:space="preserve">, ou leurs </w:t>
      </w:r>
      <w:r>
        <w:rPr>
          <w:b/>
          <w:lang w:val="fr_FR" w:bidi="fr_FR"/>
        </w:rPr>
        <w:t>offrandes d'argent</w:t>
      </w:r>
      <w:r>
        <w:rPr>
          <w:lang w:val="fr_FR" w:bidi="fr_FR"/>
        </w:rPr>
        <w:t>. Des offrandes peuvent être faites pour de nombreuses raisons, y compris pour rendre grâce.</w:t>
      </w:r>
    </w:p>
    <w:p>
      <w:pPr/>
      <w:r>
        <w:rPr>
          <w:lang w:val="fr_FR" w:bidi="fr_FR"/>
        </w:rPr>
      </w:r>
      <w:r>
        <w:rPr>
          <w:lang w:val="fr_FR" w:bidi="fr_FR"/>
        </w:rPr>
        <w:t xml:space="preserve">Jésus retourne dans la cour du </w:t>
      </w:r>
      <w:r>
        <w:rPr>
          <w:b/>
          <w:lang w:val="fr_FR" w:bidi="fr_FR"/>
        </w:rPr>
        <w:t>temple</w:t>
      </w:r>
      <w:r>
        <w:rPr>
          <w:lang w:val="fr_FR" w:bidi="fr_FR"/>
        </w:rPr>
        <w:t xml:space="preserve"> et enseignait, probablement pendant la </w:t>
      </w:r>
      <w:r>
        <w:rPr>
          <w:lang w:val="fr_FR" w:bidi="fr_FR"/>
        </w:rPr>
        <w:t>fête des tabernacles</w:t>
      </w:r>
      <w:r>
        <w:rPr>
          <w:lang w:val="fr_FR" w:bidi="fr_FR"/>
        </w:rPr>
        <w:t xml:space="preserve">, ou des cabanes. La cour du temple était la zone extérieure du temple où le grand public pouvait entrer. Jésus enseignait généralement dans cette région, et une foule se serait rassemblée autour de lui. Traduisez temple de la même manière que vous l'avez fait dans les passages précédents, et rappelez-vous que le mot </w:t>
      </w:r>
      <w:r>
        <w:rPr>
          <w:lang w:val="fr_FR" w:bidi="fr_FR"/>
        </w:rPr>
        <w:t>temple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8:21–30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8.21–30. Laissez entrer la parole de Dieu dans vos cœurs.</w:t>
      </w:r>
    </w:p>
    <w:p>
      <w:pPr/>
      <w:r>
        <w:rPr>
          <w:lang w:val="fr_FR" w:bidi="fr_FR"/>
        </w:rPr>
      </w:r>
      <w:r>
        <w:rPr>
          <w:lang w:val="fr_FR" w:bidi="fr_FR"/>
        </w:rPr>
        <w:t>Écoutez l'enregistrement de Jean 8.21–30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8.21–30 dans la traduction la plus facile à comprendre.</w:t>
      </w:r>
    </w:p>
    <w:p>
      <w:pPr/>
      <w:r>
        <w:rPr>
          <w:lang w:val="fr_FR" w:bidi="fr_FR"/>
        </w:rPr>
      </w:r>
      <w:r>
        <w:rPr>
          <w:lang w:val="fr_FR" w:bidi="fr_FR"/>
        </w:rPr>
        <w:t>Dans le dernier passage, Jean nous dit que Jésus est retourné au temple et a dit aux gens qu'il est la lumière du monde. Cependant, nous n'avons pas beaucoup d'informations sur combien de temps se déroule entre le passage précédent et ce présent épisode.</w:t>
      </w:r>
    </w:p>
    <w:p>
      <w:pPr/>
      <w:r>
        <w:rPr>
          <w:lang w:val="fr_FR" w:bidi="fr_FR"/>
        </w:rPr>
      </w:r>
      <w:r>
        <w:rPr>
          <w:lang w:val="fr_FR" w:bidi="fr_FR"/>
        </w:rPr>
        <w:t>Dans ce passage, Jésus dit de nouveau aux pharisiens, ou aux chefs juifs : « Je m'en irai, et vous me chercherez. Mais vous mourrez dans votre péché, et j'irai là où vous ne pourrez pas venir à moi. » Jésus dit aux Juifs que leur péché principal est qu'ils l'ont rejeté. Ils mourront donc et ne pourront pas aller là où va Jésus, parce que Jésus va vers Dieu son Père. Puis les chefs juifs se demandent les uns aux autres : « Va-t-il se tuer ? Que veut-il dire quand il dit que nous ne pouvons pas aller là où il ira ? »</w:t>
      </w:r>
    </w:p>
    <w:p>
      <w:pPr/>
      <w:r>
        <w:rPr>
          <w:lang w:val="fr_FR" w:bidi="fr_FR"/>
        </w:rPr>
      </w:r>
      <w:r>
        <w:rPr>
          <w:lang w:val="fr_FR" w:bidi="fr_FR"/>
        </w:rPr>
        <w:t xml:space="preserve">Ici, Jésus revient maintenant à un sujet dont il avait parlé plus tôt avec les chefs juifs au sujet de sa mort. Les Juifs étaient surpris quand Jésus parlait de sa mort. Cette fois-ci, ils considéraient que Jésus pourrait se suicider, mais ils ne croient pas vraiment que Jésus se tuerait lui-même. Les chefs juifs croyaient que ceux qui se suicidaient allaient en enfer. Si Jésus se suicidait, ils n'iraient pas en enfer où il se rendait, car ils étaient assez certains qu'ils allaient aux cieux. </w:t>
      </w:r>
    </w:p>
    <w:p>
      <w:pPr/>
      <w:r>
        <w:rPr>
          <w:lang w:val="fr_FR" w:bidi="fr_FR"/>
        </w:rPr>
      </w:r>
      <w:r>
        <w:rPr>
          <w:lang w:val="fr_FR" w:bidi="fr_FR"/>
        </w:rPr>
        <w:t>Arrêtez-vous ici et discutez de ces questions en groupe : racontez une histoire au sujet de quelqu'un qui a reçu une punition pour quelque chose qu'il a fait de mal. Qui dit aux gens qu'ils seront punis ? Comment parlent-ils de la punition à laquelle les gens seront confrontés ? Mettez cet enregistrement en pause ici.</w:t>
      </w:r>
    </w:p>
    <w:p>
      <w:pPr/>
      <w:r>
        <w:rPr>
          <w:lang w:val="fr_FR" w:bidi="fr_FR"/>
        </w:rPr>
      </w:r>
      <w:r>
        <w:rPr>
          <w:lang w:val="fr_FR" w:bidi="fr_FR"/>
        </w:rPr>
        <w:t>Jésus dit aux chefs juifs : « Vous appartenez à cette terre. Je suis des cieux. Votre maison est ce monde sur la terre. Vous appartenez à ce monde mauvais ou déchu. Ce n'est pas ma maison. Je vous ai dit que vous mourriez pendant que vous étiez encore dans vos péchés si vous ne croyez pas que je suis celui qui a été envoyé par Dieu. » Ici encore une fois, Jésus devait dire aux chefs juifs la différence entre lui-même et les Juifs. Ils étaient venus de deux lieux différents. Jésus veut dire que tout le monde dans la foule était né et vivait sur la terre. Jésus veut dire que les chefs juifs vivent complètement dans ce monde et n'ont pas d'espoir d'arriver aux cieux, sauf à travers Jésus, parce que Jésus est venu des cieux. Cependant, le refus des chefs juifs d'accepter ce fait signifie que Jésus ne peut pas les aider. Les chefs juifs vivent dans leurs péchés et ils mourront dans leurs péchés.</w:t>
      </w:r>
    </w:p>
    <w:p>
      <w:pPr/>
      <w:r>
        <w:rPr>
          <w:lang w:val="fr_FR" w:bidi="fr_FR"/>
        </w:rPr>
      </w:r>
      <w:r>
        <w:rPr>
          <w:lang w:val="fr_FR" w:bidi="fr_FR"/>
        </w:rPr>
        <w:t>Arrêtez-vous ici et discutez de ces questions en groupe : racontez une histoire au sujet d'un moment où les gens ont rejeté un messager. Quel genre de choses les messagers doivent-ils faire pour que les gens acceptent le message de la personne qui les a envoyés ? Mettez cet enregistrement en pause ici.</w:t>
      </w:r>
    </w:p>
    <w:p>
      <w:pPr/>
      <w:r>
        <w:rPr>
          <w:lang w:val="fr_FR" w:bidi="fr_FR"/>
        </w:rPr>
      </w:r>
      <w:r>
        <w:rPr>
          <w:lang w:val="fr_FR" w:bidi="fr_FR"/>
        </w:rPr>
        <w:t>Les chefs religieux disent donc à Jésus : « Dis-nous qui tu es vraiment ». Jésus leur dit : « Je vous ai dit qui je suis depuis que j'ai commencé à enseigner. J'ai beaucoup à dire pour vous juger, mais je ne le ferai pas. Celui qui m'a envoyé sur cette terre est fiable ou fidèle, et je ne dis aux gens que ce qu'il m'a dit. » Il semble que Jésus a choisi de ne pas dire tout ce pour quoi il pouvait juger les gens, mais au lieu de cela de ne dire que les choses que Dieu lui a dit de dire. Les chefs religieux ne réalisaient pas que quand Jésus parlait de celui qui l'a envoyé, il leur parlait de son Père céleste. Jésus leur dit donc : « Quand vous aurez élevé le Fils de l'homme, vous comprendrez qui je suis ». Le Fils de l'homme est le titre préféré de Jésus pour lui-même. Vous vous souviendrez grâce aux passages précédents que l'expression Fils de l'homme fait référence à la personne que Dieu enverra pour juger le monde. C'est Jésus. Comment les gens élèvent-ils ou soulèvent-ils le Fils de l'homme ? Il est très probable que Jésus parle du moment où les gens l'élèveront sur la croix, mais les auditeurs de Jésus ne sauront pas de quoi il parle au moment où il le dit. Puis Jésus dit : « Celui qui m'a envoyé (Dieu) est avec moi maintenant et toujours. Il ne m'a pas abandonné, parce que je fais toujours les choses qu'il veut que je fasse. » Certaines des personnes dans la foule qui écoutait ces choses que Jésus disait croyaient en lui.</w:t>
      </w:r>
    </w:p>
    <w:p>
      <w:pPr/>
      <w:r>
        <w:rPr>
          <w:lang w:val="fr_FR" w:bidi="fr_FR"/>
        </w:rPr>
      </w:r>
      <w:r>
        <w:rPr>
          <w:lang w:val="fr_FR" w:bidi="fr_FR"/>
        </w:rPr>
        <w:t>Dans ce passage, les chefs juifs comprenaient que Jésus disait qu'il était assez différent d'eux. Ils lui posent donc des questions directement au sujet de son identité et d'où il tirait son autorité. Jésus rappelle donc à la foule ce qu'il avait dit auparavant quand il les enseignait. Les gens l'avaient entendu prétendre être le pain de la vie, la lumière du monde, et celui qui a été envoyé d'en haut, c'est-à-dire des cieux. Jésus rappelle ensuite aux gens quatre choses au sujet de lui-même. Il était leur juge. Il a été envoyé par son Père, qui est fiable. Il a dit les choses qu'il a entendues de la part du Père. Il était le collaborateur du Père. Certaines personnes qui entendent Jésus enseigner choisissent le chemin de la vie et mettent leur foi en Jésus.</w:t>
      </w:r>
    </w:p>
    <w:p>
      <w:pPr/>
      <w:r>
        <w:rPr>
          <w:lang w:val="fr_FR" w:bidi="fr_FR"/>
        </w:rPr>
      </w:r>
      <w:r>
        <w:rPr>
          <w:lang w:val="fr_FR" w:bidi="fr_FR"/>
        </w:rPr>
        <w:t>Arrêtez-vous ici et discutez de ces questions en groupe : dans ce passage, nous voyons que Jésus et Dieu avaient une relation spéciale, et Jésus n'a fait que les choses que Dieu lui a dit de faire. Décrivez une relation spéciale dans votre culture entre un enseignant ou un chef et son messager ou son collaborateur. Comment s'aident-ils l'un l'autre ? Comment l'expéditeur ou le chef prend-il soin de son messager ? Comment s'écoutent-ils l'un l'autre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8.21–30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dit aux pharisiens, c'est-à-dire aux chefs religieux juifs, qu'il mourra et retournera vers Dieu son Père. Eux mourront, mais n'iront pas vers Dieu, parce qu'ils ne croient pas en Jésus.</w:t>
      </w:r>
    </w:p>
    <w:p>
      <w:pPr/>
      <w:r>
        <w:rPr>
          <w:lang w:val="fr_FR" w:bidi="fr_FR"/>
        </w:rPr>
      </w:r>
      <w:r>
        <w:rPr>
          <w:b/>
          <w:lang w:val="fr_FR" w:bidi="fr_FR"/>
        </w:rPr>
        <w:t>Dans la deuxième partie :</w:t>
      </w:r>
      <w:r>
        <w:rPr>
          <w:lang w:val="fr_FR" w:bidi="fr_FR"/>
        </w:rPr>
        <w:t xml:space="preserve"> Jésus dit aux chefs religieux juifs : « J'ai beaucoup de choses à dire à votre sujet et beaucoup de choses pour lesquelles je pourrais vous condamner, mais je ne le ferai pas. Mais je ne dirai que ce que Dieu mon Père veut que je dise. »</w:t>
      </w:r>
    </w:p>
    <w:p>
      <w:pPr/>
      <w:r>
        <w:rPr>
          <w:lang w:val="fr_FR" w:bidi="fr_FR"/>
        </w:rPr>
      </w:r>
      <w:r>
        <w:rPr>
          <w:b/>
          <w:lang w:val="fr_FR" w:bidi="fr_FR"/>
        </w:rPr>
        <w:t>Dans la troisième partie :</w:t>
      </w:r>
      <w:r>
        <w:rPr>
          <w:lang w:val="fr_FR" w:bidi="fr_FR"/>
        </w:rPr>
        <w:t xml:space="preserve"> beaucoup ont cru en Jésus parce qu'ils ont réalisé que Dieu a envoyé Jésus dans le monde.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 ou chefs juifs.</w:t>
      </w:r>
    </w:p>
    <w:p>
      <w:pPr>
        <w:pStyle w:val="ListBullet"/>
        <w:spacing w:line="240" w:lineRule="auto"/>
        <w:ind w:left="720"/>
      </w:pPr>
      <w:r>
        <w:rPr>
          <w:lang w:val="fr_FR" w:bidi="fr_FR"/>
        </w:rPr>
      </w:r>
      <w:r>
        <w:rPr>
          <w:lang w:val="fr_FR" w:bidi="fr_FR"/>
        </w:rPr>
        <w:t>La foule, qui incluait probablement les disciples de Jésus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Jean nous dit que Jésus a dit aux pharisiens, ou aux chefs juifs, pour la deuxième fois qu'il s'en ira, et les chefs juifs le chercheront. Mais ils mourront dans leurs péchés, parce qu'ils n'acceptent pas Jésus et Jésus ira là où ils ne pourront pas venir à lui. Puis les chefs juifs se demandent les uns aux autres : « Jésus se tuera-t-il ? Que Jésus veut-il dire quand il dit que nous ne pouvons pas aller là où il ira ? » Les chefs juifs s'attendaient à ce que la réponse à cette question soit : « Non, Jésus ne se tuera pas lui-même ». Il est important de se rappeler que Jésus dit qu'il ira dans un lieu où les chefs religieux ne peuvent pas suivre. Cela signifie que Jésus ira aux cieux pour être avec Dieu son Père.</w:t>
      </w:r>
    </w:p>
    <w:p>
      <w:pPr/>
      <w:r>
        <w:rPr>
          <w:lang w:val="fr_FR" w:bidi="fr_FR"/>
        </w:rPr>
      </w:r>
      <w:r>
        <w:rPr>
          <w:lang w:val="fr_FR" w:bidi="fr_FR"/>
        </w:rPr>
        <w:t>Jésus dit aux chefs juifs qu'ils appartiennent à ce monde ci-dessous. Il est important de se rappeler que Jésus leur dit qu'ils appartiennent à la terre, et non à un lieu sous la terre. Ils appartiennent à la terre parce qu'ils font les choses que font les personnes sur la terre qui n'acceptent pas Jésus. Puis Jésus leur dit qu'il vient des cieux. Jésus dit : « Ce monde n'est pas ma maison. Je vous ai dit que vous mourriez pendant que vous étiez encore dans vos péchés si vous ne croyez pas que je suis. » Jésus répète, afin de mettre l'accent dessus, le fait que les Juifs mourront s'ils n'acceptent pas Jésus. Il veut qu'ils comprennent l'importance de l'accepter. Jésus dit qu'ils doivent croire que Jésus est « Je suis ». Jésus utilise un langage qui rappelle aux Juifs le nom personnel pour Dieu, Yahvé, qui signifie « Je suis qui est ». Jésus utilisait souvent ce langage quand il enseignait au sujet de lui-même. Les Juifs comprendraient que Jésus dit qu'il a une relation très étroite avec Dieu, disant même qu'il est divin.</w:t>
      </w:r>
    </w:p>
    <w:p>
      <w:pPr/>
      <w:r>
        <w:rPr>
          <w:lang w:val="fr_FR" w:bidi="fr_FR"/>
        </w:rPr>
      </w:r>
      <w:r>
        <w:rPr>
          <w:lang w:val="fr_FR" w:bidi="fr_FR"/>
        </w:rPr>
        <w:t>Dans la deuxième partie, les chefs religieux disent à Jésus : « Dis-nous qui tu es vraiment ». Jésus leur dit : « Je vous ai dit qui je suis depuis que j'ai commencé à enseigner. J'ai beaucoup à dire pour vous juger, mais je ne le ferai pas. La personne qui m'a envoyé sur cette terre est fiable, et je ne dis aux gens dans le monde que ce qu'il m'a dit de dire. » Les chefs religieux ne se rendaient pas compte que Jésus leur parlait de Dieu dans les cieux. Jésus dit donc aux chefs religieux : « Quand vous aurez élevé le Fils de l'homme, vous comprendrez que je suis celui que j'ai dit être et vous comprendrez que Dieu et moi travaillons ensemble. Vous vous rendrez compte que je n'agis pas selon mes propres décisions. Mais je dis ce que j'ai appris de la part de Dieu. » Rappelez-vous que Jésus fait probablement référence aux personnes qui l'ont élevé sur la croix, et vous devrez peut-être le dire dans votre traduction si vous ne pouvez pas dire simplement qu'elles l'ont « élevé ». Jésus parle de lui-même quand il parle du Fils de l'homme. Encore une fois, Jésus utilise des mots comme « je suis » pour rappeler aux Juifs qu'il leur disait depuis le début de ses enseignements qu'il vient de Dieu. Quand Jésus dit « vous comprendrez que je suis », vous pourriez aussi dire : « Vous comprendrez que je suis celui que j'ai dit être ».</w:t>
      </w:r>
    </w:p>
    <w:p>
      <w:pPr/>
      <w:r>
        <w:rPr>
          <w:lang w:val="fr_FR" w:bidi="fr_FR"/>
        </w:rPr>
      </w:r>
      <w:r>
        <w:rPr>
          <w:lang w:val="fr_FR" w:bidi="fr_FR"/>
        </w:rPr>
        <w:t>Jésus rappelle aux Juifs que celui qui l'a envoyé est avec lui maintenant et toujours. Il n'a pas abandonné Jésus, parce que Jésus fait toujours les choses que Dieu veut que Jésus fasse. Beaucoup de ceux qui entendaient Jésus dire ces choses croyaient en lui.</w:t>
      </w:r>
    </w:p>
    <w:p>
      <w:pPr/>
      <w:r>
        <w:rPr>
          <w:lang w:val="fr_FR" w:bidi="fr_FR"/>
        </w:rPr>
      </w:r>
      <w:r>
        <w:rPr>
          <w:lang w:val="fr_FR" w:bidi="fr_FR"/>
        </w:rPr>
        <w:t>Il est important de se rappeler que Dieu et Jésus sont un et travaillent ensemble. Rappelez-vous que Jésus souligne le fait que les gens mourront dans leurs péchés s'ils ne mettent pas leur foi, ou ne croient pas, en Jésus.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8.21–30 dans la traduction la plus facile à comprendre.</w:t>
      </w:r>
    </w:p>
    <w:p>
      <w:pPr/>
      <w:r>
        <w:rPr>
          <w:lang w:val="fr_FR" w:bidi="fr_FR"/>
        </w:rPr>
      </w:r>
      <w:r>
        <w:rPr>
          <w:lang w:val="fr_FR" w:bidi="fr_FR"/>
        </w:rPr>
        <w:t>Dans cette étape, l'équipe mettra en scène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 ou chefs juifs.</w:t>
      </w:r>
    </w:p>
    <w:p>
      <w:pPr>
        <w:pStyle w:val="ListBullet"/>
        <w:spacing w:line="240" w:lineRule="auto"/>
        <w:ind w:left="720"/>
      </w:pPr>
      <w:r>
        <w:rPr>
          <w:lang w:val="fr_FR" w:bidi="fr_FR"/>
        </w:rPr>
      </w:r>
      <w:r>
        <w:rPr>
          <w:lang w:val="fr_FR" w:bidi="fr_FR"/>
        </w:rPr>
        <w:t>La foule, y compris sans doute les disciples de Jésus</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dit de nouveau aux pharisiens, ou aux chefs juifs : « Je m'en irai, et vous me chercherez. Mais vous mourrez dans votre péché, et j'irai là où vous ne pourrez pas venir à moi. » Puis les chefs juifs se demandent les uns aux autres : « Va-t-il se tuer ? Que veut-il dire quand il dit que nous ne pouvons pas aller là où il ira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C'est la deuxième fois que je parle aux chefs juifs de ma mort, mais comment se fait-il qu'ils ne puissent pas comprendre ou réaliser que je mourrai pour leurs péchés et retournerai vers Dieu qui m'a envoyé sur la terre ? »</w:t>
      </w:r>
    </w:p>
    <w:p>
      <w:pPr>
        <w:pStyle w:val="ListBullet"/>
        <w:spacing w:line="240" w:lineRule="auto"/>
        <w:ind w:left="720"/>
      </w:pPr>
      <w:r>
        <w:rPr>
          <w:lang w:val="fr_FR" w:bidi="fr_FR"/>
        </w:rPr>
      </w:r>
      <w:r>
        <w:rPr>
          <w:lang w:val="fr_FR" w:bidi="fr_FR"/>
        </w:rPr>
        <w:t>Demandez aux personnes qui jouent les responsables religieux juifs : « Que ressentez-vous ou à quoi pensez-vous ? » Vous entendrez peut-être des choses comme : « Nous ne pouvons pas croire que Jésus est sur le point d'aller et de se cacher parmi les Juifs et de se suicider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Jésus dit aux chefs juifs : « Vous appartenez à ce monde. Je suis des cieux. Votre maison est ce monde. Vous appartenez à ce monde mauvais ou déchu. Ce n'est pas ma maison. Je vous ai dit que vous mourriez pendant que vous étiez encore dans vos péchés si vous ne croyez pas que je suis celui qui a vous été envoyé par Dieu.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Comment puis-je aider en outre les chefs juifs à comprendre qu'il y a une vie après la mort et qu'ils doivent espérer en moi s'ils veulent entrer aux cieux ? »</w:t>
      </w:r>
    </w:p>
    <w:p>
      <w:pPr>
        <w:pStyle w:val="ListBullet"/>
        <w:spacing w:line="240" w:lineRule="auto"/>
        <w:ind w:left="720"/>
      </w:pPr>
      <w:r>
        <w:rPr>
          <w:lang w:val="fr_FR" w:bidi="fr_FR"/>
        </w:rPr>
      </w:r>
      <w:r>
        <w:rPr>
          <w:lang w:val="fr_FR" w:bidi="fr_FR"/>
        </w:rPr>
        <w:t>Demandez aux personnes qui jouent les chefs religieux : « Que ressentez-vous ou que pensez-vous ? » Vous entendrez peut-être des choses comme : « Ce Jésus doit nous dire, ou mieux nous expliquer, d'où il vient et où il a l'intention d'aller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Dans la deuxième partie, les chefs religieux disent à Jésus : « Dis-nous qui tu es vraiment ». </w:t>
      </w:r>
    </w:p>
    <w:p>
      <w:pPr/>
      <w:r>
        <w:rPr>
          <w:lang w:val="fr_FR" w:bidi="fr_FR"/>
        </w:rPr>
      </w:r>
      <w:r>
        <w:rPr>
          <w:lang w:val="fr_FR" w:bidi="fr_FR"/>
        </w:rPr>
        <w:t>Jésus leur dit : « Je vous ai dit qui je suis depuis que j'ai commencé à enseigner. J'ai beaucoup à dire pour vous juger, mais je ne le ferai pas. Celui qui m'a envoyé sur cette terre est fiable ou fidèle, et je ne dis aux gens que ce qu'il m'a dit. » Les chefs religieux ne se rendaient pas compte que Jésus leur parlait de son Père dans les cieux. Jésus leur dit donc : « Quand vous aurez élevé le Fils de l'homme sur la croix, vous saurez, ou comprendrez, qui je suis ». Vous réaliserez ou comprendrez que je n'agis pas sur la base de ma propre décision. Mais je dis ce que j'ai appris de la part du Père. Celui qui m'a envoyé est avec moi maintenant et toujours. Il ne m'a pas abandonné, parce que je fais toujours les choses qu'il veut que je fasse. » Beaucoup de ceux qui entendaient Jésus dire ces choses croyaient en lui.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 dois aider ces personnes à comprendre que tout ce que je leur ai dit est ce que Dieu m'avait dit et j'espère qu'elles en viendront à comprendre ma venue sur la terre et auront foi en moi ». Demandez aux personnes qui jouent les chefs religieux : « Que ressentez-vous ou que pensez-vous ? » Vous entendrez peut-être des choses comme : « Ce Jésus ne nous a pas dit ou expliqué d'où il vient jusqu'à maintenant, comment veut-il que nous ayons foi en lui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8.21–30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de nouveau aux </w:t>
      </w:r>
      <w:r>
        <w:rPr>
          <w:b/>
          <w:lang w:val="fr_FR" w:bidi="fr_FR"/>
        </w:rPr>
        <w:t>Juifs</w:t>
      </w:r>
      <w:r>
        <w:rPr>
          <w:lang w:val="fr_FR" w:bidi="fr_FR"/>
        </w:rPr>
        <w:t xml:space="preserve"> : « Je m'irai, et vous me chercherez. Mais vous mourrez dans votre </w:t>
      </w:r>
      <w:r>
        <w:rPr>
          <w:b/>
          <w:lang w:val="fr_FR" w:bidi="fr_FR"/>
        </w:rPr>
        <w:t>péché</w:t>
      </w:r>
      <w:r>
        <w:rPr>
          <w:lang w:val="fr_FR" w:bidi="fr_FR"/>
        </w:rPr>
        <w:t xml:space="preserve">, et j'irai là où vous ne pourrez pas venir à moi. » </w:t>
      </w:r>
    </w:p>
    <w:p>
      <w:pPr/>
      <w:r>
        <w:rPr>
          <w:lang w:val="fr_FR" w:bidi="fr_FR"/>
        </w:rPr>
      </w:r>
      <w:r>
        <w:rPr>
          <w:lang w:val="fr_FR" w:bidi="fr_FR"/>
        </w:rPr>
        <w:t xml:space="preserve">Ici, </w:t>
      </w:r>
      <w:r>
        <w:rPr>
          <w:b/>
          <w:lang w:val="fr_FR" w:bidi="fr_FR"/>
        </w:rPr>
        <w:t>Juifs</w:t>
      </w:r>
      <w:r>
        <w:rPr>
          <w:lang w:val="fr_FR" w:bidi="fr_FR"/>
        </w:rPr>
        <w:t xml:space="preserve"> fait référence aux chefs religieux juifs. Ce sont les mêmes personnes avec lesquelles Jésus parlait dans les passages précédents. Utilisez la même expression pour pharisiens, Juifs, ou chefs juifs que vous avez utilisée dans les passages précédents. Le mot </w:t>
      </w:r>
      <w:r>
        <w:rPr>
          <w:lang w:val="fr_FR" w:bidi="fr_FR"/>
        </w:rPr>
        <w:t>Juif</w:t>
      </w:r>
      <w:r>
        <w:rPr>
          <w:lang w:val="fr_FR" w:bidi="fr_FR"/>
        </w:rPr>
        <w:t xml:space="preserve"> se trouve dans le glossaire principal. </w:t>
      </w:r>
    </w:p>
    <w:p>
      <w:pPr/>
      <w:r>
        <w:rPr>
          <w:lang w:val="fr_FR" w:bidi="fr_FR"/>
        </w:rPr>
      </w:r>
      <w:r>
        <w:rPr>
          <w:lang w:val="fr_FR" w:bidi="fr_FR"/>
        </w:rPr>
        <w:t xml:space="preserve">Le </w:t>
      </w:r>
      <w:r>
        <w:rPr>
          <w:b/>
          <w:lang w:val="fr_FR" w:bidi="fr_FR"/>
        </w:rPr>
        <w:t>péché</w:t>
      </w:r>
      <w:r>
        <w:rPr>
          <w:lang w:val="fr_FR" w:bidi="fr_FR"/>
        </w:rPr>
        <w:t xml:space="preserve"> fait référence à un acte de désobéissance à Dieu. Traduisez pécher de la même manière que vous l'avez fait dans les passages précédents, et rappelez-vous que le mot </w:t>
      </w:r>
      <w:r>
        <w:rPr>
          <w:lang w:val="fr_FR" w:bidi="fr_FR"/>
        </w:rPr>
        <w:t>pécher</w:t>
      </w:r>
      <w:r>
        <w:rPr>
          <w:lang w:val="fr_FR" w:bidi="fr_FR"/>
        </w:rPr>
        <w:t xml:space="preserve"> se trouve dans le Glossaire principal.</w:t>
      </w:r>
    </w:p>
    <w:p>
      <w:pPr/>
      <w:r>
        <w:rPr>
          <w:lang w:val="fr_FR" w:bidi="fr_FR"/>
        </w:rPr>
      </w:r>
      <w:r>
        <w:rPr>
          <w:lang w:val="fr_FR" w:bidi="fr_FR"/>
        </w:rPr>
        <w:t xml:space="preserve">Jésus leur dit donc : « Quand vous aurez élevé le </w:t>
      </w:r>
      <w:r>
        <w:rPr>
          <w:b/>
          <w:lang w:val="fr_FR" w:bidi="fr_FR"/>
        </w:rPr>
        <w:t>Fils de l'homme</w:t>
      </w:r>
      <w:r>
        <w:rPr>
          <w:lang w:val="fr_FR" w:bidi="fr_FR"/>
        </w:rPr>
        <w:t xml:space="preserve"> sur la croix, vous saurez, ou comprendrez, qui </w:t>
      </w:r>
      <w:r>
        <w:rPr>
          <w:b/>
          <w:lang w:val="fr_FR" w:bidi="fr_FR"/>
        </w:rPr>
        <w:t>je suis</w:t>
      </w:r>
      <w:r>
        <w:rPr>
          <w:lang w:val="fr_FR" w:bidi="fr_FR"/>
        </w:rPr>
        <w:t xml:space="preserve"> ». </w:t>
      </w:r>
    </w:p>
    <w:p>
      <w:pPr/>
      <w:r>
        <w:rPr>
          <w:lang w:val="fr_FR" w:bidi="fr_FR"/>
        </w:rPr>
      </w:r>
      <w:r>
        <w:rPr>
          <w:b/>
          <w:lang w:val="fr_FR" w:bidi="fr_FR"/>
        </w:rPr>
        <w:t>Fils de l'homme</w:t>
      </w:r>
      <w:r>
        <w:rPr>
          <w:lang w:val="fr_FR" w:bidi="fr_FR"/>
        </w:rPr>
        <w:t xml:space="preserve"> est le titre préféré de Jésus pour lui-même. Fils de l'homme fait référence à l'humanité de Jésus ainsi qu'au fait que Jésus est pleinement Dieu et pleinement humain. Fils de l'homme est un titre que les Juifs associaient au Messie, c'est-à-dire au Sauveur promis que Dieu enverrait pour les aider. Le Fils de l'homme est la personne à laquelle, dans les écrits du prophète Daniel, Dieu donne toute autorité et toute puissance. Cela signifierait que Jésus disait qu'il avait la puissance de la part de Dieu pour pardonner les péchés. Traduisez Fils de l'homme de la même manière que vous l'avez fait dans les passages précédents, et rappelez-vous que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Quand Jésus dit « alors vous comprendrez qui </w:t>
      </w:r>
      <w:r>
        <w:rPr>
          <w:b/>
          <w:lang w:val="fr_FR" w:bidi="fr_FR"/>
        </w:rPr>
        <w:t>je suis</w:t>
      </w:r>
      <w:r>
        <w:rPr>
          <w:lang w:val="fr_FR" w:bidi="fr_FR"/>
        </w:rPr>
        <w:t xml:space="preserve"> », les mots « </w:t>
      </w:r>
      <w:r>
        <w:rPr>
          <w:lang w:val="fr_FR" w:bidi="fr_FR"/>
        </w:rPr>
        <w:t>Je suis</w:t>
      </w:r>
      <w:r>
        <w:rPr>
          <w:lang w:val="fr_FR" w:bidi="fr_FR"/>
        </w:rPr>
        <w:t xml:space="preserve"> » sont importants. Ces mots rappellent aux auditeurs juifs le nom de Dieu dans l'Ancien Testament. Dieu avait dit à Moïse que son nom est « Je suis ». Quand Jésus dit « Je suis », il est en train de dire qu'il est Dieu. </w:t>
      </w:r>
    </w:p>
    <w:p>
      <w:pPr/>
      <w:r>
        <w:rPr>
          <w:lang w:val="fr_FR" w:bidi="fr_FR"/>
        </w:rPr>
      </w:r>
      <w:r>
        <w:rPr>
          <w:lang w:val="fr_FR" w:bidi="fr_FR"/>
        </w:rPr>
        <w:t xml:space="preserve">Certaines des personnes dans la foule qui entendent Jésus dire ces choses </w:t>
      </w:r>
      <w:r>
        <w:rPr>
          <w:b/>
          <w:lang w:val="fr_FR" w:bidi="fr_FR"/>
        </w:rPr>
        <w:t>croyaient</w:t>
      </w:r>
      <w:r>
        <w:rPr>
          <w:lang w:val="fr_FR" w:bidi="fr_FR"/>
        </w:rPr>
        <w:t xml:space="preserve"> en lui. Croire et avoir la foi sont la même chose. Quand quelqu'un croit en quelque chose, cela signifie qu'il a une grande foi et fait beaucoup confiance à Dieu. Croire en Dieu, c'est accepter qu'il existe et que ce qu'il dit dans la Bible est vrai. On croit que Dieu accomplira toutes ses promesses, même quand il semble que Dieu ne garde pas ses promesses. On est donc engagé à obéir à Dieu. Traduisez croire de la même manière que vous l'avez fait dans les passages précédents, et rappelez-vous que </w:t>
      </w:r>
      <w:r>
        <w:rPr>
          <w:lang w:val="fr_FR" w:bidi="fr_FR"/>
        </w:rPr>
        <w:t>croire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8:21–30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81">
        <w:r>
          <w:rPr>
            <w:lang w:val="fr_FR" w:bidi="fr_FR"/>
          </w:rPr>
          <w:rPr>
            <w:color w:val="0000EE"/>
            <w:u w:val="single"/>
          </w:rPr>
          <w:t>Écouter et Cœur</w:t>
        </w:r>
      </w:hyperlink>
      <w:r>
        <w:rPr>
          <w:lang w:val="fr_FR" w:bidi="fr_FR"/>
        </w:rPr>
        <w:t xml:space="preserve"> (544 KB)</w:t>
      </w:r>
      <w:r>
        <w:rPr>
          <w:lang w:val="fr_FR" w:bidi="fr_FR"/>
        </w:rPr>
      </w:r>
    </w:p>
    <w:p>
      <w:pPr>
        <w:pStyle w:val="ListBullet"/>
        <w:spacing w:line="240" w:lineRule="auto"/>
        <w:ind w:left="720"/>
      </w:pPr>
      <w:r>
        <w:rPr>
          <w:lang w:val="fr_FR" w:bidi="fr_FR"/>
        </w:rPr>
      </w:r>
      <w:hyperlink r:id="rId182">
        <w:r>
          <w:rPr>
            <w:lang w:val="fr_FR" w:bidi="fr_FR"/>
          </w:rPr>
          <w:rPr>
            <w:color w:val="0000EE"/>
            <w:u w:val="single"/>
          </w:rPr>
          <w:t>Planter le Décor</w:t>
        </w:r>
      </w:hyperlink>
      <w:r>
        <w:rPr>
          <w:lang w:val="fr_FR" w:bidi="fr_FR"/>
        </w:rPr>
        <w:t xml:space="preserve"> (4.4 MB)</w:t>
      </w:r>
      <w:r>
        <w:rPr>
          <w:lang w:val="fr_FR" w:bidi="fr_FR"/>
        </w:rPr>
      </w:r>
    </w:p>
    <w:p>
      <w:pPr>
        <w:pStyle w:val="ListBullet"/>
        <w:spacing w:line="240" w:lineRule="auto"/>
        <w:ind w:left="720"/>
      </w:pPr>
      <w:r>
        <w:rPr>
          <w:lang w:val="fr_FR" w:bidi="fr_FR"/>
        </w:rPr>
      </w:r>
      <w:hyperlink r:id="rId183">
        <w:r>
          <w:rPr>
            <w:lang w:val="fr_FR" w:bidi="fr_FR"/>
          </w:rPr>
          <w:rPr>
            <w:color w:val="0000EE"/>
            <w:u w:val="single"/>
          </w:rPr>
          <w:t>Définir les Scènes</w:t>
        </w:r>
      </w:hyperlink>
      <w:r>
        <w:rPr>
          <w:lang w:val="fr_FR" w:bidi="fr_FR"/>
        </w:rPr>
        <w:t xml:space="preserve"> (3.4 MB)</w:t>
      </w:r>
      <w:r>
        <w:rPr>
          <w:lang w:val="fr_FR" w:bidi="fr_FR"/>
        </w:rPr>
      </w:r>
    </w:p>
    <w:p>
      <w:pPr>
        <w:pStyle w:val="ListBullet"/>
        <w:spacing w:line="240" w:lineRule="auto"/>
        <w:ind w:left="720"/>
      </w:pPr>
      <w:r>
        <w:rPr>
          <w:lang w:val="fr_FR" w:bidi="fr_FR"/>
        </w:rPr>
      </w:r>
      <w:hyperlink r:id="rId184">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185">
        <w:r>
          <w:rPr>
            <w:lang w:val="fr_FR" w:bidi="fr_FR"/>
          </w:rPr>
          <w:rPr>
            <w:color w:val="0000EE"/>
            <w:u w:val="single"/>
          </w:rPr>
          <w:t>Combler les Lacunes</w:t>
        </w:r>
      </w:hyperlink>
      <w:r>
        <w:rPr>
          <w:lang w:val="fr_FR" w:bidi="fr_FR"/>
        </w:rPr>
        <w:t xml:space="preserve"> (1.7 MB)</w:t>
      </w:r>
      <w:r>
        <w:rPr>
          <w:lang w:val="fr_FR" w:bidi="fr_FR"/>
        </w:rPr>
      </w:r>
    </w:p>
    <w:p>
      <w:pPr>
        <w:pStyle w:val="ListBullet"/>
        <w:spacing w:line="240" w:lineRule="auto"/>
        <w:ind w:left="720"/>
      </w:pPr>
      <w:r>
        <w:rPr>
          <w:lang w:val="fr_FR" w:bidi="fr_FR"/>
        </w:rPr>
      </w:r>
      <w:hyperlink r:id="rId186">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Jean 8:31–47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8.31–47. Laissez entrer la parole de Dieu dans vos cœurs.</w:t>
      </w:r>
    </w:p>
    <w:p>
      <w:pPr/>
      <w:r>
        <w:rPr>
          <w:lang w:val="fr_FR" w:bidi="fr_FR"/>
        </w:rPr>
      </w:r>
      <w:r>
        <w:rPr>
          <w:lang w:val="fr_FR" w:bidi="fr_FR"/>
        </w:rPr>
        <w:t>Écoutez l'enregistrement de Jean 8.31–47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8.31–47 dans la traduction la plus facile à comprendre.</w:t>
      </w:r>
    </w:p>
    <w:p>
      <w:pPr/>
      <w:r>
        <w:rPr>
          <w:lang w:val="fr_FR" w:bidi="fr_FR"/>
        </w:rPr>
      </w:r>
      <w:r>
        <w:rPr>
          <w:lang w:val="fr_FR" w:bidi="fr_FR"/>
        </w:rPr>
        <w:t>Dans le dernier passage, Jésus parlait aux pharisiens de sa mort, mais ils ne le comprenaient pas ou ne le croyaient pas. Cependant, certaines personnes croyaient ce que Jésus leur avait dit. Dans ce passage, Jésus parle au peuple juif qui l'avait cru. Les Juifs fait référence au groupe de personnes qui descendaient de Jacob, petit-fils d'Abraham. Il s'agit du groupe avec lequel Dieu a fait une promesse forte pour leur donner la terre d'Israël. Le peuple juif savait qu'ils étaient des personnes spéciales pour Dieu.</w:t>
      </w:r>
    </w:p>
    <w:p>
      <w:pPr/>
      <w:r>
        <w:rPr>
          <w:lang w:val="fr_FR" w:bidi="fr_FR"/>
        </w:rPr>
      </w:r>
      <w:r>
        <w:rPr>
          <w:lang w:val="fr_FR" w:bidi="fr_FR"/>
        </w:rPr>
        <w:t>Jésus commence à parler au groupe de personnes juives qui avaient entendu son enseignement et avaient peut-être cru que ce qu'il disait était vrai. Ces personnes croyaient, mais elles n'étaient probablement pas prêtes à tout abandonner pour suivre et obéir à Jésus. Jésus leur a donc dit qu'ils devaient obéir à ses enseignements pour être vraiment ses disciples. Rappelez-vous qu'un disciple est une personne qui suit et apprend de la part d'un enseignant religieux spécifique au sujet de Dieu, de la foi et de la vie. Jésus poursuit en disant : « Vous connaîtrez la vérité, et le fait de croire ce qui est vrai vous libérera de l'esclavage. » Puis le peuple juif répond à Jésus : « Nous descendons d'Abraham, et nous n'avons jamais été esclaves, de personne. Comment peux-tu dire que nous devons être libres ? » Les descendants sont des enfants, des petits-enfants et toutes les générations futures de la même lignée familiale. Les Israélites, c'est-à-dire le peuple juif, sont des descendants d'Abraham. Abraham est l'ancêtre des Israélites. Nous ne savons pas avec certitude pourquoi le peuple juif disait qu'ils n'ont jamais été esclaves de personne. Dans leur histoire, le peuple juif a été esclave plusieurs fois quand des nations ennemies l'ont conquis. Même à l'époque de Jésus, les Romains régnaient sur le peuple juif. Les Juifs essayaient sans doute de dire à Jésus qu'ils avaient le sentiment qu'ils étaient déjà libres parce qu'ils étaient descendants d'Abraham. Certains des Juifs croyaient qu'ils étaient comme des membres de la royauté parce qu'ils étaient descendants d'Abraham, même quand ils étaient esclaves d'autres gouvernements.</w:t>
      </w:r>
    </w:p>
    <w:p>
      <w:pPr/>
      <w:r>
        <w:rPr>
          <w:lang w:val="fr_FR" w:bidi="fr_FR"/>
        </w:rPr>
      </w:r>
      <w:r>
        <w:rPr>
          <w:lang w:val="fr_FR" w:bidi="fr_FR"/>
        </w:rPr>
        <w:t>Jésus leur dit donc : « Je vous dis cette vérité sérieuse : toutes les personnes qui continuent de pécher permettent au péché de les contrôler, tout comme un maître contrôle un esclave ».</w:t>
      </w:r>
    </w:p>
    <w:p>
      <w:pPr/>
      <w:r>
        <w:rPr>
          <w:lang w:val="fr_FR" w:bidi="fr_FR"/>
        </w:rPr>
      </w:r>
      <w:r>
        <w:rPr>
          <w:lang w:val="fr_FR" w:bidi="fr_FR"/>
        </w:rPr>
        <w:t>Puis Jésus poursuit : « Et un esclave n'a pas de place permanente dans la famille, mais le fils appartient à la famille pour toujours. Si le Fils de Dieu vous libère, vous aurez la vraie liberté. » C'est un passage difficile à comprendre. Jésus dit que puisqu'ils sont esclaves du péché, c'est-à-dire que le péché les contrôle, ils ne sont pas de vrais descendants d'Abraham et n'appartiennent pas vraiment à la famille spéciale de Dieu. Cependant, les personnes qui sont des fils, ou des enfants, d'une famille lui appartiennent pour toujours. Jésus n'est pas un esclave du péché, mais le Fils dans la famille de Dieu, et il a le droit de libérer les esclaves du contrôle que le péché a sur eux et de les rendre libres. Il libérera ceux qui le demandent et croient en Jésus. Si le peuple juif veut vraiment être en relation avec lui, il doit commencer à vivre selon l'enseignement de Jésus. Puis ils feront l'expérience de la vraie liberté.</w:t>
      </w:r>
    </w:p>
    <w:p>
      <w:pPr/>
      <w:r>
        <w:rPr>
          <w:lang w:val="fr_FR" w:bidi="fr_FR"/>
        </w:rPr>
      </w:r>
      <w:r>
        <w:rPr>
          <w:lang w:val="fr_FR" w:bidi="fr_FR"/>
        </w:rPr>
        <w:t>Arrêtez-vous ici et discutez de cette question en groupe. Donnez des exemples de la façon dont vous avez vu le péché contrôler la vie de certaines personnes. Mettez cet enregistrement en pause ici.</w:t>
      </w:r>
    </w:p>
    <w:p>
      <w:pPr/>
      <w:r>
        <w:rPr>
          <w:lang w:val="fr_FR" w:bidi="fr_FR"/>
        </w:rPr>
      </w:r>
      <w:r>
        <w:rPr>
          <w:lang w:val="fr_FR" w:bidi="fr_FR"/>
        </w:rPr>
        <w:t>Jésus poursuit en disant aux gens qu'il sait que les Juifs sont les descendants d'Abraham, et qu'ils sont donc censés être des enfants de Dieu. Cependant, Jésus fait ce que fait le Père divin de Jésus, mais les Juifs font ce que fait leur propre père. Jésus dit que le peuple suit un Père différent de Dieu. Jésus ne dit pas cela à haute voix à ce stade, mais il suggère que les gens suivent en fait Satan comme leur Père parce qu'ils ne veulent pas accepter les enseignements de Jésus et ils essaient de le tuer. Rappelez-vous que Satan, c'est-à-dire le diable, est le chef des esprits mauvais qui se sont rebellés contre Dieu. Satan et ses esprits mauvais parcourent la terre pour détruire les gens et les éloigner de Dieu.</w:t>
      </w:r>
    </w:p>
    <w:p>
      <w:pPr/>
      <w:r>
        <w:rPr>
          <w:lang w:val="fr_FR" w:bidi="fr_FR"/>
        </w:rPr>
      </w:r>
      <w:r>
        <w:rPr>
          <w:lang w:val="fr_FR" w:bidi="fr_FR"/>
        </w:rPr>
        <w:t>Puis le peuple juif dit qu'ils sont les enfants, c'est-à-dire les descendants, d'Abraham. Mais Jésus répète qu'ils ne sont pas vraiment les descendants d'Abraham. Les descendants d'Abraham agiraient différemment : ils feraient ce qu'Abraham a fait et ils suivraient Dieu. Mais les Juifs n'agissent pas de bonne manière : ils essaient de tuer Jésus. En contraste, Jésus fait exactement ce que Dieu son Père lui dit de faire. Jésus répète de nouveau qu'ils font ce que fait leur Père. Jésus laisse entendre que les Juifs ne suivent pas Dieu en tant que leur Père, mais au lieu de cela, ils suivent Satan comme un enfant suit son père.</w:t>
      </w:r>
    </w:p>
    <w:p>
      <w:pPr/>
      <w:r>
        <w:rPr>
          <w:lang w:val="fr_FR" w:bidi="fr_FR"/>
        </w:rPr>
      </w:r>
      <w:r>
        <w:rPr>
          <w:lang w:val="fr_FR" w:bidi="fr_FR"/>
        </w:rPr>
        <w:t>Arrêtez-vous ici et discutez de cette question en groupe. Racontez une histoire au sujet d'un moment dans votre culture où des gens ont essayé de tuer un messager ou une personne qui essayait de les aider. Mettez cet enregistrement en pause ici.</w:t>
      </w:r>
    </w:p>
    <w:p>
      <w:pPr/>
      <w:r>
        <w:rPr>
          <w:lang w:val="fr_FR" w:bidi="fr_FR"/>
        </w:rPr>
      </w:r>
      <w:r>
        <w:rPr>
          <w:lang w:val="fr_FR" w:bidi="fr_FR"/>
        </w:rPr>
        <w:t>Puis les chefs juifs répètent encore plus fortement : « Nous ne sommes pas illégitimes ! Dieu est notre vrai Père ! » Dans la loi juive, un enfant était illégitime quand il ou elle était né en dehors d'une relation matrimoniale. Le peuple juif disait qu'ils suivaient vraiment Dieu comme leur Père. Ils faisaient peut-être aussi référence au fait que certaines personnes pensaient que Marie, la mère de Jésus, avait eu des relations sexuelles avec un autre homme en dehors de son mariage, et avait ensuite donné naissance à Jésus. Les Juifs voulaient dire à Jésus qu'ils pensaient qu'ils étaient meilleurs que lui. Jésus poursuit en leur expliquant que les personnes qui suivent vraiment Dieu aimeraient Jésus. Jésus vient de Dieu, et Dieu a envoyé Jésus. Jésus leur dit maintenant clairement qu'ils suivent leur père : le diable, c'est-à-dire Satan. Satan les empêche d'entendre la vérité au sujet de Jésus, parce qu'ils sont trop occupés à aimer les choses que Satan aime plutôt que les choses que Dieu aime. Satan aime détruire les gens. Jésus appelle Satan un meurtrier et quelqu'un qui déteste la vérité. En fait, Satan est le père des mensonges : Satan est celui qui a enseigné aux gens comment mentir. Par conséquent, quand Jésus dit la vérité, les gens ne peuvent pas le croire parce que Satan ne le leur permet pas. Jésus pose deux questions pour montrer qu'il réprimande les Juifs pour leur comportement. Jésus leur demande : « Pouvez-vous me prouver que j'ai péché ? » et : « Si je dis la vérité, pourquoi ne me croyez-vous pas ? » Le plan des Juifs pour tuer Jésus, qui n'était coupable d'aucun crime, et leur refus de croire la vérité qu'il proclamait étaient exactement le type de comportement que l'on aurait pu attendre de la part du diable, ou de Satan, parce qu'il a toujours été un meurtrier et qu'il ne suit pas et ne dit pas la vérité.</w:t>
      </w:r>
    </w:p>
    <w:p>
      <w:pPr/>
      <w:r>
        <w:rPr>
          <w:lang w:val="fr_FR" w:bidi="fr_FR"/>
        </w:rPr>
      </w:r>
      <w:r>
        <w:rPr>
          <w:lang w:val="fr_FR" w:bidi="fr_FR"/>
        </w:rPr>
        <w:t>Arrêtez-vous ici et discutez de cette question en groupe. Quel genre de choses les personnes mauvaises disent-elles et font-elles pour convaincre les gens qu'elles disent la vérité ? Si vous êtes un élève d'un grand enseignant, comment savez-vous que vous entendez bien sa voix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8.31–47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dit au peuple juif : « Vous connaîtrez la vérité, et le fait de croire ce qui est vrai vous libérera de l'esclavage ».</w:t>
      </w:r>
    </w:p>
    <w:p>
      <w:pPr/>
      <w:r>
        <w:rPr>
          <w:lang w:val="fr_FR" w:bidi="fr_FR"/>
        </w:rPr>
      </w:r>
      <w:r>
        <w:rPr>
          <w:b/>
          <w:lang w:val="fr_FR" w:bidi="fr_FR"/>
        </w:rPr>
        <w:t>Dans la deuxième partie :</w:t>
      </w:r>
      <w:r>
        <w:rPr>
          <w:lang w:val="fr_FR" w:bidi="fr_FR"/>
        </w:rPr>
        <w:t xml:space="preserve"> le peuple juif dit qu'Abraham est leur Père. Jésus répond que s'ils étaient vraiment les descendants d'Abraham, ils suivraient Jésus, mais au lieu de cela, ils sont descendants d'un Père différent.</w:t>
      </w:r>
    </w:p>
    <w:p>
      <w:pPr/>
      <w:r>
        <w:rPr>
          <w:lang w:val="fr_FR" w:bidi="fr_FR"/>
        </w:rPr>
      </w:r>
      <w:r>
        <w:rPr>
          <w:b/>
          <w:lang w:val="fr_FR" w:bidi="fr_FR"/>
        </w:rPr>
        <w:t>Dans la troisième partie :</w:t>
      </w:r>
      <w:r>
        <w:rPr>
          <w:lang w:val="fr_FR" w:bidi="fr_FR"/>
        </w:rPr>
        <w:t xml:space="preserve"> le peuple juif dit que seul Dieu est leur Père. Jésus répond que leur Père est Satan, c'est-à-dire le diable.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peuple juif qui dit qu'il croit en 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Jésus dit au peuple juif qui l'avait cru de continuer à obéir à son enseignement s'ils veulent vraiment être ses disciples. Jésus leur dit qu'ils connaîtront la vérité, et le fait de croire ce qui est vrai les libérera de l'esclavage des péchés. Puis les chefs juifs disent qu'ils sont des enfants d'Abraham, et qu'ils n'ont jamais été esclaves de personne. Comment Jésus peut-il leur dire qu'ils doivent être libres ? Jésus dit donc au peuple juif d'écouter très attentivement parce que toutes les personnes qui continuent de pécher permettent au péché de les contrôler. Puis Jésus donne un exemple selon lequel un esclave n'a pas de place permanente dans la famille, mais le fils qui appartient à la famille a une place permanente pour toujours. Il est important de se rappeler que s'ils croient que Jésus est le Fils de Dieu, ils auront la vraie liberté des péchés et se souviendront que Jésus libérera ceux qui la demandent avec foi.</w:t>
      </w:r>
    </w:p>
    <w:p>
      <w:pPr/>
      <w:r>
        <w:rPr>
          <w:lang w:val="fr_FR" w:bidi="fr_FR"/>
        </w:rPr>
      </w:r>
      <w:r>
        <w:rPr>
          <w:lang w:val="fr_FR" w:bidi="fr_FR"/>
        </w:rPr>
        <w:t>Dans la deuxième partie, le peuple juif dit qu'Abraham est leur père. Jésus dit aux chefs juifs qu'il convient qu'ils sont enfants d'Abraham et qu'ils cherchaient des moyens de le tuer, parce qu'ils avaient rejeté son enseignement. Puis Jésus leur dit : « Ce que je vous enseigne est exactement ce que Dieu m'a montré. Vous dites que vous ferez ce que votre père vous a demandé de faire comme enfants d'Abraham. Croyez donc et acceptez la vérité que je vous dis depuis le début si vous appartenez vraiment à Dieu, parce que la personne qui appartient à Dieu écoutera et acceptera la personne que Dieu lui a envoyée. Si vous étiez les enfants d'Abraham, vous feriez les choses qu'Abraham a faites. Au lieu de cela, vous cherchez à me tuer. » Les descendants d'Abraham sont censés être des enfants de Dieu. Cependant, Jésus fait ce que fait Dieu le Père de Jésus, mais les Juifs suivent en fait Satan comme père parce qu'ils ne veulent pas accepter les enseignements de Jésus. Jésus dit que les Juifs suivent un père différent de Dieu. Il est important de se rappeler qu'Abraham n'a pas essayé de tuer les gens. Abraham est un ami de Dieu qui est le Père de Jésus.</w:t>
      </w:r>
    </w:p>
    <w:p>
      <w:pPr/>
      <w:r>
        <w:rPr>
          <w:lang w:val="fr_FR" w:bidi="fr_FR"/>
        </w:rPr>
      </w:r>
      <w:r>
        <w:rPr>
          <w:lang w:val="fr_FR" w:bidi="fr_FR"/>
        </w:rPr>
        <w:t>Dans la troisième partie, les chefs juifs disent à Jésus qu'ils sont de vrais enfants d'Abraham et que leur seul Père est Dieu lui-même. Jésus leur dit donc que s'il était vrai que Dieu est leur Père, ils aimeraient Jésus parce que Jésus a quitté la présence de Dieu dans les cieux pour venir sur la terre. Jésus n'a pas décidé par lui-même de venir sur la terre. C'est Dieu qui l'a envoyé. Parce que les chefs juifs ne veulent pas entendre mon enseignement et ne le comprennent pas, ils appartiennent au diable qui fait ce qu'il veut. Le diable a assassiné des gens depuis le début de la création et ne reste pas dans la vérité parce que rien n'est vrai en lui. Quand le diable ment, il parle de la manière qui est naturelle pour lui, parce qu'il est un menteur et qu'il est l'origine des mensonges. Il est important de se rappeler que Jésus a dit aux chefs juifs qu'ils ne pouvaient pas prouver que Jésus était coupable d'un péché. Jésus leur dit la vérité et c'est pourquoi ils ne le croient pas et se rappellent que leurs plans pour tuer Jésus n'étaient pas pour un crime ou un péché, mais leur refus de croire la vérité que Jésus enseigne.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8.31–47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dit au peuple juif : « Vous connaîtrez la vérité, et le fait de croire ce qui est vrai vous libérera de l'esclavage ».</w:t>
      </w:r>
    </w:p>
    <w:p>
      <w:pPr/>
      <w:r>
        <w:rPr>
          <w:lang w:val="fr_FR" w:bidi="fr_FR"/>
        </w:rPr>
      </w:r>
      <w:r>
        <w:rPr>
          <w:b/>
          <w:lang w:val="fr_FR" w:bidi="fr_FR"/>
        </w:rPr>
        <w:t>Dans la deuxième partie :</w:t>
      </w:r>
      <w:r>
        <w:rPr>
          <w:lang w:val="fr_FR" w:bidi="fr_FR"/>
        </w:rPr>
        <w:t xml:space="preserve"> le peuple juif dit qu'Abraham est leur Père. </w:t>
      </w:r>
    </w:p>
    <w:p>
      <w:pPr/>
      <w:r>
        <w:rPr>
          <w:lang w:val="fr_FR" w:bidi="fr_FR"/>
        </w:rPr>
      </w:r>
      <w:r>
        <w:rPr>
          <w:b/>
          <w:lang w:val="fr_FR" w:bidi="fr_FR"/>
        </w:rPr>
        <w:t>Dans la troisième partie :</w:t>
      </w:r>
      <w:r>
        <w:rPr>
          <w:lang w:val="fr_FR" w:bidi="fr_FR"/>
        </w:rPr>
        <w:t xml:space="preserve"> le peuple juif dit que seul Dieu est leur Père.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peuple juif qui dit qu'il croit en 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Jésus dit au peuple juif qui l'avait cru : « Si vous continuez à obéir à mon enseignement, vous êtes vraiment mes disciples. Vous connaîtrez la vérité, et le fait de croire ce qui est vrai vous libérera de l'esclavage. » Puis les chefs juifs répondent à Jésus : « Nous descendons, c'est-à-dire que nous sommes des enfants, d'Abraham, et nous n'avons jamais été esclaves, de personne. Comment peux-tu dire que nous devons être libres ? » Jésus leur dit : « Je vous dis cette vérité sérieuse : toutes les personnes qui continuent de pécher permettent au péché de les contrôler. Et un esclave n'a pas de place permanente dans la famille, mais le fils appartient à la famille pour toujours. Si le Fils de Dieu vous libère, vous aurez la vraie liberté.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J'aimerais que les Juifs comprennent qu'ils ont été esclaves du péché. C'est mon enseignement et le fait d'avoir foi en moi les rendra libres. »</w:t>
      </w:r>
    </w:p>
    <w:p>
      <w:pPr>
        <w:pStyle w:val="ListBullet"/>
        <w:spacing w:line="240" w:lineRule="auto"/>
        <w:ind w:left="720"/>
      </w:pPr>
      <w:r>
        <w:rPr>
          <w:lang w:val="fr_FR" w:bidi="fr_FR"/>
        </w:rPr>
      </w:r>
      <w:r>
        <w:rPr>
          <w:lang w:val="fr_FR" w:bidi="fr_FR"/>
        </w:rPr>
        <w:t>Demandez aux personnes qui jouent le peuple juif : « Que ressentez-vous ou que pensez-vous ? » Vous entendrez peut-être des choses comme : « Nous ne pouvons pas ouvrir nos cœurs à l'enseignement de Jésus parce qu'il nous appelle des esclaves qui ont besoin de liberté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Jésus dit aux chefs juifs : « Je reconnais et suis d'accord que vous êtes descendants d'Abraham. Mais vous essayez de me tuer, parce que vous refusez d'accepter ce que j'enseigne. » Puis Jésus poursuit en disant : « Ce que mon Père m'a montré est ce que je vous dis, mais vous faites ce que vous avez entendu votre père vous dire ».</w:t>
      </w:r>
    </w:p>
    <w:p>
      <w:pPr/>
      <w:r>
        <w:rPr>
          <w:lang w:val="fr_FR" w:bidi="fr_FR"/>
        </w:rPr>
      </w:r>
      <w:r>
        <w:rPr>
          <w:lang w:val="fr_FR" w:bidi="fr_FR"/>
        </w:rPr>
        <w:t>Les chefs juifs disent à Jésus : « Nous sommes les enfants d'Abraham ».</w:t>
      </w:r>
    </w:p>
    <w:p>
      <w:pPr/>
      <w:r>
        <w:rPr>
          <w:lang w:val="fr_FR" w:bidi="fr_FR"/>
        </w:rPr>
      </w:r>
      <w:r>
        <w:rPr>
          <w:lang w:val="fr_FR" w:bidi="fr_FR"/>
        </w:rPr>
        <w:t>Jésus leur dit : « Si vous étiez les enfants d'Abraham, vous feriez les choses qu'Abraham a faites. Au lieu de cela, vous cherchez à me tuer. Ce que je vous ai dit est la vérité que Dieu m'a dit. Abraham n'a pas essayé de tuer les gens ! Quant à vous, vous suivez ce que fait votre propre père.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 suis surpris que ces mêmes personnes pour lesquelles je fais un effort pour qu'ils trouvent la liberté font plutôt des efforts pour me tuer. »</w:t>
      </w:r>
    </w:p>
    <w:p>
      <w:pPr>
        <w:pStyle w:val="ListBullet"/>
        <w:spacing w:line="240" w:lineRule="auto"/>
        <w:ind w:left="720"/>
      </w:pPr>
      <w:r>
        <w:rPr>
          <w:lang w:val="fr_FR" w:bidi="fr_FR"/>
        </w:rPr>
      </w:r>
      <w:r>
        <w:rPr>
          <w:lang w:val="fr_FR" w:bidi="fr_FR"/>
        </w:rPr>
        <w:t>Demandez aux personnes qui jouent les chefs religieux : « Que ressentez-vous ou que pensez-vous ? » Vous entendrez peut-être des choses comme : « Eh bien ! Jésus doit savoir que même si nous sommes encore sous les règles romaines, nous sommes des personnes libres en tant qu'enfants d'Abraham sous Dieu tout-puissant.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les chefs juifs répondent à Jésus : « Quant à nous, nous sommes des enfants vrais ou légitimes. Notre seul Père est Dieu lui-même. »</w:t>
      </w:r>
    </w:p>
    <w:p>
      <w:pPr/>
      <w:r>
        <w:rPr>
          <w:lang w:val="fr_FR" w:bidi="fr_FR"/>
        </w:rPr>
      </w:r>
      <w:r>
        <w:rPr>
          <w:lang w:val="fr_FR" w:bidi="fr_FR"/>
        </w:rPr>
        <w:t>Jésus leur dit donc : « S'il était vrai que Dieu est votre Père, vous m'aimeriez. C'est parce que j'ai quitté la présence de Dieu pour venir à vous ici. Je n'ai pas décidé par moi-même que je devrais venir sur la terre. C'est Dieu qui m'a envoyé vers vous. Pourquoi ne me comprenez-vous pas ? Est-ce parce que vous ne voulez pas entendre mon enseignement ? Vous appartenez à votre père, qui est le diable, et vous êtes prêt à obéir aux souhaits de votre père. Le diable a assassiné des gens depuis le début de la création et ne reste pas dans la vérité parce que rien n'est vrai en lui. Quand le diable ment, il parle de la manière qui est naturelle pour lui, parce qu'il est un menteur et qu'il est l'origine, ou la source, des mensonges. » Puis Jésus dit : « Mais je vous dis la vérité, et c'est pourquoi vous ne me croyez pas. L'un de vous peut-il me prouver coupable du péché ? Vous devriez me croire, parce que je dis la vérité. La personne qui appartient à Dieu accepte ce que Dieu dit. Les enfants, ou peuple, de Dieu écoutent ce qu'il leur dit. Vous n'écoutez pas parce que vous n'êtes pas les enfants, c'est-à-dire le peuple, de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C'est encore une fois surprenant. Si ces personnes disent qu'elles appartiennent à Dieu, elles devraient accepter mon enseignement parce que Dieu m'a envoyé vers elles. »</w:t>
      </w:r>
    </w:p>
    <w:p>
      <w:pPr>
        <w:pStyle w:val="ListBullet"/>
        <w:spacing w:line="240" w:lineRule="auto"/>
        <w:ind w:left="720"/>
      </w:pPr>
      <w:r>
        <w:rPr>
          <w:lang w:val="fr_FR" w:bidi="fr_FR"/>
        </w:rPr>
      </w:r>
      <w:r>
        <w:rPr>
          <w:lang w:val="fr_FR" w:bidi="fr_FR"/>
        </w:rPr>
        <w:t>Demandez aux personnes qui jouent les chefs religieux : « Que ressentez-vous ou que pensez-vous ? » Vous entendrez peut-être des choses comme : « Ce Jésus devient maintenant très abusif en nous appelant enfants du diable. Nous devons trouver un moyen de le trouver coupable de crimes et de le tuer.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8.31–47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au peuple </w:t>
      </w:r>
      <w:r>
        <w:rPr>
          <w:b/>
          <w:lang w:val="fr_FR" w:bidi="fr_FR"/>
        </w:rPr>
        <w:t>juif</w:t>
      </w:r>
      <w:r>
        <w:rPr>
          <w:lang w:val="fr_FR" w:bidi="fr_FR"/>
        </w:rPr>
        <w:t xml:space="preserve"> qui l'avait cru : « Si vous continuez à obéir à mon enseignement, vous êtes vraiment mes disciples. Les Juifs fait référence au groupe de personnes qui descendaient de Jacob, petit-fils d'Abraham. C'est le groupe avec lequel Dieu a fait alliance et à qui il a promis de donner la terre d'Israël. C'est à la fois un groupe ethnique et un groupe de gens qui pratiquent la religion du judaïsme. Traduisez Juifs de la même manière que vous l'avez fait dans les passages précédents, et rappelez-vous que le mot </w:t>
      </w:r>
      <w:r>
        <w:rPr>
          <w:lang w:val="fr_FR" w:bidi="fr_FR"/>
        </w:rPr>
        <w:t>Juif</w:t>
      </w:r>
      <w:r>
        <w:rPr>
          <w:lang w:val="fr_FR" w:bidi="fr_FR"/>
        </w:rPr>
        <w:t xml:space="preserve"> se trouve dans le Glossaire principal.</w:t>
      </w:r>
    </w:p>
    <w:p>
      <w:pPr/>
      <w:r>
        <w:rPr>
          <w:lang w:val="fr_FR" w:bidi="fr_FR"/>
        </w:rPr>
      </w:r>
      <w:r>
        <w:rPr>
          <w:lang w:val="fr_FR" w:bidi="fr_FR"/>
        </w:rPr>
        <w:t xml:space="preserve">« Si vous continuez à obéir à mon enseignement, vous êtes vraiment mes </w:t>
      </w:r>
      <w:r>
        <w:rPr>
          <w:b/>
          <w:lang w:val="fr_FR" w:bidi="fr_FR"/>
        </w:rPr>
        <w:t>disciples</w:t>
      </w:r>
      <w:r>
        <w:rPr>
          <w:lang w:val="fr_FR" w:bidi="fr_FR"/>
        </w:rPr>
        <w:t xml:space="preserve"> ». Un disciple est une personne qui suit et apprend de la part d'un enseignant religieux spécifique au sujet de Dieu, de la foi et de la vie. Jésus choisit douze personnes pour le suivre et pour être ses disciples. Ils le suivaient partout, et ont appris de lui et l'onot observé. Parfois, Jésus les envoie pour prêcher la bonne nouvelle que le royaume de Dieu était venu, et pour guérir les malades. Traduisez disciples de la même manière que vous l’avez fait avant, et rappelez-vous que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Puis les chefs juifs répondent à Jésus : « Nous </w:t>
      </w:r>
      <w:r>
        <w:rPr>
          <w:b/>
          <w:lang w:val="fr_FR" w:bidi="fr_FR"/>
        </w:rPr>
        <w:t>descendons</w:t>
      </w:r>
      <w:r>
        <w:rPr>
          <w:lang w:val="fr_FR" w:bidi="fr_FR"/>
        </w:rPr>
        <w:t xml:space="preserve">, c'est-à-dire que nous sommes des enfants, </w:t>
      </w:r>
      <w:r>
        <w:rPr>
          <w:b/>
          <w:lang w:val="fr_FR" w:bidi="fr_FR"/>
        </w:rPr>
        <w:t>d'Abraham</w:t>
      </w:r>
      <w:r>
        <w:rPr>
          <w:lang w:val="fr_FR" w:bidi="fr_FR"/>
        </w:rPr>
        <w:t xml:space="preserve">, et nous n'avons jamais été </w:t>
      </w:r>
      <w:r>
        <w:rPr>
          <w:lang w:val="fr_FR" w:bidi="fr_FR"/>
        </w:rPr>
        <w:t>esclaves de personne</w:t>
      </w:r>
      <w:r>
        <w:rPr>
          <w:lang w:val="fr_FR" w:bidi="fr_FR"/>
        </w:rPr>
        <w:t>. Les descendants d'une personne sont ses enfants, ses petits-enfants et toutes les générations futures de la même lignée familiale. Les Israélites sont des descendants d'</w:t>
      </w:r>
      <w:r>
        <w:rPr>
          <w:lang w:val="fr_FR" w:bidi="fr_FR"/>
        </w:rPr>
        <w:t>Abraham</w:t>
      </w:r>
      <w:r>
        <w:rPr>
          <w:lang w:val="fr_FR" w:bidi="fr_FR"/>
        </w:rPr>
        <w:t xml:space="preserve">. Abraham est l'ancêtre des Israélites. Traduisez descendants, esclaves et Abraham de la même manière que vous l'avez fait dans les passages précédents, et rappelez-vous que </w:t>
      </w:r>
      <w:r>
        <w:rPr>
          <w:lang w:val="fr_FR" w:bidi="fr_FR"/>
        </w:rPr>
        <w:t>descendants</w:t>
      </w:r>
      <w:r>
        <w:rPr>
          <w:lang w:val="fr_FR" w:bidi="fr_FR"/>
        </w:rPr>
        <w:t xml:space="preserve"> se trouve dans le Glossaire principal.</w:t>
      </w:r>
    </w:p>
    <w:p>
      <w:pPr/>
      <w:r>
        <w:rPr>
          <w:lang w:val="fr_FR" w:bidi="fr_FR"/>
        </w:rPr>
      </w:r>
      <w:r>
        <w:rPr>
          <w:lang w:val="fr_FR" w:bidi="fr_FR"/>
        </w:rPr>
        <w:t xml:space="preserve">Jésus leur dit donc : « Je vous dis cette vérité sérieuse : toutes les personnes qui continuent de </w:t>
      </w:r>
      <w:r>
        <w:rPr>
          <w:b/>
          <w:lang w:val="fr_FR" w:bidi="fr_FR"/>
        </w:rPr>
        <w:t>pécher</w:t>
      </w:r>
      <w:r>
        <w:rPr>
          <w:lang w:val="fr_FR" w:bidi="fr_FR"/>
        </w:rPr>
        <w:t xml:space="preserve"> permettent au péché de les contrôler, tout comme un maître contrôle un esclave ». Le péché fait référence à un acte de désobéissance à Dieu et non au fait que quelqu'un n'a pas réussi à accomplir un acte religieux comme une prière rituelle ou en suivant certaines règles religieuses. Traduisez pécher de la même manière que vous l'avez fait dans les passages précédents, et rappelez-vous que le mot </w:t>
      </w:r>
      <w:r>
        <w:rPr>
          <w:lang w:val="fr_FR" w:bidi="fr_FR"/>
        </w:rPr>
        <w:t>pécher</w:t>
      </w:r>
      <w:r>
        <w:rPr>
          <w:lang w:val="fr_FR" w:bidi="fr_FR"/>
        </w:rPr>
        <w:t xml:space="preserve"> se trouve dans le Glossaire principal.</w:t>
      </w:r>
    </w:p>
    <w:p>
      <w:pPr/>
      <w:r>
        <w:rPr>
          <w:lang w:val="fr_FR" w:bidi="fr_FR"/>
        </w:rPr>
      </w:r>
      <w:r>
        <w:rPr>
          <w:lang w:val="fr_FR" w:bidi="fr_FR"/>
        </w:rPr>
        <w:t xml:space="preserve">« Vous appartenez à votre père, qui est le </w:t>
      </w:r>
      <w:r>
        <w:rPr>
          <w:b/>
          <w:lang w:val="fr_FR" w:bidi="fr_FR"/>
        </w:rPr>
        <w:t>diable</w:t>
      </w:r>
      <w:r>
        <w:rPr>
          <w:lang w:val="fr_FR" w:bidi="fr_FR"/>
        </w:rPr>
        <w:t xml:space="preserve">, et vous êtes prêt à obéir aux souhaits de votre père. » Le diable fait référence au chef des esprits mauvais, nommé Satan. </w:t>
      </w:r>
      <w:r>
        <w:rPr>
          <w:lang w:val="fr_FR" w:bidi="fr_FR"/>
        </w:rPr>
        <w:t>Satan</w:t>
      </w:r>
      <w:r>
        <w:rPr>
          <w:lang w:val="fr_FR" w:bidi="fr_FR"/>
        </w:rPr>
        <w:t xml:space="preserve"> signifie l'adversaire, l'ennemi, ou l'accusateur qui a décidé de se rebeller contre Dieu. Satan était à l'origine un ange créé qui voulait être comme Dieu. Satan est maintenant le chef de tous les démons. Traduisez diable de la même manière que vous l'avez fait dans les passages précédents, et rappelez-vous que le mot </w:t>
      </w:r>
      <w:r>
        <w:rPr>
          <w:lang w:val="fr_FR" w:bidi="fr_FR"/>
        </w:rPr>
        <w:t>diable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8:31–47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87">
        <w:r>
          <w:rPr>
            <w:lang w:val="fr_FR" w:bidi="fr_FR"/>
          </w:rPr>
          <w:rPr>
            <w:color w:val="0000EE"/>
            <w:u w:val="single"/>
          </w:rPr>
          <w:t>Écouter et Cœur</w:t>
        </w:r>
      </w:hyperlink>
      <w:r>
        <w:rPr>
          <w:lang w:val="fr_FR" w:bidi="fr_FR"/>
        </w:rPr>
        <w:t xml:space="preserve"> (631 KB)</w:t>
      </w:r>
      <w:r>
        <w:rPr>
          <w:lang w:val="fr_FR" w:bidi="fr_FR"/>
        </w:rPr>
      </w:r>
    </w:p>
    <w:p>
      <w:pPr>
        <w:pStyle w:val="ListBullet"/>
        <w:spacing w:line="240" w:lineRule="auto"/>
        <w:ind w:left="720"/>
      </w:pPr>
      <w:r>
        <w:rPr>
          <w:lang w:val="fr_FR" w:bidi="fr_FR"/>
        </w:rPr>
      </w:r>
      <w:hyperlink r:id="rId188">
        <w:r>
          <w:rPr>
            <w:lang w:val="fr_FR" w:bidi="fr_FR"/>
          </w:rPr>
          <w:rPr>
            <w:color w:val="0000EE"/>
            <w:u w:val="single"/>
          </w:rPr>
          <w:t>Planter le Décor</w:t>
        </w:r>
      </w:hyperlink>
      <w:r>
        <w:rPr>
          <w:lang w:val="fr_FR" w:bidi="fr_FR"/>
        </w:rPr>
        <w:t xml:space="preserve"> (6.0 MB)</w:t>
      </w:r>
      <w:r>
        <w:rPr>
          <w:lang w:val="fr_FR" w:bidi="fr_FR"/>
        </w:rPr>
      </w:r>
    </w:p>
    <w:p>
      <w:pPr>
        <w:pStyle w:val="ListBullet"/>
        <w:spacing w:line="240" w:lineRule="auto"/>
        <w:ind w:left="720"/>
      </w:pPr>
      <w:r>
        <w:rPr>
          <w:lang w:val="fr_FR" w:bidi="fr_FR"/>
        </w:rPr>
      </w:r>
      <w:hyperlink r:id="rId189">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190">
        <w:r>
          <w:rPr>
            <w:lang w:val="fr_FR" w:bidi="fr_FR"/>
          </w:rPr>
          <w:rPr>
            <w:color w:val="0000EE"/>
            <w:u w:val="single"/>
          </w:rPr>
          <w:t>Intégration du Texte</w:t>
        </w:r>
      </w:hyperlink>
      <w:r>
        <w:rPr>
          <w:lang w:val="fr_FR" w:bidi="fr_FR"/>
        </w:rPr>
        <w:t xml:space="preserve"> (5.4 MB)</w:t>
      </w:r>
      <w:r>
        <w:rPr>
          <w:lang w:val="fr_FR" w:bidi="fr_FR"/>
        </w:rPr>
      </w:r>
    </w:p>
    <w:p>
      <w:pPr>
        <w:pStyle w:val="ListBullet"/>
        <w:spacing w:line="240" w:lineRule="auto"/>
        <w:ind w:left="720"/>
      </w:pPr>
      <w:r>
        <w:rPr>
          <w:lang w:val="fr_FR" w:bidi="fr_FR"/>
        </w:rPr>
      </w:r>
      <w:hyperlink r:id="rId191">
        <w:r>
          <w:rPr>
            <w:lang w:val="fr_FR" w:bidi="fr_FR"/>
          </w:rPr>
          <w:rPr>
            <w:color w:val="0000EE"/>
            <w:u w:val="single"/>
          </w:rPr>
          <w:t>Combler les Lacunes</w:t>
        </w:r>
      </w:hyperlink>
      <w:r>
        <w:rPr>
          <w:lang w:val="fr_FR" w:bidi="fr_FR"/>
        </w:rPr>
        <w:t xml:space="preserve"> (2.5 MB)</w:t>
      </w:r>
      <w:r>
        <w:rPr>
          <w:lang w:val="fr_FR" w:bidi="fr_FR"/>
        </w:rPr>
      </w:r>
    </w:p>
    <w:p>
      <w:pPr>
        <w:pStyle w:val="ListBullet"/>
        <w:spacing w:line="240" w:lineRule="auto"/>
        <w:ind w:left="720"/>
      </w:pPr>
      <w:r>
        <w:rPr>
          <w:lang w:val="fr_FR" w:bidi="fr_FR"/>
        </w:rPr>
      </w:r>
      <w:hyperlink r:id="rId192">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8:48–59</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8.48–59. Laissez entrer la parole de Dieu dans vos cœurs.</w:t>
      </w:r>
    </w:p>
    <w:p>
      <w:pPr/>
      <w:r>
        <w:rPr>
          <w:lang w:val="fr_FR" w:bidi="fr_FR"/>
        </w:rPr>
      </w:r>
      <w:r>
        <w:rPr>
          <w:lang w:val="fr_FR" w:bidi="fr_FR"/>
        </w:rPr>
        <w:t xml:space="preserve">Écoutez l'enregistrement de Jean 8.48–59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 Mettez cet enregistrement en pause ici.</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8.48–59 dans la traduction la plus facile à comprendre.</w:t>
      </w:r>
    </w:p>
    <w:p>
      <w:pPr/>
      <w:r>
        <w:rPr>
          <w:lang w:val="fr_FR" w:bidi="fr_FR"/>
        </w:rPr>
      </w:r>
      <w:r>
        <w:rPr>
          <w:lang w:val="fr_FR" w:bidi="fr_FR"/>
        </w:rPr>
        <w:t>Jésus enseigne encore aux environs du temple. Dans le dernier passage, Jésus dit au peuple juif qu'ils connaîtront la vérité. Dans ce passage, le peuple juif qui s'opposait à et se disputait avec Jésus lui répondent : « N'avons-nous pas raison quand nous disons que tu es un Samaritain et possédé par un démon ? » Les Samaritains étaient les descendants des Juifs qui vivaient en Samarie. Les Juifs considéraient que les Samaritains étaient religieusement impurs et inférieurs à eux parce que les Samaritains avaient épousé des étrangers. Nous ne savons pas pourquoi le peuple juif a accusé Jésus d'être un Samaritain. Ils sont peut-être en train de dire que Jésus a agi comme un Samaritain en suivant certaines lois juives et non d'autres, ou que Jésus croyait, comme les Samaritains, que d'autres personnes en plus des Juifs pouvaient être considérées comme descendants d'Abraham.</w:t>
      </w:r>
    </w:p>
    <w:p>
      <w:pPr/>
      <w:r>
        <w:rPr>
          <w:lang w:val="fr_FR" w:bidi="fr_FR"/>
        </w:rPr>
      </w:r>
      <w:r>
        <w:rPr>
          <w:lang w:val="fr_FR" w:bidi="fr_FR"/>
        </w:rPr>
        <w:t>Jésus ignore l'accusation selon laquelle il était un Samaritain. Au lieu de cela, Jésus dit : « Je ne suis pas possédé par un démon ». Quiconque était possédé par un démon ne pouvait pas enseigner la volonté de Dieu. Jésus poursuit en disant : « Je glorifie, c'est-à-dire j'honore, mon Père, mais vous ne m'honorez pas. Je ne veux pas que les gens me glorifient ou me honorent, mais Dieu veut que les gens me glorifient, et il juge en ma faveur. » Dieu est le juge dans ces questions et Dieu veut que les Juifs honorent Jésus. Ne pas honorer ou louer Jésus est donc la même chose que désobéir à Dieu. Mais Jésus était intéressé par beaucoup plus que de simplement répondre à des accusations ou à des insultes. Il voulait amener son auditoire à accepter ses enseignements, ce qui donne la vie éternelle. Jésus obtient l'attention des gens et dit : « Je vous dis la vérité ». Puis il dit : « Si quelqu'un obéit à mon enseignement ou à mon message, il ne mourra jamais ».</w:t>
      </w:r>
    </w:p>
    <w:p>
      <w:pPr/>
      <w:r>
        <w:rPr>
          <w:lang w:val="fr_FR" w:bidi="fr_FR"/>
        </w:rPr>
      </w:r>
      <w:r>
        <w:rPr>
          <w:lang w:val="fr_FR" w:bidi="fr_FR"/>
        </w:rPr>
        <w:t>Arrêtez-vous ici et discutez de cette question en groupe. Dans votre culture, comment un chef important donne-t-il l'autorité à un autre chef ? Comment une communauté montre-t-elle l'honneur à un chef et aux messagers que le chef envoie ? Mettez cet enregistrement en pause ici.</w:t>
      </w:r>
    </w:p>
    <w:p>
      <w:pPr/>
      <w:r>
        <w:rPr>
          <w:lang w:val="fr_FR" w:bidi="fr_FR"/>
        </w:rPr>
      </w:r>
      <w:r>
        <w:rPr>
          <w:lang w:val="fr_FR" w:bidi="fr_FR"/>
        </w:rPr>
        <w:t>Quand le peuple juif entend Jésus dire que les gens ne mourront jamais s'ils obéissent à Jésus, ils étaient surpris. Ils disent que si même Abraham, un prophète important, mourait, tout le monde mourra sûrement. Les Juifs demandent : « Es-tu plus important que notre père Abraham ? Abraham et les prophètes de Dieu sont tous morts. Qui prétendez-vous être ? »</w:t>
      </w:r>
    </w:p>
    <w:p>
      <w:pPr/>
      <w:r>
        <w:rPr>
          <w:lang w:val="fr_FR" w:bidi="fr_FR"/>
        </w:rPr>
      </w:r>
      <w:r>
        <w:rPr>
          <w:lang w:val="fr_FR" w:bidi="fr_FR"/>
        </w:rPr>
        <w:t>Jésus répond aux Juifs en disant que s'il essayait de s'honorer lui-même, cela ne signifierait rien. Le Père de Jésus est le Dieu que le peuple juif dit aussi être leur Dieu. C'est ce Dieu, le Dieu que les Juifs disent suivre, qui honore Jésus. Mais Jésus les surprend. Jésus dit que les Juifs ne connaissent pas vraiment leur Dieu. Cependant, Jésus dit qu'il connaît Dieu. Jésus appelle le peuple juif des menteurs parce qu'ils disent qu'ils connaissent et obéissent à Dieu, mais ils ne le font pas. Cependant, Jésus connaît Dieu profondément. Jésus a une relation avec Dieu son Père et lui obéit. Puis Jésus donne plus de preuves qu'il vient de Dieu. Jésus dit que le prophète important des Juifs, Abraham, comprenait aussi qu'un jour Jésus viendrait. Abraham était très, très heureux, c'est-à-dire qu'il se réjouissait, que Jésus venait. Jésus remet en question la fausse sécurité des Juifs dans leur croyance selon laquelle, en tant que descendants d'Abraham, Dieu les sauverait de son jugement. Cela faisait que le peuple juif détestait Jésus encore plus ! Après tout, Jésus leur avait dit que leur comportement ne correspondait pas à celui d'Abraham, que Dieu n'était pas leur Père, et que leur vrai père était le diable, et qu'Abraham avait donné une approbation totale au ministère de Jésus.</w:t>
      </w:r>
    </w:p>
    <w:p>
      <w:pPr/>
      <w:r>
        <w:rPr>
          <w:lang w:val="fr_FR" w:bidi="fr_FR"/>
        </w:rPr>
      </w:r>
      <w:r>
        <w:rPr>
          <w:lang w:val="fr_FR" w:bidi="fr_FR"/>
        </w:rPr>
        <w:t>Arrêtez-vous ici et discutez de cette question en groupe. Racontez une histoire au sujet d'un moment où votre communauté n'a pas accepté un enseignant ou un chef religieux. Quel genre de choses ont-ils dit à son sujet ? Mettez cet enregistrement en pause ici.</w:t>
      </w:r>
    </w:p>
    <w:p>
      <w:pPr/>
      <w:r>
        <w:rPr>
          <w:lang w:val="fr_FR" w:bidi="fr_FR"/>
        </w:rPr>
      </w:r>
      <w:r>
        <w:rPr>
          <w:lang w:val="fr_FR" w:bidi="fr_FR"/>
        </w:rPr>
        <w:t>Les chefs juifs s'exclament avec surprise : « Tu n'as pas cinquante ans. Il est donc impossible que tu aies vu Abraham ! » Jésus leur dit : « C'est une parole vraie, que même avant qu'Abraham ne soit né, j'existais ou je vivais ». Quand Jésus dit cela, il répétait la déclaration « Je suis » qu'il a mentionnée dans les histoires précédentes. Ce « je suis » rappelle à ses auditeurs le nom de Dieu dans l'Ancien Testament. Jésus utilise les mots que Dieu le Père a utilisés quand il a dit à Moïse que son nom est « Je suis ». Les Juifs prenaient les paroles de Jésus comme une insulte à Abraham, leur plus grand ancêtre. Non seulement Jésus s'est présenté comme égal à Abraham, mais il prétendait être plus ancien qu'Abraham ! Une telle insulte devrait être punie par la mort. Ils ont ramassé des pierres pour tuer Jésus. Mais Jésus s'est caché et s'est éloigné de la cour du temple.</w:t>
      </w:r>
    </w:p>
    <w:p>
      <w:pPr/>
      <w:r>
        <w:rPr>
          <w:lang w:val="fr_FR" w:bidi="fr_FR"/>
        </w:rPr>
      </w:r>
      <w:r>
        <w:rPr>
          <w:lang w:val="fr_FR" w:bidi="fr_FR"/>
        </w:rPr>
        <w:t>Arrêtez-vous ici et discutez de cette question en groupe. Que se passe-t-il dans votre culture quand une personne plus jeune donne des avertissements ou de vrais enseignements à des personnes âgées ? Comment les personnes âgées répondent-elles généralement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8.48–59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le peuple juif dit à Jésus qu'il était un Samaritain qui était possédé par un démon. Jésus leur explique qu'il ne peut pas être possédé par un démon. Jésus dit que les personnes qui lui obéissent ne mourront pas.</w:t>
      </w:r>
    </w:p>
    <w:p>
      <w:pPr/>
      <w:r>
        <w:rPr>
          <w:lang w:val="fr_FR" w:bidi="fr_FR"/>
        </w:rPr>
      </w:r>
      <w:r>
        <w:rPr>
          <w:b/>
          <w:lang w:val="fr_FR" w:bidi="fr_FR"/>
        </w:rPr>
        <w:t>Dans la deuxième partie :</w:t>
      </w:r>
      <w:r>
        <w:rPr>
          <w:lang w:val="fr_FR" w:bidi="fr_FR"/>
        </w:rPr>
        <w:t xml:space="preserve"> les chefs juifs répondent avec surprise aux revendications de Jésus. Ils demandent si Jésus pense qu'il est plus grand qu'Abraham. Jésus répond qu'il connaît Dieu, et qu'Abraham était très heureux de savoir que Jésus venait sur la terre.</w:t>
      </w:r>
    </w:p>
    <w:p>
      <w:pPr/>
      <w:r>
        <w:rPr>
          <w:lang w:val="fr_FR" w:bidi="fr_FR"/>
        </w:rPr>
      </w:r>
      <w:r>
        <w:rPr>
          <w:b/>
          <w:lang w:val="fr_FR" w:bidi="fr_FR"/>
        </w:rPr>
        <w:t>Dans la troisième partie :</w:t>
      </w:r>
      <w:r>
        <w:rPr>
          <w:lang w:val="fr_FR" w:bidi="fr_FR"/>
        </w:rPr>
        <w:t xml:space="preserve"> les chefs juifs sont surpris que Jésus ait vu Abraham. Jésus prétend être plus ancien qu'Abraham. Les chefs juifs sont en colère et ramassent des pierres pour tuer Jésus. Jésus se cache lui-même.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La foule, c'est-à-dire le peuple juif</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Jésus parle encore avec le peuple juif. Jésus vient de leur dire qu'ils n'appartiennent pas à Dieu. Le peuple juif qui s'opposait et se disputait avec Jésus lui répond : « N'avons-nous pas raison quand nous disons que tu es un Samaritain et possédé par un démon ? » Les chefs juifs s'attendaient à ce que Jésus réponde oui. Une autre façon de le dire est : « Nous avons raison ! Tu es un Samaritain et tu es possédé par un démon ! »</w:t>
      </w:r>
    </w:p>
    <w:p>
      <w:pPr/>
      <w:r>
        <w:rPr>
          <w:lang w:val="fr_FR" w:bidi="fr_FR"/>
        </w:rPr>
      </w:r>
      <w:r>
        <w:rPr>
          <w:lang w:val="fr_FR" w:bidi="fr_FR"/>
        </w:rPr>
        <w:t>Jésus ne répond pas à leur accusation selon laquelle il est un Samaritain. Au lieu de cela, Jésus dit : « Je ne suis pas possédé par un démon ». Jésus fait un contraste entre ce qu'il fait et ce que font les chefs juifs. Il dit : « Je glorifie ou j'honore mon Père, mais vous ne m'honorez pas ». Jésus fait maintenant un contraste entre ce qu'il veut que les gens fassent et ce que Dieu veut que les gens fassent. Il dit : « Je ne veux pas que les gens me glorifient ou m'honorent, mais Dieu veut que les gens me glorifient, et il juge en ma faveur ». Puis Jésus utilise une expression : « Je vous dis de cette vérité » pour dire aux gens de lui prêter attention, parce qu'il est sur le point de donner un enseignement important. Il dit : « Si quelqu'un obéit à mon enseignement ou à mon message, il ne mourra jamais ».</w:t>
      </w:r>
    </w:p>
    <w:p>
      <w:pPr/>
      <w:r>
        <w:rPr>
          <w:lang w:val="fr_FR" w:bidi="fr_FR"/>
        </w:rPr>
      </w:r>
      <w:r>
        <w:rPr>
          <w:lang w:val="fr_FR" w:bidi="fr_FR"/>
        </w:rPr>
        <w:t>Dans la deuxième partie, le peuple juif était très surpris quand ils entendent Jésus dire que les gens ne mourront jamais s'ils obéissent à Jésus. Les Juifs qui s'opposaient et se disputaient avec Jésus supposaient qu'il parlait de notre vie physique et croyaient pleinement que seules les personnes qui sont possédées par des démons parlaient de cette manière. Les Juifs ont mal compris Jésus et pensaient que Jésus disait qu'il est plus grand que leur ancêtre Abraham et d'autres prophètes, c'est-à-dire les messagers de Dieu. Les Juifs savaient aussi que Jésus mourrait. Pour cette raison, Jésus peut dire qu'il est plus grand que leurs ancêtres, mais il n'aurait pas dû dire que les personnes qui obéissent à son enseignement ou à son message ne mourront jamais. Les Juifs mettent donc Jésus au défi de ne pas dire qu'il est plus grand que leurs ancêtres qui étaient morts parce que tout le monde mourra sûrement. Cela montre que le peuple juif était en colère contre la prétention de Jésus selon laquelle il ne mourra jamais.</w:t>
      </w:r>
    </w:p>
    <w:p>
      <w:pPr/>
      <w:r>
        <w:rPr>
          <w:lang w:val="fr_FR" w:bidi="fr_FR"/>
        </w:rPr>
      </w:r>
      <w:r>
        <w:rPr>
          <w:lang w:val="fr_FR" w:bidi="fr_FR"/>
        </w:rPr>
        <w:t>Dans la troisième partie, Jésus rappelle aux Juifs qu'ils prétendaient suivre Dieu. Ce même Dieu est le père de Jésus. Quand Jésus dit au peuple juif « bien que vous ne le connaissiez pas », Jésus faisait un contraste entre le fait que les Juifs savaient des choses au sujet de Dieu, mais que les Juifs n'avaient pas une relation étroite avec le Dieu qu'ils prétendaient adorer. Jésus dit : « Votre ancêtre Abraham était très heureux de ma venue ». Abraham avait vécu environ deux mille ans avant que Jésus ne vienne.</w:t>
      </w:r>
    </w:p>
    <w:p>
      <w:pPr/>
      <w:r>
        <w:rPr>
          <w:lang w:val="fr_FR" w:bidi="fr_FR"/>
        </w:rPr>
      </w:r>
      <w:r>
        <w:rPr>
          <w:lang w:val="fr_FR" w:bidi="fr_FR"/>
        </w:rPr>
        <w:t>Quand les chefs juifs entendent cela, ils réprimandent Jésus et rient ou le méprisent. Parce que les Juifs pensaient à la vie humaine de Jésus en commençant à sa naissance, ils disent : « Tu n'as pas encore cinquante ans ! Pourquoi as-tu dit que tu as vu Abraham ? »</w:t>
      </w:r>
    </w:p>
    <w:p>
      <w:pPr/>
      <w:r>
        <w:rPr>
          <w:lang w:val="fr_FR" w:bidi="fr_FR"/>
        </w:rPr>
      </w:r>
      <w:r>
        <w:rPr>
          <w:lang w:val="fr_FR" w:bidi="fr_FR"/>
        </w:rPr>
        <w:t xml:space="preserve">La réponse de Jésus montre qu'il disait quelque chose de très important. Jésus commence en disant : « En vérité, je vous le dis » pour montrer que la chose qu'il dira ensuite était importante. Puis Jésus dit la chose très importante : « Avant qu'Abraham n'existe, je suis ». Les chefs juifs comprenaient que Jésus disait qu'il était divin, et ils ramassent donc des pierres. Ils voulaient lui jeter des pierres jusqu'à ce qu'il meure. Jésus s'est caché et a quitté la région du temple. Nous ne savons pas comment Jésus s'est caché de façon à ce que les chefs ne puissent pas le trouver.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Jean 8.48–59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Le peuple juif qui s'opposait et se disputait avec Jésus lui dit qu'ils avaient raison quand ils disent que Jésus était un Samaritain et possédé par un démon. Jésus dit : « Je ne suis pas possédé par un démon, je glorifie ou honore mon Père, mais vous, Juifs, ne m'honorez pas. Je ne veux pas que les gens me glorifient ou m'honorent, mais Dieu veut que les gens me glorifient, et Dieu juge en ma faveur. Je vous dis cette vérité : « Si quelqu'un obéit à mon enseignement ou à mon message, il ne mourra jamais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J'aimerais que les Juifs comprennent que Dieu est celui qui m'honore. C'est mon enseignement et le fait d'avoir foi en moi les rendra libres. »</w:t>
      </w:r>
    </w:p>
    <w:p>
      <w:pPr>
        <w:pStyle w:val="ListBullet"/>
        <w:spacing w:line="240" w:lineRule="auto"/>
        <w:ind w:left="720"/>
      </w:pPr>
      <w:r>
        <w:rPr>
          <w:lang w:val="fr_FR" w:bidi="fr_FR"/>
        </w:rPr>
      </w:r>
      <w:r>
        <w:rPr>
          <w:lang w:val="fr_FR" w:bidi="fr_FR"/>
        </w:rPr>
        <w:t>Demandez aux personnes qui jouent le peuple juif : « Que ressentez-vous ou que pensez-vous ? » Vous entendrez peut-être des choses comme : « Nous perdons notre temps à écouter cet homme qui ne fait que chercher à capter l'attention. Il utilise son enseignement et son message pour amener la foule de son côté.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Quand le peuple juif entend Jésus dire que les gens ne mourront jamais s'ils obéissent à Jésus, ils étaient surpris. Ils disent que si même Abraham, un prophète important, mourait, tout le monde mourra sûrement. Les Juifs demandent si Jésus est plus important que leur ancêtre Abraham et les prophètes de Dieu qui sont tous morts. Jésus répond aux Juifs en disant que s'il essayait de s'honorer lui-même, cela ne signifierait rien. « Mon Père est le Dieu que vous, peuple juif, dites être aussi votre Dieu ». Jésus dit que les Juifs ne connaissent pas vraiment leur Dieu. Cependant, Jésus appelle le peuple juif des menteurs parce qu'ils disent qu'ils connaissent et obéissent à Dieu, mais ils ne le font pas.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Je suis triste qu'ils ne comprennent pas que je viens de Dieu ! Je suis triste que le peuple juif n'ait encore la sécurité qu'en Abraham et non en moi. »</w:t>
      </w:r>
    </w:p>
    <w:p>
      <w:pPr>
        <w:pStyle w:val="ListBullet"/>
        <w:spacing w:line="240" w:lineRule="auto"/>
        <w:ind w:left="720"/>
      </w:pPr>
      <w:r>
        <w:rPr>
          <w:lang w:val="fr_FR" w:bidi="fr_FR"/>
        </w:rPr>
      </w:r>
      <w:r>
        <w:rPr>
          <w:lang w:val="fr_FR" w:bidi="fr_FR"/>
        </w:rPr>
        <w:t>Demandez aux personnes qui jouent le peuple juif : « Que ressentez-vous ou que pensez-vous ? » Vous entendrez peut-être des choses comme : « Nous avons notre sécurité dans notre ancêtre Abraham. À travers lui, Dieu nous délivrera. Nous ne savons pas ou ne comprenons pas ce Jésus. Son enseignement semble fou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chefs juifs étaient surpris et disent à Jésus : « Tu n'as pas cinquante ans. Il n'est donc pas possible que tu aies vu Abraham ! » Jésus répond aux chefs juifs que même avant qu'« Abraham ne soit né, j'existais ». Une telle insulte à Abraham et à Dieu devrait être punie par la mort. Les Juifs ont donc ramassé des pierres pour tuer Jésus. Mais Jésus s'est caché et s'est éloigné de la cour du temple.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J'aimerais que les Juifs comprennent que quand je dis : "Je suis", cela leur rappelle que Dieu est celui qui m'a envoyé vers eux parce que c'était le nom que Dieu a utilisé quand il s'est révélé à Moïse, leur ancêtre », ou « Je dois me cacher, parce qu'il n'est pas encore temps pour moi de mourir ».</w:t>
      </w:r>
    </w:p>
    <w:p>
      <w:pPr>
        <w:pStyle w:val="ListBullet"/>
        <w:spacing w:line="240" w:lineRule="auto"/>
        <w:ind w:left="720"/>
      </w:pPr>
      <w:r>
        <w:rPr>
          <w:lang w:val="fr_FR" w:bidi="fr_FR"/>
        </w:rPr>
      </w:r>
      <w:r>
        <w:rPr>
          <w:lang w:val="fr_FR" w:bidi="fr_FR"/>
        </w:rPr>
        <w:t>Demandez aux personnes qui jouent le peuple juif : « Que ressentez-vous ou que pensez-vous ? » Vous entendrez peut-être des choses comme : « Jésus est allé trop loin ! Nous devons l'arrêter maintenant.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une version audio de Jean 8.48–59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Juifs</w:t>
      </w:r>
      <w:r>
        <w:rPr>
          <w:lang w:val="fr_FR" w:bidi="fr_FR"/>
        </w:rPr>
        <w:t xml:space="preserve"> dans ce passage sont le peuple juif qui s'opposait et se disputait avec Jésus. Les Juifs dans ce passage sont probablement des chefs religieux juifs. Traduisez Juifs de la même manière que vous l'avez fait dans les passages précédents, et rappelez-vous que le mot </w:t>
      </w:r>
      <w:r>
        <w:rPr>
          <w:lang w:val="fr_FR" w:bidi="fr_FR"/>
        </w:rPr>
        <w:t>Juif</w:t>
      </w:r>
      <w:r>
        <w:rPr>
          <w:lang w:val="fr_FR" w:bidi="fr_FR"/>
        </w:rPr>
        <w:t xml:space="preserve"> se trouve dans le Glossaire principal.</w:t>
      </w:r>
    </w:p>
    <w:p>
      <w:pPr/>
      <w:r>
        <w:rPr>
          <w:lang w:val="fr_FR" w:bidi="fr_FR"/>
        </w:rPr>
      </w:r>
      <w:r>
        <w:rPr>
          <w:lang w:val="fr_FR" w:bidi="fr_FR"/>
        </w:rPr>
        <w:t xml:space="preserve">Le peuple juif qui s'opposait et se disputait avec Jésus lui répond : « N'avons-nous pas raison quand nous disons que tu es un </w:t>
      </w:r>
      <w:r>
        <w:rPr>
          <w:b/>
          <w:lang w:val="fr_FR" w:bidi="fr_FR"/>
        </w:rPr>
        <w:t>Samaritain</w:t>
      </w:r>
      <w:r>
        <w:rPr>
          <w:lang w:val="fr_FR" w:bidi="fr_FR"/>
        </w:rPr>
        <w:t xml:space="preserve"> et </w:t>
      </w:r>
      <w:r>
        <w:rPr>
          <w:b/>
          <w:lang w:val="fr_FR" w:bidi="fr_FR"/>
        </w:rPr>
        <w:t>possédé par un démon</w:t>
      </w:r>
      <w:r>
        <w:rPr>
          <w:lang w:val="fr_FR" w:bidi="fr_FR"/>
        </w:rPr>
        <w:t xml:space="preserve"> ? » </w:t>
      </w:r>
    </w:p>
    <w:p>
      <w:pPr/>
      <w:r>
        <w:rPr>
          <w:lang w:val="fr_FR" w:bidi="fr_FR"/>
        </w:rPr>
      </w:r>
      <w:r>
        <w:rPr>
          <w:lang w:val="fr_FR" w:bidi="fr_FR"/>
        </w:rPr>
        <w:t xml:space="preserve">Les Juifs n'aimaient pas les Samaritains. Les Samaritains étaient les descendants des Juifs qui vivaient en Samarie. Les Juifs considéraient les Samaritains comme impurs parce que les Samaritains avaient épousé des étrangers. Traduisez Samaritain de la même manière que vous l'avez fait dans les passages précédents et rappelez-vous que Samaritain, ou </w:t>
      </w:r>
      <w:r>
        <w:rPr>
          <w:lang w:val="fr_FR" w:bidi="fr_FR"/>
        </w:rPr>
        <w:t>Samarie</w:t>
      </w:r>
      <w:r>
        <w:rPr>
          <w:lang w:val="fr_FR" w:bidi="fr_FR"/>
        </w:rPr>
        <w:t>, se trouve dans le Glossaire principal.</w:t>
      </w:r>
    </w:p>
    <w:p>
      <w:pPr/>
      <w:r>
        <w:rPr>
          <w:lang w:val="fr_FR" w:bidi="fr_FR"/>
        </w:rPr>
      </w:r>
      <w:r>
        <w:rPr>
          <w:b/>
          <w:lang w:val="fr_FR" w:bidi="fr_FR"/>
        </w:rPr>
        <w:t>Les démons</w:t>
      </w:r>
      <w:r>
        <w:rPr>
          <w:lang w:val="fr_FR" w:bidi="fr_FR"/>
        </w:rPr>
        <w:t xml:space="preserve"> sont des êtres spirituels qui se sont rebellés contre Dieu. Traduisez démon de la même manière que vous l'avez fait dans les passages précédents et rappelez-vous que le mot </w:t>
      </w:r>
      <w:r>
        <w:rPr>
          <w:lang w:val="fr_FR" w:bidi="fr_FR"/>
        </w:rPr>
        <w:t>démon</w:t>
      </w:r>
      <w:r>
        <w:rPr>
          <w:lang w:val="fr_FR" w:bidi="fr_FR"/>
        </w:rPr>
        <w:t xml:space="preserve"> se trouve dans le Glossaire principal.</w:t>
      </w:r>
    </w:p>
    <w:p>
      <w:pPr/>
      <w:r>
        <w:rPr>
          <w:lang w:val="fr_FR" w:bidi="fr_FR"/>
        </w:rPr>
      </w:r>
      <w:r>
        <w:rPr>
          <w:lang w:val="fr_FR" w:bidi="fr_FR"/>
        </w:rPr>
        <w:t xml:space="preserve">Le peuple juif dit qu'Abraham et les </w:t>
      </w:r>
      <w:r>
        <w:rPr>
          <w:b/>
          <w:lang w:val="fr_FR" w:bidi="fr_FR"/>
        </w:rPr>
        <w:t>prophètes</w:t>
      </w:r>
      <w:r>
        <w:rPr>
          <w:lang w:val="fr_FR" w:bidi="fr_FR"/>
        </w:rPr>
        <w:t xml:space="preserve"> de Dieu sont tous morts. Un prophète fait référence à quelqu'un qui reçoit un appel et un message de la part de Dieu, apporte le message de Dieu aux gens et sait que son travail le plus important est d'apporter la Parole ou le message de Dieu aux gens. Traduisez prophète de la même manière que vous l'avez fait dans les passages précédents et rappelez-vous que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Jésus poursuit en disant : « Je </w:t>
      </w:r>
      <w:r>
        <w:rPr>
          <w:b/>
          <w:lang w:val="fr_FR" w:bidi="fr_FR"/>
        </w:rPr>
        <w:t>glorifie</w:t>
      </w:r>
      <w:r>
        <w:rPr>
          <w:lang w:val="fr_FR" w:bidi="fr_FR"/>
        </w:rPr>
        <w:t xml:space="preserve">, c'est-à-dire j'honore, mon Père, mais vous ne m'honorez pas. » La gloire fait référence à la façon dont Dieu montre sa puissance et sa splendeur, ou sa présence. Glorifier quelqu'un est parler bien de quelqu'un ou lui rendre honneur. Ce mot est le plus souvent utilisé quand on parle de louer, d'honorer et de bien parler de Dieu. Traduisez glorifier de la même manière que vous l'avez fait dans les passages précédents et rappelez-vous que les mots </w:t>
      </w:r>
      <w:r>
        <w:rPr>
          <w:lang w:val="fr_FR" w:bidi="fr_FR"/>
        </w:rPr>
        <w:t>gloire</w:t>
      </w:r>
      <w:r>
        <w:rPr>
          <w:lang w:val="fr_FR" w:bidi="fr_FR"/>
        </w:rPr>
        <w:t xml:space="preserve"> et </w:t>
      </w:r>
      <w:r>
        <w:rPr>
          <w:lang w:val="fr_FR" w:bidi="fr_FR"/>
        </w:rPr>
        <w:t>glorifier</w:t>
      </w:r>
      <w:r>
        <w:rPr>
          <w:lang w:val="fr_FR" w:bidi="fr_FR"/>
        </w:rPr>
        <w:t xml:space="preserve"> se trouvent dans le Glossaire principal.</w:t>
      </w:r>
    </w:p>
    <w:p>
      <w:pPr/>
      <w:r>
        <w:rPr>
          <w:lang w:val="fr_FR" w:bidi="fr_FR"/>
        </w:rPr>
      </w:r>
      <w:r>
        <w:rPr>
          <w:lang w:val="fr_FR" w:bidi="fr_FR"/>
        </w:rPr>
        <w:t xml:space="preserve">Les Juifs ont ramassé des pierres pour tuer Jésus. Mais Jésus s'est caché et est allé loin de la cour du </w:t>
      </w:r>
      <w:r>
        <w:rPr>
          <w:b/>
          <w:lang w:val="fr_FR" w:bidi="fr_FR"/>
        </w:rPr>
        <w:t>temple</w:t>
      </w:r>
      <w:r>
        <w:rPr>
          <w:lang w:val="fr_FR" w:bidi="fr_FR"/>
        </w:rPr>
        <w:t xml:space="preserve">. Le Temple était construit de manière à ce que les gens puissent adorer Dieu et pour que des sacrificateurs puissent lui offrir des sacrifices. La population générale ne pouvait pas entrer dans le centre du temple, mais restait dans les parvis extérieurs. Traduisez temple de la même manière que vous l'avez fait dans les passages précédents, et rappelez-vous que le mot </w:t>
      </w:r>
      <w:r>
        <w:rPr>
          <w:lang w:val="fr_FR" w:bidi="fr_FR"/>
        </w:rPr>
        <w:t>temple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8:48–59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93">
        <w:r>
          <w:rPr>
            <w:lang w:val="fr_FR" w:bidi="fr_FR"/>
          </w:rPr>
          <w:rPr>
            <w:color w:val="0000EE"/>
            <w:u w:val="single"/>
          </w:rPr>
          <w:t>Écouter et Cœur</w:t>
        </w:r>
      </w:hyperlink>
      <w:r>
        <w:rPr>
          <w:lang w:val="fr_FR" w:bidi="fr_FR"/>
        </w:rPr>
        <w:t xml:space="preserve"> (841 KB)</w:t>
      </w:r>
      <w:r>
        <w:rPr>
          <w:lang w:val="fr_FR" w:bidi="fr_FR"/>
        </w:rPr>
      </w:r>
    </w:p>
    <w:p>
      <w:pPr>
        <w:pStyle w:val="ListBullet"/>
        <w:spacing w:line="240" w:lineRule="auto"/>
        <w:ind w:left="720"/>
      </w:pPr>
      <w:r>
        <w:rPr>
          <w:lang w:val="fr_FR" w:bidi="fr_FR"/>
        </w:rPr>
      </w:r>
      <w:hyperlink r:id="rId194">
        <w:r>
          <w:rPr>
            <w:lang w:val="fr_FR" w:bidi="fr_FR"/>
          </w:rPr>
          <w:rPr>
            <w:color w:val="0000EE"/>
            <w:u w:val="single"/>
          </w:rPr>
          <w:t>Planter le Décor</w:t>
        </w:r>
      </w:hyperlink>
      <w:r>
        <w:rPr>
          <w:lang w:val="fr_FR" w:bidi="fr_FR"/>
        </w:rPr>
        <w:t xml:space="preserve"> (3.8 MB)</w:t>
      </w:r>
      <w:r>
        <w:rPr>
          <w:lang w:val="fr_FR" w:bidi="fr_FR"/>
        </w:rPr>
      </w:r>
    </w:p>
    <w:p>
      <w:pPr>
        <w:pStyle w:val="ListBullet"/>
        <w:spacing w:line="240" w:lineRule="auto"/>
        <w:ind w:left="720"/>
      </w:pPr>
      <w:r>
        <w:rPr>
          <w:lang w:val="fr_FR" w:bidi="fr_FR"/>
        </w:rPr>
      </w:r>
      <w:hyperlink r:id="rId195">
        <w:r>
          <w:rPr>
            <w:lang w:val="fr_FR" w:bidi="fr_FR"/>
          </w:rPr>
          <w:rPr>
            <w:color w:val="0000EE"/>
            <w:u w:val="single"/>
          </w:rPr>
          <w:t>Définir les Scènes</w:t>
        </w:r>
      </w:hyperlink>
      <w:r>
        <w:rPr>
          <w:lang w:val="fr_FR" w:bidi="fr_FR"/>
        </w:rPr>
        <w:t xml:space="preserve"> (3.4 MB)</w:t>
      </w:r>
      <w:r>
        <w:rPr>
          <w:lang w:val="fr_FR" w:bidi="fr_FR"/>
        </w:rPr>
      </w:r>
    </w:p>
    <w:p>
      <w:pPr>
        <w:pStyle w:val="ListBullet"/>
        <w:spacing w:line="240" w:lineRule="auto"/>
        <w:ind w:left="720"/>
      </w:pPr>
      <w:r>
        <w:rPr>
          <w:lang w:val="fr_FR" w:bidi="fr_FR"/>
        </w:rPr>
      </w:r>
      <w:hyperlink r:id="rId196">
        <w:r>
          <w:rPr>
            <w:lang w:val="fr_FR" w:bidi="fr_FR"/>
          </w:rPr>
          <w:rPr>
            <w:color w:val="0000EE"/>
            <w:u w:val="single"/>
          </w:rPr>
          <w:t>Intégration du Texte</w:t>
        </w:r>
      </w:hyperlink>
      <w:r>
        <w:rPr>
          <w:lang w:val="fr_FR" w:bidi="fr_FR"/>
        </w:rPr>
        <w:t xml:space="preserve"> (3.2 MB)</w:t>
      </w:r>
      <w:r>
        <w:rPr>
          <w:lang w:val="fr_FR" w:bidi="fr_FR"/>
        </w:rPr>
      </w:r>
    </w:p>
    <w:p>
      <w:pPr>
        <w:pStyle w:val="ListBullet"/>
        <w:spacing w:line="240" w:lineRule="auto"/>
        <w:ind w:left="720"/>
      </w:pPr>
      <w:r>
        <w:rPr>
          <w:lang w:val="fr_FR" w:bidi="fr_FR"/>
        </w:rPr>
      </w:r>
      <w:hyperlink r:id="rId197">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198">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9:1–12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9.1–12. Laissez entrer la parole de Dieu dans vos cœurs.</w:t>
      </w:r>
    </w:p>
    <w:p>
      <w:pPr/>
      <w:r>
        <w:rPr>
          <w:lang w:val="fr_FR" w:bidi="fr_FR"/>
        </w:rPr>
      </w:r>
      <w:r>
        <w:rPr>
          <w:lang w:val="fr_FR" w:bidi="fr_FR"/>
        </w:rPr>
        <w:t>Écoutez l'enregistrement de Jean 9.1–12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9.1–12 dans la traduction la plus facile à comprendre.</w:t>
      </w:r>
    </w:p>
    <w:p>
      <w:pPr/>
      <w:r>
        <w:rPr>
          <w:lang w:val="fr_FR" w:bidi="fr_FR"/>
        </w:rPr>
      </w:r>
      <w:r>
        <w:rPr>
          <w:lang w:val="fr_FR" w:bidi="fr_FR"/>
        </w:rPr>
        <w:t>Dans le dernier passage, Jésus a mis en colère les chefs juifs et a quitté le temple à Jérusalem. Un certain temps plus tard, Jésus et ses disciples marchent à travers les rues de Jérusalem et voient un homme qui était aveugle. Cet homme était aveugle depuis la naissance, et la communauté locale savait cela à son sujet. Les mendiants étaient fréquents à Jérusalem près du temple. Ils espéraient que les personnes qui venaient pour adorer leur feraient un don. Cet homme était probablement l'un des nombreux mendiants dans ce quartier.</w:t>
      </w:r>
    </w:p>
    <w:p>
      <w:pPr>
        <w:pStyle w:val="ListBullet"/>
        <w:spacing w:line="240" w:lineRule="auto"/>
        <w:ind w:left="720"/>
      </w:pPr>
      <w:r>
        <w:rPr>
          <w:lang w:val="fr_FR" w:bidi="fr_FR"/>
        </w:rPr>
      </w:r>
      <w:r>
        <w:rPr>
          <w:lang w:val="fr_FR" w:bidi="fr_FR"/>
        </w:rPr>
        <w:t>Mettez cet enregistrement en pause ici.</w:t>
      </w:r>
    </w:p>
    <w:p>
      <w:pPr>
        <w:pStyle w:val="ListBullet"/>
        <w:spacing w:line="240" w:lineRule="auto"/>
        <w:ind w:left="720"/>
      </w:pPr>
      <w:r>
        <w:rPr>
          <w:lang w:val="fr_FR" w:bidi="fr_FR"/>
        </w:rPr>
      </w:r>
      <w:r>
        <w:rPr>
          <w:lang w:val="fr_FR" w:bidi="fr_FR"/>
        </w:rPr>
        <w:t>Arrêtez-vous ici et discutez de ces questions en groupe :</w:t>
      </w:r>
    </w:p>
    <w:p>
      <w:pPr/>
      <w:r>
        <w:rPr>
          <w:lang w:val="fr_FR" w:bidi="fr_FR"/>
        </w:rPr>
      </w:r>
      <w:r>
        <w:rPr>
          <w:lang w:val="fr_FR" w:bidi="fr_FR"/>
        </w:rPr>
        <w:t>Les disciples de Jésus lui demandent : « Rabbi (c'est-à-dire enseignant), qui a péché, cet homme ou ses parents, pour qu'il soit né aveugle ? » Le titre qu'ils utilisaient pour Jésus, « Rabbi », était couramment utilisé pour les enseignants ou experts religieux juifs. Il est approprié d'utiliser le titre « enseignant » ici au lieu de « Rabbi », si nécessaire. C'est une question naturelle pour eux, parce que les Juifs croyaient que toute souffrance était causée par le péché ou la désobéissance à Dieu. Il était difficile de penser à comment cet homme pouvait pécher avant qu'il ne soit né. Et il était difficile de comprendre comment ses parents avaient pu pécher et causer sa cécité.</w:t>
      </w:r>
    </w:p>
    <w:p>
      <w:pPr>
        <w:pStyle w:val="ListBullet"/>
        <w:spacing w:line="240" w:lineRule="auto"/>
        <w:ind w:left="720"/>
      </w:pPr>
      <w:r>
        <w:rPr>
          <w:lang w:val="fr_FR" w:bidi="fr_FR"/>
        </w:rPr>
      </w:r>
      <w:r>
        <w:rPr>
          <w:lang w:val="fr_FR" w:bidi="fr_FR"/>
        </w:rPr>
        <w:t>Mettez cet enregistrement en pause ici.</w:t>
      </w:r>
    </w:p>
    <w:p>
      <w:pPr>
        <w:pStyle w:val="ListBullet"/>
        <w:spacing w:line="240" w:lineRule="auto"/>
        <w:ind w:left="720"/>
      </w:pPr>
      <w:r>
        <w:rPr>
          <w:lang w:val="fr_FR" w:bidi="fr_FR"/>
        </w:rPr>
      </w:r>
      <w:r>
        <w:rPr>
          <w:lang w:val="fr_FR" w:bidi="fr_FR"/>
        </w:rPr>
        <w:t>Arrêtez-vous ici et discutez de ces questions en groupe :</w:t>
      </w:r>
    </w:p>
    <w:p>
      <w:pPr/>
      <w:r>
        <w:rPr>
          <w:lang w:val="fr_FR" w:bidi="fr_FR"/>
        </w:rPr>
      </w:r>
      <w:r>
        <w:rPr>
          <w:lang w:val="fr_FR" w:bidi="fr_FR"/>
        </w:rPr>
        <w:t>Jésus dit à ses disciples que ni l'homme ni ses parents n'ont péché pour causer sa cécité. Jésus dit que l'homme est né aveugle pour que d'autres personnes puissent voir la puissance de Dieu à l'œuvre en lui. Jean fait souvent référence aux miracles de Dieu comme « œuvres » de Dieu. Jésus dit aussi à ses disciples qu'ils doivent faire les œuvres de Dieu pendant qu'il fait jour. Il relie cela à la signification dans la phrase suivante : « Pendant que je suis dans le monde, je suis la lumière du monde ». Jésus est la lumière du monde, et pendant qu'il est dans le monde, c'est comme s'il fait jour. Jésus dit aussi que « la nuit vient ». Par cela, il veut dire qu'il quittera le monde et ce sera comme la nuit, parce que la lumière du monde (Jésus) sera partie.</w:t>
      </w:r>
    </w:p>
    <w:p>
      <w:pPr/>
      <w:r>
        <w:rPr>
          <w:lang w:val="fr_FR" w:bidi="fr_FR"/>
        </w:rPr>
      </w:r>
      <w:r>
        <w:rPr>
          <w:lang w:val="fr_FR" w:bidi="fr_FR"/>
        </w:rPr>
        <w:t>C'est la deuxième fois dans le livre de Jean que Jésus fait référence à lui-même comme la lumière du monde. C'est l'une des déclarations importantes en « Je suis » de Jésus. Il y en a sept dans l'Évangile de Jean. Jésus utilise le nom de Dieu que Dieu a dit à Moïse quand Dieu l'a envoyé pour libérer les Israélites en Égypte : « Je suis ».</w:t>
      </w:r>
    </w:p>
    <w:p>
      <w:pPr/>
      <w:r>
        <w:rPr>
          <w:lang w:val="fr_FR" w:bidi="fr_FR"/>
        </w:rPr>
      </w:r>
      <w:r>
        <w:rPr>
          <w:lang w:val="fr_FR" w:bidi="fr_FR"/>
        </w:rPr>
        <w:t>Pendant que Jésus est avec eux, c'est comme s'il fait jour. Quand Jésus les quitte pour aller aux cieux, ce sera comme la nuit.</w:t>
      </w:r>
    </w:p>
    <w:p>
      <w:pPr>
        <w:pStyle w:val="ListBullet"/>
        <w:spacing w:line="240" w:lineRule="auto"/>
        <w:ind w:left="720"/>
      </w:pPr>
      <w:r>
        <w:rPr>
          <w:lang w:val="fr_FR" w:bidi="fr_FR"/>
        </w:rPr>
      </w:r>
      <w:r>
        <w:rPr>
          <w:lang w:val="fr_FR" w:bidi="fr_FR"/>
        </w:rPr>
        <w:t>Mettez cet enregistrement en pause ici.</w:t>
      </w:r>
    </w:p>
    <w:p>
      <w:pPr>
        <w:pStyle w:val="ListBullet"/>
        <w:spacing w:line="240" w:lineRule="auto"/>
        <w:ind w:left="720"/>
      </w:pPr>
      <w:r>
        <w:rPr>
          <w:lang w:val="fr_FR" w:bidi="fr_FR"/>
        </w:rPr>
      </w:r>
      <w:r>
        <w:rPr>
          <w:lang w:val="fr_FR" w:bidi="fr_FR"/>
        </w:rPr>
        <w:t>Arrêtez-vous ici et discutez de ces questions en groupe :</w:t>
      </w:r>
    </w:p>
    <w:p>
      <w:pPr/>
      <w:r>
        <w:rPr>
          <w:lang w:val="fr_FR" w:bidi="fr_FR"/>
        </w:rPr>
      </w:r>
      <w:r>
        <w:rPr>
          <w:lang w:val="fr_FR" w:bidi="fr_FR"/>
        </w:rPr>
        <w:t>Après cela, Jésus crache sur le sol et fait de la boue, puis il la met sur les yeux de l'homme qui est né aveugle. Nous ne savons pas pourquoi Jésus a utilisé du crachat et de la boue dans cette guérison, mais cela pourrait être lié à sa propre divinité, c'est-à-dire qu'il voulait que l'homme fasse une action pour montrer sa foi en Jésus. Jésus lui dit d'aller se laver dans la piscine de Siloé. Cette piscine était près du temple. C'était un approvisionnement en eau pour la ville. Les gens faisaient des ablutions rituelles avant d'aller adorer au temple. L'homme se rend à la piscine pour se laver et revient avec sa vue restaurée !</w:t>
      </w:r>
    </w:p>
    <w:p>
      <w:pPr>
        <w:pStyle w:val="ListBullet"/>
        <w:spacing w:line="240" w:lineRule="auto"/>
        <w:ind w:left="720"/>
      </w:pPr>
      <w:r>
        <w:rPr>
          <w:lang w:val="fr_FR" w:bidi="fr_FR"/>
        </w:rPr>
      </w:r>
      <w:r>
        <w:rPr>
          <w:lang w:val="fr_FR" w:bidi="fr_FR"/>
        </w:rPr>
        <w:t>Mettez cet enregistrement en pause ici.</w:t>
      </w:r>
    </w:p>
    <w:p>
      <w:pPr>
        <w:pStyle w:val="ListBullet"/>
        <w:spacing w:line="240" w:lineRule="auto"/>
        <w:ind w:left="720"/>
      </w:pPr>
      <w:r>
        <w:rPr>
          <w:lang w:val="fr_FR" w:bidi="fr_FR"/>
        </w:rPr>
      </w:r>
      <w:r>
        <w:rPr>
          <w:lang w:val="fr_FR" w:bidi="fr_FR"/>
        </w:rPr>
        <w:t xml:space="preserve">Arrêtez-vous ici et regardez l'image de la </w:t>
      </w:r>
      <w:r>
        <w:rPr>
          <w:b/>
          <w:lang w:val="fr_FR" w:bidi="fr_FR"/>
        </w:rPr>
        <w:t>piscine de Siloé</w:t>
      </w:r>
      <w:r>
        <w:rPr>
          <w:lang w:val="fr_FR" w:bidi="fr_FR"/>
        </w:rPr>
        <w:t xml:space="preserve"> en groupe. Où les gens dans votre culture obtiennent-ils de l'eau pour se baigner, pour un usage domestique et pour se laver pour adorer ?</w:t>
      </w:r>
    </w:p>
    <w:p>
      <w:pPr/>
      <w:r>
        <w:rPr>
          <w:lang w:val="fr_FR" w:bidi="fr_FR"/>
        </w:rPr>
      </w:r>
      <w:r>
        <w:rPr>
          <w:lang w:val="fr_FR" w:bidi="fr_FR"/>
        </w:rPr>
        <w:t>Quand l'homme revient de la piscine, ses voisins qui le connaissaient comme l'homme aveugle étaient étonnés. Ils demandent s'il était l'homme qui s'asseyait et mendiait. Ils n'étaient pas sûrs s'il s'agissait du même homme. Les personnes dans cette culture et à cette époque qui étaient aveugles quémandaient normalement de l'argent pour vivre. Mais l'homme guéri par Jésus leur dit qu'il était l'homme qui était aveugle, mais qu'il voit maintenant. Ses voisins lui demandent comment il a été guéri, et l'homme leur parle de Jésus. Il leur dit que Jésus a mis de la boue sur ses yeux et lui a dit d'aller et de se laver dans la piscine. Après qu'il ait fait cela, il pouvait voir. Ses voisins lui demandent où se trouvait Jésus, mais il ne le savait pas.</w:t>
      </w:r>
    </w:p>
    <w:p>
      <w:pPr>
        <w:pStyle w:val="ListBullet"/>
        <w:spacing w:line="240" w:lineRule="auto"/>
        <w:ind w:left="720"/>
      </w:pPr>
      <w:r>
        <w:rPr>
          <w:lang w:val="fr_FR" w:bidi="fr_FR"/>
        </w:rPr>
      </w:r>
      <w:r>
        <w:rPr>
          <w:lang w:val="fr_FR" w:bidi="fr_FR"/>
        </w:rPr>
        <w:t>Mettez cet enregistrement en pause ici.</w:t>
      </w:r>
    </w:p>
    <w:p>
      <w:pPr>
        <w:pStyle w:val="ListBullet"/>
        <w:spacing w:line="240" w:lineRule="auto"/>
        <w:ind w:left="720"/>
      </w:pPr>
      <w:r>
        <w:rPr>
          <w:lang w:val="fr_FR" w:bidi="fr_FR"/>
        </w:rPr>
      </w:r>
      <w:r>
        <w:rPr>
          <w:lang w:val="fr_FR" w:bidi="fr_FR"/>
        </w:rPr>
        <w:t>Discutez de cette question avec votre groupe : dans votre culture, comment les personnes qui sont aveugles ou ont d'autres handicaps obtiennent-elles de quoi subvenir à leur vie ? Comment obtiennent-elles de l'argent, de la nourriture, un abri, des vêtements, etc.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9.1–12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et ses disciples marchent à travers Jérusalem, et ils voient un homme qui est né aveugle. Ses disciples demandent à Jésus : « Rabbi, qui a péché, cet homme ou ses parents, pour qu'il soit né aveugle ? » Jésus leur répond.</w:t>
      </w:r>
    </w:p>
    <w:p>
      <w:pPr/>
      <w:r>
        <w:rPr>
          <w:lang w:val="fr_FR" w:bidi="fr_FR"/>
        </w:rPr>
      </w:r>
      <w:r>
        <w:rPr>
          <w:b/>
          <w:lang w:val="fr_FR" w:bidi="fr_FR"/>
        </w:rPr>
        <w:t>Dans la deuxième partie :</w:t>
      </w:r>
      <w:r>
        <w:rPr>
          <w:lang w:val="fr_FR" w:bidi="fr_FR"/>
        </w:rPr>
        <w:t xml:space="preserve"> Jésus met du crachat sur le sol, fait de la boue et la met sur les yeux de l'homme né aveugle. Il envoie ensuite l'homme pour se laver dans la piscine de Siloé. L'homme le fait et revient avec sa vue.</w:t>
      </w:r>
    </w:p>
    <w:p>
      <w:pPr/>
      <w:r>
        <w:rPr>
          <w:lang w:val="fr_FR" w:bidi="fr_FR"/>
        </w:rPr>
      </w:r>
      <w:r>
        <w:rPr>
          <w:b/>
          <w:lang w:val="fr_FR" w:bidi="fr_FR"/>
        </w:rPr>
        <w:t>Dans la troisième partie :</w:t>
      </w:r>
      <w:r>
        <w:rPr>
          <w:lang w:val="fr_FR" w:bidi="fr_FR"/>
        </w:rPr>
        <w:t xml:space="preserve"> les voisins et les connaissances de l'homme essaient de comprendre s'il s'agit du même homme qui est né aveugle, mais qui voit désormais. L'homme leur dit qu'il est cet homme. Il leur dit comment Jésus l'a guéri. Ils lui demandent ensuite où se trouve Jésus, mais il ne sait pas où trouver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L'homme né aveugle</w:t>
      </w:r>
    </w:p>
    <w:p>
      <w:pPr>
        <w:pStyle w:val="ListBullet"/>
        <w:spacing w:line="240" w:lineRule="auto"/>
        <w:ind w:left="720"/>
      </w:pPr>
      <w:r>
        <w:rPr>
          <w:lang w:val="fr_FR" w:bidi="fr_FR"/>
        </w:rPr>
      </w:r>
      <w:r>
        <w:rPr>
          <w:lang w:val="fr_FR" w:bidi="fr_FR"/>
        </w:rPr>
        <w:t>Les voisins de l'homme né aveugle</w:t>
      </w:r>
    </w:p>
    <w:p>
      <w:pPr>
        <w:pStyle w:val="ListBullet"/>
        <w:spacing w:line="240" w:lineRule="auto"/>
        <w:ind w:left="720"/>
      </w:pPr>
      <w:r>
        <w:rPr>
          <w:lang w:val="fr_FR" w:bidi="fr_FR"/>
        </w:rPr>
      </w:r>
      <w:r>
        <w:rPr>
          <w:lang w:val="fr_FR" w:bidi="fr_FR"/>
        </w:rPr>
        <w:t>Les personnes qui avaient vu l'homme mendier dans la rue</w:t>
      </w:r>
    </w:p>
    <w:p>
      <w:pPr/>
      <w:r>
        <w:rPr>
          <w:lang w:val="fr_FR" w:bidi="fr_FR"/>
        </w:rPr>
      </w:r>
      <w:r>
        <w:rPr>
          <w:lang w:val="fr_FR" w:bidi="fr_FR"/>
        </w:rPr>
        <w:t>En groupe, prêtez attention à ces parties du cadre du passage :</w:t>
      </w:r>
    </w:p>
    <w:p>
      <w:pPr/>
      <w:r>
        <w:rPr>
          <w:lang w:val="fr_FR" w:bidi="fr_FR"/>
        </w:rPr>
      </w:r>
      <w:r>
        <w:rPr>
          <w:lang w:val="fr_FR" w:bidi="fr_FR"/>
        </w:rPr>
        <w:t>Dans le passage précédent, les chefs religieux ont failli lapider Jésus à cause des choses qu'il a dites aux chefs juifs. Lui et ses disciples quittent le temple et marchent maintenant à travers Jérusalem. Il y avait probablement beaucoup de mendiants dans la région. Il n'était pas surprenant de voir un homme mendier à côté du chemin.</w:t>
      </w:r>
    </w:p>
    <w:p>
      <w:pPr/>
      <w:r>
        <w:rPr>
          <w:lang w:val="fr_FR" w:bidi="fr_FR"/>
        </w:rPr>
      </w:r>
      <w:r>
        <w:rPr>
          <w:lang w:val="fr_FR" w:bidi="fr_FR"/>
        </w:rPr>
        <w:t>Quand ils voient l'homme né aveugle, les disciples de Jésus lui demandent : « Rabbi, qui a péché... ? » Le peuple juif croyait que toute souffrance était un résultat du péché. Pour cette raison, la question que les disciples de Jésus lui posent est une question normale. Jésus dit à ses disciples que sa cécité n'était pas à cause du péché de l'homme, ni de ses parents. Jésus leur dit qu'au lieu de cela, cette cécité était pour que la puissance de Dieu soit vue dans sa vie. Cette phrase met un accent sur la partie positive, c'est-à-dire l'œuvre de Dieu dans la vie de l'homme. Parfois, elle est traduite par deux phrases pour la rendre plus clair. Votre équipe peut aussi décider de mettre la partie positive en premier pour clarifier l'accent. Par exemple : « Ni l'un ni l'autre ! Il est né aveugle pour que les œuvres de Dieu puissent être révélées en lui, et non parce que lui ou ses parents ont péché. »</w:t>
      </w:r>
    </w:p>
    <w:p>
      <w:pPr/>
      <w:r>
        <w:rPr>
          <w:lang w:val="fr_FR" w:bidi="fr_FR"/>
        </w:rPr>
      </w:r>
      <w:r>
        <w:rPr>
          <w:lang w:val="fr_FR" w:bidi="fr_FR"/>
        </w:rPr>
        <w:t>Jésus dit à ses disciples qu'ils doivent faire les œuvres de Dieu pendant qu'il fait jour. Il relie cela à la signification dans la phrase suivante : « Pendant que je suis dans le monde, je suis la lumière du monde ». Jésus est la lumière du monde, et pendant qu'il est dans le monde, c'est comme s'il fait jour. C'est la deuxième fois dans le livre de Jean que Jésus fait référence à lui-même comme la lumière du monde. C'est l'une des déclarations importantes en « Je suis » de Jésus. Jésus utilise le nom de Dieu que Dieu a dit à Moïse quand Dieu l'a envoyé pour libérer les Israélites en Égypte : « Je suis ».</w:t>
      </w:r>
    </w:p>
    <w:p>
      <w:pPr/>
      <w:r>
        <w:rPr>
          <w:lang w:val="fr_FR" w:bidi="fr_FR"/>
        </w:rPr>
      </w:r>
      <w:r>
        <w:rPr>
          <w:lang w:val="fr_FR" w:bidi="fr_FR"/>
        </w:rPr>
        <w:t>Il est important de noter que Jésus s'appelle lui-même la « lumière du monde ». L'expression est une façon dont Jésus se décrit lui-même. Une expression quasi identique se trouve aussi dans Ésaïe, où il est prédit que le Messie sera « une lumière pour les nations ». Dans cette expression, Jésus se compare lui-même à la lumière. À l'instar de la lumière, il permet aux gens de voir. Il donne une lumière spirituelle aux gens du monde, leur montrant qui est Dieu.</w:t>
      </w:r>
    </w:p>
    <w:p>
      <w:pPr/>
      <w:r>
        <w:rPr>
          <w:lang w:val="fr_FR" w:bidi="fr_FR"/>
        </w:rPr>
      </w:r>
      <w:r>
        <w:rPr>
          <w:lang w:val="fr_FR" w:bidi="fr_FR"/>
        </w:rPr>
        <w:t>Voici quelques autres façons de traduire cette expression :</w:t>
      </w:r>
    </w:p>
    <w:p>
      <w:pPr>
        <w:pStyle w:val="ListBullet"/>
        <w:spacing w:line="240" w:lineRule="auto"/>
        <w:ind w:left="720"/>
      </w:pPr>
      <w:r>
        <w:rPr>
          <w:lang w:val="fr_FR" w:bidi="fr_FR"/>
        </w:rPr>
      </w:r>
      <w:r>
        <w:rPr>
          <w:lang w:val="fr_FR" w:bidi="fr_FR"/>
        </w:rPr>
        <w:t>Je suis la lumière pour le monde.</w:t>
      </w:r>
    </w:p>
    <w:p>
      <w:pPr>
        <w:pStyle w:val="ListBullet"/>
        <w:spacing w:line="240" w:lineRule="auto"/>
        <w:ind w:left="720"/>
      </w:pPr>
      <w:r>
        <w:rPr>
          <w:lang w:val="fr_FR" w:bidi="fr_FR"/>
        </w:rPr>
      </w:r>
      <w:r>
        <w:rPr>
          <w:lang w:val="fr_FR" w:bidi="fr_FR"/>
        </w:rPr>
        <w:t>Je suis comme la lumière du monde.</w:t>
      </w:r>
    </w:p>
    <w:p>
      <w:pPr>
        <w:pStyle w:val="ListBullet"/>
        <w:spacing w:line="240" w:lineRule="auto"/>
        <w:ind w:left="720"/>
      </w:pPr>
      <w:r>
        <w:rPr>
          <w:lang w:val="fr_FR" w:bidi="fr_FR"/>
        </w:rPr>
      </w:r>
      <w:r>
        <w:rPr>
          <w:lang w:val="fr_FR" w:bidi="fr_FR"/>
        </w:rPr>
        <w:t>Je suis comme la lumière du monde parce que je permets aux gens de voir.</w:t>
      </w:r>
    </w:p>
    <w:p>
      <w:pPr>
        <w:pStyle w:val="ListBullet"/>
        <w:spacing w:line="240" w:lineRule="auto"/>
        <w:ind w:left="720"/>
      </w:pPr>
      <w:r>
        <w:rPr>
          <w:lang w:val="fr_FR" w:bidi="fr_FR"/>
        </w:rPr>
      </w:r>
      <w:r>
        <w:rPr>
          <w:lang w:val="fr_FR" w:bidi="fr_FR"/>
        </w:rPr>
        <w:t>Je suis celui qui est la vraie lumière du monde.</w:t>
      </w:r>
    </w:p>
    <w:p>
      <w:pPr>
        <w:pStyle w:val="ListBullet"/>
        <w:spacing w:line="240" w:lineRule="auto"/>
        <w:ind w:left="720"/>
      </w:pPr>
      <w:r>
        <w:rPr>
          <w:lang w:val="fr_FR" w:bidi="fr_FR"/>
        </w:rPr>
      </w:r>
      <w:r>
        <w:rPr>
          <w:lang w:val="fr_FR" w:bidi="fr_FR"/>
        </w:rPr>
        <w:t>J'apporte la vraie lumière spirituelle aux gens du monde.</w:t>
      </w:r>
    </w:p>
    <w:p>
      <w:pPr/>
      <w:r>
        <w:rPr>
          <w:lang w:val="fr_FR" w:bidi="fr_FR"/>
        </w:rPr>
      </w:r>
      <w:r>
        <w:rPr>
          <w:lang w:val="fr_FR" w:bidi="fr_FR"/>
        </w:rPr>
        <w:t>Jésus dit aussi que « la nuit vient ». Par cela, il veut dire qu'il quittera le monde et ce sera comme la nuit, parce que la lumière du monde (Jésus) sera partie. Pendant qu'il était dans le monde, il leur dit qu'il est « la lumière du monde ». Pendant que Jésus est avec eux, c'est comme s'il fait jour. Quand Jésus les quitte pour aller aux cieux, ce sera comme la nuit.</w:t>
      </w:r>
    </w:p>
    <w:p>
      <w:pPr/>
      <w:r>
        <w:rPr>
          <w:lang w:val="fr_FR" w:bidi="fr_FR"/>
        </w:rPr>
      </w:r>
      <w:r>
        <w:rPr>
          <w:lang w:val="fr_FR" w:bidi="fr_FR"/>
        </w:rPr>
        <w:t>Après que Jésus ait dit ces choses, il crache sur le sol et fait de la boue avec la saleté humide. Puis il met cette boue sur les yeux de l'homme. Puis Jésus lui dit de se laver dans la piscine de Siloé, non loin du temple. L'homme s'y rend et se lave, et revient avec sa vue restaurée.</w:t>
      </w:r>
    </w:p>
    <w:p>
      <w:pPr/>
      <w:r>
        <w:rPr>
          <w:lang w:val="fr_FR" w:bidi="fr_FR"/>
        </w:rPr>
      </w:r>
      <w:r>
        <w:rPr>
          <w:lang w:val="fr_FR" w:bidi="fr_FR"/>
        </w:rPr>
        <w:t>Quand l'homme revient, Jésus était parti. Ses voisins et d'autres personnes qui l'avaient vu mendier ne savaient pas s'il s'agissait du même homme qui était aveugle. Pendant qu'ils en discutent, l'homme dit : « Je suis cet homme ». Il leur explique comment Jésus l'a guéri. Ils demandent ensuite où se trouvait Jésus, mais il ne le savait pas.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9.1–12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L'homme né aveugle</w:t>
      </w:r>
    </w:p>
    <w:p>
      <w:pPr>
        <w:pStyle w:val="ListBullet"/>
        <w:spacing w:line="240" w:lineRule="auto"/>
        <w:ind w:left="720"/>
      </w:pPr>
      <w:r>
        <w:rPr>
          <w:lang w:val="fr_FR" w:bidi="fr_FR"/>
        </w:rPr>
      </w:r>
      <w:r>
        <w:rPr>
          <w:lang w:val="fr_FR" w:bidi="fr_FR"/>
        </w:rPr>
        <w:t>Les voisins de l'homme né aveugle</w:t>
      </w:r>
    </w:p>
    <w:p>
      <w:pPr>
        <w:pStyle w:val="ListBullet"/>
        <w:spacing w:line="240" w:lineRule="auto"/>
        <w:ind w:left="720"/>
      </w:pPr>
      <w:r>
        <w:rPr>
          <w:lang w:val="fr_FR" w:bidi="fr_FR"/>
        </w:rPr>
      </w:r>
      <w:r>
        <w:rPr>
          <w:lang w:val="fr_FR" w:bidi="fr_FR"/>
        </w:rPr>
        <w:t>Les personnes qui avaient vu l'homme mendier dans la rue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la partie du passage quand Jésus et ses disciples marchent à travers Jérusalem et voient l'homme né aveugle. Les disciples demandent-ils à Jésus : « Rabbi, qui a péché, cet homme ou ses parents, pour qu'il soit né aveugle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l'un des disciples : « Que ressentez-vous ou que pensez-vous ? » La personne pourrait répondre des choses comme : « Je me demande comment cet homme peut mériter d'être aveugle. » ou « Ses parents ont-ils fait quelque chose de mal pour causer cela ? » ou « Dieu est-il juste envers cet homme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partie du passage quand Jésus répond aux disciples. Jésus leur dit que ni l'homme ni ses parents n'ont péché pour causer cela. Au lieu de cela, l'homme est né aveugle pour que les œuvres de Dieu puissent être démontrées dans sa vie. Jésus leur dit aussi qu'ils doivent faire les œuvres de Dieu pendant que Jésus est dans le monde. Jésus leur dit aussi qu'il est « la lumière du monde ». Puis Jésus fait de la boue avec du crachat et la met sur les yeux de l'homme qui est né aveugle.</w:t>
      </w:r>
    </w:p>
    <w:p>
      <w:pPr/>
      <w:r>
        <w:rPr>
          <w:lang w:val="fr_FR" w:bidi="fr_FR"/>
        </w:rPr>
      </w:r>
      <w:r>
        <w:rPr>
          <w:lang w:val="fr_FR" w:bidi="fr_FR"/>
        </w:rPr>
        <w:t>Jésus lui dit d'aller et de se laver dans la piscine de Siloé.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né aveugle : « Que ressentez-vous ou que pensez-vous ? » La personne répondra peut-être : « Je ne comprends pas ce que Jésus dit au sujet de la lumière du monde », ou « Je me demande pourquoi il a mis cette boue sur mes yeux », ou « J'espère que cela m'aidera ».</w:t>
      </w:r>
    </w:p>
    <w:p>
      <w:pPr>
        <w:pStyle w:val="ListBullet"/>
        <w:spacing w:line="240" w:lineRule="auto"/>
        <w:ind w:left="720"/>
      </w:pPr>
      <w:r>
        <w:rPr>
          <w:lang w:val="fr_FR" w:bidi="fr_FR"/>
        </w:rPr>
      </w:r>
      <w:r>
        <w:rPr>
          <w:lang w:val="fr_FR" w:bidi="fr_FR"/>
        </w:rPr>
        <w:t>Demandez à l'une des personnes qui jouent les disciples : « Que ressentez-vous ou que pensez-vous ? » La personne répondra peut-être : « Je me demande ce que Jésus fait maintenant », ou « La salive de Jésus va-t-elle guérir cet homme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partie du passage quand l'homme se lave dans la piscine et revient en voyant. Demandez ensuite à ses voisins et à ses connaissances de le voir et de discuter entre eux : « Est-ce l'homme qui mendiait ? »</w:t>
      </w:r>
    </w:p>
    <w:p>
      <w:pPr/>
      <w:r>
        <w:rPr>
          <w:lang w:val="fr_FR" w:bidi="fr_FR"/>
        </w:rPr>
      </w:r>
      <w:r>
        <w:rPr>
          <w:lang w:val="fr_FR" w:bidi="fr_FR"/>
        </w:rPr>
        <w:t>Demandez à l'homme qui a été guéri de dire : « Je suis cet homme ».</w:t>
      </w:r>
    </w:p>
    <w:p>
      <w:pPr/>
      <w:r>
        <w:rPr>
          <w:lang w:val="fr_FR" w:bidi="fr_FR"/>
        </w:rPr>
      </w:r>
      <w:r>
        <w:rPr>
          <w:lang w:val="fr_FR" w:bidi="fr_FR"/>
        </w:rPr>
        <w:t>Les voisins demandent à l'homme comment il a été guéri. L'homme leur dit ensuite ce qui s'est passé. Ses voisins lui demandent ensuite : « Où est l'homme qui t'a guéri ? » mais l'homme ne sait pas où se trouve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l'une des personnes qui jouent un des voisins : « Que ressentez-vous ou que pensez-vous ? » La personne répondra peut-être : « Je pense que c'est l'homme qui était aveugle, mais je ne sais pas comment il est possible qu'il voie », ou « Est-il possible qu'un grand miracle se soit produit ? » ou « Cet homme mentait-il sur le fait d'être aveugle ? »</w:t>
      </w:r>
    </w:p>
    <w:p>
      <w:pPr>
        <w:pStyle w:val="ListBullet"/>
        <w:spacing w:line="240" w:lineRule="auto"/>
        <w:ind w:left="720"/>
      </w:pPr>
      <w:r>
        <w:rPr>
          <w:lang w:val="fr_FR" w:bidi="fr_FR"/>
        </w:rPr>
      </w:r>
      <w:r>
        <w:rPr>
          <w:lang w:val="fr_FR" w:bidi="fr_FR"/>
        </w:rPr>
        <w:t>Demandez à l'homme que Jésus a guéri : « Que pensez-vous ou ressentez-vous maintenant ? » La personne pourrait répondre : « Je suis si heureux de pouvoir voir ! » ou « Je ne sais pas comment cela est possible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9.1–12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disciples demandent à Jésus : « </w:t>
      </w:r>
      <w:r>
        <w:rPr>
          <w:b/>
          <w:lang w:val="fr_FR" w:bidi="fr_FR"/>
        </w:rPr>
        <w:t>Rabbi</w:t>
      </w:r>
      <w:r>
        <w:rPr>
          <w:lang w:val="fr_FR" w:bidi="fr_FR"/>
        </w:rPr>
        <w:t xml:space="preserve">, qui a </w:t>
      </w:r>
      <w:r>
        <w:rPr>
          <w:b/>
          <w:lang w:val="fr_FR" w:bidi="fr_FR"/>
        </w:rPr>
        <w:t>péché</w:t>
      </w:r>
      <w:r>
        <w:rPr>
          <w:lang w:val="fr_FR" w:bidi="fr_FR"/>
        </w:rPr>
        <w:t xml:space="preserve">, cet homme ou ses parents, pour qu'il soit né aveugle ? » Rabbi signifie enseignant. Le péché est la désobéissance à Dieu. Pour plus d'informations sur les mots </w:t>
      </w:r>
      <w:r>
        <w:rPr>
          <w:lang w:val="fr_FR" w:bidi="fr_FR"/>
        </w:rPr>
        <w:t>Rabbi</w:t>
      </w:r>
      <w:r>
        <w:rPr>
          <w:lang w:val="fr_FR" w:bidi="fr_FR"/>
        </w:rPr>
        <w:t xml:space="preserve"> et le </w:t>
      </w:r>
      <w:r>
        <w:rPr>
          <w:lang w:val="fr_FR" w:bidi="fr_FR"/>
        </w:rPr>
        <w:t>péché</w:t>
      </w:r>
      <w:r>
        <w:rPr>
          <w:lang w:val="fr_FR" w:bidi="fr_FR"/>
        </w:rPr>
        <w:t>, référez-vous au Glossaire principal. Utilisez les mêmes mots ou expressions pour Rabbi et péché que vous avez utilisés dans les passages précédents.</w:t>
      </w:r>
    </w:p>
    <w:p>
      <w:pPr/>
      <w:r>
        <w:rPr>
          <w:lang w:val="fr_FR" w:bidi="fr_FR"/>
        </w:rPr>
      </w:r>
      <w:r>
        <w:rPr>
          <w:lang w:val="fr_FR" w:bidi="fr_FR"/>
        </w:rPr>
        <w:t xml:space="preserve">Jésus leur dit qu'au lieu de cela, cette cécité était pour que </w:t>
      </w:r>
      <w:r>
        <w:rPr>
          <w:b/>
          <w:lang w:val="fr_FR" w:bidi="fr_FR"/>
        </w:rPr>
        <w:t>les œuvres de Dieu</w:t>
      </w:r>
      <w:r>
        <w:rPr>
          <w:lang w:val="fr_FR" w:bidi="fr_FR"/>
        </w:rPr>
        <w:t xml:space="preserve"> soient vues dans sa vie. Dans l'Évangile de Jean, « les œuvres de Dieu » fait référence aux miracles que seul Dieu peut faire, c'est-à-dire aussi quelque chose que Dieu fait pour montrer sa puissance. Pour plus d'informations sur les œuvres, voir l'entrée du glossaire principal pour </w:t>
      </w:r>
      <w:r>
        <w:rPr>
          <w:lang w:val="fr_FR" w:bidi="fr_FR"/>
        </w:rPr>
        <w:t>miracle</w:t>
      </w:r>
      <w:r>
        <w:rPr>
          <w:lang w:val="fr_FR" w:bidi="fr_FR"/>
        </w:rPr>
        <w:t>. Assurez-vous d'utiliser le même mot pour « œuvres de Dieu » que vous avez utilisé dans les passages précédents.</w:t>
      </w:r>
    </w:p>
    <w:p>
      <w:pPr/>
      <w:r>
        <w:rPr>
          <w:lang w:val="fr_FR" w:bidi="fr_FR"/>
        </w:rPr>
      </w:r>
      <w:r>
        <w:rPr>
          <w:lang w:val="fr_FR" w:bidi="fr_FR"/>
        </w:rPr>
        <w:t xml:space="preserve">Jésus dit aussi : « Pendant que je suis dans le monde, je suis la lumière du monde ». Jésus utilise le nom de Dieu que Dieu a dit à Moïse quand Dieu l'a envoyé pour libérer les Israélites en Égypte : « Je suis ». Voir </w:t>
      </w:r>
      <w:r>
        <w:rPr>
          <w:lang w:val="fr_FR" w:bidi="fr_FR"/>
        </w:rPr>
        <w:t>Je suis</w:t>
      </w:r>
      <w:r>
        <w:rPr>
          <w:lang w:val="fr_FR" w:bidi="fr_FR"/>
        </w:rPr>
        <w:t xml:space="preserve"> dans le glossaire principal pour plus d'informations sur ce terme. Assurez-vous de traduire « Je suis » de la même manière que vous l'avez fait dans les passages précédents.</w:t>
      </w:r>
    </w:p>
    <w:p>
      <w:pPr/>
      <w:r>
        <w:rPr>
          <w:lang w:val="fr_FR" w:bidi="fr_FR"/>
        </w:rPr>
      </w:r>
      <w:r>
        <w:rPr>
          <w:lang w:val="fr_FR" w:bidi="fr_FR"/>
        </w:rPr>
        <w:t xml:space="preserve">Jésus lui dit d'aller se laver dans la </w:t>
      </w:r>
      <w:r>
        <w:rPr>
          <w:b/>
          <w:lang w:val="fr_FR" w:bidi="fr_FR"/>
        </w:rPr>
        <w:t>piscine de Siloé</w:t>
      </w:r>
      <w:r>
        <w:rPr>
          <w:lang w:val="fr_FR" w:bidi="fr_FR"/>
        </w:rPr>
        <w:t>. Cette piscine était près du temple, et les gens l'utilisaient pour les ablutions rituelles avant l'adoration ainsi que pour l'approvisionnement en eau de la ville. C'était une piscine faite de main d'homme. Le nom de la piscine, « Siloé », signifie « envoyé », parce que l'eau dans la piscine y était envoyée de l'extérieur de Jérusalem vers la piscine pour que les gens l'utilisent.</w:t>
      </w:r>
    </w:p>
    <w:p>
      <w:pPr/>
      <w:r>
        <w:rPr>
          <w:lang w:val="fr_FR" w:bidi="fr_FR"/>
        </w:rPr>
      </w:r>
      <w:r>
        <w:rPr>
          <w:lang w:val="fr_FR" w:bidi="fr_FR"/>
        </w:rPr>
        <w:t xml:space="preserve">Quand l'homme dit aux pharisiens comment Jésus l'a guéri, il dit que Jésus a frotté (ou </w:t>
      </w:r>
      <w:r>
        <w:rPr>
          <w:b/>
          <w:lang w:val="fr_FR" w:bidi="fr_FR"/>
        </w:rPr>
        <w:t>oint</w:t>
      </w:r>
      <w:r>
        <w:rPr>
          <w:lang w:val="fr_FR" w:bidi="fr_FR"/>
        </w:rPr>
        <w:t xml:space="preserve">) ses yeux. Cela signifie que Jésus honore l'homme en mettant la boue sur ses yeux. Ce mot onction est souvent utilisé quand quelqu'un place de l'huile sur la tête d'une personne dans une cérémonie spéciale. Pour plus d'informations sur </w:t>
      </w:r>
      <w:r>
        <w:rPr>
          <w:lang w:val="fr_FR" w:bidi="fr_FR"/>
        </w:rPr>
        <w:t>l'onction</w:t>
      </w:r>
      <w:r>
        <w:rPr>
          <w:lang w:val="fr_FR" w:bidi="fr_FR"/>
        </w:rPr>
        <w:t>, référez-vous au Glossaire principal. Assurez-vous d'utiliser le même mot pour onction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9:1–12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99">
        <w:r>
          <w:rPr>
            <w:lang w:val="fr_FR" w:bidi="fr_FR"/>
          </w:rPr>
          <w:rPr>
            <w:color w:val="0000EE"/>
            <w:u w:val="single"/>
          </w:rPr>
          <w:t>Écouter et Cœur</w:t>
        </w:r>
      </w:hyperlink>
      <w:r>
        <w:rPr>
          <w:lang w:val="fr_FR" w:bidi="fr_FR"/>
        </w:rPr>
        <w:t xml:space="preserve"> (379 KB)</w:t>
      </w:r>
      <w:r>
        <w:rPr>
          <w:lang w:val="fr_FR" w:bidi="fr_FR"/>
        </w:rPr>
      </w:r>
    </w:p>
    <w:p>
      <w:pPr>
        <w:pStyle w:val="ListBullet"/>
        <w:spacing w:line="240" w:lineRule="auto"/>
        <w:ind w:left="720"/>
      </w:pPr>
      <w:r>
        <w:rPr>
          <w:lang w:val="fr_FR" w:bidi="fr_FR"/>
        </w:rPr>
      </w:r>
      <w:hyperlink r:id="rId200">
        <w:r>
          <w:rPr>
            <w:lang w:val="fr_FR" w:bidi="fr_FR"/>
          </w:rPr>
          <w:rPr>
            <w:color w:val="0000EE"/>
            <w:u w:val="single"/>
          </w:rPr>
          <w:t>Planter le Décor</w:t>
        </w:r>
      </w:hyperlink>
      <w:r>
        <w:rPr>
          <w:lang w:val="fr_FR" w:bidi="fr_FR"/>
        </w:rPr>
        <w:t xml:space="preserve"> (2.9 MB)</w:t>
      </w:r>
      <w:r>
        <w:rPr>
          <w:lang w:val="fr_FR" w:bidi="fr_FR"/>
        </w:rPr>
      </w:r>
    </w:p>
    <w:p>
      <w:pPr>
        <w:pStyle w:val="ListBullet"/>
        <w:spacing w:line="240" w:lineRule="auto"/>
        <w:ind w:left="720"/>
      </w:pPr>
      <w:r>
        <w:rPr>
          <w:lang w:val="fr_FR" w:bidi="fr_FR"/>
        </w:rPr>
      </w:r>
      <w:hyperlink r:id="rId201">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202">
        <w:r>
          <w:rPr>
            <w:lang w:val="fr_FR" w:bidi="fr_FR"/>
          </w:rPr>
          <w:rPr>
            <w:color w:val="0000EE"/>
            <w:u w:val="single"/>
          </w:rPr>
          <w:t>Intégration du Texte</w:t>
        </w:r>
      </w:hyperlink>
      <w:r>
        <w:rPr>
          <w:lang w:val="fr_FR" w:bidi="fr_FR"/>
        </w:rPr>
        <w:t xml:space="preserve"> (2.3 MB)</w:t>
      </w:r>
      <w:r>
        <w:rPr>
          <w:lang w:val="fr_FR" w:bidi="fr_FR"/>
        </w:rPr>
      </w:r>
    </w:p>
    <w:p>
      <w:pPr>
        <w:pStyle w:val="ListBullet"/>
        <w:spacing w:line="240" w:lineRule="auto"/>
        <w:ind w:left="720"/>
      </w:pPr>
      <w:r>
        <w:rPr>
          <w:lang w:val="fr_FR" w:bidi="fr_FR"/>
        </w:rPr>
      </w:r>
      <w:hyperlink r:id="rId203">
        <w:r>
          <w:rPr>
            <w:lang w:val="fr_FR" w:bidi="fr_FR"/>
          </w:rPr>
          <w:rPr>
            <w:color w:val="0000EE"/>
            <w:u w:val="single"/>
          </w:rPr>
          <w:t>Combler les Lacunes</w:t>
        </w:r>
      </w:hyperlink>
      <w:r>
        <w:rPr>
          <w:lang w:val="fr_FR" w:bidi="fr_FR"/>
        </w:rPr>
        <w:t xml:space="preserve"> (1.3 MB)</w:t>
      </w:r>
      <w:r>
        <w:rPr>
          <w:lang w:val="fr_FR" w:bidi="fr_FR"/>
        </w:rPr>
      </w:r>
    </w:p>
    <w:p>
      <w:pPr>
        <w:pStyle w:val="ListBullet"/>
        <w:spacing w:line="240" w:lineRule="auto"/>
        <w:ind w:left="720"/>
      </w:pPr>
      <w:r>
        <w:rPr>
          <w:lang w:val="fr_FR" w:bidi="fr_FR"/>
        </w:rPr>
      </w:r>
      <w:hyperlink r:id="rId204">
        <w:r>
          <w:rPr>
            <w:lang w:val="fr_FR" w:bidi="fr_FR"/>
          </w:rPr>
          <w:rPr>
            <w:color w:val="0000EE"/>
            <w:u w:val="single"/>
          </w:rPr>
          <w:t>Prêcher la Parole</w:t>
        </w:r>
      </w:hyperlink>
      <w:r>
        <w:rPr>
          <w:lang w:val="fr_FR" w:bidi="fr_FR"/>
        </w:rPr>
        <w:t xml:space="preserve"> (790 KB)</w:t>
      </w:r>
      <w:r>
        <w:rPr>
          <w:lang w:val="fr_FR" w:bidi="fr_FR"/>
        </w:rPr>
      </w:r>
      <w:r>
        <w:rPr>
          <w:lang w:val="fr_FR" w:bidi="fr_FR"/>
        </w:rPr>
      </w:r>
      <w:r>
        <w:rPr>
          <w:lang w:val="fr_FR" w:bidi="fr_FR"/>
        </w:rPr>
      </w:r>
    </w:p>
    <w:p>
      <w:pPr/>
      <w:r>
        <w:rPr>
          <w:lang w:val="fr_FR" w:bidi="fr_FR"/>
        </w:rPr>
      </w:r>
    </w:p>
    <w:p>
      <w:pPr>
        <w:pStyle w:val="Heading2"/>
      </w:pPr>
      <w:r>
        <w:rPr>
          <w:lang w:val="fr_FR" w:bidi="fr_FR"/>
        </w:rPr>
        <w:t>Jean 9:13–23</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9.13–21. Laissez entrer la parole de Dieu dans vos cœurs.</w:t>
      </w:r>
    </w:p>
    <w:p>
      <w:pPr/>
      <w:r>
        <w:rPr>
          <w:lang w:val="fr_FR" w:bidi="fr_FR"/>
        </w:rPr>
      </w:r>
      <w:r>
        <w:rPr>
          <w:lang w:val="fr_FR" w:bidi="fr_FR"/>
        </w:rPr>
        <w:t xml:space="preserve">Écoutez l'enregistrement de Jean 9.13–23 trois fois. Si c'est possible, écoutez-le dans trois traductions différentes. </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9.13–23 dans la traduction la plus facile à comprendre.</w:t>
      </w:r>
    </w:p>
    <w:p>
      <w:pPr/>
      <w:r>
        <w:rPr>
          <w:lang w:val="fr_FR" w:bidi="fr_FR"/>
        </w:rPr>
      </w:r>
      <w:r>
        <w:rPr>
          <w:lang w:val="fr_FR" w:bidi="fr_FR"/>
        </w:rPr>
        <w:t>Dans le passage précédent, Jésus a guéri un homme qui est né aveugle. Après cela, les personnes qui savaient que l'homme était aveugle ne savaient pas s'il s'agissait du même homme, et s'il était vraiment guéri.</w:t>
      </w:r>
    </w:p>
    <w:p>
      <w:pPr/>
      <w:r>
        <w:rPr>
          <w:lang w:val="fr_FR" w:bidi="fr_FR"/>
        </w:rPr>
      </w:r>
      <w:r>
        <w:rPr>
          <w:lang w:val="fr_FR" w:bidi="fr_FR"/>
        </w:rPr>
        <w:t>Ils ne savaient pas non plus où se trouvait Jésus. Ils ne pouvaient donc pas lui en demander plus au sujet de ce miracle.</w:t>
      </w:r>
    </w:p>
    <w:p>
      <w:pPr/>
      <w:r>
        <w:rPr>
          <w:lang w:val="fr_FR" w:bidi="fr_FR"/>
        </w:rPr>
      </w:r>
      <w:r>
        <w:rPr>
          <w:lang w:val="fr_FR" w:bidi="fr_FR"/>
        </w:rPr>
        <w:t>Les voisins et les personnes qui connaissaient l'homme guéri l'emmènent vers les pharisiens, c'est-à-dire les chefs religieux locaux. Ces personnes ont fait cela parce que quelque chose de très inhabituel s'est produit quand l'homme a été guéri. Ils voulaient découvrir de la part des chefs religieux s'il s'agissait d'un acte de Dieu. L'auteur, Jean, mentionne un détail important quand il dit que c'était l'ors d'un jour de sabbat que Jésus a fait la boue et a guéri l'homme. Les Juifs avaient beaucoup de règles pour le jour du sabbat qui allaient au-delà du commandement d'« honorer le jour du sabbat et de le garder saint », comme il est déclaré dans les dix commandements. Ils ne permettaient aucun travail, et guérir était vu comme du travail. Le jour du sabbat, on n'avait pas le droit d'aider, sauf si la vie de quelqu'un était en danger. La vie de cet homme n'était pas en danger. Cela pourrait être une partie de la raison pour laquelle les gens venaient vers les chefs religieux pour une enquête.</w:t>
      </w:r>
    </w:p>
    <w:p>
      <w:pPr/>
      <w:r>
        <w:rPr>
          <w:lang w:val="fr_FR" w:bidi="fr_FR"/>
        </w:rPr>
      </w:r>
      <w:r>
        <w:rPr>
          <w:lang w:val="fr_FR" w:bidi="fr_FR"/>
        </w:rPr>
        <w:t>Mettez cet enregistrement en pause et discutez des questions suivantes avec votre groupe : dans votre culture, que faites-vous quand il y a un événement difficile ou déroutant ? À qui demanderiez-vous de l'aide pour le comprendre ?</w:t>
      </w:r>
    </w:p>
    <w:p>
      <w:pPr/>
      <w:r>
        <w:rPr>
          <w:lang w:val="fr_FR" w:bidi="fr_FR"/>
        </w:rPr>
      </w:r>
      <w:r>
        <w:rPr>
          <w:lang w:val="fr_FR" w:bidi="fr_FR"/>
        </w:rPr>
        <w:t>Les pharisiens demandent à l'homme que Jésus a guéri comment cela s'est produit. L'homme guéri décrit l'événement. Quand ils entendent que cela s'est produit le jour du sabbat, les pharisiens étaient en désaccord entre eux. Certains d'entre eux disent que parce que Jésus ne suit pas les règles que les Juifs avaient pour le jour du sabbat, il n'a pas été envoyé de Dieu selon leur avis. D'autres pharisiens demandent comment Jésus pouvait avoir la puissance de faire les miracles qu'il a faits si Jésus ne venait pas de Dieu ? Les pharisiens ne s'attendaient pas à une réponse à cette question. Ils demandent cela pour faire le point que Jésus pourrait venir de Dieu. C'était une situation difficile à comprendre et à expliquer pour ces chefs religieux.</w:t>
      </w:r>
    </w:p>
    <w:p>
      <w:pPr/>
      <w:r>
        <w:rPr>
          <w:lang w:val="fr_FR" w:bidi="fr_FR"/>
        </w:rPr>
      </w:r>
      <w:r>
        <w:rPr>
          <w:lang w:val="fr_FR" w:bidi="fr_FR"/>
        </w:rPr>
        <w:t>À ce stade, les pharisiens demandent à l'homme guéri ce qu'il pense de Jésus. Ce n'était pas normal pour ces chefs religieux. L'homme guéri était sans instruction et un mendiant. Il n'était pas un expert religieux. Mais ils demandent son opinion ici. L'homme leur dit : « Il (Jésus) est un prophète ». Un prophète est quelqu'un que Dieu envoie pour dire le message de Dieu aux gens. L'homme guéri pense que Jésus était un messager et représentant de Dieu.</w:t>
      </w:r>
    </w:p>
    <w:p>
      <w:pPr/>
      <w:r>
        <w:rPr>
          <w:lang w:val="fr_FR" w:bidi="fr_FR"/>
        </w:rPr>
      </w:r>
      <w:r>
        <w:rPr>
          <w:lang w:val="fr_FR" w:bidi="fr_FR"/>
        </w:rPr>
        <w:t xml:space="preserve">Les chefs religieux ne croyaient pas que l'homme était né aveugle ou que Jésus l'avait guéri. Ils envoient donc les parents de l'homme pour qu'ils viennent et leur parlent. C'était obligatoire pour les parents. Ils demandent à ses parents s'il s'agissait de leur fils, et s'il était né aveugle. Les pharisiens demandent aussi comment il se fait qu'il peut voir maintenant. Les parents disent aux pharisiens qu'il s'agit de leur fils, et qu'il est né aveugle. Mais ils ne savaient pas comment il se faisait qu'il pouvait voir. </w:t>
      </w:r>
    </w:p>
    <w:p>
      <w:pPr/>
      <w:r>
        <w:rPr>
          <w:lang w:val="fr_FR" w:bidi="fr_FR"/>
        </w:rPr>
      </w:r>
      <w:r>
        <w:rPr>
          <w:lang w:val="fr_FR" w:bidi="fr_FR"/>
        </w:rPr>
        <w:t>Les parents de l'homme disent aux pharisiens de demander à l'homme lui-même. Ils disaient qu'il était assez vieux pour parler pour lui-même. Dans leur culture, cela signifie qu'il avait au moins treize ans. Mais il était probablement plus âgé que cela, parce qu'il mendiait pour de l'argent dans les rues et ne dépendait probablement pas de ses parents pour son soutien. Il est aussi appelé « un homme » dans le passage. Jean note qu'ils ont fait cela parce qu'ils avaient peur des pharisiens. Ces chefs religieux avaient déjà averti les Juifs que si quelqu'un disait que Jésus était le Christ, le Sauveur promis, il lui serait interdit d'assister à leur maison d'adoration. C'était une punition très sérieuse dans leur culture. Les parents de cet homme ne voulaient donc plus être impliqués dans la discussion.</w:t>
      </w:r>
    </w:p>
    <w:p>
      <w:pPr/>
      <w:r>
        <w:rPr>
          <w:lang w:val="fr_FR" w:bidi="fr_FR"/>
        </w:rPr>
      </w:r>
      <w:r>
        <w:rPr>
          <w:lang w:val="fr_FR" w:bidi="fr_FR"/>
        </w:rPr>
        <w:t>Mettez en pause cet enregistrement ici et posez les questions suivantes pour la discussion avec votre groupe : dans votre culture, combien d'autorité les chefs religieux ont-ils pour interdire à une personne de rejoindre la communauté pour adorer ? Que se passerait-il si les chefs religieux dans votre culture chassaient une personne hors de la maison d'adoration ? Comment cela pourrait-il avoir un impact sur d'autres parties de leur vie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9.13–23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 :</w:t>
      </w:r>
      <w:r>
        <w:rPr>
          <w:lang w:val="fr_FR" w:bidi="fr_FR"/>
        </w:rPr>
        <w:t xml:space="preserve"> l'homme guéri est amené vers les pharisiens pour une enquête. Les pharisiens ont un désaccord entre eux au sujet de la puissance et de l'autorité de Jésus. L'homme guéri appelle Jésus « un prophète ».</w:t>
      </w:r>
    </w:p>
    <w:p>
      <w:pPr/>
      <w:r>
        <w:rPr>
          <w:lang w:val="fr_FR" w:bidi="fr_FR"/>
        </w:rPr>
      </w:r>
      <w:r>
        <w:rPr>
          <w:b/>
          <w:lang w:val="fr_FR" w:bidi="fr_FR"/>
        </w:rPr>
        <w:t>Dans la deuxième partie :</w:t>
      </w:r>
      <w:r>
        <w:rPr>
          <w:lang w:val="fr_FR" w:bidi="fr_FR"/>
        </w:rPr>
        <w:t xml:space="preserve"> les pharisiens envoient chercher les parents de l'homme qui a été guéri. Ils interrogent ses parents et veulent spécifiquement savoir comment il a été guéri. Mais ses parents ne répondent pas à cette question. Au lieu de cela, ils renvoient les pharisiens vers l'homme qui a été guéri.</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L'homme qui a été guéri de cécité</w:t>
      </w:r>
    </w:p>
    <w:p>
      <w:pPr>
        <w:pStyle w:val="ListBullet"/>
        <w:spacing w:line="240" w:lineRule="auto"/>
        <w:ind w:left="720"/>
      </w:pPr>
      <w:r>
        <w:rPr>
          <w:lang w:val="fr_FR" w:bidi="fr_FR"/>
        </w:rPr>
      </w:r>
      <w:r>
        <w:rPr>
          <w:lang w:val="fr_FR" w:bidi="fr_FR"/>
        </w:rPr>
        <w:t>Ses voisins et les personnes qui le connaissaient comme mendiant</w:t>
      </w:r>
    </w:p>
    <w:p>
      <w:pPr>
        <w:pStyle w:val="ListBullet"/>
        <w:spacing w:line="240" w:lineRule="auto"/>
        <w:ind w:left="720"/>
      </w:pPr>
      <w:r>
        <w:rPr>
          <w:lang w:val="fr_FR" w:bidi="fr_FR"/>
        </w:rPr>
      </w:r>
      <w:r>
        <w:rPr>
          <w:lang w:val="fr_FR" w:bidi="fr_FR"/>
        </w:rPr>
        <w:t>Les pharisiens (un groupe qui ne croit pas que Jésus vient de Dieu, un groupe qui pense qu'il pourrait venir de Dieu)</w:t>
      </w:r>
    </w:p>
    <w:p>
      <w:pPr>
        <w:pStyle w:val="ListBullet"/>
        <w:spacing w:line="240" w:lineRule="auto"/>
        <w:ind w:left="720"/>
      </w:pPr>
      <w:r>
        <w:rPr>
          <w:lang w:val="fr_FR" w:bidi="fr_FR"/>
        </w:rPr>
      </w:r>
      <w:r>
        <w:rPr>
          <w:lang w:val="fr_FR" w:bidi="fr_FR"/>
        </w:rPr>
        <w:t>Les parents de l'homme né aveugle</w:t>
      </w:r>
    </w:p>
    <w:p>
      <w:pPr/>
      <w:r>
        <w:rPr>
          <w:lang w:val="fr_FR" w:bidi="fr_FR"/>
        </w:rPr>
      </w:r>
      <w:r>
        <w:rPr>
          <w:lang w:val="fr_FR" w:bidi="fr_FR"/>
        </w:rPr>
        <w:t>En groupe, prêtez attention à ces parties du cadre du passage :</w:t>
      </w:r>
    </w:p>
    <w:p>
      <w:pPr/>
      <w:r>
        <w:rPr>
          <w:lang w:val="fr_FR" w:bidi="fr_FR"/>
        </w:rPr>
      </w:r>
      <w:r>
        <w:rPr>
          <w:lang w:val="fr_FR" w:bidi="fr_FR"/>
        </w:rPr>
        <w:t>Première partie</w:t>
      </w:r>
    </w:p>
    <w:p>
      <w:pPr/>
      <w:r>
        <w:rPr>
          <w:lang w:val="fr_FR" w:bidi="fr_FR"/>
        </w:rPr>
      </w:r>
      <w:r>
        <w:rPr>
          <w:lang w:val="fr_FR" w:bidi="fr_FR"/>
        </w:rPr>
        <w:t>Au début de ce passage, l'expression : « Ils amenèrent aux pharisiens l'homme qui était auparavant aveugle... » est une transition dans l'histoire. Cela s'est probablement produit le jour après que cet homme ait été guéri. Les personnes impliquées se déplacent vers un nouveau lieu pour rencontrer les pharisiens. Les Écritures ne sont pas claires quant à savoir si l'homme y est allé volontairement, ou si les gens l'ont forcé à y aller. Essayez de le traduire sans dire qu'il a été forcé d'y aller, ou pas forcé d'y aller. Vous pourriez dire : « Les gens ont conduit l'homme qui était auparavant aveugle vers les pharisiens », ou quelque chose de similaire.</w:t>
      </w:r>
    </w:p>
    <w:p>
      <w:pPr/>
      <w:r>
        <w:rPr>
          <w:lang w:val="fr_FR" w:bidi="fr_FR"/>
        </w:rPr>
      </w:r>
      <w:r>
        <w:rPr>
          <w:lang w:val="fr_FR" w:bidi="fr_FR"/>
        </w:rPr>
        <w:t>Le fait que cet homme a été guéri le jour du sabbat est rendu clair par le mot traduit par « maintenant ». Dans ce contexte, « maintenant » n'est pas un mot qui fait référence au temps. Au lieu de cela, il signifie ici : « il devrait être noté que... ». C'est l'une des raisons pour lesquelles les pharisiens se souciaient de cette guérison. Il est également possible que Jésus ait fait cela exprès, le jour du sabbat, afin de montrer sa puissance sur la loi du sabbat. Les pharisiens et les chefs juifs avaient déjà eu un désaccord avec Jésus quand il avait guéri d'autres personnes le jour du sabbat.</w:t>
      </w:r>
    </w:p>
    <w:p>
      <w:pPr/>
      <w:r>
        <w:rPr>
          <w:lang w:val="fr_FR" w:bidi="fr_FR"/>
        </w:rPr>
      </w:r>
      <w:r>
        <w:rPr>
          <w:lang w:val="fr_FR" w:bidi="fr_FR"/>
        </w:rPr>
        <w:t>Les pharisiens demandent à l'homme guéri d'expliquer comment il a été guéri. L'homme leur dit que Jésus a pris de l'argile, l'a appliqué aux yeux de l'homme et lui a dit de se laver et qu'il a été guéri. Immédiatement, certains des pharisiens soulignent que Jésus ne pouvait pas être venu de Dieu, parce qu'il ne suivait pas les règles du sabbat. C'était contre leurs lois sur le sabbat pour quelqu'un de guérir une autre personne le jour du sabbat, parce que c'était considéré comme « un travail ». Certains autres pharisiens sont en désaccord et disent que si Jésus ne venait pas de Dieu, il n'aurait pas le pouvoir de faire ces miracles. Les chefs religieux étaient donc divisés entre eux à cause de cette situation difficile.</w:t>
      </w:r>
    </w:p>
    <w:p>
      <w:pPr/>
      <w:r>
        <w:rPr>
          <w:lang w:val="fr_FR" w:bidi="fr_FR"/>
        </w:rPr>
      </w:r>
      <w:r>
        <w:rPr>
          <w:lang w:val="fr_FR" w:bidi="fr_FR"/>
        </w:rPr>
        <w:t>Les pharisiens demandent ensuite à l'homme qui a été guéri ce qu'il pense de Jésus. L'homme était sûr de lui quand il dit : « Il est un prophète ». Cela signifie qu'il pensait que Jésus venait de Dieu.</w:t>
      </w:r>
    </w:p>
    <w:p>
      <w:pPr/>
      <w:r>
        <w:rPr>
          <w:lang w:val="fr_FR" w:bidi="fr_FR"/>
        </w:rPr>
      </w:r>
      <w:r>
        <w:rPr>
          <w:lang w:val="fr_FR" w:bidi="fr_FR"/>
        </w:rPr>
        <w:t>Deuxième partie :</w:t>
      </w:r>
    </w:p>
    <w:p>
      <w:pPr/>
      <w:r>
        <w:rPr>
          <w:lang w:val="fr_FR" w:bidi="fr_FR"/>
        </w:rPr>
      </w:r>
      <w:r>
        <w:rPr>
          <w:lang w:val="fr_FR" w:bidi="fr_FR"/>
        </w:rPr>
        <w:t>Les pharisiens ne croyaient pas encore que l'homme était né aveugle, c'est-à-dire qu'il avait été guéri. Ils envoient donc chercher ses parents pour qu'ils viennent et soient interrogés. Ils demandent à ses parents : « Est-ce votre fils ? Est-il né aveugle ? Comment se fait-il qu'il voie maintenant ? »</w:t>
      </w:r>
    </w:p>
    <w:p>
      <w:pPr/>
      <w:r>
        <w:rPr>
          <w:lang w:val="fr_FR" w:bidi="fr_FR"/>
        </w:rPr>
      </w:r>
      <w:r>
        <w:rPr>
          <w:lang w:val="fr_FR" w:bidi="fr_FR"/>
        </w:rPr>
        <w:t>Les parents de l'homme confirment qu'il était leur fils, et qu'il est né aveugle.</w:t>
      </w:r>
    </w:p>
    <w:p>
      <w:pPr/>
      <w:r>
        <w:rPr>
          <w:lang w:val="fr_FR" w:bidi="fr_FR"/>
        </w:rPr>
      </w:r>
      <w:r>
        <w:rPr>
          <w:lang w:val="fr_FR" w:bidi="fr_FR"/>
        </w:rPr>
        <w:t>Jean fait un autre point à ce moment dans le passage. Il dit que les parents de l'homme qui a été guéri avaient peur des chefs religieux. Ces chefs disent que si quelqu'un prétendait que Jésus était le Messie, le Sauveur promis, il serait banni de la synagogue. Les parents ne voulaient pas être punis pour quelque chose qui impliquait leur fils.</w:t>
      </w:r>
    </w:p>
    <w:p>
      <w:pPr/>
      <w:r>
        <w:rPr>
          <w:lang w:val="fr_FR" w:bidi="fr_FR"/>
        </w:rPr>
      </w:r>
      <w:r>
        <w:rPr>
          <w:lang w:val="fr_FR" w:bidi="fr_FR"/>
        </w:rPr>
        <w:t>Les parents de l'homme disent aux pharisiens que leur fils était assez vieux pour répondre pour lui-même, mais ils ne savaient pas comment il se fait qu'il était guéri. Ils ne disent pas s'ils étaient au courant de Jésus ou pas.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9.13–23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L'homme qui a été guéri de cécité</w:t>
      </w:r>
    </w:p>
    <w:p>
      <w:pPr>
        <w:pStyle w:val="ListBullet"/>
        <w:spacing w:line="240" w:lineRule="auto"/>
        <w:ind w:left="720"/>
      </w:pPr>
      <w:r>
        <w:rPr>
          <w:lang w:val="fr_FR" w:bidi="fr_FR"/>
        </w:rPr>
      </w:r>
      <w:r>
        <w:rPr>
          <w:lang w:val="fr_FR" w:bidi="fr_FR"/>
        </w:rPr>
        <w:t>Ses voisins et les personnes qui le connaissaient comme mendiant</w:t>
      </w:r>
    </w:p>
    <w:p>
      <w:pPr>
        <w:pStyle w:val="ListBullet"/>
        <w:spacing w:line="240" w:lineRule="auto"/>
        <w:ind w:left="720"/>
      </w:pPr>
      <w:r>
        <w:rPr>
          <w:lang w:val="fr_FR" w:bidi="fr_FR"/>
        </w:rPr>
      </w:r>
      <w:r>
        <w:rPr>
          <w:lang w:val="fr_FR" w:bidi="fr_FR"/>
        </w:rPr>
        <w:t>Les pharisiens (un groupe qui ne croit pas que Jésus vient de Dieu, un groupe qui pense qu'il pourrait venir de Dieu)</w:t>
      </w:r>
    </w:p>
    <w:p>
      <w:pPr>
        <w:pStyle w:val="ListBullet"/>
        <w:spacing w:line="240" w:lineRule="auto"/>
        <w:ind w:left="720"/>
      </w:pPr>
      <w:r>
        <w:rPr>
          <w:lang w:val="fr_FR" w:bidi="fr_FR"/>
        </w:rPr>
      </w:r>
      <w:r>
        <w:rPr>
          <w:lang w:val="fr_FR" w:bidi="fr_FR"/>
        </w:rPr>
        <w:t>Les parents de l'homme né aveugle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la première partie du passage, quand l'homme guéri est amené vers les pharisiens pour une enquête. Les pharisiens ont un désaccord entre eux au sujet de la puissance et de l'autorité de Jésus. L'homme guéri appelle Jésus « un prophète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guéri : « Que ressentez-vous ou que pensez-vous ? » La personne pourrait répondre des choses comme : « Je me demande pourquoi ces personnes ont autant de questions », ou « Pourquoi ne peuvent-ils pas simplement être heureux pour moi ? » ou « Suis-je sur le point d'avoir des problèmes ? »</w:t>
      </w:r>
    </w:p>
    <w:p>
      <w:pPr>
        <w:pStyle w:val="ListBullet"/>
        <w:spacing w:line="240" w:lineRule="auto"/>
        <w:ind w:left="720"/>
      </w:pPr>
      <w:r>
        <w:rPr>
          <w:lang w:val="fr_FR" w:bidi="fr_FR"/>
        </w:rPr>
      </w:r>
      <w:r>
        <w:rPr>
          <w:lang w:val="fr_FR" w:bidi="fr_FR"/>
        </w:rPr>
        <w:t>Demandez à l'un des chefs religieux qui ne croit pas : « Que ressentez-vous ou que pensez-vous ? » La personne pourrait répondre des choses comme : « Cet homme ment », ou « Comment punirons-nous cet homme ? » ou « Pourquoi Jésus ne garde-t-il pas le sabbat ? »</w:t>
      </w:r>
    </w:p>
    <w:p>
      <w:pPr>
        <w:pStyle w:val="ListBullet"/>
        <w:spacing w:line="240" w:lineRule="auto"/>
        <w:ind w:left="720"/>
      </w:pPr>
      <w:r>
        <w:rPr>
          <w:lang w:val="fr_FR" w:bidi="fr_FR"/>
        </w:rPr>
      </w:r>
      <w:r>
        <w:rPr>
          <w:lang w:val="fr_FR" w:bidi="fr_FR"/>
        </w:rPr>
        <w:t>Demandez à l'un des chefs religieux qui a des doutes, qui pense que cela peut être un miracle de la part de Dieu : « Que ressentez-vous ou que pensez-vous ? » La personne pourrait répondre des choses comme : « C'est un miracle étonnant ! » ou « Jésus est-il vraiment un prophète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deuxième partie du le passage, quand les pharisiens envoient chercher les parents de l'homme qui a été guéri. Ils interrogent ses parents et veulent spécifiquement savoir comment il a été guéri. Mais ses parents ne répondent pas à cette question ; ils renvoient les pharisiens à l'homme qui a été guéri.</w:t>
      </w:r>
    </w:p>
    <w:p>
      <w:pPr/>
      <w:r>
        <w:rPr>
          <w:lang w:val="fr_FR" w:bidi="fr_FR"/>
        </w:rPr>
      </w:r>
      <w:r>
        <w:rPr>
          <w:lang w:val="fr_FR" w:bidi="fr_FR"/>
        </w:rPr>
        <w:t>Demandez aux acteurs qui jouent les parents de l'homme : « Que ressentez-vous ou que pensez-vous ? » Ils répondront peut-être des choses comme : « Nous avons peur. Ces personnes sont dangereuses », ou « Pourquoi ne posent-ils pas simplement la question à notre fils ? » ou « C'est la situation la plus difficile à laquelle nous ayons jamais été confrontés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9.13–23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voisins et les personnes qui connaissaient l'homme guéri l'emmènent vers les pharisiens, c'est-à-dire les chefs religieux locaux. Les </w:t>
      </w:r>
      <w:r>
        <w:rPr>
          <w:b/>
          <w:lang w:val="fr_FR" w:bidi="fr_FR"/>
        </w:rPr>
        <w:t>pharisiens</w:t>
      </w:r>
      <w:r>
        <w:rPr>
          <w:lang w:val="fr_FR" w:bidi="fr_FR"/>
        </w:rPr>
        <w:t xml:space="preserve"> étaient vus comme le groupe de chefs religieux le plus influent en Israël. Les pharisiens étaient dévoués à la loi de Dieu. Ils reconnaissaient à la fois les traditions religieuses et la loi écrites et orales. Certains des pharisiens étaient également des enseignants de la loi de Dieu. À l'époque de Jésus, beaucoup (mais pas tous) des chefs religieux à Jérusalem appartenaient à la secte des pharisiens. Dans ce passage, ils sont appelés pharisiens, Juifs et chefs juifs. Il s'agit du même groupe de personnes dans ce passage. Utilisez le même mot ou la même expression pour pharisien dans ce passage que vous avez utilisé dans les passages précédents. Pour plus d'informations sur le mot </w:t>
      </w:r>
      <w:r>
        <w:rPr>
          <w:lang w:val="fr_FR" w:bidi="fr_FR"/>
        </w:rPr>
        <w:t>pharisien</w:t>
      </w:r>
      <w:r>
        <w:rPr>
          <w:lang w:val="fr_FR" w:bidi="fr_FR"/>
        </w:rPr>
        <w:t>, référez-vous au Glossaire principal.</w:t>
      </w:r>
    </w:p>
    <w:p>
      <w:pPr/>
      <w:r>
        <w:rPr>
          <w:lang w:val="fr_FR" w:bidi="fr_FR"/>
        </w:rPr>
      </w:r>
      <w:r>
        <w:rPr>
          <w:lang w:val="fr_FR" w:bidi="fr_FR"/>
        </w:rPr>
        <w:t xml:space="preserve">C'était un jour de </w:t>
      </w:r>
      <w:r>
        <w:rPr>
          <w:b/>
          <w:lang w:val="fr_FR" w:bidi="fr_FR"/>
        </w:rPr>
        <w:t>sabbat</w:t>
      </w:r>
      <w:r>
        <w:rPr>
          <w:lang w:val="fr_FR" w:bidi="fr_FR"/>
        </w:rPr>
        <w:t xml:space="preserve"> quand Jésus a guéri l'homme. Le peuple juif observait le jour du sabbat comme un jour de repos et d'adoration à partir du moment où Dieu leur a donné ce commandement. À l'époque de Jésus, des règles spécifiques strictes étaient en place concernant le genre de travail qui pouvait et ne pouvait pas être fait en ce jour. C'était aussi le jour où l'on allait à la synagogue ou au temple pour adorer. Utilisez le même mot pour sabbat que dans les passages précédents. Pour plus d'informations sur le </w:t>
      </w:r>
      <w:r>
        <w:rPr>
          <w:lang w:val="fr_FR" w:bidi="fr_FR"/>
        </w:rPr>
        <w:t>sabbat</w:t>
      </w:r>
      <w:r>
        <w:rPr>
          <w:lang w:val="fr_FR" w:bidi="fr_FR"/>
        </w:rPr>
        <w:t>, référez-vous au Glossaire principal.</w:t>
      </w:r>
    </w:p>
    <w:p>
      <w:pPr/>
      <w:r>
        <w:rPr>
          <w:lang w:val="fr_FR" w:bidi="fr_FR"/>
        </w:rPr>
      </w:r>
      <w:r>
        <w:rPr>
          <w:lang w:val="fr_FR" w:bidi="fr_FR"/>
        </w:rPr>
        <w:t xml:space="preserve">Certains des pharisiens demandent comment un homme qui est un </w:t>
      </w:r>
      <w:r>
        <w:rPr>
          <w:b/>
          <w:lang w:val="fr_FR" w:bidi="fr_FR"/>
        </w:rPr>
        <w:t>pécheur</w:t>
      </w:r>
      <w:r>
        <w:rPr>
          <w:lang w:val="fr_FR" w:bidi="fr_FR"/>
        </w:rPr>
        <w:t xml:space="preserve"> pouvait accomplir des </w:t>
      </w:r>
      <w:r>
        <w:rPr>
          <w:b/>
          <w:lang w:val="fr_FR" w:bidi="fr_FR"/>
        </w:rPr>
        <w:t>signes</w:t>
      </w:r>
      <w:r>
        <w:rPr>
          <w:lang w:val="fr_FR" w:bidi="fr_FR"/>
        </w:rPr>
        <w:t xml:space="preserve">, c'est-à-dire des </w:t>
      </w:r>
      <w:r>
        <w:rPr>
          <w:b/>
          <w:lang w:val="fr_FR" w:bidi="fr_FR"/>
        </w:rPr>
        <w:t>miracles</w:t>
      </w:r>
      <w:r>
        <w:rPr>
          <w:lang w:val="fr_FR" w:bidi="fr_FR"/>
        </w:rPr>
        <w:t>. Le péché fait référence à un acte de désobéissance à Dieu. Quand ces pharisiens suggèrent que Jésus était un pécheur, ils voulaient dire qu'il était comme toute autre personne et commettait des péchés. Dans ce passage, le mot signe signifie un miracle. Les signes et les miracles font référence aux actions puissantes que seul Dieu peut accomplir et qui conduit les gens à être émerveillés devant Dieu. Les miracles, les signes et les prodiges font tous référence à des choses similaires.</w:t>
      </w:r>
    </w:p>
    <w:p>
      <w:pPr/>
      <w:r>
        <w:rPr>
          <w:lang w:val="fr_FR" w:bidi="fr_FR"/>
        </w:rPr>
      </w:r>
      <w:r>
        <w:rPr>
          <w:lang w:val="fr_FR" w:bidi="fr_FR"/>
        </w:rPr>
        <w:t xml:space="preserve">Utilisez le même mot pour </w:t>
      </w:r>
      <w:r>
        <w:rPr>
          <w:b/>
          <w:lang w:val="fr_FR" w:bidi="fr_FR"/>
        </w:rPr>
        <w:t>pécheur</w:t>
      </w:r>
      <w:r>
        <w:rPr>
          <w:lang w:val="fr_FR" w:bidi="fr_FR"/>
        </w:rPr>
        <w:t xml:space="preserve"> que vous avez utilisé dans les passages précédents. Pour plus d'informations sur le mot </w:t>
      </w:r>
      <w:r>
        <w:rPr>
          <w:lang w:val="fr_FR" w:bidi="fr_FR"/>
        </w:rPr>
        <w:t>péché</w:t>
      </w:r>
      <w:r>
        <w:rPr>
          <w:lang w:val="fr_FR" w:bidi="fr_FR"/>
        </w:rPr>
        <w:t>, consultez le glossaire principal.</w:t>
      </w:r>
    </w:p>
    <w:p>
      <w:pPr/>
      <w:r>
        <w:rPr>
          <w:lang w:val="fr_FR" w:bidi="fr_FR"/>
        </w:rPr>
      </w:r>
      <w:r>
        <w:rPr>
          <w:lang w:val="fr_FR" w:bidi="fr_FR"/>
        </w:rPr>
        <w:t xml:space="preserve">Utilisez le même mot pour </w:t>
      </w:r>
      <w:r>
        <w:rPr>
          <w:b/>
          <w:lang w:val="fr_FR" w:bidi="fr_FR"/>
        </w:rPr>
        <w:t>signe</w:t>
      </w:r>
      <w:r>
        <w:rPr>
          <w:lang w:val="fr_FR" w:bidi="fr_FR"/>
        </w:rPr>
        <w:t xml:space="preserve"> que vous avez utilisé dans les passages précédents. Pour plus d'informations sur les </w:t>
      </w:r>
      <w:r>
        <w:rPr>
          <w:lang w:val="fr_FR" w:bidi="fr_FR"/>
        </w:rPr>
        <w:t>signes</w:t>
      </w:r>
      <w:r>
        <w:rPr>
          <w:lang w:val="fr_FR" w:bidi="fr_FR"/>
        </w:rPr>
        <w:t xml:space="preserve">, référez-vous à </w:t>
      </w:r>
      <w:r>
        <w:rPr>
          <w:lang w:val="fr_FR" w:bidi="fr_FR"/>
        </w:rPr>
        <w:t>miracle</w:t>
      </w:r>
      <w:r>
        <w:rPr>
          <w:lang w:val="fr_FR" w:bidi="fr_FR"/>
        </w:rPr>
        <w:t xml:space="preserve"> dans le Glossaire principal.</w:t>
      </w:r>
    </w:p>
    <w:p>
      <w:pPr/>
      <w:r>
        <w:rPr>
          <w:lang w:val="fr_FR" w:bidi="fr_FR"/>
        </w:rPr>
      </w:r>
      <w:r>
        <w:rPr>
          <w:lang w:val="fr_FR" w:bidi="fr_FR"/>
        </w:rPr>
        <w:t xml:space="preserve">L'homme guéri appelle Jésus un </w:t>
      </w:r>
      <w:r>
        <w:rPr>
          <w:b/>
          <w:lang w:val="fr_FR" w:bidi="fr_FR"/>
        </w:rPr>
        <w:t>prophète</w:t>
      </w:r>
      <w:r>
        <w:rPr>
          <w:lang w:val="fr_FR" w:bidi="fr_FR"/>
        </w:rPr>
        <w:t xml:space="preserve">. Un prophète est quelqu'un qui reçoit un message de Dieu et l'emmène aux gens. Utilisez le même mot pour prophète que vous avez utilisé dans les passages précédents. Pour plus d'informations sur les </w:t>
      </w:r>
      <w:r>
        <w:rPr>
          <w:lang w:val="fr_FR" w:bidi="fr_FR"/>
        </w:rPr>
        <w:t>prophètes</w:t>
      </w:r>
      <w:r>
        <w:rPr>
          <w:lang w:val="fr_FR" w:bidi="fr_FR"/>
        </w:rPr>
        <w:t>, référez-vous au Glossaire principal.</w:t>
      </w:r>
    </w:p>
    <w:p>
      <w:pPr/>
      <w:r>
        <w:rPr>
          <w:lang w:val="fr_FR" w:bidi="fr_FR"/>
        </w:rPr>
      </w:r>
      <w:r>
        <w:rPr>
          <w:lang w:val="fr_FR" w:bidi="fr_FR"/>
        </w:rPr>
        <w:t xml:space="preserve">Les parents de l'homme guéri avaient peur des chefs juifs parce qu'ils savaient que si quelqu'un confessait Jésus comme le Christ, c'est-à-dire le Messie, il serait « mis hors de la </w:t>
      </w:r>
      <w:r>
        <w:rPr>
          <w:b/>
          <w:lang w:val="fr_FR" w:bidi="fr_FR"/>
        </w:rPr>
        <w:t>synagogue</w:t>
      </w:r>
      <w:r>
        <w:rPr>
          <w:lang w:val="fr_FR" w:bidi="fr_FR"/>
        </w:rPr>
        <w:t xml:space="preserve"> ». Ceci est important parce que le droit d'adorer dans la synagogue était très important pour tout le peuple juif. La synagogue était le lieu d'adoration local pour les Juifs ; ce n'était pas le temple où les gens faisaient des sacrifices. Utilisez le même mot pour synagogue que vous avez utilisé dans les passages précédents. Pour plus d'informations sur la </w:t>
      </w:r>
      <w:r>
        <w:rPr>
          <w:lang w:val="fr_FR" w:bidi="fr_FR"/>
        </w:rPr>
        <w:t>synagogue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9:13–23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05">
        <w:r>
          <w:rPr>
            <w:lang w:val="fr_FR" w:bidi="fr_FR"/>
          </w:rPr>
          <w:rPr>
            <w:color w:val="0000EE"/>
            <w:u w:val="single"/>
          </w:rPr>
          <w:t>Écouter et Cœur</w:t>
        </w:r>
      </w:hyperlink>
      <w:r>
        <w:rPr>
          <w:lang w:val="fr_FR" w:bidi="fr_FR"/>
        </w:rPr>
        <w:t xml:space="preserve"> (375 KB)</w:t>
      </w:r>
      <w:r>
        <w:rPr>
          <w:lang w:val="fr_FR" w:bidi="fr_FR"/>
        </w:rPr>
      </w:r>
    </w:p>
    <w:p>
      <w:pPr>
        <w:pStyle w:val="ListBullet"/>
        <w:spacing w:line="240" w:lineRule="auto"/>
        <w:ind w:left="720"/>
      </w:pPr>
      <w:r>
        <w:rPr>
          <w:lang w:val="fr_FR" w:bidi="fr_FR"/>
        </w:rPr>
      </w:r>
      <w:hyperlink r:id="rId206">
        <w:r>
          <w:rPr>
            <w:lang w:val="fr_FR" w:bidi="fr_FR"/>
          </w:rPr>
          <w:rPr>
            <w:color w:val="0000EE"/>
            <w:u w:val="single"/>
          </w:rPr>
          <w:t>Planter le Décor</w:t>
        </w:r>
      </w:hyperlink>
      <w:r>
        <w:rPr>
          <w:lang w:val="fr_FR" w:bidi="fr_FR"/>
        </w:rPr>
        <w:t xml:space="preserve"> (2.4 MB)</w:t>
      </w:r>
      <w:r>
        <w:rPr>
          <w:lang w:val="fr_FR" w:bidi="fr_FR"/>
        </w:rPr>
      </w:r>
    </w:p>
    <w:p>
      <w:pPr>
        <w:pStyle w:val="ListBullet"/>
        <w:spacing w:line="240" w:lineRule="auto"/>
        <w:ind w:left="720"/>
      </w:pPr>
      <w:r>
        <w:rPr>
          <w:lang w:val="fr_FR" w:bidi="fr_FR"/>
        </w:rPr>
      </w:r>
      <w:hyperlink r:id="rId207">
        <w:r>
          <w:rPr>
            <w:lang w:val="fr_FR" w:bidi="fr_FR"/>
          </w:rPr>
          <w:rPr>
            <w:color w:val="0000EE"/>
            <w:u w:val="single"/>
          </w:rPr>
          <w:t>Définir les Scènes</w:t>
        </w:r>
      </w:hyperlink>
      <w:r>
        <w:rPr>
          <w:lang w:val="fr_FR" w:bidi="fr_FR"/>
        </w:rPr>
        <w:t xml:space="preserve"> (3.7 MB)</w:t>
      </w:r>
      <w:r>
        <w:rPr>
          <w:lang w:val="fr_FR" w:bidi="fr_FR"/>
        </w:rPr>
      </w:r>
    </w:p>
    <w:p>
      <w:pPr>
        <w:pStyle w:val="ListBullet"/>
        <w:spacing w:line="240" w:lineRule="auto"/>
        <w:ind w:left="720"/>
      </w:pPr>
      <w:r>
        <w:rPr>
          <w:lang w:val="fr_FR" w:bidi="fr_FR"/>
        </w:rPr>
      </w:r>
      <w:hyperlink r:id="rId208">
        <w:r>
          <w:rPr>
            <w:lang w:val="fr_FR" w:bidi="fr_FR"/>
          </w:rPr>
          <w:rPr>
            <w:color w:val="0000EE"/>
            <w:u w:val="single"/>
          </w:rPr>
          <w:t>Intégration du Texte</w:t>
        </w:r>
      </w:hyperlink>
      <w:r>
        <w:rPr>
          <w:lang w:val="fr_FR" w:bidi="fr_FR"/>
        </w:rPr>
        <w:t xml:space="preserve"> (2.7 MB)</w:t>
      </w:r>
      <w:r>
        <w:rPr>
          <w:lang w:val="fr_FR" w:bidi="fr_FR"/>
        </w:rPr>
      </w:r>
    </w:p>
    <w:p>
      <w:pPr>
        <w:pStyle w:val="ListBullet"/>
        <w:spacing w:line="240" w:lineRule="auto"/>
        <w:ind w:left="720"/>
      </w:pPr>
      <w:r>
        <w:rPr>
          <w:lang w:val="fr_FR" w:bidi="fr_FR"/>
        </w:rPr>
      </w:r>
      <w:hyperlink r:id="rId209">
        <w:r>
          <w:rPr>
            <w:lang w:val="fr_FR" w:bidi="fr_FR"/>
          </w:rPr>
          <w:rPr>
            <w:color w:val="0000EE"/>
            <w:u w:val="single"/>
          </w:rPr>
          <w:t>Combler les Lacunes</w:t>
        </w:r>
      </w:hyperlink>
      <w:r>
        <w:rPr>
          <w:lang w:val="fr_FR" w:bidi="fr_FR"/>
        </w:rPr>
        <w:t xml:space="preserve"> (3.0 MB)</w:t>
      </w:r>
      <w:r>
        <w:rPr>
          <w:lang w:val="fr_FR" w:bidi="fr_FR"/>
        </w:rPr>
      </w:r>
    </w:p>
    <w:p>
      <w:pPr>
        <w:pStyle w:val="ListBullet"/>
        <w:spacing w:line="240" w:lineRule="auto"/>
        <w:ind w:left="720"/>
      </w:pPr>
      <w:r>
        <w:rPr>
          <w:lang w:val="fr_FR" w:bidi="fr_FR"/>
        </w:rPr>
      </w:r>
      <w:hyperlink r:id="rId210">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9:24–34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9.24–34. Laissez entrer la parole de Dieu dans vos cœurs.</w:t>
      </w:r>
    </w:p>
    <w:p>
      <w:pPr/>
      <w:r>
        <w:rPr>
          <w:lang w:val="fr_FR" w:bidi="fr_FR"/>
        </w:rPr>
      </w:r>
      <w:r>
        <w:rPr>
          <w:lang w:val="fr_FR" w:bidi="fr_FR"/>
        </w:rPr>
        <w:t>Écoutez l'enregistrement de Jean 9.24–34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9.13–23 dans la traduction la plus facile à comprendre.</w:t>
      </w:r>
    </w:p>
    <w:p>
      <w:pPr/>
      <w:r>
        <w:rPr>
          <w:lang w:val="fr_FR" w:bidi="fr_FR"/>
        </w:rPr>
      </w:r>
      <w:r>
        <w:rPr>
          <w:lang w:val="fr_FR" w:bidi="fr_FR"/>
        </w:rPr>
        <w:t>Dans le passage précédent, les pharisiens avaient interrogé l'homme qui avait été guéri de cécité, puis ses parents. Ils essaient de confirmer s'il était le fils de ces personnes, et s'il était né aveugle. Après cela, les pharisiens appellent l'homme guéri pour leur parler.</w:t>
      </w:r>
    </w:p>
    <w:p>
      <w:pPr/>
      <w:r>
        <w:rPr>
          <w:lang w:val="fr_FR" w:bidi="fr_FR"/>
        </w:rPr>
      </w:r>
      <w:r>
        <w:rPr>
          <w:lang w:val="fr_FR" w:bidi="fr_FR"/>
        </w:rPr>
        <w:t>Ils commencent avec une déclaration : « Rends gloire à Dieu ». Ils mettent l'homme au défi d'être honnête avec les pharisiens. Ils ne le croyaient pas, ou voulaient qu'il soit d'accord avec eux. « Rends gloire à Dieu » peut être traduit par « Jure au nom de Dieu de dire la vérité » ou « Dis la vérité devant Dieu ». Ils voulaient s'assurer que l'homme donne à Dieu la gloire pour cette guérison, et non à Jésus. Les pharisiens voulaient aussi que l'homme fasse une déclaration comme un serment à leur égard.</w:t>
      </w:r>
    </w:p>
    <w:p>
      <w:pPr/>
      <w:r>
        <w:rPr>
          <w:lang w:val="fr_FR" w:bidi="fr_FR"/>
        </w:rPr>
      </w:r>
      <w:r>
        <w:rPr>
          <w:lang w:val="fr_FR" w:bidi="fr_FR"/>
        </w:rPr>
        <w:t>Arrêtez-vous ici et discutez de cette question en groupe : quand les pharisiens disent que l'homme guéri devrait « rendre gloire à Dieu », ils lui disaient de parler de façon véridique avec Dieu qui écoute. Dans votre culture, comment savez-vous si quelqu'un dit la vérité ? Quels mots ou expressions les gens utilisent-ils habituellement quand quelqu'un dit la vérité ? Dans un cadre formel, comme dans un tribunal ou d'une réunion de conseil, comment les gens font-ils cela ? Dans un cadre informel, comme une famille ou un groupe d'amis, comment savez-vous quand quelqu'un dit la vérité ? Mettez cet enregistrement en pause ici.</w:t>
      </w:r>
    </w:p>
    <w:p>
      <w:pPr/>
      <w:r>
        <w:rPr>
          <w:lang w:val="fr_FR" w:bidi="fr_FR"/>
        </w:rPr>
      </w:r>
      <w:r>
        <w:rPr>
          <w:lang w:val="fr_FR" w:bidi="fr_FR"/>
        </w:rPr>
        <w:t>Ils disent ensuite : « Nous savons que cet homme est un pécheur ». Les pharisiens ne prononcent même pas le nom de Jésus. Ils donnaient leur propre opinion au sujet de Jésus, c'est-à-dire qu'il n'était pas une bonne personne. Ils essaient de faire en sorte que l'homme soit d'accord avec eux. En refusant d'utiliser le nom de Jésus, ils lui montraient un manque de respect. « Cet homme » pourrait même être « ce collègue » ou « cette personne ». En disant que Jésus était un pécheur, ils voulaient dire qu'il ne gardait pas la loi juive. Dans la loi juive, les gens devaient ne pas travailler le jour du sabbat juif. Les chefs religieux considéraient Jésus comme un pécheur parce qu'il a fait de la boue et a guéri l'homme le jour du sabbat.</w:t>
      </w:r>
    </w:p>
    <w:p>
      <w:pPr/>
      <w:r>
        <w:rPr>
          <w:lang w:val="fr_FR" w:bidi="fr_FR"/>
        </w:rPr>
      </w:r>
      <w:r>
        <w:rPr>
          <w:lang w:val="fr_FR" w:bidi="fr_FR"/>
        </w:rPr>
        <w:t>L'homme guéri leur dit : « Je ne sais pas s'il est un pécheur, mais je sais cela : j'étais aveugle, mais maintenant je vois ! » Il s'agit d'une déclaration de faits. L'homme ne permet pas aux pharisiens de l'impliquer dans leur théorie ou leur débat sur le fait de savoir si Jésus était ou non un pécheur. Il donne une expression de foi simple de ce qu'il savait être vrai.</w:t>
      </w:r>
    </w:p>
    <w:p>
      <w:pPr/>
      <w:r>
        <w:rPr>
          <w:lang w:val="fr_FR" w:bidi="fr_FR"/>
        </w:rPr>
      </w:r>
      <w:r>
        <w:rPr>
          <w:lang w:val="fr_FR" w:bidi="fr_FR"/>
        </w:rPr>
        <w:t>Après cela, les pharisiens demandent à l'homme : « Que t'a-t-il fait, comment a-t-il ouvert tes yeux ? » Les pharisiens essaient de trouver quelque chose que Jésus a fait pour enfreindre la loi du sabbat avec cette question. L'homme guéri répond en disant qu'il a déjà dit aux pharisiens ce qui s'est passé, mais qu'ils ne l'ont pas écouté. Il veut dire qu'ils ne voulaient pas l'écouter. Ils ne le croyaient pas non plus, et il le savait.</w:t>
      </w:r>
    </w:p>
    <w:p>
      <w:pPr/>
      <w:r>
        <w:rPr>
          <w:lang w:val="fr_FR" w:bidi="fr_FR"/>
        </w:rPr>
      </w:r>
      <w:r>
        <w:rPr>
          <w:lang w:val="fr_FR" w:bidi="fr_FR"/>
        </w:rPr>
        <w:t>Arrêtez-vous ici et discutez de cette question en groupe : cet homme refuse de s'impliquer dans un débat avec les chefs religieux. Il déclare simplement ce qu'il savait être vrai. Si vous étiez cet homme, qu'auriez-vous dit ? Mettez cet enregistrement en pause ici.</w:t>
      </w:r>
    </w:p>
    <w:p>
      <w:pPr/>
      <w:r>
        <w:rPr>
          <w:lang w:val="fr_FR" w:bidi="fr_FR"/>
        </w:rPr>
      </w:r>
      <w:r>
        <w:rPr>
          <w:lang w:val="fr_FR" w:bidi="fr_FR"/>
        </w:rPr>
        <w:t>L'homme guéri se considérait déjà comme un disciple de Jésus. Il pose aux pharisiens une question très audacieuse. Il dit : « Vous ne voulez pas aussi devenir ses disciples (ceux de Jésus) ? » L'homme guéri était probablement frustré par leurs questions et a posé cette question à cause de sa frustration. Mais les pharisiens n'ont pas aimé la question. Ils répondent rapidement : « Nous sommes disciples de Moïse, mais en ce qui concerne cet homme, nous ne savons pas d'où il vient ». Encore une fois, ils n'utilisent pas le nom de Jésus, et c'est sans doute un signe de manque de respect. Ils montrent un contraste dans leur discours en utilisant le nom de Moïse, mais pas le nom de Jésus.</w:t>
      </w:r>
    </w:p>
    <w:p>
      <w:pPr/>
      <w:r>
        <w:rPr>
          <w:lang w:val="fr_FR" w:bidi="fr_FR"/>
        </w:rPr>
      </w:r>
      <w:r>
        <w:rPr>
          <w:lang w:val="fr_FR" w:bidi="fr_FR"/>
        </w:rPr>
        <w:t>L'homme guéri fait ensuite des déclarations plus importantes. Il dit son étonnement face au fait que ces chefs religieux d'Israël ne sachent pas d'où vient un homme qui peut guérir des personnes aveugles. Il dit aussi que « Nous savons que Dieu n'écoute pas les pécheurs, mais que Dieu écoute ceux qui craignent Dieu, c'est-à-dire les personnes qui honorent et obéissent à Dieu en faisant sa volonté ». En disant cela, il rend clair qu'il croyait que Dieu avait envoyé Jésus et n'était pas un pécheur, comme ils le disaient à propos de Jésus.</w:t>
      </w:r>
    </w:p>
    <w:p>
      <w:pPr/>
      <w:r>
        <w:rPr>
          <w:lang w:val="fr_FR" w:bidi="fr_FR"/>
        </w:rPr>
      </w:r>
      <w:r>
        <w:rPr>
          <w:lang w:val="fr_FR" w:bidi="fr_FR"/>
        </w:rPr>
        <w:t>L'homme guéri poursuit en disant que « depuis le début des temps, personne n'a entendu parler de quelqu'un qui a guéri une personne née aveugle ». Il dit que si cet homme, Jésus, ne venait pas de Dieu, il ne pouvait rien faire. Il veut dire que Jésus devait venir de Dieu. L'homme guéri disait évidemment la vérité que Dieu lui avait donnée. Dans cette situation, il est plus conscient de la puissance et de la présence de Dieu que les pharisiens.</w:t>
      </w:r>
    </w:p>
    <w:p>
      <w:pPr/>
      <w:r>
        <w:rPr>
          <w:lang w:val="fr_FR" w:bidi="fr_FR"/>
        </w:rPr>
      </w:r>
      <w:r>
        <w:rPr>
          <w:lang w:val="fr_FR" w:bidi="fr_FR"/>
        </w:rPr>
        <w:t>Arrêtez-vous ici et discutez de cette question en groupe : dans votre culture, comment une personne ordinaire peut-elle défier ou interroger une personne qui a autorité sur elle comme la police, des chefs religieux ou un enseignant ? Mettez cet enregistrement en pause ici.</w:t>
      </w:r>
    </w:p>
    <w:p>
      <w:pPr/>
      <w:r>
        <w:rPr>
          <w:lang w:val="fr_FR" w:bidi="fr_FR"/>
        </w:rPr>
      </w:r>
      <w:r>
        <w:rPr>
          <w:lang w:val="fr_FR" w:bidi="fr_FR"/>
        </w:rPr>
        <w:t>Les pharisiens répondent aux déclarations de l'homme guéri en l'attaquant. Les pharisiens répondent avec une question à laquelle ils n'attendaient pas de réponse. Ils disent : « Tu es né dans un péché total, et tu voudrais nous enseigner ? » Il s'agissait d'une réprimande, et d'une insulte. Ils disent qu'il était un pécheur total, un pécheur depuis le moment où il est né et qu'il continuait à commettre ces actes. À ce stade, il semble qu'ils se souviennent qu'il était un mendiant aveugle quelques jours auparavant. Ils l'insultent pour chercher à le discréditer. Les pharisiens le mettent ensuite hors de la synagogue. La signification ici n'est pas claire. Il se peut qu'ils l'aient banni, ou cela pourrait simplement vouloir dire qu'ils l'ont retiré du bâtiment. Quoi qu'il en soit, il s'agissait d'une punition sérieuse pour le peuple juif. Les pharisiens n'ont pas chassé l'homme de la religion juive, c'est-à-dire du temple, mais il a été retiré de sa synagogue locale, où sa famille et ses voisins adoraient probablement.</w:t>
      </w:r>
    </w:p>
    <w:p>
      <w:pPr/>
      <w:r>
        <w:rPr>
          <w:lang w:val="fr_FR" w:bidi="fr_FR"/>
        </w:rPr>
      </w:r>
      <w:r>
        <w:rPr>
          <w:lang w:val="fr_FR" w:bidi="fr_FR"/>
        </w:rPr>
        <w:t>Arrêtez-vous ici et discutez de cette question en groupe : si l'un des membres de votre famille était chassé de votre lieu de culte, comment cela affecterait-il votre famille et ce membre de la famille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9.24–34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les pharisiens appellent l'homme guéri pour qu'il parle avec eux. Ils essaient de lui imposer leur opinion. Au lieu de cela, l'homme guéri leur dit qu'il était aveugle et qu'il peut maintenant voir.</w:t>
      </w:r>
    </w:p>
    <w:p>
      <w:pPr/>
      <w:r>
        <w:rPr>
          <w:lang w:val="fr_FR" w:bidi="fr_FR"/>
        </w:rPr>
      </w:r>
      <w:r>
        <w:rPr>
          <w:b/>
          <w:lang w:val="fr_FR" w:bidi="fr_FR"/>
        </w:rPr>
        <w:t>Dans la deuxième partie :</w:t>
      </w:r>
      <w:r>
        <w:rPr>
          <w:lang w:val="fr_FR" w:bidi="fr_FR"/>
        </w:rPr>
        <w:t xml:space="preserve"> les pharisiens lui demandent comment Jésus a guéri l'homme. Il répond qu'il leur a déjà dit ce qui s'est passé, mais qu'ils ne l'ont pas écouté.</w:t>
      </w:r>
    </w:p>
    <w:p>
      <w:pPr/>
      <w:r>
        <w:rPr>
          <w:lang w:val="fr_FR" w:bidi="fr_FR"/>
        </w:rPr>
      </w:r>
      <w:r>
        <w:rPr>
          <w:b/>
          <w:lang w:val="fr_FR" w:bidi="fr_FR"/>
        </w:rPr>
        <w:t>Dans la troisième partie :</w:t>
      </w:r>
      <w:r>
        <w:rPr>
          <w:lang w:val="fr_FR" w:bidi="fr_FR"/>
        </w:rPr>
        <w:t xml:space="preserve"> l'homme demande s'ils voulaient aussi devenir disciples de Jésus. Les pharisiens insultent ensuite Jésus et cet homme. Mais l'homme les met au défi de considérer le fait que Jésus doit venir de Dieu, parce qu'il a guéri un homme né aveugle.</w:t>
      </w:r>
    </w:p>
    <w:p>
      <w:pPr/>
      <w:r>
        <w:rPr>
          <w:lang w:val="fr_FR" w:bidi="fr_FR"/>
        </w:rPr>
      </w:r>
      <w:r>
        <w:rPr>
          <w:b/>
          <w:lang w:val="fr_FR" w:bidi="fr_FR"/>
        </w:rPr>
        <w:t>Dans la quatrième partie :</w:t>
      </w:r>
      <w:r>
        <w:rPr>
          <w:lang w:val="fr_FR" w:bidi="fr_FR"/>
        </w:rPr>
        <w:t xml:space="preserve"> les pharisiens insultent l'homme et le mettent hors de la synagogue.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L'homme qui a été guéri de cécité</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En groupe, prêtez attention à ces parties du cadre du passage :</w:t>
      </w:r>
    </w:p>
    <w:p>
      <w:pPr/>
      <w:r>
        <w:rPr>
          <w:lang w:val="fr_FR" w:bidi="fr_FR"/>
        </w:rPr>
      </w:r>
      <w:r>
        <w:rPr>
          <w:lang w:val="fr_FR" w:bidi="fr_FR"/>
        </w:rPr>
        <w:t>Première partie</w:t>
      </w:r>
    </w:p>
    <w:p>
      <w:pPr/>
      <w:r>
        <w:rPr>
          <w:lang w:val="fr_FR" w:bidi="fr_FR"/>
        </w:rPr>
      </w:r>
      <w:r>
        <w:rPr>
          <w:lang w:val="fr_FR" w:bidi="fr_FR"/>
        </w:rPr>
        <w:t>Le début de ce passage utilise une parole introductive qui montre que les pharisiens sont passés du fait d'interroger les parents de l'homme guéri à celui d'interroger de nouveau l'homme guéri.</w:t>
      </w:r>
    </w:p>
    <w:p>
      <w:pPr/>
      <w:r>
        <w:rPr>
          <w:lang w:val="fr_FR" w:bidi="fr_FR"/>
        </w:rPr>
      </w:r>
      <w:r>
        <w:rPr>
          <w:lang w:val="fr_FR" w:bidi="fr_FR"/>
        </w:rPr>
        <w:t>Ils commencent par une déclaration : « Rends gloire à Dieu, nous savons que cet homme est un pécheur ».</w:t>
      </w:r>
    </w:p>
    <w:p>
      <w:pPr/>
      <w:r>
        <w:rPr>
          <w:lang w:val="fr_FR" w:bidi="fr_FR"/>
        </w:rPr>
      </w:r>
      <w:r>
        <w:rPr>
          <w:lang w:val="fr_FR" w:bidi="fr_FR"/>
        </w:rPr>
        <w:t>Ils mettent l'homme au défi d'être honnête avec les pharisiens. « Rends gloire à Dieu » peut être traduit par « Jure au nom de Dieu de dire la vérité » ou « Dis la vérité devant Dieu ». Ils voulaient s'assurer que l'homme donne à Dieu la gloire pour cette guérison, et non à Jésus. Les pharisiens veulent aussi que l'homme leur fasse une déclaration comme un serment ou un vœu solennel.</w:t>
      </w:r>
    </w:p>
    <w:p>
      <w:pPr/>
      <w:r>
        <w:rPr>
          <w:lang w:val="fr_FR" w:bidi="fr_FR"/>
        </w:rPr>
      </w:r>
      <w:r>
        <w:rPr>
          <w:lang w:val="fr_FR" w:bidi="fr_FR"/>
        </w:rPr>
        <w:t>Ils donnaient aussi leur propre opinion au sujet de Jésus, à savoir qu'il n'était pas une bonne personne. Ils essaient de faire en sorte que l'homme soit d'accord avec eux et de le dire avec ses propres paroles. En refusant d'utiliser le nom de Jésus, ils lui montraient un manque de respect. « Cet homme » pourrait même être « ce type », ou « cette personne ». En disant que Jésus était un pécheur, ils voulaient dire qu'il ne gardait pas la loi juive. Dans la loi juive, les gens devaient ne pas travailler le jour du sabbat juif. Les chefs religieux considéraient Jésus comme un pécheur parce qu'il a fait de la boue et a guéri l'homme le jour du sabbat.</w:t>
      </w:r>
    </w:p>
    <w:p>
      <w:pPr/>
      <w:r>
        <w:rPr>
          <w:lang w:val="fr_FR" w:bidi="fr_FR"/>
        </w:rPr>
      </w:r>
      <w:r>
        <w:rPr>
          <w:lang w:val="fr_FR" w:bidi="fr_FR"/>
        </w:rPr>
        <w:t>La réponse de l'homme guéri ici est la partie la plus importante de ce passage. L'homme guéri leur dit : « Je ne sais pas s'il est un pécheur, mais je sais une chose : j'étais aveugle, mais maintenant je vois ! » Il s'agit d'une expression de foi simple dans ce que cet homme savait être vrai. Le langage d'origine de ce passage met l'accent sur l'expression « je sais une chose ». Il pourrait aussi être traduit par « tout ce que je sais est ceci » ou « mais il y a une chose que je sais avec certitude ».</w:t>
      </w:r>
    </w:p>
    <w:p>
      <w:pPr/>
      <w:r>
        <w:rPr>
          <w:lang w:val="fr_FR" w:bidi="fr_FR"/>
        </w:rPr>
      </w:r>
      <w:r>
        <w:rPr>
          <w:lang w:val="fr_FR" w:bidi="fr_FR"/>
        </w:rPr>
        <w:t>Deuxième partie :</w:t>
      </w:r>
    </w:p>
    <w:p>
      <w:pPr/>
      <w:r>
        <w:rPr>
          <w:lang w:val="fr_FR" w:bidi="fr_FR"/>
        </w:rPr>
      </w:r>
      <w:r>
        <w:rPr>
          <w:lang w:val="fr_FR" w:bidi="fr_FR"/>
        </w:rPr>
        <w:t xml:space="preserve">La direction du discours change de nouveau quand les pharisiens posent une autre question à l'homme. Puisque les pharisiens n'ont pas réussi à obtenir de l'homme guéri ce qu'ils voulaient qu'il dise, ils posent une autre question. Ils lui demandent comment Jésus l'a guéri, plus précisément : « Que t'a-t-il fait ? » Les pharisiens voulaient entendre parler d'une activité que Jésus avait faite et qui violerait spécifiquement la loi du sabbat. </w:t>
      </w:r>
    </w:p>
    <w:p>
      <w:pPr/>
      <w:r>
        <w:rPr>
          <w:lang w:val="fr_FR" w:bidi="fr_FR"/>
        </w:rPr>
      </w:r>
      <w:r>
        <w:rPr>
          <w:lang w:val="fr_FR" w:bidi="fr_FR"/>
        </w:rPr>
        <w:t>L'homme guéri répond en disant qu'il a déjà dit aux pharisiens ce qui s'est passé, mais qu'ils ne l'ont pas écouté. Il répond par deux questions. Il ne voulait pas que les pharisiens répondent aux questions, mais au lieu de cela, il fait son point en posant les questions. Il dit : « Pourquoi voulez-vous l'entendre de nouveau ? » L'homme montre de la frustration quand il dit cela. L'homme guéri savait qu'ils ne croyaient pas ce qu'il disait au sujet de Jésus.</w:t>
      </w:r>
    </w:p>
    <w:p>
      <w:pPr/>
      <w:r>
        <w:rPr>
          <w:lang w:val="fr_FR" w:bidi="fr_FR"/>
        </w:rPr>
      </w:r>
      <w:r>
        <w:rPr>
          <w:lang w:val="fr_FR" w:bidi="fr_FR"/>
        </w:rPr>
        <w:t>Troisième partie</w:t>
      </w:r>
    </w:p>
    <w:p>
      <w:pPr/>
      <w:r>
        <w:rPr>
          <w:lang w:val="fr_FR" w:bidi="fr_FR"/>
        </w:rPr>
      </w:r>
      <w:r>
        <w:rPr>
          <w:lang w:val="fr_FR" w:bidi="fr_FR"/>
        </w:rPr>
        <w:t>L'homme guéri pose ensuite aux pharisiens une question très audacieuse. Il dit : « Voulez-vous aussi devenir ses disciples ? » L'homme guéri était probablement frustré par leurs questions et a posé cette question à cause de sa frustration. L'homme guéri voulait dire qu'il était un disciple de Jésus en disant « aussi ».</w:t>
      </w:r>
    </w:p>
    <w:p>
      <w:pPr/>
      <w:r>
        <w:rPr>
          <w:lang w:val="fr_FR" w:bidi="fr_FR"/>
        </w:rPr>
      </w:r>
      <w:r>
        <w:rPr>
          <w:lang w:val="fr_FR" w:bidi="fr_FR"/>
        </w:rPr>
        <w:t xml:space="preserve">Les pharisiens n'ont pas aimé la question. Ils répondent rapidement : « Nous sommes disciples de Moïse, mais en ce qui concerne cet homme, nous ne savons pas d'où il vient ». Ils démontrent un contraste dans leur discours en utilisant le nom de Moïse, mais pas le nom de Jésus. C'était un fait connu que Moïse venait de Dieu, mais les pharisiens disaient qu'ils ne savaient pas d'où venait Jésus. </w:t>
      </w:r>
    </w:p>
    <w:p>
      <w:pPr/>
      <w:r>
        <w:rPr>
          <w:lang w:val="fr_FR" w:bidi="fr_FR"/>
        </w:rPr>
      </w:r>
      <w:r>
        <w:rPr>
          <w:lang w:val="fr_FR" w:bidi="fr_FR"/>
        </w:rPr>
        <w:t>L'homme guéri dit qu'il était étonné que ces chefs religieux d'Israël ne sachent pas d'où venait un homme qui peut guérir des personnes aveugles. Il dit aussi que « Nous savons que Dieu n'écoute pas les pécheurs, mais que Dieu écoute ceux qui craignent Dieu et qui font sa volonté ». En disant cela, il rend clair le fait qu'il croyait que Dieu avait envoyé Jésus, et que Jésus n'était pas un pécheur.</w:t>
      </w:r>
    </w:p>
    <w:p>
      <w:pPr/>
      <w:r>
        <w:rPr>
          <w:lang w:val="fr_FR" w:bidi="fr_FR"/>
        </w:rPr>
      </w:r>
      <w:r>
        <w:rPr>
          <w:lang w:val="fr_FR" w:bidi="fr_FR"/>
        </w:rPr>
        <w:t>L'homme guéri dit : « Depuis le début des temps, personne n'a entendu parler de quelqu'un qui a guéri une personne née aveugle ». Il s'agissait d'une déclaration de l'opinion de l'homme guéri. Il est très rare que quelqu'un soit né aveugle ; la plupart des personnes qui sont aveugles le deviennent après la naissance. Il est sûrement vrai que cet homme n'avait jamais entendu parler de quelqu'un qui est né aveugle et qui a été guéri.</w:t>
      </w:r>
    </w:p>
    <w:p>
      <w:pPr/>
      <w:r>
        <w:rPr>
          <w:lang w:val="fr_FR" w:bidi="fr_FR"/>
        </w:rPr>
      </w:r>
      <w:r>
        <w:rPr>
          <w:lang w:val="fr_FR" w:bidi="fr_FR"/>
        </w:rPr>
        <w:t xml:space="preserve">Il dit que si cet homme ne venait pas de Dieu, il ne pourrait rien faire. Il s'agissait d'une déclaration puissante, pleine de foi et d'audace. Il veut dire que Jésus devait venir de Dieu. </w:t>
      </w:r>
    </w:p>
    <w:p>
      <w:pPr/>
      <w:r>
        <w:rPr>
          <w:lang w:val="fr_FR" w:bidi="fr_FR"/>
        </w:rPr>
      </w:r>
      <w:r>
        <w:rPr>
          <w:lang w:val="fr_FR" w:bidi="fr_FR"/>
        </w:rPr>
        <w:t>Quatrième partie</w:t>
      </w:r>
    </w:p>
    <w:p>
      <w:pPr/>
      <w:r>
        <w:rPr>
          <w:lang w:val="fr_FR" w:bidi="fr_FR"/>
        </w:rPr>
      </w:r>
      <w:r>
        <w:rPr>
          <w:lang w:val="fr_FR" w:bidi="fr_FR"/>
        </w:rPr>
        <w:t xml:space="preserve">Les pharisiens répondent avec une question utilisée pour réprimander et insulter l'homme guéri. Ils l'insultent en disant qu'il était un pécheur total, né dans le péché et qu'il continuait à commettre ces actes. En disant cela, ils insultaient aussi les parents de l'homme. À ce stade, il semble qu'ils se souviennent qu'il était un mendiant aveugle quelques jours auparavant. Ils l'insultent pour essayer de le discréditer. </w:t>
      </w:r>
    </w:p>
    <w:p>
      <w:pPr/>
      <w:r>
        <w:rPr>
          <w:lang w:val="fr_FR" w:bidi="fr_FR"/>
        </w:rPr>
      </w:r>
      <w:r>
        <w:rPr>
          <w:lang w:val="fr_FR" w:bidi="fr_FR"/>
        </w:rPr>
        <w:t>Les pharisiens le mettent ensuite hors de la synagogue. La signification ici n'est pas claire. Il se pourrait qu'ils l'aient banni, ou cela pourrait simplement vouloir dire qu'ils l'ont retiré du bâtiment. C'est de ce danger-là que les parents de l'homme guéri étaient inquiets dans le passage précédent. Or ceci est arrivé à l'homme guéri. C'était une honte sérieuse pour lui.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9.24–34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L'homme qui a été guéri de cécité</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le passage précédent, les pharisiens avaient interrogé l'homme qui avait été guéri de cécité, puis ses parents. Ils essaient de confirmer s'il était le fils de ces personnes, et s'il était né aveugle. Après cela, les pharisiens appellent l'homme guéri pour leur parler.</w:t>
      </w:r>
    </w:p>
    <w:p>
      <w:pPr/>
      <w:r>
        <w:rPr>
          <w:lang w:val="fr_FR" w:bidi="fr_FR"/>
        </w:rPr>
      </w:r>
      <w:r>
        <w:rPr>
          <w:lang w:val="fr_FR" w:bidi="fr_FR"/>
        </w:rPr>
        <w:t xml:space="preserve">Ils commencent par : « Rends gloire à Dieu ». Ils disent ensuite : « Nous savons que cet homme est un pécheur ». </w:t>
      </w:r>
    </w:p>
    <w:p>
      <w:pPr/>
      <w:r>
        <w:rPr>
          <w:lang w:val="fr_FR" w:bidi="fr_FR"/>
        </w:rPr>
      </w:r>
      <w:r>
        <w:rPr>
          <w:lang w:val="fr_FR" w:bidi="fr_FR"/>
        </w:rPr>
        <w:t xml:space="preserve">L'homme guéri leur dit : « Je ne sais pas s'il est un pécheur, mais je sais cela : j'étais aveugle, mais maintenant je vois !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guéri : « Que ressentez-vous ou que pensez-vous ? » La personne pourrait répondre des choses comme : « Je suis inquiet qu'ils me fassent du mal », ou « Pourquoi détestent-ils autant Jésus ? » ou « Comment puis-je répondre à ces personnes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Après cela, les pharisiens demandent à l'homme : « Que t'a-t-il fait, comment a-t-il ouvert tes yeux ? » L'homme guéri répond en disant qu'il a déjà dit aux pharisiens ce qui s'est passé, mais qu'ils ne l'ont pas écouté.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l'une des personnes qui jouent les pharisiens : « Que ressentez-vous ou que pensez-vous ? » La personne pourrait répondre des choses comme : « Nous devons faire en sorte que cet homme dise quelque chose qui nous aidera », ou « Pourquoi n'est-il pas simplement d'accord avec nous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L'homme guéri pose ensuite aux pharisiens une question très audacieuse. Il dit : « Vous ne voulez pas aussi devenir ses disciples (de Jésus) ? »</w:t>
      </w:r>
    </w:p>
    <w:p>
      <w:pPr/>
      <w:r>
        <w:rPr>
          <w:lang w:val="fr_FR" w:bidi="fr_FR"/>
        </w:rPr>
      </w:r>
      <w:r>
        <w:rPr>
          <w:lang w:val="fr_FR" w:bidi="fr_FR"/>
        </w:rPr>
        <w:t xml:space="preserve">Ils répondent rapidement : « Nous sommes disciples de Moïse, mais en ce qui concerne cet homme, nous ne savons pas d'où il vient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pharisiens : « Que pensez-vous ou que ressentez-vous ? » Les gens pourraient répondre des choses comme : « Cet homme nous rend fous. Nous connaissons la vérité, et lui ne la connaît pas », ou « Avons-nous vraiment raison ? Cet homme a-t-il trouvé le Sauveur promis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L'homme guéri fait ensuite des déclarations plus importantes. Il dit son étonnement face au fait que ces chefs religieux d'Israël ne sachent pas d'où vient un homme qui peut guérir des personnes aveugles. Il dit aussi que « Nous savons que Dieu n'écoute pas les pécheurs, mais que Dieu écoute ceux qui craignent Dieu et qui font sa volonté ». </w:t>
      </w:r>
    </w:p>
    <w:p>
      <w:pPr/>
      <w:r>
        <w:rPr>
          <w:lang w:val="fr_FR" w:bidi="fr_FR"/>
        </w:rPr>
      </w:r>
      <w:r>
        <w:rPr>
          <w:lang w:val="fr_FR" w:bidi="fr_FR"/>
        </w:rPr>
        <w:t xml:space="preserve">L'homme guéri poursuit en disant que « depuis le début des temps, personne n'a entendu parler de quelqu'un qui a guéri une personne née aveugle ». Il dit que si cet homme, Jésus, ne venait pas de Dieu, il ne pouvait rien faire.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guéri : « Que ressentez-vous ou que pensez-vous ? » La personne pourrait répondre des choses comme : « Je pense que Dieu parle à travers moi maintenant », ou « Qu'est-ce que je viens de dire ? » ou « Les pharisiens ne savent pas quand Dieu est à l'œuvre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pharisiens répondent aux déclarations de l'homme guéri en l'attaquant. Ils disent qu'il est « né entièrement dans le péché », et qu'il ne devrait pas les enseigner. Ils insultent l'homme en disant qu'il était un pécheur total, né dans le péché et qu'il continuait à commettre ces actes. Les pharisiens le mettent ensuite hors de la synagogue.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l'une des personnes qui jouent les pharisiens : « Que pensez-vous ou que ressentez-vous ? » La personne peut répondre des choses comme : « Cet homme est fou. Il pense qu'il en sait plus que nous », ou « Au moins il est hors de la synagogue ».</w:t>
      </w:r>
    </w:p>
    <w:p>
      <w:pPr>
        <w:pStyle w:val="ListBullet"/>
        <w:spacing w:line="240" w:lineRule="auto"/>
        <w:ind w:left="720"/>
      </w:pPr>
      <w:r>
        <w:rPr>
          <w:lang w:val="fr_FR" w:bidi="fr_FR"/>
        </w:rPr>
      </w:r>
      <w:r>
        <w:rPr>
          <w:lang w:val="fr_FR" w:bidi="fr_FR"/>
        </w:rPr>
        <w:t>Demandez à l'homme qui joue l'homme guéri : « Que ressentez-vous ou que pensez-vous ? » La personne pourrait répondre des choses comme : « Je ne sais pas ce que je ferai, ils m'ont fait honte devant les gens et devant Dieu », ou « Je ne peux pas croire que cela m'est arrivé », ou « Je me demande où se trouve Jésus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9.24–34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chefs juifs commencent par une déclaration : « Rends </w:t>
      </w:r>
      <w:r>
        <w:rPr>
          <w:b/>
          <w:lang w:val="fr_FR" w:bidi="fr_FR"/>
        </w:rPr>
        <w:t>gloire</w:t>
      </w:r>
      <w:r>
        <w:rPr>
          <w:lang w:val="fr_FR" w:bidi="fr_FR"/>
        </w:rPr>
        <w:t xml:space="preserve"> à Dieu ». Ils mettent l'homme au défi d'être honnête avec les pharisiens. Ils ne le croyaient pas, ou voulaient qu'il soit d'accord avec eux. « Rends gloire à Dieu » peut être traduit par « Jure au nom de Dieu de dire la vérité » ou « Dis la vérité devant Dieu ». Ils voulaient que l'homme leur fasse un vœu solennel. Assurez-vous d'utiliser le même mot pour </w:t>
      </w:r>
      <w:r>
        <w:rPr>
          <w:b/>
          <w:lang w:val="fr_FR" w:bidi="fr_FR"/>
        </w:rPr>
        <w:t>gloire</w:t>
      </w:r>
      <w:r>
        <w:rPr>
          <w:lang w:val="fr_FR" w:bidi="fr_FR"/>
        </w:rPr>
        <w:t xml:space="preserve"> que vous avez utilisé dans les passages précédents. Pour plus d'informations sur le mot gloire dans ce passage, référez-vous au mot </w:t>
      </w:r>
      <w:r>
        <w:rPr>
          <w:lang w:val="fr_FR" w:bidi="fr_FR"/>
        </w:rPr>
        <w:t>glorifier</w:t>
      </w:r>
      <w:r>
        <w:rPr>
          <w:lang w:val="fr_FR" w:bidi="fr_FR"/>
        </w:rPr>
        <w:t xml:space="preserve"> dans le Glossaire principal.</w:t>
      </w:r>
    </w:p>
    <w:p>
      <w:pPr/>
      <w:r>
        <w:rPr>
          <w:lang w:val="fr_FR" w:bidi="fr_FR"/>
        </w:rPr>
      </w:r>
      <w:r>
        <w:rPr>
          <w:lang w:val="fr_FR" w:bidi="fr_FR"/>
        </w:rPr>
        <w:t xml:space="preserve">Les pharisiens disent ensuite : « Nous savons que cet homme est un </w:t>
      </w:r>
      <w:r>
        <w:rPr>
          <w:b/>
          <w:lang w:val="fr_FR" w:bidi="fr_FR"/>
        </w:rPr>
        <w:t>pécheur</w:t>
      </w:r>
      <w:r>
        <w:rPr>
          <w:lang w:val="fr_FR" w:bidi="fr_FR"/>
        </w:rPr>
        <w:t xml:space="preserve"> ». Assurez-vous d'utiliser le même mot pour pécheur que vous avez utilisé dans les passages précédents. Pour plus d'informations sur le mot </w:t>
      </w:r>
      <w:r>
        <w:rPr>
          <w:lang w:val="fr_FR" w:bidi="fr_FR"/>
        </w:rPr>
        <w:t>péché</w:t>
      </w:r>
      <w:r>
        <w:rPr>
          <w:lang w:val="fr_FR" w:bidi="fr_FR"/>
        </w:rPr>
        <w:t>, consultez le glossaire principal.</w:t>
      </w:r>
    </w:p>
    <w:p>
      <w:pPr/>
      <w:r>
        <w:rPr>
          <w:lang w:val="fr_FR" w:bidi="fr_FR"/>
        </w:rPr>
      </w:r>
      <w:r>
        <w:rPr>
          <w:lang w:val="fr_FR" w:bidi="fr_FR"/>
        </w:rPr>
        <w:t xml:space="preserve">L'homme guéri pose ensuite aux pharisiens une question très audacieuse. Il dit : « Voulez-vous devenir ses </w:t>
      </w:r>
      <w:r>
        <w:rPr>
          <w:b/>
          <w:lang w:val="fr_FR" w:bidi="fr_FR"/>
        </w:rPr>
        <w:t>disciples</w:t>
      </w:r>
      <w:r>
        <w:rPr>
          <w:lang w:val="fr_FR" w:bidi="fr_FR"/>
        </w:rPr>
        <w:t xml:space="preserve">, vous aussi ? » Ils disent rapidement : « Nous sommes disciples de Moïse ». Un disciple est une personne qui suit et apprend de la part d'un enseignant religieux spécifique au sujet de Dieu, de la foi et de la vie. Assurez-vous d'utiliser le même mot pour disciple ici que vous avez utilisé dans les passages précédents. Pour plus d'informations sur le mot </w:t>
      </w:r>
      <w:r>
        <w:rPr>
          <w:lang w:val="fr_FR" w:bidi="fr_FR"/>
        </w:rPr>
        <w:t>disciple</w:t>
      </w:r>
      <w:r>
        <w:rPr>
          <w:lang w:val="fr_FR" w:bidi="fr_FR"/>
        </w:rPr>
        <w:t>, consultez le glossaire principal.</w:t>
      </w:r>
    </w:p>
    <w:p>
      <w:pPr/>
      <w:r>
        <w:rPr>
          <w:lang w:val="fr_FR" w:bidi="fr_FR"/>
        </w:rPr>
      </w:r>
      <w:r>
        <w:rPr>
          <w:lang w:val="fr_FR" w:bidi="fr_FR"/>
        </w:rPr>
        <w:t xml:space="preserve">L'homme guéri fait ensuite des déclarations plus importantes. Il dit son étonnement face au fait que ces chefs religieux d'Israël ne sachent pas d'où vient un homme qui peut guérir des personnes aveugles. Il dit aussi que : « Nous savons que Dieu n'écoute pas les pécheurs, mais Dieu écoute ceux qui le craignent, ou les </w:t>
      </w:r>
      <w:r>
        <w:rPr>
          <w:b/>
          <w:lang w:val="fr_FR" w:bidi="fr_FR"/>
        </w:rPr>
        <w:t>adorateurs</w:t>
      </w:r>
      <w:r>
        <w:rPr>
          <w:lang w:val="fr_FR" w:bidi="fr_FR"/>
        </w:rPr>
        <w:t xml:space="preserve"> qui font sa </w:t>
      </w:r>
      <w:r>
        <w:rPr>
          <w:b/>
          <w:lang w:val="fr_FR" w:bidi="fr_FR"/>
        </w:rPr>
        <w:t>volonté</w:t>
      </w:r>
      <w:r>
        <w:rPr>
          <w:lang w:val="fr_FR" w:bidi="fr_FR"/>
        </w:rPr>
        <w:t xml:space="preserve">. » Un homme qui craint Dieu ou un adorateur est quelqu'un qui fait la </w:t>
      </w:r>
      <w:r>
        <w:rPr>
          <w:b/>
          <w:lang w:val="fr_FR" w:bidi="fr_FR"/>
        </w:rPr>
        <w:t>volonté de Dieu</w:t>
      </w:r>
      <w:r>
        <w:rPr>
          <w:lang w:val="fr_FR" w:bidi="fr_FR"/>
        </w:rPr>
        <w:t xml:space="preserve">. Cet homme croyait que Jésus faisait la volonté de Dieu. La volonté de Dieu est le plan de Dieu, c'est-à-dire son but. Quelqu'un qui fait la volonté de Dieu fait des choses que Dieu leur a dit de faire. Assurez-vous d'utiliser le même mot pour </w:t>
      </w:r>
      <w:r>
        <w:rPr>
          <w:b/>
          <w:lang w:val="fr_FR" w:bidi="fr_FR"/>
        </w:rPr>
        <w:t>craindre Dieu</w:t>
      </w:r>
      <w:r>
        <w:rPr>
          <w:lang w:val="fr_FR" w:bidi="fr_FR"/>
        </w:rPr>
        <w:t xml:space="preserve"> ou quelqu'un qui </w:t>
      </w:r>
      <w:r>
        <w:rPr>
          <w:b/>
          <w:lang w:val="fr_FR" w:bidi="fr_FR"/>
        </w:rPr>
        <w:t>adore</w:t>
      </w:r>
      <w:r>
        <w:rPr>
          <w:lang w:val="fr_FR" w:bidi="fr_FR"/>
        </w:rPr>
        <w:t xml:space="preserve"> Dieu que vous avez utilisé dans les passages précédents. Pour plus d'informations sur le mot crainte de Dieu ou sur l'adoration, référez-vous à </w:t>
      </w:r>
      <w:r>
        <w:rPr>
          <w:lang w:val="fr_FR" w:bidi="fr_FR"/>
        </w:rPr>
        <w:t>adoration</w:t>
      </w:r>
      <w:r>
        <w:rPr>
          <w:lang w:val="fr_FR" w:bidi="fr_FR"/>
        </w:rPr>
        <w:t xml:space="preserve"> ou </w:t>
      </w:r>
      <w:r>
        <w:rPr>
          <w:lang w:val="fr_FR" w:bidi="fr_FR"/>
        </w:rPr>
        <w:t>crainte de Dieu</w:t>
      </w:r>
      <w:r>
        <w:rPr>
          <w:lang w:val="fr_FR" w:bidi="fr_FR"/>
        </w:rPr>
        <w:t xml:space="preserve"> dans le glossaire principal. Assurez-vous d'utiliser le même mot pour « volonté de Dieu » que vous avez utilisé dans les passages précédents.</w:t>
      </w:r>
    </w:p>
    <w:p>
      <w:pPr/>
      <w:r>
        <w:rPr>
          <w:lang w:val="fr_FR" w:bidi="fr_FR"/>
        </w:rPr>
      </w:r>
      <w:r>
        <w:rPr>
          <w:lang w:val="fr_FR" w:bidi="fr_FR"/>
        </w:rPr>
        <w:t xml:space="preserve">Les pharisiens le mettent ensuite hors de la </w:t>
      </w:r>
      <w:r>
        <w:rPr>
          <w:b/>
          <w:lang w:val="fr_FR" w:bidi="fr_FR"/>
        </w:rPr>
        <w:t>synagogue</w:t>
      </w:r>
      <w:r>
        <w:rPr>
          <w:lang w:val="fr_FR" w:bidi="fr_FR"/>
        </w:rPr>
        <w:t xml:space="preserve">. Les synagogues étaient des lieux de culte juifs où les gens dans les villages pouvaient se réunir au lieu de le faire dans le temple principal à Jérusalem. La signification ici n'est pas claire. Il se peut qu'ils l'aient banni, ou cela pourrait simplement vouloir dire qu'ils l'ont retiré du bâtiment. Il s'agissait d'une punition sérieuse pour le peuple juif. Bien que l'homme n'ait pas été chassé de la religion juive, c'est-à-dire du temple, il a été retiré de sa synagogue locale où sa famille et ses voisins adoraient probablement. Assurez-vous d'utiliser le même mot pour synagogue que vous avez utilisé dans les passages précédents. Pour plus d'informations sur la synagogue, référez-vous au Glossaire </w:t>
      </w:r>
      <w:r>
        <w:rPr>
          <w:lang w:val="fr_FR" w:bidi="fr_FR"/>
        </w:rPr>
        <w:t>principal</w:t>
      </w:r>
      <w:r>
        <w:rPr>
          <w:lang w:val="fr_FR" w:bidi="fr_FR"/>
        </w:rPr>
        <w:t>.</w:t>
      </w:r>
    </w:p>
    <w:p>
      <w:pPr/>
      <w:r>
        <w:rPr>
          <w:lang w:val="fr_FR" w:bidi="fr_FR"/>
        </w:rPr>
      </w:r>
      <w:r>
        <w:rPr>
          <w:lang w:val="fr_FR" w:bidi="fr_FR"/>
        </w:rPr>
        <w:t xml:space="preserve">Arrêtez-vous ici et regardez la photo d'une </w:t>
      </w:r>
      <w:r>
        <w:rPr>
          <w:lang w:val="fr_FR" w:bidi="fr_FR"/>
        </w:rPr>
        <w:t>synagogue</w:t>
      </w:r>
      <w:r>
        <w:rPr>
          <w:lang w:val="fr_FR" w:bidi="fr_FR"/>
        </w:rPr>
        <w:t xml:space="preserve"> en groupe.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9:24–34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11">
        <w:r>
          <w:rPr>
            <w:lang w:val="fr_FR" w:bidi="fr_FR"/>
          </w:rPr>
          <w:rPr>
            <w:color w:val="0000EE"/>
            <w:u w:val="single"/>
          </w:rPr>
          <w:t>Écouter et Cœur</w:t>
        </w:r>
      </w:hyperlink>
      <w:r>
        <w:rPr>
          <w:lang w:val="fr_FR" w:bidi="fr_FR"/>
        </w:rPr>
        <w:t xml:space="preserve"> (584 KB)</w:t>
      </w:r>
      <w:r>
        <w:rPr>
          <w:lang w:val="fr_FR" w:bidi="fr_FR"/>
        </w:rPr>
      </w:r>
    </w:p>
    <w:p>
      <w:pPr>
        <w:pStyle w:val="ListBullet"/>
        <w:spacing w:line="240" w:lineRule="auto"/>
        <w:ind w:left="720"/>
      </w:pPr>
      <w:r>
        <w:rPr>
          <w:lang w:val="fr_FR" w:bidi="fr_FR"/>
        </w:rPr>
      </w:r>
      <w:hyperlink r:id="rId212">
        <w:r>
          <w:rPr>
            <w:lang w:val="fr_FR" w:bidi="fr_FR"/>
          </w:rPr>
          <w:rPr>
            <w:color w:val="0000EE"/>
            <w:u w:val="single"/>
          </w:rPr>
          <w:t>Planter le Décor</w:t>
        </w:r>
      </w:hyperlink>
      <w:r>
        <w:rPr>
          <w:lang w:val="fr_FR" w:bidi="fr_FR"/>
        </w:rPr>
        <w:t xml:space="preserve"> (3.9 MB)</w:t>
      </w:r>
      <w:r>
        <w:rPr>
          <w:lang w:val="fr_FR" w:bidi="fr_FR"/>
        </w:rPr>
      </w:r>
    </w:p>
    <w:p>
      <w:pPr>
        <w:pStyle w:val="ListBullet"/>
        <w:spacing w:line="240" w:lineRule="auto"/>
        <w:ind w:left="720"/>
      </w:pPr>
      <w:r>
        <w:rPr>
          <w:lang w:val="fr_FR" w:bidi="fr_FR"/>
        </w:rPr>
      </w:r>
      <w:hyperlink r:id="rId213">
        <w:r>
          <w:rPr>
            <w:lang w:val="fr_FR" w:bidi="fr_FR"/>
          </w:rPr>
          <w:rPr>
            <w:color w:val="0000EE"/>
            <w:u w:val="single"/>
          </w:rPr>
          <w:t>Définir les Scènes</w:t>
        </w:r>
      </w:hyperlink>
      <w:r>
        <w:rPr>
          <w:lang w:val="fr_FR" w:bidi="fr_FR"/>
        </w:rPr>
        <w:t xml:space="preserve"> (3.8 MB)</w:t>
      </w:r>
      <w:r>
        <w:rPr>
          <w:lang w:val="fr_FR" w:bidi="fr_FR"/>
        </w:rPr>
      </w:r>
    </w:p>
    <w:p>
      <w:pPr>
        <w:pStyle w:val="ListBullet"/>
        <w:spacing w:line="240" w:lineRule="auto"/>
        <w:ind w:left="720"/>
      </w:pPr>
      <w:r>
        <w:rPr>
          <w:lang w:val="fr_FR" w:bidi="fr_FR"/>
        </w:rPr>
      </w:r>
      <w:hyperlink r:id="rId214">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215">
        <w:r>
          <w:rPr>
            <w:lang w:val="fr_FR" w:bidi="fr_FR"/>
          </w:rPr>
          <w:rPr>
            <w:color w:val="0000EE"/>
            <w:u w:val="single"/>
          </w:rPr>
          <w:t>Combler les Lacunes</w:t>
        </w:r>
      </w:hyperlink>
      <w:r>
        <w:rPr>
          <w:lang w:val="fr_FR" w:bidi="fr_FR"/>
        </w:rPr>
        <w:t xml:space="preserve"> (2.1 MB)</w:t>
      </w:r>
      <w:r>
        <w:rPr>
          <w:lang w:val="fr_FR" w:bidi="fr_FR"/>
        </w:rPr>
      </w:r>
    </w:p>
    <w:p>
      <w:pPr>
        <w:pStyle w:val="ListBullet"/>
        <w:spacing w:line="240" w:lineRule="auto"/>
        <w:ind w:left="720"/>
      </w:pPr>
      <w:r>
        <w:rPr>
          <w:lang w:val="fr_FR" w:bidi="fr_FR"/>
        </w:rPr>
      </w:r>
      <w:hyperlink r:id="rId216">
        <w:r>
          <w:rPr>
            <w:lang w:val="fr_FR" w:bidi="fr_FR"/>
          </w:rPr>
          <w:rPr>
            <w:color w:val="0000EE"/>
            <w:u w:val="single"/>
          </w:rPr>
          <w:t>Prêcher la Parole</w:t>
        </w:r>
      </w:hyperlink>
      <w:r>
        <w:rPr>
          <w:lang w:val="fr_FR" w:bidi="fr_FR"/>
        </w:rPr>
        <w:t xml:space="preserve"> (989 KB)</w:t>
      </w:r>
      <w:r>
        <w:rPr>
          <w:lang w:val="fr_FR" w:bidi="fr_FR"/>
        </w:rPr>
      </w:r>
      <w:r>
        <w:rPr>
          <w:lang w:val="fr_FR" w:bidi="fr_FR"/>
        </w:rPr>
      </w:r>
      <w:r>
        <w:rPr>
          <w:lang w:val="fr_FR" w:bidi="fr_FR"/>
        </w:rPr>
      </w:r>
    </w:p>
    <w:p>
      <w:pPr/>
      <w:r>
        <w:rPr>
          <w:lang w:val="fr_FR" w:bidi="fr_FR"/>
        </w:rPr>
      </w:r>
    </w:p>
    <w:p>
      <w:pPr>
        <w:pStyle w:val="Heading2"/>
      </w:pPr>
      <w:r>
        <w:rPr>
          <w:lang w:val="fr_FR" w:bidi="fr_FR"/>
        </w:rPr>
        <w:t>Jean 9:35–41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9.35–41. Laissez entrer la parole de Dieu dans vos cœurs.</w:t>
      </w:r>
    </w:p>
    <w:p>
      <w:pPr/>
      <w:r>
        <w:rPr>
          <w:lang w:val="fr_FR" w:bidi="fr_FR"/>
        </w:rPr>
      </w:r>
      <w:r>
        <w:rPr>
          <w:lang w:val="fr_FR" w:bidi="fr_FR"/>
        </w:rPr>
        <w:t>Écoutez l'enregistrement de Jean 9.35–41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9.35–41 dans la traduction la plus facile à comprendre.</w:t>
      </w:r>
    </w:p>
    <w:p>
      <w:pPr/>
      <w:r>
        <w:rPr>
          <w:lang w:val="fr_FR" w:bidi="fr_FR"/>
        </w:rPr>
      </w:r>
      <w:r>
        <w:rPr>
          <w:lang w:val="fr_FR" w:bidi="fr_FR"/>
        </w:rPr>
        <w:t xml:space="preserve">Les chefs religieux mettent l'homme que Jésus a guéri de cécité hors de la synagogue. Cela signifie qu'il a été retranché de sa communauté religieuse. Ce passage commence juste après cela. Quand Jésus entend que les chefs religieux ont mis l'homme hors de la synagogue, il trouve l'homme pour lui parler. Jésus demande à l'homme guéri : « Crois-tu dans le </w:t>
      </w:r>
      <w:r>
        <w:rPr>
          <w:b/>
          <w:lang w:val="fr_FR" w:bidi="fr_FR"/>
        </w:rPr>
        <w:t>Fils</w:t>
      </w:r>
      <w:r>
        <w:rPr>
          <w:lang w:val="fr_FR" w:bidi="fr_FR"/>
        </w:rPr>
        <w:t xml:space="preserve"> de l'</w:t>
      </w:r>
      <w:r>
        <w:rPr>
          <w:b/>
          <w:lang w:val="fr_FR" w:bidi="fr_FR"/>
        </w:rPr>
        <w:t>homme ?</w:t>
      </w:r>
      <w:r>
        <w:rPr>
          <w:lang w:val="fr_FR" w:bidi="fr_FR"/>
        </w:rPr>
        <w:t xml:space="preserve"> » La façon dont Jésus pose la question à l'homme peut être comprise ainsi : « Tu crois au Fils de l'homme, n'est-ce pas ? » C'était une hypothèse et une question. Jésus demandait à l'homme s'il croyait ou faisait confiance à la personne que Dieu dit venir pour sauver le monde. L'homme aurait probablement entendu la prophétie selon laquelle quelqu'un venait qui était appelé Fils de l'homme. Jésus suppose, parce que l'homme dit du bien de lui dans la synagogue aux chefs religieux, que l'homme croit en lui. Jésus lui pose cette question très personnelle et précise. L'accent est mis sur l'homme lui-même, et sur sa croyance. Nous ne savons pas qui d'autre a peut-être entendu cette conversation, mais il est probable que les disciples les plus proches de Jésus l'aient entendue. Cela inclurait Pierre, Jacques et Jean, celui qui a enregistré ce récit.</w:t>
      </w:r>
    </w:p>
    <w:p>
      <w:pPr/>
      <w:r>
        <w:rPr>
          <w:lang w:val="fr_FR" w:bidi="fr_FR"/>
        </w:rPr>
      </w:r>
      <w:r>
        <w:rPr>
          <w:lang w:val="fr_FR" w:bidi="fr_FR"/>
        </w:rPr>
        <w:t>Arrêtez-vous ici et discutez de cette question en groupe : quand Jésus demande à l'homme guéri s'il croyait dans le Fils de l'homme, c'était d'une question très importante et sérieuse. Dans votre culture, comment poseriez-vous à quelqu'un une question très importante et sensible comme celle-ci ? Qui d'autre pourrait être impliqué dans une conversation comme celle-ci ? Arrêtez l'enregistrement ici.</w:t>
      </w:r>
    </w:p>
    <w:p>
      <w:pPr/>
      <w:r>
        <w:rPr>
          <w:lang w:val="fr_FR" w:bidi="fr_FR"/>
        </w:rPr>
      </w:r>
      <w:r>
        <w:rPr>
          <w:lang w:val="fr_FR" w:bidi="fr_FR"/>
        </w:rPr>
        <w:t>Après que Jésus ait posé cette question importante à l'homme guéri, l'homme demande à Jésus : « Qui est-il, Seigneur, pour que je croie ? » L'homme guéri était intéressé, mais pas sûr de qui était le Fils de l'homme.</w:t>
      </w:r>
    </w:p>
    <w:p>
      <w:pPr/>
      <w:r>
        <w:rPr>
          <w:lang w:val="fr_FR" w:bidi="fr_FR"/>
        </w:rPr>
      </w:r>
      <w:r>
        <w:rPr>
          <w:lang w:val="fr_FR" w:bidi="fr_FR"/>
        </w:rPr>
        <w:t>Jésus lui dit qu'il est lui-même le Fils de l'homme. Jésus dit : « Tu l'as vu ». Cet homme n'avait eu sa vue que pendant un jour. Le fait que Jésus dise « tu l'as vu » a un sens profond pour cet homme. L'homme guéri savait que Jésus était le Fils de l'homme. L'homme guéri dit : « Seigneur, je crois », et il adore Jésus.</w:t>
      </w:r>
    </w:p>
    <w:p>
      <w:pPr/>
      <w:r>
        <w:rPr>
          <w:lang w:val="fr_FR" w:bidi="fr_FR"/>
        </w:rPr>
      </w:r>
      <w:r>
        <w:rPr>
          <w:lang w:val="fr_FR" w:bidi="fr_FR"/>
        </w:rPr>
        <w:t>L'homme guéri appelle Jésus « Seigneur » avant de savoir que Jésus était le Fils de l'homme. Mais la façon dont il utilise ce titre pourrait être traduit par « Monsieur ». Il s'agissait d'un titre poli utilisé pour honorer Jésus de la même manière que l'homme honorerait tout autre enseignant religieux respecté. Mais après qu'il ait réalisé que Jésus était le Fils de l'homme, il appelle Jésus « Seigneur » et dit « Je crois ». L'homme guéri adore ensuite Jésus. La deuxième fois qu'il le dit, il le dit avec beaucoup plus de sérieux et de respect, et l'homme guéri le montre en disant qu'il croyait et en adorant Jésus.</w:t>
      </w:r>
    </w:p>
    <w:p>
      <w:pPr/>
      <w:r>
        <w:rPr>
          <w:lang w:val="fr_FR" w:bidi="fr_FR"/>
        </w:rPr>
      </w:r>
      <w:r>
        <w:rPr>
          <w:lang w:val="fr_FR" w:bidi="fr_FR"/>
        </w:rPr>
        <w:t>Arrêtez-vous ici et discutez de cette question en groupe : comment les gens dans votre culture démontrent-ils une croyance vraie, ou une confiance vraie, en quelque chose ou en quelqu'un ? Parlez des choses qu'ils disent, font ou écrivent pour montrer comment ils démontrent vraiment leur confiance en quelqu'un. Arrêtez l'enregistrement ici.</w:t>
      </w:r>
    </w:p>
    <w:p>
      <w:pPr/>
      <w:r>
        <w:rPr>
          <w:lang w:val="fr_FR" w:bidi="fr_FR"/>
        </w:rPr>
      </w:r>
      <w:r>
        <w:rPr>
          <w:lang w:val="fr_FR" w:bidi="fr_FR"/>
        </w:rPr>
        <w:t>Un certain temps après cela, peut-être dans un lieu différent, Jésus dit : « Je suis venu dans ce monde pour le jugement, pour que ceux qui ne voient pas puissent voir, et que ceux qui voient deviennent aveugles ». Certains des pharisiens sont maintenant dans le même lieu et écoutent. Il semble que les pharisiens n'étaient probablement pas présents quand l'homme guéri a adoré Jésus.</w:t>
      </w:r>
    </w:p>
    <w:p>
      <w:pPr/>
      <w:r>
        <w:rPr>
          <w:lang w:val="fr_FR" w:bidi="fr_FR"/>
        </w:rPr>
      </w:r>
      <w:r>
        <w:rPr>
          <w:lang w:val="fr_FR" w:bidi="fr_FR"/>
        </w:rPr>
        <w:t>Jésus dit aux gens qu'il est venu dans le monde pour le jugement. Un juge est quelqu'un qui décide qui est coupable d'un acte répréhensible ou non coupable. Le jugement auquel Jésus fait référence ici est un jugement qui vient avec la lumière, ou la vue. Jésus se révèle lui-même, comme une lumière qui brille sur quelque chose ; dans ce cas présent, sur les péchés des gens parce qu'ils ne comprennent pas qui est Jésus. Jésus ne dit pas ici qu'il est le juge. Il dit que ceux qui refusent de le voir comme le Sauveur promis, le Fils de Dieu, deviennent aveugles et attirent le jugement devant eux.</w:t>
      </w:r>
    </w:p>
    <w:p>
      <w:pPr/>
      <w:r>
        <w:rPr>
          <w:lang w:val="fr_FR" w:bidi="fr_FR"/>
        </w:rPr>
      </w:r>
      <w:r>
        <w:rPr>
          <w:lang w:val="fr_FR" w:bidi="fr_FR"/>
        </w:rPr>
        <w:t>Quand Jésus fait cette déclaration au sujet du jugement, certains des pharisiens demandent : « Et nous, nous ne sommes pas aveugles aussi, n'est-ce pas ? » Ils voulaient dire : « Penses-tu que nous soyons aveugles ? » Ces pharisiens pensaient qu'ils savaient tout au sujet de Dieu et de la foi authentique. Ils ne croyaient pas qu'ils seraient aveugles à la vérité qui vient de Dieu. Mais ils montrent qu'ils étaient aveugles, parce qu'ils ont rejeté Jésus comme le Sauveur promis.</w:t>
      </w:r>
    </w:p>
    <w:p>
      <w:pPr/>
      <w:r>
        <w:rPr>
          <w:lang w:val="fr_FR" w:bidi="fr_FR"/>
        </w:rPr>
      </w:r>
      <w:r>
        <w:rPr>
          <w:lang w:val="fr_FR" w:bidi="fr_FR"/>
        </w:rPr>
        <w:t>Jésus leur répond : « Si vous étiez aveugles, vous n'auriez pas de péché, c'est-à-dire que vous ne seriez pas coupables de pécher ; mais puisque vous dites : "Nous voyons", votre péché demeure ».</w:t>
      </w:r>
    </w:p>
    <w:p>
      <w:pPr/>
      <w:r>
        <w:rPr>
          <w:lang w:val="fr_FR" w:bidi="fr_FR"/>
        </w:rPr>
      </w:r>
      <w:r>
        <w:rPr>
          <w:lang w:val="fr_FR" w:bidi="fr_FR"/>
        </w:rPr>
        <w:t>Le défi pour les pharisiens, les chefs religieux les plus influents d'Israël, était ce qu'ils prétendaient voir. Ils prétendaient à une connaissance spirituelle. Ils connaissaient la loi de Dieu. Et c'est un péché pour les personnes qui ont une connaissance spirituelle d'agir comme elles le font. Jésus ne dit pas qu'ils voient vraiment, mais qu'ils prétendent voir. S'ils avaient vraiment la vue, spirituellement, ils agiraient différemment envers lui. Mais ils ne sont pas complètement aveugles. Il veut dire qu'ils ont assez de connaissances spirituelles pour être responsables. S'ils agissaient selon la meilleure connaissance qu'ils avaient, ils accueilleraient le Sauveur promis. Mais ils n'ont pas agi selon leur meilleure connaissance. Ils prétendent avoir la vue, mais ils agissent comme des aveugles. Dieu n'enlève donc pas leur péché. Celui-ci reste avec eux.</w:t>
      </w:r>
    </w:p>
    <w:p>
      <w:pPr/>
      <w:r>
        <w:rPr>
          <w:lang w:val="fr_FR" w:bidi="fr_FR"/>
        </w:rPr>
      </w:r>
      <w:r>
        <w:rPr>
          <w:lang w:val="fr_FR" w:bidi="fr_FR"/>
        </w:rPr>
        <w:t>Arrêtez-vous ici et discutez de cette question en groupe : dans votre culture, quand une personne pense-t-elle avoir appris tout ce qu'elle doit savoir sur un sujet donné ? Si quelqu'un pense qu'il sait tout, comment peut-il en apprendre plus ? Comment les chefs religieux aujourd'hui peuvent-ils continuer à apprendre de la part d'autrui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9.35–41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 :</w:t>
      </w:r>
      <w:r>
        <w:rPr>
          <w:lang w:val="fr_FR" w:bidi="fr_FR"/>
        </w:rPr>
        <w:t xml:space="preserve"> Jésus trouve l'homme guéri et demande à l'homme s'il croyait dans le Fils de l'homme, Jésus. L'homme guéri demande à Jésus comment il pourrait croire s'il ne connait pas le Fils de l'homme. Jésus dit à l'homme guéri qu'il (Jésus) est le Fils de l'homme. L'homme guéri dit à Jésus qu'il croit, et il adore Jésus.</w:t>
      </w:r>
    </w:p>
    <w:p>
      <w:pPr/>
      <w:r>
        <w:rPr>
          <w:lang w:val="fr_FR" w:bidi="fr_FR"/>
        </w:rPr>
      </w:r>
      <w:r>
        <w:rPr>
          <w:b/>
          <w:lang w:val="fr_FR" w:bidi="fr_FR"/>
        </w:rPr>
        <w:t>Dans la deuxième partie :</w:t>
      </w:r>
      <w:r>
        <w:rPr>
          <w:lang w:val="fr_FR" w:bidi="fr_FR"/>
        </w:rPr>
        <w:t xml:space="preserve"> Jésus dit qu'il est venu dans le monde pour le jugement. Il dit que les personnes qui étaient aveugles pourraient voir, et ceux qui voient deviendraient aveugles. Les pharisiens demandent à Jésus s'ils sont aveugles. Jésus leur dit que s'ils étaient aveugles, ils n'auraient pas de péché. Mais parce qu'ils disent qu'ils voient, ils ont encore le péché.</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L'homme guéri de cécité</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En groupe, prêtez attention à ces parties du cadre du passage :</w:t>
      </w:r>
    </w:p>
    <w:p>
      <w:pPr/>
      <w:r>
        <w:rPr>
          <w:lang w:val="fr_FR" w:bidi="fr_FR"/>
        </w:rPr>
      </w:r>
      <w:r>
        <w:rPr>
          <w:lang w:val="fr_FR" w:bidi="fr_FR"/>
        </w:rPr>
        <w:t>Quand Jésus entend que les chefs religieux ont mis l'homme hors de la synagogue, il trouve l'homme. Jésus demande à l'homme guéri : « Crois-tu dans le Fils de l'homme ? » La façon dont Jésus pose la question à l'homme peut être comprise ainsi : « Tu crois au Fils de l'homme, n'est-ce pas ? » C'était une hypothèse et une question. Vous avez peut-être une façon spéciale de le dire dans votre langue. Essayez de le dire de manière à ce qu'il y ait plus qu'une question ouverte, mais posez-le de manière à amener l'auditeur à dire « oui ». L'accent est mis sur l'homme lui-même et sur sa foi.</w:t>
      </w:r>
    </w:p>
    <w:p>
      <w:pPr/>
      <w:r>
        <w:rPr>
          <w:lang w:val="fr_FR" w:bidi="fr_FR"/>
        </w:rPr>
      </w:r>
      <w:r>
        <w:rPr>
          <w:lang w:val="fr_FR" w:bidi="fr_FR"/>
        </w:rPr>
        <w:t>Nous ne connaissons pas tout le monde qui entend cette conversation dans la première partie, mais il est probable que les disciples les plus proches de Jésus l'aient entendue. Cela inclurait Pierre, Jacques et Jean, celui qui a enregistré ce récit.</w:t>
      </w:r>
    </w:p>
    <w:p>
      <w:pPr/>
      <w:r>
        <w:rPr>
          <w:lang w:val="fr_FR" w:bidi="fr_FR"/>
        </w:rPr>
      </w:r>
      <w:r>
        <w:rPr>
          <w:lang w:val="fr_FR" w:bidi="fr_FR"/>
        </w:rPr>
        <w:t>Après que Jésus ait posé cette question à l'homme guéri, l'homme demande à Jésus : « Qui est-il, Seigneur, pour que je croie ? » L'homme guéri était intéressé, mais ne savait pas qui était le Fils de l'homme.</w:t>
      </w:r>
    </w:p>
    <w:p>
      <w:pPr/>
      <w:r>
        <w:rPr>
          <w:lang w:val="fr_FR" w:bidi="fr_FR"/>
        </w:rPr>
      </w:r>
      <w:r>
        <w:rPr>
          <w:lang w:val="fr_FR" w:bidi="fr_FR"/>
        </w:rPr>
        <w:t>Jésus lui dit qu'il (Jésus) est le Fils de l'homme. Jésus dit : « Tu l'as vu... » Jésus fait référence à lui-même quand il dit : « Tu l'as vu... » Cet homme n'avait eu sa vue que pendant un jour. L'homme guéri savait donc que Jésus était le Fils de l'homme. L'homme guéri dit : « Seigneur, je crois », et il adore Jésus. Cela signifie que l'homme guéri s'est probablement prosterné devant Jésus et a rendu gloire à Dieu pour Jésus. Il dit peut-être : « Gloire à Dieu pour toi ».</w:t>
      </w:r>
    </w:p>
    <w:p>
      <w:pPr/>
      <w:r>
        <w:rPr>
          <w:lang w:val="fr_FR" w:bidi="fr_FR"/>
        </w:rPr>
      </w:r>
      <w:r>
        <w:rPr>
          <w:lang w:val="fr_FR" w:bidi="fr_FR"/>
        </w:rPr>
        <w:t>L'homme guéri appelle Jésus « Seigneur » avant de savoir que Jésus était le Fils de l'homme. Mais la façon dont il utilise ce titre pourrait être traduit par « Monsieur ». Mais après qu'il ait réalisé que Jésus était le Fils de l'homme, il appelle Jésus « Seigneur » et dit « Je crois ». L'homme guéri adore ensuite Jésus. La deuxième fois qu'il le dit, il le dit avec beaucoup plus de sérieux, et l'homme guéri le montre en disant qu'il croit et en adorant Jésus.</w:t>
      </w:r>
    </w:p>
    <w:p>
      <w:pPr/>
      <w:r>
        <w:rPr>
          <w:lang w:val="fr_FR" w:bidi="fr_FR"/>
        </w:rPr>
      </w:r>
      <w:r>
        <w:rPr>
          <w:lang w:val="fr_FR" w:bidi="fr_FR"/>
        </w:rPr>
        <w:t>Arrêtez-vous ici et discutez de cela en groupe. Dans la langue d'origine, le mot pour « Seigneur » est le même aux deux endroits dans ce passage. Mais la première fois que l'homme guéri le dit, il ne montre que du respect : cela pourrait être traduit en français par « Monsieur ». La deuxième fois qu'il le dit, il adore aussi Jésus. L'homme guéri voit ensuite Jésus comme son Seigneur ou son Maître. Dans votre culture et votre langue, quels sont certains des titres de respect pour les personnes d'honneur comme des enseignants respectés, des dieux, des chefs religieux ou les personnes riches et puissantes dans la communauté ? Les titres sont-ils différents, ou n'y en a-t-il qu'un seul, comme dans le cas du peuple juif avec « Seigneur » ? Mettez cet enregistrement en pause ici.</w:t>
      </w:r>
    </w:p>
    <w:p>
      <w:pPr/>
      <w:r>
        <w:rPr>
          <w:lang w:val="fr_FR" w:bidi="fr_FR"/>
        </w:rPr>
      </w:r>
      <w:r>
        <w:rPr>
          <w:lang w:val="fr_FR" w:bidi="fr_FR"/>
        </w:rPr>
        <w:t>Deuxième partie :</w:t>
      </w:r>
    </w:p>
    <w:p>
      <w:pPr/>
      <w:r>
        <w:rPr>
          <w:lang w:val="fr_FR" w:bidi="fr_FR"/>
        </w:rPr>
      </w:r>
      <w:r>
        <w:rPr>
          <w:lang w:val="fr_FR" w:bidi="fr_FR"/>
        </w:rPr>
        <w:t>Cela s'est probablement produit dans un cadre un peu différent de la conversation précédente. À ce moment-là, certains des pharisiens écoutent. Il semble qu'ils n'étaient pas présents quand l'homme guéri a adoré Jésus.</w:t>
      </w:r>
    </w:p>
    <w:p>
      <w:pPr/>
      <w:r>
        <w:rPr>
          <w:lang w:val="fr_FR" w:bidi="fr_FR"/>
        </w:rPr>
      </w:r>
      <w:r>
        <w:rPr>
          <w:lang w:val="fr_FR" w:bidi="fr_FR"/>
        </w:rPr>
        <w:t>Jésus dit : « Je suis venu dans ce monde pour le jugement, pour que ceux qui ne voient pas puissent voir, et que ceux qui voient deviennent aveugles ». Jésus fait une comparaison ici pour faire son point. Il compare le fait d'être aveugle au fait de ne pas croire. Les personnes qui ne croient pas pensent qu'elles n'ont pas besoin de la lumière, alors qu'en réalité elles en ont besoin. Quand ils font cela, ils rejettent Jésus, la vraie lumière.</w:t>
      </w:r>
    </w:p>
    <w:p>
      <w:pPr/>
      <w:r>
        <w:rPr>
          <w:lang w:val="fr_FR" w:bidi="fr_FR"/>
        </w:rPr>
      </w:r>
      <w:r>
        <w:rPr>
          <w:lang w:val="fr_FR" w:bidi="fr_FR"/>
        </w:rPr>
        <w:t>Arrêtez-vous ici et discutez de ceci en groupe : demandez à un membre du groupe de raconter une histoire au sujet de quelqu'un qui ne croyait pas quelque chose, même si quelqu'un d'autre lui a clairement montré la vérité. Demandez au groupe : comment décririez-vous la personne qui n'a pas cru ? Pouvez-vous penser à des façons d'aider cette personne à croire ? Mettez cet enregistrement en pause ici.</w:t>
      </w:r>
    </w:p>
    <w:p>
      <w:pPr/>
      <w:r>
        <w:rPr>
          <w:lang w:val="fr_FR" w:bidi="fr_FR"/>
        </w:rPr>
      </w:r>
      <w:r>
        <w:rPr>
          <w:lang w:val="fr_FR" w:bidi="fr_FR"/>
        </w:rPr>
        <w:t>Le jugement auquel Jésus fait référence ici est un jugement qui vient avec la lumière, ou la vue. Le jugement est le résultat de sa venue. Mais Jésus ne dit pas ici qu'il serait le juge, et dans d'autres parties du livre de Jean, il dit qu'il n'est pas venu pour juger. Il est donc important que vous ne disiez pas ici que Jésus est venu pour juger, mais que quand il vient, il expose les péchés des gens.</w:t>
      </w:r>
    </w:p>
    <w:p>
      <w:pPr/>
      <w:r>
        <w:rPr>
          <w:lang w:val="fr_FR" w:bidi="fr_FR"/>
        </w:rPr>
      </w:r>
      <w:r>
        <w:rPr>
          <w:lang w:val="fr_FR" w:bidi="fr_FR"/>
        </w:rPr>
        <w:t>Jésus est venu et a offert le salut. En conséquence, certaines personnes l'ont cru et ont été sauvées et d'autres l'ont rejeté et ont été jugés. Une autre façon de le dire est ceci : « Les gens seront jugés parce que je suis venu dans ce monde ». Dieu est le juge, et non Jésus.</w:t>
      </w:r>
    </w:p>
    <w:p>
      <w:pPr/>
      <w:r>
        <w:rPr>
          <w:lang w:val="fr_FR" w:bidi="fr_FR"/>
        </w:rPr>
      </w:r>
      <w:r>
        <w:rPr>
          <w:lang w:val="fr_FR" w:bidi="fr_FR"/>
        </w:rPr>
        <w:t>Alors que la lumière de Jésus vient dans le monde, elle expose le péché et les personnes qui ne croient pas en Jésus.</w:t>
      </w:r>
    </w:p>
    <w:p>
      <w:pPr/>
      <w:r>
        <w:rPr>
          <w:lang w:val="fr_FR" w:bidi="fr_FR"/>
        </w:rPr>
      </w:r>
      <w:r>
        <w:rPr>
          <w:lang w:val="fr_FR" w:bidi="fr_FR"/>
        </w:rPr>
        <w:t>Les personnes qui refusent de voir Jésus comme le Sauveur promis, le Fils de Dieu, sont dans les ténèbres, et non la lumière. Ils attirent le jugement de la part de Dieu à cause de leur incrédulité.</w:t>
      </w:r>
    </w:p>
    <w:p>
      <w:pPr/>
      <w:r>
        <w:rPr>
          <w:lang w:val="fr_FR" w:bidi="fr_FR"/>
        </w:rPr>
      </w:r>
      <w:r>
        <w:rPr>
          <w:lang w:val="fr_FR" w:bidi="fr_FR"/>
        </w:rPr>
        <w:t>Quand Jésus fait cette déclaration au sujet du jugement, certains des pharisiens demandent : « Et nous, nous ne sommes pas aveugles aussi, n'est-ce pas ? » Les pharisiens s'attendraient à ce que Jésus réponde à cette question avec un « non ».</w:t>
      </w:r>
    </w:p>
    <w:p>
      <w:pPr/>
      <w:r>
        <w:rPr>
          <w:lang w:val="fr_FR" w:bidi="fr_FR"/>
        </w:rPr>
      </w:r>
      <w:r>
        <w:rPr>
          <w:lang w:val="fr_FR" w:bidi="fr_FR"/>
        </w:rPr>
        <w:t>Au lieu de cela, Jésus leur répond : « Si vous étiez aveugles, vous n'auriez pas de péché ; mais puisque vous dites : "Nous voyons", votre péché demeure ».</w:t>
      </w:r>
    </w:p>
    <w:p>
      <w:pPr/>
      <w:r>
        <w:rPr>
          <w:lang w:val="fr_FR" w:bidi="fr_FR"/>
        </w:rPr>
      </w:r>
      <w:r>
        <w:rPr>
          <w:lang w:val="fr_FR" w:bidi="fr_FR"/>
        </w:rPr>
        <w:t>Le défi pour les pharisiens, les chefs religieux d'Israël, était ce qu'ils prétendaient voir. Ils prétendaient à une connaissance spirituelle. Ils connaissaient la loi. S'ils agissaient selon la meilleure connaissance qu'ils avaient, ils accueilleraient le Fils de l'homme. Mais ils n'ont pas agi selon leur meilleure connaissance. Ils prétendaient avoir la vue et agissaient comme des personnes aveugles qui ne connaissaient pas l'existence du Sauveur promis à venir. Dieu n'enlève donc pas leur péché. Celui-ci reste avec eux.</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9.35–41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L'homme guéri de cécité</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Après que Jésus ait entendu que les chefs religieux ont mis l'homme guéri hors de la synagogue, Jésus va le trouver. Jésus lui demande : « Crois-tu dans le Fils de l'homme ? »</w:t>
      </w:r>
    </w:p>
    <w:p>
      <w:pPr/>
      <w:r>
        <w:rPr>
          <w:lang w:val="fr_FR" w:bidi="fr_FR"/>
        </w:rPr>
      </w:r>
      <w:r>
        <w:rPr>
          <w:lang w:val="fr_FR" w:bidi="fr_FR"/>
        </w:rPr>
        <w:t>L'homme guéri dit : « Qui est-il, Seigneur ? Je veux croire en lui. »</w:t>
      </w:r>
    </w:p>
    <w:p>
      <w:pPr/>
      <w:r>
        <w:rPr>
          <w:lang w:val="fr_FR" w:bidi="fr_FR"/>
        </w:rPr>
      </w:r>
      <w:r>
        <w:rPr>
          <w:lang w:val="fr_FR" w:bidi="fr_FR"/>
        </w:rPr>
        <w:t>Jésus dit à l'homme guéri : « Tu l'as vu, et il est la personne qui parle avec toi ».</w:t>
      </w:r>
    </w:p>
    <w:p>
      <w:pPr/>
      <w:r>
        <w:rPr>
          <w:lang w:val="fr_FR" w:bidi="fr_FR"/>
        </w:rPr>
      </w:r>
      <w:r>
        <w:rPr>
          <w:lang w:val="fr_FR" w:bidi="fr_FR"/>
        </w:rPr>
        <w:t>L'homme guéri dit : « Seigneur, je crois ». Il adore ensuite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guéri : « Que ressentez-vous ou que pensez-vous ? » La personne pourrait répondre des choses comme : « Je ne savais pas pourquoi Jésus m'a posé cette question étrange », ou « Est-il possible qu'il soit le Fils de l'homme ? » ou « Pourquoi n'ai-je pas compris cela auparavant ? Qui d'autre pourrait guérir ma cécité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Un certain temps plus tard, Jésus dit : « Les péchés des gens seront exposés parce que je suis venu dans ce monde. Ceux qui me rejettent rejettent la lumière du monde, et ceux qui m'acceptent reçoivent la vie. Certains de ses disciples et certains des pharisiens entendent cela. Quand les pharisiens entendent Jésus dire cela, ils demandent : « Clairement, nous ne sommes pas aveugles aussi, n'est-ce pas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l'une des personnes qui jouent les pharisiens : « Que ressentez-vous ou que pensez-vous ? » La personne pourrait répondre des choses comme : « Qui cet homme Jésus pense-t-il être ? » ou « Nous sommes les chefs d'Israël, nous ne pouvons pas être aveugles à l'œuvre de Dieu », ou « Que dit Jésus à notre sujet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pharisiens : « Si vous étiez aveugles, vous n'auriez pas de péché ; mais puisque vous dites : "Nous voyons", votre péché demeure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9.35–41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La permission d'adorer dans la </w:t>
      </w:r>
      <w:r>
        <w:rPr>
          <w:b/>
          <w:lang w:val="fr_FR" w:bidi="fr_FR"/>
        </w:rPr>
        <w:t>synagogue</w:t>
      </w:r>
      <w:r>
        <w:rPr>
          <w:lang w:val="fr_FR" w:bidi="fr_FR"/>
        </w:rPr>
        <w:t xml:space="preserve"> était importante pour tout le peuple juif. Bien que le mot synagogue ne soit pas utilisé dans ce passage, vous pouvez dire que Jésus a entendu que les chefs religieux ont jeté l'homme hors de la synagogue si vous en avez besoin. Utilisez le même mot pour synagogue que vous avez utilisé dans les passages précédents. Pour plus d'informations sur la </w:t>
      </w:r>
      <w:r>
        <w:rPr>
          <w:lang w:val="fr_FR" w:bidi="fr_FR"/>
        </w:rPr>
        <w:t>synagogue</w:t>
      </w:r>
      <w:r>
        <w:rPr>
          <w:lang w:val="fr_FR" w:bidi="fr_FR"/>
        </w:rPr>
        <w:t>, référez-vous au glossaire principal.</w:t>
      </w:r>
    </w:p>
    <w:p>
      <w:pPr/>
      <w:r>
        <w:rPr>
          <w:lang w:val="fr_FR" w:bidi="fr_FR"/>
        </w:rPr>
      </w:r>
      <w:r>
        <w:rPr>
          <w:lang w:val="fr_FR" w:bidi="fr_FR"/>
        </w:rPr>
        <w:t xml:space="preserve">Jésus demande si l'homme </w:t>
      </w:r>
      <w:r>
        <w:rPr>
          <w:b/>
          <w:lang w:val="fr_FR" w:bidi="fr_FR"/>
        </w:rPr>
        <w:t>croyait</w:t>
      </w:r>
      <w:r>
        <w:rPr>
          <w:lang w:val="fr_FR" w:bidi="fr_FR"/>
        </w:rPr>
        <w:t xml:space="preserve"> au </w:t>
      </w:r>
      <w:r>
        <w:rPr>
          <w:b/>
          <w:lang w:val="fr_FR" w:bidi="fr_FR"/>
        </w:rPr>
        <w:t>Fils de l'homme</w:t>
      </w:r>
      <w:r>
        <w:rPr>
          <w:lang w:val="fr_FR" w:bidi="fr_FR"/>
        </w:rPr>
        <w:t xml:space="preserve">. Jésus se réfère à lui-même comme le Fils de l’homme. Fils de l'homme est un titre que les Juifs associaient au Messie, c'est-à-dire au Sauveur promis que Dieu enverrait pour les aider. Assurez-vous d'utiliser les mêmes mots pour Fils de l'homme que dans les passages précédents. Pour plus d'informations sur le Fils de l'homme, référez-vous à l'entrée pour Fils de l'homme dans </w:t>
      </w:r>
      <w:r>
        <w:rPr>
          <w:lang w:val="fr_FR" w:bidi="fr_FR"/>
        </w:rPr>
        <w:t>le glossaire principal</w:t>
      </w:r>
      <w:r>
        <w:rPr>
          <w:lang w:val="fr_FR" w:bidi="fr_FR"/>
        </w:rPr>
        <w:t>.</w:t>
      </w:r>
    </w:p>
    <w:p>
      <w:pPr/>
      <w:r>
        <w:rPr>
          <w:lang w:val="fr_FR" w:bidi="fr_FR"/>
        </w:rPr>
      </w:r>
      <w:r>
        <w:rPr>
          <w:lang w:val="fr_FR" w:bidi="fr_FR"/>
        </w:rPr>
        <w:t xml:space="preserve">Jésus demande à l'homme guéri s'il </w:t>
      </w:r>
      <w:r>
        <w:rPr>
          <w:b/>
          <w:lang w:val="fr_FR" w:bidi="fr_FR"/>
        </w:rPr>
        <w:t>croit</w:t>
      </w:r>
      <w:r>
        <w:rPr>
          <w:lang w:val="fr_FR" w:bidi="fr_FR"/>
        </w:rPr>
        <w:t xml:space="preserve">. Et l'homme guéri dira plus tard qu'il croit. Croire et avoir la foi sont la même chose. Quand on croit en quelqu'un, on croit que ce que cette personne dit d'elle-même est vrai. On place alors notre confiance en elle et on s'engage à faire ce qu'elle commande. Assurez-vous d'utiliser le même mot pour croire que dans les passages précédents. Pour plus d'informations sur le mot croire, référez-vous à l'entrée pour croire dans le glossaire </w:t>
      </w:r>
      <w:r>
        <w:rPr>
          <w:lang w:val="fr_FR" w:bidi="fr_FR"/>
        </w:rPr>
        <w:t>principal</w:t>
      </w:r>
      <w:r>
        <w:rPr>
          <w:lang w:val="fr_FR" w:bidi="fr_FR"/>
        </w:rPr>
        <w:t>.</w:t>
      </w:r>
    </w:p>
    <w:p>
      <w:pPr/>
      <w:r>
        <w:rPr>
          <w:lang w:val="fr_FR" w:bidi="fr_FR"/>
        </w:rPr>
      </w:r>
      <w:r>
        <w:rPr>
          <w:lang w:val="fr_FR" w:bidi="fr_FR"/>
        </w:rPr>
        <w:t xml:space="preserve">L'homme guéri appelle Jésus « </w:t>
      </w:r>
      <w:r>
        <w:rPr>
          <w:b/>
          <w:lang w:val="fr_FR" w:bidi="fr_FR"/>
        </w:rPr>
        <w:t>Seigneur</w:t>
      </w:r>
      <w:r>
        <w:rPr>
          <w:lang w:val="fr_FR" w:bidi="fr_FR"/>
        </w:rPr>
        <w:t xml:space="preserve"> » avant de savoir que Jésus était le Fils de l'homme. Mais la façon dont il utilise ce titre pourrait être traduit par « Monsieur ». Mais après qu'il ait réalisé que Jésus était le Fils de l'homme, il appelle Jésus « Seigneur » et dit « Je crois ». L'homme guéri adore ensuite Jésus. La deuxième fois qu'il le dit, il le dit avec pour signification que Jésus était son Maître, et l'homme guéri le montre en disant qu'il croit et en adorant Jésus. Assurez-vous d'utiliser le même mot pour Seigneur que dans les passages précédents. Pour plus d'informations sur le mot Seigneur, référez-vous à l'entrée du glossaire principal pour </w:t>
      </w:r>
      <w:r>
        <w:rPr>
          <w:lang w:val="fr_FR" w:bidi="fr_FR"/>
        </w:rPr>
        <w:t>Seigneur</w:t>
      </w:r>
      <w:r>
        <w:rPr>
          <w:lang w:val="fr_FR" w:bidi="fr_FR"/>
        </w:rPr>
        <w:t>.</w:t>
      </w:r>
    </w:p>
    <w:p>
      <w:pPr/>
      <w:r>
        <w:rPr>
          <w:lang w:val="fr_FR" w:bidi="fr_FR"/>
        </w:rPr>
      </w:r>
      <w:r>
        <w:rPr>
          <w:lang w:val="fr_FR" w:bidi="fr_FR"/>
        </w:rPr>
        <w:t xml:space="preserve">Quand l'homme guéri entend que Jésus est le Fils de l'homme, il </w:t>
      </w:r>
      <w:r>
        <w:rPr>
          <w:b/>
          <w:lang w:val="fr_FR" w:bidi="fr_FR"/>
        </w:rPr>
        <w:t>adore</w:t>
      </w:r>
      <w:r>
        <w:rPr>
          <w:lang w:val="fr_FR" w:bidi="fr_FR"/>
        </w:rPr>
        <w:t xml:space="preserve"> Jésus. Nous adorons quand nous montrons de la crainte et de l'émerveillement pour Dieu. Les personnages de l'Ancien Testament pensaient que cette adoration pourrait avoir lieu n'importe où que Dieu s'était révélé. Dans cette histoire, Jésus se révèle à l'homme, et l'homme l'adore donc sur le champ. Dans beaucoup d'histoires où l'adoration est utilisée, cela implique plus que de simplement accomplir des rituels ; cela inclut le cœur d'amour, d'émerveillement et d'éblouissement devant Dieu. Assurez-vous d'utiliser le même mot pour adorer que dans les passages précédents. Pour plus d'informations sur le mot adorer, référez-vous à adoration dans le Glossaire </w:t>
      </w:r>
      <w:r>
        <w:rPr>
          <w:lang w:val="fr_FR" w:bidi="fr_FR"/>
        </w:rPr>
        <w:t>principal</w:t>
      </w:r>
      <w:r>
        <w:rPr>
          <w:lang w:val="fr_FR" w:bidi="fr_FR"/>
        </w:rPr>
        <w:t>.</w:t>
      </w:r>
    </w:p>
    <w:p>
      <w:pPr/>
      <w:r>
        <w:rPr>
          <w:lang w:val="fr_FR" w:bidi="fr_FR"/>
        </w:rPr>
      </w:r>
      <w:r>
        <w:rPr>
          <w:lang w:val="fr_FR" w:bidi="fr_FR"/>
        </w:rPr>
        <w:t xml:space="preserve">Jésus dit aux gens qu'il est venu dans le monde pour le </w:t>
      </w:r>
      <w:r>
        <w:rPr>
          <w:b/>
          <w:lang w:val="fr_FR" w:bidi="fr_FR"/>
        </w:rPr>
        <w:t>jugement</w:t>
      </w:r>
      <w:r>
        <w:rPr>
          <w:lang w:val="fr_FR" w:bidi="fr_FR"/>
        </w:rPr>
        <w:t xml:space="preserve">. Un juge est quelqu'un qui décide qui est coupable d'un acte répréhensible ou non coupable. Le jugement auquel Jésus fait référence ici est un jugement qui vient avec la lumière, ou la vue. Jésus se révèle lui-même, comme une lumière qui brille sur quelque chose ; dans ce cas présent, sur les péchés des gens parce qu'ils ne comprennent pas qui est Jésus. Ils attirent le jugement sur eux-mêmes. Jésus dit que ceux qui refusent de le voir comme le Sauveur promis, le Fils de Dieu, attirent le jugement devant eux. Assurez-vous d'utiliser le même mot pour </w:t>
      </w:r>
      <w:r>
        <w:rPr>
          <w:b/>
          <w:lang w:val="fr_FR" w:bidi="fr_FR"/>
        </w:rPr>
        <w:t>jugement</w:t>
      </w:r>
      <w:r>
        <w:rPr>
          <w:lang w:val="fr_FR" w:bidi="fr_FR"/>
        </w:rPr>
        <w:t xml:space="preserve"> que dans les passages précédents.</w:t>
      </w:r>
    </w:p>
    <w:p>
      <w:pPr/>
      <w:r>
        <w:rPr>
          <w:lang w:val="fr_FR" w:bidi="fr_FR"/>
        </w:rPr>
      </w:r>
      <w:r>
        <w:rPr>
          <w:lang w:val="fr_FR" w:bidi="fr_FR"/>
        </w:rPr>
        <w:t xml:space="preserve">Les </w:t>
      </w:r>
      <w:r>
        <w:rPr>
          <w:b/>
          <w:lang w:val="fr_FR" w:bidi="fr_FR"/>
        </w:rPr>
        <w:t>pharisiens</w:t>
      </w:r>
      <w:r>
        <w:rPr>
          <w:lang w:val="fr_FR" w:bidi="fr_FR"/>
        </w:rPr>
        <w:t xml:space="preserve"> prétendaient voir. Ils prétendaient à une connaissance spirituelle. Ils connaissaient la loi. Jésus dit qu'ils avaient assez de connaissances spirituelles pour être responsables et être jugés par Dieu pour avoir rejeté Jésus. Leur </w:t>
      </w:r>
      <w:r>
        <w:rPr>
          <w:b/>
          <w:lang w:val="fr_FR" w:bidi="fr_FR"/>
        </w:rPr>
        <w:t>péché</w:t>
      </w:r>
      <w:r>
        <w:rPr>
          <w:lang w:val="fr_FR" w:bidi="fr_FR"/>
        </w:rPr>
        <w:t xml:space="preserve"> n'est donc pas enlevé. Il reste avec eux. Assurez-vous d'utiliser le même mot pour pharisiens que dans les passages précédents. Pour plus d'informations sur les pharisiens, référez-vous à l'entrée pour </w:t>
      </w:r>
      <w:r>
        <w:rPr>
          <w:lang w:val="fr_FR" w:bidi="fr_FR"/>
        </w:rPr>
        <w:t>pharisien</w:t>
      </w:r>
      <w:r>
        <w:rPr>
          <w:lang w:val="fr_FR" w:bidi="fr_FR"/>
        </w:rPr>
        <w:t xml:space="preserve"> dans le Glossaire principal. Assurez-vous d'utiliser le même mot pour péché que dans les passages précédents. Pour plus d'informations sur le péché, référez-vous à l'entrée pour péché dans le glossaire </w:t>
      </w:r>
      <w:r>
        <w:rPr>
          <w:lang w:val="fr_FR" w:bidi="fr_FR"/>
        </w:rPr>
        <w:t>principal</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9:35–41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17">
        <w:r>
          <w:rPr>
            <w:lang w:val="fr_FR" w:bidi="fr_FR"/>
          </w:rPr>
          <w:rPr>
            <w:color w:val="0000EE"/>
            <w:u w:val="single"/>
          </w:rPr>
          <w:t>Écouter et Cœur</w:t>
        </w:r>
      </w:hyperlink>
      <w:r>
        <w:rPr>
          <w:lang w:val="fr_FR" w:bidi="fr_FR"/>
        </w:rPr>
        <w:t xml:space="preserve"> (721 KB)</w:t>
      </w:r>
      <w:r>
        <w:rPr>
          <w:lang w:val="fr_FR" w:bidi="fr_FR"/>
        </w:rPr>
      </w:r>
    </w:p>
    <w:p>
      <w:pPr>
        <w:pStyle w:val="ListBullet"/>
        <w:spacing w:line="240" w:lineRule="auto"/>
        <w:ind w:left="720"/>
      </w:pPr>
      <w:r>
        <w:rPr>
          <w:lang w:val="fr_FR" w:bidi="fr_FR"/>
        </w:rPr>
      </w:r>
      <w:hyperlink r:id="rId218">
        <w:r>
          <w:rPr>
            <w:lang w:val="fr_FR" w:bidi="fr_FR"/>
          </w:rPr>
          <w:rPr>
            <w:color w:val="0000EE"/>
            <w:u w:val="single"/>
          </w:rPr>
          <w:t>Planter le Décor</w:t>
        </w:r>
      </w:hyperlink>
      <w:r>
        <w:rPr>
          <w:lang w:val="fr_FR" w:bidi="fr_FR"/>
        </w:rPr>
        <w:t xml:space="preserve"> (4.8 MB)</w:t>
      </w:r>
      <w:r>
        <w:rPr>
          <w:lang w:val="fr_FR" w:bidi="fr_FR"/>
        </w:rPr>
      </w:r>
    </w:p>
    <w:p>
      <w:pPr>
        <w:pStyle w:val="ListBullet"/>
        <w:spacing w:line="240" w:lineRule="auto"/>
        <w:ind w:left="720"/>
      </w:pPr>
      <w:r>
        <w:rPr>
          <w:lang w:val="fr_FR" w:bidi="fr_FR"/>
        </w:rPr>
      </w:r>
      <w:hyperlink r:id="rId219">
        <w:r>
          <w:rPr>
            <w:lang w:val="fr_FR" w:bidi="fr_FR"/>
          </w:rPr>
          <w:rPr>
            <w:color w:val="0000EE"/>
            <w:u w:val="single"/>
          </w:rPr>
          <w:t>Définir les Scènes</w:t>
        </w:r>
      </w:hyperlink>
      <w:r>
        <w:rPr>
          <w:lang w:val="fr_FR" w:bidi="fr_FR"/>
        </w:rPr>
        <w:t xml:space="preserve"> (5.4 MB)</w:t>
      </w:r>
      <w:r>
        <w:rPr>
          <w:lang w:val="fr_FR" w:bidi="fr_FR"/>
        </w:rPr>
      </w:r>
    </w:p>
    <w:p>
      <w:pPr>
        <w:pStyle w:val="ListBullet"/>
        <w:spacing w:line="240" w:lineRule="auto"/>
        <w:ind w:left="720"/>
      </w:pPr>
      <w:r>
        <w:rPr>
          <w:lang w:val="fr_FR" w:bidi="fr_FR"/>
        </w:rPr>
      </w:r>
      <w:hyperlink r:id="rId220">
        <w:r>
          <w:rPr>
            <w:lang w:val="fr_FR" w:bidi="fr_FR"/>
          </w:rPr>
          <w:rPr>
            <w:color w:val="0000EE"/>
            <w:u w:val="single"/>
          </w:rPr>
          <w:t>Intégration du Texte</w:t>
        </w:r>
      </w:hyperlink>
      <w:r>
        <w:rPr>
          <w:lang w:val="fr_FR" w:bidi="fr_FR"/>
        </w:rPr>
        <w:t xml:space="preserve"> (2.2 MB)</w:t>
      </w:r>
      <w:r>
        <w:rPr>
          <w:lang w:val="fr_FR" w:bidi="fr_FR"/>
        </w:rPr>
      </w:r>
    </w:p>
    <w:p>
      <w:pPr>
        <w:pStyle w:val="ListBullet"/>
        <w:spacing w:line="240" w:lineRule="auto"/>
        <w:ind w:left="720"/>
      </w:pPr>
      <w:r>
        <w:rPr>
          <w:lang w:val="fr_FR" w:bidi="fr_FR"/>
        </w:rPr>
      </w:r>
      <w:hyperlink r:id="rId221">
        <w:r>
          <w:rPr>
            <w:lang w:val="fr_FR" w:bidi="fr_FR"/>
          </w:rPr>
          <w:rPr>
            <w:color w:val="0000EE"/>
            <w:u w:val="single"/>
          </w:rPr>
          <w:t>Combler les Lacunes</w:t>
        </w:r>
      </w:hyperlink>
      <w:r>
        <w:rPr>
          <w:lang w:val="fr_FR" w:bidi="fr_FR"/>
        </w:rPr>
        <w:t xml:space="preserve"> (3.1 MB)</w:t>
      </w:r>
      <w:r>
        <w:rPr>
          <w:lang w:val="fr_FR" w:bidi="fr_FR"/>
        </w:rPr>
      </w:r>
    </w:p>
    <w:p>
      <w:pPr>
        <w:pStyle w:val="ListBullet"/>
        <w:spacing w:line="240" w:lineRule="auto"/>
        <w:ind w:left="720"/>
      </w:pPr>
      <w:r>
        <w:rPr>
          <w:lang w:val="fr_FR" w:bidi="fr_FR"/>
        </w:rPr>
      </w:r>
      <w:hyperlink r:id="rId222">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Jean 10:1–10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10.1–10. Laissez entrer la parole de Dieu dans vos cœurs.</w:t>
      </w:r>
    </w:p>
    <w:p>
      <w:pPr/>
      <w:r>
        <w:rPr>
          <w:lang w:val="fr_FR" w:bidi="fr_FR"/>
        </w:rPr>
      </w:r>
      <w:r>
        <w:rPr>
          <w:lang w:val="fr_FR" w:bidi="fr_FR"/>
        </w:rPr>
        <w:t>Écoutez l'enregistrement de Jean 10.1–10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10.1–10 dans la traduction la plus facile à comprendre.</w:t>
      </w:r>
    </w:p>
    <w:p>
      <w:pPr/>
      <w:r>
        <w:rPr>
          <w:lang w:val="fr_FR" w:bidi="fr_FR"/>
        </w:rPr>
      </w:r>
      <w:r>
        <w:rPr>
          <w:lang w:val="fr_FR" w:bidi="fr_FR"/>
        </w:rPr>
        <w:t xml:space="preserve">Dans l'histoire précédente, Jésus a guéri un homme qui est né aveugle. Dans la présente histoire, Jésus parlait aux Juifs. Ici, il révèle quelque chose au sujet de lui-même en utilisant des idées liées au fait de prendre soin des brebis, mais Jésus n'expliquera pas ce qu'il veut dire. </w:t>
      </w:r>
    </w:p>
    <w:p>
      <w:pPr/>
      <w:r>
        <w:rPr>
          <w:lang w:val="fr_FR" w:bidi="fr_FR"/>
        </w:rPr>
      </w:r>
      <w:r>
        <w:rPr>
          <w:lang w:val="fr_FR" w:bidi="fr_FR"/>
        </w:rPr>
        <w:t>À l'époque de Jésus, il y avait des personnes qui possédaient beaucoup de brebis. Ces personnes étaient appelées des bergers. Un berger était une personne qui possédait et prenait soin d'un grand nombre de brebis. Les bergers prenaient soin de leurs brebis en les conduisant dans des lieux où ils pouvaient trouver de la nourriture et de l'eau. Les bergers protégeaient aussi leurs brebis en créant une berge ou un enclos pour brebis. Une mouton est un animal que l'on garde pour manger la viande. Une bergerie était comme la maison des brebis. C'était un champ ouvert à l'extérieur de la maison du berger. Il avait des murs autour pour empêcher les brebis de s'en aller et pour empêcher les animaux sauvages ou les personnes mauvaises d'attaquer les brebis. Les murs étaient généralement faits avec de la pierre ou du bois. Les gens ou les animaux ne pouvaient donc pas les détruire facilement. Une bergerie avait aussi une porte ou un portail pour que les brebis puissent entrer ou sortir. La personne qui gardait la porte était appelée un gardien.</w:t>
      </w:r>
    </w:p>
    <w:p>
      <w:pPr/>
      <w:r>
        <w:rPr>
          <w:lang w:val="fr_FR" w:bidi="fr_FR"/>
        </w:rPr>
      </w:r>
      <w:r>
        <w:rPr>
          <w:lang w:val="fr_FR" w:bidi="fr_FR"/>
        </w:rPr>
        <w:t xml:space="preserve">Arrêtez-vous ici et, en groupe, regardez une image d'un </w:t>
      </w:r>
      <w:r>
        <w:rPr>
          <w:lang w:val="fr_FR" w:bidi="fr_FR"/>
        </w:rPr>
        <w:t>berger qui guide ses brebis dans la bergerie</w:t>
      </w:r>
      <w:r>
        <w:rPr>
          <w:lang w:val="fr_FR" w:bidi="fr_FR"/>
        </w:rPr>
        <w:t>. Le gardien devrait aussi être là, pour garder la porte de la bergerie. Mettez cet enregistrement en pause ici.</w:t>
      </w:r>
    </w:p>
    <w:p>
      <w:pPr/>
      <w:r>
        <w:rPr>
          <w:lang w:val="fr_FR" w:bidi="fr_FR"/>
        </w:rPr>
      </w:r>
      <w:r>
        <w:rPr>
          <w:lang w:val="fr_FR" w:bidi="fr_FR"/>
        </w:rPr>
        <w:t>Dans cette histoire, Jésus décrit la différence entre un berger et un voleur ou un brigand. Un voleur ou un brigand est une personne qui s'introduit discrètement dans les propriétés des gens pour les voler. Un voleur peut aussi utiliser la violence ou la menace de violence. Jésus dit qu'une personne qui monte par-dessus les murs de la bergerie, au lieu d'utiliser la porte pour y entrer, est un voleur ou un brigand. Ils montent pour que le gardien ne les arrête pas. Quand un voleur ou un brigand entre dans la bergerie, il vole les brebis et les tue. Mais la personne qui entre dans la bergerie par la porte est le berger. Le berger pourrait entrer dans la bergerie par la porte parce que le gardien le reconnaît et lui ouvre la porte. Puis quand le berger est à l'intérieur, il appelle ses brebis par leur nom. Cela signifie que le berger connaît ses brebis. Les brebis connaissent aussi leur berger parce qu'elles reconnaissent sa voix. Quand le berger conduit donc les brebis hors de la bergerie, les brebis le suivent. Il marche devant les brebis et il les conduit dans un lieu où les brebis peuvent trouver de la nourriture et de l'eau. Les brebis le suivent parce qu'elles connaissent la voix de leur berger. Si un étranger ou une personne qui n'est pas le berger appelle les brebis, les brebis ne le suivront pas. Au lieu de cela, les brebis s'enfuiront ou s'enfuiront de l'étranger parce qu'elles ne reconnaissent pas la voix de l'étranger. Les brebis ne reconnaissent que la voix de leur berger.</w:t>
      </w:r>
    </w:p>
    <w:p>
      <w:pPr/>
      <w:r>
        <w:rPr>
          <w:lang w:val="fr_FR" w:bidi="fr_FR"/>
        </w:rPr>
      </w:r>
      <w:r>
        <w:rPr>
          <w:lang w:val="fr_FR" w:bidi="fr_FR"/>
        </w:rPr>
        <w:t>Arrêtez-vous ici et discutez de cette question en groupe : comment les gardiens d'animaux prennent-ils soin de leurs brebis ou de leurs animaux dans votre culture ? Mettez cet enregistrement en pause ici.</w:t>
      </w:r>
    </w:p>
    <w:p>
      <w:pPr/>
      <w:r>
        <w:rPr>
          <w:lang w:val="fr_FR" w:bidi="fr_FR"/>
        </w:rPr>
      </w:r>
      <w:r>
        <w:rPr>
          <w:lang w:val="fr_FR" w:bidi="fr_FR"/>
        </w:rPr>
        <w:t>Quand Jésus décrit la différence entre un berger et un voleur ou un brigand, Jésus utilisait une figure de langage ou une illustration. La figure de langage est un mode de communication indirecte. Quand un orateur veut dire quelque chose, il utilise généralement des mots simples pour pouvoir communiquer ses pensées directement. Mais quand un orateur a l'impression que l'utilisation de mots et d'idées simples ne communiquera pas efficacement ses pensées, l'orateur peut utiliser une figure de langage. Un orateur utilise des figures de langage quand, au lieu de mots simples, il utilise des idées ou des choses familières à ses auditeurs pour décrire ses pensées. Parce que la figure de langage est un mode de communication indirecte, les gens ne comprennent pas toujours facilement ce que l'orateur dit. C'est cela qui se produit quand Jésus parle en utilisant une figure de langage. Les Juifs qui écoutaient Jésus ne comprenaient pas pourquoi Jésus décrivait la différence entre un berger et un voleur ou un brigand.</w:t>
      </w:r>
    </w:p>
    <w:p>
      <w:pPr/>
      <w:r>
        <w:rPr>
          <w:lang w:val="fr_FR" w:bidi="fr_FR"/>
        </w:rPr>
      </w:r>
      <w:r>
        <w:rPr>
          <w:lang w:val="fr_FR" w:bidi="fr_FR"/>
        </w:rPr>
        <w:t>Arrêtez-vous ici et discutez de cette question en groupe : racontez une histoire dans laquelle vous décrivez les personnages en les comparant à des objets. Mettez cet enregistrement en pause ici.</w:t>
      </w:r>
    </w:p>
    <w:p>
      <w:pPr/>
      <w:r>
        <w:rPr>
          <w:lang w:val="fr_FR" w:bidi="fr_FR"/>
        </w:rPr>
      </w:r>
      <w:r>
        <w:rPr>
          <w:lang w:val="fr_FR" w:bidi="fr_FR"/>
        </w:rPr>
        <w:t>Jésus leur parle de nouveau. Jésus dit : « Je suis la porte ». Jésus dit qu'il était la porte des brebis ou de la bergerie. Quand Jésus dit cela, il répétait la déclaration « Je suis » qu'il a mentionnée dans les histoires précédentes. Ce « je suis » rappelle à ses auditeurs le nom de Dieu dans l'Ancien Testament. Jésus utilise les mots que Dieu le Père a utilisés quand il a dit à Moïse que son nom est « Je suis ». Tous ceux qui sont venus avant lui étaient des voleurs et des brigands. Ces personnes qui sont venues avant Jésus étaient des personnes qui disaient qu'elles étaient le vrai Sauveur. Ils vont partout en disant aux gens que Dieu les a envoyés pour sauver les gens. Mais la vérité est qu'ils ne disent cela que pour éloigner les gens de Dieu. Voilà pourquoi Jésus dit que, comme les voleurs et les brigands, ils ne sont venus que pour faire du mal aux brebis. Mais Jésus est comme la porte de la bergerie où entrent les brebis, et elles sont en sécurité. Toute brebis qui entre à travers Jésus, la porte, sera en sécurité. De la même manière, toute personne qui entre en Jésus en lui faisant confiance et en croyant en lui sera en sécurité. Cela signifie que Jésus le gardera en sécurité des voleurs et des brigands. Cette personne sera comme une brebis qui ne s'inquiète pas de quand il entre ou sort de la bergerie pour trouver du pâturage ou un lieu pour manger. Contrairement au voleur qui ne vient que pour voler, tuer et détruire les brebis, Jésus est venu pour que les gens puissent avoir une vie abondante. Une personne a une vie abondante quand elle est à l'abri de tout danger ou de tout mal, et quand elle a tout ce dont elle a besoin dans la vie. Une personne qui a une vie abondante ne s'inquiète pas non plus si quelqu'un vient et lui fait du mal ou lui enlève tout parce qu'il a confiance en Jésus qui le protège. Fait plus important : une personne qui a une vie abondante a une vie spirituelle en bonne santé. Cela signifie qu'il a une bonne relation avec Dieu, et qu'il vivra avec Dieu pour toujours.</w:t>
      </w:r>
    </w:p>
    <w:p>
      <w:pPr/>
      <w:r>
        <w:rPr>
          <w:lang w:val="fr_FR" w:bidi="fr_FR"/>
        </w:rPr>
      </w:r>
      <w:r>
        <w:rPr>
          <w:lang w:val="fr_FR" w:bidi="fr_FR"/>
        </w:rPr>
        <w:t>Encore une fois, Jésus utilise ici une figure de langage. Jésus dit qu'il est la porte de la bergerie parce que, comme la porte de la bergerie, il protège les brebis des voleurs et des brigands. Les brebis sont les personnes qui veulent recevoir une vie abondante. La façon d'entrer en Jésus est de faire confiance et de croire dans son enseignement. Mais Jésus n'explique pas cela ici.</w:t>
      </w:r>
    </w:p>
    <w:p>
      <w:pPr/>
      <w:r>
        <w:rPr>
          <w:lang w:val="fr_FR" w:bidi="fr_FR"/>
        </w:rPr>
      </w:r>
      <w:r>
        <w:rPr>
          <w:lang w:val="fr_FR" w:bidi="fr_FR"/>
        </w:rPr>
        <w:t>Arrêtez-vous ici et discutez de cette question en groupe : quelle figure de langage une personne dans votre culture utiliserait-elle quand elle veut dire à quelqu'un qu'elle le protégera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10.1–10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w:t>
      </w:r>
      <w:r>
        <w:rPr>
          <w:lang w:val="fr_FR" w:bidi="fr_FR"/>
        </w:rPr>
        <w:t xml:space="preserve"> Jésus décrit la différence entre un berger et un voleur ou un brigand. </w:t>
      </w:r>
    </w:p>
    <w:p>
      <w:pPr/>
      <w:r>
        <w:rPr>
          <w:lang w:val="fr_FR" w:bidi="fr_FR"/>
        </w:rPr>
      </w:r>
      <w:r>
        <w:rPr>
          <w:b/>
          <w:lang w:val="fr_FR" w:bidi="fr_FR"/>
        </w:rPr>
        <w:t>Dans la deuxième partie :</w:t>
      </w:r>
      <w:r>
        <w:rPr>
          <w:lang w:val="fr_FR" w:bidi="fr_FR"/>
        </w:rPr>
        <w:t xml:space="preserve"> Jésus explique qu'il est la porte de la bergerie, et ceux qui sont venus avant lui sont des voleurs et des brigands.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 la porte</w:t>
      </w:r>
    </w:p>
    <w:p>
      <w:pPr>
        <w:pStyle w:val="ListBullet"/>
        <w:spacing w:line="240" w:lineRule="auto"/>
        <w:ind w:left="720"/>
      </w:pPr>
      <w:r>
        <w:rPr>
          <w:lang w:val="fr_FR" w:bidi="fr_FR"/>
        </w:rPr>
      </w:r>
      <w:r>
        <w:rPr>
          <w:lang w:val="fr_FR" w:bidi="fr_FR"/>
        </w:rPr>
        <w:t>Les voleurs et les brigands</w:t>
      </w:r>
    </w:p>
    <w:p>
      <w:pPr>
        <w:pStyle w:val="ListBullet"/>
        <w:spacing w:line="240" w:lineRule="auto"/>
        <w:ind w:left="720"/>
      </w:pPr>
      <w:r>
        <w:rPr>
          <w:lang w:val="fr_FR" w:bidi="fr_FR"/>
        </w:rPr>
      </w:r>
      <w:r>
        <w:rPr>
          <w:lang w:val="fr_FR" w:bidi="fr_FR"/>
        </w:rPr>
        <w:t>Un berger</w:t>
      </w:r>
    </w:p>
    <w:p>
      <w:pPr>
        <w:pStyle w:val="ListBullet"/>
        <w:spacing w:line="240" w:lineRule="auto"/>
        <w:ind w:left="720"/>
      </w:pPr>
      <w:r>
        <w:rPr>
          <w:lang w:val="fr_FR" w:bidi="fr_FR"/>
        </w:rPr>
      </w:r>
      <w:r>
        <w:rPr>
          <w:lang w:val="fr_FR" w:bidi="fr_FR"/>
        </w:rPr>
        <w:t>Un étranger</w:t>
      </w:r>
    </w:p>
    <w:p>
      <w:pPr>
        <w:pStyle w:val="ListBullet"/>
        <w:spacing w:line="240" w:lineRule="auto"/>
        <w:ind w:left="720"/>
      </w:pPr>
      <w:r>
        <w:rPr>
          <w:lang w:val="fr_FR" w:bidi="fr_FR"/>
        </w:rPr>
      </w:r>
      <w:r>
        <w:rPr>
          <w:lang w:val="fr_FR" w:bidi="fr_FR"/>
        </w:rPr>
        <w:t>Un troupeau de brebis</w:t>
      </w:r>
    </w:p>
    <w:p>
      <w:pPr>
        <w:pStyle w:val="ListBullet"/>
        <w:spacing w:line="240" w:lineRule="auto"/>
        <w:ind w:left="720"/>
      </w:pPr>
      <w:r>
        <w:rPr>
          <w:lang w:val="fr_FR" w:bidi="fr_FR"/>
        </w:rPr>
      </w:r>
      <w:r>
        <w:rPr>
          <w:lang w:val="fr_FR" w:bidi="fr_FR"/>
        </w:rPr>
        <w:t>Les Juifs, c'est-à-dire les chefs juifs</w:t>
      </w:r>
    </w:p>
    <w:p>
      <w:pPr/>
      <w:r>
        <w:rPr>
          <w:lang w:val="fr_FR" w:bidi="fr_FR"/>
        </w:rPr>
      </w:r>
      <w:r>
        <w:rPr>
          <w:lang w:val="fr_FR" w:bidi="fr_FR"/>
        </w:rPr>
        <w:t>En groupe, prêtez attention à ces parties du cadre du passage :</w:t>
      </w:r>
    </w:p>
    <w:p>
      <w:pPr/>
      <w:r>
        <w:rPr>
          <w:lang w:val="fr_FR" w:bidi="fr_FR"/>
        </w:rPr>
      </w:r>
      <w:r>
        <w:rPr>
          <w:lang w:val="fr_FR" w:bidi="fr_FR"/>
        </w:rPr>
        <w:t>Nous ne savons pas combien de temps s'est écoulé entre l'histoire précédente et l'histoire présente. Mais dans cette histoire, Jésus parle de nouveau aux Juifs. Rappelez-vous que dans Jean, « les Juifs » fait généralement référence aux chefs juifs. Jésus révèle quelque chose au sujet de lui-même en utilisant des idées liées au fait de prendre soin des brebis, mais Jésus n'expliquera pas ce qu'il veut dire.</w:t>
      </w:r>
    </w:p>
    <w:p>
      <w:pPr/>
      <w:r>
        <w:rPr>
          <w:lang w:val="fr_FR" w:bidi="fr_FR"/>
        </w:rPr>
      </w:r>
      <w:r>
        <w:rPr>
          <w:lang w:val="fr_FR" w:bidi="fr_FR"/>
        </w:rPr>
        <w:t>Dans la première partie, il est important d'avoir quelque chose qui représente la bergerie parce que tout ce dont parle Jésus dans cette partie sera autour de la bergerie. Jésus commence ensuite son discours en utilisant une expression qui dit à ses auditeurs d'écouter attentivement parce que ce qu'il est sur le point de dire est important et vrai. Jésus décrit ensuite un voleur ou un brigand. Le voleur ou un brigand n'entre pas dans la bergerie par la porte. Au lieu de cela, il monte par-dessus. Mais le berger est différent. Le berger entre par la porte parce que le gardien le reconnaît et lui ouvre la porte de la bergerie. Quand le berger appelle ses brebis par leur nom, ses brebis reconnaissent sa voix. Le berger conduit ensuite les brebis hors de la bergerie. Il y a d'autres brebis dans la bergerie et le berger les conduira aussi hors de la bergerie. Le berger conduit le troupeau de brebis dans un lieu où ils peuvent trouver de la nourriture, et le troupeau de brebis suit derrière le berger. Jésus dit aussi que la brebis qui connaît son berger n'écoute pas ou ne suit pas un étranger. Un étranger peut essayer d'appeler les brebis, mais les brebis s'enfuiront de lui parce qu'il ne reconnaît que son berger. Il est aussi important de montrer que les paroles de Jésus sont des figures de langage. Cela signifie que Jésus utilisait les idées liées au fait de prendre soin des brebis pour révéler quelque chose au sujet de lui-même. Les Juifs qui l'écoutaient, cependant, ne comprenaient pas ce que Jésus disait. Jésus continuera donc de parler dans la partie suivante.</w:t>
      </w:r>
    </w:p>
    <w:p>
      <w:pPr/>
      <w:r>
        <w:rPr>
          <w:lang w:val="fr_FR" w:bidi="fr_FR"/>
        </w:rPr>
      </w:r>
      <w:r>
        <w:rPr>
          <w:lang w:val="fr_FR" w:bidi="fr_FR"/>
        </w:rPr>
        <w:t>Dans la deuxième partie, il est important de souligner la différence entre le voleur et Jésus. Jésus commence de nouveau son discours en utilisant une expression qui dit à ses auditeurs d'écouter attentivement parce que ce qu'il est sur le point de dire est important et vrai. Jésus leur révèle qu'il est la porte de la bergerie. Les voleurs et les brigands viendront pour les brebis, mais les brebis ne les écouteront pas. Puis Jésus vient et montre qu'il est la porte. Tous ceux qui sont venus avant lui étaient des voleurs et des brigands. Mais Jésus est comme la porte de la bergerie où entrent les brebis, et elles sont en sécurité. Toute brebis qui vient à travers Jésus la porte sera sauvée. Jésus la gardera en sécurité des voleurs et des brigands. Elle ne s'inquiète pas quand elle entre ou sort de la bergerie pour trouver du pâturage ou un lieu pour manger. En représentant la brebis qui entre à travers Jésus, il est important de montrer que la brebis est heureuse, satisfaite et n'est pas inquiète de sa sécurité parce qu'elle fait confiance à Jésus la porte. Le voleur ne vient que pour voler, tuer et détruire les brebis. Mais Jésus est venu pour que les gens puissent avoir une vie abondante.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10.1–10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 la porte</w:t>
      </w:r>
    </w:p>
    <w:p>
      <w:pPr>
        <w:pStyle w:val="ListBullet"/>
        <w:spacing w:line="240" w:lineRule="auto"/>
        <w:ind w:left="720"/>
      </w:pPr>
      <w:r>
        <w:rPr>
          <w:lang w:val="fr_FR" w:bidi="fr_FR"/>
        </w:rPr>
      </w:r>
      <w:r>
        <w:rPr>
          <w:lang w:val="fr_FR" w:bidi="fr_FR"/>
        </w:rPr>
        <w:t>Les voleurs et les brigands</w:t>
      </w:r>
    </w:p>
    <w:p>
      <w:pPr>
        <w:pStyle w:val="ListBullet"/>
        <w:spacing w:line="240" w:lineRule="auto"/>
        <w:ind w:left="720"/>
      </w:pPr>
      <w:r>
        <w:rPr>
          <w:lang w:val="fr_FR" w:bidi="fr_FR"/>
        </w:rPr>
      </w:r>
      <w:r>
        <w:rPr>
          <w:lang w:val="fr_FR" w:bidi="fr_FR"/>
        </w:rPr>
        <w:t>Un berger</w:t>
      </w:r>
    </w:p>
    <w:p>
      <w:pPr>
        <w:pStyle w:val="ListBullet"/>
        <w:spacing w:line="240" w:lineRule="auto"/>
        <w:ind w:left="720"/>
      </w:pPr>
      <w:r>
        <w:rPr>
          <w:lang w:val="fr_FR" w:bidi="fr_FR"/>
        </w:rPr>
      </w:r>
      <w:r>
        <w:rPr>
          <w:lang w:val="fr_FR" w:bidi="fr_FR"/>
        </w:rPr>
        <w:t>Un étranger</w:t>
      </w:r>
    </w:p>
    <w:p>
      <w:pPr>
        <w:pStyle w:val="ListBullet"/>
        <w:spacing w:line="240" w:lineRule="auto"/>
        <w:ind w:left="720"/>
      </w:pPr>
      <w:r>
        <w:rPr>
          <w:lang w:val="fr_FR" w:bidi="fr_FR"/>
        </w:rPr>
      </w:r>
      <w:r>
        <w:rPr>
          <w:lang w:val="fr_FR" w:bidi="fr_FR"/>
        </w:rPr>
        <w:t>Un troupeau de brebis</w:t>
      </w:r>
    </w:p>
    <w:p>
      <w:pPr>
        <w:pStyle w:val="ListBullet"/>
        <w:spacing w:line="240" w:lineRule="auto"/>
        <w:ind w:left="720"/>
      </w:pPr>
      <w:r>
        <w:rPr>
          <w:lang w:val="fr_FR" w:bidi="fr_FR"/>
        </w:rPr>
      </w:r>
      <w:r>
        <w:rPr>
          <w:lang w:val="fr_FR" w:bidi="fr_FR"/>
        </w:rPr>
        <w:t>Les Juifs, c'est-à-dire les chefs juifs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Dans la première partie, Jésus décrit la différence entre un berger et un voleur ou un brigand.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berger : « Que ressentez-vous ou que pensez-vous ? » La personne pourrait répondre des choses comme : « Je suis confiant que mes brebis n'écouteront que ma voix » ou « Ma brebis connaît ma voix. Elle n'écoutera aucun étranger.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Jésus explique qu'il est la porte de la bergerie, et ceux qui sont venus avant lui sont des voleurs et des brigands.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voleurs et les brigands : « Que ressentez-vous ou que pensez-vous ? » Les gens pourraient répondre des choses comme : « Nous sommes venus pour voler, tuer et détruire les brebis ! » ou « Nous sommes sûrs que les brebis nous écouteront ! »</w:t>
      </w:r>
    </w:p>
    <w:p>
      <w:pPr>
        <w:pStyle w:val="ListBullet"/>
        <w:spacing w:line="240" w:lineRule="auto"/>
        <w:ind w:left="720"/>
      </w:pPr>
      <w:r>
        <w:rPr>
          <w:lang w:val="fr_FR" w:bidi="fr_FR"/>
        </w:rPr>
      </w:r>
      <w:r>
        <w:rPr>
          <w:lang w:val="fr_FR" w:bidi="fr_FR"/>
        </w:rPr>
        <w:t>Vous pouvez aussi demander à la personne qui joue les brebis : « Que ressentez-vous ou que pensez-vous ? » Vous entendrez peut-être des choses comme : « Jésus est la porte. Je ne viendrai qu'à lui pour être en sécurité » ou « Jésus me sauvera des voleurs et des brigands, et Jésus me donnera une vie abondante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10.1–10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L'histoire commence avec Jésus qui parle. Jésus commence son discours en utilisant une expression qui dit au lecteur que ce qu'il est sur le point de dire est vrai et très important. Ils doivent donc écouter très attentivement. Traduisez cette expression de la même manière que vous l'avez traduite auparavant. </w:t>
      </w:r>
    </w:p>
    <w:p>
      <w:pPr/>
      <w:r>
        <w:rPr>
          <w:lang w:val="fr_FR" w:bidi="fr_FR"/>
        </w:rPr>
      </w:r>
      <w:r>
        <w:rPr>
          <w:lang w:val="fr_FR" w:bidi="fr_FR"/>
        </w:rPr>
        <w:t xml:space="preserve">Jésus dit qu'une personne qui monte par-dessus les murs de la bergerie, au lieu d'utiliser la porte pour y entrer, est un voleur ou un brigand. Un </w:t>
      </w:r>
      <w:r>
        <w:rPr>
          <w:b/>
          <w:lang w:val="fr_FR" w:bidi="fr_FR"/>
        </w:rPr>
        <w:t>voleur</w:t>
      </w:r>
      <w:r>
        <w:rPr>
          <w:lang w:val="fr_FR" w:bidi="fr_FR"/>
        </w:rPr>
        <w:t xml:space="preserve"> vole généralement la propriété de quelqu'un en secret pour qu'il ne se fasse pas attraper. Un </w:t>
      </w:r>
      <w:r>
        <w:rPr>
          <w:b/>
          <w:lang w:val="fr_FR" w:bidi="fr_FR"/>
        </w:rPr>
        <w:t>brigand vole</w:t>
      </w:r>
      <w:r>
        <w:rPr>
          <w:lang w:val="fr_FR" w:bidi="fr_FR"/>
        </w:rPr>
        <w:t xml:space="preserve"> aussi les possessions de quelqu'un, mais il le fait généralement en public, et il utilise souvent la violence. Une </w:t>
      </w:r>
      <w:r>
        <w:rPr>
          <w:b/>
          <w:lang w:val="fr_FR" w:bidi="fr_FR"/>
        </w:rPr>
        <w:t>bergerie</w:t>
      </w:r>
      <w:r>
        <w:rPr>
          <w:lang w:val="fr_FR" w:bidi="fr_FR"/>
        </w:rPr>
        <w:t xml:space="preserve"> était comme la maison des brebis. C'était un champ ouvert à l'extérieur de la maison du berger. Il avait des murs autour pour empêcher les brebis de s'en aller et pour empêcher les animaux sauvages ou les personnes mauvaises d'attaquer les brebis. Les murs étaient généralement faits avec de la pierre ou du bois, de sorte que les gens ou les animaux ne les détruiraient pas facilement. Une bergerie avait aussi une porte ou un portail pour que les brebis puissent entrer ou sortir. Un voleur ou un brigand est une personne qui s'introduit discrètement dans les propriétés des gens pour les voler. Quand un voleur ou un brigand entre dans la bergerie, il vole les brebis et les tue.</w:t>
      </w:r>
    </w:p>
    <w:p>
      <w:pPr/>
      <w:r>
        <w:rPr>
          <w:lang w:val="fr_FR" w:bidi="fr_FR"/>
        </w:rPr>
      </w:r>
      <w:r>
        <w:rPr>
          <w:lang w:val="fr_FR" w:bidi="fr_FR"/>
        </w:rPr>
        <w:t xml:space="preserve">Arrêtez-vous ici et discutez en groupe du mot ou de l'expression que vous utiliserez pour les mots </w:t>
      </w:r>
      <w:r>
        <w:rPr>
          <w:b/>
          <w:lang w:val="fr_FR" w:bidi="fr_FR"/>
        </w:rPr>
        <w:t>bergerie</w:t>
      </w:r>
      <w:r>
        <w:rPr>
          <w:lang w:val="fr_FR" w:bidi="fr_FR"/>
        </w:rPr>
        <w:t xml:space="preserve">, </w:t>
      </w:r>
      <w:r>
        <w:rPr>
          <w:b/>
          <w:lang w:val="fr_FR" w:bidi="fr_FR"/>
        </w:rPr>
        <w:t>voleur</w:t>
      </w:r>
      <w:r>
        <w:rPr>
          <w:lang w:val="fr_FR" w:bidi="fr_FR"/>
        </w:rPr>
        <w:t xml:space="preserve"> et </w:t>
      </w:r>
      <w:r>
        <w:rPr>
          <w:b/>
          <w:lang w:val="fr_FR" w:bidi="fr_FR"/>
        </w:rPr>
        <w:t>brigand</w:t>
      </w:r>
      <w:r>
        <w:rPr>
          <w:lang w:val="fr_FR" w:bidi="fr_FR"/>
        </w:rPr>
        <w:t>. Mettez cet enregistrement en pause ici.</w:t>
      </w:r>
    </w:p>
    <w:p>
      <w:pPr/>
      <w:r>
        <w:rPr>
          <w:lang w:val="fr_FR" w:bidi="fr_FR"/>
        </w:rPr>
      </w:r>
      <w:r>
        <w:rPr>
          <w:lang w:val="fr_FR" w:bidi="fr_FR"/>
        </w:rPr>
        <w:t xml:space="preserve">D'autre part, Jésus dit que la personne qui entre à travers la porte est le berger. Pour lui, le gardien ouvre la porte de la bergerie. Un </w:t>
      </w:r>
      <w:r>
        <w:rPr>
          <w:b/>
          <w:lang w:val="fr_FR" w:bidi="fr_FR"/>
        </w:rPr>
        <w:t>berger</w:t>
      </w:r>
      <w:r>
        <w:rPr>
          <w:lang w:val="fr_FR" w:bidi="fr_FR"/>
        </w:rPr>
        <w:t xml:space="preserve"> était une personne qui possédait et prenait soin d'un grand nombre de brebis. Un </w:t>
      </w:r>
      <w:r>
        <w:rPr>
          <w:b/>
          <w:lang w:val="fr_FR" w:bidi="fr_FR"/>
        </w:rPr>
        <w:t>gardien</w:t>
      </w:r>
      <w:r>
        <w:rPr>
          <w:lang w:val="fr_FR" w:bidi="fr_FR"/>
        </w:rPr>
        <w:t xml:space="preserve"> est une personne qui garde la porte de la bergerie ou de l'enclos des brebis.</w:t>
      </w:r>
    </w:p>
    <w:p>
      <w:pPr/>
      <w:r>
        <w:rPr>
          <w:lang w:val="fr_FR" w:bidi="fr_FR"/>
        </w:rPr>
      </w:r>
      <w:r>
        <w:rPr>
          <w:lang w:val="fr_FR" w:bidi="fr_FR"/>
        </w:rPr>
        <w:t xml:space="preserve">Arrêtez-vous ici et discutez en groupe du mot ou de l'expression que vous utiliserez pour les mots </w:t>
      </w:r>
      <w:r>
        <w:rPr>
          <w:b/>
          <w:lang w:val="fr_FR" w:bidi="fr_FR"/>
        </w:rPr>
        <w:t>berger</w:t>
      </w:r>
      <w:r>
        <w:rPr>
          <w:lang w:val="fr_FR" w:bidi="fr_FR"/>
        </w:rPr>
        <w:t xml:space="preserve"> et </w:t>
      </w:r>
      <w:r>
        <w:rPr>
          <w:b/>
          <w:lang w:val="fr_FR" w:bidi="fr_FR"/>
        </w:rPr>
        <w:t>gardien</w:t>
      </w:r>
      <w:r>
        <w:rPr>
          <w:lang w:val="fr_FR" w:bidi="fr_FR"/>
        </w:rPr>
        <w:t>. Mettez cet enregistrement en pause ici.</w:t>
      </w:r>
    </w:p>
    <w:p>
      <w:pPr/>
      <w:r>
        <w:rPr>
          <w:lang w:val="fr_FR" w:bidi="fr_FR"/>
        </w:rPr>
      </w:r>
      <w:r>
        <w:rPr>
          <w:lang w:val="fr_FR" w:bidi="fr_FR"/>
        </w:rPr>
        <w:t>Jésus poursuit et dit que les brebis ne suivent que le berger parce qu'elles ne reconnaissent que sa voix.</w:t>
      </w:r>
    </w:p>
    <w:p>
      <w:pPr/>
      <w:r>
        <w:rPr>
          <w:lang w:val="fr_FR" w:bidi="fr_FR"/>
        </w:rPr>
      </w:r>
      <w:r>
        <w:rPr>
          <w:lang w:val="fr_FR" w:bidi="fr_FR"/>
        </w:rPr>
        <w:t xml:space="preserve">Jésus parlait en utilisant une </w:t>
      </w:r>
      <w:r>
        <w:rPr>
          <w:b/>
          <w:lang w:val="fr_FR" w:bidi="fr_FR"/>
        </w:rPr>
        <w:t>figure de langage</w:t>
      </w:r>
      <w:r>
        <w:rPr>
          <w:lang w:val="fr_FR" w:bidi="fr_FR"/>
        </w:rPr>
        <w:t xml:space="preserve"> ici, et les Juifs qui l'écoutaient ne le comprenaient pas. Un orateur utilise des figures de langage quand, au lieu de mots simples, il utilise des idées ou des choses familières à ses auditeurs pour décrire ses pensées. Parce que la figure de langage est un mode de communication indirecte, les gens ne comprennent pas toujours facilement ce que l'orateur dit. </w:t>
      </w:r>
    </w:p>
    <w:p>
      <w:pPr/>
      <w:r>
        <w:rPr>
          <w:lang w:val="fr_FR" w:bidi="fr_FR"/>
        </w:rPr>
      </w:r>
      <w:r>
        <w:rPr>
          <w:lang w:val="fr_FR" w:bidi="fr_FR"/>
        </w:rPr>
        <w:t xml:space="preserve">Arrêtez-vous ici et discutez en groupe du mot ou de l'expression que vous utiliserez pour traduire </w:t>
      </w:r>
      <w:r>
        <w:rPr>
          <w:b/>
          <w:lang w:val="fr_FR" w:bidi="fr_FR"/>
        </w:rPr>
        <w:t>figure de langage</w:t>
      </w:r>
      <w:r>
        <w:rPr>
          <w:lang w:val="fr_FR" w:bidi="fr_FR"/>
        </w:rPr>
        <w:t>. Mettez cet enregistrement en pause ici.</w:t>
      </w:r>
    </w:p>
    <w:p>
      <w:pPr/>
      <w:r>
        <w:rPr>
          <w:lang w:val="fr_FR" w:bidi="fr_FR"/>
        </w:rPr>
      </w:r>
      <w:r>
        <w:rPr>
          <w:lang w:val="fr_FR" w:bidi="fr_FR"/>
        </w:rPr>
        <w:t xml:space="preserve">Jésus parle de nouveau. Jésus commence son discours en utilisant une expression qui dit au lecteur que ce qu'il est sur le point de dire est vrai et très important. Ils doivent donc écouter très attentivement. Traduisez cette expression de la même manière que vous l'avez traduite auparavant. </w:t>
      </w:r>
    </w:p>
    <w:p>
      <w:pPr/>
      <w:r>
        <w:rPr>
          <w:lang w:val="fr_FR" w:bidi="fr_FR"/>
        </w:rPr>
      </w:r>
      <w:r>
        <w:rPr>
          <w:lang w:val="fr_FR" w:bidi="fr_FR"/>
        </w:rPr>
        <w:t xml:space="preserve">Jésus dit : « Je suis la porte ». Jésus dit qu'il est la porte de la bergerie. Les mots </w:t>
      </w:r>
      <w:r>
        <w:rPr>
          <w:b/>
          <w:lang w:val="fr_FR" w:bidi="fr_FR"/>
        </w:rPr>
        <w:t>je suis</w:t>
      </w:r>
      <w:r>
        <w:rPr>
          <w:lang w:val="fr_FR" w:bidi="fr_FR"/>
        </w:rPr>
        <w:t xml:space="preserve"> sont importants. Ces mots rappellent aux auditeurs juifs le nom de Dieu dans l'Ancien Testament. Dieu avait dit à Moïse que son nom est « Je suis ». Quand Jésus dit « Je suis », il est en train de dire qu'il est Dieu. Voir le glossaire principal pour plus d’informations sur les mots </w:t>
      </w:r>
      <w:r>
        <w:rPr>
          <w:lang w:val="fr_FR" w:bidi="fr_FR"/>
        </w:rPr>
        <w:t>Je suis</w:t>
      </w:r>
      <w:r>
        <w:rPr>
          <w:lang w:val="fr_FR" w:bidi="fr_FR"/>
        </w:rPr>
        <w:t xml:space="preserve">. La </w:t>
      </w:r>
      <w:r>
        <w:rPr>
          <w:b/>
          <w:lang w:val="fr_FR" w:bidi="fr_FR"/>
        </w:rPr>
        <w:t>porte</w:t>
      </w:r>
      <w:r>
        <w:rPr>
          <w:lang w:val="fr_FR" w:bidi="fr_FR"/>
        </w:rPr>
        <w:t xml:space="preserve"> de la bergerie garde les brebis en sécurité quand les brebis rentrent du pâturage. Un </w:t>
      </w:r>
      <w:r>
        <w:rPr>
          <w:b/>
          <w:lang w:val="fr_FR" w:bidi="fr_FR"/>
        </w:rPr>
        <w:t>pâturage</w:t>
      </w:r>
      <w:r>
        <w:rPr>
          <w:lang w:val="fr_FR" w:bidi="fr_FR"/>
        </w:rPr>
        <w:t xml:space="preserve"> est un champ d'herbes où se nourrissent les brebis. De la même manière que la porte de la bergerie garde les brebis en sécurité, Jésus </w:t>
      </w:r>
      <w:r>
        <w:rPr>
          <w:b/>
          <w:lang w:val="fr_FR" w:bidi="fr_FR"/>
        </w:rPr>
        <w:t>sauve</w:t>
      </w:r>
      <w:r>
        <w:rPr>
          <w:lang w:val="fr_FR" w:bidi="fr_FR"/>
        </w:rPr>
        <w:t xml:space="preserve"> chaque personne qui vient à lui. Quand Jésus sauve une personne, il lui donne une </w:t>
      </w:r>
      <w:r>
        <w:rPr>
          <w:b/>
          <w:lang w:val="fr_FR" w:bidi="fr_FR"/>
        </w:rPr>
        <w:t>vie abondante</w:t>
      </w:r>
      <w:r>
        <w:rPr>
          <w:lang w:val="fr_FR" w:bidi="fr_FR"/>
        </w:rPr>
        <w:t xml:space="preserve">. Une personne a une vie abondante quand elle est à l'abri de tout danger ou de tout mal, et quand elle a tout ce dont elle a besoin dans la vie. Quand Jésus sauve une personne, il la protège aussi d'un voleur ou d'un brigand, ou des personnes mauvaises qui cherchent à l'éloigner de Dieu. La personne que Jésus sauve ne s'inquiète pas si quelqu'un vient et lui fait du mal ou lui enlève tout parce qu'il fait confiance à Jésus qui le protège. Traduisez le mot sauver de la même manière que vous l'avez traduit auparavant. Pour plus d'informations sur le mot </w:t>
      </w:r>
      <w:r>
        <w:rPr>
          <w:lang w:val="fr_FR" w:bidi="fr_FR"/>
        </w:rPr>
        <w:t>sauver</w:t>
      </w:r>
      <w:r>
        <w:rPr>
          <w:lang w:val="fr_FR" w:bidi="fr_FR"/>
        </w:rPr>
        <w:t>, vous pouvez vous référer au Glossaire principal.</w:t>
      </w:r>
    </w:p>
    <w:p>
      <w:pPr/>
      <w:r>
        <w:rPr>
          <w:lang w:val="fr_FR" w:bidi="fr_FR"/>
        </w:rPr>
      </w:r>
      <w:r>
        <w:rPr>
          <w:lang w:val="fr_FR" w:bidi="fr_FR"/>
        </w:rPr>
        <w:t xml:space="preserve">Arrêtez-vous aussi ici et discutez en groupe du mot ou de l'expression que vous utiliserez pour </w:t>
      </w:r>
      <w:r>
        <w:rPr>
          <w:b/>
          <w:lang w:val="fr_FR" w:bidi="fr_FR"/>
        </w:rPr>
        <w:t>pâturage</w:t>
      </w:r>
      <w:r>
        <w:rPr>
          <w:lang w:val="fr_FR" w:bidi="fr_FR"/>
        </w:rPr>
        <w:t xml:space="preserve"> et </w:t>
      </w:r>
      <w:r>
        <w:rPr>
          <w:b/>
          <w:lang w:val="fr_FR" w:bidi="fr_FR"/>
        </w:rPr>
        <w:t>abondamment</w:t>
      </w:r>
      <w:r>
        <w:rPr>
          <w:lang w:val="fr_FR" w:bidi="fr_FR"/>
        </w:rPr>
        <w:t>.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10:1–10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23">
        <w:r>
          <w:rPr>
            <w:lang w:val="fr_FR" w:bidi="fr_FR"/>
          </w:rPr>
          <w:rPr>
            <w:color w:val="0000EE"/>
            <w:u w:val="single"/>
          </w:rPr>
          <w:t>Écouter et Cœur</w:t>
        </w:r>
      </w:hyperlink>
      <w:r>
        <w:rPr>
          <w:lang w:val="fr_FR" w:bidi="fr_FR"/>
        </w:rPr>
        <w:t xml:space="preserve"> (448 KB)</w:t>
      </w:r>
      <w:r>
        <w:rPr>
          <w:lang w:val="fr_FR" w:bidi="fr_FR"/>
        </w:rPr>
      </w:r>
    </w:p>
    <w:p>
      <w:pPr>
        <w:pStyle w:val="ListBullet"/>
        <w:spacing w:line="240" w:lineRule="auto"/>
        <w:ind w:left="720"/>
      </w:pPr>
      <w:r>
        <w:rPr>
          <w:lang w:val="fr_FR" w:bidi="fr_FR"/>
        </w:rPr>
      </w:r>
      <w:hyperlink r:id="rId224">
        <w:r>
          <w:rPr>
            <w:lang w:val="fr_FR" w:bidi="fr_FR"/>
          </w:rPr>
          <w:rPr>
            <w:color w:val="0000EE"/>
            <w:u w:val="single"/>
          </w:rPr>
          <w:t>Planter le Décor</w:t>
        </w:r>
      </w:hyperlink>
      <w:r>
        <w:rPr>
          <w:lang w:val="fr_FR" w:bidi="fr_FR"/>
        </w:rPr>
        <w:t xml:space="preserve"> (3.8 MB)</w:t>
      </w:r>
      <w:r>
        <w:rPr>
          <w:lang w:val="fr_FR" w:bidi="fr_FR"/>
        </w:rPr>
      </w:r>
    </w:p>
    <w:p>
      <w:pPr>
        <w:pStyle w:val="ListBullet"/>
        <w:spacing w:line="240" w:lineRule="auto"/>
        <w:ind w:left="720"/>
      </w:pPr>
      <w:r>
        <w:rPr>
          <w:lang w:val="fr_FR" w:bidi="fr_FR"/>
        </w:rPr>
      </w:r>
      <w:hyperlink r:id="rId225">
        <w:r>
          <w:rPr>
            <w:lang w:val="fr_FR" w:bidi="fr_FR"/>
          </w:rPr>
          <w:rPr>
            <w:color w:val="0000EE"/>
            <w:u w:val="single"/>
          </w:rPr>
          <w:t>Définir les Scènes</w:t>
        </w:r>
      </w:hyperlink>
      <w:r>
        <w:rPr>
          <w:lang w:val="fr_FR" w:bidi="fr_FR"/>
        </w:rPr>
        <w:t xml:space="preserve"> (2.2 MB)</w:t>
      </w:r>
      <w:r>
        <w:rPr>
          <w:lang w:val="fr_FR" w:bidi="fr_FR"/>
        </w:rPr>
      </w:r>
    </w:p>
    <w:p>
      <w:pPr>
        <w:pStyle w:val="ListBullet"/>
        <w:spacing w:line="240" w:lineRule="auto"/>
        <w:ind w:left="720"/>
      </w:pPr>
      <w:r>
        <w:rPr>
          <w:lang w:val="fr_FR" w:bidi="fr_FR"/>
        </w:rPr>
      </w:r>
      <w:hyperlink r:id="rId226">
        <w:r>
          <w:rPr>
            <w:lang w:val="fr_FR" w:bidi="fr_FR"/>
          </w:rPr>
          <w:rPr>
            <w:color w:val="0000EE"/>
            <w:u w:val="single"/>
          </w:rPr>
          <w:t>Intégration du Texte</w:t>
        </w:r>
      </w:hyperlink>
      <w:r>
        <w:rPr>
          <w:lang w:val="fr_FR" w:bidi="fr_FR"/>
        </w:rPr>
        <w:t xml:space="preserve"> (1.4 MB)</w:t>
      </w:r>
      <w:r>
        <w:rPr>
          <w:lang w:val="fr_FR" w:bidi="fr_FR"/>
        </w:rPr>
      </w:r>
    </w:p>
    <w:p>
      <w:pPr>
        <w:pStyle w:val="ListBullet"/>
        <w:spacing w:line="240" w:lineRule="auto"/>
        <w:ind w:left="720"/>
      </w:pPr>
      <w:r>
        <w:rPr>
          <w:lang w:val="fr_FR" w:bidi="fr_FR"/>
        </w:rPr>
      </w:r>
      <w:hyperlink r:id="rId227">
        <w:r>
          <w:rPr>
            <w:lang w:val="fr_FR" w:bidi="fr_FR"/>
          </w:rPr>
          <w:rPr>
            <w:color w:val="0000EE"/>
            <w:u w:val="single"/>
          </w:rPr>
          <w:t>Combler les Lacunes</w:t>
        </w:r>
      </w:hyperlink>
      <w:r>
        <w:rPr>
          <w:lang w:val="fr_FR" w:bidi="fr_FR"/>
        </w:rPr>
        <w:t xml:space="preserve"> (2.5 MB)</w:t>
      </w:r>
      <w:r>
        <w:rPr>
          <w:lang w:val="fr_FR" w:bidi="fr_FR"/>
        </w:rPr>
      </w:r>
    </w:p>
    <w:p>
      <w:pPr>
        <w:pStyle w:val="ListBullet"/>
        <w:spacing w:line="240" w:lineRule="auto"/>
        <w:ind w:left="720"/>
      </w:pPr>
      <w:r>
        <w:rPr>
          <w:lang w:val="fr_FR" w:bidi="fr_FR"/>
        </w:rPr>
      </w:r>
      <w:hyperlink r:id="rId228">
        <w:r>
          <w:rPr>
            <w:lang w:val="fr_FR" w:bidi="fr_FR"/>
          </w:rPr>
          <w:rPr>
            <w:color w:val="0000EE"/>
            <w:u w:val="single"/>
          </w:rPr>
          <w:t>Prêcher la Parole</w:t>
        </w:r>
      </w:hyperlink>
      <w:r>
        <w:rPr>
          <w:lang w:val="fr_FR" w:bidi="fr_FR"/>
        </w:rPr>
        <w:t xml:space="preserve"> (805 KB)</w:t>
      </w:r>
      <w:r>
        <w:rPr>
          <w:lang w:val="fr_FR" w:bidi="fr_FR"/>
        </w:rPr>
      </w:r>
      <w:r>
        <w:rPr>
          <w:lang w:val="fr_FR" w:bidi="fr_FR"/>
        </w:rPr>
      </w:r>
      <w:r>
        <w:rPr>
          <w:lang w:val="fr_FR" w:bidi="fr_FR"/>
        </w:rPr>
      </w:r>
    </w:p>
    <w:p>
      <w:pPr/>
      <w:r>
        <w:rPr>
          <w:lang w:val="fr_FR" w:bidi="fr_FR"/>
        </w:rPr>
      </w:r>
    </w:p>
    <w:p>
      <w:pPr>
        <w:pStyle w:val="Heading2"/>
      </w:pPr>
      <w:r>
        <w:rPr>
          <w:lang w:val="fr_FR" w:bidi="fr_FR"/>
        </w:rPr>
        <w:t>Jean 10:11–21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10.11–21. Laissez entrer la parole de Dieu dans vos cœurs.</w:t>
      </w:r>
    </w:p>
    <w:p>
      <w:pPr/>
      <w:r>
        <w:rPr>
          <w:lang w:val="fr_FR" w:bidi="fr_FR"/>
        </w:rPr>
      </w:r>
      <w:r>
        <w:rPr>
          <w:lang w:val="fr_FR" w:bidi="fr_FR"/>
        </w:rPr>
        <w:t>Écoutez l'enregistrement de Jean 10.11–21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10.11–21 dans la traduction la plus facile à comprendre.</w:t>
      </w:r>
    </w:p>
    <w:p>
      <w:pPr/>
      <w:r>
        <w:rPr>
          <w:lang w:val="fr_FR" w:bidi="fr_FR"/>
        </w:rPr>
      </w:r>
      <w:r>
        <w:rPr>
          <w:lang w:val="fr_FR" w:bidi="fr_FR"/>
        </w:rPr>
        <w:t>Dans l'histoire précédente, Jésus a dit qu'il est la porte de la bergerie. Tout comme la porte de la bergerie garde les brebis en sécurité, Jésus sauve aussi ceux qui entrent à travers lui. Dans la présente histoire, Jésus continue de révéler quelque chose au sujet de lui-même en utilisant des idées liées au fait de prendre soin des brebis.</w:t>
      </w:r>
    </w:p>
    <w:p>
      <w:pPr/>
      <w:r>
        <w:rPr>
          <w:lang w:val="fr_FR" w:bidi="fr_FR"/>
        </w:rPr>
      </w:r>
      <w:r>
        <w:rPr>
          <w:lang w:val="fr_FR" w:bidi="fr_FR"/>
        </w:rPr>
        <w:t>Jésus dit : « Je suis le bon berger des brebis ». Quand Jésus dit cela, il répétait la déclaration « Je suis » qu'il a mentionnée pour la première fois dans l'histoire précédente. Ce « je suis » rappelle à ses auditeurs le nom de Dieu dans l'Ancien Testament. Jésus utilise les mots que Dieu le Père a utilisés quand il a dit à Moïse que son nom est « Je suis ». Les brebis font référence aux personnes qui croient en Jésus, mais Jésus n'expliquera pas cela. Un berger est une personne qui possède et prend soin de ses brebis. Jésus se compare à un bon berger qui donne sa vie pour les brebis. Quand un loup vient pour attaquer les brebis, le bon berger ne s'enfuira pas. Au lieu de cela, il donne sa vie pour ses brebis. Cela signifie que si le loup vient pour attaquer les brebis, le bon berger protégerait ses brebis même s'il devait mourir en le faisant. Un loup est un chien sauvage qui chasse souvent d'autres animaux.</w:t>
      </w:r>
    </w:p>
    <w:p>
      <w:pPr/>
      <w:r>
        <w:rPr>
          <w:lang w:val="fr_FR" w:bidi="fr_FR"/>
        </w:rPr>
      </w:r>
      <w:r>
        <w:rPr>
          <w:lang w:val="fr_FR" w:bidi="fr_FR"/>
        </w:rPr>
        <w:t>Le bon berger n'est pas comme la personne embauchée. Une personne embauchée est une personne qui prend soin des brebis qui appartiennent au berger. Le berger le paie pour prendre soin de ses brebis quand il est absent. Le berger et la personne embauchée prennent soin des brebis. Mais quand vient le danger, par exemple quand le loup vient pour tuer les brebis, la personne embauchée quitterait les brebis et s'enfuirait. Le loup attaque et disperse ensuite les brebis. La personne embauchée s'enfuirait et quitterait les brebis parce qu'elle ne se soucie pas d'elles.</w:t>
      </w:r>
    </w:p>
    <w:p>
      <w:pPr/>
      <w:r>
        <w:rPr>
          <w:lang w:val="fr_FR" w:bidi="fr_FR"/>
        </w:rPr>
      </w:r>
      <w:r>
        <w:rPr>
          <w:lang w:val="fr_FR" w:bidi="fr_FR"/>
        </w:rPr>
        <w:t xml:space="preserve">Arrêtez-vous ici et, en groupe, regardez une image d'un </w:t>
      </w:r>
      <w:r>
        <w:rPr>
          <w:lang w:val="fr_FR" w:bidi="fr_FR"/>
        </w:rPr>
        <w:t>loup</w:t>
      </w:r>
      <w:r>
        <w:rPr>
          <w:lang w:val="fr_FR" w:bidi="fr_FR"/>
        </w:rPr>
        <w:t xml:space="preserve">, d'une </w:t>
      </w:r>
      <w:r>
        <w:rPr>
          <w:lang w:val="fr_FR" w:bidi="fr_FR"/>
        </w:rPr>
        <w:t>brebis</w:t>
      </w:r>
      <w:r>
        <w:rPr>
          <w:lang w:val="fr_FR" w:bidi="fr_FR"/>
        </w:rPr>
        <w:t xml:space="preserve"> et d'un </w:t>
      </w:r>
      <w:r>
        <w:rPr>
          <w:lang w:val="fr_FR" w:bidi="fr_FR"/>
        </w:rPr>
        <w:t>berger</w:t>
      </w:r>
      <w:r>
        <w:rPr>
          <w:lang w:val="fr_FR" w:bidi="fr_FR"/>
        </w:rPr>
        <w:t>. Mettez cet enregistrement en pause ici.</w:t>
      </w:r>
    </w:p>
    <w:p>
      <w:pPr/>
      <w:r>
        <w:rPr>
          <w:lang w:val="fr_FR" w:bidi="fr_FR"/>
        </w:rPr>
      </w:r>
      <w:r>
        <w:rPr>
          <w:lang w:val="fr_FR" w:bidi="fr_FR"/>
        </w:rPr>
        <w:t>En groupe, vous pouvez aussi discuter de cette question : quels sont certains des animaux sauvages dans votre culture qui attaquent et mangent d'autres animaux ? Vous pouvez aussi discuter de cette question en groupe : comment les gens dans votre culture décrivent-ils l'action d'une personne qui est prête à mourir pour sauver et protéger une autre personne ? Mettez cet enregistrement en pause ici.</w:t>
      </w:r>
    </w:p>
    <w:p>
      <w:pPr/>
      <w:r>
        <w:rPr>
          <w:lang w:val="fr_FR" w:bidi="fr_FR"/>
        </w:rPr>
      </w:r>
      <w:r>
        <w:rPr>
          <w:lang w:val="fr_FR" w:bidi="fr_FR"/>
        </w:rPr>
        <w:t>Jésus est comme un bon berger. Il connaît ses propres brebis et ses propres brebis le connaissent aussi. Ici, Jésus fait référence à ses propres brebis, c'est-à-dire aux personnes qui croient en lui. Dans l'histoire précédente, Jésus décrit la différence entre un berger et un voleur ou un brigand. Contrairement au voleur ou au brigand, le berger connaît les noms de ses brebis. Il les appelle par leur nom, et les brebis n'écoutent que lui. Les brebis ne reconnaissent que la voix du berger. Jésus dit qu'il est comme le berger des brebis qui connaît toutes ses brebis, et ses brebis connaissent aussi Jésus. C'est comme la relation entre Jésus et le Père. Jésus connaît le Père, et le Père connaît aussi Jésus. Cela signifie qu'ils jouissent d'une relation étroite, et ils le montrent en s'aimant toujours l'un l'autre. De la même manière, Jésus connaît ses brebis, et ses brebis le connaissent aussi. Cela signifie que Jésus et les personnes qui croient en lui jouissent d'une relation étroite, et ils montrent qu'ils s'aiment aussi les uns les autres. Jésus dit aussi qu'il donne sa vie pour ses brebis. Cela signifie que Jésus était prêt à mourir pour les personnes qui croyaient en lui. Mais Jésus n'explique pas tout cela.</w:t>
      </w:r>
    </w:p>
    <w:p>
      <w:pPr/>
      <w:r>
        <w:rPr>
          <w:lang w:val="fr_FR" w:bidi="fr_FR"/>
        </w:rPr>
      </w:r>
      <w:r>
        <w:rPr>
          <w:lang w:val="fr_FR" w:bidi="fr_FR"/>
        </w:rPr>
        <w:t>Jésus dit qu'il y a d'autres brebis qui sont à l'extérieur de la bergerie. Une bergerie était comme la maison des brebis. C'était un champ ouvert à l'extérieur de la maison du berger. Il avait des murs autour pour empêcher les brebis de s'en aller et pour empêcher les animaux sauvages ou les personnes mauvaises d'attaquer les brebis. Ces autres brebis sont les personnes qui n'ont pas encore entendu parler de Jésus, mais elles sont prêtes à écouter et à faire confiance à Jésus. Mais encore une fois, Jésus n'explique pas cela. Jésus dit qu'il doit apporter aussi ces autres brebis. Et quand Jésus vient pour eux, ils écouteront Jésus. Jésus veut faire cela pour qu'il n'y ait qu'un seul troupeau de brebis. Un troupeau de brebis est un groupe de brebis. Cela signifie que Jésus veut que tous ceux qui croient en lui soient ensemble pour qu'ils puissent tous être sous un seul berger, c'est-à-dire Jésus.</w:t>
      </w:r>
    </w:p>
    <w:p>
      <w:pPr/>
      <w:r>
        <w:rPr>
          <w:lang w:val="fr_FR" w:bidi="fr_FR"/>
        </w:rPr>
      </w:r>
      <w:r>
        <w:rPr>
          <w:lang w:val="fr_FR" w:bidi="fr_FR"/>
        </w:rPr>
        <w:t xml:space="preserve">Arrêtez-vous ici et, en groupe, regardez une image d'une </w:t>
      </w:r>
      <w:r>
        <w:rPr>
          <w:lang w:val="fr_FR" w:bidi="fr_FR"/>
        </w:rPr>
        <w:t>bergerie</w:t>
      </w:r>
      <w:r>
        <w:rPr>
          <w:lang w:val="fr_FR" w:bidi="fr_FR"/>
        </w:rPr>
        <w:t xml:space="preserve"> avec un troupeau de brebis à l'intérieur. Le berger doit être là aussi. Mettez cet enregistrement en pause ici.</w:t>
      </w:r>
    </w:p>
    <w:p>
      <w:pPr/>
      <w:r>
        <w:rPr>
          <w:lang w:val="fr_FR" w:bidi="fr_FR"/>
        </w:rPr>
      </w:r>
      <w:r>
        <w:rPr>
          <w:lang w:val="fr_FR" w:bidi="fr_FR"/>
        </w:rPr>
        <w:t>Jésus dit aussi que le Père l'aime. Le Père fait référence à Dieu le Père. Dans Jean, Jésus appelle Dieu son Père. Le Père aime Jésus parce qu'il donne sa vie pour qu'il puisse la reprendre de nouveau. Cela signifie que personne ne peut vraiment tuer Jésus. C'est plutôt Jésus qui décide quand et comment il mourrait. Et comme un bon berger, Jésus décide de mourir ou de donner sa vie pour pouvoir protéger et sauver ses brebis. Jésus a l'autorité de décider de donner sa vie comme il le souhaite, et il a l'autorité de reprendre de nouveau sa vie. Cela signifie que Jésus a la puissance et l'autorité de se rendre de nouveau vivant même s'il meurt. Il dit que le Père lui a donné l'autorité de donner sa vie et de la reprendre de nouveau. Le Père a donné à Jésus ce commandement. Jésus obéit au commandement du Père, et c'est pourquoi le Père l'aime.</w:t>
      </w:r>
    </w:p>
    <w:p>
      <w:pPr/>
      <w:r>
        <w:rPr>
          <w:lang w:val="fr_FR" w:bidi="fr_FR"/>
        </w:rPr>
      </w:r>
      <w:r>
        <w:rPr>
          <w:lang w:val="fr_FR" w:bidi="fr_FR"/>
        </w:rPr>
        <w:t>Les Juifs qui écoutaient Jésus se disputaient les uns avec les autres parce qu'ils avaient des opinions différentes sur tout ce que Jésus disait. L'expression les Juifs peut faire référence aux chefs juifs. Beaucoup d'entre eux disent que Jésus a un démon, ce qui signifie qu'un démon ou un esprit mauvais fait que Jésus parle de cette manière. D'autres disent que Jésus est fou, il ne pense pas correctement. Beaucoup d'entre eux disent qu'ils ne devraient pas écouter Jésus. Pendant ce temps, d'autres personnes disent qu'il est impossible que Jésus ait un démon. Parce que si Jésus avait un démon, il ne pourrait pas ouvrir les yeux des aveugles ou guérir une personne aveugle pour qu'elle puisse voir de nouveau. Ici, les Juifs parlait du moment où Jésus a guéri un homme aveugle.</w:t>
      </w:r>
    </w:p>
    <w:p>
      <w:pPr/>
      <w:r>
        <w:rPr>
          <w:lang w:val="fr_FR" w:bidi="fr_FR"/>
        </w:rPr>
      </w:r>
      <w:r>
        <w:rPr>
          <w:lang w:val="fr_FR" w:bidi="fr_FR"/>
        </w:rPr>
        <w:t>Arrêtez-vous ici et discutez de cette question en groupe : comment les gens dans votre culture se disputent-ils les uns avec les autres quand ils sont en désaccord entre eux ? Vous pouvez aussi discuter de cette question en groupe : comment les gens dans votre culture décrivent-ils une personne qui ne se comporte pas comme se comporteraient les gens normaux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10.11–21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cinq parties.</w:t>
      </w:r>
    </w:p>
    <w:p>
      <w:pPr/>
      <w:r>
        <w:rPr>
          <w:lang w:val="fr_FR" w:bidi="fr_FR"/>
        </w:rPr>
      </w:r>
      <w:r>
        <w:rPr>
          <w:b/>
          <w:lang w:val="fr_FR" w:bidi="fr_FR"/>
        </w:rPr>
        <w:t>Dans la première partie :</w:t>
      </w:r>
      <w:r>
        <w:rPr>
          <w:lang w:val="fr_FR" w:bidi="fr_FR"/>
        </w:rPr>
        <w:t xml:space="preserve"> Jésus décrit la différence entre le bon berger et la personne embauchée. Jésus dit qu'il est le bon berger.</w:t>
      </w:r>
    </w:p>
    <w:p>
      <w:pPr/>
      <w:r>
        <w:rPr>
          <w:lang w:val="fr_FR" w:bidi="fr_FR"/>
        </w:rPr>
      </w:r>
      <w:r>
        <w:rPr>
          <w:b/>
          <w:lang w:val="fr_FR" w:bidi="fr_FR"/>
        </w:rPr>
        <w:t>Dans la deuxième partie :</w:t>
      </w:r>
      <w:r>
        <w:rPr>
          <w:lang w:val="fr_FR" w:bidi="fr_FR"/>
        </w:rPr>
        <w:t xml:space="preserve"> Jésus dit que, comme un bon berger, il connaît ses brebis, et ses brebis le connaissent aussi.</w:t>
      </w:r>
    </w:p>
    <w:p>
      <w:pPr/>
      <w:r>
        <w:rPr>
          <w:lang w:val="fr_FR" w:bidi="fr_FR"/>
        </w:rPr>
      </w:r>
      <w:r>
        <w:rPr>
          <w:b/>
          <w:lang w:val="fr_FR" w:bidi="fr_FR"/>
        </w:rPr>
        <w:t>Dans la troisième partie :</w:t>
      </w:r>
      <w:r>
        <w:rPr>
          <w:lang w:val="fr_FR" w:bidi="fr_FR"/>
        </w:rPr>
        <w:t xml:space="preserve"> Jésus parle de rassembler les autres brebis à l'extérieur de la bergerie.</w:t>
      </w:r>
    </w:p>
    <w:p>
      <w:pPr/>
      <w:r>
        <w:rPr>
          <w:lang w:val="fr_FR" w:bidi="fr_FR"/>
        </w:rPr>
      </w:r>
      <w:r>
        <w:rPr>
          <w:b/>
          <w:lang w:val="fr_FR" w:bidi="fr_FR"/>
        </w:rPr>
        <w:t>Dans la quatrième partie :</w:t>
      </w:r>
      <w:r>
        <w:rPr>
          <w:lang w:val="fr_FR" w:bidi="fr_FR"/>
        </w:rPr>
        <w:t xml:space="preserve"> Jésus parle de son autorité de donner sa vie et de la reprendre de nouveau comme le Père lui a dit de le faire.</w:t>
      </w:r>
    </w:p>
    <w:p>
      <w:pPr/>
      <w:r>
        <w:rPr>
          <w:lang w:val="fr_FR" w:bidi="fr_FR"/>
        </w:rPr>
      </w:r>
      <w:r>
        <w:rPr>
          <w:b/>
          <w:lang w:val="fr_FR" w:bidi="fr_FR"/>
        </w:rPr>
        <w:t>Dans la cinquième partie :</w:t>
      </w:r>
      <w:r>
        <w:rPr>
          <w:lang w:val="fr_FR" w:bidi="fr_FR"/>
        </w:rPr>
        <w:t xml:space="preserve"> les Juifs qui écoutaient Jésus se disputaient les uns avec les autres au sujet de ce que disait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 le berger</w:t>
      </w:r>
    </w:p>
    <w:p>
      <w:pPr>
        <w:pStyle w:val="ListBullet"/>
        <w:spacing w:line="240" w:lineRule="auto"/>
        <w:ind w:left="720"/>
      </w:pPr>
      <w:r>
        <w:rPr>
          <w:lang w:val="fr_FR" w:bidi="fr_FR"/>
        </w:rPr>
      </w:r>
      <w:r>
        <w:rPr>
          <w:lang w:val="fr_FR" w:bidi="fr_FR"/>
        </w:rPr>
        <w:t>Une personne embauchée</w:t>
      </w:r>
    </w:p>
    <w:p>
      <w:pPr>
        <w:pStyle w:val="ListBullet"/>
        <w:spacing w:line="240" w:lineRule="auto"/>
        <w:ind w:left="720"/>
      </w:pPr>
      <w:r>
        <w:rPr>
          <w:lang w:val="fr_FR" w:bidi="fr_FR"/>
        </w:rPr>
      </w:r>
      <w:r>
        <w:rPr>
          <w:lang w:val="fr_FR" w:bidi="fr_FR"/>
        </w:rPr>
        <w:t>Un troupeau de brebis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Les Juifs, c'est-à-dire les chefs juifs</w:t>
      </w:r>
    </w:p>
    <w:p>
      <w:pPr/>
      <w:r>
        <w:rPr>
          <w:lang w:val="fr_FR" w:bidi="fr_FR"/>
        </w:rPr>
      </w:r>
      <w:r>
        <w:rPr>
          <w:lang w:val="fr_FR" w:bidi="fr_FR"/>
        </w:rPr>
        <w:t>En groupe, prêtez attention à ces parties du cadre du passage :</w:t>
      </w:r>
    </w:p>
    <w:p>
      <w:pPr/>
      <w:r>
        <w:rPr>
          <w:lang w:val="fr_FR" w:bidi="fr_FR"/>
        </w:rPr>
      </w:r>
      <w:r>
        <w:rPr>
          <w:lang w:val="fr_FR" w:bidi="fr_FR"/>
        </w:rPr>
        <w:t>Assurez-vous de montrer que cette histoire est la suite de l'histoire précédente. Comme dans l'histoire précédente, Jésus parle aux Juifs. Rappelez-vous que dans Jean, « les Juifs » fait généralement référence aux chefs juifs. Jésus continue de révéler quelque chose au sujet de lui-même en utilisant des idées liées au fait de prendre soin des brebis. Il est donc important d'avoir quelque chose qui représente la bergerie.</w:t>
      </w:r>
    </w:p>
    <w:p>
      <w:pPr/>
      <w:r>
        <w:rPr>
          <w:lang w:val="fr_FR" w:bidi="fr_FR"/>
        </w:rPr>
      </w:r>
      <w:r>
        <w:rPr>
          <w:lang w:val="fr_FR" w:bidi="fr_FR"/>
        </w:rPr>
        <w:t>Dans la première partie, Jésus dit : « Je suis le bon berger ». Quand Jésus dit cela, il dit qu'il est comme un bon berger qui est prêt à mourir pour protéger ses brebis de tout danger. Jésus se compare ensuite à une personne embauchée qui s'enfuit quand vient un loup. Quand la personne embauchée s'enfuit, il est important de montrer que ce n'est pas seulement qu'elle a peur. Elle ne se soucie pas non plus des brebis. Le loup attaque et arrache ensuite une brebis du troupeau. Puis les autres brebis s'enfuient, elles se dispersent.</w:t>
      </w:r>
    </w:p>
    <w:p>
      <w:pPr/>
      <w:r>
        <w:rPr>
          <w:lang w:val="fr_FR" w:bidi="fr_FR"/>
        </w:rPr>
      </w:r>
      <w:r>
        <w:rPr>
          <w:lang w:val="fr_FR" w:bidi="fr_FR"/>
        </w:rPr>
        <w:t>Arrêtez-vous ici et discutez de cette question en groupe : comment une personne dans votre culture montre-t-elle qu'elle ne se soucie pas de quelque chose ou de quelqu'un ? Mettez cet enregistrement en pause ici.</w:t>
      </w:r>
    </w:p>
    <w:p>
      <w:pPr/>
      <w:r>
        <w:rPr>
          <w:lang w:val="fr_FR" w:bidi="fr_FR"/>
        </w:rPr>
      </w:r>
      <w:r>
        <w:rPr>
          <w:lang w:val="fr_FR" w:bidi="fr_FR"/>
        </w:rPr>
        <w:t>Dans la deuxième partie, Jésus dit de nouveau : « Je suis le bon berger ». Il connaît ses propres brebis, et les brebis le connaissent. Jésus compare sa bonne relation avec ses brebis à sa bonne relation avec Dieu le Père. Tout comme le Père et Jésus se connaissent l'un l'autre et ont une bonne relation, Jésus et ses brebis se connaissent aussi l'un l'autre et ont une bonne relation. Cela signifie qu'ils montrent qu'ils s'aiment l'un l'autre.</w:t>
      </w:r>
    </w:p>
    <w:p>
      <w:pPr/>
      <w:r>
        <w:rPr>
          <w:lang w:val="fr_FR" w:bidi="fr_FR"/>
        </w:rPr>
      </w:r>
      <w:r>
        <w:rPr>
          <w:lang w:val="fr_FR" w:bidi="fr_FR"/>
        </w:rPr>
        <w:t>Arrêtez-vous ici et discutez de cette question en groupe : comment deux personnes qui s'aiment l'une l'autre montrent-elles à d'autres personnes qu'elles s'aiment l'une l'autre ? Mettez cet enregistrement en pause ici.</w:t>
      </w:r>
    </w:p>
    <w:p>
      <w:pPr/>
      <w:r>
        <w:rPr>
          <w:lang w:val="fr_FR" w:bidi="fr_FR"/>
        </w:rPr>
      </w:r>
      <w:r>
        <w:rPr>
          <w:lang w:val="fr_FR" w:bidi="fr_FR"/>
        </w:rPr>
        <w:t>Dans la troisième partie, Jésus poursuit et dit qu'il a d'autres brebis qui sont à l'extérieur de la bergerie. Il dit qu'il doit les apporter dans la bergerie. Quand il le fait, les brebis l'écouteront. Il y aura ensuite un troupeau de brebis dans la bergerie, et Jésus sera leur berger.</w:t>
      </w:r>
    </w:p>
    <w:p>
      <w:pPr/>
      <w:r>
        <w:rPr>
          <w:lang w:val="fr_FR" w:bidi="fr_FR"/>
        </w:rPr>
      </w:r>
      <w:r>
        <w:rPr>
          <w:lang w:val="fr_FR" w:bidi="fr_FR"/>
        </w:rPr>
        <w:t>Dans la quatrième partie, Jésus explique que le Père l'aime parce qu'il est prêt à mourir pour sauver et protéger ses brebis du danger pour qu'il puisse être de nouveau vivant et être avec les brebis après cela. Quelqu'un peut essayer de tuer Jésus, mais il échouera parce que personne ne peut lui enlever la vie de Jésus, ce qui signifie que personne ne peut le tuer. Au lieu de cela, Jésus donne sa vie volontiers. Cela signifie que Jésus décide comment il mourrait. Et il décide de mourir en sauvant et en protégeant ses brebis.</w:t>
      </w:r>
    </w:p>
    <w:p>
      <w:pPr/>
      <w:r>
        <w:rPr>
          <w:lang w:val="fr_FR" w:bidi="fr_FR"/>
        </w:rPr>
      </w:r>
      <w:r>
        <w:rPr>
          <w:lang w:val="fr_FR" w:bidi="fr_FR"/>
        </w:rPr>
        <w:t>Jésus peut décider quand il mourrait, et quand il vivrait de nouveau parce que Dieu le Père lui a donné l'autorité et le commandement de mourir et de vivre de nouveau pour les brebis. Et Jésus obéit au Père.</w:t>
      </w:r>
    </w:p>
    <w:p>
      <w:pPr/>
      <w:r>
        <w:rPr>
          <w:lang w:val="fr_FR" w:bidi="fr_FR"/>
        </w:rPr>
      </w:r>
      <w:r>
        <w:rPr>
          <w:lang w:val="fr_FR" w:bidi="fr_FR"/>
        </w:rPr>
        <w:t>Arrêtez-vous ici et discutez de cette question en groupe : comment les gens dans votre culture décrivent-ils l'action d'une personne qui est prête à mourir pour sauver et protéger une autre personne ? Mettez cet enregistrement en pause ici.</w:t>
      </w:r>
    </w:p>
    <w:p>
      <w:pPr/>
      <w:r>
        <w:rPr>
          <w:lang w:val="fr_FR" w:bidi="fr_FR"/>
        </w:rPr>
      </w:r>
      <w:r>
        <w:rPr>
          <w:lang w:val="fr_FR" w:bidi="fr_FR"/>
        </w:rPr>
        <w:t>Dans la cinquième partie, les Juifs (ou les chefs des juifs) se disputent les uns avec les autres. Ils ont des opinions différentes après avoir entendu Jésus. Beaucoup d'entre eux disent : « Il a un démon et est fou ; pourquoi l'écouter ? » Quand ils demandent : « pourquoi l'écouter », ils ne posent pas vraiment une question. Ils disent plutôt qu'ils devraient arrêter d'écouter Jésus. D'autres Juifs leur répondent et disent : « Ce ne sont pas là les paroles de quelqu'un qui est possédé par un démon. Un démon peut-il ouvrir les yeux des aveugles ? » Ils disent qu'il n'est pas possible que Jésus ait eu un démon en lui parce qu'un démon ne peut pas guérir une personne aveugle comme l'a fait Jésus auparavant.</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10.11–21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cinq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 le berger</w:t>
      </w:r>
    </w:p>
    <w:p>
      <w:pPr>
        <w:pStyle w:val="ListBullet"/>
        <w:spacing w:line="240" w:lineRule="auto"/>
        <w:ind w:left="720"/>
      </w:pPr>
      <w:r>
        <w:rPr>
          <w:lang w:val="fr_FR" w:bidi="fr_FR"/>
        </w:rPr>
      </w:r>
      <w:r>
        <w:rPr>
          <w:lang w:val="fr_FR" w:bidi="fr_FR"/>
        </w:rPr>
        <w:t>Une personne embauchée</w:t>
      </w:r>
    </w:p>
    <w:p>
      <w:pPr>
        <w:pStyle w:val="ListBullet"/>
        <w:spacing w:line="240" w:lineRule="auto"/>
        <w:ind w:left="720"/>
      </w:pPr>
      <w:r>
        <w:rPr>
          <w:lang w:val="fr_FR" w:bidi="fr_FR"/>
        </w:rPr>
      </w:r>
      <w:r>
        <w:rPr>
          <w:lang w:val="fr_FR" w:bidi="fr_FR"/>
        </w:rPr>
        <w:t>Un troupeau de brebis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Les Juifs, c'est-à-dire les chefs juifs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 Jésus décrit la différence entre le bon berger et la personne embauchée. Jésus dit qu'il est le bon berger.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le berger : « Que ressentez-vous ou que pensez-vous ? » La personne pourrait répondre des choses comme : « Je donnerais ma vie pour mes brebis » ou « Quand vient un loup, je ne m'enfuirai pas. Je sauverai et protégerai mes brebis même si je meurs. »</w:t>
      </w:r>
    </w:p>
    <w:p>
      <w:pPr>
        <w:pStyle w:val="ListBullet"/>
        <w:spacing w:line="240" w:lineRule="auto"/>
        <w:ind w:left="720"/>
      </w:pPr>
      <w:r>
        <w:rPr>
          <w:lang w:val="fr_FR" w:bidi="fr_FR"/>
        </w:rPr>
      </w:r>
      <w:r>
        <w:rPr>
          <w:lang w:val="fr_FR" w:bidi="fr_FR"/>
        </w:rPr>
        <w:t>Vous pouvez aussi demander à la personne qui joue la personne embauchée : « Que ressentez-vous ou que pensez-vous ? » La personne pourrait répondre des choses comme : « Quand un loup vient, je devrais courir, sinon je pourrais mourir ! » ou « Quand vient un loup, je ne protégerai pas les brebis. Je ne me soucie pas d'eux.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Jésus dit que, comme un bon berger, il connaît ses brebis, et ses brebis le connaissent aussi.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suis heureux de connaître mes brebis et mes brebis me connaissent aussi », ou « Mon Père me connaît, et je connais le Père. Nous avons une bonne relation, comme moi et mes brebis.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Jésus parle de rassembler les autres brebis à l'extérieur de la bergerie.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suis sûr que les autres brebis à l'extérieur de cette bergerie cherchent un berger », ou « Je dois rassembler toutes mes brebis dans une seule bergerie pour pouvoir les protéger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quatrième partie, Jésus parle de son autorité de donner sa vie et de la reprendre de nouveau comme le Père lui a dit de le faire.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Dieu le Père : « Que ressentez-vous ou que pensez-vous ? » La personne pourrait répondre des choses comme : « J'aime Jésus mon Fils parce qu'il m'obéit quand je lui ai dit qu'il devrait protéger les brebis », ou « J'ai dit à Jésus qu'il doit être prêt à mourir pour les brebis, pour qu'il puisse vivre de nouveau avec elles. Je suis heureux que Jésus m'obéisse.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cinquième partie, les Juifs qui écoutaient Jésus se disputaient les uns avec les autres au sujet de ce que disait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Juifs : « Que ressentez-vous ou que pensez-vous ? » Un groupe de Juifs dirait : « Il a un démon et il est fou ; nous devrions arrêter de l'écouter ! » et un autre groupe dirait : « Ce ne sont pas les paroles de quelqu'un qui est possédé par un démon. Un démon ne peut pas guérir une personne aveugle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10.11–21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 « </w:t>
      </w:r>
      <w:r>
        <w:rPr>
          <w:b/>
          <w:lang w:val="fr_FR" w:bidi="fr_FR"/>
        </w:rPr>
        <w:t>Je suis</w:t>
      </w:r>
      <w:r>
        <w:rPr>
          <w:lang w:val="fr_FR" w:bidi="fr_FR"/>
        </w:rPr>
        <w:t xml:space="preserve"> le </w:t>
      </w:r>
      <w:r>
        <w:rPr>
          <w:b/>
          <w:lang w:val="fr_FR" w:bidi="fr_FR"/>
        </w:rPr>
        <w:t>bon berger</w:t>
      </w:r>
      <w:r>
        <w:rPr>
          <w:lang w:val="fr_FR" w:bidi="fr_FR"/>
        </w:rPr>
        <w:t xml:space="preserve"> ».</w:t>
      </w:r>
    </w:p>
    <w:p>
      <w:pPr/>
      <w:r>
        <w:rPr>
          <w:lang w:val="fr_FR" w:bidi="fr_FR"/>
        </w:rPr>
      </w:r>
      <w:r>
        <w:rPr>
          <w:lang w:val="fr_FR" w:bidi="fr_FR"/>
        </w:rPr>
        <w:t xml:space="preserve">Les mots « je suis » sont importants. Ces mots rappellent aux auditeurs juifs le nom de Dieu dans l'Ancien Testament. Dieu avait dit à Moïse que son nom est « Je suis ». Quand Jésus dit « Je suis », il est en train de dire qu'il est Dieu. Voir le glossaire principal pour plus d’informations sur les mots </w:t>
      </w:r>
      <w:r>
        <w:rPr>
          <w:lang w:val="fr_FR" w:bidi="fr_FR"/>
        </w:rPr>
        <w:t>Je suis</w:t>
      </w:r>
      <w:r>
        <w:rPr>
          <w:lang w:val="fr_FR" w:bidi="fr_FR"/>
        </w:rPr>
        <w:t>.</w:t>
      </w:r>
    </w:p>
    <w:p>
      <w:pPr/>
      <w:r>
        <w:rPr>
          <w:lang w:val="fr_FR" w:bidi="fr_FR"/>
        </w:rPr>
      </w:r>
      <w:r>
        <w:rPr>
          <w:lang w:val="fr_FR" w:bidi="fr_FR"/>
        </w:rPr>
        <w:t xml:space="preserve">Un </w:t>
      </w:r>
      <w:r>
        <w:rPr>
          <w:b/>
          <w:lang w:val="fr_FR" w:bidi="fr_FR"/>
        </w:rPr>
        <w:t>berger</w:t>
      </w:r>
      <w:r>
        <w:rPr>
          <w:lang w:val="fr_FR" w:bidi="fr_FR"/>
        </w:rPr>
        <w:t xml:space="preserve"> est une personne qui possède et prend soin de ses brebis. Jésus se compare à un bon berger qui donne sa vie pour les brebis. Quand un berger </w:t>
      </w:r>
      <w:r>
        <w:rPr>
          <w:b/>
          <w:lang w:val="fr_FR" w:bidi="fr_FR"/>
        </w:rPr>
        <w:t>donne sa vie</w:t>
      </w:r>
      <w:r>
        <w:rPr>
          <w:lang w:val="fr_FR" w:bidi="fr_FR"/>
        </w:rPr>
        <w:t xml:space="preserve"> pour les brebis, cela signifie qu'il est prêt à mourir pour sauver et protéger ses brebis contre tout danger.</w:t>
      </w:r>
    </w:p>
    <w:p>
      <w:pPr/>
      <w:r>
        <w:rPr>
          <w:lang w:val="fr_FR" w:bidi="fr_FR"/>
        </w:rPr>
      </w:r>
      <w:r>
        <w:rPr>
          <w:lang w:val="fr_FR" w:bidi="fr_FR"/>
        </w:rPr>
        <w:t xml:space="preserve">Le bon berger n'est pas comme la personne embauchée. Une </w:t>
      </w:r>
      <w:r>
        <w:rPr>
          <w:b/>
          <w:lang w:val="fr_FR" w:bidi="fr_FR"/>
        </w:rPr>
        <w:t>personne embauchée</w:t>
      </w:r>
      <w:r>
        <w:rPr>
          <w:lang w:val="fr_FR" w:bidi="fr_FR"/>
        </w:rPr>
        <w:t xml:space="preserve"> est une personne qui prend soin des brebis qui appartiennent au berger. Le berger le paie pour prendre soin de ses brebis quand il est absent. Quand un loup vient pour attaquer les brebis, la personne embauchée s'enfuit et laisse les brebis derrière lui. Un </w:t>
      </w:r>
      <w:r>
        <w:rPr>
          <w:b/>
          <w:lang w:val="fr_FR" w:bidi="fr_FR"/>
        </w:rPr>
        <w:t>loup</w:t>
      </w:r>
      <w:r>
        <w:rPr>
          <w:lang w:val="fr_FR" w:bidi="fr_FR"/>
        </w:rPr>
        <w:t xml:space="preserve"> est un chien sauvage qui chasse souvent d'autres animaux. Traduisez </w:t>
      </w:r>
      <w:r>
        <w:rPr>
          <w:lang w:val="fr_FR" w:bidi="fr_FR"/>
        </w:rPr>
        <w:t>berger</w:t>
      </w:r>
      <w:r>
        <w:rPr>
          <w:lang w:val="fr_FR" w:bidi="fr_FR"/>
        </w:rPr>
        <w:t xml:space="preserve"> de la même manière que vous l'avez traduit auparavant.</w:t>
      </w:r>
    </w:p>
    <w:p>
      <w:pPr/>
      <w:r>
        <w:rPr>
          <w:lang w:val="fr_FR" w:bidi="fr_FR"/>
        </w:rPr>
      </w:r>
      <w:r>
        <w:rPr>
          <w:lang w:val="fr_FR" w:bidi="fr_FR"/>
        </w:rPr>
        <w:t xml:space="preserve">Arrêtez-vous ici et discutez en groupe du mot ou de l'expression que vous utiliserez pour </w:t>
      </w:r>
      <w:r>
        <w:rPr>
          <w:b/>
          <w:lang w:val="fr_FR" w:bidi="fr_FR"/>
        </w:rPr>
        <w:t>donner sa vie</w:t>
      </w:r>
      <w:r>
        <w:rPr>
          <w:lang w:val="fr_FR" w:bidi="fr_FR"/>
        </w:rPr>
        <w:t xml:space="preserve"> et pour </w:t>
      </w:r>
      <w:r>
        <w:rPr>
          <w:b/>
          <w:lang w:val="fr_FR" w:bidi="fr_FR"/>
        </w:rPr>
        <w:t>loup</w:t>
      </w:r>
      <w:r>
        <w:rPr>
          <w:lang w:val="fr_FR" w:bidi="fr_FR"/>
        </w:rPr>
        <w:t>. Mettez cet enregistrement en pause ici.</w:t>
      </w:r>
    </w:p>
    <w:p>
      <w:pPr/>
      <w:r>
        <w:rPr>
          <w:lang w:val="fr_FR" w:bidi="fr_FR"/>
        </w:rPr>
      </w:r>
      <w:r>
        <w:rPr>
          <w:lang w:val="fr_FR" w:bidi="fr_FR"/>
        </w:rPr>
        <w:t xml:space="preserve">Jésus dit qu'il y a </w:t>
      </w:r>
      <w:r>
        <w:rPr>
          <w:b/>
          <w:lang w:val="fr_FR" w:bidi="fr_FR"/>
        </w:rPr>
        <w:t>d'autres brebis</w:t>
      </w:r>
      <w:r>
        <w:rPr>
          <w:lang w:val="fr_FR" w:bidi="fr_FR"/>
        </w:rPr>
        <w:t xml:space="preserve"> qui ne font pas de cette </w:t>
      </w:r>
      <w:r>
        <w:rPr>
          <w:b/>
          <w:lang w:val="fr_FR" w:bidi="fr_FR"/>
        </w:rPr>
        <w:t>bergerie</w:t>
      </w:r>
      <w:r>
        <w:rPr>
          <w:lang w:val="fr_FR" w:bidi="fr_FR"/>
        </w:rPr>
        <w:t xml:space="preserve">. Et Jésus veut les apporter dans le même troupeau pour qu'il n'y ait qu'un seul </w:t>
      </w:r>
      <w:r>
        <w:rPr>
          <w:b/>
          <w:lang w:val="fr_FR" w:bidi="fr_FR"/>
        </w:rPr>
        <w:t>troupeau</w:t>
      </w:r>
      <w:r>
        <w:rPr>
          <w:lang w:val="fr_FR" w:bidi="fr_FR"/>
        </w:rPr>
        <w:t xml:space="preserve"> de brebis et un seul berger.</w:t>
      </w:r>
    </w:p>
    <w:p>
      <w:pPr/>
      <w:r>
        <w:rPr>
          <w:lang w:val="fr_FR" w:bidi="fr_FR"/>
        </w:rPr>
      </w:r>
      <w:r>
        <w:rPr>
          <w:lang w:val="fr_FR" w:bidi="fr_FR"/>
        </w:rPr>
        <w:t xml:space="preserve">Un </w:t>
      </w:r>
      <w:r>
        <w:rPr>
          <w:b/>
          <w:lang w:val="fr_FR" w:bidi="fr_FR"/>
        </w:rPr>
        <w:t>troupeau</w:t>
      </w:r>
      <w:r>
        <w:rPr>
          <w:lang w:val="fr_FR" w:bidi="fr_FR"/>
        </w:rPr>
        <w:t xml:space="preserve"> de brebis est un groupe de brebis.</w:t>
      </w:r>
    </w:p>
    <w:p>
      <w:pPr/>
      <w:r>
        <w:rPr>
          <w:lang w:val="fr_FR" w:bidi="fr_FR"/>
        </w:rPr>
      </w:r>
      <w:r>
        <w:rPr>
          <w:lang w:val="fr_FR" w:bidi="fr_FR"/>
        </w:rPr>
        <w:t xml:space="preserve">Une </w:t>
      </w:r>
      <w:r>
        <w:rPr>
          <w:b/>
          <w:lang w:val="fr_FR" w:bidi="fr_FR"/>
        </w:rPr>
        <w:t>bergerie</w:t>
      </w:r>
      <w:r>
        <w:rPr>
          <w:lang w:val="fr_FR" w:bidi="fr_FR"/>
        </w:rPr>
        <w:t xml:space="preserve"> était comme la maison des </w:t>
      </w:r>
      <w:r>
        <w:rPr>
          <w:b/>
          <w:lang w:val="fr_FR" w:bidi="fr_FR"/>
        </w:rPr>
        <w:t>brebis</w:t>
      </w:r>
      <w:r>
        <w:rPr>
          <w:lang w:val="fr_FR" w:bidi="fr_FR"/>
        </w:rPr>
        <w:t xml:space="preserve">. C'était un champ ouvert à l'extérieur de la maison du berger. Il avait des murs tout autour pour empêcher les brebis de s'en aller et pour empêcher les animaux sauvages ou les personnes mauvaises d'attaquer les brebis. </w:t>
      </w:r>
    </w:p>
    <w:p>
      <w:pPr/>
      <w:r>
        <w:rPr>
          <w:lang w:val="fr_FR" w:bidi="fr_FR"/>
        </w:rPr>
      </w:r>
      <w:r>
        <w:rPr>
          <w:lang w:val="fr_FR" w:bidi="fr_FR"/>
        </w:rPr>
        <w:t xml:space="preserve">Ces </w:t>
      </w:r>
      <w:r>
        <w:rPr>
          <w:b/>
          <w:lang w:val="fr_FR" w:bidi="fr_FR"/>
        </w:rPr>
        <w:t>autres brebis</w:t>
      </w:r>
      <w:r>
        <w:rPr>
          <w:lang w:val="fr_FR" w:bidi="fr_FR"/>
        </w:rPr>
        <w:t xml:space="preserve"> sont les personnes qui n'ont pas encore entendu parler de Jésus, mais elles sont prêtes à écouter et à faire confiance à Jésus. Traduisez brebis et bergerie de la même manière que vous avez traduit brebis et bergerie auparavant.</w:t>
      </w:r>
    </w:p>
    <w:p>
      <w:pPr/>
      <w:r>
        <w:rPr>
          <w:lang w:val="fr_FR" w:bidi="fr_FR"/>
        </w:rPr>
      </w:r>
      <w:r>
        <w:rPr>
          <w:lang w:val="fr_FR" w:bidi="fr_FR"/>
        </w:rPr>
        <w:t xml:space="preserve">Arrêtez-vous ici et discutez en groupe du mot ou de l'expression que vous utiliserez pour </w:t>
      </w:r>
      <w:r>
        <w:rPr>
          <w:b/>
          <w:lang w:val="fr_FR" w:bidi="fr_FR"/>
        </w:rPr>
        <w:t>troupeau</w:t>
      </w:r>
      <w:r>
        <w:rPr>
          <w:lang w:val="fr_FR" w:bidi="fr_FR"/>
        </w:rPr>
        <w:t>. Mettez cet enregistrement en pause ici.</w:t>
      </w:r>
    </w:p>
    <w:p>
      <w:pPr/>
      <w:r>
        <w:rPr>
          <w:lang w:val="fr_FR" w:bidi="fr_FR"/>
        </w:rPr>
      </w:r>
      <w:r>
        <w:rPr>
          <w:lang w:val="fr_FR" w:bidi="fr_FR"/>
        </w:rPr>
        <w:t xml:space="preserve">Jésus dit aussi que </w:t>
      </w:r>
      <w:r>
        <w:rPr>
          <w:b/>
          <w:lang w:val="fr_FR" w:bidi="fr_FR"/>
        </w:rPr>
        <w:t>le Père</w:t>
      </w:r>
      <w:r>
        <w:rPr>
          <w:lang w:val="fr_FR" w:bidi="fr_FR"/>
        </w:rPr>
        <w:t xml:space="preserve"> l'aime parce qu'il donne sa vie pour les brebis pour qu'il puisse </w:t>
      </w:r>
      <w:r>
        <w:rPr>
          <w:b/>
          <w:lang w:val="fr_FR" w:bidi="fr_FR"/>
        </w:rPr>
        <w:t>la reprendre de nouveau</w:t>
      </w:r>
      <w:r>
        <w:rPr>
          <w:lang w:val="fr_FR" w:bidi="fr_FR"/>
        </w:rPr>
        <w:t>. « Le Père » fait référence à Dieu le Père. Jésus appelle Dieu son Père à cause de sa relation spéciale avec Dieu. Quand Jésus parle de reprendre de nouveau sa vie, il veut dire qu'il pourrait se rendre de nouveau vivant après sa mort. Le Père a donné à Jésus ce commandement. C'est pourquoi Jésus a l'autorité de décider quand et comment il mourrait, et Jésus a aussi l'autorité de décider quand et comment il se rendrait de nouveau vivant quand il mourrait. Jésus obéit au commandement du Père, et c'est pourquoi le Père l'aime.</w:t>
      </w:r>
    </w:p>
    <w:p>
      <w:pPr/>
      <w:r>
        <w:rPr>
          <w:lang w:val="fr_FR" w:bidi="fr_FR"/>
        </w:rPr>
      </w:r>
      <w:r>
        <w:rPr>
          <w:lang w:val="fr_FR" w:bidi="fr_FR"/>
        </w:rPr>
        <w:t xml:space="preserve">Après que Jésus ait parlé, les </w:t>
      </w:r>
      <w:r>
        <w:rPr>
          <w:b/>
          <w:lang w:val="fr_FR" w:bidi="fr_FR"/>
        </w:rPr>
        <w:t>Juifs</w:t>
      </w:r>
      <w:r>
        <w:rPr>
          <w:lang w:val="fr_FR" w:bidi="fr_FR"/>
        </w:rPr>
        <w:t xml:space="preserve">, c'est-à-dire les chefs des juifs, qui écoutaient Jésus se disputent les uns avec les autres. Ils avaient des opinions différentes sur tout ce que Jésus disait. Beaucoup d'entre eux disent que Jésus avait un </w:t>
      </w:r>
      <w:r>
        <w:rPr>
          <w:b/>
          <w:lang w:val="fr_FR" w:bidi="fr_FR"/>
        </w:rPr>
        <w:t>démon</w:t>
      </w:r>
      <w:r>
        <w:rPr>
          <w:lang w:val="fr_FR" w:bidi="fr_FR"/>
        </w:rPr>
        <w:t xml:space="preserve"> et était </w:t>
      </w:r>
      <w:r>
        <w:rPr>
          <w:b/>
          <w:lang w:val="fr_FR" w:bidi="fr_FR"/>
        </w:rPr>
        <w:t>fou</w:t>
      </w:r>
      <w:r>
        <w:rPr>
          <w:lang w:val="fr_FR" w:bidi="fr_FR"/>
        </w:rPr>
        <w:t xml:space="preserve">. Un démon ou un esprit mauvais est un esprit qui est contre Dieu. Une personne folle est une personne qui ne parle pas ou ne se comporte pas comme le font les gens normaux. Tandis que d'autres disent qu'il est impossible que Jésus ait un démon, parce qu'un démon ne pourrait pas </w:t>
      </w:r>
      <w:r>
        <w:rPr>
          <w:b/>
          <w:lang w:val="fr_FR" w:bidi="fr_FR"/>
        </w:rPr>
        <w:t>ouvrir les yeux</w:t>
      </w:r>
      <w:r>
        <w:rPr>
          <w:lang w:val="fr_FR" w:bidi="fr_FR"/>
        </w:rPr>
        <w:t xml:space="preserve">, c'est-à-dire </w:t>
      </w:r>
      <w:r>
        <w:rPr>
          <w:b/>
          <w:lang w:val="fr_FR" w:bidi="fr_FR"/>
        </w:rPr>
        <w:t>guérir</w:t>
      </w:r>
      <w:r>
        <w:rPr>
          <w:lang w:val="fr_FR" w:bidi="fr_FR"/>
        </w:rPr>
        <w:t xml:space="preserve"> une personne aveugle pour qu'elle puisse voir de nouveau. Traduisez Juifs et démon de la même manière que vous les avez traduits auparavant. Pour plus d'informations sur les </w:t>
      </w:r>
      <w:r>
        <w:rPr>
          <w:lang w:val="fr_FR" w:bidi="fr_FR"/>
        </w:rPr>
        <w:t>Juifs</w:t>
      </w:r>
      <w:r>
        <w:rPr>
          <w:lang w:val="fr_FR" w:bidi="fr_FR"/>
        </w:rPr>
        <w:t xml:space="preserve"> et les </w:t>
      </w:r>
      <w:r>
        <w:rPr>
          <w:lang w:val="fr_FR" w:bidi="fr_FR"/>
        </w:rPr>
        <w:t>démons</w:t>
      </w:r>
      <w:r>
        <w:rPr>
          <w:lang w:val="fr_FR" w:bidi="fr_FR"/>
        </w:rPr>
        <w:t>, vous pouvez vous référer au Glossaire principal.</w:t>
      </w:r>
    </w:p>
    <w:p>
      <w:pPr/>
      <w:r>
        <w:rPr>
          <w:lang w:val="fr_FR" w:bidi="fr_FR"/>
        </w:rPr>
      </w:r>
      <w:r>
        <w:rPr>
          <w:lang w:val="fr_FR" w:bidi="fr_FR"/>
        </w:rPr>
        <w:t xml:space="preserve">Arrêtez-vous ici et discutez en groupe du mot ou de l'expression que vous utiliserez pour </w:t>
      </w:r>
      <w:r>
        <w:rPr>
          <w:b/>
          <w:lang w:val="fr_FR" w:bidi="fr_FR"/>
        </w:rPr>
        <w:t>fou</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10:11–21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29">
        <w:r>
          <w:rPr>
            <w:lang w:val="fr_FR" w:bidi="fr_FR"/>
          </w:rPr>
          <w:rPr>
            <w:color w:val="0000EE"/>
            <w:u w:val="single"/>
          </w:rPr>
          <w:t>Écouter et Cœur</w:t>
        </w:r>
      </w:hyperlink>
      <w:r>
        <w:rPr>
          <w:lang w:val="fr_FR" w:bidi="fr_FR"/>
        </w:rPr>
        <w:t xml:space="preserve"> (713 KB)</w:t>
      </w:r>
      <w:r>
        <w:rPr>
          <w:lang w:val="fr_FR" w:bidi="fr_FR"/>
        </w:rPr>
      </w:r>
    </w:p>
    <w:p>
      <w:pPr>
        <w:pStyle w:val="ListBullet"/>
        <w:spacing w:line="240" w:lineRule="auto"/>
        <w:ind w:left="720"/>
      </w:pPr>
      <w:r>
        <w:rPr>
          <w:lang w:val="fr_FR" w:bidi="fr_FR"/>
        </w:rPr>
      </w:r>
      <w:hyperlink r:id="rId230">
        <w:r>
          <w:rPr>
            <w:lang w:val="fr_FR" w:bidi="fr_FR"/>
          </w:rPr>
          <w:rPr>
            <w:color w:val="0000EE"/>
            <w:u w:val="single"/>
          </w:rPr>
          <w:t>Planter le Décor</w:t>
        </w:r>
      </w:hyperlink>
      <w:r>
        <w:rPr>
          <w:lang w:val="fr_FR" w:bidi="fr_FR"/>
        </w:rPr>
        <w:t xml:space="preserve"> (5.9 MB)</w:t>
      </w:r>
      <w:r>
        <w:rPr>
          <w:lang w:val="fr_FR" w:bidi="fr_FR"/>
        </w:rPr>
      </w:r>
    </w:p>
    <w:p>
      <w:pPr>
        <w:pStyle w:val="ListBullet"/>
        <w:spacing w:line="240" w:lineRule="auto"/>
        <w:ind w:left="720"/>
      </w:pPr>
      <w:r>
        <w:rPr>
          <w:lang w:val="fr_FR" w:bidi="fr_FR"/>
        </w:rPr>
      </w:r>
      <w:hyperlink r:id="rId231">
        <w:r>
          <w:rPr>
            <w:lang w:val="fr_FR" w:bidi="fr_FR"/>
          </w:rPr>
          <w:rPr>
            <w:color w:val="0000EE"/>
            <w:u w:val="single"/>
          </w:rPr>
          <w:t>Définir les Scènes</w:t>
        </w:r>
      </w:hyperlink>
      <w:r>
        <w:rPr>
          <w:lang w:val="fr_FR" w:bidi="fr_FR"/>
        </w:rPr>
        <w:t xml:space="preserve"> (4.2 MB)</w:t>
      </w:r>
      <w:r>
        <w:rPr>
          <w:lang w:val="fr_FR" w:bidi="fr_FR"/>
        </w:rPr>
      </w:r>
    </w:p>
    <w:p>
      <w:pPr>
        <w:pStyle w:val="ListBullet"/>
        <w:spacing w:line="240" w:lineRule="auto"/>
        <w:ind w:left="720"/>
      </w:pPr>
      <w:r>
        <w:rPr>
          <w:lang w:val="fr_FR" w:bidi="fr_FR"/>
        </w:rPr>
      </w:r>
      <w:hyperlink r:id="rId232">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233">
        <w:r>
          <w:rPr>
            <w:lang w:val="fr_FR" w:bidi="fr_FR"/>
          </w:rPr>
          <w:rPr>
            <w:color w:val="0000EE"/>
            <w:u w:val="single"/>
          </w:rPr>
          <w:t>Combler les Lacunes</w:t>
        </w:r>
      </w:hyperlink>
      <w:r>
        <w:rPr>
          <w:lang w:val="fr_FR" w:bidi="fr_FR"/>
        </w:rPr>
        <w:t xml:space="preserve"> (3.2 MB)</w:t>
      </w:r>
      <w:r>
        <w:rPr>
          <w:lang w:val="fr_FR" w:bidi="fr_FR"/>
        </w:rPr>
      </w:r>
    </w:p>
    <w:p>
      <w:pPr>
        <w:pStyle w:val="ListBullet"/>
        <w:spacing w:line="240" w:lineRule="auto"/>
        <w:ind w:left="720"/>
      </w:pPr>
      <w:r>
        <w:rPr>
          <w:lang w:val="fr_FR" w:bidi="fr_FR"/>
        </w:rPr>
      </w:r>
      <w:hyperlink r:id="rId234">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10:22–42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10.22–42. Laissez entrer la parole de Dieu dans vos cœurs.</w:t>
      </w:r>
    </w:p>
    <w:p>
      <w:pPr/>
      <w:r>
        <w:rPr>
          <w:lang w:val="fr_FR" w:bidi="fr_FR"/>
        </w:rPr>
      </w:r>
      <w:r>
        <w:rPr>
          <w:lang w:val="fr_FR" w:bidi="fr_FR"/>
        </w:rPr>
        <w:t>Écoutez l'enregistrement de Jean 10.22–42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10.22–42 dans la traduction la plus facile à comprendre.</w:t>
      </w:r>
    </w:p>
    <w:p>
      <w:pPr/>
      <w:r>
        <w:rPr>
          <w:lang w:val="fr_FR" w:bidi="fr_FR"/>
        </w:rPr>
      </w:r>
      <w:r>
        <w:rPr>
          <w:lang w:val="fr_FR" w:bidi="fr_FR"/>
        </w:rPr>
        <w:t>Jésus a prêché aux Juifs, c'est-à-dire aux chefs religieux juifs, et beaucoup d'entre eux sont divisés sur le fait de savoir si Jésus a un démon ou vient de Dieu. Nous ne savons pas combien de temps après cette discussion se produit notre passage actuel. L'expression « à ce moment-là » pourrait être une expression qui relie temporellement le récit au passage précédent. Cependant, cela pourrait aussi signifier qu'au moment de ce passage, il faisait froid et la fête de la dédicace était en cours.</w:t>
      </w:r>
    </w:p>
    <w:p>
      <w:pPr/>
      <w:r>
        <w:rPr>
          <w:lang w:val="fr_FR" w:bidi="fr_FR"/>
        </w:rPr>
      </w:r>
      <w:r>
        <w:rPr>
          <w:lang w:val="fr_FR" w:bidi="fr_FR"/>
        </w:rPr>
        <w:t>La fête de la Dédicace était aussi appelée Hanoucca, qui était le mot hébreu pour Dédicace. Cela se produit en hiver, c'est-à-dire pendant les saisons plus froides. Cette célébration n'était pas l'une des célébrations de l'Ancien Testament commandées par Dieu, mais était une célébration plus récente pour laquelle les Juifs se rendaient souvent à Jérusalem. Cette fête ou cette célébration rappelait le moment où le temple a été repris des mains des Syriens. Les Syriens avaient pris Jérusalem et avaient profané le temple en sacrifiant des cochons à leur dieu principal, Zeus, dans le temple. Trois ans plus tard, les Juifs ont repris Jérusalem et ont reconsacré le temple et l'autel à Dieu.</w:t>
      </w:r>
    </w:p>
    <w:p>
      <w:pPr/>
      <w:r>
        <w:rPr>
          <w:lang w:val="fr_FR" w:bidi="fr_FR"/>
        </w:rPr>
      </w:r>
      <w:r>
        <w:rPr>
          <w:lang w:val="fr_FR" w:bidi="fr_FR"/>
        </w:rPr>
        <w:t>Jésus marchait autour de la partie du temple appelée le portique, ou la colonnade, de Salomon, qui est un porche. Ce porche était couvert et se trouvait très probablement sur le côté est du temple, faisant face à l'intérieur vers le temple. Ce porche se trouvait dans la zone de la cour extérieure connue sous le nom de la cour des Gentils. Tout le monde était donc autorisé à marcher dans cette région. Les personnes qui marchaient ou étaient assises dans cette région auraient été protégées de la météo. On l'appelait le portique de Salomon parce qu'on croyait qu'il était la seule partie du temple qui restait du temple d'origine de Salomon.</w:t>
      </w:r>
    </w:p>
    <w:p>
      <w:pPr/>
      <w:r>
        <w:rPr>
          <w:lang w:val="fr_FR" w:bidi="fr_FR"/>
        </w:rPr>
      </w:r>
      <w:r>
        <w:rPr>
          <w:lang w:val="fr_FR" w:bidi="fr_FR"/>
        </w:rPr>
        <w:t xml:space="preserve">Arrêtez-vous ici et regardez une image du </w:t>
      </w:r>
      <w:r>
        <w:rPr>
          <w:b/>
          <w:lang w:val="fr_FR" w:bidi="fr_FR"/>
        </w:rPr>
        <w:t>porche avec des colonnes</w:t>
      </w:r>
      <w:r>
        <w:rPr>
          <w:lang w:val="fr_FR" w:bidi="fr_FR"/>
        </w:rPr>
        <w:t xml:space="preserve"> dessus. Regardez le diagramme du </w:t>
      </w:r>
      <w:r>
        <w:rPr>
          <w:b/>
          <w:lang w:val="fr_FR" w:bidi="fr_FR"/>
        </w:rPr>
        <w:t>temple</w:t>
      </w:r>
      <w:r>
        <w:rPr>
          <w:lang w:val="fr_FR" w:bidi="fr_FR"/>
        </w:rPr>
        <w:t xml:space="preserve"> en notant le portique de Salomon et la cour extérieure des Gentils. Mettez cet enregistrement en pause ici.</w:t>
      </w:r>
    </w:p>
    <w:p>
      <w:pPr/>
      <w:r>
        <w:rPr>
          <w:lang w:val="fr_FR" w:bidi="fr_FR"/>
        </w:rPr>
      </w:r>
      <w:r>
        <w:rPr>
          <w:lang w:val="fr_FR" w:bidi="fr_FR"/>
        </w:rPr>
        <w:t>Alors que Jésus était là, plusieurs Juifs sont venus et ont entouré Jésus. Ils demandent à Jésus de parler clairement de si Jésus était ou non le Messie. L'expression « jusqu'à quand élèveras-tu notre âme » est souvent traduite par « combien de temps nous garderas-tu en suspense ». Cela signifie combien de temps devons-nous deviner ou combien de temps nous poserons-nous des questions à ton sujet ? Ces Juifs étaient probablement un mélange de chefs religieux et de Juifs ordinaires. Il n'est pas facile de savoir pourquoi ils posent leurs questions, mais la question ressemble à une accusation combinée à un commandement : « Si toi, toi-même, es le Messie, dis-le nous simplement ». Il est plus que probable que ces Juifs essayaient de prendre Jésus dans un autre piège.</w:t>
      </w:r>
    </w:p>
    <w:p>
      <w:pPr/>
      <w:r>
        <w:rPr>
          <w:lang w:val="fr_FR" w:bidi="fr_FR"/>
        </w:rPr>
      </w:r>
      <w:r>
        <w:rPr>
          <w:lang w:val="fr_FR" w:bidi="fr_FR"/>
        </w:rPr>
        <w:t>Arrêtez-vous ici et discutez de cette question en groupe : parlez d'un moment où quelqu'un a accusé quelqu'un d'autre d'avoir agi de manière répréhensible. Comment les ont-ils accusés ? Quel genre de questions ont-ils posé, ou quel genre de déclarations ont-ils fait ? Mettez cet enregistrement en pause ici.</w:t>
      </w:r>
    </w:p>
    <w:p>
      <w:pPr/>
      <w:r>
        <w:rPr>
          <w:lang w:val="fr_FR" w:bidi="fr_FR"/>
        </w:rPr>
      </w:r>
      <w:r>
        <w:rPr>
          <w:lang w:val="fr_FR" w:bidi="fr_FR"/>
        </w:rPr>
        <w:t>La réponse de Jésus est que Jésus a déjà dit aux Juifs qu'il était le Messie par les œuvres qu'il a faites ainsi que les paroles que Jésus a prononcées. Jésus ne dit pas clairement : « Oui, je suis le Messie » parce que ces Juifs n'étaient pas prêts à entendre la vérité. Jésus était différent du Messie qu'ils attendaient et ils n'étaient pas prêts à abandonner leurs propres croyances.</w:t>
      </w:r>
    </w:p>
    <w:p>
      <w:pPr/>
      <w:r>
        <w:rPr>
          <w:lang w:val="fr_FR" w:bidi="fr_FR"/>
        </w:rPr>
      </w:r>
      <w:r>
        <w:rPr>
          <w:lang w:val="fr_FR" w:bidi="fr_FR"/>
        </w:rPr>
        <w:t>Jésus utilise la même comparaison qu'il a utilisée plus tôt. Jésus est comme un berger et les disciples de Jésus sont comme des brebis. Jésus dit aux Juifs qu'ils ne croient pas parce qu'ils ne sont pas les brebis de Jésus. Ses brebis entendent la voix de Jésus et le connaissent et le suivent. Dans la culture juive, plusieurs des bergers garderaient leurs brebis ensemble dans la même enceinte qui était gardée par le portier. Le matin, les bergers viendraient et appelleraient leurs brebis à eux-mêmes. Ces bergers conduiraient la voie avec les brebis qui les suivent derrière eux.</w:t>
      </w:r>
    </w:p>
    <w:p>
      <w:pPr/>
      <w:r>
        <w:rPr>
          <w:lang w:val="fr_FR" w:bidi="fr_FR"/>
        </w:rPr>
      </w:r>
      <w:r>
        <w:rPr>
          <w:lang w:val="fr_FR" w:bidi="fr_FR"/>
        </w:rPr>
        <w:t>Le berger sauvera toujours ses brebis. Jésus rappelle à ces chefs religieux que personne ne peut enlever ses brebis de ses mains ou des mains du Père. Jésus dit à ces Juifs clairement que Jésus et le Père sont un, c'est-à-dire sont unifiés dans leur nature et leur œuvre.</w:t>
      </w:r>
    </w:p>
    <w:p>
      <w:pPr/>
      <w:r>
        <w:rPr>
          <w:lang w:val="fr_FR" w:bidi="fr_FR"/>
        </w:rPr>
      </w:r>
      <w:r>
        <w:rPr>
          <w:lang w:val="fr_FR" w:bidi="fr_FR"/>
        </w:rPr>
        <w:t>Les Juifs avaient l'impression que Jésus disait de nouveau que lui et Dieu étaient les mêmes. C'était quelque chose de profondément mal dans la loi religieuse juive, et c'était suffisant pour que les Juifs croient que Jésus blasphémait, c'est-à-dire nuire à la réputation de, ou diffamer, Dieu. Ces Juifs montrent qu'ils croient cela quand ils ramassent des pierres pour lapider Jésus à la mort. La loi exigeait la mort par lapidation pour ceux qui blasphémaient contre Dieu. Ils déclarent qu'ils n'essaient pas de lapider Jésus à cause des bonnes œuvres de Jésus, mais à cause du blasphème de Jésus et du fait qu'il se fait lui-même égal à Dieu, alors qu'il est un être humain.</w:t>
      </w:r>
    </w:p>
    <w:p>
      <w:pPr/>
      <w:r>
        <w:rPr>
          <w:lang w:val="fr_FR" w:bidi="fr_FR"/>
        </w:rPr>
      </w:r>
      <w:r>
        <w:rPr>
          <w:lang w:val="fr_FR" w:bidi="fr_FR"/>
        </w:rPr>
        <w:t>Jésus sait que les chefs religieux n'ont pas une bonne raison de le lapider. Cependant, les chefs religieux ne reconnaissent pas encore qui est Jésus, même après toutes les œuvres que Jésus a faites. Jésus répond aux chefs religieux en faisant référence à leurs propres Écritures. Jésus fait référence à une Écriture dans les Psaumes où Dieu appelle certains chefs des « dieux ». Certains spécialistes croient que Dieu parlait à des êtres angéliques, et certains croient que Dieu parlait à des humains, comme les prophètes. Nous ne savons pas pourquoi Dieu appelle ces leaders des dieux. Jésus, cependant, rappelle aux chefs juifs leur forte croyance dans les Écritures et qu'ils ne peuvent pas la changer. Quoi qu'il en soit, Jésus fait référence à ce Psaume pour souligner que si Dieu utilisait le terme « dieux » pour d'autres personnes qui n'étaient pas le Messie, pourquoi accuseraient-ils Jésus de blasphème quand Jésus s'appelle lui-même le Fils de Dieu et est le seul Dieu dévoué et envoyé dans le monde ?</w:t>
      </w:r>
    </w:p>
    <w:p>
      <w:pPr/>
      <w:r>
        <w:rPr>
          <w:lang w:val="fr_FR" w:bidi="fr_FR"/>
        </w:rPr>
      </w:r>
      <w:r>
        <w:rPr>
          <w:lang w:val="fr_FR" w:bidi="fr_FR"/>
        </w:rPr>
        <w:t>Arrêtez-vous ici et discutez ensemble en groupe : que ferait quelqu'un dans votre culture pour blasphémer contre Dieu ? Parlez des diverses punitions dans votre culture pour avoir blasphémé contre Dieu. Racontez des histoires de toute personne que vous connaissez et qui aurait pu être faussement accusée de blasphémer contre Dieu. Mettez cet enregistrement en pause ici.</w:t>
      </w:r>
    </w:p>
    <w:p>
      <w:pPr/>
      <w:r>
        <w:rPr>
          <w:lang w:val="fr_FR" w:bidi="fr_FR"/>
        </w:rPr>
      </w:r>
      <w:r>
        <w:rPr>
          <w:lang w:val="fr_FR" w:bidi="fr_FR"/>
        </w:rPr>
        <w:t>Jésus souligne de nouveau les œuvres du Père et encourage les Juifsen leur disant que s'ils ne vont pas croire Jésus, ils devraient croire les œuvres que fait Jésus. Jésus a fait à la fois des miracles et des œuvres de compassion et de bonté qui prouveraient que Jésus vient du Père. Si les chefs religieux croient les œuvres de Jésus, ils pourraient enfin en venir à croire que Jésus et le Père sont complètement unis ensemble, comme une seule personne. Les Juifs, cependant, essaient de saisir Jésus mais Jésus, de nouveau, s'éloigne d'eux. Jésus retourne ensuite de l'autre côté du Jourdain dans la région de la Pérée. C'est là que Jean-Baptiste a baptisé pour la première fois beaucoup de personnes, y compris Jésus. Plusieurs venaient là où se trouvait Jésus et se disaient les uns aux autres que tout ce que Jean disait au sujet de Jésus était vrai. Beaucoup de personnes présentes sur place croyaient en Jésus.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10.22–42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c'est le moment de la fête de la Dédicace et Jésus marche autour de la partie du temple appelée le portique de Salomon.</w:t>
      </w:r>
    </w:p>
    <w:p>
      <w:pPr/>
      <w:r>
        <w:rPr>
          <w:lang w:val="fr_FR" w:bidi="fr_FR"/>
        </w:rPr>
      </w:r>
      <w:r>
        <w:rPr>
          <w:b/>
          <w:lang w:val="fr_FR" w:bidi="fr_FR"/>
        </w:rPr>
        <w:t>Dans la deuxième partie :</w:t>
      </w:r>
      <w:r>
        <w:rPr>
          <w:lang w:val="fr_FR" w:bidi="fr_FR"/>
        </w:rPr>
        <w:t xml:space="preserve"> plusieurs Juifs s'approchent de Jésus et l'entourent. Ces Juifs demandent à Jésus de leur dire clairement si Jésus est le Messie. Jésus leur dit qu'il le leur a déjà dit par les œuvres que Jésus a faites au nom du Père, c'est-à-dire par la puissance du Père. Cependant, ces Juifs ne croient pas parce qu'ils ne sont pas les brebis, c'est-à-dire les disciples, de Dieu. Les brebis de Dieu entendent la voix de Jésus et le connaissent et le suivent. Jésus leur dit que lui et le Père sont unis comme un dans leurs intentions et leur but.</w:t>
      </w:r>
    </w:p>
    <w:p>
      <w:pPr/>
      <w:r>
        <w:rPr>
          <w:lang w:val="fr_FR" w:bidi="fr_FR"/>
        </w:rPr>
      </w:r>
      <w:r>
        <w:rPr>
          <w:b/>
          <w:lang w:val="fr_FR" w:bidi="fr_FR"/>
        </w:rPr>
        <w:t>Dans la troisième partie :</w:t>
      </w:r>
      <w:r>
        <w:rPr>
          <w:lang w:val="fr_FR" w:bidi="fr_FR"/>
        </w:rPr>
        <w:t xml:space="preserve"> les Juifs ont ramassé des pierres pour tuer Jésus. Jésus demande pour lesquelles de ses œuvres ils lapident Jésus. Les Juifs répondent que ce n'est pas à cause de ses œuvres, mais parce que Jésus, qui est un homme, s'est fait égal à Dieu. Jésus les renvoie vers un Psaume et leur dit qu'il est celui qui est envoyé par Dieu. Il dit aux Juifs que s'ils ne croient pas en lui, ils doivent croire dans les œuvres du Père que Jésus a faites.</w:t>
      </w:r>
    </w:p>
    <w:p>
      <w:pPr/>
      <w:r>
        <w:rPr>
          <w:lang w:val="fr_FR" w:bidi="fr_FR"/>
        </w:rPr>
      </w:r>
      <w:r>
        <w:rPr>
          <w:b/>
          <w:lang w:val="fr_FR" w:bidi="fr_FR"/>
        </w:rPr>
        <w:t>Dans la quatrième partie :</w:t>
      </w:r>
      <w:r>
        <w:rPr>
          <w:lang w:val="fr_FR" w:bidi="fr_FR"/>
        </w:rPr>
        <w:t xml:space="preserve"> les Juifs essaient de saisir Jésus, mais Jésus s'éloigne d'eux. Jésus traverse le Jourdain et y reste pendant un certain temps. Beaucoup de personnes en viennent à croire en Jésus à cause de ce que Jean-Baptiste a dit au sujet de Jésus et à cause des œuvres de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Juifs, parmi lesquels se trouvent les chefs religieux</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Les disciples de Jésus qui sont décrits comme des brebis</w:t>
      </w:r>
    </w:p>
    <w:p>
      <w:pPr>
        <w:pStyle w:val="ListBullet"/>
        <w:spacing w:line="240" w:lineRule="auto"/>
        <w:ind w:left="720"/>
      </w:pPr>
      <w:r>
        <w:rPr>
          <w:lang w:val="fr_FR" w:bidi="fr_FR"/>
        </w:rPr>
      </w:r>
      <w:r>
        <w:rPr>
          <w:lang w:val="fr_FR" w:bidi="fr_FR"/>
        </w:rPr>
        <w:t>Les personnes qui croient en Jésus quand Jésus traverse le Jourdain</w:t>
      </w:r>
    </w:p>
    <w:p>
      <w:pPr>
        <w:pStyle w:val="ListBullet"/>
        <w:spacing w:line="240" w:lineRule="auto"/>
        <w:ind w:left="720"/>
      </w:pPr>
      <w:r>
        <w:rPr>
          <w:lang w:val="fr_FR" w:bidi="fr_FR"/>
        </w:rPr>
      </w:r>
      <w:r>
        <w:rPr>
          <w:lang w:val="fr_FR" w:bidi="fr_FR"/>
        </w:rPr>
        <w:t>Les disciples étaient probablement présents et écoutaient, bien qu'ils n'aient rien dit</w:t>
      </w:r>
    </w:p>
    <w:p>
      <w:pPr/>
      <w:r>
        <w:rPr>
          <w:lang w:val="fr_FR" w:bidi="fr_FR"/>
        </w:rPr>
      </w:r>
      <w:r>
        <w:rPr>
          <w:lang w:val="fr_FR" w:bidi="fr_FR"/>
        </w:rPr>
        <w:t>En groupe, prêtez attention à ces éléments du cadre du passage : ce passage a lieu dans deux cadres. La majorité de l'action a lieu dans la zone du temple appelée le portique, ou le porche, de Salomon. Il s'agirait d'une zone couverte où les gens étaient protégés de la météo. La dernière partie du passage a lieu de l'autre côté du Jourdain dans la région de la Pérée où Jean-Baptiste avait commencé à baptiser les gens.</w:t>
      </w:r>
    </w:p>
    <w:p>
      <w:pPr/>
      <w:r>
        <w:rPr>
          <w:lang w:val="fr_FR" w:bidi="fr_FR"/>
        </w:rPr>
      </w:r>
      <w:r>
        <w:rPr>
          <w:lang w:val="fr_FR" w:bidi="fr_FR"/>
        </w:rPr>
        <w:t xml:space="preserve">Arrêtez-vous ici et regardez une carte de </w:t>
      </w:r>
      <w:r>
        <w:rPr>
          <w:lang w:val="fr_FR" w:bidi="fr_FR"/>
        </w:rPr>
        <w:t>Jérusalem et de la Pérée</w:t>
      </w:r>
      <w:r>
        <w:rPr>
          <w:lang w:val="fr_FR" w:bidi="fr_FR"/>
        </w:rPr>
        <w:t>, à l'est du Jourdain. Mettez cet enregistrement en pause ici.</w:t>
      </w:r>
    </w:p>
    <w:p>
      <w:pPr/>
      <w:r>
        <w:rPr>
          <w:lang w:val="fr_FR" w:bidi="fr_FR"/>
        </w:rPr>
      </w:r>
      <w:r>
        <w:rPr>
          <w:lang w:val="fr_FR" w:bidi="fr_FR"/>
        </w:rPr>
        <w:t>Notez que le texte commence par « à ce moment-là ». Tout ce que nous savons est que tout ceci a lieu après l'enseignement de Jésus sur la façon dont il est le bon berger. Parce que Jésus poursuit ce thème dans la réponse de Jésus aux Juifs, il est possible que « à ce moment-là » signifie peu de temps après, c'est-à-dire autour du moment des passages précédents. Cependant, il est possible de le comprendre comme « vers le moment de la fête de la Dédicace ». Notez aussi que dans ce passage nous sommes en période hivernale, c'est-à-dire le moment où il fait froid, vers la fin de l'année en Israël.</w:t>
      </w:r>
    </w:p>
    <w:p>
      <w:pPr/>
      <w:r>
        <w:rPr>
          <w:lang w:val="fr_FR" w:bidi="fr_FR"/>
        </w:rPr>
      </w:r>
      <w:r>
        <w:rPr>
          <w:lang w:val="fr_FR" w:bidi="fr_FR"/>
        </w:rPr>
        <w:t xml:space="preserve">Jésus marche autour du portique de Salomon. Il est plus que probable que Jésus va et vient quand un groupe de Juifs s'approche de Jésus et entoure Jésus. Ce groupe ne semble pas être violent au début, mais c'est un groupe qui est hostile, c'est-à-dire pas amical. Ils demandent à Jésus de leur dire clairement si Jésus est le Messie. Cette question signifie que les Juifs qui posent des questions ne croient pas vraiment que Jésus est le Messie. Il est plus que probable qu'ils essaient de piéger de nouveau Jésus. Jésus leur dit que les œuvres qu'il a faites prouvent qui il est. Jésus a fait ces œuvres au nom du Père, c'est-à-dire avec l'autorité du Père. Mais les Juifs n'ont pas cru Jésus parce qu'ils ne sont pas les brebis, c'est-à-dire les disciples, de Jésus. Jésus compare ses disciples à des brebis qui connaissent la voix de leur berger. Les brebis de Jésus connaissent la voix de Jésus et il les connaît et elles suivent Jésus. Jésus dit aux Juifs qu'il donne à ses disciples la vie éternelle, c'est-à-dire la vie pour toujours avec Dieu. Jésus dit aussi que personne ne peut arracher ses disciples de ses mains. Une partie importante du travail du berger était de garder ses brebis en sécurité. Jésus veut dire qu'en tant que bon berger, il gardera ses brebis, c'est-à-dire ses disciples, et sera responsable de leur sécurité. Il n'appartient pas aux brebis de rester en sécurité, mais au berger de garder les brebis en sécurité. Dieu est celui qui a donné à Jésus ces disciples, et Dieu, qui est plus puissant que quiconque, gardera aussi les disciples en sécurité. Jésus est clair quant au fait que lui et le Père sont un. Ce mot « un » signifie qu'ils sont unis dans tout ce qu'ils font et disent. Jésus est en train de dire qu'il est Dieu. </w:t>
      </w:r>
    </w:p>
    <w:p>
      <w:pPr/>
      <w:r>
        <w:rPr>
          <w:lang w:val="fr_FR" w:bidi="fr_FR"/>
        </w:rPr>
      </w:r>
      <w:r>
        <w:rPr>
          <w:lang w:val="fr_FR" w:bidi="fr_FR"/>
        </w:rPr>
        <w:t>Arrêtez-vous et discutez de cette question en groupe : que pensez-vous que feraient Jésus et le Père pour montrer qu'ils sont unis en ce qui concerne leur nature ? Comment parlerez-vous du fait que Jésus et Dieu sont un dans votre traduction pour montrer que Jésus est Dieu ; unifié dans l'esprit et en nature avec Dieu ? Mettez cet enregistrement en pause ici.</w:t>
      </w:r>
    </w:p>
    <w:p>
      <w:pPr/>
      <w:r>
        <w:rPr>
          <w:lang w:val="fr_FR" w:bidi="fr_FR"/>
        </w:rPr>
      </w:r>
      <w:r>
        <w:rPr>
          <w:lang w:val="fr_FR" w:bidi="fr_FR"/>
        </w:rPr>
        <w:t>En réponse au fait que Jésus déclare son égalité avec Dieu, les Juifs ramassent de nouveau des pierres pour jeter des pierres contre Jésus et le tuer. La loi juive déclarait que ceux qui blasphémaient contre Dieu devraient être mis à mort par lapidation. Jésus leur rappelle que s'ils ne croient pas en lui, ils doivent au moins croire dans les œuvres que Jésus a faites parce qu'elles prouveront qui est Jésus. Si les Juifs croient dans les œuvres, ils se rendront compte que Jésus vient du Père ou est dans le Père, et le Père est en Jésus. Les Juifs ont continué d'essayer de saisir Jésus, mais Jésus s'est éloigné d'eux. Nous ne savons pas exactement comment Jésus s'est éloigné d'eux.</w:t>
      </w:r>
    </w:p>
    <w:p>
      <w:pPr/>
      <w:r>
        <w:rPr>
          <w:lang w:val="fr_FR" w:bidi="fr_FR"/>
        </w:rPr>
      </w:r>
      <w:r>
        <w:rPr>
          <w:lang w:val="fr_FR" w:bidi="fr_FR"/>
        </w:rPr>
        <w:t>Jésus se rend ensuite du côté est du Jourdain, dans la région de la Pérée où Jean-Baptiste a baptisé les gens pour la première fois. Plusieurs venaient à Jésus et discutaient du fait que même si Jean n'a jamais fait de signe miraculeux, ce que Jean disait au sujet de Jésus était quand même vrai. On pensait que les signes étaient des preuves d'un prophète, mais ces personnes voyaient les signes de Jésus comme la preuve de la vérité de ce que Jean-Baptiste avait dit. Beaucoup ont suivi Jésus.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10.22–42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Juifs, parmi lesquels se trouvent les chefs religieux</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Les disciples de Jésus qui sont décrits comme des brebis</w:t>
      </w:r>
    </w:p>
    <w:p>
      <w:pPr>
        <w:pStyle w:val="ListBullet"/>
        <w:spacing w:line="240" w:lineRule="auto"/>
        <w:ind w:left="720"/>
      </w:pPr>
      <w:r>
        <w:rPr>
          <w:lang w:val="fr_FR" w:bidi="fr_FR"/>
        </w:rPr>
      </w:r>
      <w:r>
        <w:rPr>
          <w:lang w:val="fr_FR" w:bidi="fr_FR"/>
        </w:rPr>
        <w:t>Les personnes qui croient en Jésus quand Jésus traverse le fleuve du Jourdain</w:t>
      </w:r>
    </w:p>
    <w:p>
      <w:pPr>
        <w:pStyle w:val="ListBullet"/>
        <w:spacing w:line="240" w:lineRule="auto"/>
        <w:ind w:left="720"/>
      </w:pPr>
      <w:r>
        <w:rPr>
          <w:lang w:val="fr_FR" w:bidi="fr_FR"/>
        </w:rPr>
      </w:r>
      <w:r>
        <w:rPr>
          <w:lang w:val="fr_FR" w:bidi="fr_FR"/>
        </w:rPr>
        <w:t>Les disciples étaient probablement présents et écoutaient, bien qu'ils n'aient rien dit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Nous sommes au moment de la fête de la Dédicace et Jésus marche autour de la partie du temple appelée le portique de Salomon. Plusieurs Juifs s'approchent de Jésus et l'entourent. Ces Juifs demandent à Jésus de leur dire clairement si Jésus est le Messie.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Frustré que ces Juifs essaient encore de me piéger », ou « Triste qu'ils n'aient pas les yeux pour voir ce qui se trouve devant eux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leur dit que les œuvres que Jésus a faites au nom du Père sont suffisantes pour prouver qui est Jésus. Cependant, ces Juifs ne croient pas parce qu'ils ne sont pas les brebis, c'est-à-dire les disciples, de Dieu. Les brebis de Dieu entendent la voix de Jésus et le connaissent et le suivent. Jésus leur dit que ses disciples ne peuvent pas être arrachés de ses mains ou de celles de Dieu. Jésus leur dit que lui et le Père sont un.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 xml:space="preserve">Demandez à la personne qui joue les Juifs : « Que ressentez-vous ou que pensez-vous ? » La personne pourrait répondre des choses comme : « </w:t>
      </w:r>
      <w:r>
        <w:rPr>
          <w:b/>
          <w:lang w:val="fr_FR" w:bidi="fr_FR"/>
        </w:rPr>
        <w:t>Furieux</w:t>
      </w:r>
      <w:r>
        <w:rPr>
          <w:lang w:val="fr_FR" w:bidi="fr_FR"/>
        </w:rPr>
        <w:t xml:space="preserve"> que cet homme se soit fait l'égal de Dieu ! » ou « Il mérite de mourir pour avoir dit de telles choses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Les Juifs ont ramassé des pierres pour tuer Jésus. Jésus demande pour lesquelles de ses œuvres ils lapident Jésus. Les Juifs répondent que ce n'est pas à cause de ses œuvres, mais parce que Jésus, qui est un homme, s'est fait égal à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Triste qu'ils ne voulaient clairement pas entendre la vérité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les renvoie vers un Psaume et leur dit qu'il est celui qui est envoyé par Dieu. Il dit aux Juifs que s'ils ne croient pas en lui, ils doivent croire dans les œuvres du Père que Jésus a faites. Les Juifs ont essayé de saisir Jésus, mais Jésus s'est éloigné d'eux. Jésus traverse le Jourdain et y reste pendant un certain temps. Beaucoup de personnes en viennent à croire en Jésus à cause de ce que Jean-Baptiste a dit au sujet de Jésus et à cause des œuvres de Jésus.</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10.22–42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Au moment de la </w:t>
      </w:r>
      <w:r>
        <w:rPr>
          <w:b/>
          <w:lang w:val="fr_FR" w:bidi="fr_FR"/>
        </w:rPr>
        <w:t>fête de la dédicace</w:t>
      </w:r>
      <w:r>
        <w:rPr>
          <w:lang w:val="fr_FR" w:bidi="fr_FR"/>
        </w:rPr>
        <w:t xml:space="preserve"> à </w:t>
      </w:r>
      <w:r>
        <w:rPr>
          <w:b/>
          <w:lang w:val="fr_FR" w:bidi="fr_FR"/>
        </w:rPr>
        <w:t>Jérusalem</w:t>
      </w:r>
      <w:r>
        <w:rPr>
          <w:lang w:val="fr_FR" w:bidi="fr_FR"/>
        </w:rPr>
        <w:t xml:space="preserve">, Jésus marche dans la zone du </w:t>
      </w:r>
      <w:r>
        <w:rPr>
          <w:b/>
          <w:lang w:val="fr_FR" w:bidi="fr_FR"/>
        </w:rPr>
        <w:t>temple</w:t>
      </w:r>
      <w:r>
        <w:rPr>
          <w:lang w:val="fr_FR" w:bidi="fr_FR"/>
        </w:rPr>
        <w:t xml:space="preserve"> connue sous le nom de </w:t>
      </w:r>
      <w:r>
        <w:rPr>
          <w:b/>
          <w:lang w:val="fr_FR" w:bidi="fr_FR"/>
        </w:rPr>
        <w:t>portique de Salomon</w:t>
      </w:r>
      <w:r>
        <w:rPr>
          <w:lang w:val="fr_FR" w:bidi="fr_FR"/>
        </w:rPr>
        <w:t xml:space="preserve">, ou le porche de Salomon. La fête de la dédicace est la célébration du moment où les Juifs ont repris le temple aux Syriens et l'ont reconsacré à Dieu. Jérusalem est la capitale d'Israël, où se trouvait le temple et où les Juifs allaient pour adorer Dieu. Le temple est le lieu où Dieu rencontrerait son peuple et où les gens adoreraient Dieu en lui faisant des sacrifices. Le portique est la zone du temple que l'on croyait être un reste du temple original de Salomon. Ce porche était soutenu par deux rangées de colonnes et aurait donné sur l'intérieur vers le temple pour protéger les gens des effets de la météo. Utilisez les mêmes mots pour Jérusalem et temple que vous avez utilisé dans les passages précédents. Pour plus d'informations concernant la </w:t>
      </w:r>
      <w:r>
        <w:rPr>
          <w:lang w:val="fr_FR" w:bidi="fr_FR"/>
        </w:rPr>
        <w:t>fête de la dédicace</w:t>
      </w:r>
      <w:r>
        <w:rPr>
          <w:lang w:val="fr_FR" w:bidi="fr_FR"/>
        </w:rPr>
        <w:t xml:space="preserve">, </w:t>
      </w:r>
      <w:r>
        <w:rPr>
          <w:lang w:val="fr_FR" w:bidi="fr_FR"/>
        </w:rPr>
        <w:t>Jérusalem</w:t>
      </w:r>
      <w:r>
        <w:rPr>
          <w:lang w:val="fr_FR" w:bidi="fr_FR"/>
        </w:rPr>
        <w:t xml:space="preserve"> et le </w:t>
      </w:r>
      <w:r>
        <w:rPr>
          <w:lang w:val="fr_FR" w:bidi="fr_FR"/>
        </w:rPr>
        <w:t>temple</w:t>
      </w:r>
      <w:r>
        <w:rPr>
          <w:lang w:val="fr_FR" w:bidi="fr_FR"/>
        </w:rPr>
        <w:t xml:space="preserve">, référez-vous au glossaire principal. </w:t>
      </w:r>
    </w:p>
    <w:p>
      <w:pPr/>
      <w:r>
        <w:rPr>
          <w:lang w:val="fr_FR" w:bidi="fr_FR"/>
        </w:rPr>
      </w:r>
      <w:r>
        <w:rPr>
          <w:lang w:val="fr_FR" w:bidi="fr_FR"/>
        </w:rPr>
        <w:t xml:space="preserve">Jésus va et vient quand un groupe de </w:t>
      </w:r>
      <w:r>
        <w:rPr>
          <w:b/>
          <w:lang w:val="fr_FR" w:bidi="fr_FR"/>
        </w:rPr>
        <w:t>Juifs</w:t>
      </w:r>
      <w:r>
        <w:rPr>
          <w:lang w:val="fr_FR" w:bidi="fr_FR"/>
        </w:rPr>
        <w:t xml:space="preserve"> et de </w:t>
      </w:r>
      <w:r>
        <w:rPr>
          <w:b/>
          <w:lang w:val="fr_FR" w:bidi="fr_FR"/>
        </w:rPr>
        <w:t>chefs religieux juifs</w:t>
      </w:r>
      <w:r>
        <w:rPr>
          <w:lang w:val="fr_FR" w:bidi="fr_FR"/>
        </w:rPr>
        <w:t xml:space="preserve"> s'approche de Jésus et entoure Jésus. Les Juifs sont les descendants d'Abraham et le peuple choisi de Dieu. Certains de ces Juifs étaient probablement aussi des chefs religieux juifs. Utilisez le même mot que vous avez utilisé dans les passages précédents pour les Juifs. Pour plus d'informations sur le mot </w:t>
      </w:r>
      <w:r>
        <w:rPr>
          <w:lang w:val="fr_FR" w:bidi="fr_FR"/>
        </w:rPr>
        <w:t>Juifs</w:t>
      </w:r>
      <w:r>
        <w:rPr>
          <w:lang w:val="fr_FR" w:bidi="fr_FR"/>
        </w:rPr>
        <w:t>, consultez le glossaire principal.</w:t>
      </w:r>
    </w:p>
    <w:p>
      <w:pPr/>
      <w:r>
        <w:rPr>
          <w:lang w:val="fr_FR" w:bidi="fr_FR"/>
        </w:rPr>
      </w:r>
      <w:r>
        <w:rPr>
          <w:lang w:val="fr_FR" w:bidi="fr_FR"/>
        </w:rPr>
        <w:t xml:space="preserve">Ce groupe ne semble pas être violent au début, mais c'est un groupe qui est hostile, c'est-à-dire pas amical. Ils demandent à Jésus de leur dire clairement si Jésus est le </w:t>
      </w:r>
      <w:r>
        <w:rPr>
          <w:b/>
          <w:lang w:val="fr_FR" w:bidi="fr_FR"/>
        </w:rPr>
        <w:t>Messie</w:t>
      </w:r>
      <w:r>
        <w:rPr>
          <w:lang w:val="fr_FR" w:bidi="fr_FR"/>
        </w:rPr>
        <w:t xml:space="preserve">, c'est-à-dire le </w:t>
      </w:r>
      <w:r>
        <w:rPr>
          <w:b/>
          <w:lang w:val="fr_FR" w:bidi="fr_FR"/>
        </w:rPr>
        <w:t>Christ</w:t>
      </w:r>
      <w:r>
        <w:rPr>
          <w:lang w:val="fr_FR" w:bidi="fr_FR"/>
        </w:rPr>
        <w:t xml:space="preserve">. Le Messie est quelqu'un qui est oint par Dieu. Utilisez le même mot pour Messie, ou </w:t>
      </w:r>
      <w:r>
        <w:rPr>
          <w:lang w:val="fr_FR" w:bidi="fr_FR"/>
        </w:rPr>
        <w:t>Christ</w:t>
      </w:r>
      <w:r>
        <w:rPr>
          <w:lang w:val="fr_FR" w:bidi="fr_FR"/>
        </w:rPr>
        <w:t xml:space="preserve">, que vous avez utilisé dans les passages précédents. Pour plus d'informations sur le mot </w:t>
      </w:r>
      <w:r>
        <w:rPr>
          <w:lang w:val="fr_FR" w:bidi="fr_FR"/>
        </w:rPr>
        <w:t>Messie</w:t>
      </w:r>
      <w:r>
        <w:rPr>
          <w:lang w:val="fr_FR" w:bidi="fr_FR"/>
        </w:rPr>
        <w:t>, consultez le glossaire principal.</w:t>
      </w:r>
    </w:p>
    <w:p>
      <w:pPr/>
      <w:r>
        <w:rPr>
          <w:lang w:val="fr_FR" w:bidi="fr_FR"/>
        </w:rPr>
      </w:r>
      <w:r>
        <w:rPr>
          <w:lang w:val="fr_FR" w:bidi="fr_FR"/>
        </w:rPr>
        <w:t xml:space="preserve">Jésus leur dit qu'il l'a dit clairement aux Juifs, mais que les Juifs ne </w:t>
      </w:r>
      <w:r>
        <w:rPr>
          <w:b/>
          <w:lang w:val="fr_FR" w:bidi="fr_FR"/>
        </w:rPr>
        <w:t>croient</w:t>
      </w:r>
      <w:r>
        <w:rPr>
          <w:lang w:val="fr_FR" w:bidi="fr_FR"/>
        </w:rPr>
        <w:t xml:space="preserve"> pas. Croire, c'est faire confiance à quelqu'un ou à quelque chose, et est montré par des actions. Utilisez le même mot pour croire que vous avez utilisé dans les passages précédents. Pour plus d'informations sur </w:t>
      </w:r>
      <w:r>
        <w:rPr>
          <w:lang w:val="fr_FR" w:bidi="fr_FR"/>
        </w:rPr>
        <w:t>croire</w:t>
      </w:r>
      <w:r>
        <w:rPr>
          <w:lang w:val="fr_FR" w:bidi="fr_FR"/>
        </w:rPr>
        <w:t>, consultez le glossaire principal.</w:t>
      </w:r>
    </w:p>
    <w:p>
      <w:pPr/>
      <w:r>
        <w:rPr>
          <w:lang w:val="fr_FR" w:bidi="fr_FR"/>
        </w:rPr>
      </w:r>
      <w:r>
        <w:rPr>
          <w:lang w:val="fr_FR" w:bidi="fr_FR"/>
        </w:rPr>
        <w:t xml:space="preserve">Jésus dit que les œuvres que Jésus a faites </w:t>
      </w:r>
      <w:r>
        <w:rPr>
          <w:b/>
          <w:lang w:val="fr_FR" w:bidi="fr_FR"/>
        </w:rPr>
        <w:t>au nom</w:t>
      </w:r>
      <w:r>
        <w:rPr>
          <w:lang w:val="fr_FR" w:bidi="fr_FR"/>
        </w:rPr>
        <w:t xml:space="preserve">, c'est-à-dire avec l'autorité, du Père </w:t>
      </w:r>
      <w:r>
        <w:rPr>
          <w:b/>
          <w:lang w:val="fr_FR" w:bidi="fr_FR"/>
        </w:rPr>
        <w:t>témoignent</w:t>
      </w:r>
      <w:r>
        <w:rPr>
          <w:lang w:val="fr_FR" w:bidi="fr_FR"/>
        </w:rPr>
        <w:t xml:space="preserve"> de qui est Jésus. Témoigner, c'est déclarer la vérité au sujet de quelqu'un ou de quelque chose de par une expérience personnelle. Utilisez le même mot pour témoigner que vous avez utilisé dans les passages précédents. Pour plus d'informations sur le mot </w:t>
      </w:r>
      <w:r>
        <w:rPr>
          <w:lang w:val="fr_FR" w:bidi="fr_FR"/>
        </w:rPr>
        <w:t>témoignage</w:t>
      </w:r>
      <w:r>
        <w:rPr>
          <w:lang w:val="fr_FR" w:bidi="fr_FR"/>
        </w:rPr>
        <w:t>, consultez le glossaire principal.</w:t>
      </w:r>
    </w:p>
    <w:p>
      <w:pPr/>
      <w:r>
        <w:rPr>
          <w:lang w:val="fr_FR" w:bidi="fr_FR"/>
        </w:rPr>
      </w:r>
      <w:r>
        <w:rPr>
          <w:lang w:val="fr_FR" w:bidi="fr_FR"/>
        </w:rPr>
        <w:t xml:space="preserve">Mais les Juifs n'ont pas cru Jésus parce qu'ils ne sont pas les brebis de Jésus. Les brebis de Jésus connaissent la voix de Jésus et il les connaît et elles suivent Jésus. Jésus donne à ses brebis </w:t>
      </w:r>
      <w:r>
        <w:rPr>
          <w:b/>
          <w:lang w:val="fr_FR" w:bidi="fr_FR"/>
        </w:rPr>
        <w:t>la vie éternelle</w:t>
      </w:r>
      <w:r>
        <w:rPr>
          <w:lang w:val="fr_FR" w:bidi="fr_FR"/>
        </w:rPr>
        <w:t xml:space="preserve">, c'est-à-dire la vie pour toujours avec Dieu ; les brebis ne périront, c'est-à-dire ne </w:t>
      </w:r>
      <w:r>
        <w:rPr>
          <w:b/>
          <w:lang w:val="fr_FR" w:bidi="fr_FR"/>
        </w:rPr>
        <w:t>mourront</w:t>
      </w:r>
      <w:r>
        <w:rPr>
          <w:lang w:val="fr_FR" w:bidi="fr_FR"/>
        </w:rPr>
        <w:t xml:space="preserve">, jamais, et les brebis ne peuvent pas être </w:t>
      </w:r>
      <w:r>
        <w:rPr>
          <w:b/>
          <w:lang w:val="fr_FR" w:bidi="fr_FR"/>
        </w:rPr>
        <w:t>enlevées</w:t>
      </w:r>
      <w:r>
        <w:rPr>
          <w:lang w:val="fr_FR" w:bidi="fr_FR"/>
        </w:rPr>
        <w:t xml:space="preserve">, ou retirées à Jésus ou de la main du Père. Voir le Glossaire principal pour plus d'informations sur </w:t>
      </w:r>
      <w:r>
        <w:rPr>
          <w:lang w:val="fr_FR" w:bidi="fr_FR"/>
        </w:rPr>
        <w:t>la vie éternelle</w:t>
      </w:r>
      <w:r>
        <w:rPr>
          <w:lang w:val="fr_FR" w:bidi="fr_FR"/>
        </w:rPr>
        <w:t xml:space="preserve">. Jésus dit ensuite aux Juifs que son Père, qui a donné ces brebis à Jésus, est plus grand et plus puissant qu'eux tous. Jésus est clair quant au fait que lui et le Père sont un. Ce mot « un » signifie qu'ils sont unis de nature. Jésus est en train de dire qu'il est Dieu. </w:t>
      </w:r>
    </w:p>
    <w:p>
      <w:pPr/>
      <w:r>
        <w:rPr>
          <w:lang w:val="fr_FR" w:bidi="fr_FR"/>
        </w:rPr>
      </w:r>
      <w:r>
        <w:rPr>
          <w:lang w:val="fr_FR" w:bidi="fr_FR"/>
        </w:rPr>
        <w:t xml:space="preserve">En réponse au fait que Jésus déclare son égalité avec Dieu, les Juifs ramassent des pierres pour tuer Jésus. Jésus demande pour lesquelles de ses bonnes œuvres ils lapident Jésus. Les Juifs disent que ce n'est pas pour les œuvres de Jésus, mais pour son </w:t>
      </w:r>
      <w:r>
        <w:rPr>
          <w:b/>
          <w:lang w:val="fr_FR" w:bidi="fr_FR"/>
        </w:rPr>
        <w:t>blasphème</w:t>
      </w:r>
      <w:r>
        <w:rPr>
          <w:lang w:val="fr_FR" w:bidi="fr_FR"/>
        </w:rPr>
        <w:t>. Blasphémer contre Dieu, c'est déshonorer ou diffamer Dieu.</w:t>
      </w:r>
    </w:p>
    <w:p>
      <w:pPr/>
      <w:r>
        <w:rPr>
          <w:lang w:val="fr_FR" w:bidi="fr_FR"/>
        </w:rPr>
      </w:r>
      <w:r>
        <w:rPr>
          <w:lang w:val="fr_FR" w:bidi="fr_FR"/>
        </w:rPr>
        <w:t xml:space="preserve">Arrêtez-vous ici et discutez en groupe du mot que vous utiliserez pour </w:t>
      </w:r>
      <w:r>
        <w:rPr>
          <w:b/>
          <w:lang w:val="fr_FR" w:bidi="fr_FR"/>
        </w:rPr>
        <w:t>blasphème</w:t>
      </w:r>
      <w:r>
        <w:rPr>
          <w:lang w:val="fr_FR" w:bidi="fr_FR"/>
        </w:rPr>
        <w:t xml:space="preserve">. Voir le glossaire principal pour plus d'informations sur le </w:t>
      </w:r>
      <w:r>
        <w:rPr>
          <w:lang w:val="fr_FR" w:bidi="fr_FR"/>
        </w:rPr>
        <w:t>blasphème</w:t>
      </w:r>
      <w:r>
        <w:rPr>
          <w:lang w:val="fr_FR" w:bidi="fr_FR"/>
        </w:rPr>
        <w:t>. Mettez cet enregistrement en pause ici.</w:t>
      </w:r>
    </w:p>
    <w:p>
      <w:pPr/>
      <w:r>
        <w:rPr>
          <w:lang w:val="fr_FR" w:bidi="fr_FR"/>
        </w:rPr>
      </w:r>
      <w:r>
        <w:rPr>
          <w:lang w:val="fr_FR" w:bidi="fr_FR"/>
        </w:rPr>
        <w:t xml:space="preserve">Jésus leur dit que dans leurs propres </w:t>
      </w:r>
      <w:r>
        <w:rPr>
          <w:b/>
          <w:lang w:val="fr_FR" w:bidi="fr_FR"/>
        </w:rPr>
        <w:t>Écritures</w:t>
      </w:r>
      <w:r>
        <w:rPr>
          <w:lang w:val="fr_FR" w:bidi="fr_FR"/>
        </w:rPr>
        <w:t xml:space="preserve">, Dieu a dit à certains chefs qu'ils sont des </w:t>
      </w:r>
      <w:r>
        <w:rPr>
          <w:b/>
          <w:lang w:val="fr_FR" w:bidi="fr_FR"/>
        </w:rPr>
        <w:t>dieux</w:t>
      </w:r>
      <w:r>
        <w:rPr>
          <w:lang w:val="fr_FR" w:bidi="fr_FR"/>
        </w:rPr>
        <w:t xml:space="preserve">. Si cela est vrai, comment les Juifs peuvent-ils dire que Jésus blasphème quand Jésus s'appelle lui-même le </w:t>
      </w:r>
      <w:r>
        <w:rPr>
          <w:b/>
          <w:lang w:val="fr_FR" w:bidi="fr_FR"/>
        </w:rPr>
        <w:t>Fils de Dieu</w:t>
      </w:r>
      <w:r>
        <w:rPr>
          <w:lang w:val="fr_FR" w:bidi="fr_FR"/>
        </w:rPr>
        <w:t xml:space="preserve">, quand il a été mis à part et envoyé par Dieu ? Les Écritures, c'est-à-dire la loi, fait référence à l'ensemble des Écritures de l'Ancien Testament dans lesquelles croyaient les Juifs. Fils de Dieu implique que Jésus a une relation spéciale avec Dieu, comme un Père et un Fils, mais aussi que Jésus est Dieu. Utilisez les mêmes mots pour Écritures et Fils de Dieu que vous avez utilisés dans les passages précédents. Pour plus d'informations sur les </w:t>
      </w:r>
      <w:r>
        <w:rPr>
          <w:lang w:val="fr_FR" w:bidi="fr_FR"/>
        </w:rPr>
        <w:t>Écritures</w:t>
      </w:r>
      <w:r>
        <w:rPr>
          <w:lang w:val="fr_FR" w:bidi="fr_FR"/>
        </w:rPr>
        <w:t xml:space="preserve">, </w:t>
      </w:r>
      <w:r>
        <w:rPr>
          <w:lang w:val="fr_FR" w:bidi="fr_FR"/>
        </w:rPr>
        <w:t>les dieux</w:t>
      </w:r>
      <w:r>
        <w:rPr>
          <w:lang w:val="fr_FR" w:bidi="fr_FR"/>
        </w:rPr>
        <w:t xml:space="preserve"> et le </w:t>
      </w:r>
      <w:r>
        <w:rPr>
          <w:lang w:val="fr_FR" w:bidi="fr_FR"/>
        </w:rPr>
        <w:t>Fils de Dieu</w:t>
      </w:r>
      <w:r>
        <w:rPr>
          <w:lang w:val="fr_FR" w:bidi="fr_FR"/>
        </w:rPr>
        <w:t>, référez-vous au glossaire principal.</w:t>
      </w:r>
    </w:p>
    <w:p>
      <w:pPr/>
      <w:r>
        <w:rPr>
          <w:lang w:val="fr_FR" w:bidi="fr_FR"/>
        </w:rPr>
      </w:r>
      <w:r>
        <w:rPr>
          <w:lang w:val="fr_FR" w:bidi="fr_FR"/>
        </w:rPr>
        <w:t xml:space="preserve">Jésus leur rappelle que s'ils ne croient pas en lui, ils doivent croire dans les œuvres qui témoigneront de qui est Jésus. Les Juifs ont continué d'essayer de saisir Jésus, mais Jésus s'est éloigné d'eux. </w:t>
      </w:r>
    </w:p>
    <w:p>
      <w:pPr/>
      <w:r>
        <w:rPr>
          <w:lang w:val="fr_FR" w:bidi="fr_FR"/>
        </w:rPr>
      </w:r>
      <w:r>
        <w:rPr>
          <w:lang w:val="fr_FR" w:bidi="fr_FR"/>
        </w:rPr>
        <w:t xml:space="preserve">Jésus se rend ensuite du côté est du </w:t>
      </w:r>
      <w:r>
        <w:rPr>
          <w:b/>
          <w:lang w:val="fr_FR" w:bidi="fr_FR"/>
        </w:rPr>
        <w:t>Jourdain</w:t>
      </w:r>
      <w:r>
        <w:rPr>
          <w:lang w:val="fr_FR" w:bidi="fr_FR"/>
        </w:rPr>
        <w:t xml:space="preserve">, dans la région de la Pérée où </w:t>
      </w:r>
      <w:r>
        <w:rPr>
          <w:b/>
          <w:lang w:val="fr_FR" w:bidi="fr_FR"/>
        </w:rPr>
        <w:t>Jean-Baptiste</w:t>
      </w:r>
      <w:r>
        <w:rPr>
          <w:lang w:val="fr_FR" w:bidi="fr_FR"/>
        </w:rPr>
        <w:t xml:space="preserve"> a </w:t>
      </w:r>
      <w:r>
        <w:rPr>
          <w:b/>
          <w:lang w:val="fr_FR" w:bidi="fr_FR"/>
        </w:rPr>
        <w:t>baptisé</w:t>
      </w:r>
      <w:r>
        <w:rPr>
          <w:lang w:val="fr_FR" w:bidi="fr_FR"/>
        </w:rPr>
        <w:t xml:space="preserve"> les gens pour la première fois. Le Jourdain est le fleuve du Jourdain qui coule de la mer de Galilée à la mer Morte. Jean-Baptiste était celui qui avait préparé le chemin pour Jésus en disant au peuple de se repentir et d’être baptisés. Baptiser, c'est nettoyer les gens dans l'eau. Utilisez les mêmes mots pour Jourdain, Jean-Baptiste et baptiser que vous avez utilisés dans les passages précédents. Pour plus d'informations sur le </w:t>
      </w:r>
      <w:r>
        <w:rPr>
          <w:lang w:val="fr_FR" w:bidi="fr_FR"/>
        </w:rPr>
        <w:t>Jourdain</w:t>
      </w:r>
      <w:r>
        <w:rPr>
          <w:lang w:val="fr_FR" w:bidi="fr_FR"/>
        </w:rPr>
        <w:t xml:space="preserve">, sur </w:t>
      </w:r>
      <w:r>
        <w:rPr>
          <w:lang w:val="fr_FR" w:bidi="fr_FR"/>
        </w:rPr>
        <w:t>Jean-Baptiste</w:t>
      </w:r>
      <w:r>
        <w:rPr>
          <w:lang w:val="fr_FR" w:bidi="fr_FR"/>
        </w:rPr>
        <w:t xml:space="preserve"> et sur le </w:t>
      </w:r>
      <w:r>
        <w:rPr>
          <w:lang w:val="fr_FR" w:bidi="fr_FR"/>
        </w:rPr>
        <w:t>baptême</w:t>
      </w:r>
      <w:r>
        <w:rPr>
          <w:lang w:val="fr_FR" w:bidi="fr_FR"/>
        </w:rPr>
        <w:t>, référez-vous au glossaire principal.</w:t>
      </w:r>
    </w:p>
    <w:p>
      <w:pPr/>
      <w:r>
        <w:rPr>
          <w:lang w:val="fr_FR" w:bidi="fr_FR"/>
        </w:rPr>
      </w:r>
      <w:r>
        <w:rPr>
          <w:lang w:val="fr_FR" w:bidi="fr_FR"/>
        </w:rPr>
        <w:t xml:space="preserve">Plusieurs sont venus à Jésus et discutaient du fait que même si Jean n'a pas fait de </w:t>
      </w:r>
      <w:r>
        <w:rPr>
          <w:b/>
          <w:lang w:val="fr_FR" w:bidi="fr_FR"/>
        </w:rPr>
        <w:t>signes</w:t>
      </w:r>
      <w:r>
        <w:rPr>
          <w:lang w:val="fr_FR" w:bidi="fr_FR"/>
        </w:rPr>
        <w:t xml:space="preserve">, ce que Jean disait au sujet de Jésus était vrai. Bien des gens y ont cru en Jésus. Les signes sont des signaux ou des indications que quelque chose est vrai ou va arriver. Utilisez le même mot pour signes que vous avez utilisé auparavant. Pour plus d'informations sur le mot </w:t>
      </w:r>
      <w:r>
        <w:rPr>
          <w:lang w:val="fr_FR" w:bidi="fr_FR"/>
        </w:rPr>
        <w:t>signes</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10:22–42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35">
        <w:r>
          <w:rPr>
            <w:lang w:val="fr_FR" w:bidi="fr_FR"/>
          </w:rPr>
          <w:rPr>
            <w:color w:val="0000EE"/>
            <w:u w:val="single"/>
          </w:rPr>
          <w:t>Écouter et Cœur</w:t>
        </w:r>
      </w:hyperlink>
      <w:r>
        <w:rPr>
          <w:lang w:val="fr_FR" w:bidi="fr_FR"/>
        </w:rPr>
        <w:t xml:space="preserve"> (593 KB)</w:t>
      </w:r>
      <w:r>
        <w:rPr>
          <w:lang w:val="fr_FR" w:bidi="fr_FR"/>
        </w:rPr>
      </w:r>
    </w:p>
    <w:p>
      <w:pPr>
        <w:pStyle w:val="ListBullet"/>
        <w:spacing w:line="240" w:lineRule="auto"/>
        <w:ind w:left="720"/>
      </w:pPr>
      <w:r>
        <w:rPr>
          <w:lang w:val="fr_FR" w:bidi="fr_FR"/>
        </w:rPr>
      </w:r>
      <w:hyperlink r:id="rId236">
        <w:r>
          <w:rPr>
            <w:lang w:val="fr_FR" w:bidi="fr_FR"/>
          </w:rPr>
          <w:rPr>
            <w:color w:val="0000EE"/>
            <w:u w:val="single"/>
          </w:rPr>
          <w:t>Planter le Décor</w:t>
        </w:r>
      </w:hyperlink>
      <w:r>
        <w:rPr>
          <w:lang w:val="fr_FR" w:bidi="fr_FR"/>
        </w:rPr>
        <w:t xml:space="preserve"> (5.0 MB)</w:t>
      </w:r>
      <w:r>
        <w:rPr>
          <w:lang w:val="fr_FR" w:bidi="fr_FR"/>
        </w:rPr>
      </w:r>
    </w:p>
    <w:p>
      <w:pPr>
        <w:pStyle w:val="ListBullet"/>
        <w:spacing w:line="240" w:lineRule="auto"/>
        <w:ind w:left="720"/>
      </w:pPr>
      <w:r>
        <w:rPr>
          <w:lang w:val="fr_FR" w:bidi="fr_FR"/>
        </w:rPr>
      </w:r>
      <w:hyperlink r:id="rId237">
        <w:r>
          <w:rPr>
            <w:lang w:val="fr_FR" w:bidi="fr_FR"/>
          </w:rPr>
          <w:rPr>
            <w:color w:val="0000EE"/>
            <w:u w:val="single"/>
          </w:rPr>
          <w:t>Définir les Scènes</w:t>
        </w:r>
      </w:hyperlink>
      <w:r>
        <w:rPr>
          <w:lang w:val="fr_FR" w:bidi="fr_FR"/>
        </w:rPr>
        <w:t xml:space="preserve"> (4.5 MB)</w:t>
      </w:r>
      <w:r>
        <w:rPr>
          <w:lang w:val="fr_FR" w:bidi="fr_FR"/>
        </w:rPr>
      </w:r>
    </w:p>
    <w:p>
      <w:pPr>
        <w:pStyle w:val="ListBullet"/>
        <w:spacing w:line="240" w:lineRule="auto"/>
        <w:ind w:left="720"/>
      </w:pPr>
      <w:r>
        <w:rPr>
          <w:lang w:val="fr_FR" w:bidi="fr_FR"/>
        </w:rPr>
      </w:r>
      <w:hyperlink r:id="rId238">
        <w:r>
          <w:rPr>
            <w:lang w:val="fr_FR" w:bidi="fr_FR"/>
          </w:rPr>
          <w:rPr>
            <w:color w:val="0000EE"/>
            <w:u w:val="single"/>
          </w:rPr>
          <w:t>Intégration du Texte</w:t>
        </w:r>
      </w:hyperlink>
      <w:r>
        <w:rPr>
          <w:lang w:val="fr_FR" w:bidi="fr_FR"/>
        </w:rPr>
        <w:t xml:space="preserve"> (2.4 MB)</w:t>
      </w:r>
      <w:r>
        <w:rPr>
          <w:lang w:val="fr_FR" w:bidi="fr_FR"/>
        </w:rPr>
      </w:r>
    </w:p>
    <w:p>
      <w:pPr>
        <w:pStyle w:val="ListBullet"/>
        <w:spacing w:line="240" w:lineRule="auto"/>
        <w:ind w:left="720"/>
      </w:pPr>
      <w:r>
        <w:rPr>
          <w:lang w:val="fr_FR" w:bidi="fr_FR"/>
        </w:rPr>
      </w:r>
      <w:hyperlink r:id="rId239">
        <w:r>
          <w:rPr>
            <w:lang w:val="fr_FR" w:bidi="fr_FR"/>
          </w:rPr>
          <w:rPr>
            <w:color w:val="0000EE"/>
            <w:u w:val="single"/>
          </w:rPr>
          <w:t>Combler les Lacunes</w:t>
        </w:r>
      </w:hyperlink>
      <w:r>
        <w:rPr>
          <w:lang w:val="fr_FR" w:bidi="fr_FR"/>
        </w:rPr>
        <w:t xml:space="preserve"> (4.2 MB)</w:t>
      </w:r>
      <w:r>
        <w:rPr>
          <w:lang w:val="fr_FR" w:bidi="fr_FR"/>
        </w:rPr>
      </w:r>
    </w:p>
    <w:p>
      <w:pPr>
        <w:pStyle w:val="ListBullet"/>
        <w:spacing w:line="240" w:lineRule="auto"/>
        <w:ind w:left="720"/>
      </w:pPr>
      <w:r>
        <w:rPr>
          <w:lang w:val="fr_FR" w:bidi="fr_FR"/>
        </w:rPr>
      </w:r>
      <w:hyperlink r:id="rId240">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Jean 11:1–16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11.1–16. Laissez entrer la parole de Dieu dans vos cœurs.</w:t>
      </w:r>
    </w:p>
    <w:p>
      <w:pPr/>
      <w:r>
        <w:rPr>
          <w:lang w:val="fr_FR" w:bidi="fr_FR"/>
        </w:rPr>
      </w:r>
      <w:r>
        <w:rPr>
          <w:lang w:val="fr_FR" w:bidi="fr_FR"/>
        </w:rPr>
        <w:t>Écoutez l'enregistrement de Jean 11.1–16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Dans le passage précédent, les Juifs ont accusé Jésus de blasphème et ont essayé de lapider Jésus. Après que les Juifs aient essayé de lapider Jésus à la mort, Jésus et ses disciples ont traversé le Jourdain pour y rester pendant un certain temps. Ce passage raconte l'histoire suivante d'un ami de Jésus nommé Lazare qui est devenu malade et est mort.</w:t>
      </w:r>
    </w:p>
    <w:p>
      <w:pPr/>
      <w:r>
        <w:rPr>
          <w:lang w:val="fr_FR" w:bidi="fr_FR"/>
        </w:rPr>
      </w:r>
      <w:r>
        <w:rPr>
          <w:lang w:val="fr_FR" w:bidi="fr_FR"/>
        </w:rPr>
        <w:t>Ce passage commence en décrivant un homme nommé Lazare. Lazare était très malade. Lazare et ses sœurs, Marie et Marthe, sont des amis de Jésus. Lazare, Marie et Marthe vivent à Béthanie, une petite ville à moins de 3 km à l'est de Jérusalem. Marthe semble être la sœur plus âgée de la famille parce qu'elle est mentionnée en premier et par son nom. Marie était celle qui a oint le Seigneur Jésus de parfum et a essuyé ses pieds avec ses cheveux. Au moment de la maladie de Lazare, Marie n'avait pas encore oint les pieds de Jésus. Jean nous dit cette information maintenant pour rappeler à ses lecteurs qui était Marie, parce que ses lecteurs connaissaient probablement Marie. Marie était un prénom fréquent à l'époque de Jésus. Plusieurs femmes nommées Marie sont mentionnées dans les Évangiles.</w:t>
      </w:r>
    </w:p>
    <w:p>
      <w:pPr/>
      <w:r>
        <w:rPr>
          <w:lang w:val="fr_FR" w:bidi="fr_FR"/>
        </w:rPr>
      </w:r>
      <w:r>
        <w:rPr>
          <w:lang w:val="fr_FR" w:bidi="fr_FR"/>
        </w:rPr>
        <w:t>Les sœurs, Marie et Marthe, ont donc envoyé quelqu'un avec un message à Jésus en disant : « Seigneur, celui que tu aimes est malade ». Jésus connaissait et aimait la famille : les sœurs n'ont même pas à dire le nom de Lazare. Les sœurs s'adressent à Jésus avec le titre respectueux de « Seigneur », ce qui signifie maître. Ils lui faisaient confiance en tant que chef religieux respecté de la part de Dieu qu'ils honoraient grandement. Leur message était une demande polie pour que Jésus vienne et guérisse Lazare, même si leur message ne mentionnait pas de manière spécifique le fait que Jésus guérisse Lazare. Les sœurs doivent avoir entendu parler des guérisons que Jésus avait faites à Jérusalem, qui n'était pas loin de Béthanie. Ils étaient confiants que Jésus viendrait, parce qu'ils le connaissaient bien et Jésus aimait Marthe, Marie et Lazare.</w:t>
      </w:r>
    </w:p>
    <w:p>
      <w:pPr/>
      <w:r>
        <w:rPr>
          <w:lang w:val="fr_FR" w:bidi="fr_FR"/>
        </w:rPr>
      </w:r>
      <w:r>
        <w:rPr>
          <w:lang w:val="fr_FR" w:bidi="fr_FR"/>
        </w:rPr>
        <w:t>Arrêtez-vous ici et discutez de cette question en groupe : quelles sont certaines choses que font les gens pour exprimer de l'amour à un ami spécial dans votre culture ? Mettez cet enregistrement en pause ici.</w:t>
      </w:r>
    </w:p>
    <w:p>
      <w:pPr/>
      <w:r>
        <w:rPr>
          <w:lang w:val="fr_FR" w:bidi="fr_FR"/>
        </w:rPr>
      </w:r>
      <w:r>
        <w:rPr>
          <w:lang w:val="fr_FR" w:bidi="fr_FR"/>
        </w:rPr>
        <w:t xml:space="preserve">Quand Jésus entend ce message, Jésus dit, probablement au messager : « Cette maladie ne se terminera pas par la mort. Au lieu de cela, cette maladie apportera la gloire, c'est-à-dire la louange, à Dieu. Les gens loueront ou glorifieront le Fils de Dieu à cause de cette maladie. » Quand les gens glorifient Dieu, ils le louent pour sa puissance et sa majesté. Jésus dit que lui lui-même, le Fils de Dieu, recevra aussi la louange à cause de la maladie de Lazare. Jésus utilise le titre « Fils de Dieu » pour se référer à lui-même. </w:t>
      </w:r>
    </w:p>
    <w:p>
      <w:pPr/>
      <w:r>
        <w:rPr>
          <w:lang w:val="fr_FR" w:bidi="fr_FR"/>
        </w:rPr>
      </w:r>
      <w:r>
        <w:rPr>
          <w:lang w:val="fr_FR" w:bidi="fr_FR"/>
        </w:rPr>
        <w:t>Jésus aimait Marthe et sa sœur et Lazare. Il avait de l'affection pour eux et se souciait d'eux. Quand il a donc retardé son départ vers chez eux, cela ne signifie pas qu'il ne les aimait pas. Jésus les aimait comme des amis proches. Jésus savait ce qui était le mieux pour Marie et Marthe, et Jésus savait que Dieu obtiendrait la gloire, c'est-à-dire la louange, grâce à cette situation. Puis après deux jours, Jésus dit à ses disciples : « Retournons en Judée ». La Judée est le nom de la province ou de la région où se trouvaient Jérusalem et Béthanie. Lazare et ses sœurs vivaient en Judée, et c'est là que les chefs religieux opposés à Jésus avaient le plus de puissance. C'était donc la province où Jésus se trouvait le plus en danger.</w:t>
      </w:r>
    </w:p>
    <w:p>
      <w:pPr/>
      <w:r>
        <w:rPr>
          <w:lang w:val="fr_FR" w:bidi="fr_FR"/>
        </w:rPr>
      </w:r>
      <w:r>
        <w:rPr>
          <w:lang w:val="fr_FR" w:bidi="fr_FR"/>
        </w:rPr>
        <w:t xml:space="preserve">Arrêtez-vous ici et regardez une carte montrant l'emplacement de la </w:t>
      </w:r>
      <w:r>
        <w:rPr>
          <w:lang w:val="fr_FR" w:bidi="fr_FR"/>
        </w:rPr>
        <w:t>Judée, avec Jérusalem et Béthanie</w:t>
      </w:r>
      <w:r>
        <w:rPr>
          <w:lang w:val="fr_FR" w:bidi="fr_FR"/>
        </w:rPr>
        <w:t>. Arrêtez l'enregistrement ici.</w:t>
      </w:r>
    </w:p>
    <w:p>
      <w:pPr/>
      <w:r>
        <w:rPr>
          <w:lang w:val="fr_FR" w:bidi="fr_FR"/>
        </w:rPr>
      </w:r>
      <w:r>
        <w:rPr>
          <w:lang w:val="fr_FR" w:bidi="fr_FR"/>
        </w:rPr>
        <w:t>Les disciples répondent : « Mais Maître, ou Rabbi, il y a un peu, les gens en Judée ont essayé de te lapider à la mort, et tu y vas de nouveau ? » Le mot Rabbi signifie « mon grand ». Les disciples sont en train de montrer du respect pour un enseignant ou un chef religieux important. Les gens en Judée avaient voulu lapider Jésus à la mort parce qu'ils pensaient qu'il avait dit de mauvaises choses contre Dieu. Quand les disciples de Jésus demandent à Jésus « y vas-tu de nouveau ? » ils ne s'attendaient pas à une réponse. Ils étaient surpris et voulaient dire à Jésus que ce n'était pas une bonne idée d'aller en Judée.</w:t>
      </w:r>
    </w:p>
    <w:p>
      <w:pPr/>
      <w:r>
        <w:rPr>
          <w:lang w:val="fr_FR" w:bidi="fr_FR"/>
        </w:rPr>
      </w:r>
      <w:r>
        <w:rPr>
          <w:lang w:val="fr_FR" w:bidi="fr_FR"/>
        </w:rPr>
        <w:t>Jésus répond : « N'y a-t-il pas douze heures de lumière où les gens peuvent marcher et ne pas trébucher, c'est-à-dire tomber, parce qu'ils peuvent voir grâce à la lumière de ce monde ? Jésus ne s'attendait pas à une réponse à cette question. Jésus faisait une comparaison. Jésus compare sa vie sur la terre avant sa mort à la lumière du jour. Sa question souligne le fait qu'il y avait encore du temps pour eux de travailler avant qu'il ne doive mourir : il dit douze heures de lumière pour montrer qu'il y a une journée complète de lumière, c'est-à-dire beaucoup de temps ! Jésus ne disait pas à ses disciples qu'il y a douze heures dans une journée. Il voulait dire qu'il était correct d'aller en Judée parce qu'il n'avait pas encore à mourir.</w:t>
      </w:r>
    </w:p>
    <w:p>
      <w:pPr/>
      <w:r>
        <w:rPr>
          <w:lang w:val="fr_FR" w:bidi="fr_FR"/>
        </w:rPr>
      </w:r>
      <w:r>
        <w:rPr>
          <w:lang w:val="fr_FR" w:bidi="fr_FR"/>
        </w:rPr>
        <w:t>Jésus ne disait pas à ses disciples qu'il est plus sûr de marcher pendant la journée que la nuit. Il leur disait plutôt que ceux qui marchent avec lui, la lumière du monde, ne pécheront pas et ne feront pas face à un danger inutile, tout comme quelqu'un qui marche pendant la lumière du jour peut éviter de trébucher et de tomber. Jésus compare la vie sans lui au fait de marcher dans le monde sans lumière. Les personnes qui marchent dans les ténèbres ne peuvent pas voir ou connaître le chemin. Les personnes qui marchent dans les ténèbres peuvent être en danger. Cela signifie que la personne trébuche parce que Jésus, la lumière, n'est pas en lui.</w:t>
      </w:r>
    </w:p>
    <w:p>
      <w:pPr/>
      <w:r>
        <w:rPr>
          <w:lang w:val="fr_FR" w:bidi="fr_FR"/>
        </w:rPr>
      </w:r>
      <w:r>
        <w:rPr>
          <w:lang w:val="fr_FR" w:bidi="fr_FR"/>
        </w:rPr>
        <w:t>Arrêtez-vous ici et discutez de cette question en groupe : racontez une histoire qui utilise un objet de tous les jours pour signifier quelque chose d'autre. Mettez cet enregistrement en pause ici.</w:t>
      </w:r>
    </w:p>
    <w:p>
      <w:pPr/>
      <w:r>
        <w:rPr>
          <w:lang w:val="fr_FR" w:bidi="fr_FR"/>
        </w:rPr>
      </w:r>
      <w:r>
        <w:rPr>
          <w:lang w:val="fr_FR" w:bidi="fr_FR"/>
        </w:rPr>
        <w:t>Après avoir dit cela, Jésus dit aux disciples : « Notre ami Lazare s'est endormi, mais je vais là-bas pour le réveiller ». Les disciples de Jésus pensaient évidemment que quiconque dort se sentira bientôt mieux. Cependant, dans cette culture, les gens disaient parfois que quelqu'un dormait pour dire poliment qu'il était mort. Jésus parle ici de la mort comme d'un sommeil parce qu'il savait que les gens se relèveraient d'entre les morts. Le reste des Écritures utilise la même image de la mort pour les personnes qui suivent Jésus. Leur mort n'est que comme un sommeil : ils se réveilleront quand Dieu les ressuscitera d'entre les morts. Les disciples de Jésus pensaient que Jésus disait vraiment que Lazare dormait. Jésus leur dit donc clairement : « Lazare est mort. Je suis heureux de ne pas avoir été là. Vous pouvez maintenant croire en moi encore plus. Allons vers lui maintenant. »</w:t>
      </w:r>
    </w:p>
    <w:p>
      <w:pPr/>
      <w:r>
        <w:rPr>
          <w:lang w:val="fr_FR" w:bidi="fr_FR"/>
        </w:rPr>
      </w:r>
      <w:r>
        <w:rPr>
          <w:lang w:val="fr_FR" w:bidi="fr_FR"/>
        </w:rPr>
        <w:t>Arrêtez-vous ici et discutez en groupe : comment parlez-vous de quelqu'un qui meurt de manière polie dans votre culture ? Mettez cet enregistrement en pause ici.</w:t>
      </w:r>
    </w:p>
    <w:p>
      <w:pPr/>
      <w:r>
        <w:rPr>
          <w:lang w:val="fr_FR" w:bidi="fr_FR"/>
        </w:rPr>
      </w:r>
      <w:r>
        <w:rPr>
          <w:lang w:val="fr_FR" w:bidi="fr_FR"/>
        </w:rPr>
        <w:t>Jésus laisse entendre que s'il avait été là, il aurait guéri Lazare parce qu'il l'aimait. Mais il avait maintenant une autre chance de montrer aux disciples sa puissance. Thomas dit ensuite au reste des disciples : « Allons aussi, pour que nous puissions y mourir avec lui ». Comme les autres disciples, Thomas s'attendait à ce que les chefs juifs tuent Jésus, mais il exhorte ses collègues disciples de rester avec Jésus. En disant qu'ils devraient aller et mourir avec Jésus, Thomas exprime sa loyauté et son amour pour Jésus. Dans cette histoire, Jean nous donne des informations supplémentaires concernant Thomas. Les gens appellaient aussi Thomas par un autre nom, Didyme, ce qui signifiait « jumeau ». Il semble que Thomas ait eu un frère ou une sœur jumeau. Nous ne savons pas si Thomas était le jumeau plus âgé ou le jumeau plus jeune.</w:t>
      </w:r>
    </w:p>
    <w:p>
      <w:pPr/>
      <w:r>
        <w:rPr>
          <w:lang w:val="fr_FR" w:bidi="fr_FR"/>
        </w:rPr>
      </w:r>
      <w:r>
        <w:rPr>
          <w:lang w:val="fr_FR" w:bidi="fr_FR"/>
        </w:rPr>
        <w:t>Arrêtez-vous ici et discutez en groupe : parlez de personnes que vous connaissez et que d'autres personnes appellent par un nom différent. Pourquoi choisissent-ils d'appeler la personne par un nom différent de leur prénom habituel ? Quelles sont les raisons pour lesquelles les gens ont des deuxièmes noms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11.1–16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Lazare était malade. Ses sœurs Marie et Marthe ont envoyé quelqu'un pour en parler à Jésus.</w:t>
      </w:r>
    </w:p>
    <w:p>
      <w:pPr/>
      <w:r>
        <w:rPr>
          <w:lang w:val="fr_FR" w:bidi="fr_FR"/>
        </w:rPr>
      </w:r>
      <w:r>
        <w:rPr>
          <w:b/>
          <w:lang w:val="fr_FR" w:bidi="fr_FR"/>
        </w:rPr>
        <w:t>Dans la deuxième partie :</w:t>
      </w:r>
      <w:r>
        <w:rPr>
          <w:lang w:val="fr_FR" w:bidi="fr_FR"/>
        </w:rPr>
        <w:t xml:space="preserve"> Jésus entend parler de la maladie de Lazare, mais il reste là où il se trouvait pour deux jours de plus. Il dit que la maladie de Lazare apportera la gloire, ou la louange, au Fils de Dieu. Jésus dit ensuite aux disciples d'aller en Judée avec Jésus. Les disciples ont essayé d'avertir Jésus du danger de la décision. Thomas exhorte les autres disciples d'aller avec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Lazare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La personne que Marie et Marthe ont envoyée vers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Et les autres disciples de Jésus, y compris Thomas</w:t>
      </w:r>
    </w:p>
    <w:p>
      <w:pPr/>
      <w:r>
        <w:rPr>
          <w:lang w:val="fr_FR" w:bidi="fr_FR"/>
        </w:rPr>
      </w:r>
      <w:r>
        <w:rPr>
          <w:lang w:val="fr_FR" w:bidi="fr_FR"/>
        </w:rPr>
        <w:t>En groupe, prêtez attention à ces parties du cadre du passage :</w:t>
      </w:r>
    </w:p>
    <w:p>
      <w:pPr/>
      <w:r>
        <w:rPr>
          <w:lang w:val="fr_FR" w:bidi="fr_FR"/>
        </w:rPr>
      </w:r>
      <w:r>
        <w:rPr>
          <w:lang w:val="fr_FR" w:bidi="fr_FR"/>
        </w:rPr>
        <w:t>Un certain homme était malade, Lazare de Béthanie avec ses sœurs Marie et Marthe.</w:t>
      </w:r>
    </w:p>
    <w:p>
      <w:pPr/>
      <w:r>
        <w:rPr>
          <w:lang w:val="fr_FR" w:bidi="fr_FR"/>
        </w:rPr>
      </w:r>
      <w:r>
        <w:rPr>
          <w:lang w:val="fr_FR" w:bidi="fr_FR"/>
        </w:rPr>
        <w:t>L'histoire commence avec un mot qui introduit de nouvelles histoires.</w:t>
      </w:r>
    </w:p>
    <w:p>
      <w:pPr/>
      <w:r>
        <w:rPr>
          <w:lang w:val="fr_FR" w:bidi="fr_FR"/>
        </w:rPr>
      </w:r>
      <w:r>
        <w:rPr>
          <w:lang w:val="fr_FR" w:bidi="fr_FR"/>
        </w:rPr>
        <w:t>Arrêtez-vous ici et parlez de la façon dont vous introduisez de nouvelles histoires dans votre langue. Mettez cet enregistrement en pause ici.</w:t>
      </w:r>
    </w:p>
    <w:p>
      <w:pPr/>
      <w:r>
        <w:rPr>
          <w:lang w:val="fr_FR" w:bidi="fr_FR"/>
        </w:rPr>
      </w:r>
      <w:r>
        <w:rPr>
          <w:lang w:val="fr_FR" w:bidi="fr_FR"/>
        </w:rPr>
        <w:t>Jean nous donne des informations supplémentaires au sujet de Marie, l'une des sœurs de Lazare. Il nous dit que Marie était celle qui a oint le Seigneur de parfum et a essuyé ses pieds avec ses cheveux. Les sœurs ont donc envoyé quelqu'un avec un message à Jésus en disant : « Seigneur, celui que tu aimes est malade ». Rappelez-vous que ce message était une demande polie pour que Jésus vienne et guérisse Lazare. « Celui que tu aimes » est une façon de faire référence à Lazare et de rappeler à Jésus que Lazare était un bon ami.</w:t>
      </w:r>
    </w:p>
    <w:p>
      <w:pPr/>
      <w:r>
        <w:rPr>
          <w:lang w:val="fr_FR" w:bidi="fr_FR"/>
        </w:rPr>
      </w:r>
      <w:r>
        <w:rPr>
          <w:lang w:val="fr_FR" w:bidi="fr_FR"/>
        </w:rPr>
        <w:t>Il est important de se rappeler que quand Jésus entend ce message, Jésus dit : « Cette maladie n'entraînera pas la mort ; elle est plutôt pour la gloire de Dieu, de sorte qu'à cause de la maladie, le Fils de Dieu puisse être glorifié ». Il est important de se rappeler que nous ne savons pas encore comment Dieu et son fils Jésus recevront la louange dans cette histoire. Jésus parle de quelque chose qui se produira dans un avenir proche à cause de cette situation.</w:t>
      </w:r>
    </w:p>
    <w:p>
      <w:pPr/>
      <w:r>
        <w:rPr>
          <w:lang w:val="fr_FR" w:bidi="fr_FR"/>
        </w:rPr>
      </w:r>
      <w:r>
        <w:rPr>
          <w:lang w:val="fr_FR" w:bidi="fr_FR"/>
        </w:rPr>
        <w:t>Notez que bien que Jésus ait aimé Marthe et sa sœur et Lazare, quand Jésus entend que Lazare était malade, Jésus est resté là où il se trouvait pendant deux jours de plus. Nous ne savons pas pourquoi Jésus est resté là où il se trouvait pendant deux jours de plus. Beaucoup d'exégètes pensent que Jésus a retardé son départ parce qu'il savait qu'il était préférable pour Marie et Marthe qu'il attende, ou parce qu'il savait que s'il attendait, Dieu obtiendrait plus de gloire.</w:t>
      </w:r>
    </w:p>
    <w:p>
      <w:pPr/>
      <w:r>
        <w:rPr>
          <w:lang w:val="fr_FR" w:bidi="fr_FR"/>
        </w:rPr>
      </w:r>
      <w:r>
        <w:rPr>
          <w:lang w:val="fr_FR" w:bidi="fr_FR"/>
        </w:rPr>
        <w:t>Rappelez-vous qu'après deux jours, Jésus a dit à ses disciples qu'ils devraient retourner en Judée. Les disciples répondent : « Mais Maître, il y a un peu, les gens en Judée ont essayé de te lapider à la mort, et tu y retournes de nouveau ? » Il est important de noter que quand les disciples de Jésus demandent à Jésus « y vas-tu de nouveau ? » ils ne s'attendaient pas à une réponse. Ils étaient surpris et voulaient dire à Jésus que ce n'était pas une bonne idée d'aller en Judée.</w:t>
      </w:r>
    </w:p>
    <w:p>
      <w:pPr/>
      <w:r>
        <w:rPr>
          <w:lang w:val="fr_FR" w:bidi="fr_FR"/>
        </w:rPr>
      </w:r>
      <w:r>
        <w:rPr>
          <w:lang w:val="fr_FR" w:bidi="fr_FR"/>
        </w:rPr>
        <w:t>Les disciples étaient très surpris que Jésus veuille retourner là où les gens voulaient le tuer. Ils ont indiqué que ce n'était pas un bon plan. Jésus répond : « N'y a-t-il pas douze heures de lumière où les gens peuvent marcher et ne pas trébucher, c'est-à-dire tomber, parce qu'ils peuvent voir grâce à la lumière de ce monde ? C'est quand les gens marchent pendant la nuit ou pendant les heures de ténèbres qu'ils trébuchent ou tombent, parce qu'ils n'ont pas de lumière à l'intérieur d'eux. » Rappelez-vous que Jésus a dit cela pour rappeler à ses disciples que le moment pour sa mort n'était pas encore venu. Il faisait encore jour, et il pouvait marcher en sécurité. Les ennemis de Jésus ne pourront pas faire quoi que ce soit à Jésus jusqu'au moment où Dieu le permettra. Après avoir dit cela, il leur dit : « Notre ami Lazare s'est endormi, mais je vais là-bas pour le réveiller ».</w:t>
      </w:r>
    </w:p>
    <w:p>
      <w:pPr/>
      <w:r>
        <w:rPr>
          <w:lang w:val="fr_FR" w:bidi="fr_FR"/>
        </w:rPr>
      </w:r>
      <w:r>
        <w:rPr>
          <w:lang w:val="fr_FR" w:bidi="fr_FR"/>
        </w:rPr>
        <w:t>Il est important de se rappeler que les disciples de Jésus ont dit que si Lazare était endormi, il ira bien parce qu'ils n'ont pas compris ce que Jésus a dit. Cependant, Jésus parlait de la mort de Lazare, mais ses disciples pensaient qu'il voulait dire que Lazare était endormi. Jésus leur dit ensuite clairement : « Lazare est mort. Pour vous, je suis heureux de ne pas avoir été là, pour que vous croyiez en moi ». Cela signifie que ce qui était sur le point de se produire leur enseignerait plus au sujet de qui était Jésus.</w:t>
      </w:r>
    </w:p>
    <w:p>
      <w:pPr/>
      <w:r>
        <w:rPr>
          <w:lang w:val="fr_FR" w:bidi="fr_FR"/>
        </w:rPr>
      </w:r>
      <w:r>
        <w:rPr>
          <w:lang w:val="fr_FR" w:bidi="fr_FR"/>
        </w:rPr>
        <w:t>Il est important de se rappeler que Thomas, qui est aussi appelé le Didyme, ou le Jumeau, a dit au reste des disciples : « Allons-y aussi, pour que nous puissions y mourir avec Jésus ».</w:t>
      </w:r>
    </w:p>
    <w:p>
      <w:pPr/>
      <w:r>
        <w:rPr>
          <w:lang w:val="fr_FR" w:bidi="fr_FR"/>
        </w:rPr>
      </w:r>
      <w:r>
        <w:rPr>
          <w:lang w:val="fr_FR" w:bidi="fr_FR"/>
        </w:rPr>
        <w:t>Arrêtez-vous ici et discutez en équipe : Jean ajoute deux fois des informations supplémentaires dans cette histoire. Au début, Jean nous rappelle de quelle Marie il s'agissait. Jean nous dit maintenant l'autre nom de Thomas. Quand vous racontez des histoires dans votre culture, comment ajoutez-vous des informations supplémentaires ? Essayez de raconter une histoire et ajoutez des informations de contexte supplémentaires au sujet d'un personnage dans l'histoire. Écoutez la façon dont vous ajoutez les informations.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11.1–16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Lazare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La personne que Marie et Marthe ont envoyée vers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Et les autres disciples de Jésus, y compris Thomas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Un certain homme était malade : Lazare, le frère de Marie et Marthe, de Béthanie. Marie était celle qui avait oint le Seigneur de parfum et avait essuyé ses pieds avec ses cheveux ; c'était son frère Lazare qui était malade. Les sœurs ont donc envoyé quelqu'un avec un message à Jésus en disant : « Seigneur, celui que tu aimes est malade ». Quand Jésus entend ce message, Jésus dit : « Cette maladie n'entraînera pas la mort ; au lieu de cela, les gens loueront Dieu, de sorte qu'à cause de la maladie, le Fils de Dieu puisse être glorifié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sœurs de Lazare : « Que ressentez-vous ou que pensez-vous ? » Elles pourraient répondre des choses comme : « Nous sommes désespérées que Lazare soit guéri », ou « Nous espérons que quand Jésus viendra, il guérira notre frère », ou « Nous pensons que Jésus n'hésitera pas à venir parce que Jésus aime tellement Lazare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ressens de la compassion pour Lazare », ou « Je suis heureux parce que Dieu sera glorifié à travers la maladie de Lazare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aimait Marthe et sa sœur et Lazare. Quand Jésus entend donc que Lazare était malade, Jésus est resté là où il se trouvait pour deux jours de plus. Puis après deux jours, il dit à ses disciples : « Retournons en Judée ». Les disciples répondent : « Mais Maître, il y a un peu, les gens en Judée ont essayé de te lapider à mort, et tu y vas de nouveau ? » Jésus répond : « N'y a-t-il pas douze heures de lumière où les gens peuvent marcher et ne pas trébucher, c'est-à-dire tomber, parce qu'ils peuvent voir grâce à la lumière de ce monde ? C'est quand les gens marchent pendant la nuit ou pendant les heures de ténèbres qu'ils trébuchent ou tombent, parce qu'ils n'ont pas de lumière à l'intérieur d'eux.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pense qu'il est temps d'aller et de rendre visite à Lazare », ou « Je sens que Marie et Marthe attendent avec impatience que je vienne », ou « Je n'ai pas peur d'aller en Judée ».</w:t>
      </w:r>
    </w:p>
    <w:p>
      <w:pPr>
        <w:pStyle w:val="ListBullet"/>
        <w:spacing w:line="240" w:lineRule="auto"/>
        <w:ind w:left="720"/>
      </w:pPr>
      <w:r>
        <w:rPr>
          <w:lang w:val="fr_FR" w:bidi="fr_FR"/>
        </w:rPr>
      </w:r>
      <w:r>
        <w:rPr>
          <w:lang w:val="fr_FR" w:bidi="fr_FR"/>
        </w:rPr>
        <w:t>Demandez à la personne qui joue les disciples : « Que ressentez-vous ou que pensez-vous ? » Les gens pourraient répondre des choses comme : « Nous ressentons tellement de préoccupation pour Jésus ; il pourrait être tué en Judée », ou « Nous ne voulons pas que Jésus aille en Judée », ou « Nous essaierons de convaincre Jésus de ne pas aller en Judée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leur dit ensuite : « Notre ami Lazare s'est endormi, mais je me rends là-bas pour le réveiller ». Les disciples de Jésus répondent : « Seigneur, s'il s'est endormi, il ira bien ». Cependant, Jésus parlait de la mort de Lazare, mais ses disciples pensaient qu'il voulait dire que Lazare était endormi. </w:t>
      </w:r>
    </w:p>
    <w:p>
      <w:pPr/>
      <w:r>
        <w:rPr>
          <w:lang w:val="fr_FR" w:bidi="fr_FR"/>
        </w:rPr>
      </w:r>
      <w:r>
        <w:rPr>
          <w:lang w:val="fr_FR" w:bidi="fr_FR"/>
        </w:rPr>
        <w:t>Jésus leur dit ensuite clairement : « Lazare est mort. Pour vous, je suis heureux de ne pas avoir été là, pour que vous croyiez en moi. Mais allons vers lui. »</w:t>
      </w:r>
    </w:p>
    <w:p>
      <w:pPr/>
      <w:r>
        <w:rPr>
          <w:lang w:val="fr_FR" w:bidi="fr_FR"/>
        </w:rPr>
      </w:r>
      <w:r>
        <w:rPr>
          <w:lang w:val="fr_FR" w:bidi="fr_FR"/>
        </w:rPr>
        <w:t>Thomas, aussi appelé le Jumeau, dit ensuite au reste des disciples : « Allons aussi, pour que nous puissions y mourir avec lui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me sens triste parce que mon ami est mort », ou « Je suis heureux de ne pas avoir été là quand Lazare est mort, parce que ce sera une autre occasion pour mes disciples de croire en moi ».</w:t>
      </w:r>
    </w:p>
    <w:p>
      <w:pPr>
        <w:pStyle w:val="ListBullet"/>
        <w:spacing w:line="240" w:lineRule="auto"/>
        <w:ind w:left="720"/>
      </w:pPr>
      <w:r>
        <w:rPr>
          <w:lang w:val="fr_FR" w:bidi="fr_FR"/>
        </w:rPr>
      </w:r>
      <w:r>
        <w:rPr>
          <w:lang w:val="fr_FR" w:bidi="fr_FR"/>
        </w:rPr>
        <w:t>Demandez à la personne qui joue Thomas : « Que ressentez-vous ou que pensez-vous ? » La personne pourrait répondre des choses comme : « Je sens que c'est une occasion de prouver ma loyauté à Jésus », ou « Je ressens le besoin de convaincre les disciples d'aller avec Jésus en Judée », ou « Je suis prêt à mourir avec Jésus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11.1–16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Marie était celle qui avait </w:t>
      </w:r>
      <w:r>
        <w:rPr>
          <w:b/>
          <w:lang w:val="fr_FR" w:bidi="fr_FR"/>
        </w:rPr>
        <w:t>oint</w:t>
      </w:r>
      <w:r>
        <w:rPr>
          <w:lang w:val="fr_FR" w:bidi="fr_FR"/>
        </w:rPr>
        <w:t xml:space="preserve"> le </w:t>
      </w:r>
      <w:r>
        <w:rPr>
          <w:b/>
          <w:lang w:val="fr_FR" w:bidi="fr_FR"/>
        </w:rPr>
        <w:t>Seigneur</w:t>
      </w:r>
      <w:r>
        <w:rPr>
          <w:lang w:val="fr_FR" w:bidi="fr_FR"/>
        </w:rPr>
        <w:t xml:space="preserve"> de parfum et avait essuyé ses pieds avec ses cheveux ; c'était son frère Lazare qui était malade. Oindre les gens avec de l'huile pouvait symboliser le fait de les honorer. On frottait probablement un peu d'huile sur une partie du corps en guise de symbole. Le lieu le plus probable pour frotter l'huile serait sur la tête.</w:t>
      </w:r>
    </w:p>
    <w:p>
      <w:pPr/>
      <w:r>
        <w:rPr>
          <w:lang w:val="fr_FR" w:bidi="fr_FR"/>
        </w:rPr>
      </w:r>
      <w:r>
        <w:rPr>
          <w:lang w:val="fr_FR" w:bidi="fr_FR"/>
        </w:rPr>
        <w:t xml:space="preserve">Arrêtez-vous ici et discutez en groupe du mot ou de l'expression que vous utiliserez pour </w:t>
      </w:r>
      <w:r>
        <w:rPr>
          <w:b/>
          <w:lang w:val="fr_FR" w:bidi="fr_FR"/>
        </w:rPr>
        <w:t>oindre</w:t>
      </w:r>
      <w:r>
        <w:rPr>
          <w:lang w:val="fr_FR" w:bidi="fr_FR"/>
        </w:rPr>
        <w:t xml:space="preserve">. Cherchez </w:t>
      </w:r>
      <w:r>
        <w:rPr>
          <w:lang w:val="fr_FR" w:bidi="fr_FR"/>
        </w:rPr>
        <w:t>oindre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Utilisez le même mot ou la même expression pour </w:t>
      </w:r>
      <w:r>
        <w:rPr>
          <w:b/>
          <w:lang w:val="fr_FR" w:bidi="fr_FR"/>
        </w:rPr>
        <w:t>Seigneur</w:t>
      </w:r>
      <w:r>
        <w:rPr>
          <w:lang w:val="fr_FR" w:bidi="fr_FR"/>
        </w:rPr>
        <w:t xml:space="preserve"> que vous avez utilisé dans les passages précédents. </w:t>
      </w:r>
      <w:r>
        <w:rPr>
          <w:lang w:val="fr_FR" w:bidi="fr_FR"/>
        </w:rPr>
        <w:t>Seigneur</w:t>
      </w:r>
      <w:r>
        <w:rPr>
          <w:lang w:val="fr_FR" w:bidi="fr_FR"/>
        </w:rPr>
        <w:t xml:space="preserve"> est dans le glossaire principal.</w:t>
      </w:r>
    </w:p>
    <w:p>
      <w:pPr/>
      <w:r>
        <w:rPr>
          <w:lang w:val="fr_FR" w:bidi="fr_FR"/>
        </w:rPr>
      </w:r>
      <w:r>
        <w:rPr>
          <w:lang w:val="fr_FR" w:bidi="fr_FR"/>
        </w:rPr>
        <w:t xml:space="preserve">Quand Jésus entend ce message, Jésus dit : « Cette maladie n'entraînera pas la mort. C'est plutôt pour </w:t>
      </w:r>
      <w:r>
        <w:rPr>
          <w:b/>
          <w:lang w:val="fr_FR" w:bidi="fr_FR"/>
        </w:rPr>
        <w:t>la gloire de Dieu</w:t>
      </w:r>
      <w:r>
        <w:rPr>
          <w:lang w:val="fr_FR" w:bidi="fr_FR"/>
        </w:rPr>
        <w:t xml:space="preserve">, de sorte qu'à cause de la maladie, le </w:t>
      </w:r>
      <w:r>
        <w:rPr>
          <w:b/>
          <w:lang w:val="fr_FR" w:bidi="fr_FR"/>
        </w:rPr>
        <w:t>Fils de Dieu</w:t>
      </w:r>
      <w:r>
        <w:rPr>
          <w:lang w:val="fr_FR" w:bidi="fr_FR"/>
        </w:rPr>
        <w:t xml:space="preserve"> puisse être glorifié. La gloire peut faire référence à la façon dont Dieu montre sa puissance et sa splendeur. Traduisez gloire de la même manière que vous l'avez fait auparavant. Pour plus d'informations sur le mot </w:t>
      </w:r>
      <w:r>
        <w:rPr>
          <w:lang w:val="fr_FR" w:bidi="fr_FR"/>
        </w:rPr>
        <w:t>gloire</w:t>
      </w:r>
      <w:r>
        <w:rPr>
          <w:lang w:val="fr_FR" w:bidi="fr_FR"/>
        </w:rPr>
        <w:t xml:space="preserve">, référez-vous au Glossaire principal. Utilisez le même mot ou la même expression pour « Fils de Dieu » que vous avez utilisé dans les passages précédents. </w:t>
      </w:r>
      <w:r>
        <w:rPr>
          <w:lang w:val="fr_FR" w:bidi="fr_FR"/>
        </w:rPr>
        <w:t>Fils de Dieu</w:t>
      </w:r>
      <w:r>
        <w:rPr>
          <w:lang w:val="fr_FR" w:bidi="fr_FR"/>
        </w:rPr>
        <w:t xml:space="preserve"> se trouve dans le glossaire principal.</w:t>
      </w:r>
    </w:p>
    <w:p>
      <w:pPr/>
      <w:r>
        <w:rPr>
          <w:lang w:val="fr_FR" w:bidi="fr_FR"/>
        </w:rPr>
      </w:r>
      <w:r>
        <w:rPr>
          <w:lang w:val="fr_FR" w:bidi="fr_FR"/>
        </w:rPr>
        <w:t xml:space="preserve">Quand Jésus entend donc que Lazare était malade, Jésus est resté là où il se trouvait pour deux jours de plus. Puis après deux jours, il dit à ses </w:t>
      </w:r>
      <w:r>
        <w:rPr>
          <w:b/>
          <w:lang w:val="fr_FR" w:bidi="fr_FR"/>
        </w:rPr>
        <w:t>disciples</w:t>
      </w:r>
      <w:r>
        <w:rPr>
          <w:lang w:val="fr_FR" w:bidi="fr_FR"/>
        </w:rPr>
        <w:t xml:space="preserve"> : « Retournons en Judée ». Utilisez le même mot ou la même expression pour disciples que vous avez utilisé dans les passages précédents. </w:t>
      </w:r>
      <w:r>
        <w:rPr>
          <w:lang w:val="fr_FR" w:bidi="fr_FR"/>
        </w:rPr>
        <w:t>Disciples</w:t>
      </w:r>
      <w:r>
        <w:rPr>
          <w:lang w:val="fr_FR" w:bidi="fr_FR"/>
        </w:rPr>
        <w:t xml:space="preserve"> figure dans le glossaire principal.</w:t>
      </w:r>
    </w:p>
    <w:p>
      <w:pPr/>
      <w:r>
        <w:rPr>
          <w:lang w:val="fr_FR" w:bidi="fr_FR"/>
        </w:rPr>
      </w:r>
      <w:r>
        <w:rPr>
          <w:lang w:val="fr_FR" w:bidi="fr_FR"/>
        </w:rPr>
        <w:t xml:space="preserve">Les disciples répondent : « Mais Maître, ou Rabbi, il y a un peu, les gens en Judée ont essayé de te lapider à la mort, et tu y vas de nouveau ? » Le mot Rabbi signifie « mon grand ». À cette époque, on utilisait ce mot pour montrer du respect pour un enseignant ou un chef religieux important. Utilisez le même mot ou la même expression pour Rabbi que vous avez utilisé dans les passages précédents. Le mot </w:t>
      </w:r>
      <w:r>
        <w:rPr>
          <w:lang w:val="fr_FR" w:bidi="fr_FR"/>
        </w:rPr>
        <w:t>Rabbi</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11:1–16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41">
        <w:r>
          <w:rPr>
            <w:lang w:val="fr_FR" w:bidi="fr_FR"/>
          </w:rPr>
          <w:rPr>
            <w:color w:val="0000EE"/>
            <w:u w:val="single"/>
          </w:rPr>
          <w:t>Écouter et Cœur</w:t>
        </w:r>
      </w:hyperlink>
      <w:r>
        <w:rPr>
          <w:lang w:val="fr_FR" w:bidi="fr_FR"/>
        </w:rPr>
        <w:t xml:space="preserve"> (635 KB)</w:t>
      </w:r>
      <w:r>
        <w:rPr>
          <w:lang w:val="fr_FR" w:bidi="fr_FR"/>
        </w:rPr>
      </w:r>
    </w:p>
    <w:p>
      <w:pPr>
        <w:pStyle w:val="ListBullet"/>
        <w:spacing w:line="240" w:lineRule="auto"/>
        <w:ind w:left="720"/>
      </w:pPr>
      <w:r>
        <w:rPr>
          <w:lang w:val="fr_FR" w:bidi="fr_FR"/>
        </w:rPr>
      </w:r>
      <w:hyperlink r:id="rId242">
        <w:r>
          <w:rPr>
            <w:lang w:val="fr_FR" w:bidi="fr_FR"/>
          </w:rPr>
          <w:rPr>
            <w:color w:val="0000EE"/>
            <w:u w:val="single"/>
          </w:rPr>
          <w:t>Planter le Décor</w:t>
        </w:r>
      </w:hyperlink>
      <w:r>
        <w:rPr>
          <w:lang w:val="fr_FR" w:bidi="fr_FR"/>
        </w:rPr>
        <w:t xml:space="preserve"> (5.9 MB)</w:t>
      </w:r>
      <w:r>
        <w:rPr>
          <w:lang w:val="fr_FR" w:bidi="fr_FR"/>
        </w:rPr>
      </w:r>
    </w:p>
    <w:p>
      <w:pPr>
        <w:pStyle w:val="ListBullet"/>
        <w:spacing w:line="240" w:lineRule="auto"/>
        <w:ind w:left="720"/>
      </w:pPr>
      <w:r>
        <w:rPr>
          <w:lang w:val="fr_FR" w:bidi="fr_FR"/>
        </w:rPr>
      </w:r>
      <w:hyperlink r:id="rId243">
        <w:r>
          <w:rPr>
            <w:lang w:val="fr_FR" w:bidi="fr_FR"/>
          </w:rPr>
          <w:rPr>
            <w:color w:val="0000EE"/>
            <w:u w:val="single"/>
          </w:rPr>
          <w:t>Définir les Scènes</w:t>
        </w:r>
      </w:hyperlink>
      <w:r>
        <w:rPr>
          <w:lang w:val="fr_FR" w:bidi="fr_FR"/>
        </w:rPr>
        <w:t xml:space="preserve"> (4.0 MB)</w:t>
      </w:r>
      <w:r>
        <w:rPr>
          <w:lang w:val="fr_FR" w:bidi="fr_FR"/>
        </w:rPr>
      </w:r>
    </w:p>
    <w:p>
      <w:pPr>
        <w:pStyle w:val="ListBullet"/>
        <w:spacing w:line="240" w:lineRule="auto"/>
        <w:ind w:left="720"/>
      </w:pPr>
      <w:r>
        <w:rPr>
          <w:lang w:val="fr_FR" w:bidi="fr_FR"/>
        </w:rPr>
      </w:r>
      <w:hyperlink r:id="rId244">
        <w:r>
          <w:rPr>
            <w:lang w:val="fr_FR" w:bidi="fr_FR"/>
          </w:rPr>
          <w:rPr>
            <w:color w:val="0000EE"/>
            <w:u w:val="single"/>
          </w:rPr>
          <w:t>Intégration du Texte</w:t>
        </w:r>
      </w:hyperlink>
      <w:r>
        <w:rPr>
          <w:lang w:val="fr_FR" w:bidi="fr_FR"/>
        </w:rPr>
        <w:t xml:space="preserve"> (3.7 MB)</w:t>
      </w:r>
      <w:r>
        <w:rPr>
          <w:lang w:val="fr_FR" w:bidi="fr_FR"/>
        </w:rPr>
      </w:r>
    </w:p>
    <w:p>
      <w:pPr>
        <w:pStyle w:val="ListBullet"/>
        <w:spacing w:line="240" w:lineRule="auto"/>
        <w:ind w:left="720"/>
      </w:pPr>
      <w:r>
        <w:rPr>
          <w:lang w:val="fr_FR" w:bidi="fr_FR"/>
        </w:rPr>
      </w:r>
      <w:hyperlink r:id="rId245">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246">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Jean 11:17–27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11.17–27. Laissez entrer la parole de Dieu dans vos cœurs.</w:t>
      </w:r>
    </w:p>
    <w:p>
      <w:pPr/>
      <w:r>
        <w:rPr>
          <w:lang w:val="fr_FR" w:bidi="fr_FR"/>
        </w:rPr>
      </w:r>
      <w:r>
        <w:rPr>
          <w:lang w:val="fr_FR" w:bidi="fr_FR"/>
        </w:rPr>
        <w:t>Écoutez l'enregistrement de Jean 11.17–27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11.17–27 dans la traduction la plus facile à comprendre.</w:t>
      </w:r>
    </w:p>
    <w:p>
      <w:pPr/>
      <w:r>
        <w:rPr>
          <w:lang w:val="fr_FR" w:bidi="fr_FR"/>
        </w:rPr>
      </w:r>
      <w:r>
        <w:rPr>
          <w:lang w:val="fr_FR" w:bidi="fr_FR"/>
        </w:rPr>
        <w:t>Dans le passage précédent, Lazare est tombé malade et est mort. Les sœurs de Lazare, Marie et Marthe, ont envoyé quelqu'un pour le dire à Jésus. Mais quand Jésus a appris la nouvelle de la maladie de Lazare, il est resté là où il se trouvait deux jours avant de décider d'aller rendre visite à Lazare. Ce passage raconte l'histoire de ce qui s'est passé quand Jésus est arrivé à Béthanie.</w:t>
      </w:r>
    </w:p>
    <w:p>
      <w:pPr/>
      <w:r>
        <w:rPr>
          <w:lang w:val="fr_FR" w:bidi="fr_FR"/>
        </w:rPr>
      </w:r>
      <w:r>
        <w:rPr>
          <w:lang w:val="fr_FR" w:bidi="fr_FR"/>
        </w:rPr>
        <w:t>Quand Jésus arrive à Béthanie, quelqu'un dit à Jésus que le corps de Lazare était dans sa tombe pendant quatre jours. Le corps de Lazare avait déjà commencé à se décomposer. Jean nous dit simplement que quand Jésus est arrivé, il a trouvé que Lazare avait déjà été enterré pendant quatre jours dans une grotte ou une tombe. Une tombe était souvent une grotte creusée dans le côté d'une colline. Il y avait probablement une grande pierre devant la tombe pour protéger le corps qui y était enterré.</w:t>
      </w:r>
    </w:p>
    <w:p>
      <w:pPr/>
      <w:r>
        <w:rPr>
          <w:lang w:val="fr_FR" w:bidi="fr_FR"/>
        </w:rPr>
      </w:r>
      <w:r>
        <w:rPr>
          <w:lang w:val="fr_FR" w:bidi="fr_FR"/>
        </w:rPr>
        <w:t xml:space="preserve">Arrêtez-vous ici et regardez une image d'une </w:t>
      </w:r>
      <w:r>
        <w:rPr>
          <w:lang w:val="fr_FR" w:bidi="fr_FR"/>
        </w:rPr>
        <w:t>tombe</w:t>
      </w:r>
      <w:r>
        <w:rPr>
          <w:lang w:val="fr_FR" w:bidi="fr_FR"/>
        </w:rPr>
        <w:t xml:space="preserve"> en groupe. Mettez cet enregistrement en pause ici.</w:t>
      </w:r>
    </w:p>
    <w:p>
      <w:pPr/>
      <w:r>
        <w:rPr>
          <w:lang w:val="fr_FR" w:bidi="fr_FR"/>
        </w:rPr>
      </w:r>
      <w:r>
        <w:rPr>
          <w:lang w:val="fr_FR" w:bidi="fr_FR"/>
        </w:rPr>
        <w:t>Nous ne savons pas combien de temps s'était déroulé avant qu'ils n'enterrent le corps de Lazare, mais probablement pas longtemps parce qu'à cette époque, on ne pratiquait pas l'embaumement en Israël. On enterrait donc généralement les corps dans la journée suivant leur mort. Les quatre jours où Lazare est resté dans la tombe peuvent être significatifs. Peut-être que Jésus a retardé sa venue pour que les gens sachent que Lazare était vraiment mort. Dans la culture de l'époque, on croyait que quand quelqu'un mourait, l'âme restait près du corps pendant trois jours. L'âme espère une occasion de revenir. Mais le quatrième jour, l'âme voit la décomposition s'installer et quitte enfin le corps, laissant la personne morte de manière irrévocable. Les gens auraient donc su que Lazare était vraiment mort.</w:t>
      </w:r>
    </w:p>
    <w:p>
      <w:pPr/>
      <w:r>
        <w:rPr>
          <w:lang w:val="fr_FR" w:bidi="fr_FR"/>
        </w:rPr>
      </w:r>
      <w:r>
        <w:rPr>
          <w:lang w:val="fr_FR" w:bidi="fr_FR"/>
        </w:rPr>
        <w:t>Arrêtez-vous ici et discutez de cette question en groupe : racontez une histoire au sujet d'un moment où quelqu'un dans votre culture est mort. Quel genre de choses les gens ont-ils fait au corps mort ? Quel genre de choses les gens ont-ils fait en tant que communauté ? Quel genre de rituels les gens ont-ils fait ? Mettez cet enregistrement en pause ici.</w:t>
      </w:r>
    </w:p>
    <w:p>
      <w:pPr/>
      <w:r>
        <w:rPr>
          <w:lang w:val="fr_FR" w:bidi="fr_FR"/>
        </w:rPr>
      </w:r>
      <w:r>
        <w:rPr>
          <w:lang w:val="fr_FR" w:bidi="fr_FR"/>
        </w:rPr>
        <w:t>Béthanie se trouvait à environ trois kilomètres de Jérusalem. Beaucoup de personnes de cette région sont venues pour voir Marthe et Marie, pour leur donner de la sympathie ou du réconfort parce que leur frère était mort. C'était une pratique culturelle juive pour les gens de rendre visite et de consoler une famille dont un être cher meurt.</w:t>
      </w:r>
    </w:p>
    <w:p>
      <w:pPr/>
      <w:r>
        <w:rPr>
          <w:lang w:val="fr_FR" w:bidi="fr_FR"/>
        </w:rPr>
      </w:r>
      <w:r>
        <w:rPr>
          <w:lang w:val="fr_FR" w:bidi="fr_FR"/>
        </w:rPr>
        <w:t xml:space="preserve">Arrêtez-vous ici et regardez une carte montrant la distance de </w:t>
      </w:r>
      <w:r>
        <w:rPr>
          <w:lang w:val="fr_FR" w:bidi="fr_FR"/>
        </w:rPr>
        <w:t>Jérusalem à Béthanie</w:t>
      </w:r>
      <w:r>
        <w:rPr>
          <w:lang w:val="fr_FR" w:bidi="fr_FR"/>
        </w:rPr>
        <w:t xml:space="preserve"> en groupe. Mettez cet enregistrement en pause ici.</w:t>
      </w:r>
    </w:p>
    <w:p>
      <w:pPr/>
      <w:r>
        <w:rPr>
          <w:lang w:val="fr_FR" w:bidi="fr_FR"/>
        </w:rPr>
      </w:r>
      <w:r>
        <w:rPr>
          <w:lang w:val="fr_FR" w:bidi="fr_FR"/>
        </w:rPr>
        <w:t>Quand Marthe entend que Jésus était en route, elle est sortie pour le rencontrer, mais Marie était restée à la maison. La coutume de l'époque était que les gens s'asseyent pendant qu'ils faisaient le deuil. Marie était assise parce qu'elle faisait le deuil, et non parce qu'elle était paresseuse.</w:t>
      </w:r>
    </w:p>
    <w:p>
      <w:pPr/>
      <w:r>
        <w:rPr>
          <w:lang w:val="fr_FR" w:bidi="fr_FR"/>
        </w:rPr>
      </w:r>
      <w:r>
        <w:rPr>
          <w:lang w:val="fr_FR" w:bidi="fr_FR"/>
        </w:rPr>
        <w:t>Arrêtez-vous ici et discutez de cette question en groupe : décrivez la façon dont les gens pleurent leurs morts dans votre culture. Mettez cet enregistrement en pause ici.</w:t>
      </w:r>
    </w:p>
    <w:p>
      <w:pPr/>
      <w:r>
        <w:rPr>
          <w:lang w:val="fr_FR" w:bidi="fr_FR"/>
        </w:rPr>
      </w:r>
      <w:r>
        <w:rPr>
          <w:lang w:val="fr_FR" w:bidi="fr_FR"/>
        </w:rPr>
        <w:t>Marthe dit à Jésus : « Seigneur, ou maître, si tu avais été ici, mon frère ne serait pas mort. Mais même maintenant, je sais que Dieu te donnera tout ce que tu lui demanderas. » La remarque de Marthe exprime probablement du regret plutôt que des reproches. Peut-être que Marthe et Marie s'étaient dit cette même chose l'une à l'autre plusieurs fois au cours des derniers jours. Marthe avait encore une grande foi, parce qu'elle disait aussi qu'elle croyait que Dieu donnera à Jésus tout ce qu'il demandait.</w:t>
      </w:r>
    </w:p>
    <w:p>
      <w:pPr/>
      <w:r>
        <w:rPr>
          <w:lang w:val="fr_FR" w:bidi="fr_FR"/>
        </w:rPr>
      </w:r>
      <w:r>
        <w:rPr>
          <w:lang w:val="fr_FR" w:bidi="fr_FR"/>
        </w:rPr>
        <w:t>Marthe croit que Dieu donnera à Jésus tout ce que Jésus demande à Dieu. Cependant, Marthe ne pense probablement pas que Dieu ressuscitera Lazare d'entre les morts. Elle pensait probablement en termes de vie quotidienne, et non d'un passage de la mort à la vie. Quand Jésus dit à Marthe que Lazare ressuscitera de nouveau, elle pensait que Lazare ressuscitera dans l'avenir, quand le monde se terminerait. Beaucoup de Juifs croyaient que quand le monde se terminerait, tout le peuple de Dieu se relèverait et vivrait de nouveau. Mais Jésus dit à Marthe : « Ton frère ressuscitera d'entre les morts ». Et Marthe lui dit : « Je sais qu'il ressuscitera de nouveau dans la résurrection le dernier jour ». Ce dernier jour fait référence au moment futur où le monde se terminera et où Dieu jugera tout le monde.</w:t>
      </w:r>
    </w:p>
    <w:p>
      <w:pPr/>
      <w:r>
        <w:rPr>
          <w:lang w:val="fr_FR" w:bidi="fr_FR"/>
        </w:rPr>
      </w:r>
      <w:r>
        <w:rPr>
          <w:lang w:val="fr_FR" w:bidi="fr_FR"/>
        </w:rPr>
        <w:t xml:space="preserve">Jésus dit ensuite à Marthe : « Je suis la résurrection. Je suis aussi la vie. Ceux qui me font confiance vivront même s'ils meurent physiquement et tous ceux qui vivent et croient en moi ne mourront jamais. » Jésus dit ici que tous ceux qui croient en lui, même s'ils meurent physiquement, seront ressuscités de nouveau à la vie dans l'âge à venir, c'est-à-dire le dernier jour. Et tous ceux qui vivent spirituellement et croient en Jésus ne mourront jamais de nouveau spirituellement. Jésus ne dit pas simplement qu'il donnera la résurrection et la vie, mais qu'il </w:t>
      </w:r>
      <w:r>
        <w:rPr>
          <w:b/>
          <w:lang w:val="fr_FR" w:bidi="fr_FR"/>
        </w:rPr>
        <w:t>est</w:t>
      </w:r>
      <w:r>
        <w:rPr>
          <w:lang w:val="fr_FR" w:bidi="fr_FR"/>
        </w:rPr>
        <w:t xml:space="preserve"> la résurrection et la vie. Cela signifie que Jésus est la source de toute vraie vie. Et plus encore : il est la vie. Si nous avons donc Jésus, nous avons la vie. Nous ne mourrons pas dans l'âge à venir. Les croyants en Jésus ont la vie éternelle, la vie de l'âge à venir.</w:t>
      </w:r>
    </w:p>
    <w:p>
      <w:pPr/>
      <w:r>
        <w:rPr>
          <w:lang w:val="fr_FR" w:bidi="fr_FR"/>
        </w:rPr>
      </w:r>
      <w:r>
        <w:rPr>
          <w:lang w:val="fr_FR" w:bidi="fr_FR"/>
        </w:rPr>
        <w:t>« Crois-tu ce que je viens de dire ? » demande Jésus à Marthe.</w:t>
      </w:r>
    </w:p>
    <w:p>
      <w:pPr/>
      <w:r>
        <w:rPr>
          <w:lang w:val="fr_FR" w:bidi="fr_FR"/>
        </w:rPr>
      </w:r>
      <w:r>
        <w:rPr>
          <w:lang w:val="fr_FR" w:bidi="fr_FR"/>
        </w:rPr>
        <w:t>Marthe répond à Jésus : « Oui, Seigneur, je crois que tu es le Messie, c'est-à-dire le Sauveur promis, le Fils de Dieu, celui que Dieu, ou les Écritures, promettent qu'il viendra dans le monde ». Sa réponse était une bonne, mais elle ne reconnaissait pas pleinement ce que Jésus venait de dire. Jésus ne demandait pas à Marthe qui il était, mais ce qu'elle croyait au sujet de sa capacité à faire face à sa situation. Il déclarait qu'il avait autorité sur la vie et sur la mort. Les prophètes avaient écrit au sujet de la venue du Messie. Or, ce Sauveur était venu, et il s'agissait de Jésus.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11.17–27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 :</w:t>
      </w:r>
      <w:r>
        <w:rPr>
          <w:lang w:val="fr_FR" w:bidi="fr_FR"/>
        </w:rPr>
        <w:t xml:space="preserve"> Jésus arrive à Béthanie et apprend que Lazare avait été enterré depuis quatre jours. Marthe est sortie et a rencontré Jésus.</w:t>
      </w:r>
    </w:p>
    <w:p>
      <w:pPr/>
      <w:r>
        <w:rPr>
          <w:lang w:val="fr_FR" w:bidi="fr_FR"/>
        </w:rPr>
      </w:r>
      <w:r>
        <w:rPr>
          <w:b/>
          <w:lang w:val="fr_FR" w:bidi="fr_FR"/>
        </w:rPr>
        <w:t>Dans la deuxième partie :</w:t>
      </w:r>
      <w:r>
        <w:rPr>
          <w:lang w:val="fr_FR" w:bidi="fr_FR"/>
        </w:rPr>
        <w:t xml:space="preserve"> Jésus et Marthe entretiennent une conversation au sujet de la résurrection.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Et les personnes de la région de Jérusalem qui étaient venues pour consoler Marie et Marthe</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Jésus était arrivé au bord du village quand quelqu'un est probablement venu pour lui dire que Lazare était mort et qu'il était dans sa tombe depuis quatre jours. Notez que Jésus est resté là où il se trouvait pendant deux jours. Au moment où les messagers faisaient un aller-retour et où Jésus marchait vers Béthanie, cela aurait pris plusieurs jours. Rappelez-vous que quand Marthe entend que Jésus était en route, elle était sortie pour le rencontrer, mais Marie était restée à la maison. Rappelez-vous que dans la culture juive, les gens s'asseyaient à la maison quand ils faisaient le deuil. Marie était probablement assise à la maison avec beaucoup de visiteurs, ces Juifs qui étaient venus pour pleurer avec Marie et Marthe. </w:t>
      </w:r>
    </w:p>
    <w:p>
      <w:pPr/>
      <w:r>
        <w:rPr>
          <w:lang w:val="fr_FR" w:bidi="fr_FR"/>
        </w:rPr>
      </w:r>
      <w:r>
        <w:rPr>
          <w:lang w:val="fr_FR" w:bidi="fr_FR"/>
        </w:rPr>
        <w:t>Quand Marthe a rencontré Jésus, elle a dit à Jésus que si Jésus avait été ici plus tôt, son frère ne serait pas mort, et même maintenant elle sait que Dieu donnera à Jésus tout ce que Jésus lui demandera. Rappelez-vous que la déclaration de Marthe montre du regret plutôt que des reproches.</w:t>
      </w:r>
    </w:p>
    <w:p>
      <w:pPr/>
      <w:r>
        <w:rPr>
          <w:lang w:val="fr_FR" w:bidi="fr_FR"/>
        </w:rPr>
      </w:r>
      <w:r>
        <w:rPr>
          <w:lang w:val="fr_FR" w:bidi="fr_FR"/>
        </w:rPr>
        <w:t>Mais Jésus dit à Marthe que son frère ressuscitera d'entre les morts. Marthe dit à Jésus qu'elle sait que Lazare ressuscitera de nouveau lors de la résurrection, au dernier jour.</w:t>
      </w:r>
    </w:p>
    <w:p>
      <w:pPr/>
      <w:r>
        <w:rPr>
          <w:lang w:val="fr_FR" w:bidi="fr_FR"/>
        </w:rPr>
      </w:r>
      <w:r>
        <w:rPr>
          <w:lang w:val="fr_FR" w:bidi="fr_FR"/>
        </w:rPr>
        <w:t>Prêtez attention aux paroles de Jésus quand il dit à Marthe : « Je suis la résurrection. Je suis aussi la vie. Ceux qui me font confiance vivront même s'ils meurent physiquement et tous ceux qui vivent et croient en moi ne mourront jamais. » Jésus dit que l'on doit d'abord lui faire confiance, c'est-à-dire croire en lui. Quand on fait cela, on vivra pour l'éternité. Les mots « je suis » sont importants. Ces mots rappellent aux auditeurs juifs le nom de Dieu dans l'Ancien Testament. Dieu avait dit à Moïse que son nom est « Je suis ». Quand Jésus dit « Je suis », il est en train de dire qu'il est Dieu. De plus, quand Jésus dit « Je suis la résurrection et la vie », il est en train de dire : « Je suis celui qui ressuscite les gens d'entre les morts et leur donne la vie ».</w:t>
      </w:r>
    </w:p>
    <w:p>
      <w:pPr/>
      <w:r>
        <w:rPr>
          <w:lang w:val="fr_FR" w:bidi="fr_FR"/>
        </w:rPr>
      </w:r>
      <w:r>
        <w:rPr>
          <w:lang w:val="fr_FR" w:bidi="fr_FR"/>
        </w:rPr>
        <w:t>Jésus demande ensuite à Marthe : « Crois-tu ce que je viens de dire ? » Marte répond à Jésus : « Oui, Seigneur, je crois que tu es le Messie, le Fils de Dieu, celui que Dieu dit ou promet viendra dans le monde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11.17–27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Et les personnes de la région de Jérusalem qui étaient venues pour consoler Marie et Marthe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Quand Jésus arrive à Béthanie, quelqu'un dit à Jésus que le corps de Lazare était dans sa tombe pendant quatre jours. Quand Marthe entend que Jésus était en route, elle est sortie pour le rencontrer, mais Marie était restée à la maison.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ressens de la compassion pour Marie et Marthe », ou « Je pense que Marie et Marthe pourraient être perturbées parce que je ne suis pas venu jusqu'à maintenant », ou « Je suis heureux d'être enfin ici pour voir Marie et Marthe ».</w:t>
      </w:r>
    </w:p>
    <w:p>
      <w:pPr>
        <w:pStyle w:val="ListBullet"/>
        <w:spacing w:line="240" w:lineRule="auto"/>
        <w:ind w:left="720"/>
      </w:pPr>
      <w:r>
        <w:rPr>
          <w:lang w:val="fr_FR" w:bidi="fr_FR"/>
        </w:rPr>
      </w:r>
      <w:r>
        <w:rPr>
          <w:lang w:val="fr_FR" w:bidi="fr_FR"/>
        </w:rPr>
        <w:t>Demandez à la personne qui joue Marie : « Que ressentez-vous ou que pensez-vous ? » La personne pourrait répondre des choses comme : « Je me sens vraiment triste pour la mort de mon frère », ou « Je pense que si Jésus était venu plus tôt, mon frère ne serait pas mort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Quand Marthe a rencontré Jésus, elle a dit à Jésus que si Jésus avait été ici plus tôt, son frère ne serait pas mort, et même maintenant elle sait que Dieu donnera à Jésus tout ce que Jésus lui demandera. Mais Jésus dit à Marthe que son frère ressuscitera d'entre les morts. Marthe dit à Jésus qu'elle sait que Lazare ressuscitera de nouveau lors de la résurrection, au dernier jour.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Marthe : « Que ressentez-vous ou que pensez-vous ? » La personne pourrait répondre des choses comme : « Je me sens tellement mieux maintenant que Jésus est ici. J'aurais aimé que Jésus soit venu plus tôt », ou « Je crois que Dieu accordera à Jésus tout ce que Jésus lui demandera maintenant ».</w:t>
      </w:r>
    </w:p>
    <w:p>
      <w:pPr/>
      <w:r>
        <w:rPr>
          <w:lang w:val="fr_FR" w:bidi="fr_FR"/>
        </w:rPr>
      </w:r>
      <w:r>
        <w:rPr>
          <w:lang w:val="fr_FR" w:bidi="fr_FR"/>
        </w:rPr>
        <w:t>Jésus dit ensuite à Marthe : « Je suis la résurrection. Je suis aussi la vie. Ceux qui me font confiance vivront même s'ils meurent physiquement et tous ceux qui vivent et croient en moi ne mourront jamais.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sais que Dieu sera glorifié à travers cette situation », ou « Je suis heureux parce que Lazare ressuscitera d'entre les morts », ou « J'ai besoin de Marthe croie que Lazare reviendra à la vie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Crois-tu ce que je viens de dire ? » demande Jésus à Marthe. Marte répond à Jésus : « Oui, Seigneur, je crois que tu es le Messie, le Fils de Dieu, celui que Dieu dit ou promet viendra dans le monde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Marthe : « Que ressentez-vous ou que pensez-vous ? » La personne pourrait répondre des choses comme : « Je crois que Lazare ressuscitera à la résurrection, c'est-à-dire à la fin du monde », ou « Je crois que Jésus est le Messie, ou le Sauveur promis que Dieu a promis viendra dans le monde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11.17–27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Quand Jésus arrive à Béthanie, quelqu'un dit à Jésus que le corps de Lazare était dans sa </w:t>
      </w:r>
      <w:r>
        <w:rPr>
          <w:b/>
          <w:lang w:val="fr_FR" w:bidi="fr_FR"/>
        </w:rPr>
        <w:t>tombe</w:t>
      </w:r>
      <w:r>
        <w:rPr>
          <w:lang w:val="fr_FR" w:bidi="fr_FR"/>
        </w:rPr>
        <w:t xml:space="preserve"> depuis quatre jours. Une tombe était souvent une grotte creusée dans le côté d'une colline. Il y avait probablement une grande pierre devant la tombe pour protéger le corps. </w:t>
      </w:r>
    </w:p>
    <w:p>
      <w:pPr/>
      <w:r>
        <w:rPr>
          <w:lang w:val="fr_FR" w:bidi="fr_FR"/>
        </w:rPr>
      </w:r>
      <w:r>
        <w:rPr>
          <w:lang w:val="fr_FR" w:bidi="fr_FR"/>
        </w:rPr>
        <w:t xml:space="preserve">Arrêtez-vous ici et discutez en groupe du mot ou de l'expression que vous utiliserez pour </w:t>
      </w:r>
      <w:r>
        <w:rPr>
          <w:b/>
          <w:lang w:val="fr_FR" w:bidi="fr_FR"/>
        </w:rPr>
        <w:t>tombe</w:t>
      </w:r>
      <w:r>
        <w:rPr>
          <w:lang w:val="fr_FR" w:bidi="fr_FR"/>
        </w:rPr>
        <w:t xml:space="preserve">. Cherchez le mot </w:t>
      </w:r>
      <w:r>
        <w:rPr>
          <w:lang w:val="fr_FR" w:bidi="fr_FR"/>
        </w:rPr>
        <w:t>tombe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Marthe dit à Jésus : « </w:t>
      </w:r>
      <w:r>
        <w:rPr>
          <w:b/>
          <w:lang w:val="fr_FR" w:bidi="fr_FR"/>
        </w:rPr>
        <w:t>Seigneur</w:t>
      </w:r>
      <w:r>
        <w:rPr>
          <w:lang w:val="fr_FR" w:bidi="fr_FR"/>
        </w:rPr>
        <w:t xml:space="preserve">, ou </w:t>
      </w:r>
      <w:r>
        <w:rPr>
          <w:b/>
          <w:lang w:val="fr_FR" w:bidi="fr_FR"/>
        </w:rPr>
        <w:t>maître</w:t>
      </w:r>
      <w:r>
        <w:rPr>
          <w:lang w:val="fr_FR" w:bidi="fr_FR"/>
        </w:rPr>
        <w:t xml:space="preserve">, si tu avais été ici, mon frère ne serait pas mort. Utilisez le même mot ou la même expression pour Seigneur que vous avez utilisé dans les passages précédents. </w:t>
      </w:r>
      <w:r>
        <w:rPr>
          <w:lang w:val="fr_FR" w:bidi="fr_FR"/>
        </w:rPr>
        <w:t>Seigneur</w:t>
      </w:r>
      <w:r>
        <w:rPr>
          <w:lang w:val="fr_FR" w:bidi="fr_FR"/>
        </w:rPr>
        <w:t xml:space="preserve"> est dans le glossaire principal.</w:t>
      </w:r>
    </w:p>
    <w:p>
      <w:pPr/>
      <w:r>
        <w:rPr>
          <w:lang w:val="fr_FR" w:bidi="fr_FR"/>
        </w:rPr>
      </w:r>
      <w:r>
        <w:rPr>
          <w:lang w:val="fr_FR" w:bidi="fr_FR"/>
        </w:rPr>
        <w:t xml:space="preserve">Jésus dit ensuite à Marthe : « </w:t>
      </w:r>
      <w:r>
        <w:rPr>
          <w:b/>
          <w:lang w:val="fr_FR" w:bidi="fr_FR"/>
        </w:rPr>
        <w:t>Je suis</w:t>
      </w:r>
      <w:r>
        <w:rPr>
          <w:lang w:val="fr_FR" w:bidi="fr_FR"/>
        </w:rPr>
        <w:t xml:space="preserve"> la </w:t>
      </w:r>
      <w:r>
        <w:rPr>
          <w:b/>
          <w:lang w:val="fr_FR" w:bidi="fr_FR"/>
        </w:rPr>
        <w:t>résurrection</w:t>
      </w:r>
      <w:r>
        <w:rPr>
          <w:lang w:val="fr_FR" w:bidi="fr_FR"/>
        </w:rPr>
        <w:t xml:space="preserve">. Je suis aussi la vie. » Quand Jésus dit « Je suis », il est en train de dire qu'il est Dieu. Pour plus d'informations sur les mots </w:t>
      </w:r>
      <w:r>
        <w:rPr>
          <w:lang w:val="fr_FR" w:bidi="fr_FR"/>
        </w:rPr>
        <w:t>Je suis</w:t>
      </w:r>
      <w:r>
        <w:rPr>
          <w:lang w:val="fr_FR" w:bidi="fr_FR"/>
        </w:rPr>
        <w:t>, référez-vous au glossaire principal.</w:t>
      </w:r>
    </w:p>
    <w:p>
      <w:pPr/>
      <w:r>
        <w:rPr>
          <w:lang w:val="fr_FR" w:bidi="fr_FR"/>
        </w:rPr>
      </w:r>
      <w:r>
        <w:rPr>
          <w:lang w:val="fr_FR" w:bidi="fr_FR"/>
        </w:rPr>
        <w:t xml:space="preserve">Arrêtez-vous ici et discutez en groupe du mot ou de l'expression que vous utiliserez pour </w:t>
      </w:r>
      <w:r>
        <w:rPr>
          <w:b/>
          <w:lang w:val="fr_FR" w:bidi="fr_FR"/>
        </w:rPr>
        <w:t>résurrection</w:t>
      </w:r>
      <w:r>
        <w:rPr>
          <w:lang w:val="fr_FR" w:bidi="fr_FR"/>
        </w:rPr>
        <w:t xml:space="preserve">. Cherchez le mot </w:t>
      </w:r>
      <w:r>
        <w:rPr>
          <w:lang w:val="fr_FR" w:bidi="fr_FR"/>
        </w:rPr>
        <w:t>résurrection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 Crois-tu ce que je viens de dire ? » demande Jésus à Marthe. Marthe répond à Jésus : « Oui, Seigneur, je crois que tu es le </w:t>
      </w:r>
      <w:r>
        <w:rPr>
          <w:b/>
          <w:lang w:val="fr_FR" w:bidi="fr_FR"/>
        </w:rPr>
        <w:t>Messie</w:t>
      </w:r>
      <w:r>
        <w:rPr>
          <w:lang w:val="fr_FR" w:bidi="fr_FR"/>
        </w:rPr>
        <w:t xml:space="preserve">, c'est-à-dire le </w:t>
      </w:r>
      <w:r>
        <w:rPr>
          <w:b/>
          <w:lang w:val="fr_FR" w:bidi="fr_FR"/>
        </w:rPr>
        <w:t>Christ</w:t>
      </w:r>
      <w:r>
        <w:rPr>
          <w:lang w:val="fr_FR" w:bidi="fr_FR"/>
        </w:rPr>
        <w:t xml:space="preserve">, le </w:t>
      </w:r>
      <w:r>
        <w:rPr>
          <w:b/>
          <w:lang w:val="fr_FR" w:bidi="fr_FR"/>
        </w:rPr>
        <w:t>Fils de Dieu</w:t>
      </w:r>
      <w:r>
        <w:rPr>
          <w:lang w:val="fr_FR" w:bidi="fr_FR"/>
        </w:rPr>
        <w:t>, celui que Dieu a promis qu'il viendra dans le monde. » Christ et Messie sont des titres pour le Sauveur promis qui ont la même signification. Christ est le mot dans la langue grecque. Messie est le mot dans la langue hébraïque.</w:t>
      </w:r>
    </w:p>
    <w:p>
      <w:pPr/>
      <w:r>
        <w:rPr>
          <w:lang w:val="fr_FR" w:bidi="fr_FR"/>
        </w:rPr>
      </w:r>
      <w:r>
        <w:rPr>
          <w:lang w:val="fr_FR" w:bidi="fr_FR"/>
        </w:rPr>
        <w:t xml:space="preserve">Un Messie signifie littéralement quelqu'un qui est oint. Quelqu'un qui est oint se voit confier une tâche spéciale. Quand Jésus est venu, il a montré aux gens qu'il est le Messie que Dieu avait promis d'envoyer. Utilisez le même mot ou la même expression pour Messie ou Christ que vous avez utilisé dans les passages précédents. </w:t>
      </w:r>
      <w:r>
        <w:rPr>
          <w:lang w:val="fr_FR" w:bidi="fr_FR"/>
        </w:rPr>
        <w:t>Messie</w:t>
      </w:r>
      <w:r>
        <w:rPr>
          <w:lang w:val="fr_FR" w:bidi="fr_FR"/>
        </w:rPr>
        <w:t xml:space="preserve"> ou </w:t>
      </w:r>
      <w:r>
        <w:rPr>
          <w:lang w:val="fr_FR" w:bidi="fr_FR"/>
        </w:rPr>
        <w:t>Christ</w:t>
      </w:r>
      <w:r>
        <w:rPr>
          <w:lang w:val="fr_FR" w:bidi="fr_FR"/>
        </w:rPr>
        <w:t xml:space="preserve"> se trouve dans le glossaire principal.</w:t>
      </w:r>
    </w:p>
    <w:p>
      <w:pPr/>
      <w:r>
        <w:rPr>
          <w:lang w:val="fr_FR" w:bidi="fr_FR"/>
        </w:rPr>
      </w:r>
      <w:r>
        <w:rPr>
          <w:b/>
          <w:lang w:val="fr_FR" w:bidi="fr_FR"/>
        </w:rPr>
        <w:t>Fils de Dieu</w:t>
      </w:r>
      <w:r>
        <w:rPr>
          <w:lang w:val="fr_FR" w:bidi="fr_FR"/>
        </w:rPr>
        <w:t xml:space="preserve"> est un titre qui fait référence au fait que Jésus est à la fois Dieu et est en relation étroite avec Dieu le Père. Utilisez le même mot ou la même expression pour Fils de Dieu que vous avez utilisé dans les passages précédents. </w:t>
      </w:r>
      <w:r>
        <w:rPr>
          <w:lang w:val="fr_FR" w:bidi="fr_FR"/>
        </w:rPr>
        <w:t>Fils de Dieu</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11:17–27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47">
        <w:r>
          <w:rPr>
            <w:lang w:val="fr_FR" w:bidi="fr_FR"/>
          </w:rPr>
          <w:rPr>
            <w:color w:val="0000EE"/>
            <w:u w:val="single"/>
          </w:rPr>
          <w:t>Écouter et Cœur</w:t>
        </w:r>
      </w:hyperlink>
      <w:r>
        <w:rPr>
          <w:lang w:val="fr_FR" w:bidi="fr_FR"/>
        </w:rPr>
        <w:t xml:space="preserve"> (522 KB)</w:t>
      </w:r>
      <w:r>
        <w:rPr>
          <w:lang w:val="fr_FR" w:bidi="fr_FR"/>
        </w:rPr>
      </w:r>
    </w:p>
    <w:p>
      <w:pPr>
        <w:pStyle w:val="ListBullet"/>
        <w:spacing w:line="240" w:lineRule="auto"/>
        <w:ind w:left="720"/>
      </w:pPr>
      <w:r>
        <w:rPr>
          <w:lang w:val="fr_FR" w:bidi="fr_FR"/>
        </w:rPr>
      </w:r>
      <w:hyperlink r:id="rId248">
        <w:r>
          <w:rPr>
            <w:lang w:val="fr_FR" w:bidi="fr_FR"/>
          </w:rPr>
          <w:rPr>
            <w:color w:val="0000EE"/>
            <w:u w:val="single"/>
          </w:rPr>
          <w:t>Planter le Décor</w:t>
        </w:r>
      </w:hyperlink>
      <w:r>
        <w:rPr>
          <w:lang w:val="fr_FR" w:bidi="fr_FR"/>
        </w:rPr>
        <w:t xml:space="preserve"> (4.7 MB)</w:t>
      </w:r>
      <w:r>
        <w:rPr>
          <w:lang w:val="fr_FR" w:bidi="fr_FR"/>
        </w:rPr>
      </w:r>
    </w:p>
    <w:p>
      <w:pPr>
        <w:pStyle w:val="ListBullet"/>
        <w:spacing w:line="240" w:lineRule="auto"/>
        <w:ind w:left="720"/>
      </w:pPr>
      <w:r>
        <w:rPr>
          <w:lang w:val="fr_FR" w:bidi="fr_FR"/>
        </w:rPr>
      </w:r>
      <w:hyperlink r:id="rId249">
        <w:r>
          <w:rPr>
            <w:lang w:val="fr_FR" w:bidi="fr_FR"/>
          </w:rPr>
          <w:rPr>
            <w:color w:val="0000EE"/>
            <w:u w:val="single"/>
          </w:rPr>
          <w:t>Définir les Scènes</w:t>
        </w:r>
      </w:hyperlink>
      <w:r>
        <w:rPr>
          <w:lang w:val="fr_FR" w:bidi="fr_FR"/>
        </w:rPr>
        <w:t xml:space="preserve"> (3.3 MB)</w:t>
      </w:r>
      <w:r>
        <w:rPr>
          <w:lang w:val="fr_FR" w:bidi="fr_FR"/>
        </w:rPr>
      </w:r>
    </w:p>
    <w:p>
      <w:pPr>
        <w:pStyle w:val="ListBullet"/>
        <w:spacing w:line="240" w:lineRule="auto"/>
        <w:ind w:left="720"/>
      </w:pPr>
      <w:r>
        <w:rPr>
          <w:lang w:val="fr_FR" w:bidi="fr_FR"/>
        </w:rPr>
      </w:r>
      <w:hyperlink r:id="rId250">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251">
        <w:r>
          <w:rPr>
            <w:lang w:val="fr_FR" w:bidi="fr_FR"/>
          </w:rPr>
          <w:rPr>
            <w:color w:val="0000EE"/>
            <w:u w:val="single"/>
          </w:rPr>
          <w:t>Combler les Lacunes</w:t>
        </w:r>
      </w:hyperlink>
      <w:r>
        <w:rPr>
          <w:lang w:val="fr_FR" w:bidi="fr_FR"/>
        </w:rPr>
        <w:t xml:space="preserve"> (2.4 MB)</w:t>
      </w:r>
      <w:r>
        <w:rPr>
          <w:lang w:val="fr_FR" w:bidi="fr_FR"/>
        </w:rPr>
      </w:r>
    </w:p>
    <w:p>
      <w:pPr>
        <w:pStyle w:val="ListBullet"/>
        <w:spacing w:line="240" w:lineRule="auto"/>
        <w:ind w:left="720"/>
      </w:pPr>
      <w:r>
        <w:rPr>
          <w:lang w:val="fr_FR" w:bidi="fr_FR"/>
        </w:rPr>
      </w:r>
      <w:hyperlink r:id="rId252">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Jean 11:28–44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11.28–44. Laissez entrer la parole de Dieu dans vos cœurs.</w:t>
      </w:r>
    </w:p>
    <w:p>
      <w:pPr/>
      <w:r>
        <w:rPr>
          <w:lang w:val="fr_FR" w:bidi="fr_FR"/>
        </w:rPr>
      </w:r>
      <w:r>
        <w:rPr>
          <w:lang w:val="fr_FR" w:bidi="fr_FR"/>
        </w:rPr>
        <w:t xml:space="preserve">Écoutez l'enregistrement de Jean 11.28–44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Arrêtez cet enregistrement ici.</w:t>
      </w:r>
    </w:p>
    <w:p>
      <w:pPr>
        <w:pStyle w:val="ListBullet"/>
        <w:spacing w:line="240" w:lineRule="auto"/>
        <w:ind w:left="720"/>
      </w:pPr>
      <w:r>
        <w:rPr>
          <w:lang w:val="fr_FR" w:bidi="fr_FR"/>
        </w:rPr>
      </w:r>
      <w:r>
        <w:rPr>
          <w:lang w:val="fr_FR" w:bidi="fr_FR"/>
        </w:rPr>
        <w:t>Qu'est-ce qui ne vous plaît pas ou qu'est-ce que vous ne comprenez pas dans ce passage ? Arrêtez cet enregistrement ici.</w:t>
      </w:r>
    </w:p>
    <w:p>
      <w:pPr>
        <w:pStyle w:val="ListBullet"/>
        <w:spacing w:line="240" w:lineRule="auto"/>
        <w:ind w:left="720"/>
      </w:pPr>
      <w:r>
        <w:rPr>
          <w:lang w:val="fr_FR" w:bidi="fr_FR"/>
        </w:rPr>
      </w:r>
      <w:r>
        <w:rPr>
          <w:lang w:val="fr_FR" w:bidi="fr_FR"/>
        </w:rPr>
        <w:t>Qu'est-ce que ce passage nous dit à propos de Dieu ou de Jésus ? Arrêtez cet enregistrement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Comment pouvez-vous mettre ce passage en pratique dans votre vie quotidienne ? Arrêtez cet enregistrement ici.</w:t>
      </w:r>
    </w:p>
    <w:p>
      <w:pPr>
        <w:pStyle w:val="ListBullet"/>
        <w:spacing w:line="240" w:lineRule="auto"/>
        <w:ind w:left="720"/>
      </w:pPr>
      <w:r>
        <w:rPr>
          <w:lang w:val="fr_FR" w:bidi="fr_FR"/>
        </w:rPr>
      </w:r>
      <w:r>
        <w:rPr>
          <w:lang w:val="fr_FR" w:bidi="fr_FR"/>
        </w:rPr>
        <w:t>Est-ce que vous connaissez quelqu'un que cela aiderait d'écouter ce passage ? Arrêtez cet enregistrement ici.</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11.28–44 dans la traduction la plus facile à comprendre.</w:t>
      </w:r>
    </w:p>
    <w:p>
      <w:pPr/>
      <w:r>
        <w:rPr>
          <w:lang w:val="fr_FR" w:bidi="fr_FR"/>
        </w:rPr>
      </w:r>
      <w:r>
        <w:rPr>
          <w:lang w:val="fr_FR" w:bidi="fr_FR"/>
        </w:rPr>
        <w:t>Ceci poursuit l'histoire de Lazare, un ami proche de Jésus qui est tombé malade et est mort. Jésus était venu pour voir les sœurs de Lazare. Jésus a rencontré Marthe en premier, et après avoir parlé avec Marthe, Marie a rencontré Jésus là où il se trouvait, à l'entrée du village. Cette histoire raconte ce qui s'est passé ensuite quand Jésus est arrivé à Béthanie.</w:t>
      </w:r>
    </w:p>
    <w:p>
      <w:pPr/>
      <w:r>
        <w:rPr>
          <w:lang w:val="fr_FR" w:bidi="fr_FR"/>
        </w:rPr>
      </w:r>
      <w:r>
        <w:rPr>
          <w:lang w:val="fr_FR" w:bidi="fr_FR"/>
        </w:rPr>
        <w:t>Après que Marthe ait déclaré que Jésus était le Christ, le Fils de Dieu, Marthe est retournée à la maison et a parlé en silence avec sa sœur, Marie, probablement pour que les autres ne puissent pas entendre ce qu'elle disait à Marie. Elle dit à Marie que le maître est ici, et qu'il demande à la voir. « Le Maître » fait référence à Jésus. Maître était un titre de respect pour un homme juif qui avait l'autorité d'enseigner au sujet de Dieu.</w:t>
      </w:r>
    </w:p>
    <w:p>
      <w:pPr/>
      <w:r>
        <w:rPr>
          <w:lang w:val="fr_FR" w:bidi="fr_FR"/>
        </w:rPr>
      </w:r>
      <w:r>
        <w:rPr>
          <w:lang w:val="fr_FR" w:bidi="fr_FR"/>
        </w:rPr>
        <w:t>Quand Marie entend cela, elle se lève rapidement et sort pour rencontrer Jésus. Jésus n'était pas encore entré dans le village de Béthanie ; il était encore là où Marthe l'avait rencontré. Le peuple juif qui consolait Marie dans la maison a remarqué à quel point elle était sortie vite. Ils l'ont suivie hors de la maison, parce qu'ils pensaient qu'elle allait à la tombe de Lazare pour y pleurer ou y faire le deuil. Quand Marie atteint le lieu où se trouvait Jésus et l'a vu, elle tombe à ses pieds. Elle s'est mise à genoux rapidement aux pieds de Jésus et a dit : « Seigneur, si tu avais été ici avec nous, mon frère ne serait pas mort ». Marie réagissait au fait de voir Jésus en lui montrant un grand respect. Elle l'honore en s'agenouillant rapidement sur le sol devant lui.</w:t>
      </w:r>
    </w:p>
    <w:p>
      <w:pPr/>
      <w:r>
        <w:rPr>
          <w:lang w:val="fr_FR" w:bidi="fr_FR"/>
        </w:rPr>
      </w:r>
      <w:r>
        <w:rPr>
          <w:lang w:val="fr_FR" w:bidi="fr_FR"/>
        </w:rPr>
        <w:t>Arrêtez-vous ici et discutez de cette question en groupe : comment les gens montrent-ils du respect aux personnes ayant une autorité ou aux personnes âgées dans votre culture ? Mettez cet enregistrement en pause ici.</w:t>
      </w:r>
    </w:p>
    <w:p>
      <w:pPr/>
      <w:r>
        <w:rPr>
          <w:lang w:val="fr_FR" w:bidi="fr_FR"/>
        </w:rPr>
      </w:r>
      <w:r>
        <w:rPr>
          <w:lang w:val="fr_FR" w:bidi="fr_FR"/>
        </w:rPr>
        <w:t xml:space="preserve">Marie dit la même chose à Jésus que ce qu'avait dit Marthe. Tout comme Marthe, Marie aurait souhaité que Jésus soit arrivé chez eux plus tôt. Elle savait que Jésus pouvait et aurait guéri Lazare. Quand Jésus la voit pleurer, et les Juifs qui étaient venus avec elle pleurer aussi, il était grandement bouleversé dans son esprit et profondément ému. Peut-être que Jésus était en colère, probablement vis-à-vis de la mort ou à l'égard des personnes en deuil qui n'ont pas reconnu sa puissance sur la mort. Jésus était bouleversé dans son esprit, c'est-à-dire dans son être intérieur, le siège de ses émotions. </w:t>
      </w:r>
    </w:p>
    <w:p>
      <w:pPr/>
      <w:r>
        <w:rPr>
          <w:lang w:val="fr_FR" w:bidi="fr_FR"/>
        </w:rPr>
      </w:r>
      <w:r>
        <w:rPr>
          <w:lang w:val="fr_FR" w:bidi="fr_FR"/>
        </w:rPr>
        <w:t>Jésus leur demande ensuite où ils avaient mis Lazare. Jésus dit cela parce que les gens déposent généralement un corps sur un rebords dans une grotte quand ils meurent. Jésus demande où on avait mis Lazare, probablement parce qu'il ne connaissait pas la grotte et qu'il voulait s'y rendre. Ils disent à Jésus de venir avec eux et de voir le lieu. Puis Jésus a pleuré. Cela signifie que Jésus des larmes ont coulé de ses yeux, mais cela ne fait pas référence à des lamentations fortes. Les spectateurs ont interprété les pleurs de Jésus comme de la tristesse pour la mort de son ami. Une autre raison pour laquelle Jésus a pleuré pouvait être le manque de foi que Jésus voyait chez ses disciples.</w:t>
      </w:r>
    </w:p>
    <w:p>
      <w:pPr/>
      <w:r>
        <w:rPr>
          <w:lang w:val="fr_FR" w:bidi="fr_FR"/>
        </w:rPr>
      </w:r>
      <w:r>
        <w:rPr>
          <w:lang w:val="fr_FR" w:bidi="fr_FR"/>
        </w:rPr>
        <w:t>Les Juifs se sont dit ensuite les uns aux autres que Jésus aimait certainement beaucoup Lazare. Les gens disaient que Jésus avait beaucoup aimé Lazare. Ils ont vu les larmes de Jésus et ont réalisé qu'il aimait Lazare. Mais certains des Juifs en deuil disaient que puisque Jésus avait guéri un homme aveugle, n'aurait-il pas pu empêcher ou sauver Lazare de mourir ? Les gens n'avaient pas besoin d'une réponse à cette question. La question signifie que Jésus aurait pu empêcher Lazare de mourir. Cela exprime aussi le doute et la critique. Les gens se demandaient pourquoi Jésus n'avait pas guéri Lazare s'il l'aimait. Ils acceptaient que Jésus ait guéri l'homme aveugle, et ils pensaient qu'il aurait pu guérir Lazare aussi. Ils se demandaient pourquoi Jésus ne l'avait pas fait. Ces personnes laissaient entendre par cette question que soit la puissance de Jésus était limitée, soit il n'aimait pas vraiment Lazare. Puis Jésus, de nouveau profondément ému, se rend à la tombe. La tombe était une grotte avec une pierre posée de l'autre côté de l'entrée. Le but de la pierre était de protéger le corps des animaux.</w:t>
      </w:r>
    </w:p>
    <w:p>
      <w:pPr/>
      <w:r>
        <w:rPr>
          <w:lang w:val="fr_FR" w:bidi="fr_FR"/>
        </w:rPr>
      </w:r>
      <w:r>
        <w:rPr>
          <w:lang w:val="fr_FR" w:bidi="fr_FR"/>
        </w:rPr>
        <w:t xml:space="preserve">Arrêtez-vous ici et regardez une image d'une </w:t>
      </w:r>
      <w:r>
        <w:rPr>
          <w:lang w:val="fr_FR" w:bidi="fr_FR"/>
        </w:rPr>
        <w:t>tombe</w:t>
      </w:r>
      <w:r>
        <w:rPr>
          <w:lang w:val="fr_FR" w:bidi="fr_FR"/>
        </w:rPr>
        <w:t xml:space="preserve"> en groupe. Mettez cet enregistrement en pause ici.</w:t>
      </w:r>
    </w:p>
    <w:p>
      <w:pPr/>
      <w:r>
        <w:rPr>
          <w:lang w:val="fr_FR" w:bidi="fr_FR"/>
        </w:rPr>
      </w:r>
      <w:r>
        <w:rPr>
          <w:lang w:val="fr_FR" w:bidi="fr_FR"/>
        </w:rPr>
        <w:t>Jésus demande ensuite aux gens d'enlever la pierre qui couvrait l'entrée de la tombe. Mais Marthe, la sœur de l'homme mort, dit à Jésus que le corps mort de Lazare doit maintenant sentir mauvais, parce qu'il a été enterré depuis quatre jours. Mais Jésus rappelle avec douceur à Marthe : « Ne t'ai-je pas dit que si tu croyais, tu verrais la gloire de Dieu ? » Jésus n'avait pas besoin d'une réponse à cette question. Jésus l'utilise pour mettre l'accent. Jésus disait qu'il avait dit à Marthe plus tôt que si elle croyait, elle verrait la gloire de Dieu. Cette question était aussi une réprimande douce. Jésus réprimande Marthe de ne pas lui avoir complètement fait confiance. Il lui rappelle quelque chose qu'il a dit plus tôt. Les gens, probablement certains des hommes qui étaient là pour consoler Marthe et Marie, ont donc enlevé la pierre qui se trouvait devant la grotte où ils avaient enterré Lazare. Jésus regarde ensuite les cieux et parle à Dieu le Père, ou prie. Les Juifs levaient souvent le regard quand ils priaient.</w:t>
      </w:r>
    </w:p>
    <w:p>
      <w:pPr/>
      <w:r>
        <w:rPr>
          <w:lang w:val="fr_FR" w:bidi="fr_FR"/>
        </w:rPr>
      </w:r>
      <w:r>
        <w:rPr>
          <w:lang w:val="fr_FR" w:bidi="fr_FR"/>
        </w:rPr>
        <w:t>Arrêtez-vous ici et discutez de cette question en groupe : quelles sont certaines choses spéciales que font les gens quand ils prient dans votre culture ? Mettez cet enregistrement en pause ici.</w:t>
      </w:r>
    </w:p>
    <w:p>
      <w:pPr/>
      <w:r>
        <w:rPr>
          <w:lang w:val="fr_FR" w:bidi="fr_FR"/>
        </w:rPr>
      </w:r>
      <w:r>
        <w:rPr>
          <w:lang w:val="fr_FR" w:bidi="fr_FR"/>
        </w:rPr>
        <w:t>Jésus dit : « Père, je te remercie de m'avoir entendu. Je sais que tu m'entends toujours, mais j'ai dit cela pour le bénéfice des personnes qui se tiennent ici et regardent, pour qu'elles puissent croire que tu m'as envoyé. » Jésus s'arrête maintenant de parler aux sœurs et aux Juifs pour parler à Dieu. Il commence en remerciant Dieu d'avoir entendu sa prière. Bien que Jésus et Dieu n'aient pas encore ressuscité Lazare d'entre les morts, sa résurrection était si certaine que Jésus la traitait comme si elle était déjà faite. Il avait confiance que son Père l'entendrait toujours. Jésus aurait pu ressusciter Lazare sans aucun délai, mais Jésus voulait que ceux qui veillaient réalisent que la puissance de Dieu œuvrait en lui. Les Juifs n'étaient pas d'accord au sujet de l'origine de Jésus et de sa relation avec le Père. Il voulait donc que la résurrection de Lazare montre à toute la foule que Dieu le Père avait envoyé Jésus. Ils avaient entendu les paroles de Jésus ; ils devaient maintenant être attirés vers Jésus en croyant en lui.</w:t>
      </w:r>
    </w:p>
    <w:p>
      <w:pPr/>
      <w:r>
        <w:rPr>
          <w:lang w:val="fr_FR" w:bidi="fr_FR"/>
        </w:rPr>
      </w:r>
      <w:r>
        <w:rPr>
          <w:lang w:val="fr_FR" w:bidi="fr_FR"/>
        </w:rPr>
        <w:t>Après que Jésus ait dit cette prière, Jésus crie à haute voix : « Lazare, sors ! » Jésus a ordonné à Lazare de revenir à la vie et de sortir de la tombe. L'appel n'était pas pour le bénéfice de Lazare. Il était mort et ne pouvait rien entendre. Jésus aurait pu le ressusciter en chuchotant. Mais Jésus voulait que les personnes vivantes qui se tenaient là entendent les paroles de la résurrection et l'appel à passer de la mort à la vie. Lazare ressort vivant et libre de la maladie qui l'avait tué. L'homme qui était mort sort de la tombe, ses mains et ses pieds reliés avec des bandes de tissu en lin, et son visage enveloppé dans un tissu en lin. Le lin est un tissu fait à partir de la plante de lin. Jésus dit aux gens de délier Lazare et de le laisser partir. Dans la culture de l'époque, il était de coutume d'utiliser des mouchoirs pour envelopper les visages des pauvres qui étaient morts pour les préparer à l'enterrement.</w:t>
      </w:r>
    </w:p>
    <w:p>
      <w:pPr/>
      <w:r>
        <w:rPr>
          <w:lang w:val="fr_FR" w:bidi="fr_FR"/>
        </w:rPr>
      </w:r>
      <w:r>
        <w:rPr>
          <w:lang w:val="fr_FR" w:bidi="fr_FR"/>
        </w:rPr>
        <w:t>Arrêtez-vous ici et discutez de cette question en groupe : quelles sont certaines des façons de préparer les corps pour les funérailles dans votre culture ? Racontez une histoire d'un moment où quelqu'un est mort et de certaines choses que les gens ont faites pour préparer le corps à l'enterrement.</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11.28–44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Marthe est rentrée à la maison et a appelé Marie pour aller rencontrer Jésus. Marie se lève rapidement, va là où se trouvait Jésus et parle avec lui.</w:t>
      </w:r>
    </w:p>
    <w:p>
      <w:pPr/>
      <w:r>
        <w:rPr>
          <w:lang w:val="fr_FR" w:bidi="fr_FR"/>
        </w:rPr>
      </w:r>
      <w:r>
        <w:rPr>
          <w:b/>
          <w:lang w:val="fr_FR" w:bidi="fr_FR"/>
        </w:rPr>
        <w:t>Dans la deuxième partie :</w:t>
      </w:r>
      <w:r>
        <w:rPr>
          <w:lang w:val="fr_FR" w:bidi="fr_FR"/>
        </w:rPr>
        <w:t xml:space="preserve"> Marie arrive là où se trouve Jésus et parle avec lui, Jésus demande à être emmené à la tombe.</w:t>
      </w:r>
    </w:p>
    <w:p>
      <w:pPr/>
      <w:r>
        <w:rPr>
          <w:lang w:val="fr_FR" w:bidi="fr_FR"/>
        </w:rPr>
      </w:r>
      <w:r>
        <w:rPr>
          <w:b/>
          <w:lang w:val="fr_FR" w:bidi="fr_FR"/>
        </w:rPr>
        <w:t>Dans la troisième partie :</w:t>
      </w:r>
      <w:r>
        <w:rPr>
          <w:lang w:val="fr_FR" w:bidi="fr_FR"/>
        </w:rPr>
        <w:t xml:space="preserve"> Jésus se rend à la tombe. Il leur dit d'enlever la pierre. Il appelle Lazare à la vie.</w:t>
      </w:r>
    </w:p>
    <w:p>
      <w:pPr/>
      <w:r>
        <w:rPr>
          <w:lang w:val="fr_FR" w:bidi="fr_FR"/>
        </w:rPr>
      </w:r>
      <w:r>
        <w:rPr>
          <w:b/>
          <w:lang w:val="fr_FR" w:bidi="fr_FR"/>
        </w:rPr>
        <w:t>Dans la quatrième partie :</w:t>
      </w:r>
      <w:r>
        <w:rPr>
          <w:lang w:val="fr_FR" w:bidi="fr_FR"/>
        </w:rPr>
        <w:t xml:space="preserve"> Lazare en sort vivant. Jésus dit aux gens de le démailloter.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Le peuple juif qui était venu pour consoler Marie et Marthe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qui ont roulé la pierre</w:t>
      </w:r>
    </w:p>
    <w:p>
      <w:pPr>
        <w:pStyle w:val="ListBullet"/>
        <w:spacing w:line="240" w:lineRule="auto"/>
        <w:ind w:left="720"/>
      </w:pPr>
      <w:r>
        <w:rPr>
          <w:lang w:val="fr_FR" w:bidi="fr_FR"/>
        </w:rPr>
      </w:r>
      <w:r>
        <w:rPr>
          <w:lang w:val="fr_FR" w:bidi="fr_FR"/>
        </w:rPr>
        <w:t>Lazare</w:t>
      </w:r>
    </w:p>
    <w:p>
      <w:pPr/>
      <w:r>
        <w:rPr>
          <w:lang w:val="fr_FR" w:bidi="fr_FR"/>
        </w:rPr>
      </w:r>
      <w:r>
        <w:rPr>
          <w:lang w:val="fr_FR" w:bidi="fr_FR"/>
        </w:rPr>
        <w:t>En groupe, prêtez attention à ces parties du cadre du passage :</w:t>
      </w:r>
    </w:p>
    <w:p>
      <w:pPr/>
      <w:r>
        <w:rPr>
          <w:lang w:val="fr_FR" w:bidi="fr_FR"/>
        </w:rPr>
      </w:r>
      <w:r>
        <w:rPr>
          <w:lang w:val="fr_FR" w:bidi="fr_FR"/>
        </w:rPr>
        <w:t>Après que Marthe ait fini de parler avec Jésus, elle est retournée à la maison et a parlé en silence à sa sœur, Marie. Marthe dit à Marie que le maître était là, et qu'il demandait à la voir. Rappelez-vous que Marthe a parlé en silence à Marie, probablement pour que les autres ne puissent pas entendre ce qu'elle disait à Marie. Rappelez-vous aussi que « le maître » était un titre respectueux faisant référence à Jésus.</w:t>
      </w:r>
    </w:p>
    <w:p>
      <w:pPr/>
      <w:r>
        <w:rPr>
          <w:lang w:val="fr_FR" w:bidi="fr_FR"/>
        </w:rPr>
      </w:r>
      <w:r>
        <w:rPr>
          <w:lang w:val="fr_FR" w:bidi="fr_FR"/>
        </w:rPr>
        <w:t>Quand Marie entend que Jésus était ici, elle se lève rapidement et sort pour rencontrer Jésus. Jean donne maintenant des informations de contexte. Il nous dit que Jésus n'était pas encore entré dans le village de Béthanie et qu'il était encore à l'extérieur du village où Marthe l'avait rencontré. Jean poursuit ensuite son histoire pour nous dire que le peuple juif qui consolait Marie dans la maison a remarqué à quel point elle était sortie vite. Les Juifs ont suivi Marie hors de la maison, parce qu'ils pensaient qu'elle allait à la tombe de Lazare pour y pleurer ou y faire le deuil. Quand Marie atteint le lieu où se trouvait Jésus et le voit, elle tombe à genoux aux pieds de Jésus et lui dit : « Seigneur, si tu avais été ici avec nous, mon frère ne serait pas mort ». Il est important de se rappeler que s'agenouiller devant Jésus était une façon de montrer du respect et de l'honneur à Jésus. Il est aussi important de se rappeler que la remarque de Marie exprime sans doute du regret plutôt que des reproches. Marie, comme Marthe, croyait aussi que si Jésus était venu plus tôt, Jésus aurait guéri Lazare.</w:t>
      </w:r>
    </w:p>
    <w:p>
      <w:pPr/>
      <w:r>
        <w:rPr>
          <w:lang w:val="fr_FR" w:bidi="fr_FR"/>
        </w:rPr>
      </w:r>
      <w:r>
        <w:rPr>
          <w:lang w:val="fr_FR" w:bidi="fr_FR"/>
        </w:rPr>
        <w:t xml:space="preserve">Rappelez-vous que quand Jésus a vu Marie pleurer, et les Juifs qui étaient venus avec elle pleurer aussi, il était en colère et profondément ému. Jésus demande aux personnes où elles avaient mis Lazare. Les gens disent à Jésus de venir avec eux et de voir le lieu. Il est important de se rappeler que Jésus a pleuré, probablement quand il est arrivé à la tombe. Rappelez-vous que certains des Juifs en deuil disaient que Jésus avait guéri un homme aveugle auparavant. Et ils ont demandé pourquoi Jésus n'aurait pas pu empêcher ou sauver Lazare de mourir ? Rappelez-vous que les gens n'avaient pas besoin d'une réponse à cette question. Cela signifiait plutôt que Jésus aurait pu empêcher Lazare de mourir. Cela exprime aussi le doute et la critique. Les gens se demandaient pourquoi Jésus n'avait pas guéri Lazare s'il l'aimait. Ils savaient que Jésus avait guéri l'homme aveugle, et ils pensaient qu'il aurait pu guérir Lazare aussi. Ils se demandaient pourquoi Jésus ne l'avait pas fait. Ces personnes laissaient entendre par cette question que soit la puissance de Jésus était limitée, soit il n'aimait pas vraiment Lazare. </w:t>
      </w:r>
    </w:p>
    <w:p>
      <w:pPr/>
      <w:r>
        <w:rPr>
          <w:lang w:val="fr_FR" w:bidi="fr_FR"/>
        </w:rPr>
      </w:r>
      <w:r>
        <w:rPr>
          <w:lang w:val="fr_FR" w:bidi="fr_FR"/>
        </w:rPr>
        <w:t>Rappelez-vous que Jésus était encore grandement bouleversé. Il vient à la tombe et demande aux gens d'enlever la pierre qui couvrait l'entrée de la tombe. Notez que Marthe, la sœur de l'homme mort, a dit à Jésus que le corps mort devait maintenant sentir mauvais, parce qu'ils avaient enterré le corps quatre jours auparavant. Mais Jésus rappelle avec douceur à Marthe : « Ne t'ai-je pas dit que si tu croyais, tu verrais la gloire de Dieu ? » Il est important de se rappeler que Jésus n'avait pas besoin d'une réponse à cette question. Jésus utilise la question pour mettre l'accent sur son propos. Jésus était en train de dire ce qu'il avait dit à Marthe plus tôt à savoir que si elle croyait, elle verrait la gloire de Dieu. Cette question était aussi une réprimande douce. Jésus réprimande Marthe de ne pas lui avoir complètement fait confiance. Il lui rappelle quelque chose qu'il a dit plus tôt.</w:t>
      </w:r>
    </w:p>
    <w:p>
      <w:pPr/>
      <w:r>
        <w:rPr>
          <w:lang w:val="fr_FR" w:bidi="fr_FR"/>
        </w:rPr>
      </w:r>
      <w:r>
        <w:rPr>
          <w:lang w:val="fr_FR" w:bidi="fr_FR"/>
        </w:rPr>
        <w:t>Les gens, probablement certains des hommes qui étaient là pour consoler Marthe et Marie, ont donc enlevé la pierre qui se trouvait devant la grotte où ils avaient enterré Lazare. Jésus s'arrête maintenant de parler aux sœurs et aux Juifs pour parler à Dieu. Jésus regarde ensuite les cieux et parle à Dieu, ou prie. Prier et parler à Dieu sont la même chose, bien que Jean ne mentionne pas le mot prière dans ce passage. Il est important de se rappeler que les Juifs levaient souvent les yeux quand ils priaient.</w:t>
      </w:r>
    </w:p>
    <w:p>
      <w:pPr/>
      <w:r>
        <w:rPr>
          <w:lang w:val="fr_FR" w:bidi="fr_FR"/>
        </w:rPr>
      </w:r>
      <w:r>
        <w:rPr>
          <w:lang w:val="fr_FR" w:bidi="fr_FR"/>
        </w:rPr>
        <w:t>Arrêtez-vous et discutez de cette question en groupe : comment votre équipe traduira-t-elle cette section au sujet de Jésus qui parle avec Dieu ? Dans votre langue, est-il plus naturel de dire que Jésus a parlé avec Dieu ou que Jésus a prié Dieu ? Quels mots aideront les gens de votre culture à mieux comprendre ce qui se passe dans ce passage ?</w:t>
      </w:r>
    </w:p>
    <w:p>
      <w:pPr/>
      <w:r>
        <w:rPr>
          <w:lang w:val="fr_FR" w:bidi="fr_FR"/>
        </w:rPr>
      </w:r>
      <w:r>
        <w:rPr>
          <w:lang w:val="fr_FR" w:bidi="fr_FR"/>
        </w:rPr>
        <w:t xml:space="preserve">Prêtez attention à la prière que Jésus a priée. Jésus dit : « Père, je te remercie de m'avoir entendu. Je sais que tu m'entends toujours, mais j'ai dit cela pour le bénéfice des personnes qui se tiennent ici et regardent, pour qu'elles puissent croire que tu m'as envoyé. » </w:t>
      </w:r>
    </w:p>
    <w:p>
      <w:pPr/>
      <w:r>
        <w:rPr>
          <w:lang w:val="fr_FR" w:bidi="fr_FR"/>
        </w:rPr>
      </w:r>
      <w:r>
        <w:rPr>
          <w:lang w:val="fr_FR" w:bidi="fr_FR"/>
        </w:rPr>
        <w:t>Il est important de se rappeler qu'après que Jésus ait dit cette prière, Jésus s'est écrié à haute voix : « Lazare, sors ! »</w:t>
      </w:r>
    </w:p>
    <w:p>
      <w:pPr/>
      <w:r>
        <w:rPr>
          <w:lang w:val="fr_FR" w:bidi="fr_FR"/>
        </w:rPr>
      </w:r>
      <w:r>
        <w:rPr>
          <w:lang w:val="fr_FR" w:bidi="fr_FR"/>
        </w:rPr>
        <w:t>L'homme qui était mort sort de la tombe. Rappelez-vous que Lazare estsort avec ses mains et ses pieds liés avec des bandes de tissu, et son visage enveloppé dans un tissu. Jésus dit aux gens de délier Lazare et de le laisser partir.</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11.28–44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Le peuple juif qui était venu pour consoler Marie et Marthe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qui ont roulé la pierre</w:t>
      </w:r>
    </w:p>
    <w:p>
      <w:pPr>
        <w:pStyle w:val="ListBullet"/>
        <w:spacing w:line="240" w:lineRule="auto"/>
        <w:ind w:left="720"/>
      </w:pPr>
      <w:r>
        <w:rPr>
          <w:lang w:val="fr_FR" w:bidi="fr_FR"/>
        </w:rPr>
      </w:r>
      <w:r>
        <w:rPr>
          <w:lang w:val="fr_FR" w:bidi="fr_FR"/>
        </w:rPr>
        <w:t>Lazare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Après avoir dit cela, Marthe est retournée à la maison et a parlé en silence à sa sœur, Marie. Elle dit à Marie que le maître est ici, et qu'il demande à la voir. Quand Marie entend cela, elle se lève rapidement et sort pour rencontrer Jésus. Jésus n'était pas encore entré dans le village de Béthanie ; il était encore là où Marthe l'avait rencontré. Le peuple juif qui consolait Marie dans la maison a remarqué à quel point elle était sortie vite. Ils l'ont suivie hors de la maison, parce qu'ils pensaient qu'elle allait à la tombe de Lazare pour y pleurer ou y faire le deuil.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Marie : « Que ressentez-vous ou que pensez-vous ? » La personne pourrait répondre des choses comme : « Je suis heureuse que le maître soit ici », ou « Je dois me dépêcher de rencontrer le maître », ou « J'aurais aimé que le maître soit ici plus tôt ».</w:t>
      </w:r>
    </w:p>
    <w:p>
      <w:pPr>
        <w:pStyle w:val="ListBullet"/>
        <w:spacing w:line="240" w:lineRule="auto"/>
        <w:ind w:left="720"/>
      </w:pPr>
      <w:r>
        <w:rPr>
          <w:lang w:val="fr_FR" w:bidi="fr_FR"/>
        </w:rPr>
      </w:r>
      <w:r>
        <w:rPr>
          <w:lang w:val="fr_FR" w:bidi="fr_FR"/>
        </w:rPr>
        <w:t>Demandez aux personnes qui jouent le peuple juif : « Que ressentez-vous ou que pensez-vous ? » Les gens pourraient répondre des choses comme : « Nous pensons que Marie se rend à la tombe pour faire le deuil », ou « Nous sommes désolés pour Marie », ou « Nous irons avec Marie à la tombe pour la consoler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Quand Marie atteint le lieu où se trouvait Jésus et le voit, elle tombe à genoux aux pieds de Jésus et lui dit : « Seigneur, si tu avais été ici avec nous, mon frère ne serait pas mort ». </w:t>
      </w:r>
    </w:p>
    <w:p>
      <w:pPr/>
      <w:r>
        <w:rPr>
          <w:lang w:val="fr_FR" w:bidi="fr_FR"/>
        </w:rPr>
      </w:r>
      <w:r>
        <w:rPr>
          <w:lang w:val="fr_FR" w:bidi="fr_FR"/>
        </w:rPr>
        <w:t xml:space="preserve">Quand Jésus la voit pleurer, et les Juifs qui étaient venus avec elle pleurer aussi, il était grandement bouleversé dans son esprit et profondément ému. Jésus demande aux personnes où elles avaient mis Lazare. Ils disent à Jésus de venir avec eux et de voir le lieu. Jésus pleure. Les personnes de Judée se disent ensuite les unes aux autres que Jésus aimait certainement beaucoup Lazare. Mais certains des Juifs en deuil disaient que puisque Jésus avait guéri un homme aveugle, n'aurait-il pas pu empêcher ou sauver Lazare de mourir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Marie : « Que ressentez-vous ou que pensez-vous ? » La personne pourrait répondre des choses comme : « Je pense que si Jésus était venu plus tôt, mon frère ne serait pas mort », ou « Je suis rempli d'une grande tristesse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me sens en colère à cause des effets de la mort et du fait que les gens ne réalisent pas encore qui je suis », ou « Je ressens de la compassion pour Marie », ou « Je suis profondément affligé », ou « Je veux aller à la tombe de Lazare maintenant ».</w:t>
      </w:r>
    </w:p>
    <w:p>
      <w:pPr>
        <w:pStyle w:val="ListBullet"/>
        <w:spacing w:line="240" w:lineRule="auto"/>
        <w:ind w:left="720"/>
      </w:pPr>
      <w:r>
        <w:rPr>
          <w:lang w:val="fr_FR" w:bidi="fr_FR"/>
        </w:rPr>
      </w:r>
      <w:r>
        <w:rPr>
          <w:lang w:val="fr_FR" w:bidi="fr_FR"/>
        </w:rPr>
        <w:t>Demandez aux personnes qui jouent les gens : « Que ressentez-vous ou que pensez-vous ? » Les gens pourraient répondre des choses comme : « Waouh ! Jésus aime tellement Lazare qu'il en vient même à pleurer », ou « Nous nous demandons pourquoi Jésus n'est pas venu plus tôt pour guérir Lazare de la maladie qui l'a tué », ou « Nous doutons de la puissance de Jésus et de son amour pour Lazare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Puis Jésus, de nouveau grandement bouleversé, se rend à la tombe. Jésus demande aux gens d'enlever la pierre qui couvrait l'entrée de la tombe. Mais Marthe, la sœur de l'homme mort, dit à Jésus que le corps mort doit maintenant sentir mauvais, parce qu'il a été enterré depuis quatre jours. Mais Jésus rappelle avec douceur à Marthe : « Ne t'ai-je pas dit que si tu croyais, tu verrais la gloire de Dieu ? » Les gens, probablement certains des hommes qui étaient là pour consoler Marthe et Marie, ont donc enlevé la pierre qui se trouvait devant la grotte où ils avaient enterré Lazare.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Le moment est venu pour moi de révéler la puissance et la gloire de Dieu », ou « Je suis heureux pour toutes les personnes qui sont ici, car elles verront la puissance de Dieu », ou « Je me sens déçu et contrarié que les gens ne soient pas conscients de la puissance que j'ai parce que je viens de Dieu ».</w:t>
      </w:r>
    </w:p>
    <w:p>
      <w:pPr>
        <w:pStyle w:val="ListBullet"/>
        <w:spacing w:line="240" w:lineRule="auto"/>
        <w:ind w:left="720"/>
      </w:pPr>
      <w:r>
        <w:rPr>
          <w:lang w:val="fr_FR" w:bidi="fr_FR"/>
        </w:rPr>
      </w:r>
      <w:r>
        <w:rPr>
          <w:lang w:val="fr_FR" w:bidi="fr_FR"/>
        </w:rPr>
        <w:t>Demandez à la personne qui joue Marthe : « Que ressentez-vous ou que pensez-vous ? » La personne pourrait répondre des choses comme : « Je ne pense pas que ce soit une bonne idée d'ouvrir la tombe parce qu'elle sentira mauvais », ou « Je me demande pourquoi Jésus veut que les gens ouvrent la tombe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regarde ensuite les cieux et prie.</w:t>
      </w:r>
    </w:p>
    <w:p>
      <w:pPr/>
      <w:r>
        <w:rPr>
          <w:lang w:val="fr_FR" w:bidi="fr_FR"/>
        </w:rPr>
      </w:r>
      <w:r>
        <w:rPr>
          <w:lang w:val="fr_FR" w:bidi="fr_FR"/>
        </w:rPr>
        <w:t xml:space="preserve">Jésus dit : « Père, je te remercie de m'avoir entendu. Je sais que tu m'entends toujours, mais j'ai dit cela pour le bénéfice des personnes qui se tiennent ici et regardent, pour qu'elles puissent croire que tu m'as envoyé.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suis confiant que Lazare reviendra à la vie », ou « Je veux que les Juifs sachent que je n'opère pas seul, mais que je suis avec Dieu le Père », ou « Je veux que les gens ici croient en moi à cause de ce qui est sur le point de se produire ».</w:t>
      </w:r>
    </w:p>
    <w:p>
      <w:pPr/>
      <w:r>
        <w:rPr>
          <w:lang w:val="fr_FR" w:bidi="fr_FR"/>
        </w:rPr>
      </w:r>
      <w:r>
        <w:rPr>
          <w:lang w:val="fr_FR" w:bidi="fr_FR"/>
        </w:rPr>
        <w:t>Après que Jésus ait dit cette prière, Jésus crie à haute voix : « Lazare, sors ! » L'homme qui était mort sort de la tombe, ses mains et ses pieds reliés avec des bandes de tissu en lin, et son visage enveloppé dans un tissu. Jésus dit aux gens de délier Lazare et de le laisser partir.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Mon Père et moi recevrons la louange à cause de la résurrection de Lazare », ou « C'est une autre occasion pour les Juifs de croire en moi », ou « Je suis heureux de réunir Lazare et ses sœurs ».</w:t>
      </w:r>
    </w:p>
    <w:p>
      <w:pPr>
        <w:pStyle w:val="ListBullet"/>
        <w:spacing w:line="240" w:lineRule="auto"/>
        <w:ind w:left="720"/>
      </w:pPr>
      <w:r>
        <w:rPr>
          <w:lang w:val="fr_FR" w:bidi="fr_FR"/>
        </w:rPr>
      </w:r>
      <w:r>
        <w:rPr>
          <w:lang w:val="fr_FR" w:bidi="fr_FR"/>
        </w:rPr>
        <w:t>Demandez aux personnes qui jouent les personnes qui étaient là : « Que ressentez-vous ou que pensez-vous ? » Les gens pourraient répondre des choses comme : « Waouh ! Nous sommes grandement surpris de voir Lazare revenir à la vie », ou « Nous pensons que Jésus est bien puissant », ou « Nous n'avons jamais vu une telle chose en Israël ».</w:t>
      </w:r>
    </w:p>
    <w:p>
      <w:pPr>
        <w:pStyle w:val="ListBullet"/>
        <w:spacing w:line="240" w:lineRule="auto"/>
        <w:ind w:left="720"/>
      </w:pPr>
      <w:r>
        <w:rPr>
          <w:lang w:val="fr_FR" w:bidi="fr_FR"/>
        </w:rPr>
      </w:r>
      <w:r>
        <w:rPr>
          <w:lang w:val="fr_FR" w:bidi="fr_FR"/>
        </w:rPr>
        <w:t>Demandez aux personnes qui jouent Marthe et Marie : « Que ressentez-vous ou que pensez-vous ? » Elles pourraient répondre des choses comme : « Nous sommes si heureuses de voir notre frère revenir à la vie », ou « Nous sommes si reconnaissantes envers Jésus d'avoir ressuscité Lazare d'entre les morts », ou « Notre confiance et notre foi en Jésus ont été grandement ranimées ».</w:t>
      </w:r>
    </w:p>
    <w:p>
      <w:pPr>
        <w:pStyle w:val="ListBullet"/>
        <w:spacing w:line="240" w:lineRule="auto"/>
        <w:ind w:left="720"/>
      </w:pPr>
      <w:r>
        <w:rPr>
          <w:lang w:val="fr_FR" w:bidi="fr_FR"/>
        </w:rPr>
      </w:r>
      <w:r>
        <w:rPr>
          <w:lang w:val="fr_FR" w:bidi="fr_FR"/>
        </w:rPr>
        <w:t>Demandez à la personne qui joue Lazare : « Que ressentez-vous ou que pensez-vous ? » La personne pourrait répondre des choses comme : « Je me sens restreint, je dois être démailloté », ou « Je suis si heureux de voir de nouveau Jésus et mes sœurs. Je crois que Jésus est le Messie envoyé de la part de Dieu.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11.28–44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Après avoir dit cela, Marthe est retournée à la maison et a parlé en silence à sa sœur, Marie. Elle dit à Marie que le </w:t>
      </w:r>
      <w:r>
        <w:rPr>
          <w:b/>
          <w:lang w:val="fr_FR" w:bidi="fr_FR"/>
        </w:rPr>
        <w:t>maître</w:t>
      </w:r>
      <w:r>
        <w:rPr>
          <w:lang w:val="fr_FR" w:bidi="fr_FR"/>
        </w:rPr>
        <w:t xml:space="preserve"> est ici, et qu'il demande à la voir. Maître était un titre de respect pour un homme juif qui avait l'autorité d'enseigner au sujet de Dieu. Utilisez le même mot ou la même expression pour maître que vous avez utilisé dans les passages précédents. Pour plus d'informations sur le mot </w:t>
      </w:r>
      <w:r>
        <w:rPr>
          <w:lang w:val="fr_FR" w:bidi="fr_FR"/>
        </w:rPr>
        <w:t>maître</w:t>
      </w:r>
      <w:r>
        <w:rPr>
          <w:lang w:val="fr_FR" w:bidi="fr_FR"/>
        </w:rPr>
        <w:t>, référez-vous au Glossaire principal.</w:t>
      </w:r>
    </w:p>
    <w:p>
      <w:pPr/>
      <w:r>
        <w:rPr>
          <w:lang w:val="fr_FR" w:bidi="fr_FR"/>
        </w:rPr>
      </w:r>
      <w:r>
        <w:rPr>
          <w:lang w:val="fr_FR" w:bidi="fr_FR"/>
        </w:rPr>
        <w:t xml:space="preserve">Le peuple juif qui consolait Marie dans la maison a remarqué à quel point elle était sortie vite. Ils l'ont suivie hors de la maison, parce qu'ils pensaient qu'elle allait à la </w:t>
      </w:r>
      <w:r>
        <w:rPr>
          <w:b/>
          <w:lang w:val="fr_FR" w:bidi="fr_FR"/>
        </w:rPr>
        <w:t>tombe</w:t>
      </w:r>
      <w:r>
        <w:rPr>
          <w:lang w:val="fr_FR" w:bidi="fr_FR"/>
        </w:rPr>
        <w:t xml:space="preserve">, ou caveau funéraire, de Lazare pour y pleurer ou y faire le deuil. </w:t>
      </w:r>
    </w:p>
    <w:p>
      <w:pPr/>
      <w:r>
        <w:rPr>
          <w:lang w:val="fr_FR" w:bidi="fr_FR"/>
        </w:rPr>
      </w:r>
      <w:r>
        <w:rPr>
          <w:lang w:val="fr_FR" w:bidi="fr_FR"/>
        </w:rPr>
        <w:t xml:space="preserve">Arrêtez-vous ici et discutez en groupe du mot ou de l'expression que vous utiliserez pour </w:t>
      </w:r>
      <w:r>
        <w:rPr>
          <w:b/>
          <w:lang w:val="fr_FR" w:bidi="fr_FR"/>
        </w:rPr>
        <w:t>tombe</w:t>
      </w:r>
      <w:r>
        <w:rPr>
          <w:lang w:val="fr_FR" w:bidi="fr_FR"/>
        </w:rPr>
        <w:t xml:space="preserve">. Cherchez le mot </w:t>
      </w:r>
      <w:r>
        <w:rPr>
          <w:lang w:val="fr_FR" w:bidi="fr_FR"/>
        </w:rPr>
        <w:t>tombe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Quand Marie atteint le lieu où se trouvait Jésus et l'a vu, elle tombe à ses pieds. Elle s'est mise à genoux rapidement aux pieds de Jésus et a dit : « </w:t>
      </w:r>
      <w:r>
        <w:rPr>
          <w:b/>
          <w:lang w:val="fr_FR" w:bidi="fr_FR"/>
        </w:rPr>
        <w:t>Seigneur</w:t>
      </w:r>
      <w:r>
        <w:rPr>
          <w:lang w:val="fr_FR" w:bidi="fr_FR"/>
        </w:rPr>
        <w:t xml:space="preserve">, si tu avais été ici avec nous, mon frère ne serait pas mort ». Un seigneur est quelqu'un qui est maître d'autres personnes, qui a pleine autorité et à qui ces personnes doivent le respect. Utilisez le même mot ou la même expression pour Seigneur que vous avez utilisé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Quand Jésus voit Marie en train de pleurer, et les Juifs qui étaient venus avec elle pleurer aussi, il était grandement bouleversé dans son </w:t>
      </w:r>
      <w:r>
        <w:rPr>
          <w:b/>
          <w:lang w:val="fr_FR" w:bidi="fr_FR"/>
        </w:rPr>
        <w:t>esprit</w:t>
      </w:r>
      <w:r>
        <w:rPr>
          <w:lang w:val="fr_FR" w:bidi="fr_FR"/>
        </w:rPr>
        <w:t xml:space="preserve">, son être intérieur, et profondément ému. Utilisez le même mot ou la même expression pour esprit que vous avez utilisé dans les passages précédents. Pour plus d'informations sur le mot </w:t>
      </w:r>
      <w:r>
        <w:rPr>
          <w:lang w:val="fr_FR" w:bidi="fr_FR"/>
        </w:rPr>
        <w:t>esprit</w:t>
      </w:r>
      <w:r>
        <w:rPr>
          <w:lang w:val="fr_FR" w:bidi="fr_FR"/>
        </w:rPr>
        <w:t>, référez-vous au Glossaire principal.</w:t>
      </w:r>
    </w:p>
    <w:p>
      <w:pPr/>
      <w:r>
        <w:rPr>
          <w:lang w:val="fr_FR" w:bidi="fr_FR"/>
        </w:rPr>
      </w:r>
      <w:r>
        <w:rPr>
          <w:lang w:val="fr_FR" w:bidi="fr_FR"/>
        </w:rPr>
        <w:t xml:space="preserve">Mais Jésus rappelle avec douceur à Marthe : « Ne t'ai-je pas dit que si tu </w:t>
      </w:r>
      <w:r>
        <w:rPr>
          <w:b/>
          <w:lang w:val="fr_FR" w:bidi="fr_FR"/>
        </w:rPr>
        <w:t>croyais</w:t>
      </w:r>
      <w:r>
        <w:rPr>
          <w:lang w:val="fr_FR" w:bidi="fr_FR"/>
        </w:rPr>
        <w:t xml:space="preserve">, tu verrais la </w:t>
      </w:r>
      <w:r>
        <w:rPr>
          <w:b/>
          <w:lang w:val="fr_FR" w:bidi="fr_FR"/>
        </w:rPr>
        <w:t>gloire de Dieu</w:t>
      </w:r>
      <w:r>
        <w:rPr>
          <w:lang w:val="fr_FR" w:bidi="fr_FR"/>
        </w:rPr>
        <w:t xml:space="preserve"> ? » Quand on croit en quelqu'un, on croit que ce que cette personne dit d'elle-même est vrai. On place alors notre confiance en elle et on s'engage à faire ce qu'elle commande. Utilisez le même mot ou la même expression pour croire que vous avez utilisé dans les passages précédents. Pour plus d'informations sur </w:t>
      </w:r>
      <w:r>
        <w:rPr>
          <w:lang w:val="fr_FR" w:bidi="fr_FR"/>
        </w:rPr>
        <w:t>croire</w:t>
      </w:r>
      <w:r>
        <w:rPr>
          <w:lang w:val="fr_FR" w:bidi="fr_FR"/>
        </w:rPr>
        <w:t>, consultez le glossaire principal.</w:t>
      </w:r>
    </w:p>
    <w:p>
      <w:pPr/>
      <w:r>
        <w:rPr>
          <w:lang w:val="fr_FR" w:bidi="fr_FR"/>
        </w:rPr>
      </w:r>
      <w:r>
        <w:rPr>
          <w:lang w:val="fr_FR" w:bidi="fr_FR"/>
        </w:rPr>
        <w:t xml:space="preserve">Quand Dieu montre sa </w:t>
      </w:r>
      <w:r>
        <w:rPr>
          <w:b/>
          <w:lang w:val="fr_FR" w:bidi="fr_FR"/>
        </w:rPr>
        <w:t>gloire</w:t>
      </w:r>
      <w:r>
        <w:rPr>
          <w:lang w:val="fr_FR" w:bidi="fr_FR"/>
        </w:rPr>
        <w:t xml:space="preserve">, les gens peuvent voir à quel point il est majestueux, magnifique et puissant. Utilisez le même mot ou la même expression pour gloire de Dieu que dans les passages précédents. Pour plus d'informations sur le </w:t>
      </w:r>
      <w:r>
        <w:rPr>
          <w:lang w:val="fr_FR" w:bidi="fr_FR"/>
        </w:rPr>
        <w:t>mot gloire de Dieu</w:t>
      </w:r>
      <w:r>
        <w:rPr>
          <w:lang w:val="fr_FR" w:bidi="fr_FR"/>
        </w:rPr>
        <w:t>, consultez le glossaire principal.</w:t>
      </w:r>
    </w:p>
    <w:p>
      <w:pPr/>
      <w:r>
        <w:rPr>
          <w:lang w:val="fr_FR" w:bidi="fr_FR"/>
        </w:rPr>
      </w:r>
      <w:r>
        <w:rPr>
          <w:lang w:val="fr_FR" w:bidi="fr_FR"/>
        </w:rPr>
        <w:t xml:space="preserve">Jésus regarde ensuite les cieux et parle à Dieu le Père, ou </w:t>
      </w:r>
      <w:r>
        <w:rPr>
          <w:b/>
          <w:lang w:val="fr_FR" w:bidi="fr_FR"/>
        </w:rPr>
        <w:t>prie</w:t>
      </w:r>
      <w:r>
        <w:rPr>
          <w:lang w:val="fr_FR" w:bidi="fr_FR"/>
        </w:rPr>
        <w:t xml:space="preserve">. Pour plus d'informations sur la </w:t>
      </w:r>
      <w:r>
        <w:rPr>
          <w:lang w:val="fr_FR" w:bidi="fr_FR"/>
        </w:rPr>
        <w:t>prière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11:28–44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53">
        <w:r>
          <w:rPr>
            <w:lang w:val="fr_FR" w:bidi="fr_FR"/>
          </w:rPr>
          <w:rPr>
            <w:color w:val="0000EE"/>
            <w:u w:val="single"/>
          </w:rPr>
          <w:t>Écouter et Cœur</w:t>
        </w:r>
      </w:hyperlink>
      <w:r>
        <w:rPr>
          <w:lang w:val="fr_FR" w:bidi="fr_FR"/>
        </w:rPr>
        <w:t xml:space="preserve"> (845 KB)</w:t>
      </w:r>
      <w:r>
        <w:rPr>
          <w:lang w:val="fr_FR" w:bidi="fr_FR"/>
        </w:rPr>
      </w:r>
    </w:p>
    <w:p>
      <w:pPr>
        <w:pStyle w:val="ListBullet"/>
        <w:spacing w:line="240" w:lineRule="auto"/>
        <w:ind w:left="720"/>
      </w:pPr>
      <w:r>
        <w:rPr>
          <w:lang w:val="fr_FR" w:bidi="fr_FR"/>
        </w:rPr>
      </w:r>
      <w:hyperlink r:id="rId254">
        <w:r>
          <w:rPr>
            <w:lang w:val="fr_FR" w:bidi="fr_FR"/>
          </w:rPr>
          <w:rPr>
            <w:color w:val="0000EE"/>
            <w:u w:val="single"/>
          </w:rPr>
          <w:t>Planter le Décor</w:t>
        </w:r>
      </w:hyperlink>
      <w:r>
        <w:rPr>
          <w:lang w:val="fr_FR" w:bidi="fr_FR"/>
        </w:rPr>
        <w:t xml:space="preserve"> (7.8 MB)</w:t>
      </w:r>
      <w:r>
        <w:rPr>
          <w:lang w:val="fr_FR" w:bidi="fr_FR"/>
        </w:rPr>
      </w:r>
    </w:p>
    <w:p>
      <w:pPr>
        <w:pStyle w:val="ListBullet"/>
        <w:spacing w:line="240" w:lineRule="auto"/>
        <w:ind w:left="720"/>
      </w:pPr>
      <w:r>
        <w:rPr>
          <w:lang w:val="fr_FR" w:bidi="fr_FR"/>
        </w:rPr>
      </w:r>
      <w:hyperlink r:id="rId255">
        <w:r>
          <w:rPr>
            <w:lang w:val="fr_FR" w:bidi="fr_FR"/>
          </w:rPr>
          <w:rPr>
            <w:color w:val="0000EE"/>
            <w:u w:val="single"/>
          </w:rPr>
          <w:t>Définir les Scènes</w:t>
        </w:r>
      </w:hyperlink>
      <w:r>
        <w:rPr>
          <w:lang w:val="fr_FR" w:bidi="fr_FR"/>
        </w:rPr>
        <w:t xml:space="preserve"> (5.8 MB)</w:t>
      </w:r>
      <w:r>
        <w:rPr>
          <w:lang w:val="fr_FR" w:bidi="fr_FR"/>
        </w:rPr>
      </w:r>
    </w:p>
    <w:p>
      <w:pPr>
        <w:pStyle w:val="ListBullet"/>
        <w:spacing w:line="240" w:lineRule="auto"/>
        <w:ind w:left="720"/>
      </w:pPr>
      <w:r>
        <w:rPr>
          <w:lang w:val="fr_FR" w:bidi="fr_FR"/>
        </w:rPr>
      </w:r>
      <w:hyperlink r:id="rId256">
        <w:r>
          <w:rPr>
            <w:lang w:val="fr_FR" w:bidi="fr_FR"/>
          </w:rPr>
          <w:rPr>
            <w:color w:val="0000EE"/>
            <w:u w:val="single"/>
          </w:rPr>
          <w:t>Intégration du Texte</w:t>
        </w:r>
      </w:hyperlink>
      <w:r>
        <w:rPr>
          <w:lang w:val="fr_FR" w:bidi="fr_FR"/>
        </w:rPr>
        <w:t xml:space="preserve"> (7.1 MB)</w:t>
      </w:r>
      <w:r>
        <w:rPr>
          <w:lang w:val="fr_FR" w:bidi="fr_FR"/>
        </w:rPr>
      </w:r>
    </w:p>
    <w:p>
      <w:pPr>
        <w:pStyle w:val="ListBullet"/>
        <w:spacing w:line="240" w:lineRule="auto"/>
        <w:ind w:left="720"/>
      </w:pPr>
      <w:r>
        <w:rPr>
          <w:lang w:val="fr_FR" w:bidi="fr_FR"/>
        </w:rPr>
      </w:r>
      <w:hyperlink r:id="rId257">
        <w:r>
          <w:rPr>
            <w:lang w:val="fr_FR" w:bidi="fr_FR"/>
          </w:rPr>
          <w:rPr>
            <w:color w:val="0000EE"/>
            <w:u w:val="single"/>
          </w:rPr>
          <w:t>Combler les Lacunes</w:t>
        </w:r>
      </w:hyperlink>
      <w:r>
        <w:rPr>
          <w:lang w:val="fr_FR" w:bidi="fr_FR"/>
        </w:rPr>
        <w:t xml:space="preserve"> (2.8 MB)</w:t>
      </w:r>
      <w:r>
        <w:rPr>
          <w:lang w:val="fr_FR" w:bidi="fr_FR"/>
        </w:rPr>
      </w:r>
    </w:p>
    <w:p>
      <w:pPr>
        <w:pStyle w:val="ListBullet"/>
        <w:spacing w:line="240" w:lineRule="auto"/>
        <w:ind w:left="720"/>
      </w:pPr>
      <w:r>
        <w:rPr>
          <w:lang w:val="fr_FR" w:bidi="fr_FR"/>
        </w:rPr>
      </w:r>
      <w:hyperlink r:id="rId258">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Jean 11:45–57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11.45–57. Laissez entrer la parole de Dieu dans vos cœurs.</w:t>
      </w:r>
    </w:p>
    <w:p>
      <w:pPr/>
      <w:r>
        <w:rPr>
          <w:lang w:val="fr_FR" w:bidi="fr_FR"/>
        </w:rPr>
      </w:r>
      <w:r>
        <w:rPr>
          <w:lang w:val="fr_FR" w:bidi="fr_FR"/>
        </w:rPr>
        <w:t xml:space="preserve">Écoutez l'enregistrement de Jean 11.45–57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11.45–57 dans la traduction la plus facile à comprendre.</w:t>
      </w:r>
    </w:p>
    <w:p>
      <w:pPr/>
      <w:r>
        <w:rPr>
          <w:lang w:val="fr_FR" w:bidi="fr_FR"/>
        </w:rPr>
      </w:r>
      <w:r>
        <w:rPr>
          <w:lang w:val="fr_FR" w:bidi="fr_FR"/>
        </w:rPr>
        <w:t>Dans le passage précédent, Jésus a ressuscité d'entre les morts un homme appelé Lazare. Ce passage poursuit l'histoire de ce qui s'est passé après le miracle. Les Juifs ont répondu de différentes manières au miracle qu'ils ont vu. Certains croyaient que Jésus venait de Dieu, et d'autres ont rapporté les miracles aux chefs religieux juifs. Les autorités discutent de la question dans leur conseil et décident de ce qu'il faut faire à Jésus.</w:t>
      </w:r>
    </w:p>
    <w:p>
      <w:pPr/>
      <w:r>
        <w:rPr>
          <w:lang w:val="fr_FR" w:bidi="fr_FR"/>
        </w:rPr>
      </w:r>
      <w:r>
        <w:rPr>
          <w:lang w:val="fr_FR" w:bidi="fr_FR"/>
        </w:rPr>
        <w:t>Beaucoup de Juifs qui étaient venus rendre visite à Marie et avaient vu Jésus ressusciter Lazare d'entre les morts croyaient en qui était Jésus et ce qu'il avait fait. Mais certaines des personnes, probablement les personnes qui ne croyaient pas en Jésus, sont allées vers les pharisiens et leur ont dit ce que Jésus avait fait. Les pharisiens étaient un groupe ou un parti religieux juif qui ont été les ennemis de Jésus tout au long de son ministère. Les personnes qui ont apporté la nouvelle aux pharisiens ont agi avec hostilité à l'égard de Jésus. Les principaux sacrificateurs ou sacrificateurs en chef, et les pharisiens, organisent ensuite une réunion du sanhédrin et discutent de ce qu'ils devraient faire à Jésus. Le sanhédrin était le tribunal religieux avec la plus haute autorité sur les Juifs à ce moment-là. Le conseil parle de manière irrespectueuse au sujet de Jésus quand ils disent : « Cet homme accomplit beaucoup de signes. Si nous le laissons continuer à faire des miracles, tout le monde croira en lui, et les Romains viendront et nous enleveront à la fois notre temple et notre nation. »</w:t>
      </w:r>
    </w:p>
    <w:p>
      <w:pPr/>
      <w:r>
        <w:rPr>
          <w:lang w:val="fr_FR" w:bidi="fr_FR"/>
        </w:rPr>
      </w:r>
      <w:r>
        <w:rPr>
          <w:lang w:val="fr_FR" w:bidi="fr_FR"/>
        </w:rPr>
        <w:t>Arrêtez-vous ici et discutez de cette question en groupe. Racontez une histoire d'une situation où quelqu'un est devenu très populaire et plus influent que le chef, le roi, les chefs et les anciens dans votre communauté ou votre lieu de travail. Comment les chefs ont-ils réagi à la situation ? Comment les chefs ont-ils parlé de la personne ? Mettez cet enregistrement en pause ici.</w:t>
      </w:r>
    </w:p>
    <w:p>
      <w:pPr/>
      <w:r>
        <w:rPr>
          <w:lang w:val="fr_FR" w:bidi="fr_FR"/>
        </w:rPr>
      </w:r>
      <w:r>
        <w:rPr>
          <w:lang w:val="fr_FR" w:bidi="fr_FR"/>
        </w:rPr>
        <w:t xml:space="preserve">Les Romains gouvernaient Israël à ce moment-là. Les Romains ont permis au peuple juif de pratiquer leur propre religion. Cependant, les Romains exigeaient que les gens restent pacifiques et obéissent à la loi romaine. Les Romains ont permis au sanhédrin de régner sur les questions locales concernant la religion. Plus la popularité de Jésus augmentait, plus celle des chefs juifs diminuait. Le sanhédrin pensait qu'il était possible que tout le monde croie bientôt en Jésus. Bientôt les Romains pourraient commencer à penser que le sanhédrin avait perdu le contrôle. Le sanhédrin pensait aussi que Jésus ferait que ses disciples se rebellent contre le gouvernement romain. Les Romains viendraient ensuite pour vaincre cette rébellion et enlever la position de responsabilité du sanhédrin. Les Romains détruiraient également le temple et la nation des Juifs que dirigeait le sanhédrin. Même si le sanhédrin a reconnu que Jésus a bien accompli de nombreux miracles, ils ont répondu en opposition au lieu de croire. Caïphe, l'un des membres du conseil, leur a parlé. Il était le souverain sacrificateur cette année-là. Vous vous souvenez peut-être que selon la loi juive, le souverain sacrificateur restait en poste jusqu'à sa mort. Cependant, pendant cette période, le gouvernement romain a fréquemment changé qui était le souverain sacrificateur. Le gouvernement romain a limogé un souverain sacrificateur qui ne les avait pas satisfaits et en a nommé un autre. Le souverain sacrificateur Caïphe leur dit qu'ils ne comprenaient pas ce problème. Caïphe leur parlait de manière ferme et sévère, allant jusqu'à les insulter. Son conseil se concentrait sur les intérêts des membres du conseil. Si la nation périssait, le conseil n'aurait personne sur qui exercer son autorité. Mais Jésus n'était qu'un seul homme. Ils pourraient gérer toute crise que sa mort pourrait apporter parmi le peuple. </w:t>
      </w:r>
    </w:p>
    <w:p>
      <w:pPr/>
      <w:r>
        <w:rPr>
          <w:lang w:val="fr_FR" w:bidi="fr_FR"/>
        </w:rPr>
      </w:r>
      <w:r>
        <w:rPr>
          <w:lang w:val="fr_FR" w:bidi="fr_FR"/>
        </w:rPr>
        <w:t>Arrêtez-vous ici et discutez de cette question en groupe. Dans votre culture, comment les chefs réagissent-ils quand quelqu'un menace leur position d'autorité ou d'influence ? Comment les chefs ont-ils géré de telles situations ? Mettez cet enregistrement en pause ici.</w:t>
      </w:r>
    </w:p>
    <w:p>
      <w:pPr/>
      <w:r>
        <w:rPr>
          <w:lang w:val="fr_FR" w:bidi="fr_FR"/>
        </w:rPr>
      </w:r>
      <w:r>
        <w:rPr>
          <w:lang w:val="fr_FR" w:bidi="fr_FR"/>
        </w:rPr>
        <w:t>Jean explique que Caïphe a dit ces choses parce que Dieu utilisait Caïphe pour prophétiser, c'est-à-dire dire pour dire un message de la part de Dieu. Dieu a probablement choisi de parler à travers Caïphe à cause de sa position de souverain sacrificateur. Jean explique que Jésus est mort pour la nation, mais aussi tout le peuple de Dieu. C'était le but de Dieu de rassembler tout le peuple de Dieu, où qu'il se trouve, en un seul groupe. Après le discours de Caïphe, le conseil a commencé à faire des plans pour tuer Jésus.</w:t>
      </w:r>
    </w:p>
    <w:p>
      <w:pPr/>
      <w:r>
        <w:rPr>
          <w:lang w:val="fr_FR" w:bidi="fr_FR"/>
        </w:rPr>
      </w:r>
      <w:r>
        <w:rPr>
          <w:lang w:val="fr_FR" w:bidi="fr_FR"/>
        </w:rPr>
        <w:t>Jésus ne marchait donc plus ouvertement parmi les Juifs dans la région de la Judée ; au lieu de cela, il s'est rendu dans une région près du désert, ou des lieux arides, dans un village appelé Éphraïm. Il y est resté avec ses disciples. Éphraïm était un village à environ 20 km au nord-est de Jérusalem. Elle se trouvait loin des routes commerciales principales.</w:t>
      </w:r>
    </w:p>
    <w:p>
      <w:pPr/>
      <w:r>
        <w:rPr>
          <w:lang w:val="fr_FR" w:bidi="fr_FR"/>
        </w:rPr>
      </w:r>
      <w:r>
        <w:rPr>
          <w:lang w:val="fr_FR" w:bidi="fr_FR"/>
        </w:rPr>
        <w:t>Arrêtez-vous ici et regardez une carte montrant l'emplacement d'</w:t>
      </w:r>
      <w:r>
        <w:rPr>
          <w:lang w:val="fr_FR" w:bidi="fr_FR"/>
        </w:rPr>
        <w:t>Éphraïm</w:t>
      </w:r>
      <w:r>
        <w:rPr>
          <w:lang w:val="fr_FR" w:bidi="fr_FR"/>
        </w:rPr>
        <w:t xml:space="preserve"> en groupe. Mettez cet enregistrement en pause ici.</w:t>
      </w:r>
    </w:p>
    <w:p>
      <w:pPr/>
      <w:r>
        <w:rPr>
          <w:lang w:val="fr_FR" w:bidi="fr_FR"/>
        </w:rPr>
      </w:r>
      <w:r>
        <w:rPr>
          <w:lang w:val="fr_FR" w:bidi="fr_FR"/>
        </w:rPr>
        <w:t>L'histoire se déplace maintenant au moment juste avant la Pâque. Environ une semaine auparavant, beaucoup de personnes sont montées à Jérusalem avant la Pâque pour se préparer à la célébration. L'expression « monté à Jérusalem » est une expression juive qui fait référence au fait d'aller à Jérusalem. Jérusalem était construite sur une colline. Quiconque se rendait à la ville devait donc monter une colline pour s'y rendre. Vous vous souviendrez que la fête de la Pâque était une célébration pour se rappeler comment Dieu a sauvé les ancêtres des Israélites de l'ange de la mort quand ils étaient esclaves en Égypte. Pendant la fête de la Pâque, tous les hommes juifs étaient tenus de venir à Jérusalem pour la Pâque.</w:t>
      </w:r>
    </w:p>
    <w:p>
      <w:pPr/>
      <w:r>
        <w:rPr>
          <w:lang w:val="fr_FR" w:bidi="fr_FR"/>
        </w:rPr>
      </w:r>
      <w:r>
        <w:rPr>
          <w:lang w:val="fr_FR" w:bidi="fr_FR"/>
        </w:rPr>
        <w:t>La population de personnes qui venaient à Jérusalem était normalement comprise entre 25 000 et plus de 100 000 personnes. Il était de coutume que les personnes qui venaient des zones rurales se purifient avant une fête importante. Cela pourrait prendre une semaine entière. Ceci était particulièrement vrai pour les personnes qui vivaient près de Gentils ou qui avaient des relations commerciales avec des Gentils. Le peuple juif accomplissait des rituels de lavage pour pouvoir manger la Pâque. Les rituels de lavage n'étaient pas destinés à enlever la saleté, mais à préparer la personne à s'approcher de Dieu. Ils n'étaient pas autorisés à célébrer la Pâque s'ils n'étaient pas rituellement purs.</w:t>
      </w:r>
    </w:p>
    <w:p>
      <w:pPr/>
      <w:r>
        <w:rPr>
          <w:lang w:val="fr_FR" w:bidi="fr_FR"/>
        </w:rPr>
      </w:r>
      <w:r>
        <w:rPr>
          <w:lang w:val="fr_FR" w:bidi="fr_FR"/>
        </w:rPr>
        <w:t>Arrêtez-vous ici et discutez de ces questions en groupe : Dans votre culture, quelles sont certaines des fêtes culturelles que célèbre votre peuple ? Décrivez certains rituels ou activités que les gens doivent faire avant les fêtes culturelles pour être prêts pour celles-ci. Mettez cet enregistrement en pause ici.</w:t>
      </w:r>
    </w:p>
    <w:p>
      <w:pPr/>
      <w:r>
        <w:rPr>
          <w:lang w:val="fr_FR" w:bidi="fr_FR"/>
        </w:rPr>
      </w:r>
      <w:r>
        <w:rPr>
          <w:lang w:val="fr_FR" w:bidi="fr_FR"/>
        </w:rPr>
        <w:t>Les principaux sacrificateurs et les pharisiens avaient donné des ordres selon lesquels si quelqu'un savait où se trouvait Jésus, cette personne devait signaler ou dire au principal sacrificateur et aux pharisiens ce qu'ils savent au sujet de Jésus pour qu'ils puissent l'arrêter. Les personnes qui avaient voyagé à Jérusalem pour la Pâque ont donc continué à chercher Jésus et se demandaient les unes aux autres pendant qu'elles se tenaient dans le temple : « Qu'en pensez-vous ? Jésus ne viendra sûrement pas à la fête ? » Les gens n'avaient pas besoin d'une réponse à cette question. Ceci exprime le doute. Le peuple juif doutait qu'ils verraient Jésus à la fête.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11.45–57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beaucoup de personnes qui ont vu le miracle que Jésus a accompli ont cru en lui, mais certaines personnes n'ont pas cru en Jésus et ont signalé Jésus aux pharisiens.</w:t>
      </w:r>
    </w:p>
    <w:p>
      <w:pPr/>
      <w:r>
        <w:rPr>
          <w:lang w:val="fr_FR" w:bidi="fr_FR"/>
        </w:rPr>
      </w:r>
      <w:r>
        <w:rPr>
          <w:b/>
          <w:lang w:val="fr_FR" w:bidi="fr_FR"/>
        </w:rPr>
        <w:t>Dans la deuxième partie :</w:t>
      </w:r>
      <w:r>
        <w:rPr>
          <w:lang w:val="fr_FR" w:bidi="fr_FR"/>
        </w:rPr>
        <w:t xml:space="preserve"> les principaux sacrificateurs, les pharisiens et le sanhédrin convoquent une réunion pour discuter de ce qu'ils devraient faire à Jésus. Le souverain sacrificateur Caïphe a ensuite donné son opinion, à savoir qu'ils devraient laisser mourir Jésus pour sauver le peuple et préserver l'influence des sacrificateurs.</w:t>
      </w:r>
    </w:p>
    <w:p>
      <w:pPr/>
      <w:r>
        <w:rPr>
          <w:lang w:val="fr_FR" w:bidi="fr_FR"/>
        </w:rPr>
      </w:r>
      <w:r>
        <w:rPr>
          <w:b/>
          <w:lang w:val="fr_FR" w:bidi="fr_FR"/>
        </w:rPr>
        <w:t>Dans la troisième partie :</w:t>
      </w:r>
      <w:r>
        <w:rPr>
          <w:lang w:val="fr_FR" w:bidi="fr_FR"/>
        </w:rPr>
        <w:t xml:space="preserve"> Jésus cesse de se déplacer publiquement et reste avec ses disciples.</w:t>
      </w:r>
    </w:p>
    <w:p>
      <w:pPr/>
      <w:r>
        <w:rPr>
          <w:lang w:val="fr_FR" w:bidi="fr_FR"/>
        </w:rPr>
      </w:r>
      <w:r>
        <w:rPr>
          <w:b/>
          <w:lang w:val="fr_FR" w:bidi="fr_FR"/>
        </w:rPr>
        <w:t>Dans la quatrième partie :</w:t>
      </w:r>
      <w:r>
        <w:rPr>
          <w:lang w:val="fr_FR" w:bidi="fr_FR"/>
        </w:rPr>
        <w:t xml:space="preserve"> les Juifs viennent à Jérusalem pour se préparer à la Pâque. Ils se demandent si Jésus s'y rendra aussi.</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Caïphe le souverain sacrificateur</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Juifs</w:t>
      </w:r>
    </w:p>
    <w:p>
      <w:pPr/>
      <w:r>
        <w:rPr>
          <w:lang w:val="fr_FR" w:bidi="fr_FR"/>
        </w:rPr>
      </w:r>
      <w:r>
        <w:rPr>
          <w:lang w:val="fr_FR" w:bidi="fr_FR"/>
        </w:rPr>
        <w:t>En groupe, prêtez attention à ces parties du cadre du passage :</w:t>
      </w:r>
    </w:p>
    <w:p>
      <w:pPr/>
      <w:r>
        <w:rPr>
          <w:lang w:val="fr_FR" w:bidi="fr_FR"/>
        </w:rPr>
      </w:r>
      <w:r>
        <w:rPr>
          <w:lang w:val="fr_FR" w:bidi="fr_FR"/>
        </w:rPr>
        <w:t>La première partie commence après que Jésus ait ressuscité Lazare d'entre les morts. Certaines des personnes qui avaient vu Jésus ressusciter Lazare croyaient le miracle qu'elles ont vu Jésus accomplir tandis que d'autres sont retournés à la maison et ont rapporté le miracle que Jésus a fait aux pharisiens. Les pharisiens ont donc convoqué une réunion des autorités juives, appelées le sanhédrin, pour discuter de cette nouvelle information concernant Jésus. Ils se demandent ensuite les uns aux autres : « Que ferons-nous au sujet de tous les miracles que Jésus a faits ? Si nous permettons à Jésus de continuer ces miracles, nous, la nation juive, aurons des problèmes avec les autorités romaines. »</w:t>
      </w:r>
    </w:p>
    <w:p>
      <w:pPr/>
      <w:r>
        <w:rPr>
          <w:lang w:val="fr_FR" w:bidi="fr_FR"/>
        </w:rPr>
      </w:r>
      <w:r>
        <w:rPr>
          <w:lang w:val="fr_FR" w:bidi="fr_FR"/>
        </w:rPr>
        <w:t>Dans la deuxième partie, Caïphe, qui était le souverain sacrificateur, dit aux autorités juives qu'elles ne comprennent pas ce qui se passe. Caïphe leur parlait de manière ferme et sévère, allant jusqu'à les insulter. Son conseil se concentrait sur les intérêts des membres du conseil. La nation juive pourrait être détruite par les Romains. Au lieu de voir toute la nation juive avoir des problèmes avec les autorités romaines, il serait préférable que Jésus soit seul en difficulté avec les autorités romaines parce qu'elles le tueront. Quand Caïphe dit cela, il ne savait pas que Dieu parlait de manière prophétique à travers lui que Jésus allait mourir pour le peuple juif. Ici, Jean explique que la mort de Jésus est aussi pour tout le peuple de Dieu dispersé. Les autorités juives ont commencé à comploter pour trouver une façon de faire tuer Jésus.</w:t>
      </w:r>
    </w:p>
    <w:p>
      <w:pPr/>
      <w:r>
        <w:rPr>
          <w:lang w:val="fr_FR" w:bidi="fr_FR"/>
        </w:rPr>
      </w:r>
      <w:r>
        <w:rPr>
          <w:lang w:val="fr_FR" w:bidi="fr_FR"/>
        </w:rPr>
        <w:t>Dans la troisième partie, quand Jésus a réalisé que les autorités juives prévoyaient de le tuer, Jésus ne marchait donc plus ouvertement parmi les Juifs dans la région de la Judée. Au lieu de cela, il s'est rendu dans une région près du désert, ou des lieux arides, dans un village appelé Éphraïm. Il y est resté avec ses disciples. Éphraïm était un village à environ 20 km au nord-est de Jérusalem. Elle se trouvait loin des routes commerciales principales.</w:t>
      </w:r>
    </w:p>
    <w:p>
      <w:pPr/>
      <w:r>
        <w:rPr>
          <w:lang w:val="fr_FR" w:bidi="fr_FR"/>
        </w:rPr>
      </w:r>
      <w:r>
        <w:rPr>
          <w:lang w:val="fr_FR" w:bidi="fr_FR"/>
        </w:rPr>
        <w:t>Arrêtez-vous ici et regardez une carte montrant l'emplacement d'</w:t>
      </w:r>
      <w:r>
        <w:rPr>
          <w:lang w:val="fr_FR" w:bidi="fr_FR"/>
        </w:rPr>
        <w:t>Éphraïm et de Jérusalem</w:t>
      </w:r>
      <w:r>
        <w:rPr>
          <w:lang w:val="fr_FR" w:bidi="fr_FR"/>
        </w:rPr>
        <w:t xml:space="preserve"> en groupe. Mettez cet enregistrement en pause ici.</w:t>
      </w:r>
    </w:p>
    <w:p>
      <w:pPr/>
      <w:r>
        <w:rPr>
          <w:lang w:val="fr_FR" w:bidi="fr_FR"/>
        </w:rPr>
      </w:r>
      <w:r>
        <w:rPr>
          <w:lang w:val="fr_FR" w:bidi="fr_FR"/>
        </w:rPr>
        <w:t>Dans la quatrième partie, nous sommes quelques jours seulement avant la fête de la Pâque. De nombreuses personnes sont donc montées à Jérusalem pour se purifier. Jérusalem était construite sur une colline. Les gens disaient donc qu'ils « montaient à Jérusalem » quand ils s'y rendaient.</w:t>
      </w:r>
    </w:p>
    <w:p>
      <w:pPr/>
      <w:r>
        <w:rPr>
          <w:lang w:val="fr_FR" w:bidi="fr_FR"/>
        </w:rPr>
      </w:r>
      <w:r>
        <w:rPr>
          <w:lang w:val="fr_FR" w:bidi="fr_FR"/>
        </w:rPr>
        <w:t>Les autorités juives ont donné un ordre selon lequel quiconque voit Jésus devrait venir le leur dire pour qu'ils puissent l'arrêter. Les personnes qui venaient à Jérusalem pour la fête avaient entendu cet ordre. Les gens continuaient donc à chercher Jésus et se demandaient les uns aux autres pendant qu'ils se tenaient dans le temple : « Qu'en pensez-vous ? Jésus ne viendra sûrement pas à la fête ? » Les gens ne s'attendaient pas à une réponse à cette question. Le peuple juif doutait qu'ils verraient Jésus à la fête.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11.45–57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Caïphe le souverain sacrificateur</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Juifs</w:t>
      </w:r>
    </w:p>
    <w:p>
      <w:pPr/>
      <w:r>
        <w:rPr>
          <w:lang w:val="fr_FR" w:bidi="fr_FR"/>
        </w:rPr>
      </w:r>
      <w:r>
        <w:rPr>
          <w:lang w:val="fr_FR" w:bidi="fr_FR"/>
        </w:rPr>
        <w:t>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cette partie, de nombreux Juifs qui étaient venus rendre visite à Marie et avaient vu Jésus ressusciter Lazare d'entre les morts croyaient en qui était Jésus et ce qu'il avait fait. Mais certaines des personnes qui ne croyaient pas en Jésus sont allées vers les pharisiens et leur ont dit ce que Jésus avait fait.</w:t>
      </w:r>
    </w:p>
    <w:p>
      <w:pPr/>
      <w:r>
        <w:rPr>
          <w:lang w:val="fr_FR" w:bidi="fr_FR"/>
        </w:rPr>
      </w:r>
      <w:r>
        <w:rPr>
          <w:lang w:val="fr_FR" w:bidi="fr_FR"/>
        </w:rPr>
        <w:t>Dans la deuxième partie, les principaux sacrificateurs et les pharisiens convoquent une réunion du sanhédrin, c'est-à-dire du conseil juif, et discutent de ce qu'ils devraient faire à Jésus. Le conseil dit : « Cet homme accomplit beaucoup de signes. Si nous le laissons continuer à faire des miracles, tout le monde croira en lui, et les Romains viendront et nous enleveront à la fois notre temple et notre nation.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 conseil juif : « Que ressentez-vous ou que pensez-vous ? » Vous entendrez peut-être des choses comme : « Inquiet : il est temps de mettre fin à cette popularité et à cette influence que Jésus gagne sur notre peuple. Inquiet du fait que si nous ne prenons pas les choses en main, nous perdrons bientôt notre pertinence en tant que pharisiens ou chefs juifs.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l'un des membres du conseil nommé Caïphe, qui était souverain sacrificateur cette année-là, leur dit : « Vous ne savez rien du tout ! Vous ne comprenez pas qu'il est préférable pour vous qu'un seul homme meure pour le peuple que de voir la nation entière détruite.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Caïphe : « Que ressentez-vous ou que pensez-vous ? » Vous entendrez peut-être des choses comme : « Comment se fait-il que mes collègues chefs juifs soient sur le point de prendre la décision insensée de ne pas être assez forts pour arrêter Jésus maintenant ? Je dois les aider à voir que se débarrasser de ce Jésus est la meilleure solution pour nous et la nation.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après cette réunion, le conseil juif prévoyait de tuer Jésus. Jésus ne marchait donc plus ouvertement parmi les Juifs. Au lieu de cela, il s'est rendu dans une région près du désert, dans un village appelé Éphraïm, et il y est resté avec ses disciples.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Jésus : « Que ressentez-vous ou à quoi pensez-vous ? » Vous entendrez peut-être des choses comme : « Le moment n'est pas le bon. Nous devons aller dans un lieu éloigné jusqu'à ce que Dieu me dise qu'il est temps d'aller à Jérusalem. »</w:t>
      </w:r>
    </w:p>
    <w:p>
      <w:pPr/>
      <w:r>
        <w:rPr>
          <w:lang w:val="fr_FR" w:bidi="fr_FR"/>
        </w:rPr>
      </w:r>
      <w:r>
        <w:rPr>
          <w:lang w:val="fr_FR" w:bidi="fr_FR"/>
        </w:rPr>
        <w:t>La Pâque des Juifs était maintenant proche, et beaucoup allaient des zones rurales à Jérusalem avant la Pâque pour se purifier.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Juifs qui étaient venus à Jérusalem pour se préparer à la Pâque : « Que ressentez-vous ou que pensez-vous ? » Vous entendrez peut-être des choses comme : « Impatient, je veux être prêt à célébrer la Pâque. Je dois donc passer par le processus de nettoyage », ou « Curieux, je me demande où pourrait se trouver Jésus. Ne devrait-il pas aussi assister à la célébration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personnes qui étaient venues à Jérusalem pour la Pâque ont donc continué à chercher Jésus et se demandaient les unes aux autres pendant qu'elles se tenaient dans le temple : « Qu'en pensez-vous ? Jésus ne viendra sûrement pas à la fête ? » Les principaux sacrificateurs et les pharisiens avaient donné des ordres selon lesquels si quelqu'un savait où se trouvait Jésus, ils devraient signaler ou dire aux principaux sacrificateurs et aux pharisiens ce qu'ils savent au sujet de Jésus pour qu'ils puissent l'arrêter.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chefs juifs : « Que ressentez-vous ou que pensez-vous ? » Vous entendrez peut-être des choses comme : « Nous devons faire tout notre possible pour tuer Jésus », « Plein d'espoir maintenant que nous avons donné un ordre pour savoir où il se trouve », ou « Nous devons mettre fin à l'influence de Jésus sur notre peuple juif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11.45–57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Beaucoup de </w:t>
      </w:r>
      <w:r>
        <w:rPr>
          <w:b/>
          <w:lang w:val="fr_FR" w:bidi="fr_FR"/>
        </w:rPr>
        <w:t>Juifs</w:t>
      </w:r>
      <w:r>
        <w:rPr>
          <w:lang w:val="fr_FR" w:bidi="fr_FR"/>
        </w:rPr>
        <w:t xml:space="preserve"> qui sont venus rendre visite à Marie ont </w:t>
      </w:r>
      <w:r>
        <w:rPr>
          <w:b/>
          <w:lang w:val="fr_FR" w:bidi="fr_FR"/>
        </w:rPr>
        <w:t>cru</w:t>
      </w:r>
      <w:r>
        <w:rPr>
          <w:lang w:val="fr_FR" w:bidi="fr_FR"/>
        </w:rPr>
        <w:t xml:space="preserve"> en Jésus. Dans cette histoire, le mot Juifs fait référence au peuple juif qui vivait dans la région, et pas seulement les chefs religieux. Utilisez les mêmes mots pour Juifs et croire que vous avez déjà utilisés. Pour plus d'informations sur les </w:t>
      </w:r>
      <w:r>
        <w:rPr>
          <w:lang w:val="fr_FR" w:bidi="fr_FR"/>
        </w:rPr>
        <w:t>Juifs</w:t>
      </w:r>
      <w:r>
        <w:rPr>
          <w:lang w:val="fr_FR" w:bidi="fr_FR"/>
        </w:rPr>
        <w:t xml:space="preserve"> et la </w:t>
      </w:r>
      <w:r>
        <w:rPr>
          <w:lang w:val="fr_FR" w:bidi="fr_FR"/>
        </w:rPr>
        <w:t>foi</w:t>
      </w:r>
      <w:r>
        <w:rPr>
          <w:lang w:val="fr_FR" w:bidi="fr_FR"/>
        </w:rPr>
        <w:t>, référez-vous au glossaire principal.</w:t>
      </w:r>
    </w:p>
    <w:p>
      <w:pPr/>
      <w:r>
        <w:rPr>
          <w:lang w:val="fr_FR" w:bidi="fr_FR"/>
        </w:rPr>
      </w:r>
      <w:r>
        <w:rPr>
          <w:lang w:val="fr_FR" w:bidi="fr_FR"/>
        </w:rPr>
        <w:t xml:space="preserve">Les personnes qui ne croyaient pas en Jésus sont probablement allées vers les </w:t>
      </w:r>
      <w:r>
        <w:rPr>
          <w:b/>
          <w:lang w:val="fr_FR" w:bidi="fr_FR"/>
        </w:rPr>
        <w:t>pharisiens</w:t>
      </w:r>
      <w:r>
        <w:rPr>
          <w:lang w:val="fr_FR" w:bidi="fr_FR"/>
        </w:rPr>
        <w:t xml:space="preserve"> et leur ont dit ce que Jésus avait fait. Traduisez pharisiens de la même manière que vous l’avez fait avant, et rappelez-vous que le mot </w:t>
      </w:r>
      <w:r>
        <w:rPr>
          <w:lang w:val="fr_FR" w:bidi="fr_FR"/>
        </w:rPr>
        <w:t>pharisien</w:t>
      </w:r>
      <w:r>
        <w:rPr>
          <w:lang w:val="fr_FR" w:bidi="fr_FR"/>
        </w:rPr>
        <w:t xml:space="preserve"> se trouve dans le Glossaire principal.</w:t>
      </w:r>
    </w:p>
    <w:p>
      <w:pPr/>
      <w:r>
        <w:rPr>
          <w:lang w:val="fr_FR" w:bidi="fr_FR"/>
        </w:rPr>
      </w:r>
      <w:r>
        <w:rPr>
          <w:lang w:val="fr_FR" w:bidi="fr_FR"/>
        </w:rPr>
        <w:t xml:space="preserve">Les principaux </w:t>
      </w:r>
      <w:r>
        <w:rPr>
          <w:b/>
          <w:lang w:val="fr_FR" w:bidi="fr_FR"/>
        </w:rPr>
        <w:t>sacrificateurs</w:t>
      </w:r>
      <w:r>
        <w:rPr>
          <w:lang w:val="fr_FR" w:bidi="fr_FR"/>
        </w:rPr>
        <w:t xml:space="preserve"> et les pharisiens, organisent ensuite une réunion du </w:t>
      </w:r>
      <w:r>
        <w:rPr>
          <w:b/>
          <w:lang w:val="fr_FR" w:bidi="fr_FR"/>
        </w:rPr>
        <w:t>sanhédrin</w:t>
      </w:r>
      <w:r>
        <w:rPr>
          <w:lang w:val="fr_FR" w:bidi="fr_FR"/>
        </w:rPr>
        <w:t xml:space="preserve"> et discutent de ce qu'ils devraient faire à Jésus. Traduisez sacrificateur et sanhédrin de la même manière que vous l'avez fait dans les passages précédents, et rappelez-vous que sacrificateur et </w:t>
      </w:r>
      <w:r>
        <w:rPr>
          <w:lang w:val="fr_FR" w:bidi="fr_FR"/>
        </w:rPr>
        <w:t>sanhédrin</w:t>
      </w:r>
      <w:r>
        <w:rPr>
          <w:lang w:val="fr_FR" w:bidi="fr_FR"/>
        </w:rPr>
        <w:t xml:space="preserve"> se trouvent dans le glossaire </w:t>
      </w:r>
      <w:r>
        <w:rPr>
          <w:lang w:val="fr_FR" w:bidi="fr_FR"/>
        </w:rPr>
        <w:t>principal</w:t>
      </w:r>
      <w:r>
        <w:rPr>
          <w:lang w:val="fr_FR" w:bidi="fr_FR"/>
        </w:rPr>
        <w:t>.</w:t>
      </w:r>
    </w:p>
    <w:p>
      <w:pPr/>
      <w:r>
        <w:rPr>
          <w:lang w:val="fr_FR" w:bidi="fr_FR"/>
        </w:rPr>
      </w:r>
      <w:r>
        <w:rPr>
          <w:lang w:val="fr_FR" w:bidi="fr_FR"/>
        </w:rPr>
        <w:t xml:space="preserve">Les hommes du sanhédrin disent : « Cet homme accomplit de nombreux </w:t>
      </w:r>
      <w:r>
        <w:rPr>
          <w:b/>
          <w:lang w:val="fr_FR" w:bidi="fr_FR"/>
        </w:rPr>
        <w:t>signes</w:t>
      </w:r>
      <w:r>
        <w:rPr>
          <w:lang w:val="fr_FR" w:bidi="fr_FR"/>
        </w:rPr>
        <w:t xml:space="preserve">. Si nous le laissons continuer à faire des miracles, tout le monde croira en lui, et les Romains viendront et nous enleveront à la fois notre temple et notre nation. » Un signe ou un miracle est quelque chose d'inhabituel que l'on peut percevoir ou observer et qui se produit pour une raison particulière. Jésus a accompli de nombreux miracles. Ces miracles étaient des signes qui montraient aux gens qu'il avait vraiment été envoyé par Dieu et qu'ils devaient écouter ses paroles à propos de Dieu. Traduisez le mot signe de la même manière que vous l'avez fait dans les passages précédents, et rappelez-vous que </w:t>
      </w:r>
      <w:r>
        <w:rPr>
          <w:lang w:val="fr_FR" w:bidi="fr_FR"/>
        </w:rPr>
        <w:t>signe</w:t>
      </w:r>
      <w:r>
        <w:rPr>
          <w:lang w:val="fr_FR" w:bidi="fr_FR"/>
        </w:rPr>
        <w:t xml:space="preserve"> se trouve dans le glossaire principal.</w:t>
      </w:r>
    </w:p>
    <w:p>
      <w:pPr/>
      <w:r>
        <w:rPr>
          <w:lang w:val="fr_FR" w:bidi="fr_FR"/>
        </w:rPr>
      </w:r>
      <w:r>
        <w:rPr>
          <w:lang w:val="fr_FR" w:bidi="fr_FR"/>
        </w:rPr>
        <w:t xml:space="preserve">Mais l'un des membres du conseil nommé Caïphe, qui était </w:t>
      </w:r>
      <w:r>
        <w:rPr>
          <w:b/>
          <w:lang w:val="fr_FR" w:bidi="fr_FR"/>
        </w:rPr>
        <w:t>souverain sacrificateur</w:t>
      </w:r>
      <w:r>
        <w:rPr>
          <w:lang w:val="fr_FR" w:bidi="fr_FR"/>
        </w:rPr>
        <w:t xml:space="preserve"> cette année-là, leur dit : « Vous ne savez rien ! Vous ne comprenez pas qu'il est préférable pour vous qu'un seul homme meure pour le peuple que de voir la </w:t>
      </w:r>
      <w:r>
        <w:rPr>
          <w:b/>
          <w:lang w:val="fr_FR" w:bidi="fr_FR"/>
        </w:rPr>
        <w:t>nation</w:t>
      </w:r>
      <w:r>
        <w:rPr>
          <w:lang w:val="fr_FR" w:bidi="fr_FR"/>
        </w:rPr>
        <w:t xml:space="preserve"> entière détruite. »</w:t>
      </w:r>
    </w:p>
    <w:p>
      <w:pPr/>
      <w:r>
        <w:rPr>
          <w:lang w:val="fr_FR" w:bidi="fr_FR"/>
        </w:rPr>
      </w:r>
      <w:r>
        <w:rPr>
          <w:lang w:val="fr_FR" w:bidi="fr_FR"/>
        </w:rPr>
        <w:t xml:space="preserve">Une </w:t>
      </w:r>
      <w:r>
        <w:rPr>
          <w:b/>
          <w:lang w:val="fr_FR" w:bidi="fr_FR"/>
        </w:rPr>
        <w:t>nation</w:t>
      </w:r>
      <w:r>
        <w:rPr>
          <w:lang w:val="fr_FR" w:bidi="fr_FR"/>
        </w:rPr>
        <w:t xml:space="preserve"> est un groupe de personnes qui sont unies, qui vivent dans un même pays et qui ont un même dirigeant. Traduisez nation de la même manière que vous l’avez fait avant, et rappelez-vous que le mot </w:t>
      </w:r>
      <w:r>
        <w:rPr>
          <w:lang w:val="fr_FR" w:bidi="fr_FR"/>
        </w:rPr>
        <w:t>nation</w:t>
      </w:r>
      <w:r>
        <w:rPr>
          <w:lang w:val="fr_FR" w:bidi="fr_FR"/>
        </w:rPr>
        <w:t xml:space="preserve"> se trouve dans le Glossaire principal.</w:t>
      </w:r>
    </w:p>
    <w:p>
      <w:pPr/>
      <w:r>
        <w:rPr>
          <w:lang w:val="fr_FR" w:bidi="fr_FR"/>
        </w:rPr>
      </w:r>
      <w:r>
        <w:rPr>
          <w:lang w:val="fr_FR" w:bidi="fr_FR"/>
        </w:rPr>
        <w:t xml:space="preserve">Un des sacrificateurs étaient appelé le </w:t>
      </w:r>
      <w:r>
        <w:rPr>
          <w:b/>
          <w:lang w:val="fr_FR" w:bidi="fr_FR"/>
        </w:rPr>
        <w:t>souverain sacrificateur</w:t>
      </w:r>
      <w:r>
        <w:rPr>
          <w:lang w:val="fr_FR" w:bidi="fr_FR"/>
        </w:rPr>
        <w:t>. Le souverain sacrificateur était le sacrificateur le plus important. Le souverain sacrificateur avec une fonction très importante. Une fois par an se tenait une fête appelée le jour des expiations. Cela signifie quelque chose comme « le grand jour du pardon ou de la réconciliation ». Ce jour-là, le souverain sacrificateur offrait un sacrifice au nom de tout le peuple d'Israël pour demander le pardon pour tous les péchés qu'ils avaient commis l'année précédente. Le souverain sacrificateur devait d'abord demander pardon pour son propre péché, puis pour le péché de tout le peuple. Le souverain sacrificateur tuait un agneau et prenait le sang à l'intérieur du temple. À cause du sacrifice de l'agneau, il était de nouveau possible pour Dieu et les gens d'avoir une relation ensemble.</w:t>
      </w:r>
    </w:p>
    <w:p>
      <w:pPr/>
      <w:r>
        <w:rPr>
          <w:lang w:val="fr_FR" w:bidi="fr_FR"/>
        </w:rPr>
      </w:r>
      <w:r>
        <w:rPr>
          <w:lang w:val="fr_FR" w:bidi="fr_FR"/>
        </w:rPr>
        <w:t xml:space="preserve">Arrêtez-vous ici et discutez en groupe du mot ou de l'expression que vous utiliserez pour </w:t>
      </w:r>
      <w:r>
        <w:rPr>
          <w:b/>
          <w:lang w:val="fr_FR" w:bidi="fr_FR"/>
        </w:rPr>
        <w:t>souverain sacrificateur</w:t>
      </w:r>
      <w:r>
        <w:rPr>
          <w:lang w:val="fr_FR" w:bidi="fr_FR"/>
        </w:rPr>
        <w:t xml:space="preserve">. Cherchez </w:t>
      </w:r>
      <w:r>
        <w:rPr>
          <w:lang w:val="fr_FR" w:bidi="fr_FR"/>
        </w:rPr>
        <w:t>souverain sacrificateur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Jean explique que Caïphe a dit ces choses parce que Dieu utilisait Caïphe pour </w:t>
      </w:r>
      <w:r>
        <w:rPr>
          <w:b/>
          <w:lang w:val="fr_FR" w:bidi="fr_FR"/>
        </w:rPr>
        <w:t>prophétiser</w:t>
      </w:r>
      <w:r>
        <w:rPr>
          <w:lang w:val="fr_FR" w:bidi="fr_FR"/>
        </w:rPr>
        <w:t xml:space="preserve">, c'est-à-dire dire pour dire un message de la part de Dieu. Traduisez prophétie de la même manière que vous l'avez fait dans les passages précédents et rappelez-vous que le mot </w:t>
      </w:r>
      <w:r>
        <w:rPr>
          <w:b/>
          <w:lang w:val="fr_FR" w:bidi="fr_FR"/>
        </w:rPr>
        <w:t>prophétie</w:t>
      </w:r>
      <w:r>
        <w:rPr>
          <w:lang w:val="fr_FR" w:bidi="fr_FR"/>
        </w:rPr>
        <w:t xml:space="preserve"> se trouve dans le Glossaire principal.</w:t>
      </w:r>
    </w:p>
    <w:p>
      <w:pPr/>
      <w:r>
        <w:rPr>
          <w:lang w:val="fr_FR" w:bidi="fr_FR"/>
        </w:rPr>
      </w:r>
      <w:r>
        <w:rPr>
          <w:lang w:val="fr_FR" w:bidi="fr_FR"/>
        </w:rPr>
        <w:t xml:space="preserve">Jésus ne marchait donc plus ouvertement parmi les Juifs. Au lieu de cela, il s'est rendu dans une région près du </w:t>
      </w:r>
      <w:r>
        <w:rPr>
          <w:b/>
          <w:lang w:val="fr_FR" w:bidi="fr_FR"/>
        </w:rPr>
        <w:t>désert</w:t>
      </w:r>
      <w:r>
        <w:rPr>
          <w:lang w:val="fr_FR" w:bidi="fr_FR"/>
        </w:rPr>
        <w:t xml:space="preserve">, dans un village appelé Éphraïm, et il y est resté avec ses disciples. Utilisez le même mot ou la même expression pour désert que vous avez utilisé dans les passages précédents. Pour plus d'informations sur le </w:t>
      </w:r>
      <w:r>
        <w:rPr>
          <w:lang w:val="fr_FR" w:bidi="fr_FR"/>
        </w:rPr>
        <w:t>désert</w:t>
      </w:r>
      <w:r>
        <w:rPr>
          <w:lang w:val="fr_FR" w:bidi="fr_FR"/>
        </w:rPr>
        <w:t xml:space="preserve">, référez-vous au Glossaire principal. </w:t>
      </w:r>
    </w:p>
    <w:p>
      <w:pPr/>
      <w:r>
        <w:rPr>
          <w:lang w:val="fr_FR" w:bidi="fr_FR"/>
        </w:rPr>
      </w:r>
      <w:r>
        <w:rPr>
          <w:lang w:val="fr_FR" w:bidi="fr_FR"/>
        </w:rPr>
        <w:t xml:space="preserve">La </w:t>
      </w:r>
      <w:r>
        <w:rPr>
          <w:b/>
          <w:lang w:val="fr_FR" w:bidi="fr_FR"/>
        </w:rPr>
        <w:t>Pâque</w:t>
      </w:r>
      <w:r>
        <w:rPr>
          <w:lang w:val="fr_FR" w:bidi="fr_FR"/>
        </w:rPr>
        <w:t xml:space="preserve"> des Juifs était maintenant proche, et beaucoup allaient des zones rurales à Jérusalem avant la Pâque pour se </w:t>
      </w:r>
      <w:r>
        <w:rPr>
          <w:b/>
          <w:lang w:val="fr_FR" w:bidi="fr_FR"/>
        </w:rPr>
        <w:t>purifier</w:t>
      </w:r>
      <w:r>
        <w:rPr>
          <w:lang w:val="fr_FR" w:bidi="fr_FR"/>
        </w:rPr>
        <w:t>.</w:t>
      </w:r>
    </w:p>
    <w:p>
      <w:pPr/>
      <w:r>
        <w:rPr>
          <w:lang w:val="fr_FR" w:bidi="fr_FR"/>
        </w:rPr>
      </w:r>
      <w:r>
        <w:rPr>
          <w:lang w:val="fr_FR" w:bidi="fr_FR"/>
        </w:rPr>
        <w:t xml:space="preserve">La </w:t>
      </w:r>
      <w:r>
        <w:rPr>
          <w:b/>
          <w:lang w:val="fr_FR" w:bidi="fr_FR"/>
        </w:rPr>
        <w:t>Pâque</w:t>
      </w:r>
      <w:r>
        <w:rPr>
          <w:lang w:val="fr_FR" w:bidi="fr_FR"/>
        </w:rPr>
        <w:t xml:space="preserve"> est une fête juive importante. Utilisez le même mot ou la même expression pour Pâque que vous avez utilisé dans les passages précédents. Pour plus d'informations sur la </w:t>
      </w:r>
      <w:r>
        <w:rPr>
          <w:lang w:val="fr_FR" w:bidi="fr_FR"/>
        </w:rPr>
        <w:t>Pâque</w:t>
      </w:r>
      <w:r>
        <w:rPr>
          <w:lang w:val="fr_FR" w:bidi="fr_FR"/>
        </w:rPr>
        <w:t>, référez-vous au glossaire principal.</w:t>
      </w:r>
    </w:p>
    <w:p>
      <w:pPr/>
      <w:r>
        <w:rPr>
          <w:lang w:val="fr_FR" w:bidi="fr_FR"/>
        </w:rPr>
      </w:r>
      <w:r>
        <w:rPr>
          <w:b/>
          <w:lang w:val="fr_FR" w:bidi="fr_FR"/>
        </w:rPr>
        <w:t>Purifier</w:t>
      </w:r>
      <w:r>
        <w:rPr>
          <w:lang w:val="fr_FR" w:bidi="fr_FR"/>
        </w:rPr>
        <w:t xml:space="preserve"> signifie passer par un bain ou un lavage rituel qui serait un symbole de l'élimination de tout ce qui rend les gens impurs ou inaptes à adorer Dieu. Cela impliquait généralement le lavage. Le lavage pourrait impliquer une partie du corps comme les mains ou le visage, ou nécessiter un bain complet par immersion dans l'eau. Les gens se lavaient et changeaient aussi de vêtements. Ce processus était un retrait symbolique de tout ce qui était sale ou impur, ou de tout ce qui séparait la personne de l'adoration de Dieu.</w:t>
      </w:r>
    </w:p>
    <w:p>
      <w:pPr/>
      <w:r>
        <w:rPr>
          <w:lang w:val="fr_FR" w:bidi="fr_FR"/>
        </w:rPr>
      </w:r>
      <w:r>
        <w:rPr>
          <w:lang w:val="fr_FR" w:bidi="fr_FR"/>
        </w:rPr>
        <w:t xml:space="preserve">Arrêtez-vous ici et discutez en groupe du mot ou de l'expression que vous utiliserez pour </w:t>
      </w:r>
      <w:r>
        <w:rPr>
          <w:b/>
          <w:lang w:val="fr_FR" w:bidi="fr_FR"/>
        </w:rPr>
        <w:t>purifier</w:t>
      </w:r>
      <w:r>
        <w:rPr>
          <w:lang w:val="fr_FR" w:bidi="fr_FR"/>
        </w:rPr>
        <w:t xml:space="preserve">. Cherchez </w:t>
      </w:r>
      <w:r>
        <w:rPr>
          <w:lang w:val="fr_FR" w:bidi="fr_FR"/>
        </w:rPr>
        <w:t>purifier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Les gens étaient dans le </w:t>
      </w:r>
      <w:r>
        <w:rPr>
          <w:b/>
          <w:lang w:val="fr_FR" w:bidi="fr_FR"/>
        </w:rPr>
        <w:t>temple</w:t>
      </w:r>
      <w:r>
        <w:rPr>
          <w:lang w:val="fr_FR" w:bidi="fr_FR"/>
        </w:rPr>
        <w:t xml:space="preserve">, le lieu d'adoration, en train de chercher Jésus. Utilisez le même mot ou la même expression pour temple que vous avez utilisé dans les passages précédents. Pour plus d'informations sur le mot </w:t>
      </w:r>
      <w:r>
        <w:rPr>
          <w:lang w:val="fr_FR" w:bidi="fr_FR"/>
        </w:rPr>
        <w:t>temple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11:45–57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59">
        <w:r>
          <w:rPr>
            <w:lang w:val="fr_FR" w:bidi="fr_FR"/>
          </w:rPr>
          <w:rPr>
            <w:color w:val="0000EE"/>
            <w:u w:val="single"/>
          </w:rPr>
          <w:t>Écouter et Cœur</w:t>
        </w:r>
      </w:hyperlink>
      <w:r>
        <w:rPr>
          <w:lang w:val="fr_FR" w:bidi="fr_FR"/>
        </w:rPr>
        <w:t xml:space="preserve"> (451 KB)</w:t>
      </w:r>
      <w:r>
        <w:rPr>
          <w:lang w:val="fr_FR" w:bidi="fr_FR"/>
        </w:rPr>
      </w:r>
    </w:p>
    <w:p>
      <w:pPr>
        <w:pStyle w:val="ListBullet"/>
        <w:spacing w:line="240" w:lineRule="auto"/>
        <w:ind w:left="720"/>
      </w:pPr>
      <w:r>
        <w:rPr>
          <w:lang w:val="fr_FR" w:bidi="fr_FR"/>
        </w:rPr>
      </w:r>
      <w:hyperlink r:id="rId260">
        <w:r>
          <w:rPr>
            <w:lang w:val="fr_FR" w:bidi="fr_FR"/>
          </w:rPr>
          <w:rPr>
            <w:color w:val="0000EE"/>
            <w:u w:val="single"/>
          </w:rPr>
          <w:t>Planter le Décor</w:t>
        </w:r>
      </w:hyperlink>
      <w:r>
        <w:rPr>
          <w:lang w:val="fr_FR" w:bidi="fr_FR"/>
        </w:rPr>
        <w:t xml:space="preserve"> (4.5 MB)</w:t>
      </w:r>
      <w:r>
        <w:rPr>
          <w:lang w:val="fr_FR" w:bidi="fr_FR"/>
        </w:rPr>
      </w:r>
    </w:p>
    <w:p>
      <w:pPr>
        <w:pStyle w:val="ListBullet"/>
        <w:spacing w:line="240" w:lineRule="auto"/>
        <w:ind w:left="720"/>
      </w:pPr>
      <w:r>
        <w:rPr>
          <w:lang w:val="fr_FR" w:bidi="fr_FR"/>
        </w:rPr>
      </w:r>
      <w:hyperlink r:id="rId261">
        <w:r>
          <w:rPr>
            <w:lang w:val="fr_FR" w:bidi="fr_FR"/>
          </w:rPr>
          <w:rPr>
            <w:color w:val="0000EE"/>
            <w:u w:val="single"/>
          </w:rPr>
          <w:t>Définir les Scènes</w:t>
        </w:r>
      </w:hyperlink>
      <w:r>
        <w:rPr>
          <w:lang w:val="fr_FR" w:bidi="fr_FR"/>
        </w:rPr>
        <w:t xml:space="preserve"> (2.6 MB)</w:t>
      </w:r>
      <w:r>
        <w:rPr>
          <w:lang w:val="fr_FR" w:bidi="fr_FR"/>
        </w:rPr>
      </w:r>
    </w:p>
    <w:p>
      <w:pPr>
        <w:pStyle w:val="ListBullet"/>
        <w:spacing w:line="240" w:lineRule="auto"/>
        <w:ind w:left="720"/>
      </w:pPr>
      <w:r>
        <w:rPr>
          <w:lang w:val="fr_FR" w:bidi="fr_FR"/>
        </w:rPr>
      </w:r>
      <w:hyperlink r:id="rId262">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263">
        <w:r>
          <w:rPr>
            <w:lang w:val="fr_FR" w:bidi="fr_FR"/>
          </w:rPr>
          <w:rPr>
            <w:color w:val="0000EE"/>
            <w:u w:val="single"/>
          </w:rPr>
          <w:t>Combler les Lacunes</w:t>
        </w:r>
      </w:hyperlink>
      <w:r>
        <w:rPr>
          <w:lang w:val="fr_FR" w:bidi="fr_FR"/>
        </w:rPr>
        <w:t xml:space="preserve"> (2.7 MB)</w:t>
      </w:r>
      <w:r>
        <w:rPr>
          <w:lang w:val="fr_FR" w:bidi="fr_FR"/>
        </w:rPr>
      </w:r>
    </w:p>
    <w:p>
      <w:pPr>
        <w:pStyle w:val="ListBullet"/>
        <w:spacing w:line="240" w:lineRule="auto"/>
        <w:ind w:left="720"/>
      </w:pPr>
      <w:r>
        <w:rPr>
          <w:lang w:val="fr_FR" w:bidi="fr_FR"/>
        </w:rPr>
      </w:r>
      <w:hyperlink r:id="rId264">
        <w:r>
          <w:rPr>
            <w:lang w:val="fr_FR" w:bidi="fr_FR"/>
          </w:rPr>
          <w:rPr>
            <w:color w:val="0000EE"/>
            <w:u w:val="single"/>
          </w:rPr>
          <w:t>Prêcher la Parole</w:t>
        </w:r>
      </w:hyperlink>
      <w:r>
        <w:rPr>
          <w:lang w:val="fr_FR" w:bidi="fr_FR"/>
        </w:rPr>
        <w:t xml:space="preserve"> (787 KB)</w:t>
      </w:r>
      <w:r>
        <w:rPr>
          <w:lang w:val="fr_FR" w:bidi="fr_FR"/>
        </w:rPr>
      </w:r>
      <w:r>
        <w:rPr>
          <w:lang w:val="fr_FR" w:bidi="fr_FR"/>
        </w:rPr>
      </w:r>
      <w:r>
        <w:rPr>
          <w:lang w:val="fr_FR" w:bidi="fr_FR"/>
        </w:rPr>
      </w:r>
    </w:p>
    <w:p>
      <w:pPr/>
      <w:r>
        <w:rPr>
          <w:lang w:val="fr_FR" w:bidi="fr_FR"/>
        </w:rPr>
      </w:r>
    </w:p>
    <w:p>
      <w:pPr>
        <w:pStyle w:val="Heading2"/>
      </w:pPr>
      <w:r>
        <w:rPr>
          <w:lang w:val="fr_FR" w:bidi="fr_FR"/>
        </w:rPr>
        <w:t>Jean 12:1–11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12.1–11. Laissez entrer la parole de Dieu dans vos cœurs.</w:t>
      </w:r>
    </w:p>
    <w:p>
      <w:pPr/>
      <w:r>
        <w:rPr>
          <w:lang w:val="fr_FR" w:bidi="fr_FR"/>
        </w:rPr>
      </w:r>
      <w:r>
        <w:rPr>
          <w:lang w:val="fr_FR" w:bidi="fr_FR"/>
        </w:rPr>
        <w:t>Écoutez l'enregistrement de Jean 12.1–11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12.1–11 dans la traduction la plus facile à comprendre.</w:t>
      </w:r>
    </w:p>
    <w:p>
      <w:pPr/>
      <w:r>
        <w:rPr>
          <w:lang w:val="fr_FR" w:bidi="fr_FR"/>
        </w:rPr>
      </w:r>
      <w:r>
        <w:rPr>
          <w:lang w:val="fr_FR" w:bidi="fr_FR"/>
        </w:rPr>
        <w:t>Dans le passage précédent, de nombreux Juifs qui ont vu Jésus ressusciter Lazare ont cru en lui. Mais d'autres le dénoncent auprès des pharisiens. Le conseil juif s'est réuni à Jérusalem pour discuter de ce qu'il fallait faire avec Jésus. Ils avaient peur que si tout le monde croyait en Jésus, le gouvernement romain détruise le temple et la nation juifs. Le souverain sacrificateur Caïphe dit qu'il était préférable pour Jésus de mourir que de voir la nation entière détruite. Les Juifs décident donc de tuer Jésus, et Jésus n'a donc plus marché en public, mais restait à Éphraïm. Les gens qui allaient à Jérusalem pour se purifier avant la fête de la Pâque cherchaient Jésus, pensant qu'il n'y irait pas. En effet, les principaux sacrificateurs et les pharisiens avaient ordonné aux gens de leur dire s'ils savaient où se trouvait Jésus pour qu'ils puissent l'arrêter.</w:t>
      </w:r>
    </w:p>
    <w:p>
      <w:pPr/>
      <w:r>
        <w:rPr>
          <w:lang w:val="fr_FR" w:bidi="fr_FR"/>
        </w:rPr>
      </w:r>
      <w:r>
        <w:rPr>
          <w:lang w:val="fr_FR" w:bidi="fr_FR"/>
        </w:rPr>
        <w:t>Ce passage est un récit qui raconte l'histoire de ce qui s'est passé ensuite. C'était six jours avant la fête de la Pâque, une fête juive. La Pâque fêtait le moment où Dieu a sauvé les ancêtres juifs de l'esclavage en Égypte. Jésus se rend de la ville d'Éphraïm à Béthanie, un village à environ 3 km à l'est de Jérusalem. C'est là que vivaient Marie, Marthe et Lazare. Lazare était l'homme que Jésus avait ressuscité d'entre les morts. Éphraïm se trouvait à 20 km au nord de Béthanie. Il fallait environ une journée à Jésus pour s'y rendre à pied.</w:t>
      </w:r>
    </w:p>
    <w:p>
      <w:pPr/>
      <w:r>
        <w:rPr>
          <w:lang w:val="fr_FR" w:bidi="fr_FR"/>
        </w:rPr>
      </w:r>
      <w:r>
        <w:rPr>
          <w:lang w:val="fr_FR" w:bidi="fr_FR"/>
        </w:rPr>
        <w:t xml:space="preserve">Arrêtez-vous ici et en groupe, regardez une carte d'Israël à l'époque de Jésus montrant les villes de </w:t>
      </w:r>
      <w:r>
        <w:rPr>
          <w:lang w:val="fr_FR" w:bidi="fr_FR"/>
        </w:rPr>
        <w:t>Jérusalem, Éphraïm et Béthanie</w:t>
      </w:r>
      <w:r>
        <w:rPr>
          <w:lang w:val="fr_FR" w:bidi="fr_FR"/>
        </w:rPr>
        <w:t>. Mettez cet enregistrement en pause ici.</w:t>
      </w:r>
    </w:p>
    <w:p>
      <w:pPr/>
      <w:r>
        <w:rPr>
          <w:lang w:val="fr_FR" w:bidi="fr_FR"/>
        </w:rPr>
      </w:r>
      <w:r>
        <w:rPr>
          <w:lang w:val="fr_FR" w:bidi="fr_FR"/>
        </w:rPr>
        <w:t>Jean dit ensuite : « Ils y ont donné un dîner en son honneur ». Cela signifie que les membres de la famille de Lazare, ou peut-être ses amis et ses voisins plus généralement, ont préparé un dîner pour honorer Jésus. Les personnes qui donnaient le dîner festif étaient reconnaissantes que Jésus ait ressuscité Lazare d'entre les morts. Nous savons que le dîner était à Béthanie, mais Jean ne mentionne pas le lieu exact ici. Marthe, la sœur de Lazare, servait la nourriture aux invités du dîner. Lazare était allongé à la table avec les autres invités, y compris Jésus. Il était de coutume, au moment du repas, de s'allonger plutôt que de s'asseoir, en particulier pendant un dîner ou une fête important. On se couchait sur des nattes ou des bancs autour d'une table basse. Si les gens de votre culture ne mangent pas à table, vous n'avez pas besoin de mentionner une table dans votre traduction.</w:t>
      </w:r>
    </w:p>
    <w:p>
      <w:pPr/>
      <w:r>
        <w:rPr>
          <w:lang w:val="fr_FR" w:bidi="fr_FR"/>
        </w:rPr>
      </w:r>
      <w:r>
        <w:rPr>
          <w:lang w:val="fr_FR" w:bidi="fr_FR"/>
        </w:rPr>
        <w:t xml:space="preserve">Arrêtez-vous ici et regardez en groupe une image de </w:t>
      </w:r>
      <w:r>
        <w:rPr>
          <w:lang w:val="fr_FR" w:bidi="fr_FR"/>
        </w:rPr>
        <w:t>personnes de l'époque de Jésus qui s'allongent à une table pendant un repas</w:t>
      </w:r>
      <w:r>
        <w:rPr>
          <w:lang w:val="fr_FR" w:bidi="fr_FR"/>
        </w:rPr>
        <w:t>. Mettez cet enregistrement en pause ici.</w:t>
      </w:r>
    </w:p>
    <w:p>
      <w:pPr/>
      <w:r>
        <w:rPr>
          <w:lang w:val="fr_FR" w:bidi="fr_FR"/>
        </w:rPr>
      </w:r>
      <w:r>
        <w:rPr>
          <w:lang w:val="fr_FR" w:bidi="fr_FR"/>
        </w:rPr>
        <w:t>Arrêtez-vous ici et discutez de cette question en groupe : quelles sont les coutumes alimentaires clés dans votre culture ? Les gens dans votre culture mangent-ils à table ? Mangent-ils avec leurs mains ou utilisent-ils des couverts ? Mettez cet enregistrement en pause ici.</w:t>
      </w:r>
    </w:p>
    <w:p>
      <w:pPr/>
      <w:r>
        <w:rPr>
          <w:lang w:val="fr_FR" w:bidi="fr_FR"/>
        </w:rPr>
      </w:r>
      <w:r>
        <w:rPr>
          <w:lang w:val="fr_FR" w:bidi="fr_FR"/>
        </w:rPr>
        <w:t>Marie a pris un demi-litre de nard pur, un parfum cher, et l'a apporté dans la pièce où se trouvait le dîner. Le nard était une plante que l'on utilisait pour faire de parfum : une substance agréable à l'odeur, sans doute un liquide ou une huile. En règle générale, une bouteille de parfum serait douze fois plus petite. Marie oint les pieds de Jésus avec le parfum. Le mot « oindre » signifie mettre de l'huile sur quelqu'un. Elle verse tout le parfum sur les pieds de Jésus. Il était de coutume d'oindre les têtes des invités importants avec de l'huile d'olive, mais un hôte ne fournirait que de l'eau pour leurs pieds. Marie a oint les pieds de Jésus avec son parfum cher pour honorer Jésus et montrer qu'elle lui était dévouée. Elle utilise ensuite ses longs cheveux comme une serviette pour essuyer le parfum en surplus des pieds de Jésus. Ceci démontrait son humilité et combien elle l'honorait. Toutes les personnes dans la maison pouvaient sentir la douce odeur du parfum.</w:t>
      </w:r>
    </w:p>
    <w:p>
      <w:pPr/>
      <w:r>
        <w:rPr>
          <w:lang w:val="fr_FR" w:bidi="fr_FR"/>
        </w:rPr>
      </w:r>
      <w:r>
        <w:rPr>
          <w:lang w:val="fr_FR" w:bidi="fr_FR"/>
        </w:rPr>
        <w:t>Arrêtez-vous ici et discutez en groupe : quelles sont les coutumes dans votre culture pour honorer les gens, et les personnes importantes en particulier, qui viennent dans votre maison ? Mettez cet enregistrement en pause ici.</w:t>
      </w:r>
    </w:p>
    <w:p>
      <w:pPr/>
      <w:r>
        <w:rPr>
          <w:lang w:val="fr_FR" w:bidi="fr_FR"/>
        </w:rPr>
      </w:r>
      <w:r>
        <w:rPr>
          <w:lang w:val="fr_FR" w:bidi="fr_FR"/>
        </w:rPr>
        <w:t>Judas Iscariot était l'un des invités au dîner. Il était l'un des disciples de Jésus, et il devait plus tard trahir Jésus, ce qui signifie qu'il mettrait Jésus sous le contrôle de ses ennemis. Quand Judas voit Marie oindre les pieds de Jésus avec le parfum cher, il pose une question qui visait à critiquer Marie. Il dit à ceux qui étaient présents au dîner : « Pourquoi Marie n'a-t-elle pas vendu ce parfum ? Il valait trois cents deniers. Marie aurait dû donner l'argent aux pauvres. » Les deniers étaient de l'argent romain fait à partir d'argent. Vous pouvez traduire deniers par pièces d'argent. C'était l'argent officiel en Israël à l'époque de Jésus. Un denier valait environ le salaire d'une journée pour un ouvrier. Trois cents deniers représentaient donc environ le salaire d'une année. Le parfum valait beaucoup d'argent. Judas disait que vendre le parfum aurait été la bonne chose à faire, pour que les personnes pauvres puissent obtenir l'argent.</w:t>
      </w:r>
    </w:p>
    <w:p>
      <w:pPr/>
      <w:r>
        <w:rPr>
          <w:lang w:val="fr_FR" w:bidi="fr_FR"/>
        </w:rPr>
      </w:r>
      <w:r>
        <w:rPr>
          <w:lang w:val="fr_FR" w:bidi="fr_FR"/>
        </w:rPr>
        <w:t xml:space="preserve">Arrêtez-vous ici et regardez en groupe une image de </w:t>
      </w:r>
      <w:r>
        <w:rPr>
          <w:lang w:val="fr_FR" w:bidi="fr_FR"/>
        </w:rPr>
        <w:t>deniers</w:t>
      </w:r>
      <w:r>
        <w:rPr>
          <w:lang w:val="fr_FR" w:bidi="fr_FR"/>
        </w:rPr>
        <w:t xml:space="preserve"> de l'époque de Jésus. Mettez cet enregistrement en pause ici.</w:t>
      </w:r>
    </w:p>
    <w:p>
      <w:pPr/>
      <w:r>
        <w:rPr>
          <w:lang w:val="fr_FR" w:bidi="fr_FR"/>
        </w:rPr>
      </w:r>
      <w:r>
        <w:rPr>
          <w:lang w:val="fr_FR" w:bidi="fr_FR"/>
        </w:rPr>
        <w:t>Jean nous donne maintenant des informations supplémentaires au sujet de Judas, qui nous aident à comprendre pourquoi Judas vient de dire cela. Judas dit cela parce qu'il était un voleur ; il ne l'a pas dit par préoccupation pour les pauvres. Il avait la charge de l'argent des disciples, et il volait souvent une partie de l'argent du sac des disciples. C'était de l'argent que les gens donnaient à Jésus et aux disciples pour acheter les choses dont ils avaient besoin, comme de la nourriture. Judas encourageait les autres à donner généreusement aux pauvres. Toutefois, ses motivations derrière ce qu'il disait n'était pas parce qu'il voulait aider les pauvres. Au lieu de cela, il le dit parce qu'il espérait voler une partie de l'argent.</w:t>
      </w:r>
    </w:p>
    <w:p>
      <w:pPr/>
      <w:r>
        <w:rPr>
          <w:lang w:val="fr_FR" w:bidi="fr_FR"/>
        </w:rPr>
      </w:r>
      <w:r>
        <w:rPr>
          <w:lang w:val="fr_FR" w:bidi="fr_FR"/>
        </w:rPr>
        <w:t>Jésus dit à Judas de laisser Marie tranquille. C'était une réprimande adressée à Judas. Jésus ne voulait pas que Judas trouble Marie. Il dit à Judas d'arrêter de la critiquer. Les paroles exactes de Jésus étaient : « Laissez-la tranquille pour qu'elle puisse garder le parfum pour le jour de mon enterrement ». La plupart des spécialistes de la Bible s'accordent à dire que la signification exacte de ce que Jésus dit n'est pas claire. Il y a un certain nombre d'interprétations possibles des paroles de Jésus, mais nous ne pouvons pas être certains de quelle interprétation est la correcte. L'une des interprétations est que Marie a versé le parfum sur les pieds de Jésus en anticipation de sa mort. Ce que nous savons, c'est que Marie avait gardé le parfum pour pouvoir l'utiliser avant l'enterrement de Jésus, c'est-à-dire le moment où les gens plaçaient le corps de Jésus dans la tombe. La coutume juive était d'oindre un corps mort avec des huiles parfumées ou à l'odeur agréable avant de le placer dans une tombe. Elle savait peut-être, ou peut-être pas, que c'était ce pourquoi elle le gardait, mais Dieu le savait. Ce qu'elle a fait était une bonne chose, et c'était la raison pour laquelle Judas ne devrait pas la critiquer.</w:t>
      </w:r>
    </w:p>
    <w:p>
      <w:pPr/>
      <w:r>
        <w:rPr>
          <w:lang w:val="fr_FR" w:bidi="fr_FR"/>
        </w:rPr>
      </w:r>
      <w:r>
        <w:rPr>
          <w:lang w:val="fr_FR" w:bidi="fr_FR"/>
        </w:rPr>
        <w:t>Arrêtez-vous ici et discutez en groupe : dans votre culture, comment déterminez-vous la signification d'une histoire quand les informations que quelqu'un vous a données n'incluent pas tous les détails ? Mettez cet enregistrement en pause ici.</w:t>
      </w:r>
    </w:p>
    <w:p>
      <w:pPr/>
      <w:r>
        <w:rPr>
          <w:lang w:val="fr_FR" w:bidi="fr_FR"/>
        </w:rPr>
      </w:r>
      <w:r>
        <w:rPr>
          <w:lang w:val="fr_FR" w:bidi="fr_FR"/>
        </w:rPr>
        <w:t>Jésus poursuit, mais il ne s'adresse pas seulement à Judas, mais il parle aussi à ses autres disciples (ceux qui sont avec lui et ses disciples en général). Il dit qu'il y aura toujours des personnes pauvres qui vivent à proximité et qui ont besoin d'aide. « Les pauvres » fait référence aux personnes pauvres, celles qui n'ont pas d'argent pour acheter assez de nourriture et de vêtements. Jésus dit : « Pour les pauvres, vous les aurez toujours avec vous, mais moi, vous ne m'aurez pas toujours ». Jésus contraste l'expression « les pauvres » avec le mot « moi » qui fait référence à lui-même. Jésus ne serait pas toujours sur la terre avec son peuple. Ils ne pourraient pas toujours lui montrer de l'amour et l'honorer.</w:t>
      </w:r>
    </w:p>
    <w:p>
      <w:pPr/>
      <w:r>
        <w:rPr>
          <w:lang w:val="fr_FR" w:bidi="fr_FR"/>
        </w:rPr>
      </w:r>
      <w:r>
        <w:rPr>
          <w:lang w:val="fr_FR" w:bidi="fr_FR"/>
        </w:rPr>
        <w:t xml:space="preserve">Une grande foule de Juifs qui vivaient localement en Judée entendait la nouvelle que Jésus se trouvait à Béthanie. Certains de ces Juifs ne croyaient pas en Jésus comme le Messie, le Sauveur promis. Ils étaient venus parce qu'ils voulaient voir Jésus, qui était célèbre pour avoir fait des miracles, et ils voulaient voir Lazare qui était mort depuis quatre jours, mais vivait maintenant de nouveau parce que Jésus l'avait ressuscité d'entre les morts. En venant à Béthanie, ces Juifs désobéissaient aux ordres du conseil juif à Jérusalem, qui disaient aux gens que quiconque savait où Jésus devait signaler son lieu de résidence au conseil pour qu'ils puissent l'arrêter. </w:t>
      </w:r>
    </w:p>
    <w:p>
      <w:pPr/>
      <w:r>
        <w:rPr>
          <w:lang w:val="fr_FR" w:bidi="fr_FR"/>
        </w:rPr>
      </w:r>
      <w:r>
        <w:rPr>
          <w:lang w:val="fr_FR" w:bidi="fr_FR"/>
        </w:rPr>
        <w:t xml:space="preserve">Jean explique que les principaux sacrificateurs avaient fait des plans pour tuer Lazare ainsi que Jésus. Le fait qu'il était vivant montrait la grande puissance de Jésus. Les principaux sacrificateurs avaient fomenté ces plans quand le conseil juif se réunissait à Jérusalem. Parce que Jésus ramenait Lazare à la vie, beaucoup de membres du peuple juif de Judée rejetaient les sacrificateurs et se tournaient vers Jésus pour croire en lui. Ils croyaient que Jésus était le Messie, le Sauveur promis. Cela signifie qu'ils croyaient les faits concernant qui était Jésus et ce qu'il avait fait. Cela signifie aussi qu'ils faisaient confiance à Jésus au lieu de se fier à eux-mêmes ou à quelqu'un d'autre.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12.1–11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sept parties.</w:t>
      </w:r>
    </w:p>
    <w:p>
      <w:pPr/>
      <w:r>
        <w:rPr>
          <w:lang w:val="fr_FR" w:bidi="fr_FR"/>
        </w:rPr>
      </w:r>
      <w:r>
        <w:rPr>
          <w:b/>
          <w:lang w:val="fr_FR" w:bidi="fr_FR"/>
        </w:rPr>
        <w:t>Dans la première partie :</w:t>
      </w:r>
      <w:r>
        <w:rPr>
          <w:lang w:val="fr_FR" w:bidi="fr_FR"/>
        </w:rPr>
        <w:t xml:space="preserve"> Jésus et ses disciples se rendent d'Éphraïm à Béthanie où vivent Marie, Marthe et Lazare.</w:t>
      </w:r>
    </w:p>
    <w:p>
      <w:pPr/>
      <w:r>
        <w:rPr>
          <w:lang w:val="fr_FR" w:bidi="fr_FR"/>
        </w:rPr>
      </w:r>
      <w:r>
        <w:rPr>
          <w:b/>
          <w:lang w:val="fr_FR" w:bidi="fr_FR"/>
        </w:rPr>
        <w:t>Dans la deuxième partie :</w:t>
      </w:r>
      <w:r>
        <w:rPr>
          <w:lang w:val="fr_FR" w:bidi="fr_FR"/>
        </w:rPr>
        <w:t xml:space="preserve"> la famille et les amis de Lazare préparent un dîner pour honorer Jésus parce qu'il a ressuscité Lazare d'entre les morts.</w:t>
      </w:r>
    </w:p>
    <w:p>
      <w:pPr/>
      <w:r>
        <w:rPr>
          <w:lang w:val="fr_FR" w:bidi="fr_FR"/>
        </w:rPr>
      </w:r>
      <w:r>
        <w:rPr>
          <w:b/>
          <w:lang w:val="fr_FR" w:bidi="fr_FR"/>
        </w:rPr>
        <w:t>Dans la troisième partie :</w:t>
      </w:r>
      <w:r>
        <w:rPr>
          <w:lang w:val="fr_FR" w:bidi="fr_FR"/>
        </w:rPr>
        <w:t xml:space="preserve"> Marie, la sœur de Lazare et de Marthe, apporte un grand flacon de parfum cher, oint les pieds de Jésus avec celui-ci et les essuie avec ses cheveux.</w:t>
      </w:r>
    </w:p>
    <w:p>
      <w:pPr/>
      <w:r>
        <w:rPr>
          <w:lang w:val="fr_FR" w:bidi="fr_FR"/>
        </w:rPr>
      </w:r>
      <w:r>
        <w:rPr>
          <w:b/>
          <w:lang w:val="fr_FR" w:bidi="fr_FR"/>
        </w:rPr>
        <w:t>Dans la quatrième partie :</w:t>
      </w:r>
      <w:r>
        <w:rPr>
          <w:lang w:val="fr_FR" w:bidi="fr_FR"/>
        </w:rPr>
        <w:t xml:space="preserve"> Judas Iscariot interroge les actions de Marie en disant que le parfum aurait dû être vendu et l'argent de la vente donné aux pauvres.</w:t>
      </w:r>
    </w:p>
    <w:p>
      <w:pPr/>
      <w:r>
        <w:rPr>
          <w:lang w:val="fr_FR" w:bidi="fr_FR"/>
        </w:rPr>
      </w:r>
      <w:r>
        <w:rPr>
          <w:b/>
          <w:lang w:val="fr_FR" w:bidi="fr_FR"/>
        </w:rPr>
        <w:t>Dans la cinquième partie :</w:t>
      </w:r>
      <w:r>
        <w:rPr>
          <w:lang w:val="fr_FR" w:bidi="fr_FR"/>
        </w:rPr>
        <w:t xml:space="preserve"> Jésus défend les actions de Marie en disant à Judas de la laisser tranquille, car Marie avait gardé le parfum et ne l'avait pas vendu pour qu'elle puisse l'utiliser pour l'enterrement de Jésus. Jésus dit à ses disciples qu'il y aura toujours des personnes pauvres parmi eux dont il faudra prendre soin, mais que lui ne sera pas toujours avec eux.</w:t>
      </w:r>
    </w:p>
    <w:p>
      <w:pPr/>
      <w:r>
        <w:rPr>
          <w:lang w:val="fr_FR" w:bidi="fr_FR"/>
        </w:rPr>
      </w:r>
      <w:r>
        <w:rPr>
          <w:b/>
          <w:lang w:val="fr_FR" w:bidi="fr_FR"/>
        </w:rPr>
        <w:t>Dans la sixième partie :</w:t>
      </w:r>
      <w:r>
        <w:rPr>
          <w:lang w:val="fr_FR" w:bidi="fr_FR"/>
        </w:rPr>
        <w:t xml:space="preserve"> une grande foule de Juifs découvre que Jésus est à Béthanie. Ils viennent à Béthanie parce qu'ils veulent voir Jésus et parce qu'ils veulent voir Lazare, qui était mort, mais revenu à la vie grâce au miracle de Jésus.</w:t>
      </w:r>
    </w:p>
    <w:p>
      <w:pPr/>
      <w:r>
        <w:rPr>
          <w:lang w:val="fr_FR" w:bidi="fr_FR"/>
        </w:rPr>
      </w:r>
      <w:r>
        <w:rPr>
          <w:b/>
          <w:lang w:val="fr_FR" w:bidi="fr_FR"/>
        </w:rPr>
        <w:t>Dans la septième partie :</w:t>
      </w:r>
      <w:r>
        <w:rPr>
          <w:lang w:val="fr_FR" w:bidi="fr_FR"/>
        </w:rPr>
        <w:t xml:space="preserve"> Jean nous dit que les principaux sacrificateurs avaient aussi fomenté des plans pour mettre Lazare à mort ainsi que Jésus. À cause du miracle de Lazare revenu à la vie, beaucoup de Juifs de Judée rejetaient les sacrificateurs juifs et croyaient en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Lazare</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Judas l'Iscariot</w:t>
      </w:r>
    </w:p>
    <w:p>
      <w:pPr>
        <w:pStyle w:val="ListBullet"/>
        <w:spacing w:line="240" w:lineRule="auto"/>
        <w:ind w:left="720"/>
      </w:pPr>
      <w:r>
        <w:rPr>
          <w:lang w:val="fr_FR" w:bidi="fr_FR"/>
        </w:rPr>
      </w:r>
      <w:r>
        <w:rPr>
          <w:lang w:val="fr_FR" w:bidi="fr_FR"/>
        </w:rPr>
        <w:t>Les autres invités à la table, y compris les disciples de Jésus</w:t>
      </w:r>
    </w:p>
    <w:p>
      <w:pPr>
        <w:pStyle w:val="ListBullet"/>
        <w:spacing w:line="240" w:lineRule="auto"/>
        <w:ind w:left="720"/>
      </w:pPr>
      <w:r>
        <w:rPr>
          <w:lang w:val="fr_FR" w:bidi="fr_FR"/>
        </w:rPr>
      </w:r>
      <w:r>
        <w:rPr>
          <w:lang w:val="fr_FR" w:bidi="fr_FR"/>
        </w:rPr>
        <w:t>Une grande foule de Juifs</w:t>
      </w:r>
    </w:p>
    <w:p>
      <w:pPr>
        <w:pStyle w:val="ListBullet"/>
        <w:spacing w:line="240" w:lineRule="auto"/>
        <w:ind w:left="720"/>
      </w:pPr>
      <w:r>
        <w:rPr>
          <w:lang w:val="fr_FR" w:bidi="fr_FR"/>
        </w:rPr>
      </w:r>
      <w:r>
        <w:rPr>
          <w:lang w:val="fr_FR" w:bidi="fr_FR"/>
        </w:rPr>
        <w:t>Et les principaux sacrificateurs</w:t>
      </w:r>
    </w:p>
    <w:p>
      <w:pPr/>
      <w:r>
        <w:rPr>
          <w:lang w:val="fr_FR" w:bidi="fr_FR"/>
        </w:rPr>
      </w:r>
      <w:r>
        <w:rPr>
          <w:lang w:val="fr_FR" w:bidi="fr_FR"/>
        </w:rPr>
        <w:t>En groupe, prêtez attention à ces parties du cadre du passage :</w:t>
      </w:r>
    </w:p>
    <w:p>
      <w:pPr/>
      <w:r>
        <w:rPr>
          <w:lang w:val="fr_FR" w:bidi="fr_FR"/>
        </w:rPr>
      </w:r>
      <w:r>
        <w:rPr>
          <w:lang w:val="fr_FR" w:bidi="fr_FR"/>
        </w:rPr>
        <w:t>C'était six jours avant la fête de la Pâque, une fête juive. Selon d'autres passages de l'Évangile de Jean, la Pâque commençait le vendredi soir suivant. Les événements dans ce passage doivent donc avoir eu lieu le samedi soir précédent. Jésus venait de la ville d'Éphraïm à Béthanie, un village à environ 3 km à l'est de Jérusalem. C'est là que vivaient Marie, Marthe et Lazare, l'homme que Jésus a ressuscité d'entre les morts. Éphraïm se trouvait à 20 km au nord de Béthanie. Il fallait environ une journée à Jésus pour s'y rendre à pied.</w:t>
      </w:r>
    </w:p>
    <w:p>
      <w:pPr/>
      <w:r>
        <w:rPr>
          <w:lang w:val="fr_FR" w:bidi="fr_FR"/>
        </w:rPr>
      </w:r>
      <w:r>
        <w:rPr>
          <w:lang w:val="fr_FR" w:bidi="fr_FR"/>
        </w:rPr>
        <w:t xml:space="preserve">Arrêtez-vous ici et en groupe, regardez une carte d'Israël à l'époque de Jésus montrant les villes de </w:t>
      </w:r>
      <w:r>
        <w:rPr>
          <w:lang w:val="fr_FR" w:bidi="fr_FR"/>
        </w:rPr>
        <w:t>Jérusalem, Éphraïm et Béthanie</w:t>
      </w:r>
      <w:r>
        <w:rPr>
          <w:lang w:val="fr_FR" w:bidi="fr_FR"/>
        </w:rPr>
        <w:t>. Mettez cet enregistrement en pause ici.</w:t>
      </w:r>
    </w:p>
    <w:p>
      <w:pPr/>
      <w:r>
        <w:rPr>
          <w:lang w:val="fr_FR" w:bidi="fr_FR"/>
        </w:rPr>
      </w:r>
      <w:r>
        <w:rPr>
          <w:lang w:val="fr_FR" w:bidi="fr_FR"/>
        </w:rPr>
        <w:t>Jean dit ensuite : « Ils y ont donné un dîner en son honneur ». Cela signifie possiblement que les membres de la famille de Lazare, ou peut-être ses amis et ses voisins plus généralement, ont préparé un dîner pour honorer Jésus. Nous savons que le dîner était à Béthanie, mais le texte ne mentionne pas le lieu exact. Marthe, la sœur de Lazare, servait la nourriture aux invités du dîner et Lazare était allongé à table avec les autres invités. Le mot « et » indique que Marthe et Lazare faisaient des choses différentes en même temps. Marthe servait de la nourriture pendant que Lazare était couché à table avec les autres invités. Étant allongé de cette manière, la tête de quelqu'un reposerait près de la poitrine de la personne qui mangeait à côté de soi.</w:t>
      </w:r>
    </w:p>
    <w:p>
      <w:pPr/>
      <w:r>
        <w:rPr>
          <w:lang w:val="fr_FR" w:bidi="fr_FR"/>
        </w:rPr>
      </w:r>
      <w:r>
        <w:rPr>
          <w:lang w:val="fr_FR" w:bidi="fr_FR"/>
        </w:rPr>
        <w:t>Arrêtez-vous ici et discutez de cette question en groupe : quels mots ou expressions utilisez-vous dans votre langue quand vous parlez d'une personne qui fait quelque chose de complètement différent d'une autre personne au même moment ? Mettez cet enregistrement en pause ici.</w:t>
      </w:r>
    </w:p>
    <w:p>
      <w:pPr/>
      <w:r>
        <w:rPr>
          <w:lang w:val="fr_FR" w:bidi="fr_FR"/>
        </w:rPr>
      </w:r>
      <w:r>
        <w:rPr>
          <w:lang w:val="fr_FR" w:bidi="fr_FR"/>
        </w:rPr>
        <w:t xml:space="preserve">Arrêtez-vous ici et regardez en groupe une image de </w:t>
      </w:r>
      <w:r>
        <w:rPr>
          <w:lang w:val="fr_FR" w:bidi="fr_FR"/>
        </w:rPr>
        <w:t>personnes de l'époque de Jésus qui s'allongent à une table pendant un repas</w:t>
      </w:r>
      <w:r>
        <w:rPr>
          <w:lang w:val="fr_FR" w:bidi="fr_FR"/>
        </w:rPr>
        <w:t>. Mettez cet enregistrement en pause ici.</w:t>
      </w:r>
    </w:p>
    <w:p>
      <w:pPr/>
      <w:r>
        <w:rPr>
          <w:lang w:val="fr_FR" w:bidi="fr_FR"/>
        </w:rPr>
      </w:r>
      <w:r>
        <w:rPr>
          <w:lang w:val="fr_FR" w:bidi="fr_FR"/>
        </w:rPr>
        <w:t>Marie a pris un demi-litre de nard pur, un parfum cher, et l'a apporté dans la pièce où se trouvait le dîner. Marie oint les pieds de Jésus avec le parfum. Elle verse tout le parfum sur les pieds de Jésus. Toutes les personnes dans la maison où se trouvait Jésus pouvaient sentir la douce odeur du parfum.</w:t>
      </w:r>
    </w:p>
    <w:p>
      <w:pPr/>
      <w:r>
        <w:rPr>
          <w:lang w:val="fr_FR" w:bidi="fr_FR"/>
        </w:rPr>
      </w:r>
      <w:r>
        <w:rPr>
          <w:lang w:val="fr_FR" w:bidi="fr_FR"/>
        </w:rPr>
        <w:t>Mais Judas Iscariot, qui était l'un des disciples et qui devait plus tard trahir Jésus, a posé une question visant à critiquer Marie. Il est important de noter que Jean a commencé cette section avec le mot « mais ». Il introduit ce que Judas a dit quand il a vu ce que Marie a fait. Il dit à ceux qui étaient présents au dîner : « Pourquoi Marie n'a-t-elle pas vendu ce parfum ? Il valait trois cents deniers. Marie aurait dû donner l'argent aux pauvres. » Sa question ressemblait plus à une déclaration qui consistait à dire : « Marie aurait dû vendre le parfum pour trois cents deniers et donner l'argent aux pauvres ».</w:t>
      </w:r>
    </w:p>
    <w:p>
      <w:pPr/>
      <w:r>
        <w:rPr>
          <w:lang w:val="fr_FR" w:bidi="fr_FR"/>
        </w:rPr>
      </w:r>
      <w:r>
        <w:rPr>
          <w:lang w:val="fr_FR" w:bidi="fr_FR"/>
        </w:rPr>
        <w:t xml:space="preserve">Arrêtez-vous ici et regardez en groupe une image de </w:t>
      </w:r>
      <w:r>
        <w:rPr>
          <w:lang w:val="fr_FR" w:bidi="fr_FR"/>
        </w:rPr>
        <w:t>deniers</w:t>
      </w:r>
      <w:r>
        <w:rPr>
          <w:lang w:val="fr_FR" w:bidi="fr_FR"/>
        </w:rPr>
        <w:t xml:space="preserve"> de l'époque de Jésus. Mettez cet enregistrement en pause ici.</w:t>
      </w:r>
    </w:p>
    <w:p>
      <w:pPr/>
      <w:r>
        <w:rPr>
          <w:lang w:val="fr_FR" w:bidi="fr_FR"/>
        </w:rPr>
      </w:r>
      <w:r>
        <w:rPr>
          <w:lang w:val="fr_FR" w:bidi="fr_FR"/>
        </w:rPr>
        <w:t>Jean nous donne maintenant des informations supplémentaires au sujet de Judas, qui nous aident à comprendre ce que Judas venait de dire. « Il dit cela, non pas parce qu'il se souciait des pauvres, mais parce qu'il était un voleur et qu'il avait la responsabilité du sac d'argent commun ; il prenait pour lui-même l'argent qui y était mis. »</w:t>
      </w:r>
    </w:p>
    <w:p>
      <w:pPr/>
      <w:r>
        <w:rPr>
          <w:lang w:val="fr_FR" w:bidi="fr_FR"/>
        </w:rPr>
      </w:r>
      <w:r>
        <w:rPr>
          <w:lang w:val="fr_FR" w:bidi="fr_FR"/>
        </w:rPr>
        <w:t>Arrêtez-vous ici et discutez en groupe : comment introduisez-vous des informations supplémentaires, qui ne font pas partie d'une histoire dans votre langue ? Mettez cet enregistrement en pause ici.</w:t>
      </w:r>
    </w:p>
    <w:p>
      <w:pPr/>
      <w:r>
        <w:rPr>
          <w:lang w:val="fr_FR" w:bidi="fr_FR"/>
        </w:rPr>
      </w:r>
      <w:r>
        <w:rPr>
          <w:lang w:val="fr_FR" w:bidi="fr_FR"/>
        </w:rPr>
        <w:t>Jésus dit à Judas de laisser Marie tranquille. Il reprend Judas. Jésus ne voulait pas que Judas mène la vie dure à Maris. Il dit à Judas d'arrêter de la critiquer. Les paroles exactes de Jésus étaient : « Laissez-la tranquille pour qu'elle puisse garder le parfum pour le jour de mon enterrement ». La plupart des spécialistes de la Bible s'accordent à dire que la signification exacte de ce que Jésus dit n'est pas claire. Votre traduction devrait indiquer le fait que Marie avait gardé le parfum, et ne l'avait pas vendu, pour qu'elle puisse l'utiliser pour l'enterrement de Jésus. Elle savait peut-être, ou peut-être pas, que c'était ce pourquoi elle le gardait, mais Dieu le savait. Et c'était une bonne chose, et la raison pour laquelle Judas ne devrait pas la critiquer.</w:t>
      </w:r>
    </w:p>
    <w:p>
      <w:pPr/>
      <w:r>
        <w:rPr>
          <w:lang w:val="fr_FR" w:bidi="fr_FR"/>
        </w:rPr>
      </w:r>
      <w:r>
        <w:rPr>
          <w:lang w:val="fr_FR" w:bidi="fr_FR"/>
        </w:rPr>
        <w:t xml:space="preserve">Jésus poursuit en disant : « En effet, vous les aurez toujours les pauvres avec vous, mais moi, vous ne m'aurez pas toujours ». Il est important de noter que dans la phrase précédente, Jésus a parlé à Judas, mais le mot « tu » est maintenant au pluriel, ce qui signifie qu'il s'adresse à ses autres disciples en général. Le mot « mais » introduit un contraste. Ils auraient toujours des personnes pauvres, mais ils n'auraient pas toujours Jésus. </w:t>
      </w:r>
    </w:p>
    <w:p>
      <w:pPr/>
      <w:r>
        <w:rPr>
          <w:lang w:val="fr_FR" w:bidi="fr_FR"/>
        </w:rPr>
      </w:r>
      <w:r>
        <w:rPr>
          <w:lang w:val="fr_FR" w:bidi="fr_FR"/>
        </w:rPr>
        <w:t>Arrêtez-vous ici et discutez en groupe : quels mots utilisez-vous pour présenter des faits ou des descriptions contrastants dans votre langue ? Mettez cet enregistrement en pause ici.</w:t>
      </w:r>
    </w:p>
    <w:p>
      <w:pPr/>
      <w:r>
        <w:rPr>
          <w:lang w:val="fr_FR" w:bidi="fr_FR"/>
        </w:rPr>
      </w:r>
      <w:r>
        <w:rPr>
          <w:lang w:val="fr_FR" w:bidi="fr_FR"/>
        </w:rPr>
        <w:t>Une grande foule de Juifs qui vivaient localement en Judée entendait la nouvelle que Jésus se trouvait à Béthanie. Ils venaient parce qu'ils voulaient voir Jésus et parce qu'ils voulaient voir Lazare qui était mort depuis quatre jours, mais vivait maintenant de nouveau parce que Jésus l'avait ressuscité d'entre les morts. Le mot « maintenant » introduit souvent une nouvelle partie de l'histoire.</w:t>
      </w:r>
    </w:p>
    <w:p>
      <w:pPr/>
      <w:r>
        <w:rPr>
          <w:lang w:val="fr_FR" w:bidi="fr_FR"/>
        </w:rPr>
      </w:r>
      <w:r>
        <w:rPr>
          <w:lang w:val="fr_FR" w:bidi="fr_FR"/>
        </w:rPr>
        <w:t>Arrêtez-vous ici et discutez en groupe : quels mots utilisez-vous dans votre langue pour introduire une nouvelle partie de l'histoire ? Mettez cet enregistrement en pause ici.</w:t>
      </w:r>
    </w:p>
    <w:p>
      <w:pPr/>
      <w:r>
        <w:rPr>
          <w:lang w:val="fr_FR" w:bidi="fr_FR"/>
        </w:rPr>
      </w:r>
      <w:r>
        <w:rPr>
          <w:lang w:val="fr_FR" w:bidi="fr_FR"/>
        </w:rPr>
        <w:t xml:space="preserve">Jean explique que les principaux sacrificateurs avaient fait des plans pour tuer Lazare ainsi que Jésus. Le fait qu'il était vivant montrait la grande puissance de Jésus. Les principaux sacrificateurs avaient fomenté ces plans quand le conseil juif se réunissait à Jérusalem. Parce que Jésus ramenait Lazare à la vie, beaucoup de membres du peuple juif de Judée rejetaient les sacrificateurs et se tournaient vers Jésus pour croire en lui.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12.1–11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sept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Lazare</w:t>
      </w:r>
    </w:p>
    <w:p>
      <w:pPr>
        <w:pStyle w:val="ListBullet"/>
        <w:spacing w:line="240" w:lineRule="auto"/>
        <w:ind w:left="720"/>
      </w:pPr>
      <w:r>
        <w:rPr>
          <w:lang w:val="fr_FR" w:bidi="fr_FR"/>
        </w:rPr>
      </w:r>
      <w:r>
        <w:rPr>
          <w:lang w:val="fr_FR" w:bidi="fr_FR"/>
        </w:rPr>
        <w:t>Marthe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Judas l'Iscariot</w:t>
      </w:r>
    </w:p>
    <w:p>
      <w:pPr>
        <w:pStyle w:val="ListBullet"/>
        <w:spacing w:line="240" w:lineRule="auto"/>
        <w:ind w:left="720"/>
      </w:pPr>
      <w:r>
        <w:rPr>
          <w:lang w:val="fr_FR" w:bidi="fr_FR"/>
        </w:rPr>
      </w:r>
      <w:r>
        <w:rPr>
          <w:lang w:val="fr_FR" w:bidi="fr_FR"/>
        </w:rPr>
        <w:t>Les autres invités à la table, y compris les disciples de Jésus</w:t>
      </w:r>
    </w:p>
    <w:p>
      <w:pPr>
        <w:pStyle w:val="ListBullet"/>
        <w:spacing w:line="240" w:lineRule="auto"/>
        <w:ind w:left="720"/>
      </w:pPr>
      <w:r>
        <w:rPr>
          <w:lang w:val="fr_FR" w:bidi="fr_FR"/>
        </w:rPr>
      </w:r>
      <w:r>
        <w:rPr>
          <w:lang w:val="fr_FR" w:bidi="fr_FR"/>
        </w:rPr>
        <w:t>Une grande foule de Juifs</w:t>
      </w:r>
    </w:p>
    <w:p>
      <w:pPr>
        <w:pStyle w:val="ListBullet"/>
        <w:spacing w:line="240" w:lineRule="auto"/>
        <w:ind w:left="720"/>
      </w:pPr>
      <w:r>
        <w:rPr>
          <w:lang w:val="fr_FR" w:bidi="fr_FR"/>
        </w:rPr>
      </w:r>
      <w:r>
        <w:rPr>
          <w:lang w:val="fr_FR" w:bidi="fr_FR"/>
        </w:rPr>
        <w:t>Et les principaux sacrificateurs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Six jours avant le début de la célébration de la Pâque, Jésus se rend à Béthanie, le lieu où vivait Lazare, l'homme que Jésus avait ressuscité d'entre les morts.</w:t>
      </w:r>
    </w:p>
    <w:p>
      <w:pPr/>
      <w:r>
        <w:rPr>
          <w:lang w:val="fr_FR" w:bidi="fr_FR"/>
        </w:rPr>
      </w:r>
      <w:r>
        <w:rPr>
          <w:lang w:val="fr_FR" w:bidi="fr_FR"/>
        </w:rPr>
        <w:t>Les amis et la famille de Lazare y ont préparé un dîner en l'honneur de Jésus. Marthe servait de la nourriture et Lazare était allongé à table avec Jésus et les autres invités.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Lazare : « Que ressentez-vous ou que pensez-vous ? » La personne pourrait répondre des choses comme : « Je n'arrive toujours pas à croire que je suis vivant ! » ou « Je suis si heureux d'être ici avec Jésus, ma famille et mes amis ! » ou « Les Juifs sauront maintenant que Jésus est le Messie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Marie apporte ensuite un vase d'un demi-litre de parfum cher fait d'essence de nard, et elle oint les pieds de Jésus avec celui-ci. Elle essuie ensuite ses pieds avec ses cheveux. Et la douce odeur du parfum remplit toute la maison.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Marie : « Que ressentez-vous ou que pensez-vous ? » La personne pourrait répondre des choses comme : « Jésus, le Saint ! Tu as ressuscité mon frère d'entre les morts ! » ou « Jésus, je t'adore ! Que ton nom soit glorifié ! » ou « Je ne suis pas digne, toi seul es digne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Mais Judas Iscariot, le disciple qui devait plus tard trahir Jésus, critiquait Marie. Il dit : « Pourquoi ce parfum n'a-t-il pas été vendu pour trois cents deniers et donné aux pauvres ? » Il n'a pas dit cela parce qu'il était préoccupé par les pauvres. Il dit cela parce qu'il était un voleur. Il était le gardien de la bourse commune qui appartenait à Jésus et aux disciples, et il volait dedans.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Judas : « Que ressentez-vous ou que pensez-vous ? » La personne pourrait répondre des choses comme : « Quel gaspillage d'argent ! » ou « Elle a versé toute la bouteille de ce parfum cher sur ses pieds ! » ou « Pourquoi Jésus l'a-t-il permis ? » et « Je pourrais être riche de 300 deniers. » J'aurais pu avoir le salaire d'une année de plus si elle l'avait vendu. Elle m'a trompé pour me faire perdre la chance d'obtenir beaucoup d'argent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défend donc Marie en disant à Judas : « Laissez-la tranquille. Elle avait gardé le parfum pour pouvoir l'utiliser pour mon enterrement. » Jésus dit aussi que ses disciples auraient toujours les pauvres parmi eux pour en prendre soin, mais que lui ne serait pas toujours avec eux.</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Marie sait vraiment qui je suis ! » ou « Père, merci d'avoir mis sur le cœur de Marie de garder le parfum pour mon enterrement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Quand une grande foule de Juifs locaux ont entendu que Jésus arrivait à Béthanie, ils sont aussi venus parce qu'ils voulaient le voir et ils voulaient voir Lazare, l'homme que Jésus avait ressuscité d'entre les morts.</w:t>
      </w:r>
    </w:p>
    <w:p>
      <w:pPr/>
      <w:r>
        <w:rPr>
          <w:lang w:val="fr_FR" w:bidi="fr_FR"/>
        </w:rPr>
      </w:r>
      <w:r>
        <w:rPr>
          <w:lang w:val="fr_FR" w:bidi="fr_FR"/>
        </w:rPr>
        <w:t>Cependant, les principaux sacrificateurs ont mis sur pied un plan pour tuer Lazare, ainsi que Jésus.</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12.1–11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Six jours avant la </w:t>
      </w:r>
      <w:r>
        <w:rPr>
          <w:b/>
          <w:lang w:val="fr_FR" w:bidi="fr_FR"/>
        </w:rPr>
        <w:t>Pâque</w:t>
      </w:r>
      <w:r>
        <w:rPr>
          <w:lang w:val="fr_FR" w:bidi="fr_FR"/>
        </w:rPr>
        <w:t xml:space="preserve">, Jésus se rend donc à Béthanie où se trouvait Lazare, que Jésus avait ressuscité d'entre les morts. Utilisez le même mot pour Pâque que dans les passages précédents. Pour plus d'informations sur la </w:t>
      </w:r>
      <w:r>
        <w:rPr>
          <w:lang w:val="fr_FR" w:bidi="fr_FR"/>
        </w:rPr>
        <w:t>Pâque</w:t>
      </w:r>
      <w:r>
        <w:rPr>
          <w:lang w:val="fr_FR" w:bidi="fr_FR"/>
        </w:rPr>
        <w:t>, référez-vous au glossaire principal.</w:t>
      </w:r>
    </w:p>
    <w:p>
      <w:pPr/>
      <w:r>
        <w:rPr>
          <w:lang w:val="fr_FR" w:bidi="fr_FR"/>
        </w:rPr>
      </w:r>
      <w:r>
        <w:rPr>
          <w:lang w:val="fr_FR" w:bidi="fr_FR"/>
        </w:rPr>
        <w:t xml:space="preserve">Mais Judas Iscariot, l'un de ses </w:t>
      </w:r>
      <w:r>
        <w:rPr>
          <w:b/>
          <w:lang w:val="fr_FR" w:bidi="fr_FR"/>
        </w:rPr>
        <w:t>disciples</w:t>
      </w:r>
      <w:r>
        <w:rPr>
          <w:lang w:val="fr_FR" w:bidi="fr_FR"/>
        </w:rPr>
        <w:t xml:space="preserve"> (celui qui était sur le point de le trahir), dit : « Pourquoi ce parfum n'a-t-il pas été vendu pour trois cents </w:t>
      </w:r>
      <w:r>
        <w:rPr>
          <w:b/>
          <w:lang w:val="fr_FR" w:bidi="fr_FR"/>
        </w:rPr>
        <w:t>deniers</w:t>
      </w:r>
      <w:r>
        <w:rPr>
          <w:lang w:val="fr_FR" w:bidi="fr_FR"/>
        </w:rPr>
        <w:t xml:space="preserve"> et donné aux pauvres ? »</w:t>
      </w:r>
    </w:p>
    <w:p>
      <w:pPr/>
      <w:r>
        <w:rPr>
          <w:lang w:val="fr_FR" w:bidi="fr_FR"/>
        </w:rPr>
      </w:r>
      <w:r>
        <w:rPr>
          <w:lang w:val="fr_FR" w:bidi="fr_FR"/>
        </w:rPr>
        <w:t xml:space="preserve">Utilisez le même mot pour </w:t>
      </w:r>
      <w:r>
        <w:rPr>
          <w:b/>
          <w:lang w:val="fr_FR" w:bidi="fr_FR"/>
        </w:rPr>
        <w:t>disciples</w:t>
      </w:r>
      <w:r>
        <w:rPr>
          <w:lang w:val="fr_FR" w:bidi="fr_FR"/>
        </w:rPr>
        <w:t xml:space="preserve"> que dans les passages précédents. Pour plus d'informations sur le mot </w:t>
      </w:r>
      <w:r>
        <w:rPr>
          <w:lang w:val="fr_FR" w:bidi="fr_FR"/>
        </w:rPr>
        <w:t>disciples</w:t>
      </w:r>
      <w:r>
        <w:rPr>
          <w:lang w:val="fr_FR" w:bidi="fr_FR"/>
        </w:rPr>
        <w:t>, consultez le glossaire principal.</w:t>
      </w:r>
    </w:p>
    <w:p>
      <w:pPr/>
      <w:r>
        <w:rPr>
          <w:lang w:val="fr_FR" w:bidi="fr_FR"/>
        </w:rPr>
      </w:r>
      <w:r>
        <w:rPr>
          <w:b/>
          <w:lang w:val="fr_FR" w:bidi="fr_FR"/>
        </w:rPr>
        <w:t>Les deniers</w:t>
      </w:r>
      <w:r>
        <w:rPr>
          <w:lang w:val="fr_FR" w:bidi="fr_FR"/>
        </w:rPr>
        <w:t xml:space="preserve"> étaient de l'argent romain fait à partir d'argent. C'était l'argent officiel en Israël à l'époque de Jésus. Chaque denier avait une image de l'empereur romain actuel dessus. À l'époque de Jésus, c'était l'image de l'empereur Tibère. Un </w:t>
      </w:r>
      <w:r>
        <w:rPr>
          <w:b/>
          <w:lang w:val="fr_FR" w:bidi="fr_FR"/>
        </w:rPr>
        <w:t>denier</w:t>
      </w:r>
      <w:r>
        <w:rPr>
          <w:lang w:val="fr_FR" w:bidi="fr_FR"/>
        </w:rPr>
        <w:t xml:space="preserve"> valait environ le salaire d'une journée pour un ouvrier. Parce que les deniers étaient faits d'argent, vous pouvez traduire deniers par pièces d'argent. Utilisez le même mot pour denier que vous avez utilisé dans les passages précédents. Pour plus d'informations sur les </w:t>
      </w:r>
      <w:r>
        <w:rPr>
          <w:lang w:val="fr_FR" w:bidi="fr_FR"/>
        </w:rPr>
        <w:t>deniers</w:t>
      </w:r>
      <w:r>
        <w:rPr>
          <w:lang w:val="fr_FR" w:bidi="fr_FR"/>
        </w:rPr>
        <w:t>, référez-vous au glossaire principal.</w:t>
      </w:r>
    </w:p>
    <w:p>
      <w:pPr/>
      <w:r>
        <w:rPr>
          <w:lang w:val="fr_FR" w:bidi="fr_FR"/>
        </w:rPr>
      </w:r>
      <w:r>
        <w:rPr>
          <w:lang w:val="fr_FR" w:bidi="fr_FR"/>
        </w:rPr>
        <w:t xml:space="preserve">Arrêtez-vous ici en groupe, et regardez ensemble une image de </w:t>
      </w:r>
      <w:r>
        <w:rPr>
          <w:lang w:val="fr_FR" w:bidi="fr_FR"/>
        </w:rPr>
        <w:t>deniers</w:t>
      </w:r>
      <w:r>
        <w:rPr>
          <w:lang w:val="fr_FR" w:bidi="fr_FR"/>
        </w:rPr>
        <w:t xml:space="preserve"> de l'époque de Jésus. Mettez cet enregistrement en pause ici.</w:t>
      </w:r>
    </w:p>
    <w:p>
      <w:pPr/>
      <w:r>
        <w:rPr>
          <w:lang w:val="fr_FR" w:bidi="fr_FR"/>
        </w:rPr>
      </w:r>
      <w:r>
        <w:rPr>
          <w:lang w:val="fr_FR" w:bidi="fr_FR"/>
        </w:rPr>
        <w:t xml:space="preserve">Les principaux sacrificateurs faisaient donc des plans pour mettre aussi Lazare à mort, parce que c'était à cause de lui que beaucoup de Juifs s'en allaient et croyaient en Jésus. </w:t>
      </w:r>
      <w:r>
        <w:rPr>
          <w:b/>
          <w:lang w:val="fr_FR" w:bidi="fr_FR"/>
        </w:rPr>
        <w:t>Les principaux sacrificateurs</w:t>
      </w:r>
      <w:r>
        <w:rPr>
          <w:lang w:val="fr_FR" w:bidi="fr_FR"/>
        </w:rPr>
        <w:t xml:space="preserve"> étaient les chefs parmi les prêtres qui aidaient à faire l'administration dans le temple à Jérusalem. Ils faisaient également partie du sanhédrin, le conseil dirigeant juif. Utilisez le même mot pour sacrificateur que vous avez utilisé dans les passages précédents. Pour plus d'informations sur les </w:t>
      </w:r>
      <w:r>
        <w:rPr>
          <w:lang w:val="fr_FR" w:bidi="fr_FR"/>
        </w:rPr>
        <w:t>sacrificateurs</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12:1–11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65">
        <w:r>
          <w:rPr>
            <w:lang w:val="fr_FR" w:bidi="fr_FR"/>
          </w:rPr>
          <w:rPr>
            <w:color w:val="0000EE"/>
            <w:u w:val="single"/>
          </w:rPr>
          <w:t>Écouter et Cœur</w:t>
        </w:r>
      </w:hyperlink>
      <w:r>
        <w:rPr>
          <w:lang w:val="fr_FR" w:bidi="fr_FR"/>
        </w:rPr>
        <w:t xml:space="preserve"> (496 KB)</w:t>
      </w:r>
      <w:r>
        <w:rPr>
          <w:lang w:val="fr_FR" w:bidi="fr_FR"/>
        </w:rPr>
      </w:r>
    </w:p>
    <w:p>
      <w:pPr>
        <w:pStyle w:val="ListBullet"/>
        <w:spacing w:line="240" w:lineRule="auto"/>
        <w:ind w:left="720"/>
      </w:pPr>
      <w:r>
        <w:rPr>
          <w:lang w:val="fr_FR" w:bidi="fr_FR"/>
        </w:rPr>
      </w:r>
      <w:hyperlink r:id="rId266">
        <w:r>
          <w:rPr>
            <w:lang w:val="fr_FR" w:bidi="fr_FR"/>
          </w:rPr>
          <w:rPr>
            <w:color w:val="0000EE"/>
            <w:u w:val="single"/>
          </w:rPr>
          <w:t>Planter le Décor</w:t>
        </w:r>
      </w:hyperlink>
      <w:r>
        <w:rPr>
          <w:lang w:val="fr_FR" w:bidi="fr_FR"/>
        </w:rPr>
        <w:t xml:space="preserve"> (5.6 MB)</w:t>
      </w:r>
      <w:r>
        <w:rPr>
          <w:lang w:val="fr_FR" w:bidi="fr_FR"/>
        </w:rPr>
      </w:r>
    </w:p>
    <w:p>
      <w:pPr>
        <w:pStyle w:val="ListBullet"/>
        <w:spacing w:line="240" w:lineRule="auto"/>
        <w:ind w:left="720"/>
      </w:pPr>
      <w:r>
        <w:rPr>
          <w:lang w:val="fr_FR" w:bidi="fr_FR"/>
        </w:rPr>
      </w:r>
      <w:hyperlink r:id="rId267">
        <w:r>
          <w:rPr>
            <w:lang w:val="fr_FR" w:bidi="fr_FR"/>
          </w:rPr>
          <w:rPr>
            <w:color w:val="0000EE"/>
            <w:u w:val="single"/>
          </w:rPr>
          <w:t>Définir les Scènes</w:t>
        </w:r>
      </w:hyperlink>
      <w:r>
        <w:rPr>
          <w:lang w:val="fr_FR" w:bidi="fr_FR"/>
        </w:rPr>
        <w:t xml:space="preserve"> (4.4 MB)</w:t>
      </w:r>
      <w:r>
        <w:rPr>
          <w:lang w:val="fr_FR" w:bidi="fr_FR"/>
        </w:rPr>
      </w:r>
    </w:p>
    <w:p>
      <w:pPr>
        <w:pStyle w:val="ListBullet"/>
        <w:spacing w:line="240" w:lineRule="auto"/>
        <w:ind w:left="720"/>
      </w:pPr>
      <w:r>
        <w:rPr>
          <w:lang w:val="fr_FR" w:bidi="fr_FR"/>
        </w:rPr>
      </w:r>
      <w:hyperlink r:id="rId268">
        <w:r>
          <w:rPr>
            <w:lang w:val="fr_FR" w:bidi="fr_FR"/>
          </w:rPr>
          <w:rPr>
            <w:color w:val="0000EE"/>
            <w:u w:val="single"/>
          </w:rPr>
          <w:t>Intégration du Texte</w:t>
        </w:r>
      </w:hyperlink>
      <w:r>
        <w:rPr>
          <w:lang w:val="fr_FR" w:bidi="fr_FR"/>
        </w:rPr>
        <w:t xml:space="preserve"> (2.7 MB)</w:t>
      </w:r>
      <w:r>
        <w:rPr>
          <w:lang w:val="fr_FR" w:bidi="fr_FR"/>
        </w:rPr>
      </w:r>
    </w:p>
    <w:p>
      <w:pPr>
        <w:pStyle w:val="ListBullet"/>
        <w:spacing w:line="240" w:lineRule="auto"/>
        <w:ind w:left="720"/>
      </w:pPr>
      <w:r>
        <w:rPr>
          <w:lang w:val="fr_FR" w:bidi="fr_FR"/>
        </w:rPr>
      </w:r>
      <w:hyperlink r:id="rId269">
        <w:r>
          <w:rPr>
            <w:lang w:val="fr_FR" w:bidi="fr_FR"/>
          </w:rPr>
          <w:rPr>
            <w:color w:val="0000EE"/>
            <w:u w:val="single"/>
          </w:rPr>
          <w:t>Combler les Lacunes</w:t>
        </w:r>
      </w:hyperlink>
      <w:r>
        <w:rPr>
          <w:lang w:val="fr_FR" w:bidi="fr_FR"/>
        </w:rPr>
        <w:t xml:space="preserve"> (1.2 MB)</w:t>
      </w:r>
      <w:r>
        <w:rPr>
          <w:lang w:val="fr_FR" w:bidi="fr_FR"/>
        </w:rPr>
      </w:r>
    </w:p>
    <w:p>
      <w:pPr>
        <w:pStyle w:val="ListBullet"/>
        <w:spacing w:line="240" w:lineRule="auto"/>
        <w:ind w:left="720"/>
      </w:pPr>
      <w:r>
        <w:rPr>
          <w:lang w:val="fr_FR" w:bidi="fr_FR"/>
        </w:rPr>
      </w:r>
      <w:hyperlink r:id="rId270">
        <w:r>
          <w:rPr>
            <w:lang w:val="fr_FR" w:bidi="fr_FR"/>
          </w:rPr>
          <w:rPr>
            <w:color w:val="0000EE"/>
            <w:u w:val="single"/>
          </w:rPr>
          <w:t>Prêcher la Parole</w:t>
        </w:r>
      </w:hyperlink>
      <w:r>
        <w:rPr>
          <w:lang w:val="fr_FR" w:bidi="fr_FR"/>
        </w:rPr>
        <w:t xml:space="preserve"> (968 KB)</w:t>
      </w:r>
      <w:r>
        <w:rPr>
          <w:lang w:val="fr_FR" w:bidi="fr_FR"/>
        </w:rPr>
      </w:r>
      <w:r>
        <w:rPr>
          <w:lang w:val="fr_FR" w:bidi="fr_FR"/>
        </w:rPr>
      </w:r>
      <w:r>
        <w:rPr>
          <w:lang w:val="fr_FR" w:bidi="fr_FR"/>
        </w:rPr>
      </w:r>
    </w:p>
    <w:p>
      <w:pPr/>
      <w:r>
        <w:rPr>
          <w:lang w:val="fr_FR" w:bidi="fr_FR"/>
        </w:rPr>
      </w:r>
    </w:p>
    <w:p>
      <w:pPr>
        <w:pStyle w:val="Heading2"/>
      </w:pPr>
      <w:r>
        <w:rPr>
          <w:lang w:val="fr_FR" w:bidi="fr_FR"/>
        </w:rPr>
        <w:t>Jean 12:12–19</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12.12–19. Laissez entrer la parole de Dieu dans vos cœurs.</w:t>
      </w:r>
    </w:p>
    <w:p>
      <w:pPr/>
      <w:r>
        <w:rPr>
          <w:lang w:val="fr_FR" w:bidi="fr_FR"/>
        </w:rPr>
      </w:r>
      <w:r>
        <w:rPr>
          <w:lang w:val="fr_FR" w:bidi="fr_FR"/>
        </w:rPr>
        <w:t>Écoutez l'enregistrement de Jean 12.12–19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12.12–19 dans la traduction la plus facile à comprendre.</w:t>
      </w:r>
    </w:p>
    <w:p>
      <w:pPr/>
      <w:r>
        <w:rPr>
          <w:lang w:val="fr_FR" w:bidi="fr_FR"/>
        </w:rPr>
      </w:r>
      <w:r>
        <w:rPr>
          <w:lang w:val="fr_FR" w:bidi="fr_FR"/>
        </w:rPr>
        <w:t>Dans le passage précédent, Jésus était venu à Béthanie, où les amis et la famille de Lazare avaient préparé un dîner en son honneur. Marie oint les pieds de Jésus avec un grand vase de parfum cher pour lui faire honneur. Judas Iscariot la critique pour cela et suggère que le parfum aurait dû être vendu et l'argent donné aux pauvres. Jésus défend Marie en disant qu'ils auraient toujours les pauvres avec eux, mais que lui ne serait pas toujours avec eux, et il loue Marie d'avoir gardé le parfum pour le moment de son enterrement. Une grande foule de Juifs locaux arrive ensuite parce qu'ils avaient entendu que Jésus était à Béthanie et ils voulaient voir Jésus et Lazare. Beaucoup de Juifs ont cru en Jésus parce qu'il avait ressuscité Lazare d'entre les morts.</w:t>
      </w:r>
    </w:p>
    <w:p>
      <w:pPr/>
      <w:r>
        <w:rPr>
          <w:lang w:val="fr_FR" w:bidi="fr_FR"/>
        </w:rPr>
      </w:r>
      <w:r>
        <w:rPr>
          <w:lang w:val="fr_FR" w:bidi="fr_FR"/>
        </w:rPr>
        <w:t>Ce passage est un récit qui raconte l'histoire de ce qui s'est passé ensuite. Le jour suivant après le dîner à Béthanie, il y avait une grande foule de personnes qui étaient venues à Jérusalem pour célébrer la fête de la Pâque, une fête juive. La Pâque fêtait le moment où Dieu a sauvé les ancêtres juifs de l'esclavage en Égypte. La foule entend que Jésus venait. Quelqu'un, ou quelques uns, leur dit que Jésus était en route vers Jérusalem.</w:t>
      </w:r>
    </w:p>
    <w:p>
      <w:pPr/>
      <w:r>
        <w:rPr>
          <w:lang w:val="fr_FR" w:bidi="fr_FR"/>
        </w:rPr>
      </w:r>
      <w:r>
        <w:rPr>
          <w:lang w:val="fr_FR" w:bidi="fr_FR"/>
        </w:rPr>
        <w:t>Arrêtez-vous ici et en groupe, regardez une carte d'</w:t>
      </w:r>
      <w:r>
        <w:rPr>
          <w:lang w:val="fr_FR" w:bidi="fr_FR"/>
        </w:rPr>
        <w:t>Israël qui indique Jérusalem et Béthanie</w:t>
      </w:r>
      <w:r>
        <w:rPr>
          <w:lang w:val="fr_FR" w:bidi="fr_FR"/>
        </w:rPr>
        <w:t>. Mettez cet enregistrement en pause ici.</w:t>
      </w:r>
    </w:p>
    <w:p>
      <w:pPr/>
      <w:r>
        <w:rPr>
          <w:lang w:val="fr_FR" w:bidi="fr_FR"/>
        </w:rPr>
      </w:r>
      <w:r>
        <w:rPr>
          <w:lang w:val="fr_FR" w:bidi="fr_FR"/>
        </w:rPr>
        <w:t>Les personnes dans la grande foule prennent donc des branches de palmiers et vont à la rencontre de Jésus. Les gens coupent des branches de certains des palmiers qui poussaient sur place. Ils portent ensuite les branches dans leurs mains pour les agiter et célébrer la venue de Jésus. C'était une coutume de l'époque et les gens faisaient cela pour accueillir une personne célèbre. Les gens quittent la ville pour accueillir Jésus, qui était en route vers la ville. Ils lui font un chemin et le saluent comme on pourrait saluer un roi qui a gagné une guerre. Ils honorent Jésus en l'accueillant de cette façon.</w:t>
      </w:r>
    </w:p>
    <w:p>
      <w:pPr/>
      <w:r>
        <w:rPr>
          <w:lang w:val="fr_FR" w:bidi="fr_FR"/>
        </w:rPr>
      </w:r>
      <w:r>
        <w:rPr>
          <w:lang w:val="fr_FR" w:bidi="fr_FR"/>
        </w:rPr>
        <w:t xml:space="preserve">Arrêtez-vous ici et en groupe, regardez une image d'un </w:t>
      </w:r>
      <w:r>
        <w:rPr>
          <w:lang w:val="fr_FR" w:bidi="fr_FR"/>
        </w:rPr>
        <w:t>palmier</w:t>
      </w:r>
      <w:r>
        <w:rPr>
          <w:lang w:val="fr_FR" w:bidi="fr_FR"/>
        </w:rPr>
        <w:t xml:space="preserve"> et de </w:t>
      </w:r>
      <w:r>
        <w:rPr>
          <w:lang w:val="fr_FR" w:bidi="fr_FR"/>
        </w:rPr>
        <w:t>branches de palmes</w:t>
      </w:r>
      <w:r>
        <w:rPr>
          <w:lang w:val="fr_FR" w:bidi="fr_FR"/>
        </w:rPr>
        <w:t>. Mettez cet enregistrement en pause ici.</w:t>
      </w:r>
    </w:p>
    <w:p>
      <w:pPr/>
      <w:r>
        <w:rPr>
          <w:lang w:val="fr_FR" w:bidi="fr_FR"/>
        </w:rPr>
      </w:r>
      <w:r>
        <w:rPr>
          <w:lang w:val="fr_FR" w:bidi="fr_FR"/>
        </w:rPr>
        <w:t>Arrêtez-vous ici et discutez en groupe : quelles sont les coutumes de salutation ou de réception de personnes importantes dans votre culture ? Mettez cet enregistrement en pause ici.</w:t>
      </w:r>
    </w:p>
    <w:p>
      <w:pPr/>
      <w:r>
        <w:rPr>
          <w:lang w:val="fr_FR" w:bidi="fr_FR"/>
        </w:rPr>
      </w:r>
      <w:r>
        <w:rPr>
          <w:lang w:val="fr_FR" w:bidi="fr_FR"/>
        </w:rPr>
        <w:t>Avant de rencontrer Jésus, ils commencent à le louer à haute voix en disant : « Hosanna ! Que Dieu bénisse celui qui vient au nom du Seigneur. Que Dieu bénisse le roi d'Israël ! » Hosanna, dans la langue d'origine, signifie « sauve, s'il te plaît ». Mais ici les Juifs le disent dans le sens de : « Louons Dieu. » La phrase « Que Dieu bénisse celui qui vient au nom du Seigneur » vient du livre des Psaumes, le livre de prière et de louange juif de l'Ancien Testament. Dieu avait inspiré certains auteurs à l'écrire plusieurs centaines d'années avant la naissance de Jésus. À l'époque de l'Ancien Testament, les Juifs chantaient ce passage de l'Écriture au sujet de ceux qui entraient dans le temple pour célébrer la Pâque. Ici cette phrase fait référence au Messie, le Sauveur promis. Les personnes dans la foule honoraient Jésus, celui qui venait au nom du Seigneur. Ils disaient que Jésus était le Messie, le Sauveur promis, admettant la vérité que Jésus venait de Dieu. Ils disent au sujet de Jésus que Dieu l'a béni, ce qui signifie que Dieu a donné à Jésus un amour et une faveur spéciaux. En plus de saluer Jésus avec les Écritures, ils demandent aussi à Dieu de le bénir en tant que roi d'Israël, c'est-à-dire celui qui régnera sur Israël. Les personnes bénissent Jésus comme roi et l'accueillent. En faisant cela, ils lui donnent l'un des titres du Messie.</w:t>
      </w:r>
    </w:p>
    <w:p>
      <w:pPr/>
      <w:r>
        <w:rPr>
          <w:lang w:val="fr_FR" w:bidi="fr_FR"/>
        </w:rPr>
      </w:r>
      <w:r>
        <w:rPr>
          <w:lang w:val="fr_FR" w:bidi="fr_FR"/>
        </w:rPr>
        <w:t>Jésus prend un jeune âne et monte dessus. Un âne est un animal domestique qui est comme un petit cheval, mais avec des oreilles plus longues. Monter sur un âne, plutôt que sur un cheval, était associé à l'humilité et à la paix à l'époque de Jésus. Si un chef montait sur un âne, cela montrait qu'il était venu en paix. Le cheval était différent parce qu'il était associé à la guerre. Cela se produit exactement comme Dieu l'avait prophétisé dans les Écritures. Le prophète Zacharie avait écrit à ce sujet cinq cents ans avant la naissance de Jésus : « Ne crains pas, fille de Sion ». L'expression « fille de Sion » fait référence à la ville de Sion, c'est-à-dire Jérusalem, et son peuple. Le prophète dit que les gens de Jérusalem devraient être heureux et ne pas avoir peur que leur roi vienne vers eux. Il était pacifique. La prophétie se poursuit en ces termes : « Regarde, ton roi vient, assis sur l'ânon d'une ânesse ! » Le mot « regarde » indique qu'il y a quelque chose d'important que les gens devraient voir : la venue du roi. Le fait que le roi soit monté sur l'anôn d'un ânesse, c'est-à-dire un jeune âne, montrait qu'il était venu en paix.</w:t>
      </w:r>
    </w:p>
    <w:p>
      <w:pPr/>
      <w:r>
        <w:rPr>
          <w:lang w:val="fr_FR" w:bidi="fr_FR"/>
        </w:rPr>
      </w:r>
      <w:r>
        <w:rPr>
          <w:lang w:val="fr_FR" w:bidi="fr_FR"/>
        </w:rPr>
        <w:t xml:space="preserve">Arrêtez-vous ici et en groupe, regardez une image ou une vidéo d'un </w:t>
      </w:r>
      <w:r>
        <w:rPr>
          <w:lang w:val="fr_FR" w:bidi="fr_FR"/>
        </w:rPr>
        <w:t>âne</w:t>
      </w:r>
      <w:r>
        <w:rPr>
          <w:lang w:val="fr_FR" w:bidi="fr_FR"/>
        </w:rPr>
        <w:t>. Mettez cet enregistrement en pause ici.</w:t>
      </w:r>
    </w:p>
    <w:p>
      <w:pPr/>
      <w:r>
        <w:rPr>
          <w:lang w:val="fr_FR" w:bidi="fr_FR"/>
        </w:rPr>
      </w:r>
      <w:r>
        <w:rPr>
          <w:lang w:val="fr_FR" w:bidi="fr_FR"/>
        </w:rPr>
        <w:t xml:space="preserve">Arrêtez-vous ici et en groupe, regardez une image ou une vidéo d'un </w:t>
      </w:r>
      <w:r>
        <w:rPr>
          <w:lang w:val="fr_FR" w:bidi="fr_FR"/>
        </w:rPr>
        <w:t>homme monté sur un âne</w:t>
      </w:r>
      <w:r>
        <w:rPr>
          <w:lang w:val="fr_FR" w:bidi="fr_FR"/>
        </w:rPr>
        <w:t>. Mettez cet enregistrement en pause ici.</w:t>
      </w:r>
    </w:p>
    <w:p>
      <w:pPr/>
      <w:r>
        <w:rPr>
          <w:lang w:val="fr_FR" w:bidi="fr_FR"/>
        </w:rPr>
      </w:r>
      <w:r>
        <w:rPr>
          <w:lang w:val="fr_FR" w:bidi="fr_FR"/>
        </w:rPr>
        <w:t>La section suivante du texte ne fait pas partie de l'action de l'histoire. Il s'agit d'un à côté narratif, c'est-à-dire d'informations supplémentaires, que Jean donne pour expliquer les événements depuis son point de vue. Alors que Jean écrit, il se souvient de ceci, estime que c'est important, et l'inclut dans l'histoire. Les disciples ne comprenaient pas « ces choses » à l'époque. Cela signifie qu'au début, les disciples ne se rendaient pas compte de l'importance de ce qui était en train de se produire : la foule qui accueillee Jésus hors des murs de la ville de Jérusalem et Jésus monté sur un âne. Les disciples ne réalisaient pas que ce qui s'était passé accomplissait une prophétie des Écritures. Ce n'est qu'après que Dieu ait glorifié Jésus que les disciples se sont souvienus que « ces choses » avaient été écrites au sujet de Jésus et que « ces choses » avaient été faites à Jésus. Glorifier quelqu'un signifie lui donner honneur et la Bible utilise le plus souvent l'expression pour parler de louer, d'honorer et de dire du bien de Dieu. Quand le texte biblique mentionne Dieu qui glorifie Jésus, il fait référence au moment où Dieu l'a ressuscité et l'a emmené ensuite aux cieux. Ce n'est qu'après que Dieu ait ressuscité Jésus et l'ait emmené aux cieux que Dieu enverrait le Saint-Esprit, et le Saint-Esprit aiderait les disciples à comprendre. Les disciples se souviennent ensuite de ce que Dieu a écrit dans l'Ancien Testament au sujet du Messie, le Sauveur promis. Ce n'est qu'ensuite qu'ils réalisent que les prophéties dans les Écritures faisaient référence à Jésus. Et les disciples se sont souvenus de ce qui s'était passé et ont réalisé que ce qu'eux et les autres avaient fait pour Jésus accomplissait les Écritures. Ils l'accueillent comme leur Messie, le Sauveur promis, alors qu'il entrait dans Jérusalem sur un âne, comme le disaient les Écritures.</w:t>
      </w:r>
    </w:p>
    <w:p>
      <w:pPr/>
      <w:r>
        <w:rPr>
          <w:lang w:val="fr_FR" w:bidi="fr_FR"/>
        </w:rPr>
      </w:r>
      <w:r>
        <w:rPr>
          <w:lang w:val="fr_FR" w:bidi="fr_FR"/>
        </w:rPr>
        <w:t>La section suivante du texte est aussi à côté narratif où Jean explique la raison pour laquelle la grande foule est allée à la rencontre de Jésus avant qu'il n'entre dans la ville, plutôt que de le livrer aux principaux sacrificateurs. Après que Jésus ait appelé Lazare pour sortir de la tombe et l'ait ressuscité de la mort, les personnes qui étaient là avec Jésus à ce moment avaient rapporté aux autres ce qui était arrivé à Lazare. Jésus avait ressuscité Lazare à la vie et lui avait ordonné de quitter la tombe. Lazare était revenu à une vie humaine normale. C'était un miracle et un signe que Jésus était le Messie, le Sauveur promis. Les Juifs qui avaient été avec Jésus à ce moment-là et avaient été témoins de la résurrection de Lazare ont continué de témoigner régulièrement et souvent à d'autres Juifs au sujet de ce que Jésus avait fait. La foule va à la rencontre de Jésus alors qu'il s'approchait de Jérusalem parce qu'ils avaient entendu parler de Jésus qui avait ressuscité Lazare. Les gens reconnaissaient cela comme un signe que Jésus était le Messie, le Sauveur promis. Voilà pourquoi ils voulaient l'honorer et l'ont salué comme ils salueraient un roi.</w:t>
      </w:r>
    </w:p>
    <w:p>
      <w:pPr/>
      <w:r>
        <w:rPr>
          <w:lang w:val="fr_FR" w:bidi="fr_FR"/>
        </w:rPr>
      </w:r>
      <w:r>
        <w:rPr>
          <w:lang w:val="fr_FR" w:bidi="fr_FR"/>
        </w:rPr>
        <w:t>En voyant comment la foule salue Jésus, les pharisiens se sentent désespérés et contrariés parce qu'ils n'avaient pas réussi à arrêter Jésus. Les autorités ne l'avaient pas encore arrêté. Ils avaient le sentiment qu'ils échouaient et qu'il les vainquait. Ils se disent les uns aux autres : « Tu vois que tu ne gagnes rien. Regardez, le monde entier est allé après lui. » Ils exagéraient en disant que le monde entier suivait Jésus. Ils voulaient dire que beaucoup de personnes avaient commencé à croire en Jésus et le suivaient.</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12.12–19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le jour après le dîner en l'honneur de Jésus à Béthanie, une grande foule se réunit à Jérusalem. Les gens sont là pour célébrer la Pâque. Quelqu'un dit aux gens que Jésus vient aussi à Jérusalem.</w:t>
      </w:r>
    </w:p>
    <w:p>
      <w:pPr/>
      <w:r>
        <w:rPr>
          <w:lang w:val="fr_FR" w:bidi="fr_FR"/>
        </w:rPr>
      </w:r>
      <w:r>
        <w:rPr>
          <w:b/>
          <w:lang w:val="fr_FR" w:bidi="fr_FR"/>
        </w:rPr>
        <w:t>Dans la deuxième partie :</w:t>
      </w:r>
      <w:r>
        <w:rPr>
          <w:lang w:val="fr_FR" w:bidi="fr_FR"/>
        </w:rPr>
        <w:t xml:space="preserve"> la foule prend des feuilles de palmiers et sort de la ville pour accueillir Jésus. Avant de rencontrer Jésus, ils commencent à le louer à haute voix en disant : « Hosanna ! Que Dieu bénisse celui qui vient au nom du Seigneur. Que Dieu bénisse le roi d'Israël ! » </w:t>
      </w:r>
    </w:p>
    <w:p>
      <w:pPr/>
      <w:r>
        <w:rPr>
          <w:lang w:val="fr_FR" w:bidi="fr_FR"/>
        </w:rPr>
      </w:r>
      <w:r>
        <w:rPr>
          <w:b/>
          <w:lang w:val="fr_FR" w:bidi="fr_FR"/>
        </w:rPr>
        <w:t>Dans la troisième partie :</w:t>
      </w:r>
      <w:r>
        <w:rPr>
          <w:lang w:val="fr_FR" w:bidi="fr_FR"/>
        </w:rPr>
        <w:t xml:space="preserve"> Jésus prend un jeune âne et monte dessus. En faisant cela, il accomplit une prophétie, que le prophète Zacharie avait écrite cinq cents ans auparavant.</w:t>
      </w:r>
    </w:p>
    <w:p>
      <w:pPr/>
      <w:r>
        <w:rPr>
          <w:lang w:val="fr_FR" w:bidi="fr_FR"/>
        </w:rPr>
      </w:r>
      <w:r>
        <w:rPr>
          <w:b/>
          <w:lang w:val="fr_FR" w:bidi="fr_FR"/>
        </w:rPr>
        <w:t>Dans la quatrième partie :</w:t>
      </w:r>
      <w:r>
        <w:rPr>
          <w:lang w:val="fr_FR" w:bidi="fr_FR"/>
        </w:rPr>
        <w:t xml:space="preserve"> en voyant comment la foule salue Jésus, les pharisiens se sentent désespérés et contrariés parce qu'ils n'ont pas réussi à l'arrêter.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Une grande foule de Juifs qui étaient venus à Jérusalem</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L'ânon d'une ânesse</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Juifs qui étaient avec Jésus quand il a ressuscité Lazare</w:t>
      </w:r>
    </w:p>
    <w:p>
      <w:pPr>
        <w:pStyle w:val="ListBullet"/>
        <w:spacing w:line="240" w:lineRule="auto"/>
        <w:ind w:left="720"/>
      </w:pPr>
      <w:r>
        <w:rPr>
          <w:lang w:val="fr_FR" w:bidi="fr_FR"/>
        </w:rPr>
      </w:r>
      <w:r>
        <w:rPr>
          <w:lang w:val="fr_FR" w:bidi="fr_FR"/>
        </w:rPr>
        <w:t>Et les pharisiens</w:t>
      </w:r>
    </w:p>
    <w:p>
      <w:pPr/>
      <w:r>
        <w:rPr>
          <w:lang w:val="fr_FR" w:bidi="fr_FR"/>
        </w:rPr>
      </w:r>
      <w:r>
        <w:rPr>
          <w:lang w:val="fr_FR" w:bidi="fr_FR"/>
        </w:rPr>
        <w:t>En groupe, prêtez attention à ces parties du cadre du passage :</w:t>
      </w:r>
    </w:p>
    <w:p>
      <w:pPr/>
      <w:r>
        <w:rPr>
          <w:lang w:val="fr_FR" w:bidi="fr_FR"/>
        </w:rPr>
      </w:r>
      <w:r>
        <w:rPr>
          <w:lang w:val="fr_FR" w:bidi="fr_FR"/>
        </w:rPr>
        <w:t>Le jour suivant après le dîner à Béthanie, il y avait une grande foule de personnes qui étaient venues à Jérusalem pour célébrer la fête de la Pâque, une fête juive. Puisque Jésus avait été au dîner à Béthanie le samedi, c'était le dimanche suivant. La foule entend de la part de quelqu'un que Jésus venait à Jérusalem.</w:t>
      </w:r>
    </w:p>
    <w:p>
      <w:pPr/>
      <w:r>
        <w:rPr>
          <w:lang w:val="fr_FR" w:bidi="fr_FR"/>
        </w:rPr>
      </w:r>
      <w:r>
        <w:rPr>
          <w:lang w:val="fr_FR" w:bidi="fr_FR"/>
        </w:rPr>
        <w:t>Arrêtez-vous ici et en groupe, regardez une carte d'</w:t>
      </w:r>
      <w:r>
        <w:rPr>
          <w:lang w:val="fr_FR" w:bidi="fr_FR"/>
        </w:rPr>
        <w:t>Israël qui indique Jérusalem et Béthanie</w:t>
      </w:r>
      <w:r>
        <w:rPr>
          <w:lang w:val="fr_FR" w:bidi="fr_FR"/>
        </w:rPr>
        <w:t>. Mettez cet enregistrement en pause ici.</w:t>
      </w:r>
    </w:p>
    <w:p>
      <w:pPr/>
      <w:r>
        <w:rPr>
          <w:lang w:val="fr_FR" w:bidi="fr_FR"/>
        </w:rPr>
      </w:r>
      <w:r>
        <w:rPr>
          <w:lang w:val="fr_FR" w:bidi="fr_FR"/>
        </w:rPr>
        <w:t>Les personnes dans la grande foule prennent donc des branches d'un palmier et vont à la rencontre de Jésus. Les gens coupent des branches des palmiers qui poussaient sur place. Ils portent ensuite les branches dans leurs mains pour les agiter et célébrer la venue de Jésus. Ils lui font un chemin et le saluent comme on pourrait saluer un roi qui a gagné une guerre. Ils honorent Jésus en l'accueillant de cette façon.</w:t>
      </w:r>
    </w:p>
    <w:p>
      <w:pPr/>
      <w:r>
        <w:rPr>
          <w:lang w:val="fr_FR" w:bidi="fr_FR"/>
        </w:rPr>
      </w:r>
      <w:r>
        <w:rPr>
          <w:lang w:val="fr_FR" w:bidi="fr_FR"/>
        </w:rPr>
        <w:t xml:space="preserve">Arrêtez-vous ici et en groupe, regardez une image d'un </w:t>
      </w:r>
      <w:r>
        <w:rPr>
          <w:lang w:val="fr_FR" w:bidi="fr_FR"/>
        </w:rPr>
        <w:t>palmier</w:t>
      </w:r>
      <w:r>
        <w:rPr>
          <w:lang w:val="fr_FR" w:bidi="fr_FR"/>
        </w:rPr>
        <w:t xml:space="preserve"> et de </w:t>
      </w:r>
      <w:r>
        <w:rPr>
          <w:lang w:val="fr_FR" w:bidi="fr_FR"/>
        </w:rPr>
        <w:t>branches de palmes</w:t>
      </w:r>
      <w:r>
        <w:rPr>
          <w:lang w:val="fr_FR" w:bidi="fr_FR"/>
        </w:rPr>
        <w:t>. Mettez cet enregistrement en pause ici.</w:t>
      </w:r>
    </w:p>
    <w:p>
      <w:pPr/>
      <w:r>
        <w:rPr>
          <w:lang w:val="fr_FR" w:bidi="fr_FR"/>
        </w:rPr>
      </w:r>
      <w:r>
        <w:rPr>
          <w:lang w:val="fr_FR" w:bidi="fr_FR"/>
        </w:rPr>
        <w:t>Avant de rencontrer Jésus, ils commencent à le louer à haute voix en disant : « Hosanna ! Que Dieu bénisse celui qui vient au nom du Seigneur. Que Dieu bénisse le roi d'Israël ! » Hosanna signifie « Louons Dieu », vous voudrez donc peut-être dire cela à la place.</w:t>
      </w:r>
    </w:p>
    <w:p>
      <w:pPr/>
      <w:r>
        <w:rPr>
          <w:lang w:val="fr_FR" w:bidi="fr_FR"/>
        </w:rPr>
      </w:r>
      <w:r>
        <w:rPr>
          <w:lang w:val="fr_FR" w:bidi="fr_FR"/>
        </w:rPr>
        <w:t>Jésus prend un jeune âne et monte dessus. Il est important de noter que monter sur un âne, plutôt que sur un cheval, était associé à l'humilité et à la paix à l'époque de Jésus. C'était un accomplissement d'une prophétie des Écritures. Le prophète Zacharie avait écrit à ce sujet cinq cents ans avant la naissance de Jésus : « Ne crains pas, fille de Sion ». Regarde, ton roi vient, assis sur l'ânon d'une ânesse ! » Il est important de noter que le mot « regarde » indique qu'il y a quelque chose d'important que les gens devraient voir : la venue du roi. Le fait que le roi soit monté sur l'anôn d'un ânesse, c'est-à-dire un jeune âne, montrait qu'il était venu en paix.</w:t>
      </w:r>
    </w:p>
    <w:p>
      <w:pPr/>
      <w:r>
        <w:rPr>
          <w:lang w:val="fr_FR" w:bidi="fr_FR"/>
        </w:rPr>
      </w:r>
      <w:r>
        <w:rPr>
          <w:lang w:val="fr_FR" w:bidi="fr_FR"/>
        </w:rPr>
        <w:t xml:space="preserve">Arrêtez-vous ici et en groupe, regardez une image ou une vidéo d'un </w:t>
      </w:r>
      <w:r>
        <w:rPr>
          <w:lang w:val="fr_FR" w:bidi="fr_FR"/>
        </w:rPr>
        <w:t>âne</w:t>
      </w:r>
      <w:r>
        <w:rPr>
          <w:lang w:val="fr_FR" w:bidi="fr_FR"/>
        </w:rPr>
        <w:t>. Mettez cet enregistrement en pause ici.</w:t>
      </w:r>
    </w:p>
    <w:p>
      <w:pPr/>
      <w:r>
        <w:rPr>
          <w:lang w:val="fr_FR" w:bidi="fr_FR"/>
        </w:rPr>
      </w:r>
      <w:r>
        <w:rPr>
          <w:lang w:val="fr_FR" w:bidi="fr_FR"/>
        </w:rPr>
        <w:t xml:space="preserve">Arrêtez-vous ici et en groupe, regardez une image ou une vidéo d'un </w:t>
      </w:r>
      <w:r>
        <w:rPr>
          <w:lang w:val="fr_FR" w:bidi="fr_FR"/>
        </w:rPr>
        <w:t>homme monté sur un âne</w:t>
      </w:r>
      <w:r>
        <w:rPr>
          <w:lang w:val="fr_FR" w:bidi="fr_FR"/>
        </w:rPr>
        <w:t>. Mettez cet enregistrement en pause ici.</w:t>
      </w:r>
    </w:p>
    <w:p>
      <w:pPr/>
      <w:r>
        <w:rPr>
          <w:lang w:val="fr_FR" w:bidi="fr_FR"/>
        </w:rPr>
      </w:r>
      <w:r>
        <w:rPr>
          <w:lang w:val="fr_FR" w:bidi="fr_FR"/>
        </w:rPr>
        <w:t>Arrêtez-vous ici et discutez en groupe : quels mots utilisez-vous dans votre langue pour attirer l'attention des gens sur quelque chose d'important quand vous racontez une histoire ? Mettez cet enregistrement en pause ici.</w:t>
      </w:r>
    </w:p>
    <w:p>
      <w:pPr/>
      <w:r>
        <w:rPr>
          <w:lang w:val="fr_FR" w:bidi="fr_FR"/>
        </w:rPr>
      </w:r>
      <w:r>
        <w:rPr>
          <w:lang w:val="fr_FR" w:bidi="fr_FR"/>
        </w:rPr>
        <w:t>La section suivante du texte ne fait pas partie de l'action de l'histoire. Il s'agit d'un à côté narratif, c'est-à-dire d'informations supplémentaires, que Jean donne pour expliquer les événements depuis son point de vue. Alors que Jean écrit, il se souvient de ceci, estime que c'est important, et l'inclut dans l'histoire. Les disciples de Jésus ne comprenaient pas à l'époque qu'il s'agissait de l'accomplissement d'une prophétie. Mais après que Jésus soit entré dans sa gloire, ils se sont souvenus de ce qui s'était passé et ont réalisé que ces choses avaient été écrites à son sujet.</w:t>
      </w:r>
    </w:p>
    <w:p>
      <w:pPr/>
      <w:r>
        <w:rPr>
          <w:lang w:val="fr_FR" w:bidi="fr_FR"/>
        </w:rPr>
      </w:r>
      <w:r>
        <w:rPr>
          <w:lang w:val="fr_FR" w:bidi="fr_FR"/>
        </w:rPr>
        <w:t xml:space="preserve">Cette section suivante du texte ne fait pas non plus partie de l'action de l'histoire. C'est aussi un à côté narratif, c'est-à-dire des informations supplémentaires, que Jean donne pour expliquer la raison pour laquelle la grande foule est allée à la rencontre de Jésus avant qu'il n'entre dans la ville, plutôt que de le livrer aux principaux sacrificateurs. Après que Jésus ait appelé Lazare pour sortir de la tombe et l'ait ressuscité de la mort, les personnes qui étaient là avec Jésus à ce moment avaient rapporté aux autres ce qui était arrivé à Lazare. Ils ont continué de témoigner régulièrement et souvent à d'autres Juifs au sujet de ce que Jésus a fait. La foule va à la rencontre de Jésus alors qu'il s'approchait de Jérusalem parce qu'ils avaient entendu parler de Jésus qui avait ressuscité Lazare. Les gens reconnaissaient cela comme un signe que Jésus était le Messie, le Sauveur promis. </w:t>
      </w:r>
    </w:p>
    <w:p>
      <w:pPr/>
      <w:r>
        <w:rPr>
          <w:lang w:val="fr_FR" w:bidi="fr_FR"/>
        </w:rPr>
      </w:r>
      <w:r>
        <w:rPr>
          <w:lang w:val="fr_FR" w:bidi="fr_FR"/>
        </w:rPr>
        <w:t>Arrêtez-vous ici et discutez en groupe : dans votre langue, comment introduisez-vous des informations supplémentaires, qui ne font pas partie de l'histoire ? Mettez cet enregistrement en pause ici.</w:t>
      </w:r>
    </w:p>
    <w:p>
      <w:pPr/>
      <w:r>
        <w:rPr>
          <w:lang w:val="fr_FR" w:bidi="fr_FR"/>
        </w:rPr>
      </w:r>
      <w:r>
        <w:rPr>
          <w:lang w:val="fr_FR" w:bidi="fr_FR"/>
        </w:rPr>
        <w:t>En voyant comment la foule salue Jésus, les pharisiens se sentent désespérés et contrariés parce qu'ils n'avaient pas réussi à arrêter Jésus. Les autorités ne l'avaient pas encore arrêté. Ils avaient le sentiment qu'ils échouaient et qu'il les vainquait. Ils se disent les uns aux autres : « Tu vois que tu ne gagnes rien. Regardez, le monde entier est allé après lui. » Ils exagéraient en disant que le monde entier suivait Jésus. Ils voulaient dire que beaucoup de personnes avaient commencé à croire en Jésus et le suivaient.</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12.12–19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Une grande foule de Juifs qui étaient venus à Jérusalem</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L'ânon d'une ânesse</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Juifs qui étaient avec Jésus quand il a ressuscité Lazare</w:t>
      </w:r>
    </w:p>
    <w:p>
      <w:pPr>
        <w:pStyle w:val="ListBullet"/>
        <w:spacing w:line="240" w:lineRule="auto"/>
        <w:ind w:left="720"/>
      </w:pPr>
      <w:r>
        <w:rPr>
          <w:lang w:val="fr_FR" w:bidi="fr_FR"/>
        </w:rPr>
      </w:r>
      <w:r>
        <w:rPr>
          <w:lang w:val="fr_FR" w:bidi="fr_FR"/>
        </w:rPr>
        <w:t>Et les pharisiens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Le jour suivant après le dîner à Béthanie, il y avait une grande foule de personnes qui étaient venues à Jérusalem pour célébrer la fête de la Pâque, une fête juive. La foule entend de la part de quelqu'un que Jésus venait à Jérusalem.</w:t>
      </w:r>
    </w:p>
    <w:p>
      <w:pPr>
        <w:pStyle w:val="ListBullet"/>
        <w:spacing w:line="240" w:lineRule="auto"/>
        <w:ind w:left="720"/>
      </w:pPr>
      <w:r>
        <w:rPr>
          <w:lang w:val="fr_FR" w:bidi="fr_FR"/>
        </w:rPr>
      </w:r>
      <w:r>
        <w:rPr>
          <w:lang w:val="fr_FR" w:bidi="fr_FR"/>
        </w:rPr>
        <w:t>Demandez aux personnes qui jouent la foule : « Que ressentez-vous ou à quoi pensez-vous ? » Les gens pourraient répondre des choses comme : « Jésus, celui qui a ressuscité Lazare vient à la fête ! Il doit être le Messie ! » ou « Nous avons hâte de le rencontrer ! Cela fait tant d'années que nous attendons notre Sauveur ! » ou « Nous devons l'honorer comme un roi ! Il sera le chef d'Israël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Les personnes dans la grande foule prennent donc des branches d'un palmier et vont à la rencontre de Jésus. </w:t>
      </w:r>
    </w:p>
    <w:p>
      <w:pPr/>
      <w:r>
        <w:rPr>
          <w:lang w:val="fr_FR" w:bidi="fr_FR"/>
        </w:rPr>
      </w:r>
      <w:r>
        <w:rPr>
          <w:lang w:val="fr_FR" w:bidi="fr_FR"/>
        </w:rPr>
        <w:t xml:space="preserve">Avant de rencontrer Jésus, ils commencent à le louer à haute voix en disant : « Hosanna ! Que Dieu bénisse celui qui vient au nom du Seigneur. Que Dieu bénisse le roi d'Israël ! » </w:t>
      </w:r>
    </w:p>
    <w:p>
      <w:pPr/>
      <w:r>
        <w:rPr>
          <w:lang w:val="fr_FR" w:bidi="fr_FR"/>
        </w:rPr>
      </w:r>
      <w:r>
        <w:rPr>
          <w:lang w:val="fr_FR" w:bidi="fr_FR"/>
        </w:rPr>
        <w:t>Jésus prend un jeune âne et monte dessus. Ceci accomplissait une prophétie qui disait : « Ne crains pas, fille de Sion ; voici ton roi vient, assis sur l'ânon d'une ânesse !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Mon heure est venue. Je monterai sur un âne pour montrer que je suis venu en paix », ou « Un moment difficile m'attend, mais il n'y a pas d'autre moyen », ou « Père, gloire à toi parce que ces personnes savent qui je suis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En voyant comment la foule salue Jésus, les pharisiens se sentent désespérés et contrariés parce qu'ils n'avaient pas réussi à arrêter Jésus. Ils se disent les uns aux autres : « Tu vois que tu ne gagnes rien. Regardez, le monde entier est allé après lui. » </w:t>
      </w:r>
    </w:p>
    <w:p>
      <w:pPr>
        <w:pStyle w:val="ListBullet"/>
        <w:spacing w:line="240" w:lineRule="auto"/>
        <w:ind w:left="720"/>
      </w:pPr>
      <w:r>
        <w:rPr>
          <w:lang w:val="fr_FR" w:bidi="fr_FR"/>
        </w:rPr>
      </w:r>
      <w:r>
        <w:rPr>
          <w:lang w:val="fr_FR" w:bidi="fr_FR"/>
        </w:rPr>
        <w:t>Demandez aux personnes qui jouent les pharisiens : « Que ressentez-vous ou que pensez-vous ? » Les personnes répondront peut-être des choses comme : « C'est terrible ! Tout le monde suit ce Jésus ! » ou « Nous voulions le tuer, mais personne ne nous a dit où il se trouvait », ou « Tout le monde croit maintenant qu'il est le Messie à cause de ce Lazare ! Nous devons les tuer tous les deux !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12.12–19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Ils prennent donc des branches de palmiers et sortent à sa rencontre, en criant </w:t>
      </w:r>
      <w:r>
        <w:rPr>
          <w:b/>
          <w:lang w:val="fr_FR" w:bidi="fr_FR"/>
        </w:rPr>
        <w:t>Hosanna</w:t>
      </w:r>
      <w:r>
        <w:rPr>
          <w:lang w:val="fr_FR" w:bidi="fr_FR"/>
        </w:rPr>
        <w:t xml:space="preserve"> ! </w:t>
      </w:r>
      <w:r>
        <w:rPr>
          <w:b/>
          <w:lang w:val="fr_FR" w:bidi="fr_FR"/>
        </w:rPr>
        <w:t>Béni</w:t>
      </w:r>
      <w:r>
        <w:rPr>
          <w:lang w:val="fr_FR" w:bidi="fr_FR"/>
        </w:rPr>
        <w:t xml:space="preserve"> soit le nom du </w:t>
      </w:r>
      <w:r>
        <w:rPr>
          <w:b/>
          <w:lang w:val="fr_FR" w:bidi="fr_FR"/>
        </w:rPr>
        <w:t>Seigneur</w:t>
      </w:r>
      <w:r>
        <w:rPr>
          <w:lang w:val="fr_FR" w:bidi="fr_FR"/>
        </w:rPr>
        <w:t>, le roi d'Israël ! » Hosanna peut signifier « sauve-nous », « bienvenue » ou « gloire » à une personne. Dans le Nouveau Testament, Hosanna signifie probablement « bienvenue » avec l'idée d'une grande joie et de louange.</w:t>
      </w:r>
    </w:p>
    <w:p>
      <w:pPr/>
      <w:r>
        <w:rPr>
          <w:lang w:val="fr_FR" w:bidi="fr_FR"/>
        </w:rPr>
      </w:r>
      <w:r>
        <w:rPr>
          <w:lang w:val="fr_FR" w:bidi="fr_FR"/>
        </w:rPr>
        <w:t xml:space="preserve">Arrêtez-vous ici et discutez en équipe du mot ou de l'expression que vous utiliserez pour </w:t>
      </w:r>
      <w:r>
        <w:rPr>
          <w:b/>
          <w:lang w:val="fr_FR" w:bidi="fr_FR"/>
        </w:rPr>
        <w:t>Hosanna</w:t>
      </w:r>
      <w:r>
        <w:rPr>
          <w:lang w:val="fr_FR" w:bidi="fr_FR"/>
        </w:rPr>
        <w:t xml:space="preserve">. Pour plus d'informations sur le mot </w:t>
      </w:r>
      <w:r>
        <w:rPr>
          <w:lang w:val="fr_FR" w:bidi="fr_FR"/>
        </w:rPr>
        <w:t>Hosanna</w:t>
      </w:r>
      <w:r>
        <w:rPr>
          <w:lang w:val="fr_FR" w:bidi="fr_FR"/>
        </w:rPr>
        <w:t>, référez-vous au Glossaire principal. Mettez cet enregistrement en pause ici.</w:t>
      </w:r>
    </w:p>
    <w:p>
      <w:pPr/>
      <w:r>
        <w:rPr>
          <w:lang w:val="fr_FR" w:bidi="fr_FR"/>
        </w:rPr>
      </w:r>
      <w:r>
        <w:rPr>
          <w:lang w:val="fr_FR" w:bidi="fr_FR"/>
        </w:rPr>
        <w:t>Quand les gens bénissent Dieu, cela signifie qu'ils l'adorent et le remercient de sa bonté et des bénédictions qu'il leur accorde.</w:t>
      </w:r>
    </w:p>
    <w:p>
      <w:pPr/>
      <w:r>
        <w:rPr>
          <w:lang w:val="fr_FR" w:bidi="fr_FR"/>
        </w:rPr>
      </w:r>
      <w:r>
        <w:rPr>
          <w:lang w:val="fr_FR" w:bidi="fr_FR"/>
        </w:rPr>
        <w:t xml:space="preserve">Arrêtez-vous ici et discutez en équipe de la façon dont vous direz </w:t>
      </w:r>
      <w:r>
        <w:rPr>
          <w:b/>
          <w:lang w:val="fr_FR" w:bidi="fr_FR"/>
        </w:rPr>
        <w:t>bénir</w:t>
      </w:r>
      <w:r>
        <w:rPr>
          <w:lang w:val="fr_FR" w:bidi="fr_FR"/>
        </w:rPr>
        <w:t xml:space="preserve"> dans votre traduction. Pour plus d'informations sur le mot </w:t>
      </w:r>
      <w:r>
        <w:rPr>
          <w:lang w:val="fr_FR" w:bidi="fr_FR"/>
        </w:rPr>
        <w:t>bénir</w:t>
      </w:r>
      <w:r>
        <w:rPr>
          <w:lang w:val="fr_FR" w:bidi="fr_FR"/>
        </w:rPr>
        <w:t>, consultez le glossaire principal. Mettez cet enregistrement en pause ici.</w:t>
      </w:r>
    </w:p>
    <w:p>
      <w:pPr/>
      <w:r>
        <w:rPr>
          <w:lang w:val="fr_FR" w:bidi="fr_FR"/>
        </w:rPr>
      </w:r>
      <w:r>
        <w:rPr>
          <w:lang w:val="fr_FR" w:bidi="fr_FR"/>
        </w:rPr>
        <w:t xml:space="preserve">Utilisez le même mot pour </w:t>
      </w:r>
      <w:r>
        <w:rPr>
          <w:b/>
          <w:lang w:val="fr_FR" w:bidi="fr_FR"/>
        </w:rPr>
        <w:t>Seigneur</w:t>
      </w:r>
      <w:r>
        <w:rPr>
          <w:lang w:val="fr_FR" w:bidi="fr_FR"/>
        </w:rPr>
        <w:t xml:space="preserve"> que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Ses </w:t>
      </w:r>
      <w:r>
        <w:rPr>
          <w:b/>
          <w:lang w:val="fr_FR" w:bidi="fr_FR"/>
        </w:rPr>
        <w:t>disciples</w:t>
      </w:r>
      <w:r>
        <w:rPr>
          <w:lang w:val="fr_FR" w:bidi="fr_FR"/>
        </w:rPr>
        <w:t xml:space="preserve"> ne comprenaient pas ces choses au début, mais quand Jésus a été </w:t>
      </w:r>
      <w:r>
        <w:rPr>
          <w:b/>
          <w:lang w:val="fr_FR" w:bidi="fr_FR"/>
        </w:rPr>
        <w:t>glorifié</w:t>
      </w:r>
      <w:r>
        <w:rPr>
          <w:lang w:val="fr_FR" w:bidi="fr_FR"/>
        </w:rPr>
        <w:t xml:space="preserve">, ils se sont souvenus que ces choses avaient été écrites à son sujet et lui avaient été faites. Utilisez le même mot pour disciples que dans les passages précédents. Pour plus d'informations sur le mot </w:t>
      </w:r>
      <w:r>
        <w:rPr>
          <w:lang w:val="fr_FR" w:bidi="fr_FR"/>
        </w:rPr>
        <w:t>disciples</w:t>
      </w:r>
      <w:r>
        <w:rPr>
          <w:lang w:val="fr_FR" w:bidi="fr_FR"/>
        </w:rPr>
        <w:t xml:space="preserve">, consultez le glossaire principal. Utilisez le même mot pour </w:t>
      </w:r>
      <w:r>
        <w:rPr>
          <w:b/>
          <w:lang w:val="fr_FR" w:bidi="fr_FR"/>
        </w:rPr>
        <w:t>glorifier</w:t>
      </w:r>
      <w:r>
        <w:rPr>
          <w:lang w:val="fr_FR" w:bidi="fr_FR"/>
        </w:rPr>
        <w:t xml:space="preserve"> que vous dans les passages précédents. Pour plus d'informations sur le mot </w:t>
      </w:r>
      <w:r>
        <w:rPr>
          <w:lang w:val="fr_FR" w:bidi="fr_FR"/>
        </w:rPr>
        <w:t>glorifier</w:t>
      </w:r>
      <w:r>
        <w:rPr>
          <w:lang w:val="fr_FR" w:bidi="fr_FR"/>
        </w:rPr>
        <w:t>, consultez le glossaire principal.</w:t>
      </w:r>
    </w:p>
    <w:p>
      <w:pPr/>
      <w:r>
        <w:rPr>
          <w:lang w:val="fr_FR" w:bidi="fr_FR"/>
        </w:rPr>
      </w:r>
      <w:r>
        <w:rPr>
          <w:lang w:val="fr_FR" w:bidi="fr_FR"/>
        </w:rPr>
        <w:t xml:space="preserve">Et Jésus trouve un jeune </w:t>
      </w:r>
      <w:r>
        <w:rPr>
          <w:b/>
          <w:lang w:val="fr_FR" w:bidi="fr_FR"/>
        </w:rPr>
        <w:t>âne</w:t>
      </w:r>
      <w:r>
        <w:rPr>
          <w:lang w:val="fr_FR" w:bidi="fr_FR"/>
        </w:rPr>
        <w:t xml:space="preserve"> et s'assied dessus, tout comme il est écrit. Un âne est un animal domestique qui est comme un petit cheval, mais avec des oreilles plus longues. Monter sur un âne, plutôt que sur un cheval, était associé à l'humilité et à la paix à l'époque de Jésus. </w:t>
      </w:r>
    </w:p>
    <w:p>
      <w:pPr/>
      <w:r>
        <w:rPr>
          <w:lang w:val="fr_FR" w:bidi="fr_FR"/>
        </w:rPr>
      </w:r>
      <w:r>
        <w:rPr>
          <w:lang w:val="fr_FR" w:bidi="fr_FR"/>
        </w:rPr>
        <w:t xml:space="preserve">Arrêtez-vous ici et en groupe, regardez une image ou une vidéo d'un </w:t>
      </w:r>
      <w:r>
        <w:rPr>
          <w:lang w:val="fr_FR" w:bidi="fr_FR"/>
        </w:rPr>
        <w:t>âne</w:t>
      </w:r>
      <w:r>
        <w:rPr>
          <w:lang w:val="fr_FR" w:bidi="fr_FR"/>
        </w:rPr>
        <w:t>. Mettez cet enregistrement en pause ici.</w:t>
      </w:r>
    </w:p>
    <w:p>
      <w:pPr/>
      <w:r>
        <w:rPr>
          <w:lang w:val="fr_FR" w:bidi="fr_FR"/>
        </w:rPr>
      </w:r>
      <w:r>
        <w:rPr>
          <w:lang w:val="fr_FR" w:bidi="fr_FR"/>
        </w:rPr>
        <w:t xml:space="preserve">La foule qui avait été avec lui quand il a appelé Lazare pour sortir de la </w:t>
      </w:r>
      <w:r>
        <w:rPr>
          <w:b/>
          <w:lang w:val="fr_FR" w:bidi="fr_FR"/>
        </w:rPr>
        <w:t>tombe</w:t>
      </w:r>
      <w:r>
        <w:rPr>
          <w:lang w:val="fr_FR" w:bidi="fr_FR"/>
        </w:rPr>
        <w:t xml:space="preserve"> et l'a ressuscité d'entre les morts a continué de rendre témoignage. Utilisez le même mot pour tombe que dans les passages précédents. Pour plus d'informations sur </w:t>
      </w:r>
      <w:r>
        <w:rPr>
          <w:lang w:val="fr_FR" w:bidi="fr_FR"/>
        </w:rPr>
        <w:t>tombe</w:t>
      </w:r>
      <w:r>
        <w:rPr>
          <w:lang w:val="fr_FR" w:bidi="fr_FR"/>
        </w:rPr>
        <w:t>, consultez le glossaire principal.</w:t>
      </w:r>
    </w:p>
    <w:p>
      <w:pPr/>
      <w:r>
        <w:rPr>
          <w:lang w:val="fr_FR" w:bidi="fr_FR"/>
        </w:rPr>
      </w:r>
      <w:r>
        <w:rPr>
          <w:lang w:val="fr_FR" w:bidi="fr_FR"/>
        </w:rPr>
        <w:t xml:space="preserve">La raison pour laquelle la foule était allée à sa rencontre était qu'ils avaient entendu qu'il avait fait ce </w:t>
      </w:r>
      <w:r>
        <w:rPr>
          <w:b/>
          <w:lang w:val="fr_FR" w:bidi="fr_FR"/>
        </w:rPr>
        <w:t>signe</w:t>
      </w:r>
      <w:r>
        <w:rPr>
          <w:lang w:val="fr_FR" w:bidi="fr_FR"/>
        </w:rPr>
        <w:t xml:space="preserve">. Utilisez le même mot pour signe que dans les passages précédents. Pour plus d'informations sur les </w:t>
      </w:r>
      <w:r>
        <w:rPr>
          <w:lang w:val="fr_FR" w:bidi="fr_FR"/>
        </w:rPr>
        <w:t>signes</w:t>
      </w:r>
      <w:r>
        <w:rPr>
          <w:lang w:val="fr_FR" w:bidi="fr_FR"/>
        </w:rPr>
        <w:t>, consultez le glossaire principal.</w:t>
      </w:r>
    </w:p>
    <w:p>
      <w:pPr/>
      <w:r>
        <w:rPr>
          <w:lang w:val="fr_FR" w:bidi="fr_FR"/>
        </w:rPr>
      </w:r>
      <w:r>
        <w:rPr>
          <w:lang w:val="fr_FR" w:bidi="fr_FR"/>
        </w:rPr>
        <w:t xml:space="preserve">Les </w:t>
      </w:r>
      <w:r>
        <w:rPr>
          <w:b/>
          <w:lang w:val="fr_FR" w:bidi="fr_FR"/>
        </w:rPr>
        <w:t>pharisiens</w:t>
      </w:r>
      <w:r>
        <w:rPr>
          <w:lang w:val="fr_FR" w:bidi="fr_FR"/>
        </w:rPr>
        <w:t xml:space="preserve"> se disent donc les uns aux autres : « Tu vois que tu ne gagnes rien. Regardez, le monde entier est allé après lui. » Utilisez le même mot pour pharisiens que vous avez utilisé dans les passages précédents. Pour plus d'informations sur les </w:t>
      </w:r>
      <w:r>
        <w:rPr>
          <w:lang w:val="fr_FR" w:bidi="fr_FR"/>
        </w:rPr>
        <w:t>pharisiens</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12:12–19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71">
        <w:r>
          <w:rPr>
            <w:lang w:val="fr_FR" w:bidi="fr_FR"/>
          </w:rPr>
          <w:rPr>
            <w:color w:val="0000EE"/>
            <w:u w:val="single"/>
          </w:rPr>
          <w:t>Écouter et Cœur</w:t>
        </w:r>
      </w:hyperlink>
      <w:r>
        <w:rPr>
          <w:lang w:val="fr_FR" w:bidi="fr_FR"/>
        </w:rPr>
        <w:t xml:space="preserve"> (879 KB)</w:t>
      </w:r>
      <w:r>
        <w:rPr>
          <w:lang w:val="fr_FR" w:bidi="fr_FR"/>
        </w:rPr>
      </w:r>
    </w:p>
    <w:p>
      <w:pPr>
        <w:pStyle w:val="ListBullet"/>
        <w:spacing w:line="240" w:lineRule="auto"/>
        <w:ind w:left="720"/>
      </w:pPr>
      <w:r>
        <w:rPr>
          <w:lang w:val="fr_FR" w:bidi="fr_FR"/>
        </w:rPr>
      </w:r>
      <w:hyperlink r:id="rId272">
        <w:r>
          <w:rPr>
            <w:lang w:val="fr_FR" w:bidi="fr_FR"/>
          </w:rPr>
          <w:rPr>
            <w:color w:val="0000EE"/>
            <w:u w:val="single"/>
          </w:rPr>
          <w:t>Planter le Décor</w:t>
        </w:r>
      </w:hyperlink>
      <w:r>
        <w:rPr>
          <w:lang w:val="fr_FR" w:bidi="fr_FR"/>
        </w:rPr>
        <w:t xml:space="preserve"> (9.4 MB)</w:t>
      </w:r>
      <w:r>
        <w:rPr>
          <w:lang w:val="fr_FR" w:bidi="fr_FR"/>
        </w:rPr>
      </w:r>
    </w:p>
    <w:p>
      <w:pPr>
        <w:pStyle w:val="ListBullet"/>
        <w:spacing w:line="240" w:lineRule="auto"/>
        <w:ind w:left="720"/>
      </w:pPr>
      <w:r>
        <w:rPr>
          <w:lang w:val="fr_FR" w:bidi="fr_FR"/>
        </w:rPr>
      </w:r>
      <w:hyperlink r:id="rId273">
        <w:r>
          <w:rPr>
            <w:lang w:val="fr_FR" w:bidi="fr_FR"/>
          </w:rPr>
          <w:rPr>
            <w:color w:val="0000EE"/>
            <w:u w:val="single"/>
          </w:rPr>
          <w:t>Définir les Scènes</w:t>
        </w:r>
      </w:hyperlink>
      <w:r>
        <w:rPr>
          <w:lang w:val="fr_FR" w:bidi="fr_FR"/>
        </w:rPr>
        <w:t xml:space="preserve"> (5.4 MB)</w:t>
      </w:r>
      <w:r>
        <w:rPr>
          <w:lang w:val="fr_FR" w:bidi="fr_FR"/>
        </w:rPr>
      </w:r>
    </w:p>
    <w:p>
      <w:pPr>
        <w:pStyle w:val="ListBullet"/>
        <w:spacing w:line="240" w:lineRule="auto"/>
        <w:ind w:left="720"/>
      </w:pPr>
      <w:r>
        <w:rPr>
          <w:lang w:val="fr_FR" w:bidi="fr_FR"/>
        </w:rPr>
      </w:r>
      <w:hyperlink r:id="rId274">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275">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276">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Jean 12:20–36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12.20–36. Laissez entrer la parole de Dieu dans vos cœurs.</w:t>
      </w:r>
    </w:p>
    <w:p>
      <w:pPr/>
      <w:r>
        <w:rPr>
          <w:lang w:val="fr_FR" w:bidi="fr_FR"/>
        </w:rPr>
      </w:r>
      <w:r>
        <w:rPr>
          <w:lang w:val="fr_FR" w:bidi="fr_FR"/>
        </w:rPr>
        <w:t>Écoutez l'enregistrement de Jean 12.20–36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12.20–36 dans la traduction la plus facile à comprendre.</w:t>
      </w:r>
    </w:p>
    <w:p>
      <w:pPr/>
      <w:r>
        <w:rPr>
          <w:lang w:val="fr_FR" w:bidi="fr_FR"/>
        </w:rPr>
      </w:r>
      <w:r>
        <w:rPr>
          <w:lang w:val="fr_FR" w:bidi="fr_FR"/>
        </w:rPr>
        <w:t>Dans le passage précédent, Jésus entrait dans Jérusalem, monté sur un âne. Les gens l'honorent en criant des louanges et en agitant des branches de palmiers. Cela accomplissait la prophétie au sujet du Messie, que le prophète Zacharie avait écrite et montrait que Jésus était venu en tant que roi paisible. Les disciples de Jésus ne comprenaient pas la signification de ce qui se passait à ce moment-là. Les gens sortent pour accueillir Jésus parce qu'ils avaient entendu qu'il avait ressuscité Lazare d'entre les morts.</w:t>
      </w:r>
    </w:p>
    <w:p>
      <w:pPr/>
      <w:r>
        <w:rPr>
          <w:lang w:val="fr_FR" w:bidi="fr_FR"/>
        </w:rPr>
      </w:r>
      <w:r>
        <w:rPr>
          <w:lang w:val="fr_FR" w:bidi="fr_FR"/>
        </w:rPr>
        <w:t>Certains Grecs étaient parmi ceux qui étaient montés à Jérusalem pour adorer Dieu pendant le moment où les gens célébraient la Pâque. Le mot « Grecs » fait référence à des personnes qui n'étaient pas Juifs de naissance. Ils étaient des Gentils, qui parlaient la langue grecque. Le mot « Grecs » dans le Nouveau Testament ne fait pas référence à des personnes du pays de Grèce, car celui-ci n'existait pas encore. Comme ils étaient venus à la fête juive pour adorer Dieu, ils étaient très probablement des convertis à la foi juive. La Pâque était une fête juive, quand les Juifs célébraient leur liberté de l'esclavage en Égypte.</w:t>
      </w:r>
    </w:p>
    <w:p>
      <w:pPr/>
      <w:r>
        <w:rPr>
          <w:lang w:val="fr_FR" w:bidi="fr_FR"/>
        </w:rPr>
      </w:r>
      <w:r>
        <w:rPr>
          <w:lang w:val="fr_FR" w:bidi="fr_FR"/>
        </w:rPr>
        <w:t>Les Grecs, c'est-à-dire les non-Juifs, s'approchent de Philippe, qui était l'un des disciples. Philippe était de Bethsaïda, une ville en Galilée, une région dans le nord d'Israël. Nombre de ses habitants étaient non-juifs. Les Grecs parlent à Philippe et demandent à voir Jésus. Ils voulaient le rencontrer et lui parler, et demandent à Philippe de l'arranger. Philippe va et dit à un autre disciple, André, ce que les Grecs, c'est-à-dire les non-Juifs, avaient demandé. André était le frère de Simon Pierre. Ils venaient tous deux du village de Bethsaïda, tout comme Philippe. André et Philippe se rendent donc vers Jésus pour lui parler des Grecs, c'est-à-dire des non-Juifs, et de leur demande.</w:t>
      </w:r>
    </w:p>
    <w:p>
      <w:pPr/>
      <w:r>
        <w:rPr>
          <w:lang w:val="fr_FR" w:bidi="fr_FR"/>
        </w:rPr>
      </w:r>
      <w:r>
        <w:rPr>
          <w:lang w:val="fr_FR" w:bidi="fr_FR"/>
        </w:rPr>
        <w:t>Arrêtez-vous ici et en groupe, regardez une carte d'</w:t>
      </w:r>
      <w:r>
        <w:rPr>
          <w:lang w:val="fr_FR" w:bidi="fr_FR"/>
        </w:rPr>
        <w:t>Israël qui indique Jérusalem et Bethsaïda</w:t>
      </w:r>
      <w:r>
        <w:rPr>
          <w:lang w:val="fr_FR" w:bidi="fr_FR"/>
        </w:rPr>
        <w:t>. Mettez cet enregistrement en pause ici.</w:t>
      </w:r>
    </w:p>
    <w:p>
      <w:pPr/>
      <w:r>
        <w:rPr>
          <w:lang w:val="fr_FR" w:bidi="fr_FR"/>
        </w:rPr>
      </w:r>
      <w:r>
        <w:rPr>
          <w:lang w:val="fr_FR" w:bidi="fr_FR"/>
        </w:rPr>
        <w:t>Jésus donne sa réponse à André et Philippe, mais ses paroles étaient adressée à toutes les personnes présentes, y compris les Grecs, c'est-à-dire les non-Juifs. Il dit : « L'heure est venue pour le Fils de l'homme de recevoir la gloire de la part de Dieu ». « L'heure » fait référence au moment que Jésus avait attendu, et non une heure littérale. C'était le moment où il souffrirait, mourrait et ressusciterait. Ce moment était maintenant venu, mais cela ne se produirait pas dans les soixante minutes suivantes. Jésus utilise le titre « le Fils de l'homme » au sujet de lui-même pour laisser entendre deux choses. Il était un vrai être humain, et il représentait tout le monde. Il était venu de Dieu et avait toute l'autorité et la puissance de la part de Dieu, y compris le pouvoir de pardonner le péché. Ce titre signifie que Jésus était pleinement Dieu et pleinement humain. Fils de l'homme est un titre que les Juifs associaient au Messie, c'est-à-dire au Sauveur promis que Dieu enverrait pour les aider. Le moment où Jésus recevrait la gloire de la part de Dieu était le moment où il souffrirait, mourrait, ressusciterait d'entre les morts et retournerait aux cieux. Pendant ce temps, Dieu révélerait la vraie nature de Jésus, le Fils de Dieu, c'est-à-dire sa puissance pour donner la vie éternelle.</w:t>
      </w:r>
    </w:p>
    <w:p>
      <w:pPr/>
      <w:r>
        <w:rPr>
          <w:lang w:val="fr_FR" w:bidi="fr_FR"/>
        </w:rPr>
      </w:r>
      <w:r>
        <w:rPr>
          <w:lang w:val="fr_FR" w:bidi="fr_FR"/>
        </w:rPr>
        <w:t>Jésus poursuit : « En toute vérité, je vous le dis, à moins que quelqu'un ne laisse tomber un grain de blé dans la terre et le laisse mourir, ce ne sera jamais plus qu'un seul grain. Mais s'il meurt, il produit beaucoup de fruit. » L'expression « en vérité, je vous le dis » introduit quelque chose d'important que Jésus voulait dire. Il encourageait ses auditeurs à écouter attentivement et à accepter ce qu'il disait. Jésus disait que si un grain de blé ne tombait pas dans la terre et ne mourait pas, il ne resterait qu'un seul grain. Il ne deviendrait plus qu'un seul grain que s'il tombait en terre et mourait. Le blé est un type de récolte que l'on faisaient pousser en Palestine à l'époque de Jésus. Ils utilisaient le grain de blé pour faire du pain. Le grain est la graine individuelle qui peut se transformer en une nouvelle plante de blé. On doit enterrer une graine dans le sol, comme si elle était morte, pour produire une récolte. Jésus illustrait sa propre mort et son enterrement en les comparant à la façon dont on plante une graine de blé dans le sol. Il était nécessaire pour lui de mourir pour porter du fruit. Quand il mourrait et que Dieu l'aurait ressuscité, il ferait entrer les gens dans le royaume de Dieu en leur donnant la vie éternelle quand ils croiraient en lui.</w:t>
      </w:r>
    </w:p>
    <w:p>
      <w:pPr/>
      <w:r>
        <w:rPr>
          <w:lang w:val="fr_FR" w:bidi="fr_FR"/>
        </w:rPr>
      </w:r>
      <w:r>
        <w:rPr>
          <w:lang w:val="fr_FR" w:bidi="fr_FR"/>
        </w:rPr>
        <w:t xml:space="preserve">Arrêtez-vous ici et en groupe, regardez des photos de </w:t>
      </w:r>
      <w:r>
        <w:rPr>
          <w:lang w:val="fr_FR" w:bidi="fr_FR"/>
        </w:rPr>
        <w:t>blé dans un champ et de grain de blé</w:t>
      </w:r>
      <w:r>
        <w:rPr>
          <w:lang w:val="fr_FR" w:bidi="fr_FR"/>
        </w:rPr>
        <w:t>. Mettez cet enregistrement en pause ici.</w:t>
      </w:r>
    </w:p>
    <w:p>
      <w:pPr/>
      <w:r>
        <w:rPr>
          <w:lang w:val="fr_FR" w:bidi="fr_FR"/>
        </w:rPr>
      </w:r>
      <w:r>
        <w:rPr>
          <w:lang w:val="fr_FR" w:bidi="fr_FR"/>
        </w:rPr>
        <w:t xml:space="preserve">Jésus fait une autre déclaration importante en disant : « Celui qui aime sa vie la détruit, et celui qui déteste sa vie dans ce monde la gardera pour l'éternité ». En disant « celui qui aime sa vie », Jésus faisait référence à quiconque s'aime lui-même par-dessus tout. Cette personne vit une vie égoïste, en pensant principalement à ses propres désirs et à ses objectifs. Ces personnes détruiront leur vie, ici sur la terre et dans l'éternité. Leur vie sera ruinée, perdant complètement tout ce qu'ils avaient de bon. Ils ne recevront pas la vraie vie, c'est-à-dire la vie éternelle. Jésus contraste ces personnes avec ceux qui « détestent leur propre vie ». Ces personnes aiment Dieu beaucoup plus que leur vie sur la terre. À cause de cela, il semble qu'ils détestent leur vie sur la terre. Cela signifie qu'ils ne considèrent pas leur vie sur la terre comme la chose la plus importante. Ils ne considèrent rien de ce que le monde offre comme plus important que Dieu, y compris l'argent, la puissance et la réputation. Ils sont prêts à sacrifier leurs propres désirs et leurs ambitions en vue de servir Dieu et les autres. Ces personnes croient que connaître Dieu et le servir sont plus importants qu'elles-mêmes et ce qu'offre leur vie sur la terre. Jésus dit que ces personnes garderont leur vie pour la vie éternelle. Cela signifie que ces personnes ne perdront jamais leur vraie vie, c'est-à-dire la vie spirituelle. Le mot éternel fait référence à quelque chose qui ne se termine pas. L'expression vie éternelle fait référence à la vie avec Dieu qui ne se termine jamais. Jésus est en train de dire que ceux qui aiment Dieu plus que leur vie sur terre vivront pour toujours avec Dieu. </w:t>
      </w:r>
    </w:p>
    <w:p>
      <w:pPr/>
      <w:r>
        <w:rPr>
          <w:lang w:val="fr_FR" w:bidi="fr_FR"/>
        </w:rPr>
      </w:r>
      <w:r>
        <w:rPr>
          <w:lang w:val="fr_FR" w:bidi="fr_FR"/>
        </w:rPr>
        <w:t xml:space="preserve">Jésus poursuit en disant que quiconque le sert doit le suivre, et que son serviteur sera là où se trouve Jésus. La personne qui sert Jésus, c'est-à-dire son serviteur, est quiconque veut être le disciple de Jésus ou qui veut appeler Jésus son maître. La personne qui sert Jésus n'agit pas pour son propre bénéfice ou pour se faire plaisir à lui-même. Il écoute ce que Jésus son maître veut qu'il fasse et il le fait fidèlement. Cela implique que « servir » Jésus implique d'imiter son comportement, c'est-à-dire faire ce qu'il a fait en servant les autres, ou les uns les autres. Jésus exige que cette personne aille là où il se rend. Jésus se rendait à la croix et à la mort, et ses serviteurs devaient être prêts à souffrir et à mourir aussi. Jésus ajoute ensuite que le Père honorera quiconque le sert. Cela signifie que Dieu le Père louera et récompensera chaque personne pour son service fidèle à Jésus. </w:t>
      </w:r>
    </w:p>
    <w:p>
      <w:pPr/>
      <w:r>
        <w:rPr>
          <w:lang w:val="fr_FR" w:bidi="fr_FR"/>
        </w:rPr>
      </w:r>
      <w:r>
        <w:rPr>
          <w:lang w:val="fr_FR" w:bidi="fr_FR"/>
        </w:rPr>
        <w:t>Le discours de Jésus se poursuit maintenant et il l'adresse au Père comme dans une prière. Il dit que son âme est troublée. L’âme est la vie intérieure et les pensées d’une personne. L'âme est la partie de la personne qui continue de vivre même quand le corps est mort. Ici Jésus parle du fait que lui-même était en détresse. Il ressentait de la détresse parce qu'il savait qu'il allait bientôt mourir d'une mort douloureuse qui lui procurerait de la honte. Il savait que ce serait très difficile et il ne savait pas comment il devrait prier. Il demande : « Et que devrais-je prier ? » Cette question montre que Jésus pensait qu'il ne savait pas quoi ou comment il devrait prier à Dieu. Il disait : « Que dois-je dire ? » Jésus suit cela avec une autre question. Il s'adresse à Dieu comme à son Père céleste : « Devrais-je dire : "Père, sauve-moi de cette heure" ? » « Sauve-moi de cette heure » signifie « empêche-moi d'avoir à vivre ce moment de souffrance ». Jésus suggérait une possibilité qu'il savait ne pas être bonne. Il suggère la possibilité qu'il puisse demander à Dieu de le sauver d'être crucifié. Il comprenait déjà qu'il ne devait pas prier cette prière et qu'il ne le ferait pas. Jésus savait que le moment où il souffrirait et mourrait était maintenant très proche, bien que ce ne serait pas dans les soixante minutes suivantes. Puis Jésus répond à sa propre question et dit : « Non, c'est pour cette raison que j'en suis venu à cette heure ». En disant « pour cette raison », Jésus fait référence au moment où il avait dit que l'heure était venue pour Dieu de glorifier le Fils de l'homme. Jésus est venu à ce moment de sa vie sur terre pour que Dieu puisse le glorifier pour qu'il donne la vie aux autres. L'expression « cette heure » fait référence au moment de souffrance de Jésus, quand il vivra la mort sur la croix pour le péché de l'homme.</w:t>
      </w:r>
    </w:p>
    <w:p>
      <w:pPr/>
      <w:r>
        <w:rPr>
          <w:lang w:val="fr_FR" w:bidi="fr_FR"/>
        </w:rPr>
      </w:r>
      <w:r>
        <w:rPr>
          <w:lang w:val="fr_FR" w:bidi="fr_FR"/>
        </w:rPr>
        <w:t>Arrêtez-vous ici et racontez au groupe une histoire de votre vie quand vous avez choisi de traverser quelque chose de dur ou de difficile dans votre vie pour que Dieu puisse bénir les autres à travers votre acte. Partagez avec le groupe ce que vous avez prié à ce moment-là. Mettez cet enregistrement en pause ici.</w:t>
      </w:r>
    </w:p>
    <w:p>
      <w:pPr/>
      <w:r>
        <w:rPr>
          <w:lang w:val="fr_FR" w:bidi="fr_FR"/>
        </w:rPr>
      </w:r>
      <w:r>
        <w:rPr>
          <w:lang w:val="fr_FR" w:bidi="fr_FR"/>
        </w:rPr>
        <w:t>Jésus poursuit sa prière à Dieu son Père. La prière de Jésus est que Dieu révèle la vraie gloire du nom de Dieu, pour que tout le monde sache à quel point Dieu est grand et merveilleux. L'expression « ton nom » fait référence à Dieu lui-même. Son nom représente qui il est. Une voix parle ensuite depuis les cieux et dit : « Je l'ai glorifié, et je le glorifierai de nouveau ». C'était la voix de Dieu qui disait : « J'ai montré à quel point je suis merveilleux et je le montrerai de nouveau ». Dieu révèle sa vraie gloire dans les signes que Jésus a accomplis. Il le révélerait de nouveau dans la mort et la résurrection de Jésus.</w:t>
      </w:r>
    </w:p>
    <w:p>
      <w:pPr/>
      <w:r>
        <w:rPr>
          <w:lang w:val="fr_FR" w:bidi="fr_FR"/>
        </w:rPr>
      </w:r>
      <w:r>
        <w:rPr>
          <w:lang w:val="fr_FR" w:bidi="fr_FR"/>
        </w:rPr>
        <w:t>La foule qui se tenait là entend le son de la voix de Dieu venant des cieux, mais ils ne savaient pas quel était le son. « La foule » fait référence aux personnes qui venaient d'entendre Jésus parler de sa souffrance future. Certains membres de la foule pensaient que c'était du tonnerre, mais d'autres personnes dans la foule disaient qu'un ange avait parlé à Jésus. Ils pensaient que le son venant des cieux était la voix d'un ange. Un « ange » signifie messager. Ici cela fait référence à un être spirituel qui sert Dieu. Dieu envoie parfois un ange pour dire un message à une personne ou pour la servir d'autres manières.</w:t>
      </w:r>
    </w:p>
    <w:p>
      <w:pPr/>
      <w:r>
        <w:rPr>
          <w:lang w:val="fr_FR" w:bidi="fr_FR"/>
        </w:rPr>
      </w:r>
      <w:r>
        <w:rPr>
          <w:lang w:val="fr_FR" w:bidi="fr_FR"/>
        </w:rPr>
        <w:t>Jésus dit à la foule : « Cette voix est venue pour votre bienfait, pas pour le mien ». Jésus dit que la voix venant des cieux était pour le bénéfice des gens, c'est-à-dire des auditeurs. Dieu dit ses paroles à Jésus, mais il voulait qu'elles aident les personnes qui écoutaient. L'expression « Cette voix » fait référence à ce que la foule a entendu. Dieu voulait que la foule sache qu'il avait répondu à la prière de Jésus, même s'ils ne pouvaient pas comprendre ce qu'il disait. Le simple fait de savoir que Dieu parlait à Jésus était un grand avantage pour les gens. La voix était plus pour le bénéfice de la foule que pour le bénéfice de Jésus.</w:t>
      </w:r>
    </w:p>
    <w:p>
      <w:pPr/>
      <w:r>
        <w:rPr>
          <w:lang w:val="fr_FR" w:bidi="fr_FR"/>
        </w:rPr>
      </w:r>
      <w:r>
        <w:rPr>
          <w:lang w:val="fr_FR" w:bidi="fr_FR"/>
        </w:rPr>
        <w:t>Jésus poursuit en disant : « C'est maintenant le moment pour le jugement de ce monde ; le Père jettera maintenant dehors celui qui gouverne ce monde ». Le mot « maintenant » fait référence à « l'heure » dont Jésus parlait plus tôt comme du moment où il mourrait sur la croix. Le moment de sa mort était très proche. Le moment était venu pour le jugement de ce monde. En jugeant Jésus et en le condamnant à mourir sur la croix, les gens se jugeaient et se condamnaient en fait eux-mêmes. Quand ils mettent Jésus sur la croix pour qu'il meure, ils montraient à quel point ils étaient mauvais. Mais la croix était aussi le jugement de Dieu sur le monde, un jugement que Jésus acceptait de souffrir lui-même. Jésus endure le jugement et la condamnation au lieu du monde, même si le monde le méritait et que Jésus ne le méritait pas. « Maintenant », ce qui signifiait très bientôt, serait aussi le moment où le Père enlèverait le mal qui gouverne le monde. Jésus savait qu'il mourrait bientôt et que par sa mort, il vaincrait Satan. « Celui qui gouverne le monde » signifie « celui qui gouverne les gens du monde » et ici cela fait référence à Satan. Dieu renverserait ou vaincrait Satan et il perdrait son autorité sur les gens du monde. Il n'aurait plus le pouvoir de gouverner le monde. Le texte ne dit pas que Dieu renverrait ou chasserait Satan d'un lieu physique, comme les cieux ou la terre.</w:t>
      </w:r>
    </w:p>
    <w:p>
      <w:pPr/>
      <w:r>
        <w:rPr>
          <w:lang w:val="fr_FR" w:bidi="fr_FR"/>
        </w:rPr>
      </w:r>
      <w:r>
        <w:rPr>
          <w:lang w:val="fr_FR" w:bidi="fr_FR"/>
        </w:rPr>
        <w:t>Jésus poursuit en disant que « quand ils m'élèveront de la terre, j'attirerai tout le monde à moi ». Il parle du moment où les gens le cloueraient en hauteur sur une croix et leveraient la croix pour qu'il meure dessus. Les personnes qui écoutaient comprenaient que Jésus voulait dire qu'il mourrait. Jésus pourrait aussi être en train de faire référence à sa résurrection et à sa montée aux cieux pour être avec Dieu, mais la cible principale ici est sa crucifixion. À travers sa mort, Jésus ferait que toutes sortes de personnes viennent à lui pour placer leur confiance en lui. Ici le mot « attirer » signifie « faire venir ». Cela signifie que Jésus attirerait toutes sortes de personnes pour qu'elles veuillent venir à lui. Il ne forcerait pas les gens à venir à lui contre leur volonté. L'expression « tout le monde » implique toutes les différents races et types de personnes : les non-Juifs ainsi que les Juifs, des esclaves ainsi que des personnes libres. Cela ne signifie pas que tout le monde viendrait à lui, mais n'importe qui pourrait venir s'il le voulait.</w:t>
      </w:r>
    </w:p>
    <w:p>
      <w:pPr/>
      <w:r>
        <w:rPr>
          <w:lang w:val="fr_FR" w:bidi="fr_FR"/>
        </w:rPr>
      </w:r>
      <w:r>
        <w:rPr>
          <w:lang w:val="fr_FR" w:bidi="fr_FR"/>
        </w:rPr>
        <w:t>La phrase suivante constitue des informations supplémentaires que nous donne Jean l'auteur, un commentaire fait par Jean l'auteur. Il y fait référence au fait que Jésus a dit qu'il serait élevé de la terre. Jean dit : « Il dit cela pour indiquer le genre de mort pour lequel il allait mourir ». Cela signifie que Jésus leur disait indirectement comment il mourrait. Il laissait entendre que les gens le crucifieraient.</w:t>
      </w:r>
    </w:p>
    <w:p>
      <w:pPr/>
      <w:r>
        <w:rPr>
          <w:lang w:val="fr_FR" w:bidi="fr_FR"/>
        </w:rPr>
      </w:r>
      <w:r>
        <w:rPr>
          <w:lang w:val="fr_FR" w:bidi="fr_FR"/>
        </w:rPr>
        <w:t>La foule répond donc à la déclaration de Jésus en faisant une déclaration, puis en posant une question. Ils disent : « Nous avons entendu de la part de la loi que le Christ demeure toujours ». Ils avaient entendu des gens prêcher à partir des Écritures juives, c'est-à-dire de l'Ancien Testament, et dire que le Christ, le Sauveur promis, ne mourrait jamais. Ils ne citaient pas une Écriture spécifique, mais faisaient référence à la compréhension générale des Écritures. Ils comprenaient que quand Jésus s'appelait lui-même « Fils de l'homme », il disait qu'il était le Christ, le Sauveur promis. Christ est le mot grec pour le mot hébreu Messie. Les Juifs utilisaient le titre Messie pour faire référence à la personne spéciale que Dieu avait nommée et promis d'envoyer comme roi et Sauveur. Les gens posent ensuite une question : « Comment pouvez-vous dire que le Fils de l'homme doit être élevé ? » Les gens utilisaient la question pour souligner ou confirmer que l'on ne pouvait pas dire cela. Les gens supposaient qu'une fois que le Christ, le Sauveur promis, serait venu, il vivrait pour toujours. Ils ne comprenaient pas qu'il y avait d'autres Écritures qui parlaient de sa mort. Ils ne pensaient pas que le Christ, le Sauveur promis, mourrait. Ce que Jésus disait les confusait. La foule pose ensuite la vraie question : « Qui est ce fils de l'homme ? » Si le Fils de l'homme était le Christ, le Sauveur promis, la foule ne comprenait pas comment il pourrait mourir. Ils étaient confus par ce que Jésus disait et lui demandaient de rendre les choses claires. Ils voulaient savoir qui était le Fils de l'homme dont Jésus parlait, quel genre de personne il était.</w:t>
      </w:r>
    </w:p>
    <w:p>
      <w:pPr/>
      <w:r>
        <w:rPr>
          <w:lang w:val="fr_FR" w:bidi="fr_FR"/>
        </w:rPr>
      </w:r>
      <w:r>
        <w:rPr>
          <w:lang w:val="fr_FR" w:bidi="fr_FR"/>
        </w:rPr>
        <w:t>Jésus leur répond en disant : « La lumière est parmi vous pour un peu plus longtemps encore ». Jésus utilise une métaphore. La lumière représente Jésus. Il est comme une lumière en ce qu'il montre, ou révèle, les choses telles qu'elles sont vraiment. Il révèle le vrai Dieu aux gens. Jésus sera avec eux pour un peu de temps encore. Après cela, Jésus laissait entendre qu'il ne serait plus avec eux. Jésus poursuit : « Marchez pendant que vous avez la lumière, pour que les ténèbres ne vous rattrapent pas ». Jésus leur donne un commandement de continuer à le suivre, aussi longtemps que possible. Pendant qu'ils avaient encore Jésus avec eux, les gens doivent l'écouter et le croire. Jésus laissait entendre qu'il ne serait pas toujours avec eux. Jésus utilise une autre comparaison. Les ténèbres représentent le mal. Les personnes qui ne croient pas en Jésus ne connaîtront pas la vérité au sujet de Dieu. Les ténèbres spirituelles les vaincront donc, et ils ne sauront pas ce qui est vrai ou comment ils devraient vivre. Jésus utilise de nouveau une métaphore pour illustrer une vérité spirituelle : « Celui qui marche dans les ténèbres ne sait pas où il va ». Ici les ténèbres représentent de nouveau le mal. Les personnes qui refusent de croire en Jésus, la lumière, marchent dans les ténèbres. Ils ne peuvent donc pas savoir la vérité au sujet de Dieu et de ce à quoi il ressemble. Ils ne peuvent pas savoir à quel point il est aimant et saint. Ils ne peuvent pas savoir comment il veut qu'ils vivent. Ils marchent dans les ténèbres spirituelles.</w:t>
      </w:r>
    </w:p>
    <w:p>
      <w:pPr/>
      <w:r>
        <w:rPr>
          <w:lang w:val="fr_FR" w:bidi="fr_FR"/>
        </w:rPr>
      </w:r>
      <w:r>
        <w:rPr>
          <w:lang w:val="fr_FR" w:bidi="fr_FR"/>
        </w:rPr>
        <w:t>Jésus poursuit de parler de la lumière et des ténèbres. Il dit : « Pendant que vous avez la lumière, croyez dans la lumière, pour que vous puissiez devenir des fils de la lumière ». Jésus se compare lui-même à la lumière qui est présente, qui brille, pendant un peu plus longtemps. Jésus invite la foule qui l'écoute à croire en lui. Croire en Jésus signifie croire les faits au sujet de qui était Jésus et de ce qu'il a fait. Cela inclue également l'idée de faire confiance à Jésus au lieu de se fier à soi-même ou à quelqu'un d'autre. Croire les faits au sujet de Jésus devrait avoir pour résultat de lui faire confiance. La langue hébraïque utilise l'expression « être les fils de quelqu'un » pour décrire les personnes qui ont les caractéristiques de cette personne. Les « fils de la lumière » sont donc des personnes qui vivent dans la lumière de Jésus et lui appartiennent. Leur caractère est semblable à celui de la lumière. Ils ont le caractère de Dieu en eux, et ils aiment ce qu'il aime et détestent ce qu'il déteste. Après avoir dit ces choses, Jésus quitte les personnes à qui il avait parlé et il s'éloigne d'elles pour se cacher. Il se rend dans un lieu qu'ils ne connaissaient pas pour qu'ils ne puissent pas le trouver.</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12.20–36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douze parties.</w:t>
      </w:r>
    </w:p>
    <w:p>
      <w:pPr/>
      <w:r>
        <w:rPr>
          <w:lang w:val="fr_FR" w:bidi="fr_FR"/>
        </w:rPr>
      </w:r>
      <w:r>
        <w:rPr>
          <w:b/>
          <w:lang w:val="fr_FR" w:bidi="fr_FR"/>
        </w:rPr>
        <w:t>Dans la première partie :</w:t>
      </w:r>
      <w:r>
        <w:rPr>
          <w:lang w:val="fr_FR" w:bidi="fr_FR"/>
        </w:rPr>
        <w:t xml:space="preserve"> les Grecs, c'est-à-dire les non-Juifs, s'approchent de Philippe et lui demandent de voir Jésus.</w:t>
      </w:r>
    </w:p>
    <w:p>
      <w:pPr/>
      <w:r>
        <w:rPr>
          <w:lang w:val="fr_FR" w:bidi="fr_FR"/>
        </w:rPr>
      </w:r>
      <w:r>
        <w:rPr>
          <w:b/>
          <w:lang w:val="fr_FR" w:bidi="fr_FR"/>
        </w:rPr>
        <w:t>Dans la deuxième partie :</w:t>
      </w:r>
      <w:r>
        <w:rPr>
          <w:lang w:val="fr_FR" w:bidi="fr_FR"/>
        </w:rPr>
        <w:t xml:space="preserve"> Philippe parle à André des Grecs, c'est-à-dire des non-Juifs, qui demandent à voir Jésus et ils vont tous deux le dire à Jésus.</w:t>
      </w:r>
    </w:p>
    <w:p>
      <w:pPr/>
      <w:r>
        <w:rPr>
          <w:lang w:val="fr_FR" w:bidi="fr_FR"/>
        </w:rPr>
      </w:r>
      <w:r>
        <w:rPr>
          <w:b/>
          <w:lang w:val="fr_FR" w:bidi="fr_FR"/>
        </w:rPr>
        <w:t>Dans la troisième partie :</w:t>
      </w:r>
      <w:r>
        <w:rPr>
          <w:lang w:val="fr_FR" w:bidi="fr_FR"/>
        </w:rPr>
        <w:t xml:space="preserve"> Jésus répond à Philippe et André et leur parle, ainsi qu'à tous les autres, Juifs et non-Juifs, qui se tenaient avec lui. Il leur dit que le moment est venu pour Dieu de le glorifier, lui le Fils de l'homme. Il illustre ensuite la signification et l'importance de sa mort en leur racontant une parabole au sujet d'un grain de blé qui doit tomber dans le sol et mourir pour produire beaucoup de fruit.</w:t>
      </w:r>
    </w:p>
    <w:p>
      <w:pPr/>
      <w:r>
        <w:rPr>
          <w:lang w:val="fr_FR" w:bidi="fr_FR"/>
        </w:rPr>
      </w:r>
      <w:r>
        <w:rPr>
          <w:b/>
          <w:lang w:val="fr_FR" w:bidi="fr_FR"/>
        </w:rPr>
        <w:t>Dans la quatrième partie :</w:t>
      </w:r>
      <w:r>
        <w:rPr>
          <w:lang w:val="fr_FR" w:bidi="fr_FR"/>
        </w:rPr>
        <w:t xml:space="preserve"> Jésus suit ensuite la parabole en l'appliquant à la vie sur terre et à la vie éternelle. Il dit que ceux qui aiment leur vie sur terre et s'aiment eux-mêmes plus qu'ils n'aiment Dieu détruiront leur vie sur terre et perdront leur vie éternelle. Cependant, ceux qui aiment Dieu beaucoup plus que leur vie sur terre garderont leur vie éternelle. Jésus est également clair quand au fait que ceux qui le servent ou le suivent doivent faire ce qu'il fait et aller là où il va et Dieu le Père les récompensera.</w:t>
      </w:r>
    </w:p>
    <w:p>
      <w:pPr/>
      <w:r>
        <w:rPr>
          <w:lang w:val="fr_FR" w:bidi="fr_FR"/>
        </w:rPr>
      </w:r>
      <w:r>
        <w:rPr>
          <w:b/>
          <w:lang w:val="fr_FR" w:bidi="fr_FR"/>
        </w:rPr>
        <w:t>Dans la cinquième partie :</w:t>
      </w:r>
      <w:r>
        <w:rPr>
          <w:lang w:val="fr_FR" w:bidi="fr_FR"/>
        </w:rPr>
        <w:t xml:space="preserve"> Jésus exprime de la détresse au sujet du moment de sa mort, qui vient bientôt. Jésus parle à Dieu, mais au lieu de demander au Père de l'épargner de la mort, il demande à Dieu de glorifier son propre nom à travers la mort de son Fils.</w:t>
      </w:r>
    </w:p>
    <w:p>
      <w:pPr/>
      <w:r>
        <w:rPr>
          <w:lang w:val="fr_FR" w:bidi="fr_FR"/>
        </w:rPr>
      </w:r>
      <w:r>
        <w:rPr>
          <w:b/>
          <w:lang w:val="fr_FR" w:bidi="fr_FR"/>
        </w:rPr>
        <w:t>Dans la sixième partie :</w:t>
      </w:r>
      <w:r>
        <w:rPr>
          <w:lang w:val="fr_FR" w:bidi="fr_FR"/>
        </w:rPr>
        <w:t xml:space="preserve"> Dieu répond à Jésus et parle depuis les cieux en disant qu'il a déjà glorifié son nom et qu'il le glorifiera de nouveau.</w:t>
      </w:r>
    </w:p>
    <w:p>
      <w:pPr/>
      <w:r>
        <w:rPr>
          <w:lang w:val="fr_FR" w:bidi="fr_FR"/>
        </w:rPr>
      </w:r>
      <w:r>
        <w:rPr>
          <w:b/>
          <w:lang w:val="fr_FR" w:bidi="fr_FR"/>
        </w:rPr>
        <w:t>Dans la septième partie :</w:t>
      </w:r>
      <w:r>
        <w:rPr>
          <w:lang w:val="fr_FR" w:bidi="fr_FR"/>
        </w:rPr>
        <w:t xml:space="preserve"> la foule qui se tient près de Jésus entend le son de la voix de Dieu, mais pas les paroles. Certains pensent que c'était le son du tonnerre et d'autres pensent qu'un ange a parlé à Jésus.</w:t>
      </w:r>
    </w:p>
    <w:p>
      <w:pPr/>
      <w:r>
        <w:rPr>
          <w:lang w:val="fr_FR" w:bidi="fr_FR"/>
        </w:rPr>
      </w:r>
      <w:r>
        <w:rPr>
          <w:b/>
          <w:lang w:val="fr_FR" w:bidi="fr_FR"/>
        </w:rPr>
        <w:t>Dans la huitième partie :</w:t>
      </w:r>
      <w:r>
        <w:rPr>
          <w:lang w:val="fr_FR" w:bidi="fr_FR"/>
        </w:rPr>
        <w:t xml:space="preserve"> Jésus dit à la foule que la voix venant des cieux était pour leur bénéfice.</w:t>
      </w:r>
    </w:p>
    <w:p>
      <w:pPr/>
      <w:r>
        <w:rPr>
          <w:lang w:val="fr_FR" w:bidi="fr_FR"/>
        </w:rPr>
      </w:r>
      <w:r>
        <w:rPr>
          <w:b/>
          <w:lang w:val="fr_FR" w:bidi="fr_FR"/>
        </w:rPr>
        <w:t>Dans la neuvième partie :</w:t>
      </w:r>
      <w:r>
        <w:rPr>
          <w:lang w:val="fr_FR" w:bidi="fr_FR"/>
        </w:rPr>
        <w:t xml:space="preserve"> Jésus parle à la foule de sa mort. Il leur dit que sa mort apporterait le jugement sur le monde et que Satan, le chef du monde, perdrait son autorité. Jésus dit que quand les gens le relèveront sur la croix et qu'il mourrait, il attirerait tout le monde à lui pour le suivre.</w:t>
      </w:r>
    </w:p>
    <w:p>
      <w:pPr/>
      <w:r>
        <w:rPr>
          <w:lang w:val="fr_FR" w:bidi="fr_FR"/>
        </w:rPr>
      </w:r>
      <w:r>
        <w:rPr>
          <w:b/>
          <w:lang w:val="fr_FR" w:bidi="fr_FR"/>
        </w:rPr>
        <w:t>Dans la dixième partie :</w:t>
      </w:r>
      <w:r>
        <w:rPr>
          <w:lang w:val="fr_FR" w:bidi="fr_FR"/>
        </w:rPr>
        <w:t xml:space="preserve"> les gens répondent à Jésus. Ils étaient perplexes quand ils entendaient que le Christ, le Sauveur promis, mourrait. Ils comprenaient que quand Jésus s'appelait lui-même « Fils de l'homme », il disait qu'il était le Christ, le Sauveur promis. Ils lui demandent qui est le Fils de l'homme.</w:t>
      </w:r>
    </w:p>
    <w:p>
      <w:pPr/>
      <w:r>
        <w:rPr>
          <w:lang w:val="fr_FR" w:bidi="fr_FR"/>
        </w:rPr>
      </w:r>
      <w:r>
        <w:rPr>
          <w:b/>
          <w:lang w:val="fr_FR" w:bidi="fr_FR"/>
        </w:rPr>
        <w:t>Dans la onzième partie :</w:t>
      </w:r>
      <w:r>
        <w:rPr>
          <w:lang w:val="fr_FR" w:bidi="fr_FR"/>
        </w:rPr>
        <w:t xml:space="preserve"> Jésus répond à la foule en utilisant une métaphore et en se comparant lui-même à la lumière. Il dit qu'il ne sera avec eux que pendant un peu plus de temps encore. Il les encourage à continuer de le suivre aussi longtemps que possible, pour que les ténèbres, qui représentent le mal, ne les rattrapent pas. Il ordonne à la foule de croire en lui, afin qu'ils puissent devenir comme lui. </w:t>
      </w:r>
    </w:p>
    <w:p>
      <w:pPr/>
      <w:r>
        <w:rPr>
          <w:lang w:val="fr_FR" w:bidi="fr_FR"/>
        </w:rPr>
      </w:r>
      <w:r>
        <w:rPr>
          <w:b/>
          <w:lang w:val="fr_FR" w:bidi="fr_FR"/>
        </w:rPr>
        <w:t>Dans la douzième partie :</w:t>
      </w:r>
      <w:r>
        <w:rPr>
          <w:lang w:val="fr_FR" w:bidi="fr_FR"/>
        </w:rPr>
        <w:t xml:space="preserve"> Jésus quitte les gens et se cache d'eux.</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personnes qui sont allées à Jérusalem pour adorer pendant la fête de la Pâque</w:t>
      </w:r>
    </w:p>
    <w:p>
      <w:pPr>
        <w:pStyle w:val="ListBullet"/>
        <w:spacing w:line="240" w:lineRule="auto"/>
        <w:ind w:left="720"/>
      </w:pPr>
      <w:r>
        <w:rPr>
          <w:lang w:val="fr_FR" w:bidi="fr_FR"/>
        </w:rPr>
      </w:r>
      <w:r>
        <w:rPr>
          <w:lang w:val="fr_FR" w:bidi="fr_FR"/>
        </w:rPr>
        <w:t>Les Grecs, c'est-à-dire les non-Juifs, qui sont venus pour adorer pendant la fête</w:t>
      </w:r>
    </w:p>
    <w:p>
      <w:pPr>
        <w:pStyle w:val="ListBullet"/>
        <w:spacing w:line="240" w:lineRule="auto"/>
        <w:ind w:left="720"/>
      </w:pPr>
      <w:r>
        <w:rPr>
          <w:lang w:val="fr_FR" w:bidi="fr_FR"/>
        </w:rPr>
      </w:r>
      <w:r>
        <w:rPr>
          <w:lang w:val="fr_FR" w:bidi="fr_FR"/>
        </w:rPr>
        <w:t xml:space="preserve">Philippe, le disciple de Jésus </w:t>
      </w:r>
    </w:p>
    <w:p>
      <w:pPr>
        <w:pStyle w:val="ListBullet"/>
        <w:spacing w:line="240" w:lineRule="auto"/>
        <w:ind w:left="720"/>
      </w:pPr>
      <w:r>
        <w:rPr>
          <w:lang w:val="fr_FR" w:bidi="fr_FR"/>
        </w:rPr>
      </w:r>
      <w:r>
        <w:rPr>
          <w:lang w:val="fr_FR" w:bidi="fr_FR"/>
        </w:rPr>
        <w:t xml:space="preserve">André, le disciple de Jésus </w:t>
      </w:r>
    </w:p>
    <w:p>
      <w:pPr>
        <w:pStyle w:val="ListBullet"/>
        <w:spacing w:line="240" w:lineRule="auto"/>
        <w:ind w:left="720"/>
      </w:pPr>
      <w:r>
        <w:rPr>
          <w:lang w:val="fr_FR" w:bidi="fr_FR"/>
        </w:rPr>
      </w:r>
      <w:r>
        <w:rPr>
          <w:lang w:val="fr_FR" w:bidi="fr_FR"/>
        </w:rPr>
        <w:t>Jésus, qui s'identifie aussi lui-même dans ce passage comme « Fils de l'homme » et « lumière »</w:t>
      </w:r>
    </w:p>
    <w:p>
      <w:pPr>
        <w:pStyle w:val="ListBullet"/>
        <w:spacing w:line="240" w:lineRule="auto"/>
        <w:ind w:left="720"/>
      </w:pPr>
      <w:r>
        <w:rPr>
          <w:lang w:val="fr_FR" w:bidi="fr_FR"/>
        </w:rPr>
      </w:r>
      <w:r>
        <w:rPr>
          <w:lang w:val="fr_FR" w:bidi="fr_FR"/>
        </w:rPr>
        <w:t>Le grain de blé</w:t>
      </w:r>
    </w:p>
    <w:p>
      <w:pPr>
        <w:pStyle w:val="ListBullet"/>
        <w:spacing w:line="240" w:lineRule="auto"/>
        <w:ind w:left="720"/>
      </w:pPr>
      <w:r>
        <w:rPr>
          <w:lang w:val="fr_FR" w:bidi="fr_FR"/>
        </w:rPr>
      </w:r>
      <w:r>
        <w:rPr>
          <w:lang w:val="fr_FR" w:bidi="fr_FR"/>
        </w:rPr>
        <w:t>Le fruit</w:t>
      </w:r>
    </w:p>
    <w:p>
      <w:pPr>
        <w:pStyle w:val="ListBullet"/>
        <w:spacing w:line="240" w:lineRule="auto"/>
        <w:ind w:left="720"/>
      </w:pPr>
      <w:r>
        <w:rPr>
          <w:lang w:val="fr_FR" w:bidi="fr_FR"/>
        </w:rPr>
      </w:r>
      <w:r>
        <w:rPr>
          <w:lang w:val="fr_FR" w:bidi="fr_FR"/>
        </w:rPr>
        <w:t>Ceux qui aiment leur vie</w:t>
      </w:r>
    </w:p>
    <w:p>
      <w:pPr>
        <w:pStyle w:val="ListBullet"/>
        <w:spacing w:line="240" w:lineRule="auto"/>
        <w:ind w:left="720"/>
      </w:pPr>
      <w:r>
        <w:rPr>
          <w:lang w:val="fr_FR" w:bidi="fr_FR"/>
        </w:rPr>
      </w:r>
      <w:r>
        <w:rPr>
          <w:lang w:val="fr_FR" w:bidi="fr_FR"/>
        </w:rPr>
        <w:t>Ceux qui détestent leur vie</w:t>
      </w:r>
    </w:p>
    <w:p>
      <w:pPr>
        <w:pStyle w:val="ListBullet"/>
        <w:spacing w:line="240" w:lineRule="auto"/>
        <w:ind w:left="720"/>
      </w:pPr>
      <w:r>
        <w:rPr>
          <w:lang w:val="fr_FR" w:bidi="fr_FR"/>
        </w:rPr>
      </w:r>
      <w:r>
        <w:rPr>
          <w:lang w:val="fr_FR" w:bidi="fr_FR"/>
        </w:rPr>
        <w:t xml:space="preserve">Ceux qui servent Jésus ou ses serviteurs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La voix de Dieu qui vient des cieux</w:t>
      </w:r>
    </w:p>
    <w:p>
      <w:pPr>
        <w:pStyle w:val="ListBullet"/>
        <w:spacing w:line="240" w:lineRule="auto"/>
        <w:ind w:left="720"/>
      </w:pPr>
      <w:r>
        <w:rPr>
          <w:lang w:val="fr_FR" w:bidi="fr_FR"/>
        </w:rPr>
      </w:r>
      <w:r>
        <w:rPr>
          <w:lang w:val="fr_FR" w:bidi="fr_FR"/>
        </w:rPr>
        <w:t>Le tonnerre</w:t>
      </w:r>
    </w:p>
    <w:p>
      <w:pPr>
        <w:pStyle w:val="ListBullet"/>
        <w:spacing w:line="240" w:lineRule="auto"/>
        <w:ind w:left="720"/>
      </w:pPr>
      <w:r>
        <w:rPr>
          <w:lang w:val="fr_FR" w:bidi="fr_FR"/>
        </w:rPr>
      </w:r>
      <w:r>
        <w:rPr>
          <w:lang w:val="fr_FR" w:bidi="fr_FR"/>
        </w:rPr>
        <w:t>Un ange</w:t>
      </w:r>
    </w:p>
    <w:p>
      <w:pPr>
        <w:pStyle w:val="ListBullet"/>
        <w:spacing w:line="240" w:lineRule="auto"/>
        <w:ind w:left="720"/>
      </w:pPr>
      <w:r>
        <w:rPr>
          <w:lang w:val="fr_FR" w:bidi="fr_FR"/>
        </w:rPr>
      </w:r>
      <w:r>
        <w:rPr>
          <w:lang w:val="fr_FR" w:bidi="fr_FR"/>
        </w:rPr>
        <w:t>La foule de personnes qui se tiennent près de Jésus et l'écoutent</w:t>
      </w:r>
    </w:p>
    <w:p>
      <w:pPr>
        <w:pStyle w:val="ListBullet"/>
        <w:spacing w:line="240" w:lineRule="auto"/>
        <w:ind w:left="720"/>
      </w:pPr>
      <w:r>
        <w:rPr>
          <w:lang w:val="fr_FR" w:bidi="fr_FR"/>
        </w:rPr>
      </w:r>
      <w:r>
        <w:rPr>
          <w:lang w:val="fr_FR" w:bidi="fr_FR"/>
        </w:rPr>
        <w:t>Le nom de Dieu</w:t>
      </w:r>
    </w:p>
    <w:p>
      <w:pPr>
        <w:pStyle w:val="ListBullet"/>
        <w:spacing w:line="240" w:lineRule="auto"/>
        <w:ind w:left="720"/>
      </w:pPr>
      <w:r>
        <w:rPr>
          <w:lang w:val="fr_FR" w:bidi="fr_FR"/>
        </w:rPr>
      </w:r>
      <w:r>
        <w:rPr>
          <w:lang w:val="fr_FR" w:bidi="fr_FR"/>
        </w:rPr>
        <w:t>Le chef de ce monde, Satan</w:t>
      </w:r>
    </w:p>
    <w:p>
      <w:pPr>
        <w:pStyle w:val="ListBullet"/>
        <w:spacing w:line="240" w:lineRule="auto"/>
        <w:ind w:left="720"/>
      </w:pPr>
      <w:r>
        <w:rPr>
          <w:lang w:val="fr_FR" w:bidi="fr_FR"/>
        </w:rPr>
      </w:r>
      <w:r>
        <w:rPr>
          <w:lang w:val="fr_FR" w:bidi="fr_FR"/>
        </w:rPr>
        <w:t>Tous les gens sur la terre</w:t>
      </w:r>
    </w:p>
    <w:p>
      <w:pPr>
        <w:pStyle w:val="ListBullet"/>
        <w:spacing w:line="240" w:lineRule="auto"/>
        <w:ind w:left="720"/>
      </w:pPr>
      <w:r>
        <w:rPr>
          <w:lang w:val="fr_FR" w:bidi="fr_FR"/>
        </w:rPr>
      </w:r>
      <w:r>
        <w:rPr>
          <w:lang w:val="fr_FR" w:bidi="fr_FR"/>
        </w:rPr>
        <w:t>Les ténèbres, ou le mal</w:t>
      </w:r>
    </w:p>
    <w:p>
      <w:pPr>
        <w:pStyle w:val="ListBullet"/>
        <w:spacing w:line="240" w:lineRule="auto"/>
        <w:ind w:left="720"/>
      </w:pPr>
      <w:r>
        <w:rPr>
          <w:lang w:val="fr_FR" w:bidi="fr_FR"/>
        </w:rPr>
      </w:r>
      <w:r>
        <w:rPr>
          <w:lang w:val="fr_FR" w:bidi="fr_FR"/>
        </w:rPr>
        <w:t>Et les fils de la lumière</w:t>
      </w:r>
    </w:p>
    <w:p>
      <w:pPr/>
      <w:r>
        <w:rPr>
          <w:lang w:val="fr_FR" w:bidi="fr_FR"/>
        </w:rPr>
      </w:r>
      <w:r>
        <w:rPr>
          <w:lang w:val="fr_FR" w:bidi="fr_FR"/>
        </w:rPr>
        <w:t>En groupe, prêtez attention à ces parties du cadre du passage :</w:t>
      </w:r>
    </w:p>
    <w:p>
      <w:pPr/>
      <w:r>
        <w:rPr>
          <w:lang w:val="fr_FR" w:bidi="fr_FR"/>
        </w:rPr>
      </w:r>
      <w:r>
        <w:rPr>
          <w:lang w:val="fr_FR" w:bidi="fr_FR"/>
        </w:rPr>
        <w:t>Cette histoire a lieu pendant la semaine avant la fête de la Pâque à Jérusalem.</w:t>
      </w:r>
    </w:p>
    <w:p>
      <w:pPr/>
      <w:r>
        <w:rPr>
          <w:lang w:val="fr_FR" w:bidi="fr_FR"/>
        </w:rPr>
      </w:r>
      <w:r>
        <w:rPr>
          <w:lang w:val="fr_FR" w:bidi="fr_FR"/>
        </w:rPr>
        <w:t>Certains Grecs, c'est-à-dire des non-Juifs, étaient maintenant parmi ceux qui étaient montés pour adorer pendant la fête de la Pâque. Le mot grec traduit par « maintenant » introduit un nouvel événement dans l'histoire. Dans ce contexte, ce n'est pas un mot de temporalité. Le texte dit qu'ils « sont montés » parce que Jérusalem se trouvait dans le pays montagneux. Les Grecs, c'est-à-dire les non-Juifs, s'approchent de Philippe, l'un des disciples, et lui demandent de les introduire à Jésus. Ils voulaient le rencontrer et lui parler.</w:t>
      </w:r>
    </w:p>
    <w:p>
      <w:pPr/>
      <w:r>
        <w:rPr>
          <w:lang w:val="fr_FR" w:bidi="fr_FR"/>
        </w:rPr>
      </w:r>
      <w:r>
        <w:rPr>
          <w:lang w:val="fr_FR" w:bidi="fr_FR"/>
        </w:rPr>
        <w:t>Arrêtez-vous ici et en groupe, regardez une carte d'</w:t>
      </w:r>
      <w:r>
        <w:rPr>
          <w:lang w:val="fr_FR" w:bidi="fr_FR"/>
        </w:rPr>
        <w:t>Israël qui indique Jérusalem et Bethsaïda</w:t>
      </w:r>
      <w:r>
        <w:rPr>
          <w:lang w:val="fr_FR" w:bidi="fr_FR"/>
        </w:rPr>
        <w:t>. Mettez cet enregistrement en pause ici.</w:t>
      </w:r>
    </w:p>
    <w:p>
      <w:pPr/>
      <w:r>
        <w:rPr>
          <w:lang w:val="fr_FR" w:bidi="fr_FR"/>
        </w:rPr>
      </w:r>
      <w:r>
        <w:rPr>
          <w:lang w:val="fr_FR" w:bidi="fr_FR"/>
        </w:rPr>
        <w:t xml:space="preserve">Philippe va et le dit à André, le frère de Simon Pierre. Les deux vont ensuite vers Jésus et le lui disent. Nous pouvons présumer que Jésus n'était pas loin d'eux, mais le texte ne dit pas où il se trouvait exactement. Jésus leur répond, mais nous savons qu'il ne parlait pas seulement à Philippe et à André, mais aussi à la foule qui était là avec lui. La foule aurait inclus les Grecs, c'est-à-dire les non-Juifs. Jésus leur parle en utilisant une parabole. Une parabole était un type particulier d'histoire que Jésus racontait. Elle utilise les choses du quotidien pour décrire des choses plus profondes au sujet de Dieu. Il dit : « Le moment est maintenant venu pour le Fils de l'homme de recevoir une grande gloire. En vérité je vous le dis : à moins que quelqu'un ne plante un grain de blé dans le sol et qu'il ne meure, il ne reste qu'une seule graine. Mais s'il meurt, il porte une moisson riche. » L'expression « en vérité, je vous le dis » introduit quelque chose d'important que Jésus voulait dire. </w:t>
      </w:r>
    </w:p>
    <w:p>
      <w:pPr/>
      <w:r>
        <w:rPr>
          <w:lang w:val="fr_FR" w:bidi="fr_FR"/>
        </w:rPr>
      </w:r>
      <w:r>
        <w:rPr>
          <w:lang w:val="fr_FR" w:bidi="fr_FR"/>
        </w:rPr>
        <w:t>Jésus poursuit en parlant : « Celui qui aime sa propre vie la détruit, et ceux qui ne se soucient de rien de leur vie dans le monde garderont la vraie vie pour toujours. Quiconque veut me servir doit me suivre, parce que mes serviteurs doivent être là où je me trouve. Et le Père honorera quiconque me sert. »</w:t>
      </w:r>
    </w:p>
    <w:p>
      <w:pPr/>
      <w:r>
        <w:rPr>
          <w:lang w:val="fr_FR" w:bidi="fr_FR"/>
        </w:rPr>
      </w:r>
      <w:r>
        <w:rPr>
          <w:lang w:val="fr_FR" w:bidi="fr_FR"/>
        </w:rPr>
        <w:t>Jésus exprime de la détresse au sujet du moment de sa mort, qui venait bientôt. Il s'adresse au Père dans la prière : « Je suis maintenant dans une grande détresse. Que dois-je dire ? Dirai-je : "Père, ne laisse pas cette heure venir sur moi ?" Mais je suis venu dans ce but. Père, apporte-toi la gloire à toi-même. » Le mot « maintenant » dans ce contexte dénote le temps et fait référence au moment où Jésus a parlé. Le mot « mais » introduit un contraste à l'idée que Jésus pourrait demander à Dieu de le sauver de la souffrance et de la mort.</w:t>
      </w:r>
    </w:p>
    <w:p>
      <w:pPr/>
      <w:r>
        <w:rPr>
          <w:lang w:val="fr_FR" w:bidi="fr_FR"/>
        </w:rPr>
      </w:r>
      <w:r>
        <w:rPr>
          <w:lang w:val="fr_FR" w:bidi="fr_FR"/>
        </w:rPr>
        <w:t>Une voix parle ensuite depuis les cieux : « J'ai apporté la gloire à moi-même et je le ferai de nouveau ». La foule qui se tenait là entend le son de la voix. Certains d'entre eux pensaient que c'était du tonnerre et d'autres pensaient que le son venant des cieux était la voix d'un ange qui parle à Jésus.</w:t>
      </w:r>
    </w:p>
    <w:p>
      <w:pPr/>
      <w:r>
        <w:rPr>
          <w:lang w:val="fr_FR" w:bidi="fr_FR"/>
        </w:rPr>
      </w:r>
      <w:r>
        <w:rPr>
          <w:lang w:val="fr_FR" w:bidi="fr_FR"/>
        </w:rPr>
        <w:t>Jésus dit : « La voix n'était pas pour mon bénéfice, mais pour le vôtre ».</w:t>
      </w:r>
    </w:p>
    <w:p>
      <w:pPr/>
      <w:r>
        <w:rPr>
          <w:lang w:val="fr_FR" w:bidi="fr_FR"/>
        </w:rPr>
      </w:r>
      <w:r>
        <w:rPr>
          <w:lang w:val="fr_FR" w:bidi="fr_FR"/>
        </w:rPr>
        <w:t>Jésus poursuit : « Il est maintenant temps de juger ce monde. Le Père vaincra maintenant celui qui gouverne ce monde. » Ici « maintenant » est un mot relatif au temps et peut aussi signifier « très bientôt ».</w:t>
      </w:r>
    </w:p>
    <w:p>
      <w:pPr/>
      <w:r>
        <w:rPr>
          <w:lang w:val="fr_FR" w:bidi="fr_FR"/>
        </w:rPr>
      </w:r>
      <w:r>
        <w:rPr>
          <w:lang w:val="fr_FR" w:bidi="fr_FR"/>
        </w:rPr>
        <w:t>Jésus ajoute : « Quand ils m'élèveront de la terre, je ferai que tout le monde croie en moi ».</w:t>
      </w:r>
    </w:p>
    <w:p>
      <w:pPr/>
      <w:r>
        <w:rPr>
          <w:lang w:val="fr_FR" w:bidi="fr_FR"/>
        </w:rPr>
      </w:r>
      <w:r>
        <w:rPr>
          <w:lang w:val="fr_FR" w:bidi="fr_FR"/>
        </w:rPr>
        <w:t>Jean l'auteur ajoute maintenant des informations supplémentaires pour expliquer ce que Jésus venait de dire : « En disant cela, Jésus indiquait comment il allait mourir ».</w:t>
      </w:r>
    </w:p>
    <w:p>
      <w:pPr/>
      <w:r>
        <w:rPr>
          <w:lang w:val="fr_FR" w:bidi="fr_FR"/>
        </w:rPr>
      </w:r>
      <w:r>
        <w:rPr>
          <w:lang w:val="fr_FR" w:bidi="fr_FR"/>
        </w:rPr>
        <w:t>Jean rend maintenant clair qu'il revient à l'histoire principale en disant : « La foule a donc répondu à la déclaration de Jésus ». En français, les traducteurs utilisent le mot « donc » ou « ensuite » pour indiquer le retour à l'action.</w:t>
      </w:r>
    </w:p>
    <w:p>
      <w:pPr/>
      <w:r>
        <w:rPr>
          <w:lang w:val="fr_FR" w:bidi="fr_FR"/>
        </w:rPr>
      </w:r>
      <w:r>
        <w:rPr>
          <w:lang w:val="fr_FR" w:bidi="fr_FR"/>
        </w:rPr>
        <w:t>Arrêtez-vous ici et discutez avec le groupe des mots que vous utilisez dans votre langue pour indiquer que vous revenez à l'histoire principale après que vous vous soyez éloigné de l'action pour expliquer ou décrire quelque chose. Mettez cet enregistrement en pause ici.</w:t>
      </w:r>
    </w:p>
    <w:p>
      <w:pPr/>
      <w:r>
        <w:rPr>
          <w:lang w:val="fr_FR" w:bidi="fr_FR"/>
        </w:rPr>
      </w:r>
      <w:r>
        <w:rPr>
          <w:lang w:val="fr_FR" w:bidi="fr_FR"/>
        </w:rPr>
        <w:t>Les personnes dans la foule disent : « Nous comprenons grâce aux Écritures que le Christ vivra pour toujours. Comment peut-il donc être vrai que quelqu'un élèvera le Fils de l'homme ? Qui est le Fils de l'homme dont tu parles ? » Jean souligne le mot « nous ». Les personnes dans la foule, c'est-à-dire le peuple juif en général, sont ceux qui disent qu'ils comprennent d'après les Écritures que le Christ vivra pour toujours. Même si Jésus était aussi juif, la foule souligne le contraste entre eux et lui.</w:t>
      </w:r>
    </w:p>
    <w:p>
      <w:pPr/>
      <w:r>
        <w:rPr>
          <w:lang w:val="fr_FR" w:bidi="fr_FR"/>
        </w:rPr>
      </w:r>
      <w:r>
        <w:rPr>
          <w:lang w:val="fr_FR" w:bidi="fr_FR"/>
        </w:rPr>
        <w:t>Parce que la foule demande qui est le Fils de l'homme, Jésus leur répond. Jésus dit ensuite à la foule : « Je suis comme une lumière qui sera avec vous un peu plus longtemps. Marchez dans la lumière aussi longtemps que vous le pouvez, pour que les ténèbres ne puissent pas venir sur vous. Celui qui marche dans les ténèbres ne sait pas où il va. Pendant que vous m'avez, moi qui suis comme une lumière, croyez en moi, votre vraie lumière, pour que vous deveniez comme des fils de la lumière. »</w:t>
      </w:r>
    </w:p>
    <w:p>
      <w:pPr/>
      <w:r>
        <w:rPr>
          <w:lang w:val="fr_FR" w:bidi="fr_FR"/>
        </w:rPr>
      </w:r>
      <w:r>
        <w:rPr>
          <w:lang w:val="fr_FR" w:bidi="fr_FR"/>
        </w:rPr>
        <w:t>Après que Jésus ait dit cela, il part et se cache de la foule. Cela signifie que Jésus part immédiatement ou peu après qu'il ait fini de parler de la lumière.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12.20–36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douze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personnes qui sont allées à Jérusalem pour adorer pendant la fête de la Pâque</w:t>
      </w:r>
    </w:p>
    <w:p>
      <w:pPr>
        <w:pStyle w:val="ListBullet"/>
        <w:spacing w:line="240" w:lineRule="auto"/>
        <w:ind w:left="720"/>
      </w:pPr>
      <w:r>
        <w:rPr>
          <w:lang w:val="fr_FR" w:bidi="fr_FR"/>
        </w:rPr>
      </w:r>
      <w:r>
        <w:rPr>
          <w:lang w:val="fr_FR" w:bidi="fr_FR"/>
        </w:rPr>
        <w:t>Les Grecs, c'est-à-dire les non-Juifs, qui sont venus pour adorer pendant la fête</w:t>
      </w:r>
    </w:p>
    <w:p>
      <w:pPr>
        <w:pStyle w:val="ListBullet"/>
        <w:spacing w:line="240" w:lineRule="auto"/>
        <w:ind w:left="720"/>
      </w:pPr>
      <w:r>
        <w:rPr>
          <w:lang w:val="fr_FR" w:bidi="fr_FR"/>
        </w:rPr>
      </w:r>
      <w:r>
        <w:rPr>
          <w:lang w:val="fr_FR" w:bidi="fr_FR"/>
        </w:rPr>
        <w:t xml:space="preserve">Philippe, le disciple de Jésus </w:t>
      </w:r>
    </w:p>
    <w:p>
      <w:pPr>
        <w:pStyle w:val="ListBullet"/>
        <w:spacing w:line="240" w:lineRule="auto"/>
        <w:ind w:left="720"/>
      </w:pPr>
      <w:r>
        <w:rPr>
          <w:lang w:val="fr_FR" w:bidi="fr_FR"/>
        </w:rPr>
      </w:r>
      <w:r>
        <w:rPr>
          <w:lang w:val="fr_FR" w:bidi="fr_FR"/>
        </w:rPr>
        <w:t xml:space="preserve">André, le disciple de Jésus </w:t>
      </w:r>
    </w:p>
    <w:p>
      <w:pPr>
        <w:pStyle w:val="ListBullet"/>
        <w:spacing w:line="240" w:lineRule="auto"/>
        <w:ind w:left="720"/>
      </w:pPr>
      <w:r>
        <w:rPr>
          <w:lang w:val="fr_FR" w:bidi="fr_FR"/>
        </w:rPr>
      </w:r>
      <w:r>
        <w:rPr>
          <w:lang w:val="fr_FR" w:bidi="fr_FR"/>
        </w:rPr>
        <w:t>Jésus, qui s'identifie aussi dans ce passage au Fils de l'homme et à la lumière</w:t>
      </w:r>
    </w:p>
    <w:p>
      <w:pPr>
        <w:pStyle w:val="ListBullet"/>
        <w:spacing w:line="240" w:lineRule="auto"/>
        <w:ind w:left="720"/>
      </w:pPr>
      <w:r>
        <w:rPr>
          <w:lang w:val="fr_FR" w:bidi="fr_FR"/>
        </w:rPr>
      </w:r>
      <w:r>
        <w:rPr>
          <w:lang w:val="fr_FR" w:bidi="fr_FR"/>
        </w:rPr>
        <w:t>Le grain de blé</w:t>
      </w:r>
    </w:p>
    <w:p>
      <w:pPr>
        <w:pStyle w:val="ListBullet"/>
        <w:spacing w:line="240" w:lineRule="auto"/>
        <w:ind w:left="720"/>
      </w:pPr>
      <w:r>
        <w:rPr>
          <w:lang w:val="fr_FR" w:bidi="fr_FR"/>
        </w:rPr>
      </w:r>
      <w:r>
        <w:rPr>
          <w:lang w:val="fr_FR" w:bidi="fr_FR"/>
        </w:rPr>
        <w:t>Le fruit</w:t>
      </w:r>
    </w:p>
    <w:p>
      <w:pPr>
        <w:pStyle w:val="ListBullet"/>
        <w:spacing w:line="240" w:lineRule="auto"/>
        <w:ind w:left="720"/>
      </w:pPr>
      <w:r>
        <w:rPr>
          <w:lang w:val="fr_FR" w:bidi="fr_FR"/>
        </w:rPr>
      </w:r>
      <w:r>
        <w:rPr>
          <w:lang w:val="fr_FR" w:bidi="fr_FR"/>
        </w:rPr>
        <w:t>Ceux qui aiment leur vie</w:t>
      </w:r>
    </w:p>
    <w:p>
      <w:pPr>
        <w:pStyle w:val="ListBullet"/>
        <w:spacing w:line="240" w:lineRule="auto"/>
        <w:ind w:left="720"/>
      </w:pPr>
      <w:r>
        <w:rPr>
          <w:lang w:val="fr_FR" w:bidi="fr_FR"/>
        </w:rPr>
      </w:r>
      <w:r>
        <w:rPr>
          <w:lang w:val="fr_FR" w:bidi="fr_FR"/>
        </w:rPr>
        <w:t>Ceux qui détestent leur vie</w:t>
      </w:r>
    </w:p>
    <w:p>
      <w:pPr>
        <w:pStyle w:val="ListBullet"/>
        <w:spacing w:line="240" w:lineRule="auto"/>
        <w:ind w:left="720"/>
      </w:pPr>
      <w:r>
        <w:rPr>
          <w:lang w:val="fr_FR" w:bidi="fr_FR"/>
        </w:rPr>
      </w:r>
      <w:r>
        <w:rPr>
          <w:lang w:val="fr_FR" w:bidi="fr_FR"/>
        </w:rPr>
        <w:t xml:space="preserve">Ceux qui servent Jésus ou ses serviteurs </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La voix de Dieu qui vient des cieux</w:t>
      </w:r>
    </w:p>
    <w:p>
      <w:pPr>
        <w:pStyle w:val="ListBullet"/>
        <w:spacing w:line="240" w:lineRule="auto"/>
        <w:ind w:left="720"/>
      </w:pPr>
      <w:r>
        <w:rPr>
          <w:lang w:val="fr_FR" w:bidi="fr_FR"/>
        </w:rPr>
      </w:r>
      <w:r>
        <w:rPr>
          <w:lang w:val="fr_FR" w:bidi="fr_FR"/>
        </w:rPr>
        <w:t>Le tonnerre</w:t>
      </w:r>
    </w:p>
    <w:p>
      <w:pPr>
        <w:pStyle w:val="ListBullet"/>
        <w:spacing w:line="240" w:lineRule="auto"/>
        <w:ind w:left="720"/>
      </w:pPr>
      <w:r>
        <w:rPr>
          <w:lang w:val="fr_FR" w:bidi="fr_FR"/>
        </w:rPr>
      </w:r>
      <w:r>
        <w:rPr>
          <w:lang w:val="fr_FR" w:bidi="fr_FR"/>
        </w:rPr>
        <w:t>Un ange</w:t>
      </w:r>
    </w:p>
    <w:p>
      <w:pPr>
        <w:pStyle w:val="ListBullet"/>
        <w:spacing w:line="240" w:lineRule="auto"/>
        <w:ind w:left="720"/>
      </w:pPr>
      <w:r>
        <w:rPr>
          <w:lang w:val="fr_FR" w:bidi="fr_FR"/>
        </w:rPr>
      </w:r>
      <w:r>
        <w:rPr>
          <w:lang w:val="fr_FR" w:bidi="fr_FR"/>
        </w:rPr>
        <w:t>La foule de personnes qui se tiennent près de Jésus et l'écoutent</w:t>
      </w:r>
    </w:p>
    <w:p>
      <w:pPr>
        <w:pStyle w:val="ListBullet"/>
        <w:spacing w:line="240" w:lineRule="auto"/>
        <w:ind w:left="720"/>
      </w:pPr>
      <w:r>
        <w:rPr>
          <w:lang w:val="fr_FR" w:bidi="fr_FR"/>
        </w:rPr>
      </w:r>
      <w:r>
        <w:rPr>
          <w:lang w:val="fr_FR" w:bidi="fr_FR"/>
        </w:rPr>
        <w:t>Le nom de Dieu</w:t>
      </w:r>
    </w:p>
    <w:p>
      <w:pPr>
        <w:pStyle w:val="ListBullet"/>
        <w:spacing w:line="240" w:lineRule="auto"/>
        <w:ind w:left="720"/>
      </w:pPr>
      <w:r>
        <w:rPr>
          <w:lang w:val="fr_FR" w:bidi="fr_FR"/>
        </w:rPr>
      </w:r>
      <w:r>
        <w:rPr>
          <w:lang w:val="fr_FR" w:bidi="fr_FR"/>
        </w:rPr>
        <w:t>Le chef de ce monde, Satan</w:t>
      </w:r>
    </w:p>
    <w:p>
      <w:pPr>
        <w:pStyle w:val="ListBullet"/>
        <w:spacing w:line="240" w:lineRule="auto"/>
        <w:ind w:left="720"/>
      </w:pPr>
      <w:r>
        <w:rPr>
          <w:lang w:val="fr_FR" w:bidi="fr_FR"/>
        </w:rPr>
      </w:r>
      <w:r>
        <w:rPr>
          <w:lang w:val="fr_FR" w:bidi="fr_FR"/>
        </w:rPr>
        <w:t>Tous les gens sur la terre</w:t>
      </w:r>
    </w:p>
    <w:p>
      <w:pPr>
        <w:pStyle w:val="ListBullet"/>
        <w:spacing w:line="240" w:lineRule="auto"/>
        <w:ind w:left="720"/>
      </w:pPr>
      <w:r>
        <w:rPr>
          <w:lang w:val="fr_FR" w:bidi="fr_FR"/>
        </w:rPr>
      </w:r>
      <w:r>
        <w:rPr>
          <w:lang w:val="fr_FR" w:bidi="fr_FR"/>
        </w:rPr>
        <w:t>Les ténèbres, ou le mal</w:t>
      </w:r>
    </w:p>
    <w:p>
      <w:pPr>
        <w:pStyle w:val="ListBullet"/>
        <w:spacing w:line="240" w:lineRule="auto"/>
        <w:ind w:left="720"/>
      </w:pPr>
      <w:r>
        <w:rPr>
          <w:lang w:val="fr_FR" w:bidi="fr_FR"/>
        </w:rPr>
      </w:r>
      <w:r>
        <w:rPr>
          <w:lang w:val="fr_FR" w:bidi="fr_FR"/>
        </w:rPr>
        <w:t>Et les fils de la lumière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Certains Grecs, c'est-à-dire des non-Juifs, étaient maintenant parmi ceux qui étaient montés pour adorer pendant la fête de la Pâque. Les Grecs, c'est-à-dire les non-Juifs, s'approchent de Philippe, l'un des disciples, et lui demandent de les introduire à Jésus. Ils voulaient le rencontrer et lui parler.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Grecs, ou non-Juifs : « Que ressentez-vous ou que pensez-vous ? » Les gens pourraient répondre des choses comme : « Nous pouvons rencontrer Jésus et lui parler enfin ! Il est tellement extraordinaire ! Il a ressuscité Lazare d'entre les morts ! » ou « Peut-être est-il le Christ ? Certaines personnes pensent qu'il l'est et qu'il a accompli de nombreux signes », ou « Mais le salut ne serait-il que pour les Juifs ? Qu'en est-il des personnes comme nous ? Allons le lui demander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Philippe va et le dit à André, le frère de Simon Pierre. Les deux vont ensuite vers Jésus et le lui disent. Jésus leur répond en disant : « Le moment est maintenant venu pour le Fils de l'homme de recevoir une grande gloire. En vérité je vous le dis : à moins que quelqu'un ne plante un grain de blé dans le sol et qu'il ne meure, il ne reste qu'une seule graine. Mais s'il meurt, il porte une moisson riche. » </w:t>
      </w:r>
    </w:p>
    <w:p>
      <w:pPr/>
      <w:r>
        <w:rPr>
          <w:lang w:val="fr_FR" w:bidi="fr_FR"/>
        </w:rPr>
      </w:r>
      <w:r>
        <w:rPr>
          <w:lang w:val="fr_FR" w:bidi="fr_FR"/>
        </w:rPr>
        <w:t>Jésus poursuit en parlant : « Celui qui aime sa propre vie la détruit, et ceux qui ne se soucient de rien de leur vie dans le monde garderont la vraie vie pour toujours. Quiconque veut me servir doit me suivre, parce que mes serviteurs doivent être là où je me trouve. Et le Père honorera quiconque me sert. »</w:t>
      </w:r>
    </w:p>
    <w:p>
      <w:pPr/>
      <w:r>
        <w:rPr>
          <w:lang w:val="fr_FR" w:bidi="fr_FR"/>
        </w:rPr>
      </w:r>
      <w:r>
        <w:rPr>
          <w:lang w:val="fr_FR" w:bidi="fr_FR"/>
        </w:rPr>
        <w:t xml:space="preserve">Jésus s'adresse au Père dans la prière : « Je suis maintenant dans une grande détresse. Que dois-je dire ? Dirai-je : "Père, ne laisse pas cette heure venir sur moi ?" Mais je suis venu dans ce but. Père, apporte-toi la gloire à toi-même.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Les gens me tortureront et m'humilieront. Ils me tueront ensuite. C'est si difficile », ou « J'ai toujours été avec le Père. Comment puis-je supporter d'être séparé de lui quand je mourrai ? » ou « Mais c'est pourquoi je suis ici ! Je dois mourir pour qu'ils puissent vivre ! Cela apportera la gloire au Père.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Une voix parle ensuite depuis les cieux : « J'ai apporté la gloire à moi-même et je le ferai de nouveau ». La foule qui se tenait là entend le son de la voix. Certains d'entre eux pensaient que c'était du tonnerre et d'autres pensaient que le son venant des cieux était la voix d'un ange qui parle à Jésus.</w:t>
      </w:r>
    </w:p>
    <w:p>
      <w:pPr/>
      <w:r>
        <w:rPr>
          <w:lang w:val="fr_FR" w:bidi="fr_FR"/>
        </w:rPr>
      </w:r>
      <w:r>
        <w:rPr>
          <w:lang w:val="fr_FR" w:bidi="fr_FR"/>
        </w:rPr>
        <w:t>Jésus dit : « La voix n'était pas pour mon bénéfice, mais pour le vôtre ».</w:t>
      </w:r>
    </w:p>
    <w:p>
      <w:pPr/>
      <w:r>
        <w:rPr>
          <w:lang w:val="fr_FR" w:bidi="fr_FR"/>
        </w:rPr>
      </w:r>
      <w:r>
        <w:rPr>
          <w:lang w:val="fr_FR" w:bidi="fr_FR"/>
        </w:rPr>
        <w:t xml:space="preserve">Jésus poursuit : « Il est maintenant temps de juger ce monde. Le Père vaincra maintenant celui qui gouverne ce monde. » </w:t>
      </w:r>
    </w:p>
    <w:p>
      <w:pPr/>
      <w:r>
        <w:rPr>
          <w:lang w:val="fr_FR" w:bidi="fr_FR"/>
        </w:rPr>
      </w:r>
      <w:r>
        <w:rPr>
          <w:lang w:val="fr_FR" w:bidi="fr_FR"/>
        </w:rPr>
        <w:t>Jésus ajoute : « Quand ils m'élèveront de la terre, je ferai que tout le monde croie en moi ».</w:t>
      </w:r>
    </w:p>
    <w:p>
      <w:pPr/>
      <w:r>
        <w:rPr>
          <w:lang w:val="fr_FR" w:bidi="fr_FR"/>
        </w:rPr>
      </w:r>
      <w:r>
        <w:rPr>
          <w:lang w:val="fr_FR" w:bidi="fr_FR"/>
        </w:rPr>
        <w:t xml:space="preserve">La foule répond donc à la déclaration de Jésus : « Nous comprenons d'après les Écritures que le Christ vivra pour toujours. Comment peut-il donc être vrai que quelqu'un élèvera le Fils de l'homme ? Qui est le Fils de l'homme dont tu parles ?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la foule : « Que ressentez-vous ou à quoi pensez-vous ? » Les gens pourraient répondre des choses comme : « Nous sommes vraiment confus ! Nous pensions que Jésus était le Fils de l'homme qui est le Christ. Mais il dit maintenant qu'il va mourir ! » ou « Les enseignants disent que le Christ vivra pour toujours ! Jésus ne peut donc pas être le Christ ! » ou « Nous ne comprenons pas l'enseignement de Jésus ! Qui est donc le Fils de l'homme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ensuite à la foule : « Je suis comme une lumière qui sera avec vous un peu plus longtemps. Marchez dans la lumière aussi longtemps que vous le pouvez, pour que les ténèbres ne puissent pas venir sur vous. Celui qui marche dans les ténèbres ne sait pas où il va. Pendant que vous m'avez, moi qui suis comme une lumière, croyez en moi, votre vraie lumière, pour que vous deveniez comme des fils de la lumière. »</w:t>
      </w:r>
    </w:p>
    <w:p>
      <w:pPr/>
      <w:r>
        <w:rPr>
          <w:lang w:val="fr_FR" w:bidi="fr_FR"/>
        </w:rPr>
      </w:r>
      <w:r>
        <w:rPr>
          <w:lang w:val="fr_FR" w:bidi="fr_FR"/>
        </w:rPr>
        <w:t xml:space="preserve">Après que Jésus ait dit cela, il part et se cache de la foule.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12.20–36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Parmi ceux qui étaient montés pour </w:t>
      </w:r>
      <w:r>
        <w:rPr>
          <w:b/>
          <w:lang w:val="fr_FR" w:bidi="fr_FR"/>
        </w:rPr>
        <w:t>adorer</w:t>
      </w:r>
      <w:r>
        <w:rPr>
          <w:lang w:val="fr_FR" w:bidi="fr_FR"/>
        </w:rPr>
        <w:t xml:space="preserve"> à la fête, il y avait maintenant quelques </w:t>
      </w:r>
      <w:r>
        <w:rPr>
          <w:b/>
          <w:lang w:val="fr_FR" w:bidi="fr_FR"/>
        </w:rPr>
        <w:t>Grecs</w:t>
      </w:r>
      <w:r>
        <w:rPr>
          <w:lang w:val="fr_FR" w:bidi="fr_FR"/>
        </w:rPr>
        <w:t>. Utilisez le même mot pour adorer que vous avez utilisé dans les passages précédents. Pour plus d'informations sur l'</w:t>
      </w:r>
      <w:r>
        <w:rPr>
          <w:lang w:val="fr_FR" w:bidi="fr_FR"/>
        </w:rPr>
        <w:t>adoration</w:t>
      </w:r>
      <w:r>
        <w:rPr>
          <w:lang w:val="fr_FR" w:bidi="fr_FR"/>
        </w:rPr>
        <w:t xml:space="preserve">, référez-vous au glossaire principal. Le mot </w:t>
      </w:r>
      <w:r>
        <w:rPr>
          <w:b/>
          <w:lang w:val="fr_FR" w:bidi="fr_FR"/>
        </w:rPr>
        <w:t>Grecs</w:t>
      </w:r>
      <w:r>
        <w:rPr>
          <w:lang w:val="fr_FR" w:bidi="fr_FR"/>
        </w:rPr>
        <w:t xml:space="preserve"> fait référence à des personnes qui n'étaient pas Juifs de naissance. Ils étaient des Gentils, qui parlaient la langue grecque. Le mot Grecs dans le Nouveau Testament ne fait pas référence à des personnes du pays de Grèce, car celui-ci n'existait pas encore. Utilisez le même mot pour Grecs que dans les passages précédents. Pour plus d'informations sur les </w:t>
      </w:r>
      <w:r>
        <w:rPr>
          <w:lang w:val="fr_FR" w:bidi="fr_FR"/>
        </w:rPr>
        <w:t>Grecs</w:t>
      </w:r>
      <w:r>
        <w:rPr>
          <w:lang w:val="fr_FR" w:bidi="fr_FR"/>
        </w:rPr>
        <w:t>, référez-vous au glossaire principal.</w:t>
      </w:r>
    </w:p>
    <w:p>
      <w:pPr/>
      <w:r>
        <w:rPr>
          <w:lang w:val="fr_FR" w:bidi="fr_FR"/>
        </w:rPr>
      </w:r>
      <w:r>
        <w:rPr>
          <w:lang w:val="fr_FR" w:bidi="fr_FR"/>
        </w:rPr>
        <w:t xml:space="preserve">Et Jésus leur répond : « L'heure est venue pour le </w:t>
      </w:r>
      <w:r>
        <w:rPr>
          <w:b/>
          <w:lang w:val="fr_FR" w:bidi="fr_FR"/>
        </w:rPr>
        <w:t>Fils de l'homme</w:t>
      </w:r>
      <w:r>
        <w:rPr>
          <w:lang w:val="fr_FR" w:bidi="fr_FR"/>
        </w:rPr>
        <w:t xml:space="preserve"> d'être glorifié ». Utilisez le même mot ou la même expression pour « Fils de l'homme » que vous avez utilisé dans les passages précédents. Pour plus d'informations sur le </w:t>
      </w:r>
      <w:r>
        <w:rPr>
          <w:lang w:val="fr_FR" w:bidi="fr_FR"/>
        </w:rPr>
        <w:t>Fils de l'homme</w:t>
      </w:r>
      <w:r>
        <w:rPr>
          <w:lang w:val="fr_FR" w:bidi="fr_FR"/>
        </w:rPr>
        <w:t>, consultez le glossaire principal.</w:t>
      </w:r>
    </w:p>
    <w:p>
      <w:pPr/>
      <w:r>
        <w:rPr>
          <w:lang w:val="fr_FR" w:bidi="fr_FR"/>
        </w:rPr>
      </w:r>
      <w:r>
        <w:rPr>
          <w:lang w:val="fr_FR" w:bidi="fr_FR"/>
        </w:rPr>
        <w:t xml:space="preserve">En vérité, en vérité, je vous le dis, à moins qu'un grain de </w:t>
      </w:r>
      <w:r>
        <w:rPr>
          <w:b/>
          <w:lang w:val="fr_FR" w:bidi="fr_FR"/>
        </w:rPr>
        <w:t>blé</w:t>
      </w:r>
      <w:r>
        <w:rPr>
          <w:lang w:val="fr_FR" w:bidi="fr_FR"/>
        </w:rPr>
        <w:t xml:space="preserve"> ne tombe dans la terre et ne meure, il reste seul. Le blé est un type de récolte que l'on faisait beaucoup pousser en Palestine à l'époque de Jésus. Ils utilisaient le grain de blé pour faire du pain. Le grain est la graine individuelle qui peut se transformer en une nouvelle plante de blé. On doit enterrer une graine dans le sol pour produire une récolte.</w:t>
      </w:r>
    </w:p>
    <w:p>
      <w:pPr/>
      <w:r>
        <w:rPr>
          <w:lang w:val="fr_FR" w:bidi="fr_FR"/>
        </w:rPr>
      </w:r>
      <w:r>
        <w:rPr>
          <w:lang w:val="fr_FR" w:bidi="fr_FR"/>
        </w:rPr>
        <w:t xml:space="preserve">Arrêtez-vous ici et en groupe, regardez des photos de </w:t>
      </w:r>
      <w:r>
        <w:rPr>
          <w:lang w:val="fr_FR" w:bidi="fr_FR"/>
        </w:rPr>
        <w:t>blé dans un champ et de grain de blé</w:t>
      </w:r>
      <w:r>
        <w:rPr>
          <w:lang w:val="fr_FR" w:bidi="fr_FR"/>
        </w:rPr>
        <w:t>. Mettez cet enregistrement en pause ici.</w:t>
      </w:r>
    </w:p>
    <w:p>
      <w:pPr/>
      <w:r>
        <w:rPr>
          <w:lang w:val="fr_FR" w:bidi="fr_FR"/>
        </w:rPr>
      </w:r>
      <w:r>
        <w:rPr>
          <w:lang w:val="fr_FR" w:bidi="fr_FR"/>
        </w:rPr>
        <w:t xml:space="preserve">Celui qui aime sa vie la perd, et celui qui déteste sa vie dans ce monde la gardera pour </w:t>
      </w:r>
      <w:r>
        <w:rPr>
          <w:b/>
          <w:lang w:val="fr_FR" w:bidi="fr_FR"/>
        </w:rPr>
        <w:t>la vie éternelle</w:t>
      </w:r>
      <w:r>
        <w:rPr>
          <w:lang w:val="fr_FR" w:bidi="fr_FR"/>
        </w:rPr>
        <w:t xml:space="preserve">. Utilisez le même mot ou la même expression pour « vie éternelle » que vous avez utilisé dans les passages précédents. Pour plus d'informations sur la </w:t>
      </w:r>
      <w:r>
        <w:rPr>
          <w:lang w:val="fr_FR" w:bidi="fr_FR"/>
        </w:rPr>
        <w:t>vie éternelle</w:t>
      </w:r>
      <w:r>
        <w:rPr>
          <w:lang w:val="fr_FR" w:bidi="fr_FR"/>
        </w:rPr>
        <w:t>, référez-vous au Glossaire principal.</w:t>
      </w:r>
    </w:p>
    <w:p>
      <w:pPr/>
      <w:r>
        <w:rPr>
          <w:lang w:val="fr_FR" w:bidi="fr_FR"/>
        </w:rPr>
      </w:r>
      <w:r>
        <w:rPr>
          <w:lang w:val="fr_FR" w:bidi="fr_FR"/>
        </w:rPr>
        <w:t xml:space="preserve">Si quelqu'un me sert, il doit me suivre ; et là où je suis, mon serviteur sera aussi là. Si quelqu'un me sert, le </w:t>
      </w:r>
      <w:r>
        <w:rPr>
          <w:b/>
          <w:lang w:val="fr_FR" w:bidi="fr_FR"/>
        </w:rPr>
        <w:t>Père</w:t>
      </w:r>
      <w:r>
        <w:rPr>
          <w:lang w:val="fr_FR" w:bidi="fr_FR"/>
        </w:rPr>
        <w:t xml:space="preserve"> l'honorera. Utilisez le même mot pour Père que dans les passages précédents. Père est une façon dont Jésus fait référence à Dieu.</w:t>
      </w:r>
    </w:p>
    <w:p>
      <w:pPr/>
      <w:r>
        <w:rPr>
          <w:lang w:val="fr_FR" w:bidi="fr_FR"/>
        </w:rPr>
      </w:r>
      <w:r>
        <w:rPr>
          <w:lang w:val="fr_FR" w:bidi="fr_FR"/>
        </w:rPr>
        <w:t xml:space="preserve">Une voix est ensuite venue depuis </w:t>
      </w:r>
      <w:r>
        <w:rPr>
          <w:b/>
          <w:lang w:val="fr_FR" w:bidi="fr_FR"/>
        </w:rPr>
        <w:t>les cieux</w:t>
      </w:r>
      <w:r>
        <w:rPr>
          <w:lang w:val="fr_FR" w:bidi="fr_FR"/>
        </w:rPr>
        <w:t xml:space="preserve"> et a dit : « Je l'ai glorifié, et je le glorifierai de nouveau ». Utilisez le même mot pour cieux que dans les passages précédents. Pour plus d'informations sur le mot </w:t>
      </w:r>
      <w:r>
        <w:rPr>
          <w:lang w:val="fr_FR" w:bidi="fr_FR"/>
        </w:rPr>
        <w:t>cieux</w:t>
      </w:r>
      <w:r>
        <w:rPr>
          <w:lang w:val="fr_FR" w:bidi="fr_FR"/>
        </w:rPr>
        <w:t>, consultez le glossaire principal.</w:t>
      </w:r>
    </w:p>
    <w:p>
      <w:pPr/>
      <w:r>
        <w:rPr>
          <w:lang w:val="fr_FR" w:bidi="fr_FR"/>
        </w:rPr>
      </w:r>
      <w:r>
        <w:rPr>
          <w:lang w:val="fr_FR" w:bidi="fr_FR"/>
        </w:rPr>
        <w:t xml:space="preserve">Maintenant mon </w:t>
      </w:r>
      <w:r>
        <w:rPr>
          <w:b/>
          <w:lang w:val="fr_FR" w:bidi="fr_FR"/>
        </w:rPr>
        <w:t>âme</w:t>
      </w:r>
      <w:r>
        <w:rPr>
          <w:lang w:val="fr_FR" w:bidi="fr_FR"/>
        </w:rPr>
        <w:t xml:space="preserve"> est troublée. L’âme est la vie intérieure et les pensées d’une personne. L’âme est la partie d’une personne qui continue d’exister quand le corps meurt. L'âme peut faire référence à la vie qui se trouve dans toutes les créatures vivantes, les humains et les animaux, ou au vrai moi d'un individu qui continue d'exister après la mort. Utilisez le même mot pour âme que vous avez utilisé dans les passages précédents. Pour plus d'informations sur </w:t>
      </w:r>
      <w:r>
        <w:rPr>
          <w:lang w:val="fr_FR" w:bidi="fr_FR"/>
        </w:rPr>
        <w:t>l'âme</w:t>
      </w:r>
      <w:r>
        <w:rPr>
          <w:lang w:val="fr_FR" w:bidi="fr_FR"/>
        </w:rPr>
        <w:t>, référez-vous au glossaire principal.</w:t>
      </w:r>
    </w:p>
    <w:p>
      <w:pPr/>
      <w:r>
        <w:rPr>
          <w:lang w:val="fr_FR" w:bidi="fr_FR"/>
        </w:rPr>
      </w:r>
      <w:r>
        <w:rPr>
          <w:lang w:val="fr_FR" w:bidi="fr_FR"/>
        </w:rPr>
        <w:t xml:space="preserve">La foule qui se tenait là et l'a entendu dit que le tonnerre avait sonné. D'autres disent : « Un </w:t>
      </w:r>
      <w:r>
        <w:rPr>
          <w:b/>
          <w:lang w:val="fr_FR" w:bidi="fr_FR"/>
        </w:rPr>
        <w:t>ange</w:t>
      </w:r>
      <w:r>
        <w:rPr>
          <w:lang w:val="fr_FR" w:bidi="fr_FR"/>
        </w:rPr>
        <w:t xml:space="preserve"> lui a parlé ». Utilisez le même mot pour ange que dans les passages précédents. Pour plus d'informations sur le mot </w:t>
      </w:r>
      <w:r>
        <w:rPr>
          <w:lang w:val="fr_FR" w:bidi="fr_FR"/>
        </w:rPr>
        <w:t>anges</w:t>
      </w:r>
      <w:r>
        <w:rPr>
          <w:lang w:val="fr_FR" w:bidi="fr_FR"/>
        </w:rPr>
        <w:t>, consultez le glossaire principal.</w:t>
      </w:r>
    </w:p>
    <w:p>
      <w:pPr/>
      <w:r>
        <w:rPr>
          <w:lang w:val="fr_FR" w:bidi="fr_FR"/>
        </w:rPr>
      </w:r>
      <w:r>
        <w:rPr>
          <w:lang w:val="fr_FR" w:bidi="fr_FR"/>
        </w:rPr>
        <w:t xml:space="preserve">« Voici maintenant le </w:t>
      </w:r>
      <w:r>
        <w:rPr>
          <w:b/>
          <w:lang w:val="fr_FR" w:bidi="fr_FR"/>
        </w:rPr>
        <w:t>jugement</w:t>
      </w:r>
      <w:r>
        <w:rPr>
          <w:lang w:val="fr_FR" w:bidi="fr_FR"/>
        </w:rPr>
        <w:t xml:space="preserve"> de ce monde ; le chef de ce monde sera désormais jeté dehors ». Utilisez le même mot pour jugement que dans les passages précédents. Ici le mot jugement fait référence au moment où Jésus est mort sur la croix et a payé le prix pour le péché de chaque personne dans le monde. Dieu a jugé le monde, mais Jésus endure le jugement et la condamnation à la place du monde.</w:t>
      </w:r>
    </w:p>
    <w:p>
      <w:pPr/>
      <w:r>
        <w:rPr>
          <w:lang w:val="fr_FR" w:bidi="fr_FR"/>
        </w:rPr>
      </w:r>
      <w:r>
        <w:rPr>
          <w:lang w:val="fr_FR" w:bidi="fr_FR"/>
        </w:rPr>
        <w:t xml:space="preserve">La foule lui répond donc : « Nous avons entendu dans la </w:t>
      </w:r>
      <w:r>
        <w:rPr>
          <w:b/>
          <w:lang w:val="fr_FR" w:bidi="fr_FR"/>
        </w:rPr>
        <w:t>loi</w:t>
      </w:r>
      <w:r>
        <w:rPr>
          <w:lang w:val="fr_FR" w:bidi="fr_FR"/>
        </w:rPr>
        <w:t xml:space="preserve"> que le Christ demeure pour toujours ». Le terme loi fait normalement référence aux cinq livres de Moïse. Cependant, cela se rapporte ici à toutes les Écritures de l'Ancien Testament. Utilisez donc ici le mot que vous avez utilisé précédemment pour </w:t>
      </w:r>
      <w:r>
        <w:rPr>
          <w:b/>
          <w:lang w:val="fr_FR" w:bidi="fr_FR"/>
        </w:rPr>
        <w:t>Écritures</w:t>
      </w:r>
      <w:r>
        <w:rPr>
          <w:lang w:val="fr_FR" w:bidi="fr_FR"/>
        </w:rPr>
        <w:t xml:space="preserve">. Pour plus d'informations sur la </w:t>
      </w:r>
      <w:r>
        <w:rPr>
          <w:lang w:val="fr_FR" w:bidi="fr_FR"/>
        </w:rPr>
        <w:t>loi</w:t>
      </w:r>
      <w:r>
        <w:rPr>
          <w:lang w:val="fr_FR" w:bidi="fr_FR"/>
        </w:rPr>
        <w:t xml:space="preserve"> ou les </w:t>
      </w:r>
      <w:r>
        <w:rPr>
          <w:lang w:val="fr_FR" w:bidi="fr_FR"/>
        </w:rPr>
        <w:t>Écritures</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12:37–50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12.37–50. Laissez entrer la parole de Dieu dans vos cœurs.</w:t>
      </w:r>
    </w:p>
    <w:p>
      <w:pPr/>
      <w:r>
        <w:rPr>
          <w:lang w:val="fr_FR" w:bidi="fr_FR"/>
        </w:rPr>
      </w:r>
      <w:r>
        <w:rPr>
          <w:lang w:val="fr_FR" w:bidi="fr_FR"/>
        </w:rPr>
        <w:t>Écoutez l'enregistrement de Jean 12.37–50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12.37–50 dans la traduction la plus facile à comprendre.</w:t>
      </w:r>
    </w:p>
    <w:p>
      <w:pPr/>
      <w:r>
        <w:rPr>
          <w:lang w:val="fr_FR" w:bidi="fr_FR"/>
        </w:rPr>
      </w:r>
      <w:r>
        <w:rPr>
          <w:lang w:val="fr_FR" w:bidi="fr_FR"/>
        </w:rPr>
        <w:t>Dans le passage précédent, certains Grecs, c'est-à-dire des non-Juifs, sont allés vers Philippe et ont demandé à rencontrer Jésus. Jésus répond à la demande des Grecs et leur parle, ainsi qu'à la foule qui se tient près de lui. Il parle de l'heure à venir de sa mort et il donne l'illustration d'une graine qui doit mourir pour produire du fruit. Jésus dit que les gens devraient aimer Dieu beaucoup plus que leur propre vie pour gagner la vie éternelle. Il dit aux gens que quiconque voulait le servir devait être prêt à le suivre partout où il allait. Jésus prie ensuite à Dieu en demandant à Dieu de glorifier son nom et Dieu parle depuis les cieux pour que les personnes qui étaient avec Jésus puissent entendre la voix de Dieu.</w:t>
      </w:r>
    </w:p>
    <w:p>
      <w:pPr/>
      <w:r>
        <w:rPr>
          <w:lang w:val="fr_FR" w:bidi="fr_FR"/>
        </w:rPr>
      </w:r>
      <w:r>
        <w:rPr>
          <w:lang w:val="fr_FR" w:bidi="fr_FR"/>
        </w:rPr>
        <w:t>Jésus se compare lui-même à la lumière et encourage la foule à le suivre aussi longtemps que possible pendant qu'il était avec eux. Après avoir dit toutes ces choses, il les quitte et se cache loin d'eux.</w:t>
      </w:r>
    </w:p>
    <w:p>
      <w:pPr/>
      <w:r>
        <w:rPr>
          <w:lang w:val="fr_FR" w:bidi="fr_FR"/>
        </w:rPr>
      </w:r>
      <w:r>
        <w:rPr>
          <w:lang w:val="fr_FR" w:bidi="fr_FR"/>
        </w:rPr>
        <w:t>Ce passage est un récit dans lequel Jean explique pourquoi les gens n'ont pas cru en Jésus et raconte l'histoire de ce qui s'est passé ensuite.</w:t>
      </w:r>
    </w:p>
    <w:p>
      <w:pPr/>
      <w:r>
        <w:rPr>
          <w:lang w:val="fr_FR" w:bidi="fr_FR"/>
        </w:rPr>
      </w:r>
      <w:r>
        <w:rPr>
          <w:lang w:val="fr_FR" w:bidi="fr_FR"/>
        </w:rPr>
        <w:t>Bien que Jésus ait accompli de nombreux signes miraculeux en présence des gens, ils ne croyaient toujours pas en lui. Ici Jean parle de toutes les personnes qui ont été témoins des miracles de Jésus jusqu'à ce moment-là. Les signes miraculeux étaient tous les actes miraculeux et puissants que Jésus a accomplis. Ces actes étaient des signes, qui montraient que Jésus était le Christ, le Sauveur promis. Beaucoup de personnes, y compris les foules et les chefs juifs, ont été témoins de ces signes en Judée et en Galilée pendant le moment de son ministère. Ces personnes ont vu et entendu tout ce que Jésus a fait. Cependant, la plupart de ces personnes qui ont vu Jésus faire ces signes ont refusé de croire en lui. Ils ne croyaient pas Jésus quand il leur a dit qui il était. Ils ne faisaient pas non plus confiance à Jésus, mais au lieu de cela, ils plaçaient leur confiance en eux-mêmes et dans les autres.</w:t>
      </w:r>
    </w:p>
    <w:p>
      <w:pPr/>
      <w:r>
        <w:rPr>
          <w:lang w:val="fr_FR" w:bidi="fr_FR"/>
        </w:rPr>
      </w:r>
      <w:r>
        <w:rPr>
          <w:lang w:val="fr_FR" w:bidi="fr_FR"/>
        </w:rPr>
        <w:t>Arrêtez-vous ici et racontez une histoire au groupe sur la façon dont vous êtes venus à croire en Jésus. Avez-vous vu un miracle ? Avez-vous entendu une histoire au sujet de Jésus qui vous a fait croire en lui ? Mettez cet enregistrement en pause ici.</w:t>
      </w:r>
    </w:p>
    <w:p>
      <w:pPr/>
      <w:r>
        <w:rPr>
          <w:lang w:val="fr_FR" w:bidi="fr_FR"/>
        </w:rPr>
      </w:r>
      <w:r>
        <w:rPr>
          <w:lang w:val="fr_FR" w:bidi="fr_FR"/>
        </w:rPr>
        <w:t>Le manque de croyance en Jésus de la part des Juifs en général s'est produit pour accomplir la prophétie d'Ésaïe le prophète. Un prophète était un homme qui parlait aux gens en tant que représentant de Dieu. Il dit aux gens ce que Dieu lui a révélé. Environ sept cents ans avant la naissance de Jésus, Ésaïe avait prédit que les gens ne seraient pas prêts à croire en Jésus, et cela s'est vraiment produit. Ésaïe pose d'abord à Dieu une question : « Dieu, qui a cru notre message ? » Ésaïe utilise cette question pour faire une déclaration négative et souligne le fait que très peu de personnes ont cru le message de Dieu. La plupart des gens l'avaient rejeté. L'expression « notre message » fait référence au message que Dieu a donné à Ésaïe pour qu'il le dise au peuple juif. Ésaïe pose une deuxième question : « À qui le Seigneur a-t-il révélé son bras puissant ? » Le « bras du Seigneur » est une figure de langage qui signifie « la puissance ou la force de Dieu ». Dans ce contexte, cela fait référence aux miracles que Jésus a faits par la puissance de Dieu. Ésaïe souligne le fait que peu de personnes croyaient qu'elles voyaient la puissance de Dieu à l'œuvre.</w:t>
      </w:r>
    </w:p>
    <w:p>
      <w:pPr/>
      <w:r>
        <w:rPr>
          <w:lang w:val="fr_FR" w:bidi="fr_FR"/>
        </w:rPr>
      </w:r>
      <w:r>
        <w:rPr>
          <w:lang w:val="fr_FR" w:bidi="fr_FR"/>
        </w:rPr>
        <w:t>Jean introduit maintenant le deuxième passage des Écritures du livre du prophète Ésaïe dans lequel Ésaïe explique pourquoi beaucoup de personnes étaient incapables de croire en Jésus. Jean déclare : « Ils ne pouvaient donc pas croire, parce qu'Ésaïe a aussi dit... » Jean dit que « les gens ne pouvaient pas croire », mais il ne mentionne pas en qui ils n'ont pas cru. Jean rendra clair dans ses écrits à qui fait référence le message d'Ésaïe. Le mot « par conséquent », qui signifie « pour cette raison » fait généralement référence à ce que l'auteur vient de dire. Ici cependant, Jean l'utilise pour expliquer l'incrédulité des Juifs dans ce qu'il dit ensuite.</w:t>
      </w:r>
    </w:p>
    <w:p>
      <w:pPr/>
      <w:r>
        <w:rPr>
          <w:lang w:val="fr_FR" w:bidi="fr_FR"/>
        </w:rPr>
      </w:r>
      <w:r>
        <w:rPr>
          <w:lang w:val="fr_FR" w:bidi="fr_FR"/>
        </w:rPr>
        <w:t>La deuxième citation d'Ésaïe par Jean dit pourquoi ils ne pouvaient pas croire. Jean dit : « Il a aveuglé leurs yeux et a durci leur cœur, de sorte que leurs yeux ne peuvent pas voir, et leur cœur ne peut pas comprendre, et ils ne peuvent pas se tourner vers moi pour que je les guérisse ». Ésaïe dit que quelqu'un a aveuglé les yeux des gens et a endurci leur cœur, de sorte qu'ils ne pourraient pas voir et comprendre la vérité spirituelle. Ils ne pouvaient pas comprendre la signification spirituelle de ce que Jésus a fait et a dit. En conséquence, ils ne pourraient pas se tourner vers Dieu et il ne pourrait pas les guérir. Il est difficile de comprendre qui sont représentés par les mots « il » et « je » dans cette Écriture. Beaucoup de personnes pensent qu'ils font tous deux référence à Dieu. D'autres pensent que seul « je » fait clairement référence à Dieu, mais « il » fait référence à quelqu'un qui n'est pas mentionné. Il pourrait s'agir de Dieu, ou il pourrait s'agir de quelqu'un ou quelque chose d'autre. Il n'est pas clair de qui il s'agit. Le point du passage est que les gens avaient des cœurs durs, des yeux aveugles et des cœurs qui ne comprenaient pas pour qu'ils ne se soient pas détournés du péché et orientés vers Dieu et ne reçoivent pas la guérison de sa part. Ils sont responsables de leur non-croyance. Mais Dieu a accompli ses objectifs quand ils refusent de croire. Durcir son cœur, c'est le rendre dur et raide. Les gens à l'époque de Jésus utilisaient le mot « cœur » pour faire référence à leurs pensées et à leurs émotions. Dieu confirme les gens dans leur mauvaise pensée pour qu'ils ne changent pas. Il ne les a pas rendus sages, mais leur a plutôt permis de suivre des pensées fausses et insensées. Et ils ne pouvaient donc pas comprendre qui était Jésus. Ils ne comprenaient pas qu'il était le Christ, le Sauveur promis. Dieu savait que cela se produirait et que cela faisait partie de son jugement parce qu'ils refusaient de croire. Cependant, ce n'était pas ce qu'il voulait qu'il se produise. Il préférait que les gens se repentent et se tournent vers lui et croient en lui, pour qu'il puisse les guérir. Mais ils ont refusé de croire.</w:t>
      </w:r>
    </w:p>
    <w:p>
      <w:pPr/>
      <w:r>
        <w:rPr>
          <w:lang w:val="fr_FR" w:bidi="fr_FR"/>
        </w:rPr>
      </w:r>
      <w:r>
        <w:rPr>
          <w:lang w:val="fr_FR" w:bidi="fr_FR"/>
        </w:rPr>
        <w:t>Jean explique qu'Ésaïe a écrit ces choses parce qu'il avait une vision de la gloire du Seigneur. Ici Jean identifie « le Seigneur » à Jésus-Christ. Dans sa vision, Ésaïe a vu à l'avance la gloire que Jésus aurait plus tard en tant que résultat de sa mort et de sa résurrection. Il a vu la grandeur, la majesté et la puissance de Jésus.</w:t>
      </w:r>
    </w:p>
    <w:p>
      <w:pPr/>
      <w:r>
        <w:rPr>
          <w:lang w:val="fr_FR" w:bidi="fr_FR"/>
        </w:rPr>
      </w:r>
      <w:r>
        <w:rPr>
          <w:lang w:val="fr_FR" w:bidi="fr_FR"/>
        </w:rPr>
        <w:t>Néanmoins, beaucoup de personnes croyaient en Jésus, même beaucoup d'autorités juives. Même si beaucoup de personnes avaient rejeté Jésus, il y a eu beaucoup de personnes qui ont cru en lui. Et, chose surprenante, de nombreux chefs religieux, membres du sanhédrin, c'est-à-dire du conseil dirigeant, croyaient aussi que Jésus était le Christ, le Sauveur promis. Mais ils ne disent pas aux autres personnes qu'ils croyaient en Jésus, parce qu'ils avaient peur que les pharisiens ne leur permettent plus d'adorer dans la synagogue, le lieu d'adoration juif. Ces chefs juifs avaient peur que les pharisiens qui ne croyaient pas en Jésus les rejettent et les retirent de leur communauté religieuse. La raison pour laquelle les chefs avaient peur des pharisiens était qu'ils aimaient la louange des hommes plus que la louange de Dieu. Ils voulaient que les gens les acceptent et les vantent plus qu'ils ne voulaient que Dieu les vante. Ils se souciaient plus de ce que les gens disaient à leur sujet que de ce que Dieu disait à leur sujet.</w:t>
      </w:r>
    </w:p>
    <w:p>
      <w:pPr/>
      <w:r>
        <w:rPr>
          <w:lang w:val="fr_FR" w:bidi="fr_FR"/>
        </w:rPr>
      </w:r>
      <w:r>
        <w:rPr>
          <w:lang w:val="fr_FR" w:bidi="fr_FR"/>
        </w:rPr>
        <w:t>Jésus parle ensuite à haute voix et fait une annonce importante : « Celui qui croit en moi croit non seulement en moi, mais aussi en celui qui m'a envoyé ». Il dit que quiconque croyait en lui, quiconque croyait qu'il était le Christ, le Sauveur promis, croyait aussi en Dieu. Croire en Jésus signifie croire les faits au sujet de qui était Jésus et de ce qu'il a fait. Cela inclue également l'idée de faire confiance à Jésus au lieu de se fier à soi-même ou à quelqu'un d'autre. Quiconque croit donc en Jésus croit donc aussi en Dieu le Père, qui l'a envoyé. Jésus dit aussi que celui qui l'a vu a vu aussi celui qui l'a envoyé. Jésus disait qu'il était un avec Dieu et voir Jésus était la même chose que voir Dieu le Père.</w:t>
      </w:r>
    </w:p>
    <w:p>
      <w:pPr/>
      <w:r>
        <w:rPr>
          <w:lang w:val="fr_FR" w:bidi="fr_FR"/>
        </w:rPr>
      </w:r>
      <w:r>
        <w:rPr>
          <w:lang w:val="fr_FR" w:bidi="fr_FR"/>
        </w:rPr>
        <w:t>Jésus se compare lui-même à la lumière. Il dit : « Je suis venu dans le monde comme une lumière ». Il est venu dans le monde pour être sa lumière, pour montrer aux gens la vérité, en particulier au sujet de Dieu et du salut. Il poursuit : « Celui qui croit en moi ne restera pas dans les ténèbres ». Jésus compare maintenant les ténèbres au mal. Les « ténèbres » représentent le mal. Jésus est venu pour que ceux qui croient en lui ne continuent plus à vivre dans le mal. Ceux qui restent dans le mal sont comme ceux qui restent dans les ténèbres.</w:t>
      </w:r>
    </w:p>
    <w:p>
      <w:pPr/>
      <w:r>
        <w:rPr>
          <w:lang w:val="fr_FR" w:bidi="fr_FR"/>
        </w:rPr>
      </w:r>
      <w:r>
        <w:rPr>
          <w:lang w:val="fr_FR" w:bidi="fr_FR"/>
        </w:rPr>
        <w:t>Jésus poursuit en disant : « Je ne suis pas celui qui jugera ceux qui entendent mes paroles, mais qui refusent de continuer à les mettre en pratique. Parce que je ne suis pas venu dans le monde pour le juger, mais pour le sauver. » Le texte original souligne le mot « je », qui fait référence à Jésus. Jésus lui-même n'est pas celui qui condamne quiconque entend son enseignement mais refuse de lui obéir et ainsi le rejette. Il dit que ni à ce moment-là, ni dans l'avenir, ne jugerait-il lui-même ceux qui n'acceptent pas son enseignement. Il ne les jugerait pas parce que Jésus n'est pas venu dans le monde pour juger ou condamner les gens du monde. Jésus est venu dans le monde pour le délivrer du péché et le sauver. En mourant sur la croix et à travers Dieu en le ressuscitant à la vie, Jésus a vaincu le péché et a donné à toutes les personnes qui croyaient en lui l'occasion d'avoir la vie éternelle.</w:t>
      </w:r>
    </w:p>
    <w:p>
      <w:pPr/>
      <w:r>
        <w:rPr>
          <w:lang w:val="fr_FR" w:bidi="fr_FR"/>
        </w:rPr>
      </w:r>
      <w:r>
        <w:rPr>
          <w:lang w:val="fr_FR" w:bidi="fr_FR"/>
        </w:rPr>
        <w:t>Jésus ajoute en disant : « Celui qui me rejette et ne reçoit pas mes paroles a un juge ; la parole que j'ai dite le jugera au dernier jour ». « Celui qui rejette Jésus et ne reçoit pas ses paroles » est quiconque refuse d'avoir quoi que ce soit à faire avec Jésus, quiconque le repousse, n'accepte pas son enseignement et ne fait pas ce qu'il dit. Rejeter Jésus et ne pas recevoir ses paroles est la même chose. Et il y a un juge pour une telle personne : quelqu'un jugera quiconque rejette Jésus. Jésus compare maintenant sa parole, c'est-à-dire ce qu'il a dit, à une personne qui est un juge. Cela fait référence au moment où Dieu jugera les gens pour savoir s'ils ont reçu la parole de Jésus. Cela se produira au dernier jour, quand Dieu met fin au monde et juge tout le monde.</w:t>
      </w:r>
    </w:p>
    <w:p>
      <w:pPr/>
      <w:r>
        <w:rPr>
          <w:lang w:val="fr_FR" w:bidi="fr_FR"/>
        </w:rPr>
      </w:r>
      <w:r>
        <w:rPr>
          <w:lang w:val="fr_FR" w:bidi="fr_FR"/>
        </w:rPr>
        <w:t>Arrêtez-vous ici et discutez en groupe : qui accomplit la justice dans votre groupe de personnes ? Qui a fait les lois que les gens utilisent pour juger les autres ? Les gens utilisent-ils les lois principalement pour punir les gens ou pour les aider à distinguer le bien du mal et leur enseigner à ne pas commettre de nouveau des crimes ? Mettez cet enregistrement en pause ici.</w:t>
      </w:r>
    </w:p>
    <w:p>
      <w:pPr/>
      <w:r>
        <w:rPr>
          <w:lang w:val="fr_FR" w:bidi="fr_FR"/>
        </w:rPr>
      </w:r>
      <w:r>
        <w:rPr>
          <w:lang w:val="fr_FR" w:bidi="fr_FR"/>
        </w:rPr>
        <w:t>Jésus rend ensuite clair qu'il dépend des paroles de Dieu le Père. Il dit : « Car je n'ai pas parlé sous ma propre autorité, mais le Père qui m'a envoyé m'a donné lui-même un commandement : ce que je dois dire et ce que je dois parler ». Jésus explique pourquoi sa parole jugerait ceux qui la rejettent. C'est parce que Dieu était la source de ce que Jésus a dit. Jésus ne parlait pas sur la base de sa propre autorité. Il n'a pas inventé ses propres pensées pour ensuite les dire. Dieu avait donné à Jésus son message. Dieu a ordonné à Jésus exactement ce qu'il doit dire et Jésus parle de l'autorité de Dieu.</w:t>
      </w:r>
    </w:p>
    <w:p>
      <w:pPr/>
      <w:r>
        <w:rPr>
          <w:lang w:val="fr_FR" w:bidi="fr_FR"/>
        </w:rPr>
      </w:r>
      <w:r>
        <w:rPr>
          <w:lang w:val="fr_FR" w:bidi="fr_FR"/>
        </w:rPr>
        <w:t>Jésus dit ensuite que le commandement de Dieu qu'il a donné à Jésus fait que les gens vivent pour toujours. Le commandement de Dieu apporte la vie éternelle, c'est-à-dire la vie avec Dieu qui ne se terminera jamais, à ceux qui suivent le commandement. Tout ce que Jésus avait donc dit et dirait dans l'avenir aux gens est exactement ce que le Père lui avait dit de dire.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12.37–50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dix parties.</w:t>
      </w:r>
    </w:p>
    <w:p>
      <w:pPr/>
      <w:r>
        <w:rPr>
          <w:lang w:val="fr_FR" w:bidi="fr_FR"/>
        </w:rPr>
      </w:r>
      <w:r>
        <w:rPr>
          <w:b/>
          <w:lang w:val="fr_FR" w:bidi="fr_FR"/>
        </w:rPr>
        <w:t>Dans la première partie :</w:t>
      </w:r>
      <w:r>
        <w:rPr>
          <w:lang w:val="fr_FR" w:bidi="fr_FR"/>
        </w:rPr>
        <w:t xml:space="preserve"> Jean déclare que malgré le fait que Jésus ait fait de nombreux signes miraculeux, les gens ne croyaient toujours pas en lui.</w:t>
      </w:r>
    </w:p>
    <w:p>
      <w:pPr/>
      <w:r>
        <w:rPr>
          <w:lang w:val="fr_FR" w:bidi="fr_FR"/>
        </w:rPr>
      </w:r>
      <w:r>
        <w:rPr>
          <w:b/>
          <w:lang w:val="fr_FR" w:bidi="fr_FR"/>
        </w:rPr>
        <w:t>Dans la deuxième partie :</w:t>
      </w:r>
      <w:r>
        <w:rPr>
          <w:lang w:val="fr_FR" w:bidi="fr_FR"/>
        </w:rPr>
        <w:t xml:space="preserve"> Jean explique que le manque de croyance en Jésus de la part des Juifs s'est produit pour accomplir la prophétie d'Ésaïe.</w:t>
      </w:r>
    </w:p>
    <w:p>
      <w:pPr/>
      <w:r>
        <w:rPr>
          <w:lang w:val="fr_FR" w:bidi="fr_FR"/>
        </w:rPr>
      </w:r>
      <w:r>
        <w:rPr>
          <w:b/>
          <w:lang w:val="fr_FR" w:bidi="fr_FR"/>
        </w:rPr>
        <w:t>Dans la troisième partie :</w:t>
      </w:r>
      <w:r>
        <w:rPr>
          <w:lang w:val="fr_FR" w:bidi="fr_FR"/>
        </w:rPr>
        <w:t xml:space="preserve"> Jean cite la première prophétie dans laquelle Ésaïe dit que très peu de personnes ont cru le message que Dieu a donné à Ésaïe pour qu'il le dise au peuple juif. Ésaïe souligne le fait que peu de personnes croyaient qu'elles voyaient la puissance de Dieu à l'œuvre.</w:t>
      </w:r>
    </w:p>
    <w:p>
      <w:pPr/>
      <w:r>
        <w:rPr>
          <w:lang w:val="fr_FR" w:bidi="fr_FR"/>
        </w:rPr>
      </w:r>
      <w:r>
        <w:rPr>
          <w:b/>
          <w:lang w:val="fr_FR" w:bidi="fr_FR"/>
        </w:rPr>
        <w:t>Dans la quatrième partie :</w:t>
      </w:r>
      <w:r>
        <w:rPr>
          <w:lang w:val="fr_FR" w:bidi="fr_FR"/>
        </w:rPr>
        <w:t xml:space="preserve"> la deuxième citation d'Ésaïe par Jean dit que quelqu'un ou quelque chose a aveuglé les yeux des gens et a endurci leur cœur, de sorte qu'ils ne pourraient pas voir et comprendre. En conséquence, ils ne pourraient pas se tourner vers le Seigneur et il ne pourrait pas les guérir.</w:t>
      </w:r>
    </w:p>
    <w:p>
      <w:pPr/>
      <w:r>
        <w:rPr>
          <w:lang w:val="fr_FR" w:bidi="fr_FR"/>
        </w:rPr>
      </w:r>
      <w:r>
        <w:rPr>
          <w:b/>
          <w:lang w:val="fr_FR" w:bidi="fr_FR"/>
        </w:rPr>
        <w:t>Dans la cinquième partie :</w:t>
      </w:r>
      <w:r>
        <w:rPr>
          <w:lang w:val="fr_FR" w:bidi="fr_FR"/>
        </w:rPr>
        <w:t xml:space="preserve"> Jean explique qu'Ésaïe a écrit ces choses parce qu'il avait une vision de la gloire de Jésus à l'avance.</w:t>
      </w:r>
    </w:p>
    <w:p>
      <w:pPr/>
      <w:r>
        <w:rPr>
          <w:lang w:val="fr_FR" w:bidi="fr_FR"/>
        </w:rPr>
      </w:r>
      <w:r>
        <w:rPr>
          <w:b/>
          <w:lang w:val="fr_FR" w:bidi="fr_FR"/>
        </w:rPr>
        <w:t>Dans la sixième partie :</w:t>
      </w:r>
      <w:r>
        <w:rPr>
          <w:lang w:val="fr_FR" w:bidi="fr_FR"/>
        </w:rPr>
        <w:t xml:space="preserve"> Jean dit que malgré l'incrédulité prévalante, beaucoup de personnes ont cru en Jésus, même beaucoup d'autorités juives. Mais ils ne disent pas aux autres personnes qu'ils croyaient en Jésus, parce qu'ils avaient peur que les pharisiens ne leur permettent plus d'adorer dans la synagogue, le lieu d'adoration juif. </w:t>
      </w:r>
    </w:p>
    <w:p>
      <w:pPr/>
      <w:r>
        <w:rPr>
          <w:lang w:val="fr_FR" w:bidi="fr_FR"/>
        </w:rPr>
      </w:r>
      <w:r>
        <w:rPr>
          <w:b/>
          <w:lang w:val="fr_FR" w:bidi="fr_FR"/>
        </w:rPr>
        <w:t>Dans la septième partie :</w:t>
      </w:r>
      <w:r>
        <w:rPr>
          <w:lang w:val="fr_FR" w:bidi="fr_FR"/>
        </w:rPr>
        <w:t xml:space="preserve"> Jésus crie et fait une annonce importante : « Celui qui croit en moi croit non seulement en moi, mais aussi en celui qui m'a envoyé ». Jésus dit aussi que celui qui le voit voit aussi Dieu qui l'a envoyé.</w:t>
      </w:r>
    </w:p>
    <w:p>
      <w:pPr/>
      <w:r>
        <w:rPr>
          <w:lang w:val="fr_FR" w:bidi="fr_FR"/>
        </w:rPr>
      </w:r>
      <w:r>
        <w:rPr>
          <w:b/>
          <w:lang w:val="fr_FR" w:bidi="fr_FR"/>
        </w:rPr>
        <w:t>Dans la huitième partie :</w:t>
      </w:r>
      <w:r>
        <w:rPr>
          <w:lang w:val="fr_FR" w:bidi="fr_FR"/>
        </w:rPr>
        <w:t xml:space="preserve"> Jésus déclare qu'il est venu dans le monde en tant que lumière, pour que celui qui croit en lui ne puisse pas rester dans les ténèbres.</w:t>
      </w:r>
    </w:p>
    <w:p>
      <w:pPr/>
      <w:r>
        <w:rPr>
          <w:lang w:val="fr_FR" w:bidi="fr_FR"/>
        </w:rPr>
      </w:r>
      <w:r>
        <w:rPr>
          <w:b/>
          <w:lang w:val="fr_FR" w:bidi="fr_FR"/>
        </w:rPr>
        <w:t>Dans la neuvième partie :</w:t>
      </w:r>
      <w:r>
        <w:rPr>
          <w:lang w:val="fr_FR" w:bidi="fr_FR"/>
        </w:rPr>
        <w:t xml:space="preserve"> Jésus poursuit en disant qu'il ne jugerait personne qui entend ses paroles, mais qui refuse de les garder. C'est parce qu'il n'est pas venu dans le monde pour le juger, mais pour le sauver. Mais il y a un juge pour ces personnes qui le rejettent et n'obéissent pas à son enseignement. La parole même que Jésus a parlé les jugera au dernier jour.</w:t>
      </w:r>
    </w:p>
    <w:p>
      <w:pPr/>
      <w:r>
        <w:rPr>
          <w:lang w:val="fr_FR" w:bidi="fr_FR"/>
        </w:rPr>
      </w:r>
      <w:r>
        <w:rPr>
          <w:b/>
          <w:lang w:val="fr_FR" w:bidi="fr_FR"/>
        </w:rPr>
        <w:t>Dans la dixième partie :</w:t>
      </w:r>
      <w:r>
        <w:rPr>
          <w:lang w:val="fr_FR" w:bidi="fr_FR"/>
        </w:rPr>
        <w:t xml:space="preserve"> Jésus rend ensuite clair le fait qu'il dépend des paroles de Dieu le Père. Il dit qu'il n'a pas parlé de sa propre autorité, mais que le Dieu qui l'a envoyé lui avait donné un commandement par rapport à ce qu'il doit dire. Et ce que Dieu a ordonné à Jésus de dire apporte la vie éternelle avec Dieu.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Ésaïe le prophète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personnes juives qui ne croyaient pas en Jésus</w:t>
      </w:r>
    </w:p>
    <w:p>
      <w:pPr>
        <w:pStyle w:val="ListBullet"/>
        <w:spacing w:line="240" w:lineRule="auto"/>
        <w:ind w:left="720"/>
      </w:pPr>
      <w:r>
        <w:rPr>
          <w:lang w:val="fr_FR" w:bidi="fr_FR"/>
        </w:rPr>
      </w:r>
      <w:r>
        <w:rPr>
          <w:lang w:val="fr_FR" w:bidi="fr_FR"/>
        </w:rPr>
        <w:t>Les personnes juives qui ont cru en Jésus</w:t>
      </w:r>
    </w:p>
    <w:p>
      <w:pPr>
        <w:pStyle w:val="ListBullet"/>
        <w:spacing w:line="240" w:lineRule="auto"/>
        <w:ind w:left="720"/>
      </w:pPr>
      <w:r>
        <w:rPr>
          <w:lang w:val="fr_FR" w:bidi="fr_FR"/>
        </w:rPr>
      </w:r>
      <w:r>
        <w:rPr>
          <w:lang w:val="fr_FR" w:bidi="fr_FR"/>
        </w:rPr>
        <w:t>Les chefs juifs qui croyaient en Jésus</w:t>
      </w:r>
    </w:p>
    <w:p>
      <w:pPr>
        <w:pStyle w:val="ListBullet"/>
        <w:spacing w:line="240" w:lineRule="auto"/>
        <w:ind w:left="720"/>
      </w:pPr>
      <w:r>
        <w:rPr>
          <w:lang w:val="fr_FR" w:bidi="fr_FR"/>
        </w:rPr>
      </w:r>
      <w:r>
        <w:rPr>
          <w:lang w:val="fr_FR" w:bidi="fr_FR"/>
        </w:rPr>
        <w:t>Et les pharisiens</w:t>
      </w:r>
    </w:p>
    <w:p>
      <w:pPr/>
      <w:r>
        <w:rPr>
          <w:lang w:val="fr_FR" w:bidi="fr_FR"/>
        </w:rPr>
      </w:r>
      <w:r>
        <w:rPr>
          <w:lang w:val="fr_FR" w:bidi="fr_FR"/>
        </w:rPr>
        <w:t>En groupe, prêtez attention à ces parties du cadre du passage :</w:t>
      </w:r>
    </w:p>
    <w:p>
      <w:pPr/>
      <w:r>
        <w:rPr>
          <w:lang w:val="fr_FR" w:bidi="fr_FR"/>
        </w:rPr>
      </w:r>
      <w:r>
        <w:rPr>
          <w:lang w:val="fr_FR" w:bidi="fr_FR"/>
        </w:rPr>
        <w:t>Bien que Jésus ait accompli de nombreux signes miraculeux en présence des gens, ils ne croyaient toujours pas en lui. Le mot « cependant » indique que le manque de croyance des gens en Jésus était surprenant.</w:t>
      </w:r>
    </w:p>
    <w:p>
      <w:pPr/>
      <w:r>
        <w:rPr>
          <w:lang w:val="fr_FR" w:bidi="fr_FR"/>
        </w:rPr>
      </w:r>
      <w:r>
        <w:rPr>
          <w:lang w:val="fr_FR" w:bidi="fr_FR"/>
        </w:rPr>
        <w:t>Cela servait à accomplir ce qu'Ésaïe le prophète avait prédit en disant : « Seigneur, qui a cru ce que nous leur avons dit ? À qui le Seigneur a-t-il révélé sa puissance pour sauver ? »</w:t>
      </w:r>
    </w:p>
    <w:p>
      <w:pPr/>
      <w:r>
        <w:rPr>
          <w:lang w:val="fr_FR" w:bidi="fr_FR"/>
        </w:rPr>
      </w:r>
      <w:r>
        <w:rPr>
          <w:lang w:val="fr_FR" w:bidi="fr_FR"/>
        </w:rPr>
        <w:t>Ici Ésaïe utilise des questions pour transmettre son message. Ces questions ne nécessitent pas une réponse et ressemblent plus à des déclarations négatives.</w:t>
      </w:r>
    </w:p>
    <w:p>
      <w:pPr/>
      <w:r>
        <w:rPr>
          <w:lang w:val="fr_FR" w:bidi="fr_FR"/>
        </w:rPr>
      </w:r>
      <w:r>
        <w:rPr>
          <w:lang w:val="fr_FR" w:bidi="fr_FR"/>
        </w:rPr>
        <w:t xml:space="preserve">Jean introduit un autre passage des Écritures d'Ésaïe le prophète, qui explique pourquoi les gens étaient incapables de croire en Jésus. Ésaïe dit : « Il a aveuglé leurs yeux et a durci leur cœur, de sorte que leurs yeux ne peuvent pas voir, et leur cœur ne peut pas comprendre, et ils ne peuvent pas se tourner vers moi pour que je les guérisse ». Il est difficile de comprendre à qui font référence les mots « il » et « je ». Beaucoup de personnes pensent qu'ils font tous deux référence à Dieu. D'autres pensent que seul « je » fait clairement référence à Dieu, mais « il » fait référence à quelqu'un qui n'est pas mentionné. Il pourrait s'agir de Dieu, ou il pourrait s'agir de quelqu'un ou quelque chose d'autre. Il n'est pas clair de qui il s'agit. Le point du passage est que les gens avaient des cœurs durs, des yeux aveugles et des cœurs qui ne comprenaient pas pour qu'ils ne se soient pas détournés du péché et orientés vers Dieu et ne reçoivent pas la guérison de sa part. </w:t>
      </w:r>
    </w:p>
    <w:p>
      <w:pPr/>
      <w:r>
        <w:rPr>
          <w:lang w:val="fr_FR" w:bidi="fr_FR"/>
        </w:rPr>
      </w:r>
      <w:r>
        <w:rPr>
          <w:lang w:val="fr_FR" w:bidi="fr_FR"/>
        </w:rPr>
        <w:t>Jean explique qu'Ésaïe a écrit ces choses parce qu'il avait une vision de la gloire du Seigneur. Ici Jean identifie « le Seigneur » à Jésus-Christ. Dans sa vision, Ésaïe a vu quelque chose qui a révélé la grandeur, la majesté et la puissance de Jésus.</w:t>
      </w:r>
    </w:p>
    <w:p>
      <w:pPr/>
      <w:r>
        <w:rPr>
          <w:lang w:val="fr_FR" w:bidi="fr_FR"/>
        </w:rPr>
      </w:r>
      <w:r>
        <w:rPr>
          <w:lang w:val="fr_FR" w:bidi="fr_FR"/>
        </w:rPr>
        <w:t>Néanmoins, beaucoup de personnes croyaient en Jésus, même beaucoup d'autorités juives. Le mot « néanmoins » introduit un contraste avec le thème principal du paragraphe précédent, qui disait que peu de personnes croyaient en Jésus. Même si la plupart des gens ne croyaient pas en Jésus, beaucoup ont cru en lui, même certains des chefs juifs.</w:t>
      </w:r>
    </w:p>
    <w:p>
      <w:pPr/>
      <w:r>
        <w:rPr>
          <w:lang w:val="fr_FR" w:bidi="fr_FR"/>
        </w:rPr>
      </w:r>
      <w:r>
        <w:rPr>
          <w:lang w:val="fr_FR" w:bidi="fr_FR"/>
        </w:rPr>
        <w:t>Mais parce qu'ils avaient peur des pharisiens, ils ne disent pas qu'ils croyaient en Jésus. Ils avaient peur que les pharisiens les jettent hors de la synagogue, le lieu d'adoration juif. C'était parce qu'ils aimaient la louange humaine plus que la louange de Dieu. Jean utilise le mot « mais » pour contraster le fait que les Juifs ont cru en Jésus, mais qu'ils ne l'ont pas rendu public, c'est-à-dire qu'ils ne l'ont pas dit aux autres.</w:t>
      </w:r>
    </w:p>
    <w:p>
      <w:pPr/>
      <w:r>
        <w:rPr>
          <w:lang w:val="fr_FR" w:bidi="fr_FR"/>
        </w:rPr>
      </w:r>
      <w:r>
        <w:rPr>
          <w:lang w:val="fr_FR" w:bidi="fr_FR"/>
        </w:rPr>
        <w:t>Jean se déplace maintenant rapidement vers une nouvelle partie de l'histoire et il nous parle d'un moment où Jésus a proclamé à haute voix aux personnes autour de lui. Nous ne savons pas où était Jésus ni à qui il parlait. Jésus proclame ensuite : « Celui qui croit en moi croit non seulement en moi, mais aussi en celui qui m'a envoyé. Car quand vous me voyez, vous voyez celui qui m'a envoyé. »</w:t>
      </w:r>
    </w:p>
    <w:p>
      <w:pPr/>
      <w:r>
        <w:rPr>
          <w:lang w:val="fr_FR" w:bidi="fr_FR"/>
        </w:rPr>
      </w:r>
      <w:r>
        <w:rPr>
          <w:lang w:val="fr_FR" w:bidi="fr_FR"/>
        </w:rPr>
        <w:t>Arrêtez-vous ici et discutez en groupe : comment changez-vous soudainement l'action dans une histoire ? Essayez de raconter une histoire avec plusieurs parties différentes, et prêtez attention à la façon dont vous passez d'une partie à la suivante. Mettez cet enregistrement en pause ici.</w:t>
      </w:r>
    </w:p>
    <w:p>
      <w:pPr/>
      <w:r>
        <w:rPr>
          <w:lang w:val="fr_FR" w:bidi="fr_FR"/>
        </w:rPr>
      </w:r>
      <w:r>
        <w:rPr>
          <w:lang w:val="fr_FR" w:bidi="fr_FR"/>
        </w:rPr>
        <w:t>Jésus se compare lui-même à la lumière. Il dit : « Je suis venu dans le monde comme une lumière ». Il est venu dans le monde pour être sa lumière, pour montrer aux gens la vérité, en particulier au sujet de Dieu et du salut. Il poursuit : « Celui qui croit en moi ne restera pas dans les ténèbres ». Les mot ténèbres représentent le mal. Jésus est venu pour que ceux qui croient en lui ne continuent plus à vivre dans le mal. Ceux qui restent dans le mal sont comme ceux qui restent dans les ténèbres.</w:t>
      </w:r>
    </w:p>
    <w:p>
      <w:pPr/>
      <w:r>
        <w:rPr>
          <w:lang w:val="fr_FR" w:bidi="fr_FR"/>
        </w:rPr>
      </w:r>
      <w:r>
        <w:rPr>
          <w:lang w:val="fr_FR" w:bidi="fr_FR"/>
        </w:rPr>
        <w:t>Jésus poursuit en disant : « Je ne suis pas celui qui jugera ceux qui entendent mes paroles, mais qui refusent de continuer à les mettre en pratique. Parce que je ne suis pas venu dans le monde pour le juger, mais pour le sauver. » Jésus nous dit quelque chose de surprenant ici : certaines personnes entendront son enseignement, mais elles ne lui obéiront pas. On penserait que quiconque entend les bons enseignements de Jésus leur obéirait ! Jésus nous donne ensuite un contraste fort : Jésus n'est pas venu dans le monde pour juger le monde, mais il est venu pour le sauver. Jésus veut souligner que son but principal était de sauver le monde.</w:t>
      </w:r>
    </w:p>
    <w:p>
      <w:pPr/>
      <w:r>
        <w:rPr>
          <w:lang w:val="fr_FR" w:bidi="fr_FR"/>
        </w:rPr>
      </w:r>
      <w:r>
        <w:rPr>
          <w:lang w:val="fr_FR" w:bidi="fr_FR"/>
        </w:rPr>
        <w:t>Arrêtez-vous ici et discutez en groupe : parlez de la façon dont vous expliquez quelque chose de surprenant. Racontez peut-être une histoire où quelqu'un a réagi de manière surprenante ou inattendue. Comment avez-vous parlé de cette situation ? Parlez ensuite d'un moment où vous vouliez vraiment souligner pourquoi vous avez fait une certaine chose. Comment en avez-vous parlé ? Mettez cet enregistrement en pause ici.</w:t>
      </w:r>
    </w:p>
    <w:p>
      <w:pPr/>
      <w:r>
        <w:rPr>
          <w:lang w:val="fr_FR" w:bidi="fr_FR"/>
        </w:rPr>
      </w:r>
      <w:r>
        <w:rPr>
          <w:lang w:val="fr_FR" w:bidi="fr_FR"/>
        </w:rPr>
        <w:t xml:space="preserve">Jésus ajoute en disant : « Il y a quelqu'un qui jugera ceux qui me rejettent en n'acceptant pas ce que je dis. Ma parole sera son juge au dernier jour. » Ici Jésus dit que Dieu jugera ceux qui rejettent Jésus et que Dieu utilisera les paroles que Jésus a parlées pour juger les gens. </w:t>
      </w:r>
    </w:p>
    <w:p>
      <w:pPr/>
      <w:r>
        <w:rPr>
          <w:lang w:val="fr_FR" w:bidi="fr_FR"/>
        </w:rPr>
      </w:r>
      <w:r>
        <w:rPr>
          <w:lang w:val="fr_FR" w:bidi="fr_FR"/>
        </w:rPr>
        <w:t>Jésus rend ensuite clair qu'il dépend des paroles de Dieu le Père. Il dit : « Car je n'ai pas parlé sous ma propre autorité, mais le Père qui m'a envoyé m'a donné lui-même un commandement : ce que je dois dire et ce que je dois parler ». Jésus veut nous dire pourquoi la parole de Jésus, c'est-à-dire son message, sera la chose qui juge ces personnes qui la rejettent. De nouveau, Jésus veut souligner le fait que Dieu le Père lui-même a dit à Jésus ce qu'il doit dire. Jésus n'a pas parlé sur sa propre autorité. Jésus utilise la répétition de l'idée « que dire » et « que parler » pour souligner l'idée que Dieu a dit à Jésus exactement ce qu'il doit dire.</w:t>
      </w:r>
    </w:p>
    <w:p>
      <w:pPr/>
      <w:r>
        <w:rPr>
          <w:lang w:val="fr_FR" w:bidi="fr_FR"/>
        </w:rPr>
      </w:r>
      <w:r>
        <w:rPr>
          <w:lang w:val="fr_FR" w:bidi="fr_FR"/>
        </w:rPr>
        <w:t>Arrêtez-vous ici et discutez en groupe : dans votre langue, comment soulignez-vous un concept ou une idée importante ? Mettez cet enregistrement en pause ici.</w:t>
      </w:r>
    </w:p>
    <w:p>
      <w:pPr/>
      <w:r>
        <w:rPr>
          <w:lang w:val="fr_FR" w:bidi="fr_FR"/>
        </w:rPr>
      </w:r>
      <w:r>
        <w:rPr>
          <w:lang w:val="fr_FR" w:bidi="fr_FR"/>
        </w:rPr>
        <w:t>Jésus termine ensuite son discours en disant : « Et je sais que son commandement est la vie éternelle. Ainsi, ce que je dis, je le dis comme le Père me l'a dit. » Le mot « par conséquent » introduit la raison pour laquelle Jésus ne dit que ce que Dieu le Père lui dit. Jésus savait que les commandements de Dieu apportaient la vie éternelle.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12.37–50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dix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Ésaïe le prophète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personnes juives qui ne croyaient pas en Jésus</w:t>
      </w:r>
    </w:p>
    <w:p>
      <w:pPr>
        <w:pStyle w:val="ListBullet"/>
        <w:spacing w:line="240" w:lineRule="auto"/>
        <w:ind w:left="720"/>
      </w:pPr>
      <w:r>
        <w:rPr>
          <w:lang w:val="fr_FR" w:bidi="fr_FR"/>
        </w:rPr>
      </w:r>
      <w:r>
        <w:rPr>
          <w:lang w:val="fr_FR" w:bidi="fr_FR"/>
        </w:rPr>
        <w:t>Les personnes juives qui ont cru en Jésus</w:t>
      </w:r>
    </w:p>
    <w:p>
      <w:pPr>
        <w:pStyle w:val="ListBullet"/>
        <w:spacing w:line="240" w:lineRule="auto"/>
        <w:ind w:left="720"/>
      </w:pPr>
      <w:r>
        <w:rPr>
          <w:lang w:val="fr_FR" w:bidi="fr_FR"/>
        </w:rPr>
      </w:r>
      <w:r>
        <w:rPr>
          <w:lang w:val="fr_FR" w:bidi="fr_FR"/>
        </w:rPr>
        <w:t>Les chefs juifs qui croyaient en Jésus</w:t>
      </w:r>
    </w:p>
    <w:p>
      <w:pPr>
        <w:pStyle w:val="ListBullet"/>
        <w:spacing w:line="240" w:lineRule="auto"/>
        <w:ind w:left="720"/>
      </w:pPr>
      <w:r>
        <w:rPr>
          <w:lang w:val="fr_FR" w:bidi="fr_FR"/>
        </w:rPr>
      </w:r>
      <w:r>
        <w:rPr>
          <w:lang w:val="fr_FR" w:bidi="fr_FR"/>
        </w:rPr>
        <w:t>Et les pharisiens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Bien que Jésus ait accompli de nombreux signes miraculeux en présence des gens, ils ne croyaient toujours pas en lui.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Juifs qui ne croyaient pas en Jésus : « Que ressentez-vous ou que pensez-vous ? » Les gens pourraient répondre des choses comme : « Jésus guérit les gens un jour du sabbat. Le Messie ne désobéirait pas à la loi juive ! » ou « Aucun prophète ne vient de Galilée », ou « Jésus chasse les démons par la puissance de Satan. Il n'est pas le Messie.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Cela servait à accomplir ce qu'Ésaïe le prophète avait prédit en disant : « Seigneur, qui a cru ce que nous leur avons dit ? À qui le Seigneur a-t-il révélé sa puissance pour sauver ? »</w:t>
      </w:r>
    </w:p>
    <w:p>
      <w:pPr/>
      <w:r>
        <w:rPr>
          <w:lang w:val="fr_FR" w:bidi="fr_FR"/>
        </w:rPr>
      </w:r>
      <w:r>
        <w:rPr>
          <w:lang w:val="fr_FR" w:bidi="fr_FR"/>
        </w:rPr>
        <w:t>Ils ne pouvaient donc pas croire. Car Ésaïe dit de nouveau : « Le Seigneur a aveuglé leurs yeux et a endurci leur cœur, de sorte que leurs yeux ne peuvent pas voir, et leur cœur ne peut pas comprendre, et ils ne peuvent pas se tourner vers moi pour que je les guérisse ».</w:t>
      </w:r>
    </w:p>
    <w:p>
      <w:pPr/>
      <w:r>
        <w:rPr>
          <w:lang w:val="fr_FR" w:bidi="fr_FR"/>
        </w:rPr>
      </w:r>
      <w:r>
        <w:rPr>
          <w:lang w:val="fr_FR" w:bidi="fr_FR"/>
        </w:rPr>
        <w:t>Ésaïe a écrit ces choses, parce qu'il avait une vision de la gloire de Jésus.</w:t>
      </w:r>
    </w:p>
    <w:p>
      <w:pPr/>
      <w:r>
        <w:rPr>
          <w:lang w:val="fr_FR" w:bidi="fr_FR"/>
        </w:rPr>
      </w:r>
      <w:r>
        <w:rPr>
          <w:lang w:val="fr_FR" w:bidi="fr_FR"/>
        </w:rPr>
        <w:t>Néanmoins, beaucoup de personnes croyaient en Jésus, même beaucoup d'autorités juives.</w:t>
      </w:r>
    </w:p>
    <w:p>
      <w:pPr/>
      <w:r>
        <w:rPr>
          <w:lang w:val="fr_FR" w:bidi="fr_FR"/>
        </w:rPr>
      </w:r>
      <w:r>
        <w:rPr>
          <w:lang w:val="fr_FR" w:bidi="fr_FR"/>
        </w:rPr>
        <w:t>Mais parce qu'ils avaient peur des pharisiens, ils ne disent pas qu'ils croyaient en Jésus. Ils avaient peur que les pharisiens les jettent hors de la synagogue, le lieu d'adoration juif. C'était parce qu'ils aimaient la louange humaine plus que la louange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chefs juifs qui ont cru en Jésus : « Que ressentez-vous ou que pensez-vous ? » La personne pourrait répondre des choses comme : « Jésus est le Messie, le Sauveur promis ! Regardez combien de signes il a faits ! » ou « Il a ressuscité Lazare d'entre les morts ! Tant de personnes l'ont vu ! » ou « Mais si nous disons aux autres que nous croyons en Jésus, ils nous mettront hors de la synagogue. Et que ferons-nous ensuite ? Nous ne le leur dirons pas.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proclame ensuite : « Celui qui croit en moi croit non seulement en moi, mais aussi en celui qui m'a envoyé. Car quand vous me voyez, vous voyez celui qui m'a envoyé. »</w:t>
      </w:r>
    </w:p>
    <w:p>
      <w:pPr/>
      <w:r>
        <w:rPr>
          <w:lang w:val="fr_FR" w:bidi="fr_FR"/>
        </w:rPr>
      </w:r>
      <w:r>
        <w:rPr>
          <w:lang w:val="fr_FR" w:bidi="fr_FR"/>
        </w:rPr>
        <w:t>Puis Jésus dit : « Je suis venu dans le monde comme une lumière ». Celui qui croit en moi peut ne pas rester dans les ténèbres. »</w:t>
      </w:r>
    </w:p>
    <w:p>
      <w:pPr/>
      <w:r>
        <w:rPr>
          <w:lang w:val="fr_FR" w:bidi="fr_FR"/>
        </w:rPr>
      </w:r>
      <w:r>
        <w:rPr>
          <w:lang w:val="fr_FR" w:bidi="fr_FR"/>
        </w:rPr>
        <w:t>Jésus poursuit en disant : « Je ne suis pas celui qui jugera ceux qui entendent mes paroles, mais qui refusent de continuer à les mettre en pratique. Parce que je ne suis pas venu dans le monde pour le juger, mais pour le sauver. Il y a quelqu'un qui jugerait ceux qui me rejettent en n'acceptant pas ce que je dis. Ma parole sera son juge au dernier jour. »</w:t>
      </w:r>
    </w:p>
    <w:p>
      <w:pPr/>
      <w:r>
        <w:rPr>
          <w:lang w:val="fr_FR" w:bidi="fr_FR"/>
        </w:rPr>
      </w:r>
      <w:r>
        <w:rPr>
          <w:lang w:val="fr_FR" w:bidi="fr_FR"/>
        </w:rPr>
        <w:t xml:space="preserve">Jésus rend ensuite clair qu'il dépend des paroles de Dieu le Père. Il dit : « Car je n'ai pas parlé sous ma propre autorité, mais le Père qui m'a envoyé m'a donné lui-même un commandement : ce que je dois dire et ce que je dois parler ». Et je sais que son commandement est la vie éternelle. Ainsi, ce que je dis, je le dis comme le Père me l'a dit.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Gloire au Père pour sa sagesse ! Louez-le parce que ses commandements donnent la vie éternelle ! » ou « Je ne veux que dire ce que le Père me dit de dire. Je parle sous son autorité, et non la mienne », ou « La volonté du Père est parfaite. Gloire à toi, Père !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12.37–50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Bien qu'il ait fait tant de </w:t>
      </w:r>
      <w:r>
        <w:rPr>
          <w:b/>
          <w:lang w:val="fr_FR" w:bidi="fr_FR"/>
        </w:rPr>
        <w:t>signes</w:t>
      </w:r>
      <w:r>
        <w:rPr>
          <w:lang w:val="fr_FR" w:bidi="fr_FR"/>
        </w:rPr>
        <w:t xml:space="preserve"> devant eux, ils ne croyaient toujours pas en lui. Utilisez le même mot pour signe que dans les passages précédents. Pour plus d'informations sur les </w:t>
      </w:r>
      <w:r>
        <w:rPr>
          <w:lang w:val="fr_FR" w:bidi="fr_FR"/>
        </w:rPr>
        <w:t>signes</w:t>
      </w:r>
      <w:r>
        <w:rPr>
          <w:lang w:val="fr_FR" w:bidi="fr_FR"/>
        </w:rPr>
        <w:t>, consultez le glossaire principal.</w:t>
      </w:r>
    </w:p>
    <w:p>
      <w:pPr/>
      <w:r>
        <w:rPr>
          <w:lang w:val="fr_FR" w:bidi="fr_FR"/>
        </w:rPr>
      </w:r>
      <w:r>
        <w:rPr>
          <w:lang w:val="fr_FR" w:bidi="fr_FR"/>
        </w:rPr>
        <w:t xml:space="preserve">C'est exactement ce qu'Ésaïe le </w:t>
      </w:r>
      <w:r>
        <w:rPr>
          <w:b/>
          <w:lang w:val="fr_FR" w:bidi="fr_FR"/>
        </w:rPr>
        <w:t>prophète</w:t>
      </w:r>
      <w:r>
        <w:rPr>
          <w:lang w:val="fr_FR" w:bidi="fr_FR"/>
        </w:rPr>
        <w:t xml:space="preserve"> avait prédit : « </w:t>
      </w:r>
      <w:r>
        <w:rPr>
          <w:b/>
          <w:lang w:val="fr_FR" w:bidi="fr_FR"/>
        </w:rPr>
        <w:t>Seigneur</w:t>
      </w:r>
      <w:r>
        <w:rPr>
          <w:lang w:val="fr_FR" w:bidi="fr_FR"/>
        </w:rPr>
        <w:t xml:space="preserve">, qui avait cru notre message ? À qui le Seigneur a-t-il révélé son bras puissant ? » Utilisez le même mot pour prophète que vous avez utilisé dans les passages précédents. Pour plus d'informations sur le mot </w:t>
      </w:r>
      <w:r>
        <w:rPr>
          <w:lang w:val="fr_FR" w:bidi="fr_FR"/>
        </w:rPr>
        <w:t>prophète</w:t>
      </w:r>
      <w:r>
        <w:rPr>
          <w:lang w:val="fr_FR" w:bidi="fr_FR"/>
        </w:rPr>
        <w:t xml:space="preserve">, consultez le glossaire principal. Utilisez le même mot pour Seigneur que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 Ésaïe dit ces choses parce qu'il a vu sa </w:t>
      </w:r>
      <w:r>
        <w:rPr>
          <w:b/>
          <w:lang w:val="fr_FR" w:bidi="fr_FR"/>
        </w:rPr>
        <w:t>gloire</w:t>
      </w:r>
      <w:r>
        <w:rPr>
          <w:lang w:val="fr_FR" w:bidi="fr_FR"/>
        </w:rPr>
        <w:t xml:space="preserve"> et a parlé de lui ». Utilisez le même mot pour gloire que dans les passages précédents. Pour plus d'informations sur le mot </w:t>
      </w:r>
      <w:r>
        <w:rPr>
          <w:lang w:val="fr_FR" w:bidi="fr_FR"/>
        </w:rPr>
        <w:t>gloire</w:t>
      </w:r>
      <w:r>
        <w:rPr>
          <w:lang w:val="fr_FR" w:bidi="fr_FR"/>
        </w:rPr>
        <w:t xml:space="preserve">, référez-vous au Glossaire principal. </w:t>
      </w:r>
    </w:p>
    <w:p>
      <w:pPr/>
      <w:r>
        <w:rPr>
          <w:lang w:val="fr_FR" w:bidi="fr_FR"/>
        </w:rPr>
      </w:r>
      <w:r>
        <w:rPr>
          <w:lang w:val="fr_FR" w:bidi="fr_FR"/>
        </w:rPr>
        <w:t xml:space="preserve">« Néanmoins, beaucoup d'autorités ont cru en lui, mais par peur des </w:t>
      </w:r>
      <w:r>
        <w:rPr>
          <w:b/>
          <w:lang w:val="fr_FR" w:bidi="fr_FR"/>
        </w:rPr>
        <w:t>pharisiens</w:t>
      </w:r>
      <w:r>
        <w:rPr>
          <w:lang w:val="fr_FR" w:bidi="fr_FR"/>
        </w:rPr>
        <w:t xml:space="preserve">, ils ne l'ont pas confessé, pour qu'ils ne soient pas mis hors de la </w:t>
      </w:r>
      <w:r>
        <w:rPr>
          <w:b/>
          <w:lang w:val="fr_FR" w:bidi="fr_FR"/>
        </w:rPr>
        <w:t>synagogue</w:t>
      </w:r>
      <w:r>
        <w:rPr>
          <w:lang w:val="fr_FR" w:bidi="fr_FR"/>
        </w:rPr>
        <w:t xml:space="preserve"> ». Utilisez le même mot pour pharisiens que vous avez utilisé dans les passages précédents. Pour plus d'informations sur les </w:t>
      </w:r>
      <w:r>
        <w:rPr>
          <w:lang w:val="fr_FR" w:bidi="fr_FR"/>
        </w:rPr>
        <w:t>pharisiens</w:t>
      </w:r>
      <w:r>
        <w:rPr>
          <w:lang w:val="fr_FR" w:bidi="fr_FR"/>
        </w:rPr>
        <w:t xml:space="preserve">, référez-vous au Glossaire principal. Utilisez le même mot pour synagogue que vous avez utilisé dans les passages précédents. Pour plus d'informations sur la </w:t>
      </w:r>
      <w:r>
        <w:rPr>
          <w:lang w:val="fr_FR" w:bidi="fr_FR"/>
        </w:rPr>
        <w:t>synagogue</w:t>
      </w:r>
      <w:r>
        <w:rPr>
          <w:lang w:val="fr_FR" w:bidi="fr_FR"/>
        </w:rPr>
        <w:t>, référez-vous au glossaire principal.</w:t>
      </w:r>
    </w:p>
    <w:p>
      <w:pPr/>
      <w:r>
        <w:rPr>
          <w:lang w:val="fr_FR" w:bidi="fr_FR"/>
        </w:rPr>
      </w:r>
      <w:r>
        <w:rPr>
          <w:lang w:val="fr_FR" w:bidi="fr_FR"/>
        </w:rPr>
        <w:t xml:space="preserve">« Et je sais que son commandement est la </w:t>
      </w:r>
      <w:r>
        <w:rPr>
          <w:b/>
          <w:lang w:val="fr_FR" w:bidi="fr_FR"/>
        </w:rPr>
        <w:t>vie éternelle</w:t>
      </w:r>
      <w:r>
        <w:rPr>
          <w:lang w:val="fr_FR" w:bidi="fr_FR"/>
        </w:rPr>
        <w:t xml:space="preserve"> ». Utilisez le même mot ou la même expression pour vie éternelle que vous avez utilisé dans les passages précédents. Pour plus d'informations sur la </w:t>
      </w:r>
      <w:r>
        <w:rPr>
          <w:lang w:val="fr_FR" w:bidi="fr_FR"/>
        </w:rPr>
        <w:t>vie éternelle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13:1–11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13.1–11. Laissez entrer la parole de Dieu dans vos cœurs.</w:t>
      </w:r>
    </w:p>
    <w:p>
      <w:pPr/>
      <w:r>
        <w:rPr>
          <w:lang w:val="fr_FR" w:bidi="fr_FR"/>
        </w:rPr>
      </w:r>
      <w:r>
        <w:rPr>
          <w:lang w:val="fr_FR" w:bidi="fr_FR"/>
        </w:rPr>
        <w:t>Écoutez l'enregistrement de Jean 13.1–11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13.1–11 dans la traduction la plus facile à comprendre.</w:t>
      </w:r>
    </w:p>
    <w:p>
      <w:pPr/>
      <w:r>
        <w:rPr>
          <w:lang w:val="fr_FR" w:bidi="fr_FR"/>
        </w:rPr>
      </w:r>
      <w:r>
        <w:rPr>
          <w:lang w:val="fr_FR" w:bidi="fr_FR"/>
        </w:rPr>
        <w:t>Dans le passage précédent, Jean discute du manque de croyance en Jésus de la part de beaucoup de Juifs qui ont entendu Jésus et vu ses miracles. Beaucoup d'entre eux l'ont rejeté, comme l'avaient prophétisé les Écritures juives. D'autres ont cru, mais sont restés silencieux, ayant peur d'être eux-mêmes rejetés. Jésus enseigne ensuite aux gens à son propre propos : qui il était et pourquoi il était venu dans le monde. Il encourage les gens à croire en lui et à recevoir sa parole. Il souligne le fait qu'il est venu de Dieu et était obéissant à Dieu dans tout ce qu'il a dit.</w:t>
      </w:r>
    </w:p>
    <w:p>
      <w:pPr/>
      <w:r>
        <w:rPr>
          <w:lang w:val="fr_FR" w:bidi="fr_FR"/>
        </w:rPr>
      </w:r>
      <w:r>
        <w:rPr>
          <w:lang w:val="fr_FR" w:bidi="fr_FR"/>
        </w:rPr>
        <w:t>Ce passage est un récit qui décrit les événements qui ont suivi. Il était presque temps pour la fête de la Pâque juive. La Pâque était une fête que le peuple juif célébrait chaque année. Ils se souvenaient comment Dieu avait sauvé leurs ancêtres de l'esclavage en Égypte. Avant que la Pâque ne commence, Jésus savait que c'était maintenant l'heure, c'est-à-dire le moment pour lui de quitter ce monde et d'aller vers le Père. C'était le moment pour lui de mourir pour les gens, comme il était venu dans le monde. Jésus avait déjà senti que son heure était venue : il ne l'a pas seulement réalisé à ce moment-là. Le mot « heure » ne signifiait pas que Jésus mourrait dans les soixante minutes suivantes. Ici le mot « heure » fait référence au moment où Jésus quitterait le monde quand les gens le tueraient le jour suivant. Jésus comprenait qu'il était temps pour lui de quitter ce monde et de retourner vers son Père. Jésus ne vivrait plus sur la terre avec ses disciples, mais retournerait pour être avec Dieu. Jean l'auteur dit qu'« ayant aimé les siens qui étaient dans le monde, Jésus les a aimés jusqu'à la fin ». Jésus avait aimé ses disciples pendant son ministère et il les aimait encore. Il avait toujours eu une affection forte et avait montré de l'amour dans ses actions pour ceux qui le suivaient sur la terre. Il se souciait profondément d'eux et a continué d'agir pour leur bien-être et leur bénédiction. Les disciples appartenaient à Jésus dans le sens que Dieu les lui avait donné, et ils l'aimaient, lui obéissaient et le suivaient. Jésus comprenait qu'il avait atteint la fin de sa vie sur terre. Sachant cela, il a continué d'aimer et de montrer de l'amour à ses disciples. Sa mort pour eux l'a démontré et était l'acte ultime de l'amour de Jésus.</w:t>
      </w:r>
    </w:p>
    <w:p>
      <w:pPr/>
      <w:r>
        <w:rPr>
          <w:lang w:val="fr_FR" w:bidi="fr_FR"/>
        </w:rPr>
      </w:r>
      <w:r>
        <w:rPr>
          <w:lang w:val="fr_FR" w:bidi="fr_FR"/>
        </w:rPr>
        <w:t>Un certain temps avant le repas que Jésus était sur le point de manger avec ses disciples, le diable donne à Judas, le fils de Simon Iscariot, l'idée et le désir de trahir Jésus. Le diable l'a persuadé de livrer Jésus entre les mains de ses ennemis. Le diable est le chef des esprits mauvais, nommé Satan. Son nom signifie l'adversaire, l'ennemi ou l'accusateur. Dieu a créé Satan à l'origine encomme l'un des anges, mais il a décidé de se rebeller contre Dieu.</w:t>
      </w:r>
    </w:p>
    <w:p>
      <w:pPr/>
      <w:r>
        <w:rPr>
          <w:lang w:val="fr_FR" w:bidi="fr_FR"/>
        </w:rPr>
      </w:r>
      <w:r>
        <w:rPr>
          <w:lang w:val="fr_FR" w:bidi="fr_FR"/>
        </w:rPr>
        <w:t>Jésus et ses disciples mangeaient le souper ensemble le soir. Le souper était le dernier repas de la journée. C'était généralement un grand repas qui avait lieu le soir. Jean ne dit pas où cela s'est déroulé, mais nous savons d'après d'autres Évangiles que Jésus et les douze disciples étaient dans une chambre haute quelque part à Jérusalem.</w:t>
      </w:r>
    </w:p>
    <w:p>
      <w:pPr/>
      <w:r>
        <w:rPr>
          <w:lang w:val="fr_FR" w:bidi="fr_FR"/>
        </w:rPr>
      </w:r>
      <w:r>
        <w:rPr>
          <w:lang w:val="fr_FR" w:bidi="fr_FR"/>
        </w:rPr>
        <w:t>Jésus savait que Dieu le Père lui avait donné le pouvoir sur toute chose. Jésus savait aussi que Dieu l'avait envoyé sur la terre et qu'il quitterait bientôt la terre et retournerait vers Dieu dans les cieux. Jésus avait toujours su ces choses. Ce n'était pas quelque chose qu'il avait réalisé à ce moment-là. Et avec la pleine connaissance de son vrai statut et de sa vraie position, Jésus se lève de la table et enlève et met de côté ses vêtements extérieurs. Les vêtements extérieurs étaient un drap avec des franges, qu'il utilisait comme manteau. Il avait encore ses vêtements intérieurs, qui étaient une tunique. Il était maintenant habillé comme un esclave prêt à servir.</w:t>
      </w:r>
    </w:p>
    <w:p>
      <w:pPr/>
      <w:r>
        <w:rPr>
          <w:lang w:val="fr_FR" w:bidi="fr_FR"/>
        </w:rPr>
      </w:r>
      <w:r>
        <w:rPr>
          <w:lang w:val="fr_FR" w:bidi="fr_FR"/>
        </w:rPr>
        <w:t xml:space="preserve">Arrêtez-vous ici et en groupe, regardez une </w:t>
      </w:r>
      <w:r>
        <w:rPr>
          <w:lang w:val="fr_FR" w:bidi="fr_FR"/>
        </w:rPr>
        <w:t>image de vêtements d'hommes de l'époque de Jésus</w:t>
      </w:r>
      <w:r>
        <w:rPr>
          <w:lang w:val="fr_FR" w:bidi="fr_FR"/>
        </w:rPr>
        <w:t>. Mettez cet enregistrement en pause ici.</w:t>
      </w:r>
    </w:p>
    <w:p>
      <w:pPr/>
      <w:r>
        <w:rPr>
          <w:lang w:val="fr_FR" w:bidi="fr_FR"/>
        </w:rPr>
      </w:r>
      <w:r>
        <w:rPr>
          <w:lang w:val="fr_FR" w:bidi="fr_FR"/>
        </w:rPr>
        <w:t>Jésus enveloppe ensuite une serviette autour de sa taille pour libérer ses mains pour qu'il s'en serve pour laver. Une serviette était un long morceau de tissu en lin. Il était suffisamment long pour que Jésus puisse l'envelopper autour de sa taille et utiliser l'extrémité desserrée pour sécher les pieds de ses disciples.</w:t>
      </w:r>
    </w:p>
    <w:p>
      <w:pPr/>
      <w:r>
        <w:rPr>
          <w:lang w:val="fr_FR" w:bidi="fr_FR"/>
        </w:rPr>
      </w:r>
      <w:r>
        <w:rPr>
          <w:lang w:val="fr_FR" w:bidi="fr_FR"/>
        </w:rPr>
        <w:t>Il verse ensuite de l'eau dans un bassin. Un bassin était un contenant pour porter de l'eau et verser de l'eau. C'était comme un pot d'argile. Il commence à laver les pieds des disciples et à les essuyer avec la serviette qu'il portait pour les sécher. Les disciples étaient des suiveurs de Jésus. Ici Jean fait référence à ses disciples les plus proches, les douze disciples que Jésus avait choisis. À cette époque, les gens portaient des sandales et marchaient sur des routes poussiéreuses. C'était une pratique courante selon laquelle un esclave, des enfants ou la femme de l'hôte laveraient les pieds des invités en tant qu'acte d'hospitalité quand ils entraient dans la maison. C'était un travail humble et désagréable. En lavant les pieds des disciples, Jésus a pris la position la plus basse d'un serviteur.</w:t>
      </w:r>
    </w:p>
    <w:p>
      <w:pPr/>
      <w:r>
        <w:rPr>
          <w:lang w:val="fr_FR" w:bidi="fr_FR"/>
        </w:rPr>
      </w:r>
      <w:r>
        <w:rPr>
          <w:lang w:val="fr_FR" w:bidi="fr_FR"/>
        </w:rPr>
        <w:t xml:space="preserve">Arrêtez-vous ici et en groupe, regardez une image du </w:t>
      </w:r>
      <w:r>
        <w:rPr>
          <w:b/>
          <w:lang w:val="fr_FR" w:bidi="fr_FR"/>
        </w:rPr>
        <w:t>lavage des pieds</w:t>
      </w:r>
      <w:r>
        <w:rPr>
          <w:lang w:val="fr_FR" w:bidi="fr_FR"/>
        </w:rPr>
        <w:t>. Mettez cet enregistrement en pause ici.</w:t>
      </w:r>
    </w:p>
    <w:p>
      <w:pPr/>
      <w:r>
        <w:rPr>
          <w:lang w:val="fr_FR" w:bidi="fr_FR"/>
        </w:rPr>
      </w:r>
      <w:r>
        <w:rPr>
          <w:lang w:val="fr_FR" w:bidi="fr_FR"/>
        </w:rPr>
        <w:t>Quand Jésus atteint Simon Pierre, Simon Pierre lui pose une question : « Seigneur, vas-tu me laver les pieds ? » La question de Pierre montre sa surprise et exprime une réprimande polie. Pierre ne pensait pas que Jésus devrait laver ses pieds. Pierre ne voulait pas que Jésus lave ses pieds. Il ne voulait pas que Jésus agisse comme un esclave et fasse cette tâche humble.</w:t>
      </w:r>
    </w:p>
    <w:p>
      <w:pPr/>
      <w:r>
        <w:rPr>
          <w:lang w:val="fr_FR" w:bidi="fr_FR"/>
        </w:rPr>
      </w:r>
      <w:r>
        <w:rPr>
          <w:lang w:val="fr_FR" w:bidi="fr_FR"/>
        </w:rPr>
        <w:t>Jésus répond : « Tu ne comprends pas encore pourquoi je te lave les pieds, mais tu le comprendras après ». Jésus enseignait aux disciples à être humbles et à se servir les uns les autres. Mais à ce moment-là, les disciples ne comprenaient pas pourquoi Jésus leur lavait les pieds. Jésus promet qu'à un moment donné dans le futur Pierre comprendrait la signification du fait que Jésus se lave les pieds. Il faisait probablement référence à un avenir proche, après sa mort. C'est-à-dire que ce n'est qu'après la mort et la résurrection de Jésus que Pierre et les autres disciples réaliseraient la signification complète du fait que Jésus leur ait lavé les pieds.</w:t>
      </w:r>
    </w:p>
    <w:p>
      <w:pPr/>
      <w:r>
        <w:rPr>
          <w:lang w:val="fr_FR" w:bidi="fr_FR"/>
        </w:rPr>
      </w:r>
      <w:r>
        <w:rPr>
          <w:lang w:val="fr_FR" w:bidi="fr_FR"/>
        </w:rPr>
        <w:t>Pierre proteste fortement : « Tu ne me laveras jamais mes pieds ». Pierre rejette l'idée qu'il ne laisserait jamais Jésus laver ses pieds. Jésus répond en disant qu'à moins qu'il ne le lave, Pierre ne lui appartiendrait pas. Jésus disait à Pierre que refuser l'amour que Jésus était sur le point de montrer en lavant les pieds de Pierre prouverait simplement qu'il n'était pas l'un des « membres du propre groupe de Jésus qui étaient dans le monde », mais qu'il appartenait au « monde » lui-même. Jésus dit que le lavage était une condition nécessaire pour appartenir à Jésus ou être sauvé. Cela fait référence au lavage qui nettoie les gens de leurs péchés, et non au lavage de ses pieds.</w:t>
      </w:r>
    </w:p>
    <w:p>
      <w:pPr/>
      <w:r>
        <w:rPr>
          <w:lang w:val="fr_FR" w:bidi="fr_FR"/>
        </w:rPr>
      </w:r>
      <w:r>
        <w:rPr>
          <w:lang w:val="fr_FR" w:bidi="fr_FR"/>
        </w:rPr>
        <w:t>Pierre répond avec enthousiasme, indiquant son désir d'appartenir à Jésus. Il dit : « Lave donc mes mains et ma tête, Seigneur, et pas seulement mes pieds ! »</w:t>
      </w:r>
    </w:p>
    <w:p>
      <w:pPr/>
      <w:r>
        <w:rPr>
          <w:lang w:val="fr_FR" w:bidi="fr_FR"/>
        </w:rPr>
      </w:r>
      <w:r>
        <w:rPr>
          <w:lang w:val="fr_FR" w:bidi="fr_FR"/>
        </w:rPr>
        <w:t>Mais Jésus répond à Pierre avec une illustration de la vie quotidienne. Il dit que la personne qui a littéralement baigné son corps tout entier n'a pas besoin de laver de nouveau une partie de son corps, sauf ses pieds, parce que leur corps tout entier est propre. Si quelqu'un se baignait et marchait ensuite vers une autre maison, ses pieds seraient sales, mais rien d'autre. La déclaration de Jésus fait aussi référence à l'état de bonne relation avec Dieu d'une personne. Une fois que Jésus a lavé ou pardonné à quelqu'un, Jésus a pardonné le péché de cette personne pour toujours. Quand la personne pèche après cela, elle n'a pas besoin de Jésus pour la sauver de nouveau. Il doit simplement venir à Jésus pour demander son pardon pour le péché qu'il a commis après que Jésus l'ait sauvé. Le lavage des pieds représente le pardon des péchés que font les gens après que Jésus les ait sauvés.</w:t>
      </w:r>
    </w:p>
    <w:p>
      <w:pPr/>
      <w:r>
        <w:rPr>
          <w:lang w:val="fr_FR" w:bidi="fr_FR"/>
        </w:rPr>
      </w:r>
      <w:r>
        <w:rPr>
          <w:lang w:val="fr_FR" w:bidi="fr_FR"/>
        </w:rPr>
        <w:t>Arrêtez-vous ici et en groupe discutez de s'il y a des histoires dans votre culture, qui illustrent des vérités plus profondes au sujet de la vie ou des vérités spirituelles avec des exemples de la vie quotidienne. Partagez l'une de ces histoires ici. Mettez cet enregistrement en pause ici.</w:t>
      </w:r>
    </w:p>
    <w:p>
      <w:pPr/>
      <w:r>
        <w:rPr>
          <w:lang w:val="fr_FR" w:bidi="fr_FR"/>
        </w:rPr>
      </w:r>
      <w:r>
        <w:rPr>
          <w:lang w:val="fr_FR" w:bidi="fr_FR"/>
        </w:rPr>
        <w:t>Jésus utilise ensuite cette comparaison avec le lavage à l'eau pour s'adresser non seulement à Simon, mais aussi aux autres disciples présents dans la pièce. Il dit : « Et vous êtes propres, mais pas tous ». Il disait qu'il leur pardonnait leurs péchés et qu'à cause de cela, ils étaient « propres ». Jésus a pardonné leur péché quand les disciples ont cru ses paroles et ont cru que Jésus était le Christ, le Sauveur promis. Cependant, ils ne faisaient pas tous confiance à Jésus et ils n'étaient donc pas tous propres.</w:t>
      </w:r>
    </w:p>
    <w:p>
      <w:pPr/>
      <w:r>
        <w:rPr>
          <w:lang w:val="fr_FR" w:bidi="fr_FR"/>
        </w:rPr>
      </w:r>
      <w:r>
        <w:rPr>
          <w:lang w:val="fr_FR" w:bidi="fr_FR"/>
        </w:rPr>
        <w:t>Jean ajoute maintenant une explication. Jésus savait lequel de ses disciples le trahirait. Trahir quelqu'un signifie donner un ami entre les mains de ses ennemis. Il savait que c'était Judas. Judas n'a pas demandé à Jésus de le pardonner ni de le laver, mais il l'a trahi. La raison pour laquelle Jésus dit : « Vous n'êtes pas tous purs » est qu'il savait qui le trahirait.</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13.1–11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neuf parties.</w:t>
      </w:r>
    </w:p>
    <w:p>
      <w:pPr/>
      <w:r>
        <w:rPr>
          <w:lang w:val="fr_FR" w:bidi="fr_FR"/>
        </w:rPr>
      </w:r>
      <w:r>
        <w:rPr>
          <w:b/>
          <w:lang w:val="fr_FR" w:bidi="fr_FR"/>
        </w:rPr>
        <w:t>Dans la première partie :</w:t>
      </w:r>
      <w:r>
        <w:rPr>
          <w:lang w:val="fr_FR" w:bidi="fr_FR"/>
        </w:rPr>
        <w:t xml:space="preserve"> Jean introduit la scène en indiquant le moment où se déroule l'histoire et une compréhension des pensées de Jésus. C'était juste avant la fête de la Pâque et Jésus sait que le moment pour lui de quitter ce monde et de retourner vers son Père est venu. Jésus, qui a toujours aimé ceux qui ont cru en lui, les aimerait jusqu'à la fin.</w:t>
      </w:r>
    </w:p>
    <w:p>
      <w:pPr/>
      <w:r>
        <w:rPr>
          <w:lang w:val="fr_FR" w:bidi="fr_FR"/>
        </w:rPr>
      </w:r>
      <w:r>
        <w:rPr>
          <w:b/>
          <w:lang w:val="fr_FR" w:bidi="fr_FR"/>
        </w:rPr>
        <w:t>Dans la deuxième partie :</w:t>
      </w:r>
      <w:r>
        <w:rPr>
          <w:lang w:val="fr_FR" w:bidi="fr_FR"/>
        </w:rPr>
        <w:t xml:space="preserve"> le diable donne à Judas, le fils de Simon Iscariot, l'idée et le désir de trahir Jésus.</w:t>
      </w:r>
    </w:p>
    <w:p>
      <w:pPr/>
      <w:r>
        <w:rPr>
          <w:lang w:val="fr_FR" w:bidi="fr_FR"/>
        </w:rPr>
      </w:r>
      <w:r>
        <w:rPr>
          <w:b/>
          <w:lang w:val="fr_FR" w:bidi="fr_FR"/>
        </w:rPr>
        <w:t>Dans la troisième partie :</w:t>
      </w:r>
      <w:r>
        <w:rPr>
          <w:lang w:val="fr_FR" w:bidi="fr_FR"/>
        </w:rPr>
        <w:t xml:space="preserve"> Jésus et les douze disciples mangent le souper ensemble.</w:t>
      </w:r>
    </w:p>
    <w:p>
      <w:pPr/>
      <w:r>
        <w:rPr>
          <w:lang w:val="fr_FR" w:bidi="fr_FR"/>
        </w:rPr>
      </w:r>
      <w:r>
        <w:rPr>
          <w:b/>
          <w:lang w:val="fr_FR" w:bidi="fr_FR"/>
        </w:rPr>
        <w:t>Dans la quatrième partie :</w:t>
      </w:r>
      <w:r>
        <w:rPr>
          <w:lang w:val="fr_FR" w:bidi="fr_FR"/>
        </w:rPr>
        <w:t xml:space="preserve"> étant pleinement conscient de son statut comme celui que Dieu a envoyé, Jésus se lève de la table à manger, pose son vêtement extérieur et noue une serviette autour de sa taille.</w:t>
      </w:r>
    </w:p>
    <w:p>
      <w:pPr/>
      <w:r>
        <w:rPr>
          <w:lang w:val="fr_FR" w:bidi="fr_FR"/>
        </w:rPr>
      </w:r>
      <w:r>
        <w:rPr>
          <w:b/>
          <w:lang w:val="fr_FR" w:bidi="fr_FR"/>
        </w:rPr>
        <w:t>Dans la cinquième partie :</w:t>
      </w:r>
      <w:r>
        <w:rPr>
          <w:lang w:val="fr_FR" w:bidi="fr_FR"/>
        </w:rPr>
        <w:t xml:space="preserve"> Jésus verse de l'eau dans un bassin et commence à laver les pieds des disciples. Il les essuie avec la serviette attachée autour de sa taille.</w:t>
      </w:r>
    </w:p>
    <w:p>
      <w:pPr/>
      <w:r>
        <w:rPr>
          <w:lang w:val="fr_FR" w:bidi="fr_FR"/>
        </w:rPr>
      </w:r>
      <w:r>
        <w:rPr>
          <w:b/>
          <w:lang w:val="fr_FR" w:bidi="fr_FR"/>
        </w:rPr>
        <w:t>Dans la sixième partie :</w:t>
      </w:r>
      <w:r>
        <w:rPr>
          <w:lang w:val="fr_FR" w:bidi="fr_FR"/>
        </w:rPr>
        <w:t xml:space="preserve"> Jésus s'approche de Simon Pierre, qui proteste et dit à Jésus qu'il ne devrait pas laver ses pieds. Jésus répond à Simon Pierre en lui disant qu'il ne comprend pas les actions de Jésus maintenant, mais qu'il les comprendra après que certains événements auront eu lieu.</w:t>
      </w:r>
    </w:p>
    <w:p>
      <w:pPr/>
      <w:r>
        <w:rPr>
          <w:lang w:val="fr_FR" w:bidi="fr_FR"/>
        </w:rPr>
      </w:r>
      <w:r>
        <w:rPr>
          <w:b/>
          <w:lang w:val="fr_FR" w:bidi="fr_FR"/>
        </w:rPr>
        <w:t>Dans la septième partie :</w:t>
      </w:r>
      <w:r>
        <w:rPr>
          <w:lang w:val="fr_FR" w:bidi="fr_FR"/>
        </w:rPr>
        <w:t xml:space="preserve"> Pierre proteste fortement en disant à Jésus qu'il ne permettra jamais à Jésus de laver ses pieds. Jésus répond en disant qu'à moins qu'il ne lave les pieds de Pierre, Pierre ne lui appartiendra pas.</w:t>
      </w:r>
    </w:p>
    <w:p>
      <w:pPr/>
      <w:r>
        <w:rPr>
          <w:lang w:val="fr_FR" w:bidi="fr_FR"/>
        </w:rPr>
      </w:r>
      <w:r>
        <w:rPr>
          <w:b/>
          <w:lang w:val="fr_FR" w:bidi="fr_FR"/>
        </w:rPr>
        <w:t>Dans la huitième partie :</w:t>
      </w:r>
      <w:r>
        <w:rPr>
          <w:lang w:val="fr_FR" w:bidi="fr_FR"/>
        </w:rPr>
        <w:t xml:space="preserve"> Simon Pierre répond avec enthousiasme en disant que dans ce cas-là il veut aussi que Jésus lui lave les mains et la tête. Jésus répond en disant que celui qui a eu un bain n'a pas besoin de laver de nouveau son corps tout entier, sauf ses pieds, parce que son corps tout entier est propre. Il dit aux disciples qu'ils sont propres, mais pas tous.</w:t>
      </w:r>
    </w:p>
    <w:p>
      <w:pPr/>
      <w:r>
        <w:rPr>
          <w:lang w:val="fr_FR" w:bidi="fr_FR"/>
        </w:rPr>
      </w:r>
      <w:r>
        <w:rPr>
          <w:b/>
          <w:lang w:val="fr_FR" w:bidi="fr_FR"/>
        </w:rPr>
        <w:t>Dans la neuvième partie :</w:t>
      </w:r>
      <w:r>
        <w:rPr>
          <w:lang w:val="fr_FR" w:bidi="fr_FR"/>
        </w:rPr>
        <w:t xml:space="preserve"> Jean l'auteur explique que Jésus sait qui le trahirait et c'est pourquoi il a dit que tous les disciples n'étaient pas propres.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Judas, fils de Simon Iscariot</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Et Simon Pierre</w:t>
      </w:r>
    </w:p>
    <w:p>
      <w:pPr/>
      <w:r>
        <w:rPr>
          <w:lang w:val="fr_FR" w:bidi="fr_FR"/>
        </w:rPr>
      </w:r>
      <w:r>
        <w:rPr>
          <w:lang w:val="fr_FR" w:bidi="fr_FR"/>
        </w:rPr>
        <w:t>En groupe, prêtez attention à ces parties du cadre du passage :</w:t>
      </w:r>
    </w:p>
    <w:p>
      <w:pPr/>
      <w:r>
        <w:rPr>
          <w:lang w:val="fr_FR" w:bidi="fr_FR"/>
        </w:rPr>
      </w:r>
      <w:r>
        <w:rPr>
          <w:lang w:val="fr_FR" w:bidi="fr_FR"/>
        </w:rPr>
        <w:t>L'histoire commence juste avant la fête de la Pâque juive. Un passage ultérieur dans Jean nous dit que les événements ont lieu jeudi soir. Jésus savait que le moment était venu pour lui de quitter ce monde et de retourner vers le Père. Jean l'auteur dit que Jésus avait toujours aimé ceux qui étaient les siens dans le monde, ceux que Dieu lui a donnés. Et Jésus les a aimés jusqu'à la fin.</w:t>
      </w:r>
    </w:p>
    <w:p>
      <w:pPr/>
      <w:r>
        <w:rPr>
          <w:lang w:val="fr_FR" w:bidi="fr_FR"/>
        </w:rPr>
      </w:r>
      <w:r>
        <w:rPr>
          <w:lang w:val="fr_FR" w:bidi="fr_FR"/>
        </w:rPr>
        <w:t xml:space="preserve">Un certain temps avant le repas que Jésus était sur le point de manger avec ses disciples, le diable donne à Judas, le fils de Simon Iscariot, l'idée et le désir de trahir Jésus. </w:t>
      </w:r>
    </w:p>
    <w:p>
      <w:pPr/>
      <w:r>
        <w:rPr>
          <w:lang w:val="fr_FR" w:bidi="fr_FR"/>
        </w:rPr>
      </w:r>
      <w:r>
        <w:rPr>
          <w:lang w:val="fr_FR" w:bidi="fr_FR"/>
        </w:rPr>
        <w:t>Jésus et ses douze disciples mangeaient le souper ensemble le soir. Le souper était le dernier repas de la journée. C'était généralement un grand repas qui avait lieu le soir. Jean ne dit pas où cela s'est déroulé, mais nous savons d'après d'autres Évangiles que Jésus et les douze disciples étaient dans une chambre haute quelque part à Jérusalem.</w:t>
      </w:r>
    </w:p>
    <w:p>
      <w:pPr/>
      <w:r>
        <w:rPr>
          <w:lang w:val="fr_FR" w:bidi="fr_FR"/>
        </w:rPr>
      </w:r>
      <w:r>
        <w:rPr>
          <w:lang w:val="fr_FR" w:bidi="fr_FR"/>
        </w:rPr>
        <w:t xml:space="preserve">Jean explique désormais que Jésus savait que Dieu le Père lui avait donné le pouvoir sur toute chose. Jésus savait aussi que Dieu l'avait envoyé sur la terre et qu'il quitterait bientôt la terre et retournerait vers Dieu dans les cieux. Jésus avait toujours su ces choses. Et avec la pleine connaissance de son vrai statut et de sa vraie position, Jésus se lève de la table et enlève et met de côté ses vêtements extérieurs. Les vêtements extérieurs étaient un drap avec des franges, que l'on utilisait comme manteau. Il avait encore ses vêtements intérieurs, qui étaient une tunique. Il enveloppe une serviette autour de sa taille. </w:t>
      </w:r>
    </w:p>
    <w:p>
      <w:pPr/>
      <w:r>
        <w:rPr>
          <w:lang w:val="fr_FR" w:bidi="fr_FR"/>
        </w:rPr>
      </w:r>
      <w:r>
        <w:rPr>
          <w:lang w:val="fr_FR" w:bidi="fr_FR"/>
        </w:rPr>
        <w:t>Arrêtez-vous ici et en groupe, regardez une image de vêtements d'hommes de l'époque de Jésus. Mettez cet enregistrement en pause ici.</w:t>
      </w:r>
    </w:p>
    <w:p>
      <w:pPr/>
      <w:r>
        <w:rPr>
          <w:lang w:val="fr_FR" w:bidi="fr_FR"/>
        </w:rPr>
      </w:r>
      <w:r>
        <w:rPr>
          <w:lang w:val="fr_FR" w:bidi="fr_FR"/>
        </w:rPr>
        <w:t>Les disciples étaient sur des couches, couchés sur leur côté gauche. Ils utilisaient leurs bras droits pour atteindre l'intérieur des plats qui étaient sur la table, ou les tables, qui se tenaient devant les couches. Jésus verse de l'eau dans un bassin qui était un récipient particulier pour le lavage des pieds. Il se rend ensuite derrière les canapés, là où les pieds des disciples ont été étirés derrière eux. Il y a versé de l'eau du bassin sur leurs pieds et les a séchés avec la serviette, qu'il avait nouée autour de sa taille.</w:t>
      </w:r>
    </w:p>
    <w:p>
      <w:pPr/>
      <w:r>
        <w:rPr>
          <w:lang w:val="fr_FR" w:bidi="fr_FR"/>
        </w:rPr>
      </w:r>
      <w:r>
        <w:rPr>
          <w:lang w:val="fr_FR" w:bidi="fr_FR"/>
        </w:rPr>
        <w:t>Arrêtez-vous ici et en groupe, regardez une image du lavage des pieds. Mettez cet enregistrement en pause ici.</w:t>
      </w:r>
    </w:p>
    <w:p>
      <w:pPr/>
      <w:r>
        <w:rPr>
          <w:lang w:val="fr_FR" w:bidi="fr_FR"/>
        </w:rPr>
      </w:r>
      <w:r>
        <w:rPr>
          <w:lang w:val="fr_FR" w:bidi="fr_FR"/>
        </w:rPr>
        <w:t xml:space="preserve">Quand Jésus s'approche de Simon Pierre pour laver ses pieds, Simon Pierre lui dit : « Seigneur, TU ne devrais pas laver MES pieds ». Simon souligne les mots « TU » et « MES » pour bien indiquer le fait qu'il n'était pas correct pour Jésus de lui laver les pieds. Jésus répond en disant : « Tu ne comprends pas encore pourquoi je te lave les pieds, mais tu le comprendras après ». </w:t>
      </w:r>
    </w:p>
    <w:p>
      <w:pPr/>
      <w:r>
        <w:rPr>
          <w:lang w:val="fr_FR" w:bidi="fr_FR"/>
        </w:rPr>
      </w:r>
      <w:r>
        <w:rPr>
          <w:lang w:val="fr_FR" w:bidi="fr_FR"/>
        </w:rPr>
        <w:t>Pierre proteste fortement : « Tu ne me laveras jamais mes pieds ». Jésus répond à Pierre en disant : « Si je ne te lave pas les pieds, tu n'es pas l'un de mon peuple ».</w:t>
      </w:r>
    </w:p>
    <w:p>
      <w:pPr/>
      <w:r>
        <w:rPr>
          <w:lang w:val="fr_FR" w:bidi="fr_FR"/>
        </w:rPr>
      </w:r>
      <w:r>
        <w:rPr>
          <w:lang w:val="fr_FR" w:bidi="fr_FR"/>
        </w:rPr>
        <w:t>Pierre répond avec enthousiasme, indiquant son désir d'appartenir à Jésus. Il dit : « Lave donc mes mains et ma tête, Seigneur, et pas seulement mes pieds ! »</w:t>
      </w:r>
    </w:p>
    <w:p>
      <w:pPr/>
      <w:r>
        <w:rPr>
          <w:lang w:val="fr_FR" w:bidi="fr_FR"/>
        </w:rPr>
      </w:r>
      <w:r>
        <w:rPr>
          <w:lang w:val="fr_FR" w:bidi="fr_FR"/>
        </w:rPr>
        <w:t>Mais Jésus répond à Pierre avec une illustration de la vie quotidienne. Il dit que la personne qui a baigné son corps tout entier n'a pas besoin de laver de nouveau une partie de son corps, sauf ses pieds, parce que son corps tout entier est propre. La déclaration de Jésus a aussi une signification spirituelle. Quand Jésus a pardonné son péché à quelqu'un, cette personne n'a pas besoin de recevoir de nouveau un pardon complet, mais simplement le pardon pour les péchés qu'elle a commis après cela. Jésus dit ensuite que les disciples étaient complètement propres, mais pas tous.</w:t>
      </w:r>
    </w:p>
    <w:p>
      <w:pPr/>
      <w:r>
        <w:rPr>
          <w:lang w:val="fr_FR" w:bidi="fr_FR"/>
        </w:rPr>
      </w:r>
      <w:r>
        <w:rPr>
          <w:lang w:val="fr_FR" w:bidi="fr_FR"/>
        </w:rPr>
        <w:t>Jean ajoute maintenant une explication. Jésus savait lequel de ses disciples le trahirait. Il savait que c'était Judas. C'est pourquoi il dit : « Vous n'êtes pas tous propres ».</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13.1–11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neuf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Judas, fils de Simon Iscariot</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Et Simon Pierre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 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Puis continuez la représentation. 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L'histoire commence juste avant la fête de la Pâque juive. Jésus savait que le moment était venu pour lui de quitter ce monde et de retourner vers le Père. Jésus avait toujours aimé ceux qui étaient les siens dans le monde, ceux que Dieu lui avait donnés. Et Jésus les a aimés jusqu'à la fin de sa vie.</w:t>
      </w:r>
    </w:p>
    <w:p>
      <w:pPr/>
      <w:r>
        <w:rPr>
          <w:lang w:val="fr_FR" w:bidi="fr_FR"/>
        </w:rPr>
      </w:r>
      <w:r>
        <w:rPr>
          <w:lang w:val="fr_FR" w:bidi="fr_FR"/>
        </w:rPr>
        <w:t xml:space="preserve">Un certain temps avant le repas que Jésus était sur le point de manger avec ses disciples, le diable donne à Judas, le fils de Simon Iscariot, l'idée et le désir de trahir Jésus. </w:t>
      </w:r>
      <w:r>
        <w:rPr>
          <w:b/>
          <w:lang w:val="fr_FR" w:bidi="fr_FR"/>
        </w:rPr>
        <w:t>Arrêtez la représentation</w:t>
      </w:r>
      <w:r>
        <w:rPr>
          <w:lang w:val="fr_FR" w:bidi="fr_FR"/>
        </w:rPr>
        <w:t>. Demandez à la personne qui joue Judas : « Que ressentez-vous ou que pensez-vous ? » La personne pourrait répondre des choses comme « J'aimerais vraiment avoir plus d'argent », ou « Je sais que les Juifs cherchent Jésus », ou « Peut-être me paieront-ils quelque chose si je leur dis où il se trouve ? » Continuez la représentation.</w:t>
      </w:r>
    </w:p>
    <w:p>
      <w:pPr/>
      <w:r>
        <w:rPr>
          <w:lang w:val="fr_FR" w:bidi="fr_FR"/>
        </w:rPr>
      </w:r>
      <w:r>
        <w:rPr>
          <w:lang w:val="fr_FR" w:bidi="fr_FR"/>
        </w:rPr>
        <w:t xml:space="preserve">Jésus et ses douze disciples mangeaient le souper ensemble le soir. </w:t>
      </w:r>
    </w:p>
    <w:p>
      <w:pPr/>
      <w:r>
        <w:rPr>
          <w:lang w:val="fr_FR" w:bidi="fr_FR"/>
        </w:rPr>
      </w:r>
      <w:r>
        <w:rPr>
          <w:lang w:val="fr_FR" w:bidi="fr_FR"/>
        </w:rPr>
        <w:t xml:space="preserve">Jésus savait que Dieu le Père lui avait donné le pouvoir sur toute chose. Jésus savait aussi que Dieu l'avait envoyé sur la terre et qu'il quitterait bientôt la terre et retournerait vers Dieu dans les cieux. Jésus avait toujours su ces choses. Et avec la pleine connaissance de son vrai statut et de sa vraie position, Jésus se lève de la table et enlève ses vêtements extérieurs, les met de côté et enveloppe une serviette autour de sa taille. </w:t>
      </w:r>
      <w:r>
        <w:rPr>
          <w:b/>
          <w:lang w:val="fr_FR" w:bidi="fr_FR"/>
        </w:rPr>
        <w:t>Arrêtez la représentation</w:t>
      </w:r>
      <w:r>
        <w:rPr>
          <w:lang w:val="fr_FR" w:bidi="fr_FR"/>
        </w:rPr>
        <w:t>. Demandez à la personne qui joue Jésus : « Que ressentez-vous ou à quoi pensez-vous ? » La personne pourrait répondre des choses comme « Mon heure est venue ! » ou « Avant de retourner vers le Père, je dois enseigner aux disciples à être humbles et à se servir les uns les autres », ou « Me permettront-ils de leur laver les pieds ? » Continuez la représentation.</w:t>
      </w:r>
    </w:p>
    <w:p>
      <w:pPr/>
      <w:r>
        <w:rPr>
          <w:lang w:val="fr_FR" w:bidi="fr_FR"/>
        </w:rPr>
      </w:r>
      <w:r>
        <w:rPr>
          <w:lang w:val="fr_FR" w:bidi="fr_FR"/>
        </w:rPr>
        <w:t>Il verse ensuite de l'eau dans un bassin et commence à laver les pieds des disciples et les séche avec la serviette, qu'il avait enveloppée autour de sa taille.</w:t>
      </w:r>
    </w:p>
    <w:p>
      <w:pPr/>
      <w:r>
        <w:rPr>
          <w:lang w:val="fr_FR" w:bidi="fr_FR"/>
        </w:rPr>
      </w:r>
      <w:r>
        <w:rPr>
          <w:lang w:val="fr_FR" w:bidi="fr_FR"/>
        </w:rPr>
        <w:t xml:space="preserve">Quand Jésus s'approche de Simon Pierre pour laver ses pieds, Simon Pierre lui dit : « Seigneur, tu ne devrais pas laver mes pieds ». </w:t>
      </w:r>
      <w:r>
        <w:rPr>
          <w:b/>
          <w:lang w:val="fr_FR" w:bidi="fr_FR"/>
        </w:rPr>
        <w:t>Arrêtez la représentation</w:t>
      </w:r>
      <w:r>
        <w:rPr>
          <w:lang w:val="fr_FR" w:bidi="fr_FR"/>
        </w:rPr>
        <w:t>. Demandez à la personne qui joue Simon Pierre : « Que ressentez-vous ou à quoi pensez-vous ? » La personne pourrait répondre des choses comme « JÉSUS qui lave MES pieds ? Jamais de la vie ! » ou « Jésus est mon Seigneur, et non mon esclave ! » ou « Je ne suis même pas digne de laver ses pieds ! » Continuez la représentation.</w:t>
      </w:r>
    </w:p>
    <w:p>
      <w:pPr/>
      <w:r>
        <w:rPr>
          <w:lang w:val="fr_FR" w:bidi="fr_FR"/>
        </w:rPr>
      </w:r>
      <w:r>
        <w:rPr>
          <w:lang w:val="fr_FR" w:bidi="fr_FR"/>
        </w:rPr>
        <w:t xml:space="preserve">Jésus répond en disant : « Tu ne comprends pas encore pourquoi je te lave les pieds, mais tu le comprendras après ». </w:t>
      </w:r>
    </w:p>
    <w:p>
      <w:pPr/>
      <w:r>
        <w:rPr>
          <w:lang w:val="fr_FR" w:bidi="fr_FR"/>
        </w:rPr>
      </w:r>
      <w:r>
        <w:rPr>
          <w:lang w:val="fr_FR" w:bidi="fr_FR"/>
        </w:rPr>
        <w:t>Pierre proteste fortement : « Tu ne me laveras jamais mes pieds ». Jésus répond à Pierre en disant : « Si je ne te lave pas les pieds, tu n'es pas l'un de mon peuple ».</w:t>
      </w:r>
    </w:p>
    <w:p>
      <w:pPr/>
      <w:r>
        <w:rPr>
          <w:lang w:val="fr_FR" w:bidi="fr_FR"/>
        </w:rPr>
      </w:r>
      <w:r>
        <w:rPr>
          <w:lang w:val="fr_FR" w:bidi="fr_FR"/>
        </w:rPr>
        <w:t>Pierre répond avec enthousiasme, indiquant son désir d'appartenir à Jésus. Il dit : « Lave donc mes mains et ma tête, Seigneur, et pas seulement mes pieds ! »</w:t>
      </w:r>
    </w:p>
    <w:p>
      <w:pPr/>
      <w:r>
        <w:rPr>
          <w:lang w:val="fr_FR" w:bidi="fr_FR"/>
        </w:rPr>
      </w:r>
      <w:r>
        <w:rPr>
          <w:lang w:val="fr_FR" w:bidi="fr_FR"/>
        </w:rPr>
        <w:t xml:space="preserve">Jésus dit : « Une personne qui a baigné son corps tout entier n'a pas besoin de se laver, sauf ses pieds, pour être entièrement propre. Et vous, mes disciples, vous êtes purs, mais pas tous. » </w:t>
      </w:r>
      <w:r>
        <w:rPr>
          <w:b/>
          <w:lang w:val="fr_FR" w:bidi="fr_FR"/>
        </w:rPr>
        <w:t>Arrêtez la représentation</w:t>
      </w:r>
      <w:r>
        <w:rPr>
          <w:lang w:val="fr_FR" w:bidi="fr_FR"/>
        </w:rPr>
        <w:t>. Demandez aux personnes qui jouent les disciples : « Que ressentez-vous ou à quoi pensez-vous ? » Les gens pourraient répondre des choses comme « Que veut dire Jésus ? Nous sommes confus », ou « Qu'est-ce qui nous a rendus purs ? » ou « Jésus veut-il dire que Dieu nous a pardonné notre péché ? Qui est celui qui n'est pas propre parmi nous ? » Continuez la représentation.</w:t>
      </w:r>
    </w:p>
    <w:p>
      <w:pPr/>
      <w:r>
        <w:rPr>
          <w:lang w:val="fr_FR" w:bidi="fr_FR"/>
        </w:rPr>
      </w:r>
      <w:r>
        <w:rPr>
          <w:lang w:val="fr_FR" w:bidi="fr_FR"/>
        </w:rPr>
        <w:t>Jésus dit : « Vous n'êtes pas tous purs », parce qu'il savait qui le trahirait.</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13.1–11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Or avant la fête de la </w:t>
      </w:r>
      <w:r>
        <w:rPr>
          <w:b/>
          <w:lang w:val="fr_FR" w:bidi="fr_FR"/>
        </w:rPr>
        <w:t>Pâque</w:t>
      </w:r>
      <w:r>
        <w:rPr>
          <w:lang w:val="fr_FR" w:bidi="fr_FR"/>
        </w:rPr>
        <w:t xml:space="preserve">, quand Jésus savait que son heure était venue de partir de ce monde vers le </w:t>
      </w:r>
      <w:r>
        <w:rPr>
          <w:b/>
          <w:lang w:val="fr_FR" w:bidi="fr_FR"/>
        </w:rPr>
        <w:t>Père</w:t>
      </w:r>
      <w:r>
        <w:rPr>
          <w:lang w:val="fr_FR" w:bidi="fr_FR"/>
        </w:rPr>
        <w:t xml:space="preserve">, après avoir aimé les siens qui étaient dans le monde, il les aima jusqu'à la fin. Utilisez le même mot ou la même expression pour Pâque que vous avez utilisé dans les passages précédents. Pour plus d'informations sur la </w:t>
      </w:r>
      <w:r>
        <w:rPr>
          <w:b/>
          <w:lang w:val="fr_FR" w:bidi="fr_FR"/>
        </w:rPr>
        <w:t>Pâque</w:t>
      </w:r>
      <w:r>
        <w:rPr>
          <w:lang w:val="fr_FR" w:bidi="fr_FR"/>
        </w:rPr>
        <w:t>, référez-vous au glossaire principal.</w:t>
      </w:r>
    </w:p>
    <w:p>
      <w:pPr/>
      <w:r>
        <w:rPr>
          <w:lang w:val="fr_FR" w:bidi="fr_FR"/>
        </w:rPr>
      </w:r>
      <w:r>
        <w:rPr>
          <w:b/>
          <w:lang w:val="fr_FR" w:bidi="fr_FR"/>
        </w:rPr>
        <w:t>Père</w:t>
      </w:r>
      <w:r>
        <w:rPr>
          <w:lang w:val="fr_FR" w:bidi="fr_FR"/>
        </w:rPr>
        <w:t xml:space="preserve"> est une façon dont Jésus fait référence à Dieu.</w:t>
      </w:r>
    </w:p>
    <w:p>
      <w:pPr/>
      <w:r>
        <w:rPr>
          <w:lang w:val="fr_FR" w:bidi="fr_FR"/>
        </w:rPr>
      </w:r>
      <w:r>
        <w:rPr>
          <w:lang w:val="fr_FR" w:bidi="fr_FR"/>
        </w:rPr>
        <w:t xml:space="preserve">Pendant le souper, quand le </w:t>
      </w:r>
      <w:r>
        <w:rPr>
          <w:b/>
          <w:lang w:val="fr_FR" w:bidi="fr_FR"/>
        </w:rPr>
        <w:t>diable</w:t>
      </w:r>
      <w:r>
        <w:rPr>
          <w:lang w:val="fr_FR" w:bidi="fr_FR"/>
        </w:rPr>
        <w:t xml:space="preserve"> l'avait déjà mis dans le cœur de Judas Iscariot, le fils de Simon, pour le trahir. Le diable, ou Satan, dans le Nouveau Testament est aussi parfois appelé le malin. Le diable fait référence au chef des esprits mauvais, nommé </w:t>
      </w:r>
      <w:r>
        <w:rPr>
          <w:b/>
          <w:lang w:val="fr_FR" w:bidi="fr_FR"/>
        </w:rPr>
        <w:t>Satan</w:t>
      </w:r>
      <w:r>
        <w:rPr>
          <w:lang w:val="fr_FR" w:bidi="fr_FR"/>
        </w:rPr>
        <w:t>. Son nom signifie l'adversaire, l'ennemi ou l'accusateur. Dieu a créé Satan à l'origine encomme l'un des anges, mais il a décidé de se rebeller contre Dieu.</w:t>
      </w:r>
    </w:p>
    <w:p>
      <w:pPr/>
      <w:r>
        <w:rPr>
          <w:lang w:val="fr_FR" w:bidi="fr_FR"/>
        </w:rPr>
      </w:r>
      <w:r>
        <w:rPr>
          <w:lang w:val="fr_FR" w:bidi="fr_FR"/>
        </w:rPr>
        <w:t xml:space="preserve">Arrêtez-vous ici et discutez en groupe du mot ou de l'expression que vous utiliserez pour </w:t>
      </w:r>
      <w:r>
        <w:rPr>
          <w:b/>
          <w:lang w:val="fr_FR" w:bidi="fr_FR"/>
        </w:rPr>
        <w:t>diable</w:t>
      </w:r>
      <w:r>
        <w:rPr>
          <w:lang w:val="fr_FR" w:bidi="fr_FR"/>
        </w:rPr>
        <w:t xml:space="preserve">. Cherchez </w:t>
      </w:r>
      <w:r>
        <w:rPr>
          <w:b/>
          <w:lang w:val="fr_FR" w:bidi="fr_FR"/>
        </w:rPr>
        <w:t>diable</w:t>
      </w:r>
      <w:r>
        <w:rPr>
          <w:lang w:val="fr_FR" w:bidi="fr_FR"/>
        </w:rPr>
        <w:t xml:space="preserve"> dans le glossaire principal pour plus d'informations. Mettez cet enregistrement en pause ici.</w:t>
      </w:r>
    </w:p>
    <w:p>
      <w:pPr/>
      <w:r>
        <w:rPr>
          <w:lang w:val="fr_FR" w:bidi="fr_FR"/>
        </w:rPr>
      </w:r>
      <w:r>
        <w:rPr>
          <w:lang w:val="fr_FR" w:bidi="fr_FR"/>
        </w:rPr>
        <w:t xml:space="preserve">Il met de côté ses </w:t>
      </w:r>
      <w:r>
        <w:rPr>
          <w:b/>
          <w:lang w:val="fr_FR" w:bidi="fr_FR"/>
        </w:rPr>
        <w:t>vêtements extérieurs</w:t>
      </w:r>
      <w:r>
        <w:rPr>
          <w:lang w:val="fr_FR" w:bidi="fr_FR"/>
        </w:rPr>
        <w:t xml:space="preserve">, et, prenant une serviette, l'attache autour de sa taille. Les vêtements extérieurs étaient un drap avec des franges, que Jésus utilisait comme manteau. </w:t>
      </w:r>
    </w:p>
    <w:p>
      <w:pPr/>
      <w:r>
        <w:rPr>
          <w:lang w:val="fr_FR" w:bidi="fr_FR"/>
        </w:rPr>
      </w:r>
      <w:r>
        <w:rPr>
          <w:lang w:val="fr_FR" w:bidi="fr_FR"/>
        </w:rPr>
        <w:t>Arrêtez-vous ici et en groupe, regardez une image de vêtements d'hommes de l'époque de Jésus. Mettez cet enregistrement en pause ici.</w:t>
      </w:r>
    </w:p>
    <w:p>
      <w:pPr/>
      <w:r>
        <w:rPr>
          <w:lang w:val="fr_FR" w:bidi="fr_FR"/>
        </w:rPr>
      </w:r>
      <w:r>
        <w:rPr>
          <w:lang w:val="fr_FR" w:bidi="fr_FR"/>
        </w:rPr>
        <w:t xml:space="preserve">Il verse ensuite de l'eau dans un bassin et commence à laver les pieds des disciples et à les essuyer avec la serviette qui était enveloppée autour de lui. Utilisez le même mot pour </w:t>
      </w:r>
      <w:r>
        <w:rPr>
          <w:b/>
          <w:lang w:val="fr_FR" w:bidi="fr_FR"/>
        </w:rPr>
        <w:t>disciples</w:t>
      </w:r>
      <w:r>
        <w:rPr>
          <w:lang w:val="fr_FR" w:bidi="fr_FR"/>
        </w:rPr>
        <w:t xml:space="preserve"> que dans les passages précédents. Pour plus d'informations sur le mot </w:t>
      </w:r>
      <w:r>
        <w:rPr>
          <w:b/>
          <w:lang w:val="fr_FR" w:bidi="fr_FR"/>
        </w:rPr>
        <w:t>disciples</w:t>
      </w:r>
      <w:r>
        <w:rPr>
          <w:lang w:val="fr_FR" w:bidi="fr_FR"/>
        </w:rPr>
        <w:t>, consultez le glossaire principal.</w:t>
      </w:r>
    </w:p>
    <w:p>
      <w:pPr/>
      <w:r>
        <w:rPr>
          <w:lang w:val="fr_FR" w:bidi="fr_FR"/>
        </w:rPr>
      </w:r>
      <w:r>
        <w:rPr>
          <w:lang w:val="fr_FR" w:bidi="fr_FR"/>
        </w:rPr>
        <w:t xml:space="preserve">Il est venu vers Simon Pierre, qui lui dit : « </w:t>
      </w:r>
      <w:r>
        <w:rPr>
          <w:b/>
          <w:lang w:val="fr_FR" w:bidi="fr_FR"/>
        </w:rPr>
        <w:t>Seigneur</w:t>
      </w:r>
      <w:r>
        <w:rPr>
          <w:lang w:val="fr_FR" w:bidi="fr_FR"/>
        </w:rPr>
        <w:t xml:space="preserve">, laves-tu mes pieds ? » Utilisez le même mot ou la même expression pour Seigneur que vous avez utilisé dans les passages précédents. Pour plus d'informations sur le mot </w:t>
      </w:r>
      <w:r>
        <w:rPr>
          <w:b/>
          <w:lang w:val="fr_FR" w:bidi="fr_FR"/>
        </w:rPr>
        <w:t>Seigneur</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13:12–30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13.12–30. Laissez entrer la parole de Dieu dans vos cœurs.</w:t>
      </w:r>
    </w:p>
    <w:p>
      <w:pPr/>
      <w:r>
        <w:rPr>
          <w:lang w:val="fr_FR" w:bidi="fr_FR"/>
        </w:rPr>
      </w:r>
      <w:r>
        <w:rPr>
          <w:lang w:val="fr_FR" w:bidi="fr_FR"/>
        </w:rPr>
        <w:t>Écoutez l'enregistrement de Jean 13.12–30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13.12–30 dans la traduction la plus facile à comprendre.</w:t>
      </w:r>
    </w:p>
    <w:p>
      <w:pPr/>
      <w:r>
        <w:rPr>
          <w:lang w:val="fr_FR" w:bidi="fr_FR"/>
        </w:rPr>
      </w:r>
      <w:r>
        <w:rPr>
          <w:lang w:val="fr_FR" w:bidi="fr_FR"/>
        </w:rPr>
        <w:t>Dans le passage précédent, Jésus a expliqué qu'il a lavé les pieds de ses disciples pour leur donner un exemple de la façon de se servir les uns les autres. Jésus leur dit que l'un d'eux le trahirait. Jésus montre aux disciples de qui il s'agirait en donnant un morceau de pain à Judas. Judas quitte ensuite la pièce.</w:t>
      </w:r>
    </w:p>
    <w:p>
      <w:pPr/>
      <w:r>
        <w:rPr>
          <w:lang w:val="fr_FR" w:bidi="fr_FR"/>
        </w:rPr>
      </w:r>
      <w:r>
        <w:rPr>
          <w:lang w:val="fr_FR" w:bidi="fr_FR"/>
        </w:rPr>
        <w:t>Ce passage est un récit narratif de ce qui s'est passé ensuite dans l'histoire. Jésus et les disciples sont encore dans la même pièce à Jérusalem où ils mangeaient le souper dans le passage précédent. Après que Jésus ait lavé les pieds des disciples, il avait remis ses vêtements extérieurs et était retourné là où il s'était couché à table autour de la nourriture avec les disciples. Jésus pose une question à ses disciples : « Réalisez-vous la signification de ce que je viens de faire ? » Il voulait savoir s'ils appréciaient la signification du fait qu'il leur ait lavé les pieds.</w:t>
      </w:r>
    </w:p>
    <w:p>
      <w:pPr/>
      <w:r>
        <w:rPr>
          <w:lang w:val="fr_FR" w:bidi="fr_FR"/>
        </w:rPr>
      </w:r>
      <w:r>
        <w:rPr>
          <w:lang w:val="fr_FR" w:bidi="fr_FR"/>
        </w:rPr>
        <w:t>Arrêtez-vous ici et discutez de cette question en groupe : comment les enseignants introduisent-ils des explications dans votre langue ? Mettez cet enregistrement en pause ici.</w:t>
      </w:r>
    </w:p>
    <w:p>
      <w:pPr/>
      <w:r>
        <w:rPr>
          <w:lang w:val="fr_FR" w:bidi="fr_FR"/>
        </w:rPr>
      </w:r>
      <w:r>
        <w:rPr>
          <w:lang w:val="fr_FR" w:bidi="fr_FR"/>
        </w:rPr>
        <w:t>Jésus poursuit : « Quand vous me parlez, vous vous adressez à moi comme Maître, ou comme Seigneur. Quand vous faites cela, vous faites ce qui est juste. » Jésus rappelle à ses disciples qu'ils l'ont appelé leur Maître ou Seigneur. Ils l'ont appelé en utilisant ces titres parce qu'ils le considéraient comme leur maître et leur Seigneur. Le mot « Maître » était un titre poli pour un chef religieux juif. C'était un titre de respect pour un homme juif qui avait l'autorité d'enseigner au sujet de Dieu. Les disciples utilisent le mot Seigneur pour montrer qu'ils croyaient que Jésus était leur Maître et Dieu. Jésus confirme qu'il était juste pour eux de l'appeler leur Maître et Seigneur, parce que c'est qui il était.</w:t>
      </w:r>
    </w:p>
    <w:p>
      <w:pPr/>
      <w:r>
        <w:rPr>
          <w:lang w:val="fr_FR" w:bidi="fr_FR"/>
        </w:rPr>
      </w:r>
      <w:r>
        <w:rPr>
          <w:lang w:val="fr_FR" w:bidi="fr_FR"/>
        </w:rPr>
        <w:t>Arrêtez-vous ici et discutez de cette question en groupe : dans votre culture, quels titres utilisez-vous pour les chefs religieux et les enseignants ? Mettez cet enregistrement en pause ici.</w:t>
      </w:r>
    </w:p>
    <w:p>
      <w:pPr/>
      <w:r>
        <w:rPr>
          <w:lang w:val="fr_FR" w:bidi="fr_FR"/>
        </w:rPr>
      </w:r>
      <w:r>
        <w:rPr>
          <w:lang w:val="fr_FR" w:bidi="fr_FR"/>
        </w:rPr>
        <w:t>Jésus dit ensuite aux disciples : « Moi, votre Seigneur et votre Maître, je viens de laver vos pieds. Vous devriez donc laver les pieds les uns des autres. » Les rabbins, c'est-à-dire les enseignants spirituels à l'époque de Jésus, utilisaient une forme d'enseignement où l'on parlait de choses ou de personnes plus grandes pour ensuite passer vers des choses ou des personnes moindres. Il leur enseigne que si lui, le plus grand, le Seigneur et le Maître, a lavé leurs pieds, alors le moindre, les disciples, doivent faire la même chose les uns pour les autres.</w:t>
      </w:r>
    </w:p>
    <w:p>
      <w:pPr/>
      <w:r>
        <w:rPr>
          <w:lang w:val="fr_FR" w:bidi="fr_FR"/>
        </w:rPr>
      </w:r>
      <w:r>
        <w:rPr>
          <w:lang w:val="fr_FR" w:bidi="fr_FR"/>
        </w:rPr>
        <w:t>Jésus donne ensuite la raison pour laquelle les disciples devraient se laver les pieds les uns des autres. Il dit : « Car je vous ai donné un exemple, pour que vous imitiez ce que j'ai fait ».</w:t>
      </w:r>
    </w:p>
    <w:p>
      <w:pPr/>
      <w:r>
        <w:rPr>
          <w:lang w:val="fr_FR" w:bidi="fr_FR"/>
        </w:rPr>
      </w:r>
      <w:r>
        <w:rPr>
          <w:lang w:val="fr_FR" w:bidi="fr_FR"/>
        </w:rPr>
        <w:t xml:space="preserve">Ici le mot « exemple » signifie un modèle ou une façon de vivre à copier. Jésus montre aux disciples ce qu'ils doivent faire en le faisant lui-même. Il avait lavé leurs pieds pour leur donner un exemple d'humilité et de service. C'était un exemple ou une démonstration de la façon dont ils devraient agir ou se comporter. Jésus voulait qu'ils suivent son exemple et se servent les uns les autres. C'était plus important que de laver les pieds, bien que laver les pieds soit une bonne façon de servir les autres à ce moment-là. </w:t>
      </w:r>
    </w:p>
    <w:p>
      <w:pPr/>
      <w:r>
        <w:rPr>
          <w:lang w:val="fr_FR" w:bidi="fr_FR"/>
        </w:rPr>
      </w:r>
      <w:r>
        <w:rPr>
          <w:lang w:val="fr_FR" w:bidi="fr_FR"/>
        </w:rPr>
        <w:t xml:space="preserve">Jésus introduit une déclaration importante en disant : « En vérité, je vous le dis », ce qui signifiait « prêtez attention à ce que je dirai maintenant ». Il le suit avec deux vérités générales en disant : « Les serviteurs ne sont pas plus grands que leur maître, et les messagers ne sont pas plus grands que celui qui les a envoyés ». Jésus utilise ces vérités évidentes pour dire à ses disciples qu'ils devraient être prêts à faire ce qu'il a fait. Si leur maître pouvait être humble et servir les autres, eux, ses serviteurs, devraient être prêts à faire la même chose. Certaines personnes croient qu'en utilisant le mot « messagers » ici, Jésus décrit le rôle des disciples comme messagers de Jésus dans le monde une fois qu'il est revenu vers le Père. En tant que tels, ils ne devraient pas s'attendre à un meilleur traitement de la part du monde que celui que leur Seigneur a reçu. </w:t>
      </w:r>
    </w:p>
    <w:p>
      <w:pPr/>
      <w:r>
        <w:rPr>
          <w:lang w:val="fr_FR" w:bidi="fr_FR"/>
        </w:rPr>
      </w:r>
      <w:r>
        <w:rPr>
          <w:lang w:val="fr_FR" w:bidi="fr_FR"/>
        </w:rPr>
        <w:t xml:space="preserve">Jésus parle ensuite de nouveau et remarque que les disciples savaient maintenant qu'il voulait qu'ils servent les autres avec humilité. Les disciples savaient ces choses parce que Jésus posait un exemple en lavant leurs pieds et leur disait d'être humbles et de servir les autres. Et Dieu les bénirait donc s'ils vivaient ainsi : en obéissant au commandement de Jésus de servir les autres. Ici la bénédiction de Dieu signifie être heureux et profiter de la faveur de Dieu. Dieu serait heureux des disciples et leur situation serait donc bonne s'ils remplissaient la condition de servir les autres dans l'humilité. </w:t>
      </w:r>
    </w:p>
    <w:p>
      <w:pPr/>
      <w:r>
        <w:rPr>
          <w:lang w:val="fr_FR" w:bidi="fr_FR"/>
        </w:rPr>
      </w:r>
      <w:r>
        <w:rPr>
          <w:lang w:val="fr_FR" w:bidi="fr_FR"/>
        </w:rPr>
        <w:t>Arrêtez-vous ici et racontez au groupe une histoire de la façon dont Dieu vous a béni quand vous avez servi votre ami ou quelqu'un que vous connaissez. Mettez cet enregistrement en pause ici.</w:t>
      </w:r>
    </w:p>
    <w:p>
      <w:pPr/>
      <w:r>
        <w:rPr>
          <w:lang w:val="fr_FR" w:bidi="fr_FR"/>
        </w:rPr>
      </w:r>
      <w:r>
        <w:rPr>
          <w:lang w:val="fr_FR" w:bidi="fr_FR"/>
        </w:rPr>
        <w:t>Jésus poursuit ensuite de parler aux douze disciples qui étaient avec lui. Il dit que ce qu'il venait de leur dire ne faisait pas référence à tous. Dieu ne les bénirait pas tous. Jésus savait que Judas le trahirait. Il n'était pas l'un des vrais serviteurs de Jésus. Ce que Jésus a dit au sujet de servir les autres ne faisait pas référence à Judas. Jésus dit qu'il connaissait la nature des personnes qu'il avait choisies pour être ses disciples. Il les avait tous choisis et il savait comment étaient chacun d'eux. Jésus avait choisi Judas et une prophétie d'une Écriture de l'Ancien Testament se réaliserait. Jésus dit : « Mais c'est pour accomplir les Écritures : "Celui qui a mangé mon pain a levé son talon contre moi." » Ce passage vient du livre des Psaumes, que le roi David a écrit environ mille ans avant la naissance de Jésus. Les Écritures font référence à un ami proche qui est devenu un ennemi. « Celui qui a mangé mon pain » signifie « la personne qui a mangé avec moi ». Dans la culture juive, manger ensemble était un signe d'amitié. Le mot « pain » pouvait aussi signifier « nourriture » dans le texte original des Psaumes, car le pain était la nourriture principale en Israël. L'expression « soulevé son talon contre moi » signifie quelque chose comme « a agi pour s'opposer à moi ». En Israël, montrer le bas de son pied à quelqu'un était une marque de mépris, ou même peut-être une menace de violence. C'était une chose particulièrement traître à faire après avoir mangé à la table de quelqu'un. Manger un repas avec une personne supérieure était un gage de loyauté envers cette personne. Jésus dit que la prophétie de cette Écriture se réaliserait à travers le disciple qui le trahirait, et que c'était Judas. La prophétie des Écritures se réaliserait à la suite du fait que Jésus ait choisi Judas.</w:t>
      </w:r>
    </w:p>
    <w:p>
      <w:pPr/>
      <w:r>
        <w:rPr>
          <w:lang w:val="fr_FR" w:bidi="fr_FR"/>
        </w:rPr>
      </w:r>
      <w:r>
        <w:rPr>
          <w:lang w:val="fr_FR" w:bidi="fr_FR"/>
        </w:rPr>
        <w:t>Arrêtez-vous ici et discutez de cette question en groupe : dans votre culture, quel genre de choses feriez-vous pour montrer de la loyauté à quelqu'un ? Dans votre culture, quel genre de gestes montrent un manque de respect ? Mettez cet enregistrement en pause ici.</w:t>
      </w:r>
    </w:p>
    <w:p>
      <w:pPr/>
      <w:r>
        <w:rPr>
          <w:lang w:val="fr_FR" w:bidi="fr_FR"/>
        </w:rPr>
      </w:r>
      <w:r>
        <w:rPr>
          <w:lang w:val="fr_FR" w:bidi="fr_FR"/>
        </w:rPr>
        <w:t>Jésus dit ensuite : « Je vous parle de quelqu'un qui me trahit avant que cela ne se produise, pour que quand cela se produira, vous puissiez continuer à croire que je suis celui que je dis être ».</w:t>
      </w:r>
    </w:p>
    <w:p>
      <w:pPr/>
      <w:r>
        <w:rPr>
          <w:lang w:val="fr_FR" w:bidi="fr_FR"/>
        </w:rPr>
      </w:r>
      <w:r>
        <w:rPr>
          <w:lang w:val="fr_FR" w:bidi="fr_FR"/>
        </w:rPr>
        <w:t>Jésus explique aux disciples qu'il leur a dit que quelqu'un le trahirait avant que cela ne se produise. Judas n'avait pas encore trahi Jésus, mais Jésus dit aux disciples que quelqu'un le ferait. Jésus l'a fait pour que quand cela se produirait, ses disciples croient que Jésus était celui qu'il disait être : le Christ, le Sauveur promis. Jésus dit : « pour que vous puissiez croire que je suis ». Certaines personnes croient qu'ici « Je suis » fait référence au nom personnel de Dieu par lequel Dieu s'est révélé à la nation d'Israël quand il les a sortis d'Égypte. Cette interprétation signifie que Jésus a dit ici qu'il était Dieu.</w:t>
      </w:r>
    </w:p>
    <w:p>
      <w:pPr/>
      <w:r>
        <w:rPr>
          <w:lang w:val="fr_FR" w:bidi="fr_FR"/>
        </w:rPr>
      </w:r>
      <w:r>
        <w:rPr>
          <w:lang w:val="fr_FR" w:bidi="fr_FR"/>
        </w:rPr>
        <w:t>Jésus fait une autre déclaration importante et demande aux disciples de prêter attention. Il dit : « En vérité, en vérité, je vous le dis, ceux qui acceptent l'un d'entre vous que j'envoie m'accepte moi. Et ceux qui m'acceptent acceptent celui qui m'a envoyé. » Jésus disait qu'accepter les messagers de Jésus était la même chose qu'accepter ou accueillir Jésus. Les messagers de Jésus, c'est-à-dire ceux qu'il envoie, sont ceux qui disent la parole de Jésus à d'autres personnes. Recevoir ou accepter Jésus est la même chose qu'accepter Dieu le Père, qui l'a envoyé. Une personne qui accueille Jésus et son message, et croit en lui, croit aussi en Dieu le Père.</w:t>
      </w:r>
    </w:p>
    <w:p>
      <w:pPr/>
      <w:r>
        <w:rPr>
          <w:lang w:val="fr_FR" w:bidi="fr_FR"/>
        </w:rPr>
      </w:r>
      <w:r>
        <w:rPr>
          <w:lang w:val="fr_FR" w:bidi="fr_FR"/>
        </w:rPr>
        <w:t>Après que Jésus ait dit toutes ces choses, il était dans une grande détresse émotionnelle et mentale. Son esprit était dans une profonde angoisse. Et Jésus déclare : « En vérité, en vérité, je vous le dis, l'un de vous me trahira ». Jésus parle de quelque chose qu'il savait qui se produirait. Il souligne l'importance de ce qu'il allait dire en commençant par : « En vérité, en vérité, je vous le dis ». Jésus indique ensuite que l'un de ses disciples qui était avec lui dans la pièce ne le suivrait plus, mais au lieu de cela livrerait Jésus à ses ennemis. Dans ce contexte, cela signifiait que le disciple aiderait les ennemis de Jésus à l'arrêter et à le tuer.</w:t>
      </w:r>
    </w:p>
    <w:p>
      <w:pPr/>
      <w:r>
        <w:rPr>
          <w:lang w:val="fr_FR" w:bidi="fr_FR"/>
        </w:rPr>
      </w:r>
      <w:r>
        <w:rPr>
          <w:lang w:val="fr_FR" w:bidi="fr_FR"/>
        </w:rPr>
        <w:t>Arrêtez-vous ici et racontez au groupe une histoire de la façon dont quelqu'un vous a trahi et de ce que vous ressentez à ce moment-là. Mettez cet enregistrement en pause ici.</w:t>
      </w:r>
    </w:p>
    <w:p>
      <w:pPr/>
      <w:r>
        <w:rPr>
          <w:lang w:val="fr_FR" w:bidi="fr_FR"/>
        </w:rPr>
      </w:r>
      <w:r>
        <w:rPr>
          <w:lang w:val="fr_FR" w:bidi="fr_FR"/>
        </w:rPr>
        <w:t>Après que Jésus ait dit que l'un d'eux le trahirait, les disciples se regardent les uns les autres avec confusion : duquel d'entre eux pourrait-il parler ? Ils étaient perplexes et anxieux.</w:t>
      </w:r>
    </w:p>
    <w:p>
      <w:pPr/>
      <w:r>
        <w:rPr>
          <w:lang w:val="fr_FR" w:bidi="fr_FR"/>
        </w:rPr>
      </w:r>
      <w:r>
        <w:rPr>
          <w:lang w:val="fr_FR" w:bidi="fr_FR"/>
        </w:rPr>
        <w:t>Jean raconte maintenant ce qui s'est passé ensuite. Jésus et les disciples s'étaient couchés à la table où ils mangeaient le souper. L'un des disciples, celui que Jésus aimait, était couché à côté de Jésus. Lors des repas formels, le peuple juif s'appuyait sur des canapés autour de la table. Ils s'appuient sur leur coude gauche et utilisent leur main droite pour manger la nourriture. Le disciple que Jean mentionne était à côté de Jésus, lui tournant le dos. De cette façon, il pourrait se reculer et parler en privé à Jésus. Il était, semble-t-il, au côté droit de Jésus, un lieu d'honneur. Traditionnellement, les gens identifient ce disciple à Jean, le fils de Zébédée, mais nous ne sommes pas sûrs de qui il s'agissait. L'expression « que Jésus aimait » indique que Jean savait que Jésus aimait beaucoup ce disciple. Cette expression ne signifie pas que Jésus n'aimait pas les autres disciples.</w:t>
      </w:r>
    </w:p>
    <w:p>
      <w:pPr/>
      <w:r>
        <w:rPr>
          <w:lang w:val="fr_FR" w:bidi="fr_FR"/>
        </w:rPr>
      </w:r>
      <w:r>
        <w:rPr>
          <w:lang w:val="fr_FR" w:bidi="fr_FR"/>
        </w:rPr>
        <w:t>Arrêtez-vous ici et discutez de cette question en groupe : dans votre culture, comment montrez-vous de l'honneur aux personnes importantes pendant les repas festifs ? Mettez cet enregistrement en pause ici.</w:t>
      </w:r>
    </w:p>
    <w:p>
      <w:pPr/>
      <w:r>
        <w:rPr>
          <w:lang w:val="fr_FR" w:bidi="fr_FR"/>
        </w:rPr>
      </w:r>
      <w:r>
        <w:rPr>
          <w:lang w:val="fr_FR" w:bidi="fr_FR"/>
        </w:rPr>
        <w:t>Simon Pierre fait signe au disciple couché à côté de Jésus pour qu'il demande à Jésus : « De qui parles-tu ? » Simon était probablement assis de l'autre côté de la table de ce disciple. Il a soit fait un geste avec ses mains, remué sa tête, ou l'a désigné au moyen de ses yeux pour poser la question à Jésus.</w:t>
      </w:r>
    </w:p>
    <w:p>
      <w:pPr/>
      <w:r>
        <w:rPr>
          <w:lang w:val="fr_FR" w:bidi="fr_FR"/>
        </w:rPr>
      </w:r>
      <w:r>
        <w:rPr>
          <w:lang w:val="fr_FR" w:bidi="fr_FR"/>
        </w:rPr>
        <w:t>Le disciple, se penchant contre Jésus, lui dit donc : « Seigneur, qui est-il ? » Jésus répond : « C'est celui à qui je donnerai ce morceau de pain après l'avoir trempé dans la sauce ». Le peuple juif à cette époque ne mangeait pas normalement avec des couteaux, des fourchettes et des cuillères. Leur coutume était de briser des morceaux de pain, puis de les tremper dans un ragoût ou une sauce. Jésus dit au disciple qu'il répondrait à sa question en suivant cette coutume et en prenant ensuite le pain pour le traître.</w:t>
      </w:r>
    </w:p>
    <w:p>
      <w:pPr/>
      <w:r>
        <w:rPr>
          <w:lang w:val="fr_FR" w:bidi="fr_FR"/>
        </w:rPr>
      </w:r>
      <w:r>
        <w:rPr>
          <w:lang w:val="fr_FR" w:bidi="fr_FR"/>
        </w:rPr>
        <w:t>Quand Jésus trempe donc le morceau de pain dans le ragoût ou la sauce, il le donne à Judas, fils de Simon Iscariot.</w:t>
      </w:r>
    </w:p>
    <w:p>
      <w:pPr/>
      <w:r>
        <w:rPr>
          <w:lang w:val="fr_FR" w:bidi="fr_FR"/>
        </w:rPr>
      </w:r>
      <w:r>
        <w:rPr>
          <w:lang w:val="fr_FR" w:bidi="fr_FR"/>
        </w:rPr>
        <w:t>Dès que Judas avait pris le pain de Jésus et l'avait mangé, Satan entre dans Judas. Satan est le nom du principal ou du chef de tous les esprits mauvais. En hébreu, son nom signifie « ennemi ». Il est l'ennemi de Dieu et du peuple de Dieu. Satan est le même être que « le diable ». Jésus dit ensuite à Judas : « Fais rapidement ce que tu vas faire ». L'expression « ce que tu vas faire » fait référence à la trahison de Jésus. Judas comprenait ce que disait Jésus, mais le reste des disciples ne le comprenait pas du tout. Jésus dit à Judas de le faire le plus tôt possible.</w:t>
      </w:r>
    </w:p>
    <w:p>
      <w:pPr/>
      <w:r>
        <w:rPr>
          <w:lang w:val="fr_FR" w:bidi="fr_FR"/>
        </w:rPr>
      </w:r>
      <w:r>
        <w:rPr>
          <w:lang w:val="fr_FR" w:bidi="fr_FR"/>
        </w:rPr>
        <w:t>Jean introduit maintenant des informations supplémentaires en disant : « Aucun des autres couchés à table ne savait maintenant dans quel but Jésus avait dit cela à Judas ». Les autres personnes présentes ne comprenaient pas ce que Jésus voulait dire. Ils ne se rendaient pas compte que Jésus faisait référence au fait que Judas le trahissait. Judas avait le sac d'argent. Ainsi, certains des disciples ont pensé, à tort, à deux choses que Jésus aurait pu dire à Judas. L'une des idées que certains disciples avaient au sujet de ce que Jésus disait à Judas était d'obtenir des provisions de nourriture pour la fête. « La fête » faisait référence soit à la fête de la Pâque, soit à la fête du pain sans levain, mais nous ne savons pas laquelle. L'autre idée était que Jésus disait à Judas de donner de l'argent aux pauvres. Les gens donnaient souvent de l'argent aux pauvres au moment de la Pâque.</w:t>
      </w:r>
    </w:p>
    <w:p>
      <w:pPr/>
      <w:r>
        <w:rPr>
          <w:lang w:val="fr_FR" w:bidi="fr_FR"/>
        </w:rPr>
      </w:r>
      <w:r>
        <w:rPr>
          <w:lang w:val="fr_FR" w:bidi="fr_FR"/>
        </w:rPr>
        <w:t>Après que Judas ait donc pris et accepté le morceau de pain, Judas a immédiatement quitté le repas et la maison où séjournaient les disciples. Le soleil s'était couché et il faisait la nuit. La nuit dans l'Évangile de Jean représente la mort de Jésus. Non seulement faisait-il sombre quand Judas est sorti, mais l'heure pour Jésus de mourir était venue.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13.12–30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après avoir lavé les pieds des disciples, Jésus met son vêtement extérieur et se remet à sa place à table. Il pose une question à ses disciples pour voir s'ils comprenaient la signification de ses actions.</w:t>
      </w:r>
    </w:p>
    <w:p>
      <w:pPr/>
      <w:r>
        <w:rPr>
          <w:lang w:val="fr_FR" w:bidi="fr_FR"/>
        </w:rPr>
      </w:r>
      <w:r>
        <w:rPr>
          <w:b/>
          <w:lang w:val="fr_FR" w:bidi="fr_FR"/>
        </w:rPr>
        <w:t>Dans la deuxième partie :</w:t>
      </w:r>
      <w:r>
        <w:rPr>
          <w:lang w:val="fr_FR" w:bidi="fr_FR"/>
        </w:rPr>
        <w:t xml:space="preserve"> Jésus explique pourquoi il a lavé les pieds de ses disciples. Bien qu'il soit leur maître, il les servait. Ils devraient maintenant se servir les uns les autres.</w:t>
      </w:r>
    </w:p>
    <w:p>
      <w:pPr/>
      <w:r>
        <w:rPr>
          <w:lang w:val="fr_FR" w:bidi="fr_FR"/>
        </w:rPr>
      </w:r>
      <w:r>
        <w:rPr>
          <w:b/>
          <w:lang w:val="fr_FR" w:bidi="fr_FR"/>
        </w:rPr>
        <w:t>Dans la troisième partie :</w:t>
      </w:r>
      <w:r>
        <w:rPr>
          <w:lang w:val="fr_FR" w:bidi="fr_FR"/>
        </w:rPr>
        <w:t xml:space="preserve"> Jésus dit à ses disciples que l'un d'eux s'opposera à lui. Cela accomplira un passage dans les Écritures de l'Ancien Testament.</w:t>
      </w:r>
    </w:p>
    <w:p>
      <w:pPr/>
      <w:r>
        <w:rPr>
          <w:lang w:val="fr_FR" w:bidi="fr_FR"/>
        </w:rPr>
      </w:r>
      <w:r>
        <w:rPr>
          <w:b/>
          <w:lang w:val="fr_FR" w:bidi="fr_FR"/>
        </w:rPr>
        <w:t>Dans la quatrième partie :</w:t>
      </w:r>
      <w:r>
        <w:rPr>
          <w:lang w:val="fr_FR" w:bidi="fr_FR"/>
        </w:rPr>
        <w:t xml:space="preserve"> Jésus est angoissé et dit à ses disciples que l'un d'eux le trahirait. Les disciples se demandent de qui il parlait Jésus le leur montre en donnant un morceau de pain à Judas. Judas quitte ensuite la pièce.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disciple que Jésus aimait</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Judas, fils de Simon Iscariot</w:t>
      </w:r>
    </w:p>
    <w:p>
      <w:pPr>
        <w:pStyle w:val="ListBullet"/>
        <w:spacing w:line="240" w:lineRule="auto"/>
        <w:ind w:left="720"/>
      </w:pPr>
      <w:r>
        <w:rPr>
          <w:lang w:val="fr_FR" w:bidi="fr_FR"/>
        </w:rPr>
      </w:r>
      <w:r>
        <w:rPr>
          <w:lang w:val="fr_FR" w:bidi="fr_FR"/>
        </w:rPr>
        <w:t>Et Satan</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Jésus et les disciples sont encore dans la même pièce à Jérusalem où ils mangeaient le souper dans le passage précédent. Après que Jésus ait lavé les pieds des disciples, il avait remis ses vêtements extérieurs et était retourné là où il s'était couché avec les disciples à table autour de la nourriture. Jésus pose une question à ses disciples : « Réalisez-vous la signification de ce que je viens de faire ? » </w:t>
      </w:r>
    </w:p>
    <w:p>
      <w:pPr/>
      <w:r>
        <w:rPr>
          <w:lang w:val="fr_FR" w:bidi="fr_FR"/>
        </w:rPr>
      </w:r>
      <w:r>
        <w:rPr>
          <w:lang w:val="fr_FR" w:bidi="fr_FR"/>
        </w:rPr>
        <w:t>Jésus rappelle à ses disciples qu'ils l'ont appelé leur Maître ou Seigneur. Jésus confirme qu'il était juste pour eux de l'appeler leur Maître et Seigneur, parce que c'est qui il était. Jésus rappelait aux disciples qui il était et les préparait à ce qu'il allait leur enseigner ensuite.</w:t>
      </w:r>
    </w:p>
    <w:p>
      <w:pPr/>
      <w:r>
        <w:rPr>
          <w:lang w:val="fr_FR" w:bidi="fr_FR"/>
        </w:rPr>
      </w:r>
      <w:r>
        <w:rPr>
          <w:lang w:val="fr_FR" w:bidi="fr_FR"/>
        </w:rPr>
        <w:t>Jésus dit ensuite aux disciples : « Moi, votre Seigneur et votre Maître, je viens de laver vos pieds. Vous devriez donc laver les pieds les uns des autres. » Les rabbins, c'est-à-dire les enseignants spirituels à l'époque de Jésus, utilisaient une forme d'enseignement où l'on parlait de choses ou de personnes plus grandes pour ensuite passer vers des choses ou des personnes moindres. Jésus leur enseigne que si lui, le plus grand, Jésus leur Seigneur et leur Maître, a lavé leurs pieds, alors le moindre, les disciples, doivent faire la même chose les uns pour les autres.</w:t>
      </w:r>
    </w:p>
    <w:p>
      <w:pPr/>
      <w:r>
        <w:rPr>
          <w:lang w:val="fr_FR" w:bidi="fr_FR"/>
        </w:rPr>
      </w:r>
      <w:r>
        <w:rPr>
          <w:lang w:val="fr_FR" w:bidi="fr_FR"/>
        </w:rPr>
        <w:t>Arrêtez-vous ici et discutez de cette question en groupe : dans votre langue, comment soutenez-vous un argumentaire ? Quel genre d'arguments donnez-vous ? Mettez cet enregistrement en pause ici.</w:t>
      </w:r>
    </w:p>
    <w:p>
      <w:pPr/>
      <w:r>
        <w:rPr>
          <w:lang w:val="fr_FR" w:bidi="fr_FR"/>
        </w:rPr>
      </w:r>
      <w:r>
        <w:rPr>
          <w:lang w:val="fr_FR" w:bidi="fr_FR"/>
        </w:rPr>
        <w:t>Jésus donne ensuite la raison pour laquelle les disciples devraient se laver les pieds les uns des autres. Il dit : « Car je vous ai donné un exemple, pour que vous imitiez ce que j'ai fait ».</w:t>
      </w:r>
    </w:p>
    <w:p>
      <w:pPr/>
      <w:r>
        <w:rPr>
          <w:lang w:val="fr_FR" w:bidi="fr_FR"/>
        </w:rPr>
      </w:r>
      <w:r>
        <w:rPr>
          <w:lang w:val="fr_FR" w:bidi="fr_FR"/>
        </w:rPr>
        <w:t>Il avait lavé leurs pieds pour leur donner un exemple d'humilité et de service. Il dit à ses disciples de se servir les uns les autres.</w:t>
      </w:r>
    </w:p>
    <w:p>
      <w:pPr/>
      <w:r>
        <w:rPr>
          <w:lang w:val="fr_FR" w:bidi="fr_FR"/>
        </w:rPr>
      </w:r>
      <w:r>
        <w:rPr>
          <w:lang w:val="fr_FR" w:bidi="fr_FR"/>
        </w:rPr>
        <w:t xml:space="preserve">Jésus introduit une déclaration importante en disant : « En vérité, je vous le dis », ce qui signifiait « prêtez attention à ce que je dirai maintenant ». Il le suit avec deux vérités générales en disant : « Les serviteurs ne sont pas plus grands que leur maître, et les messagers ne sont pas plus grands que celui qui les a envoyés ». Jésus utilise ces vérités évidentes pour dire à ses disciples que si leur maître pouvait être humble et servir les autres, eux, ses serviteurs, devraient être prêts à faire la même chose. Ils ne devraient pas, en sus, s'attendre à un meilleur traitement de la part du monde que celui que leur Seigneur a reçu. </w:t>
      </w:r>
    </w:p>
    <w:p>
      <w:pPr/>
      <w:r>
        <w:rPr>
          <w:lang w:val="fr_FR" w:bidi="fr_FR"/>
        </w:rPr>
      </w:r>
      <w:r>
        <w:rPr>
          <w:lang w:val="fr_FR" w:bidi="fr_FR"/>
        </w:rPr>
        <w:t>Arrêtez-vous ici et discutez de cette question en groupe : quelles expressions utilisez-vous dans votre langue pour attirer l'attention de quelqu'un quand vous voulez dire quelque chose d'important ? Mettez cet enregistrement en pause ici.</w:t>
      </w:r>
    </w:p>
    <w:p>
      <w:pPr/>
      <w:r>
        <w:rPr>
          <w:lang w:val="fr_FR" w:bidi="fr_FR"/>
        </w:rPr>
      </w:r>
      <w:r>
        <w:rPr>
          <w:lang w:val="fr_FR" w:bidi="fr_FR"/>
        </w:rPr>
        <w:t>Jésus dit ensuite aux disciples qu'ils connaissaient maintenant les choses dont il venait de leur parler : le besoin d'avoir une attitude humble et de servir les autres. Il leur dit aussi que Dieu les bénirait, en leur donnant du bonheur et de la faveur s'ils suivaient l'exemple de Jésus pour servir les autres. La bénédiction de Dieu était conditionnelle au fait que les disciples obéissaient à l'enseignement de Jésus.</w:t>
      </w:r>
    </w:p>
    <w:p>
      <w:pPr/>
      <w:r>
        <w:rPr>
          <w:lang w:val="fr_FR" w:bidi="fr_FR"/>
        </w:rPr>
      </w:r>
      <w:r>
        <w:rPr>
          <w:lang w:val="fr_FR" w:bidi="fr_FR"/>
        </w:rPr>
        <w:t>Jésus dit ensuite qu'il ne disait pas que Dieu les bénirait tous. Jésus n'incluait pas Judas, qui le trahirait. Jésus dit qu'il connaissait la nature des personnes qu'il avait choisies pour être ses apôtres. Jésus avait choisi Judas et une prophétie d'une Écriture de l'Ancien Testament se réaliserait. Jésus dit : « Mais c'est pour accomplir les Écritures : "Celui qui a mangé mon pain a levé son talon contre moi." » La prophétie des Écritures se réaliserait à la suite du fait que Jésus ait choisi Judas, qui le trahirait.</w:t>
      </w:r>
    </w:p>
    <w:p>
      <w:pPr/>
      <w:r>
        <w:rPr>
          <w:lang w:val="fr_FR" w:bidi="fr_FR"/>
        </w:rPr>
      </w:r>
      <w:r>
        <w:rPr>
          <w:lang w:val="fr_FR" w:bidi="fr_FR"/>
        </w:rPr>
        <w:t xml:space="preserve">Jésus dit aux disciples qu'il leur a dit que quelqu'un le trahirait avant que cela ne se produise. Judas n'avait pas encore trahi Jésus, mais Jésus dit aux disciples que quelqu'un le ferait. Jésus l'a fait pour que quand ce que Jésus avait prédit se produirait, ses disciples croient que Jésus était celui qu'il disait être : le Christ, le Sauveur promis. Jésus dit : « pour que vous puissiez croire que je suis ». </w:t>
      </w:r>
    </w:p>
    <w:p>
      <w:pPr/>
      <w:r>
        <w:rPr>
          <w:lang w:val="fr_FR" w:bidi="fr_FR"/>
        </w:rPr>
      </w:r>
      <w:r>
        <w:rPr>
          <w:lang w:val="fr_FR" w:bidi="fr_FR"/>
        </w:rPr>
        <w:t>Jésus fait une autre déclaration importante et demande aux disciples de prêter attention. Il dit : « Ceux qui acceptent l'un d'entre vous que j'envoie, Dieu considérera qu'ils m'acceptent. Et ceux qui m'acceptent, Dieu considérera qu'ils acceptent mon Père, qui m'a envoyé. »</w:t>
      </w:r>
    </w:p>
    <w:p>
      <w:pPr/>
      <w:r>
        <w:rPr>
          <w:lang w:val="fr_FR" w:bidi="fr_FR"/>
        </w:rPr>
      </w:r>
      <w:r>
        <w:rPr>
          <w:lang w:val="fr_FR" w:bidi="fr_FR"/>
        </w:rPr>
        <w:t>Après que Jésus ait dit cela, il était très troublé. Il déclare de manière solennelle : « Écoutez cela attentivement : l'un de vous va permettre à mes ennemis de se saisir de moi ». L'expression « après que Jésus ait dit cela » termine le discours de Jésus et commence une nouvelle partie de l'histoire.</w:t>
      </w:r>
    </w:p>
    <w:p>
      <w:pPr/>
      <w:r>
        <w:rPr>
          <w:lang w:val="fr_FR" w:bidi="fr_FR"/>
        </w:rPr>
      </w:r>
      <w:r>
        <w:rPr>
          <w:lang w:val="fr_FR" w:bidi="fr_FR"/>
        </w:rPr>
        <w:t>Après que Jésus ait dit que l'un d'eux le trahirait, les disciples se regardent les uns les autres avec confusion : duquel d'entre eux pourrait-il parler ? Ils étaient perplexes et anxieux.</w:t>
      </w:r>
    </w:p>
    <w:p>
      <w:pPr/>
      <w:r>
        <w:rPr>
          <w:lang w:val="fr_FR" w:bidi="fr_FR"/>
        </w:rPr>
      </w:r>
      <w:r>
        <w:rPr>
          <w:lang w:val="fr_FR" w:bidi="fr_FR"/>
        </w:rPr>
        <w:t xml:space="preserve">Jean raconte maintenant ce qui s'est passé ensuite. Jésus et les disciples s'étaient couchés à la table où ils mangeaient le souper. L'un des disciples, celui que Jésus aimait, était couché à côté de Jésus. Le disciple que Jean mentionne était à côté de Jésus, lui tournant le dos. De cette façon, il pourrait se reculer et parler en privé à Jésus. Il était, semble-t-il, au côté droit de Jésus, un lieu d'honneur. </w:t>
      </w:r>
    </w:p>
    <w:p>
      <w:pPr/>
      <w:r>
        <w:rPr>
          <w:lang w:val="fr_FR" w:bidi="fr_FR"/>
        </w:rPr>
      </w:r>
      <w:r>
        <w:rPr>
          <w:lang w:val="fr_FR" w:bidi="fr_FR"/>
        </w:rPr>
        <w:t>Simon Pierre fait signe au disciple couché à côté de Jésus pour qu'il demande à Jésus : « De qui parles-tu ? » Simon était probablement assis de l'autre côté de la table de ce disciple. Il a soit fait un geste avec ses mains, remué sa tête, ou l'a désigné au moyen de ses yeux pour poser la question à Jésus.</w:t>
      </w:r>
    </w:p>
    <w:p>
      <w:pPr/>
      <w:r>
        <w:rPr>
          <w:lang w:val="fr_FR" w:bidi="fr_FR"/>
        </w:rPr>
      </w:r>
      <w:r>
        <w:rPr>
          <w:lang w:val="fr_FR" w:bidi="fr_FR"/>
        </w:rPr>
        <w:t>Arrêtez-vous ici et discutez de cette question en groupe : dans votre langue, comment utilisez-vous votre corps pour communiquer en plus de mots, ou au lieu d'utiliser des mots ? Mettez cet enregistrement en pause ici.</w:t>
      </w:r>
    </w:p>
    <w:p>
      <w:pPr/>
      <w:r>
        <w:rPr>
          <w:lang w:val="fr_FR" w:bidi="fr_FR"/>
        </w:rPr>
      </w:r>
      <w:r>
        <w:rPr>
          <w:lang w:val="fr_FR" w:bidi="fr_FR"/>
        </w:rPr>
        <w:t>L'histoire nous dit que le disciple a ensuite répondu à ce que Simon Pierre lui a demandé de faire. Le disciple, se penchant contre Jésus, lui dit : « Seigneur, qui est-il ? » Le disciple se penchait déjà contre Jésus, ou il se penchait en arrière pour poser la question.</w:t>
      </w:r>
    </w:p>
    <w:p>
      <w:pPr/>
      <w:r>
        <w:rPr>
          <w:lang w:val="fr_FR" w:bidi="fr_FR"/>
        </w:rPr>
      </w:r>
      <w:r>
        <w:rPr>
          <w:lang w:val="fr_FR" w:bidi="fr_FR"/>
        </w:rPr>
        <w:t>Jésus répond au disciple. Il dit : « C'est la personne à laquelle je donnerai ce pain ». Pour montrer à la personne dont il parlait, Jésus trempe le morceau de pain dans le ragoût ou la sauce. Jésus donne le pain à Judas.</w:t>
      </w:r>
    </w:p>
    <w:p>
      <w:pPr/>
      <w:r>
        <w:rPr>
          <w:lang w:val="fr_FR" w:bidi="fr_FR"/>
        </w:rPr>
      </w:r>
      <w:r>
        <w:rPr>
          <w:lang w:val="fr_FR" w:bidi="fr_FR"/>
        </w:rPr>
        <w:t xml:space="preserve">Judas a pris le pain. Il l'a mangé. Dès que Judas a mangé le pain, Satan est entré en lui. Le texte dit que Satan est entré dans Judas « après qu'il ait reçu le morceau de pain ». Cela indique le moment où Satan est entré dans Judas ou a pris le contrôle de Judas. Cela n'indique pas que recevoir du pain a fait que Satan a contrôlé Judas. Jésus dit à Judas : « Fais rapidement ce que tu vas faire ». L'expression « ce que tu vas faire » fait référence à la trahison de Jésus. Judas comprenait ce que disait Jésus, mais le reste des disciples ne le comprenait pas du tout. </w:t>
      </w:r>
    </w:p>
    <w:p>
      <w:pPr/>
      <w:r>
        <w:rPr>
          <w:lang w:val="fr_FR" w:bidi="fr_FR"/>
        </w:rPr>
      </w:r>
      <w:r>
        <w:rPr>
          <w:lang w:val="fr_FR" w:bidi="fr_FR"/>
        </w:rPr>
        <w:t>Jean introduit maintenant des informations supplémentaires en disant : « Aucun des autres couchés à table ne savait maintenant dans quel but Jésus avait dit cela à Judas ». Ici le mot « maintenant » n'est pas un mot temporel, mais introduit des informations supplémentaires au sujet des personnes dans l'histoire. Les autres personnes présentes ne comprenaient pas ce que Jésus voulait dire. Ils ne se rendaient pas compte que Jésus faisait référence au fait que Judas le trahissait. Judas avait le sac d'argent. Certains pensaient donc que Jésus lui disait d'acheter ce dont ils avaient besoin pour la fête ou de donner quelque chose aux pauvres. Judas gardait tout l'argent pour Jésus et les disciples. C'était sa responsabilité d'en prendre soin et de le dépenser quand nécessaire. Ainsi, certains des disciples ont pensé, à tort, à deux choses que Jésus aurait pu dire à Judas. L'une des idées que certains disciples avaient au sujet de ce que Jésus disait à Judas était d'obtenir des provisions de nourriture pour la fête. « La fête » faisait référence soit à la fête de la Pâque, soit à la fête du pain sans levain, mais nous ne savons pas laquelle. L'autre idée était que Jésus disait à Judas de donner de l'argent aux pauvres. Les gens donnaient souvent de l'argent aux pauvres au moment de la Pâque.</w:t>
      </w:r>
    </w:p>
    <w:p>
      <w:pPr/>
      <w:r>
        <w:rPr>
          <w:lang w:val="fr_FR" w:bidi="fr_FR"/>
        </w:rPr>
      </w:r>
      <w:r>
        <w:rPr>
          <w:lang w:val="fr_FR" w:bidi="fr_FR"/>
        </w:rPr>
        <w:t>Après que Judas ait donc pris et accepté le morceau de pain, Judas a immédiatement quitté le repas et la maison où séjournaient les disciples. Le soleil s'était couché et il faisait la nuit. La nuit dans l'Évangile de Jean représente la mort de Jésus. Non seulement faisait-il sombre quand Judas est sorti, mais l'heure pour Jésus de mourir était venue.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13.12–30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disciple que Jésus aimait</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Judas, fils de Simon Iscariot</w:t>
      </w:r>
    </w:p>
    <w:p>
      <w:pPr>
        <w:pStyle w:val="ListBullet"/>
        <w:spacing w:line="240" w:lineRule="auto"/>
        <w:ind w:left="720"/>
      </w:pPr>
      <w:r>
        <w:rPr>
          <w:lang w:val="fr_FR" w:bidi="fr_FR"/>
        </w:rPr>
      </w:r>
      <w:r>
        <w:rPr>
          <w:lang w:val="fr_FR" w:bidi="fr_FR"/>
        </w:rPr>
        <w:t>Et Satan</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Après avoir lavé les pieds des disciples, Jésus met de nouveau sa robe et s'assied et demande : « Comprenez-vous ce que je faisais ? Vous m'appelez "Maître" et "Seigneur", et vous avez raison, parce que c'est ce que je suis. Et puisque moi, votre Seigneur et votre Maître, j'ai lavé vos pieds, vous devriez vous laver les pieds les uns des autres. Je vous ai donné un exemple à suivre. Faites ce que je vous ai fait. Je vous dis la vérité : les esclaves ne sont pas plus grands que leur maître. Le messager n'est pas non plus plus important que celui qui envoie le message. Maintenant que vous savez ces choses, Dieu vous bénira si vous les faites.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des choses comme : « Il est donc vraiment important de se servir les uns les autres », ou « Jésus, notre Seigneur, a même lavé nos pieds pour nous montrer comment être humbles ! Dieu nous bénira si nous nous servons les uns les autres », ou « Nous voulons avoir la bénédiction de Dieu sur nous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 « Je ne dis pas ces choses à vous tous ; je connais ceux que j'ai choisis. Mais ceci accomplit les Écritures qui disent : "Celui qui mange ma nourriture s'est retourné contre moi". Je vous le dis à l'avance, pour que quand cela se produira, vous croyiez que je suis le Messie. Je vous dis la vérité : quiconque accueille mon messager m'accueille, et quiconque m'accueille accueille le Père qui m'a envoyé. »</w:t>
      </w:r>
    </w:p>
    <w:p>
      <w:pPr/>
      <w:r>
        <w:rPr>
          <w:lang w:val="fr_FR" w:bidi="fr_FR"/>
        </w:rPr>
      </w:r>
      <w:r>
        <w:rPr>
          <w:lang w:val="fr_FR" w:bidi="fr_FR"/>
        </w:rPr>
        <w:t>Jésus était maintenant profondément troublé, et il s'exclame : « Je vous dis la vérité, l'un de vous me trahira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Mon ami va me trahir. Cela fait tellement mal ! » ou « Les disciples doivent en entendre parler maintenant, pour qu'ils croient que je suis le Messie quand je serai parti pour être avec le Père », ou « Je suis surmonté de tristesse, mais la prophétie des Écritures se réalisera quand cela se produira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disciples se regardaient les uns les autres, en se demandant de qui il pouvait parler. Le disciple que Jésus aimait était assis à côté de Jésus à table. Simon Pierre se tourne vers lui pour demander : « De qui parle-t-il ? » Ce disciple se penche donc vers Jésus et demande : « Seigneur, qui est-il ? » Jésus répond : « C'est celui à qui je donne le pain que je trempe dans le bol ». Et quand il l'avait trempé, il l'a donné à Judas, fils de Simon Iscariot. Quand Judas avait mangé le pain, Satan est entré en lui. Jésus lui dit ensuite : « Dépêche-toi et fais ce que tu vas faire ». Aucun des autres à table ne savait ce que Jésus voulait dire. Puisque Judas était leur trésorier, certains pensaient que Jésus lui disait d'aller et de payer la nourriture ou de donner de l'argent aux pauvres. Judas part donc à la fois, sortant dans la nuit.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Judas : « Que ressentez-vous ou que pensez-vous ? » La personne pourrait répondre des choses comme : « Je dois trouver les chefs juifs maintenant ! Je leur dirai où se trouve Jésus », ou « Jésus m'a même dit de partir. Il ne se soucie pas de moi », ou « J'espère qu'ils me donneront de l'argent pour l'avoir livré ».</w:t>
      </w:r>
    </w:p>
    <w:p>
      <w:pPr>
        <w:pStyle w:val="ListBullet"/>
        <w:spacing w:line="240" w:lineRule="auto"/>
        <w:ind w:left="720"/>
      </w:pPr>
      <w:r>
        <w:rPr>
          <w:lang w:val="fr_FR" w:bidi="fr_FR"/>
        </w:rPr>
      </w:r>
      <w:r>
        <w:rPr>
          <w:lang w:val="fr_FR" w:bidi="fr_FR"/>
        </w:rPr>
        <w:t>Demandez à la personne qui joue les disciples : « Que ressentez-vous ou que pensez-vous ? » La personne pourrait répondre des choses comme : « Où va Judas ? Peut-être que Jésus lui demandera d'acheter de la nourriture pour la fête.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13.12–30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à ses disciples : « Vous m'appelez </w:t>
      </w:r>
      <w:r>
        <w:rPr>
          <w:b/>
          <w:lang w:val="fr_FR" w:bidi="fr_FR"/>
        </w:rPr>
        <w:t>Maître</w:t>
      </w:r>
      <w:r>
        <w:rPr>
          <w:lang w:val="fr_FR" w:bidi="fr_FR"/>
        </w:rPr>
        <w:t xml:space="preserve"> et </w:t>
      </w:r>
      <w:r>
        <w:rPr>
          <w:b/>
          <w:lang w:val="fr_FR" w:bidi="fr_FR"/>
        </w:rPr>
        <w:t>Seigneur</w:t>
      </w:r>
      <w:r>
        <w:rPr>
          <w:lang w:val="fr_FR" w:bidi="fr_FR"/>
        </w:rPr>
        <w:t>, et vous avez raison, car je le suis ».</w:t>
      </w:r>
    </w:p>
    <w:p>
      <w:pPr/>
      <w:r>
        <w:rPr>
          <w:lang w:val="fr_FR" w:bidi="fr_FR"/>
        </w:rPr>
      </w:r>
      <w:r>
        <w:rPr>
          <w:lang w:val="fr_FR" w:bidi="fr_FR"/>
        </w:rPr>
        <w:t xml:space="preserve">Utilisez le même mot ou la même expression pour </w:t>
      </w:r>
      <w:r>
        <w:rPr>
          <w:b/>
          <w:lang w:val="fr_FR" w:bidi="fr_FR"/>
        </w:rPr>
        <w:t>maître</w:t>
      </w:r>
      <w:r>
        <w:rPr>
          <w:lang w:val="fr_FR" w:bidi="fr_FR"/>
        </w:rPr>
        <w:t xml:space="preserve"> que vous avez utilisé dans les passages précédents. Pour plus d'informations sur le mot </w:t>
      </w:r>
      <w:r>
        <w:rPr>
          <w:lang w:val="fr_FR" w:bidi="fr_FR"/>
        </w:rPr>
        <w:t>maître</w:t>
      </w:r>
      <w:r>
        <w:rPr>
          <w:lang w:val="fr_FR" w:bidi="fr_FR"/>
        </w:rPr>
        <w:t>, référez-vous au Glossaire principal.</w:t>
      </w:r>
    </w:p>
    <w:p>
      <w:pPr/>
      <w:r>
        <w:rPr>
          <w:lang w:val="fr_FR" w:bidi="fr_FR"/>
        </w:rPr>
      </w:r>
      <w:r>
        <w:rPr>
          <w:lang w:val="fr_FR" w:bidi="fr_FR"/>
        </w:rPr>
        <w:t xml:space="preserve">Utilisez le même mot ou la même expression pour </w:t>
      </w:r>
      <w:r>
        <w:rPr>
          <w:b/>
          <w:lang w:val="fr_FR" w:bidi="fr_FR"/>
        </w:rPr>
        <w:t>Seigneur</w:t>
      </w:r>
      <w:r>
        <w:rPr>
          <w:lang w:val="fr_FR" w:bidi="fr_FR"/>
        </w:rPr>
        <w:t xml:space="preserve"> que vous avez utilisé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Jésus dit aussi : « En vérité, en vérité, je vous le dis, un </w:t>
      </w:r>
      <w:r>
        <w:rPr>
          <w:b/>
          <w:lang w:val="fr_FR" w:bidi="fr_FR"/>
        </w:rPr>
        <w:t>serviteur</w:t>
      </w:r>
      <w:r>
        <w:rPr>
          <w:lang w:val="fr_FR" w:bidi="fr_FR"/>
        </w:rPr>
        <w:t xml:space="preserve"> n'est pas plus grand que son maître, et un messager n'est pas plus grand que celui qui l'a envoyé ». Utilisez le même mot ou la même expression pour serviteur que vous avez utilisé dans les passages précédents. Pour plus d'informations sur le mot </w:t>
      </w:r>
      <w:r>
        <w:rPr>
          <w:lang w:val="fr_FR" w:bidi="fr_FR"/>
        </w:rPr>
        <w:t>serviteur</w:t>
      </w:r>
      <w:r>
        <w:rPr>
          <w:lang w:val="fr_FR" w:bidi="fr_FR"/>
        </w:rPr>
        <w:t>, consultez le glossaire principal.</w:t>
      </w:r>
    </w:p>
    <w:p>
      <w:pPr/>
      <w:r>
        <w:rPr>
          <w:lang w:val="fr_FR" w:bidi="fr_FR"/>
        </w:rPr>
      </w:r>
      <w:r>
        <w:rPr>
          <w:lang w:val="fr_FR" w:bidi="fr_FR"/>
        </w:rPr>
        <w:t xml:space="preserve">Jésus dit : « Si vous connaissez ces choses, vous êtes </w:t>
      </w:r>
      <w:r>
        <w:rPr>
          <w:b/>
          <w:lang w:val="fr_FR" w:bidi="fr_FR"/>
        </w:rPr>
        <w:t>bénis</w:t>
      </w:r>
      <w:r>
        <w:rPr>
          <w:lang w:val="fr_FR" w:bidi="fr_FR"/>
        </w:rPr>
        <w:t xml:space="preserve"> si vous les faites ». Quand Dieu bénit une personne, cela signifie qu'il fait quelque chose de bon pour cette personne ou qu'il promet de faire quelque chose de bon pour elle. Dieu a béni Abraham et lui a donné une longue vie, beaucoup de biens et un fils. Fait plus important, quand Dieu bénit quelqu'un, cela signifie qu'il y a une bonne relation entre la personne et Dieu. Dieu a particulièrement béni les gens en envoyant Jésus pour les sauver.</w:t>
      </w:r>
    </w:p>
    <w:p>
      <w:pPr/>
      <w:r>
        <w:rPr>
          <w:lang w:val="fr_FR" w:bidi="fr_FR"/>
        </w:rPr>
      </w:r>
      <w:r>
        <w:rPr>
          <w:lang w:val="fr_FR" w:bidi="fr_FR"/>
        </w:rPr>
        <w:t xml:space="preserve">Arrêtez-vous ici et discutez en groupe du mot ou de l'expression que vous utiliserez pour </w:t>
      </w:r>
      <w:r>
        <w:rPr>
          <w:b/>
          <w:lang w:val="fr_FR" w:bidi="fr_FR"/>
        </w:rPr>
        <w:t>bénir</w:t>
      </w:r>
      <w:r>
        <w:rPr>
          <w:lang w:val="fr_FR" w:bidi="fr_FR"/>
        </w:rPr>
        <w:t xml:space="preserve">. Cherchez </w:t>
      </w:r>
      <w:r>
        <w:rPr>
          <w:lang w:val="fr_FR" w:bidi="fr_FR"/>
        </w:rPr>
        <w:t>bénir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 Je ne parle pas de vous ; je sais qui j'ai choisi. Mais les </w:t>
      </w:r>
      <w:r>
        <w:rPr>
          <w:b/>
          <w:lang w:val="fr_FR" w:bidi="fr_FR"/>
        </w:rPr>
        <w:t>Écritures</w:t>
      </w:r>
      <w:r>
        <w:rPr>
          <w:lang w:val="fr_FR" w:bidi="fr_FR"/>
        </w:rPr>
        <w:t xml:space="preserve"> seront accomplies : "Celui qui a mangé mon pain a levé son talon contre moi". » Utilisez le même mot ou la même expression pour parler des Écritures que celle que vous avez utilisé dans les passages précédents. Pour plus d'informations sur les </w:t>
      </w:r>
      <w:r>
        <w:rPr>
          <w:lang w:val="fr_FR" w:bidi="fr_FR"/>
        </w:rPr>
        <w:t>Écritures</w:t>
      </w:r>
      <w:r>
        <w:rPr>
          <w:lang w:val="fr_FR" w:bidi="fr_FR"/>
        </w:rPr>
        <w:t>, référez-vous au glossaire principal.</w:t>
      </w:r>
    </w:p>
    <w:p>
      <w:pPr/>
      <w:r>
        <w:rPr>
          <w:lang w:val="fr_FR" w:bidi="fr_FR"/>
        </w:rPr>
      </w:r>
      <w:r>
        <w:rPr>
          <w:lang w:val="fr_FR" w:bidi="fr_FR"/>
        </w:rPr>
        <w:t xml:space="preserve">« Je vous le dis maintenant avant que cela ne se produise, que quand cela se produira, vous pouvez croire que </w:t>
      </w:r>
      <w:r>
        <w:rPr>
          <w:b/>
          <w:lang w:val="fr_FR" w:bidi="fr_FR"/>
        </w:rPr>
        <w:t>je suis</w:t>
      </w:r>
      <w:r>
        <w:rPr>
          <w:lang w:val="fr_FR" w:bidi="fr_FR"/>
        </w:rPr>
        <w:t xml:space="preserve"> celui-ci ». Les mots « je suis » sont importants. Ces mots rappellent aux auditeurs juifs le nom de Dieu dans l'Ancien Testament. Dieu avait dit à Moïse que son nom est « Je suis ». Quand Jésus dit « Je suis », il est en train de dire qu'il est Dieu. Traduisez cette expression de la même manière que vous l'avez traduit dans d'autres passages, et voir le glossaire principal pour plus d'informations sur </w:t>
      </w:r>
      <w:r>
        <w:rPr>
          <w:lang w:val="fr_FR" w:bidi="fr_FR"/>
        </w:rPr>
        <w:t>Je suis</w:t>
      </w:r>
      <w:r>
        <w:rPr>
          <w:lang w:val="fr_FR" w:bidi="fr_FR"/>
        </w:rPr>
        <w:t>.</w:t>
      </w:r>
    </w:p>
    <w:p>
      <w:pPr/>
      <w:r>
        <w:rPr>
          <w:lang w:val="fr_FR" w:bidi="fr_FR"/>
        </w:rPr>
      </w:r>
      <w:r>
        <w:rPr>
          <w:lang w:val="fr_FR" w:bidi="fr_FR"/>
        </w:rPr>
        <w:t xml:space="preserve">Les </w:t>
      </w:r>
      <w:r>
        <w:rPr>
          <w:b/>
          <w:lang w:val="fr_FR" w:bidi="fr_FR"/>
        </w:rPr>
        <w:t>disciples</w:t>
      </w:r>
      <w:r>
        <w:rPr>
          <w:lang w:val="fr_FR" w:bidi="fr_FR"/>
        </w:rPr>
        <w:t xml:space="preserve"> se regardaient les uns les autres, incertains de qui il parlait. Utilisez le même mot pour disciples que dans les passages précédents. Pour plus d'informations sur le mot </w:t>
      </w:r>
      <w:r>
        <w:rPr>
          <w:lang w:val="fr_FR" w:bidi="fr_FR"/>
        </w:rPr>
        <w:t>disciples</w:t>
      </w:r>
      <w:r>
        <w:rPr>
          <w:lang w:val="fr_FR" w:bidi="fr_FR"/>
        </w:rPr>
        <w:t>, consultez le glossaire principal.</w:t>
      </w:r>
    </w:p>
    <w:p>
      <w:pPr/>
      <w:r>
        <w:rPr>
          <w:lang w:val="fr_FR" w:bidi="fr_FR"/>
        </w:rPr>
      </w:r>
      <w:r>
        <w:rPr>
          <w:lang w:val="fr_FR" w:bidi="fr_FR"/>
        </w:rPr>
        <w:t xml:space="preserve">Après qu'il ait pris le morceau, </w:t>
      </w:r>
      <w:r>
        <w:rPr>
          <w:b/>
          <w:lang w:val="fr_FR" w:bidi="fr_FR"/>
        </w:rPr>
        <w:t>Satan</w:t>
      </w:r>
      <w:r>
        <w:rPr>
          <w:lang w:val="fr_FR" w:bidi="fr_FR"/>
        </w:rPr>
        <w:t xml:space="preserve"> est entré en lui. Le nom Satan fait référence à l'être spirituel, que Dieu a créé, qui est le chef des êtres spirituels mauvais qui ont décidé de se rebeller contre Dieu. Vous devrez peut-être décrire le nom Satan par « chef des mauvais esprits » si Satan est inconnu de votre auditoire.</w:t>
      </w:r>
    </w:p>
    <w:p>
      <w:pPr/>
      <w:r>
        <w:rPr>
          <w:lang w:val="fr_FR" w:bidi="fr_FR"/>
        </w:rPr>
      </w:r>
      <w:r>
        <w:rPr>
          <w:lang w:val="fr_FR" w:bidi="fr_FR"/>
        </w:rPr>
        <w:t xml:space="preserve">Arrêtez-vous ici et discutez en groupe du mot ou de l'expression que vous utiliserez pour </w:t>
      </w:r>
      <w:r>
        <w:rPr>
          <w:b/>
          <w:lang w:val="fr_FR" w:bidi="fr_FR"/>
        </w:rPr>
        <w:t>Satan</w:t>
      </w:r>
      <w:r>
        <w:rPr>
          <w:lang w:val="fr_FR" w:bidi="fr_FR"/>
        </w:rPr>
        <w:t xml:space="preserve">. Cherchez </w:t>
      </w:r>
      <w:r>
        <w:rPr>
          <w:lang w:val="fr_FR" w:bidi="fr_FR"/>
        </w:rPr>
        <w:t>Satan</w:t>
      </w:r>
      <w:r>
        <w:rPr>
          <w:lang w:val="fr_FR" w:bidi="fr_FR"/>
        </w:rPr>
        <w:t xml:space="preserve"> dans le Glossaire principal pour plus d'informations. Si vous avez déjà traduit ce mot dans un autre livre de la Bible, utilisez le même mot ici.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13:31–38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13.31–38. Laissez entrer la parole de Dieu dans vos cœurs.</w:t>
      </w:r>
    </w:p>
    <w:p>
      <w:pPr/>
      <w:r>
        <w:rPr>
          <w:lang w:val="fr_FR" w:bidi="fr_FR"/>
        </w:rPr>
      </w:r>
      <w:r>
        <w:rPr>
          <w:lang w:val="fr_FR" w:bidi="fr_FR"/>
        </w:rPr>
        <w:t>Écoutez l'enregistrement de Jean 13.31–38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13.31–38 dans la traduction la plus facile à comprendre.</w:t>
      </w:r>
    </w:p>
    <w:p>
      <w:pPr/>
      <w:r>
        <w:rPr>
          <w:lang w:val="fr_FR" w:bidi="fr_FR"/>
        </w:rPr>
      </w:r>
      <w:r>
        <w:rPr>
          <w:lang w:val="fr_FR" w:bidi="fr_FR"/>
        </w:rPr>
        <w:t>Dans le passage précédent, Jésus a expliqué pourquoi il a lavé les pieds de ses disciples. Bien qu'il soit leur maître, il les servait. Ils devraient maintenant se servir les uns les autres. Jésus dit à ses disciples que l'un d'eux s'opposerait à lui. Cela accomplirait un passage dans les Écritures de l'Ancien Testament. Jésus était angoissé et a dit à ses disciples que l'un d'eux le trahirait. Les disciples se demandaient à qui il faisait référence. Jésus le leur a montré en donnant un morceau de pain à Judas. Judas quitte ensuite la pièce.</w:t>
      </w:r>
    </w:p>
    <w:p>
      <w:pPr/>
      <w:r>
        <w:rPr>
          <w:lang w:val="fr_FR" w:bidi="fr_FR"/>
        </w:rPr>
      </w:r>
      <w:r>
        <w:rPr>
          <w:lang w:val="fr_FR" w:bidi="fr_FR"/>
        </w:rPr>
        <w:t>Les événements dans ce passage ont lieu dans la même pièce à Jérusalem où se trouvait Jésus avec ses disciples dans l'histoire précédente. Jésus et les onze disciples terminent probablement de manger le souper. Après que Judas ait quitté la pièce, Jésus a commencé à parler à ses disciples. Cependant, ses paroles ressemblaient au premier abord à un discours, que Jésus ne disait à personne en particulier. Jésus dit : « Les gens sont maintenant sur le point de voir la gloire du Fils de l'homme ». Les gens verraient bientôt à quel point le Fils de l'homme était merveilleux et ils verraient l'honneur qu'il recevrait de la part de Dieu. Jésus utilisait ce titre pour laisser entendre deux choses ; qu'il était un vrai être humain et qu'il représentait donc tout le monde, et qu'il était venu de Dieu et avait l'autorité de la part de Dieu. Jésus parlait du moment de sa mort, de sa résurrection et de son retour aux cieux, les événements qui glorifient Jésus en montrant sa vraie grandeur. Ici le mot « maintenant » signifie que le moment de ces événements était très proche. Jésus ajoute : « et Dieu recevra la gloire dans le Fils de l'homme ». Cela signifiait que Jésus ferait voir aux gens à quel point Dieu était merveilleux.</w:t>
      </w:r>
    </w:p>
    <w:p>
      <w:pPr/>
      <w:r>
        <w:rPr>
          <w:lang w:val="fr_FR" w:bidi="fr_FR"/>
        </w:rPr>
      </w:r>
      <w:r>
        <w:rPr>
          <w:lang w:val="fr_FR" w:bidi="fr_FR"/>
        </w:rPr>
        <w:t>Jésus poursuit : « Et puisque Dieu reçoit la gloire à cause du Fils de l'homme, Dieu glorifiera le Fils de l'homme en union avec lui-même. Et Dieu le fera dès maintenant. » Tout comme Jésus a agi pour glorifier Dieu, Dieu agira pour glorifier Jésus. Dieu glorifiera Jésus sans délai, parce que les événements qui apporteront de l'honneur à Jésus auront lieu très bientôt.</w:t>
      </w:r>
    </w:p>
    <w:p>
      <w:pPr/>
      <w:r>
        <w:rPr>
          <w:lang w:val="fr_FR" w:bidi="fr_FR"/>
        </w:rPr>
      </w:r>
      <w:r>
        <w:rPr>
          <w:lang w:val="fr_FR" w:bidi="fr_FR"/>
        </w:rPr>
        <w:t>Jésus poursuit, en s'adressant maintenant à ses disciples très directement et personnellement : « Mes enfants, je ne serai avec vous que pendant un peu plus longtemps. Et comme je l'ai dit aux chefs juifs, vous me chercherez, mais vous ne pourrez pas venir là où je vais. » En faisant référence à ses disciples comme « mes enfants », Jésus exprime de l'amour et de la préoccupation à leur égard. Quand il dit : « Je ne serai avec vous que pendant un peu plus longtemps », Jésus faisait référence à sa mort le jour suivant et à son ascension aux cieux dans moins de deux mois. Tout comme Jésus l'avait dit aux chefs juifs, c'est-à-dire aux pharisiens, il dit maintenant à ses disciples qu'il allait quelque part et qu'ils ne pouvaient pas le suivre. Jésus faisait référence à sa mort et à son ascension aux cieux. Les disciples ne mourraient pas encore et n'iraient pas encore aux cieux. Plus tard, ils pourraient suivre Jésus là où il va. Mais les Juifs mourraient dans leurs péchés et n'iraient pas aux cieux.</w:t>
      </w:r>
    </w:p>
    <w:p>
      <w:pPr/>
      <w:r>
        <w:rPr>
          <w:lang w:val="fr_FR" w:bidi="fr_FR"/>
        </w:rPr>
      </w:r>
      <w:r>
        <w:rPr>
          <w:lang w:val="fr_FR" w:bidi="fr_FR"/>
        </w:rPr>
        <w:t>Arrêtez-vous ici et discutez de ce qui suit avec le groupe : imaginez que vous voulez donner un message difficile à un groupe de personnes que vous aimez chèrement. Vous voulez qu'ils ressentent votre amour pour eux. Quels mots utiliseriez-vous pour leur parler ? Comment vous adresseriez-vous à eux ? Arrêtez l'enregistrement ici.</w:t>
      </w:r>
    </w:p>
    <w:p>
      <w:pPr/>
      <w:r>
        <w:rPr>
          <w:lang w:val="fr_FR" w:bidi="fr_FR"/>
        </w:rPr>
      </w:r>
      <w:r>
        <w:rPr>
          <w:lang w:val="fr_FR" w:bidi="fr_FR"/>
        </w:rPr>
        <w:t>Jésus poursuit : « Je vous donne un nouveau commandement : aimez-vous les uns les autres. En suivant l'exemple de la façon dont je vous ai aimés, vous devez vous aimer les uns les autres. Si vous vous aimez les uns les autres de cette manière, tout le monde saura que vous êtes mes disciples. » Jésus avait dit aux disciples d'aimer auparavant. Mais ce commandement était nouveau dans sa qualité, parce que Jésus se donnait maintenant lui-même comme l'étalon et l'exemple de l'amour. Il a ordonné à ses disciples de s'aimer les uns les autres tout comme il les aimait. L'amour de Jésus était humble et cet amour le rendait prêt à se sacrifier lui-même sur la croix. Il voulait qu'ils l'imitent, en se servant et en donnant leur vie les uns pour les autres comme il l'avait fait pour eux. C'est à cause de cet amour qu'ils ont les uns pour les autres que d'autres personnes verraient qu'ils sont les disciples de Jésus. Leur amour les uns pour les autres montrerait à leurs amis et à leurs voisins qu'ils sont des disciples de Jésus.</w:t>
      </w:r>
    </w:p>
    <w:p>
      <w:pPr/>
      <w:r>
        <w:rPr>
          <w:lang w:val="fr_FR" w:bidi="fr_FR"/>
        </w:rPr>
      </w:r>
      <w:r>
        <w:rPr>
          <w:lang w:val="fr_FR" w:bidi="fr_FR"/>
        </w:rPr>
        <w:t>Arrêtez-vous ici et racontez au groupe une histoire sur la façon dont vos amis ou vos voisins ont remarqué l'amour entre vous et d'autres personnes de votre Église. Ce qu'ils voient les a-t-ils fait penser à Jésus ? Mettez cet enregistrement en pause ici.</w:t>
      </w:r>
    </w:p>
    <w:p>
      <w:pPr/>
      <w:r>
        <w:rPr>
          <w:lang w:val="fr_FR" w:bidi="fr_FR"/>
        </w:rPr>
      </w:r>
      <w:r>
        <w:rPr>
          <w:lang w:val="fr_FR" w:bidi="fr_FR"/>
        </w:rPr>
        <w:t>Simon Pierre demande à Jésus : « Seigneur, où vas-tu ? » Les disciples ne comprenaient pas de quoi Jésus parlait quand il a dit qu'il s'en allait. Simon Pierre était l'un des disciples les plus proches de Jésus. Il était souvent simplement appelé Pierre. Jésus répond : « Vous ne pouvez pas me suivre maintenant là où je vais, mais vous me suivrez plus tard ». Jésus parlait d'aller vers Dieu dans les cieux, mais il n'a pas dit explicitement qu'il allait vers Dieu. Pierre ne pouvait pas aller avec Jésus à ce moment-là, mais il y irait un jour.</w:t>
      </w:r>
    </w:p>
    <w:p>
      <w:pPr/>
      <w:r>
        <w:rPr>
          <w:lang w:val="fr_FR" w:bidi="fr_FR"/>
        </w:rPr>
      </w:r>
      <w:r>
        <w:rPr>
          <w:lang w:val="fr_FR" w:bidi="fr_FR"/>
        </w:rPr>
        <w:t>Pierre dit à Jésus : « Seigneur, pourquoi ne puis-je pas venir avec toi maintenant ? Je donnerai ma vie pour toi ! » Pierre demande à Jésus plus d'informations. Il ne comprenait pas que Jésus mourrait pour payer les péchés du monde. Pierre pensait qu'il devrait pouvoir aller avec Jésus. Pierre dit ensuite qu'il abandonnerait sa vie, c'est-à-dire qu'il serait prêt à mourir, pour l'amour de Jésus. Ici l'expression « pour toi » signifie « à cause de toi ».</w:t>
      </w:r>
    </w:p>
    <w:p>
      <w:pPr/>
      <w:r>
        <w:rPr>
          <w:lang w:val="fr_FR" w:bidi="fr_FR"/>
        </w:rPr>
      </w:r>
      <w:r>
        <w:rPr>
          <w:lang w:val="fr_FR" w:bidi="fr_FR"/>
        </w:rPr>
        <w:t>Jésus répond : « Tu dis que tu es prêt à mourir pour moi. En vérité, en vérité, je te le dis, avant que le coq ne chante demain matin, tu diras trois fois que tu ne me connais pas ! » Jésus connaissait Pierre. Il savait que l'engagement de Pierre à son égard n'était pas aussi fort que Pierre le pensait. L'expression « En vérité, en vérité, je te le dis » introduit une déclaration importante et signifie « prêtez attention à ce que je dirai ensuite ». Jésus disait que très tôt le matin suivant, avant que le coq ne chante, Pierre dirait trois fois qu'il ne connaissait pas Jésus. « Coq » signifie « poulet mâle ». Jésus faisait référence à un coq, c'est-à-dire à un poulet mâle, qui appelle,ou crie, généralement à haute voix, tôt le matin. Arrivé au moment où un coq chante tôt le matin suivant, Pierre dirait à trois personnes différentes qu'il ne connaissait pas Jésus. Il y aurait trois incidents distincts de sa part en train de renier Jésus.</w:t>
      </w:r>
    </w:p>
    <w:p>
      <w:pPr/>
      <w:r>
        <w:rPr>
          <w:lang w:val="fr_FR" w:bidi="fr_FR"/>
        </w:rPr>
      </w:r>
      <w:r>
        <w:rPr>
          <w:lang w:val="fr_FR" w:bidi="fr_FR"/>
        </w:rPr>
        <w:t xml:space="preserve">Arrêtez-vous ici et en groupe, regardez une photo d'un </w:t>
      </w:r>
      <w:r>
        <w:rPr>
          <w:lang w:val="fr_FR" w:bidi="fr_FR"/>
        </w:rPr>
        <w:t>coq</w:t>
      </w:r>
      <w:r>
        <w:rPr>
          <w:lang w:val="fr_FR" w:bidi="fr_FR"/>
        </w:rPr>
        <w:t xml:space="preserve"> et écoutez un enregistrement audio ou regardez une vidéo d'un </w:t>
      </w:r>
      <w:r>
        <w:rPr>
          <w:lang w:val="fr_FR" w:bidi="fr_FR"/>
        </w:rPr>
        <w:t>coq qui chante</w:t>
      </w:r>
      <w:r>
        <w:rPr>
          <w:lang w:val="fr_FR" w:bidi="fr_FR"/>
        </w:rPr>
        <w:t>.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13.31–38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Jésus parle de la façon dont les gens verront bientôt la gloire du Fils de l'homme et de la façon dont Dieu recevra la gloire à cause du Fils de l'homme. Dieu glorifiera aussi Jésus sans délai.</w:t>
      </w:r>
    </w:p>
    <w:p>
      <w:pPr/>
      <w:r>
        <w:rPr>
          <w:lang w:val="fr_FR" w:bidi="fr_FR"/>
        </w:rPr>
      </w:r>
      <w:r>
        <w:rPr>
          <w:b/>
          <w:lang w:val="fr_FR" w:bidi="fr_FR"/>
        </w:rPr>
        <w:t>Dans la deuxième partie :</w:t>
      </w:r>
      <w:r>
        <w:rPr>
          <w:lang w:val="fr_FR" w:bidi="fr_FR"/>
        </w:rPr>
        <w:t xml:space="preserve"> Jésus dit à ses disciples qu'il les quittera bientôt et dit que là où il va, ils ne peuvent pas venir.</w:t>
      </w:r>
    </w:p>
    <w:p>
      <w:pPr/>
      <w:r>
        <w:rPr>
          <w:lang w:val="fr_FR" w:bidi="fr_FR"/>
        </w:rPr>
      </w:r>
      <w:r>
        <w:rPr>
          <w:b/>
          <w:lang w:val="fr_FR" w:bidi="fr_FR"/>
        </w:rPr>
        <w:t>Dans la troisième partie :</w:t>
      </w:r>
      <w:r>
        <w:rPr>
          <w:lang w:val="fr_FR" w:bidi="fr_FR"/>
        </w:rPr>
        <w:t xml:space="preserve"> Jésus donne aux disciples un nouveau commandement de s'aimer les uns les autres comme il les a aimés. Jésus dit que d'autres personnes sauront que les disciples sont ses disciples quand elles verront l'amour des disciples les uns pour les autres.</w:t>
      </w:r>
    </w:p>
    <w:p>
      <w:pPr/>
      <w:r>
        <w:rPr>
          <w:lang w:val="fr_FR" w:bidi="fr_FR"/>
        </w:rPr>
      </w:r>
      <w:r>
        <w:rPr>
          <w:b/>
          <w:lang w:val="fr_FR" w:bidi="fr_FR"/>
        </w:rPr>
        <w:t>Dans la quatrième partie :</w:t>
      </w:r>
      <w:r>
        <w:rPr>
          <w:lang w:val="fr_FR" w:bidi="fr_FR"/>
        </w:rPr>
        <w:t xml:space="preserve"> Simon Pierre veut suivre Jésus et dit qu'il mourrait même pour lui. Jésus prédit qu'avant qu'un coq ne chante le matin suivant, Pierre niera connaître Jésus trois fois.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auxquels Jésus se réfère ici comme des « petits enfants »</w:t>
      </w:r>
    </w:p>
    <w:p>
      <w:pPr>
        <w:pStyle w:val="ListBullet"/>
        <w:spacing w:line="240" w:lineRule="auto"/>
        <w:ind w:left="720"/>
      </w:pPr>
      <w:r>
        <w:rPr>
          <w:lang w:val="fr_FR" w:bidi="fr_FR"/>
        </w:rPr>
      </w:r>
      <w:r>
        <w:rPr>
          <w:lang w:val="fr_FR" w:bidi="fr_FR"/>
        </w:rPr>
        <w:t>Et Simon Pierre</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Les événements dans ce passage ont lieu dans la même pièce à Jérusalem où se trouvait Jésus avec ses disciples dans l'histoire précédente. Jésus et les onze disciples terminent probablement de manger le souper. Après que Judas ait quitté la pièce, Jésus a commencé à parler à ses disciples. Cependant, ses paroles ressemblaient au premier abord à un discours, que Jésus ne disait à personne en particulier. Jésus dit : « Les gens sont maintenant sur le point de voir la gloire du Fils de l'homme, et Dieu recevra la gloire à cause du Fils de l'homme ». Ici le mot « maintenant » signifie que le moment de ces événements était très proche. </w:t>
      </w:r>
    </w:p>
    <w:p>
      <w:pPr/>
      <w:r>
        <w:rPr>
          <w:lang w:val="fr_FR" w:bidi="fr_FR"/>
        </w:rPr>
      </w:r>
      <w:r>
        <w:rPr>
          <w:lang w:val="fr_FR" w:bidi="fr_FR"/>
        </w:rPr>
        <w:t>Jésus poursuit : « Et puisque Dieu reçoit la gloire à cause du Fils de l'homme, Dieu glorifiera le Fils de l'homme en union avec lui-même. Et Dieu le fera dès maintenant. » Tout comme Jésus a agi pour glorifier Dieu, Dieu agira pour glorifier Jésus. Dieu glorifiera Jésus sans délai, parce que les événements qui apporteront de l'honneur à Jésus auront lieu très bientôt.</w:t>
      </w:r>
    </w:p>
    <w:p>
      <w:pPr/>
      <w:r>
        <w:rPr>
          <w:lang w:val="fr_FR" w:bidi="fr_FR"/>
        </w:rPr>
      </w:r>
      <w:r>
        <w:rPr>
          <w:lang w:val="fr_FR" w:bidi="fr_FR"/>
        </w:rPr>
        <w:t xml:space="preserve">Jésus poursuit, en s'adressant maintenant à ses disciples très directement et personnellement : « Mes enfants, je ne serai avec vous que pendant un peu plus longtemps. Et comme je l'ai dit aux chefs juifs, vous me chercherez, mais vous ne pourrez pas venir là où je vais. » </w:t>
      </w:r>
    </w:p>
    <w:p>
      <w:pPr/>
      <w:r>
        <w:rPr>
          <w:lang w:val="fr_FR" w:bidi="fr_FR"/>
        </w:rPr>
      </w:r>
      <w:r>
        <w:rPr>
          <w:lang w:val="fr_FR" w:bidi="fr_FR"/>
        </w:rPr>
        <w:t xml:space="preserve">Jésus poursuit : « Je vous donne un nouveau commandement : aimez-vous les uns les autres. En suivant l'exemple de la façon dont je vous ai aimés, vous devez vous aimer les uns les autres. Si vous vous aimez les uns les autres de cette manière, tout le monde saura que vous êtes mes disciples. » </w:t>
      </w:r>
    </w:p>
    <w:p>
      <w:pPr/>
      <w:r>
        <w:rPr>
          <w:lang w:val="fr_FR" w:bidi="fr_FR"/>
        </w:rPr>
      </w:r>
      <w:r>
        <w:rPr>
          <w:lang w:val="fr_FR" w:bidi="fr_FR"/>
        </w:rPr>
        <w:t xml:space="preserve">Simon Pierre demande à Jésus : « Seigneur, où vas-tu ? » Les disciples ne comprenaient pas de quoi Jésus parlait quand il a dit qu'il s'en allait. Jésus répond : « Vous ne pouvez pas me suivre maintenant là où je vais, mais vous me suivrez plus tard ». </w:t>
      </w:r>
    </w:p>
    <w:p>
      <w:pPr/>
      <w:r>
        <w:rPr>
          <w:lang w:val="fr_FR" w:bidi="fr_FR"/>
        </w:rPr>
      </w:r>
      <w:r>
        <w:rPr>
          <w:lang w:val="fr_FR" w:bidi="fr_FR"/>
        </w:rPr>
        <w:t>Pierre dit à Jésus : « Seigneur, pourquoi ne puis-je pas venir avec toi maintenant ? Je donnerai ma vie pour toi ! » Pierre demande à Jésus plus d'informations. Il ne comprenait pas que Jésus mourrait pour payer les péchés du monde. Pierre pensait qu'il devrait pouvoir aller avec Jésus. Puis Pierre affirme sa capacité à mourir, ou donner sa vie pour Jésus. Il ne faisait pas une prédiction au sujet du fait de mourir pour Jésus, mais disait qu'il était prêt à mourir par amour de Jésus ou au nom de Jésus.</w:t>
      </w:r>
    </w:p>
    <w:p>
      <w:pPr/>
      <w:r>
        <w:rPr>
          <w:lang w:val="fr_FR" w:bidi="fr_FR"/>
        </w:rPr>
      </w:r>
      <w:r>
        <w:rPr>
          <w:lang w:val="fr_FR" w:bidi="fr_FR"/>
        </w:rPr>
        <w:t xml:space="preserve">Jésus répond : « Tu dis que tu es prêt à mourir pour moi. En vérité, en vérité, je te le dis, avant que le coq ne chante demain matin, tu diras trois fois que tu ne me connais pas ! » Jésus savait que l'engagement de Pierre à son égard n'était pas aussi fort que Pierre le pensait. L'expression « En vérité, en vérité, je te le dis » introduit une déclaration importante et signifie « prêtez attention à ce que je dirai ensuite ». Jésus disait que très tôt le matin suivant, avant qu'un coq ne chante, Pierre dirait trois fois qu'il ne connaissait pas Jésus. </w:t>
      </w:r>
    </w:p>
    <w:p>
      <w:pPr/>
      <w:r>
        <w:rPr>
          <w:lang w:val="fr_FR" w:bidi="fr_FR"/>
        </w:rPr>
      </w:r>
      <w:r>
        <w:rPr>
          <w:lang w:val="fr_FR" w:bidi="fr_FR"/>
        </w:rPr>
        <w:t>Arrêtez-vous ici et discutez de cette question en groupe : quelle expression ou quels mots utilisez-vous dans votre langue pour attirer l'attention de quelqu'un, en particulier si vous voulez dire quelque chose d'important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13.31–38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auxquels Jésus se réfère ici comme des « petits enfants »</w:t>
      </w:r>
    </w:p>
    <w:p>
      <w:pPr>
        <w:pStyle w:val="ListBullet"/>
        <w:spacing w:line="240" w:lineRule="auto"/>
        <w:ind w:left="720"/>
      </w:pPr>
      <w:r>
        <w:rPr>
          <w:lang w:val="fr_FR" w:bidi="fr_FR"/>
        </w:rPr>
      </w:r>
      <w:r>
        <w:rPr>
          <w:lang w:val="fr_FR" w:bidi="fr_FR"/>
        </w:rPr>
        <w:t>Et Simon Pierre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Après que Judas ait quitté la pièce, Jésus a commencé à parler à ses disciples. Jésus dit : « Les gens sont maintenant sur le point de voir la gloire du Fils de l'homme, et Dieu recevra la gloire dans le Fils de l'homme ». Jésus poursuit : « Et puisque Dieu reçoit la gloire à cause du Fils de l'homme, Dieu glorifiera le Fils de l'homme en lui-même. Et Dieu le fera dès maintenant.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Ma mort arrive bientôt, mais quand je mourrai, les gens verront ma gloire ! Et quand le Père me ressuscitera à la vie, ils verront de nouveau ma gloire ! » ou « Et tout le monde verra aussi à quel point Dieu est merveilleux à cause de ma mort et du fait que Dieu me ressuscitera à la vie ! Ma souffrance en vaudra la peine », ou « Et puis le Père m'honorera tout de suite. Le plan de Dieu est parfait.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poursuit, en s'adressant maintenant à ses disciples très directement et personnellement : « Mes enfants, je ne serai avec vous que pendant un peu plus longtemps. Et comme je l'ai dit aux chefs juifs, vous me chercherez, mais vous ne pourrez pas venir là où je vais.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de Jésus : « Que ressentez-vous ou à quoi pensez-vous ? » Les gens pourraient répondre des choses comme « Que veut dire Jésus ? Où va-t-il là où nous ne pouvons pas aller ? » ou « Il nous parle avec beaucoup d'amour. Il nous a appelés ses enfants ! » ou « Nous espérons qu'il ne sera pas absent pendant longtemps. Il nous manquera.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poursuit : « Je vous donne un nouveau commandement : aimez-vous les uns les autres. En suivant l'exemple de la façon dont je vous ai aimés, vous devez vous aimer les uns les autres. Si vous vous aimez les uns les autres de cette manière, tout le monde saura que vous êtes mes disciples. » </w:t>
      </w:r>
    </w:p>
    <w:p>
      <w:pPr/>
      <w:r>
        <w:rPr>
          <w:lang w:val="fr_FR" w:bidi="fr_FR"/>
        </w:rPr>
      </w:r>
      <w:r>
        <w:rPr>
          <w:lang w:val="fr_FR" w:bidi="fr_FR"/>
        </w:rPr>
        <w:t xml:space="preserve">Simon Pierre demande à Jésus : « Seigneur, où vas-tu ? » Jésus répond : « Vous ne pouvez pas me suivre maintenant là où je vais, mais vous me suivrez plus tard ». Pierre dit à Jésus : « Seigneur, pourquoi ne puis-je pas venir avec toi maintenant ? Je donnerai ma vie pour toi ! » </w:t>
      </w:r>
    </w:p>
    <w:p>
      <w:pPr/>
      <w:r>
        <w:rPr>
          <w:lang w:val="fr_FR" w:bidi="fr_FR"/>
        </w:rPr>
      </w:r>
      <w:r>
        <w:rPr>
          <w:lang w:val="fr_FR" w:bidi="fr_FR"/>
        </w:rPr>
        <w:t xml:space="preserve">Jésus répond : « Tu dis que tu es prêt à mourir pour moi. En vérité, en vérité, je te le dis, avant que le coq ne chante demain matin, tu diras trois fois que tu ne me connais pas !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Pierre : « Que ressentez-vous ou que pensez-vous ? » La personne pourrait répondre des choses comme : « Je vais aller là où va le Seigneur ! Si je dois mourir pour lui, je suis prêt ! » ou « Je ne renierai jamais Jésus ! Comment le Seigneur peut-il dire cela à mon sujet ? » ou « J'aime mon Seigneur. Il est le Messie, le Fils de Dieu.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13.31–38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Quand il était sorti, Jésus dit : « Le </w:t>
      </w:r>
      <w:r>
        <w:rPr>
          <w:b/>
          <w:lang w:val="fr_FR" w:bidi="fr_FR"/>
        </w:rPr>
        <w:t>Fils de l'homme</w:t>
      </w:r>
      <w:r>
        <w:rPr>
          <w:lang w:val="fr_FR" w:bidi="fr_FR"/>
        </w:rPr>
        <w:t xml:space="preserve"> est maintenant glorifié, et Dieu est </w:t>
      </w:r>
      <w:r>
        <w:rPr>
          <w:b/>
          <w:lang w:val="fr_FR" w:bidi="fr_FR"/>
        </w:rPr>
        <w:t>glorifié</w:t>
      </w:r>
      <w:r>
        <w:rPr>
          <w:lang w:val="fr_FR" w:bidi="fr_FR"/>
        </w:rPr>
        <w:t xml:space="preserve"> en lui ».</w:t>
      </w:r>
    </w:p>
    <w:p>
      <w:pPr/>
      <w:r>
        <w:rPr>
          <w:lang w:val="fr_FR" w:bidi="fr_FR"/>
        </w:rPr>
      </w:r>
      <w:r>
        <w:rPr>
          <w:lang w:val="fr_FR" w:bidi="fr_FR"/>
        </w:rPr>
        <w:t xml:space="preserve">Utilisez le même mot ou la même expression pour </w:t>
      </w:r>
      <w:r>
        <w:rPr>
          <w:b/>
          <w:lang w:val="fr_FR" w:bidi="fr_FR"/>
        </w:rPr>
        <w:t>Fils de l'homme</w:t>
      </w:r>
      <w:r>
        <w:rPr>
          <w:lang w:val="fr_FR" w:bidi="fr_FR"/>
        </w:rPr>
        <w:t xml:space="preserve"> que vous avez utilisé dans les passages précédents. Pour plus d'informations sur le </w:t>
      </w:r>
      <w:r>
        <w:rPr>
          <w:lang w:val="fr_FR" w:bidi="fr_FR"/>
        </w:rPr>
        <w:t>Fils de l'homme</w:t>
      </w:r>
      <w:r>
        <w:rPr>
          <w:lang w:val="fr_FR" w:bidi="fr_FR"/>
        </w:rPr>
        <w:t>, consultez le glossaire principal.</w:t>
      </w:r>
    </w:p>
    <w:p>
      <w:pPr/>
      <w:r>
        <w:rPr>
          <w:lang w:val="fr_FR" w:bidi="fr_FR"/>
        </w:rPr>
      </w:r>
      <w:r>
        <w:rPr>
          <w:lang w:val="fr_FR" w:bidi="fr_FR"/>
        </w:rPr>
        <w:t xml:space="preserve">Utilisez le même mot ou la même expression pour </w:t>
      </w:r>
      <w:r>
        <w:rPr>
          <w:b/>
          <w:lang w:val="fr_FR" w:bidi="fr_FR"/>
        </w:rPr>
        <w:t>glorifier</w:t>
      </w:r>
      <w:r>
        <w:rPr>
          <w:lang w:val="fr_FR" w:bidi="fr_FR"/>
        </w:rPr>
        <w:t xml:space="preserve"> que vous avez utilisé dans les passages précédents. Pour plus d'informations sur le mot </w:t>
      </w:r>
      <w:r>
        <w:rPr>
          <w:lang w:val="fr_FR" w:bidi="fr_FR"/>
        </w:rPr>
        <w:t>glorifier</w:t>
      </w:r>
      <w:r>
        <w:rPr>
          <w:lang w:val="fr_FR" w:bidi="fr_FR"/>
        </w:rPr>
        <w:t>, consultez le glossaire principal.</w:t>
      </w:r>
    </w:p>
    <w:p>
      <w:pPr/>
      <w:r>
        <w:rPr>
          <w:lang w:val="fr_FR" w:bidi="fr_FR"/>
        </w:rPr>
      </w:r>
      <w:r>
        <w:rPr>
          <w:lang w:val="fr_FR" w:bidi="fr_FR"/>
        </w:rPr>
        <w:t xml:space="preserve">Jésus dit : « Petits enfants, encore un peu pendant que je suis avec toi. Vous me chercherez, et tout comme je l'ai dit aux </w:t>
      </w:r>
      <w:r>
        <w:rPr>
          <w:b/>
          <w:lang w:val="fr_FR" w:bidi="fr_FR"/>
        </w:rPr>
        <w:t>Juifs</w:t>
      </w:r>
      <w:r>
        <w:rPr>
          <w:lang w:val="fr_FR" w:bidi="fr_FR"/>
        </w:rPr>
        <w:t xml:space="preserve">, je te le dis aussi maintenant : "Là où je vais, tu ne peux pas venir". » Jean utilise normalement le terme Juifs pour faire référence aux chefs religieux juifs. Utilisez le même mot ou la même expression pour désigner les Juifs que celle que vous avez utilisé dans les passages précédents. Pour plus d'informations sur le mot </w:t>
      </w:r>
      <w:r>
        <w:rPr>
          <w:lang w:val="fr_FR" w:bidi="fr_FR"/>
        </w:rPr>
        <w:t>Juifs</w:t>
      </w:r>
      <w:r>
        <w:rPr>
          <w:lang w:val="fr_FR" w:bidi="fr_FR"/>
        </w:rPr>
        <w:t>, consultez le glossaire principal.</w:t>
      </w:r>
    </w:p>
    <w:p>
      <w:pPr/>
      <w:r>
        <w:rPr>
          <w:lang w:val="fr_FR" w:bidi="fr_FR"/>
        </w:rPr>
      </w:r>
      <w:r>
        <w:rPr>
          <w:lang w:val="fr_FR" w:bidi="fr_FR"/>
        </w:rPr>
        <w:t xml:space="preserve">Jésus dit que parce que les disciples s'aiment les uns les autres, tout le monde saura qu'ils sont ses </w:t>
      </w:r>
      <w:r>
        <w:rPr>
          <w:b/>
          <w:lang w:val="fr_FR" w:bidi="fr_FR"/>
        </w:rPr>
        <w:t>disciples</w:t>
      </w:r>
      <w:r>
        <w:rPr>
          <w:lang w:val="fr_FR" w:bidi="fr_FR"/>
        </w:rPr>
        <w:t xml:space="preserve">. Utilisez le même mot ou la même expression pour disciples que vous avez utilisé dans les passages précédents. Pour plus d'informations sur le mot </w:t>
      </w:r>
      <w:r>
        <w:rPr>
          <w:lang w:val="fr_FR" w:bidi="fr_FR"/>
        </w:rPr>
        <w:t>disciples</w:t>
      </w:r>
      <w:r>
        <w:rPr>
          <w:lang w:val="fr_FR" w:bidi="fr_FR"/>
        </w:rPr>
        <w:t>, consultez le glossaire principal.</w:t>
      </w:r>
    </w:p>
    <w:p>
      <w:pPr/>
      <w:r>
        <w:rPr>
          <w:lang w:val="fr_FR" w:bidi="fr_FR"/>
        </w:rPr>
      </w:r>
      <w:r>
        <w:rPr>
          <w:lang w:val="fr_FR" w:bidi="fr_FR"/>
        </w:rPr>
        <w:t xml:space="preserve">Simon Pierre lui dit ensuite : « </w:t>
      </w:r>
      <w:r>
        <w:rPr>
          <w:b/>
          <w:lang w:val="fr_FR" w:bidi="fr_FR"/>
        </w:rPr>
        <w:t>Seigneur</w:t>
      </w:r>
      <w:r>
        <w:rPr>
          <w:lang w:val="fr_FR" w:bidi="fr_FR"/>
        </w:rPr>
        <w:t xml:space="preserve">, où vas-tu ? » Utilisez le même mot ou la même expression pour Seigneur que vous avez utilisé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Plus tard dans l'histoire, Jésus dit à Simon Pierre : En vérité, en vérité, je te le dis, le </w:t>
      </w:r>
      <w:r>
        <w:rPr>
          <w:b/>
          <w:lang w:val="fr_FR" w:bidi="fr_FR"/>
        </w:rPr>
        <w:t>coq</w:t>
      </w:r>
      <w:r>
        <w:rPr>
          <w:lang w:val="fr_FR" w:bidi="fr_FR"/>
        </w:rPr>
        <w:t xml:space="preserve"> ne </w:t>
      </w:r>
      <w:r>
        <w:rPr>
          <w:b/>
          <w:lang w:val="fr_FR" w:bidi="fr_FR"/>
        </w:rPr>
        <w:t>chantera</w:t>
      </w:r>
      <w:r>
        <w:rPr>
          <w:lang w:val="fr_FR" w:bidi="fr_FR"/>
        </w:rPr>
        <w:t xml:space="preserve"> pas avant que tu m'aies renié trois fois. Un coq est un poulet mâle. Chanter décrit l'appel fort tôt le matin d'un poulet mâle.</w:t>
      </w:r>
    </w:p>
    <w:p>
      <w:pPr/>
      <w:r>
        <w:rPr>
          <w:lang w:val="fr_FR" w:bidi="fr_FR"/>
        </w:rPr>
      </w:r>
      <w:r>
        <w:rPr>
          <w:lang w:val="fr_FR" w:bidi="fr_FR"/>
        </w:rPr>
        <w:t xml:space="preserve">Arrêtez-vous ici et en groupe, regardez une photo d'un </w:t>
      </w:r>
      <w:r>
        <w:rPr>
          <w:lang w:val="fr_FR" w:bidi="fr_FR"/>
        </w:rPr>
        <w:t>coq</w:t>
      </w:r>
      <w:r>
        <w:rPr>
          <w:lang w:val="fr_FR" w:bidi="fr_FR"/>
        </w:rPr>
        <w:t xml:space="preserve"> et regardez une vidéo ou écoutez un enregistrement audio d'un </w:t>
      </w:r>
      <w:r>
        <w:rPr>
          <w:lang w:val="fr_FR" w:bidi="fr_FR"/>
        </w:rPr>
        <w:t>coq qui chante</w:t>
      </w:r>
      <w:r>
        <w:rPr>
          <w:lang w:val="fr_FR" w:bidi="fr_FR"/>
        </w:rPr>
        <w:t>.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14:1–14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14.1–14. Laissez entrer la parole de Dieu dans vos cœurs.</w:t>
      </w:r>
    </w:p>
    <w:p>
      <w:pPr/>
      <w:r>
        <w:rPr>
          <w:lang w:val="fr_FR" w:bidi="fr_FR"/>
        </w:rPr>
      </w:r>
      <w:r>
        <w:rPr>
          <w:lang w:val="fr_FR" w:bidi="fr_FR"/>
        </w:rPr>
        <w:t>Écoutez l'enregistrement de Jean 14.1–14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14.1–14 dans la traduction la plus facile à comprendre.</w:t>
      </w:r>
    </w:p>
    <w:p>
      <w:pPr/>
      <w:r>
        <w:rPr>
          <w:lang w:val="fr_FR" w:bidi="fr_FR"/>
        </w:rPr>
      </w:r>
      <w:r>
        <w:rPr>
          <w:lang w:val="fr_FR" w:bidi="fr_FR"/>
        </w:rPr>
        <w:t>Dans le passage précédent, Jésus a dit à Pierre que Pierre était sur le point de nier le connaître. Pierre était contrarié et inquiet au sujet de ce que Jésus a dit. Jésus dit aux disciples qu'il était sur le point de les quitter. Les disciples sont perturbés et confus. Jésus sait ce que ressentent les disciples. Dans ce passage, Jésus parle à tous ses disciples. Jésus prépare les disciples au moment où il mourra. Jésus cherche à rassurer ses disciples.</w:t>
      </w:r>
    </w:p>
    <w:p>
      <w:pPr/>
      <w:r>
        <w:rPr>
          <w:lang w:val="fr_FR" w:bidi="fr_FR"/>
        </w:rPr>
      </w:r>
      <w:r>
        <w:rPr>
          <w:lang w:val="fr_FR" w:bidi="fr_FR"/>
        </w:rPr>
        <w:t>Jésus savait que ses disciples étaient contrariés parce qu'il les quittait. Jésus leur parle à tous quand il dit : « Ne laissez pas vos cœurs être troublés ». C'était un commandement pour arrêter de s'inquiéter et être en paix. Rappelez-vous que dans la culture juive, le cœur est le lieu où se produisent les sentiments et les décisions d'une personne. Les disciples savent que Jésus est sur le point de mourir. Il est donc compréhensible qu'ils soient anxieux et inquiets.</w:t>
      </w:r>
    </w:p>
    <w:p>
      <w:pPr/>
      <w:r>
        <w:rPr>
          <w:lang w:val="fr_FR" w:bidi="fr_FR"/>
        </w:rPr>
      </w:r>
      <w:r>
        <w:rPr>
          <w:lang w:val="fr_FR" w:bidi="fr_FR"/>
        </w:rPr>
        <w:t>Arrêtez-vous ici et discutez de cette question en groupe : racontez une histoire au sujet d'un moment où vous ou quelqu'un que vous connaissez était inquiet. Comment les autres ont-ils reconnu que vous étiez inquiet ? Comment encourageriez-vous un groupe de personnes à ne pas s'inquiéter même s'ils sont dans une situation gênante ? Mettez cet enregistrement en pause ici.</w:t>
      </w:r>
    </w:p>
    <w:p>
      <w:pPr/>
      <w:r>
        <w:rPr>
          <w:lang w:val="fr_FR" w:bidi="fr_FR"/>
        </w:rPr>
      </w:r>
      <w:r>
        <w:rPr>
          <w:lang w:val="fr_FR" w:bidi="fr_FR"/>
        </w:rPr>
        <w:t>Jésus poursuit : « Crois en Dieu, crois en moi ». Jésus dit à ses disciples de faire confiance à Dieu et à Jésus, plutôt que d'être troublé. Tout comme dans les passages précédents, Jean souligne le lien entre la foi en Dieu et la foi en Jésus. Les personnes qui croient en Dieu doivent aussi croire en Jésus. Jésus est le Fils de Dieu promis. Les gens peuvent donc connaître Dieu en croyant en Jésus et en faisant confiance à tout ce que Jésus dit et fait.</w:t>
      </w:r>
    </w:p>
    <w:p>
      <w:pPr/>
      <w:r>
        <w:rPr>
          <w:lang w:val="fr_FR" w:bidi="fr_FR"/>
        </w:rPr>
      </w:r>
      <w:r>
        <w:rPr>
          <w:lang w:val="fr_FR" w:bidi="fr_FR"/>
        </w:rPr>
        <w:t>Jésus décrit ensuite l'espérance des cieux à ses disciples. Jésus dit que la maison de son père, c'est-à-dire les cieux, le lieu où vit Dieu, a beaucoup de pièces ou de lieux où vivre. C'est une image verbale qui signifie que dans les cieux, il y a assez d'espace pour tous ceux qui font confiance à Jésus. C'est Dieu qui fournit ce lieu. La question que pose Jésus n'exige pas une réponse.</w:t>
      </w:r>
    </w:p>
    <w:p>
      <w:pPr/>
      <w:r>
        <w:rPr>
          <w:lang w:val="fr_FR" w:bidi="fr_FR"/>
        </w:rPr>
      </w:r>
      <w:r>
        <w:rPr>
          <w:lang w:val="fr_FR" w:bidi="fr_FR"/>
        </w:rPr>
        <w:t>Arrêtez-vous ici et discutez de cette question en groupe : dans votre langue, comment décririez-vous le lieu où vit quelqu'un qui est sûr et est un lieu pour se reposer ? Que diriez-vous ensuite pour montrer qu'il y a assez de ces lieux pour tout le monde ? Mettez cet enregistrement en pause ici.</w:t>
      </w:r>
    </w:p>
    <w:p>
      <w:pPr/>
      <w:r>
        <w:rPr>
          <w:lang w:val="fr_FR" w:bidi="fr_FR"/>
        </w:rPr>
      </w:r>
      <w:r>
        <w:rPr>
          <w:lang w:val="fr_FR" w:bidi="fr_FR"/>
        </w:rPr>
        <w:t>Jésus poursuit : « Et si je pars et que je prépare un lieu pour vous », c'est-à-dire quand ou après que Jésus soit allé et ait préparé le lieu pour eux, il reviendra pour les emmener et le rejoindre. Cela signifie que Jésus va préparer un lieu pour chaque personne ; l'option où il ne s'y rendrait pas n'existe pas. Après que Jésus ait préparé un lieu, il y a une certitude que Jésus reviendra ensuite vers ses disciples. Les disciples de Jésus pourront ensuite être avec Jésus pour toujours. Jésus faisait référence à sa deuxième venue, c'est-à-dire à son retour sur la terre. Jésus dit à ses disciples qu'ils connaissent la voie, c'est-à-dire le chemin, pour se rendre à la maison de son Père. « La voie » peut être comprise comme « le chemin » ou « la route ». Il n'y a pas de détail au sujet de ce à quoi ressemblera le lieu que Jésus prépare, mais nous en savons assez pour savoir que ce sera avec Jésus.</w:t>
      </w:r>
    </w:p>
    <w:p>
      <w:pPr/>
      <w:r>
        <w:rPr>
          <w:lang w:val="fr_FR" w:bidi="fr_FR"/>
        </w:rPr>
      </w:r>
      <w:r>
        <w:rPr>
          <w:lang w:val="fr_FR" w:bidi="fr_FR"/>
        </w:rPr>
        <w:t>Arrêtez-vous ici et discutez de cette question avec votre groupe : l'image d'« un lieu pour toi » signifie qu'il y aura assez d'espace pour que les disciples de Jésus aient tous des lieux permanents pour être avec Jésus pour toujours. Dans votre culture, comment décrivez-vous les lieux qui ont assez d'espace pour que tout le monde vive de manière permanente ? Arrêtez l'enregistrement ici.</w:t>
      </w:r>
    </w:p>
    <w:p>
      <w:pPr/>
      <w:r>
        <w:rPr>
          <w:lang w:val="fr_FR" w:bidi="fr_FR"/>
        </w:rPr>
      </w:r>
      <w:r>
        <w:rPr>
          <w:lang w:val="fr_FR" w:bidi="fr_FR"/>
        </w:rPr>
        <w:t>Thomas, qui est l'un des disciples de Jésus, ne comprend pas ce que Jésus vient de dire. Thomas est assez honnête pour le demander à Jésus. Thomas veut que Jésus rende clair exactement comment ils se rendront là où va Jésus. Thomas appelle Jésus « Seigneur », ce qui signifie maître. Thomas dit ensuite à Jésus qu'ils ne savent pas où va Jésus. Dans le passage précédent, Thomas a entendu Jésus dire à Pierre qu'il ne pouvait pas aller avec lui maintenant, mais qu'il le suivra plus tard. Thomas veut que Jésus clarifie ce qu'il veut dire. Thomas demande : « Comment pouvons-nous connaître la voie ? » Jésus vient de leur dire : « Vous connaissez la voie où je vais ».</w:t>
      </w:r>
    </w:p>
    <w:p>
      <w:pPr/>
      <w:r>
        <w:rPr>
          <w:lang w:val="fr_FR" w:bidi="fr_FR"/>
        </w:rPr>
      </w:r>
      <w:r>
        <w:rPr>
          <w:lang w:val="fr_FR" w:bidi="fr_FR"/>
        </w:rPr>
        <w:t>Arrêtez-vous ici et racontez une histoire au sujet d'un moment où quelqu'un pensait qu'il avait rendu quelque chose de clair pour vous, mais où vous ne l'avez pas compris. Arrêtez l'enregistrement ici.</w:t>
      </w:r>
    </w:p>
    <w:p>
      <w:pPr/>
      <w:r>
        <w:rPr>
          <w:lang w:val="fr_FR" w:bidi="fr_FR"/>
        </w:rPr>
      </w:r>
      <w:r>
        <w:rPr>
          <w:lang w:val="fr_FR" w:bidi="fr_FR"/>
        </w:rPr>
        <w:t xml:space="preserve">Jésus dit : « Je suis le chemin, la vérité et la vie ». Les mots « je suis » sont importants. Ces mots rappellent aux auditeurs juifs le nom de Dieu dans l'Ancien Testament. Dieu avait dit à Moïse que son nom est « Je suis ». Quand Jésus dit « Je suis », il est en train de dire qu'il est Dieu. </w:t>
      </w:r>
    </w:p>
    <w:p>
      <w:pPr/>
      <w:r>
        <w:rPr>
          <w:lang w:val="fr_FR" w:bidi="fr_FR"/>
        </w:rPr>
      </w:r>
      <w:r>
        <w:rPr>
          <w:lang w:val="fr_FR" w:bidi="fr_FR"/>
        </w:rPr>
        <w:t>Jésus dit à Thomas que Jésus est le chemin vers Dieu. Jésus montre qu'il est le chemin pour connaître pleinement Dieu. En connaissant Jésus, n'importe qui peut aussi connaître Dieu. Jésus rappelle aux disciples qu'il est le Sauveur promis.</w:t>
      </w:r>
    </w:p>
    <w:p>
      <w:pPr/>
      <w:r>
        <w:rPr>
          <w:lang w:val="fr_FR" w:bidi="fr_FR"/>
        </w:rPr>
      </w:r>
      <w:r>
        <w:rPr>
          <w:lang w:val="fr_FR" w:bidi="fr_FR"/>
        </w:rPr>
        <w:t>Quand Jésus dit qu'il est la « vérité », Jésus dit qu'il est totalement digne de confiance et fiable. Jésus révèle qui Dieu est. Jésus apporte la vérité.</w:t>
      </w:r>
    </w:p>
    <w:p>
      <w:pPr/>
      <w:r>
        <w:rPr>
          <w:lang w:val="fr_FR" w:bidi="fr_FR"/>
        </w:rPr>
      </w:r>
      <w:r>
        <w:rPr>
          <w:lang w:val="fr_FR" w:bidi="fr_FR"/>
        </w:rPr>
        <w:t>Jésus dit aussi qu'il est la « vie ». Jésus veut dire qu'il est le seul qui peut donner la vie aux gens, la vie éternelle. Jésus dit que personne ne pourra venir vers le Père, à Dieu, sauf en le connaissant et en lui faisant confiance. Jésus est le chemin pour connaître la vérité au sujet de Dieu, et pour avoir la vie éternelle avec Jésus et avec son Père.</w:t>
      </w:r>
    </w:p>
    <w:p>
      <w:pPr/>
      <w:r>
        <w:rPr>
          <w:lang w:val="fr_FR" w:bidi="fr_FR"/>
        </w:rPr>
      </w:r>
      <w:r>
        <w:rPr>
          <w:lang w:val="fr_FR" w:bidi="fr_FR"/>
        </w:rPr>
        <w:t>Jésus dit que la seule façon de connaître Dieu et d'avoir une relation avec Dieu est de croire en Jésus.</w:t>
      </w:r>
    </w:p>
    <w:p>
      <w:pPr/>
      <w:r>
        <w:rPr>
          <w:lang w:val="fr_FR" w:bidi="fr_FR"/>
        </w:rPr>
      </w:r>
      <w:r>
        <w:rPr>
          <w:lang w:val="fr_FR" w:bidi="fr_FR"/>
        </w:rPr>
        <w:t>Arrêtez-vous ici et discutez de cette question avec votre groupe : pourquoi pensez-vous que Jésus se décrit lui-même comme « le chemin, la vérité et la vie » ? Arrêtez l'enregistrement ici.</w:t>
      </w:r>
    </w:p>
    <w:p>
      <w:pPr/>
      <w:r>
        <w:rPr>
          <w:lang w:val="fr_FR" w:bidi="fr_FR"/>
        </w:rPr>
      </w:r>
      <w:r>
        <w:rPr>
          <w:lang w:val="fr_FR" w:bidi="fr_FR"/>
        </w:rPr>
        <w:t>Après avoir répondu à la question de Thomas, Jésus dit à tous les disciples : « Si vous me connaissez vraiment, vous connaîtrez aussi mon Père ». Cette déclaration pourrait être à la fois une promesse ou une légère réprimande. La plupart des commentateurs croient que nous devrions lire cette phrase comme une promesse de la part de Jésus que si les disciples le connaissent, ils peuvent aussi connaître Dieu.</w:t>
      </w:r>
    </w:p>
    <w:p>
      <w:pPr/>
      <w:r>
        <w:rPr>
          <w:lang w:val="fr_FR" w:bidi="fr_FR"/>
        </w:rPr>
      </w:r>
      <w:r>
        <w:rPr>
          <w:lang w:val="fr_FR" w:bidi="fr_FR"/>
        </w:rPr>
        <w:t>Arrêtez-vous ici et racontez une histoire au sujet d'un moment où vous appreniez à connaître quelqu'un. Expliquez quel genre de choses vous avez faites ensemble, ou de quel genre de choses vous avez parlé avant de pouvoir dire que vous les « connaissiez ». Arrêtez l'enregistrement ici.</w:t>
      </w:r>
    </w:p>
    <w:p>
      <w:pPr/>
      <w:r>
        <w:rPr>
          <w:lang w:val="fr_FR" w:bidi="fr_FR"/>
        </w:rPr>
      </w:r>
      <w:r>
        <w:rPr>
          <w:lang w:val="fr_FR" w:bidi="fr_FR"/>
        </w:rPr>
        <w:t>Jésus dit ensuite : « À partir de maintenant, tu le connais et l'as vu ».</w:t>
      </w:r>
    </w:p>
    <w:p>
      <w:pPr/>
      <w:r>
        <w:rPr>
          <w:lang w:val="fr_FR" w:bidi="fr_FR"/>
        </w:rPr>
      </w:r>
      <w:r>
        <w:rPr>
          <w:lang w:val="fr_FR" w:bidi="fr_FR"/>
        </w:rPr>
        <w:t>« À partir de maintenant » fait référence au moment après que Jésus soit mort. Les disciples sauront et comprendront pleinement qui est Jésus : le Sauveur promis et le Fils de Dieu. Les disciples ne pourront pas vraiment voir Dieu avec leurs yeux. Cependant, connaître pleinement Jésus sera « voir ou comprendre Dieu », le connaître et comprendre comment Dieu travaille dans le monde et dans la vie des gens. Dans les Écritures, les gens ne prétendaient pas connaître Dieu. Jésus change cela. En connaissant vraiment Jésus, les gens peuvent vraiment connaître Dieu.</w:t>
      </w:r>
    </w:p>
    <w:p>
      <w:pPr/>
      <w:r>
        <w:rPr>
          <w:lang w:val="fr_FR" w:bidi="fr_FR"/>
        </w:rPr>
      </w:r>
      <w:r>
        <w:rPr>
          <w:lang w:val="fr_FR" w:bidi="fr_FR"/>
        </w:rPr>
        <w:t>Arrêtez-vous ici et discutez de cette question avec votre groupe : dans votre culture, donnez des exemples de personnes que vous connaissez et de personnes que vous n'avez qu'entendu parler. Quelle est la différence ? Arrêtez l'enregistrement ici.</w:t>
      </w:r>
    </w:p>
    <w:p>
      <w:pPr/>
      <w:r>
        <w:rPr>
          <w:lang w:val="fr_FR" w:bidi="fr_FR"/>
        </w:rPr>
      </w:r>
      <w:r>
        <w:rPr>
          <w:lang w:val="fr_FR" w:bidi="fr_FR"/>
        </w:rPr>
        <w:t>Philippe, l'un des disciples, demande à Jésus de leur montrer le Père. Philippe demande à voir Dieu le Père avec ses yeux. Philippe dit qu'une fois qu'ils ont vu Dieu le Père avec leurs propres yeux, ils seront satisfaits et n'auront pas besoin de demander quoi que ce soit d'autre. Alors que la conversation se poursuit, Jésus utilise cette question pour montrer la relation extrêmement étroite entre lui-même et le Père. La réponse de Jésus est assez choquante. Jésus réprimande légèrement Philippe, en rappelant à Philippe qu'il a passé assez de temps (probablement les trois dernières années) avec Jésus. Jésus dit que de le voir lui-même, de croire en Jésus, c'est voir et connaître le Père. Cela signifie que Jésus révèle qui est Dieu le Père. Jésus déclare ensuite : « Ne crois-tu pas que je suis dans le Père et que le Père est en moi ? » C'est la deuxième fois que Jésus dit qu'il est un avec le Père et que le Père est un avec lui. Ils sont ensemble et liés ; ils sont un. Cette fois-ci, Jésus prétend cela à ses amis proches, qui devraient bien le connaître.</w:t>
      </w:r>
    </w:p>
    <w:p>
      <w:pPr/>
      <w:r>
        <w:rPr>
          <w:lang w:val="fr_FR" w:bidi="fr_FR"/>
        </w:rPr>
      </w:r>
      <w:r>
        <w:rPr>
          <w:lang w:val="fr_FR" w:bidi="fr_FR"/>
        </w:rPr>
        <w:t>Jésus explique ensuite que ce qu'il dit vient de ce que fait le Père. Le Père agit, et Jésus dit ce que fait le Père. Jésus n'agit pas de son propre chef, il ne fait que ce que fait le Père. Ce que Jésus dit et fait montre à quoi ressemble le Père.</w:t>
      </w:r>
    </w:p>
    <w:p>
      <w:pPr/>
      <w:r>
        <w:rPr>
          <w:lang w:val="fr_FR" w:bidi="fr_FR"/>
        </w:rPr>
      </w:r>
      <w:r>
        <w:rPr>
          <w:lang w:val="fr_FR" w:bidi="fr_FR"/>
        </w:rPr>
        <w:t>Arrêtez-vous ici et jouez au jeu suivant. Mettez-vous par deux. Prenez une corde ou quelque chose que vous pouvez utiliser pour vous attacher l'un à l'autre. Tenez-vous à côté de votre partenaire et attachez une de vos jambes à celle de votre partenaire. La personne qui se tient à droite attache sa jambe gauche à la jambe droite de la personne qui se tient à gauche. Essayez maintenant de marcher en équipe. Voyez si vous pouvez travailler ensemble comme un seul être. Arrêtez l'enregistrement ici.</w:t>
      </w:r>
    </w:p>
    <w:p>
      <w:pPr/>
      <w:r>
        <w:rPr>
          <w:lang w:val="fr_FR" w:bidi="fr_FR"/>
        </w:rPr>
      </w:r>
      <w:r>
        <w:rPr>
          <w:lang w:val="fr_FR" w:bidi="fr_FR"/>
        </w:rPr>
        <w:t>Jésus répète sa prétention : « Crois-moi quand je dis que je suis dans le Père et que le Père est en moi ; ou au moins crois sur la base des œuvres elles-mêmes ». Jésus dit aux disciples de « croire en moi », c'est-à-dire d'avoir foi en, ou de faire confiance à ce qu'il dit. Jésus préférerait que les disciples le croient à cause de ce qu'il dit, mais s'ils voient les miracles et le croient, c'est préférable que de ne pas croire du tout.</w:t>
      </w:r>
    </w:p>
    <w:p>
      <w:pPr/>
      <w:r>
        <w:rPr>
          <w:lang w:val="fr_FR" w:bidi="fr_FR"/>
        </w:rPr>
      </w:r>
      <w:r>
        <w:rPr>
          <w:lang w:val="fr_FR" w:bidi="fr_FR"/>
        </w:rPr>
        <w:t xml:space="preserve">Jésus dit ensuite à ses disciples quelque chose de très important. Les disciples savent qu'ils doivent prêter une attention spéciale. Jésus dit que quiconque prend la décision personnelle de suivre et de faire confiance à Jésus ne fera pas seulement ce qu'il a fait, mais fera des choses encore plus grandes. Quand Jésus va pour être avec Dieu le Père, il enverra à ses disciples le Saint-Esprit. Le Saint-Esprit leur donnera le pouvoir de parler de Jésus aux gens où qu'ils soient. Le Saint-Esprit leur permettra aussi d'accomplir des miracles. Jésus ne voulait pas dire qu'ils feraient des miracles encore plus impressionnants que lui n'en a fait. Jésus voulait probablement dire qu'ils feraient le même type de miracles, mais dans le monde entier. </w:t>
      </w:r>
    </w:p>
    <w:p>
      <w:pPr/>
      <w:r>
        <w:rPr>
          <w:lang w:val="fr_FR" w:bidi="fr_FR"/>
        </w:rPr>
      </w:r>
      <w:r>
        <w:rPr>
          <w:lang w:val="fr_FR" w:bidi="fr_FR"/>
        </w:rPr>
        <w:t>Arrêtez-vous ici et racontez une histoire au sujet d'un moment où vous avez enseigné une compétence à quelqu'un, et qu'il est devenu meilleur que vous ! Peut-être que c'était de faire de la pâtisserie, de jardiner, de construire, etc.</w:t>
      </w:r>
    </w:p>
    <w:p>
      <w:pPr/>
      <w:r>
        <w:rPr>
          <w:lang w:val="fr_FR" w:bidi="fr_FR"/>
        </w:rPr>
      </w:r>
      <w:r>
        <w:rPr>
          <w:lang w:val="fr_FR" w:bidi="fr_FR"/>
        </w:rPr>
        <w:t>Arrêtez-vous ici et discutez de cette question avec votre groupe : dans votre culture, que ressentiez-vous si une personne plus jeune ou quelqu'un qui n'était pas important faisait des choses plus nombreuses ou « plus grandes » que le chef ou l'ancien ? Arrêtez l'enregistrement ici.</w:t>
      </w:r>
    </w:p>
    <w:p>
      <w:pPr/>
      <w:r>
        <w:rPr>
          <w:lang w:val="fr_FR" w:bidi="fr_FR"/>
        </w:rPr>
      </w:r>
      <w:r>
        <w:rPr>
          <w:lang w:val="fr_FR" w:bidi="fr_FR"/>
        </w:rPr>
        <w:t>Jésus dit à ses disciples : « Vous pouvez demander n'importe quoi en mon nom, et je le ferai, pour que le Fils puisse apporter la gloire au Père ».</w:t>
      </w:r>
    </w:p>
    <w:p>
      <w:pPr/>
      <w:r>
        <w:rPr>
          <w:lang w:val="fr_FR" w:bidi="fr_FR"/>
        </w:rPr>
      </w:r>
      <w:r>
        <w:rPr>
          <w:lang w:val="fr_FR" w:bidi="fr_FR"/>
        </w:rPr>
        <w:t>« En mon nom » n'est pas une formule pour que les disciples obtiennent tout ce qu'ils veulent. Les noms dans la culture de Jésus représentaient la personne elle-même. Les disciples étaient associés à Jésus parce qu'ils le suivaient. Quand ils demandent quelque chose au nom de Jésus, ils le demandent sur la base de la puissance et de l'autorité de Jésus, et de leur connexion avec Jésus en tant que ses disciples. Jésus dit qu'il n'y a pas de limite à la puissance de la prière. Jésus dit qu'il peut faire n'importe quoi.</w:t>
      </w:r>
    </w:p>
    <w:p>
      <w:pPr/>
      <w:r>
        <w:rPr>
          <w:lang w:val="fr_FR" w:bidi="fr_FR"/>
        </w:rPr>
      </w:r>
      <w:r>
        <w:rPr>
          <w:lang w:val="fr_FR" w:bidi="fr_FR"/>
        </w:rPr>
        <w:t>Arrêtez-vous ici et racontez une histoire au sujet d'un moment où vous avez demandé à Jésus quelque chose « en son nom ». Que s’est-il passé ? De quelle manière la réponse a-t-elle apporté la gloire ou l'honneur à Dieu ? Arrêtez l'enregistrement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14.1–14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Jésus dit à ses disciples de ne pas être troublés. Il leur dit qu'il va préparer un lieu pour eux. Jésus dit qu'il reviendra vers les disciples et qu'ils savent comment se rendre là où va Jésus.</w:t>
      </w:r>
    </w:p>
    <w:p>
      <w:pPr/>
      <w:r>
        <w:rPr>
          <w:lang w:val="fr_FR" w:bidi="fr_FR"/>
        </w:rPr>
      </w:r>
      <w:r>
        <w:rPr>
          <w:b/>
          <w:lang w:val="fr_FR" w:bidi="fr_FR"/>
        </w:rPr>
        <w:t>Dans la deuxième partie :</w:t>
      </w:r>
      <w:r>
        <w:rPr>
          <w:lang w:val="fr_FR" w:bidi="fr_FR"/>
        </w:rPr>
        <w:t xml:space="preserve"> Thomas dit à Jésus qu'ils ne savent pas comment se rendre là où va Jésus. Jésus dit : « Je suis le chemin, la vérité et la vie. Personne ne vient au Père, sauf à travers moi. » Jésus leur dit qu'ils connaissent le Père parce qu'ils connaissent Jésus.</w:t>
      </w:r>
    </w:p>
    <w:p>
      <w:pPr/>
      <w:r>
        <w:rPr>
          <w:lang w:val="fr_FR" w:bidi="fr_FR"/>
        </w:rPr>
      </w:r>
      <w:r>
        <w:rPr>
          <w:b/>
          <w:lang w:val="fr_FR" w:bidi="fr_FR"/>
        </w:rPr>
        <w:t>Dans la troisième partie :</w:t>
      </w:r>
      <w:r>
        <w:rPr>
          <w:lang w:val="fr_FR" w:bidi="fr_FR"/>
        </w:rPr>
        <w:t xml:space="preserve"> Philippe demande à Jésus de leur montrer le Père. Jésus déclare deux fois : « Je suis dans le Père et le Père est en moi ». Quand Jésus parle, c'est le Père qui est en Jésus en train de faire son œuvre. Jésus veut que les disciples croient Jésus, ou du moins qu'ils croient à cause de ce qu'il a fait.</w:t>
      </w:r>
    </w:p>
    <w:p>
      <w:pPr/>
      <w:r>
        <w:rPr>
          <w:lang w:val="fr_FR" w:bidi="fr_FR"/>
        </w:rPr>
      </w:r>
      <w:r>
        <w:rPr>
          <w:b/>
          <w:lang w:val="fr_FR" w:bidi="fr_FR"/>
        </w:rPr>
        <w:t>Dans la quatrième partie :</w:t>
      </w:r>
      <w:r>
        <w:rPr>
          <w:lang w:val="fr_FR" w:bidi="fr_FR"/>
        </w:rPr>
        <w:t xml:space="preserve"> Jésus dit qu'une fois qu'il est parti, ceux qui croient en lui feront des œuvres plus grandes que celles qu'il n'a faites. Jésus fera tout ce que les disciples demandent en son nom, pour apporter la gloire à son Père.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Et les disciples</w:t>
      </w:r>
    </w:p>
    <w:p>
      <w:pPr/>
      <w:r>
        <w:rPr>
          <w:lang w:val="fr_FR" w:bidi="fr_FR"/>
        </w:rPr>
      </w:r>
      <w:r>
        <w:rPr>
          <w:lang w:val="fr_FR" w:bidi="fr_FR"/>
        </w:rPr>
        <w:t>En groupe, prêtez attention à ces éléments du cadre du passage : dans le passage précédent, Jésus a dit aux disciples qu'il va les quitter bientôt. Les disciples sont contrariés, confus et probablement inquiets. Cela a lieu pendant le repas de la Pâque.</w:t>
      </w:r>
    </w:p>
    <w:p>
      <w:pPr/>
      <w:r>
        <w:rPr>
          <w:lang w:val="fr_FR" w:bidi="fr_FR"/>
        </w:rPr>
      </w:r>
      <w:r>
        <w:rPr>
          <w:lang w:val="fr_FR" w:bidi="fr_FR"/>
        </w:rPr>
        <w:t>Imaginez Jésus et ses disciples assis autour de la table, en train de continuer à parler. Les disciples de Jésus sont inquiets. Jésus dit donc : « Ne laissez pas vos cœurs être troublés ». Jésus utilise le mot « cœur » ici pour signifier ce que les disciples ressentent et ce qu'ils pensent. Les disciples comprendraient que le « cœur » est le centre et la source des émotions et des désirs.</w:t>
      </w:r>
    </w:p>
    <w:p>
      <w:pPr/>
      <w:r>
        <w:rPr>
          <w:lang w:val="fr_FR" w:bidi="fr_FR"/>
        </w:rPr>
      </w:r>
      <w:r>
        <w:rPr>
          <w:lang w:val="fr_FR" w:bidi="fr_FR"/>
        </w:rPr>
        <w:t>Jésus dit d'abord à ses disciples de ne pas s'inquiéter. Cela pourrait être vu comme une action négative : « Ne vous inquiétez pas ». Jésus leur dit ensuite de faire quelque chose de positif « en croyant » en Dieu et « en croyant » en lui-même. Une déclaration négative suivie d'une déclaration positive montre que ce que Jésus dit est important. Croire, c'est « continuer à faire confiance ».</w:t>
      </w:r>
    </w:p>
    <w:p>
      <w:pPr/>
      <w:r>
        <w:rPr>
          <w:lang w:val="fr_FR" w:bidi="fr_FR"/>
        </w:rPr>
      </w:r>
      <w:r>
        <w:rPr>
          <w:lang w:val="fr_FR" w:bidi="fr_FR"/>
        </w:rPr>
        <w:t>Jésus dit : « La maison de mon Père a beaucoup de pièces », ou « Il y a plus qu'assez de place dans la maison de mon Père ». « La maison de mon Père » est une façon de parler des cieux : là où vit Dieu. Jésus ne dit pas que son Père vit dans une maison littérale, mais que c'est le lieu où Dieu lui-même vit et qu'il est avec son peuple. Jésus explique qu'il y a beaucoup d'espace pour chaque personne dans les cieux.</w:t>
      </w:r>
    </w:p>
    <w:p>
      <w:pPr/>
      <w:r>
        <w:rPr>
          <w:lang w:val="fr_FR" w:bidi="fr_FR"/>
        </w:rPr>
      </w:r>
      <w:r>
        <w:rPr>
          <w:lang w:val="fr_FR" w:bidi="fr_FR"/>
        </w:rPr>
        <w:t>Arrêtez-vous ici et discutez de cette question en groupe : comment pouvez-vous dire « la maison de mon Père », c'est-à-dire un lieu de vie, dans votre région ? Arrêtez l'enregistrement ici.</w:t>
      </w:r>
    </w:p>
    <w:p>
      <w:pPr/>
      <w:r>
        <w:rPr>
          <w:lang w:val="fr_FR" w:bidi="fr_FR"/>
        </w:rPr>
      </w:r>
      <w:r>
        <w:rPr>
          <w:lang w:val="fr_FR" w:bidi="fr_FR"/>
        </w:rPr>
        <w:t>« Si ce n'était pas le cas, vous aurais-je dit que je vais y préparer un lieu pour vous ? »</w:t>
      </w:r>
    </w:p>
    <w:p>
      <w:pPr/>
      <w:r>
        <w:rPr>
          <w:lang w:val="fr_FR" w:bidi="fr_FR"/>
        </w:rPr>
      </w:r>
      <w:r>
        <w:rPr>
          <w:lang w:val="fr_FR" w:bidi="fr_FR"/>
        </w:rPr>
        <w:t>« S'il n'était pas le cas » est une expression qui signifie « s'il n'y avait pas assez de pièces ». Ce type de question n'a pas besoin d'une réponse. Ce type de question est utilisé par Jésus pour dire quelque chose aux disciples. Jésus dit aux disciples qu'il y a assez de place et que tous ceux qui croient en Jésus y ont une place.</w:t>
      </w:r>
    </w:p>
    <w:p>
      <w:pPr/>
      <w:r>
        <w:rPr>
          <w:lang w:val="fr_FR" w:bidi="fr_FR"/>
        </w:rPr>
      </w:r>
      <w:r>
        <w:rPr>
          <w:lang w:val="fr_FR" w:bidi="fr_FR"/>
        </w:rPr>
        <w:t>Arrêtez-vous ici et discutez de cette question en groupe : décrivez un moment où vous poseriez une question et vous attendriez à ce que vos auditeurs disent « non ». Si vous ne pouvez pas penser à la façon dont vous le feriez, décrivez la façon dont vous rappeliez à vos auditeurs qu'ils ne devraient pas douter de ce que vous avez dit. Arrêtez l'enregistrement ici.</w:t>
      </w:r>
    </w:p>
    <w:p>
      <w:pPr/>
      <w:r>
        <w:rPr>
          <w:lang w:val="fr_FR" w:bidi="fr_FR"/>
        </w:rPr>
      </w:r>
      <w:r>
        <w:rPr>
          <w:lang w:val="fr_FR" w:bidi="fr_FR"/>
        </w:rPr>
        <w:t xml:space="preserve">Jésus dit ensuite à ses disciples qu'il ira pour préparer un lieu pour eux, et qu'il reviendra ensuite vers eux. Jésus emmènera ensuite ceux qui le connaissent pour qu'ils soient avec lui pour toujours. Il est probable que Jésus parle de sa « deuxième venue », le moment où Jésus reviendra sur la terre dans toute sa gloire. Ce moment ne s'est pas encore produit. Quand Jésus dit « Je reviendrai de nouveau », c'est à un moment donné dans l'avenir. </w:t>
      </w:r>
    </w:p>
    <w:p>
      <w:pPr/>
      <w:r>
        <w:rPr>
          <w:lang w:val="fr_FR" w:bidi="fr_FR"/>
        </w:rPr>
      </w:r>
      <w:r>
        <w:rPr>
          <w:lang w:val="fr_FR" w:bidi="fr_FR"/>
        </w:rPr>
        <w:t>Arrêtez-vous ici et discutez de cette question en groupe : racontez une histoire au sujet de leurs plans de venir et de trouver quelqu'un pour les emmener avec vous en voyage. Comment parlez-vous à la personne quand vous lui dites que vous venez pour la prendre à un moment donné dans l'avenir ? Prêtez attention aux mots que vous utilisez pour parler du fait de revenir dans un lieu et de chercher quelqu'un. Arrêtez l'enregistrement ici.</w:t>
      </w:r>
    </w:p>
    <w:p>
      <w:pPr/>
      <w:r>
        <w:rPr>
          <w:lang w:val="fr_FR" w:bidi="fr_FR"/>
        </w:rPr>
      </w:r>
      <w:r>
        <w:rPr>
          <w:lang w:val="fr_FR" w:bidi="fr_FR"/>
        </w:rPr>
        <w:t>Jésus dit ensuite : « Vous connaissez le chemin vers le lieu où je vais ». « Le chemin » est une façon de dire les moyens par lesquels quelqu'un se rend dans un lieu, comme une route ou un chemin.</w:t>
      </w:r>
    </w:p>
    <w:p>
      <w:pPr/>
      <w:r>
        <w:rPr>
          <w:lang w:val="fr_FR" w:bidi="fr_FR"/>
        </w:rPr>
      </w:r>
      <w:r>
        <w:rPr>
          <w:lang w:val="fr_FR" w:bidi="fr_FR"/>
        </w:rPr>
        <w:t>Arrêtez-vous ici et discutez de cette question en groupe : donnez un exemple de la façon dont vous donnez des instructions à quelqu'un pour l'aider à aller quelque part. Prêtez attention à la façon dont vous parlez des directions que quelqu'un doit suivre, c'est-à-dire du chemin ou de la route sur laquelle il doit marcher pour atteindre la destination finale. Arrêtez l'enregistrement ici.</w:t>
      </w:r>
    </w:p>
    <w:p>
      <w:pPr/>
      <w:r>
        <w:rPr>
          <w:lang w:val="fr_FR" w:bidi="fr_FR"/>
        </w:rPr>
      </w:r>
      <w:r>
        <w:rPr>
          <w:lang w:val="fr_FR" w:bidi="fr_FR"/>
        </w:rPr>
        <w:t>Dans la deuxième partie, les disciples répondent à ce que Jésus vient de dire. Thomas nous montre probablement ce que le groupe tout entier est en train de penser. Thomas dit « Seigneur », ou « maître ». Thomas, et plus tard Philippe, s'adressent tous deux à Jésus avec le titre respectueux de Seigneur. Ils traitent Jésus comme leur chef et leur maître respecté.</w:t>
      </w:r>
    </w:p>
    <w:p>
      <w:pPr/>
      <w:r>
        <w:rPr>
          <w:lang w:val="fr_FR" w:bidi="fr_FR"/>
        </w:rPr>
      </w:r>
      <w:r>
        <w:rPr>
          <w:lang w:val="fr_FR" w:bidi="fr_FR"/>
        </w:rPr>
        <w:t>Thomas pose ensuite une question qui n'a pas besoin d'une réponse. Thomas ne comprend pas où va Jésus. Il ne peut donc pas connaître le chemin. Thomas utilise le même mot : « le chemin ».</w:t>
      </w:r>
    </w:p>
    <w:p>
      <w:pPr/>
      <w:r>
        <w:rPr>
          <w:lang w:val="fr_FR" w:bidi="fr_FR"/>
        </w:rPr>
      </w:r>
      <w:r>
        <w:rPr>
          <w:lang w:val="fr_FR" w:bidi="fr_FR"/>
        </w:rPr>
        <w:t>La partie suivante du passage est très importante. Jésus parle à Thomas. Jésus dit : « Je suis le chemin, la vérité et la vie. Personne ne vient au Père, sauf à travers moi. » C'est la sixième fois que Jean nous dit que Jésus se décrit lui-même en utilisant l'expression « Je suis ». Jésus dit qu'il est le chemin pour que les gens puissent avoir une bonne relation avec Dieu. Jésus révèle la vérité au sujet de Dieu, qui il est. Jésus est la seule personne qui peut donner la vie éternelle aux gens.</w:t>
      </w:r>
    </w:p>
    <w:p>
      <w:pPr/>
      <w:r>
        <w:rPr>
          <w:lang w:val="fr_FR" w:bidi="fr_FR"/>
        </w:rPr>
      </w:r>
      <w:r>
        <w:rPr>
          <w:lang w:val="fr_FR" w:bidi="fr_FR"/>
        </w:rPr>
        <w:t>Arrêtez-vous ici et discutez de cette question en groupe : quels mots et expressions utiliseriez-vous pour décrire chacun de ces éléments ? Que diriez-vous pour aider les gens dans votre culture à comprendre ce que Jésus dit ? Arrêtez l'enregistrement ici.</w:t>
      </w:r>
    </w:p>
    <w:p>
      <w:pPr/>
      <w:r>
        <w:rPr>
          <w:lang w:val="fr_FR" w:bidi="fr_FR"/>
        </w:rPr>
      </w:r>
      <w:r>
        <w:rPr>
          <w:lang w:val="fr_FR" w:bidi="fr_FR"/>
        </w:rPr>
        <w:t>Jésus poursuit : « Si vous me connaissez vraiment, vous connaîtrez aussi mon Père. À partir de maintenant, vous le connaissez et l'avez vu. » C'est une déclaration choquante ! Jésus dit qu'il est la seule façon pour les gens de connaître Dieu, et plus que cela, que si les gens connaissent Jésus, ils connaissent aussi le Père. Jésus dit qu'il est le seul qui peut restaurer les gens à Dieu. Ce qui est encore plus étonnant est que s'ils ont vu Jésus, ils ont vu le Père : ce qui signifie que Jésus et le Père sont un.</w:t>
      </w:r>
    </w:p>
    <w:p>
      <w:pPr/>
      <w:r>
        <w:rPr>
          <w:lang w:val="fr_FR" w:bidi="fr_FR"/>
        </w:rPr>
      </w:r>
      <w:r>
        <w:rPr>
          <w:lang w:val="fr_FR" w:bidi="fr_FR"/>
        </w:rPr>
        <w:t>Arrêtez-vous ici et discutez de cette question en groupe : décrivez une personne qui est le chemin, c'est-à-dire le moyen pour se rendre quelque part, et qui apporte aussi la vérité et la vie. Quel genre de choses vous attendriez-vous à ce que cette personne fasse ? Si les gens dans votre culture rencontraient quelqu'un qui fait toutes ces choses, comment réagiraient-ils ? Arrêtez l'enregistrement ici.</w:t>
      </w:r>
    </w:p>
    <w:p>
      <w:pPr/>
      <w:r>
        <w:rPr>
          <w:lang w:val="fr_FR" w:bidi="fr_FR"/>
        </w:rPr>
      </w:r>
      <w:r>
        <w:rPr>
          <w:lang w:val="fr_FR" w:bidi="fr_FR"/>
        </w:rPr>
        <w:t>Dans la troisième partie, c'est Philippe qui parle. Philippe pose une question à Jésus, pendant que tous les autres disciples sont encore là et qu'ils écoutent la conversation. Philippe appelle Jésus « Seigneur ». Philippe demande à Jésus de leur montrer le Père, disant qu'ensuite ils seront satisfaits. Philippe ne comprend pas les choses que Jésus leur a déjà dites.</w:t>
      </w:r>
    </w:p>
    <w:p>
      <w:pPr/>
      <w:r>
        <w:rPr>
          <w:lang w:val="fr_FR" w:bidi="fr_FR"/>
        </w:rPr>
      </w:r>
      <w:r>
        <w:rPr>
          <w:lang w:val="fr_FR" w:bidi="fr_FR"/>
        </w:rPr>
        <w:t>Arrêtez-vous ici et discutez de cette question en groupe : racontez une histoire au sujet d'un moment où vous aviez des informations au sujet de quelque chose, mais que vous vouliez en savoir plus. Vous avez donc continué à poser des questions pour obtenir plus d'informations et de preuves. Arrêtez l'enregistrement ici.</w:t>
      </w:r>
    </w:p>
    <w:p>
      <w:pPr/>
      <w:r>
        <w:rPr>
          <w:lang w:val="fr_FR" w:bidi="fr_FR"/>
        </w:rPr>
      </w:r>
      <w:r>
        <w:rPr>
          <w:lang w:val="fr_FR" w:bidi="fr_FR"/>
        </w:rPr>
        <w:t>Jésus répond à Philippe avec une réprimande douce. Jésus utilise aussi une question qui n'exige pas une réponse, mais par laquelle Jésus s'attend à ce que Philippe réalise son erreur. Jésus dit : « N'ai-je pas été avec toi tout ce temps, Philippe, et tu ne me connais toujours pas ? » Jésus dit qu'il est avec Philippe depuis longtemps : trois ans, et que Philippe a vu tout ce que Jésus a dit et fait, et que Philippe n'a pas compris qui est Jésus. Jésus dit que tout le temps où ils ont été ensemble, Jésus a montré à Philippe (et à tous les disciples) qui est Dieu.</w:t>
      </w:r>
    </w:p>
    <w:p>
      <w:pPr/>
      <w:r>
        <w:rPr>
          <w:lang w:val="fr_FR" w:bidi="fr_FR"/>
        </w:rPr>
      </w:r>
      <w:r>
        <w:rPr>
          <w:lang w:val="fr_FR" w:bidi="fr_FR"/>
        </w:rPr>
        <w:t>Jésus dit que quiconque l'a vu a vu le Père. Demander à voir le Père n'a donc pas de sens. Jésus dit ensuite quelque chose de choquant : qu'il est dans le Père et que le Père est en Jésus. Jésus dit que la raison pour laquelle il peut dire cela est parce que le Père, qui vit en Jésus, fait son œuvre, et que Jésus agit ensuite. Jésus ne copie pas seulement ce que fait le Père, mais Jésus veut faire ce que le Père fait parce qu'ils sont un. Le Père est la source de sagesse et de puissance pour que Jésus agisse. Jésus veut aussi apporter la gloire au Père. Jésus demande ensuite aux disciples de regarder ce qu'il a fait, et que cela devrait constituer une preuve suffisante que le Père est en Jésus, et que Jésus est dans le Père.</w:t>
      </w:r>
    </w:p>
    <w:p>
      <w:pPr/>
      <w:r>
        <w:rPr>
          <w:lang w:val="fr_FR" w:bidi="fr_FR"/>
        </w:rPr>
      </w:r>
      <w:r>
        <w:rPr>
          <w:lang w:val="fr_FR" w:bidi="fr_FR"/>
        </w:rPr>
        <w:t>Arrêtez-vous ici et discutez en groupe : dans votre culture, si quelqu'un représente quelqu'un d'autre, comment le diriez-vous ou le décririez-vous ? Vous pouvez réorganiser les phrases de Jésus. Par exemple, s'il est plus logique pour vous de commencer avec Jésus qui dit aux disciples que ce qu'il dit ne sont pas ses propres paroles, mais sont plutôt les paroles du Père, vous pouvez commencer par là. Vous voudrez peut-être ensuite passer aux paroles de Jésus en disant que celui qui a vu Jésus a vu le Père. Arrêtez l'enregistrement ici.</w:t>
      </w:r>
    </w:p>
    <w:p>
      <w:pPr/>
      <w:r>
        <w:rPr>
          <w:lang w:val="fr_FR" w:bidi="fr_FR"/>
        </w:rPr>
      </w:r>
      <w:r>
        <w:rPr>
          <w:lang w:val="fr_FR" w:bidi="fr_FR"/>
        </w:rPr>
        <w:t>Dans la quatrième partie, Jésus commence en disant : « En vérité, en vérité, je vous le dis » ou « En vérité, je vous le dis ». Jésus dit : « Prêtez attention à ce que je vous dis ensuite ».</w:t>
      </w:r>
    </w:p>
    <w:p>
      <w:pPr/>
      <w:r>
        <w:rPr>
          <w:lang w:val="fr_FR" w:bidi="fr_FR"/>
        </w:rPr>
      </w:r>
      <w:r>
        <w:rPr>
          <w:lang w:val="fr_FR" w:bidi="fr_FR"/>
        </w:rPr>
        <w:t>Jésus dit que quiconque croit en lui, c'est-à-dire qui a confiance en lui, fera aussi les mêmes choses que Jésus a faites. Jésus dit qu'ils feront les mêmes « œuvres » qu'il a faites. Jésus poursuit en disant que ceux qui croient en lui feront des actions même plus grandes, parce que Jésus va vers le Père !</w:t>
      </w:r>
    </w:p>
    <w:p>
      <w:pPr/>
      <w:r>
        <w:rPr>
          <w:lang w:val="fr_FR" w:bidi="fr_FR"/>
        </w:rPr>
      </w:r>
      <w:r>
        <w:rPr>
          <w:lang w:val="fr_FR" w:bidi="fr_FR"/>
        </w:rPr>
        <w:t>Arrêtez-vous ici et discutez en groupe : comment décririez-vous le Saint-Esprit qui donne de la puissance à ceux qui font confiance à Jésus ? Quels mots ou expressions pourriez-vous utiliser pour expliquer cela ? Arrêtez l'enregistrement ici.</w:t>
      </w:r>
    </w:p>
    <w:p>
      <w:pPr/>
      <w:r>
        <w:rPr>
          <w:lang w:val="fr_FR" w:bidi="fr_FR"/>
        </w:rPr>
      </w:r>
      <w:r>
        <w:rPr>
          <w:lang w:val="fr_FR" w:bidi="fr_FR"/>
        </w:rPr>
        <w:t>Jésus conclut tout ce qu'il vient de dire en disant aux disciples qu'ils peuvent continuer à demander à Jésus n'importe quoi une fois qu'il est dans les cieux avec son Père. Jésus leur dit que s'ils demandent quelque chose en son nom, en utilisant sa puissance et son autorité, Jésus s'assurera que cela soit fait.</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14.1–14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Et les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Vous n'avez pas besoin de représenter les choses suivantes, à moins que cela ne vous aide à vous rappeler de ce passage : dans le passage précédent, nous avons vu Jésus dire à Pierre que Pierre était sur le point de nier le connaître. Pierre était contrarié et inquiet au sujet de ce que Jésus a dit. Jésus dit aux disciples qu'il est sur le point de les quitter. Les disciples sont perturbés et confus. Jésus sait ce que ressentent les disciples. Dans ce passage, Jésus parle à tous ses disciples. Jésus prépare les disciples au moment où il mourra. Jésus cherche à rassurer ses disciples.</w:t>
      </w:r>
    </w:p>
    <w:p>
      <w:pPr/>
      <w:r>
        <w:rPr>
          <w:lang w:val="fr_FR" w:bidi="fr_FR"/>
        </w:rPr>
      </w:r>
      <w:r>
        <w:rPr>
          <w:lang w:val="fr_FR" w:bidi="fr_FR"/>
        </w:rPr>
        <w:t>Notre passage commence maintenant.</w:t>
      </w:r>
    </w:p>
    <w:p>
      <w:pPr/>
      <w:r>
        <w:rPr>
          <w:lang w:val="fr_FR" w:bidi="fr_FR"/>
        </w:rPr>
      </w:r>
      <w:r>
        <w:rPr>
          <w:lang w:val="fr_FR" w:bidi="fr_FR"/>
        </w:rPr>
        <w:t>Première partie</w:t>
      </w:r>
    </w:p>
    <w:p>
      <w:pPr/>
      <w:r>
        <w:rPr>
          <w:lang w:val="fr_FR" w:bidi="fr_FR"/>
        </w:rPr>
      </w:r>
      <w:r>
        <w:rPr>
          <w:lang w:val="fr_FR" w:bidi="fr_FR"/>
        </w:rPr>
        <w:t>Jésus dit : « Ne laissez pas vos cœurs être troublés. Ayez confiance en Dieu, et ayez aussi confiance en moi. Il y a plus qu'assez de place dans la maison de mon Père. Si ce n'était pas le cas, vous aurais-je dit que je m'en vais préparer un lieu pour vous ? Quand tout sera prêt, je viendrai et vous chercherai pour que vous soyez toujours avec moi là où je suis. Et vous connaissez le chemin vers où je vais.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J'ai envie qu'ils connaissent le Père comme je le connais », ou « J'ai besoin qu'ils entendent cette vérité, car cela les aidera dans leur moment de difficulté », ou « N'apprendront-ils jamais ! »</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des choses comme : « Laisse-t-il entendre que Dieu vit dans une maison ? » ou « Et d'ailleurs, pourquoi doit-il partir maintenant ? Il y a encore tant à faire », ou « J'essaie de ne pas avoir peur, mais je me sens malade de peur et je ne sais pas quoi faire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Deuxième partie :</w:t>
      </w:r>
    </w:p>
    <w:p>
      <w:pPr/>
      <w:r>
        <w:rPr>
          <w:lang w:val="fr_FR" w:bidi="fr_FR"/>
        </w:rPr>
      </w:r>
      <w:r>
        <w:rPr>
          <w:lang w:val="fr_FR" w:bidi="fr_FR"/>
        </w:rPr>
        <w:t>Thomas, l'un des disciples, dit à Jésus : « Non, nous ne savons pas, Seigneur. Nous n'avons pas idée de là où tu vas. Comment pouvons-nous donc en connaître le chemin ? »</w:t>
      </w:r>
    </w:p>
    <w:p>
      <w:pPr/>
      <w:r>
        <w:rPr>
          <w:lang w:val="fr_FR" w:bidi="fr_FR"/>
        </w:rPr>
      </w:r>
      <w:r>
        <w:rPr>
          <w:lang w:val="fr_FR" w:bidi="fr_FR"/>
        </w:rPr>
        <w:t>Jésus répond à Thomas : « Je suis le chemin, la vérité et la vie. Personne ne peut venir au Père, sauf à travers moi. »</w:t>
      </w:r>
    </w:p>
    <w:p>
      <w:pPr/>
      <w:r>
        <w:rPr>
          <w:lang w:val="fr_FR" w:bidi="fr_FR"/>
        </w:rPr>
      </w:r>
      <w:r>
        <w:rPr>
          <w:lang w:val="fr_FR" w:bidi="fr_FR"/>
        </w:rPr>
        <w:t>Jésus dit ensuite à tous les disciples : « Si vous m'aviez vraiment connu, vous sauriez qui est mon Père. À partir de maintenant, vous le connaissez et l'avez vu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Thomas : « Que ressentez-vous ou que pensez-vous ? » La personne pourrait répondre des choses comme : « Je suis contrarié et frustré que Jésus ne parle pas clairement. Je ne sais pas où il va. Comment puis-je donc savoir comment y aller ? » ou « J'ai vu Jésus avec mes yeux. Cela signifie-t-il que Dieu est aussi ici ? » ou « Je suis confus. Jésus semble dire que parce que nous le suivons, nous connaissons maintenant Dieu.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donne la vie à mes amis, mais ils ne peuvent pas comprendre. Comme je désire qu'ils comprennent », ou « Je suis si triste que mes amis ne comprennent pas encore », ou « Père, toi et moi sommes un. Permets que je puisse faire ce que je dois faire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Troisième partie</w:t>
      </w:r>
    </w:p>
    <w:p>
      <w:pPr/>
      <w:r>
        <w:rPr>
          <w:lang w:val="fr_FR" w:bidi="fr_FR"/>
        </w:rPr>
      </w:r>
      <w:r>
        <w:rPr>
          <w:lang w:val="fr_FR" w:bidi="fr_FR"/>
        </w:rPr>
        <w:t>Philippe dit : « Seigneur, montre-nous le Père, et nous serons satisfaits, c'est-à-dire que cela sera suffisant pour nous ».</w:t>
      </w:r>
    </w:p>
    <w:p>
      <w:pPr/>
      <w:r>
        <w:rPr>
          <w:lang w:val="fr_FR" w:bidi="fr_FR"/>
        </w:rPr>
      </w:r>
      <w:r>
        <w:rPr>
          <w:lang w:val="fr_FR" w:bidi="fr_FR"/>
        </w:rPr>
        <w:t>Jésus répond : « Ne me connais-tu pas, Philippe, même après que j'ai été parmi vous depuis si longtemps ? Quiconque m'a vu a vu le Père. Comment peux-tu dire : "Montre-nous le Père" ? Ne crois-tu pas que je suis dans le Père, et que le Père est en moi ? »</w:t>
      </w:r>
    </w:p>
    <w:p>
      <w:pPr/>
      <w:r>
        <w:rPr>
          <w:lang w:val="fr_FR" w:bidi="fr_FR"/>
        </w:rPr>
      </w:r>
      <w:r>
        <w:rPr>
          <w:lang w:val="fr_FR" w:bidi="fr_FR"/>
        </w:rPr>
        <w:t>Jésus parle ensuite à tous les disciples : « Les paroles que je vous dis, je ne les dis pas avec ma propre autorité. C'est plutôt le Père, qui vit en moi, qui fait son œuvre. Croyez-moi quand je dis que je suis dans le Père et que le Père est en moi ; ou au moins croyez sur la base des œuvres elles-mêmes.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Philippe : « Que ressentez-vous ou à quoi pensez-vous ? » La personne pourrait répondre des choses comme : « J'aurais aimé ne pas avoir posé cette question, comme je connais Jésus, je veux simplement voir le Père », ou « Jésus dit-il qu'il est le même que le Père ? » ou « J'ai vu Jésus guérir les gens, restaurer les gens et savoir des choses qu'il ne peut pas avoir connu : est-ce l'œuvre du Père ?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Père, s'il te plaît, fortifie-les pour ce qui doit venir », ou « Père, un jour puissent-ils comprendre », ou « Père, s'il te plaît, aide mes amis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Quatrième partie</w:t>
      </w:r>
    </w:p>
    <w:p>
      <w:pPr/>
      <w:r>
        <w:rPr>
          <w:lang w:val="fr_FR" w:bidi="fr_FR"/>
        </w:rPr>
      </w:r>
      <w:r>
        <w:rPr>
          <w:lang w:val="fr_FR" w:bidi="fr_FR"/>
        </w:rPr>
        <w:t>Jésus poursuit : « En vérité, en vérité, ou je vous le dis en vérité, celui qui croit en moi fera les mêmes œuvres que j'ai faites, et il fera des œuvres encore plus grandes, parce que je vais vers le Père. Vous pouvez demander n'importe quoi en mon nom, et je le ferai, pour que le Fils puisse apporter la gloire au Père. Oui, demandez-moi n'importe quoi en mon nom, et je le ferai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Une personne pourrait répondre des choses comme : « J'ai du mal à comprendre tout ce que Jésus a dit », ou « Peut-être que je dois prier pour que le Père m'aide à comprendre tout cela », ou « Qui va nous aider quand Jésus est parti, et combien de temps jusqu'à ce qu'il revienne ? Je ne comprends pas.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14.1–14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 « Ne laissez pas vos </w:t>
      </w:r>
      <w:r>
        <w:rPr>
          <w:b/>
          <w:lang w:val="fr_FR" w:bidi="fr_FR"/>
        </w:rPr>
        <w:t>cœurs</w:t>
      </w:r>
      <w:r>
        <w:rPr>
          <w:lang w:val="fr_FR" w:bidi="fr_FR"/>
        </w:rPr>
        <w:t xml:space="preserve"> être troublés. Traduisez cœur de la même manière que vous l'avez fait auparavant. Pour plus d'informations sur le mot </w:t>
      </w:r>
      <w:r>
        <w:rPr>
          <w:lang w:val="fr_FR" w:bidi="fr_FR"/>
        </w:rPr>
        <w:t>cœur</w:t>
      </w:r>
      <w:r>
        <w:rPr>
          <w:lang w:val="fr_FR" w:bidi="fr_FR"/>
        </w:rPr>
        <w:t>, consultez le glossaire principal.</w:t>
      </w:r>
    </w:p>
    <w:p>
      <w:pPr/>
      <w:r>
        <w:rPr>
          <w:lang w:val="fr_FR" w:bidi="fr_FR"/>
        </w:rPr>
      </w:r>
      <w:r>
        <w:rPr>
          <w:lang w:val="fr_FR" w:bidi="fr_FR"/>
        </w:rPr>
        <w:t xml:space="preserve">Il y a plus qu'assez de place dans la </w:t>
      </w:r>
      <w:r>
        <w:rPr>
          <w:b/>
          <w:lang w:val="fr_FR" w:bidi="fr_FR"/>
        </w:rPr>
        <w:t>maison de mon Père</w:t>
      </w:r>
      <w:r>
        <w:rPr>
          <w:lang w:val="fr_FR" w:bidi="fr_FR"/>
        </w:rPr>
        <w:t xml:space="preserve">. Cela fait référence aux </w:t>
      </w:r>
      <w:r>
        <w:rPr>
          <w:b/>
          <w:lang w:val="fr_FR" w:bidi="fr_FR"/>
        </w:rPr>
        <w:t>cieux</w:t>
      </w:r>
      <w:r>
        <w:rPr>
          <w:lang w:val="fr_FR" w:bidi="fr_FR"/>
        </w:rPr>
        <w:t>, le lieu où vit Dieu.</w:t>
      </w:r>
    </w:p>
    <w:p>
      <w:pPr/>
      <w:r>
        <w:rPr>
          <w:lang w:val="fr_FR" w:bidi="fr_FR"/>
        </w:rPr>
      </w:r>
      <w:r>
        <w:rPr>
          <w:lang w:val="fr_FR" w:bidi="fr_FR"/>
        </w:rPr>
        <w:t xml:space="preserve">Arrêtez-vous ici et discutez en groupe du mot ou de l'expression que vous utiliserez pour </w:t>
      </w:r>
      <w:r>
        <w:rPr>
          <w:b/>
          <w:lang w:val="fr_FR" w:bidi="fr_FR"/>
        </w:rPr>
        <w:t>la maison de mon Père</w:t>
      </w:r>
      <w:r>
        <w:rPr>
          <w:lang w:val="fr_FR" w:bidi="fr_FR"/>
        </w:rPr>
        <w:t>. Mettez cet enregistrement en pause ici.</w:t>
      </w:r>
    </w:p>
    <w:p>
      <w:pPr/>
      <w:r>
        <w:rPr>
          <w:lang w:val="fr_FR" w:bidi="fr_FR"/>
        </w:rPr>
      </w:r>
      <w:r>
        <w:rPr>
          <w:lang w:val="fr_FR" w:bidi="fr_FR"/>
        </w:rPr>
        <w:t xml:space="preserve">Jésus dit : « Et vous connaissez le </w:t>
      </w:r>
      <w:r>
        <w:rPr>
          <w:b/>
          <w:lang w:val="fr_FR" w:bidi="fr_FR"/>
        </w:rPr>
        <w:t>chemin</w:t>
      </w:r>
      <w:r>
        <w:rPr>
          <w:lang w:val="fr_FR" w:bidi="fr_FR"/>
        </w:rPr>
        <w:t xml:space="preserve"> vers où je me rends ».</w:t>
      </w:r>
    </w:p>
    <w:p>
      <w:pPr/>
      <w:r>
        <w:rPr>
          <w:lang w:val="fr_FR" w:bidi="fr_FR"/>
        </w:rPr>
      </w:r>
      <w:r>
        <w:rPr>
          <w:lang w:val="fr_FR" w:bidi="fr_FR"/>
        </w:rPr>
        <w:t xml:space="preserve">Arrêtez-vous ici et discutez en groupe du mot ou de l'expression que vous utiliserez pour dire </w:t>
      </w:r>
      <w:r>
        <w:rPr>
          <w:b/>
          <w:lang w:val="fr_FR" w:bidi="fr_FR"/>
        </w:rPr>
        <w:t>chemin</w:t>
      </w:r>
      <w:r>
        <w:rPr>
          <w:lang w:val="fr_FR" w:bidi="fr_FR"/>
        </w:rPr>
        <w:t>. Si vous avez déjà traduit ce mot dans un autre livre de la Bible, utilisez le même mot ici. Mettez cet enregistrement en pause ici.</w:t>
      </w:r>
    </w:p>
    <w:p>
      <w:pPr/>
      <w:r>
        <w:rPr>
          <w:lang w:val="fr_FR" w:bidi="fr_FR"/>
        </w:rPr>
      </w:r>
      <w:r>
        <w:rPr>
          <w:lang w:val="fr_FR" w:bidi="fr_FR"/>
        </w:rPr>
        <w:t xml:space="preserve">Thomas, l'un des disciples, dit à Jésus : « Non, nous ne savons pas, </w:t>
      </w:r>
      <w:r>
        <w:rPr>
          <w:b/>
          <w:lang w:val="fr_FR" w:bidi="fr_FR"/>
        </w:rPr>
        <w:t>Seigneur</w:t>
      </w:r>
      <w:r>
        <w:rPr>
          <w:lang w:val="fr_FR" w:bidi="fr_FR"/>
        </w:rPr>
        <w:t xml:space="preserve">. Nous n'avons aucune idée de là où tu vas. » Le sens du mot Seigneur ici est maître ou chef. Pour plus d'informations sur le mot </w:t>
      </w:r>
      <w:r>
        <w:rPr>
          <w:lang w:val="fr_FR" w:bidi="fr_FR"/>
        </w:rPr>
        <w:t>Seigneur</w:t>
      </w:r>
      <w:r>
        <w:rPr>
          <w:lang w:val="fr_FR" w:bidi="fr_FR"/>
        </w:rPr>
        <w:t>, consultez le glossaire principal. Utilisez le même mot ou la même expression pour Seigneur que vous avez utilisé dans d'autres passages.</w:t>
      </w:r>
    </w:p>
    <w:p>
      <w:pPr/>
      <w:r>
        <w:rPr>
          <w:lang w:val="fr_FR" w:bidi="fr_FR"/>
        </w:rPr>
      </w:r>
      <w:r>
        <w:rPr>
          <w:lang w:val="fr_FR" w:bidi="fr_FR"/>
        </w:rPr>
        <w:t xml:space="preserve">Jésus répond à Thomas : « </w:t>
      </w:r>
      <w:r>
        <w:rPr>
          <w:b/>
          <w:lang w:val="fr_FR" w:bidi="fr_FR"/>
        </w:rPr>
        <w:t>Je suis</w:t>
      </w:r>
      <w:r>
        <w:rPr>
          <w:lang w:val="fr_FR" w:bidi="fr_FR"/>
        </w:rPr>
        <w:t xml:space="preserve"> le chemin, la vérité et la vie ». Les mots « je suis » sont importants. Ces mots rappellent aux auditeurs juifs le nom de Dieu dans l'Ancien Testament. Dieu avait dit à Moïse que son nom est « Je suis ». Quand Jésus dit « Je suis », il est en train de dire qu'il est Dieu. Utilisez le même mot ou la même expression pour « Je suis » que dans les passages précédents. Pour plus d'informations sur les mots </w:t>
      </w:r>
      <w:r>
        <w:rPr>
          <w:lang w:val="fr_FR" w:bidi="fr_FR"/>
        </w:rPr>
        <w:t>Je suis</w:t>
      </w:r>
      <w:r>
        <w:rPr>
          <w:lang w:val="fr_FR" w:bidi="fr_FR"/>
        </w:rPr>
        <w:t>, référez-vous au glossaire principal.</w:t>
      </w:r>
    </w:p>
    <w:p>
      <w:pPr/>
      <w:r>
        <w:rPr>
          <w:lang w:val="fr_FR" w:bidi="fr_FR"/>
        </w:rPr>
      </w:r>
      <w:r>
        <w:rPr>
          <w:lang w:val="fr_FR" w:bidi="fr_FR"/>
        </w:rPr>
        <w:t xml:space="preserve">« </w:t>
      </w:r>
      <w:r>
        <w:rPr>
          <w:b/>
          <w:lang w:val="fr_FR" w:bidi="fr_FR"/>
        </w:rPr>
        <w:t>En vérité, en vérité</w:t>
      </w:r>
      <w:r>
        <w:rPr>
          <w:lang w:val="fr_FR" w:bidi="fr_FR"/>
        </w:rPr>
        <w:t>, ou je vous le dis en vérité, celui qui croit en moi fera les mêmes œuvres que j'ai faites, et il fera des œuvres encore plus grandes, parce que je vais vers le Père ». Traduisez « en vérité » de la même manière que vous l'avez fait auparavant.</w:t>
      </w:r>
    </w:p>
    <w:p>
      <w:pPr/>
      <w:r>
        <w:rPr>
          <w:lang w:val="fr_FR" w:bidi="fr_FR"/>
        </w:rPr>
      </w:r>
      <w:r>
        <w:rPr>
          <w:lang w:val="fr_FR" w:bidi="fr_FR"/>
        </w:rPr>
        <w:t xml:space="preserve">« Vous pouvez demander n'importe quoi </w:t>
      </w:r>
      <w:r>
        <w:rPr>
          <w:b/>
          <w:lang w:val="fr_FR" w:bidi="fr_FR"/>
        </w:rPr>
        <w:t>en mon nom</w:t>
      </w:r>
      <w:r>
        <w:rPr>
          <w:lang w:val="fr_FR" w:bidi="fr_FR"/>
        </w:rPr>
        <w:t xml:space="preserve">, et je le ferai, pour que le Fils puisse apporter la gloire (c'est-à-dire </w:t>
      </w:r>
      <w:r>
        <w:rPr>
          <w:b/>
          <w:lang w:val="fr_FR" w:bidi="fr_FR"/>
        </w:rPr>
        <w:t>glorifier</w:t>
      </w:r>
      <w:r>
        <w:rPr>
          <w:lang w:val="fr_FR" w:bidi="fr_FR"/>
        </w:rPr>
        <w:t>) au Père. Oui, demandez-moi n'importe quoi en mon nom, et je le ferai ! »</w:t>
      </w:r>
    </w:p>
    <w:p>
      <w:pPr/>
      <w:r>
        <w:rPr>
          <w:lang w:val="fr_FR" w:bidi="fr_FR"/>
        </w:rPr>
      </w:r>
      <w:r>
        <w:rPr>
          <w:lang w:val="fr_FR" w:bidi="fr_FR"/>
        </w:rPr>
        <w:t>« En mon nom » signifie « avec mon autorité » ou « parce que vous me faites confiance ». Traduisez « nom » de la même manière que vous l'avez fait auparavant.</w:t>
      </w:r>
    </w:p>
    <w:p>
      <w:pPr/>
      <w:r>
        <w:rPr>
          <w:lang w:val="fr_FR" w:bidi="fr_FR"/>
        </w:rPr>
      </w:r>
      <w:r>
        <w:rPr>
          <w:lang w:val="fr_FR" w:bidi="fr_FR"/>
        </w:rPr>
        <w:t xml:space="preserve">Apporter la gloire ou glorifier quelqu'un, c'est lui donner la louange ou l'honneur. Traduisez glorifier de la même manière que vous l'avez fait auparavant. Pour plus d'informations sur le mot </w:t>
      </w:r>
      <w:r>
        <w:rPr>
          <w:lang w:val="fr_FR" w:bidi="fr_FR"/>
        </w:rPr>
        <w:t>glorifier</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14:15–21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14.15–21. Laissez entrer la parole de Dieu dans vos cœurs.</w:t>
      </w:r>
    </w:p>
    <w:p>
      <w:pPr/>
      <w:r>
        <w:rPr>
          <w:lang w:val="fr_FR" w:bidi="fr_FR"/>
        </w:rPr>
      </w:r>
      <w:r>
        <w:rPr>
          <w:lang w:val="fr_FR" w:bidi="fr_FR"/>
        </w:rPr>
        <w:t xml:space="preserve">Écoutez l'enregistrement de Jean 14.15–21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14.15–21 dans la traduction la plus facile à comprendre.</w:t>
      </w:r>
    </w:p>
    <w:p>
      <w:pPr/>
      <w:r>
        <w:rPr>
          <w:lang w:val="fr_FR" w:bidi="fr_FR"/>
        </w:rPr>
      </w:r>
      <w:r>
        <w:rPr>
          <w:lang w:val="fr_FR" w:bidi="fr_FR"/>
        </w:rPr>
        <w:t>Dans ce récit, Jésus parle à ses onze disciples avant sa mort. Judas est déjà parti pour aller trahir Jésus. Jésus et les disciples sont encore dans la chambre haute après qu'ils aient eu le dernier souper ensemble. Les disciples de Jésus ont posé beaucoup de questions à Jésus. Jésus donne aux disciples ses dernières instructions avant qu'il ne meure sur la croix.</w:t>
      </w:r>
    </w:p>
    <w:p>
      <w:pPr/>
      <w:r>
        <w:rPr>
          <w:lang w:val="fr_FR" w:bidi="fr_FR"/>
        </w:rPr>
      </w:r>
      <w:r>
        <w:rPr>
          <w:lang w:val="fr_FR" w:bidi="fr_FR"/>
        </w:rPr>
        <w:t>Jésus dit aux disciples que s'ils l'aiment, ils obéiront ou garderont ses commandements, c'est-à-dire ce qu'il leur a dit de faire. Jésus dit qu'il demandera au Père d'envoyer un autre Consolateur ou Défenseur pour être avec les disciples pour toujours. Ce défenseur est l'Esprit de vérité, c'est-à-dire le Saint-Esprit. Il est appelé l'Esprit de vérité parce qu'il révèle la vérité au sujet de qui est Dieu, et guide les gens pour qu'ils connaissent et croient la vérité. Jésus appelle aussi l'Esprit un « défenseur », ou « un secours ». Un défenseur, ou un représentant, est quelqu'un qui plaide en faveur de quelqu'un d'autre. Le Saint-Esprit agit aussi comme un secours. Jésus dit que le Saint-Esprit rappellera aux disciples les choses que Jésus leur a enseignées cette nuit-là et leur expliquera ces choses. Bien que certaines traductions décrivent le Saint-Esprit comme un « consolateur » dans ce passage, Jean l'auteur ne parle généralement pas du Saint-Esprit comme consolateur.</w:t>
      </w:r>
    </w:p>
    <w:p>
      <w:pPr/>
      <w:r>
        <w:rPr>
          <w:lang w:val="fr_FR" w:bidi="fr_FR"/>
        </w:rPr>
      </w:r>
      <w:r>
        <w:rPr>
          <w:lang w:val="fr_FR" w:bidi="fr_FR"/>
        </w:rPr>
        <w:t>Arrêtez-vous ici et discutez de cette question en groupe : comment les gens dans votre culture déterminent-ils la vérité ? Mettez cet enregistrement en pause ici.</w:t>
      </w:r>
    </w:p>
    <w:p>
      <w:pPr/>
      <w:r>
        <w:rPr>
          <w:lang w:val="fr_FR" w:bidi="fr_FR"/>
        </w:rPr>
      </w:r>
      <w:r>
        <w:rPr>
          <w:lang w:val="fr_FR" w:bidi="fr_FR"/>
        </w:rPr>
        <w:t>Arrêtez-vous ici et discutez de cette question en groupe : quels sont certains des rôles dans votre culture où les gens sont considérés comme des secours ou des défenseurs ? Racontez une histoire concernant un moment où quelqu'un a été un défenseur ou un secours pour vous. Comment les gens dans votre culture respectent-ils les défenseurs ou les gens qui secourent d'autres ? Mettez cet enregistrement en pause ici.</w:t>
      </w:r>
    </w:p>
    <w:p>
      <w:pPr/>
      <w:r>
        <w:rPr>
          <w:lang w:val="fr_FR" w:bidi="fr_FR"/>
        </w:rPr>
      </w:r>
      <w:r>
        <w:rPr>
          <w:lang w:val="fr_FR" w:bidi="fr_FR"/>
        </w:rPr>
        <w:t>Le monde, c'est-à-dire ceux qui ne sont pas les disciples de Jésus, ne recevront pas l'Esprit de vérité parce qu'ils ne connaissent pas ou ne voient pas l'Esprit. Cela signifie qu'ils ne reconnaîtront pas l'Esprit comme leur secours, ni même n'accepteront-il qu'il y a un Esprit de vérité. Cependant, les disciples le connaissent parce qu'il habite ou vit avec eux et que l'Esprit finira par vivre en eux. À ce moment-là, le Saint-Esprit était une influence extérieure. Ils pouvaient voir l'œuvre du Saint-Esprit à travers eux et les miracles qu'ils ont accomplis, et aussi à travers Jésus et les miracles qu'il accomplissait. Mais c'est plus tard que le Saint-Esprit est venu et a vécu en eux.</w:t>
      </w:r>
    </w:p>
    <w:p>
      <w:pPr/>
      <w:r>
        <w:rPr>
          <w:lang w:val="fr_FR" w:bidi="fr_FR"/>
        </w:rPr>
      </w:r>
      <w:r>
        <w:rPr>
          <w:lang w:val="fr_FR" w:bidi="fr_FR"/>
        </w:rPr>
        <w:t>Arrêtez-vous ici et discutez de cette question en groupe : racontez une histoire au sujet de quelqu'un dans votre culture qui avait un esprit qui vivait avec ou en lui. Comment a-t-il agi ? Comment la communauté a-t-elle réagi ? Mettez cet enregistrement en pause ici.</w:t>
      </w:r>
    </w:p>
    <w:p>
      <w:pPr/>
      <w:r>
        <w:rPr>
          <w:lang w:val="fr_FR" w:bidi="fr_FR"/>
        </w:rPr>
      </w:r>
      <w:r>
        <w:rPr>
          <w:lang w:val="fr_FR" w:bidi="fr_FR"/>
        </w:rPr>
        <w:t>Jésus dit à ses disciples qu'il ne les laissera pas seuls ou orphelins. Les orphelins sont des enfants dont les parents les ont quittés d'une manière ou d'une autre, ou sont morts. Jésus dit qu'il ne quittera pas les disciples comme des enfants sans parents qui leur montrent le chemin, ou pour les aider à grandir et apprendre. Jésus dit qu'il reviendra vers les disciples. Cependant, Jésus ne dit pas quand, c'est-à-dire à quel événement cela peut faire référence. Il est possible que Jésus fasse référence au Saint-Esprit qui vient, ou à la résurrection de Jésus, ou à son retour à la fin des temps.</w:t>
      </w:r>
    </w:p>
    <w:p>
      <w:pPr/>
      <w:r>
        <w:rPr>
          <w:lang w:val="fr_FR" w:bidi="fr_FR"/>
        </w:rPr>
      </w:r>
      <w:r>
        <w:rPr>
          <w:lang w:val="fr_FR" w:bidi="fr_FR"/>
        </w:rPr>
        <w:t>Arrêtez-vous ici et discutez de cette question en groupe : comment les orphelins sont-ils vus dans votre culture ? Qui sont les personnes qui prennent soin des orphelins ? Mettez cet enregistrement en pause ici.</w:t>
      </w:r>
    </w:p>
    <w:p>
      <w:pPr/>
      <w:r>
        <w:rPr>
          <w:lang w:val="fr_FR" w:bidi="fr_FR"/>
        </w:rPr>
      </w:r>
      <w:r>
        <w:rPr>
          <w:lang w:val="fr_FR" w:bidi="fr_FR"/>
        </w:rPr>
        <w:t>Arrêtez-vous ici et discutez de cette question en groupe : quel est le rôle des parents pour aider les enfants à grandir et à apprendre dans votre culture ? Mettez cet enregistrement en pause ici.</w:t>
      </w:r>
    </w:p>
    <w:p>
      <w:pPr/>
      <w:r>
        <w:rPr>
          <w:lang w:val="fr_FR" w:bidi="fr_FR"/>
        </w:rPr>
      </w:r>
      <w:r>
        <w:rPr>
          <w:lang w:val="fr_FR" w:bidi="fr_FR"/>
        </w:rPr>
        <w:t>Jésus fait savoir aux disciples que dans un petit moment, le monde, c'est-à-dire les incroyants, ne le verront plus. Ici Jésus fait référence à sa mort sur la croix, quand les incroyants ne pourront plus le voir. Cependant, les disciples le verront quand il sera ressuscité d'entre les morts parce que Jésus vient et se montre à eux après que Jésus ait été ressuscité. Les disciples vivront à cause de la résurrection de Jésus.</w:t>
      </w:r>
    </w:p>
    <w:p>
      <w:pPr/>
      <w:r>
        <w:rPr>
          <w:lang w:val="fr_FR" w:bidi="fr_FR"/>
        </w:rPr>
      </w:r>
      <w:r>
        <w:rPr>
          <w:lang w:val="fr_FR" w:bidi="fr_FR"/>
        </w:rPr>
        <w:t>Ce jour-là, quand les disciples verront de nouveau Jésus, ils se rendront compte que Jésus est dans le Père, c'est-à-dire que Jésus et le Père sont un. Les disciples se rendront aussi compte qu'ils sont en Jésus et que Jésus est en eux. C'est une référence qui signifie qu'ils sont très étroitement connectés, c'est-à-dire unis comme une seule personne.</w:t>
      </w:r>
    </w:p>
    <w:p>
      <w:pPr/>
      <w:r>
        <w:rPr>
          <w:lang w:val="fr_FR" w:bidi="fr_FR"/>
        </w:rPr>
      </w:r>
      <w:r>
        <w:rPr>
          <w:lang w:val="fr_FR" w:bidi="fr_FR"/>
        </w:rPr>
        <w:t>Arrêtez-vous ici et discutez de cette question en groupe : comment et quand les gens dans votre culture parlent-ils de deux personnes qui sont très étroitement connectées, c'est-à-dire unifiées ? Mettez cet enregistrement en pause ici.</w:t>
      </w:r>
    </w:p>
    <w:p>
      <w:pPr/>
      <w:r>
        <w:rPr>
          <w:lang w:val="fr_FR" w:bidi="fr_FR"/>
        </w:rPr>
      </w:r>
      <w:r>
        <w:rPr>
          <w:lang w:val="fr_FR" w:bidi="fr_FR"/>
        </w:rPr>
        <w:t>Jésus répète, pour souligner et pour montrer que celui qui a les commandements de Jésus et les suit, aime Jésus. Jésus leur dit que ceux qui aiment Jésus seront aussi aimés par le Père de Jésus, qui est Dieu lui-même, et par Jésus, et Jésus se montrera lui-même à ces personnes.</w:t>
      </w:r>
    </w:p>
    <w:p>
      <w:pPr/>
      <w:r>
        <w:rPr>
          <w:lang w:val="fr_FR" w:bidi="fr_FR"/>
        </w:rPr>
      </w:r>
      <w:r>
        <w:rPr>
          <w:lang w:val="fr_FR" w:bidi="fr_FR"/>
        </w:rPr>
        <w:t>Arrêtez-vous ici et discutez de cette question en groupe : quels sont certains des commandements auxquels les gens dans votre culture sont censés obéir ? Pourquoi les gens choisissent-ils d'obéir aux commandements ? Quand ils obéissent, que ressentent à leur sujet les personnes auxquelles ils obéissent ? Que ressentent les personnes qui obéissent aux commandements au sujet de ces personnes auxquelles elles obéissent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14.15–21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parle avec ses disciples et leur dit que s'ils aiment Jésus, ils obéiront à ses commandements. Jésus promet de demander au Père d'envoyer le Secours, c'est-à-dire l'Esprit de vérité, pour qu'il soit avec les disciples pour toujours. Jésus dit que le monde ne peut pas accepter l'Esprit de vérité parce qu'il ne le connaît pas ou ne le voient pas. Mais les disciples connaissent l'Esprit parce qu'il habite avec les disciples et vivra en eux.</w:t>
      </w:r>
    </w:p>
    <w:p>
      <w:pPr/>
      <w:r>
        <w:rPr>
          <w:lang w:val="fr_FR" w:bidi="fr_FR"/>
        </w:rPr>
      </w:r>
      <w:r>
        <w:rPr>
          <w:b/>
          <w:lang w:val="fr_FR" w:bidi="fr_FR"/>
        </w:rPr>
        <w:t>Dans la deuxième partie :</w:t>
      </w:r>
      <w:r>
        <w:rPr>
          <w:lang w:val="fr_FR" w:bidi="fr_FR"/>
        </w:rPr>
        <w:t xml:space="preserve"> Jésus promet qu'il ne laissera pas les disciples comme des orphelins qui n'ont pas l'aide, ou les conseils ou les soins de la part de leurs parents, mais que Jésus reviendra vers eux à un moment donné. Jésus dit aux disciples que dans un peu de temps, le monde ne verra plus Jésus. Cependant, Jésus dit que les disciples verront Jésus. Parce que Jésus vit après sa résurrection, les disciples peuvent donc aussi vivre. Jésus dit aux disciples que quand ils verront de nouveau Jésus, ils comprendront que Jésus est dans le Père, et que les disciples sont en Jésus et que Jésus est en eux.</w:t>
      </w:r>
    </w:p>
    <w:p>
      <w:pPr/>
      <w:r>
        <w:rPr>
          <w:lang w:val="fr_FR" w:bidi="fr_FR"/>
        </w:rPr>
      </w:r>
      <w:r>
        <w:rPr>
          <w:b/>
          <w:lang w:val="fr_FR" w:bidi="fr_FR"/>
        </w:rPr>
        <w:t>Dans la troisième partie :</w:t>
      </w:r>
      <w:r>
        <w:rPr>
          <w:lang w:val="fr_FR" w:bidi="fr_FR"/>
        </w:rPr>
        <w:t xml:space="preserve"> Jésus dit de nouveau que ceux qui acceptent les commandements de Jésus sont ceux qui aiment Jésus. Jésus dit aux disciples que ceux qui aiment Jésus seront aimés par le Père de Jésus, et Jésus les aimera et se révélera lui-même à eux.</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Père, qui est Dieu</w:t>
      </w:r>
    </w:p>
    <w:p>
      <w:pPr>
        <w:pStyle w:val="ListBullet"/>
        <w:spacing w:line="240" w:lineRule="auto"/>
        <w:ind w:left="720"/>
      </w:pPr>
      <w:r>
        <w:rPr>
          <w:lang w:val="fr_FR" w:bidi="fr_FR"/>
        </w:rPr>
      </w:r>
      <w:r>
        <w:rPr>
          <w:lang w:val="fr_FR" w:bidi="fr_FR"/>
        </w:rPr>
        <w:t>Le Secours, le Défenseur, c'est-à-dire l'Esprit de vérité, qui est le Saint-Esprit</w:t>
      </w:r>
    </w:p>
    <w:p>
      <w:pPr>
        <w:pStyle w:val="ListBullet"/>
        <w:spacing w:line="240" w:lineRule="auto"/>
        <w:ind w:left="720"/>
      </w:pPr>
      <w:r>
        <w:rPr>
          <w:lang w:val="fr_FR" w:bidi="fr_FR"/>
        </w:rPr>
      </w:r>
      <w:r>
        <w:rPr>
          <w:lang w:val="fr_FR" w:bidi="fr_FR"/>
        </w:rPr>
        <w:t>Le monde, c'est-à-dire les personnes qui ne suivent pas Jésus.</w:t>
      </w:r>
    </w:p>
    <w:p>
      <w:pPr/>
      <w:r>
        <w:rPr>
          <w:lang w:val="fr_FR" w:bidi="fr_FR"/>
        </w:rPr>
      </w:r>
      <w:r>
        <w:rPr>
          <w:lang w:val="fr_FR" w:bidi="fr_FR"/>
        </w:rPr>
        <w:t>En groupe, prêtez attention à ces parties du cadre du passage : rappelez-vous que Jésus parle encore avec ses disciples, qui sont maintenant onze dans la chambre haute où ils viennent d'avoir le dernier souper. Jésus répond à leurs questions et leur donne des instructions avant la mort de Jésus.</w:t>
      </w:r>
    </w:p>
    <w:p>
      <w:pPr/>
      <w:r>
        <w:rPr>
          <w:lang w:val="fr_FR" w:bidi="fr_FR"/>
        </w:rPr>
      </w:r>
      <w:r>
        <w:rPr>
          <w:lang w:val="fr_FR" w:bidi="fr_FR"/>
        </w:rPr>
        <w:t>Jésus parle avec ses disciples et leur dit que s'ils aiment Jésus, ils obéiront à ses commandements. Cela signifie qu'il est important pour eux d'aimer Jésus pour qu'ils puissent obéir à ses commandements. Jésus promet de demander au Père d'envoyer le Secours, c'est-à-dire l'Esprit de vérité, pour qu'il soit avec les disciples pour toujours. Jésus fait une comparaison importante entre le monde qui ne connaît pas Jésus et les disciples qui suivent Jésus. Jésus dit que le monde ne peut pas accepter l'Esprit de vérité parce qu'il ne le connaît pas ou ne le voient pas. Mais les disciples connaissent l'Esprit parce qu'il habite avec les disciples et vivra en eux.</w:t>
      </w:r>
    </w:p>
    <w:p>
      <w:pPr/>
      <w:r>
        <w:rPr>
          <w:lang w:val="fr_FR" w:bidi="fr_FR"/>
        </w:rPr>
      </w:r>
      <w:r>
        <w:rPr>
          <w:lang w:val="fr_FR" w:bidi="fr_FR"/>
        </w:rPr>
        <w:t>Arrêtez-vous ici et discutez de cette question en groupe : pouvez-vous donner des exemples de situations où quelqu'un promet de faire quelque chose de bon pour quelqu'un s'il fait une certaine chose ? La personne qui promet la bonne chose s'attend à ce que l'autre personne obéisse à ce qu'elle a demandé. La personne qui obéit s'attend ensuite à recevoir la bonne chose. Prêtez attention à la façon dont vous parlez de ces attentes de la part des deux personnes. Mettez cet enregistrement en pause ici.</w:t>
      </w:r>
    </w:p>
    <w:p>
      <w:pPr/>
      <w:r>
        <w:rPr>
          <w:lang w:val="fr_FR" w:bidi="fr_FR"/>
        </w:rPr>
      </w:r>
      <w:r>
        <w:rPr>
          <w:lang w:val="fr_FR" w:bidi="fr_FR"/>
        </w:rPr>
        <w:t>Dans la deuxième partie, les promesses de Jésus n'ont pas de chronologie. Jésus fait une promesse aux disciples qu'il ne quittera pas les disciples comme des orphelins qui n'ont pas d'aide, de direction ou de soin parental, mais que Jésus reviendra vers eux à un moment donné. Nous ne savons pas si Jésus parle de la venue du Saint-Esprit, de ses apparitions après sa résurrection, c'est-à-dire du retour de Jésus à la fin du monde.</w:t>
      </w:r>
    </w:p>
    <w:p>
      <w:pPr/>
      <w:r>
        <w:rPr>
          <w:lang w:val="fr_FR" w:bidi="fr_FR"/>
        </w:rPr>
      </w:r>
      <w:r>
        <w:rPr>
          <w:lang w:val="fr_FR" w:bidi="fr_FR"/>
        </w:rPr>
        <w:t>Arrêtez-vous ici et discutez de cette question en groupe : comment montrez-vous la différence entre les événements qui se produiront bientôt, c'est-à-dire dans un avenir immédiat, et ceux qui se produiront dans un temps plus long, dans un avenir lointain ? Mettez cet enregistrement en pause ici.</w:t>
      </w:r>
    </w:p>
    <w:p>
      <w:pPr/>
      <w:r>
        <w:rPr>
          <w:lang w:val="fr_FR" w:bidi="fr_FR"/>
        </w:rPr>
      </w:r>
      <w:r>
        <w:rPr>
          <w:lang w:val="fr_FR" w:bidi="fr_FR"/>
        </w:rPr>
        <w:t>Jésus passe ensuite au fait de parler d'un moment spécifique : sa mort et sa résurrection. Jésus dit aux disciples que dans un peu de temps, le monde ne verra plus Jésus, ce qui fait référence à la mort de Jésus le jour suivant. Cependant, Jésus dit que les disciples verront de nouveau Jésus, c'est-à-dire quand Jésus est ressuscité et apparaît aux disciples. Parce que Jésus vit après sa résurrection, les disciples peuvent donc aussi vivre. Jésus dit aux disciples que quand ils verront de nouveau Jésus, ils comprendront que Jésus est dans le Père, et que les disciples sont en Jésus, et que Jésus est en eux. Ce concept d'être les uns dans les autres signifie que personne ne peut les séparer, c'est-à-dire qu'ils sont unifiés de manière à signifier l'unité de toutes les manières possibles.</w:t>
      </w:r>
    </w:p>
    <w:p>
      <w:pPr/>
      <w:r>
        <w:rPr>
          <w:lang w:val="fr_FR" w:bidi="fr_FR"/>
        </w:rPr>
      </w:r>
      <w:r>
        <w:rPr>
          <w:lang w:val="fr_FR" w:bidi="fr_FR"/>
        </w:rPr>
        <w:t>Arrêtez-vous ici et discutez de cette question en groupe : expliquez cette relation entre Dieu le Père, Jésus et ses disciples. Mettez cet enregistrement en pause ici.</w:t>
      </w:r>
    </w:p>
    <w:p>
      <w:pPr/>
      <w:r>
        <w:rPr>
          <w:lang w:val="fr_FR" w:bidi="fr_FR"/>
        </w:rPr>
      </w:r>
      <w:r>
        <w:rPr>
          <w:lang w:val="fr_FR" w:bidi="fr_FR"/>
        </w:rPr>
        <w:t>Dans la troisième partie, Jésus répète que ceux qui acceptent les commandements de Jésus sont ceux qui aiment Jésus. Jésus dit aux disciples que ceux qui aiment Jésus seront aimés par le Père de Jésus, et Jésus les aimera et se révélera lui-même à eux.</w:t>
      </w:r>
    </w:p>
    <w:p>
      <w:pPr/>
      <w:r>
        <w:rPr>
          <w:lang w:val="fr_FR" w:bidi="fr_FR"/>
        </w:rPr>
      </w:r>
      <w:r>
        <w:rPr>
          <w:lang w:val="fr_FR" w:bidi="fr_FR"/>
        </w:rPr>
        <w:t>Arrêtez-vous ici et discutez de cette question en groupe : quelles sont les différentes façons dont Dieu, les dieux ou les esprits se révèlent aux gens dans votre culture ? Prêtez attention à la façon dont vous parlez des esprits qui se révèlent aux gens.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14.15–21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Père, qui est Dieu</w:t>
      </w:r>
    </w:p>
    <w:p>
      <w:pPr>
        <w:pStyle w:val="ListBullet"/>
        <w:spacing w:line="240" w:lineRule="auto"/>
        <w:ind w:left="720"/>
      </w:pPr>
      <w:r>
        <w:rPr>
          <w:lang w:val="fr_FR" w:bidi="fr_FR"/>
        </w:rPr>
      </w:r>
      <w:r>
        <w:rPr>
          <w:lang w:val="fr_FR" w:bidi="fr_FR"/>
        </w:rPr>
        <w:t>Le Secours, le Défenseur, c'est-à-dire l'Esprit de vérité, qui est le Saint-Esprit</w:t>
      </w:r>
    </w:p>
    <w:p>
      <w:pPr>
        <w:pStyle w:val="ListBullet"/>
        <w:spacing w:line="240" w:lineRule="auto"/>
        <w:ind w:left="720"/>
      </w:pPr>
      <w:r>
        <w:rPr>
          <w:lang w:val="fr_FR" w:bidi="fr_FR"/>
        </w:rPr>
      </w:r>
      <w:r>
        <w:rPr>
          <w:lang w:val="fr_FR" w:bidi="fr_FR"/>
        </w:rPr>
        <w:t>Le monde, c'est-à-dire les personnes qui ne suivent pas le Saint-Esprit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Jésus parle avec ses disciples et leur dit que s'ils aiment Jésus, ils obéiront à ses commandements. Jésus promet de demander au Père d'envoyer le Secours, c'est-à-dire l'Esprit de vérité, pour qu'il soit avec les disciples pour toujours.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disciples : « Que ressentez-vous ou que pensez-vous ? » La personne pourrait répondre des choses comme : « Attendez, qu'est-ce que cela signifie ? Cela signifie-t-il que Jésus ne sera pas avec nous ? » ou « Je suis reconnaissant que nous aurons quelqu'un pour nous aider pour toujours. Je ne pense pas que je pourrais faire cela seul ! » ou « Bien sûr que j'aime Jésus ! J'obéirai à tout ce qu'il nous a dit de faire.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le monde ne peut pas accepter l'Esprit de vérité parce qu'il ne le connaît pas ou ne le voient pas. Mais les disciples connaissent l'Esprit parce qu'il habite avec les disciples et vivra en eux. Jésus promet qu'il ne laissera pas les disciples comme des orphelins, mais que Jésus reviendra vers eux à un moment donné.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disciples : « Que ressentez-vous ou que pensez-vous ? » La personne pourrait répondre des choses comme : « Pourquoi Jésus doit-il nous quitter ? Je ne veux pas que Jésus s'en aille ! » ou « Je suis si confus et triste et j'ai tant de questions au sujet de là où va Jésus. Quand Jésus reviendra-t-il ? Combien de temps Jésus sera-t-il parti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disciples que dans un peu de temps, le monde ne verra plus Jésus. Cependant, Jésus dit que les disciples verront Jésus. Parce que Jésus vit après sa résurrection, les disciples peuvent donc aussi vivre. Jésus dit aux disciples que quand ils verront de nouveau Jésus, ils comprendront que Jésus est dans le Père, et que les disciples sont en Jésus et que Jésus est en eux.</w:t>
      </w:r>
    </w:p>
    <w:p>
      <w:pPr/>
      <w:r>
        <w:rPr>
          <w:lang w:val="fr_FR" w:bidi="fr_FR"/>
        </w:rPr>
      </w:r>
      <w:r>
        <w:rPr>
          <w:lang w:val="fr_FR" w:bidi="fr_FR"/>
        </w:rPr>
        <w:t>Jésus dit de nouveau que ceux qui acceptent les commandements de Jésus sont ceux qui aiment Jésus. Jésus dit aux disciples que ceux qui aiment Jésus seront aimés par le Père de Jésus, et Jésus les aimera et se révélera lui-même à eux.</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disciples : « Que ressentez-vous ou que pensez-vous ? » La personne pourrait répondre des choses comme : « Pourquoi Jésus ne peut-il pas simplement se révéler lui-même à tout le monde pour qu'ils croient tous ? » ou « Je me sens si honoré et béni d'être aimé par Dieu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14.15–21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parle à ses disciples et leur dit que s'ils l'aiment, ils </w:t>
      </w:r>
      <w:r>
        <w:rPr>
          <w:b/>
          <w:lang w:val="fr_FR" w:bidi="fr_FR"/>
        </w:rPr>
        <w:t>obéiront</w:t>
      </w:r>
      <w:r>
        <w:rPr>
          <w:lang w:val="fr_FR" w:bidi="fr_FR"/>
        </w:rPr>
        <w:t xml:space="preserve"> ou </w:t>
      </w:r>
      <w:r>
        <w:rPr>
          <w:b/>
          <w:lang w:val="fr_FR" w:bidi="fr_FR"/>
        </w:rPr>
        <w:t>garderont</w:t>
      </w:r>
      <w:r>
        <w:rPr>
          <w:lang w:val="fr_FR" w:bidi="fr_FR"/>
        </w:rPr>
        <w:t xml:space="preserve"> ses </w:t>
      </w:r>
      <w:r>
        <w:rPr>
          <w:b/>
          <w:lang w:val="fr_FR" w:bidi="fr_FR"/>
        </w:rPr>
        <w:t>commandements</w:t>
      </w:r>
      <w:r>
        <w:rPr>
          <w:lang w:val="fr_FR" w:bidi="fr_FR"/>
        </w:rPr>
        <w:t>, c'est-à-dire ce qu'il leur a dit de faire. Obéir ou garder signifie prendre soin de quelque chose ou faire ce que quelqu'un vous a dit de faire. Utilisez les mêmes mots pour obéir ou garder, et les commandements que vous avez utilisés dans les passages précédents.</w:t>
      </w:r>
    </w:p>
    <w:p>
      <w:pPr/>
      <w:r>
        <w:rPr>
          <w:lang w:val="fr_FR" w:bidi="fr_FR"/>
        </w:rPr>
      </w:r>
      <w:r>
        <w:rPr>
          <w:lang w:val="fr_FR" w:bidi="fr_FR"/>
        </w:rPr>
        <w:t xml:space="preserve">Jésus dit qu'il demandera au </w:t>
      </w:r>
      <w:r>
        <w:rPr>
          <w:b/>
          <w:lang w:val="fr_FR" w:bidi="fr_FR"/>
        </w:rPr>
        <w:t>Père</w:t>
      </w:r>
      <w:r>
        <w:rPr>
          <w:lang w:val="fr_FR" w:bidi="fr_FR"/>
        </w:rPr>
        <w:t xml:space="preserve"> d'envoyer un autre </w:t>
      </w:r>
      <w:r>
        <w:rPr>
          <w:b/>
          <w:lang w:val="fr_FR" w:bidi="fr_FR"/>
        </w:rPr>
        <w:t>Consolateur</w:t>
      </w:r>
      <w:r>
        <w:rPr>
          <w:lang w:val="fr_FR" w:bidi="fr_FR"/>
        </w:rPr>
        <w:t xml:space="preserve"> ou Défenseur pour être avec les disciples pour toujours. Le Père est une référence à Dieu le Père. Utilisez le même mot que vous avez utilisé pour Père, en référence à Dieu, dans les passages précédents. Le mot pour défenseur signifie souvent un représentant juridique : quelqu'un qui plaide en faveur d'une personne en procès. Dans ce cas présent, il est plus probable que ce défenseur ressemble plus à un secours, qui rappelle et explique aux disciples les choses que Jésus leur a enseignées.</w:t>
      </w:r>
    </w:p>
    <w:p>
      <w:pPr/>
      <w:r>
        <w:rPr>
          <w:lang w:val="fr_FR" w:bidi="fr_FR"/>
        </w:rPr>
      </w:r>
      <w:r>
        <w:rPr>
          <w:lang w:val="fr_FR" w:bidi="fr_FR"/>
        </w:rPr>
        <w:t xml:space="preserve">Arrêtez-vous ici et discutez en groupe du mot ou de l'expression que vous utiliserez pour </w:t>
      </w:r>
      <w:r>
        <w:rPr>
          <w:b/>
          <w:lang w:val="fr_FR" w:bidi="fr_FR"/>
        </w:rPr>
        <w:t>Secours</w:t>
      </w:r>
      <w:r>
        <w:rPr>
          <w:lang w:val="fr_FR" w:bidi="fr_FR"/>
        </w:rPr>
        <w:t xml:space="preserve">, ou </w:t>
      </w:r>
      <w:r>
        <w:rPr>
          <w:b/>
          <w:lang w:val="fr_FR" w:bidi="fr_FR"/>
        </w:rPr>
        <w:t>Défenseur</w:t>
      </w:r>
      <w:r>
        <w:rPr>
          <w:lang w:val="fr_FR" w:bidi="fr_FR"/>
        </w:rPr>
        <w:t xml:space="preserve">. Le mot </w:t>
      </w:r>
      <w:r>
        <w:rPr>
          <w:lang w:val="fr_FR" w:bidi="fr_FR"/>
        </w:rPr>
        <w:t>Défenseur</w:t>
      </w:r>
      <w:r>
        <w:rPr>
          <w:lang w:val="fr_FR" w:bidi="fr_FR"/>
        </w:rPr>
        <w:t xml:space="preserve"> se trouve dans le glossaire principal. Si vous avez déjà traduit ce mot dans un autre livre de la Bible, utilisez le même mot ici. Mettez cet enregistrement en pause ici.</w:t>
      </w:r>
    </w:p>
    <w:p>
      <w:pPr/>
      <w:r>
        <w:rPr>
          <w:lang w:val="fr_FR" w:bidi="fr_FR"/>
        </w:rPr>
      </w:r>
      <w:r>
        <w:rPr>
          <w:lang w:val="fr_FR" w:bidi="fr_FR"/>
        </w:rPr>
        <w:t>Ce défenseur est l'</w:t>
      </w:r>
      <w:r>
        <w:rPr>
          <w:b/>
          <w:lang w:val="fr_FR" w:bidi="fr_FR"/>
        </w:rPr>
        <w:t>Esprit de vérité</w:t>
      </w:r>
      <w:r>
        <w:rPr>
          <w:lang w:val="fr_FR" w:bidi="fr_FR"/>
        </w:rPr>
        <w:t xml:space="preserve">. Il est appelé l'Esprit de vérité parce qu'il révèle la vérité au sujet de qui est Dieu, et guide les gens pour qu'ils connaissent et croient la vérité. L'Esprit de vérité est un autre nom pour le Saint-Esprit. Bien que le mot Saint-Esprit ne soit pas utilisé dans ce passage, n'hésitez pas à chercher le mot </w:t>
      </w:r>
      <w:r>
        <w:rPr>
          <w:lang w:val="fr_FR" w:bidi="fr_FR"/>
        </w:rPr>
        <w:t>Saint-Esprit</w:t>
      </w:r>
      <w:r>
        <w:rPr>
          <w:lang w:val="fr_FR" w:bidi="fr_FR"/>
        </w:rPr>
        <w:t xml:space="preserve"> dans le glossaire principal pour plus d'informations.</w:t>
      </w:r>
    </w:p>
    <w:p>
      <w:pPr/>
      <w:r>
        <w:rPr>
          <w:lang w:val="fr_FR" w:bidi="fr_FR"/>
        </w:rPr>
      </w:r>
      <w:r>
        <w:rPr>
          <w:lang w:val="fr_FR" w:bidi="fr_FR"/>
        </w:rPr>
        <w:t xml:space="preserve">Le </w:t>
      </w:r>
      <w:r>
        <w:rPr>
          <w:b/>
          <w:lang w:val="fr_FR" w:bidi="fr_FR"/>
        </w:rPr>
        <w:t>monde</w:t>
      </w:r>
      <w:r>
        <w:rPr>
          <w:lang w:val="fr_FR" w:bidi="fr_FR"/>
        </w:rPr>
        <w:t>, c'est-à-dire ceux qui ne sont pas les disciples de Jésus, ne recevront pas l'Esprit de vérité parce qu'ils ne le connaissent pas ou ne le voient pas. Cependant, les disciples le connaissent parce qu'il habite avec eux et finira par vivre en eux.</w:t>
      </w:r>
    </w:p>
    <w:p>
      <w:pPr/>
      <w:r>
        <w:rPr>
          <w:lang w:val="fr_FR" w:bidi="fr_FR"/>
        </w:rPr>
      </w:r>
      <w:r>
        <w:rPr>
          <w:lang w:val="fr_FR" w:bidi="fr_FR"/>
        </w:rPr>
        <w:t xml:space="preserve">Jésus dit à ses disciples qu'il ne les laissera pas abandonnés ou </w:t>
      </w:r>
      <w:r>
        <w:rPr>
          <w:b/>
          <w:lang w:val="fr_FR" w:bidi="fr_FR"/>
        </w:rPr>
        <w:t>orphelins</w:t>
      </w:r>
      <w:r>
        <w:rPr>
          <w:lang w:val="fr_FR" w:bidi="fr_FR"/>
        </w:rPr>
        <w:t>, c'est-à-dire des enfants dont les parents les ont quittés d'une manière ou d'une autre. Jésus dit qu'il reviendra vers les disciples. Jésus fait savoir aux disciples que dans un peu de temps, le monde ne le verra plus, mais les disciples le verront quand il sera ressuscité d'entre les morts. Les disciples vivront parce que Jésus vit.</w:t>
      </w:r>
    </w:p>
    <w:p>
      <w:pPr/>
      <w:r>
        <w:rPr>
          <w:lang w:val="fr_FR" w:bidi="fr_FR"/>
        </w:rPr>
      </w:r>
      <w:r>
        <w:rPr>
          <w:lang w:val="fr_FR" w:bidi="fr_FR"/>
        </w:rPr>
        <w:t>Ce jour-là, les disciples verront de nouveau Jésus, et ils sauront que Jésus est dans le Père, et que les disciples sont en Jésus et que Jésus est en eux. Rappelez-vous comment vous avez parlé de ces relations dans les étapes précédentes.</w:t>
      </w:r>
    </w:p>
    <w:p>
      <w:pPr/>
      <w:r>
        <w:rPr>
          <w:lang w:val="fr_FR" w:bidi="fr_FR"/>
        </w:rPr>
      </w:r>
      <w:r>
        <w:rPr>
          <w:lang w:val="fr_FR" w:bidi="fr_FR"/>
        </w:rPr>
        <w:t>Jésus répète de nouveau que celui qui a les commandements de Jésus et les obéit ou les garde, aime Jésus. Jésus leur dit que ceux qui aiment Jésus seront aussi aimés par le Père de Jésus et par Jésus, et Jésus se révélera lui-même à ces personnes. Dieu et Jésus parlent de « se révéler » eux-mêmes aux gens parce qu'ils veulent montrer aux gens leur caractère et qui ils sont vraiment. Ils veulent venir et être avec les gens en personne.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14:22–31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14.22–31. Laissez entrer la parole de Dieu dans vos cœurs.</w:t>
      </w:r>
    </w:p>
    <w:p>
      <w:pPr/>
      <w:r>
        <w:rPr>
          <w:lang w:val="fr_FR" w:bidi="fr_FR"/>
        </w:rPr>
      </w:r>
      <w:r>
        <w:rPr>
          <w:lang w:val="fr_FR" w:bidi="fr_FR"/>
        </w:rPr>
        <w:t xml:space="preserve">Écoutez l'enregistrement de Jean 14.22–31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14.22–31 dans la traduction la plus facile à comprendre.</w:t>
      </w:r>
    </w:p>
    <w:p>
      <w:pPr/>
      <w:r>
        <w:rPr>
          <w:lang w:val="fr_FR" w:bidi="fr_FR"/>
        </w:rPr>
      </w:r>
      <w:r>
        <w:rPr>
          <w:lang w:val="fr_FR" w:bidi="fr_FR"/>
        </w:rPr>
        <w:t>Dans le passage précédent, Jésus a parlé à ses disciples. Ils sont tous ensemble dans la pièce où ils ont mangé le repas de la Pâque ensemble. Jésus a encouragé les disciples parce qu'il sait qu'ils seront tristes quand les gens l'exécuteront. Jésus sait que son exécution se produira très bientôt. Jésus a promis à ses disciples qu'il leur enverra l'Esprit de vérité pour qu'il soit avec eux pour toujours. Jésus a assuré ses disciples que Dieu le Père aimera les personnes qui aiment Jésus. Jésus se montrera lui-même, ce qui signifie que Jésus révélera qui il est, à ces personnes.</w:t>
      </w:r>
    </w:p>
    <w:p>
      <w:pPr/>
      <w:r>
        <w:rPr>
          <w:lang w:val="fr_FR" w:bidi="fr_FR"/>
        </w:rPr>
      </w:r>
      <w:r>
        <w:rPr>
          <w:lang w:val="fr_FR" w:bidi="fr_FR"/>
        </w:rPr>
        <w:t>Maintenant de nouveau, l'un des disciples de Jésus interrompt Jésus pendant qu'il enseigne. Les disciples de Jésus se sentent libres de l'interrompre parce qu'ils ont été avec lui depuis longtemps, et ils sont ses amis. Cette fois-ci, Judas demande à Jésus pourquoi Jésus ne se révélera lui-même qu'à ses disciples, et non au reste du monde. Jean rend clair que le disciple qui pose la question n'est pas Judas Iscariot, le disciple qui trahira Jésus. Vous vous souviendrez d'un passage au cours duquel Judas Iscariot a déjà quitté le groupe pour aller vers les chefs religieux pour trahir Jésus.</w:t>
      </w:r>
    </w:p>
    <w:p>
      <w:pPr/>
      <w:r>
        <w:rPr>
          <w:lang w:val="fr_FR" w:bidi="fr_FR"/>
        </w:rPr>
      </w:r>
      <w:r>
        <w:rPr>
          <w:lang w:val="fr_FR" w:bidi="fr_FR"/>
        </w:rPr>
        <w:t>Jésus a déjà expliqué à ses disciples que les personnes qui aiment Jésus le montreront en obéissant à Jésus. Jésus explique maintenant de nouveau cela. La question de Judas montre que les disciples ne comprennent pas encore que les gens obéissent à Jésus quand ils aiment Jésus. La question de Judas montre aussi qu'il croit que Jésus se montrera physiquement aux disciples. Cependant, Jésus veut probablement dire qu'il révélera plus de son caractère et plus de sa puissance aux disciples.</w:t>
      </w:r>
    </w:p>
    <w:p>
      <w:pPr/>
      <w:r>
        <w:rPr>
          <w:lang w:val="fr_FR" w:bidi="fr_FR"/>
        </w:rPr>
      </w:r>
      <w:r>
        <w:rPr>
          <w:lang w:val="fr_FR" w:bidi="fr_FR"/>
        </w:rPr>
        <w:t>L'amour est le thème de l'enseignement de Jésus. Jésus dit que si quelqu'un aime Jésus, il obéira à Jésus. Ainsi, Dieu le Père les aimera parce qu'ils aiment Jésus. Puis Dieu le Père et Jésus viendront et « feront leur maison » avec eux. Jésus dit que ce sera comme quelqu'un qui vient pour vivre avec quelqu'un d'autre. Voilà ce qui se passe quand quelqu'un aime Jésus. Quand quelqu'un aime Jésus, il fera l'expérience de la présence de Dieu lui-même dans sa vie. Ce sera comme si Dieu le Père et Jésus viennent pour vivre dans et avec cette personne.</w:t>
      </w:r>
    </w:p>
    <w:p>
      <w:pPr/>
      <w:r>
        <w:rPr>
          <w:lang w:val="fr_FR" w:bidi="fr_FR"/>
        </w:rPr>
      </w:r>
      <w:r>
        <w:rPr>
          <w:lang w:val="fr_FR" w:bidi="fr_FR"/>
        </w:rPr>
        <w:t>L'amour est si important pour cet enseignement que Jésus répète ce que feront les personnes qui l'aiment, en affirmant le contraire. Jésus dit : « Quiconque ne m'aime pas n'obéira pas à mon enseignement ». Jésus rappelle à ses disciples que tout ce que Jésus fait est parce que Dieu le Père, celui qui a envoyé Jésus, lui a dit de le faire. Jésus répète souvent dans ses enseignements que Dieu l'a envoyé, et qu'il suit ce que Dieu lui dit de faire. Ceci est très important pour comprendre que Jésus a obéi de bon gré à Dieu le Père quand il était sur la terre.</w:t>
      </w:r>
    </w:p>
    <w:p>
      <w:pPr/>
      <w:r>
        <w:rPr>
          <w:lang w:val="fr_FR" w:bidi="fr_FR"/>
        </w:rPr>
      </w:r>
      <w:r>
        <w:rPr>
          <w:lang w:val="fr_FR" w:bidi="fr_FR"/>
        </w:rPr>
        <w:t>Jésus donne ensuite aux disciples encore plus de bonnes nouvelles. Dieu le Père enverra le Saint-Esprit au nom de Jésus, c'est-à-dire en tant que représentant de Jésus et avec l'autorité et la puissance de Jésus. Plus tôt dans la journée, Jésus l'avait appelé l'« Esprit de vérité ». Jésus appelle aussi cet esprit un « défenseur », ou « un secours ». Certaines traductions appellent cet esprit un « consolateur ». Cependant, le Saint-Esprit agit très probablement comme un défenseur ou comme un secours. Un défenseur, ou un représentant, est quelqu'un qui plaide en faveur de quelqu'un d'autre. Le Saint-Esprit agit aussi comme un secours. Jésus dit que le Saint-Esprit rappellera aux disciples les choses que Jésus leur a enseignées cette nuit-là et leur expliquera ces choses. Bien que certaines traductions décrivent le Saint-Esprit comme un « consolateur » dans ce passage, Jean l'auteur ne parle généralement pas du Saint-Esprit comme consolateur.</w:t>
      </w:r>
    </w:p>
    <w:p>
      <w:pPr/>
      <w:r>
        <w:rPr>
          <w:lang w:val="fr_FR" w:bidi="fr_FR"/>
        </w:rPr>
      </w:r>
      <w:r>
        <w:rPr>
          <w:lang w:val="fr_FR" w:bidi="fr_FR"/>
        </w:rPr>
        <w:t xml:space="preserve">Jésus donne la paix à ses disciples. À cette époque, la plupart des gens pensaient que la paix signifiait simplement qu'il n'y avait pas de guerre. Mais Jésus dit que sa paix n'était pas donnée comme « le monde la donne ». La paix de Jésus concerne à </w:t>
      </w:r>
      <w:r>
        <w:rPr>
          <w:b/>
          <w:lang w:val="fr_FR" w:bidi="fr_FR"/>
        </w:rPr>
        <w:t>la fois</w:t>
      </w:r>
      <w:r>
        <w:rPr>
          <w:lang w:val="fr_FR" w:bidi="fr_FR"/>
        </w:rPr>
        <w:t xml:space="preserve"> l'absence de guerre </w:t>
      </w:r>
      <w:r>
        <w:rPr>
          <w:b/>
          <w:lang w:val="fr_FR" w:bidi="fr_FR"/>
        </w:rPr>
        <w:t>et</w:t>
      </w:r>
      <w:r>
        <w:rPr>
          <w:lang w:val="fr_FR" w:bidi="fr_FR"/>
        </w:rPr>
        <w:t xml:space="preserve"> le fait d'être rempli de la présence de Dieu, qui apporte la vie en abondance et la joie. Jésus dit qu'à cause de sa paix, ses disciples ne devraient pas être inquiets, tristes ou effrayés quand il les quitte. Les gens considéraient que le cœur était le centre des émotions. Jésus leur dit donc de ne pas être inquiets « dans leur cœur ».</w:t>
      </w:r>
    </w:p>
    <w:p>
      <w:pPr/>
      <w:r>
        <w:rPr>
          <w:lang w:val="fr_FR" w:bidi="fr_FR"/>
        </w:rPr>
      </w:r>
      <w:r>
        <w:rPr>
          <w:lang w:val="fr_FR" w:bidi="fr_FR"/>
        </w:rPr>
        <w:t>Arrêtez-vous ici et discutez des choses suivantes en groupe : quand vous entendez le mot « paix », à quoi pensez-vous ? Que se passe-t-il dans votre communauté quand il y a la paix ? Comment décrivez-vous ce genre de paix, où il n'y a non seulement pas de guerre, mais aussi de la joie à l'intérieur des gens ? Mettez cet enregistrement en pause ici.</w:t>
      </w:r>
    </w:p>
    <w:p>
      <w:pPr/>
      <w:r>
        <w:rPr>
          <w:lang w:val="fr_FR" w:bidi="fr_FR"/>
        </w:rPr>
      </w:r>
      <w:r>
        <w:rPr>
          <w:lang w:val="fr_FR" w:bidi="fr_FR"/>
        </w:rPr>
        <w:t>Jésus rappelle à ses disciples qu'il leur a dit qu'il s'en ira, mais qu'il reviendra. Ses disciples aiment Jésus. Ses disciples devraient donc être heureux que Jésus retourne vers Dieu le Père. Jésus dit que le Père est plus grand que lui ne l'est. Jésus ne veut pas dire qu'il est moindre que le Père. Cependant, quand Jésus est sur la terre en tant qu'homme, il fait délibérément les choses que le Père lui dit de faire. Jésus obéit de bon gré à son Père, et c'est pourquoi il dit que son Père est plus grand que lui ne l'est.</w:t>
      </w:r>
    </w:p>
    <w:p>
      <w:pPr/>
      <w:r>
        <w:rPr>
          <w:lang w:val="fr_FR" w:bidi="fr_FR"/>
        </w:rPr>
      </w:r>
      <w:r>
        <w:rPr>
          <w:lang w:val="fr_FR" w:bidi="fr_FR"/>
        </w:rPr>
        <w:t>Jésus rappelle de nouveau à ses disciples qu'il leur dit qu'il s'en va, et que le Père enverra le Saint-Esprit. Jésus veut que ses disciples se souviennent qu'il leur a dit ces choses pour que quand les choses se produiront, ils réalisent que Jésus était celui qu'il a dit qu'il était. Jésus dit ensuite que le prince de ce monde vient. Dans l'enseignement précédent, Jésus a fait référence au chef, ou au prince, de ce monde en l'appelant Satan. Jésus sait que Satan est sur le point de le faire souffrir et mourir. Mais Jésus rassure ses disciples que Satan ne l'emportera pas, ou en d'autres termes, que Satan n'a « aucune emprise sur moi ». Ces choses difficiles se produiront parce que les gens doivent voir que Jésus est prêt à obéir à tout ce que Dieu le Père lui demande de faire.</w:t>
      </w:r>
    </w:p>
    <w:p>
      <w:pPr/>
      <w:r>
        <w:rPr>
          <w:lang w:val="fr_FR" w:bidi="fr_FR"/>
        </w:rPr>
      </w:r>
      <w:r>
        <w:rPr>
          <w:lang w:val="fr_FR" w:bidi="fr_FR"/>
        </w:rPr>
        <w:t>Arrêtez-vous ici et discutez des choses suivantes en groupe : que ressentez-vous quand vous devez faire quelque chose de difficile pour être un bon exemple pour les autres ? Racontez une histoire au sujet d'un moment où quelqu'un a fait une chose difficile pour que les autres aient de la joie ou une vie meilleure. Mettez cet enregistrement en pause ici.</w:t>
      </w:r>
    </w:p>
    <w:p>
      <w:pPr/>
      <w:r>
        <w:rPr>
          <w:lang w:val="fr_FR" w:bidi="fr_FR"/>
        </w:rPr>
      </w:r>
      <w:r>
        <w:rPr>
          <w:lang w:val="fr_FR" w:bidi="fr_FR"/>
        </w:rPr>
        <w:t>Jésus dit maintenant quelque chose d'intéressant. Il dit : « Venez, partons ». Cependant, nous verrons dans le passage suivant que Jésus continue d'enseigner ! Nous ne sommes pas sûrs pourquoi Jésus dit cela ici. Rappelez-vous que jusqu'à maintenant, Jésus et ses disciples sont dans la pièce où ils ont mangé le repas de la Pâque ensemble. Peut-être que Jésus dit à ses disciples qu'ils devraient quitter cette pièce et commencer à marcher vers Béthanie où ils passent la nuit. Il ne serait pas inhabituel pour Jésus de dire quelque chose de semblable, et de continuer à enseigner pendant un certain temps. Il est également possible que Jésus ait enseigné les choses suivantes pendant qu'ils marchaient. Quoi qu'il en soit, cette déclaration : « Venez, partons » marque la fin de cette section de l'enseignement de Jésus.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14.22–31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Judas demande à Jésus pourquoi il a l'intention de se montrer aux disciples, mais pas à tout le monde. Jésus répond que les personnes qui aiment Jésus obéiront à Jésus.</w:t>
      </w:r>
    </w:p>
    <w:p>
      <w:pPr/>
      <w:r>
        <w:rPr>
          <w:lang w:val="fr_FR" w:bidi="fr_FR"/>
        </w:rPr>
      </w:r>
      <w:r>
        <w:rPr>
          <w:b/>
          <w:lang w:val="fr_FR" w:bidi="fr_FR"/>
        </w:rPr>
        <w:t>Dans la deuxième partie :</w:t>
      </w:r>
      <w:r>
        <w:rPr>
          <w:lang w:val="fr_FR" w:bidi="fr_FR"/>
        </w:rPr>
        <w:t xml:space="preserve"> Jésus dit à ses disciples que le Saint-Esprit viendra pour les enseigner, et que Jésus donnera la paix à ses disciples. Cette paix n'est pas comme la paix qu'ont les gens dans le monde. C'est mieux !</w:t>
      </w:r>
    </w:p>
    <w:p>
      <w:pPr/>
      <w:r>
        <w:rPr>
          <w:lang w:val="fr_FR" w:bidi="fr_FR"/>
        </w:rPr>
      </w:r>
      <w:r>
        <w:rPr>
          <w:b/>
          <w:lang w:val="fr_FR" w:bidi="fr_FR"/>
        </w:rPr>
        <w:t>Dans la troisième partie :</w:t>
      </w:r>
      <w:r>
        <w:rPr>
          <w:lang w:val="fr_FR" w:bidi="fr_FR"/>
        </w:rPr>
        <w:t xml:space="preserve"> Jésus parle de la façon dont il s'en ira, et du fait que le prince de ce monde, c'est-à-dire Satan, vient. Jésus leur dit de partir.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les plus proches de Jésus, sans inclure Judas Iscariot, qui est déjà parti</w:t>
      </w:r>
    </w:p>
    <w:p>
      <w:pPr>
        <w:pStyle w:val="ListBullet"/>
        <w:spacing w:line="240" w:lineRule="auto"/>
        <w:ind w:left="720"/>
      </w:pPr>
      <w:r>
        <w:rPr>
          <w:lang w:val="fr_FR" w:bidi="fr_FR"/>
        </w:rPr>
      </w:r>
      <w:r>
        <w:rPr>
          <w:lang w:val="fr_FR" w:bidi="fr_FR"/>
        </w:rPr>
        <w:t>Et tout autre disciple qui aurait pu être présent au repas de la Pâque avec Jésus et les disciples les plus proches</w:t>
      </w:r>
    </w:p>
    <w:p>
      <w:pPr/>
      <w:r>
        <w:rPr>
          <w:lang w:val="fr_FR" w:bidi="fr_FR"/>
        </w:rPr>
      </w:r>
      <w:r>
        <w:rPr>
          <w:lang w:val="fr_FR" w:bidi="fr_FR"/>
        </w:rPr>
        <w:t>En groupe, prêtez attention à ces parties du cadre du passage :</w:t>
      </w:r>
    </w:p>
    <w:p>
      <w:pPr/>
      <w:r>
        <w:rPr>
          <w:lang w:val="fr_FR" w:bidi="fr_FR"/>
        </w:rPr>
      </w:r>
      <w:r>
        <w:rPr>
          <w:lang w:val="fr_FR" w:bidi="fr_FR"/>
        </w:rPr>
        <w:t>Ce passage commence avec Judas qui pose une question à Jésus. Jean clarifie pour nous le fait qu'il ne s'agit pas de Judas Iscariot, le disciple qui a trahi Jésus. Jean veut s'assurer que nous ne pensions pas qu'il s'agit de la même personne, bien que l'un de ses noms soit le même. Judas interrompt l'enseignement de Jésus avec une question, et Jésus se sert de cette question pour enseigner davantage.</w:t>
      </w:r>
    </w:p>
    <w:p>
      <w:pPr/>
      <w:r>
        <w:rPr>
          <w:lang w:val="fr_FR" w:bidi="fr_FR"/>
        </w:rPr>
      </w:r>
      <w:r>
        <w:rPr>
          <w:lang w:val="fr_FR" w:bidi="fr_FR"/>
        </w:rPr>
        <w:t>Judas demande à Jésus pourquoi Jésus ne se révélera pas à tout le monde, mais ne se révélera qu'aux disciples. Judas sait que Jésus est merveilleux et que Jésus montrera sa gloire aux disciples. Judas se demande pourquoi le reste du monde ne peut pas aussi voir à quel point Jésus est merveilleux.</w:t>
      </w:r>
    </w:p>
    <w:p>
      <w:pPr/>
      <w:r>
        <w:rPr>
          <w:lang w:val="fr_FR" w:bidi="fr_FR"/>
        </w:rPr>
      </w:r>
      <w:r>
        <w:rPr>
          <w:lang w:val="fr_FR" w:bidi="fr_FR"/>
        </w:rPr>
        <w:t>Arrêtez-vous ici et discutez en groupe : dans votre culture, comment les disciples d'un maître religieux posent-ils des questions au maître religieux quand ils ne comprennent pas quelque chose ? Comment les enseignants religieux répondent-ils généralement ? Mettez cet enregistrement en pause ici.</w:t>
      </w:r>
    </w:p>
    <w:p>
      <w:pPr/>
      <w:r>
        <w:rPr>
          <w:lang w:val="fr_FR" w:bidi="fr_FR"/>
        </w:rPr>
      </w:r>
      <w:r>
        <w:rPr>
          <w:lang w:val="fr_FR" w:bidi="fr_FR"/>
        </w:rPr>
        <w:t>Jésus répond à Judas en continuant à enseigner. Jésus dit que les personnes qui aiment Jésus obéiront à l'enseignement de Jésus. Ainsi, Dieu le Père aimera ces personnes, et le Père et Jésus viendront pour vivre avec, ou être avec, ces personnes.</w:t>
      </w:r>
    </w:p>
    <w:p>
      <w:pPr/>
      <w:r>
        <w:rPr>
          <w:lang w:val="fr_FR" w:bidi="fr_FR"/>
        </w:rPr>
      </w:r>
      <w:r>
        <w:rPr>
          <w:lang w:val="fr_FR" w:bidi="fr_FR"/>
        </w:rPr>
        <w:t xml:space="preserve">Jésus dit ensuite quelque chose de similaire, mais de manière négative. Jésus dit que ces personnes qui n'aiment </w:t>
      </w:r>
      <w:r>
        <w:rPr>
          <w:b/>
          <w:lang w:val="fr_FR" w:bidi="fr_FR"/>
        </w:rPr>
        <w:t>pas</w:t>
      </w:r>
      <w:r>
        <w:rPr>
          <w:lang w:val="fr_FR" w:bidi="fr_FR"/>
        </w:rPr>
        <w:t xml:space="preserve"> Jésus n'obéiront </w:t>
      </w:r>
      <w:r>
        <w:rPr>
          <w:b/>
          <w:lang w:val="fr_FR" w:bidi="fr_FR"/>
        </w:rPr>
        <w:t>pas</w:t>
      </w:r>
      <w:r>
        <w:rPr>
          <w:lang w:val="fr_FR" w:bidi="fr_FR"/>
        </w:rPr>
        <w:t xml:space="preserve"> à ses enseignements.</w:t>
      </w:r>
    </w:p>
    <w:p>
      <w:pPr/>
      <w:r>
        <w:rPr>
          <w:lang w:val="fr_FR" w:bidi="fr_FR"/>
        </w:rPr>
      </w:r>
      <w:r>
        <w:rPr>
          <w:lang w:val="fr_FR" w:bidi="fr_FR"/>
        </w:rPr>
        <w:t>Jésus est clair avec les disciples que les choses qu'il enseigne et dit viennent directement de la part de Dieu son Père : Jésus obéit aussi à Dieu le Père.</w:t>
      </w:r>
    </w:p>
    <w:p>
      <w:pPr/>
      <w:r>
        <w:rPr>
          <w:lang w:val="fr_FR" w:bidi="fr_FR"/>
        </w:rPr>
      </w:r>
      <w:r>
        <w:rPr>
          <w:lang w:val="fr_FR" w:bidi="fr_FR"/>
        </w:rPr>
        <w:t>Dans la deuxième partie, Jésus se tourne son attention vers le Saint-Esprit, qu'il appelle un Défenseur ou un Secours. Jésus se prépare à quitter ses disciples, et il leur dit donc comment il les aidera quand il sera parti. Un défenseur, c'est-à-dire un représentant, aide généralement quelqu'un dans le besoin en plaidant sa cause auprès de quelqu'un qui a autorité. Peut-être que c'est ce que Jésus dit que le Saint-Esprit fait pour nous. Peut-être que Jésus dit que le Saint-Esprit nous aide en nous rappelant ce qu'il nous a enseigné et en expliquant tout ce que Jésus a enseigné. « Tout » ou « toutes choses » fait sans doute référence aux choses que Jésus leur a enseignées cette nuit-là. Rappelez-vous que certaines traductions décrivent le Saint-Esprit comme un « consolateur » ici, mais ce n'est pas une signification probable du terme. Dieu enverra le Saint-Esprit au nom de Jésus, ou parce que les disciples appartiennent à Jésus et que Jésus a toute autorité et toute puissance.</w:t>
      </w:r>
    </w:p>
    <w:p>
      <w:pPr/>
      <w:r>
        <w:rPr>
          <w:lang w:val="fr_FR" w:bidi="fr_FR"/>
        </w:rPr>
      </w:r>
      <w:r>
        <w:rPr>
          <w:lang w:val="fr_FR" w:bidi="fr_FR"/>
        </w:rPr>
        <w:t>Jésus poursuit en disant qu'il donnera la paix à ses disciples, mais Jésus clarifie le fait que ce n'est pas la même paix que le monde donne. En d'autres termes, la paix de Jésus est plus que simplement l'absence de guerre, qui est ce que la plupart des gens appellent paix. Parfois, nous devons parler de la paix comme d'une action. Dans ce cas-là, on pourrait dire que Jésus fait que ses disciples ont « la joie dans le cœur », ou « la joie sans anxiété ». Jésus ajoute des informations supplémentaires : il dit que ses disciples ne devraient pas être inquiets ou contrariés, et ils ne devraient pas avoir peur de ce qui arrivera ensuite. Rappelez-vous que dans la culture juive, le cœur était le lieu où les gens disaient qu'ils ressentaient l'émotion.</w:t>
      </w:r>
    </w:p>
    <w:p>
      <w:pPr/>
      <w:r>
        <w:rPr>
          <w:lang w:val="fr_FR" w:bidi="fr_FR"/>
        </w:rPr>
      </w:r>
      <w:r>
        <w:rPr>
          <w:lang w:val="fr_FR" w:bidi="fr_FR"/>
        </w:rPr>
        <w:t>Arrêtez-vous ici et discutez de la question suivante en groupe : quand vous parlez de comment vous ressentez la paix, comment en parlez-vous ? Pensez par exemple à essayer de raconter une histoire au sujet d'un moment où vous vous êtes sentis en paix parce qu'il n'y avait pas de guerre, et d'un moment où vous avez ressenti la présence de Dieu vous remplir de joie. Prêtez attention aux mots que vous avez utilisés pour décrire cette paix. Parlez-vous de paix dans votre cœur, ou avez-vous une autre façon de parler des émotions que vous ressentez ? Mettez cet enregistrement en pause ici.</w:t>
      </w:r>
    </w:p>
    <w:p>
      <w:pPr/>
      <w:r>
        <w:rPr>
          <w:lang w:val="fr_FR" w:bidi="fr_FR"/>
        </w:rPr>
      </w:r>
      <w:r>
        <w:rPr>
          <w:lang w:val="fr_FR" w:bidi="fr_FR"/>
        </w:rPr>
        <w:t>Dans la troisième partie, Jésus tourne son attention sur le fait qu'il s'en va. Jésus laisse entendre que ses disciples ne l'aiment pas encore vraiment. Il dit que s'ils l'aimaient vraiment, ils seraient heureux qu'il s'en aille. Jésus réalise que ses disciples ne sont pas heureux qu'il s'en aille. Cependant, Jésus dit que Dieu le Père est plus grand que lui ne l'est. Jésus ne veut pas dire qu'il est moins divin : Jésus veut dire que parce qu'il est dans un état humain à ce moment-là, il est préférable pour lui d'être avec Dieu dans les cieux où aucune contrainte humaine ne le retient. Jésus dit à ses disciples toutes ces choses pour que quand ces choses se produisent, ils comprennent que Jésus a dit la vérité et qu'ils croient ce qu'il a dit.</w:t>
      </w:r>
    </w:p>
    <w:p>
      <w:pPr/>
      <w:r>
        <w:rPr>
          <w:lang w:val="fr_FR" w:bidi="fr_FR"/>
        </w:rPr>
      </w:r>
      <w:r>
        <w:rPr>
          <w:lang w:val="fr_FR" w:bidi="fr_FR"/>
        </w:rPr>
        <w:t>Jésus prête maintenant attention au temps. Il dit qu'il ne leur parlera pas beaucoup plus longtemps. C'est vrai : dans quelques heures seulement, Judas trahira Jésus et les chefs religieux arrêteront Jésus et le feront tuer. Jésus considère ces actions comme les actes du « prince de ce monde », c'est-à-dire de Satan. Bien qu'il semble que Satan soit le chef du monde, Jésus assure ses disciples que Satan n'a « aucune emprise », c'est-à-dire « aucun pouvoir », sur lui. Cependant, quand Satan fait son œuvre mauvaise, Jésus obéira à Dieu le Père et mourra. En faisant cela, Jésus montre au monde qu'il aime son Père, et qu'il obéit donc à son père. Notez que Jésus fait exactement ce qu'il dit à ses disciples de faire : aimer et donc obéir à Dieu leur Père.</w:t>
      </w:r>
    </w:p>
    <w:p>
      <w:pPr/>
      <w:r>
        <w:rPr>
          <w:lang w:val="fr_FR" w:bidi="fr_FR"/>
        </w:rPr>
      </w:r>
      <w:r>
        <w:rPr>
          <w:lang w:val="fr_FR" w:bidi="fr_FR"/>
        </w:rPr>
        <w:t xml:space="preserve">Jésus dit ici quelque chose d'intéressant. Il dit : « Venez, partons ». Bien qu'il continue d'enseigner, il est possible qu'ils commencent à sortir de Jérusalem sur la route, ou que Jésus dit simplement qu'ils devraient y aller bientôt. Dans tous les cas, vous devriez le traduire comme cela est écrit.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14.22–31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les plus proches de Jésus, sans inclure Judas Iscariot, qui est déjà parti</w:t>
      </w:r>
    </w:p>
    <w:p>
      <w:pPr>
        <w:pStyle w:val="ListBullet"/>
        <w:spacing w:line="240" w:lineRule="auto"/>
        <w:ind w:left="720"/>
      </w:pPr>
      <w:r>
        <w:rPr>
          <w:lang w:val="fr_FR" w:bidi="fr_FR"/>
        </w:rPr>
      </w:r>
      <w:r>
        <w:rPr>
          <w:lang w:val="fr_FR" w:bidi="fr_FR"/>
        </w:rPr>
        <w:t>Et tout autre disciple qui aurait pu être présent au repas de la Pâque avec Jésus et les disciples les plus proches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Judas interrompt l'enseignement de Jésus. Il demande : « Pourquoi prévois-tu de nous montrer à quel point tu es merveilleux et pas au reste des personnes dans le monde ? » Jésus répond que les personnes qui l'aiment obéiront à son enseignement. Et Dieu le Père aimera aussi ces personnes, et Jésus et Dieu le Père viendront et vivront ensemble avec ces personnes. Cependant, si les gens n'aiment pas Jésus, ils n'obéiront pas à son enseignement. Jésus dit ensuite à ses disciples que tout ce qu'il dit vient directement de Dieu le Père.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Judas : « Que ressentez-vous ou que pensez-vous ? » La personne pourrait répondre des choses comme : « Je suis un peu frustré. Je veux vraiment que tout le monde voie à quel point Jésus est merveilleux ! Je pense qu'ils croiraient tous si Jésus le leur montrait ! » ou « Je ne comprends pas ce que Jésus dit. Sait-il que je l'aime ?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veux vraiment que mes disciples comprennent qui je suis et m'aiment vraiment. C'est plus important que toute autre chose ! » ou « Je sais que mes disciples veulent que je sois plus comme un roi conquérant. Ne peuvent-ils pas comprendre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poursuit en disant qu'il les a enseignés pendant qu'il était encore dans le monde, mais maintenant quand il s'en ira, Dieu enverra le Saint-Esprit à ceux qui appartiennent à Jésus. Jésus appelle le Saint-Esprit le Défenseur ou le Secours. Jésus dit que le Saint-Esprit rappellera à ses disciples tout ce qu'il leur a enseigné. Jésus dit qu'il donne la paix à ses disciples, c'est-à-dire qu'il fait que ses disciples ont de la joie dans leur cœur. Ils n'ont donc pas besoin d'être inquiets ou contrariés, ou d'avoir peur.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des disciples : « Que pensez-vous ou que ressentez-vous ? » Vous entendrez peut-être des choses comme : « Je suis heureux que Jésus envoie quelqu'un pour nous aider ! Mais je suis triste ! Je suis confus. Je ne comprends pas pourquoi Jésus s'en va. J'ai très peur, même si Jésus m'a dit de ne pas avoir peur.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rappelle à ses disciples qu'il s'en va. Jésus ne semble pas penser que les disciples l'aiment. S'ils l'aimaient, ils seraient heureux qu'il allait vers le Père, parce que le Père est plus grand que Jésus. Le Père est dans les cieux, et non pas restreint par un corps d'homme. Jésus poursuit en disant qu'il leur dit ces choses maintenant pour que quand tout se produira, ils croient enfin. Jésus dit ensuite qu'il n'a pas longtemps à parler parce que le prince du monde, c'est-à-dire Satan, vient. Bien que le prince du monde n'ait pas de pouvoir sur Jésus, Jésus se soumettra à ses plans mauvais pour que tout le monde puisse voir que Jésus obéit à Dieu le Père et aime Dieu le Père. Jésus dit ensuite : « Venez, partons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ou « À quoi pensez-vous en ce moment ? » Vous entendrez peut-être des choses comme : « Je suis triste de quitter mes disciples. Je suis triste de ce que Satan est sur le point de faire. Mais j'ai hâte d'être de nouveau dans les cieux ! J'aime tant mon père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14.22–31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Judas demande à Jésus : « Mais </w:t>
      </w:r>
      <w:r>
        <w:rPr>
          <w:b/>
          <w:lang w:val="fr_FR" w:bidi="fr_FR"/>
        </w:rPr>
        <w:t>Seigneur</w:t>
      </w:r>
      <w:r>
        <w:rPr>
          <w:lang w:val="fr_FR" w:bidi="fr_FR"/>
        </w:rPr>
        <w:t xml:space="preserve">, pourquoi prévois-tu de ne montrer qu'à nous à quel point tu es merveilleux, et non au reste des personnes dans le monde ? » Utilisez le même mot pour Seigneur que dans les passages précédents et rappelez-vous que </w:t>
      </w:r>
      <w:r>
        <w:rPr>
          <w:lang w:val="fr_FR" w:bidi="fr_FR"/>
        </w:rPr>
        <w:t>Seigneur</w:t>
      </w:r>
      <w:r>
        <w:rPr>
          <w:lang w:val="fr_FR" w:bidi="fr_FR"/>
        </w:rPr>
        <w:t xml:space="preserve"> se trouve dans le Glossaire principal.</w:t>
      </w:r>
    </w:p>
    <w:p>
      <w:pPr/>
      <w:r>
        <w:rPr>
          <w:lang w:val="fr_FR" w:bidi="fr_FR"/>
        </w:rPr>
      </w:r>
      <w:r>
        <w:rPr>
          <w:lang w:val="fr_FR" w:bidi="fr_FR"/>
        </w:rPr>
        <w:t>Jésus dit que le Père aimera les personnes qui aiment Jésus et obéissent à ses enseignements. Jésus fait référence à Dieu comme le « Père » pour montrer du respect, de l'affection et la relation spéciale qu'il a avec Dieu, son père.</w:t>
      </w:r>
    </w:p>
    <w:p>
      <w:pPr/>
      <w:r>
        <w:rPr>
          <w:lang w:val="fr_FR" w:bidi="fr_FR"/>
        </w:rPr>
      </w:r>
      <w:r>
        <w:rPr>
          <w:lang w:val="fr_FR" w:bidi="fr_FR"/>
        </w:rPr>
        <w:t xml:space="preserve">Jésus dit que le Père enverra le </w:t>
      </w:r>
      <w:r>
        <w:rPr>
          <w:b/>
          <w:lang w:val="fr_FR" w:bidi="fr_FR"/>
        </w:rPr>
        <w:t>défenseur</w:t>
      </w:r>
      <w:r>
        <w:rPr>
          <w:lang w:val="fr_FR" w:bidi="fr_FR"/>
        </w:rPr>
        <w:t xml:space="preserve">, aussi appelé le </w:t>
      </w:r>
      <w:r>
        <w:rPr>
          <w:b/>
          <w:lang w:val="fr_FR" w:bidi="fr_FR"/>
        </w:rPr>
        <w:t>Saint-Esprit</w:t>
      </w:r>
      <w:r>
        <w:rPr>
          <w:lang w:val="fr_FR" w:bidi="fr_FR"/>
        </w:rPr>
        <w:t>, pour enseigner à ses disciples tout ce que Jésus leur a enseigné cette nuit-là. Le mot pour défenseur signifie souvent un représentant juridique : quelqu'un qui plaide en faveur d'une personne en procès. Dans ce cas présent, il est plus probable que ce défenseur ressemble plus à un secours, qui rappelle et explique aux disciples les choses que Jésus leur a enseignées.</w:t>
      </w:r>
    </w:p>
    <w:p>
      <w:pPr/>
      <w:r>
        <w:rPr>
          <w:lang w:val="fr_FR" w:bidi="fr_FR"/>
        </w:rPr>
      </w:r>
      <w:r>
        <w:rPr>
          <w:lang w:val="fr_FR" w:bidi="fr_FR"/>
        </w:rPr>
        <w:t xml:space="preserve">Arrêtez-vous ici et discutez en groupe du mot ou de l'expression que vous utiliserez pour dire </w:t>
      </w:r>
      <w:r>
        <w:rPr>
          <w:b/>
          <w:lang w:val="fr_FR" w:bidi="fr_FR"/>
        </w:rPr>
        <w:t>Défenseur</w:t>
      </w:r>
      <w:r>
        <w:rPr>
          <w:lang w:val="fr_FR" w:bidi="fr_FR"/>
        </w:rPr>
        <w:t xml:space="preserve">. Le mot </w:t>
      </w:r>
      <w:r>
        <w:rPr>
          <w:lang w:val="fr_FR" w:bidi="fr_FR"/>
        </w:rPr>
        <w:t>Défenseur</w:t>
      </w:r>
      <w:r>
        <w:rPr>
          <w:lang w:val="fr_FR" w:bidi="fr_FR"/>
        </w:rPr>
        <w:t xml:space="preserve"> se trouve dans le glossaire principal. Mettez cet enregistrement en pause ici.</w:t>
      </w:r>
    </w:p>
    <w:p>
      <w:pPr/>
      <w:r>
        <w:rPr>
          <w:lang w:val="fr_FR" w:bidi="fr_FR"/>
        </w:rPr>
      </w:r>
      <w:r>
        <w:rPr>
          <w:lang w:val="fr_FR" w:bidi="fr_FR"/>
        </w:rPr>
        <w:t xml:space="preserve">Utilisez le même mot pour </w:t>
      </w:r>
      <w:r>
        <w:rPr>
          <w:b/>
          <w:lang w:val="fr_FR" w:bidi="fr_FR"/>
        </w:rPr>
        <w:t>Saint-Esprit</w:t>
      </w:r>
      <w:r>
        <w:rPr>
          <w:lang w:val="fr_FR" w:bidi="fr_FR"/>
        </w:rPr>
        <w:t xml:space="preserve"> que vous avez utilisé dans les passages précédents, et rappelez-vous que </w:t>
      </w:r>
      <w:r>
        <w:rPr>
          <w:lang w:val="fr_FR" w:bidi="fr_FR"/>
        </w:rPr>
        <w:t>Saint-Esprit</w:t>
      </w:r>
      <w:r>
        <w:rPr>
          <w:lang w:val="fr_FR" w:bidi="fr_FR"/>
        </w:rPr>
        <w:t xml:space="preserve"> se trouve dans le Glossaire principal. </w:t>
      </w:r>
    </w:p>
    <w:p>
      <w:pPr/>
      <w:r>
        <w:rPr>
          <w:lang w:val="fr_FR" w:bidi="fr_FR"/>
        </w:rPr>
      </w:r>
      <w:r>
        <w:rPr>
          <w:lang w:val="fr_FR" w:bidi="fr_FR"/>
        </w:rPr>
        <w:t xml:space="preserve">Jésus dit qu'il donne la </w:t>
      </w:r>
      <w:r>
        <w:rPr>
          <w:b/>
          <w:lang w:val="fr_FR" w:bidi="fr_FR"/>
        </w:rPr>
        <w:t>paix</w:t>
      </w:r>
      <w:r>
        <w:rPr>
          <w:lang w:val="fr_FR" w:bidi="fr_FR"/>
        </w:rPr>
        <w:t xml:space="preserve"> à ses disciples, mais pas le même genre de paix auquel pensent les gens dans le monde. La paix de Jésus est plus que l'absence de guerre, mais une plénitude de vie et de joie.</w:t>
      </w:r>
    </w:p>
    <w:p>
      <w:pPr/>
      <w:r>
        <w:rPr>
          <w:lang w:val="fr_FR" w:bidi="fr_FR"/>
        </w:rPr>
      </w:r>
      <w:r>
        <w:rPr>
          <w:lang w:val="fr_FR" w:bidi="fr_FR"/>
        </w:rPr>
        <w:t xml:space="preserve">Arrêtez-vous ici et discutez en groupe du mot ou de l'expression que vous utiliserez pour dire </w:t>
      </w:r>
      <w:r>
        <w:rPr>
          <w:b/>
          <w:lang w:val="fr_FR" w:bidi="fr_FR"/>
        </w:rPr>
        <w:t>paix</w:t>
      </w:r>
      <w:r>
        <w:rPr>
          <w:lang w:val="fr_FR" w:bidi="fr_FR"/>
        </w:rPr>
        <w:t xml:space="preserve">. </w:t>
      </w:r>
      <w:r>
        <w:rPr>
          <w:lang w:val="fr_FR" w:bidi="fr_FR"/>
        </w:rPr>
        <w:t>Paix</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15:1–17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15.1–17. Laissez entrer la parole de Dieu dans vos cœurs.</w:t>
      </w:r>
    </w:p>
    <w:p>
      <w:pPr/>
      <w:r>
        <w:rPr>
          <w:lang w:val="fr_FR" w:bidi="fr_FR"/>
        </w:rPr>
      </w:r>
      <w:r>
        <w:rPr>
          <w:lang w:val="fr_FR" w:bidi="fr_FR"/>
        </w:rPr>
        <w:t>Écoutez l'enregistrement de Jean 15.1–17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15.1–17 dans la traduction la plus facile à comprendre.</w:t>
      </w:r>
    </w:p>
    <w:p>
      <w:pPr/>
      <w:r>
        <w:rPr>
          <w:lang w:val="fr_FR" w:bidi="fr_FR"/>
        </w:rPr>
      </w:r>
      <w:r>
        <w:rPr>
          <w:lang w:val="fr_FR" w:bidi="fr_FR"/>
        </w:rPr>
        <w:t>Dans ce passage, Jésus poursuit de parler à ses disciples dans la chambre haute de la maison où ils observent la fête de la Pâque ensemble. C'est la septième et dernière fois dans l'Évangile de Jean où Jésus dit : « Je suis ». Il se compare lui-même à quelque chose de familier pour aider ses disciples en savoir plus à son sujet et il utilise les mots que Dieu le Père a utilisés quand il a dit à Moïse que son nom est « Je suis ». Quand les disciples entendent ces paroles, ils savent que Jésus est en train de dire qu'il est Dieu.</w:t>
      </w:r>
    </w:p>
    <w:p>
      <w:pPr/>
      <w:r>
        <w:rPr>
          <w:lang w:val="fr_FR" w:bidi="fr_FR"/>
        </w:rPr>
      </w:r>
      <w:r>
        <w:rPr>
          <w:lang w:val="fr_FR" w:bidi="fr_FR"/>
        </w:rPr>
        <w:t>Dans ce passage, Jésus dit qu'il est la vraie vigne. Dans les Écritures juives, Israël était parfois comparé à une vigne, mais ils n'avaient pas la foi. Ils ne faisaient pas confiance à Dieu ou ne lui obéissaient pas. Contrairement à Israël, Jésus est la vigne fidèle qui a parfaitement obéi à Dieu. Jésus dit que son Père est le vigneron, c'est-à-dire le jardinier, qui se soucie de la vigne.</w:t>
      </w:r>
    </w:p>
    <w:p>
      <w:pPr/>
      <w:r>
        <w:rPr>
          <w:lang w:val="fr_FR" w:bidi="fr_FR"/>
        </w:rPr>
      </w:r>
      <w:r>
        <w:rPr>
          <w:lang w:val="fr_FR" w:bidi="fr_FR"/>
        </w:rPr>
        <w:t xml:space="preserve">Arrêtez-vous ici et regardez une image d'une </w:t>
      </w:r>
      <w:r>
        <w:rPr>
          <w:lang w:val="fr_FR" w:bidi="fr_FR"/>
        </w:rPr>
        <w:t>vigne</w:t>
      </w:r>
      <w:r>
        <w:rPr>
          <w:lang w:val="fr_FR" w:bidi="fr_FR"/>
        </w:rPr>
        <w:t xml:space="preserve"> en groupe. Mettez cet enregistrement en pause ici.</w:t>
      </w:r>
    </w:p>
    <w:p>
      <w:pPr/>
      <w:r>
        <w:rPr>
          <w:lang w:val="fr_FR" w:bidi="fr_FR"/>
        </w:rPr>
      </w:r>
      <w:r>
        <w:rPr>
          <w:lang w:val="fr_FR" w:bidi="fr_FR"/>
        </w:rPr>
        <w:t>Dieu le Père prend soin de la vigne pour qu'elle porte, c'est-à-dire qu'elle fasse pousser, beaucoup de fruit. Il coupe, c'est-à-dire enleve, chaque branche en Jésus qui ne produit pas de fruit et il taille, c'est-à-dire nettoie, chaque branche qui produit du fruit, pour qu'elle fasse pousser encore plus de fruit. Dans d'autres passages, Jésus rend clair le fait que ceux qui sont les siens ne lui seront pas enlevés. Les branches qui sont coupées ici font donc probablement référence à des personnes qui disent qu'elles suivent Jésus, tout en n'étant pas de vrais disciples. Leurs actions, c'est-à-dire leur fruit, montrent qu'ils ne sont pas vraiment en Jésus.</w:t>
      </w:r>
    </w:p>
    <w:p>
      <w:pPr/>
      <w:r>
        <w:rPr>
          <w:lang w:val="fr_FR" w:bidi="fr_FR"/>
        </w:rPr>
      </w:r>
      <w:r>
        <w:rPr>
          <w:lang w:val="fr_FR" w:bidi="fr_FR"/>
        </w:rPr>
        <w:t>Arrêtez-vous ici et discutez de cette question en groupe : dans votre communauté, avez-vous des plantes qui produisent du fruit année après année ? Comment aidez-vous les plantes à produire plus de fruit ? Que faites-vous avec les plantes dont vous avez le soin et qui ne produisent pas de fruit ? Mettez cet enregistrement en pause ici.</w:t>
      </w:r>
    </w:p>
    <w:p>
      <w:pPr/>
      <w:r>
        <w:rPr>
          <w:lang w:val="fr_FR" w:bidi="fr_FR"/>
        </w:rPr>
      </w:r>
      <w:r>
        <w:rPr>
          <w:lang w:val="fr_FR" w:bidi="fr_FR"/>
        </w:rPr>
        <w:t>Jésus dit que la parole qu'il a dite à ses disciples les a déjà rendus purs. Il utilise le mot pur pour montrer que l'élagage de Dieu rend les disciples de Jésus justes, c'est-à-dire en droite relation avec Dieu. Il assure aussi à ses vrais disciples qu'ils sont purs, et qu'ils n'ont donc pas à craindre d'être coupés de lui. Il leur dit de demeurer en lui, c'est-à-dire de rester uni à lui, et il restera uni à eux. La branche ne peut produire du fruit que si elle est connectée à la vigne. Les disciples de Jésus doivent donc rester connectés à Jésus s'ils veulent produire du fruit spirituel et être en paix avec Dieu. Le fruit spirituel est le bien qui en résulte quand les disciples obéissent à Dieu, ce qui les rend plus semblables à Jésus. Le fruit spirituel peut aussi être d'autres personnes qui placent leur foi en Jésus parce que les disciples partagent la parole avec eux.</w:t>
      </w:r>
    </w:p>
    <w:p>
      <w:pPr/>
      <w:r>
        <w:rPr>
          <w:lang w:val="fr_FR" w:bidi="fr_FR"/>
        </w:rPr>
      </w:r>
      <w:r>
        <w:rPr>
          <w:lang w:val="fr_FR" w:bidi="fr_FR"/>
        </w:rPr>
        <w:t>Même si Jésus et ses disciples sont unis les uns aux autres, il rend leurs rôles clairs quand il dit qu'il est la vigne et ses disciples sont les branches. Il est la source de la vie, et non eux. Ses disciples ne peuvent pas produire de fruit spirituel sans son aide. S'ils restent en lui, ils produiront certainement beaucoup de fruit spirituel.</w:t>
      </w:r>
    </w:p>
    <w:p>
      <w:pPr/>
      <w:r>
        <w:rPr>
          <w:lang w:val="fr_FR" w:bidi="fr_FR"/>
        </w:rPr>
      </w:r>
      <w:r>
        <w:rPr>
          <w:lang w:val="fr_FR" w:bidi="fr_FR"/>
        </w:rPr>
        <w:t>D'autre part, quiconque ne reste pas en Jésus est comparé à une branche que quelqu'un coupe de la vigne. La branche se flétrit et meurt parce qu'elle n'a pas de vie d'elle-même. Quelqu'un jette les branches mortes dans un feu où elles sont brûlées. Tout au long de la Bible, le feu est un symbole pour le jugement de Dieu contre le péché.</w:t>
      </w:r>
    </w:p>
    <w:p>
      <w:pPr/>
      <w:r>
        <w:rPr>
          <w:lang w:val="fr_FR" w:bidi="fr_FR"/>
        </w:rPr>
      </w:r>
      <w:r>
        <w:rPr>
          <w:lang w:val="fr_FR" w:bidi="fr_FR"/>
        </w:rPr>
        <w:t>Arrêtez-vous ici et discutez de cette question en groupe : partagez une histoire de votre culture au sujet de ce qui arrivera aux gens à la fin des temps. Comment les bonnes personnes seront-elles récompensées et les mauvaises personnes punies après leur mort ? Arrêtez l'enregistrement ici.</w:t>
      </w:r>
    </w:p>
    <w:p>
      <w:pPr/>
      <w:r>
        <w:rPr>
          <w:lang w:val="fr_FR" w:bidi="fr_FR"/>
        </w:rPr>
      </w:r>
      <w:r>
        <w:rPr>
          <w:lang w:val="fr_FR" w:bidi="fr_FR"/>
        </w:rPr>
        <w:t>Jésus dit que si ses disciples demeurent en lui et que ses paroles demeurent en eux, c'est-à-dire qu'ils croient ce qu'il leur a enseigné, ils peuvent demander au Père tout ce qu'ils souhaitent dans la prière et il fera ce pour quoi ils prient. Quand les disciples de Jésus portent beaucoup de fruit spirituel, cela montre qu'ils sont connectés à lui en tant que vrais disciples et qu'ils glorifient, c'est-à-dire rendent honneur à Dieu le Père.</w:t>
      </w:r>
    </w:p>
    <w:p>
      <w:pPr/>
      <w:r>
        <w:rPr>
          <w:lang w:val="fr_FR" w:bidi="fr_FR"/>
        </w:rPr>
      </w:r>
      <w:r>
        <w:rPr>
          <w:lang w:val="fr_FR" w:bidi="fr_FR"/>
        </w:rPr>
        <w:t>Après leur avoir dit ce qu'ils doivent faire, Jésus dit qu'il aime ses disciples de la même manière que Dieu le Père l'aime. Il leur dit de demeurer dans son amour pour eux, et il leur dit ensuite comment le faire. S'ils gardent ses commandements, c'est-à-dire lui obéissent et restent proches de lui, dans la dépendance à lui et en vivant leurs vies conscients de sa présence, ils demeureront dans son amour. Voilà l'exemple que Jésus lui-même a donné. Jésus a obéi aux commandements de son Père et demeure dans l'amour de son Père.</w:t>
      </w:r>
    </w:p>
    <w:p>
      <w:pPr/>
      <w:r>
        <w:rPr>
          <w:lang w:val="fr_FR" w:bidi="fr_FR"/>
        </w:rPr>
      </w:r>
      <w:r>
        <w:rPr>
          <w:lang w:val="fr_FR" w:bidi="fr_FR"/>
        </w:rPr>
        <w:t>Quand Jésus dit : « Ces paroles que je vous ai dites », ou « Je vous ai dit cela », il fait référence à ce passage au sujet de la vigne et des branches. Jésus dit ces choses à ses disciples pour que sa joie soit en eux et que leur joie soit pleine ou complète. Jésus a expérimenté la joie de la fécondité parfaite, la joie d'avoir un caractère comme celui de Dieu, parce qu'il a obéi au Père parfaitement, et qu'il jouit de l'amour de son Père. Il veut que ses disciples expérimentent aussi cette pleine joie.</w:t>
      </w:r>
    </w:p>
    <w:p>
      <w:pPr/>
      <w:r>
        <w:rPr>
          <w:lang w:val="fr_FR" w:bidi="fr_FR"/>
        </w:rPr>
      </w:r>
      <w:r>
        <w:rPr>
          <w:lang w:val="fr_FR" w:bidi="fr_FR"/>
        </w:rPr>
        <w:t>Jésus ordonne ensuite à ses disciples de s'aimer les uns les autres de manière continuelle comme il les a aimés. Dans d'autres parties de la Bible, la loi ordonne que les gens aiment leurs voisins comme ils s'aiment eux-mêmes, mais ici Jésus leur dit de s'aimer les uns les autres comme il les a aimés. Il dit qu'une personne ne peut pas avoir un plus grand amour que l'amour qui lui fait donner sa vie pour ses amis. Jésus aime ses disciples en donnant sa vie pour eux. Ils doivent s'aimer les uns les autres de la même manière.</w:t>
      </w:r>
    </w:p>
    <w:p>
      <w:pPr/>
      <w:r>
        <w:rPr>
          <w:lang w:val="fr_FR" w:bidi="fr_FR"/>
        </w:rPr>
      </w:r>
      <w:r>
        <w:rPr>
          <w:lang w:val="fr_FR" w:bidi="fr_FR"/>
        </w:rPr>
        <w:t>Arrêtez-vous et discutez de cette question en groupe : partagez des histoires de votre culture concernant quelqu'un qui aime tellement une autre personne qu'il meurt pour lui ou elle. Mettez cet enregistrement en pause ici.</w:t>
      </w:r>
    </w:p>
    <w:p>
      <w:pPr/>
      <w:r>
        <w:rPr>
          <w:lang w:val="fr_FR" w:bidi="fr_FR"/>
        </w:rPr>
      </w:r>
      <w:r>
        <w:rPr>
          <w:lang w:val="fr_FR" w:bidi="fr_FR"/>
        </w:rPr>
        <w:t xml:space="preserve">Jésus dit qu'ils sont ses amis s'ils lui obéissent. Il dit qu'il ne les appelle plus serviteurs. Il n'y a pas de lieu dans la Bible où Jésus appelle ses disciples des serviteurs, mais il dit : « un serviteur n'est pas plus grand que son maître » quand il leur parle, et il dit qu'ils ont raison de l'appeler maître et enseignant. Il dit qu'ils ne sont pas des serviteurs parce que les serviteurs doivent obéir sans connaître les plans de leur maître, mais Jésus a traité les disciples comme des amis parce qu'il leur a dit tout ce que son Père lui a dit. </w:t>
      </w:r>
    </w:p>
    <w:p>
      <w:pPr/>
      <w:r>
        <w:rPr>
          <w:lang w:val="fr_FR" w:bidi="fr_FR"/>
        </w:rPr>
      </w:r>
      <w:r>
        <w:rPr>
          <w:lang w:val="fr_FR" w:bidi="fr_FR"/>
        </w:rPr>
        <w:t>Arrêtez-vous ici et discutez de cette question en groupe : de quelle manière les gens dans votre culture traitent-ils ceux qui travaillent pour eux de la même manière qu'ils traitent leurs amis ? De quelle manière les traitent-ils de manière différente ? Pourquoi est-il préférable d'être l'ami de quelqu'un plutôt que de juste travailler pour lui ? Mettez cet enregistrement en pause ici.</w:t>
      </w:r>
    </w:p>
    <w:p>
      <w:pPr/>
      <w:r>
        <w:rPr>
          <w:lang w:val="fr_FR" w:bidi="fr_FR"/>
        </w:rPr>
      </w:r>
      <w:r>
        <w:rPr>
          <w:lang w:val="fr_FR" w:bidi="fr_FR"/>
        </w:rPr>
        <w:t>Jésus dit que ses disciples n'ont pas choisi de le suivre, mais qu'il les a choisis pour le suivre. Il ne veut pas dire littéralement qu'ils ne l'ont pas choisi, mais il souligne qu'il les a choisis en premier. Il leur a aussi confié un travail spécifique qu'il veut qu'ils fassent. Ils doivent aller et porter du fruit, c'est-à-dire accomplir beaucoup, durablement. Alors qu'ils font cela, le Père leur donnera tout ce qu'ils demandent au nom de Jésus, ou parce qu'ils sont unis à Jésus. Jésus ordonne à ses disciples de s'aimer les uns les autres.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15.1–17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parle à ses disciples dans la chambre haute où ils ont célébré la fête de la Pâque ensemble. Il dit à ses disciples qu'il est comme une vigne fidèle et que son père est comme un vigneron, c'est-à-dire un jardinier qui prend soin de la vigne. Le père de Jésus coupe chaque branche en lui qui ne produit pas de fruit, mais il taille chaque branche qui cultive du fruit, pour qu'il cultive encore plus de fruit. Jésus dit que la parole qu'il a dite à ses disciples au sujet de lui-même les a déjà purifiés, ou taillés. Les disciples de Jésus doivent rester en lui et lui en eux. Tout comme une branche ne peut pas faire pousser du fruit à moins qu'elle ne soit connectée à la vigne, les disciples de Jésus ne peuvent pas faire pousser du fruit spirituel à moins qu'ils ne soient unis à Jésus.</w:t>
      </w:r>
    </w:p>
    <w:p>
      <w:pPr/>
      <w:r>
        <w:rPr>
          <w:lang w:val="fr_FR" w:bidi="fr_FR"/>
        </w:rPr>
      </w:r>
      <w:r>
        <w:rPr>
          <w:b/>
          <w:lang w:val="fr_FR" w:bidi="fr_FR"/>
        </w:rPr>
        <w:t>Dans la deuxième partie :</w:t>
      </w:r>
      <w:r>
        <w:rPr>
          <w:lang w:val="fr_FR" w:bidi="fr_FR"/>
        </w:rPr>
        <w:t xml:space="preserve"> Jésus poursuit avec la comparaison de la vigne et des branches. Il dit que si ses disciples restent connectés à lui, ils porteront beaucoup de fruit, mais ils ne peuvent pas produire de bon fruit en dehors de lui. Si quelqu'un ne reste pas en Jésus, il est comme une branche qui est jetée. Cette branche, c'est-à-dire cette personne, se flétrit et meurt parce qu'elle n'a pas de vie hors de la vigne, Jésus. Quelqu'un prendra cette branche et la jettera dans le feu et le feu la brûlera. Quiconque reste uni à Jésus et qui vit par ses paroles pourra demander tout ce qu'il veut à Dieu dans la prière et il le leur donnera. Quand les disciples montrent qu'ils sont connectés à Jésus en produisant un bon fruit, ils glorifient Dieu.</w:t>
      </w:r>
    </w:p>
    <w:p>
      <w:pPr/>
      <w:r>
        <w:rPr>
          <w:lang w:val="fr_FR" w:bidi="fr_FR"/>
        </w:rPr>
      </w:r>
      <w:r>
        <w:rPr>
          <w:b/>
          <w:lang w:val="fr_FR" w:bidi="fr_FR"/>
        </w:rPr>
        <w:t>Dans la troisième partie :</w:t>
      </w:r>
      <w:r>
        <w:rPr>
          <w:lang w:val="fr_FR" w:bidi="fr_FR"/>
        </w:rPr>
        <w:t xml:space="preserve"> Jésus dit à ses disciples qu'il les aime de la même manière que son père l'aime, et il leur dit de rester dans son amour. S'ils obéissent à Jésus, les disciples resteront dans l'amour de Jésus. De la même manière, Jésus a obéi aux commandements de son père et il reste dans l'amour de son père. Il a dit aux disciples ces choses au sujet de la vigne et des branches parce qu'il veut que la joie qu'il éprouve en obéissant au Père soit en eux et que leur joie soit pleine et complète. Jésus dit qu'ils sont ses amis s'ils lui obéissent. Il ne les appelle plus serviteurs parce que les serviteurs doivent obéir à leur maître sans savoir ce qu'il fait, mais Jésus a dit à ses disciples tout ce que son Père lui a dit. Il souligne le fait qu'il a choisi les disciples avant qu'ils ne le choisissent, et il leur a aussi donné du travail à faire. Ils doivent aller et produire un fruit spirituel qui durera. S'ils le font, le Père leur donnera tout ce qu'ils demandent parce qu'ils sont connectés à Jésus. Jésus leur ordonne de s'aimer les uns les autres.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de Jésus, parce que Judas avait déjà quitté le groupe cette nuit-là</w:t>
      </w:r>
    </w:p>
    <w:p>
      <w:pPr>
        <w:pStyle w:val="ListBullet"/>
        <w:spacing w:line="240" w:lineRule="auto"/>
        <w:ind w:left="720"/>
      </w:pPr>
      <w:r>
        <w:rPr>
          <w:lang w:val="fr_FR" w:bidi="fr_FR"/>
        </w:rPr>
      </w:r>
      <w:r>
        <w:rPr>
          <w:lang w:val="fr_FR" w:bidi="fr_FR"/>
        </w:rPr>
        <w:t>Une vigne</w:t>
      </w:r>
    </w:p>
    <w:p>
      <w:pPr>
        <w:pStyle w:val="ListBullet"/>
        <w:spacing w:line="240" w:lineRule="auto"/>
        <w:ind w:left="720"/>
      </w:pPr>
      <w:r>
        <w:rPr>
          <w:lang w:val="fr_FR" w:bidi="fr_FR"/>
        </w:rPr>
      </w:r>
      <w:r>
        <w:rPr>
          <w:lang w:val="fr_FR" w:bidi="fr_FR"/>
        </w:rPr>
        <w:t>Un vigneron ou jardinier</w:t>
      </w:r>
    </w:p>
    <w:p>
      <w:pPr>
        <w:pStyle w:val="ListBullet"/>
        <w:spacing w:line="240" w:lineRule="auto"/>
        <w:ind w:left="720"/>
      </w:pPr>
      <w:r>
        <w:rPr>
          <w:lang w:val="fr_FR" w:bidi="fr_FR"/>
        </w:rPr>
      </w:r>
      <w:r>
        <w:rPr>
          <w:lang w:val="fr_FR" w:bidi="fr_FR"/>
        </w:rPr>
        <w:t>Les branches d'une vigne</w:t>
      </w:r>
    </w:p>
    <w:p>
      <w:pPr>
        <w:pStyle w:val="ListBullet"/>
        <w:spacing w:line="240" w:lineRule="auto"/>
        <w:ind w:left="720"/>
      </w:pPr>
      <w:r>
        <w:rPr>
          <w:lang w:val="fr_FR" w:bidi="fr_FR"/>
        </w:rPr>
      </w:r>
      <w:r>
        <w:rPr>
          <w:lang w:val="fr_FR" w:bidi="fr_FR"/>
        </w:rPr>
        <w:t>Et des objets pour représenter le fruit</w:t>
      </w:r>
    </w:p>
    <w:p>
      <w:pPr/>
      <w:r>
        <w:rPr>
          <w:lang w:val="fr_FR" w:bidi="fr_FR"/>
        </w:rPr>
      </w:r>
      <w:r>
        <w:rPr>
          <w:lang w:val="fr_FR" w:bidi="fr_FR"/>
        </w:rPr>
        <w:t>En groupe, prêtez attention à ces parties du cadre du passage :</w:t>
      </w:r>
    </w:p>
    <w:p>
      <w:pPr/>
      <w:r>
        <w:rPr>
          <w:lang w:val="fr_FR" w:bidi="fr_FR"/>
        </w:rPr>
      </w:r>
      <w:r>
        <w:rPr>
          <w:lang w:val="fr_FR" w:bidi="fr_FR"/>
        </w:rPr>
        <w:t>Nous sommes le soir et Jésus et ses disciples sont dans la chambre haute d'une maison où ils sont couchés autour d'une table de nourriture, en mangeant la fête de la Pâque ensemble. Il y aurait beaucoup de nourriture sur la table, y compris le pain et le vin. Le cadre ne change pas, mais Jésus enseigne aux disciples en utilisant l'illustration d'une vigne, d'un vigneron, des branches de la vigne et du fruit des branches.</w:t>
      </w:r>
    </w:p>
    <w:p>
      <w:pPr/>
      <w:r>
        <w:rPr>
          <w:lang w:val="fr_FR" w:bidi="fr_FR"/>
        </w:rPr>
      </w:r>
      <w:r>
        <w:rPr>
          <w:lang w:val="fr_FR" w:bidi="fr_FR"/>
        </w:rPr>
        <w:t>Il est important que certaines des branches connectées à la vigne produisent du fruit et que d'autres branches n'en produisent pas. Vous devrez choisir un objet dont vous avez beaucoup d'exemplaires pour représenter le fruit, comme de petites pierres ou des graines ou des baies, par exemple. Certaines branches n'auront pas de fruit. Les autres branches commenceront avec du fruit et en auront encore plus après que le vigneron les ait taillées. Le vigneron enlève les branches qui ne produisent pas de fruit, mais il nettoie, c'est-à-dire taille, les branches qui produisent du fruit pour qu'elles en produisent encore plus. Tailler, ou nettoyer, signifiait couper des parties de la branche tout en laissant du bois et des bourgeons en bonne santé, ce qui aide la vigne à produire la plus grande récolte possible. Après qu'elles aient été taillées, les branches de la vigne produisent plus de fruit. Les branches que le vigneron a enlevées de la vigne se flétrissent et meurent parce qu'elles ne reçoivent plus la vie de la vigne. Quelqu'un (nous ne savons pas qui) prend ces branches mortes et les jette dans un feu et le feu les brûle.</w:t>
      </w:r>
    </w:p>
    <w:p>
      <w:pPr/>
      <w:r>
        <w:rPr>
          <w:lang w:val="fr_FR" w:bidi="fr_FR"/>
        </w:rPr>
      </w:r>
      <w:r>
        <w:rPr>
          <w:lang w:val="fr_FR" w:bidi="fr_FR"/>
        </w:rPr>
        <w:t>Arrêtez-vous ici et discutez de cette question en équipe : partagez une histoire de votre culture dans laquelle vous comparez différentes choses les uns aux autres. Pourquoi avez-vous choisi de comparer ces choses les uns aux autres ? Comment cela vous aide-t-il à mieux comprendre chaque chose ? Mettez cet enregistrement en pause ici.</w:t>
      </w:r>
    </w:p>
    <w:p>
      <w:pPr/>
      <w:r>
        <w:rPr>
          <w:lang w:val="fr_FR" w:bidi="fr_FR"/>
        </w:rPr>
      </w:r>
      <w:r>
        <w:rPr>
          <w:lang w:val="fr_FR" w:bidi="fr_FR"/>
        </w:rPr>
        <w:t>Les disciples ne deviennent pas disciples en portant du fruit. Ils sont déjà disciples, mais ils prouvent qu'ils sont disciples en portant du fruit. Nous ne savons pas exactement ce qu'est ce fruit, mais c'est quelque chose que d'autres personnes peuvent voir à leur sujet. Tout le monde sait donc qu'ils sont disciples. Dans une autre partie de la Bible, l'un des apôtres dit que le fruit de l'Esprit est l'amour, la joie, la paix, la patience, la bonté, la douceur et la maîtrise de soi. Ce sont les traits de caractère de Jésus, et ses disciples prouveront qu'ils sont ses disciples en ayant les mêmes traits que Jésus.</w:t>
      </w:r>
    </w:p>
    <w:p>
      <w:pPr/>
      <w:r>
        <w:rPr>
          <w:lang w:val="fr_FR" w:bidi="fr_FR"/>
        </w:rPr>
      </w:r>
      <w:r>
        <w:rPr>
          <w:lang w:val="fr_FR" w:bidi="fr_FR"/>
        </w:rPr>
        <w:t>Dans le reste de ce passage, Jésus explique pourquoi il est important pour les disciples d'être comme des branches qui restent connectées à la vigne, Jésus. Il souligne le fait qu'il est la vigne, c'est-à-dire la source de la vie, et qu'ils sont les branches. Ils dépendent de lui, mais il ne dépend pas d'eux. Il leur dit ensuite ce qui se passera à ceux qui restent connectés à lui en obéissant à ses commandements et ce qui se passera à ceux qui ne restent pas connectés à lui ou n'obéissent pas à ses commandements. Il leur donne le commandement de s'aimer les uns les autres, mais son commandement est différent de ce que les Écritures juives leur ont enseigné. Les Écritures juives leur avaient commandé d'aimer les autres comme ils s'aiment eux-mêmes. Jésus dit maintenant qu'ils devraient s'aimer les uns les autres comme il les a aimés et comme son Père l'a aimé. Jésus aime ses disciples en donnant sa vie pour eux. Il leur ordonne de s'aimer les uns les autres de la même manière.</w:t>
      </w:r>
    </w:p>
    <w:p>
      <w:pPr/>
      <w:r>
        <w:rPr>
          <w:lang w:val="fr_FR" w:bidi="fr_FR"/>
        </w:rPr>
      </w:r>
      <w:r>
        <w:rPr>
          <w:lang w:val="fr_FR" w:bidi="fr_FR"/>
        </w:rPr>
        <w:t>Jésus dit que ses disciples sont ses amis s'ils obéissent à ses commandements. Il ne les appelle pas serviteurs, parce que les serviteurs doivent obéir à leurs maîtres sans savoir ce que font leurs maîtres, mais Jésus a traité ses disciples comme des amis en leur disant tout ce que son père lui a dit. Il souligne le fait qu'il les a choisis pour le suivre avant qu'ils ne choisissent de le suivre. Il leur a aussi donné du travail à faire. Il veut qu'ils aillent et produisent un fruit qui durera. S'ils le font, le Père leur donnera tout ce qu'ils demandent dans la prière parce qu'ils sont unis à Jésus. Son commandement final dans ce passage est de s'aimer les uns les autres.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15.1–17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de Jésus, parce que Judas avait déjà quitté le groupe cette nuit-là</w:t>
      </w:r>
    </w:p>
    <w:p>
      <w:pPr>
        <w:pStyle w:val="ListBullet"/>
        <w:spacing w:line="240" w:lineRule="auto"/>
        <w:ind w:left="720"/>
      </w:pPr>
      <w:r>
        <w:rPr>
          <w:lang w:val="fr_FR" w:bidi="fr_FR"/>
        </w:rPr>
      </w:r>
      <w:r>
        <w:rPr>
          <w:lang w:val="fr_FR" w:bidi="fr_FR"/>
        </w:rPr>
        <w:t>Une vigne</w:t>
      </w:r>
    </w:p>
    <w:p>
      <w:pPr>
        <w:pStyle w:val="ListBullet"/>
        <w:spacing w:line="240" w:lineRule="auto"/>
        <w:ind w:left="720"/>
      </w:pPr>
      <w:r>
        <w:rPr>
          <w:lang w:val="fr_FR" w:bidi="fr_FR"/>
        </w:rPr>
      </w:r>
      <w:r>
        <w:rPr>
          <w:lang w:val="fr_FR" w:bidi="fr_FR"/>
        </w:rPr>
        <w:t>Un vigneron</w:t>
      </w:r>
    </w:p>
    <w:p>
      <w:pPr>
        <w:pStyle w:val="ListBullet"/>
        <w:spacing w:line="240" w:lineRule="auto"/>
        <w:ind w:left="720"/>
      </w:pPr>
      <w:r>
        <w:rPr>
          <w:lang w:val="fr_FR" w:bidi="fr_FR"/>
        </w:rPr>
      </w:r>
      <w:r>
        <w:rPr>
          <w:lang w:val="fr_FR" w:bidi="fr_FR"/>
        </w:rPr>
        <w:t>Les branches d'une vigne</w:t>
      </w:r>
    </w:p>
    <w:p>
      <w:pPr>
        <w:pStyle w:val="ListBullet"/>
        <w:spacing w:line="240" w:lineRule="auto"/>
        <w:ind w:left="720"/>
      </w:pPr>
      <w:r>
        <w:rPr>
          <w:lang w:val="fr_FR" w:bidi="fr_FR"/>
        </w:rPr>
      </w:r>
      <w:r>
        <w:rPr>
          <w:lang w:val="fr_FR" w:bidi="fr_FR"/>
        </w:rPr>
        <w:t>Et des objets pour représenter le fruit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et ses disciples sont dans la chambre haute de la maison où ils mangent la fête de la Pâque ensemble. Il y aurait de la nourriture sur la table, y compris le pain et le vin, et Jésus et ses disciples se seraient probablement couchés autour d'une table où ils mangeaient et parleaient ensemble. Dans ce passage, Jésus enseigne à ses disciples en se comparant lui-même à une vigne, son père à un vigneron, et ses disciples à des branches de la vigne. Le cadre ne change pas tout au long de ce passage, mais il pourrait être utile de représenter l'illustration de la vigne et des branches avec des acteurs qui jouent la vigne, le vigneron et les branches, et en utilisant des éléments pour représenter le fruit.</w:t>
      </w:r>
    </w:p>
    <w:p>
      <w:pPr/>
      <w:r>
        <w:rPr>
          <w:lang w:val="fr_FR" w:bidi="fr_FR"/>
        </w:rPr>
      </w:r>
      <w:r>
        <w:rPr>
          <w:lang w:val="fr_FR" w:bidi="fr_FR"/>
        </w:rPr>
        <w:t>Jésus dit qu'il est la vraie vigne et son père est le vigneron.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 acteur qui joue l'un des disciples : « Que ressentez-vous ou que pensez-vous ? » La personne pourrait répondre des choses comme : « Je pense que Jésus dit qu'il est meilleur qu'Israël », ou « Dans les prophètes, Israël était appelée une vigne, mais elle étaient appelée une vigne desséchée qui ne produisait pas de fruit », ou « Je me demande ce qui fait de Jésus la vraie vigne alors qu'Israël n'était pas une vraie vigne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son père est le vigneron, c'est-à-dire le jardinier, et il coupe chaque branche en Jésus qui ne produit pas de fruit, mais il taille, ou nettoie, chaque branche qui pousse du fruit pour qu'elle pousse plus de fruit. Jésus dit que les disciples sont déjà purs à cause de la parole qu'il leur a dite au sujet de lui-même.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 acteur qui joue un disciple : « Que ressentez-vous ou que pensez-vous ? » La personne pourrait répondre des choses comme : « Je suis soulagé que Jésus ait dit que je suis pur, parce que je ne veux pas être coupé de lui », ou « Je me demande quel est le fruit dont il parle ? » ou « Je me demande comment la parole que Jésus m'a dite me rend pur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qu'il est la vigne et ses disciples sont les branches. Ils ne peuvent pas faire pousser du fruit séparément de lui. Si quelqu'un ne reste pas en Jésus, il est comme une branche qui est jetée. Quelqu'un ramasse cette branche et la jette dans le feu et le feu la brûle.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 acteur qui joue un disciple : « Que ressentez-vous ou que pensez-vous ? » La personne pourrait répondre des choses comme : « Je pense que Jésus dit que nous recevons la vie de sa part », ou « Il semble qu'il est très important de porter du fruit et que nous ne pouvons pas le faire sans l'aide de Jésus », ou « Ce feu ressemble au feu du jugement de Dieu. Je ferai attention de rester connecté à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si les disciples restent en lui et que ses paroles restent en eux, ils peuvent demander à son Père tout ce qu'ils veulent dans la prière et il le leur donnera. Quand ils portent du fruit, cela montre qu'ils sont les disciples de Jésus et qu'ils glorifient son Père.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 acteur qui joue un disciple : « Que ressentez-vous ou que pensez-vous ? » La personne pourrait répondre des choses comme : « Je pense que Jésus dit que si nous continuons à croire ce qu'il nous a enseigné, nous pouvons demander à Dieu tout ce que nous voulons et il nous le donnera », ou « Je pense que le fruit pourrait être quelque chose que nous produisons en croyant ce que Jésus nous a enseigné au sujet de lui-même », ou « Je suis étonné que Dieu le Père nous donne tout ce que nous demandons si nous restons connectés à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qu'il a aimé les disciples de la même manière que son Père l'a aimé. Il leur dit de rester dans son amour en obéissant à ses commandements de la même manière qu'il a obéi aux commandements de son Père et reste dans l'amour de son Père. Il leur a dit cela pour que sa joie puisse être en eux et que leur joie puisse être parfaite.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 acteur qui joue un disciple : « Que ressentez-vous ou que pensez-vous ? » La personne pourrait répondre des choses comme : « Je suis étonnée et reconnaissante que Jésus nous aime de la même manière que son Père l'aime ! Je sais que je ne suis pas digne de son amour », ou « Il sera très difficile d'obéir à Jésus de la même manière qu'il a obéi à son Père. Je peux voir pourquoi nous aurons besoin de son aide pour faire cela », ou « Je pense que Jésus veut que nous ayons la même joie de lui obéir que celle qu'il a en obéissant à son Père. Je veux avoir cette joie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ordonne à ses disciples de s'aimer les uns les autres comme il les a aimés. Le plus grand amour qu'une personne puisse avoir est l'amour qui lui fait donner sa vie pour ses amis. Les disciples sont les amis de Jésus s'ils font ce qu'il leur ordonne de faire. Il ne les a pas traités comme des serviteurs, parce que les serviteurs obéissent à leurs maîtres sans savoir ce que fait le maître. Au lieu de cela, Jésus a traité les disciples comme des amis en leur disant tout ce que son Père lui a dit.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 acteur qui joue un disciple : « Que ressentez-vous ou que pensez-vous ? » La personne pourrait répondre des choses comme : « Il sera si difficile de s'aimer les uns les autres de la façon dont Jésus nous aime ! Devons-nous vraiment être prêts à donner notre vie les uns pour les autres ? C'est le plus grand sacrifice que nous pourrions faire », ou « Je veux être l'ami de Jésus, j'obéirai donc à ses commandements », ou « Je suis reconnaissant que Jésus nous ait traités comme des amis même si nous ne méritons que d'être ses serviteurs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les disciples ne l'ont pas choisi, mais qu'il les a choisis et les a nommés pour aller et porter du fruit : un fruit qui durera. S'ils le font, le Père leur donnera tout ce qu'ils demandent parce qu'ils sont unis à Jésus. Puis Jésus leur ordonne de s'aimer les uns les autres.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 des acteurs qui jouent un disciple : « Que ressentez-vous ou que pensez-vous ? » La personne pourrait répondre des choses comme : « J'ai choisi Jésus, mais il a raison de dire qu'il m'a choisi en premier. Beaucoup de personnes voulaient le suivre, mais il m'a choisi. Je suis si reconnaissant qu'il m'ait choisi ! » ou « Je suis reconnaissant que Jésus m'ait donné une œuvre importante à faire », ou « Je pense que Jésus dit que si je lui obéis, je produirai un fruit qui dure et ensuite Dieu me donnera tout ce que je demande parce que je suis connecté à Jésus comme une branche est connectée à une vigne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15.1–17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 « </w:t>
      </w:r>
      <w:r>
        <w:rPr>
          <w:b/>
          <w:lang w:val="fr_FR" w:bidi="fr_FR"/>
        </w:rPr>
        <w:t>Je suis</w:t>
      </w:r>
      <w:r>
        <w:rPr>
          <w:lang w:val="fr_FR" w:bidi="fr_FR"/>
        </w:rPr>
        <w:t xml:space="preserve"> la vraie vigne ». Il utilise les mots « Je suis » de deux manières ici. La première est simplement de comparer qui il est à quelque chose de familier. Dans ce cas présent, il se compare lui-même à une vigne. Mais il utilise aussi ces mots pour s'associer à Dieu le Père. Dans les Écritures juives, Dieu avait dit à Moïse que son nom est « Je suis ». Quand Jésus utilise ces paroles, ses disciples savent qu'il se dit lui-même être Dieu. Traduisez cette expression de la même manière dans tout l'Évangile de Jean.</w:t>
      </w:r>
    </w:p>
    <w:p>
      <w:pPr/>
      <w:r>
        <w:rPr>
          <w:lang w:val="fr_FR" w:bidi="fr_FR"/>
        </w:rPr>
      </w:r>
      <w:r>
        <w:rPr>
          <w:lang w:val="fr_FR" w:bidi="fr_FR"/>
        </w:rPr>
        <w:t xml:space="preserve">Jésus dit qu'il est la </w:t>
      </w:r>
      <w:r>
        <w:rPr>
          <w:b/>
          <w:lang w:val="fr_FR" w:bidi="fr_FR"/>
        </w:rPr>
        <w:t>vraie vigne</w:t>
      </w:r>
      <w:r>
        <w:rPr>
          <w:lang w:val="fr_FR" w:bidi="fr_FR"/>
        </w:rPr>
        <w:t xml:space="preserve"> par contraste avec Israël, la vigne infidèle. Israël a été comparé à une vigne plusieurs fois dans les Écritures juives, mais ils sont la vigne que Dieu a jugée pour ne pas porter de fruit. Jésus, d'autre part, est la vigne qui produit du fruit, c'est-à-dire qui obéit parfaitement à Dieu. Il est donc la vigne </w:t>
      </w:r>
      <w:r>
        <w:rPr>
          <w:b/>
          <w:lang w:val="fr_FR" w:bidi="fr_FR"/>
        </w:rPr>
        <w:t>vraie</w:t>
      </w:r>
      <w:r>
        <w:rPr>
          <w:lang w:val="fr_FR" w:bidi="fr_FR"/>
        </w:rPr>
        <w:t>, fidèle et digne de confiance.</w:t>
      </w:r>
    </w:p>
    <w:p>
      <w:pPr/>
      <w:r>
        <w:rPr>
          <w:lang w:val="fr_FR" w:bidi="fr_FR"/>
        </w:rPr>
      </w:r>
      <w:r>
        <w:rPr>
          <w:lang w:val="fr_FR" w:bidi="fr_FR"/>
        </w:rPr>
        <w:t xml:space="preserve">Une </w:t>
      </w:r>
      <w:r>
        <w:rPr>
          <w:b/>
          <w:lang w:val="fr_FR" w:bidi="fr_FR"/>
        </w:rPr>
        <w:t>vigne</w:t>
      </w:r>
      <w:r>
        <w:rPr>
          <w:lang w:val="fr_FR" w:bidi="fr_FR"/>
        </w:rPr>
        <w:t xml:space="preserve"> était une plante qui se répandait et s'accrochait à une structure de support. Jésus et ses disciples pensent probablement à une </w:t>
      </w:r>
      <w:r>
        <w:rPr>
          <w:b/>
          <w:lang w:val="fr_FR" w:bidi="fr_FR"/>
        </w:rPr>
        <w:t>vigne</w:t>
      </w:r>
      <w:r>
        <w:rPr>
          <w:lang w:val="fr_FR" w:bidi="fr_FR"/>
        </w:rPr>
        <w:t xml:space="preserve"> ici parce que c'était une vigne très commune en Israël, et elle est aussi mentionnée dans d'autres Écritures. La vigne produisait du raisin, qui pouvait être mangé et dont le jus était souvent transformé en vin pour être bu. Quand vous traduisez ce passage, si dans votre culture il n'y a pas de vigne qui produise du fruit année après année, vous préférerez peut-être utiliser le mot arbre, parce que porter du fruit est une partie importante de l'image dont Jésus parle ici.</w:t>
      </w:r>
    </w:p>
    <w:p>
      <w:pPr/>
      <w:r>
        <w:rPr>
          <w:lang w:val="fr_FR" w:bidi="fr_FR"/>
        </w:rPr>
      </w:r>
      <w:r>
        <w:rPr>
          <w:lang w:val="fr_FR" w:bidi="fr_FR"/>
        </w:rPr>
        <w:t xml:space="preserve">Arrêtez-vous ici et regardez une image d'une </w:t>
      </w:r>
      <w:r>
        <w:rPr>
          <w:lang w:val="fr_FR" w:bidi="fr_FR"/>
        </w:rPr>
        <w:t>vigne</w:t>
      </w:r>
      <w:r>
        <w:rPr>
          <w:lang w:val="fr_FR" w:bidi="fr_FR"/>
        </w:rPr>
        <w:t xml:space="preserve"> en groupe. Mettez cet enregistrement en pause ici.</w:t>
      </w:r>
    </w:p>
    <w:p>
      <w:pPr/>
      <w:r>
        <w:rPr>
          <w:lang w:val="fr_FR" w:bidi="fr_FR"/>
        </w:rPr>
      </w:r>
      <w:r>
        <w:rPr>
          <w:lang w:val="fr_FR" w:bidi="fr_FR"/>
        </w:rPr>
        <w:t xml:space="preserve">Dans certaines traductions, Jésus appelle Dieu le Père un </w:t>
      </w:r>
      <w:r>
        <w:rPr>
          <w:b/>
          <w:lang w:val="fr_FR" w:bidi="fr_FR"/>
        </w:rPr>
        <w:t>vigneron</w:t>
      </w:r>
      <w:r>
        <w:rPr>
          <w:lang w:val="fr_FR" w:bidi="fr_FR"/>
        </w:rPr>
        <w:t xml:space="preserve">. Un vigneron est un jardinier qui prend soin des vignes. Les vignes devaient être </w:t>
      </w:r>
      <w:r>
        <w:rPr>
          <w:b/>
          <w:lang w:val="fr_FR" w:bidi="fr_FR"/>
        </w:rPr>
        <w:t>taillées</w:t>
      </w:r>
      <w:r>
        <w:rPr>
          <w:lang w:val="fr_FR" w:bidi="fr_FR"/>
        </w:rPr>
        <w:t xml:space="preserve"> pour produire le plus de fruit. Tailler une vigne, c'est couper des parties de la branche en laissant du bois et des bourgeons en bonne santé, ce qui aidera alors la vigne à produire la plus grande récolte possible.</w:t>
      </w:r>
    </w:p>
    <w:p>
      <w:pPr/>
      <w:r>
        <w:rPr>
          <w:lang w:val="fr_FR" w:bidi="fr_FR"/>
        </w:rPr>
      </w:r>
      <w:r>
        <w:rPr>
          <w:lang w:val="fr_FR" w:bidi="fr_FR"/>
        </w:rPr>
        <w:t xml:space="preserve">Arrêtez-vous ici et regardez une image d'une </w:t>
      </w:r>
      <w:r>
        <w:rPr>
          <w:lang w:val="fr_FR" w:bidi="fr_FR"/>
        </w:rPr>
        <w:t>vigne qui n'a pas été taillée et une autre qui a été taillée</w:t>
      </w:r>
      <w:r>
        <w:rPr>
          <w:lang w:val="fr_FR" w:bidi="fr_FR"/>
        </w:rPr>
        <w:t>. Mettez cet enregistrement en pause ici.</w:t>
      </w:r>
    </w:p>
    <w:p>
      <w:pPr/>
      <w:r>
        <w:rPr>
          <w:lang w:val="fr_FR" w:bidi="fr_FR"/>
        </w:rPr>
      </w:r>
      <w:r>
        <w:rPr>
          <w:lang w:val="fr_FR" w:bidi="fr_FR"/>
        </w:rPr>
        <w:t xml:space="preserve">Jésus dit à ses disciples qu'ils étaient </w:t>
      </w:r>
      <w:r>
        <w:rPr>
          <w:b/>
          <w:lang w:val="fr_FR" w:bidi="fr_FR"/>
        </w:rPr>
        <w:t>purs</w:t>
      </w:r>
      <w:r>
        <w:rPr>
          <w:lang w:val="fr_FR" w:bidi="fr_FR"/>
        </w:rPr>
        <w:t xml:space="preserve"> à cause de la parole qu'il leur avait dit. Le mot pur a deux significations dans ce passage. Quand un vigneron taillait les branches d'une vigne, les branches seraient pures de toute partie morte. Ici Jésus parle aussi de droiture. Ses disciples sont justes, c'est-à-dire en bonne relation avec Dieu, parce qu'ils ont cru ce qu'il leur a enseigné au sujet de lui-même.</w:t>
      </w:r>
    </w:p>
    <w:p>
      <w:pPr/>
      <w:r>
        <w:rPr>
          <w:lang w:val="fr_FR" w:bidi="fr_FR"/>
        </w:rPr>
      </w:r>
      <w:r>
        <w:rPr>
          <w:lang w:val="fr_FR" w:bidi="fr_FR"/>
        </w:rPr>
        <w:t xml:space="preserve">Dans certaines traductions, Jésus dit à ses disciples de </w:t>
      </w:r>
      <w:r>
        <w:rPr>
          <w:b/>
          <w:lang w:val="fr_FR" w:bidi="fr_FR"/>
        </w:rPr>
        <w:t>demeurer</w:t>
      </w:r>
      <w:r>
        <w:rPr>
          <w:lang w:val="fr_FR" w:bidi="fr_FR"/>
        </w:rPr>
        <w:t xml:space="preserve"> en lui. Dans d'autres, il est dit </w:t>
      </w:r>
      <w:r>
        <w:rPr>
          <w:b/>
          <w:lang w:val="fr_FR" w:bidi="fr_FR"/>
        </w:rPr>
        <w:t>rester</w:t>
      </w:r>
      <w:r>
        <w:rPr>
          <w:lang w:val="fr_FR" w:bidi="fr_FR"/>
        </w:rPr>
        <w:t xml:space="preserve">. L'expression « demeurer en » signifie « vivre en ». Jésus veut que ses disciples trouvent leur vie en lui, qu'ils l'habitent en lui. Le mot demeurer signifie rester. Ils doivent continuer à demeurer en Jésus, pas seulement de temps en temps, mais constamment. Ils ne peuvent pas vivre et produire du fruit spirituel s'ils ne sont pas connectés à Jésus. Quand Jésus dit : « Demeurez en moi, et moi en vous », les mots qu'il utilise pourraient signifier « demeurez en moi de </w:t>
      </w:r>
      <w:r>
        <w:rPr>
          <w:b/>
          <w:lang w:val="fr_FR" w:bidi="fr_FR"/>
        </w:rPr>
        <w:t>même que</w:t>
      </w:r>
      <w:r>
        <w:rPr>
          <w:lang w:val="fr_FR" w:bidi="fr_FR"/>
        </w:rPr>
        <w:t xml:space="preserve"> je demeure en vous » ou « </w:t>
      </w:r>
      <w:r>
        <w:rPr>
          <w:b/>
          <w:lang w:val="fr_FR" w:bidi="fr_FR"/>
        </w:rPr>
        <w:t>si</w:t>
      </w:r>
      <w:r>
        <w:rPr>
          <w:lang w:val="fr_FR" w:bidi="fr_FR"/>
        </w:rPr>
        <w:t xml:space="preserve"> vous demeurez en moi, je demeurerai en vous ».</w:t>
      </w:r>
    </w:p>
    <w:p>
      <w:pPr/>
      <w:r>
        <w:rPr>
          <w:lang w:val="fr_FR" w:bidi="fr_FR"/>
        </w:rPr>
      </w:r>
      <w:r>
        <w:rPr>
          <w:lang w:val="fr_FR" w:bidi="fr_FR"/>
        </w:rPr>
        <w:t xml:space="preserve">Le </w:t>
      </w:r>
      <w:r>
        <w:rPr>
          <w:b/>
          <w:lang w:val="fr_FR" w:bidi="fr_FR"/>
        </w:rPr>
        <w:t>fruit</w:t>
      </w:r>
      <w:r>
        <w:rPr>
          <w:lang w:val="fr_FR" w:bidi="fr_FR"/>
        </w:rPr>
        <w:t xml:space="preserve"> dont parle Jésus est le résultat spirituel du fait de vivre dans l'obéissance à Dieu le Père. Quand les disciples de Jésus aiment les autres de la manière dont il leur commande de le faire, il compare les résultats de leur obéissance au fruit d'une vigne. Jésus dit aussi qu'il a nommé, ou commandé, les disciples pour qu'ils aillent et portent du fruit. Ce fruit a probablement deux significations. Un type de fruit est le bien qui résulte de l'obéissance de chaque disciple à Dieu, qui rend le disciple plus semblable à Jésus. L'autre fruit est les personnes qui placent leur foi en Jésus quand les disciples partagent la parole avec eux.</w:t>
      </w:r>
    </w:p>
    <w:p>
      <w:pPr/>
      <w:r>
        <w:rPr>
          <w:lang w:val="fr_FR" w:bidi="fr_FR"/>
        </w:rPr>
      </w:r>
      <w:r>
        <w:rPr>
          <w:lang w:val="fr_FR" w:bidi="fr_FR"/>
        </w:rPr>
        <w:t xml:space="preserve">Jésus dit que son Père retire chaque branche en lui qui ne porte pas de fruit. C'est comme une branche qui se dessèche et que quelqu'un jette dans le </w:t>
      </w:r>
      <w:r>
        <w:rPr>
          <w:b/>
          <w:lang w:val="fr_FR" w:bidi="fr_FR"/>
        </w:rPr>
        <w:t>feu</w:t>
      </w:r>
      <w:r>
        <w:rPr>
          <w:lang w:val="fr_FR" w:bidi="fr_FR"/>
        </w:rPr>
        <w:t xml:space="preserve"> et le feu la brûle. Tout au long de la Bible, le feu est un symbole du jugement de Dieu. Jésus parle du jugement de Dieu contre ceux qui disent qu'ils lui appartiennent, mais dont ce n'est pas vraiment le cas. Il est important d'utiliser le mot feu ici parce qu'il parle du jugement de Dieu.</w:t>
      </w:r>
    </w:p>
    <w:p>
      <w:pPr/>
      <w:r>
        <w:rPr>
          <w:lang w:val="fr_FR" w:bidi="fr_FR"/>
        </w:rPr>
      </w:r>
      <w:r>
        <w:rPr>
          <w:lang w:val="fr_FR" w:bidi="fr_FR"/>
        </w:rPr>
        <w:t xml:space="preserve">Jésus dit que lorsque ses </w:t>
      </w:r>
      <w:r>
        <w:rPr>
          <w:b/>
          <w:lang w:val="fr_FR" w:bidi="fr_FR"/>
        </w:rPr>
        <w:t>disciples</w:t>
      </w:r>
      <w:r>
        <w:rPr>
          <w:lang w:val="fr_FR" w:bidi="fr_FR"/>
        </w:rPr>
        <w:t xml:space="preserve"> portent beaucoup de fruit et montrent qu'ils sont ses disciples, son Père est </w:t>
      </w:r>
      <w:r>
        <w:rPr>
          <w:b/>
          <w:lang w:val="fr_FR" w:bidi="fr_FR"/>
        </w:rPr>
        <w:t>glorifié</w:t>
      </w:r>
      <w:r>
        <w:rPr>
          <w:lang w:val="fr_FR" w:bidi="fr_FR"/>
        </w:rPr>
        <w:t xml:space="preserve">. Glorifier quelqu'un, c'est-à-dire lui donner la gloire, c'est parler du bien de quelqu'un ou lui rendre honneur. Ce mot est le plus souvent utilisé quand on parle de louer, d'honorer et de bien parler de Dieu. Traduisez glorifier ou gloire de la même manière que vous l'avez fait dans les passages précédents. Le mot </w:t>
      </w:r>
      <w:r>
        <w:rPr>
          <w:lang w:val="fr_FR" w:bidi="fr_FR"/>
        </w:rPr>
        <w:t>glorifier</w:t>
      </w:r>
      <w:r>
        <w:rPr>
          <w:lang w:val="fr_FR" w:bidi="fr_FR"/>
        </w:rPr>
        <w:t xml:space="preserve"> se trouve dans le glossaire principal.</w:t>
      </w:r>
    </w:p>
    <w:p>
      <w:pPr/>
      <w:r>
        <w:rPr>
          <w:lang w:val="fr_FR" w:bidi="fr_FR"/>
        </w:rPr>
      </w:r>
      <w:r>
        <w:rPr>
          <w:lang w:val="fr_FR" w:bidi="fr_FR"/>
        </w:rPr>
        <w:t xml:space="preserve">Vous vous souviendrez qu'un </w:t>
      </w:r>
      <w:r>
        <w:rPr>
          <w:b/>
          <w:lang w:val="fr_FR" w:bidi="fr_FR"/>
        </w:rPr>
        <w:t>disciple</w:t>
      </w:r>
      <w:r>
        <w:rPr>
          <w:lang w:val="fr_FR" w:bidi="fr_FR"/>
        </w:rPr>
        <w:t xml:space="preserve"> est une personne qui suit et apprend de la part d'un enseignant religieux spécifique au sujet de Dieu, de la foi et de la vie. Jésus avait choisi douze personnes pour le suivre et être ses disciples. Traduisez disciples de la même manière que vous l'avez fait dans les passages précédents.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Quand Jésus dit « Je vous l'ai dit », il fait référence à ce </w:t>
      </w:r>
      <w:r>
        <w:rPr>
          <w:b/>
          <w:lang w:val="fr_FR" w:bidi="fr_FR"/>
        </w:rPr>
        <w:t>qu</w:t>
      </w:r>
      <w:r>
        <w:rPr>
          <w:lang w:val="fr_FR" w:bidi="fr_FR"/>
        </w:rPr>
        <w:t>'il leur a enseigné dans ce passage au sujet de la vigne et des branches comme une image de la façon dont les disciples doivent rester unis à Jésus.</w:t>
      </w:r>
    </w:p>
    <w:p>
      <w:pPr/>
      <w:r>
        <w:rPr>
          <w:lang w:val="fr_FR" w:bidi="fr_FR"/>
        </w:rPr>
      </w:r>
      <w:r>
        <w:rPr>
          <w:lang w:val="fr_FR" w:bidi="fr_FR"/>
        </w:rPr>
        <w:t xml:space="preserve">Jésus veut que la joie de ses disciples soit complète. Cette expression « </w:t>
      </w:r>
      <w:r>
        <w:rPr>
          <w:b/>
          <w:lang w:val="fr_FR" w:bidi="fr_FR"/>
        </w:rPr>
        <w:t>la joie complète</w:t>
      </w:r>
      <w:r>
        <w:rPr>
          <w:lang w:val="fr_FR" w:bidi="fr_FR"/>
        </w:rPr>
        <w:t xml:space="preserve"> » est courante dans l'Évangile de Jean et fait référence à une joie qui est totalement pleine et ne fait défaut en aucune façon. Traduisez cette expression de la même manière à chaque fois qu'elle est utilisée dans l'Évangile de Jean.</w:t>
      </w:r>
    </w:p>
    <w:p>
      <w:pPr/>
      <w:r>
        <w:rPr>
          <w:lang w:val="fr_FR" w:bidi="fr_FR"/>
        </w:rPr>
      </w:r>
      <w:r>
        <w:rPr>
          <w:lang w:val="fr_FR" w:bidi="fr_FR"/>
        </w:rPr>
        <w:t xml:space="preserve">Jésus dit qu'il n'appelle plus ses disciples </w:t>
      </w:r>
      <w:r>
        <w:rPr>
          <w:b/>
          <w:lang w:val="fr_FR" w:bidi="fr_FR"/>
        </w:rPr>
        <w:t>serviteurs</w:t>
      </w:r>
      <w:r>
        <w:rPr>
          <w:lang w:val="fr_FR" w:bidi="fr_FR"/>
        </w:rPr>
        <w:t xml:space="preserve">, mais il n'y a nulle part dans la Bible où il les appelle serviteurs. Il leur dit qu'un serviteur n'est pas plus grand que son maître et qu'ils ont raison de l'appeler maître et Seigneur. Ici il souligne le fait qu'il les a traités comme des amis en leur disant tout ce que son Père lui a dit. </w:t>
      </w:r>
      <w:r>
        <w:rPr>
          <w:lang w:val="fr_FR" w:bidi="fr_FR"/>
        </w:rPr>
        <w:t>Serviteur</w:t>
      </w:r>
      <w:r>
        <w:rPr>
          <w:lang w:val="fr_FR" w:bidi="fr_FR"/>
        </w:rPr>
        <w:t xml:space="preserve"> se trouve dans le glossaire principal.</w:t>
      </w:r>
    </w:p>
    <w:p>
      <w:pPr/>
      <w:r>
        <w:rPr>
          <w:lang w:val="fr_FR" w:bidi="fr_FR"/>
        </w:rPr>
      </w:r>
      <w:r>
        <w:rPr>
          <w:lang w:val="fr_FR" w:bidi="fr_FR"/>
        </w:rPr>
        <w:t xml:space="preserve">Quand Jésus dit : « </w:t>
      </w:r>
      <w:r>
        <w:rPr>
          <w:b/>
          <w:lang w:val="fr_FR" w:bidi="fr_FR"/>
        </w:rPr>
        <w:t>Tu ne m'as pas choisi</w:t>
      </w:r>
      <w:r>
        <w:rPr>
          <w:lang w:val="fr_FR" w:bidi="fr_FR"/>
        </w:rPr>
        <w:t xml:space="preserve"> », il ne veut pas le dire littéralement. Les disciples l'ont choisi, mais il souligne le fait qu'il les a choisis en premier. Jésus a commencé la relation et a rendu possible aux disciples d'être ses amis. Vous devriez traduire cela de manière à montrer ces deux choses : les disciples ont choisi Jésus, mais il était le premier à les choisir.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15:18–27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15.18–27. Laissez entrer la parole de Dieu dans vos cœurs.</w:t>
      </w:r>
    </w:p>
    <w:p>
      <w:pPr/>
      <w:r>
        <w:rPr>
          <w:lang w:val="fr_FR" w:bidi="fr_FR"/>
        </w:rPr>
      </w:r>
      <w:r>
        <w:rPr>
          <w:lang w:val="fr_FR" w:bidi="fr_FR"/>
        </w:rPr>
        <w:t>Écoutez l'enregistrement de Jean 15.18–27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15.18–27 dans la traduction la plus facile à comprendre.</w:t>
      </w:r>
    </w:p>
    <w:p>
      <w:pPr/>
      <w:r>
        <w:rPr>
          <w:lang w:val="fr_FR" w:bidi="fr_FR"/>
        </w:rPr>
      </w:r>
      <w:r>
        <w:rPr>
          <w:lang w:val="fr_FR" w:bidi="fr_FR"/>
        </w:rPr>
        <w:t>Jésus parle encore avec ses onze disciples dans la chambre haute de la maison où ils célèbrent la fête de la Pâque ensemble. Judas a déjà quitté le groupe pour trahir Jésus en faveur des chefs religieux. Jésus vient de dire à ses disciples de rester connectés à lui comme une branche à une vigne, et de s'aimer les uns les autres. Il parle maintenant de ce qui se passera quand ils obéiront à ces commandements.</w:t>
      </w:r>
    </w:p>
    <w:p>
      <w:pPr/>
      <w:r>
        <w:rPr>
          <w:lang w:val="fr_FR" w:bidi="fr_FR"/>
        </w:rPr>
      </w:r>
      <w:r>
        <w:rPr>
          <w:lang w:val="fr_FR" w:bidi="fr_FR"/>
        </w:rPr>
        <w:t>Jésus dit : « Si le monde vous haït, gardez à l'esprit qu'il m'a haï en premier », mais il ne veut pas dire que le monde ne pourrait pas les haïr. Le monde les haïra certainement parce que le monde a détesté Jésus en premier. « Le monde » fait référence à toutes les personnes qui sont contre Dieu et ne croient pas le message de Jésus à son sujet.</w:t>
      </w:r>
    </w:p>
    <w:p>
      <w:pPr/>
      <w:r>
        <w:rPr>
          <w:lang w:val="fr_FR" w:bidi="fr_FR"/>
        </w:rPr>
      </w:r>
      <w:r>
        <w:rPr>
          <w:lang w:val="fr_FR" w:bidi="fr_FR"/>
        </w:rPr>
        <w:t>Arrêtez-vous ici et discutez de cette question en groupe : dans votre culture, comment parlez-vous des personnes qui ne partagent pas votre croyance en Dieu ? Mettez cet enregistrement en pause ici.</w:t>
      </w:r>
    </w:p>
    <w:p>
      <w:pPr/>
      <w:r>
        <w:rPr>
          <w:lang w:val="fr_FR" w:bidi="fr_FR"/>
        </w:rPr>
      </w:r>
      <w:r>
        <w:rPr>
          <w:lang w:val="fr_FR" w:bidi="fr_FR"/>
        </w:rPr>
        <w:t>Le monde, c'est-à-dire les personnes dans le monde qui ne croient pas en Dieu, aiment les autres personnes dans le monde qui ne croient pas non plus en Dieu. Ces personnes aimeraient les disciples si les disciples partageaient leurs croyances. Les disciples étaient comme le monde, mais Jésus les a choisis pour qu'ils soient unis à lui. Les disciples sont maintenant différents des gens du monde. Ils détestent donc les disciples. Les disciples ne devraient pas être surpris quand les gens du monde les détestent parce qu'ils ont aussi détesté Jésus.</w:t>
      </w:r>
    </w:p>
    <w:p>
      <w:pPr/>
      <w:r>
        <w:rPr>
          <w:lang w:val="fr_FR" w:bidi="fr_FR"/>
        </w:rPr>
      </w:r>
      <w:r>
        <w:rPr>
          <w:lang w:val="fr_FR" w:bidi="fr_FR"/>
        </w:rPr>
        <w:t>Arrêtez-vous ici et discutez de cette question en groupe : comment votre culture parle-t-elle des personnes qui font partie d'un groupe, mais qui croient autre chose et vivent différemment au sein de ce groupe ? Mettez cet enregistrement en pause ici.</w:t>
      </w:r>
    </w:p>
    <w:p>
      <w:pPr/>
      <w:r>
        <w:rPr>
          <w:lang w:val="fr_FR" w:bidi="fr_FR"/>
        </w:rPr>
      </w:r>
      <w:r>
        <w:rPr>
          <w:lang w:val="fr_FR" w:bidi="fr_FR"/>
        </w:rPr>
        <w:t>Jésus dit aux disciples de penser à ce qu'il leur a dit plus tôt : « un serviteur n'est pas plus grand que son maître ». Les disciples de Jésus ne devraient pas s'attendre à être traités mieux que les gens qui ont traité Jésus. C'est avec l'ampleur avec laquelle le monde a persécuté Jésus qu'ils persécuteront ses disciples. Peu importe le fait qu'ils aient obéi à l'enseignement de Jésus, ils obéiront à l'enseignement des disciples.</w:t>
      </w:r>
    </w:p>
    <w:p>
      <w:pPr/>
      <w:r>
        <w:rPr>
          <w:lang w:val="fr_FR" w:bidi="fr_FR"/>
        </w:rPr>
      </w:r>
      <w:r>
        <w:rPr>
          <w:lang w:val="fr_FR" w:bidi="fr_FR"/>
        </w:rPr>
        <w:t>Jésus dit qu'ils feront toutes ces choses aux disciples « à cause du nom de Jésus » parce que les disciples sont unis à lui. C'est parce que le monde ne connaît pas Dieu, qui l'a envoyé. Quand les gens persécutent les disciples, c'est parce que les gens rejettent Dieu le Père.</w:t>
      </w:r>
    </w:p>
    <w:p>
      <w:pPr/>
      <w:r>
        <w:rPr>
          <w:lang w:val="fr_FR" w:bidi="fr_FR"/>
        </w:rPr>
      </w:r>
      <w:r>
        <w:rPr>
          <w:lang w:val="fr_FR" w:bidi="fr_FR"/>
        </w:rPr>
        <w:t xml:space="preserve">Jésus change maintenant sa focalisation pour parler des personnes qui ne croient pas en lui. Jésus dit que s'il n'avait pas parlé aux gens de qui il est et de qui l'a envoyé, ils ne seraient pas coupables de péché. Il ne veut pas dire qu'ils ne seraient coupables d'aucun péché, mais que Dieu ne les considérerait pas coupables d'avoir rejeté le message de Jésus s'ils ne l'avaient pas entendu. Jésus </w:t>
      </w:r>
      <w:r>
        <w:rPr>
          <w:b/>
          <w:lang w:val="fr_FR" w:bidi="fr_FR"/>
        </w:rPr>
        <w:t>leur</w:t>
      </w:r>
      <w:r>
        <w:rPr>
          <w:lang w:val="fr_FR" w:bidi="fr_FR"/>
        </w:rPr>
        <w:t xml:space="preserve"> a parlé. Ils ne peuvent donc pas excuser leur péché. Jésus et Dieu le Père sont un. Quiconque déteste Jésus déteste donc aussi son Père.</w:t>
      </w:r>
    </w:p>
    <w:p>
      <w:pPr/>
      <w:r>
        <w:rPr>
          <w:lang w:val="fr_FR" w:bidi="fr_FR"/>
        </w:rPr>
      </w:r>
      <w:r>
        <w:rPr>
          <w:lang w:val="fr_FR" w:bidi="fr_FR"/>
        </w:rPr>
        <w:t>Arrêtez-vous ici et discutez de cette question en groupe : racontez une histoire au sujet de ce qui se passe quand quelqu'un dans votre culture enfreint une règle dont il ne savait pas qu'elle existait. Peut-être est-ce une personne nouvelle dans votre culture qui n'avait pas entendu la règle auparavant. Qu'est-ce qui se passe à cette personne ? Comment les autres personnes les traitent-ils ? Mettez cet enregistrement en pause ici.</w:t>
      </w:r>
    </w:p>
    <w:p>
      <w:pPr/>
      <w:r>
        <w:rPr>
          <w:lang w:val="fr_FR" w:bidi="fr_FR"/>
        </w:rPr>
      </w:r>
      <w:r>
        <w:rPr>
          <w:lang w:val="fr_FR" w:bidi="fr_FR"/>
        </w:rPr>
        <w:t>De manière similaire, Jésus dit que s'il n'avait pas fait parmi eux des œuvres que personne d'autre n'avait jamais faites, ils ne seraient pas coupables de péché. Les œuvres de Jésus incluent à la fois son enseignement et ses miracles. Encore une fois, il ne veut pas dire qu'ils ne seraient pas coupables de quelque péché que ce soit, mais qu'ils ne seraient pas coupables d'avoir rejeté les œuvres de Jésus. Mais ils ont vu les œuvres de Jésus, qui étaient complètement différentes de ce que quiconque d'autre avait jamais fait. Ses œuvres ont montré que Jésus est Dieu. Dans d'autres passages des Écritures, Jésus dit que ses œuvres viennent de son Père, Dieu. Quand les gens ont rejeté Jésus même après avoir vu ses œuvres, ils ont rejeté à la fois Jésus et son Père. Les œuvres de Jésus ont donné au monde des preuves pour croire ce qu'il leur a enseigné, mais ils ont refusé.</w:t>
      </w:r>
    </w:p>
    <w:p>
      <w:pPr/>
      <w:r>
        <w:rPr>
          <w:lang w:val="fr_FR" w:bidi="fr_FR"/>
        </w:rPr>
      </w:r>
      <w:r>
        <w:rPr>
          <w:lang w:val="fr_FR" w:bidi="fr_FR"/>
        </w:rPr>
        <w:t>Jésus dit : « Mais la parole qui est écrite dans leur loi doit être accomplie », c'est-à-dire devenir réalité. Les Juifs se considéraient comme les gardiens de la loi. En règle générale, la loi fait référence aux cinq premiers livres des Écritures juives, mais ici Jésus cite les Psaumes. Il utilise donc le mot loi pour faire référence à l'ensemble des Écritures juives. La loi a prophétisé au sujet de Jésus, mais les gardiens de la loi n'ont pas cru le message de Jésus au sujet de lui-même. Le verset : « Ils m'ont haï sans cause » était vrai du roi David, mais c'est aussi vrai de Jésus de manière encore plus importante. Jésus n'a pas donné de raison au monde de le haïr. En rejetant Jésus, les Juifs ont fait que cette prophétie de la loi s'est réalisée. Mais ils sont devenus coupables du péché parce qu'ils ont rejeté Jésus au sujet de qui la loi a prophétisé.</w:t>
      </w:r>
    </w:p>
    <w:p>
      <w:pPr/>
      <w:r>
        <w:rPr>
          <w:lang w:val="fr_FR" w:bidi="fr_FR"/>
        </w:rPr>
      </w:r>
      <w:r>
        <w:rPr>
          <w:lang w:val="fr_FR" w:bidi="fr_FR"/>
        </w:rPr>
        <w:t>Jésus dit que quand le Secours viendra, il rendra témoignage au sujet de Jésus. Le Secours est un autre nom, ou titre, pour le Saint-Esprit. Un Secours est « quelqu'un qu'une personne appelle à son aide dans un tribunal judiciaire ». Le Secours, ou Défenseur, est comme une aide juridique qui défend une personne devant un tribunal. Il aide les croyants de nombreuses manières, y compris en les défendant devant Dieu le Père. Il aide aussi les disciples de Jésus en leur rappelant ce que Jésus leur a enseigné. Jésus dit que le Secours est l'Esprit de vérité qui vient du Père. Jésus enverra le Secours à ses disciples quand il reviendra dans les cieux, et le Secours sera toujours avec eux. Le Saint-Esprit a vu et fait l'expérience de Jésus pour l'éternité, parce qu'il est un avec Jésus et le Père. Le Saint-Esprit témoignera ou rendra témoignage des vérités importantes qu'il connaît au sujet de Jésus. Pour les incroyants, il les convaincra de la vérité concernant le péché, la justice et le jugement. Le Saint-Esprit ne dit généralement pas des mots qui peuvent être entendus par les oreilles des gens, mais il peut faire en sorte que les gens comprennent la vérité qu'ils entendent. Les disciples ont été avec Jésus depuis le début de son ministère sur la terre. Ils diront aussi aux autres ce qu'ils ont vu et appris au sujet de Jésus. Le Saint-Esprit et les disciples ont un travail important pour expliquer la vérité au sujet de qui est Jésus.</w:t>
      </w:r>
    </w:p>
    <w:p>
      <w:pPr/>
      <w:r>
        <w:rPr>
          <w:lang w:val="fr_FR" w:bidi="fr_FR"/>
        </w:rPr>
      </w:r>
      <w:r>
        <w:rPr>
          <w:lang w:val="fr_FR" w:bidi="fr_FR"/>
        </w:rPr>
        <w:t>Arrêtez-vous ici et discutez de cette question en groupe : comment les gens dans votre culture décrivent-ils la façon dont les êtres spirituels parlent aux gens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15.18–27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dit aux disciples que si le monde les déteste, ils devraient se rappeler qu'il l'a détesté en premier. Le monde les aimerait s'ils appartenaient au monde, mais Jésus les a choisis pour qu'ils lui appartiennent. Le monde les déteste donc. Il leur rappelle ce qu'il avait dit auparavant : « Un serviteur n'est pas plus grand que son maître ». Certaines personnes dans le monde ont persécuté Jésus. Certains persécuteront donc aussi les disciples. Certaines personnes dans le monde obéissent à l'enseignement de Jésus. Certains obéiront donc aussi à l'enseignement des disciples. Ils traiteront les disciples de cette manière parce qu'ils sont unis à Jésus et parce qu'ils ne connaissent pas Dieu le Père qui a envoyé Jésus.</w:t>
      </w:r>
    </w:p>
    <w:p>
      <w:pPr/>
      <w:r>
        <w:rPr>
          <w:lang w:val="fr_FR" w:bidi="fr_FR"/>
        </w:rPr>
      </w:r>
      <w:r>
        <w:rPr>
          <w:b/>
          <w:lang w:val="fr_FR" w:bidi="fr_FR"/>
        </w:rPr>
        <w:t>Dans la deuxième partie :</w:t>
      </w:r>
      <w:r>
        <w:rPr>
          <w:lang w:val="fr_FR" w:bidi="fr_FR"/>
        </w:rPr>
        <w:t xml:space="preserve"> Jésus dit que s'il n'était pas venu et ne leur avait pas parlé, le monde ne serait pas coupable du péché d'avoir rejeté Jésus. Mais il est venu et leur a parlé. Ils n'ont donc pas d'excuse. Quiconque déteste Jésus déteste aussi son Père. Jésus dit que s'il n'avait pas fait parmi eux des œuvres que personne d'autre n'a fait, ils ne seraient pas coupables du péché de rejeter Jésus. Mais ils ont vu les œuvres que Jésus a faites parmi eux. Ils n'ont donc pas d'excuse. Ils ont haï à la fois Jésus et son Père. En détestant Jésus, ils rendent en fait vraie une prophétie des Psaumes. La prophétie dit : « Ils m'ont détesté sans raison ».</w:t>
      </w:r>
    </w:p>
    <w:p>
      <w:pPr/>
      <w:r>
        <w:rPr>
          <w:lang w:val="fr_FR" w:bidi="fr_FR"/>
        </w:rPr>
      </w:r>
      <w:r>
        <w:rPr>
          <w:b/>
          <w:lang w:val="fr_FR" w:bidi="fr_FR"/>
        </w:rPr>
        <w:t>Dans la troisième partie :</w:t>
      </w:r>
      <w:r>
        <w:rPr>
          <w:lang w:val="fr_FR" w:bidi="fr_FR"/>
        </w:rPr>
        <w:t xml:space="preserve"> Jésus dit qu'il enverra le Défenseur ou Secours à ses disciples de la part de son Père. Quand le Secours viendra, il témoignera au sujet de Jésus. Il dit que les disciples doivent aussi dire la vérité au sujet de Jésus parce qu'ils ont été avec lui depuis qu'il a commencé son ministère. Ils diront ce qu'ils ont personnellement vu Jésus faire et ce qu'ils l'ont entendu dire.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des disciples de Jésus (Judas est déjà parti)</w:t>
      </w:r>
    </w:p>
    <w:p>
      <w:pPr>
        <w:pStyle w:val="ListBullet"/>
        <w:spacing w:line="240" w:lineRule="auto"/>
        <w:ind w:left="720"/>
      </w:pPr>
      <w:r>
        <w:rPr>
          <w:lang w:val="fr_FR" w:bidi="fr_FR"/>
        </w:rPr>
      </w:r>
      <w:r>
        <w:rPr>
          <w:lang w:val="fr_FR" w:bidi="fr_FR"/>
        </w:rPr>
        <w:t>Les habitants du monde</w:t>
      </w:r>
    </w:p>
    <w:p>
      <w:pPr>
        <w:pStyle w:val="ListBullet"/>
        <w:spacing w:line="240" w:lineRule="auto"/>
        <w:ind w:left="720"/>
      </w:pPr>
      <w:r>
        <w:rPr>
          <w:lang w:val="fr_FR" w:bidi="fr_FR"/>
        </w:rPr>
      </w:r>
      <w:r>
        <w:rPr>
          <w:lang w:val="fr_FR" w:bidi="fr_FR"/>
        </w:rPr>
        <w:t>Le Secours (qui est un autre titre pour le Saint-Esprit)</w:t>
      </w:r>
    </w:p>
    <w:p>
      <w:pPr/>
      <w:r>
        <w:rPr>
          <w:lang w:val="fr_FR" w:bidi="fr_FR"/>
        </w:rPr>
      </w:r>
      <w:r>
        <w:rPr>
          <w:lang w:val="fr_FR" w:bidi="fr_FR"/>
        </w:rPr>
        <w:t>En groupe, prêtez attention à ces parties du cadre du passage :</w:t>
      </w:r>
    </w:p>
    <w:p>
      <w:pPr/>
      <w:r>
        <w:rPr>
          <w:lang w:val="fr_FR" w:bidi="fr_FR"/>
        </w:rPr>
      </w:r>
      <w:r>
        <w:rPr>
          <w:lang w:val="fr_FR" w:bidi="fr_FR"/>
        </w:rPr>
        <w:t>Comme dans le passage précédent, Jésus est assis autour d'une table avec ses disciples pendant qu'ils mangent la fête de la Pâque ensemble. Il leur parle pendant qu'ils mangent. Il y a de la nourriture sur la table, y compris du pain et du vin. Judas n'est pas avec eux alors que Jésus parle dans ce passage.</w:t>
      </w:r>
    </w:p>
    <w:p>
      <w:pPr/>
      <w:r>
        <w:rPr>
          <w:lang w:val="fr_FR" w:bidi="fr_FR"/>
        </w:rPr>
      </w:r>
      <w:r>
        <w:rPr>
          <w:lang w:val="fr_FR" w:bidi="fr_FR"/>
        </w:rPr>
        <w:t>Le cadre ne change pas, mais il pourrait être utile de représenter ce que Jésus enseigne aux disciples ici.</w:t>
      </w:r>
    </w:p>
    <w:p>
      <w:pPr/>
      <w:r>
        <w:rPr>
          <w:lang w:val="fr_FR" w:bidi="fr_FR"/>
        </w:rPr>
      </w:r>
      <w:r>
        <w:rPr>
          <w:lang w:val="fr_FR" w:bidi="fr_FR"/>
        </w:rPr>
        <w:t xml:space="preserve">Jésus dit que si les gens du monde détestent les disciples, ils devraient se rappeler que les gens du monde l'ont détesté en premier. Vous voudrez peut-être montrer la façon dont le monde a détesté Jésus, et ensuite comment ils détestent aussi les disciples pendant que Jésus en parle. Rappelez-vous que certaines personnes dans le monde ont persécuté Jésus ; certains persécuteront donc aussi les disciples. Mais certains ont obéi à l'enseignement de Jésus ; certains obéiront donc aussi à l'enseignement des disciples. Vous voudrez peut-être visualiser les choses dont vous vous souvenez que les gens ont fait à Jésus plus tôt dans l'Évangile de Jean et qui montrent comment certaines personnes ont détesté Jésus et rejeté son message alors que d'autres lui obéissaient. </w:t>
      </w:r>
    </w:p>
    <w:p>
      <w:pPr/>
      <w:r>
        <w:rPr>
          <w:lang w:val="fr_FR" w:bidi="fr_FR"/>
        </w:rPr>
      </w:r>
      <w:r>
        <w:rPr>
          <w:lang w:val="fr_FR" w:bidi="fr_FR"/>
        </w:rPr>
        <w:t xml:space="preserve">Plusieurs fois dans ce passage, Jésus utilise le mot « si » au sujet de quelque chose qui n'est pas seulement une possibilité, mais qui est déjà vrai. Il dit : « </w:t>
      </w:r>
      <w:r>
        <w:rPr>
          <w:b/>
          <w:lang w:val="fr_FR" w:bidi="fr_FR"/>
        </w:rPr>
        <w:t>Si</w:t>
      </w:r>
      <w:r>
        <w:rPr>
          <w:lang w:val="fr_FR" w:bidi="fr_FR"/>
        </w:rPr>
        <w:t xml:space="preserve"> le monde vous haït » alors qu'ils détestent déjà les disciples. Il dit « </w:t>
      </w:r>
      <w:r>
        <w:rPr>
          <w:b/>
          <w:lang w:val="fr_FR" w:bidi="fr_FR"/>
        </w:rPr>
        <w:t>Si</w:t>
      </w:r>
      <w:r>
        <w:rPr>
          <w:lang w:val="fr_FR" w:bidi="fr_FR"/>
        </w:rPr>
        <w:t xml:space="preserve"> je ne leur avais pas parlé » alors qu'il leur a déjà parlé. Et il dit : « </w:t>
      </w:r>
      <w:r>
        <w:rPr>
          <w:b/>
          <w:lang w:val="fr_FR" w:bidi="fr_FR"/>
        </w:rPr>
        <w:t>Si</w:t>
      </w:r>
      <w:r>
        <w:rPr>
          <w:lang w:val="fr_FR" w:bidi="fr_FR"/>
        </w:rPr>
        <w:t xml:space="preserve"> je n'avais pas fait parmi eux les œuvres que personne d'autre n'a faites » alors qu'il a fait des œuvres parmi eux que personne d'autre n'a faites. C'est une façon inhabituelle d'utiliser le mot « si ».</w:t>
      </w:r>
    </w:p>
    <w:p>
      <w:pPr/>
      <w:r>
        <w:rPr>
          <w:lang w:val="fr_FR" w:bidi="fr_FR"/>
        </w:rPr>
      </w:r>
      <w:r>
        <w:rPr>
          <w:lang w:val="fr_FR" w:bidi="fr_FR"/>
        </w:rPr>
        <w:t>Arrêtez-vous et discutez de cette question en groupe : comment votre culture parle-t-elle de quelque chose qui est vrai comme si cela ne pouvait pas être vrai ? Mettez cet enregistrement en pause ici.</w:t>
      </w:r>
    </w:p>
    <w:p>
      <w:pPr/>
      <w:r>
        <w:rPr>
          <w:lang w:val="fr_FR" w:bidi="fr_FR"/>
        </w:rPr>
      </w:r>
      <w:r>
        <w:rPr>
          <w:lang w:val="fr_FR" w:bidi="fr_FR"/>
        </w:rPr>
        <w:t>Jésus dit que s'il ne leur avait pas parlé de qui lui et Dieu sont, ou s'il avait fait des œuvres parmi eux que personne d'autre n'a fait, le monde ne serait pas coupable. Mais Jésus leur a dit qui lui et Dieu sont, et il leur a enseigné des choses et accompli des miracles que personne d'autre n'a jamais fait. Vous voudrez peut-être montrer que Jésus parle au monde et fait des œuvres parmi eux et le monde qui rejette Jésus. Vous voudrez peut-être visualiser les choses que Jésus a dites et faites plus tôt dans l'Évangile de Jean.</w:t>
      </w:r>
    </w:p>
    <w:p>
      <w:pPr/>
      <w:r>
        <w:rPr>
          <w:lang w:val="fr_FR" w:bidi="fr_FR"/>
        </w:rPr>
      </w:r>
      <w:r>
        <w:rPr>
          <w:lang w:val="fr_FR" w:bidi="fr_FR"/>
        </w:rPr>
        <w:t>Jésus promet d'envoyer le Secours à ses disciples de la part de son Père. Le Secours et les disciples témoigneront tous deux au sujet de Jésus parce que le Saint-Esprit et les disciples ont tous deux vu et entendu Jésus en personne. Ils diront donc la vérité à son sujet aux autres. Le Saint-Esprit n'a pas de corps et ne parle généralement pas avec une voix que les gens entendent avec leurs oreilles. Vous voudrez donc penser à la façon de montrer la façon dont il témoigne au sujet de Jésus.</w:t>
      </w:r>
    </w:p>
    <w:p>
      <w:pPr/>
      <w:r>
        <w:rPr>
          <w:lang w:val="fr_FR" w:bidi="fr_FR"/>
        </w:rPr>
      </w:r>
      <w:r>
        <w:rPr>
          <w:lang w:val="fr_FR" w:bidi="fr_FR"/>
        </w:rPr>
        <w:t>Arrêtez-vous et discutez de cette question en groupe : racontez une histoire de votre culture au sujet de quelque chose que quelqu'un a prédit et qui s'est réalisé Comment en parlez-vous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15.18–27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des disciples de Jésus (Judas est déjà parti)</w:t>
      </w:r>
    </w:p>
    <w:p>
      <w:pPr>
        <w:pStyle w:val="ListBullet"/>
        <w:spacing w:line="240" w:lineRule="auto"/>
        <w:ind w:left="720"/>
      </w:pPr>
      <w:r>
        <w:rPr>
          <w:lang w:val="fr_FR" w:bidi="fr_FR"/>
        </w:rPr>
      </w:r>
      <w:r>
        <w:rPr>
          <w:lang w:val="fr_FR" w:bidi="fr_FR"/>
        </w:rPr>
        <w:t>Les habitants du monde</w:t>
      </w:r>
    </w:p>
    <w:p>
      <w:pPr>
        <w:pStyle w:val="ListBullet"/>
        <w:spacing w:line="240" w:lineRule="auto"/>
        <w:ind w:left="720"/>
      </w:pPr>
      <w:r>
        <w:rPr>
          <w:lang w:val="fr_FR" w:bidi="fr_FR"/>
        </w:rPr>
      </w:r>
      <w:r>
        <w:rPr>
          <w:lang w:val="fr_FR" w:bidi="fr_FR"/>
        </w:rPr>
        <w:t>Le Secours (qui est un autre titre pour le Saint-Esprit)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dit : « Si le monde vous haït, gardez à l'esprit qu'il m'a haï en premier ». Si les disciples appartenaient au monde, le monde les aimerait, mais Jésus les a choisi hors du monde pour qu'ils lui appartiennent à la place. Voilà pourquoi le monde les déteste. Il leur dit de penser à ce qu'il a dit auparavant, qu'« un serviteur n'est pas plus grand que son maître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disciples : « Que ressentez-vous ou que pensez-vous ? » La personne pourrait répondre des choses comme : « C'est un rappel réconfortant », ou « Je suis si reconnaissant que Jésus m'a choisi pour que je lui appartienne. Je suis prêt à être haï par le monde pour être uni à Jésus », ou « Je me sens maintenant mieux au sujet de ma souffrance. Je suis en train d'être traité comme Jésus et je me sens honoré.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si le monde l'a persécuté, il persécutera ses disciples. Si le monde lui obéissait, il obéira à ses disciples. Ils le feront parce que les disciples sont unis à Jésus et parce que le monde ne connaît pas le Père de Jésus qui l'a envoyé.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disciple : « Que ressentez-vous ou que pensez-vous ? » La personne pourrait répondre des choses comme : « C'est un soulagement de savoir que quand les gens me traitent mal et n'obéissent pas à mon enseignement au sujet de Jésus, ce n'est pas parce que je fais quelque chose de mal. C'est parce qu'ils rejettent Jésus et son Père », ou « Quand les gens me font souffrir, il est utile de savoir que ce n'est pas parce qu'ils me détestent. C'est parce qu'ils détestent Jésus et son Père », ou « Certaines personnes ont obéi à Jésus. Je peux donc parler de lui aux gens avec audace et je peux être confiant que certaines personnes croiront mon enseignement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s'il n'était pas venu et n'avait pas parlé aux gens, ils ne seraient pas coupables du péché de le rejeter. Mais il leur a parlé. Ils n'ont donc pas d'excuse pour leur péché. Il dit aussi que s'il n'avait pas fait parmi eux des œuvres que personne d'autre n'a fait, ils ne seraient pas coupables du péché de le rejeter. Mais il a fait des œuvres parmi eux que personne d'autre n'a fait. Ils n'ont donc pas d'excuse pour leur péché. Quiconque déteste Jésus déteste aussi son Père. Les personnes qui le rejettent font qu'une prophétie dans les Psaumes se réalise. Ils ont détesté Jésus sans raison.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l'un des disciples : « Que ressentez-vous ou que pensez-vous ? » La personne pourrait répondre des choses comme : « Le monde me fait souffrir, mais ils seront jugés pour avoir rejeté Jésus, et leur punition sera pire que ma souffrance », ou « Je préférerais souffrir pour être uni à Jésus que d'être comme ceux qui le rejettent. Dieu les punira », ou « Jésus est la personne dont parlaient la loi et les prophètes dans leur totalité ! Toutes les prophéties à son sujet sont vraies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disciples qu'il leur enverra le Secours de la part de son Père. Le Secours est l'Esprit de vérité qui témoignera au sujet de Jésus, et les disciples doivent aussi témoigner au sujet de Jésus parce qu'ils ont été avec lui depuis le début du ministère de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l'un des disciples : « Que ressentez-vous ou que pensez-vous ? » La personne pourrait répondre des choses comme : « Je me demande à quoi ressemblera le Secours ? Je suis reconnaissant que Jésus ne nous laissera pas seuls dans ce monde qui nous déteste », ou « Jésus nous donne la tâche importante de dire aux autres la vérité à son sujet que nous avons vue et entendue en le suivant toutes ces années », ou « Je suis si reconnaissant que Jésus m'a choisi pour le suivre au début de son ministère. Je suis heureux de pouvoir dire aux autres ce que je l'ai vu faire et l'ai entendu dire alors que nous étions ensemble.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15.18–27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 « Si le </w:t>
      </w:r>
      <w:r>
        <w:rPr>
          <w:b/>
          <w:lang w:val="fr_FR" w:bidi="fr_FR"/>
        </w:rPr>
        <w:t>monde</w:t>
      </w:r>
      <w:r>
        <w:rPr>
          <w:lang w:val="fr_FR" w:bidi="fr_FR"/>
        </w:rPr>
        <w:t xml:space="preserve"> vous haït, gardez à l'esprit qu'il m'a haï en premier ». Il utilise l'expression « le monde » pour faire référence à toutes les personnes qui sont contre Dieu et qui ont rejeté l'enseignement de Jésus à son sujet. Il utilise la même expression pour signifier la même chose dans d'autres parties de l'Évangile de Jean. Traduisez cette expression de la même manière que vous l'avez fait dans ces passages.</w:t>
      </w:r>
    </w:p>
    <w:p>
      <w:pPr/>
      <w:r>
        <w:rPr>
          <w:lang w:val="fr_FR" w:bidi="fr_FR"/>
        </w:rPr>
      </w:r>
      <w:r>
        <w:rPr>
          <w:lang w:val="fr_FR" w:bidi="fr_FR"/>
        </w:rPr>
        <w:t xml:space="preserve">Plusieurs fois dans ce passage, Jésus utilise le mot </w:t>
      </w:r>
      <w:r>
        <w:rPr>
          <w:b/>
          <w:lang w:val="fr_FR" w:bidi="fr_FR"/>
        </w:rPr>
        <w:t>si</w:t>
      </w:r>
      <w:r>
        <w:rPr>
          <w:lang w:val="fr_FR" w:bidi="fr_FR"/>
        </w:rPr>
        <w:t xml:space="preserve"> au sujet de quelque chose qui n'est pas seulement une possibilité, mais qui est déjà vrai. Il dit : « </w:t>
      </w:r>
      <w:r>
        <w:rPr>
          <w:b/>
          <w:lang w:val="fr_FR" w:bidi="fr_FR"/>
        </w:rPr>
        <w:t>Si</w:t>
      </w:r>
      <w:r>
        <w:rPr>
          <w:lang w:val="fr_FR" w:bidi="fr_FR"/>
        </w:rPr>
        <w:t xml:space="preserve"> le monde vous haït » alors qu'ils </w:t>
      </w:r>
      <w:r>
        <w:rPr>
          <w:b/>
          <w:lang w:val="fr_FR" w:bidi="fr_FR"/>
        </w:rPr>
        <w:t>détestent</w:t>
      </w:r>
      <w:r>
        <w:rPr>
          <w:lang w:val="fr_FR" w:bidi="fr_FR"/>
        </w:rPr>
        <w:t xml:space="preserve"> déjà les disciples. Il dit « </w:t>
      </w:r>
      <w:r>
        <w:rPr>
          <w:b/>
          <w:lang w:val="fr_FR" w:bidi="fr_FR"/>
        </w:rPr>
        <w:t>Si</w:t>
      </w:r>
      <w:r>
        <w:rPr>
          <w:lang w:val="fr_FR" w:bidi="fr_FR"/>
        </w:rPr>
        <w:t xml:space="preserve"> je ne leur avais pas parlé » alors qu'</w:t>
      </w:r>
      <w:r>
        <w:rPr>
          <w:b/>
          <w:lang w:val="fr_FR" w:bidi="fr_FR"/>
        </w:rPr>
        <w:t>il leur a déjà</w:t>
      </w:r>
      <w:r>
        <w:rPr>
          <w:lang w:val="fr_FR" w:bidi="fr_FR"/>
        </w:rPr>
        <w:t xml:space="preserve"> parlé. Et il dit : « </w:t>
      </w:r>
      <w:r>
        <w:rPr>
          <w:b/>
          <w:lang w:val="fr_FR" w:bidi="fr_FR"/>
        </w:rPr>
        <w:t>Si</w:t>
      </w:r>
      <w:r>
        <w:rPr>
          <w:lang w:val="fr_FR" w:bidi="fr_FR"/>
        </w:rPr>
        <w:t xml:space="preserve"> je n'avais pas fait parmi eux les œuvres que personne d'autre n'a faites » alors </w:t>
      </w:r>
      <w:r>
        <w:rPr>
          <w:b/>
          <w:lang w:val="fr_FR" w:bidi="fr_FR"/>
        </w:rPr>
        <w:t>qu'il a</w:t>
      </w:r>
      <w:r>
        <w:rPr>
          <w:lang w:val="fr_FR" w:bidi="fr_FR"/>
        </w:rPr>
        <w:t xml:space="preserve"> fait des œuvres parmi eux que personne d'autre n'a faites. C'est une façon inhabituelle d'utiliser le mot « si ».</w:t>
      </w:r>
    </w:p>
    <w:p>
      <w:pPr/>
      <w:r>
        <w:rPr>
          <w:lang w:val="fr_FR" w:bidi="fr_FR"/>
        </w:rPr>
      </w:r>
      <w:r>
        <w:rPr>
          <w:lang w:val="fr_FR" w:bidi="fr_FR"/>
        </w:rPr>
        <w:t xml:space="preserve">Jésus dit qu'il « a choisi les disciples </w:t>
      </w:r>
      <w:r>
        <w:rPr>
          <w:b/>
          <w:lang w:val="fr_FR" w:bidi="fr_FR"/>
        </w:rPr>
        <w:t>hors du monde</w:t>
      </w:r>
      <w:r>
        <w:rPr>
          <w:lang w:val="fr_FR" w:bidi="fr_FR"/>
        </w:rPr>
        <w:t xml:space="preserve"> ». Il ne veut pas dire qu'il les enlève du monde, mais qu'il les a choisis pour qu'ils soient unis à lui, ce qui les rend différents du monde.</w:t>
      </w:r>
    </w:p>
    <w:p>
      <w:pPr/>
      <w:r>
        <w:rPr>
          <w:lang w:val="fr_FR" w:bidi="fr_FR"/>
        </w:rPr>
      </w:r>
      <w:r>
        <w:rPr>
          <w:lang w:val="fr_FR" w:bidi="fr_FR"/>
        </w:rPr>
        <w:t>Jésus dit aux disciples de se souvenir, c'est-à-dire de réfléchir, à ce qu'il a dit quand il a lavé leurs pieds : « Un serviteur n'est pas plus grand que son maître ». Vous devriez traduire cela de la même manière que vous l'avez fait dans ce passage plus tôt dans l'Évangile de Jean.</w:t>
      </w:r>
    </w:p>
    <w:p>
      <w:pPr/>
      <w:r>
        <w:rPr>
          <w:lang w:val="fr_FR" w:bidi="fr_FR"/>
        </w:rPr>
      </w:r>
      <w:r>
        <w:rPr>
          <w:lang w:val="fr_FR" w:bidi="fr_FR"/>
        </w:rPr>
        <w:t xml:space="preserve">Jésus dit que si le monde l'a persécuté, il persécutera les disciples. Le mot </w:t>
      </w:r>
      <w:r>
        <w:rPr>
          <w:b/>
          <w:lang w:val="fr_FR" w:bidi="fr_FR"/>
        </w:rPr>
        <w:t>persécuter</w:t>
      </w:r>
      <w:r>
        <w:rPr>
          <w:lang w:val="fr_FR" w:bidi="fr_FR"/>
        </w:rPr>
        <w:t xml:space="preserve"> signifie blesser quelqu'un ou le faire souffrir. Cela peut faire référence à la souffrance physique ou à la souffrance liée au fait de ne pas avoir assez d'argent. Le mot </w:t>
      </w:r>
      <w:r>
        <w:rPr>
          <w:lang w:val="fr_FR" w:bidi="fr_FR"/>
        </w:rPr>
        <w:t>persécution</w:t>
      </w:r>
      <w:r>
        <w:rPr>
          <w:lang w:val="fr_FR" w:bidi="fr_FR"/>
        </w:rPr>
        <w:t xml:space="preserve"> se trouve dans le Glossaire principal.</w:t>
      </w:r>
    </w:p>
    <w:p>
      <w:pPr/>
      <w:r>
        <w:rPr>
          <w:lang w:val="fr_FR" w:bidi="fr_FR"/>
        </w:rPr>
      </w:r>
      <w:r>
        <w:rPr>
          <w:lang w:val="fr_FR" w:bidi="fr_FR"/>
        </w:rPr>
        <w:t xml:space="preserve">Arrêtez-vous ici et discutez en groupe du mot que vous utiliserez pour </w:t>
      </w:r>
      <w:r>
        <w:rPr>
          <w:b/>
          <w:lang w:val="fr_FR" w:bidi="fr_FR"/>
        </w:rPr>
        <w:t>persécution</w:t>
      </w:r>
      <w:r>
        <w:rPr>
          <w:lang w:val="fr_FR" w:bidi="fr_FR"/>
        </w:rPr>
        <w:t>. Racontez une histoire de votre culture au sujet d'une personne ou d'un groupe de personnes qui fait souffrir une autre personne ou un groupe de personnes en lui faisant du mal physiquement ou en lui enlevant sa capacité à travailler pour qu'elle puisse prendre soin d'elle-même. Mettez cet enregistrement en pause ici.</w:t>
      </w:r>
    </w:p>
    <w:p>
      <w:pPr/>
      <w:r>
        <w:rPr>
          <w:lang w:val="fr_FR" w:bidi="fr_FR"/>
        </w:rPr>
      </w:r>
      <w:r>
        <w:rPr>
          <w:lang w:val="fr_FR" w:bidi="fr_FR"/>
        </w:rPr>
        <w:t xml:space="preserve">Jésus dit que s'il ne leur avait pas parlé ou fait des œuvres que personne d'autre n'a fait, les gens ne seraient pas coupables de </w:t>
      </w:r>
      <w:r>
        <w:rPr>
          <w:b/>
          <w:lang w:val="fr_FR" w:bidi="fr_FR"/>
        </w:rPr>
        <w:t>péché</w:t>
      </w:r>
      <w:r>
        <w:rPr>
          <w:lang w:val="fr_FR" w:bidi="fr_FR"/>
        </w:rPr>
        <w:t xml:space="preserve">. Traduisez le mot péché ici de la même manière que vous l'avez traduit précédemment. Le mot </w:t>
      </w:r>
      <w:r>
        <w:rPr>
          <w:lang w:val="fr_FR" w:bidi="fr_FR"/>
        </w:rPr>
        <w:t>péché</w:t>
      </w:r>
      <w:r>
        <w:rPr>
          <w:lang w:val="fr_FR" w:bidi="fr_FR"/>
        </w:rPr>
        <w:t xml:space="preserve"> se trouve dans le glossaire principal.</w:t>
      </w:r>
    </w:p>
    <w:p>
      <w:pPr/>
      <w:r>
        <w:rPr>
          <w:lang w:val="fr_FR" w:bidi="fr_FR"/>
        </w:rPr>
      </w:r>
      <w:r>
        <w:rPr>
          <w:lang w:val="fr_FR" w:bidi="fr_FR"/>
        </w:rPr>
        <w:t xml:space="preserve">Jésus dit : « C'est pour </w:t>
      </w:r>
      <w:r>
        <w:rPr>
          <w:b/>
          <w:lang w:val="fr_FR" w:bidi="fr_FR"/>
        </w:rPr>
        <w:t>accomplir la parole</w:t>
      </w:r>
      <w:r>
        <w:rPr>
          <w:lang w:val="fr_FR" w:bidi="fr_FR"/>
        </w:rPr>
        <w:t xml:space="preserve"> qui est écrite dans leur loi ». Il dit des choses similaires dans d'autres parties de Jean quand il fait référence à des passages des Écritures juives. Par exemple, il dit : « C'était pour </w:t>
      </w:r>
      <w:r>
        <w:rPr>
          <w:b/>
          <w:lang w:val="fr_FR" w:bidi="fr_FR"/>
        </w:rPr>
        <w:t>accomplir la parole</w:t>
      </w:r>
      <w:r>
        <w:rPr>
          <w:lang w:val="fr_FR" w:bidi="fr_FR"/>
        </w:rPr>
        <w:t xml:space="preserve"> d'Ésaïe le prophète » avant de citer Ésaïe, et il dit : « c'est pour </w:t>
      </w:r>
      <w:r>
        <w:rPr>
          <w:b/>
          <w:lang w:val="fr_FR" w:bidi="fr_FR"/>
        </w:rPr>
        <w:t>accomplir ce passage des Écritures</w:t>
      </w:r>
      <w:r>
        <w:rPr>
          <w:lang w:val="fr_FR" w:bidi="fr_FR"/>
        </w:rPr>
        <w:t xml:space="preserve"> » avant qu'il ne cite un Psaume au sujet de celui qui le trahirait. Vous voudrez peut-être utiliser des mots similaires pour chacun de ces passages dans votre traduction.</w:t>
      </w:r>
    </w:p>
    <w:p>
      <w:pPr/>
      <w:r>
        <w:rPr>
          <w:lang w:val="fr_FR" w:bidi="fr_FR"/>
        </w:rPr>
      </w:r>
      <w:r>
        <w:rPr>
          <w:lang w:val="fr_FR" w:bidi="fr_FR"/>
        </w:rPr>
        <w:t xml:space="preserve">Jésus dit que quand le </w:t>
      </w:r>
      <w:r>
        <w:rPr>
          <w:b/>
          <w:lang w:val="fr_FR" w:bidi="fr_FR"/>
        </w:rPr>
        <w:t>Secours</w:t>
      </w:r>
      <w:r>
        <w:rPr>
          <w:lang w:val="fr_FR" w:bidi="fr_FR"/>
        </w:rPr>
        <w:t xml:space="preserve">, ou le </w:t>
      </w:r>
      <w:r>
        <w:rPr>
          <w:b/>
          <w:lang w:val="fr_FR" w:bidi="fr_FR"/>
        </w:rPr>
        <w:t>Défenseur</w:t>
      </w:r>
      <w:r>
        <w:rPr>
          <w:lang w:val="fr_FR" w:bidi="fr_FR"/>
        </w:rPr>
        <w:t xml:space="preserve">, viendra, il </w:t>
      </w:r>
      <w:r>
        <w:rPr>
          <w:b/>
          <w:lang w:val="fr_FR" w:bidi="fr_FR"/>
        </w:rPr>
        <w:t>témoignera</w:t>
      </w:r>
      <w:r>
        <w:rPr>
          <w:lang w:val="fr_FR" w:bidi="fr_FR"/>
        </w:rPr>
        <w:t xml:space="preserve">, c'est-à-dire rendra </w:t>
      </w:r>
      <w:r>
        <w:rPr>
          <w:b/>
          <w:lang w:val="fr_FR" w:bidi="fr_FR"/>
        </w:rPr>
        <w:t>témoignage</w:t>
      </w:r>
      <w:r>
        <w:rPr>
          <w:lang w:val="fr_FR" w:bidi="fr_FR"/>
        </w:rPr>
        <w:t xml:space="preserve">, au sujet de Jésus. Jésus a utilisé le même titre pour le </w:t>
      </w:r>
      <w:r>
        <w:rPr>
          <w:lang w:val="fr_FR" w:bidi="fr_FR"/>
        </w:rPr>
        <w:t>Saint-Esprit</w:t>
      </w:r>
      <w:r>
        <w:rPr>
          <w:lang w:val="fr_FR" w:bidi="fr_FR"/>
        </w:rPr>
        <w:t xml:space="preserve"> plus tôt dans l'Évangile de Jean quand il a promis à ses disciples qu'il leur enverrait le Saint-Esprit. Un défenseur est quelqu'un qui parle en faveur de quelqu'un quand une autre personne l'a accusé d'avoir fait quelque chose de mal devant un tribunal. Le défenseur défend la personne accusée devant le juge et les autres qui entendent l'accusation. Le Saint-Esprit aide aussi les disciples en leur rappelant les choses que Jésus leur a enseignées, et il aide les incroyants en les convainquant de la vérité au sujet du péché, de la justice et du jugement. Utilisez le même mot pour Secours, ou Défenseur ici que vous avez utilisé dans le passage précédent. Si c'est utile, vous pourriez le traduire par « celui qui est appelé le Secours ». </w:t>
      </w:r>
      <w:r>
        <w:rPr>
          <w:b/>
          <w:lang w:val="fr_FR" w:bidi="fr_FR"/>
        </w:rPr>
        <w:t>Témoigner</w:t>
      </w:r>
      <w:r>
        <w:rPr>
          <w:lang w:val="fr_FR" w:bidi="fr_FR"/>
        </w:rPr>
        <w:t xml:space="preserve"> ou </w:t>
      </w:r>
      <w:r>
        <w:rPr>
          <w:b/>
          <w:lang w:val="fr_FR" w:bidi="fr_FR"/>
        </w:rPr>
        <w:t>rendre témoignage</w:t>
      </w:r>
      <w:r>
        <w:rPr>
          <w:lang w:val="fr_FR" w:bidi="fr_FR"/>
        </w:rPr>
        <w:t xml:space="preserve"> signifie déclarer la vérité au sujet de quelque chose depuis sa propre expérience. Le Saint-Esprit et les disciples partagent tous deux la vérité au sujet de Jésus à partir de leur propre expérience de lui.</w:t>
      </w:r>
    </w:p>
    <w:p>
      <w:pPr/>
      <w:r>
        <w:rPr>
          <w:lang w:val="fr_FR" w:bidi="fr_FR"/>
        </w:rPr>
      </w:r>
      <w:r>
        <w:rPr>
          <w:lang w:val="fr_FR" w:bidi="fr_FR"/>
        </w:rPr>
        <w:t>Arrêtez-vous et discutez de cette question en groupe : dans votre culture, comment parlez-vous des choses vraies que quelqu'un dit au sujet d'une autre personne sur la base de ce qu'il a vu ou entendu personnellement ? Quel mot ou mots utiliserez-vous pour « témoigner » ? Mettez cet enregistrement en pause ici.</w:t>
      </w:r>
    </w:p>
    <w:p>
      <w:pPr/>
      <w:r>
        <w:rPr>
          <w:lang w:val="fr_FR" w:bidi="fr_FR"/>
        </w:rPr>
      </w:r>
      <w:r>
        <w:rPr>
          <w:lang w:val="fr_FR" w:bidi="fr_FR"/>
        </w:rPr>
        <w:t>Jésus appelle le Saint-Esprit l'</w:t>
      </w:r>
      <w:r>
        <w:rPr>
          <w:b/>
          <w:lang w:val="fr_FR" w:bidi="fr_FR"/>
        </w:rPr>
        <w:t>Esprit de vérité</w:t>
      </w:r>
      <w:r>
        <w:rPr>
          <w:lang w:val="fr_FR" w:bidi="fr_FR"/>
        </w:rPr>
        <w:t>, ce qui signifie l'Esprit qui révèle la vérité au sujet de Dieu. Le Saint-Esprit connaît la vérité au sujet de Dieu parce qu'il est un avec Jésus et le Père. Il explique la vérité au sujet de Dieu aux autres.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16:1–15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16.1–15. Laissez entrer la parole de Dieu dans vos cœurs.</w:t>
      </w:r>
    </w:p>
    <w:p>
      <w:pPr/>
      <w:r>
        <w:rPr>
          <w:lang w:val="fr_FR" w:bidi="fr_FR"/>
        </w:rPr>
      </w:r>
      <w:r>
        <w:rPr>
          <w:lang w:val="fr_FR" w:bidi="fr_FR"/>
        </w:rPr>
        <w:t>Écoutez l'enregistrement de Jean 16.1–15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16.1–15 dans la traduction la plus facile à comprendre.</w:t>
      </w:r>
    </w:p>
    <w:p>
      <w:pPr/>
      <w:r>
        <w:rPr>
          <w:lang w:val="fr_FR" w:bidi="fr_FR"/>
        </w:rPr>
      </w:r>
      <w:r>
        <w:rPr>
          <w:lang w:val="fr_FR" w:bidi="fr_FR"/>
        </w:rPr>
        <w:t>Jésus se trouve toujours dans la chambre haute de la maison où ils mangent la fête de la Pâque avec onze de ses disciples. Judas est déjà parti pour le trahir. Jésus continue de préparer ses disciples au moment où il mourra et où Dieu le ressuscitera de nouveau à la vie.</w:t>
      </w:r>
    </w:p>
    <w:p>
      <w:pPr/>
      <w:r>
        <w:rPr>
          <w:lang w:val="fr_FR" w:bidi="fr_FR"/>
        </w:rPr>
      </w:r>
      <w:r>
        <w:rPr>
          <w:lang w:val="fr_FR" w:bidi="fr_FR"/>
        </w:rPr>
        <w:t>Il dit qu'il a dit aux disciples « toutes ces choses » pour qu'ils ne « tombent pas », c'est-à-dire qu'ils n'abandonnent pas leur foi en lui. Il fait référence à ce qu'il venait de leur dire au sujet de la façon dont le monde les haïra parce qu'ils sont unis à lui. Il sait que s'il ne les prépare pas avant que cela ne se produise, cela pourrait surprendre les disciples et les faire douter de la vérité.</w:t>
      </w:r>
    </w:p>
    <w:p>
      <w:pPr/>
      <w:r>
        <w:rPr>
          <w:lang w:val="fr_FR" w:bidi="fr_FR"/>
        </w:rPr>
      </w:r>
      <w:r>
        <w:rPr>
          <w:lang w:val="fr_FR" w:bidi="fr_FR"/>
        </w:rPr>
        <w:t>Jésus dit aux disciples : « Ils vous mettront hors des synagogues ». Quand il dit « ils », il fait référence aux chefs religieux juifs. Les chefs religieux ne banniront pas seulement les disciples d'entrer dans le bâtiment pendant l'adoration. Ils les rejetteront aussi de la communauté. Jésus dit que le moment viendra où les gens tueront les disciples et penseront qu'ils font plaisir à Dieu.</w:t>
      </w:r>
    </w:p>
    <w:p>
      <w:pPr/>
      <w:r>
        <w:rPr>
          <w:lang w:val="fr_FR" w:bidi="fr_FR"/>
        </w:rPr>
      </w:r>
      <w:r>
        <w:rPr>
          <w:lang w:val="fr_FR" w:bidi="fr_FR"/>
        </w:rPr>
        <w:t>Arrêtez-vous ici et discutez de cette question en groupe : quelles choses dans votre culture pourraient faire que quelqu'un soit mis en dehors de la communauté, pour qu'il ne puisse plus partager la vie avec les personnes de la communauté ? Qu'advient-il des personnes qui sont mises en dehors de la communauté ? Mettez cet enregistrement en pause ici.</w:t>
      </w:r>
    </w:p>
    <w:p>
      <w:pPr/>
      <w:r>
        <w:rPr>
          <w:lang w:val="fr_FR" w:bidi="fr_FR"/>
        </w:rPr>
      </w:r>
      <w:r>
        <w:rPr>
          <w:lang w:val="fr_FR" w:bidi="fr_FR"/>
        </w:rPr>
        <w:t>Jésus dit que les gens feront ces choses parce qu'ils ne connaissent pas le Père ou Jésus. Le mot « connaître » ici signifie qu'ils n'ont jamais connu le Père ou Jésus, et c'est une façon de connaître quelqu'un de près à travers une relation avec lui. Les Juifs auraient dû reconnaître le Père dans les œuvres et le caractère de Jésus, mais ils ne l'ont pas fait. Ils auraient dû comprendre que Jésus a été envoyé par le Père à cause de la façon dont il a vécu.</w:t>
      </w:r>
    </w:p>
    <w:p>
      <w:pPr/>
      <w:r>
        <w:rPr>
          <w:lang w:val="fr_FR" w:bidi="fr_FR"/>
        </w:rPr>
      </w:r>
      <w:r>
        <w:rPr>
          <w:lang w:val="fr_FR" w:bidi="fr_FR"/>
        </w:rPr>
        <w:t>Jésus dit à ses disciples ces choses pour que quand elles se produiront, les disciples se souviendront que Jésus les a avertis au sujet de ce qui se produirait. Il ne veut pas dire qu'ils oublieront ses paroles et s'en souviendront plus tard. Il leur dit de continuer à penser à ce qu'il a dit.</w:t>
      </w:r>
    </w:p>
    <w:p>
      <w:pPr/>
      <w:r>
        <w:rPr>
          <w:lang w:val="fr_FR" w:bidi="fr_FR"/>
        </w:rPr>
      </w:r>
      <w:r>
        <w:rPr>
          <w:lang w:val="fr_FR" w:bidi="fr_FR"/>
        </w:rPr>
        <w:t>Jésus ne leur a pas dit ces choses quand il a commencé à les enseigner pour la première fois parce qu'il était avec eux. Quand Jésus était avec les disciples, ses ennemis dirigeaient leur haine contre Jésus et il pouvait guider les disciples sur comment répondre. Jésus s'en va maintenant et les ennemis de Jésus dirigeront leur haine contre les disciples parce que les disciples sont unis à Jésus.</w:t>
      </w:r>
    </w:p>
    <w:p>
      <w:pPr/>
      <w:r>
        <w:rPr>
          <w:lang w:val="fr_FR" w:bidi="fr_FR"/>
        </w:rPr>
      </w:r>
      <w:r>
        <w:rPr>
          <w:lang w:val="fr_FR" w:bidi="fr_FR"/>
        </w:rPr>
        <w:t>Jésus dit « mais maintenant » pour indiquer que les choses changent. Il va maintenant vers « celui qui m'a envoyé », c'est-à-dire son Père, Dieu. Il dit que pas un des disciples ne lui a demandé où il va, même si Pierre le lui a demandé une fois. Mais il sait que Pierre ne demandait pas vraiment où va Jésus. Pierre était préoccupé par le fait que Jésus les quitte, mais il n'était pas curieux de savoir où il allait. Jésus sait que ses disciples se sentent très tristes parce qu'il leur a dit qu'il s'en va.</w:t>
      </w:r>
    </w:p>
    <w:p>
      <w:pPr/>
      <w:r>
        <w:rPr>
          <w:lang w:val="fr_FR" w:bidi="fr_FR"/>
        </w:rPr>
      </w:r>
      <w:r>
        <w:rPr>
          <w:lang w:val="fr_FR" w:bidi="fr_FR"/>
        </w:rPr>
        <w:t>Arrêtez-vous et discutez de cette question en groupe : dans votre culture, comment parlez-vous d'une personne qui est très triste ? Mettez cet enregistrement en pause ici.</w:t>
      </w:r>
    </w:p>
    <w:p>
      <w:pPr/>
      <w:r>
        <w:rPr>
          <w:lang w:val="fr_FR" w:bidi="fr_FR"/>
        </w:rPr>
      </w:r>
      <w:r>
        <w:rPr>
          <w:lang w:val="fr_FR" w:bidi="fr_FR"/>
        </w:rPr>
        <w:t>Jésus dit « en vérité, je vous le dis » ou « Je vous le dis en vérité ». Il veut que les disciples écoutent attentivement ce qu'il va dire ensuite, parce que c'est vrai et important. Même s'il vient de prophétiser des choses très tristes pour les disciples, il dit qu'il est préférable pour eux qu'il s'en aille.</w:t>
      </w:r>
    </w:p>
    <w:p>
      <w:pPr/>
      <w:r>
        <w:rPr>
          <w:lang w:val="fr_FR" w:bidi="fr_FR"/>
        </w:rPr>
      </w:r>
      <w:r>
        <w:rPr>
          <w:lang w:val="fr_FR" w:bidi="fr_FR"/>
        </w:rPr>
        <w:t>Arrêtez-vous ici et discutez de cette question en groupe : dans votre culture, comment un chef ou un enseignant montre-t-il que ce qu'il est sur le point de dire est très important et que les gens devraient écouter attentivement ? Mettez cet enregistrement en pause ici.</w:t>
      </w:r>
    </w:p>
    <w:p>
      <w:pPr/>
      <w:r>
        <w:rPr>
          <w:lang w:val="fr_FR" w:bidi="fr_FR"/>
        </w:rPr>
      </w:r>
      <w:r>
        <w:rPr>
          <w:lang w:val="fr_FR" w:bidi="fr_FR"/>
        </w:rPr>
        <w:t>Jésus dit « si je ne m'en vais pas », le Secours, ou Défenseur, ne viendra pas à eux, mais « si je m'en vais, je l'enverrai vers vous ». Il utilise le mot « si » de la même manière qu'il l'a utilisé dans le passage précédent. Cela ne signifie pas qu'il pourrait ne pas s'en aller. Il s'en ira certainement, mais quand il le fera, il enverra le Secours à ses disciples et cela sera mieux pour eux. Quand Jésus était sur la terre, il ne pouvait être que dans un seul lieu à la fois comme toutes les autres personnes. Quand Jésus retournera vers son Père, le Saint-Esprit sera avec tous les disciples tout le temps, où qu'ils soient.</w:t>
      </w:r>
    </w:p>
    <w:p>
      <w:pPr/>
      <w:r>
        <w:rPr>
          <w:lang w:val="fr_FR" w:bidi="fr_FR"/>
        </w:rPr>
      </w:r>
      <w:r>
        <w:rPr>
          <w:lang w:val="fr_FR" w:bidi="fr_FR"/>
        </w:rPr>
        <w:t>Quand le Secours viendra, il convaincra le monde, c'est-à-dire montrera au monde qu'ils ont tort, au sujet du péché, de la justice et du jugement. Il prouvera aux gens du monde qu'ils pèchent en refusant de croire en Jésus. Il montrera aux gens que Jésus était juste, c'est-à-dire en droite relation avec Dieu, parce que Jésus ira vers le Père, ce qui prouve qu'il est innocent et que le Père l'accepte. Cela pourrait aussi signifier que le Saint-Esprit montrera au monde qu'ils ne peuvent être justes avec Dieu qu'en croyant en Jésus. Quand Jésus dit que ses disciples ne le verront plus, il parle probablement du moment où il montera aux cieux dans son nouveau corps après que Dieu l'ait ressuscité de la mort à la vie. Puisque Jésus ne sera plus sur terre pour enseigner les gens, c'est le Saint-Esprit qui les enseignera. Le Saint-Esprit montrera au monde qu'ils ont jugé Jésus de manière incorrecte. Quand Jésus montera vers le Père dans les cieux, le Saint-Esprit prouvera que Jésus était innocent et que Dieu a jugé coupable Satan, le chef du monde.</w:t>
      </w:r>
    </w:p>
    <w:p>
      <w:pPr/>
      <w:r>
        <w:rPr>
          <w:lang w:val="fr_FR" w:bidi="fr_FR"/>
        </w:rPr>
      </w:r>
      <w:r>
        <w:rPr>
          <w:lang w:val="fr_FR" w:bidi="fr_FR"/>
        </w:rPr>
        <w:t>Arrêtez-vous et discutez de cette question en équipe : dans votre culture, qui aide les personnes qui ont une dispute entre eux ? Avez-vous une histoire au sujet d'un moment où quelqu'un a accusé une autre personne d'avoir mal agi et a donné la preuve de ce qu'il a dit ? Mettez cet enregistrement en pause ici.</w:t>
      </w:r>
    </w:p>
    <w:p>
      <w:pPr/>
      <w:r>
        <w:rPr>
          <w:lang w:val="fr_FR" w:bidi="fr_FR"/>
        </w:rPr>
      </w:r>
      <w:r>
        <w:rPr>
          <w:lang w:val="fr_FR" w:bidi="fr_FR"/>
        </w:rPr>
        <w:t>Jésus dit qu'il a beaucoup plus de choses à dire aux disciples, mais ils ne peuvent pas les supporter à l'heure actuelle. Il veut probablement dire qu'ils ne peuvent pas comprendre tout ce qu'il pourrait leur dire à ce moment-là. Quand l'Esprit de vérité, c'est-à-dire le Secours, viendra, il fera en sorte que les disciples comprennent mieux la vérité communiquée par Dieu. L'Esprit ne leur enseignera pas ses propres idées. Il ne leur enseignera que ce que Jésus et le Père lui disent. Il parlera aux disciples au sujet de choses qui se produiront dans l'avenir. L'Esprit glorifiera Jésus parce qu'il acceptera les paroles de Jésus et les dira aux disciples. Tout ce que Dieu le Père a appartient aussi à Jésus. Voilà pourquoi Jésus dit que l'Esprit acceptera ses paroles et les dira aux disciples.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16.1–15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avertit ses disciples qu'un moment vient où les chefs religieux juifs ne leur permettront plus d'entrer dans les synagogues pour adorer. De plus, les gens tueront les disciples et penseront qu'ils font plaisir à Dieu. Ils feront ces choses parce qu'ils ne connaissent pas son Père, ni Jésus. Il les avertit au sujet de ces choses pour que quand elles se produiront, les disciples se souviennent qu'il le leur a déjà dit.</w:t>
      </w:r>
    </w:p>
    <w:p>
      <w:pPr/>
      <w:r>
        <w:rPr>
          <w:lang w:val="fr_FR" w:bidi="fr_FR"/>
        </w:rPr>
      </w:r>
      <w:r>
        <w:rPr>
          <w:b/>
          <w:lang w:val="fr_FR" w:bidi="fr_FR"/>
        </w:rPr>
        <w:t>Dans la deuxième partie :</w:t>
      </w:r>
      <w:r>
        <w:rPr>
          <w:lang w:val="fr_FR" w:bidi="fr_FR"/>
        </w:rPr>
        <w:t xml:space="preserve"> Jésus dit aux disciples qu'il va vers le Père même si aucun des disciples ne lui a demandé où il va. Il sait qu'ils sont remplis de chagrin parce qu'il leur a dit qu'il s'en va, mais il dit qu'il est préférable pour eux qu'il s'en aille. Quand il s'en ira, il leur enverra le Secours, ou Défenseur. Le Défenseur convaincra le monde qu'il a tort concernant le péché et la justice et le jugement parce que Jésus va vers le Père et que Dieu juge Satan coupable.</w:t>
      </w:r>
    </w:p>
    <w:p>
      <w:pPr/>
      <w:r>
        <w:rPr>
          <w:lang w:val="fr_FR" w:bidi="fr_FR"/>
        </w:rPr>
      </w:r>
      <w:r>
        <w:rPr>
          <w:b/>
          <w:lang w:val="fr_FR" w:bidi="fr_FR"/>
        </w:rPr>
        <w:t>Dans la troisième partie :</w:t>
      </w:r>
      <w:r>
        <w:rPr>
          <w:lang w:val="fr_FR" w:bidi="fr_FR"/>
        </w:rPr>
        <w:t xml:space="preserve"> Jésus dit qu'il y a beaucoup plus qu'il aimerait pouvoir en dire à ses disciples, mais que cela serait plus que ce qu'ils ne peuvent comprendre. Quand l'Esprit de vérité viendra, il fera en sorte que les disciples comprennent toute la vérité que Jésus veut qu'ils connaissent. L'Esprit ne dira pas ses propres idées aux disciples. Il ne dira que ce qu'il entend de la part de Jésus. Il leur parlera de choses qui se produiront dans l'avenir. Il apportera l'honneur à Jésus en acceptant les paroles de Jésus et en les disant aux disciples. Tout ce que le Père a appartient à Jésus. Et tout ce que le Père donne à Jésus, Jésus le donnera à l'Esprit, et l'Esprit le donnera aux disciples.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des disciples de Jésus (Judas a déjà quitté le groupe)</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Les personnes qui détestent les disciples</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Saint-Esprit (aussi appelé le Défenseur, ou le Secours ou l'Esprit de vérité)</w:t>
      </w:r>
    </w:p>
    <w:p>
      <w:pPr/>
      <w:r>
        <w:rPr>
          <w:lang w:val="fr_FR" w:bidi="fr_FR"/>
        </w:rPr>
      </w:r>
      <w:r>
        <w:rPr>
          <w:lang w:val="fr_FR" w:bidi="fr_FR"/>
        </w:rPr>
        <w:t>En groupe, prêtez attention à ces parties du cadre du passage :</w:t>
      </w:r>
    </w:p>
    <w:p>
      <w:pPr/>
      <w:r>
        <w:rPr>
          <w:lang w:val="fr_FR" w:bidi="fr_FR"/>
        </w:rPr>
      </w:r>
      <w:r>
        <w:rPr>
          <w:lang w:val="fr_FR" w:bidi="fr_FR"/>
        </w:rPr>
        <w:t>Ce passage a lieu dans la chambre haute de la maison où Jésus et ses disciples mangent la fête de la Pâque. Jésus et ses disciples sont couchés autour d'une table avec de la nourriture dessus, y compris le pain et le vin. Ce passage tout entier se déroule dans ce lieu et Jésus enseigne à ses disciples, mais il pourrait être utile de représenter ce qu'il leur dit. Jésus et les disciples pourraient encore continuer à manger et à boire pendant qu'il leur parle.</w:t>
      </w:r>
    </w:p>
    <w:p>
      <w:pPr/>
      <w:r>
        <w:rPr>
          <w:lang w:val="fr_FR" w:bidi="fr_FR"/>
        </w:rPr>
      </w:r>
      <w:r>
        <w:rPr>
          <w:lang w:val="fr_FR" w:bidi="fr_FR"/>
        </w:rPr>
        <w:t>Jésus dit : « Je vous ai dit ces choses pour que vous ne tombiez pas » en référence aux choses qu'il leur a dites dans le passage précédent. Il leur y avait dit qu'il est la vigne et qu'ils sont les branches. Ils doivent rester connectés à lui pour ne pas être coupés. Il les a aussi avertis que le monde les haïrait comme il l'a haï. Et il a promis de leur envoyer le Défenseur, ou le Secours. Il leur a dit toutes ces choses pour qu'ils ne tombent pas.</w:t>
      </w:r>
    </w:p>
    <w:p>
      <w:pPr/>
      <w:r>
        <w:rPr>
          <w:lang w:val="fr_FR" w:bidi="fr_FR"/>
        </w:rPr>
      </w:r>
      <w:r>
        <w:rPr>
          <w:lang w:val="fr_FR" w:bidi="fr_FR"/>
        </w:rPr>
        <w:t>Jésus dit que les chefs religieux mettront les disciples hors de la synagogue. Il sera utile de montrer les chefs en train de garder les disciples hors du bâtiment, et aussi le fait qu'ils les rejettent et qu'ils disent aux autres membres de la synagogue de les rejeter aussi. Le peuple juif qui rejette Jésus rejettera aussi les disciples. Les disciples perdront donc leurs communautés.</w:t>
      </w:r>
    </w:p>
    <w:p>
      <w:pPr/>
      <w:r>
        <w:rPr>
          <w:lang w:val="fr_FR" w:bidi="fr_FR"/>
        </w:rPr>
      </w:r>
      <w:r>
        <w:rPr>
          <w:lang w:val="fr_FR" w:bidi="fr_FR"/>
        </w:rPr>
        <w:t xml:space="preserve">Jésus dit qu'ils feront ces choses parce qu'ils ne connaissent pas le Père ou Jésus. Le mot « connaître » ici signifie qu'ils n'ont jamais connu le Père ou Jésus, et c'est une façon de connaître quelqu'un de près à travers une relation avec lui. </w:t>
      </w:r>
    </w:p>
    <w:p>
      <w:pPr/>
      <w:r>
        <w:rPr>
          <w:lang w:val="fr_FR" w:bidi="fr_FR"/>
        </w:rPr>
      </w:r>
      <w:r>
        <w:rPr>
          <w:lang w:val="fr_FR" w:bidi="fr_FR"/>
        </w:rPr>
        <w:t>Arrêtez-vous ici et discutez de cette question en équipe : comment votre culture montre-t-elle la différence entre connaître des informations et connaître les personnes avec lesquelles vous avez une relation, comme des amis proches et les membres de la famille ? Mettez cet enregistrement en pause ici.</w:t>
      </w:r>
    </w:p>
    <w:p>
      <w:pPr/>
      <w:r>
        <w:rPr>
          <w:lang w:val="fr_FR" w:bidi="fr_FR"/>
        </w:rPr>
      </w:r>
      <w:r>
        <w:rPr>
          <w:lang w:val="fr_FR" w:bidi="fr_FR"/>
        </w:rPr>
        <w:t xml:space="preserve">Jésus dit « en fait » ou « en plus » pour souligner le fait que les gens feront plus que simplement les jeter hors des synagogues et d'arrêter de communier avec eux. Les gens tueront même les disciples et penseront qu'ils font plaisir à Dieu. Vous voudrez montrer que les gens croient qu'ils ont fait quelque chose de bon qui plaît à Dieu après qu'ils aient tué un disciple. </w:t>
      </w:r>
    </w:p>
    <w:p>
      <w:pPr/>
      <w:r>
        <w:rPr>
          <w:lang w:val="fr_FR" w:bidi="fr_FR"/>
        </w:rPr>
      </w:r>
      <w:r>
        <w:rPr>
          <w:lang w:val="fr_FR" w:bidi="fr_FR"/>
        </w:rPr>
        <w:t>Après que Jésus ait dit aux disciples qu'il va vers le Père, ils sont remplis de chagrin. Le chagrin des disciples est très fort. Jésus dit que les disciples sont « pleins de chagrin » ou « pleins de tristesse » et il veut dire qu'ils sont si tristes qu'ils ne pourraient pas être plus tristes qu'ils ne le sont.</w:t>
      </w:r>
    </w:p>
    <w:p>
      <w:pPr/>
      <w:r>
        <w:rPr>
          <w:lang w:val="fr_FR" w:bidi="fr_FR"/>
        </w:rPr>
      </w:r>
      <w:r>
        <w:rPr>
          <w:lang w:val="fr_FR" w:bidi="fr_FR"/>
        </w:rPr>
        <w:t>Arrêtez-vous et discutez de cette question en groupe : dans votre culture, comment parlez-vous d'une personne qui est si triste qu'elle ne pourrait pas être plus triste qu'elle ne l'est à ce moment ? Mettez cet enregistrement en pause ici.</w:t>
      </w:r>
    </w:p>
    <w:p>
      <w:pPr/>
      <w:r>
        <w:rPr>
          <w:lang w:val="fr_FR" w:bidi="fr_FR"/>
        </w:rPr>
      </w:r>
      <w:r>
        <w:rPr>
          <w:lang w:val="fr_FR" w:bidi="fr_FR"/>
        </w:rPr>
        <w:t>Jésus dit « En vérité, je vous le dis » pour montrer aux disciples que ce qu'il va dire ensuite est très important et qu'ils devraient écouter attentivement. Traduisez cette expression de la même manière que vous l'avez traduite précédemment quand Jésus utilise cette expression.</w:t>
      </w:r>
    </w:p>
    <w:p>
      <w:pPr/>
      <w:r>
        <w:rPr>
          <w:lang w:val="fr_FR" w:bidi="fr_FR"/>
        </w:rPr>
      </w:r>
      <w:r>
        <w:rPr>
          <w:lang w:val="fr_FR" w:bidi="fr_FR"/>
        </w:rPr>
        <w:t>Arrêtez-vous et discutez de cette question en groupe : dans votre culture, que dit un chef ou un enseignant pour montrer que ce qu'il va dire ensuite est très important et que les gens devraient écouter attentivement ? Mettez cet enregistrement en pause ici.</w:t>
      </w:r>
    </w:p>
    <w:p>
      <w:pPr/>
      <w:r>
        <w:rPr>
          <w:lang w:val="fr_FR" w:bidi="fr_FR"/>
        </w:rPr>
      </w:r>
      <w:r>
        <w:rPr>
          <w:lang w:val="fr_FR" w:bidi="fr_FR"/>
        </w:rPr>
        <w:t>Jésus dit que le Défenseur montrera au monde qu'ils ont tort au sujet du péché, de la justice et du jugement. Rappelez-vous que le Défenseur est le Saint-Esprit et qu'il n'a pas de corps et qu'il ne parle généralement pas avec une voix que les gens peuvent entendre avec leurs oreilles. Vous devrez réfléchir attentivement à la façon de montrer que l'esprit révèle aux gens qu'ils ont tort. Vous voudrez aussi montrer que Jésus est monté aux cieux pour être avec son Père parce que c'est la preuve que le monde avait tort au sujet du péché, de la justice et du jugement.</w:t>
      </w:r>
    </w:p>
    <w:p>
      <w:pPr/>
      <w:r>
        <w:rPr>
          <w:lang w:val="fr_FR" w:bidi="fr_FR"/>
        </w:rPr>
      </w:r>
      <w:r>
        <w:rPr>
          <w:lang w:val="fr_FR" w:bidi="fr_FR"/>
        </w:rPr>
        <w:t>Jésus dit aux disciples que l'Esprit de vérité ne parlera pas de son propre chef, mais leur dira ce qu'il entend de la part de Jésus. Jésus dit aux disciples que tout ce que le Père possède lui appartient aussi et que l'Esprit acceptera ce que Jésus lui dit et le partagera avec les disciples. Jésus veut que les disciples comprennent que le Père, le Fils et le Saint-Esprit sont unis. Tout ce que l'Esprit enseignera aux disciples vient de Jésus et du Père.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16.1–15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des disciples de Jésus (Judas a déjà quitté le groupe)</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Les personnes qui détestent les disciples</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Saint-Esprit (aussi appelé le Défenseur, ou le Secours ou l'Esprit de vérité)</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Jésus dit que les chefs religieux mettront les disciples hors de la synagogue.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disciple : « Que ressentez-vous ou que pensez-vous ? » La personne pourrait répondre des choses comme : « Je ne peux pas croire qu'ils nous mettront hors de la synagogue alors que nous croyons ce que les prophètes nous ont dit de croire ! Nous appartenons à la synagogue plus qu'eux ! » ou « Où adorerons-nous si nous ne pouvons pas entrer dans les synagogues ? » ou « À quoi ressemblera la vie quand nos amis et nos voisins ne nous incluront plus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qu'un moment vient où les gens tueront les disciples et penseront faire plaisir à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disciple : « Que ressentez-vous ou que pensez-vous ? » La personne pourrait répondre des choses comme : « J'ai peur ! Si les gens ne croient même pas qu'il est mal de nous tuer, et s'ils croient qu'ils font plaisir à Dieu, rien ne les arrêtera », ou « Où serons-nous en sécurité si les gens pensent qu'ils servent Dieu en nous tuant ? » ou « Comment puis-je protéger ma famille ? Si les gens me tuent, peut-être qu'ils tueront aussi ma famille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parce qu'il leur a dit qu'il va vers le Père, les disciples sont remplis de chagrin.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disciple : « Que ressentez-vous ou que pensez-vous ? » La personne pourrait répondre des choses comme : « Être avec Jésus ces trois dernières années a été si enthousiasmant et si réconfortant. Il me manquera tellement ! » ou « Jésus est si sage, et j'ai beaucoup appris de sa part. Je ne me sens pas prêt à vivre sans son aide », ou « Quand Jésus partira, les gens tourneront leur haine vers moi. Je serai seul et effrayé.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le Défenseur montrera au monde qu'ils ont tort au sujet du péché, de la justice et du jugement parce que Jésus va vers le Père, où les disciples ne le verront plus.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disciple : « Que ressentez-vous ou que pensez-vous ? » La personne pourrait répondre des choses comme : « Comment Jésus ira-t-il vers le Père dans les cieux ? » ou « Les gens croiront-ils enfin ce que Jésus a enseigné à son sujet même quand ils verront que Dieu l'accepte ? » ou « Je me demande pourquoi les gens nous haïront encore après que Dieu ait jugé Satan coupable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disciples que l'Esprit de vérité ne parlera pas de son propre chef, mais leur dira ce qu'il entend de la part de Jésus. Jésus dit aux disciples que tout ce que le Père a lui appartient et l'Esprit acceptera ce que Jésus lui dit et le partagera avec les disciples. Jésus veut que les disciples comprennent que le Père, le Fils et le Saint-Esprit sont unis. Tout ce que l'Esprit enseignera aux disciples vient de Jésus et du Père.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disciple : « Que ressentez-vous ou que pensez-vous ? » La personne pourrait répondre des choses comme : « C'est un grand mystère ! Comment Jésus et le Père et le Saint-Esprit peuvent-ils être des personnes séparées, mais néanmoins unies de cette manière ? » ou « Je suis si étonné et reconnaissant que le Saint-Esprit nous dise la vérité qu'il entend de la part de Jésus et du Père ! » ou « Je suis si soulagé qu'après que Jésus soit parti, nous ne serons pas vraiment seuls parce qu'il nous enverra l'Esprit de vérité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16.1–15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Quand Jésus dit : « </w:t>
      </w:r>
      <w:r>
        <w:rPr>
          <w:b/>
          <w:lang w:val="fr_FR" w:bidi="fr_FR"/>
        </w:rPr>
        <w:t>Je vous ai dit cela</w:t>
      </w:r>
      <w:r>
        <w:rPr>
          <w:lang w:val="fr_FR" w:bidi="fr_FR"/>
        </w:rPr>
        <w:t xml:space="preserve"> pour que vous ne </w:t>
      </w:r>
      <w:r>
        <w:rPr>
          <w:b/>
          <w:lang w:val="fr_FR" w:bidi="fr_FR"/>
        </w:rPr>
        <w:t>tombiez pas</w:t>
      </w:r>
      <w:r>
        <w:rPr>
          <w:lang w:val="fr_FR" w:bidi="fr_FR"/>
        </w:rPr>
        <w:t xml:space="preserve"> », « cela » fait référence à ce qu'il vient de leur dire au sujet de la façon dont le monde les haïra parce qu'ils lui appartiennent. « Tomber » signifie arrêter de croire la vérité au sujet de Jésus. L'expression : « Je vous ai dit cela » apparaît aussi dans deux passages précédents. Traduisez « Je vous ai dit cela » de la même manière que vous l'avez traduit dans ces passages.</w:t>
      </w:r>
    </w:p>
    <w:p>
      <w:pPr/>
      <w:r>
        <w:rPr>
          <w:lang w:val="fr_FR" w:bidi="fr_FR"/>
        </w:rPr>
      </w:r>
      <w:r>
        <w:rPr>
          <w:lang w:val="fr_FR" w:bidi="fr_FR"/>
        </w:rPr>
        <w:t xml:space="preserve">Quand il dit : « </w:t>
      </w:r>
      <w:r>
        <w:rPr>
          <w:b/>
          <w:lang w:val="fr_FR" w:bidi="fr_FR"/>
        </w:rPr>
        <w:t>Ils</w:t>
      </w:r>
      <w:r>
        <w:rPr>
          <w:lang w:val="fr_FR" w:bidi="fr_FR"/>
        </w:rPr>
        <w:t xml:space="preserve"> vous mettront hors de la </w:t>
      </w:r>
      <w:r>
        <w:rPr>
          <w:b/>
          <w:lang w:val="fr_FR" w:bidi="fr_FR"/>
        </w:rPr>
        <w:t>synagogue</w:t>
      </w:r>
      <w:r>
        <w:rPr>
          <w:lang w:val="fr_FR" w:bidi="fr_FR"/>
        </w:rPr>
        <w:t xml:space="preserve"> », « ils » fait référence aux chefs religieux juifs. Être « mis hors de la synagogue » signifie qu'ils ne seraient pas autorisés à adorer avec le reste du peuple juif dans la synagogue et qu'ils ne seront pas autorisés à faire d'autres choses que les membres de la communauté font ensemble. Traduisez synagogue de la même manière que vous l'avez fait dans les passages précédents, et rappelez-vous que le mot </w:t>
      </w:r>
      <w:r>
        <w:rPr>
          <w:lang w:val="fr_FR" w:bidi="fr_FR"/>
        </w:rPr>
        <w:t>synagogue</w:t>
      </w:r>
      <w:r>
        <w:rPr>
          <w:lang w:val="fr_FR" w:bidi="fr_FR"/>
        </w:rPr>
        <w:t xml:space="preserve"> se trouve dans le Glossaire principal.</w:t>
      </w:r>
    </w:p>
    <w:p>
      <w:pPr/>
      <w:r>
        <w:rPr>
          <w:lang w:val="fr_FR" w:bidi="fr_FR"/>
        </w:rPr>
      </w:r>
      <w:r>
        <w:rPr>
          <w:lang w:val="fr_FR" w:bidi="fr_FR"/>
        </w:rPr>
        <w:t>Dans certaines traductions, Jésus dit : « l'</w:t>
      </w:r>
      <w:r>
        <w:rPr>
          <w:b/>
          <w:lang w:val="fr_FR" w:bidi="fr_FR"/>
        </w:rPr>
        <w:t>heure</w:t>
      </w:r>
      <w:r>
        <w:rPr>
          <w:lang w:val="fr_FR" w:bidi="fr_FR"/>
        </w:rPr>
        <w:t xml:space="preserve"> vient ». Il utilise le mot heure pour signifier le moment, comme dans « le moment vient ».</w:t>
      </w:r>
    </w:p>
    <w:p>
      <w:pPr/>
      <w:r>
        <w:rPr>
          <w:lang w:val="fr_FR" w:bidi="fr_FR"/>
        </w:rPr>
      </w:r>
      <w:r>
        <w:rPr>
          <w:lang w:val="fr_FR" w:bidi="fr_FR"/>
        </w:rPr>
        <w:t xml:space="preserve">Jésus dit qu'ils feront ces choses « parce qu'ils n'ont pas </w:t>
      </w:r>
      <w:r>
        <w:rPr>
          <w:b/>
          <w:lang w:val="fr_FR" w:bidi="fr_FR"/>
        </w:rPr>
        <w:t>connu le Père</w:t>
      </w:r>
      <w:r>
        <w:rPr>
          <w:lang w:val="fr_FR" w:bidi="fr_FR"/>
        </w:rPr>
        <w:t xml:space="preserve">, ni moi ». Le « Père » ici fait référence à Dieu. Utilisez le même mot pour Père ici que celui utilisé précédemment quand il est fait référence à Dieu. Le mot « connaître » ici signifie qu'ils n'ont jamais connu le Père ou Jésus, et c'est une façon de connaître quelqu'un de près à travers une relation avec lui. </w:t>
      </w:r>
    </w:p>
    <w:p>
      <w:pPr/>
      <w:r>
        <w:rPr>
          <w:lang w:val="fr_FR" w:bidi="fr_FR"/>
        </w:rPr>
      </w:r>
      <w:r>
        <w:rPr>
          <w:lang w:val="fr_FR" w:bidi="fr_FR"/>
        </w:rPr>
        <w:t xml:space="preserve">Jésus dit aux disciples de se </w:t>
      </w:r>
      <w:r>
        <w:rPr>
          <w:b/>
          <w:lang w:val="fr_FR" w:bidi="fr_FR"/>
        </w:rPr>
        <w:t>souvenir</w:t>
      </w:r>
      <w:r>
        <w:rPr>
          <w:lang w:val="fr_FR" w:bidi="fr_FR"/>
        </w:rPr>
        <w:t>, mais il ne veut pas dire qu'ils l'oublieront et se souviendront plus tard. Il leur dit de continuer à penser à ce qu'il a dit.</w:t>
      </w:r>
    </w:p>
    <w:p>
      <w:pPr/>
      <w:r>
        <w:rPr>
          <w:lang w:val="fr_FR" w:bidi="fr_FR"/>
        </w:rPr>
      </w:r>
      <w:r>
        <w:rPr>
          <w:lang w:val="fr_FR" w:bidi="fr_FR"/>
        </w:rPr>
        <w:t xml:space="preserve">Jésus dit qu'il va vers « </w:t>
      </w:r>
      <w:r>
        <w:rPr>
          <w:b/>
          <w:lang w:val="fr_FR" w:bidi="fr_FR"/>
        </w:rPr>
        <w:t>celui qui m'a envoyé</w:t>
      </w:r>
      <w:r>
        <w:rPr>
          <w:lang w:val="fr_FR" w:bidi="fr_FR"/>
        </w:rPr>
        <w:t xml:space="preserve"> », c'est-à-dire Dieu, le Père.</w:t>
      </w:r>
    </w:p>
    <w:p>
      <w:pPr/>
      <w:r>
        <w:rPr>
          <w:lang w:val="fr_FR" w:bidi="fr_FR"/>
        </w:rPr>
      </w:r>
      <w:r>
        <w:rPr>
          <w:lang w:val="fr_FR" w:bidi="fr_FR"/>
        </w:rPr>
        <w:t xml:space="preserve">Jésus dit « </w:t>
      </w:r>
      <w:r>
        <w:rPr>
          <w:b/>
          <w:lang w:val="fr_FR" w:bidi="fr_FR"/>
        </w:rPr>
        <w:t>si</w:t>
      </w:r>
      <w:r>
        <w:rPr>
          <w:lang w:val="fr_FR" w:bidi="fr_FR"/>
        </w:rPr>
        <w:t xml:space="preserve"> je ne m'en vais pas » et « </w:t>
      </w:r>
      <w:r>
        <w:rPr>
          <w:b/>
          <w:lang w:val="fr_FR" w:bidi="fr_FR"/>
        </w:rPr>
        <w:t>si</w:t>
      </w:r>
      <w:r>
        <w:rPr>
          <w:lang w:val="fr_FR" w:bidi="fr_FR"/>
        </w:rPr>
        <w:t xml:space="preserve"> je m'en vais ». Les deux fois, il utilise le mot « si » de la même manière qu'il l'a utilisé dans le passage précédent quand il parlait de quelque chose qui se produira certainement. Traduisez le mot « si » ici de la même manière que vous l'avez traduit dans le passage précédent quand il faisait référence à des choses qui allaient certainement se produire.</w:t>
      </w:r>
    </w:p>
    <w:p>
      <w:pPr/>
      <w:r>
        <w:rPr>
          <w:lang w:val="fr_FR" w:bidi="fr_FR"/>
        </w:rPr>
      </w:r>
      <w:r>
        <w:rPr>
          <w:lang w:val="fr_FR" w:bidi="fr_FR"/>
        </w:rPr>
        <w:t xml:space="preserve">Jésus dit que le </w:t>
      </w:r>
      <w:r>
        <w:rPr>
          <w:b/>
          <w:lang w:val="fr_FR" w:bidi="fr_FR"/>
        </w:rPr>
        <w:t>Secours</w:t>
      </w:r>
      <w:r>
        <w:rPr>
          <w:lang w:val="fr_FR" w:bidi="fr_FR"/>
        </w:rPr>
        <w:t>, c'est-à-dire l'</w:t>
      </w:r>
      <w:r>
        <w:rPr>
          <w:b/>
          <w:lang w:val="fr_FR" w:bidi="fr_FR"/>
        </w:rPr>
        <w:t>Esprit de vérité</w:t>
      </w:r>
      <w:r>
        <w:rPr>
          <w:lang w:val="fr_FR" w:bidi="fr_FR"/>
        </w:rPr>
        <w:t xml:space="preserve">, </w:t>
      </w:r>
      <w:r>
        <w:rPr>
          <w:b/>
          <w:lang w:val="fr_FR" w:bidi="fr_FR"/>
        </w:rPr>
        <w:t>convaincra</w:t>
      </w:r>
      <w:r>
        <w:rPr>
          <w:lang w:val="fr_FR" w:bidi="fr_FR"/>
        </w:rPr>
        <w:t xml:space="preserve"> le monde en ce qui concerne le péché, la justice et le jugement. Défenseur est un autre titre pour le Saint-Esprit parce qu'il soutient et défend les disciples de Jésus comme un secours légal pour une personne devant un tribunal. L'Esprit de vérité est aussi un titre pour le Saint-Esprit parce qu'il dit la vérité au sujet de Dieu. Le mot convaincre signifie déclarer que quelqu'un a tort au sujet de quelque chose avec la preuve qu'il a tort. Ici, le Saint-Esprit déclare que les gens ont tort au sujet du péché, de la justice et du jugement, et il prouve qu'ils ont tort. Le mot </w:t>
      </w:r>
      <w:r>
        <w:rPr>
          <w:lang w:val="fr_FR" w:bidi="fr_FR"/>
        </w:rPr>
        <w:t>convaincre</w:t>
      </w:r>
      <w:r>
        <w:rPr>
          <w:lang w:val="fr_FR" w:bidi="fr_FR"/>
        </w:rPr>
        <w:t xml:space="preserve"> se trouve dans le glossaire principal.</w:t>
      </w:r>
    </w:p>
    <w:p>
      <w:pPr/>
      <w:r>
        <w:rPr>
          <w:lang w:val="fr_FR" w:bidi="fr_FR"/>
        </w:rPr>
      </w:r>
      <w:r>
        <w:rPr>
          <w:lang w:val="fr_FR" w:bidi="fr_FR"/>
        </w:rPr>
        <w:t xml:space="preserve">Jésus dit qu'il veut en dire plus aux disciples, mais ils ne peuvent pas le </w:t>
      </w:r>
      <w:r>
        <w:rPr>
          <w:b/>
          <w:lang w:val="fr_FR" w:bidi="fr_FR"/>
        </w:rPr>
        <w:t>supporter</w:t>
      </w:r>
      <w:r>
        <w:rPr>
          <w:lang w:val="fr_FR" w:bidi="fr_FR"/>
        </w:rPr>
        <w:t xml:space="preserve"> maintenant. Supporter quelque chose signifie porter le poids de quelque chose ou endurer quelque chose. Jésus pourrait vouloir dire que les disciples ne peuvent pas encore comprendre tout ce qu'il veut leur dire ou qu'il serait trop triste ou trop effrayant pour eux de tout savoir jusqu'à ce qu'il envoie le Saint-Esprit pour les aider.</w:t>
      </w:r>
    </w:p>
    <w:p>
      <w:pPr/>
      <w:r>
        <w:rPr>
          <w:lang w:val="fr_FR" w:bidi="fr_FR"/>
        </w:rPr>
      </w:r>
      <w:r>
        <w:rPr>
          <w:lang w:val="fr_FR" w:bidi="fr_FR"/>
        </w:rPr>
        <w:t xml:space="preserve">Jésus dit que l'Esprit de vérité le </w:t>
      </w:r>
      <w:r>
        <w:rPr>
          <w:b/>
          <w:lang w:val="fr_FR" w:bidi="fr_FR"/>
        </w:rPr>
        <w:t>glorifiera</w:t>
      </w:r>
      <w:r>
        <w:rPr>
          <w:lang w:val="fr_FR" w:bidi="fr_FR"/>
        </w:rPr>
        <w:t xml:space="preserve">. Glorifier quelqu'un est parler bien de quelqu'un ou lui rendre honneur. Traduisez ce mot de la même manière que vous l'avez traduit précédemment. </w:t>
      </w:r>
      <w:r>
        <w:rPr>
          <w:lang w:val="fr_FR" w:bidi="fr_FR"/>
        </w:rPr>
        <w:t>Glorifier</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16:16–24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16.16–24. Laissez entrer la parole de Dieu dans vos cœurs.</w:t>
      </w:r>
    </w:p>
    <w:p>
      <w:pPr/>
      <w:r>
        <w:rPr>
          <w:lang w:val="fr_FR" w:bidi="fr_FR"/>
        </w:rPr>
      </w:r>
      <w:r>
        <w:rPr>
          <w:lang w:val="fr_FR" w:bidi="fr_FR"/>
        </w:rPr>
        <w:t>Écoutez l'enregistrement de Jean 16.16–24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16.16–24 dans la traduction la plus facile à comprendre.</w:t>
      </w:r>
    </w:p>
    <w:p>
      <w:pPr/>
      <w:r>
        <w:rPr>
          <w:lang w:val="fr_FR" w:bidi="fr_FR"/>
        </w:rPr>
      </w:r>
      <w:r>
        <w:rPr>
          <w:lang w:val="fr_FR" w:bidi="fr_FR"/>
        </w:rPr>
        <w:t>Jésus est encore en train de manger la fête de la Pâque dans la chambre haute d'une maison avec ses onze disciples après le départ de Judas. Il les enseigne toujours et les prépare parce qu'il mourra bientôt et Dieu le ressuscitera de nouveau à la vie trois jours plus tard.</w:t>
      </w:r>
    </w:p>
    <w:p>
      <w:pPr/>
      <w:r>
        <w:rPr>
          <w:lang w:val="fr_FR" w:bidi="fr_FR"/>
        </w:rPr>
      </w:r>
      <w:r>
        <w:rPr>
          <w:lang w:val="fr_FR" w:bidi="fr_FR"/>
        </w:rPr>
        <w:t>Jésus dit : « Dans un peu de temps, vous ne me verrez plus, et après un peu de temps, vous me verrez ». L'expression « un peu de temps » signifie un court temps : quelques jours ou quelques semaines. Jésus sait que les chefs religieux le feront crucifier le jour suivant et que Dieu le ressuscitera de nouveau à la vie trois jours après cela.</w:t>
      </w:r>
    </w:p>
    <w:p>
      <w:pPr/>
      <w:r>
        <w:rPr>
          <w:lang w:val="fr_FR" w:bidi="fr_FR"/>
        </w:rPr>
      </w:r>
      <w:r>
        <w:rPr>
          <w:lang w:val="fr_FR" w:bidi="fr_FR"/>
        </w:rPr>
        <w:t>Jésus a utilisé cette expression « un peu de temps » plusieurs fois dans l'Évangile de Jean. Une fois quand Jésus dit à la foule de personnes autour de lui qu'ils n'auraient la lumière que pour un peu plus de temps. Une autre fois après qu'il ait dit aux disciples que Judas le trahirait, il dit qu'il ne serait avec eux que pendant un peu plus longtemps. Il utilise aussi cette expression après avoir promis d'envoyer le Saint-Esprit, quand il leur a dit que bientôt le monde ne le verrait plus.</w:t>
      </w:r>
    </w:p>
    <w:p>
      <w:pPr/>
      <w:r>
        <w:rPr>
          <w:lang w:val="fr_FR" w:bidi="fr_FR"/>
        </w:rPr>
      </w:r>
      <w:r>
        <w:rPr>
          <w:lang w:val="fr_FR" w:bidi="fr_FR"/>
        </w:rPr>
        <w:t>Arrêtez-vous ici et discutez de cette question en groupe : comment votre culture parle-t-elle d'une courte période de temps qui n'est pas spécifique ? Mettez cet enregistrement en pause ici.</w:t>
      </w:r>
    </w:p>
    <w:p>
      <w:pPr/>
      <w:r>
        <w:rPr>
          <w:lang w:val="fr_FR" w:bidi="fr_FR"/>
        </w:rPr>
      </w:r>
      <w:r>
        <w:rPr>
          <w:lang w:val="fr_FR" w:bidi="fr_FR"/>
        </w:rPr>
        <w:t>Quand Jésus dit : « Dans un peu de temps, vous ne me verrez plus », il semble clair qu'il parle du moment qui vient bientôt où les chefs juifs le feront crucifier. Quand il dit : « après un peu de temps, vous me verrez », Jésus parle probablement du moment où Dieu le ressuscitera de la mort à la vie, trois jours après que les chefs juifs aient crucifié Jésus. Cependant, Jésus pourrait aussi être en train de parler des disciples qui le voient dans la personne et l'œuvre du Saint-Esprit quand il viendra après que Jésus soit monté aux cieux. Ou il pourrait parler de son retour final quand il jugerait le monde. Si possible, il sera préférable de traduire cela de manière à permettre à chacune de ces idées d'être possible. Il est aussi correct d'utiliser une expression qui signifie littéralement « dans un peu de temps » ou une courte période de temps.</w:t>
      </w:r>
    </w:p>
    <w:p>
      <w:pPr/>
      <w:r>
        <w:rPr>
          <w:lang w:val="fr_FR" w:bidi="fr_FR"/>
        </w:rPr>
      </w:r>
      <w:r>
        <w:rPr>
          <w:lang w:val="fr_FR" w:bidi="fr_FR"/>
        </w:rPr>
        <w:t>Les disciples sont confus au sujet de ce que dit Jésus. Ils se demandent donc les uns aux autres ce qu'il voulait dire quand il a dit « après un peu de temps, vous ne me verrez plus » et « après un peu de temps, vous me verrez » et « parce que je vais vers le Père ». Jésus avait dit « parce que je vais vers le Père » dans le passage précédent, mais les disciples font le lien en disant que la raison pour laquelle ils ne le verront pas dans un peu de temps est parce qu'il va vers Dieu le Père. Ils comprennent qu'il veut dire Dieu quand il dit « le Père », mais ils ont probablement encore du mal à comprendre comment Jésus établira son royaume en s'en allant vers le Père.</w:t>
      </w:r>
    </w:p>
    <w:p>
      <w:pPr/>
      <w:r>
        <w:rPr>
          <w:lang w:val="fr_FR" w:bidi="fr_FR"/>
        </w:rPr>
      </w:r>
      <w:r>
        <w:rPr>
          <w:lang w:val="fr_FR" w:bidi="fr_FR"/>
        </w:rPr>
        <w:t>Certaines traductions disent « Jésus a vu » tandis que d'autres disent « Jésus savait » qu'ils voulaient lui poser des questions au sujet de ce qu'il venait de dire. Il n'est pas clair si Jésus pouvait voir ou entendre les disciples se demander les uns aux autres au sujet de ses paroles ou s'il savait ce qu'ils disaient parce qu'il connaissait les pensées des gens. Il leur dit : « Vous demandez-vous les uns aux autres ce que j'ai voulu dire quand j'ai dit : "Dans un peu de temps, vous ne me verrez plus, et après un peu de temps, vous me verrez ? » C'est la troisième fois que cette expression est répétée dans ce passage.</w:t>
      </w:r>
    </w:p>
    <w:p>
      <w:pPr/>
      <w:r>
        <w:rPr>
          <w:lang w:val="fr_FR" w:bidi="fr_FR"/>
        </w:rPr>
      </w:r>
      <w:r>
        <w:rPr>
          <w:lang w:val="fr_FR" w:bidi="fr_FR"/>
        </w:rPr>
        <w:t xml:space="preserve">Comme il le fait souvent, Jésus répond à ce qui trouble les disciples plutôt qu'à leur question réelle. Il dit « en vérité, je vous le dis », qui est une expression qu'il utilise quand il veut que les disciples écoutent attentivement ce qu'il dit ensuite. Il dit « </w:t>
      </w:r>
      <w:r>
        <w:rPr>
          <w:b/>
          <w:lang w:val="fr_FR" w:bidi="fr_FR"/>
        </w:rPr>
        <w:t>Vous</w:t>
      </w:r>
      <w:r>
        <w:rPr>
          <w:lang w:val="fr_FR" w:bidi="fr_FR"/>
        </w:rPr>
        <w:t xml:space="preserve"> pleurerez et serez dans le deuil pendant que le monde se réjouit ». Le mot qu'il utilise pour « vous » souligne le contraste entre les disciples de Jésus et le monde. La réaction des disciples au fait de ne pas voir Jésus sera le contraire de la réaction du monde. Les mots qu'il utilise pour pleurer et faire le deuil font référence au fait de gémir ou pleurer à haute voix, qui étaient la coutume des personnes en deuil quand quelqu'un mourait en Israël à cette époque. Il dit ensuite la même chose avec des mots différents, en leur disant qu'ils seront très tristes, mais il le suit rapidement avec la promesse que leur tristesse se transformera en joie.</w:t>
      </w:r>
    </w:p>
    <w:p>
      <w:pPr/>
      <w:r>
        <w:rPr>
          <w:lang w:val="fr_FR" w:bidi="fr_FR"/>
        </w:rPr>
      </w:r>
      <w:r>
        <w:rPr>
          <w:lang w:val="fr_FR" w:bidi="fr_FR"/>
        </w:rPr>
        <w:t>Arrêtez-vous et discutez de cette question en groupe : partagez une histoire de votre culture au sujet d'un moment de grand deuil. Que font les gens dans votre culture quand ils font le deuil de quelque chose de très triste, comme la perte d'un enfant ou d'un parent ? Mettez cet enregistrement en pause ici.</w:t>
      </w:r>
    </w:p>
    <w:p>
      <w:pPr/>
      <w:r>
        <w:rPr>
          <w:lang w:val="fr_FR" w:bidi="fr_FR"/>
        </w:rPr>
      </w:r>
      <w:r>
        <w:rPr>
          <w:lang w:val="fr_FR" w:bidi="fr_FR"/>
        </w:rPr>
        <w:t>Ici, il passe au fait de partager une image qui aidera les disciples à comprendre le chagrin qu'ils auront quand ils ne le verront plus. Il compare leur chagrin à une femme enceinte qui ressent de la douleur et de l'effroi quand le moment pour elle de donner naissance est venu. Elle ressent une grande douleur et de la terreur à ce moment-là, mais dès qu'elle donne naissance à son bébé, elle ne pense plus à la douleur qu'elle a ressentie quelques instants auparavant, parce qu'elle est si heureuse d'apporter un bébé dans le monde. Il en est de même pour les disciples maintenant. Ils pleureront et seront dans le deuil quand ils ne verront plus Jésus, mais Jésus les console en promettant qu'il les verra de nouveau et ils se réjouiront alors. Parfois, les gens doivent avoir une grande souffrance avant de pouvoir avoir une grande joie. La même chose qui cause la tristesse peut plus tard causer de la joie. Jésus ajoute que personne ne détruira leur joie. Il ne veut pas dire qu'ils ne seront jamais de nouveau tristes, mais après sa résurrection, ils auront une joie profonde que le monde ne peut pas détruire.</w:t>
      </w:r>
    </w:p>
    <w:p>
      <w:pPr/>
      <w:r>
        <w:rPr>
          <w:lang w:val="fr_FR" w:bidi="fr_FR"/>
        </w:rPr>
      </w:r>
      <w:r>
        <w:rPr>
          <w:lang w:val="fr_FR" w:bidi="fr_FR"/>
        </w:rPr>
        <w:t>Arrêtez-vous et discutez de cette question en groupe : comment parlez-vous du moment juste avant qu'une femme ne donne naissance à son bébé ? Comment parlez-vous de ses sentiments à ce moment-là ? Pouvez-vous penser à d'autres situations où les gens ont une grande souffrance qui conduit à une grande joie ? Mettez cet enregistrement en pause ici.</w:t>
      </w:r>
    </w:p>
    <w:p>
      <w:pPr/>
      <w:r>
        <w:rPr>
          <w:lang w:val="fr_FR" w:bidi="fr_FR"/>
        </w:rPr>
      </w:r>
      <w:r>
        <w:rPr>
          <w:lang w:val="fr_FR" w:bidi="fr_FR"/>
        </w:rPr>
        <w:t>Arrêtez-vous et discutez de cette question en groupe : partagez une histoire de votre culture au sujet de quelqu'un qui est très heureux au sujet de quelque chose. Comment décrivez-vous leur bonheur ? Mettez cet enregistrement en pause ici.</w:t>
      </w:r>
    </w:p>
    <w:p>
      <w:pPr/>
      <w:r>
        <w:rPr>
          <w:lang w:val="fr_FR" w:bidi="fr_FR"/>
        </w:rPr>
      </w:r>
      <w:r>
        <w:rPr>
          <w:lang w:val="fr_FR" w:bidi="fr_FR"/>
        </w:rPr>
        <w:t>Jésus passe ensuite de nouveau au fait de dire aux disciples ce qui est sur le point d'arriver. Il dit que quand ce jour joyeux viendra, les disciples ne demanderont plus rien à Jésus. Le mot utilisé pour « demander » ici peut signifier poser une question, ou demander quelque chose à quelqu'un. Il dit ensuite « En vérité, je vous le dis », l'expression qu'il utilise quand il veut qu'ils écoutent attentivement. L'expression pourrait aussi marquer une différence dans le type de requête dont parle Jésus. Les disciples ne poseront plus de questions à Jésus parce qu'ils auront le Saint-Esprit pour les guider. Ils demanderont au Père les choses qu'ils veulent, et le Père donnera aux disciples tout ce qu'ils demandent au nom de Jésus, parce qu'ils sont unis à lui. Parce qu'ils sont unis à Jésus, ils demanderont les choses que lui désire, selon sa volonté à lui.</w:t>
      </w:r>
    </w:p>
    <w:p>
      <w:pPr/>
      <w:r>
        <w:rPr>
          <w:lang w:val="fr_FR" w:bidi="fr_FR"/>
        </w:rPr>
      </w:r>
      <w:r>
        <w:rPr>
          <w:lang w:val="fr_FR" w:bidi="fr_FR"/>
        </w:rPr>
        <w:t>Arrêtez-vous et discutez de cette question en groupe : partagez des histoires de votre culture dans lesquelles les gens posent une question à quelqu'un ou demandent à quelqu'un de leur donner quelque chose. Avez-vous différentes façons de parler de différents types de requêtes ? Mettez cet enregistrement en pause ici.</w:t>
      </w:r>
    </w:p>
    <w:p>
      <w:pPr/>
      <w:r>
        <w:rPr>
          <w:lang w:val="fr_FR" w:bidi="fr_FR"/>
        </w:rPr>
      </w:r>
      <w:r>
        <w:rPr>
          <w:lang w:val="fr_FR" w:bidi="fr_FR"/>
        </w:rPr>
        <w:t>Jésus dit que jusqu'à maintenant, les disciples n'ont rien demandé au Père au nom de Jésus, ou parce qu'ils sont ses disciples. Il leur dit de demander, et le mot qu'il utilise signifie demander de façon continue. Le Père leur donnera ce qu'ils demandent, pour que leur joie soit parfaite.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16.16–24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et onze de ses disciples mangent la fête de la Pâque dans la chambre haute d'une maison. Jésus dit à ses disciples que dans un peu de temps, ils ne le verront plus, et après un peu de temps, ils le verront de nouveau. Les disciples sont confus au sujet de ce qu'il veut dire. Ils se posent donc des questions les uns aux autres au sujet des expressions « dans un peu de temps » et « parce que je vais vers le Père ». Jésus dit : « Vous demandez-vous les uns aux autres ce que j'ai voulu dire quand j'ai dit "dans un peu de temps vous ne me verrez plus, puis vous me verrez de nouveau dans un peu plus longtemps" ? »</w:t>
      </w:r>
    </w:p>
    <w:p>
      <w:pPr/>
      <w:r>
        <w:rPr>
          <w:lang w:val="fr_FR" w:bidi="fr_FR"/>
        </w:rPr>
      </w:r>
      <w:r>
        <w:rPr>
          <w:b/>
          <w:lang w:val="fr_FR" w:bidi="fr_FR"/>
        </w:rPr>
        <w:t>Dans la deuxième partie :</w:t>
      </w:r>
      <w:r>
        <w:rPr>
          <w:lang w:val="fr_FR" w:bidi="fr_FR"/>
        </w:rPr>
        <w:t xml:space="preserve"> Jésus dit « en vérité, je vous le dis » et il partage une illustration pour aider les disciples à comprendre ce qu'il voulait dire. Il compare leur situation à celle d'une femme qui donne naissance à un bébé. La femme ressent une grande douleur et de l'effroi quand elle donne naissance, mais dès que le bébé est né, elle arrête de penser à la douleur parce qu'elle est si joyeuse d'avoir mis au monde un bébé. Tout comme elle, les disciples ont une grande tristesse maintenant, mais leur tristesse se transformera en joie quand ils verront de nouveau Jésus. Quand ce jour viendra, personne ne détruira leur joie.</w:t>
      </w:r>
    </w:p>
    <w:p>
      <w:pPr/>
      <w:r>
        <w:rPr>
          <w:lang w:val="fr_FR" w:bidi="fr_FR"/>
        </w:rPr>
      </w:r>
      <w:r>
        <w:rPr>
          <w:b/>
          <w:lang w:val="fr_FR" w:bidi="fr_FR"/>
        </w:rPr>
        <w:t>Dans la troisième partie :</w:t>
      </w:r>
      <w:r>
        <w:rPr>
          <w:lang w:val="fr_FR" w:bidi="fr_FR"/>
        </w:rPr>
        <w:t xml:space="preserve"> Jésus dit que quand ce jour joyeux viendra, les disciples ne poseront plus de questions à Jésus. Ils demanderont au Père les choses qu'ils veulent et le Père leur donnera tout ce qu'ils demandent parce qu'ils sont connectés à Jésus. Jusqu'à maintenant, ils n'ont pas demandé des choses au Père parce qu'ils sont connectés à Jésus, mais ils peuvent maintenant demander n'importe quoi et Dieu le leur donnera et leur joie sera complète.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de Jésus (Judas était déjà parti)</w:t>
      </w:r>
    </w:p>
    <w:p>
      <w:pPr>
        <w:pStyle w:val="ListBullet"/>
        <w:spacing w:line="240" w:lineRule="auto"/>
        <w:ind w:left="720"/>
      </w:pPr>
      <w:r>
        <w:rPr>
          <w:lang w:val="fr_FR" w:bidi="fr_FR"/>
        </w:rPr>
      </w:r>
      <w:r>
        <w:rPr>
          <w:lang w:val="fr_FR" w:bidi="fr_FR"/>
        </w:rPr>
        <w:t>Une femme qui donne naissance</w:t>
      </w:r>
    </w:p>
    <w:p>
      <w:pPr>
        <w:pStyle w:val="ListBullet"/>
        <w:spacing w:line="240" w:lineRule="auto"/>
        <w:ind w:left="720"/>
      </w:pPr>
      <w:r>
        <w:rPr>
          <w:lang w:val="fr_FR" w:bidi="fr_FR"/>
        </w:rPr>
      </w:r>
      <w:r>
        <w:rPr>
          <w:lang w:val="fr_FR" w:bidi="fr_FR"/>
        </w:rPr>
        <w:t>Un bébé</w:t>
      </w:r>
    </w:p>
    <w:p>
      <w:pPr>
        <w:pStyle w:val="ListBullet"/>
        <w:spacing w:line="240" w:lineRule="auto"/>
        <w:ind w:left="720"/>
      </w:pPr>
      <w:r>
        <w:rPr>
          <w:lang w:val="fr_FR" w:bidi="fr_FR"/>
        </w:rPr>
      </w:r>
      <w:r>
        <w:rPr>
          <w:lang w:val="fr_FR" w:bidi="fr_FR"/>
        </w:rPr>
        <w:t>Le monde</w:t>
      </w:r>
    </w:p>
    <w:p>
      <w:pPr>
        <w:pStyle w:val="ListBullet"/>
        <w:spacing w:line="240" w:lineRule="auto"/>
        <w:ind w:left="720"/>
      </w:pPr>
      <w:r>
        <w:rPr>
          <w:lang w:val="fr_FR" w:bidi="fr_FR"/>
        </w:rPr>
      </w:r>
      <w:r>
        <w:rPr>
          <w:lang w:val="fr_FR" w:bidi="fr_FR"/>
        </w:rPr>
        <w:t>Dieu le Père (mais il n'est pas vu)</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Jésus est encore dans la chambre haute en train de parler avec ses disciples. Il poursuit sa conversation avec eux, pour les préparer au moment où les chefs religieux le feront crucifier. Il dit aux disciples que dans « un peu de temps », ils ne le verront plus, et ensuite « après un peu de temps » ils le verront de nouveau. Jésus a utilisé cette expression « un peu de temps » plusieurs fois dans l'Évangile de Jean. Une fois quand Jésus dit à la foule de personnes autour de lui qu'ils n'auraient la lumière que pour un peu plus de temps. Une autre fois après qu'il ait dit aux disciples que Judas le trahirait, il dit qu'il ne serait avec eux que pendant un peu plus longtemps. Il utilise aussi cette expression après avoir promis d'envoyer le Saint-Esprit, quand il leur a dit que bientôt le monde ne le verrait plus. Peut-être qu'il veut souligner le fait que le moment triste dont il parle vient très bientôt, mais le moment joyeux vient aussi bientôt. </w:t>
      </w:r>
    </w:p>
    <w:p>
      <w:pPr/>
      <w:r>
        <w:rPr>
          <w:lang w:val="fr_FR" w:bidi="fr_FR"/>
        </w:rPr>
      </w:r>
      <w:r>
        <w:rPr>
          <w:lang w:val="fr_FR" w:bidi="fr_FR"/>
        </w:rPr>
        <w:t>Les disciples se demandent les uns aux autres ce que Jésus voulait dire quand il a dit : « Dans un peu de temps, vous ne me verrez plus, et après un peu de temps, vous me verrez » et pourquoi il dit : « parce que je vais vers le Père ». Ils ne posent pas ces questions à Jésus ; ils se les posent les uns aux autres. Peut-être commencent-ils à comprendre que parce que Jésus va vers le Père, ils ne le verront plus.</w:t>
      </w:r>
    </w:p>
    <w:p>
      <w:pPr/>
      <w:r>
        <w:rPr>
          <w:lang w:val="fr_FR" w:bidi="fr_FR"/>
        </w:rPr>
      </w:r>
      <w:r>
        <w:rPr>
          <w:lang w:val="fr_FR" w:bidi="fr_FR"/>
        </w:rPr>
        <w:t>Arrêtez-vous ici et discutez de cette question en équipe : comment les gens dans votre culture répondent-ils quand ils ne comprennent pas quelque chose que leur enseignant vient de leur enseigner ? Partagez une histoire au sujet d'un moment où cela s'est produit. Les gens ont-ils demandé directement au maître ce qu'il voulait dire, ou se sont-ils demandé les uns aux autres ce qu'il voulait dire ? Mettez cet enregistrement en pause ici.</w:t>
      </w:r>
    </w:p>
    <w:p>
      <w:pPr/>
      <w:r>
        <w:rPr>
          <w:lang w:val="fr_FR" w:bidi="fr_FR"/>
        </w:rPr>
      </w:r>
      <w:r>
        <w:rPr>
          <w:lang w:val="fr_FR" w:bidi="fr_FR"/>
        </w:rPr>
        <w:t>Jésus a vu, ou savait, qu'ils voulaient lui poser des questions au sujet de ces choses. Ils étaient tous assis ensemble à une table, mais il n'est pas dit qu'il les a entendus se poser des questions les uns aux autres. D'une manière ou d'une autre, il a vu, ou savait, qu'ils voulaient lui poser des questions au sujet de ces choses.</w:t>
      </w:r>
    </w:p>
    <w:p>
      <w:pPr/>
      <w:r>
        <w:rPr>
          <w:lang w:val="fr_FR" w:bidi="fr_FR"/>
        </w:rPr>
      </w:r>
      <w:r>
        <w:rPr>
          <w:lang w:val="fr_FR" w:bidi="fr_FR"/>
        </w:rPr>
        <w:t>Il dit aux disciples : « Vous pleurerez et ferez le deuil » en même temps que le monde se réjouit. Il décrit le genre de pleurs et de gémissements que faisaient les Israélites pour pleurer quand quelqu'un mourrait. Les disciples pleureront et feront le deuil, mais Jésus dit que le monde se réjouira. La réaction du monde sera opposée à la réaction des disciples.</w:t>
      </w:r>
    </w:p>
    <w:p>
      <w:pPr/>
      <w:r>
        <w:rPr>
          <w:lang w:val="fr_FR" w:bidi="fr_FR"/>
        </w:rPr>
      </w:r>
      <w:r>
        <w:rPr>
          <w:lang w:val="fr_FR" w:bidi="fr_FR"/>
        </w:rPr>
        <w:t>Il répète que les disciples seront affligés : « mais leur chagrin se changera en joie ». Le chagrin ne se transforme généralement pas en joie, mais Jésus partage une illustration qui les aide à comprendre ce qu'il dit. Le cadre ne change pas, mais il pourrait être utile de montrer d'une manière ou d'une autre l'illustration qu'il partage.</w:t>
      </w:r>
    </w:p>
    <w:p>
      <w:pPr/>
      <w:r>
        <w:rPr>
          <w:lang w:val="fr_FR" w:bidi="fr_FR"/>
        </w:rPr>
      </w:r>
      <w:r>
        <w:rPr>
          <w:lang w:val="fr_FR" w:bidi="fr_FR"/>
        </w:rPr>
        <w:t>Il dit qu'ils seront comme une femme au moment où elle donne naissance à son bébé. Elle éprouve de la douleur parce que son heure est venue. Cette expression « son heure est venue » fait référence au moment juste avant et pendant qu'elle donne naissance.</w:t>
      </w:r>
    </w:p>
    <w:p>
      <w:pPr/>
      <w:r>
        <w:rPr>
          <w:lang w:val="fr_FR" w:bidi="fr_FR"/>
        </w:rPr>
      </w:r>
      <w:r>
        <w:rPr>
          <w:lang w:val="fr_FR" w:bidi="fr_FR"/>
        </w:rPr>
        <w:t>Arrêtez-vous et discutez de cette question en groupe : comment votre culture parle-t-elle du moment peu de temps avant qu'une femme ne donne naissance quand elle a une grande douleur et elle sait qu'elle donnera bientôt naissance ? Mettez cet enregistrement en pause ici.</w:t>
      </w:r>
    </w:p>
    <w:p>
      <w:pPr/>
      <w:r>
        <w:rPr>
          <w:lang w:val="fr_FR" w:bidi="fr_FR"/>
        </w:rPr>
      </w:r>
      <w:r>
        <w:rPr>
          <w:lang w:val="fr_FR" w:bidi="fr_FR"/>
        </w:rPr>
        <w:t>Dès que le bébé de la femme est né, elle arrête de penser à la grande douleur qu'elle a endurée parce qu'elle est heureuse qu'elle ait mis un bébé au monde. Jésus dit que c'est à quoi cela ressemble pour les disciples. Ils sont maintenant très tristes, mais il les verra de nouveau et ils se réjouiront. En fait, la joie qu'ils auront sera une joie si profonde que personne ne pourra les empêcher d'être joyeux même quand des choses tristes se produiront encore.</w:t>
      </w:r>
    </w:p>
    <w:p>
      <w:pPr/>
      <w:r>
        <w:rPr>
          <w:lang w:val="fr_FR" w:bidi="fr_FR"/>
        </w:rPr>
      </w:r>
      <w:r>
        <w:rPr>
          <w:lang w:val="fr_FR" w:bidi="fr_FR"/>
        </w:rPr>
        <w:t>Arrêtez-vous ici et discutez de cette question en groupe : partagez une histoire de votre culture au sujet d'un moment où une personne ou un groupe de personnes a essayé d'empêcher une autre personne ou un groupe de personnes d'avoir de la joie. Mettez cet enregistrement en pause ici.</w:t>
      </w:r>
    </w:p>
    <w:p>
      <w:pPr/>
      <w:r>
        <w:rPr>
          <w:lang w:val="fr_FR" w:bidi="fr_FR"/>
        </w:rPr>
      </w:r>
      <w:r>
        <w:rPr>
          <w:lang w:val="fr_FR" w:bidi="fr_FR"/>
        </w:rPr>
        <w:t>Quand ce jour joyeux viendra, ils ne poseront plus de questions à Jésus. Cela pourrait signifier qu'ils ne poseront pas de questions à Jésus parce que le Saint-Esprit leur enseignera ce qu'ils doivent savoir, ou cela pourrait signifier qu'ils ne demanderont rien à Jésus. Il dit « en vérité, je vous le dis » pour souligner le fait qu'ils devraient écouter attentivement ce qu'il dit ensuite, parce que c'est vrai et important. Il dit que quand ce moment joyeux viendra, le Père lui-même, plutôt que Jésus, donnera aux disciples tout ce qu'ils demandent parce qu'ils sont en relation avec Jésus. Être en relation avec Jésus signifie qu'ils sont aussi en relation directe avec Dieu le Père.</w:t>
      </w:r>
    </w:p>
    <w:p>
      <w:pPr/>
      <w:r>
        <w:rPr>
          <w:lang w:val="fr_FR" w:bidi="fr_FR"/>
        </w:rPr>
      </w:r>
      <w:r>
        <w:rPr>
          <w:lang w:val="fr_FR" w:bidi="fr_FR"/>
        </w:rPr>
        <w:t>Jusqu'à maintenant, ils n'ont rien demandé au Père au nom de Jésus, ou parce qu'ils sont unis à lui, mais dans ce moment joyeux, Jésus dit qu'ils pourront demander n'importe quoi au Père et ils recevront ce qu'ils demandent, et leur joie sera complète ou pleine.</w:t>
      </w:r>
    </w:p>
    <w:p>
      <w:pPr/>
      <w:r>
        <w:rPr>
          <w:lang w:val="fr_FR" w:bidi="fr_FR"/>
        </w:rPr>
      </w:r>
      <w:r>
        <w:rPr>
          <w:lang w:val="fr_FR" w:bidi="fr_FR"/>
        </w:rPr>
        <w:t>Arrêtez-vous et discutez de cette question en groupe : partagez une histoire d'un moment où quelqu'un ou un groupe de personnes était si joyeux que leur joie était complètement pleine. Mettez cet enregistrement en pause ici.</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16.16–24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de Jésus (Judas était déjà parti)</w:t>
      </w:r>
    </w:p>
    <w:p>
      <w:pPr>
        <w:pStyle w:val="ListBullet"/>
        <w:spacing w:line="240" w:lineRule="auto"/>
        <w:ind w:left="720"/>
      </w:pPr>
      <w:r>
        <w:rPr>
          <w:lang w:val="fr_FR" w:bidi="fr_FR"/>
        </w:rPr>
      </w:r>
      <w:r>
        <w:rPr>
          <w:lang w:val="fr_FR" w:bidi="fr_FR"/>
        </w:rPr>
        <w:t>Une femme qui donne naissance</w:t>
      </w:r>
    </w:p>
    <w:p>
      <w:pPr>
        <w:pStyle w:val="ListBullet"/>
        <w:spacing w:line="240" w:lineRule="auto"/>
        <w:ind w:left="720"/>
      </w:pPr>
      <w:r>
        <w:rPr>
          <w:lang w:val="fr_FR" w:bidi="fr_FR"/>
        </w:rPr>
      </w:r>
      <w:r>
        <w:rPr>
          <w:lang w:val="fr_FR" w:bidi="fr_FR"/>
        </w:rPr>
        <w:t>Un bébé</w:t>
      </w:r>
    </w:p>
    <w:p>
      <w:pPr>
        <w:pStyle w:val="ListBullet"/>
        <w:spacing w:line="240" w:lineRule="auto"/>
        <w:ind w:left="720"/>
      </w:pPr>
      <w:r>
        <w:rPr>
          <w:lang w:val="fr_FR" w:bidi="fr_FR"/>
        </w:rPr>
      </w:r>
      <w:r>
        <w:rPr>
          <w:lang w:val="fr_FR" w:bidi="fr_FR"/>
        </w:rPr>
        <w:t>Le monde</w:t>
      </w:r>
    </w:p>
    <w:p>
      <w:pPr>
        <w:pStyle w:val="ListBullet"/>
        <w:spacing w:line="240" w:lineRule="auto"/>
        <w:ind w:left="720"/>
      </w:pPr>
      <w:r>
        <w:rPr>
          <w:lang w:val="fr_FR" w:bidi="fr_FR"/>
        </w:rPr>
      </w:r>
      <w:r>
        <w:rPr>
          <w:lang w:val="fr_FR" w:bidi="fr_FR"/>
        </w:rPr>
        <w:t>Le Père (mais il n'est pas visible)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est encore en train de manger la fête de la Pâque avec ses onze disciples dans la chambre haute d'une maison après que Judas soit parti pour le trahir. Ils sont allongés autour d'une table, en mangeant de la nourriture et en buvant du vin ensemble.</w:t>
      </w:r>
    </w:p>
    <w:p>
      <w:pPr/>
      <w:r>
        <w:rPr>
          <w:lang w:val="fr_FR" w:bidi="fr_FR"/>
        </w:rPr>
      </w:r>
      <w:r>
        <w:rPr>
          <w:lang w:val="fr_FR" w:bidi="fr_FR"/>
        </w:rPr>
        <w:t xml:space="preserve">Jésus dit : « Dans un peu de temps, vous ne me verrez plus, et après un peu de temps, vous me verrez ». </w:t>
      </w:r>
    </w:p>
    <w:p>
      <w:pPr/>
      <w:r>
        <w:rPr>
          <w:lang w:val="fr_FR" w:bidi="fr_FR"/>
        </w:rPr>
      </w:r>
      <w:r>
        <w:rPr>
          <w:lang w:val="fr_FR" w:bidi="fr_FR"/>
        </w:rPr>
        <w:t>Les disciples commencent à se demander les uns aux autres ce qu'il voulait dire quand il dit « dans un peu de temps vous ne me verrez plus, et après un peu de temps, vous me verrez » et « Parce que je vais vers le Père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l'un des disciples : « Que ressentez-vous ou que pensez-vous ? » La personne pourrait répondre des choses comme : « Je suis confus. Que veut dire Jésus quand il dit "dans un peu de temps" ? Parle-t-il de quelques heures, quelques jours ou quelques mois ? » ou « Juste avant cela, Jésus a dit qu'il va vers le Père et il dit maintenant que dans un peu de temps nous ne le verrons pas, mais après un peu de temps, nous le verrons. Est-ce parce qu'il va vers le Père que nous ne le verrons plus ? Mais s'il va vers le Père, comment le verrons-nous de nouveau après cela ? » ou « Quand toutes ces choses se produiront-elles ? Je suis si triste à l'idée de ne plus voir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disciples qu'en vérité, ils pleureront et feront le deuil pendant que le monde se réjouit. Ils seront affligés, mais leur chagrin se transformera en joie. Il partage ensuite l'illustration d'une femme qui donne naissance à un bébé qui a une grande douleur avant de donner naissance, mais qui, lorsqu'elle a son bébé, oublie sa douleur parce qu'elle a une grande joie d'avoir mis un bébé au monde.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La personne pourrait répondre des choses comme : « Pourquoi le monde se réjouira-t-il de quelque chose qui me fera pleurer et gémir ? » ou « Il est difficile d'imaginer des pleurs et des gémissements se transformer en joie » ou « L'illustration de Jésus m'aide à comprendre à quel point un chagrin profond peut se transformer en joie. Cela me donne de l'espérance de savoir que nous aurons le genre de joie qu'a une mère après avoir eu son bébé.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dit qu'il en est de même avec les disciples. Ils sont maintenant affligés, mais il les verra de nouveau et ensuite ils se réjouiront et personne ne leur enlevera leur joie.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La personne pourrait répondre des choses comme : « Je suis soulagé de savoir que nous ne serons pas affligés pour toujours », ou « Je suis si heureux d'entendre que nous verrons de nouveau Jésus et nous nous réjouirons », ou « La joie que nous aurons doit être très grande si personne ne pourra nous l'enlever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dit que quand ce jour joyeux viendra, les disciples ne demanderont plus rien à Jésus.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La personne pourrait répondre des choses comme : « Je me demande pourquoi nous ne demanderons plus rien à Jésus. N'aurons-nous pas plus de questions ? » ou « Je me demande si la chose qui nous apporte une grande joie répondra aussi à beaucoup de nos questions ? » ou « Je me demande si l'Esprit de vérité répondra à nos questions au lieu de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aux disciples : « En vérité, je vous le dis, le Père vous donnera tout ce que vous demanderez en mon nom. Jusqu'à maintenant, vous n'avez rien demandé en mon nom. Demandez et vous recevrez et votre joie sera complète.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La personne pourrait répondre des choses comme : « Je suis étonné que le Père nous donnera tout ce que nous demanderons du fait d'être unis à Jésus », ou « Je me demande si le Père nous donnera tout ce que nous demanderons parce que quand nous sommes unis à Jésus, nous demanderons le genre de choses que Jésus demanderait ? » ou « Je peux imaginer à quel point ma joie sera grande quand le Père me donnera ce que je demande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16.16–24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que </w:t>
      </w:r>
      <w:r>
        <w:rPr>
          <w:b/>
          <w:lang w:val="fr_FR" w:bidi="fr_FR"/>
        </w:rPr>
        <w:t>dans un peu de temps</w:t>
      </w:r>
      <w:r>
        <w:rPr>
          <w:lang w:val="fr_FR" w:bidi="fr_FR"/>
        </w:rPr>
        <w:t>, les disciples ne le verront plus et ensuite « dans un peu de temps », ils le verront. Cette expression « dans un peu de temps » signifie un court temps, mais n'est pas spécifique. Cette expression « un peu de temps » apparaît plusieurs fois dans l'Évangile de Jean. Utilisez le même mot ou la même expression pour « un peu de temps » tout au long de ce passage.</w:t>
      </w:r>
    </w:p>
    <w:p>
      <w:pPr/>
      <w:r>
        <w:rPr>
          <w:lang w:val="fr_FR" w:bidi="fr_FR"/>
        </w:rPr>
      </w:r>
      <w:r>
        <w:rPr>
          <w:lang w:val="fr_FR" w:bidi="fr_FR"/>
        </w:rPr>
        <w:t>Arrêtez-vous ici et discutez en groupe du mot ou du groupe de mots que vous utiliserez pour « un peu de temps ». Mettez cet enregistrement en pause ici.</w:t>
      </w:r>
    </w:p>
    <w:p>
      <w:pPr/>
      <w:r>
        <w:rPr>
          <w:lang w:val="fr_FR" w:bidi="fr_FR"/>
        </w:rPr>
      </w:r>
      <w:r>
        <w:rPr>
          <w:lang w:val="fr_FR" w:bidi="fr_FR"/>
        </w:rPr>
        <w:t xml:space="preserve">Jésus dit « </w:t>
      </w:r>
      <w:r>
        <w:rPr>
          <w:b/>
          <w:lang w:val="fr_FR" w:bidi="fr_FR"/>
        </w:rPr>
        <w:t>en vérité, je vous le dis</w:t>
      </w:r>
      <w:r>
        <w:rPr>
          <w:lang w:val="fr_FR" w:bidi="fr_FR"/>
        </w:rPr>
        <w:t xml:space="preserve"> » parce qu'il veut que ses disciples écoutent attentivement ce qu'il va dire ensuite. Il a utilisé cette expression de la même manière dans les passages précédents dans l'Évangile de Jean. Dans certains cas, il dit « en vérité, je vous le dis ». Cette fois-ci, il ajoute le mot « vraiment », pour ajouter encore plus d'insistance. Utilisez le même mot ou la même expression pour « en vérité, je vous le dis » que vous avez utilisé dans les passages précédents.</w:t>
      </w:r>
    </w:p>
    <w:p>
      <w:pPr/>
      <w:r>
        <w:rPr>
          <w:lang w:val="fr_FR" w:bidi="fr_FR"/>
        </w:rPr>
      </w:r>
      <w:r>
        <w:rPr>
          <w:lang w:val="fr_FR" w:bidi="fr_FR"/>
        </w:rPr>
        <w:t xml:space="preserve">Jésus dit que les disciples </w:t>
      </w:r>
      <w:r>
        <w:rPr>
          <w:b/>
          <w:lang w:val="fr_FR" w:bidi="fr_FR"/>
        </w:rPr>
        <w:t>pleureront et seront dans le deuil</w:t>
      </w:r>
      <w:r>
        <w:rPr>
          <w:lang w:val="fr_FR" w:bidi="fr_FR"/>
        </w:rPr>
        <w:t xml:space="preserve">. Les disciples comprendront qu'il parle de pleurs et de gémissements fort qui étaient la coutume en Israël à ce moment où quelqu'un est mort. </w:t>
      </w:r>
    </w:p>
    <w:p>
      <w:pPr/>
      <w:r>
        <w:rPr>
          <w:lang w:val="fr_FR" w:bidi="fr_FR"/>
        </w:rPr>
      </w:r>
      <w:r>
        <w:rPr>
          <w:lang w:val="fr_FR" w:bidi="fr_FR"/>
        </w:rPr>
        <w:t>Arrêtez-vous ici et discutez du mot ou de l'expression que vous utiliserez pour « pleurer et faire le deuil ». Mettez cet enregistrement en pause ici.</w:t>
      </w:r>
    </w:p>
    <w:p>
      <w:pPr/>
      <w:r>
        <w:rPr>
          <w:lang w:val="fr_FR" w:bidi="fr_FR"/>
        </w:rPr>
      </w:r>
      <w:r>
        <w:rPr>
          <w:lang w:val="fr_FR" w:bidi="fr_FR"/>
        </w:rPr>
        <w:t xml:space="preserve">Jésus dit qu'« une femme qui donne naissance éprouve de la douleur parce que </w:t>
      </w:r>
      <w:r>
        <w:rPr>
          <w:b/>
          <w:lang w:val="fr_FR" w:bidi="fr_FR"/>
        </w:rPr>
        <w:t>son heure est venue</w:t>
      </w:r>
      <w:r>
        <w:rPr>
          <w:lang w:val="fr_FR" w:bidi="fr_FR"/>
        </w:rPr>
        <w:t xml:space="preserve"> ».</w:t>
      </w:r>
    </w:p>
    <w:p>
      <w:pPr/>
      <w:r>
        <w:rPr>
          <w:lang w:val="fr_FR" w:bidi="fr_FR"/>
        </w:rPr>
      </w:r>
      <w:r>
        <w:rPr>
          <w:lang w:val="fr_FR" w:bidi="fr_FR"/>
        </w:rPr>
        <w:t>Arrêtez-vous ici et discutez du mot ou de l'expression que vous utiliserez pour « son heure est venue ». Mettez cet enregistrement en pause ici.</w:t>
      </w:r>
    </w:p>
    <w:p>
      <w:pPr/>
      <w:r>
        <w:rPr>
          <w:lang w:val="fr_FR" w:bidi="fr_FR"/>
        </w:rPr>
      </w:r>
      <w:r>
        <w:rPr>
          <w:lang w:val="fr_FR" w:bidi="fr_FR"/>
        </w:rPr>
        <w:t xml:space="preserve">Jésus dit quand ce jour viendra : « personne ne vous </w:t>
      </w:r>
      <w:r>
        <w:rPr>
          <w:b/>
          <w:lang w:val="fr_FR" w:bidi="fr_FR"/>
        </w:rPr>
        <w:t>enlevera votre joie</w:t>
      </w:r>
      <w:r>
        <w:rPr>
          <w:lang w:val="fr_FR" w:bidi="fr_FR"/>
        </w:rPr>
        <w:t xml:space="preserve"> ».</w:t>
      </w:r>
    </w:p>
    <w:p>
      <w:pPr/>
      <w:r>
        <w:rPr>
          <w:lang w:val="fr_FR" w:bidi="fr_FR"/>
        </w:rPr>
      </w:r>
      <w:r>
        <w:rPr>
          <w:lang w:val="fr_FR" w:bidi="fr_FR"/>
        </w:rPr>
        <w:t>Arrêtez-vous ici et discutez du mot ou de l'expression que vous utiliserez pour « enlevez votre joie ». Mettez cet enregistrement en pause ici.</w:t>
      </w:r>
    </w:p>
    <w:p>
      <w:pPr/>
      <w:r>
        <w:rPr>
          <w:lang w:val="fr_FR" w:bidi="fr_FR"/>
        </w:rPr>
      </w:r>
      <w:r>
        <w:rPr>
          <w:lang w:val="fr_FR" w:bidi="fr_FR"/>
        </w:rPr>
        <w:t xml:space="preserve">Jésus dit que ce jour-là, les disciples ne lui </w:t>
      </w:r>
      <w:r>
        <w:rPr>
          <w:b/>
          <w:lang w:val="fr_FR" w:bidi="fr_FR"/>
        </w:rPr>
        <w:t>demanderont</w:t>
      </w:r>
      <w:r>
        <w:rPr>
          <w:lang w:val="fr_FR" w:bidi="fr_FR"/>
        </w:rPr>
        <w:t xml:space="preserve"> plus rien. Le mot qu'il utilise pour demander signifie poser une question. Si votre langue a des mots différents pour poser une question et demander quelque chose, utilisez le mot pour poser une question.</w:t>
      </w:r>
    </w:p>
    <w:p>
      <w:pPr/>
      <w:r>
        <w:rPr>
          <w:lang w:val="fr_FR" w:bidi="fr_FR"/>
        </w:rPr>
      </w:r>
      <w:r>
        <w:rPr>
          <w:lang w:val="fr_FR" w:bidi="fr_FR"/>
        </w:rPr>
        <w:t xml:space="preserve">Jésus dit : « Le Père vous donnera tout ce que vous </w:t>
      </w:r>
      <w:r>
        <w:rPr>
          <w:b/>
          <w:lang w:val="fr_FR" w:bidi="fr_FR"/>
        </w:rPr>
        <w:t>demandez</w:t>
      </w:r>
      <w:r>
        <w:rPr>
          <w:lang w:val="fr_FR" w:bidi="fr_FR"/>
        </w:rPr>
        <w:t xml:space="preserve"> en mon nom ». Cette fois-ci, il utilise le mot qui signifie demander quelque chose. Si votre langue utilise des mots différents pour poser une question et demander quelque chose, utilisez le mot qui signifie demander quelque chose ici.</w:t>
      </w:r>
    </w:p>
    <w:p>
      <w:pPr/>
      <w:r>
        <w:rPr>
          <w:lang w:val="fr_FR" w:bidi="fr_FR"/>
        </w:rPr>
      </w:r>
      <w:r>
        <w:rPr>
          <w:lang w:val="fr_FR" w:bidi="fr_FR"/>
        </w:rPr>
        <w:t xml:space="preserve">Jésus dit aux disciples de demander ce qu'ils veulent « </w:t>
      </w:r>
      <w:r>
        <w:rPr>
          <w:b/>
          <w:lang w:val="fr_FR" w:bidi="fr_FR"/>
        </w:rPr>
        <w:t>en mon nom</w:t>
      </w:r>
      <w:r>
        <w:rPr>
          <w:lang w:val="fr_FR" w:bidi="fr_FR"/>
        </w:rPr>
        <w:t xml:space="preserve"> » et « jusqu'à maintenant, vous n'avez rien demandé en mon nom ». Demander quelque chose « au nom de Jésus » signifie demander parce que vous êtes son disciple et que vous êtes connecté à lui. Être connecté à Jésus signifie aussi que vos désirs ont changé pour devenir comme les siens pour que vous vouliez les mêmes choses qu'il veut et demandiez au Père les mêmes choses qu'il demanderait.</w:t>
      </w:r>
    </w:p>
    <w:p>
      <w:pPr/>
      <w:r>
        <w:rPr>
          <w:lang w:val="fr_FR" w:bidi="fr_FR"/>
        </w:rPr>
      </w:r>
      <w:r>
        <w:rPr>
          <w:lang w:val="fr_FR" w:bidi="fr_FR"/>
        </w:rPr>
        <w:t xml:space="preserve">Jésus dit que le Père donnera aux disciples ce qu'ils demandent et alors leur </w:t>
      </w:r>
      <w:r>
        <w:rPr>
          <w:b/>
          <w:lang w:val="fr_FR" w:bidi="fr_FR"/>
        </w:rPr>
        <w:t>joie sera complète</w:t>
      </w:r>
      <w:r>
        <w:rPr>
          <w:lang w:val="fr_FR" w:bidi="fr_FR"/>
        </w:rPr>
        <w:t>.</w:t>
      </w:r>
    </w:p>
    <w:p>
      <w:pPr/>
      <w:r>
        <w:rPr>
          <w:lang w:val="fr_FR" w:bidi="fr_FR"/>
        </w:rPr>
      </w:r>
      <w:r>
        <w:rPr>
          <w:lang w:val="fr_FR" w:bidi="fr_FR"/>
        </w:rPr>
        <w:t>Arrêtez-vous ici et discutez en groupe du mot ou de l'expression que vous utiliserez pour parler de la « joie qui sera complète ».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16:25–33</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16.25–33. Laissez entrer la parole de Dieu dans vos cœurs.</w:t>
      </w:r>
    </w:p>
    <w:p>
      <w:pPr/>
      <w:r>
        <w:rPr>
          <w:lang w:val="fr_FR" w:bidi="fr_FR"/>
        </w:rPr>
      </w:r>
      <w:r>
        <w:rPr>
          <w:lang w:val="fr_FR" w:bidi="fr_FR"/>
        </w:rPr>
        <w:t>Écoutez l'enregistrement de Jean 16.25–33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16.25–33 dans la traduction la plus facile à comprendre.</w:t>
      </w:r>
    </w:p>
    <w:p>
      <w:pPr/>
      <w:r>
        <w:rPr>
          <w:lang w:val="fr_FR" w:bidi="fr_FR"/>
        </w:rPr>
      </w:r>
      <w:r>
        <w:rPr>
          <w:lang w:val="fr_FR" w:bidi="fr_FR"/>
        </w:rPr>
        <w:t>Jésus est toujours dans la chambre haute en train de manger la fête de la Pâque avec onze de ses disciples après que Judas soit parti pour le trahir. Il sait que les chefs religieux le feront crucifier le jour suivant et il prépare ses disciples pour ce moment-là.</w:t>
      </w:r>
    </w:p>
    <w:p>
      <w:pPr/>
      <w:r>
        <w:rPr>
          <w:lang w:val="fr_FR" w:bidi="fr_FR"/>
        </w:rPr>
      </w:r>
      <w:r>
        <w:rPr>
          <w:lang w:val="fr_FR" w:bidi="fr_FR"/>
        </w:rPr>
        <w:t>Jésus dit à ses disciples qu'il leur a parlé avec des « figures de langage », ou des paraboles. Il veut dire qu'il ne leur a pas dit clairement et ouvertement ce qu'il veut dire. Il a dit des choses de telle manière que sa signification n'est pas évidente, mais est plutôt mystérieuse et doit être fouillée et demade à être réfléchie plus attentivement. Il fait référence à la façon dont il leur a parlé tout au long du temps qu'ils ont passé dans la chambre haute, et pas seulement à l'image de la femme qui donne naissance. Voilà pourquoi les disciples ont souvent été confus au sujet de ce qu'il veut dire.</w:t>
      </w:r>
    </w:p>
    <w:p>
      <w:pPr/>
      <w:r>
        <w:rPr>
          <w:lang w:val="fr_FR" w:bidi="fr_FR"/>
        </w:rPr>
      </w:r>
      <w:r>
        <w:rPr>
          <w:lang w:val="fr_FR" w:bidi="fr_FR"/>
        </w:rPr>
        <w:t>Arrêtez-vous ici et discutez de cette question en groupe : comment les gens dans votre culture font-ils référence à un discours qui n'est pas simple et clair, mais qui est mystérieux et a une signification cachée que l'auditeur doit chercher ? Quand les gens dans votre culture utilisent-ils ce genre de langage ? Partagez une histoire de votre culture dans laquelle la langue rend la signification plus difficile à comprendre, à moins que l'auditeur n'y pense avec plus d'attention. Mettez cet enregistrement en pause ici.</w:t>
      </w:r>
    </w:p>
    <w:p>
      <w:pPr/>
      <w:r>
        <w:rPr>
          <w:lang w:val="fr_FR" w:bidi="fr_FR"/>
        </w:rPr>
      </w:r>
      <w:r>
        <w:rPr>
          <w:lang w:val="fr_FR" w:bidi="fr_FR"/>
        </w:rPr>
        <w:t>Jésus dit qu'un moment, ou une heure, vient où il ne leur parlera plus avec des figures de langage, mais leur parlera clairement ou ouvertement au sujet de son Père. Ses paroles ne leur cacheront plus sa signification. Les disciples semblent penser que le moment, c'est-à-dire l'heure, est immédiat, mais Jésus semble parler du moment après que Dieu l'ait ressuscité de la mort à la vie, ce qui se produira dans environ trois jours.</w:t>
      </w:r>
    </w:p>
    <w:p>
      <w:pPr/>
      <w:r>
        <w:rPr>
          <w:lang w:val="fr_FR" w:bidi="fr_FR"/>
        </w:rPr>
      </w:r>
      <w:r>
        <w:rPr>
          <w:lang w:val="fr_FR" w:bidi="fr_FR"/>
        </w:rPr>
        <w:t>En ce jour-là, c'est-à-dire à ce moment-là, quand Jésus parle clairement à ses disciples, ils demanderont à Dieu des choses au nom de Jésus. Il veut dire qu'ils prieront Dieu le Père et lui demanderont certaines choses parce qu'ils appartiennent à Jésus. Jésus sait qu'il mourra pour prendre la punition pour leurs péchés et leur donner le salut. Parce qu'ils acceptent ce salut, ils appartiendront à Jésus. Jésus dit qu'il ne demandera pas au Père pour eux parce qu'il n'en aura pas besoin. Non, ils le demanderont au Père par eux-mêmes, parce que Dieu le Père aime les disciples de Jésus autant que Jésus les aime. Dieu le Père les aime parce qu'ils ont aimé Jésus et ont cru qu'il est vraiment le messager de Dieu. Jésus répète qu'il est venu sur la terre de la part de Dieu le Père et qu'il quitte maintenant le monde et retourne vers le Père.</w:t>
      </w:r>
    </w:p>
    <w:p>
      <w:pPr/>
      <w:r>
        <w:rPr>
          <w:lang w:val="fr_FR" w:bidi="fr_FR"/>
        </w:rPr>
      </w:r>
      <w:r>
        <w:rPr>
          <w:lang w:val="fr_FR" w:bidi="fr_FR"/>
        </w:rPr>
        <w:t>En réponse à cela, les disciples disent qu'il parle maintenant clairement et n'utilise pas de figures de langage. Parce que Jésus connaissait leurs questions même sans qu'ils ne les posent, ils sont maintenant certains qu'il sait toutes choses et n'a besoin de personne pour lui poser des questions. Il sait ce qui se trouve dans la pensée des gens. Voilà pourquoi ils croient qu'il est venu de Dieu.</w:t>
      </w:r>
    </w:p>
    <w:p>
      <w:pPr/>
      <w:r>
        <w:rPr>
          <w:lang w:val="fr_FR" w:bidi="fr_FR"/>
        </w:rPr>
      </w:r>
      <w:r>
        <w:rPr>
          <w:lang w:val="fr_FR" w:bidi="fr_FR"/>
        </w:rPr>
        <w:t>Il deviendra clair dans les jours suivants qu'il y a beaucoup de choses que les disciples ne comprenaient pas encore vraiment dans ce que Jésus leur avait dit dans la chambre haute. Ici, ils ne disent pas qu'ils le comprennent pleinement, mais ils sont confiants qu'il sait toutes choses et qu'il est venu de la part de Dieu. Jésus n'avait pas besoin que les disciples lui demandent ce qu'il voulait dire ; il savait quelle était la question de leur cœur et il leur a répondu. Cela leur montre sa puissance et prouve qu'il vient de Dieu le Père.</w:t>
      </w:r>
    </w:p>
    <w:p>
      <w:pPr/>
      <w:r>
        <w:rPr>
          <w:lang w:val="fr_FR" w:bidi="fr_FR"/>
        </w:rPr>
      </w:r>
      <w:r>
        <w:rPr>
          <w:lang w:val="fr_FR" w:bidi="fr_FR"/>
        </w:rPr>
        <w:t>Jésus demande aux disciples : « Croyez-vous vraiment en moi maintenant ? » Il ne pose pas vraiment une question. Il connaît, même mieux qu'eux, la faiblesse de leur foi. Il dit « voici » parce qu'il veut qu'ils écoutent attentivement ce qu'il dira ensuite. Il leur dit que l'heure, ou un moment, vient bientôt et est déjà là, quand les disciples de Jésus se disperseront, chacun dans sa propre maison. Ils viennent d'exprimer leur foi en Jésus, mais Jésus sait que quand il sera arrêté et crucifié le jour suivant, ils s'enfuiront et le laisseront seul. Même si aucun de ses disciples ne restera avec lui, Jésus dit qu'il n'est jamais vraiment seul parce que son Père est toujours avec lui. Le prophète Zacharie a prophétisé que les disciples seraient dispersés quand il dit : « Frappez le berger et les brebis seront dispersées ». Quand Jésus a été arrêté et que les disciples se sont enfuis, cette prophétie a été accomplie.</w:t>
      </w:r>
    </w:p>
    <w:p>
      <w:pPr/>
      <w:r>
        <w:rPr>
          <w:lang w:val="fr_FR" w:bidi="fr_FR"/>
        </w:rPr>
      </w:r>
      <w:r>
        <w:rPr>
          <w:lang w:val="fr_FR" w:bidi="fr_FR"/>
        </w:rPr>
        <w:t>Arrêtez-vous ici et discutez de cette question en groupe : comment les gens dans votre culture parlent-ils de quelque chose qui se produira dans une courte période de temps, par exemple dans plusieurs heures ou quelques jours ? Mettez cet enregistrement en pause ici.</w:t>
      </w:r>
    </w:p>
    <w:p>
      <w:pPr/>
      <w:r>
        <w:rPr>
          <w:lang w:val="fr_FR" w:bidi="fr_FR"/>
        </w:rPr>
      </w:r>
      <w:r>
        <w:rPr>
          <w:lang w:val="fr_FR" w:bidi="fr_FR"/>
        </w:rPr>
        <w:t>Jésus explique qu'il leur a dit toutes ces choses pour qu'en étant unis à lui, ils puissent avoir la paix. Le mot utilisé pour paix ici ne signifie pas l'absence de problèmes, mais la présence d'une joie profonde. Peut-être que les choses que Jésus a dites aux disciples leur apporteront la paix parce qu'ils ne seront pas surpris quand les choses tristes se produiront, mais ils se souviendront que Dieu les a planifiés. Jésus sera bientôt crucifié. Cependant, les disciples auront une joie profonde parce que Jésus leur montrera très clairement comment il a la victoire sur le péché des gens et sur la mort quand Dieu le ressuscitera de nouveau à la vie.</w:t>
      </w:r>
    </w:p>
    <w:p>
      <w:pPr/>
      <w:r>
        <w:rPr>
          <w:lang w:val="fr_FR" w:bidi="fr_FR"/>
        </w:rPr>
      </w:r>
      <w:r>
        <w:rPr>
          <w:lang w:val="fr_FR" w:bidi="fr_FR"/>
        </w:rPr>
        <w:t>Arrêtez-vous et discutez de cette question en groupe : partagez une histoire de votre culture au sujet d'un moment où une personne était joyeuse et contente même si elle a connu des problèmes. Quel mot ou expression utilisez-vous pour exprimer ce sentiment ? Mettez cet enregistrement en pause ici.</w:t>
      </w:r>
    </w:p>
    <w:p>
      <w:pPr/>
      <w:r>
        <w:rPr>
          <w:lang w:val="fr_FR" w:bidi="fr_FR"/>
        </w:rPr>
      </w:r>
      <w:r>
        <w:rPr>
          <w:lang w:val="fr_FR" w:bidi="fr_FR"/>
        </w:rPr>
        <w:t>Jésus termine en disant que dans ce monde, les disciples auront des problèmes, mais prenez courage, ou soyez courageux ! Jésus a vaincu la puissance mauvaise du monde. Tous ceux qui sont dans le monde auront des problèmes, parce que le monde est maudit par le péché, mais ceux qui sont en Jésus peuvent avoir la paix même au milieu des problèmes.</w:t>
      </w:r>
    </w:p>
    <w:p>
      <w:pPr/>
      <w:r>
        <w:rPr>
          <w:lang w:val="fr_FR" w:bidi="fr_FR"/>
        </w:rPr>
      </w:r>
      <w:r>
        <w:rPr>
          <w:lang w:val="fr_FR" w:bidi="fr_FR"/>
        </w:rPr>
        <w:t>Arrêtez-vous ici et discutez de cette question en groupe : comment les chefs dans votre culture encouragent-ils leurs gens à être courageux quand ils doivent faire face à quelque chose de difficile ou qui fait peur ? Y a-t-il un mot ou une expression qu'ils utilisent pour donner du courage aux gens dans ces moments ? Mettez cet enregistrement en pause ici.</w:t>
      </w:r>
    </w:p>
    <w:p>
      <w:pPr/>
      <w:r>
        <w:rPr>
          <w:lang w:val="fr_FR" w:bidi="fr_FR"/>
        </w:rPr>
      </w:r>
      <w:r>
        <w:rPr>
          <w:lang w:val="fr_FR" w:bidi="fr_FR"/>
        </w:rPr>
        <w:t>Arrêtez-vous et discutez de cette question en groupe : comment votre culture parle-t-elle des puissances mauvaises et des esprits mauvais du monde ? Quel mot ou expression utilisez-vous quand vous parlez d'eux ? Mettez cet enregistrement en pause ici.</w:t>
      </w:r>
    </w:p>
    <w:p>
      <w:pPr/>
      <w:r>
        <w:rPr>
          <w:lang w:val="fr_FR" w:bidi="fr_FR"/>
        </w:rPr>
      </w:r>
      <w:r>
        <w:rPr>
          <w:lang w:val="fr_FR" w:bidi="fr_FR"/>
        </w:rPr>
        <w:t>Ces paroles seront un grand réconfort pour les disciples quand les prophéties de Jésus se réaliseront. Les chefs religieux feront crucifier Jésus le jour suivant. Il semblera que Jésus aura été vaincu, mais il ne sera pas vraiment défait. Sa mort et sa résurrection plus tard constitueront sa grande victoire sur le péché et la mort pour tous ceux qui croient en lui. Il dit aux disciples d'être courageux parce qu'il a vaincu la puissance mauvaise du monde. Le mot qu'il utilise montre que sa victoire est permanente, continue. Jésus est victorieux, et les disciples partagent la victoire de Jésus parce qu'ils sont connectés à lui. Ils peuvent donc avoir la paix et la joie même quand ils éprouvent des problèmes.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16.25–33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une seule partie dans ce passage</w:t>
      </w:r>
    </w:p>
    <w:p>
      <w:pPr/>
      <w:r>
        <w:rPr>
          <w:lang w:val="fr_FR" w:bidi="fr_FR"/>
        </w:rPr>
      </w:r>
      <w:r>
        <w:rPr>
          <w:b/>
          <w:lang w:val="fr_FR" w:bidi="fr_FR"/>
        </w:rPr>
        <w:t>Dans la première partie :</w:t>
      </w:r>
      <w:r>
        <w:rPr>
          <w:lang w:val="fr_FR" w:bidi="fr_FR"/>
        </w:rPr>
        <w:t xml:space="preserve"> Jésus dit aux disciples qu'il leur parlera bientôt clairement de la part du Père. Quand ce moment viendra, les disciples demanderont directement au Père ce qu'ils veulent parce qu'ils ont aimé Jésus et ont cru qu'il est venu de la part de Dieu. Il les a avertis au sujet de ce qui doit advenir ensuite pour qu'ils aient la paix parce qu'il a vaincu les puissances mauvaises du monde.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de Jésus (Judas était déjà parti)</w:t>
      </w:r>
    </w:p>
    <w:p>
      <w:pPr/>
      <w:r>
        <w:rPr>
          <w:lang w:val="fr_FR" w:bidi="fr_FR"/>
        </w:rPr>
      </w:r>
      <w:r>
        <w:rPr>
          <w:lang w:val="fr_FR" w:bidi="fr_FR"/>
        </w:rPr>
        <w:t>En groupe, prêtez attention à ces éléments du cadre du passage : Jésus parle encore avec ses onze disciples dans la chambre haute après que Judas soit parti pour le trahir. La fête de la Pâque est presque terminée.</w:t>
      </w:r>
    </w:p>
    <w:p>
      <w:pPr/>
      <w:r>
        <w:rPr>
          <w:lang w:val="fr_FR" w:bidi="fr_FR"/>
        </w:rPr>
      </w:r>
      <w:r>
        <w:rPr>
          <w:lang w:val="fr_FR" w:bidi="fr_FR"/>
        </w:rPr>
        <w:t>Jésus dit à ses disciples qu'il leur a parlé avec des figures de langage, mais qu'il n'utilisera bientôt pas de figures de langage, mais leur parlera clairement de la part du Père, de Dieu. Quand ce moment viendra, les disciples demanderont directement au Père ce qu'ils veulent au nom de Jésus, parce qu'ils sont connectés à lui. Jésus ne demandera pas au Père pour eux, parce qu'il n'en aura pas besoin. Le Père lui-même aime les disciples parce qu'ils ont aimé Jésus et ont cru qu'il est venu de la part du Père. Jésus est venu de la part du Père dans le monde et il quitte maintenant le monde pour retourner vers le Père.</w:t>
      </w:r>
    </w:p>
    <w:p>
      <w:pPr/>
      <w:r>
        <w:rPr>
          <w:lang w:val="fr_FR" w:bidi="fr_FR"/>
        </w:rPr>
      </w:r>
      <w:r>
        <w:rPr>
          <w:lang w:val="fr_FR" w:bidi="fr_FR"/>
        </w:rPr>
        <w:t>Les disciples disent que parce que Jésus connaissait leurs questions sans même qu'ils ne le lui posent, ils voient maintenant qu'il n'a pas besoin que les gens lui posent des questions pour savoir ce qu'ils sont. Parce qu'il sait les choses sans qu'on les lui dise, ils croient qu'il est venu de Dieu.</w:t>
      </w:r>
    </w:p>
    <w:p>
      <w:pPr/>
      <w:r>
        <w:rPr>
          <w:lang w:val="fr_FR" w:bidi="fr_FR"/>
        </w:rPr>
      </w:r>
      <w:r>
        <w:rPr>
          <w:lang w:val="fr_FR" w:bidi="fr_FR"/>
        </w:rPr>
        <w:t>Jésus leur demande : « Croyez-vous maintenant ? » Il ne se demande pas vraiment s'ils croient. Il sait qu'ils croient, mais leur croyance est faible. Il dit « un moment vient et est déjà ici » pour montrer que quelque chose se produira très bientôt. Jésus prophétise que les disciples seront bientôt dispersés. Il sait que quand il sera arrêté et crucifié le jour suivant, les disciples s'enfuiront tous de lui et les uns des autres. Chacun ira dans sa propre maison parce qu'il sera triste et effrayé. Jésus sera laissé seul, mais il n'est jamais vraiment seul parce que son Père, Dieu, est toujours avec lui.</w:t>
      </w:r>
    </w:p>
    <w:p>
      <w:pPr/>
      <w:r>
        <w:rPr>
          <w:lang w:val="fr_FR" w:bidi="fr_FR"/>
        </w:rPr>
      </w:r>
      <w:r>
        <w:rPr>
          <w:lang w:val="fr_FR" w:bidi="fr_FR"/>
        </w:rPr>
        <w:t>Arrêtez-vous et discutez de cette question en groupe : comment les gens dans votre culture parlent-ils de ce qui se passe quand un groupe de personnes ou d'animaux qui sont ensemble s'enfuient soudainement les uns des autres dans des directions différentes, souvent parce que quelque chose leur a fait peur ? Mettez cet enregistrement en pause ici.</w:t>
      </w:r>
    </w:p>
    <w:p>
      <w:pPr/>
      <w:r>
        <w:rPr>
          <w:lang w:val="fr_FR" w:bidi="fr_FR"/>
        </w:rPr>
      </w:r>
      <w:r>
        <w:rPr>
          <w:lang w:val="fr_FR" w:bidi="fr_FR"/>
        </w:rPr>
        <w:t>C'est pour qu'ils puissent avoir la paix et la joie qu'il a dit aux disciples tout ce qu'il leur a dit. Dans le monde, ils auront des problèmes parce que le monde est maudit par le péché. Les disciples de Jésus peuvent avoir la paix et la joie même au milieu des problèmes, parce qu'ils sont unis à Jésus qui a déjà vaincu les puissances mauvaises du monde. Jésus dit aux disciples de faire preuve de cœur, c'est-à-dire d'être courageux. Les disciples sont unis à Jésus. Ils partagent donc sa victoire.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16.25–33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 de Jésus (Judas était déjà parti)</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dit à ses disciples qu'il leur a parlé avec des « figures de langage », mais qu'il n'utilisera bientôt pas de figures de langage, mais leur parlera clairement de la part du Père,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Les gens pourraient répondre des choses comme : « Je comprends maintenant pourquoi j'étais si souvent confus par ce que Jésus disait ! » ou « Je suis si soulagé que Jésus nous parlera bientôt clairement de la part du Père. J'ai souvent été confus, mais je veux vraiment comprendre », ou « J'espère que je comprendrai enfin ce que Jésus a essayé de nous enseigner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quand ce moment viendra, les disciples demanderont directement au Père ce qu'ils veulent parce qu'ils sont unis à Jésus. Jésus ne demandera pas au Père pour eux, parce qu'il n'en aura pas besoin. Le Père lui-même aime les disciples parce qu'ils ont aimé Jésus et ont cru qu'il est venu de la part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La personne pourrait répondre des choses comme : « Je suis étonné que nous puissions demander des choses au Père nous-mêmes ! » ou « Je peux à peine croire que le Père lui-même nous aime simplement parce que nous aimons Jésus et croyons qu'il est venu de la part de Dieu ! » ou « Cela signifie-t-il que Dieu le Père répondra à nos prières de la même manière qu'il a répondu aux prières de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disciples disent maintenant qu'ils voient que Jésus sait toutes choses et qu'il n'a besoin que personne ne lui pose des questions. Voilà pourquoi ils croient qu'il est venu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La personne pourrait répondre par exemple : « J'étais étonné que Jésus connaisse notre question même si nous ne la lui avons pas posée ! » ou « Jésus doit bien être venu de la part de Dieu, comme il l'a dit, parce que sinon il ne pourrait pas connaître nos pensées », ou « Je crois que Jésus est venu de la part de Dieu, mais je ne le comprends pas encore vraiment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 « Croyez-vous maintenant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Je suis triste pour mes disciples. Ils ne réalisent pas que leur foi sera grandement mise à l'épreuve quand je mourrai demain », ou « J'aime mes disciples. Ils croient, mais leur foi est si faible. Ma crucifixion sera si dure pour eux », ou « Je sais que mes disciples pensent qu'ils croient, mais il y a tellement de choses qu'ils doivent encore comprendre. Ils seront émerveillés quand je pourrai leur parler clairement après que le Père m'aura ressuscité de la mort à la vie.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qu'un moment venait où les disciples seraient dispersés. Ils fuiraient les uns des autres et de Jésus, et il serait seul. Mais il n'est jamais vraiment seul parce que Dieu le Père est toujours avec lui.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disciple : « Que ressentez-vous ou que pensez-vous ? » La personne pourrait répondre des choses comme : « Je suis inquiet. Nous avons été ensemble depuis trois ans. Qu'adviendra-t-il qui fera que nous nous quittions soudainement les uns les autres ? » ou « Quand ce moment terrible se produira-t-il pour nous faire quitter Jésus et les uns les autres ? » ou « Cela me rend anxieux. Que ferai-je quand je rentrerai à la maison ? J'ai abandonné mon travail pour suivre Jésus pendant ces trois dernières années. »</w:t>
      </w:r>
    </w:p>
    <w:p>
      <w:pPr>
        <w:pStyle w:val="ListBullet"/>
        <w:spacing w:line="240" w:lineRule="auto"/>
        <w:ind w:left="720"/>
      </w:pPr>
      <w:r>
        <w:rPr>
          <w:lang w:val="fr_FR" w:bidi="fr_FR"/>
        </w:rPr>
      </w:r>
      <w:r>
        <w:rPr>
          <w:lang w:val="fr_FR" w:bidi="fr_FR"/>
        </w:rPr>
        <w:t>Continuez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16.25–33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qu'il a parlé aux disciples en utilisant des </w:t>
      </w:r>
      <w:r>
        <w:rPr>
          <w:b/>
          <w:lang w:val="fr_FR" w:bidi="fr_FR"/>
        </w:rPr>
        <w:t>figures de langage</w:t>
      </w:r>
      <w:r>
        <w:rPr>
          <w:lang w:val="fr_FR" w:bidi="fr_FR"/>
        </w:rPr>
        <w:t>, qui peuvent faire référence à des paraboles, mais aussi à d'autres types de langage où la signification est cachée. C'est un langage qui utilise des similitudes, des comparaisons ou des histoires pour enseigner quelque chose. Certaines langues appellent ce type de discours des « images » ou « paroles ressemblantes ». Jésus utilise de nouveau cette expression à la fin de cette section. Utilisez le même mot ou la même expression pour « figures de langage » tout au long de ce passage.</w:t>
      </w:r>
    </w:p>
    <w:p>
      <w:pPr/>
      <w:r>
        <w:rPr>
          <w:lang w:val="fr_FR" w:bidi="fr_FR"/>
        </w:rPr>
      </w:r>
      <w:r>
        <w:rPr>
          <w:lang w:val="fr_FR" w:bidi="fr_FR"/>
        </w:rPr>
        <w:t>Arrêtez-vous ici et discutez en groupe du mot ou de l'expression que vous utiliserez pour « figures de langage ». Mettez cet enregistrement en pause ici.</w:t>
      </w:r>
    </w:p>
    <w:p>
      <w:pPr/>
      <w:r>
        <w:rPr>
          <w:lang w:val="fr_FR" w:bidi="fr_FR"/>
        </w:rPr>
      </w:r>
      <w:r>
        <w:rPr>
          <w:lang w:val="fr_FR" w:bidi="fr_FR"/>
        </w:rPr>
        <w:t>Jésus dit que l'</w:t>
      </w:r>
      <w:r>
        <w:rPr>
          <w:b/>
          <w:lang w:val="fr_FR" w:bidi="fr_FR"/>
        </w:rPr>
        <w:t>heure</w:t>
      </w:r>
      <w:r>
        <w:rPr>
          <w:lang w:val="fr_FR" w:bidi="fr_FR"/>
        </w:rPr>
        <w:t xml:space="preserve">, c'est-à-dire le </w:t>
      </w:r>
      <w:r>
        <w:rPr>
          <w:b/>
          <w:lang w:val="fr_FR" w:bidi="fr_FR"/>
        </w:rPr>
        <w:t>moment</w:t>
      </w:r>
      <w:r>
        <w:rPr>
          <w:lang w:val="fr_FR" w:bidi="fr_FR"/>
        </w:rPr>
        <w:t xml:space="preserve">, vient où il parlera </w:t>
      </w:r>
      <w:r>
        <w:rPr>
          <w:b/>
          <w:lang w:val="fr_FR" w:bidi="fr_FR"/>
        </w:rPr>
        <w:t>clairement</w:t>
      </w:r>
      <w:r>
        <w:rPr>
          <w:lang w:val="fr_FR" w:bidi="fr_FR"/>
        </w:rPr>
        <w:t xml:space="preserve"> de la part du Père aux disciples. Une heure est une mesure du temps et elle est utilisée ici pour représenter une plus grande quantité de temps. Jésus dit que très bientôt, il parlera clairement de la part du Père. Le mot utilisé pour clairement a été utilisé précédemment dans l'Évangile de Jean et peut aussi signifier « ouvertement » ou « avec audace ». Dans certaines langues, ce mot est utilisé pour exprimer comment celui qui entend comprend quelque chose, plutôt que pour exprimer la façon dont un orateur le dit. Ce mot est aussi utilisé de nouveau à la fin de ce passage. Utilisez le même mot ou la même expression pour clairement tout au long de ce passage.</w:t>
      </w:r>
    </w:p>
    <w:p>
      <w:pPr/>
      <w:r>
        <w:rPr>
          <w:lang w:val="fr_FR" w:bidi="fr_FR"/>
        </w:rPr>
      </w:r>
      <w:r>
        <w:rPr>
          <w:lang w:val="fr_FR" w:bidi="fr_FR"/>
        </w:rPr>
        <w:t>Arrêtez-vous ici et discutez en groupe du mot ou de l'expression que vous utiliserez pour « l'heure vient ». Mettez cet enregistrement en pause ici.</w:t>
      </w:r>
    </w:p>
    <w:p>
      <w:pPr/>
      <w:r>
        <w:rPr>
          <w:lang w:val="fr_FR" w:bidi="fr_FR"/>
        </w:rPr>
      </w:r>
      <w:r>
        <w:rPr>
          <w:lang w:val="fr_FR" w:bidi="fr_FR"/>
        </w:rPr>
        <w:t>Arrêtez-vous ici et discutez en groupe du mot ou du groupe de mots que vous utiliserez pour « clairement ». Mettez cet enregistrement en pause ici.</w:t>
      </w:r>
    </w:p>
    <w:p>
      <w:pPr/>
      <w:r>
        <w:rPr>
          <w:lang w:val="fr_FR" w:bidi="fr_FR"/>
        </w:rPr>
      </w:r>
      <w:r>
        <w:rPr>
          <w:lang w:val="fr_FR" w:bidi="fr_FR"/>
        </w:rPr>
        <w:t xml:space="preserve">Jésus dit qu'il a dit aux disciples tout ce qu'il leur a dit pour qu'ils aient la </w:t>
      </w:r>
      <w:r>
        <w:rPr>
          <w:b/>
          <w:lang w:val="fr_FR" w:bidi="fr_FR"/>
        </w:rPr>
        <w:t>paix</w:t>
      </w:r>
      <w:r>
        <w:rPr>
          <w:lang w:val="fr_FR" w:bidi="fr_FR"/>
        </w:rPr>
        <w:t xml:space="preserve">. Le mot qu'il utilise pour paix ici signifie plus que simplement l'absence de problèmes, mais aussi la présence de la joie. Utilisez le même mot pour paix que vous avez utilisé précédemment. </w:t>
      </w:r>
      <w:r>
        <w:rPr>
          <w:lang w:val="fr_FR" w:bidi="fr_FR"/>
        </w:rPr>
        <w:t>Paix</w:t>
      </w:r>
      <w:r>
        <w:rPr>
          <w:lang w:val="fr_FR" w:bidi="fr_FR"/>
        </w:rPr>
        <w:t xml:space="preserve"> se trouve dans le glossaire principal.</w:t>
      </w:r>
    </w:p>
    <w:p>
      <w:pPr/>
      <w:r>
        <w:rPr>
          <w:lang w:val="fr_FR" w:bidi="fr_FR"/>
        </w:rPr>
      </w:r>
      <w:r>
        <w:rPr>
          <w:lang w:val="fr_FR" w:bidi="fr_FR"/>
        </w:rPr>
        <w:t xml:space="preserve">Jésus dit aux disciples d'avoir du </w:t>
      </w:r>
      <w:r>
        <w:rPr>
          <w:b/>
          <w:lang w:val="fr_FR" w:bidi="fr_FR"/>
        </w:rPr>
        <w:t>cœur</w:t>
      </w:r>
      <w:r>
        <w:rPr>
          <w:lang w:val="fr_FR" w:bidi="fr_FR"/>
        </w:rPr>
        <w:t xml:space="preserve">, c'est-à-dire d'être courageux, parce qu'il avait déjà vaincu le </w:t>
      </w:r>
      <w:r>
        <w:rPr>
          <w:b/>
          <w:lang w:val="fr_FR" w:bidi="fr_FR"/>
        </w:rPr>
        <w:t>monde</w:t>
      </w:r>
      <w:r>
        <w:rPr>
          <w:lang w:val="fr_FR" w:bidi="fr_FR"/>
        </w:rPr>
        <w:t>. Dans ce cas présent, le mot monde ne signifie pas les gens du monde. Cela signifie les puissances mauvaises du monde, y compris Satan, ses démons et le péché.</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17:1–19</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17.1–19. Laissez entrer la parole de Dieu dans vos cœurs.</w:t>
      </w:r>
    </w:p>
    <w:p>
      <w:pPr/>
      <w:r>
        <w:rPr>
          <w:lang w:val="fr_FR" w:bidi="fr_FR"/>
        </w:rPr>
      </w:r>
      <w:r>
        <w:rPr>
          <w:lang w:val="fr_FR" w:bidi="fr_FR"/>
        </w:rPr>
        <w:t xml:space="preserve">Écoutez l'enregistrement de Jean 17.1–19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et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17.1–19 dans la traduction la plus facile à comprendre.</w:t>
      </w:r>
    </w:p>
    <w:p>
      <w:pPr/>
      <w:r>
        <w:rPr>
          <w:lang w:val="fr_FR" w:bidi="fr_FR"/>
        </w:rPr>
      </w:r>
      <w:r>
        <w:rPr>
          <w:lang w:val="fr_FR" w:bidi="fr_FR"/>
        </w:rPr>
        <w:t>Vous souvenez-vous de comment Jésus a parlé à ses disciples dans le passage précédent ? Jésus leur disait que bien qu'il y ait des problèmes dans le monde, Jésus lui-même a vaincu le monde.</w:t>
      </w:r>
    </w:p>
    <w:p>
      <w:pPr/>
      <w:r>
        <w:rPr>
          <w:lang w:val="fr_FR" w:bidi="fr_FR"/>
        </w:rPr>
      </w:r>
      <w:r>
        <w:rPr>
          <w:lang w:val="fr_FR" w:bidi="fr_FR"/>
        </w:rPr>
        <w:t>Comme Jésus venait de terminer de parler à ses disciples, c'est là que nous commençons notre passage suivant.</w:t>
      </w:r>
    </w:p>
    <w:p>
      <w:pPr/>
      <w:r>
        <w:rPr>
          <w:lang w:val="fr_FR" w:bidi="fr_FR"/>
        </w:rPr>
      </w:r>
      <w:r>
        <w:rPr>
          <w:lang w:val="fr_FR" w:bidi="fr_FR"/>
        </w:rPr>
        <w:t>Après que Jésus ait fini de parler à ses disciples, il regarde les cieux et commence à prier Dieu. Regarder le ciel pour prier était une coutume juive à l'époque.</w:t>
      </w:r>
    </w:p>
    <w:p>
      <w:pPr/>
      <w:r>
        <w:rPr>
          <w:lang w:val="fr_FR" w:bidi="fr_FR"/>
        </w:rPr>
      </w:r>
      <w:r>
        <w:rPr>
          <w:lang w:val="fr_FR" w:bidi="fr_FR"/>
        </w:rPr>
        <w:t>Arrêtez-vous ici et discutez de cette question en groupe : dans votre culture, quelle posture utilisez-vous quand vous priez ? Quel genre de mots utilisez-vous ? Mettez cet enregistrement en pause ici.</w:t>
      </w:r>
    </w:p>
    <w:p>
      <w:pPr/>
      <w:r>
        <w:rPr>
          <w:lang w:val="fr_FR" w:bidi="fr_FR"/>
        </w:rPr>
      </w:r>
      <w:r>
        <w:rPr>
          <w:lang w:val="fr_FR" w:bidi="fr_FR"/>
        </w:rPr>
        <w:t>Jésus regarde les cieux pour montrer qu'il parle à Dieu le Père, qui vit dans les cieux. Jésus dit : « Père, l'heure est venue. Glorifie ton fils pour qu'il te glorifie », ce qui signifie que le momentt pour Jésus de mourir sur la croix et de montrer la gloire de Dieu et de Jésus au monde est bientôt arrivé. Cela signifie que beaucoup de personnes verront la puissance impressionnante de Dieu.</w:t>
      </w:r>
    </w:p>
    <w:p>
      <w:pPr/>
      <w:r>
        <w:rPr>
          <w:lang w:val="fr_FR" w:bidi="fr_FR"/>
        </w:rPr>
      </w:r>
      <w:r>
        <w:rPr>
          <w:lang w:val="fr_FR" w:bidi="fr_FR"/>
        </w:rPr>
        <w:t>Dieu a donné à Jésus toute autorité, c'est-à-dire un droit sur tout le monde pour que Jésus puisse donner la vie éternelle aux personnes que Dieu lui avait données pour qu'elles soient ses disciples. Les disciples de Jésus sont les personnes qui s'étaient repenties, c'est-à-dire s'étaient détournées de leurs péchés pour obéir à Dieu.</w:t>
      </w:r>
    </w:p>
    <w:p>
      <w:pPr/>
      <w:r>
        <w:rPr>
          <w:lang w:val="fr_FR" w:bidi="fr_FR"/>
        </w:rPr>
      </w:r>
      <w:r>
        <w:rPr>
          <w:lang w:val="fr_FR" w:bidi="fr_FR"/>
        </w:rPr>
        <w:t>Jésus poursuit en expliquant le sens de la « vie éternelle », à savoir que les Juifs et les Gentils, c'est-à-dire les non-Juifs, peuvent recevoir la vie éternelle, c'est-à-dire vivre une vie avec Dieu qui est pour toujours. Jésus dit que connaître et adorer Dieu signifie que l'on peut profiter de sa présence pour toujours. En connaissant Dieu, qu'il est le seul vrai Dieu qui existe, et en connaissant Jésus-Christ, que Dieu a envoyé pour sauver les gens de leurs péchés, quiconque peut recevoir cette vie éternelle avec Dieu.</w:t>
      </w:r>
    </w:p>
    <w:p>
      <w:pPr/>
      <w:r>
        <w:rPr>
          <w:lang w:val="fr_FR" w:bidi="fr_FR"/>
        </w:rPr>
      </w:r>
      <w:r>
        <w:rPr>
          <w:lang w:val="fr_FR" w:bidi="fr_FR"/>
        </w:rPr>
        <w:t>Jésus poursuit en disant qu'il a apporté la gloire de Dieu sur la terre en terminant l'œuvre, c'est-à-dire les tâches, que Dieu lui a donnée à faire. Jésus demande à Dieu de lui donner la gloire. Jésus ne demandait pas cette gloire pour se donner une bonne apparence. Jésus voulait montrer au monde à quel point Dieu était merveilleux. Jésus attendait avec impatience que Dieu donne la gloire à Jésus pour que tous ceux qui voyaient Jésus soient étonnés et adorent Dieu. Jésus demande à Dieu de l'honorer de la même manière qu'il l'a fait avant que Dieu ne crée le monde.</w:t>
      </w:r>
    </w:p>
    <w:p>
      <w:pPr/>
      <w:r>
        <w:rPr>
          <w:lang w:val="fr_FR" w:bidi="fr_FR"/>
        </w:rPr>
      </w:r>
      <w:r>
        <w:rPr>
          <w:lang w:val="fr_FR" w:bidi="fr_FR"/>
        </w:rPr>
        <w:t>Dieu a créé le monde. Il est donc logique que Dieu ait existé avant le monde. Comme Jésus est Dieu, Jésus existait aussi avec Dieu avant que le monde ne soit fait.</w:t>
      </w:r>
    </w:p>
    <w:p>
      <w:pPr/>
      <w:r>
        <w:rPr>
          <w:lang w:val="fr_FR" w:bidi="fr_FR"/>
        </w:rPr>
      </w:r>
      <w:r>
        <w:rPr>
          <w:lang w:val="fr_FR" w:bidi="fr_FR"/>
        </w:rPr>
        <w:t>Jésus commence ensuite à prier Dieu pour ses disciples. Tout dans le monde appartient à Dieu, et Dieu a donné des gens à Jésus. Jésus a révélé Dieu à ces personnes en leur donnant les paroles, ou le message, de Dieu. Parce que Jésus leur a révélé Dieu, ces personnes faisaient confiance à Dieu, aimaient Dieu et obéissaient à Dieu.</w:t>
      </w:r>
    </w:p>
    <w:p>
      <w:pPr/>
      <w:r>
        <w:rPr>
          <w:lang w:val="fr_FR" w:bidi="fr_FR"/>
        </w:rPr>
      </w:r>
      <w:r>
        <w:rPr>
          <w:lang w:val="fr_FR" w:bidi="fr_FR"/>
        </w:rPr>
        <w:t>Jésus a révélé Dieu aux personnes que Dieu lui a données hors du monde. Tous sont dans le monde parce que tous vivent sur cette terre. Mais certaines personnes sont « du » monde, ce qui signifie qu'elles se soucient surtout des plaisirs que le monde leur donne comme l'argent, la cupidité et le pouvoir. Quand les gens comprennent qui est Jésus et suivent Dieu, ils vivent encore dans le monde. Cependant, ils n'appartiennent plus au monde, ils appartiennent à Dieu et au royaume de Dieu. Dieu veut sauver les personnes qui se soucient du monde, et faire d'elles son peuple.</w:t>
      </w:r>
    </w:p>
    <w:p>
      <w:pPr/>
      <w:r>
        <w:rPr>
          <w:lang w:val="fr_FR" w:bidi="fr_FR"/>
        </w:rPr>
      </w:r>
      <w:r>
        <w:rPr>
          <w:lang w:val="fr_FR" w:bidi="fr_FR"/>
        </w:rPr>
        <w:t>Arrêtez-vous ici et essayez l'activité suivante en groupe. Voyez si vous pouvez trouver une fleur ou une plante parmi les mauvaises herbes. Regardez la fleur et vous pourrez voir qu'elle pourrait avoir du mal à pousser car elle est étouffée par d'autres plantes avec des épines et qu'elle est à l'ombre. Cette plante est maintenant « dans » un monde d'épines et sans la lumière du jour, et elle est vraiment malheureuse. Si vous enlevez donc cette fleur et la plantez quelque part avec la lumière du jour et que vous la protégez du vent, comme la manière dont Dieu nous protège, elle guérira et ira mieux. La plante heureuse est maintenant « dans » le monde car elle existe encore, mais elle n'est plus « de » ce monde épineux et sombre auquel elle appartenait auparavant. Quand d'autres fleurs regarderont la fleur heureuse, elles voudront aussi faire partie de ce nouveau monde meilleur. Imaginez maintenant que la fleur est une personne. Mettez cet enregistrement en pause ici.</w:t>
      </w:r>
    </w:p>
    <w:p>
      <w:pPr/>
      <w:r>
        <w:rPr>
          <w:lang w:val="fr_FR" w:bidi="fr_FR"/>
        </w:rPr>
      </w:r>
      <w:r>
        <w:rPr>
          <w:lang w:val="fr_FR" w:bidi="fr_FR"/>
        </w:rPr>
        <w:t>Tout ce que Jésus avait lui venait de Dieu, et les disciples le savaient parce que Jésus partageait la parole, c'est-à-dire le message, de Dieu avec eux et que les disciples l'ont accepté et l'ont cru. Les disciples savent aussi que c'était Dieu qui avait envoyé Jésus.</w:t>
      </w:r>
    </w:p>
    <w:p>
      <w:pPr/>
      <w:r>
        <w:rPr>
          <w:lang w:val="fr_FR" w:bidi="fr_FR"/>
        </w:rPr>
      </w:r>
      <w:r>
        <w:rPr>
          <w:lang w:val="fr_FR" w:bidi="fr_FR"/>
        </w:rPr>
        <w:t>Jésus continue de prier pour les disciples parce qu'ils appartiennent à Dieu, mais il ne prie pas pour le « monde ». Le « monde » ici signifie ces personnes qui refusent de croire en Jésus et au lieu de cela vivent dans le péché et désobéissent à Dieu.</w:t>
      </w:r>
    </w:p>
    <w:p>
      <w:pPr/>
      <w:r>
        <w:rPr>
          <w:lang w:val="fr_FR" w:bidi="fr_FR"/>
        </w:rPr>
      </w:r>
      <w:r>
        <w:rPr>
          <w:lang w:val="fr_FR" w:bidi="fr_FR"/>
        </w:rPr>
        <w:t>Même si Jésus ne prie pas pour le monde, il se soucie quand même des personnes qui ne croient pas en lui. Les gens dans le « monde » étaient hostiles à Jésus et à ses disciples. L'objectif de cette prière, cependant, est que les disciples de Jésus disent le message de salut aux personnes du monde qui ne croient pas en lui.</w:t>
      </w:r>
    </w:p>
    <w:p>
      <w:pPr/>
      <w:r>
        <w:rPr>
          <w:lang w:val="fr_FR" w:bidi="fr_FR"/>
        </w:rPr>
      </w:r>
      <w:r>
        <w:rPr>
          <w:lang w:val="fr_FR" w:bidi="fr_FR"/>
        </w:rPr>
        <w:t xml:space="preserve">Jésus dit ensuite : « Tout ce que j'ai est à toi, et tout ce que tu as est à moi ». Jésus veut dire ici que « Toutes ces personnes qui </w:t>
      </w:r>
      <w:r>
        <w:rPr>
          <w:b/>
          <w:lang w:val="fr_FR" w:bidi="fr_FR"/>
        </w:rPr>
        <w:t>m'appartiennent (les croyants et ceux qui suivent le message de Dieu)</w:t>
      </w:r>
      <w:r>
        <w:rPr>
          <w:lang w:val="fr_FR" w:bidi="fr_FR"/>
        </w:rPr>
        <w:t>, t'appartiennent, et tous ceux qui t'appartiennent appartiennent aussi à moi ». Les disciples montrent à quel point Dieu et Jésus sont glorieux quand ils le montrent à d'autres personnes. Jésus dit que sa gloire a été montrée à travers les disciples.</w:t>
      </w:r>
    </w:p>
    <w:p>
      <w:pPr/>
      <w:r>
        <w:rPr>
          <w:lang w:val="fr_FR" w:bidi="fr_FR"/>
        </w:rPr>
      </w:r>
      <w:r>
        <w:rPr>
          <w:lang w:val="fr_FR" w:bidi="fr_FR"/>
        </w:rPr>
        <w:t>Arrêtez-vous ici et essayez l'activité suivante en groupe. Vous aurez besoin d'une torche, ou une lampe de poche, pour représenter la gloire de Dieu et un autre objet qui reflète la lumière de la torche, comme un miroir ou une canette en métal. Demandez à une personne de représenter Dieu, et à une deuxième personne de représenter Jésus. Demandez à la personne qui joue Jésus de tenir l'objet qui reflète la lumière. Demandez à la personne qui joue Dieu de pointer le flambeau sur l'objet réfléchissant détenu par la personne qui joue Jésus : c'est la gloire de Dieu qui va sur Jésus. La personne qui joue Jésus déplace ensuite la canette pour que la lumière qui est reflétée tombe sur chaque personne dans le groupe. Mettez cet enregistrement en pause ici.</w:t>
      </w:r>
    </w:p>
    <w:p>
      <w:pPr/>
      <w:r>
        <w:rPr>
          <w:lang w:val="fr_FR" w:bidi="fr_FR"/>
        </w:rPr>
      </w:r>
      <w:r>
        <w:rPr>
          <w:lang w:val="fr_FR" w:bidi="fr_FR"/>
        </w:rPr>
        <w:t>Nous espérons que cela aidera à comprendre comment fonctionne la gloire de Dieu. Nous reflétons sa gloire quand nous le suivons, et que d'autres personnes la voient.</w:t>
      </w:r>
    </w:p>
    <w:p>
      <w:pPr/>
      <w:r>
        <w:rPr>
          <w:lang w:val="fr_FR" w:bidi="fr_FR"/>
        </w:rPr>
      </w:r>
      <w:r>
        <w:rPr>
          <w:lang w:val="fr_FR" w:bidi="fr_FR"/>
        </w:rPr>
        <w:t>Bien que Jésus quitte bientôt ce monde terrestre et rejoigne son Père dans les cieux, ses disciples resteront dans le monde pour continuer à répandre le message de Jésus. Jésus dit à Dieu : « Je viens à toi », ce qui signifie qu'il est en train de retourner vers le Père dans les cieux, pour être aux côtés de Dieu. Cela se produira après que Jésus ait fini son temps sur la terre.</w:t>
      </w:r>
    </w:p>
    <w:p>
      <w:pPr/>
      <w:r>
        <w:rPr>
          <w:lang w:val="fr_FR" w:bidi="fr_FR"/>
        </w:rPr>
      </w:r>
      <w:r>
        <w:rPr>
          <w:lang w:val="fr_FR" w:bidi="fr_FR"/>
        </w:rPr>
        <w:t>Jésus dit « Mon Saint Père ». Il s'adresse encore à Dieu ici et en disant « Mon Père, qui est saint », Jésus montre comment il respecte et honore Dieu. Jésus demande à Dieu de protéger les disciples pour qu'ils restent unis ensemble dans la foi, car Dieu et Jésus sont unis ensemble dans la foi. Jésus dit qu'il a protégé les disciples pendant qu'il a été sur la terre et qu'aucun d'eux n'a été perdu. Jésus ne veut pas dire perdus au sens de ne pas connaître le chemin vers quelque part. Jésus veut dire qu'ils continueront à le suivre et resteront dans la communauté des disciples. Jésus demande ensuite à Dieu de protéger les disciples avec la même puissance qu'il a donnée à Jésus pour les protéger. « Protège-les par la puissance de ton nom ». Quand Jésus parle du nom de Dieu, il dit que Dieu est si puissant qu'il peut protéger n'importe qui du mal. Jésus demande aussi que Dieu protège les disciples pour qu'ils obéissent à la parole de Dieu et s'encouragent et se fortifient les uns les autres.</w:t>
      </w:r>
    </w:p>
    <w:p>
      <w:pPr/>
      <w:r>
        <w:rPr>
          <w:lang w:val="fr_FR" w:bidi="fr_FR"/>
        </w:rPr>
      </w:r>
      <w:r>
        <w:rPr>
          <w:lang w:val="fr_FR" w:bidi="fr_FR"/>
        </w:rPr>
        <w:t>Le seul disciple qui s'égarera et ne suivra plus Jésus est celui qui trahit Jésus, Judas Iscariot. Judas était sur le chemin pour suivre Jésus, mais Judas a ensuite décidé de prendre un autre chemin. Ceci s'est produit pour que les Écritures soient accomplies. Les prophètes juifs avaient prédit que quelqu'un trahirait le Sauveur promis de Dieu après avoir mangé avec lui. Les Écritures se sont réalisées quand Judas Iscariot a fait cela.</w:t>
      </w:r>
    </w:p>
    <w:p>
      <w:pPr/>
      <w:r>
        <w:rPr>
          <w:lang w:val="fr_FR" w:bidi="fr_FR"/>
        </w:rPr>
      </w:r>
      <w:r>
        <w:rPr>
          <w:lang w:val="fr_FR" w:bidi="fr_FR"/>
        </w:rPr>
        <w:t>Nous avons vu dans un passage précédent que Jésus avait dit plus tôt ce soir-là : « Celui qui a partagé mon pain s'est retourné contre moi ». Jésus et ses disciples mangeaient un repas ensemble et racontent probablement l'histoire de la délivrance de l'esclavage en Égypte. Ils mangent le pain en trempant une partie dans un bol et Jésus dit : « L'un de vous qui mange avec moi aidera mes ennemis à me capturer ». En trempant ensuite le morceau de pain, Jésus l'avait donné à Judas Iscariot, qui serait la personne qui trahirait Jésus. Dans la culture juive, seules les personnes qui se faisaient confiance les unes aux autres mangeaient ensemble. C'est la pire des trahisons que de manger avec quelqu'un, de partir du repas, et ensuite de trahir cette personne. Jésus montre la profondeur du crime de son traître.</w:t>
      </w:r>
    </w:p>
    <w:p>
      <w:pPr/>
      <w:r>
        <w:rPr>
          <w:lang w:val="fr_FR" w:bidi="fr_FR"/>
        </w:rPr>
      </w:r>
      <w:r>
        <w:rPr>
          <w:lang w:val="fr_FR" w:bidi="fr_FR"/>
        </w:rPr>
        <w:t>Le moment approche où Judas Iscariot trahira Jésus. De nouveau, Jésus dit qu'il est bientôt avec Dieu, mais qu'il dit ces prières maintenant « pour que les disciples soient encouragés et aient de la joie dans leur cœur comme j'ai de la joie dans mon cœur ».</w:t>
      </w:r>
    </w:p>
    <w:p>
      <w:pPr/>
      <w:r>
        <w:rPr>
          <w:lang w:val="fr_FR" w:bidi="fr_FR"/>
        </w:rPr>
      </w:r>
      <w:r>
        <w:rPr>
          <w:lang w:val="fr_FR" w:bidi="fr_FR"/>
        </w:rPr>
        <w:t>Arrêtez-vous ici et discutez de cette question en groupe : dans votre culture, qu'est-ce qui vous fait avoir de la joie dans vos cœurs et vous rend heureux ? Mettez cet enregistrement en pause ici.</w:t>
      </w:r>
    </w:p>
    <w:p>
      <w:pPr/>
      <w:r>
        <w:rPr>
          <w:lang w:val="fr_FR" w:bidi="fr_FR"/>
        </w:rPr>
      </w:r>
      <w:r>
        <w:rPr>
          <w:lang w:val="fr_FR" w:bidi="fr_FR"/>
        </w:rPr>
        <w:t>Jésus a donné la parole, c'est-à-dire le message de la part de Dieu, aux disciples. Parce que les disciples sont maintenant des croyants en Jésus, le monde a commencé à les haïr parce qu'ils ne sont plus « du » monde. Jésus ne veut pas que Dieu retire les disciples de la terre, mais au lieu de cela, il demande de nouveau la protection de Dieu pour les disciples contre le Malin, c'est-à-dire Satan, pendant qu'ils restent « dans » le monde, sur la terre.</w:t>
      </w:r>
    </w:p>
    <w:p>
      <w:pPr/>
      <w:r>
        <w:rPr>
          <w:lang w:val="fr_FR" w:bidi="fr_FR"/>
        </w:rPr>
      </w:r>
      <w:r>
        <w:rPr>
          <w:lang w:val="fr_FR" w:bidi="fr_FR"/>
        </w:rPr>
        <w:t>Arrêtez-vous ici et discutez de cette question en groupe : dans votre culture, si vous faites quelque chose que vous sentez être vrai et juste, mais qui fait que les autres vous haïssent ou se mettent en colère, que faites-vous ? Mettez cet enregistrement en pause ici.</w:t>
      </w:r>
    </w:p>
    <w:p>
      <w:pPr/>
      <w:r>
        <w:rPr>
          <w:lang w:val="fr_FR" w:bidi="fr_FR"/>
        </w:rPr>
      </w:r>
      <w:r>
        <w:rPr>
          <w:lang w:val="fr_FR" w:bidi="fr_FR"/>
        </w:rPr>
        <w:t>Jésus dit de nouveau qu'il n'est pas « du » le monde et les disciples ne sont pas non plus « de » ce monde, maintenant qu'ils croient en Jésus et le suivent.</w:t>
      </w:r>
    </w:p>
    <w:p>
      <w:pPr/>
      <w:r>
        <w:rPr>
          <w:lang w:val="fr_FR" w:bidi="fr_FR"/>
        </w:rPr>
      </w:r>
      <w:r>
        <w:rPr>
          <w:lang w:val="fr_FR" w:bidi="fr_FR"/>
        </w:rPr>
        <w:t>Jésus demande à Dieu de sanctifier ou de mettre à part les disciples en utilisant ses paroles ou son message qui sont toujours vrais. Jésus s'est sanctifié ou s'est mis à part pour les besoins de Dieu en étant prêt à être le sacrifice pour nos péchés. Quand il a fait cela, il nous a rendus saints, ou sanctifiés.</w:t>
      </w:r>
    </w:p>
    <w:p>
      <w:pPr/>
      <w:r>
        <w:rPr>
          <w:lang w:val="fr_FR" w:bidi="fr_FR"/>
        </w:rPr>
      </w:r>
      <w:r>
        <w:rPr>
          <w:lang w:val="fr_FR" w:bidi="fr_FR"/>
        </w:rPr>
        <w:t>Jésus dit : « Tout comme tu m'as envoyé dans le monde, je les ai moi aussi envoyés », ce qui signifie que tout comme Dieu a envoyé Jésus pour parler aux incroyants, Jésus envoie maintenant les disciples vers les incroyants de ce monde pour répandre le message concernant Dieu.</w:t>
      </w:r>
    </w:p>
    <w:p>
      <w:pPr/>
      <w:r>
        <w:rPr>
          <w:lang w:val="fr_FR" w:bidi="fr_FR"/>
        </w:rPr>
      </w:r>
      <w:r>
        <w:rPr>
          <w:lang w:val="fr_FR" w:bidi="fr_FR"/>
        </w:rPr>
        <w:t>Arrêtez-vous ici et discutez de cette question en groupe : pouvez-vous nous parler d'un moment où vous avez entendu une très bonne et heureuse nouvelle ? Qui était la première personne à qui vous l'avez dit ? Mettez cet enregistrement en pause ici.</w:t>
      </w:r>
    </w:p>
    <w:p>
      <w:pPr/>
      <w:r>
        <w:rPr>
          <w:lang w:val="fr_FR" w:bidi="fr_FR"/>
        </w:rPr>
      </w:r>
      <w:r>
        <w:rPr>
          <w:lang w:val="fr_FR" w:bidi="fr_FR"/>
        </w:rPr>
        <w:t>Si vous imaginez une bougie et que vous l'allumez, mais que vous la mettez ensuite sous un bol, vous ne pourrez pas voir sa lumière. Mais si vous trouvez un pot ou un vase d'argile et que vous y faites des trous, la lumière brillera à travers les trous. Les croyants sont comme ces vases : la gloire de Dieu est la bougie, et sa lumière brille de l'intérieur de nous.</w:t>
      </w:r>
    </w:p>
    <w:p>
      <w:pPr/>
      <w:r>
        <w:rPr>
          <w:lang w:val="fr_FR" w:bidi="fr_FR"/>
        </w:rPr>
      </w:r>
      <w:r>
        <w:rPr>
          <w:lang w:val="fr_FR" w:bidi="fr_FR"/>
        </w:rPr>
        <w:t>Mettez cet enregistrement en pause ici et discutez d'un moment où vous avez vu la gloire, c'est-à-dire la puissance, de Dieu à l'œuvre à l'intérieur de quelqu'un, et les personnes autour d'elles l'ont vu aussi, un peu comme cette lumière qui brille à travers les trous dans les vases. Mettez cet enregistrement en pause ici.</w:t>
      </w:r>
    </w:p>
    <w:p>
      <w:pPr/>
      <w:r>
        <w:rPr>
          <w:lang w:val="fr_FR" w:bidi="fr_FR"/>
        </w:rPr>
      </w:r>
      <w:r>
        <w:rPr>
          <w:lang w:val="fr_FR" w:bidi="fr_FR"/>
        </w:rPr>
        <w:t>J'espère que cela aidera à montrer que nous pouvons tous être rendus saints parce que Dieu est saint.</w:t>
      </w:r>
    </w:p>
    <w:p>
      <w:pPr/>
      <w:r>
        <w:rPr>
          <w:lang w:val="fr_FR" w:bidi="fr_FR"/>
        </w:rPr>
      </w:r>
      <w:r>
        <w:rPr>
          <w:lang w:val="fr_FR" w:bidi="fr_FR"/>
        </w:rPr>
        <w:t>Alors que Jésus mourra sur la croix, il deviendra un sacrifice saint pour les disciples, pour qu'ils puissent eux aussi être rendus saints par la parole de Dieu, ce qui est toujours vrai. Jésus est pleinement conscient de ce qui est sur le point de lui arriver. Il fait confiance à Dieu et il sait que ce qui se passera ensuite est l'accomplissement d'une prophétie datant d'il y a longtemps. Ce que Jésus est sur le point de faire signifiera que tous ceux qui croient en lui deviendront saints. Cette prière est une prière d'espérance pour la sainteté qui est maintenant disponible pour nous tous.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17.1–19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 :</w:t>
      </w:r>
      <w:r>
        <w:rPr>
          <w:lang w:val="fr_FR" w:bidi="fr_FR"/>
        </w:rPr>
        <w:t xml:space="preserve"> Jésus vient de terminer de parler aux disciples. Jésus regarde ensuite les cieux et prie Dieu. Jésus prie pour que Dieu montre la majesté de Jésus comme Jésus a montré la majesté de Dieu. </w:t>
      </w:r>
    </w:p>
    <w:p>
      <w:pPr/>
      <w:r>
        <w:rPr>
          <w:lang w:val="fr_FR" w:bidi="fr_FR"/>
        </w:rPr>
      </w:r>
      <w:r>
        <w:rPr>
          <w:b/>
          <w:lang w:val="fr_FR" w:bidi="fr_FR"/>
        </w:rPr>
        <w:t>Dans la deuxième partie :</w:t>
      </w:r>
      <w:r>
        <w:rPr>
          <w:lang w:val="fr_FR" w:bidi="fr_FR"/>
        </w:rPr>
        <w:t xml:space="preserve"> Jésus prie pour les disciples.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ne parle pas, mais est présent et écoute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disciples</w:t>
      </w:r>
    </w:p>
    <w:p>
      <w:pPr>
        <w:pStyle w:val="ListBullet"/>
        <w:spacing w:line="240" w:lineRule="auto"/>
        <w:ind w:left="720"/>
      </w:pPr>
      <w:r>
        <w:rPr>
          <w:lang w:val="fr_FR" w:bidi="fr_FR"/>
        </w:rPr>
      </w:r>
      <w:r>
        <w:rPr>
          <w:lang w:val="fr_FR" w:bidi="fr_FR"/>
        </w:rPr>
        <w:t>Judas Iscariot, le douzième disciple, n'est mentionné ici que comme celui qui était perdu, mais pas présent dans la scène</w:t>
      </w:r>
    </w:p>
    <w:p>
      <w:pPr>
        <w:pStyle w:val="ListBullet"/>
        <w:spacing w:line="240" w:lineRule="auto"/>
        <w:ind w:left="720"/>
      </w:pPr>
      <w:r>
        <w:rPr>
          <w:lang w:val="fr_FR" w:bidi="fr_FR"/>
        </w:rPr>
      </w:r>
      <w:r>
        <w:rPr>
          <w:lang w:val="fr_FR" w:bidi="fr_FR"/>
        </w:rPr>
        <w:t>Quelques personnes pour représenter le monde</w:t>
      </w:r>
    </w:p>
    <w:p>
      <w:pPr/>
      <w:r>
        <w:rPr>
          <w:lang w:val="fr_FR" w:bidi="fr_FR"/>
        </w:rPr>
      </w:r>
      <w:r>
        <w:rPr>
          <w:lang w:val="fr_FR" w:bidi="fr_FR"/>
        </w:rPr>
        <w:t>En groupe, prêtez attention à ces parties du cadre du passage :</w:t>
      </w:r>
    </w:p>
    <w:p>
      <w:pPr/>
      <w:r>
        <w:rPr>
          <w:lang w:val="fr_FR" w:bidi="fr_FR"/>
        </w:rPr>
      </w:r>
      <w:r>
        <w:rPr>
          <w:lang w:val="fr_FR" w:bidi="fr_FR"/>
        </w:rPr>
        <w:t>Jésus a parlé avec ses disciples lors de cette nuit de la Pâque. Ils sont soit encore dans la pièce où ils ont mangé le repas de la fête, soit ils marchent pour sortir de la ville.</w:t>
      </w:r>
    </w:p>
    <w:p>
      <w:pPr/>
      <w:r>
        <w:rPr>
          <w:lang w:val="fr_FR" w:bidi="fr_FR"/>
        </w:rPr>
      </w:r>
      <w:r>
        <w:rPr>
          <w:lang w:val="fr_FR" w:bidi="fr_FR"/>
        </w:rPr>
        <w:t>Comme Jésus allait prier Dieu, il levait probablement les yeux quand il priait, puisque c'était là la coutume juive.</w:t>
      </w:r>
    </w:p>
    <w:p>
      <w:pPr/>
      <w:r>
        <w:rPr>
          <w:lang w:val="fr_FR" w:bidi="fr_FR"/>
        </w:rPr>
      </w:r>
      <w:r>
        <w:rPr>
          <w:lang w:val="fr_FR" w:bidi="fr_FR"/>
        </w:rPr>
        <w:t>Il n'est pas clair si les disciples sont debout ou assis suffisamment proches de Jésus pour l'entendre prier ou s'ils se tiennent au loin. Il s'agissait peut-être d'une prière privée entre Dieu et Jésus et que Jésus avait encouragé les disciples à un moment différent en disant des mots différents.</w:t>
      </w:r>
    </w:p>
    <w:p>
      <w:pPr/>
      <w:r>
        <w:rPr>
          <w:lang w:val="fr_FR" w:bidi="fr_FR"/>
        </w:rPr>
      </w:r>
      <w:r>
        <w:rPr>
          <w:lang w:val="fr_FR" w:bidi="fr_FR"/>
        </w:rPr>
        <w:t>Jésus commence en priant Dieu et cette prière parle principalement de lui-même et de la façon dont Jésus demande à Dieu de l'honorer, avec l'honneur que Jésus mérite, pour que Dieu et la gloire de Jésus puissent être vus dans le monde.</w:t>
      </w:r>
    </w:p>
    <w:p>
      <w:pPr/>
      <w:r>
        <w:rPr>
          <w:lang w:val="fr_FR" w:bidi="fr_FR"/>
        </w:rPr>
      </w:r>
      <w:r>
        <w:rPr>
          <w:lang w:val="fr_FR" w:bidi="fr_FR"/>
        </w:rPr>
        <w:t>Arrêtez-vous ici et essayez l'activité suivante en groupe : prenez une torche, ou une lampe de poche. Quelqu'un l'allume et la fait briller sur le personnage de Jésus pendant qu'il prie. Pendant cette prière, les gens pourraient représenter ce qui se passe, en donnant vie à l'histoire pour que nous puissions voir clairement ce qui se passe.</w:t>
      </w:r>
    </w:p>
    <w:p>
      <w:pPr/>
      <w:r>
        <w:rPr>
          <w:lang w:val="fr_FR" w:bidi="fr_FR"/>
        </w:rPr>
      </w:r>
      <w:r>
        <w:rPr>
          <w:lang w:val="fr_FR" w:bidi="fr_FR"/>
        </w:rPr>
        <w:t>Trouvez des objets qui pourraient représenter la « vie éternelle » et demandez à quelqu'un de les distribuer aux disciples comme le priait Jésus : « que je puisse donner la vie éternelle à tous ceux que Dieu m'a donnés ». Pensez à ce que Jésus a dit être la vie éternelle : les croyants qui connaissent le seul vrai Dieu et Jésus le Sauveur que Dieu a envoyé. Jésus demande à Dieu de le glorifier pour que Dieu puisse être glorifié. Vous pourriez répéter l'activité de plus tôt si vous le souhaitez, où vous utilisez un objet réfléchissant et une torche, ou une lampe de poche pour montrer la gloire de Dieu. Mettez cet enregistrement en pause ici.</w:t>
      </w:r>
    </w:p>
    <w:p>
      <w:pPr/>
      <w:r>
        <w:rPr>
          <w:lang w:val="fr_FR" w:bidi="fr_FR"/>
        </w:rPr>
      </w:r>
      <w:r>
        <w:rPr>
          <w:lang w:val="fr_FR" w:bidi="fr_FR"/>
        </w:rPr>
        <w:t>Jésus finit ensuite cette prière et commence à prier pour les disciples.</w:t>
      </w:r>
    </w:p>
    <w:p>
      <w:pPr/>
      <w:r>
        <w:rPr>
          <w:lang w:val="fr_FR" w:bidi="fr_FR"/>
        </w:rPr>
      </w:r>
      <w:r>
        <w:rPr>
          <w:lang w:val="fr_FR" w:bidi="fr_FR"/>
        </w:rPr>
        <w:t>La prière suivante peut être divisée en quatre sections.</w:t>
      </w:r>
    </w:p>
    <w:p>
      <w:pPr/>
      <w:r>
        <w:rPr>
          <w:lang w:val="fr_FR" w:bidi="fr_FR"/>
        </w:rPr>
      </w:r>
      <w:r>
        <w:rPr>
          <w:lang w:val="fr_FR" w:bidi="fr_FR"/>
        </w:rPr>
        <w:t>La première section parle de la façon dont Jésus est glorifié pour glorifier davantage Dieu et de la façon dont Jésus achèvera bientôt l'œuvre pour laquelle Dieu a envoyé Jésus.</w:t>
      </w:r>
    </w:p>
    <w:p>
      <w:pPr/>
      <w:r>
        <w:rPr>
          <w:lang w:val="fr_FR" w:bidi="fr_FR"/>
        </w:rPr>
      </w:r>
      <w:r>
        <w:rPr>
          <w:lang w:val="fr_FR" w:bidi="fr_FR"/>
        </w:rPr>
        <w:t>Jésus parle de l'œuvre qu'il a faite jusqu'ici en parlant aux gens de Dieu et de la façon dont ils sont maintenant des croyants en Jésus. Ces croyants savent que tout ce que Jésus possède vient de Dieu, et que Dieu a envoyé Jésus. Jésus continue en priant pour la gloire qu'il a reçue de la part de Dieu.</w:t>
      </w:r>
    </w:p>
    <w:p>
      <w:pPr/>
      <w:r>
        <w:rPr>
          <w:lang w:val="fr_FR" w:bidi="fr_FR"/>
        </w:rPr>
      </w:r>
      <w:r>
        <w:rPr>
          <w:lang w:val="fr_FR" w:bidi="fr_FR"/>
        </w:rPr>
        <w:t>La deuxième section parle de la façon dont Dieu a révélé Jésus aux disciples et du fait qu'ils ont répondu avec obéissance à Dieu.</w:t>
      </w:r>
    </w:p>
    <w:p>
      <w:pPr/>
      <w:r>
        <w:rPr>
          <w:lang w:val="fr_FR" w:bidi="fr_FR"/>
        </w:rPr>
      </w:r>
      <w:r>
        <w:rPr>
          <w:lang w:val="fr_FR" w:bidi="fr_FR"/>
        </w:rPr>
        <w:t xml:space="preserve">« Ils étaient à toi ; tu me les as donnés, eux </w:t>
      </w:r>
      <w:r>
        <w:rPr>
          <w:b/>
          <w:lang w:val="fr_FR" w:bidi="fr_FR"/>
        </w:rPr>
        <w:t>les disciples</w:t>
      </w:r>
      <w:r>
        <w:rPr>
          <w:lang w:val="fr_FR" w:bidi="fr_FR"/>
        </w:rPr>
        <w:t>, et ils ont obéi à ta parole ». Les disciples croyaient que Jésus avait été envoyé par Dieu. Tout ce que Jésus avait, les disciples savaient venir de Dieu.</w:t>
      </w:r>
    </w:p>
    <w:p>
      <w:pPr/>
      <w:r>
        <w:rPr>
          <w:lang w:val="fr_FR" w:bidi="fr_FR"/>
        </w:rPr>
      </w:r>
      <w:r>
        <w:rPr>
          <w:lang w:val="fr_FR" w:bidi="fr_FR"/>
        </w:rPr>
        <w:t>La troisième section explore la relation entre les disciples et le monde.</w:t>
      </w:r>
    </w:p>
    <w:p>
      <w:pPr/>
      <w:r>
        <w:rPr>
          <w:lang w:val="fr_FR" w:bidi="fr_FR"/>
        </w:rPr>
      </w:r>
      <w:r>
        <w:rPr>
          <w:lang w:val="fr_FR" w:bidi="fr_FR"/>
        </w:rPr>
        <w:t>Jésus prie pour les disciples pendant qu'ils restent dans le monde, pour que Dieu protège les disciples et les garde à l'abri du mal.</w:t>
      </w:r>
    </w:p>
    <w:p>
      <w:pPr/>
      <w:r>
        <w:rPr>
          <w:lang w:val="fr_FR" w:bidi="fr_FR"/>
        </w:rPr>
      </w:r>
      <w:r>
        <w:rPr>
          <w:lang w:val="fr_FR" w:bidi="fr_FR"/>
        </w:rPr>
        <w:t>Jésus dit ensuite à Dieu : « Personne n'a été perdu, sauf celui qui est condamné à la destruction » et cette personne est Judas Iscariot.</w:t>
      </w:r>
    </w:p>
    <w:p>
      <w:pPr/>
      <w:r>
        <w:rPr>
          <w:lang w:val="fr_FR" w:bidi="fr_FR"/>
        </w:rPr>
      </w:r>
      <w:r>
        <w:rPr>
          <w:lang w:val="fr_FR" w:bidi="fr_FR"/>
        </w:rPr>
        <w:t>Jésus prie pour que les disciples « aient de la joie dans leur cœur comme j'ai de la joie dans mon cœur ».</w:t>
      </w:r>
    </w:p>
    <w:p>
      <w:pPr/>
      <w:r>
        <w:rPr>
          <w:lang w:val="fr_FR" w:bidi="fr_FR"/>
        </w:rPr>
      </w:r>
      <w:r>
        <w:rPr>
          <w:lang w:val="fr_FR" w:bidi="fr_FR"/>
        </w:rPr>
        <w:t>Jésus ne veut pas que Dieu retire les disciples de la terre, mais au lieu de cela, il demande de nouveau la protection de Dieu pour les disciples contre le Malin pendant qu'ils restent « dans » le monde, sur la terre.</w:t>
      </w:r>
    </w:p>
    <w:p>
      <w:pPr/>
      <w:r>
        <w:rPr>
          <w:lang w:val="fr_FR" w:bidi="fr_FR"/>
        </w:rPr>
      </w:r>
      <w:r>
        <w:rPr>
          <w:lang w:val="fr_FR" w:bidi="fr_FR"/>
        </w:rPr>
        <w:t>La quatrième section regarde le dévouement des disciples au Père. Jésus demande que les disciples soient sanctifiés et rendus saints, car Jésus est saint.</w:t>
      </w:r>
    </w:p>
    <w:p>
      <w:pPr/>
      <w:r>
        <w:rPr>
          <w:lang w:val="fr_FR" w:bidi="fr_FR"/>
        </w:rPr>
      </w:r>
      <w:r>
        <w:rPr>
          <w:lang w:val="fr_FR" w:bidi="fr_FR"/>
        </w:rPr>
        <w:t>Jésus prie pour que, puisqu'il deviendra un sacrifice saint pour servir Dieu, en mourant sur la croix, les disciples puissent aussi être rendus saints. Les disciples peuvent ensuite servir Dieu aussi en répandant la vérité et en le faisant connaître.</w:t>
      </w:r>
    </w:p>
    <w:p>
      <w:pPr/>
      <w:r>
        <w:rPr>
          <w:lang w:val="fr_FR" w:bidi="fr_FR"/>
        </w:rPr>
      </w:r>
      <w:r>
        <w:rPr>
          <w:lang w:val="fr_FR" w:bidi="fr_FR"/>
        </w:rPr>
        <w:t>Il y a beaucoup de mots qui sont répétés dans ce passage, comme monde, gloire et sanctifier (ou rendre saint). Peut-être que quand vous entendrez ou direz ces mots quand vous racontez de nouveau le passage, vous pourriez faire un mouvement spécial avec vos mains.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17.1–19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ne parle pas, mais est présent et écoute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disciples</w:t>
      </w:r>
    </w:p>
    <w:p>
      <w:pPr>
        <w:pStyle w:val="ListBullet"/>
        <w:spacing w:line="240" w:lineRule="auto"/>
        <w:ind w:left="720"/>
      </w:pPr>
      <w:r>
        <w:rPr>
          <w:lang w:val="fr_FR" w:bidi="fr_FR"/>
        </w:rPr>
      </w:r>
      <w:r>
        <w:rPr>
          <w:lang w:val="fr_FR" w:bidi="fr_FR"/>
        </w:rPr>
        <w:t>Judas Iscariot, le douzième disciple, n'est mentionné ici que comme celui qui était perdu, mais pas présent dans la scène</w:t>
      </w:r>
    </w:p>
    <w:p>
      <w:pPr>
        <w:pStyle w:val="ListBullet"/>
        <w:spacing w:line="240" w:lineRule="auto"/>
        <w:ind w:left="720"/>
      </w:pPr>
      <w:r>
        <w:rPr>
          <w:lang w:val="fr_FR" w:bidi="fr_FR"/>
        </w:rPr>
      </w:r>
      <w:r>
        <w:rPr>
          <w:lang w:val="fr_FR" w:bidi="fr_FR"/>
        </w:rPr>
        <w:t>Quelques personnes pour représenter le monde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prie au cours de la majorité de cette section. Pendant qu'il prie, d'autres personnes peuvent représenter ce qui est dit.</w:t>
      </w:r>
    </w:p>
    <w:p>
      <w:pPr/>
      <w:r>
        <w:rPr>
          <w:lang w:val="fr_FR" w:bidi="fr_FR"/>
        </w:rPr>
      </w:r>
      <w:r>
        <w:rPr>
          <w:lang w:val="fr_FR" w:bidi="fr_FR"/>
        </w:rPr>
        <w:t>Première partie</w:t>
      </w:r>
    </w:p>
    <w:p>
      <w:pPr/>
      <w:r>
        <w:rPr>
          <w:lang w:val="fr_FR" w:bidi="fr_FR"/>
        </w:rPr>
      </w:r>
      <w:r>
        <w:rPr>
          <w:lang w:val="fr_FR" w:bidi="fr_FR"/>
        </w:rPr>
        <w:t>Vous pourriez commencer en faisant parler les personnes qui jouent Jésus et les disciples la nuit de la Pâque. Ils sont soit encore dans la pièce où ils ont mangé le repas de la fête, soit ils marchent pour sortir de la ville. Le cadre ici n'est pas aussi important que les paroles que Jésus a prononcées. Jésus pourrait utiliser sa main comme signe pour que les disciples s'asseyent. Jésus marche ensuite un peu devant lui, puis se tourne vers Dieu et commence à prier.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que pensez-vous ? » Ils pourront répondre avec des choses comme : « Il a été bon de parler avec Jésus et d'en apprendre plus à son sujet », ou « Cela nous a donné beaucoup de choses auxquelles réfléchir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Deuxième partie</w:t>
      </w:r>
    </w:p>
    <w:p>
      <w:pPr/>
      <w:r>
        <w:rPr>
          <w:lang w:val="fr_FR" w:bidi="fr_FR"/>
        </w:rPr>
      </w:r>
      <w:r>
        <w:rPr>
          <w:lang w:val="fr_FR" w:bidi="fr_FR"/>
        </w:rPr>
        <w:t>Jésus marche ensuite un peu plus loin, au devant des disciples, et se tourne pour regarder les cieux et prier à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par des choses comme : « Il a été bon de marcher et de parler avec les disciples », ou « Il est maintenant temps pour moi de prier mon Père », et « Je sais que mon but sur la terre est presque accompli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distribution des objets représentant la vie éternelle au disciple alors que Jésus dit « qu'il leur donne la vie éternelle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sais que j'ai donné la vie éternelle à toutes les personnes à qui Dieu m'a dit de la donner », ou « Je suis si heureux que ces disciples me rejoindront dans les cieux un jour ».</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avec des choses comme : « Nous sommes si heureux de pouvoir vivre avec Jésus pour toujours », ou « Je me demande à quoi ressembleront les cieux », et « Je me demande quel genre de nourriture nous mangerons : aurons-nous même besoin de manger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gloire de Dieu qui brille avec quelqu'un qui allume une torche, ou une lampe de poche, et la fait briller sur le personnage de Jésus alors qu'il dit : « Et maintenant, Père, glorifie-moi en ta présence avec la gloire que j'avais avec toi avant que le monde ne commence. » Si la torche peut être rendue plus brillante, faites-le ; sinon, faites briller plus de torches en même temps pour montrer la gloire de Dieu sur Jésus. À ce stade-là, les disciples pourront tous se tourner et regarder Jésus avec étonnement.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sais que mon but sur la terre est presque accompli », ou « J'attends avec impatience de retourner aux cieux pour être aux côtés de mon Père », et « J'attends avec impatience que ma gloire et celle de mon père soient montrées à plus de gens ».</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avec des choses comme : « La gloire de Dieu est étonnante », ou « C'est si brillant que nous pouvons le voir sur le visage de Jésus », et « Nous avons hâte de parler à plus de gens de la gloire de Dieu et de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Troisième partie</w:t>
      </w:r>
    </w:p>
    <w:p>
      <w:pPr/>
      <w:r>
        <w:rPr>
          <w:lang w:val="fr_FR" w:bidi="fr_FR"/>
        </w:rPr>
      </w:r>
      <w:r>
        <w:rPr>
          <w:lang w:val="fr_FR" w:bidi="fr_FR"/>
        </w:rPr>
        <w:t>Jésus prie maintenant pour ses disciples. La personne qui joue Jésus pourrait interagir avec les disciples dans cette partie.</w:t>
      </w:r>
    </w:p>
    <w:p>
      <w:pPr/>
      <w:r>
        <w:rPr>
          <w:lang w:val="fr_FR" w:bidi="fr_FR"/>
        </w:rPr>
      </w:r>
      <w:r>
        <w:rPr>
          <w:lang w:val="fr_FR" w:bidi="fr_FR"/>
        </w:rPr>
        <w:t>Représentez Jésus en train de s'approcher des disciples alors qu'il leur dit : « Je t'ai révélé à ceux que tu m'as donnés », puis la personne qui joue Dieu pourrait remettre un tas de feuilles à Jésus, et Jésus peut ensuite les distribuer aux disciples pour montrer que « Je leur ai donné les paroles que tu m'as données et ils les ont acceptées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par des choses comme : « Je veux que ces disciples sachent que ce que j'ai vient de Dieu », ou « J'aime pouvoir partager la parole de Dieu avec ces disciples », et « Je suis si heureux que les disciples aient accepté cette parole de ma part et de la part de Dieu ».</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avec des choses comme : « Nous sommes heureux d'avoir entendu les paroles de Dieu et heureux que Jésus ait partagé les paroles avec eux », ou « Nous avons hâte de partager ces paroles avec d'autres personnes », et « Nous sommes enthousiastes de parler de Jésus à plus de personnes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Quand Jésus dit : « Je ne serai bientôt plus dans le monde, mais les disciples resteront là », la personne qui joue Jésus pourrait regarder ses disciples.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par des choses comme : « Je suis un peu triste de quitter ces disciples », ou « Je suis si fier de leur fidélité », et « J'ai hâte de voir l'impact qu'ils auront sur les autres personnes alors qu'ils répandent le message au sujet de Dieu ».</w:t>
      </w:r>
    </w:p>
    <w:p>
      <w:pPr>
        <w:pStyle w:val="ListBullet"/>
        <w:spacing w:line="240" w:lineRule="auto"/>
        <w:ind w:left="720"/>
      </w:pPr>
      <w:r>
        <w:rPr>
          <w:lang w:val="fr_FR" w:bidi="fr_FR"/>
        </w:rPr>
      </w:r>
      <w:r>
        <w:rPr>
          <w:lang w:val="fr_FR" w:bidi="fr_FR"/>
        </w:rPr>
        <w:t>Demandez aux personnes qui jouent les disciples : « Que ressentez-vous ou à quoi pensez-vous ? » Les personnes pourraient répondre avec des choses comme : « Nous ne sommes pas exactement sûrs quand Jésus nous quittera, ou à quoi ressemblera son départ », ou « Jésus nous manquera vraiment, il a été un ami si fidèle », et « Nous nous demandons ce qui se produira ensuite et ce que Jésus fera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Alors que Jésus demande à Dieu de protéger les disciples, vous pourriez avoir des personnes qui forment un cercle autour des disciples et agissent comme une barrière protectrice. Les disciples pourraient tous s'accrocher aux bras les uns des autres pour montrer qu'« ils sont un ».</w:t>
      </w:r>
    </w:p>
    <w:p>
      <w:pPr/>
      <w:r>
        <w:rPr>
          <w:lang w:val="fr_FR" w:bidi="fr_FR"/>
        </w:rPr>
      </w:r>
      <w:r>
        <w:rPr>
          <w:lang w:val="fr_FR" w:bidi="fr_FR"/>
        </w:rPr>
        <w:t>Quand Jésus dit « pour que les disciples aient toute la mesure de ma joie en eux », les disciples pourraient se lever, sourire et leur tenir les mains pour adorer.</w:t>
      </w:r>
    </w:p>
    <w:p>
      <w:pPr/>
      <w:r>
        <w:rPr>
          <w:lang w:val="fr_FR" w:bidi="fr_FR"/>
        </w:rPr>
      </w:r>
      <w:r>
        <w:rPr>
          <w:lang w:val="fr_FR" w:bidi="fr_FR"/>
        </w:rPr>
        <w:t>Demandez aux personnes qui jouent les disciples : « Que ressentez-vous ou à quoi pensez-vous ? » Les personnes pourraient répondre avec des choses comme : « Nous avons beaucoup de joie dans nos cœurs », ou « Nous espérons partager cette joie avec d'autres personnes quand nous leur parlons de Jésus », et « Il n'y a rien d'autre qui nous apporte autant de joie ». [! fin] Continuez la représentation.</w:t>
      </w:r>
    </w:p>
    <w:p>
      <w:pPr/>
      <w:r>
        <w:rPr>
          <w:lang w:val="fr_FR" w:bidi="fr_FR"/>
        </w:rPr>
      </w:r>
      <w:r>
        <w:rPr>
          <w:lang w:val="fr_FR" w:bidi="fr_FR"/>
        </w:rPr>
        <w:t>Prenez quelques personnes pour représenter le monde Le personnage qui joue le rôle de Jésus pourrait donner de nouvelles feuilles aux disciples pour représenter de nouveau la parole, et les personnes qui représentent le monde pourraient être en colère contre les disciples et essayer de les attaquer. Les autres personnes qui ont fait un cercle autour des disciples auparavant pourraient le faire de nouveau pour former un cercle de protection autour des disciples. Ces mêmes personnes pourraient ensuite lutter contre le « monde » et les combattre pour montrer la protection de Dieu sur les disciples. Le « monde » peut arrêter de se battre, mais faites le rester dans la scène pour qu'il soit clair qu'il sera toujours présent.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veux que les disciples soient gardés en sécurité après que je sois parti », ou « Certaines personnes dans le monde ne les aimeront pas », et « Malgré cette dure vérité, Jésus est heureux que les disciples aient choisi de prendre le chemin difficile pour le suivre et aider à sauver les autres personnes de leurs péchés ».</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avec des choses comme : « Nous avons un peu peur de ce que certaines personnes dans le monde nous feront », ou « Il y aura des moments difficiles à venir », et « Mais vivre pour Jésus en vaut la peine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ensuite « Pour eux, je me sanctifie moi-même, pour qu'eux aussi soient vraiment sanctifiés ».</w:t>
      </w:r>
    </w:p>
    <w:p>
      <w:pPr/>
      <w:r>
        <w:rPr>
          <w:lang w:val="fr_FR" w:bidi="fr_FR"/>
        </w:rPr>
      </w:r>
      <w:r>
        <w:rPr>
          <w:lang w:val="fr_FR" w:bidi="fr_FR"/>
        </w:rPr>
        <w:t>Représentez l'exercice de plus tôt avec la torche, ou la lampe, qui brille sur Jésus, avec Jésus qui tient un miroir ou une canette en métal et qui fait briller ensuite le reflet de la lumière sur les disciples. Comme Dieu est saint, Jésus est saint, et il rend les disciples saints.</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17.1–19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regarde les cieux pour </w:t>
      </w:r>
      <w:r>
        <w:rPr>
          <w:b/>
          <w:lang w:val="fr_FR" w:bidi="fr_FR"/>
        </w:rPr>
        <w:t>prier</w:t>
      </w:r>
      <w:r>
        <w:rPr>
          <w:lang w:val="fr_FR" w:bidi="fr_FR"/>
        </w:rPr>
        <w:t xml:space="preserve"> pour montrer qu'il parle à Dieu le Père, qui vit dans les cieux. Traduisez prier comme vous l'avez fait dans les passages précédents. </w:t>
      </w:r>
      <w:r>
        <w:rPr>
          <w:lang w:val="fr_FR" w:bidi="fr_FR"/>
        </w:rPr>
        <w:t>Prier</w:t>
      </w:r>
      <w:r>
        <w:rPr>
          <w:lang w:val="fr_FR" w:bidi="fr_FR"/>
        </w:rPr>
        <w:t xml:space="preserve"> se trouve dans le glossaire principal. </w:t>
      </w:r>
    </w:p>
    <w:p>
      <w:pPr/>
      <w:r>
        <w:rPr>
          <w:lang w:val="fr_FR" w:bidi="fr_FR"/>
        </w:rPr>
      </w:r>
      <w:r>
        <w:rPr>
          <w:lang w:val="fr_FR" w:bidi="fr_FR"/>
        </w:rPr>
        <w:t>Jésus dit : « Père, l'heure est venue. Glorifie ton fils pour que ton fils te glorifie », ce qui signifie que le moment est bientôt venu pour Jésus d'être emmené pour mourir sur la croix et que la gloire de Dieu et de Jésus soit révélée au monde.</w:t>
      </w:r>
    </w:p>
    <w:p>
      <w:pPr/>
      <w:r>
        <w:rPr>
          <w:lang w:val="fr_FR" w:bidi="fr_FR"/>
        </w:rPr>
      </w:r>
      <w:r>
        <w:rPr>
          <w:lang w:val="fr_FR" w:bidi="fr_FR"/>
        </w:rPr>
        <w:t xml:space="preserve">Dieu a donné à Jésus toute </w:t>
      </w:r>
      <w:r>
        <w:rPr>
          <w:b/>
          <w:lang w:val="fr_FR" w:bidi="fr_FR"/>
        </w:rPr>
        <w:t>autorité</w:t>
      </w:r>
      <w:r>
        <w:rPr>
          <w:lang w:val="fr_FR" w:bidi="fr_FR"/>
        </w:rPr>
        <w:t xml:space="preserve">, ou tout droit, sur tout le monde. Traduisez autorité comme vous l'avez fait dans les passages précédents, et rappelez-vous que le mot </w:t>
      </w:r>
      <w:r>
        <w:rPr>
          <w:lang w:val="fr_FR" w:bidi="fr_FR"/>
        </w:rPr>
        <w:t>autorité</w:t>
      </w:r>
      <w:r>
        <w:rPr>
          <w:lang w:val="fr_FR" w:bidi="fr_FR"/>
        </w:rPr>
        <w:t xml:space="preserve"> se trouve dans le glossaire principal. C'était pour que Jésus puisse donner </w:t>
      </w:r>
      <w:r>
        <w:rPr>
          <w:b/>
          <w:lang w:val="fr_FR" w:bidi="fr_FR"/>
        </w:rPr>
        <w:t>la vie éternelle</w:t>
      </w:r>
      <w:r>
        <w:rPr>
          <w:lang w:val="fr_FR" w:bidi="fr_FR"/>
        </w:rPr>
        <w:t xml:space="preserve"> aux personnes que Dieu lui avait données pour qu'elles soient ses disciples. Traduisez « vie éternelle » de la même manière que vous l'avez fait dans les passages précédents. </w:t>
      </w:r>
      <w:r>
        <w:rPr>
          <w:lang w:val="fr_FR" w:bidi="fr_FR"/>
        </w:rPr>
        <w:t>Vie éternelle</w:t>
      </w:r>
      <w:r>
        <w:rPr>
          <w:lang w:val="fr_FR" w:bidi="fr_FR"/>
        </w:rPr>
        <w:t xml:space="preserve"> se trouve dans le glossaire principal. La vie éternelle, c'est quand les gens connaissent le seul vrai Dieu, et Jésus-</w:t>
      </w:r>
      <w:r>
        <w:rPr>
          <w:b/>
          <w:lang w:val="fr_FR" w:bidi="fr_FR"/>
        </w:rPr>
        <w:t>Christ</w:t>
      </w:r>
      <w:r>
        <w:rPr>
          <w:lang w:val="fr_FR" w:bidi="fr_FR"/>
        </w:rPr>
        <w:t xml:space="preserve">, que Dieu a envoyé. Traduisez Christ ou Messie comme vous l'avez fait dans les passages précédents. </w:t>
      </w:r>
      <w:r>
        <w:rPr>
          <w:lang w:val="fr_FR" w:bidi="fr_FR"/>
        </w:rPr>
        <w:t>Christ</w:t>
      </w:r>
      <w:r>
        <w:rPr>
          <w:lang w:val="fr_FR" w:bidi="fr_FR"/>
        </w:rPr>
        <w:t xml:space="preserve"> ou </w:t>
      </w:r>
      <w:r>
        <w:rPr>
          <w:lang w:val="fr_FR" w:bidi="fr_FR"/>
        </w:rPr>
        <w:t>Messie</w:t>
      </w:r>
      <w:r>
        <w:rPr>
          <w:lang w:val="fr_FR" w:bidi="fr_FR"/>
        </w:rPr>
        <w:t xml:space="preserve"> se trouvent tous deux dans le glossaire principal.</w:t>
      </w:r>
    </w:p>
    <w:p>
      <w:pPr/>
      <w:r>
        <w:rPr>
          <w:lang w:val="fr_FR" w:bidi="fr_FR"/>
        </w:rPr>
      </w:r>
      <w:r>
        <w:rPr>
          <w:lang w:val="fr_FR" w:bidi="fr_FR"/>
        </w:rPr>
        <w:t xml:space="preserve">Jésus poursuit en disant qu'il a apporté la gloire de Dieu sur la terre en terminant l'œuvre, c'est-à-dire les </w:t>
      </w:r>
      <w:r>
        <w:rPr>
          <w:b/>
          <w:lang w:val="fr_FR" w:bidi="fr_FR"/>
        </w:rPr>
        <w:t>tâches</w:t>
      </w:r>
      <w:r>
        <w:rPr>
          <w:lang w:val="fr_FR" w:bidi="fr_FR"/>
        </w:rPr>
        <w:t xml:space="preserve">, que Dieu lui a donnée à faire. Jésus demande à Dieu de lui donner la </w:t>
      </w:r>
      <w:r>
        <w:rPr>
          <w:b/>
          <w:lang w:val="fr_FR" w:bidi="fr_FR"/>
        </w:rPr>
        <w:t>gloire</w:t>
      </w:r>
      <w:r>
        <w:rPr>
          <w:lang w:val="fr_FR" w:bidi="fr_FR"/>
        </w:rPr>
        <w:t xml:space="preserve">. L'œuvre ici est de partager le message de Dieu avec les gens sur la terre pour qu'ils aient la chance d'être sauvés de leurs péchés et d'être obéissants à Jésus. Jésus ne demandait pas la gloire pour se donner une bonne apparence, mais pour montrer au monde à quel point Dieu était merveilleux. Traduisez gloire comme vous l'avez fait dans les passages précédents. </w:t>
      </w:r>
      <w:r>
        <w:rPr>
          <w:lang w:val="fr_FR" w:bidi="fr_FR"/>
        </w:rPr>
        <w:t>Glory</w:t>
      </w:r>
      <w:r>
        <w:rPr>
          <w:lang w:val="fr_FR" w:bidi="fr_FR"/>
        </w:rPr>
        <w:t xml:space="preserve"> se trouve dans le glossaire principal.</w:t>
      </w:r>
    </w:p>
    <w:p>
      <w:pPr/>
      <w:r>
        <w:rPr>
          <w:lang w:val="fr_FR" w:bidi="fr_FR"/>
        </w:rPr>
      </w:r>
      <w:r>
        <w:rPr>
          <w:lang w:val="fr_FR" w:bidi="fr_FR"/>
        </w:rPr>
        <w:t xml:space="preserve">Jésus dit à Dieu : « Tu me les as donnés et ils ont obéi à ta </w:t>
      </w:r>
      <w:r>
        <w:rPr>
          <w:b/>
          <w:lang w:val="fr_FR" w:bidi="fr_FR"/>
        </w:rPr>
        <w:t>parole</w:t>
      </w:r>
      <w:r>
        <w:rPr>
          <w:lang w:val="fr_FR" w:bidi="fr_FR"/>
        </w:rPr>
        <w:t xml:space="preserve"> ». Tout ce que Jésus avait venait de Dieu, et les disciples le savaient parce que Jésus partageait avec eux les paroles ou le message de la bonne nouvelle de la part de Dieu. Traduisez Parole comme vous l'avez fait dans les passages précédents, et rappelez-vous que </w:t>
      </w:r>
      <w:r>
        <w:rPr>
          <w:lang w:val="fr_FR" w:bidi="fr_FR"/>
        </w:rPr>
        <w:t>Parole</w:t>
      </w:r>
      <w:r>
        <w:rPr>
          <w:lang w:val="fr_FR" w:bidi="fr_FR"/>
        </w:rPr>
        <w:t xml:space="preserve"> se trouve dans le Glossaire principal.</w:t>
      </w:r>
    </w:p>
    <w:p>
      <w:pPr/>
      <w:r>
        <w:rPr>
          <w:lang w:val="fr_FR" w:bidi="fr_FR"/>
        </w:rPr>
      </w:r>
      <w:r>
        <w:rPr>
          <w:lang w:val="fr_FR" w:bidi="fr_FR"/>
        </w:rPr>
        <w:t xml:space="preserve">Jésus continue de prier pour les disciples parce qu'ils appartiennent à Dieu, mais il ne prie pas pour le </w:t>
      </w:r>
      <w:r>
        <w:rPr>
          <w:b/>
          <w:lang w:val="fr_FR" w:bidi="fr_FR"/>
        </w:rPr>
        <w:t>monde</w:t>
      </w:r>
      <w:r>
        <w:rPr>
          <w:lang w:val="fr_FR" w:bidi="fr_FR"/>
        </w:rPr>
        <w:t>. « Le monde » ici signifie ces personnes qui refusent de croire en Jésus et au lieu de cela vivent dans le péché et désobéissent à Dieu.</w:t>
      </w:r>
    </w:p>
    <w:p>
      <w:pPr/>
      <w:r>
        <w:rPr>
          <w:lang w:val="fr_FR" w:bidi="fr_FR"/>
        </w:rPr>
      </w:r>
      <w:r>
        <w:rPr>
          <w:lang w:val="fr_FR" w:bidi="fr_FR"/>
        </w:rPr>
        <w:t xml:space="preserve">Jésus dit « Mon saint Père », ce qui signifie « Mon Père, qui est saint ». Jésus démontre comment il respecte et honore Dieu. Traduisez </w:t>
      </w:r>
      <w:r>
        <w:rPr>
          <w:b/>
          <w:lang w:val="fr_FR" w:bidi="fr_FR"/>
        </w:rPr>
        <w:t>saint</w:t>
      </w:r>
      <w:r>
        <w:rPr>
          <w:lang w:val="fr_FR" w:bidi="fr_FR"/>
        </w:rPr>
        <w:t xml:space="preserve"> comme vous l'avez fait dans les passages précédents, et rappelez-vous que </w:t>
      </w:r>
      <w:r>
        <w:rPr>
          <w:lang w:val="fr_FR" w:bidi="fr_FR"/>
        </w:rPr>
        <w:t>saint</w:t>
      </w:r>
      <w:r>
        <w:rPr>
          <w:lang w:val="fr_FR" w:bidi="fr_FR"/>
        </w:rPr>
        <w:t xml:space="preserve"> est dans le glossaire principal.</w:t>
      </w:r>
    </w:p>
    <w:p>
      <w:pPr/>
      <w:r>
        <w:rPr>
          <w:lang w:val="fr_FR" w:bidi="fr_FR"/>
        </w:rPr>
      </w:r>
      <w:r>
        <w:rPr>
          <w:lang w:val="fr_FR" w:bidi="fr_FR"/>
        </w:rPr>
        <w:t xml:space="preserve">Jésus demande à Dieu de protéger les disciples pour qu'ils restent unis dans la foi, ce qui signifie qu'ils soient </w:t>
      </w:r>
      <w:r>
        <w:rPr>
          <w:b/>
          <w:lang w:val="fr_FR" w:bidi="fr_FR"/>
        </w:rPr>
        <w:t>un</w:t>
      </w:r>
      <w:r>
        <w:rPr>
          <w:lang w:val="fr_FR" w:bidi="fr_FR"/>
        </w:rPr>
        <w:t xml:space="preserve">, car Dieu et Jésus sont unis ensemble </w:t>
      </w:r>
      <w:r>
        <w:rPr>
          <w:b/>
          <w:lang w:val="fr_FR" w:bidi="fr_FR"/>
        </w:rPr>
        <w:t>comme un</w:t>
      </w:r>
      <w:r>
        <w:rPr>
          <w:lang w:val="fr_FR" w:bidi="fr_FR"/>
        </w:rPr>
        <w:t xml:space="preserve"> dans la foi, ce qui signifie qu'ils étaient unis dans leurs pensées. Ils pensaient de la même manière et avaient les mêmes intentions.</w:t>
      </w:r>
    </w:p>
    <w:p>
      <w:pPr/>
      <w:r>
        <w:rPr>
          <w:lang w:val="fr_FR" w:bidi="fr_FR"/>
        </w:rPr>
      </w:r>
      <w:r>
        <w:rPr>
          <w:lang w:val="fr_FR" w:bidi="fr_FR"/>
        </w:rPr>
        <w:t xml:space="preserve">Jésus dit qu'il a protégé les disciples pendant qu'il a été sur la terre et qu'aucun d'eux n'a été </w:t>
      </w:r>
      <w:r>
        <w:rPr>
          <w:b/>
          <w:lang w:val="fr_FR" w:bidi="fr_FR"/>
        </w:rPr>
        <w:t>perdu</w:t>
      </w:r>
      <w:r>
        <w:rPr>
          <w:lang w:val="fr_FR" w:bidi="fr_FR"/>
        </w:rPr>
        <w:t>. Perdu signifie qu'ils ne suivent plus Jésus.</w:t>
      </w:r>
    </w:p>
    <w:p>
      <w:pPr/>
      <w:r>
        <w:rPr>
          <w:lang w:val="fr_FR" w:bidi="fr_FR"/>
        </w:rPr>
      </w:r>
      <w:r>
        <w:rPr>
          <w:lang w:val="fr_FR" w:bidi="fr_FR"/>
        </w:rPr>
        <w:t xml:space="preserve">La seule personne à être perdue est la personne « condamnée à la destruction », c'est-à-dire la personne qui trahit Jésus. Cette personne était perdue « pour que les </w:t>
      </w:r>
      <w:r>
        <w:rPr>
          <w:b/>
          <w:lang w:val="fr_FR" w:bidi="fr_FR"/>
        </w:rPr>
        <w:t>Écritures</w:t>
      </w:r>
      <w:r>
        <w:rPr>
          <w:lang w:val="fr_FR" w:bidi="fr_FR"/>
        </w:rPr>
        <w:t xml:space="preserve"> soient accomplies ». Les Écritures étaient les livres saints juifs que nous connaissons maintenant sous le nom d'Ancien Testament. Les Écritures juives incluaient les écrits des prophètes juifs. Traduisez le mot Écritures comme vous l'avez fait dans les passages précédents. Le terme </w:t>
      </w:r>
      <w:r>
        <w:rPr>
          <w:lang w:val="fr_FR" w:bidi="fr_FR"/>
        </w:rPr>
        <w:t>Écriture</w:t>
      </w:r>
      <w:r>
        <w:rPr>
          <w:lang w:val="fr_FR" w:bidi="fr_FR"/>
        </w:rPr>
        <w:t xml:space="preserve"> se trouve dans le glossaire principal.</w:t>
      </w:r>
    </w:p>
    <w:p>
      <w:pPr/>
      <w:r>
        <w:rPr>
          <w:lang w:val="fr_FR" w:bidi="fr_FR"/>
        </w:rPr>
      </w:r>
      <w:r>
        <w:rPr>
          <w:lang w:val="fr_FR" w:bidi="fr_FR"/>
        </w:rPr>
        <w:t>Jésus dit de nouveau qu'il n'est pas « du » le monde et les disciples ne sont pas non plus « de » ce monde, maintenant qu'ils croient en Jésus et le suivent.</w:t>
      </w:r>
    </w:p>
    <w:p>
      <w:pPr/>
      <w:r>
        <w:rPr>
          <w:lang w:val="fr_FR" w:bidi="fr_FR"/>
        </w:rPr>
      </w:r>
      <w:r>
        <w:rPr>
          <w:lang w:val="fr_FR" w:bidi="fr_FR"/>
        </w:rPr>
        <w:t xml:space="preserve">Jésus prie pour que Dieu protège les disciples du « malin » qui est un autre nom pour Satan. Traduisez </w:t>
      </w:r>
      <w:r>
        <w:rPr>
          <w:b/>
          <w:lang w:val="fr_FR" w:bidi="fr_FR"/>
        </w:rPr>
        <w:t>Satan</w:t>
      </w:r>
      <w:r>
        <w:rPr>
          <w:lang w:val="fr_FR" w:bidi="fr_FR"/>
        </w:rPr>
        <w:t xml:space="preserve"> comme vous l'avez fait dans les passages précédents. « </w:t>
      </w:r>
      <w:r>
        <w:rPr>
          <w:lang w:val="fr_FR" w:bidi="fr_FR"/>
        </w:rPr>
        <w:t>Satan</w:t>
      </w:r>
      <w:r>
        <w:rPr>
          <w:lang w:val="fr_FR" w:bidi="fr_FR"/>
        </w:rPr>
        <w:t xml:space="preserve"> » se trouve dans le glossaire principal.</w:t>
      </w:r>
    </w:p>
    <w:p>
      <w:pPr/>
      <w:r>
        <w:rPr>
          <w:lang w:val="fr_FR" w:bidi="fr_FR"/>
        </w:rPr>
      </w:r>
      <w:r>
        <w:rPr>
          <w:lang w:val="fr_FR" w:bidi="fr_FR"/>
        </w:rPr>
        <w:t xml:space="preserve">Jésus demande à Dieu de </w:t>
      </w:r>
      <w:r>
        <w:rPr>
          <w:b/>
          <w:lang w:val="fr_FR" w:bidi="fr_FR"/>
        </w:rPr>
        <w:t>sanctifier</w:t>
      </w:r>
      <w:r>
        <w:rPr>
          <w:lang w:val="fr_FR" w:bidi="fr_FR"/>
        </w:rPr>
        <w:t xml:space="preserve"> les disciples, ce qui signifie « les rendre saints » en utilisant les paroles ou le message de Dieu qui sont toujours vrais.</w:t>
      </w:r>
    </w:p>
    <w:p>
      <w:pPr/>
      <w:r>
        <w:rPr>
          <w:lang w:val="fr_FR" w:bidi="fr_FR"/>
        </w:rPr>
      </w:r>
      <w:r>
        <w:rPr>
          <w:lang w:val="fr_FR" w:bidi="fr_FR"/>
        </w:rPr>
        <w:t xml:space="preserve">Arrêtez-vous ici et discutez de la façon dont vous direz le mot sanctifier, c'est-à-dire rendre saint. </w:t>
      </w:r>
      <w:r>
        <w:rPr>
          <w:lang w:val="fr_FR" w:bidi="fr_FR"/>
        </w:rPr>
        <w:t>Sanctification</w:t>
      </w:r>
      <w:r>
        <w:rPr>
          <w:lang w:val="fr_FR" w:bidi="fr_FR"/>
        </w:rPr>
        <w:t xml:space="preserve"> et </w:t>
      </w:r>
      <w:r>
        <w:rPr>
          <w:lang w:val="fr_FR" w:bidi="fr_FR"/>
        </w:rPr>
        <w:t>saint</w:t>
      </w:r>
      <w:r>
        <w:rPr>
          <w:lang w:val="fr_FR" w:bidi="fr_FR"/>
        </w:rPr>
        <w:t xml:space="preserve"> se trouvent dans le glossaire principal. Mettez cet enregistrement en pause ici.</w:t>
      </w:r>
    </w:p>
    <w:p>
      <w:pPr/>
      <w:r>
        <w:rPr>
          <w:lang w:val="fr_FR" w:bidi="fr_FR"/>
        </w:rPr>
      </w:r>
      <w:r>
        <w:rPr>
          <w:lang w:val="fr_FR" w:bidi="fr_FR"/>
        </w:rPr>
        <w:t xml:space="preserve">Jésus dit : « Tout comme tu </w:t>
      </w:r>
      <w:r>
        <w:rPr>
          <w:b/>
          <w:lang w:val="fr_FR" w:bidi="fr_FR"/>
        </w:rPr>
        <w:t>m'as envoyé</w:t>
      </w:r>
      <w:r>
        <w:rPr>
          <w:lang w:val="fr_FR" w:bidi="fr_FR"/>
        </w:rPr>
        <w:t xml:space="preserve"> dans le monde, je les ai moi aussi </w:t>
      </w:r>
      <w:r>
        <w:rPr>
          <w:b/>
          <w:lang w:val="fr_FR" w:bidi="fr_FR"/>
        </w:rPr>
        <w:t>envoyés</w:t>
      </w:r>
      <w:r>
        <w:rPr>
          <w:lang w:val="fr_FR" w:bidi="fr_FR"/>
        </w:rPr>
        <w:t xml:space="preserve"> », ce qui signifie que tout comme Dieu a envoyé Jésus pour parler aux incroyants, Jésus envoie maintenant les disciples vers les incroyants de ce monde pour répandre le message concernant Dieu.</w:t>
      </w:r>
    </w:p>
    <w:p>
      <w:pPr/>
      <w:r>
        <w:rPr>
          <w:lang w:val="fr_FR" w:bidi="fr_FR"/>
        </w:rPr>
      </w:r>
      <w:r>
        <w:rPr>
          <w:lang w:val="fr_FR" w:bidi="fr_FR"/>
        </w:rPr>
        <w:t xml:space="preserve">Jésus dit qu'il se sanctifiera lui-même pour le bien des disciples. Jésus dit qu'il se consacrera lui-même à Dieu en se faisant lui-même un sacrifice saint, ou spécial, en mourant pour ses disciples. Jésus dit : « Je me donne moi-même en sacrifice saint pour eux pour que ta vérité puisse les rendre saints ». Saint et </w:t>
      </w:r>
      <w:r>
        <w:rPr>
          <w:lang w:val="fr_FR" w:bidi="fr_FR"/>
        </w:rPr>
        <w:t>sacrifice</w:t>
      </w:r>
      <w:r>
        <w:rPr>
          <w:lang w:val="fr_FR" w:bidi="fr_FR"/>
        </w:rPr>
        <w:t xml:space="preserve"> se </w:t>
      </w:r>
      <w:r>
        <w:rPr>
          <w:lang w:val="fr_FR" w:bidi="fr_FR"/>
        </w:rPr>
        <w:t>trouvent</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17:20–26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17.20–26. Laissez entrer la parole de Dieu dans vos cœurs.</w:t>
      </w:r>
    </w:p>
    <w:p>
      <w:pPr/>
      <w:r>
        <w:rPr>
          <w:lang w:val="fr_FR" w:bidi="fr_FR"/>
        </w:rPr>
      </w:r>
      <w:r>
        <w:rPr>
          <w:lang w:val="fr_FR" w:bidi="fr_FR"/>
        </w:rPr>
        <w:t>Écoutez l'enregistrement de Jean 17.20–26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et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17.20–26 dans la traduction la plus facile à comprendre.</w:t>
      </w:r>
    </w:p>
    <w:p>
      <w:pPr/>
      <w:r>
        <w:rPr>
          <w:lang w:val="fr_FR" w:bidi="fr_FR"/>
        </w:rPr>
      </w:r>
      <w:r>
        <w:rPr>
          <w:lang w:val="fr_FR" w:bidi="fr_FR"/>
        </w:rPr>
        <w:t>Vous rappelez-vous que dans le passage précédent, après que Jésus ait fini de parler à ses disciples, il a levé les yeux vers le ciel et a commencé à prier Dieu pour ses disciples qui étaient avec lui à ce moment-là ?</w:t>
      </w:r>
    </w:p>
    <w:p>
      <w:pPr/>
      <w:r>
        <w:rPr>
          <w:lang w:val="fr_FR" w:bidi="fr_FR"/>
        </w:rPr>
      </w:r>
      <w:r>
        <w:rPr>
          <w:lang w:val="fr_FR" w:bidi="fr_FR"/>
        </w:rPr>
        <w:t xml:space="preserve">Jésus regarde toujours les cieux pour montrer qu'il parle à Dieu le Père, qui vit dans les cieux. Les onze disciples sont toujours avec lui, mais cette fois-ci, Jésus prie pour </w:t>
      </w:r>
      <w:r>
        <w:rPr>
          <w:b/>
          <w:lang w:val="fr_FR" w:bidi="fr_FR"/>
        </w:rPr>
        <w:t>tous</w:t>
      </w:r>
      <w:r>
        <w:rPr>
          <w:lang w:val="fr_FR" w:bidi="fr_FR"/>
        </w:rPr>
        <w:t xml:space="preserve"> les croyants, y compris ceux qui n'ont même pas encore entendu parler de lui.</w:t>
      </w:r>
    </w:p>
    <w:p>
      <w:pPr/>
      <w:r>
        <w:rPr>
          <w:lang w:val="fr_FR" w:bidi="fr_FR"/>
        </w:rPr>
      </w:r>
      <w:r>
        <w:rPr>
          <w:lang w:val="fr_FR" w:bidi="fr_FR"/>
        </w:rPr>
        <w:t>Jésus prie pour ceux qui croient en lui à cause du message que Jésus a partagé avec les disciples ; les disciples partageront ensuite avec d'autres personnes et ces personnes viendront à croire en Jésus.</w:t>
      </w:r>
    </w:p>
    <w:p>
      <w:pPr/>
      <w:r>
        <w:rPr>
          <w:lang w:val="fr_FR" w:bidi="fr_FR"/>
        </w:rPr>
      </w:r>
      <w:r>
        <w:rPr>
          <w:lang w:val="fr_FR" w:bidi="fr_FR"/>
        </w:rPr>
        <w:t>Arrêtez-vous ici et discutez des choses suivantes en groupe : racontez une histoire au sujet d'un moment où les gens dans votre communauté ont transmises de bonnes nouvelles jusqu'à ce que tout le monde dans la communauté ait entendu la bonne nouvelle. Comment les gens ont-ils transmis la nouvelle ? Était-ce par la radio, par des appels téléphoniques, en visitant les maisons des gens ? Comment partagez-vous normalement les bonnes nouvelles dans votre communauté ? Mettez cet enregistrement en pause ici.</w:t>
      </w:r>
    </w:p>
    <w:p>
      <w:pPr/>
      <w:r>
        <w:rPr>
          <w:lang w:val="fr_FR" w:bidi="fr_FR"/>
        </w:rPr>
      </w:r>
      <w:r>
        <w:rPr>
          <w:lang w:val="fr_FR" w:bidi="fr_FR"/>
        </w:rPr>
        <w:t>Jésus prie Dieu pour que tous les croyants futurs soient un. Jésus prie pour qu'ils agissent ensemble comme s'ils étaient une seule personne.</w:t>
      </w:r>
    </w:p>
    <w:p>
      <w:pPr/>
      <w:r>
        <w:rPr>
          <w:lang w:val="fr_FR" w:bidi="fr_FR"/>
        </w:rPr>
      </w:r>
      <w:r>
        <w:rPr>
          <w:lang w:val="fr_FR" w:bidi="fr_FR"/>
        </w:rPr>
        <w:t>Arrêtez-vous ici et discutez de cette question en groupe : de quelle manière dans votre communauté travaillez-vous ensemble comme si vous étiez tous une seule personne ? Donnez un exemple d'un moment où tout le monde a travaillé ensemble. Qu'avez-vous fait ? Qu'est-ce que tout le monde a ressenti quand ils travaillaient ensemble ? Mettez cet enregistrement en pause ici.</w:t>
      </w:r>
    </w:p>
    <w:p>
      <w:pPr/>
      <w:r>
        <w:rPr>
          <w:lang w:val="fr_FR" w:bidi="fr_FR"/>
        </w:rPr>
      </w:r>
      <w:r>
        <w:rPr>
          <w:lang w:val="fr_FR" w:bidi="fr_FR"/>
        </w:rPr>
        <w:t>Jésus et Dieu sont si étroitement liés l'un à l'autre qu'ils sont « un ».</w:t>
      </w:r>
    </w:p>
    <w:p>
      <w:pPr/>
      <w:r>
        <w:rPr>
          <w:lang w:val="fr_FR" w:bidi="fr_FR"/>
        </w:rPr>
      </w:r>
      <w:r>
        <w:rPr>
          <w:lang w:val="fr_FR" w:bidi="fr_FR"/>
        </w:rPr>
        <w:t>Jésus demande à Dieu de laisser les futurs disciples être en union avec eux, pour que le monde puisse croire que Dieu a envoyé Jésus. Dieu et Jésus sont unis ensemble dans l'unité et l'amour, mais ils veulent aussi que les disciples soient unis à eux, en expérimentant la même unité et le même amour que le Père a donné à Jésus.</w:t>
      </w:r>
    </w:p>
    <w:p>
      <w:pPr/>
      <w:r>
        <w:rPr>
          <w:lang w:val="fr_FR" w:bidi="fr_FR"/>
        </w:rPr>
      </w:r>
      <w:r>
        <w:rPr>
          <w:lang w:val="fr_FR" w:bidi="fr_FR"/>
        </w:rPr>
        <w:t>Arrêtez-vous ici et discutez de cette question en groupe : parlez-nous d'un moment où vous avez vu les chefs de votre communauté travailler ensemble dans l'unité, et que vous vouliez les rejoindre et travailler ensemble avec eux. Qu'avez-vous fait ? Mettez cet enregistrement en pause ici.</w:t>
      </w:r>
    </w:p>
    <w:p>
      <w:pPr/>
      <w:r>
        <w:rPr>
          <w:lang w:val="fr_FR" w:bidi="fr_FR"/>
        </w:rPr>
      </w:r>
      <w:r>
        <w:rPr>
          <w:lang w:val="fr_FR" w:bidi="fr_FR"/>
        </w:rPr>
        <w:t>Jésus prie « pour qu'ils soient en nous » et « pour qu'ils soient unis à nous ». Jésus veut que les disciples travaillent ensemble avec eux !</w:t>
      </w:r>
    </w:p>
    <w:p>
      <w:pPr/>
      <w:r>
        <w:rPr>
          <w:lang w:val="fr_FR" w:bidi="fr_FR"/>
        </w:rPr>
      </w:r>
      <w:r>
        <w:rPr>
          <w:lang w:val="fr_FR" w:bidi="fr_FR"/>
        </w:rPr>
        <w:t>Jésus dit ensuite « Je leur ai donné la gloire que tu m'as donnée ». Jésus dit qu'il a donné à ses disciples la gloire, c'est-à-dire la vie merveilleuse, que Dieu le Père a donnée à Jésus. Jésus parle probablement de la façon dont la vie est meilleure quand ses disciples et Dieu sont unis tous ensemble dans l'unité. Cette unité donne gloire à Dieu, et Jésus a donc donné cette gloire aux disciples !</w:t>
      </w:r>
    </w:p>
    <w:p>
      <w:pPr/>
      <w:r>
        <w:rPr>
          <w:lang w:val="fr_FR" w:bidi="fr_FR"/>
        </w:rPr>
      </w:r>
      <w:r>
        <w:rPr>
          <w:lang w:val="fr_FR" w:bidi="fr_FR"/>
        </w:rPr>
        <w:t>Vous rappelez-vous de l'activité que vous avez faite dans le passage précédent où vous aviez le miroir et la torche ? N'hésitez pas à répéter l'activité suivante pour vous rappeler que la gloire de Dieu se reflète.</w:t>
      </w:r>
    </w:p>
    <w:p>
      <w:pPr/>
      <w:r>
        <w:rPr>
          <w:lang w:val="fr_FR" w:bidi="fr_FR"/>
        </w:rPr>
      </w:r>
      <w:r>
        <w:rPr>
          <w:lang w:val="fr_FR" w:bidi="fr_FR"/>
        </w:rPr>
        <w:t>Arrêtez-vous ici et essayez l'activité suivante en groupe. Vous aurez besoin d'une torche, ou une lampe de poche, pour représenter la gloire de Dieu et un autre objet qui reflète la lumière de la torche, comme un miroir ou une canette en métal. Demandez à une personne de représenter Dieu, et à une deuxième personne de représenter Jésus. Demandez à la personne qui joue Jésus de tenir l'objet qui reflète la lumière. Demandez à la personne qui joue Dieu de pointer le flambeau sur l'objet réfléchissant détenu par la personne qui joue Jésus : c'est la gloire de Dieu qui va sur Jésus. La personne qui joue Jésus déplace ensuite la canette pour que la lumière qui est reflétée tombe sur chaque personne dans le groupe. Mettez cet enregistrement en pause ici.</w:t>
      </w:r>
    </w:p>
    <w:p>
      <w:pPr/>
      <w:r>
        <w:rPr>
          <w:lang w:val="fr_FR" w:bidi="fr_FR"/>
        </w:rPr>
      </w:r>
      <w:r>
        <w:rPr>
          <w:lang w:val="fr_FR" w:bidi="fr_FR"/>
        </w:rPr>
        <w:t>L'unité des disciples de Jésus les uns avec les autres et avec Jésus sert à montrer au monde que le Père a envoyé son fils Jésus, et que le Père aime les disciples de la même manière qu'il aime son fils.</w:t>
      </w:r>
    </w:p>
    <w:p>
      <w:pPr/>
      <w:r>
        <w:rPr>
          <w:lang w:val="fr_FR" w:bidi="fr_FR"/>
        </w:rPr>
      </w:r>
      <w:r>
        <w:rPr>
          <w:lang w:val="fr_FR" w:bidi="fr_FR"/>
        </w:rPr>
        <w:t xml:space="preserve">Jésus prie ensuite pour </w:t>
      </w:r>
      <w:r>
        <w:rPr>
          <w:b/>
          <w:lang w:val="fr_FR" w:bidi="fr_FR"/>
        </w:rPr>
        <w:t>toutes</w:t>
      </w:r>
      <w:r>
        <w:rPr>
          <w:lang w:val="fr_FR" w:bidi="fr_FR"/>
        </w:rPr>
        <w:t xml:space="preserve"> les personnes que Dieu a données à Jésus et qui finiront par croire en lui. Jésus prie pour que quand il retournera au ciel, ces futurs croyants puissent le rejoindre un jour dans le ciel.</w:t>
      </w:r>
    </w:p>
    <w:p>
      <w:pPr/>
      <w:r>
        <w:rPr>
          <w:lang w:val="fr_FR" w:bidi="fr_FR"/>
        </w:rPr>
      </w:r>
      <w:r>
        <w:rPr>
          <w:lang w:val="fr_FR" w:bidi="fr_FR"/>
        </w:rPr>
        <w:t>Jésus veut aussi que le monde voie que le Père aime les disciples autant qu'il aime Jésus. Jésus dit que le Père l'a aimé avant que le monde ne soit fait. Jésus appelle Dieu Père comme un signe d'affection et de respect.</w:t>
      </w:r>
    </w:p>
    <w:p>
      <w:pPr/>
      <w:r>
        <w:rPr>
          <w:lang w:val="fr_FR" w:bidi="fr_FR"/>
        </w:rPr>
      </w:r>
      <w:r>
        <w:rPr>
          <w:lang w:val="fr_FR" w:bidi="fr_FR"/>
        </w:rPr>
        <w:t>Dieu a donné à Jésus la gloire, c'est-à-dire la renommée, avant même qu'il ne crée le monde, parce qu'il a aimé Jésus avant qu'il ne crée le monde. Jésus existait avant même que le monde n'existe.</w:t>
      </w:r>
    </w:p>
    <w:p>
      <w:pPr/>
      <w:r>
        <w:rPr>
          <w:lang w:val="fr_FR" w:bidi="fr_FR"/>
        </w:rPr>
      </w:r>
      <w:r>
        <w:rPr>
          <w:lang w:val="fr_FR" w:bidi="fr_FR"/>
        </w:rPr>
        <w:t>Jésus appelle maintenant Dieu « Père juste ». Jésus veut que les gens sachent que Dieu le Père est juste parce qu'il fait ce qui est juste et juge avec équité.</w:t>
      </w:r>
    </w:p>
    <w:p>
      <w:pPr/>
      <w:r>
        <w:rPr>
          <w:lang w:val="fr_FR" w:bidi="fr_FR"/>
        </w:rPr>
      </w:r>
      <w:r>
        <w:rPr>
          <w:lang w:val="fr_FR" w:bidi="fr_FR"/>
        </w:rPr>
        <w:t>Il y a des personnes dans le monde qui ne connaissent pas encore Jésus et le Père. Cependant, Jésus connaît le Père, et les disciples de Jésus savent que le Père a envoyé Jésus, et c'est ainsi que plus de personnes dans le monde apprendront ce qui concerne Jésus et le Père.</w:t>
      </w:r>
    </w:p>
    <w:p>
      <w:pPr/>
      <w:r>
        <w:rPr>
          <w:lang w:val="fr_FR" w:bidi="fr_FR"/>
        </w:rPr>
      </w:r>
      <w:r>
        <w:rPr>
          <w:lang w:val="fr_FR" w:bidi="fr_FR"/>
        </w:rPr>
        <w:t>Jésus aime les disciples autant que le Père aime Jésus. Les disciples devraient aussi aimer les autres autant que Dieu le Père aime Jésus.</w:t>
      </w:r>
    </w:p>
    <w:p>
      <w:pPr/>
      <w:r>
        <w:rPr>
          <w:lang w:val="fr_FR" w:bidi="fr_FR"/>
        </w:rPr>
      </w:r>
      <w:r>
        <w:rPr>
          <w:lang w:val="fr_FR" w:bidi="fr_FR"/>
        </w:rPr>
        <w:t>Arrêtez-vous ici et discutez de cette question en groupe : de quelle manière dans votre communauté démontrez-vous de l'amour et du soin les uns pour les autres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17.20–26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Il y a une seule partie dans ce passage</w:t>
      </w:r>
    </w:p>
    <w:p>
      <w:pPr/>
      <w:r>
        <w:rPr>
          <w:lang w:val="fr_FR" w:bidi="fr_FR"/>
        </w:rPr>
      </w:r>
      <w:r>
        <w:rPr>
          <w:b/>
          <w:lang w:val="fr_FR" w:bidi="fr_FR"/>
        </w:rPr>
        <w:t>Dans cette partie :</w:t>
      </w:r>
      <w:r>
        <w:rPr>
          <w:lang w:val="fr_FR" w:bidi="fr_FR"/>
        </w:rPr>
        <w:t xml:space="preserve"> Jésus continue de prier, mais il prie maintenant pour les personnes qui croiront en lui dans l'avenir. Jésus demande que les croyants agissent comme une seule personne, et que les croyants restent dans l'unité avec Dieu le Père et Jésus. Cela montrera au monde que Dieu a envoyé Jésus. Jésus veut que les futurs croyants soient avec lui un jour, et qu'ils voient la gloire de Jésus. Jésus dit qu'il continuera à faire connaître Dieu le Père aux gens.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est présent et écoute, mais ne parle pas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disciples</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Jésus regarde toujours les cieux pour montrer qu'il parle à Dieu le Père, qui vit dans les cieux. Les onze disciples sont toujours avec lui, mais cette fois-ci, Jésus prie pour </w:t>
      </w:r>
      <w:r>
        <w:rPr>
          <w:b/>
          <w:lang w:val="fr_FR" w:bidi="fr_FR"/>
        </w:rPr>
        <w:t>tous</w:t>
      </w:r>
      <w:r>
        <w:rPr>
          <w:lang w:val="fr_FR" w:bidi="fr_FR"/>
        </w:rPr>
        <w:t xml:space="preserve"> les croyants, y compris ceux qui n'ont même pas encore entendu parler de lui.</w:t>
      </w:r>
    </w:p>
    <w:p>
      <w:pPr/>
      <w:r>
        <w:rPr>
          <w:lang w:val="fr_FR" w:bidi="fr_FR"/>
        </w:rPr>
      </w:r>
      <w:r>
        <w:rPr>
          <w:lang w:val="fr_FR" w:bidi="fr_FR"/>
        </w:rPr>
        <w:t>Il n'est pas clair à quel moment de la journée le déroule la scène, mais ils sont soit encore dans la pièce où ils ont mangé le repas de la fête, soit ils marchent pour sortir de la ville.</w:t>
      </w:r>
    </w:p>
    <w:p>
      <w:pPr/>
      <w:r>
        <w:rPr>
          <w:lang w:val="fr_FR" w:bidi="fr_FR"/>
        </w:rPr>
      </w:r>
      <w:r>
        <w:rPr>
          <w:lang w:val="fr_FR" w:bidi="fr_FR"/>
        </w:rPr>
        <w:t>Quand Jésus prie « qu'ils soient tous un », vous pourriez faire en sorte qu'un groupe de personnes fasse certains mouvements en même temps les uns que les autres, pour montrer l'unité.</w:t>
      </w:r>
    </w:p>
    <w:p>
      <w:pPr/>
      <w:r>
        <w:rPr>
          <w:lang w:val="fr_FR" w:bidi="fr_FR"/>
        </w:rPr>
      </w:r>
      <w:r>
        <w:rPr>
          <w:lang w:val="fr_FR" w:bidi="fr_FR"/>
        </w:rPr>
        <w:t>Arrêtez-vous ici et discutez de cette question en groupe : dans votre culture, comment exprimez-vous l'unité ? Quel genre de choses faites-vous pour créer le sentiment que tout le monde a un seul esprit ou agit dans l'unité, ou vit en accord les uns avec les autres ? Mettez cet enregistrement en pause ici.</w:t>
      </w:r>
    </w:p>
    <w:p>
      <w:pPr/>
      <w:r>
        <w:rPr>
          <w:lang w:val="fr_FR" w:bidi="fr_FR"/>
        </w:rPr>
      </w:r>
      <w:r>
        <w:rPr>
          <w:lang w:val="fr_FR" w:bidi="fr_FR"/>
        </w:rPr>
        <w:t>Jésus prie concernant la façon dont lui et le Père sont étroitement liés, c'est-à-dire connectés entre eux, et que le désir de Jésus est que les disciples soient liés à eux.</w:t>
      </w:r>
    </w:p>
    <w:p>
      <w:pPr/>
      <w:r>
        <w:rPr>
          <w:lang w:val="fr_FR" w:bidi="fr_FR"/>
        </w:rPr>
      </w:r>
      <w:r>
        <w:rPr>
          <w:lang w:val="fr_FR" w:bidi="fr_FR"/>
        </w:rPr>
        <w:t>Arrêtez-vous ici et discutez de cette question en groupe : dans votre culture, que feriez-vous pour que quelqu'un qui est en dehors du groupe se sente inclus ? Comment leur feriez-vous sentir qu'ils appartiennent maintenant à votre communauté ou à votre groupe ? Arrêtez l'enregistrement ici.</w:t>
      </w:r>
    </w:p>
    <w:p>
      <w:pPr/>
      <w:r>
        <w:rPr>
          <w:lang w:val="fr_FR" w:bidi="fr_FR"/>
        </w:rPr>
      </w:r>
      <w:r>
        <w:rPr>
          <w:lang w:val="fr_FR" w:bidi="fr_FR"/>
        </w:rPr>
        <w:t>Jésus prie ensuite : « Je leur ai donné la gloire ». Jésus fait référence au fait de donner à ses disciples, à la fois maintenant et dans l'avenir, la gloire que Dieu lui a donnée.</w:t>
      </w:r>
    </w:p>
    <w:p>
      <w:pPr/>
      <w:r>
        <w:rPr>
          <w:lang w:val="fr_FR" w:bidi="fr_FR"/>
        </w:rPr>
      </w:r>
      <w:r>
        <w:rPr>
          <w:lang w:val="fr_FR" w:bidi="fr_FR"/>
        </w:rPr>
        <w:t>Vous rappelez-vous de l'activité mentionnée plus tôt où vous aviez le miroir et la torche ? N'hésitez pas à répéter cette activité pour vous rappeler que la gloire de Dieu se reflète sur les disciples. Arrêtez l'enregistrement ici.</w:t>
      </w:r>
    </w:p>
    <w:p>
      <w:pPr/>
      <w:r>
        <w:rPr>
          <w:lang w:val="fr_FR" w:bidi="fr_FR"/>
        </w:rPr>
      </w:r>
      <w:r>
        <w:rPr>
          <w:lang w:val="fr_FR" w:bidi="fr_FR"/>
        </w:rPr>
        <w:t>Jésus prie ensuite pour ceux que le Père lui a donnés, ce qui signifie tous ceux qui viendraient pour croire en Jésus dans l'avenir. Jésus veut que ces futurs disciples soient aussi avec lui dans le ciel, et il veut qu'ils voient et fassent l'expérience de la même gloire, ou la même unité avec Dieu, qu'a Jésus.</w:t>
      </w:r>
    </w:p>
    <w:p>
      <w:pPr/>
      <w:r>
        <w:rPr>
          <w:lang w:val="fr_FR" w:bidi="fr_FR"/>
        </w:rPr>
      </w:r>
      <w:r>
        <w:rPr>
          <w:lang w:val="fr_FR" w:bidi="fr_FR"/>
        </w:rPr>
        <w:t>Le but en était que les disciples soient unis les uns avec les autres de la même manière que lui (Jésus) et son Père étaient unis. Jésus partage la majesté et la grandeur de Dieu. Les disciples verront comment Jésus partage le statut et la grandeur les plus élevés de Dieu parce que Dieu les a donnés à Jésus. Dieu a donné sa gloire à Jésus parce qu'il aime tellement Jésus et l'a aimé depuis avant que le monde ne soit fait.</w:t>
      </w:r>
    </w:p>
    <w:p>
      <w:pPr/>
      <w:r>
        <w:rPr>
          <w:lang w:val="fr_FR" w:bidi="fr_FR"/>
        </w:rPr>
      </w:r>
      <w:r>
        <w:rPr>
          <w:lang w:val="fr_FR" w:bidi="fr_FR"/>
        </w:rPr>
        <w:t xml:space="preserve">Jésus prie son « Père juste », c'est-à-dire celui qui juge avec équité. Jésus fait maintenant un contraste. Il dit que le monde, c'est-à-dire les gens dans le monde, ne connaissent pas Dieu. Cependant, Jésus dit qu'il </w:t>
      </w:r>
      <w:r>
        <w:rPr>
          <w:b/>
          <w:lang w:val="fr_FR" w:bidi="fr_FR"/>
        </w:rPr>
        <w:t>connaît</w:t>
      </w:r>
      <w:r>
        <w:rPr>
          <w:lang w:val="fr_FR" w:bidi="fr_FR"/>
        </w:rPr>
        <w:t xml:space="preserve"> Dieu. Jésus dit ensuite que ses disciples, les personnes qui croient en Jésus, savent que Dieu a envoyé Jésus. </w:t>
      </w:r>
    </w:p>
    <w:p>
      <w:pPr/>
      <w:r>
        <w:rPr>
          <w:lang w:val="fr_FR" w:bidi="fr_FR"/>
        </w:rPr>
      </w:r>
      <w:r>
        <w:rPr>
          <w:lang w:val="fr_FR" w:bidi="fr_FR"/>
        </w:rPr>
        <w:t xml:space="preserve">Jésus rappelle à Dieu le Père qu'il a montré qui est Dieu aux disciples. Jésus dit ensuite qu'il continuera à montrer qui est Dieu aux gens dans l'avenir. Jésus fera cela pour que les gens dans l'avenir puissent faire l'expérience du même amour que Dieu le Père a pour Jésus. Les disciples aimeront ensuite les gens de la même manière que Dieu aime Jésus. Quand les disciples font l'expérience de cet amour, ils seront « en Jésus », ce qui signifie qu'ils seront connectés à Jésus et le suivront et lui obéiront.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17.20–26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 qui est présent et qui écoute, mais qui ne parle pas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prie pour ceux qui croient actuellement en lui, et il prie aussi pour les croyants futurs. Les futurs croyants entendront le message de Dieu de la part des onze disciples qui sont avec Jésus dans ce passage.</w:t>
      </w:r>
    </w:p>
    <w:p>
      <w:pPr/>
      <w:r>
        <w:rPr>
          <w:lang w:val="fr_FR" w:bidi="fr_FR"/>
        </w:rPr>
      </w:r>
      <w:r>
        <w:rPr>
          <w:lang w:val="fr_FR" w:bidi="fr_FR"/>
        </w:rPr>
        <w:t>Jésus prie pour qu'il y ait unité parmi les disciples, pour qu'ils travaillent comme une bonne équipe.</w:t>
      </w:r>
    </w:p>
    <w:p>
      <w:pPr/>
      <w:r>
        <w:rPr>
          <w:lang w:val="fr_FR" w:bidi="fr_FR"/>
        </w:rPr>
      </w:r>
      <w:r>
        <w:rPr>
          <w:lang w:val="fr_FR" w:bidi="fr_FR"/>
        </w:rPr>
        <w:t>Comme Jésus et Dieu sont un, Jésus prie pour que les disciples soient aussi unis avec Dieu et Jésus. Ceci est le cas pour que le monde croie que le message de Dieu est vrai. Jésus dit qu'il a donné aux disciples la gloire que Dieu a donnée à Jésus, pour qu'ils puissent tous être unis et rassemblés comme un seul. C'est pour que le monde voie la gloire dans les disciples et sache qu'elle est venue de quelque chose d'au-delà de ce monde, car elle vient de Dieu.</w:t>
      </w:r>
    </w:p>
    <w:p>
      <w:pPr/>
      <w:r>
        <w:rPr>
          <w:lang w:val="fr_FR" w:bidi="fr_FR"/>
        </w:rPr>
      </w:r>
      <w:r>
        <w:rPr>
          <w:lang w:val="fr_FR" w:bidi="fr_FR"/>
        </w:rPr>
        <w:t>Jésus veut que le monde voie que le Père aime les disciples tout comme le Père aime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Ils pourraient répondre des choses comme : « Il est étonnant à quel point Dieu nous aime tant et nous fait confiance avec son message », ou « Il est merveilleux que nous puissions faire l'expérience de l'amour de Dieu de manière si puissante que nous puissions le partager avec les autres », ou « Nous sommes ravis de pouvoir partager ce message de l'amour de Dieu avec des personnes qui ne connaissent pas encore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Dieu a donné à Jésus la gloire, c'est-à-dire la renommée, avant même qu'il ne crée le monde, parce qu'il a aimé Jésus avant qu'il ne crée le monde. Jésus existait avant même que le monde n'existe.</w:t>
      </w:r>
    </w:p>
    <w:p>
      <w:pPr/>
      <w:r>
        <w:rPr>
          <w:lang w:val="fr_FR" w:bidi="fr_FR"/>
        </w:rPr>
      </w:r>
      <w:r>
        <w:rPr>
          <w:lang w:val="fr_FR" w:bidi="fr_FR"/>
        </w:rPr>
        <w:t>Jésus fait maintenant appel à Dieu de manière respectueuse et affectueuse, car il sait que les voies de Dieu sont justes et équitables.</w:t>
      </w:r>
    </w:p>
    <w:p>
      <w:pPr/>
      <w:r>
        <w:rPr>
          <w:lang w:val="fr_FR" w:bidi="fr_FR"/>
        </w:rPr>
      </w:r>
      <w:r>
        <w:rPr>
          <w:lang w:val="fr_FR" w:bidi="fr_FR"/>
        </w:rPr>
        <w:t>Il y a des personnes dans le monde qui ne connaissent pas encore Jésus et le Père. Cependant, Jésus connaît le Père, et les disciples de Jésus savent que le Père a envoyé Jésus, et c'est ainsi que plus de personnes dans le monde apprendront ce qui concerne Jésus et le Père.</w:t>
      </w:r>
    </w:p>
    <w:p>
      <w:pPr/>
      <w:r>
        <w:rPr>
          <w:lang w:val="fr_FR" w:bidi="fr_FR"/>
        </w:rPr>
      </w:r>
      <w:r>
        <w:rPr>
          <w:lang w:val="fr_FR" w:bidi="fr_FR"/>
        </w:rPr>
        <w:t>Jésus aime les disciples autant que le Père aime Jésus. Les disciples devraient aussi aimer les autres autant que Dieu le Père aime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Jésus désire que les futurs disciples se sentent liés à lui et à Dieu », ou « Mon cœur est si rempli qu'il déborde pour ces futurs disciples », ou « J'ai le désir de me sentir aussi connecté à ces futurs disciples qu'avec les disciples avec moi maintenant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17.20–26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Dans ce passage, Jésus poursuit en disant que sa </w:t>
      </w:r>
      <w:r>
        <w:rPr>
          <w:b/>
          <w:lang w:val="fr_FR" w:bidi="fr_FR"/>
        </w:rPr>
        <w:t>prière</w:t>
      </w:r>
      <w:r>
        <w:rPr>
          <w:lang w:val="fr_FR" w:bidi="fr_FR"/>
        </w:rPr>
        <w:t xml:space="preserve"> n'est pas que pour les disciples. Utilisez le même mot pour </w:t>
      </w:r>
      <w:r>
        <w:rPr>
          <w:lang w:val="fr_FR" w:bidi="fr_FR"/>
        </w:rPr>
        <w:t>prière</w:t>
      </w:r>
      <w:r>
        <w:rPr>
          <w:lang w:val="fr_FR" w:bidi="fr_FR"/>
        </w:rPr>
        <w:t xml:space="preserve"> que dans les passages précédents.</w:t>
      </w:r>
    </w:p>
    <w:p>
      <w:pPr/>
      <w:r>
        <w:rPr>
          <w:lang w:val="fr_FR" w:bidi="fr_FR"/>
        </w:rPr>
      </w:r>
      <w:r>
        <w:rPr>
          <w:lang w:val="fr_FR" w:bidi="fr_FR"/>
        </w:rPr>
        <w:t xml:space="preserve">Jésus prie pour ceux qui croiront en lui à travers le </w:t>
      </w:r>
      <w:r>
        <w:rPr>
          <w:b/>
          <w:lang w:val="fr_FR" w:bidi="fr_FR"/>
        </w:rPr>
        <w:t>message</w:t>
      </w:r>
      <w:r>
        <w:rPr>
          <w:lang w:val="fr_FR" w:bidi="fr_FR"/>
        </w:rPr>
        <w:t xml:space="preserve"> de ses </w:t>
      </w:r>
      <w:r>
        <w:rPr>
          <w:b/>
          <w:lang w:val="fr_FR" w:bidi="fr_FR"/>
        </w:rPr>
        <w:t>disciples</w:t>
      </w:r>
      <w:r>
        <w:rPr>
          <w:lang w:val="fr_FR" w:bidi="fr_FR"/>
        </w:rPr>
        <w:t xml:space="preserve">. Message fait référence au message de Dieu que les disciples partageront avec ceux qui ne croient pas encore en Jésus ou qui ne connaissent pas Jésus. Utilisez le même mot pour disciples que dans les passages précédents. </w:t>
      </w:r>
      <w:r>
        <w:rPr>
          <w:lang w:val="fr_FR" w:bidi="fr_FR"/>
        </w:rPr>
        <w:t>Disciples</w:t>
      </w:r>
      <w:r>
        <w:rPr>
          <w:lang w:val="fr_FR" w:bidi="fr_FR"/>
        </w:rPr>
        <w:t xml:space="preserve"> figure dans le glossaire principal.</w:t>
      </w:r>
    </w:p>
    <w:p>
      <w:pPr/>
      <w:r>
        <w:rPr>
          <w:lang w:val="fr_FR" w:bidi="fr_FR"/>
        </w:rPr>
      </w:r>
      <w:r>
        <w:rPr>
          <w:lang w:val="fr_FR" w:bidi="fr_FR"/>
        </w:rPr>
        <w:t>Jésus prie « qu'ils soient tous un, Père ». Jésus prie pour que les disciples travaillent dans l'unité ensemble de la même manière que Dieu et Jésus travaillent dans l'unité les uns avec les autres. Jésus appelle Dieu Père comme un signe d'affection et de respect.</w:t>
      </w:r>
    </w:p>
    <w:p>
      <w:pPr/>
      <w:r>
        <w:rPr>
          <w:lang w:val="fr_FR" w:bidi="fr_FR"/>
        </w:rPr>
      </w:r>
      <w:r>
        <w:rPr>
          <w:lang w:val="fr_FR" w:bidi="fr_FR"/>
        </w:rPr>
        <w:t xml:space="preserve">Jésus poursuit en disant : « Qu'ils soient aussi en nous pour que le </w:t>
      </w:r>
      <w:r>
        <w:rPr>
          <w:b/>
          <w:lang w:val="fr_FR" w:bidi="fr_FR"/>
        </w:rPr>
        <w:t>monde</w:t>
      </w:r>
      <w:r>
        <w:rPr>
          <w:lang w:val="fr_FR" w:bidi="fr_FR"/>
        </w:rPr>
        <w:t xml:space="preserve"> puisse croire que tu </w:t>
      </w:r>
      <w:r>
        <w:rPr>
          <w:b/>
          <w:lang w:val="fr_FR" w:bidi="fr_FR"/>
        </w:rPr>
        <w:t>m'as envoyé</w:t>
      </w:r>
      <w:r>
        <w:rPr>
          <w:lang w:val="fr_FR" w:bidi="fr_FR"/>
        </w:rPr>
        <w:t xml:space="preserve"> ». Jésus parle du « monde », ce qui signifie les gens dans le monde. Il prie pour que chaque personne dans le monde croie en lui. Il prie aussi pour ceux qui croiraient en Jésus dans l'avenir.</w:t>
      </w:r>
    </w:p>
    <w:p>
      <w:pPr/>
      <w:r>
        <w:rPr>
          <w:lang w:val="fr_FR" w:bidi="fr_FR"/>
        </w:rPr>
      </w:r>
      <w:r>
        <w:rPr>
          <w:lang w:val="fr_FR" w:bidi="fr_FR"/>
        </w:rPr>
        <w:t xml:space="preserve">Jésus dit : « Je leur ai donné la </w:t>
      </w:r>
      <w:r>
        <w:rPr>
          <w:b/>
          <w:lang w:val="fr_FR" w:bidi="fr_FR"/>
        </w:rPr>
        <w:t>gloire</w:t>
      </w:r>
      <w:r>
        <w:rPr>
          <w:lang w:val="fr_FR" w:bidi="fr_FR"/>
        </w:rPr>
        <w:t xml:space="preserve"> que tu m'as donnée ». Utilisez le même mot ou la même expression pour gloire que vous avez utilisé dans les passages précédents. Pour plus d'informations sur le mot </w:t>
      </w:r>
      <w:r>
        <w:rPr>
          <w:lang w:val="fr_FR" w:bidi="fr_FR"/>
        </w:rPr>
        <w:t>gloire</w:t>
      </w:r>
      <w:r>
        <w:rPr>
          <w:lang w:val="fr_FR" w:bidi="fr_FR"/>
        </w:rPr>
        <w:t xml:space="preserve">, référez-vous au Glossaire principal. </w:t>
      </w:r>
    </w:p>
    <w:p>
      <w:pPr/>
      <w:r>
        <w:rPr>
          <w:lang w:val="fr_FR" w:bidi="fr_FR"/>
        </w:rPr>
      </w:r>
      <w:r>
        <w:rPr>
          <w:lang w:val="fr_FR" w:bidi="fr_FR"/>
        </w:rPr>
        <w:t xml:space="preserve">Jésus appelle Dieu le « </w:t>
      </w:r>
      <w:r>
        <w:rPr>
          <w:b/>
          <w:lang w:val="fr_FR" w:bidi="fr_FR"/>
        </w:rPr>
        <w:t>Père juste</w:t>
      </w:r>
      <w:r>
        <w:rPr>
          <w:lang w:val="fr_FR" w:bidi="fr_FR"/>
        </w:rPr>
        <w:t xml:space="preserve"> ». Le Père est juste parce qu'il fait ce qui est juste et juge avec équité. Utilisez le même mot ou la même expression pour juste que dans les passages précédents. Pour plus d'informations sur la </w:t>
      </w:r>
      <w:r>
        <w:rPr>
          <w:lang w:val="fr_FR" w:bidi="fr_FR"/>
        </w:rPr>
        <w:t>justice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18:1–14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18.1–14. Laissez entrer la parole de Dieu dans vos cœurs.</w:t>
      </w:r>
    </w:p>
    <w:p>
      <w:pPr/>
      <w:r>
        <w:rPr>
          <w:lang w:val="fr_FR" w:bidi="fr_FR"/>
        </w:rPr>
      </w:r>
      <w:r>
        <w:rPr>
          <w:lang w:val="fr_FR" w:bidi="fr_FR"/>
        </w:rPr>
        <w:t xml:space="preserve">Écoutez l'enregistrement de Jean 18.1–14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18.1–14 dans la traduction la plus facile à comprendre.</w:t>
      </w:r>
    </w:p>
    <w:p>
      <w:pPr/>
      <w:r>
        <w:rPr>
          <w:lang w:val="fr_FR" w:bidi="fr_FR"/>
        </w:rPr>
      </w:r>
      <w:r>
        <w:rPr>
          <w:lang w:val="fr_FR" w:bidi="fr_FR"/>
        </w:rPr>
        <w:t>Vous rappelez-vous, dans le passage précédent, comment Jésus priait Dieu pendant que ses disciples étaient avec lui ? Jésus vient de terminer de prier Dieu et lui et les disciples quittent la ville de Jérusalem pour traverser la vallée du Cédron. La vallée du Cédron avait parfois une rivière qui la traversait, mais à ce moment-là de l'année, elle était sèche et n'avait pas d'eau en elle. Jésus et les disciples pouvaient donc la traverser facilement.</w:t>
      </w:r>
    </w:p>
    <w:p>
      <w:pPr/>
      <w:r>
        <w:rPr>
          <w:lang w:val="fr_FR" w:bidi="fr_FR"/>
        </w:rPr>
      </w:r>
      <w:r>
        <w:rPr>
          <w:lang w:val="fr_FR" w:bidi="fr_FR"/>
        </w:rPr>
        <w:t>De l'autre côté de la vallée du Cédron, il y avait un jardin plein d'arbres ; cela est aussi connu sous le nom d'un bosquet. On plantait des bosquets d'arbres pour moissonner le fruit des arbres. Le bosquet se trouvait probablement près du bas de la colline appelée le mont des Oliviers juste à l'extérieur de Jérusalem.</w:t>
      </w:r>
    </w:p>
    <w:p>
      <w:pPr/>
      <w:r>
        <w:rPr>
          <w:lang w:val="fr_FR" w:bidi="fr_FR"/>
        </w:rPr>
      </w:r>
      <w:r>
        <w:rPr>
          <w:lang w:val="fr_FR" w:bidi="fr_FR"/>
        </w:rPr>
        <w:t xml:space="preserve">Arrêtez-vous ici et regardez une image d'un </w:t>
      </w:r>
      <w:r>
        <w:rPr>
          <w:lang w:val="fr_FR" w:bidi="fr_FR"/>
        </w:rPr>
        <w:t>bosquet d'arbres</w:t>
      </w:r>
      <w:r>
        <w:rPr>
          <w:lang w:val="fr_FR" w:bidi="fr_FR"/>
        </w:rPr>
        <w:t xml:space="preserve"> en groupe. Regardez aussi une image d'une carte de </w:t>
      </w:r>
      <w:r>
        <w:rPr>
          <w:lang w:val="fr_FR" w:bidi="fr_FR"/>
        </w:rPr>
        <w:t>Jérusalem, de la vallée du Cédron et du mont des Oliviers</w:t>
      </w:r>
      <w:r>
        <w:rPr>
          <w:lang w:val="fr_FR" w:bidi="fr_FR"/>
        </w:rPr>
        <w:t>. Mettez cet enregistrement en pause ici.</w:t>
      </w:r>
    </w:p>
    <w:p>
      <w:pPr/>
      <w:r>
        <w:rPr>
          <w:lang w:val="fr_FR" w:bidi="fr_FR"/>
        </w:rPr>
      </w:r>
      <w:r>
        <w:rPr>
          <w:lang w:val="fr_FR" w:bidi="fr_FR"/>
        </w:rPr>
        <w:t>Jésus et ses disciples sont entrés dans le bosquet d'arbres.</w:t>
      </w:r>
    </w:p>
    <w:p>
      <w:pPr/>
      <w:r>
        <w:rPr>
          <w:lang w:val="fr_FR" w:bidi="fr_FR"/>
        </w:rPr>
      </w:r>
      <w:r>
        <w:rPr>
          <w:lang w:val="fr_FR" w:bidi="fr_FR"/>
        </w:rPr>
        <w:t>Jésus était souvent ou fréquemment allé pour se rassembler avec Judas et les autres disciples dans ce bosquet d'arbres. Cela signifiait que Judas, le disciple qui a trahi Jésus, savait où se trouvait le lieu et comment s'y rendre. Vous vous souviendrez d'après les passages précédents que bien que Judas soit l'un des disciples de Jésus, il a commencé à s'opposer à Jésus, et a accepté d'aider les ennemis de Jésus. Judas a reçu de l'argent en récompense pour avoir promis de conduire les soldats romains et les fonctionnaires juifs à Jésus pour qu'ils puissent l'arrêter.</w:t>
      </w:r>
    </w:p>
    <w:p>
      <w:pPr/>
      <w:r>
        <w:rPr>
          <w:lang w:val="fr_FR" w:bidi="fr_FR"/>
        </w:rPr>
      </w:r>
      <w:r>
        <w:rPr>
          <w:lang w:val="fr_FR" w:bidi="fr_FR"/>
        </w:rPr>
        <w:t>Les principaux sacrificateurs et les pharisiens, c'est-à-dire les chefs religieux, ont donné à Judas des gardes du temple qui ont agi en tant que police pour garder le temple juif en sécurité. Ils ont aussi donné à Judas un petit nombre de soldats romains, peut-être environ vingt ou moins. Judas est venu dans le bosquet avec ce groupe d'hommes pour arrêter Jésus.</w:t>
      </w:r>
    </w:p>
    <w:p>
      <w:pPr/>
      <w:r>
        <w:rPr>
          <w:lang w:val="fr_FR" w:bidi="fr_FR"/>
        </w:rPr>
      </w:r>
      <w:r>
        <w:rPr>
          <w:lang w:val="fr_FR" w:bidi="fr_FR"/>
        </w:rPr>
        <w:t>Arrêtez-vous ici et discutez de cette question en groupe : dans votre culture, qui aide à préserver la sécurité de vos lieux de culte ? Qui arrête les gens quand ils font des choses illégales ? Mettez cet enregistrement en pause ici.</w:t>
      </w:r>
    </w:p>
    <w:p>
      <w:pPr/>
      <w:r>
        <w:rPr>
          <w:lang w:val="fr_FR" w:bidi="fr_FR"/>
        </w:rPr>
      </w:r>
      <w:r>
        <w:rPr>
          <w:lang w:val="fr_FR" w:bidi="fr_FR"/>
        </w:rPr>
        <w:t>Les principaux sacrificateurs n'étaient généralement pas des pharisiens, mais des membres d'un groupe religieux différent, appelé les sadducéens. Ils accomplissaient des sacrifices et étaient responsables des rituels religieux dans le temple. Ils étaient les plus importants parmi les sacrificateurs juifs. Les pharisiens étaient un groupe religieux juif. Il était très important pour les pharisiens que le peuple juif obéisse à toutes les lois religieuses juives avec beaucoup d'attention.</w:t>
      </w:r>
    </w:p>
    <w:p>
      <w:pPr/>
      <w:r>
        <w:rPr>
          <w:lang w:val="fr_FR" w:bidi="fr_FR"/>
        </w:rPr>
      </w:r>
      <w:r>
        <w:rPr>
          <w:lang w:val="fr_FR" w:bidi="fr_FR"/>
        </w:rPr>
        <w:t>Comme il faisait la nuit et qu'il faisait sombre, les soldats et les fonctionnaires du temple portaient des torches et des lanternes. Les lanternes auraient pu être faites d'argile ou de métal brûlé avec un endroit pour l'huile et une mèche. La mèche était une ficelle faite d'une plante appelée le lin. On allumait la mèche comme une bougie pour donner de la lumière. On fabriquait des torches à partir de bâtons, en attachant un chiffon à l'extrémité du bâton et en le trempant dans de l'huile. On allumerait ensuite cette huile.</w:t>
      </w:r>
    </w:p>
    <w:p>
      <w:pPr/>
      <w:r>
        <w:rPr>
          <w:lang w:val="fr_FR" w:bidi="fr_FR"/>
        </w:rPr>
      </w:r>
      <w:r>
        <w:rPr>
          <w:lang w:val="fr_FR" w:bidi="fr_FR"/>
        </w:rPr>
        <w:t xml:space="preserve">Arrêtez-vous ici et regardez des images d'une </w:t>
      </w:r>
      <w:r>
        <w:rPr>
          <w:lang w:val="fr_FR" w:bidi="fr_FR"/>
        </w:rPr>
        <w:t>lanterne</w:t>
      </w:r>
      <w:r>
        <w:rPr>
          <w:lang w:val="fr_FR" w:bidi="fr_FR"/>
        </w:rPr>
        <w:t xml:space="preserve"> et d'une </w:t>
      </w:r>
      <w:r>
        <w:rPr>
          <w:b/>
          <w:lang w:val="fr_FR" w:bidi="fr_FR"/>
        </w:rPr>
        <w:t>torche</w:t>
      </w:r>
      <w:r>
        <w:rPr>
          <w:lang w:val="fr_FR" w:bidi="fr_FR"/>
        </w:rPr>
        <w:t xml:space="preserve"> en groupe. Mettez cet enregistrement en pause ici.</w:t>
      </w:r>
    </w:p>
    <w:p>
      <w:pPr/>
      <w:r>
        <w:rPr>
          <w:lang w:val="fr_FR" w:bidi="fr_FR"/>
        </w:rPr>
      </w:r>
      <w:r>
        <w:rPr>
          <w:lang w:val="fr_FR" w:bidi="fr_FR"/>
        </w:rPr>
        <w:t>Les soldats et les fonctionnaires portaient aussi des armes avec eux. Ils étaient prêts à combattre au cas où Jésus résistait. Les armes qu'ils portaient étaient très probablement un mélange d'épées, de lances et de couteaux.</w:t>
      </w:r>
    </w:p>
    <w:p>
      <w:pPr/>
      <w:r>
        <w:rPr>
          <w:lang w:val="fr_FR" w:bidi="fr_FR"/>
        </w:rPr>
      </w:r>
      <w:r>
        <w:rPr>
          <w:lang w:val="fr_FR" w:bidi="fr_FR"/>
        </w:rPr>
        <w:t xml:space="preserve">Arrêtez-vous ici et regardez des images </w:t>
      </w:r>
      <w:r>
        <w:rPr>
          <w:lang w:val="fr_FR" w:bidi="fr_FR"/>
        </w:rPr>
        <w:t>d'épées</w:t>
      </w:r>
      <w:r>
        <w:rPr>
          <w:lang w:val="fr_FR" w:bidi="fr_FR"/>
        </w:rPr>
        <w:t xml:space="preserve">, </w:t>
      </w:r>
      <w:r>
        <w:rPr>
          <w:lang w:val="fr_FR" w:bidi="fr_FR"/>
        </w:rPr>
        <w:t>de lances</w:t>
      </w:r>
      <w:r>
        <w:rPr>
          <w:lang w:val="fr_FR" w:bidi="fr_FR"/>
        </w:rPr>
        <w:t xml:space="preserve"> et de </w:t>
      </w:r>
      <w:r>
        <w:rPr>
          <w:lang w:val="fr_FR" w:bidi="fr_FR"/>
        </w:rPr>
        <w:t>couteaux</w:t>
      </w:r>
      <w:r>
        <w:rPr>
          <w:lang w:val="fr_FR" w:bidi="fr_FR"/>
        </w:rPr>
        <w:t xml:space="preserve"> en groupe. Mettez cet enregistrement en pause ici.</w:t>
      </w:r>
    </w:p>
    <w:p>
      <w:pPr/>
      <w:r>
        <w:rPr>
          <w:lang w:val="fr_FR" w:bidi="fr_FR"/>
        </w:rPr>
      </w:r>
      <w:r>
        <w:rPr>
          <w:lang w:val="fr_FR" w:bidi="fr_FR"/>
        </w:rPr>
        <w:t>Jésus était prêt à se donner lui-même calmement parce qu'il savait tout ce qui lui arriverait, toutes les choses qu'ils feraient pour le torturer et la souffrance qu'il endurerait. Il s'avance pour saluer les soldats et les fonctionnaires.</w:t>
      </w:r>
    </w:p>
    <w:p>
      <w:pPr/>
      <w:r>
        <w:rPr>
          <w:lang w:val="fr_FR" w:bidi="fr_FR"/>
        </w:rPr>
      </w:r>
      <w:r>
        <w:rPr>
          <w:lang w:val="fr_FR" w:bidi="fr_FR"/>
        </w:rPr>
        <w:t>Jésus voulait aussi protéger les disciples du mal en s'offrant lui-même aux fonctionnaires et aux soldats. Il voulait les laisser l'arrêter sans résister ou se battre.</w:t>
      </w:r>
    </w:p>
    <w:p>
      <w:pPr/>
      <w:r>
        <w:rPr>
          <w:lang w:val="fr_FR" w:bidi="fr_FR"/>
        </w:rPr>
      </w:r>
      <w:r>
        <w:rPr>
          <w:lang w:val="fr_FR" w:bidi="fr_FR"/>
        </w:rPr>
        <w:t>Après que Jésus se soit avancé vers ces hommes, il demande : « Qui voulez-vous ? » Cela peut sembler une question étrange, car Jésus sait qu'ils le cherchent. Il dit probablement cela pour que les soldats et les fonctionnaires soient obligés à le dire à haute voix pour qu'il soit clair qu'ils cherchent Jésus. Quand les soldats et les fonctionnaires disent « Jésus de Nazareth », ils rendent clair qu'ils cherchent un homme nommé Jésus qui venait du village appelé Nazareth. Jésus était un prénom fréquent parmi les Juifs à cette époque. Nazareth aide ces hommes à s'assurer qu'ils ont trouvé le bon Jésus. Jésus peut ensuite s'avancer et aller avec eux, et ses disciples resteront en sécurité parce que les soldats et les fonctionnaires ont maintenant trouvé l'homme qu'ils cherchent.</w:t>
      </w:r>
    </w:p>
    <w:p>
      <w:pPr/>
      <w:r>
        <w:rPr>
          <w:lang w:val="fr_FR" w:bidi="fr_FR"/>
        </w:rPr>
      </w:r>
      <w:r>
        <w:rPr>
          <w:lang w:val="fr_FR" w:bidi="fr_FR"/>
        </w:rPr>
        <w:t xml:space="preserve">Nazareth était une petite ville dans la province de Galilée. </w:t>
      </w:r>
    </w:p>
    <w:p>
      <w:pPr/>
      <w:r>
        <w:rPr>
          <w:lang w:val="fr_FR" w:bidi="fr_FR"/>
        </w:rPr>
      </w:r>
      <w:r>
        <w:rPr>
          <w:lang w:val="fr_FR" w:bidi="fr_FR"/>
        </w:rPr>
        <w:t xml:space="preserve">Arrêtez-vous ici et regardez une image d'une carte montrant le lieu de </w:t>
      </w:r>
      <w:r>
        <w:rPr>
          <w:lang w:val="fr_FR" w:bidi="fr_FR"/>
        </w:rPr>
        <w:t>Nazareth</w:t>
      </w:r>
      <w:r>
        <w:rPr>
          <w:lang w:val="fr_FR" w:bidi="fr_FR"/>
        </w:rPr>
        <w:t xml:space="preserve"> d'où venait Jésus. Mettez cet enregistrement en pause ici.</w:t>
      </w:r>
    </w:p>
    <w:p>
      <w:pPr/>
      <w:r>
        <w:rPr>
          <w:lang w:val="fr_FR" w:bidi="fr_FR"/>
        </w:rPr>
      </w:r>
      <w:r>
        <w:rPr>
          <w:lang w:val="fr_FR" w:bidi="fr_FR"/>
        </w:rPr>
        <w:t>Jésus leur dit ensuite « Je le suis » ou « Je suis ». Dans ce passage, Jésus a peut-être dit « je suis » de la même manière que Dieu avait dit son propre nom dans l'Ancien Testament. Jésus était peut-être en train de faire référence à lui-même comme divin. Jésus confirme aussi qu'il est celui qu'ils cherchent.</w:t>
      </w:r>
    </w:p>
    <w:p>
      <w:pPr/>
      <w:r>
        <w:rPr>
          <w:lang w:val="fr_FR" w:bidi="fr_FR"/>
        </w:rPr>
      </w:r>
      <w:r>
        <w:rPr>
          <w:lang w:val="fr_FR" w:bidi="fr_FR"/>
        </w:rPr>
        <w:t>Judas le traître se tenait avec les soldats et les fonctionnaires. Les soldats et les fonctionnaires font un pas en arrière et tombent par terre quand ils entendent Jésus dire « Je le suis ». Cela était peut-être dû à la peur ou à la crainte car ils avaient très probablement entendu toutes les choses que Jésus avait faites et les miracles qu'il avait accomplis. Ils ont peut-être réalisé que Jésus s'identifiait lui-même à Dieu. Judas, le traître, qui se tenait avec les soldats et les fonctionnaires, est très probablement tombé par terre.</w:t>
      </w:r>
    </w:p>
    <w:p>
      <w:pPr/>
      <w:r>
        <w:rPr>
          <w:lang w:val="fr_FR" w:bidi="fr_FR"/>
        </w:rPr>
      </w:r>
      <w:r>
        <w:rPr>
          <w:lang w:val="fr_FR" w:bidi="fr_FR"/>
        </w:rPr>
        <w:t>Jésus demande de nouveau qui ils veulent, et ils donnent la même réponse : « Jésus de Nazareth ». Jésus veut protéger ses disciples, il dit donc aux soldats et aux fonctionnaires que puisqu'il leur a dit qu'il est Jésus de Nazareth, l'homme qu'ils cherchent vraiment, ils devraient laisser les disciples aller librement. Jésus veut que les disciples puissent partir et aller dans un lieu de sécurité.</w:t>
      </w:r>
    </w:p>
    <w:p>
      <w:pPr/>
      <w:r>
        <w:rPr>
          <w:lang w:val="fr_FR" w:bidi="fr_FR"/>
        </w:rPr>
      </w:r>
      <w:r>
        <w:rPr>
          <w:lang w:val="fr_FR" w:bidi="fr_FR"/>
        </w:rPr>
        <w:t>Vous souvenez-vous dans un passage précédent que Jésus dit : « Je ne perdrai aucun de tous ceux qu'il m'a donnés » ? Nous voyons maintenant que Jésus protégera les disciples, qui lui avaient été donnés par Dieu. Jean l'auteur, nous rappelle que Jésus a dit auparavant qu'il ne perdra aucune des personnes que Dieu lui a données.</w:t>
      </w:r>
    </w:p>
    <w:p>
      <w:pPr/>
      <w:r>
        <w:rPr>
          <w:lang w:val="fr_FR" w:bidi="fr_FR"/>
        </w:rPr>
      </w:r>
      <w:r>
        <w:rPr>
          <w:lang w:val="fr_FR" w:bidi="fr_FR"/>
        </w:rPr>
        <w:t>Simon Pierre, l'un des disciples de Jésus, avait aussi une épée, c'est-à-dire un long couteau avec lui. Il a très probablement paniqué dans la situation et ne voulait pas que Jésus lui soit enlevé. Simon Pierre a donc sorti son épée, ce qui signifie qu'il l'a sortie de son fourreau. Le fourreau était probablement attaché à une ceinture qui était vraisemblablement attachée autour de sa taille.</w:t>
      </w:r>
    </w:p>
    <w:p>
      <w:pPr/>
      <w:r>
        <w:rPr>
          <w:lang w:val="fr_FR" w:bidi="fr_FR"/>
        </w:rPr>
      </w:r>
      <w:r>
        <w:rPr>
          <w:lang w:val="fr_FR" w:bidi="fr_FR"/>
        </w:rPr>
        <w:t xml:space="preserve">Arrêtez-vous ici et regardez une image d'une </w:t>
      </w:r>
      <w:r>
        <w:rPr>
          <w:lang w:val="fr_FR" w:bidi="fr_FR"/>
        </w:rPr>
        <w:t>épée dans un fourreau</w:t>
      </w:r>
      <w:r>
        <w:rPr>
          <w:lang w:val="fr_FR" w:bidi="fr_FR"/>
        </w:rPr>
        <w:t xml:space="preserve"> que quelqu'un porte autour de sa taille avec une ceinture. Mettez cet enregistrement en pause ici.</w:t>
      </w:r>
    </w:p>
    <w:p>
      <w:pPr/>
      <w:r>
        <w:rPr>
          <w:lang w:val="fr_FR" w:bidi="fr_FR"/>
        </w:rPr>
      </w:r>
      <w:r>
        <w:rPr>
          <w:lang w:val="fr_FR" w:bidi="fr_FR"/>
        </w:rPr>
        <w:t>Simon Pierre utilise ensuite l'épée et frappe, ou heurte, le serviteur ou l'esclave du souverain sacrificateur, un homme nommé Malchus, et coupe son oreille droite.</w:t>
      </w:r>
    </w:p>
    <w:p>
      <w:pPr/>
      <w:r>
        <w:rPr>
          <w:lang w:val="fr_FR" w:bidi="fr_FR"/>
        </w:rPr>
      </w:r>
      <w:r>
        <w:rPr>
          <w:lang w:val="fr_FR" w:bidi="fr_FR"/>
        </w:rPr>
        <w:t>Jésus ordonne, ou dit, à Simon Pierre de ranger son épée dans son fourreau. Jésus dit : « Ne boirai-je pas la coupe que le père m'a donnée ? » Jésus rappelle à ses disciples que cette situation actuelle était censée se produire. Jésus est censé être arrêté, moqué, torturé, et il mourrait ensuite sur la croix. Jésus voulait obéir et accomplir ce que Dieu avait prévu qu'il fasse. Simon Pierre l'a peut-être oublié dans sa panique pour protéger Jésus.</w:t>
      </w:r>
    </w:p>
    <w:p>
      <w:pPr/>
      <w:r>
        <w:rPr>
          <w:lang w:val="fr_FR" w:bidi="fr_FR"/>
        </w:rPr>
      </w:r>
      <w:r>
        <w:rPr>
          <w:lang w:val="fr_FR" w:bidi="fr_FR"/>
        </w:rPr>
        <w:t>Les soldats, leur capitaine et les fonctionnaires arrêtent ensuite Jésus. Ils le lient, ce qui signifie très probablement qu'ils attachent ses mains avec une corde, probablement pour que ses mains soient attachées derrière lui ou devant lui.</w:t>
      </w:r>
    </w:p>
    <w:p>
      <w:pPr/>
      <w:r>
        <w:rPr>
          <w:lang w:val="fr_FR" w:bidi="fr_FR"/>
        </w:rPr>
      </w:r>
      <w:r>
        <w:rPr>
          <w:lang w:val="fr_FR" w:bidi="fr_FR"/>
        </w:rPr>
        <w:t>Ils emmènent Jésus vers Anne, qui avait été souverain sacrificateur et était encore très respecté en tant que chef, ou dirigeant. Anne était aussi le beau-père de Caïphe.</w:t>
      </w:r>
    </w:p>
    <w:p>
      <w:pPr/>
      <w:r>
        <w:rPr>
          <w:lang w:val="fr_FR" w:bidi="fr_FR"/>
        </w:rPr>
      </w:r>
      <w:r>
        <w:rPr>
          <w:lang w:val="fr_FR" w:bidi="fr_FR"/>
        </w:rPr>
        <w:t>Caïphe était le souverain sacrificateur à ce moment-là. Vous vous souviendrez que Caïphe avait dit plus tôt aux autres chefs juifs qu'il serait bon qu'un homme meure pour le peuple. Ce qui signifiait à ce moment-là que Caïphe pensait que Jésus devrait mourir pour sauver tout le peuple juif. Caïphe avait peur que si Jésus continuait à enseigner le message de Dieu, ses disciples se rebelleraient contre les Romains. Cela peut donc signifier que les Romains viendraient détruire la nation juive.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18.1–14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et ses disciples partent de là où ils se trouvent et commencent à traverser la vallée du Cédron. De l'autre côté de la vallée, il y avait un bosquet d'arbres, et Jésus et ses disciples y entrent.</w:t>
      </w:r>
    </w:p>
    <w:p>
      <w:pPr/>
      <w:r>
        <w:rPr>
          <w:lang w:val="fr_FR" w:bidi="fr_FR"/>
        </w:rPr>
      </w:r>
      <w:r>
        <w:rPr>
          <w:b/>
          <w:lang w:val="fr_FR" w:bidi="fr_FR"/>
        </w:rPr>
        <w:t>Dans la deuxième partie :</w:t>
      </w:r>
      <w:r>
        <w:rPr>
          <w:lang w:val="fr_FR" w:bidi="fr_FR"/>
        </w:rPr>
        <w:t xml:space="preserve"> Judas Iscariot, le traître, savait déjà que Jésus et ses disciples se dirigeraient vers le bosquet d'arbres. Judas conduit donc un groupe de soldats romains et de fonctionnaires juifs dans le jardin. Après avoir confirmé que Jésus est l'homme qu'ils voulaient, ils arrêtent Jésus. Simon Pierre attaque un esclave du souverain sacrificateur. Ils arrêtent ensuite Jésus.</w:t>
      </w:r>
    </w:p>
    <w:p>
      <w:pPr/>
      <w:r>
        <w:rPr>
          <w:lang w:val="fr_FR" w:bidi="fr_FR"/>
        </w:rPr>
      </w:r>
      <w:r>
        <w:rPr>
          <w:b/>
          <w:lang w:val="fr_FR" w:bidi="fr_FR"/>
        </w:rPr>
        <w:t>Dans la troisième partie :</w:t>
      </w:r>
      <w:r>
        <w:rPr>
          <w:lang w:val="fr_FR" w:bidi="fr_FR"/>
        </w:rPr>
        <w:t xml:space="preserve"> les soldats romains et les fonctionnaires juifs attachent ensuite Jésus et l'emmènent vers Anne, le souverain sacrificateur, pour qu'ils puissent l'interroger.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disciples, y compris Simon Pierre</w:t>
      </w:r>
    </w:p>
    <w:p>
      <w:pPr>
        <w:pStyle w:val="ListBullet"/>
        <w:spacing w:line="240" w:lineRule="auto"/>
        <w:ind w:left="720"/>
      </w:pPr>
      <w:r>
        <w:rPr>
          <w:lang w:val="fr_FR" w:bidi="fr_FR"/>
        </w:rPr>
      </w:r>
      <w:r>
        <w:rPr>
          <w:lang w:val="fr_FR" w:bidi="fr_FR"/>
        </w:rPr>
        <w:t>Judas Iscariot, le traître</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Les fonctionnaires juifs, ou gardes du temple</w:t>
      </w:r>
    </w:p>
    <w:p>
      <w:pPr>
        <w:pStyle w:val="ListBullet"/>
        <w:spacing w:line="240" w:lineRule="auto"/>
        <w:ind w:left="720"/>
      </w:pPr>
      <w:r>
        <w:rPr>
          <w:lang w:val="fr_FR" w:bidi="fr_FR"/>
        </w:rPr>
      </w:r>
      <w:r>
        <w:rPr>
          <w:lang w:val="fr_FR" w:bidi="fr_FR"/>
        </w:rPr>
        <w:t>Un dénommé Malchus, qui se fait couper l'oreille</w:t>
      </w:r>
    </w:p>
    <w:p>
      <w:pPr>
        <w:pStyle w:val="ListBullet"/>
        <w:spacing w:line="240" w:lineRule="auto"/>
        <w:ind w:left="720"/>
      </w:pPr>
      <w:r>
        <w:rPr>
          <w:lang w:val="fr_FR" w:bidi="fr_FR"/>
        </w:rPr>
      </w:r>
      <w:r>
        <w:rPr>
          <w:lang w:val="fr_FR" w:bidi="fr_FR"/>
        </w:rPr>
        <w:t>Anne, le beau-père de Caïphe, qui ne dit rien, mais chez qui Jésus est amené à la fin du passage.</w:t>
      </w:r>
    </w:p>
    <w:p>
      <w:pPr/>
      <w:r>
        <w:rPr>
          <w:lang w:val="fr_FR" w:bidi="fr_FR"/>
        </w:rPr>
      </w:r>
      <w:r>
        <w:rPr>
          <w:lang w:val="fr_FR" w:bidi="fr_FR"/>
        </w:rPr>
        <w:t>En groupe, prêtez attention à ces parties du cadre du passage :</w:t>
      </w:r>
    </w:p>
    <w:p>
      <w:pPr/>
      <w:r>
        <w:rPr>
          <w:lang w:val="fr_FR" w:bidi="fr_FR"/>
        </w:rPr>
      </w:r>
      <w:r>
        <w:rPr>
          <w:lang w:val="fr_FR" w:bidi="fr_FR"/>
        </w:rPr>
        <w:t>Dans ce passage, il ne dit pas à quel moment de la journée les événements se déroulent, mais puisque certains des personnages arrivent avec des lanternes et des torches de feu, il fait sans doute nuit noire, car ils les utilisent pour éclairer le chemin pour leur permettre de voir.</w:t>
      </w:r>
    </w:p>
    <w:p>
      <w:pPr/>
      <w:r>
        <w:rPr>
          <w:lang w:val="fr_FR" w:bidi="fr_FR"/>
        </w:rPr>
      </w:r>
      <w:r>
        <w:rPr>
          <w:lang w:val="fr_FR" w:bidi="fr_FR"/>
        </w:rPr>
        <w:t>Jésus termine de prier Dieu et lui et les disciples quittent la ville de Jérusalem pour traverser la vallée du Cédron. Il fait donc sans doute nuit, mais la vallée du Cédron était sèche et n'avait pas d'eau. Jésus et les disciples pouvaient donc sans doute la traverser sans difficulté. Il s'agissait d'environ une distance d'1 km.</w:t>
      </w:r>
    </w:p>
    <w:p>
      <w:pPr/>
      <w:r>
        <w:rPr>
          <w:lang w:val="fr_FR" w:bidi="fr_FR"/>
        </w:rPr>
      </w:r>
      <w:r>
        <w:rPr>
          <w:lang w:val="fr_FR" w:bidi="fr_FR"/>
        </w:rPr>
        <w:t>Une fois qu'ils ont traversé la vallée du Cédron, Jésus et ses disciples arrivent dans un jardin plein d'arbres appelé un bosquet. C'était probablement au bas de la colline appelée le « mont des Oliviers ».</w:t>
      </w:r>
    </w:p>
    <w:p>
      <w:pPr/>
      <w:r>
        <w:rPr>
          <w:lang w:val="fr_FR" w:bidi="fr_FR"/>
        </w:rPr>
      </w:r>
      <w:r>
        <w:rPr>
          <w:lang w:val="fr_FR" w:bidi="fr_FR"/>
        </w:rPr>
        <w:t xml:space="preserve">Arrêtez-vous ici et regardez de nouveau une image d'un </w:t>
      </w:r>
      <w:r>
        <w:rPr>
          <w:lang w:val="fr_FR" w:bidi="fr_FR"/>
        </w:rPr>
        <w:t>bosquet d'arbres</w:t>
      </w:r>
      <w:r>
        <w:rPr>
          <w:lang w:val="fr_FR" w:bidi="fr_FR"/>
        </w:rPr>
        <w:t xml:space="preserve"> et une carte montrant </w:t>
      </w:r>
      <w:r>
        <w:rPr>
          <w:lang w:val="fr_FR" w:bidi="fr_FR"/>
        </w:rPr>
        <w:t>Jérusalem, la vallée du Cédron et le mont des Oliviers</w:t>
      </w:r>
      <w:r>
        <w:rPr>
          <w:lang w:val="fr_FR" w:bidi="fr_FR"/>
        </w:rPr>
        <w:t>. Mettez cet enregistrement en pause ici.</w:t>
      </w:r>
    </w:p>
    <w:p>
      <w:pPr/>
      <w:r>
        <w:rPr>
          <w:lang w:val="fr_FR" w:bidi="fr_FR"/>
        </w:rPr>
      </w:r>
      <w:r>
        <w:rPr>
          <w:lang w:val="fr_FR" w:bidi="fr_FR"/>
        </w:rPr>
        <w:t>Judas, l'homme qui a trahi Jésus, savait où se trouvait le bosquet d'arbres et comment s'y rendre. Jean l'auteur identifie Judas deux fois comme « le traître ». Jean veut que nous nous souvenions de ce que Judas a fait.</w:t>
      </w:r>
    </w:p>
    <w:p>
      <w:pPr/>
      <w:r>
        <w:rPr>
          <w:lang w:val="fr_FR" w:bidi="fr_FR"/>
        </w:rPr>
      </w:r>
      <w:r>
        <w:rPr>
          <w:lang w:val="fr_FR" w:bidi="fr_FR"/>
        </w:rPr>
        <w:t>Judas a reçu de l'argent en récompense pour avoir promis de conduire les soldats romains et les fonctionnaires juifs à Jésus vers le bosquet d'oliviers pour qu'ils puissent l'arrêter. Nous ne savons pas combien d'hommes sont venus pour arrêter Jésus. Les fonctionnaires juifs étaient peut-être aussi des gardes du temple, envoyés par les principaux sacrificateurs et les pharisiens.</w:t>
      </w:r>
    </w:p>
    <w:p>
      <w:pPr/>
      <w:r>
        <w:rPr>
          <w:lang w:val="fr_FR" w:bidi="fr_FR"/>
        </w:rPr>
      </w:r>
      <w:r>
        <w:rPr>
          <w:lang w:val="fr_FR" w:bidi="fr_FR"/>
        </w:rPr>
        <w:t>Arrêtez-vous ici et discutez de cette question en groupe : racontez une histoire de votre culture au sujet de quelqu'un qui a trahi quelqu'un d'autre. Comment en parlez-vous ? Que ressentent les gens à leur sujet ? Mettez cet enregistrement en pause ici.</w:t>
      </w:r>
    </w:p>
    <w:p>
      <w:pPr/>
      <w:r>
        <w:rPr>
          <w:lang w:val="fr_FR" w:bidi="fr_FR"/>
        </w:rPr>
      </w:r>
      <w:r>
        <w:rPr>
          <w:lang w:val="fr_FR" w:bidi="fr_FR"/>
        </w:rPr>
        <w:t>Comme les soldats et les fonctionnaires portaient des lanternes et des torches enflammées, c'était très probablement la nuit. Les lanternes et les torches fournissaient de la lumière pour que les soldats et les fonctionnaires puissent voir leur chemin dans les ténèbres.</w:t>
      </w:r>
    </w:p>
    <w:p>
      <w:pPr/>
      <w:r>
        <w:rPr>
          <w:lang w:val="fr_FR" w:bidi="fr_FR"/>
        </w:rPr>
      </w:r>
      <w:r>
        <w:rPr>
          <w:lang w:val="fr_FR" w:bidi="fr_FR"/>
        </w:rPr>
        <w:t>Ces soldats et ces fonctionnaires étaient prêts à se battre au cas où Jésus résistait. Les armes qu'ils portaient étaient très probablement un mélange d'épées, de lances et de couteaux.</w:t>
      </w:r>
    </w:p>
    <w:p>
      <w:pPr/>
      <w:r>
        <w:rPr>
          <w:lang w:val="fr_FR" w:bidi="fr_FR"/>
        </w:rPr>
      </w:r>
      <w:r>
        <w:rPr>
          <w:lang w:val="fr_FR" w:bidi="fr_FR"/>
        </w:rPr>
        <w:t>Jésus était prêt à aller avec ces hommes de manière pacifique. Jésus voulait aussi protéger les disciples de tout mal en se livrant lui-même aux fonctionnaires et aux soldats. Jésus ne voulait pas résister ou se battre.</w:t>
      </w:r>
    </w:p>
    <w:p>
      <w:pPr/>
      <w:r>
        <w:rPr>
          <w:lang w:val="fr_FR" w:bidi="fr_FR"/>
        </w:rPr>
      </w:r>
      <w:r>
        <w:rPr>
          <w:lang w:val="fr_FR" w:bidi="fr_FR"/>
        </w:rPr>
        <w:t>Nazareth était une petite ville dans la province de Galilée et Jésus venait de là. Quand les soldats et les fonctionnaires demandent « Jésus de Nazareth », ils rendent clair le fait qu'ils cherchent un homme nommé Jésus. Jésus confirme ensuite qu'il est l'homme qu'ils cherchent.</w:t>
      </w:r>
    </w:p>
    <w:p>
      <w:pPr/>
      <w:r>
        <w:rPr>
          <w:lang w:val="fr_FR" w:bidi="fr_FR"/>
        </w:rPr>
      </w:r>
      <w:r>
        <w:rPr>
          <w:lang w:val="fr_FR" w:bidi="fr_FR"/>
        </w:rPr>
        <w:t>Parce que Jésus dit « Je suis », les soldats et les fonctionnaires sont probablement tombés à terre de peur. Quelque chose dans la façon dont Jésus dit « Je suis » a démontré son autorité et a rendu les fonctionnaires craintifs à son égard.</w:t>
      </w:r>
    </w:p>
    <w:p>
      <w:pPr/>
      <w:r>
        <w:rPr>
          <w:lang w:val="fr_FR" w:bidi="fr_FR"/>
        </w:rPr>
      </w:r>
      <w:r>
        <w:rPr>
          <w:lang w:val="fr_FR" w:bidi="fr_FR"/>
        </w:rPr>
        <w:t>Les soldats et les fonctionnaires font un pas en arrière et tombent à terre parce qu'ils ont très probablement entendu toutes les choses que Jésus avait faites et les miracles qu'il avait accomplis. Judas tombe aussi par terre.</w:t>
      </w:r>
    </w:p>
    <w:p>
      <w:pPr/>
      <w:r>
        <w:rPr>
          <w:lang w:val="fr_FR" w:bidi="fr_FR"/>
        </w:rPr>
      </w:r>
      <w:r>
        <w:rPr>
          <w:lang w:val="fr_FR" w:bidi="fr_FR"/>
        </w:rPr>
        <w:t>Jésus leur demande une deuxième fois qui ils cherchaient. Pour une deuxième fois, ils disent Jésus de Nazareth. Et, pour une deuxième fois, Jésus confirme que c'est lui.</w:t>
      </w:r>
    </w:p>
    <w:p>
      <w:pPr/>
      <w:r>
        <w:rPr>
          <w:lang w:val="fr_FR" w:bidi="fr_FR"/>
        </w:rPr>
      </w:r>
      <w:r>
        <w:rPr>
          <w:lang w:val="fr_FR" w:bidi="fr_FR"/>
        </w:rPr>
        <w:t>Jésus veut protéger ses disciples, il dit donc aux soldats et aux fonctionnaires, comme il le leur a dit, qu'il est Jésus de Nazareth, et qu'ils devraient laisser les disciples s'en aller libres. Jésus veut que les disciples puissent partir et aller dans un lieu de sécurité.</w:t>
      </w:r>
    </w:p>
    <w:p>
      <w:pPr/>
      <w:r>
        <w:rPr>
          <w:lang w:val="fr_FR" w:bidi="fr_FR"/>
        </w:rPr>
      </w:r>
      <w:r>
        <w:rPr>
          <w:lang w:val="fr_FR" w:bidi="fr_FR"/>
        </w:rPr>
        <w:t>Cela accomplit ou complétait ce que Jésus avait dit, c'est-à-dire qu'il n'avait perdu aucun de ceux que Dieu lui avait donnés.</w:t>
      </w:r>
    </w:p>
    <w:p>
      <w:pPr/>
      <w:r>
        <w:rPr>
          <w:lang w:val="fr_FR" w:bidi="fr_FR"/>
        </w:rPr>
      </w:r>
      <w:r>
        <w:rPr>
          <w:lang w:val="fr_FR" w:bidi="fr_FR"/>
        </w:rPr>
        <w:t>Arrêtez-vous ici et discutez de cette question en groupe : racontez une histoire au sujet de quelqu'un qui a protégé ses amis. Quel genre de choses a-t-il fait ? Mettez cet enregistrement en pause ici.</w:t>
      </w:r>
    </w:p>
    <w:p>
      <w:pPr/>
      <w:r>
        <w:rPr>
          <w:lang w:val="fr_FR" w:bidi="fr_FR"/>
        </w:rPr>
      </w:r>
      <w:r>
        <w:rPr>
          <w:lang w:val="fr_FR" w:bidi="fr_FR"/>
        </w:rPr>
        <w:t>Simon Pierre avait aussi une épée avec lui, qu'il a sorti de son étui et frappé l'un des serviteurs du souverain sacrificateur, un homme nommé Malchus. Quand Simon Pierre frappe le serviteur, il lui coupe l'oreille droite.</w:t>
      </w:r>
    </w:p>
    <w:p>
      <w:pPr/>
      <w:r>
        <w:rPr>
          <w:lang w:val="fr_FR" w:bidi="fr_FR"/>
        </w:rPr>
      </w:r>
      <w:r>
        <w:rPr>
          <w:lang w:val="fr_FR" w:bidi="fr_FR"/>
        </w:rPr>
        <w:t>Jésus dit à Simon Pierre de ranger son épée. Il rappelle aux disciples que cette situation actuelle était censée se produire et que Jésus voulait obéir et accomplir ce que Dieu avait prévu qu'il fasse. Jésus pose une question à laquelle il n'attend pas qu'on réponde. Il demande : « Ne boirais-je pas cette coupe que le Père m'a donnée ? » Jésus utilise un langage spécial ici : dans cette culture, une « coupe » symbolisait la souffrance. Jésus dit qu'il est censé souffrir, parce que Dieu son Père le lui a demandé.</w:t>
      </w:r>
    </w:p>
    <w:p>
      <w:pPr/>
      <w:r>
        <w:rPr>
          <w:lang w:val="fr_FR" w:bidi="fr_FR"/>
        </w:rPr>
      </w:r>
      <w:r>
        <w:rPr>
          <w:lang w:val="fr_FR" w:bidi="fr_FR"/>
        </w:rPr>
        <w:t>Les soldats, leur capitaine et les fonctionnaires attachent ensuite et arrêtent Jésus et l'emmènent vers Anne, un chef respecté. Annas était aussi le beau-père de Caïphe. Nous ne savons pas où se trouvait Anne, mais il est très probable qu'ils ont emmené Jésus de l'autre côté de la vallée du Cédron, dans Jérusalem.</w:t>
      </w:r>
    </w:p>
    <w:p>
      <w:pPr/>
      <w:r>
        <w:rPr>
          <w:lang w:val="fr_FR" w:bidi="fr_FR"/>
        </w:rPr>
      </w:r>
      <w:r>
        <w:rPr>
          <w:lang w:val="fr_FR" w:bidi="fr_FR"/>
        </w:rPr>
        <w:t>Caïphe était le souverain sacrificateur à ce moment-là. Jean l'auteur identifie Caïphe comme celui qui avait dit plus tôt aux autres chefs juifs qu'il serait bon qu'un homme meure pour le peuple. Il pensait que Jésus devrait mourir pour sauver tout le peuple juif. Caïphe avait peur que si Jésus continuait à enseigner le message de Dieu, ses disciples se rebelleraient contre les Romains. Cela peut donc signifier que les Romains viendraient détruire la nation juive.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18.1–14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Onze disciples, y compris Simon Pierre</w:t>
      </w:r>
    </w:p>
    <w:p>
      <w:pPr>
        <w:pStyle w:val="ListBullet"/>
        <w:spacing w:line="240" w:lineRule="auto"/>
        <w:ind w:left="720"/>
      </w:pPr>
      <w:r>
        <w:rPr>
          <w:lang w:val="fr_FR" w:bidi="fr_FR"/>
        </w:rPr>
      </w:r>
      <w:r>
        <w:rPr>
          <w:lang w:val="fr_FR" w:bidi="fr_FR"/>
        </w:rPr>
        <w:t>Judas Iscariot, le traître</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Les fonctionnaires juifs, ou gardes du temple</w:t>
      </w:r>
    </w:p>
    <w:p>
      <w:pPr>
        <w:pStyle w:val="ListBullet"/>
        <w:spacing w:line="240" w:lineRule="auto"/>
        <w:ind w:left="720"/>
      </w:pPr>
      <w:r>
        <w:rPr>
          <w:lang w:val="fr_FR" w:bidi="fr_FR"/>
        </w:rPr>
      </w:r>
      <w:r>
        <w:rPr>
          <w:lang w:val="fr_FR" w:bidi="fr_FR"/>
        </w:rPr>
        <w:t>Un dénommé Malchus, qui se fait couper l'oreille</w:t>
      </w:r>
    </w:p>
    <w:p>
      <w:pPr>
        <w:pStyle w:val="ListBullet"/>
        <w:spacing w:line="240" w:lineRule="auto"/>
        <w:ind w:left="720"/>
      </w:pPr>
      <w:r>
        <w:rPr>
          <w:lang w:val="fr_FR" w:bidi="fr_FR"/>
        </w:rPr>
      </w:r>
      <w:r>
        <w:rPr>
          <w:lang w:val="fr_FR" w:bidi="fr_FR"/>
        </w:rPr>
        <w:t>Anne, le beau-père de Caïphe, qui ne dit rien, mais chez qui Jésus est amené à la fin du passage.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Première partie</w:t>
      </w:r>
    </w:p>
    <w:p>
      <w:pPr/>
      <w:r>
        <w:rPr>
          <w:lang w:val="fr_FR" w:bidi="fr_FR"/>
        </w:rPr>
      </w:r>
      <w:r>
        <w:rPr>
          <w:lang w:val="fr_FR" w:bidi="fr_FR"/>
        </w:rPr>
        <w:t xml:space="preserve">Jésus termine de prier Dieu et lui et les disciples quittent la ville de Jérusalem pour traverser la vallée du Cédron. Une fois qu'ils ont traversé la vallée du Cédron, Jésus et ses disciples arrivent dans un jardin plein d'arbres.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sais ce que je dois faire quand j'arrive dans le jardin », ou « Je dois aller avec ces hommes et y aller en paix », et « Je sais que mon but sur terre est bientôt accompli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Deuxième partie</w:t>
      </w:r>
    </w:p>
    <w:p>
      <w:pPr/>
      <w:r>
        <w:rPr>
          <w:lang w:val="fr_FR" w:bidi="fr_FR"/>
        </w:rPr>
      </w:r>
      <w:r>
        <w:rPr>
          <w:lang w:val="fr_FR" w:bidi="fr_FR"/>
        </w:rPr>
        <w:t>Judas, l'homme qui a trahi Jésus, savait où se trouvait le jardin ou le bosquet et comment s'y rendre. Il avait aussi apporté avec lui un groupe de soldats romains et de fonctionnaires juifs, qui portaient des armes.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avec des choses comme : « Nous sommes surpris que Judas soit venu ! Pourquoi est-il venu ? Nous sommes si déçus de Judas ! » ou « Pourquoi se tient-il avec ces soldats et ces fonctionnaires, est-il celui qui trahira Jésus ? » et « Nous avons peur, mais nous voulons protéger Jésus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sais que ces hommes sont ici pour m'arrêter », ou « J'irai en paix », et « Je ne veux pas les combattre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demande aux hommes qui ils veulent. Les soldats et les fonctionnaires disent qu'ils veulent « Jésus de Nazareth ». Ils rendent clair qu'ils cherchent un homme nommé Jésus. Jésus confirme ensuite qu'il est l'homme qu'ils cherchent. Jésus dit « Je suis ». Les soldats et les fonctionnaires font un pas en arrière et tombent au sol avec peur et crainte. Ils ont très probablement entendu toutes les choses que Jésus avait faites et les miracles qu'il avait accomplis. Judas tombe aussi par terre.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Ils pourraient répondre avec des choses comme : « Nous sommes heureux qu'ils vénèrent Jésus et soient conscients de sa puissance », ou « Nous nous sentons un peu plus en sécurité car nous savons qu'ils craignent maintenant Jésus », et « Pouvons-nous faire confiance à ces soldats, devrions-nous être prêts à attaquer aussi ? »</w:t>
      </w:r>
    </w:p>
    <w:p>
      <w:pPr>
        <w:pStyle w:val="ListBullet"/>
        <w:spacing w:line="240" w:lineRule="auto"/>
        <w:ind w:left="720"/>
      </w:pPr>
      <w:r>
        <w:rPr>
          <w:lang w:val="fr_FR" w:bidi="fr_FR"/>
        </w:rPr>
      </w:r>
      <w:r>
        <w:rPr>
          <w:lang w:val="fr_FR" w:bidi="fr_FR"/>
        </w:rPr>
        <w:t>Demandez aux personnes qui jouent les soldats et les fonctionnaires : « Que ressentez-vous ou que pensez-vous ? » Ils pourraient répondre avec des choses comme : « Il est celui dont nous avons entendu parler, il est puissant ! » ou « Nous savons que nous devons l'arrêter, mais nous devons être prudents », et « Nous devons être prêts à attaquer s'il ne vient pas avec nous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quelque chose comme : « Je dois garder mes disciples en sécurité », ou « Une fois qu'ils savent que je suis l'homme qu'ils cherchent, les disciples pourront aller dans un lieu de sécurité », et « Nous devons tous être calmes et obéir aux instructions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veut protéger ses disciples, il dit donc aux soldats et aux fonctionnaires, comme il le leur a dit, qu'il est Jésus de Nazareth, et qu'ils devraient laisser les disciples s'en aller libres. Cela accomplit ou complétait ce que Jésus avait dit, c'est-à-dire qu'il n'avait perdu aucun de ceux que Dieu lui avait donnés.</w:t>
      </w:r>
    </w:p>
    <w:p>
      <w:pPr/>
      <w:r>
        <w:rPr>
          <w:lang w:val="fr_FR" w:bidi="fr_FR"/>
        </w:rPr>
      </w:r>
      <w:r>
        <w:rPr>
          <w:lang w:val="fr_FR" w:bidi="fr_FR"/>
        </w:rPr>
        <w:t xml:space="preserve">Simon Pierre avait aussi une épée avec lui, qu'il a sorti de son étui et frappé l'un des serviteurs du souverain sacrificateur, un homme nommé Malchus et a coupé son oreille droite.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Simon Pierre : « Que ressentez-vous ou à quoi pensez-vous ? » La personne pourrait répondre avec des choses comme : « Je dois garder Jésus en sécurité », ou « Je profiterai de cette occasion pour attaquer l'un d'eux », et « J'ai peur, mais je panique et ne sais pas quoi faire d'autre ».</w:t>
      </w:r>
    </w:p>
    <w:p>
      <w:pPr>
        <w:pStyle w:val="ListBullet"/>
        <w:spacing w:line="240" w:lineRule="auto"/>
        <w:ind w:left="720"/>
      </w:pPr>
      <w:r>
        <w:rPr>
          <w:lang w:val="fr_FR" w:bidi="fr_FR"/>
        </w:rPr>
      </w:r>
      <w:r>
        <w:rPr>
          <w:lang w:val="fr_FR" w:bidi="fr_FR"/>
        </w:rPr>
        <w:t>Demandez à la personne qui joue Malchus : « Que ressentez-vous ou que pensez-vous ? » La personne pourrait répondre avec des choses comme : « Jésus était prêt à venir de manière pacifique », ou « Je ne m'attendais pas à ce que les disciples attaquent », et « Devrais-je me battre ou devons-nous simplement partir en paix avec Jésus avec nous ? »</w:t>
      </w:r>
    </w:p>
    <w:p>
      <w:pPr>
        <w:pStyle w:val="ListBullet"/>
        <w:spacing w:line="240" w:lineRule="auto"/>
        <w:ind w:left="720"/>
      </w:pPr>
      <w:r>
        <w:rPr>
          <w:lang w:val="fr_FR" w:bidi="fr_FR"/>
        </w:rPr>
      </w:r>
      <w:r>
        <w:rPr>
          <w:lang w:val="fr_FR" w:bidi="fr_FR"/>
        </w:rPr>
        <w:t>Demandez aux personnes qui jouent les disciples : « Que ressentez-vous ou à quoi pensez-vous ? » Les gens pourraient répondre avec des choses comme : « Nous ne pouvons pas croire que Simon Pierre a fait cela », ou « Nous devons être prudents : que faire s'ils ripostent ? Devrions-nous attaquer ? » et « Devrions-nous les laisser prendre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dit à Simon Pierre de ranger son épée et rappelle aux disciples que cette situation actuelle était censée se produire et que Jésus voulait obéir et accomplir ce que Dieu avait prévu pour lui de faire. </w:t>
      </w:r>
    </w:p>
    <w:p>
      <w:pPr/>
      <w:r>
        <w:rPr>
          <w:lang w:val="fr_FR" w:bidi="fr_FR"/>
        </w:rPr>
      </w:r>
      <w:r>
        <w:rPr>
          <w:lang w:val="fr_FR" w:bidi="fr_FR"/>
        </w:rPr>
        <w:t>Troisième partie</w:t>
      </w:r>
    </w:p>
    <w:p>
      <w:pPr/>
      <w:r>
        <w:rPr>
          <w:lang w:val="fr_FR" w:bidi="fr_FR"/>
        </w:rPr>
      </w:r>
      <w:r>
        <w:rPr>
          <w:lang w:val="fr_FR" w:bidi="fr_FR"/>
        </w:rPr>
        <w:t>Les soldats, leur capitaine et les fonctionnaires attachent ensuite et arrêtent Jésus et l'emmènent vers Anne, un chef respecté. Anne était aussi le beau-père de Caïphe.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Ils pourraient répondre quelque chose comme : « Nous sommes tristes qu'ils enlevent Jésus », ou « Verrons-nous de nouveau Jésus ? » et « Nous sommes confus, nous ne pensions pas que c'était ainsi que les choses étaient censées se produire.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Je suis triste de quitter mes disciples », ou « Je suis heureux qu'ils soient en sécurité », et « Avec le temps, ils comprendront la raison pour laquelle ces événements doivent avoir lieu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Caïphe était le souverain sacrificateur à ce moment-là. Il était celui qui avait dit plus tôt aux autres chefs juifs qu'il serait bon si un seul homme, c'est-à-dire Jésus, mourait pour le peuple.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Anne : « Que ressentez-vous ou que pensez-vous ? » La personne pourrait répondre avec des choses comme : « Nous pouvons enfin interroger Jésus », ou « Comment réagira-t-il dans cette situation ? » et « Satisfait que nous puissions enfin le garder sous la mains et ne pas le laisser s'échapper !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n'ai pas peur de cet homme », ou « Je répondrai à leurs questions », et « Je serai calme et pacifique, je sais ce qui doit se produire pour suivre le plan de Dieu pour le monde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18.1–14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est parti avec ses disciples quand il avait fini de prier. Utilisez le même mot pour </w:t>
      </w:r>
      <w:r>
        <w:rPr>
          <w:b/>
          <w:lang w:val="fr_FR" w:bidi="fr_FR"/>
        </w:rPr>
        <w:t>disciples</w:t>
      </w:r>
      <w:r>
        <w:rPr>
          <w:lang w:val="fr_FR" w:bidi="fr_FR"/>
        </w:rPr>
        <w:t xml:space="preserve"> et </w:t>
      </w:r>
      <w:r>
        <w:rPr>
          <w:b/>
          <w:lang w:val="fr_FR" w:bidi="fr_FR"/>
        </w:rPr>
        <w:t>prier</w:t>
      </w:r>
      <w:r>
        <w:rPr>
          <w:lang w:val="fr_FR" w:bidi="fr_FR"/>
        </w:rPr>
        <w:t xml:space="preserve"> que dans les passages précédents. Pour plus d'informations sur les </w:t>
      </w:r>
      <w:r>
        <w:rPr>
          <w:lang w:val="fr_FR" w:bidi="fr_FR"/>
        </w:rPr>
        <w:t>disciples</w:t>
      </w:r>
      <w:r>
        <w:rPr>
          <w:lang w:val="fr_FR" w:bidi="fr_FR"/>
        </w:rPr>
        <w:t xml:space="preserve"> et </w:t>
      </w:r>
      <w:r>
        <w:rPr>
          <w:lang w:val="fr_FR" w:bidi="fr_FR"/>
        </w:rPr>
        <w:t>prier</w:t>
      </w:r>
      <w:r>
        <w:rPr>
          <w:lang w:val="fr_FR" w:bidi="fr_FR"/>
        </w:rPr>
        <w:t>, consultez le glossaire principal.</w:t>
      </w:r>
    </w:p>
    <w:p>
      <w:pPr/>
      <w:r>
        <w:rPr>
          <w:lang w:val="fr_FR" w:bidi="fr_FR"/>
        </w:rPr>
      </w:r>
      <w:r>
        <w:rPr>
          <w:lang w:val="fr_FR" w:bidi="fr_FR"/>
        </w:rPr>
        <w:t xml:space="preserve">De l'autre côté de la vallée du Cédron, il y avait un jardin, c'est-à-dire un bosquet </w:t>
      </w:r>
      <w:r>
        <w:rPr>
          <w:b/>
          <w:lang w:val="fr_FR" w:bidi="fr_FR"/>
        </w:rPr>
        <w:t>plein</w:t>
      </w:r>
      <w:r>
        <w:rPr>
          <w:lang w:val="fr_FR" w:bidi="fr_FR"/>
        </w:rPr>
        <w:t xml:space="preserve"> d'arbres. Utilisez le terme que vous utiliseriez pour une zone qui est créée pour faire pousser un fruit, ou un arbre ou une plante spécifique.</w:t>
      </w:r>
    </w:p>
    <w:p>
      <w:pPr/>
      <w:r>
        <w:rPr>
          <w:lang w:val="fr_FR" w:bidi="fr_FR"/>
        </w:rPr>
      </w:r>
      <w:r>
        <w:rPr>
          <w:lang w:val="fr_FR" w:bidi="fr_FR"/>
        </w:rPr>
        <w:t>Arrêtez-vous ici et discutez du mot que vous utiliserez pour bosquet d'arbres. Mettez cet enregistrement en pause ici.</w:t>
      </w:r>
    </w:p>
    <w:p>
      <w:pPr/>
      <w:r>
        <w:rPr>
          <w:lang w:val="fr_FR" w:bidi="fr_FR"/>
        </w:rPr>
      </w:r>
      <w:r>
        <w:rPr>
          <w:lang w:val="fr_FR" w:bidi="fr_FR"/>
        </w:rPr>
        <w:t xml:space="preserve">Judas a reçu de l'argent en récompense pour avoir promis de conduire un détachement de soldats et de fonctionnaires vers Jésus pour qu'ils puissent l'arrêter. Le </w:t>
      </w:r>
      <w:r>
        <w:rPr>
          <w:b/>
          <w:lang w:val="fr_FR" w:bidi="fr_FR"/>
        </w:rPr>
        <w:t>détachement</w:t>
      </w:r>
      <w:r>
        <w:rPr>
          <w:lang w:val="fr_FR" w:bidi="fr_FR"/>
        </w:rPr>
        <w:t xml:space="preserve"> de soldats était un groupe plus petit de soldats romains, probablement environ une vingtaine. Les </w:t>
      </w:r>
      <w:r>
        <w:rPr>
          <w:b/>
          <w:lang w:val="fr_FR" w:bidi="fr_FR"/>
        </w:rPr>
        <w:t>fonctionnaires</w:t>
      </w:r>
      <w:r>
        <w:rPr>
          <w:lang w:val="fr_FR" w:bidi="fr_FR"/>
        </w:rPr>
        <w:t xml:space="preserve"> étaient probablement des gardes du temple juifs qui aidaient à garder le temple juif.</w:t>
      </w:r>
    </w:p>
    <w:p>
      <w:pPr/>
      <w:r>
        <w:rPr>
          <w:lang w:val="fr_FR" w:bidi="fr_FR"/>
        </w:rPr>
      </w:r>
      <w:r>
        <w:rPr>
          <w:lang w:val="fr_FR" w:bidi="fr_FR"/>
        </w:rPr>
        <w:t xml:space="preserve">Les principaux sacrificateurs et les pharisiens ont envoyé les fonctionnaires juifs. Les </w:t>
      </w:r>
      <w:r>
        <w:rPr>
          <w:b/>
          <w:lang w:val="fr_FR" w:bidi="fr_FR"/>
        </w:rPr>
        <w:t>principaux sacrificateurs</w:t>
      </w:r>
      <w:r>
        <w:rPr>
          <w:lang w:val="fr_FR" w:bidi="fr_FR"/>
        </w:rPr>
        <w:t xml:space="preserve"> accomplissaient des sacrifices et étaient responsables des rituels religieux dans le temple. Ils étaient les plus importants parmi les sacrificateurs juifs. Les </w:t>
      </w:r>
      <w:r>
        <w:rPr>
          <w:b/>
          <w:lang w:val="fr_FR" w:bidi="fr_FR"/>
        </w:rPr>
        <w:t>pharisiens</w:t>
      </w:r>
      <w:r>
        <w:rPr>
          <w:lang w:val="fr_FR" w:bidi="fr_FR"/>
        </w:rPr>
        <w:t xml:space="preserve"> étaient un groupe religieux juif. Il était très important pour eux d'obéir à toutes les lois religieuses juives avec beaucoup de précision. Voir le Glossaire principal pour </w:t>
      </w:r>
      <w:r>
        <w:rPr>
          <w:lang w:val="fr_FR" w:bidi="fr_FR"/>
        </w:rPr>
        <w:t>sacrificateur</w:t>
      </w:r>
      <w:r>
        <w:rPr>
          <w:lang w:val="fr_FR" w:bidi="fr_FR"/>
        </w:rPr>
        <w:t xml:space="preserve"> et </w:t>
      </w:r>
      <w:r>
        <w:rPr>
          <w:lang w:val="fr_FR" w:bidi="fr_FR"/>
        </w:rPr>
        <w:t>pharisien</w:t>
      </w:r>
      <w:r>
        <w:rPr>
          <w:lang w:val="fr_FR" w:bidi="fr_FR"/>
        </w:rPr>
        <w:t xml:space="preserve">, et utilisez les mêmes mots que dans les passages précédents. </w:t>
      </w:r>
    </w:p>
    <w:p>
      <w:pPr/>
      <w:r>
        <w:rPr>
          <w:lang w:val="fr_FR" w:bidi="fr_FR"/>
        </w:rPr>
      </w:r>
      <w:r>
        <w:rPr>
          <w:lang w:val="fr_FR" w:bidi="fr_FR"/>
        </w:rPr>
        <w:t xml:space="preserve">Comme il faisait nuit et qu'il faisait sombre, les soldats et les fonctionnaires portaient des lanternes. </w:t>
      </w:r>
      <w:r>
        <w:rPr>
          <w:b/>
          <w:lang w:val="fr_FR" w:bidi="fr_FR"/>
        </w:rPr>
        <w:t>Les lanternes</w:t>
      </w:r>
      <w:r>
        <w:rPr>
          <w:lang w:val="fr_FR" w:bidi="fr_FR"/>
        </w:rPr>
        <w:t xml:space="preserve"> sont une flamme qui est enfermée dans quelque chose. Cela est pour que la lumière puisse s'échapper pour leur montrer le chemin dans l'obscurité, mais aussi pour protéger la flamme pour qu'elle ne s'éteigne pas. Les lanternes auraient pu être faites d'argile ou de métal brûlé avec un endroit pour l'huile et une mèche. La mèche était une ficelle faite d'une plante appelée le lin. On allumait la mèche comme une bougie pour donner de la lumière. On fabriquait des </w:t>
      </w:r>
      <w:r>
        <w:rPr>
          <w:b/>
          <w:lang w:val="fr_FR" w:bidi="fr_FR"/>
        </w:rPr>
        <w:t>torches</w:t>
      </w:r>
      <w:r>
        <w:rPr>
          <w:lang w:val="fr_FR" w:bidi="fr_FR"/>
        </w:rPr>
        <w:t xml:space="preserve"> à partir de bâtons, en attachant un chiffon à l'extrémité du bâton et en le trempant dans de l'huile. On allumerait ensuite cette huile.</w:t>
      </w:r>
    </w:p>
    <w:p>
      <w:pPr/>
      <w:r>
        <w:rPr>
          <w:lang w:val="fr_FR" w:bidi="fr_FR"/>
        </w:rPr>
      </w:r>
      <w:r>
        <w:rPr>
          <w:lang w:val="fr_FR" w:bidi="fr_FR"/>
        </w:rPr>
        <w:t xml:space="preserve">Les soldats et les fonctionnaires portaient aussi des </w:t>
      </w:r>
      <w:r>
        <w:rPr>
          <w:b/>
          <w:lang w:val="fr_FR" w:bidi="fr_FR"/>
        </w:rPr>
        <w:t>armes</w:t>
      </w:r>
      <w:r>
        <w:rPr>
          <w:lang w:val="fr_FR" w:bidi="fr_FR"/>
        </w:rPr>
        <w:t xml:space="preserve"> avec eux. Ils étaient prêts à combattre au cas où Jésus résistait. Les armes qu'ils portaient étaient très probablement un mélange d'épées, de lances et de couteaux.</w:t>
      </w:r>
    </w:p>
    <w:p>
      <w:pPr/>
      <w:r>
        <w:rPr>
          <w:lang w:val="fr_FR" w:bidi="fr_FR"/>
        </w:rPr>
      </w:r>
      <w:r>
        <w:rPr>
          <w:lang w:val="fr_FR" w:bidi="fr_FR"/>
        </w:rPr>
        <w:t xml:space="preserve">Quand les soldats et les fonctionnaires disent « </w:t>
      </w:r>
      <w:r>
        <w:rPr>
          <w:b/>
          <w:lang w:val="fr_FR" w:bidi="fr_FR"/>
        </w:rPr>
        <w:t>Jésus de Nazareth</w:t>
      </w:r>
      <w:r>
        <w:rPr>
          <w:lang w:val="fr_FR" w:bidi="fr_FR"/>
        </w:rPr>
        <w:t xml:space="preserve"> », ils rendent clair qu'ils cherchent un homme nommé Jésus qui venait du village appelé Nazareth. Jésus était un prénom fréquent parmi les Juifs à cette époque. Nazareth aide ces hommes à s'assurer qu'ils ont trouvé le bon Jésus. </w:t>
      </w:r>
    </w:p>
    <w:p>
      <w:pPr/>
      <w:r>
        <w:rPr>
          <w:lang w:val="fr_FR" w:bidi="fr_FR"/>
        </w:rPr>
      </w:r>
      <w:r>
        <w:rPr>
          <w:lang w:val="fr_FR" w:bidi="fr_FR"/>
        </w:rPr>
        <w:t xml:space="preserve">Jésus leur dit ensuite qu'il est celui qu'ils cherchent. Jésus répond « Je suis », ou « Je le suis ». Dieu s'est révélé à Moïse sur la montagne en disant « Je suis ce que je suis ». Dans le Nouveau Testament, et en particulier dans le livre de Jean, Jésus dit « Je suis » à plusieurs reprises. Parfois, Jésus dit « Je suis » pour s'identifier avec le seul vrai Dieu. Dans ce passage, Jésus a peut-être dit je suis de la même manière que Dieu a dit son propre nom dans l'Ancien Testament. Dites « Je suis » de la même manière que vous l'avez fait dans les passages précédents de Jean et consultez le Glossaire principal pour plus d'informations au sujet de </w:t>
      </w:r>
      <w:r>
        <w:rPr>
          <w:lang w:val="fr_FR" w:bidi="fr_FR"/>
        </w:rPr>
        <w:t>Je suis</w:t>
      </w:r>
      <w:r>
        <w:rPr>
          <w:lang w:val="fr_FR" w:bidi="fr_FR"/>
        </w:rPr>
        <w:t>.</w:t>
      </w:r>
    </w:p>
    <w:p>
      <w:pPr/>
      <w:r>
        <w:rPr>
          <w:lang w:val="fr_FR" w:bidi="fr_FR"/>
        </w:rPr>
      </w:r>
      <w:r>
        <w:rPr>
          <w:lang w:val="fr_FR" w:bidi="fr_FR"/>
        </w:rPr>
        <w:t xml:space="preserve">Simon Pierre avait aussi une épée avec lui. Il l'a </w:t>
      </w:r>
      <w:r>
        <w:rPr>
          <w:b/>
          <w:lang w:val="fr_FR" w:bidi="fr_FR"/>
        </w:rPr>
        <w:t>sortie</w:t>
      </w:r>
      <w:r>
        <w:rPr>
          <w:lang w:val="fr_FR" w:bidi="fr_FR"/>
        </w:rPr>
        <w:t xml:space="preserve"> et a </w:t>
      </w:r>
      <w:r>
        <w:rPr>
          <w:b/>
          <w:lang w:val="fr_FR" w:bidi="fr_FR"/>
        </w:rPr>
        <w:t>frappé</w:t>
      </w:r>
      <w:r>
        <w:rPr>
          <w:lang w:val="fr_FR" w:bidi="fr_FR"/>
        </w:rPr>
        <w:t xml:space="preserve"> l'</w:t>
      </w:r>
      <w:r>
        <w:rPr>
          <w:b/>
          <w:lang w:val="fr_FR" w:bidi="fr_FR"/>
        </w:rPr>
        <w:t>esclave</w:t>
      </w:r>
      <w:r>
        <w:rPr>
          <w:lang w:val="fr_FR" w:bidi="fr_FR"/>
        </w:rPr>
        <w:t xml:space="preserve"> du souverain sacrificateur, qui était appelé Malchus. Sortir ou tirer quelque chose signifie ici le retirer de son fourreau. L'épée aurait eu un fourreau pour protéger la lame, pour qu'elle puisse être portée autour de la taille. Frapper signifie heurter ou taper quelque chose ou quelqu'un. </w:t>
      </w:r>
      <w:r>
        <w:rPr>
          <w:lang w:val="fr_FR" w:bidi="fr_FR"/>
        </w:rPr>
        <w:t>Esclave</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Le détachement des soldats avec leur commandant : un </w:t>
      </w:r>
      <w:r>
        <w:rPr>
          <w:b/>
          <w:lang w:val="fr_FR" w:bidi="fr_FR"/>
        </w:rPr>
        <w:t>commandant</w:t>
      </w:r>
      <w:r>
        <w:rPr>
          <w:lang w:val="fr_FR" w:bidi="fr_FR"/>
        </w:rPr>
        <w:t xml:space="preserve"> est une personne qui est responsable d'un grand groupe de soldats. Le commandant était celui qui donnait les ordres et instruisait les soldats sur ce qu'ils devaient faire.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18:15–27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18.15–27. Laissez entrer la parole de Dieu dans vos cœurs.</w:t>
      </w:r>
    </w:p>
    <w:p>
      <w:pPr/>
      <w:r>
        <w:rPr>
          <w:lang w:val="fr_FR" w:bidi="fr_FR"/>
        </w:rPr>
      </w:r>
      <w:r>
        <w:rPr>
          <w:lang w:val="fr_FR" w:bidi="fr_FR"/>
        </w:rPr>
        <w:t xml:space="preserve">Écoutez l'enregistrement de Jean Jean 18.15–27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18.15–27 dans la traduction la plus facile à comprendre.</w:t>
      </w:r>
    </w:p>
    <w:p>
      <w:pPr/>
      <w:r>
        <w:rPr>
          <w:lang w:val="fr_FR" w:bidi="fr_FR"/>
        </w:rPr>
      </w:r>
      <w:r>
        <w:rPr>
          <w:lang w:val="fr_FR" w:bidi="fr_FR"/>
        </w:rPr>
        <w:t>Vous rappelez-vous de comment, dans le passage précédent, Jésus avait été arrêté par les soldats romains et les fonctionnaires juifs ? Ces soldats romains et ces fonctionnaires juifs emmènent Jésus pour voir Anne, le souverain sacrificateur, dans sa maison. Anne était un chef bien respecté et il était le beau-père de Caïphe, le souverain sacrificateur. Anne avait été le souverain sacrificateur, et les Romains avaient ensuite nommé Caïphe comme souverain sacrificateur. Cependant, les gens respectaient encore Anne et l'appelaient probablement, à la fois lui et Caïphe, par le titre de souverain sacrificateur. La maison d'Anne était entourée d'une cour qui était entourée d'un mur. Il y aurait eu une porte dans le mur ; il s'agissait de la façon dont les gens entraient et sortaient de la cour. Il y aurait eu un serviteur, c'est-à-dire un gardien dont le travail était de vérifier qui étaient les gens avant de les laisser entrer par la porte ou de s'assurer de les garder dehors s'ils n'étaient pas les bienvenus. Il n'y avait pas de toit ou de plafond dans la cour, ce qui signifiait que l'on pouvait voir le ciel.</w:t>
      </w:r>
    </w:p>
    <w:p>
      <w:pPr/>
      <w:r>
        <w:rPr>
          <w:lang w:val="fr_FR" w:bidi="fr_FR"/>
        </w:rPr>
      </w:r>
      <w:r>
        <w:rPr>
          <w:lang w:val="fr_FR" w:bidi="fr_FR"/>
        </w:rPr>
        <w:t xml:space="preserve">Arrêtez-vous ici et regardez une image d'une </w:t>
      </w:r>
      <w:r>
        <w:rPr>
          <w:lang w:val="fr_FR" w:bidi="fr_FR"/>
        </w:rPr>
        <w:t>cour</w:t>
      </w:r>
      <w:r>
        <w:rPr>
          <w:lang w:val="fr_FR" w:bidi="fr_FR"/>
        </w:rPr>
        <w:t>. Mettez cet enregistrement en pause ici.</w:t>
      </w:r>
    </w:p>
    <w:p>
      <w:pPr/>
      <w:r>
        <w:rPr>
          <w:lang w:val="fr_FR" w:bidi="fr_FR"/>
        </w:rPr>
      </w:r>
      <w:r>
        <w:rPr>
          <w:lang w:val="fr_FR" w:bidi="fr_FR"/>
        </w:rPr>
        <w:t>Deux des disciples de Jésus ont suivi la foule de soldats romains et de fonctionnaires juifs qui avaient arrêté Jésus alors qu'ils se rendaient à la maison d'Anne. Le premier disciple était Simon Pierre. Nous ne savons pas qui était le deuxième disciple. Comme ils ont suivi Jésus juste après qu'il ait été arrêté, il est très probable que cela ait été quelqu'un qui était avec Jésus dans le jardin quand il a été arrêté. Dans ces explications, nous appellerons simplement l'« autre » disciple le « deuxième disciple ».</w:t>
      </w:r>
    </w:p>
    <w:p>
      <w:pPr/>
      <w:r>
        <w:rPr>
          <w:lang w:val="fr_FR" w:bidi="fr_FR"/>
        </w:rPr>
      </w:r>
      <w:r>
        <w:rPr>
          <w:lang w:val="fr_FR" w:bidi="fr_FR"/>
        </w:rPr>
        <w:t>Parce que le deuxième disciple était bien connu d'Anne le souverain sacrificateur, et aussi de la servante, qui était la gardienne, elle a laissé le deuxième disciple entrer avec Jésus dans la cour de la maison d'Anne. Il n'est pas clair comment ils se connaissaient l'un l'autre. Ce qui est clair, c'est qu'Anne et la servante étaient assez familiers avec le deuxième disciple pour lui permettre d'entrer dans la cour d'Anne.</w:t>
      </w:r>
    </w:p>
    <w:p>
      <w:pPr/>
      <w:r>
        <w:rPr>
          <w:lang w:val="fr_FR" w:bidi="fr_FR"/>
        </w:rPr>
      </w:r>
      <w:r>
        <w:rPr>
          <w:lang w:val="fr_FR" w:bidi="fr_FR"/>
        </w:rPr>
        <w:t>Simon Pierre n'était pas autorisé à entrer à travers la porte parce qu'il ne connaissait pas Anne, le souverain sacrificateur, et n'était pas connu par la servante à la porte. Simon Pierre a dû attendre à l'extérieur de la cour murée, près de la porte.</w:t>
      </w:r>
    </w:p>
    <w:p>
      <w:pPr/>
      <w:r>
        <w:rPr>
          <w:lang w:val="fr_FR" w:bidi="fr_FR"/>
        </w:rPr>
      </w:r>
      <w:r>
        <w:rPr>
          <w:lang w:val="fr_FR" w:bidi="fr_FR"/>
        </w:rPr>
        <w:t>Le deuxième disciple est ensuite revenu et a parlé à la servante à la porte, lui demandant très probablement la permission de laisser entrer Simon Pierre. La servante laisse ensuite Simon Pierre entrer à travers la porte et dans la cour. La même servante demande ensuite à Simon Pierre s'il est l'un des disciples de cet homme, Jésus. Simon Pierre dit à la servante : « Non, je ne suis pas un disciple de cet homme, Jésus ».</w:t>
      </w:r>
    </w:p>
    <w:p>
      <w:pPr/>
      <w:r>
        <w:rPr>
          <w:lang w:val="fr_FR" w:bidi="fr_FR"/>
        </w:rPr>
      </w:r>
      <w:r>
        <w:rPr>
          <w:lang w:val="fr_FR" w:bidi="fr_FR"/>
        </w:rPr>
        <w:t>Parce qu'il faisait froid, les serviteurs qui travaillaient pour Anne, avec les fonctionnaires, c'est-à-dire les gardes, ont construit un feu de charbon. Le feu était fait avec des charbons brûlants, et ils se tenaient autour du feu pour se garder au chaud. Rappelez-vous que la cour se trouve à l'extérieur et qu'à l'approche du soir, il ferait plus froid. Il fait sans doute sombre et il n'aurait pas été facile de se voir les uns les autres. Simon Pierre se tenait aussi avec eux pour essayer de se garder au chaud près du feu. Il n'est pas clair où se trouve le deuxième disciple à ce stade, mais il se trouvait très probablement quelque part dans la cour.</w:t>
      </w:r>
    </w:p>
    <w:p>
      <w:pPr/>
      <w:r>
        <w:rPr>
          <w:lang w:val="fr_FR" w:bidi="fr_FR"/>
        </w:rPr>
      </w:r>
      <w:r>
        <w:rPr>
          <w:lang w:val="fr_FR" w:bidi="fr_FR"/>
        </w:rPr>
        <w:t xml:space="preserve">Arrêtez-vous ici et regardez une image d'un </w:t>
      </w:r>
      <w:r>
        <w:rPr>
          <w:lang w:val="fr_FR" w:bidi="fr_FR"/>
        </w:rPr>
        <w:t>feu de charbons brûlants</w:t>
      </w:r>
      <w:r>
        <w:rPr>
          <w:lang w:val="fr_FR" w:bidi="fr_FR"/>
        </w:rPr>
        <w:t>. Mettez cet enregistrement en pause ici.</w:t>
      </w:r>
    </w:p>
    <w:p>
      <w:pPr/>
      <w:r>
        <w:rPr>
          <w:lang w:val="fr_FR" w:bidi="fr_FR"/>
        </w:rPr>
      </w:r>
      <w:r>
        <w:rPr>
          <w:lang w:val="fr_FR" w:bidi="fr_FR"/>
        </w:rPr>
        <w:t>Au moment où cela se produisait, Anne, le souverain sacrificateur, était dans sa maison et posait à Jésus beaucoup de questions. Il cherchait à trouver une raison pour condamner Jésus à mort.</w:t>
      </w:r>
    </w:p>
    <w:p>
      <w:pPr/>
      <w:r>
        <w:rPr>
          <w:lang w:val="fr_FR" w:bidi="fr_FR"/>
        </w:rPr>
      </w:r>
      <w:r>
        <w:rPr>
          <w:lang w:val="fr_FR" w:bidi="fr_FR"/>
        </w:rPr>
        <w:t>Anne pose des questions au sujet des disciples de Jésus et au sujet de son enseignement. Anne était préoccupé par la quantité de personnes qui suivaient Jésus et il voulait peut-être savoir combien de disciples avait Jésus.</w:t>
      </w:r>
    </w:p>
    <w:p>
      <w:pPr/>
      <w:r>
        <w:rPr>
          <w:lang w:val="fr_FR" w:bidi="fr_FR"/>
        </w:rPr>
      </w:r>
      <w:r>
        <w:rPr>
          <w:lang w:val="fr_FR" w:bidi="fr_FR"/>
        </w:rPr>
        <w:t>Anne voulait aussi savoir ce que Jésus avait enseigné à ses disciples. Anne était peut-être en train de suggérer que Jésus enseignait en secret des idées fausses et dangereuses. Si Anne pouvait le prouver, il aurait des raisons de faire tuer Jésus.</w:t>
      </w:r>
    </w:p>
    <w:p>
      <w:pPr/>
      <w:r>
        <w:rPr>
          <w:lang w:val="fr_FR" w:bidi="fr_FR"/>
        </w:rPr>
      </w:r>
      <w:r>
        <w:rPr>
          <w:lang w:val="fr_FR" w:bidi="fr_FR"/>
        </w:rPr>
        <w:t>Jésus dit à Anne : « J'ai parlé ouvertement au monde », ce qui signifie qu'il a parlé dans les lieux publics, en prêchant à ceux avec lesquels il est entré en contact. Le message que Jésus enseignait était toujours le même, qu'il soit avec quelques uns de ses disciples ou qu'il enseignait à une grande foule. « J'ai toujours enseigné dans les synagogues ou dans la cour du temple, où tous les Juifs se rassemblent ».</w:t>
      </w:r>
    </w:p>
    <w:p>
      <w:pPr/>
      <w:r>
        <w:rPr>
          <w:lang w:val="fr_FR" w:bidi="fr_FR"/>
        </w:rPr>
      </w:r>
      <w:r>
        <w:rPr>
          <w:lang w:val="fr_FR" w:bidi="fr_FR"/>
        </w:rPr>
        <w:t>Jésus dit : « Je n'ai rien dit en secret ». Il dit cela pour qu'il soit clair qu'il a parlé librement et n'a pas gardé ses actions cachées. Jésus n'essayait pas de causer des problèmes. Jésus dit : « Pourquoi m'interroger ? Demandez à ceux qui m'ont entendu, ils savent sûrement ce que j'ai dit. » Jésus essayait de dire à Anne, le souverain sacrificateur, qu'ils devraient parler à d'autres personnes, à des témoins, pour qu'ils puissent soutenir Jésus et confirmer que ce qu'il disait était vrai.</w:t>
      </w:r>
    </w:p>
    <w:p>
      <w:pPr/>
      <w:r>
        <w:rPr>
          <w:lang w:val="fr_FR" w:bidi="fr_FR"/>
        </w:rPr>
      </w:r>
      <w:r>
        <w:rPr>
          <w:lang w:val="fr_FR" w:bidi="fr_FR"/>
        </w:rPr>
        <w:t>La loi juive stipule que ce sont les témoins qu'ils devraient interroger et non la personne en procès. Jésus demande que le procès auquel il est confronté soit fait de manière légale, avec des témoins.</w:t>
      </w:r>
    </w:p>
    <w:p>
      <w:pPr/>
      <w:r>
        <w:rPr>
          <w:lang w:val="fr_FR" w:bidi="fr_FR"/>
        </w:rPr>
      </w:r>
      <w:r>
        <w:rPr>
          <w:lang w:val="fr_FR" w:bidi="fr_FR"/>
        </w:rPr>
        <w:t>Arrêtez-vous ici et discutez de cette question en groupe : dans votre culture, comment traitez-vous les personnes que vous soupçonnez d'avoir commis un crime ? Comment découvrez-vous ce qu'ils ont fait ? À qui demandez-vous ce qu'ils ont fait ? Obtenez-vous un procès équitable si vous êtes soupçonné d'un crime ? Quelle protection y a-t-il pour ces suspects ? Mettez cet enregistrement en pause ici.</w:t>
      </w:r>
    </w:p>
    <w:p>
      <w:pPr/>
      <w:r>
        <w:rPr>
          <w:lang w:val="fr_FR" w:bidi="fr_FR"/>
        </w:rPr>
      </w:r>
      <w:r>
        <w:rPr>
          <w:lang w:val="fr_FR" w:bidi="fr_FR"/>
        </w:rPr>
        <w:t>L'un des gardes du temple qui se tenait près de Jésus a giflé Jésus au visage, probablement sur sa joue. Le garde du temple dit ensuite à Jésus : « Tu ne devrais pas répondre au souverain sacrificateur de cette manière irrespectueuse ». Jésus répond au garde du temple en disant : « Si j'ai dit quelque chose de mal, vous devez le prouver. Dites à tout le monde ici ce que j'ai dit de mal ou d'irrespectueux »</w:t>
      </w:r>
    </w:p>
    <w:p>
      <w:pPr/>
      <w:r>
        <w:rPr>
          <w:lang w:val="fr_FR" w:bidi="fr_FR"/>
        </w:rPr>
      </w:r>
      <w:r>
        <w:rPr>
          <w:lang w:val="fr_FR" w:bidi="fr_FR"/>
        </w:rPr>
        <w:t>Arrêtez-vous ici et discutez de cette question en groupe : dans votre culture, comment traitez-vous les personnes qui sont vues comme irrespectueuses envers ceux qui sont en position d'autorité ? Quelle est la punition ? Mettez cet enregistrement en pause ici.</w:t>
      </w:r>
    </w:p>
    <w:p>
      <w:pPr/>
      <w:r>
        <w:rPr>
          <w:lang w:val="fr_FR" w:bidi="fr_FR"/>
        </w:rPr>
      </w:r>
      <w:r>
        <w:rPr>
          <w:lang w:val="fr_FR" w:bidi="fr_FR"/>
        </w:rPr>
        <w:t>Comme Jésus n'a rien dit de mal ou d'irrespectueux, le garde du temple n'a très probablement pas de réponse. Jésus demande au garde du temple pourquoi il l'a giflé alors que Jésus disait la vérité, et de nouveau le garde du temple n'a très probablement pas eu de réponse. Anne demande ensuite au garde du temple d'emmener Jésus, qui a les mains liées, vers Caïphe, le souverain sacrificateur principal. Jésus sera mis en procès devant Caïphe, le souverain sacrificateur principal, devant le sanhédrin. Le sanhédrin était le conseil principal des Juifs. Caïphe, le souverain sacrificateur principal, était le seul qui pouvait convoquer une réunion du sanhédrin.</w:t>
      </w:r>
    </w:p>
    <w:p>
      <w:pPr/>
      <w:r>
        <w:rPr>
          <w:lang w:val="fr_FR" w:bidi="fr_FR"/>
        </w:rPr>
      </w:r>
      <w:r>
        <w:rPr>
          <w:lang w:val="fr_FR" w:bidi="fr_FR"/>
        </w:rPr>
        <w:t>Pendant ce temps, Simon Pierre, les serviteurs d'Anne et les fonctionnaires se tenaient tous encore près du feu de charbons pour se garder au chaud dans la cour. Les serviteurs et les fonctionnaires demandent à Simon Pierre s'il est l'un des disciples de cet homme, Jésus. Simon Pierre dit aux serviteurs et aux fonctionnaires : « Non, je ne suis pas un disciple de cet homme, Jésus ».</w:t>
      </w:r>
    </w:p>
    <w:p>
      <w:pPr/>
      <w:r>
        <w:rPr>
          <w:lang w:val="fr_FR" w:bidi="fr_FR"/>
        </w:rPr>
      </w:r>
      <w:r>
        <w:rPr>
          <w:lang w:val="fr_FR" w:bidi="fr_FR"/>
        </w:rPr>
        <w:t>Vous souvenez-vous plus tôt dans la soirée dans le bosquet d'oliviers quand Pierre avait coupé l'oreille de Malchus, qui était un serviteur du souverain sacrificateur ? L'un des parents de Malchus, un autre serviteur du souverain sacrificateur, se tenait près de Simon Pierre dans la cour. Ce serviteur insiste et demande à Pierre : « Je t'ai vu dans le jardin avec Jésus, n'est-ce pas ? » Cette fois-ci, le serviteur pose la question de manière plus menaçante : il se sent certain d'avoir vu Simon Pierre, et il s'attend à ce que Simon Pierre dise « oui ». De nouveau Simon Pierre le nie. À ce moment-là, un coq chante. Un coq est un oiseau similaire à un poulet. Les coqs chantent aux premières heures du matin.</w:t>
      </w:r>
    </w:p>
    <w:p>
      <w:pPr/>
      <w:r>
        <w:rPr>
          <w:lang w:val="fr_FR" w:bidi="fr_FR"/>
        </w:rPr>
      </w:r>
      <w:r>
        <w:rPr>
          <w:lang w:val="fr_FR" w:bidi="fr_FR"/>
        </w:rPr>
        <w:t xml:space="preserve">Arrêtez-vous ici et regardez une image d'un </w:t>
      </w:r>
      <w:r>
        <w:rPr>
          <w:lang w:val="fr_FR" w:bidi="fr_FR"/>
        </w:rPr>
        <w:t>coq</w:t>
      </w:r>
      <w:r>
        <w:rPr>
          <w:lang w:val="fr_FR" w:bidi="fr_FR"/>
        </w:rPr>
        <w:t>. Mettez cet enregistrement en pause ici.</w:t>
      </w:r>
    </w:p>
    <w:p>
      <w:pPr/>
      <w:r>
        <w:rPr>
          <w:lang w:val="fr_FR" w:bidi="fr_FR"/>
        </w:rPr>
      </w:r>
      <w:r>
        <w:rPr>
          <w:lang w:val="fr_FR" w:bidi="fr_FR"/>
        </w:rPr>
        <w:t>À Jérusalem, le coq chante entre 3 h et 5 h du matin. Cela signifierait que l'interrogatoire de Jésus s'est probablement poursuivi jusqu'à 3 h du matin.</w:t>
      </w:r>
    </w:p>
    <w:p>
      <w:pPr/>
      <w:r>
        <w:rPr>
          <w:lang w:val="fr_FR" w:bidi="fr_FR"/>
        </w:rPr>
      </w:r>
      <w:r>
        <w:rPr>
          <w:lang w:val="fr_FR" w:bidi="fr_FR"/>
        </w:rPr>
        <w:t>Cela accomplit ce que Jésus a dit plus tôt à Simon Pierre « En vérité, je vous le dis, avant que le coq ne chante, tu me renieras trois fois !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18.15–27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est maintenant emmené dans la maison d'Anne, le souverain sacrificateur. Deux des disciples, Simon Pierre et un deuxième disciple, suivent Jésus dans la cour. La servante demande ensuite à Simon Pierre s'il est un disciple de Jésus. Pierre dit qu'il n'est pas un disciple de Jésus, et il va se tenir près du feu dans la cour avec les serviteurs.</w:t>
      </w:r>
    </w:p>
    <w:p>
      <w:pPr/>
      <w:r>
        <w:rPr>
          <w:lang w:val="fr_FR" w:bidi="fr_FR"/>
        </w:rPr>
      </w:r>
      <w:r>
        <w:rPr>
          <w:b/>
          <w:lang w:val="fr_FR" w:bidi="fr_FR"/>
        </w:rPr>
        <w:t>Dans la deuxième partie :</w:t>
      </w:r>
      <w:r>
        <w:rPr>
          <w:lang w:val="fr_FR" w:bidi="fr_FR"/>
        </w:rPr>
        <w:t xml:space="preserve"> Anne, le souverain sacrificateur, interroge Jésus, en essayant de trouver une raison pour condamner Jésus à mort. Jésus les met au défi et demande un procès équitable. Un garde du temple gifle Jésus, et Anne envoie Jésus vers Caïphe pour un procès.</w:t>
      </w:r>
    </w:p>
    <w:p>
      <w:pPr/>
      <w:r>
        <w:rPr>
          <w:lang w:val="fr_FR" w:bidi="fr_FR"/>
        </w:rPr>
      </w:r>
      <w:r>
        <w:rPr>
          <w:b/>
          <w:lang w:val="fr_FR" w:bidi="fr_FR"/>
        </w:rPr>
        <w:t>Dans la troisième partie :</w:t>
      </w:r>
      <w:r>
        <w:rPr>
          <w:lang w:val="fr_FR" w:bidi="fr_FR"/>
        </w:rPr>
        <w:t xml:space="preserve"> pendant ce temps, on demande à Simon Pierre, qui est encore dehors dans la cour, à deux reprises supplémentaires s'il est un disciple de Jésus. Les deux fois, il dit qu'il n'est pas un disciple de Jésus. Après ceci un coq chante.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Un deuxième disciple</w:t>
      </w:r>
    </w:p>
    <w:p>
      <w:pPr>
        <w:pStyle w:val="ListBullet"/>
        <w:spacing w:line="240" w:lineRule="auto"/>
        <w:ind w:left="720"/>
      </w:pPr>
      <w:r>
        <w:rPr>
          <w:lang w:val="fr_FR" w:bidi="fr_FR"/>
        </w:rPr>
      </w:r>
      <w:r>
        <w:rPr>
          <w:lang w:val="fr_FR" w:bidi="fr_FR"/>
        </w:rPr>
        <w:t>Une servante à la porte</w:t>
      </w:r>
    </w:p>
    <w:p>
      <w:pPr>
        <w:pStyle w:val="ListBullet"/>
        <w:spacing w:line="240" w:lineRule="auto"/>
        <w:ind w:left="720"/>
      </w:pPr>
      <w:r>
        <w:rPr>
          <w:lang w:val="fr_FR" w:bidi="fr_FR"/>
        </w:rPr>
      </w:r>
      <w:r>
        <w:rPr>
          <w:lang w:val="fr_FR" w:bidi="fr_FR"/>
        </w:rPr>
        <w:t>Un serviteur parent de Malchus</w:t>
      </w:r>
    </w:p>
    <w:p>
      <w:pPr>
        <w:pStyle w:val="ListBullet"/>
        <w:spacing w:line="240" w:lineRule="auto"/>
        <w:ind w:left="720"/>
      </w:pPr>
      <w:r>
        <w:rPr>
          <w:lang w:val="fr_FR" w:bidi="fr_FR"/>
        </w:rPr>
      </w:r>
      <w:r>
        <w:rPr>
          <w:lang w:val="fr_FR" w:bidi="fr_FR"/>
        </w:rPr>
        <w:t>Les serviteurs de la maison d'Anne</w:t>
      </w:r>
    </w:p>
    <w:p>
      <w:pPr>
        <w:pStyle w:val="ListBullet"/>
        <w:spacing w:line="240" w:lineRule="auto"/>
        <w:ind w:left="720"/>
      </w:pPr>
      <w:r>
        <w:rPr>
          <w:lang w:val="fr_FR" w:bidi="fr_FR"/>
        </w:rPr>
      </w:r>
      <w:r>
        <w:rPr>
          <w:lang w:val="fr_FR" w:bidi="fr_FR"/>
        </w:rPr>
        <w:t>Les fonctionnaires de la maison d'Anne</w:t>
      </w:r>
    </w:p>
    <w:p>
      <w:pPr>
        <w:pStyle w:val="ListBullet"/>
        <w:spacing w:line="240" w:lineRule="auto"/>
        <w:ind w:left="720"/>
      </w:pPr>
      <w:r>
        <w:rPr>
          <w:lang w:val="fr_FR" w:bidi="fr_FR"/>
        </w:rPr>
      </w:r>
      <w:r>
        <w:rPr>
          <w:lang w:val="fr_FR" w:bidi="fr_FR"/>
        </w:rPr>
        <w:t>Anne (le beau-père de Caïphe)</w:t>
      </w:r>
    </w:p>
    <w:p>
      <w:pPr>
        <w:pStyle w:val="ListBullet"/>
        <w:spacing w:line="240" w:lineRule="auto"/>
        <w:ind w:left="720"/>
      </w:pPr>
      <w:r>
        <w:rPr>
          <w:lang w:val="fr_FR" w:bidi="fr_FR"/>
        </w:rPr>
      </w:r>
      <w:r>
        <w:rPr>
          <w:lang w:val="fr_FR" w:bidi="fr_FR"/>
        </w:rPr>
        <w:t>Le garde du temple qui gifle Jésus</w:t>
      </w:r>
    </w:p>
    <w:p>
      <w:pPr>
        <w:pStyle w:val="ListBullet"/>
        <w:spacing w:line="240" w:lineRule="auto"/>
        <w:ind w:left="720"/>
      </w:pPr>
      <w:r>
        <w:rPr>
          <w:lang w:val="fr_FR" w:bidi="fr_FR"/>
        </w:rPr>
      </w:r>
      <w:r>
        <w:rPr>
          <w:lang w:val="fr_FR" w:bidi="fr_FR"/>
        </w:rPr>
        <w:t>Caïphe (ne dit rien, mais Jésus est amené vers lui à la fin du passage)</w:t>
      </w:r>
    </w:p>
    <w:p>
      <w:pPr/>
      <w:r>
        <w:rPr>
          <w:lang w:val="fr_FR" w:bidi="fr_FR"/>
        </w:rPr>
      </w:r>
      <w:r>
        <w:rPr>
          <w:lang w:val="fr_FR" w:bidi="fr_FR"/>
        </w:rPr>
        <w:t>En groupe, prêtez attention à ces parties du cadre du passage :</w:t>
      </w:r>
    </w:p>
    <w:p>
      <w:pPr/>
      <w:r>
        <w:rPr>
          <w:lang w:val="fr_FR" w:bidi="fr_FR"/>
        </w:rPr>
      </w:r>
      <w:r>
        <w:rPr>
          <w:lang w:val="fr_FR" w:bidi="fr_FR"/>
        </w:rPr>
        <w:t>Vous rappelez-vous de comment, dans le passage précédent, Jésus avait été arrêté par les soldats romains et les fonctionnaires juifs ? Ces soldats romains et ces fonctionnaires juifs emmènent Jésus pour voir Anne, le souverain sacrificateur, dans sa maison. Comme lors du passage précédent, il faisait nuit ; il est maintenant très tard dans la nuit.</w:t>
      </w:r>
    </w:p>
    <w:p>
      <w:pPr/>
      <w:r>
        <w:rPr>
          <w:lang w:val="fr_FR" w:bidi="fr_FR"/>
        </w:rPr>
      </w:r>
      <w:r>
        <w:rPr>
          <w:lang w:val="fr_FR" w:bidi="fr_FR"/>
        </w:rPr>
        <w:t>La maison d'Anne était entourée d'une cour qui était entourée d'un mur avec une porte pour y entrer et en sortir.</w:t>
      </w:r>
    </w:p>
    <w:p>
      <w:pPr/>
      <w:r>
        <w:rPr>
          <w:lang w:val="fr_FR" w:bidi="fr_FR"/>
        </w:rPr>
      </w:r>
      <w:r>
        <w:rPr>
          <w:lang w:val="fr_FR" w:bidi="fr_FR"/>
        </w:rPr>
        <w:t xml:space="preserve">Arrêtez-vous ici et regardez de nouveau l'image d'une </w:t>
      </w:r>
      <w:r>
        <w:rPr>
          <w:lang w:val="fr_FR" w:bidi="fr_FR"/>
        </w:rPr>
        <w:t>cour</w:t>
      </w:r>
      <w:r>
        <w:rPr>
          <w:lang w:val="fr_FR" w:bidi="fr_FR"/>
        </w:rPr>
        <w:t xml:space="preserve"> en groupe. Mettez cet enregistrement en pause ici.</w:t>
      </w:r>
    </w:p>
    <w:p>
      <w:pPr/>
      <w:r>
        <w:rPr>
          <w:lang w:val="fr_FR" w:bidi="fr_FR"/>
        </w:rPr>
      </w:r>
      <w:r>
        <w:rPr>
          <w:lang w:val="fr_FR" w:bidi="fr_FR"/>
        </w:rPr>
        <w:t>Deux des disciples suivent Jésus dans la cour d'Anne. L'un des disciples est Simon Pierre, et nous ne connaissons pas le nom de l'autre disciple. Le disciple sans nom passe par la porte et entre dans la cour parce qu'il connaît le souverain sacrificateur, mais le gardien arrête Simon Pierre. Simon Pierre attend à l'extérieur de la porte.</w:t>
      </w:r>
    </w:p>
    <w:p>
      <w:pPr/>
      <w:r>
        <w:rPr>
          <w:lang w:val="fr_FR" w:bidi="fr_FR"/>
        </w:rPr>
      </w:r>
      <w:r>
        <w:rPr>
          <w:lang w:val="fr_FR" w:bidi="fr_FR"/>
        </w:rPr>
        <w:t>Le deuxième disciple revient ensuite et parle à la servante à la porte, lui demandant très probablement la permission de laisser entrer Simon Pierre. Nous ne savons pas ce que le deuxième disciple a dit, mais c'était suffisant pour convaincre la servante de laisser entrer Simon Pierre !</w:t>
      </w:r>
    </w:p>
    <w:p>
      <w:pPr/>
      <w:r>
        <w:rPr>
          <w:lang w:val="fr_FR" w:bidi="fr_FR"/>
        </w:rPr>
      </w:r>
      <w:r>
        <w:rPr>
          <w:lang w:val="fr_FR" w:bidi="fr_FR"/>
        </w:rPr>
        <w:t>Arrêtez-vous ici et discutez de cette question en groupe : nous ne savons pas qui était le deuxième disciple, mais nous savons qu'il connaissait d'une manière ou d'une autre le souverain sacrificateur. Comment parlerez-vous du disciple anonyme dans votre traduction ? Comment l'appellerez-vous ? Mettez cet enregistrement en pause ici.</w:t>
      </w:r>
    </w:p>
    <w:p>
      <w:pPr/>
      <w:r>
        <w:rPr>
          <w:lang w:val="fr_FR" w:bidi="fr_FR"/>
        </w:rPr>
      </w:r>
      <w:r>
        <w:rPr>
          <w:lang w:val="fr_FR" w:bidi="fr_FR"/>
        </w:rPr>
        <w:t>La même servante demande ensuite à Simon Pierre s'il est l'un des disciples de cet homme, Jésus. La servante posait la question de manière détendue et non accusatrice et s'attendait peut-être à ce que Simon Pierre réponde « non ». Simon Pierre dit à la servante : « Non, je ne suis pas un disciple de cet homme, Jésus ». Simon Pierre a peut-être été surpris par la question et a répondu rapidement sans réfléchir.</w:t>
      </w:r>
    </w:p>
    <w:p>
      <w:pPr/>
      <w:r>
        <w:rPr>
          <w:lang w:val="fr_FR" w:bidi="fr_FR"/>
        </w:rPr>
      </w:r>
      <w:r>
        <w:rPr>
          <w:lang w:val="fr_FR" w:bidi="fr_FR"/>
        </w:rPr>
        <w:t>Comme il faisait froid et sombre, les serviteurs qui travaillaient pour Anne, avec les fonctionnaires, c'est-à-dire les gardes, ont construit un feu de charbon et se tenaient autour du feu pour se garder au chaud. Simon Pierre se tenait aussi avec eux pour essayer de se garder au chaud près du feu. Il n'est pas clair où se trouve le deuxième disciple à ce stade, mais il se trouvait très probablement quelque part dans la cour.</w:t>
      </w:r>
    </w:p>
    <w:p>
      <w:pPr/>
      <w:r>
        <w:rPr>
          <w:lang w:val="fr_FR" w:bidi="fr_FR"/>
        </w:rPr>
      </w:r>
      <w:r>
        <w:rPr>
          <w:lang w:val="fr_FR" w:bidi="fr_FR"/>
        </w:rPr>
        <w:t>Pendant que cela se produisait, Anne, le souverain sacrificateur, était dans sa maison et posait à Jésus beaucoup de questions au sujet de ses disciples et de ses enseignements. Quand Anne a interrogé Jésus, il a sans doute parlé de manière dure, comme des soldats ou des policiers qui interrogent quelqu'un qu'ils soupçonnaient de faire quelque chose d'illégal. Il cherchait à trouver une raison pour condamner Jésus à mort. Nous ne savons pas combien de personnes se trouvaient dans la maison, mais il y avait probablement au moins deux gardes du temple qui avaient amené Jésus.</w:t>
      </w:r>
    </w:p>
    <w:p>
      <w:pPr/>
      <w:r>
        <w:rPr>
          <w:lang w:val="fr_FR" w:bidi="fr_FR"/>
        </w:rPr>
      </w:r>
      <w:r>
        <w:rPr>
          <w:lang w:val="fr_FR" w:bidi="fr_FR"/>
        </w:rPr>
        <w:t>Jésus ignore les questions d'Anne au sujet de ses disciples et aborde au lieu de cela la question de l'enseignement en secret. Jésus dit à Anne de demander aux personnes qui l'ont entendu dans les synagogues et le temple d'expliquer ce qu'il a enseigné. Jésus sait que la loi juive dit que dans un procès, les témoins doivent exposer leur plainte contre la personne en procès. La personne en procès ne parle pas en son propre nom. L'interrogatoire d'Anne n'est donc pas un procès légitime. Jésus dit : « Je n'ai rien dit en secret ». Il dit cela pour qu'il soit clair qu'il a parlé librement et n'a pas gardé ses actions cachées. Jésus pose la question : « Pourquoi me posez-vous cette question ? Demandez à ceux qui m'ont entendu. » Jésus dit vraiment : « Vous ne devriez pas me poser cette question ». Jésus sait que seuls les témoins de son enseignement devraient être ceux qui répondent au souverain sacrificateur, selon la loi juive.</w:t>
      </w:r>
    </w:p>
    <w:p>
      <w:pPr/>
      <w:r>
        <w:rPr>
          <w:lang w:val="fr_FR" w:bidi="fr_FR"/>
        </w:rPr>
      </w:r>
      <w:r>
        <w:rPr>
          <w:lang w:val="fr_FR" w:bidi="fr_FR"/>
        </w:rPr>
        <w:t>L'un des gardes du temple, qui se tenait près de Jésus, gifle Jésus au visage, sans doute sur sa joue, parce qu'il pense qu'il agit de manière irrespectueuse envers Anne, le souverain sacrificateur.</w:t>
      </w:r>
    </w:p>
    <w:p>
      <w:pPr/>
      <w:r>
        <w:rPr>
          <w:lang w:val="fr_FR" w:bidi="fr_FR"/>
        </w:rPr>
      </w:r>
      <w:r>
        <w:rPr>
          <w:lang w:val="fr_FR" w:bidi="fr_FR"/>
        </w:rPr>
        <w:t>Jésus répond au garde du temple en disant : « Si j'ai dit quelque chose de mal, vous devez le prouver, dites à tout le monde ici ce que j'ai dit de mal ou d'irrespectueux ».</w:t>
      </w:r>
    </w:p>
    <w:p>
      <w:pPr/>
      <w:r>
        <w:rPr>
          <w:lang w:val="fr_FR" w:bidi="fr_FR"/>
        </w:rPr>
      </w:r>
      <w:r>
        <w:rPr>
          <w:lang w:val="fr_FR" w:bidi="fr_FR"/>
        </w:rPr>
        <w:t>Comme Jésus n'a rien dit de mal ou d'irrespectueux, le garde du temple n'a très probablement pas de réponse à donner quant à la raison pour laquelle il a giflé Jésus. Anne demande ensuite au garde du temple d'emmener Jésus, qui a les mains liées, chez Caïphe, le souverain sacrificateur principal, où Jésus sera mis en jugement. Nous ne sommes pas sûrs du lieu où se trouve Caïphe, mais il se trouve peut-être dans la même maison qu'Anne, ou bien il se trouve dans un bâtiment différent à Jérusalem.</w:t>
      </w:r>
    </w:p>
    <w:p>
      <w:pPr/>
      <w:r>
        <w:rPr>
          <w:lang w:val="fr_FR" w:bidi="fr_FR"/>
        </w:rPr>
      </w:r>
      <w:r>
        <w:rPr>
          <w:lang w:val="fr_FR" w:bidi="fr_FR"/>
        </w:rPr>
        <w:t>Pendant ce temps, au moment où Anne interroge Jésus, Simon Pierre se tient près du feu de charbons avec les serviteurs d'Anne et les gardes du temple.</w:t>
      </w:r>
    </w:p>
    <w:p>
      <w:pPr/>
      <w:r>
        <w:rPr>
          <w:lang w:val="fr_FR" w:bidi="fr_FR"/>
        </w:rPr>
      </w:r>
      <w:r>
        <w:rPr>
          <w:lang w:val="fr_FR" w:bidi="fr_FR"/>
        </w:rPr>
        <w:t>Les serviteurs et les fonctionnaires demandent à Simon Pierre s'il est l'un des disciples de cet homme, Jésus. Ils s'attendaient probablement à ce que Simon Pierre dise « non ». Simon Pierre nie fermement être un disciple de Jésus. Nous ne savons pas combien de temps après, mais l'un des serviteurs du souverain sacrificateur qui était aussi un parent de l'homme dont Pierre avait coupé l'oreille, se tenait près de Simon Pierre dans la cour. Ce serviteur insistait sur le fait que c'était Simon Pierre qu'il a vu dans le jardin comme il le dit à Simon Pierre : « Je t'ai vu dans le jardin avec Jésus, n'est-ce pas ? » Ce serviteur est si sûr qu'il s'attend à ce que Simon Pierre réponde « Oui ».</w:t>
      </w:r>
    </w:p>
    <w:p>
      <w:pPr/>
      <w:r>
        <w:rPr>
          <w:lang w:val="fr_FR" w:bidi="fr_FR"/>
        </w:rPr>
      </w:r>
      <w:r>
        <w:rPr>
          <w:lang w:val="fr_FR" w:bidi="fr_FR"/>
        </w:rPr>
        <w:t>Arrêtez-vous ici et discutez de cette question en groupe : comment poseriez-vous une question à laquelle vous vous attendez à une réponse positive ? Ou devez-vous faire une déclaration au lieu de poser une question ? Par exemple, le serviteur aurait pu dire à Simon Pierre : « Je t'ai vu dans le jardin ». Mettez cet enregistrement en pause ici.</w:t>
      </w:r>
    </w:p>
    <w:p>
      <w:pPr/>
      <w:r>
        <w:rPr>
          <w:lang w:val="fr_FR" w:bidi="fr_FR"/>
        </w:rPr>
      </w:r>
      <w:r>
        <w:rPr>
          <w:lang w:val="fr_FR" w:bidi="fr_FR"/>
        </w:rPr>
        <w:t>Les deux fois, Simon Pierre nie être un disciple de Jésus.</w:t>
      </w:r>
    </w:p>
    <w:p>
      <w:pPr/>
      <w:r>
        <w:rPr>
          <w:lang w:val="fr_FR" w:bidi="fr_FR"/>
        </w:rPr>
      </w:r>
      <w:r>
        <w:rPr>
          <w:lang w:val="fr_FR" w:bidi="fr_FR"/>
        </w:rPr>
        <w:t>À ce moment-là, un coq chante.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18.15–27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Un deuxième disciple</w:t>
      </w:r>
    </w:p>
    <w:p>
      <w:pPr>
        <w:pStyle w:val="ListBullet"/>
        <w:spacing w:line="240" w:lineRule="auto"/>
        <w:ind w:left="720"/>
      </w:pPr>
      <w:r>
        <w:rPr>
          <w:lang w:val="fr_FR" w:bidi="fr_FR"/>
        </w:rPr>
      </w:r>
      <w:r>
        <w:rPr>
          <w:lang w:val="fr_FR" w:bidi="fr_FR"/>
        </w:rPr>
        <w:t>Une servante à la porte</w:t>
      </w:r>
    </w:p>
    <w:p>
      <w:pPr>
        <w:pStyle w:val="ListBullet"/>
        <w:spacing w:line="240" w:lineRule="auto"/>
        <w:ind w:left="720"/>
      </w:pPr>
      <w:r>
        <w:rPr>
          <w:lang w:val="fr_FR" w:bidi="fr_FR"/>
        </w:rPr>
      </w:r>
      <w:r>
        <w:rPr>
          <w:lang w:val="fr_FR" w:bidi="fr_FR"/>
        </w:rPr>
        <w:t>Un serviteur parent de Malchus</w:t>
      </w:r>
    </w:p>
    <w:p>
      <w:pPr>
        <w:pStyle w:val="ListBullet"/>
        <w:spacing w:line="240" w:lineRule="auto"/>
        <w:ind w:left="720"/>
      </w:pPr>
      <w:r>
        <w:rPr>
          <w:lang w:val="fr_FR" w:bidi="fr_FR"/>
        </w:rPr>
      </w:r>
      <w:r>
        <w:rPr>
          <w:lang w:val="fr_FR" w:bidi="fr_FR"/>
        </w:rPr>
        <w:t>Les serviteurs de la maison d'Anne</w:t>
      </w:r>
    </w:p>
    <w:p>
      <w:pPr>
        <w:pStyle w:val="ListBullet"/>
        <w:spacing w:line="240" w:lineRule="auto"/>
        <w:ind w:left="720"/>
      </w:pPr>
      <w:r>
        <w:rPr>
          <w:lang w:val="fr_FR" w:bidi="fr_FR"/>
        </w:rPr>
      </w:r>
      <w:r>
        <w:rPr>
          <w:lang w:val="fr_FR" w:bidi="fr_FR"/>
        </w:rPr>
        <w:t>Les fonctionnaires de la maison d'Anne</w:t>
      </w:r>
    </w:p>
    <w:p>
      <w:pPr>
        <w:pStyle w:val="ListBullet"/>
        <w:spacing w:line="240" w:lineRule="auto"/>
        <w:ind w:left="720"/>
      </w:pPr>
      <w:r>
        <w:rPr>
          <w:lang w:val="fr_FR" w:bidi="fr_FR"/>
        </w:rPr>
      </w:r>
      <w:r>
        <w:rPr>
          <w:lang w:val="fr_FR" w:bidi="fr_FR"/>
        </w:rPr>
        <w:t>Anne (le beau-père de Caïphe)</w:t>
      </w:r>
    </w:p>
    <w:p>
      <w:pPr>
        <w:pStyle w:val="ListBullet"/>
        <w:spacing w:line="240" w:lineRule="auto"/>
        <w:ind w:left="720"/>
      </w:pPr>
      <w:r>
        <w:rPr>
          <w:lang w:val="fr_FR" w:bidi="fr_FR"/>
        </w:rPr>
      </w:r>
      <w:r>
        <w:rPr>
          <w:lang w:val="fr_FR" w:bidi="fr_FR"/>
        </w:rPr>
        <w:t>Le garde du temple qui gifle Jésus</w:t>
      </w:r>
    </w:p>
    <w:p>
      <w:pPr>
        <w:pStyle w:val="ListBullet"/>
        <w:spacing w:line="240" w:lineRule="auto"/>
        <w:ind w:left="720"/>
      </w:pPr>
      <w:r>
        <w:rPr>
          <w:lang w:val="fr_FR" w:bidi="fr_FR"/>
        </w:rPr>
      </w:r>
      <w:r>
        <w:rPr>
          <w:lang w:val="fr_FR" w:bidi="fr_FR"/>
        </w:rPr>
        <w:t>Caïphe (ne dit rien, mais Jésus est amené vers lui à la fin du passage)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Deux des disciples, Simon Pierre et un deuxième disciple, suivent Jésus après qu'il ait été arrêté. Parce que le deuxième disciple était bien connu d'Anne le souverain sacrificateur, et aussi de la servante, qui était la gardienne, elle a laissé le deuxième disciple entrer avec Jésus dans la cour de la maison d'Anne. </w:t>
      </w:r>
    </w:p>
    <w:p>
      <w:pPr/>
      <w:r>
        <w:rPr>
          <w:lang w:val="fr_FR" w:bidi="fr_FR"/>
        </w:rPr>
      </w:r>
      <w:r>
        <w:rPr>
          <w:lang w:val="fr_FR" w:bidi="fr_FR"/>
        </w:rPr>
        <w:t>Simon Pierre n'était pas autorisé à entrer et a dû attendre à l'extérieur de la porte parce qu'il ne connaissait pas Anne, le souverain sacrificateur, et n'était pas connu par la servante à la porte.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Simon Pierre : « Que ressentez-vous ou à quoi pensez-vous ? » La personne pourrait répondre avec des choses comme : « Je n'arrive pas à croire que je ne suis pas autorisé à entrer, ne peuvent-ils pas voir que je suis avec le deuxième disciple ? » ou « En tant que disciple de Jésus, je pensais que j'aurais le droit d'aller avec Jésus », et « Je me sens un peu effrayé et vulnérable ici, par moi-même ».</w:t>
      </w:r>
    </w:p>
    <w:p>
      <w:pPr>
        <w:pStyle w:val="ListBullet"/>
        <w:spacing w:line="240" w:lineRule="auto"/>
        <w:ind w:left="720"/>
      </w:pPr>
      <w:r>
        <w:rPr>
          <w:lang w:val="fr_FR" w:bidi="fr_FR"/>
        </w:rPr>
      </w:r>
      <w:r>
        <w:rPr>
          <w:lang w:val="fr_FR" w:bidi="fr_FR"/>
        </w:rPr>
        <w:t>Demandez à la personne qui joue le deuxième disciple : « Que ressentez-vous ou que pensez-vous ? » La personne pourrait répondre par des choses comme « Je suis désolé que Simon Pierre ne soit pas autorisé à entrer », ou « Je m'inquiète qu'il ne soit pas en sécurité si quelqu'un découvre qu'il est l'un des disciples de Jésus », et « Je parlerai à la servante et je verrai si elle laissera entrer Simon Pierre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deuxième disciple revient ensuite et parle à la servante à la porte et elle laisse entrer Simon Pierre. La même servante demande ensuite à Simon Pierre s'il est l'un des disciples de cet homme, Jésus. Simon Pierre dit à la servante : « Non, je ne suis pas un disciple de cet homme, Jésus ».</w:t>
      </w:r>
    </w:p>
    <w:p>
      <w:pPr/>
      <w:r>
        <w:rPr>
          <w:lang w:val="fr_FR" w:bidi="fr_FR"/>
        </w:rPr>
      </w:r>
      <w:r>
        <w:rPr>
          <w:lang w:val="fr_FR" w:bidi="fr_FR"/>
        </w:rPr>
        <w:t xml:space="preserve">Comme il faisait froid et sombre, les serviteurs qui travaillaient pour Anne, avec les fonctionnaires, c'est-à-dire les gardes, ont construit un feu de charbon et se tenaient autour du feu pour se garder au chaud. Simon Pierre se tenait aussi avec eux pour essayer de se garder au chaud près du feu.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Simon Pierre : « Que ressentez-vous ou à quoi pensez-vous ? » La personne pourrait répondre avec des choses comme : « J'ai peur de ce qui m'arrivera si les gens découvrent que je suis l'un des disciples de Jésus », ou « Je resterai discret jusqu'à ce qu'ils libèrent Jésus », et « J'aimerais pouvoir être loin de ces personnes, mais il fait chaud ici à cause du feu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Au moment où cela se produisait, Anne, le souverain sacrificateur, était dans sa maison et posait à Jésus beaucoup de questions. Il cherchait à trouver une raison pour condamner Jésus à mort.</w:t>
      </w:r>
    </w:p>
    <w:p>
      <w:pPr/>
      <w:r>
        <w:rPr>
          <w:lang w:val="fr_FR" w:bidi="fr_FR"/>
        </w:rPr>
      </w:r>
      <w:r>
        <w:rPr>
          <w:lang w:val="fr_FR" w:bidi="fr_FR"/>
        </w:rPr>
        <w:t>Annas interroge Jésus, inquiet par le nombre de disciples de Jésus et par ce que Jésus enseignait. Si Anne pouvait prouver que ce que Jésus enseignait était contraire à la loi, il aurait une raison de faire tuer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Anne le souverain sacrificateur : « Que ressentez-vous ou que pensez-vous ? » La personne pourrait répondre par des choses comme : « Si seulement je pouvais trouver quelque chose pour accuser Jésus », ou « Il est une menace pour nous, je suis préoccupé par le nombre de disciples qu'il a », et « Si nous laissons partir Jésus, cela pourrait être chaos, nous devons le trainer en jugement ». Demandez à la personne qui joue Jésus : « Que ressentez-vous ou à quoi pensez-vous ? » La personne pourrait répondre avec des choses comme : « Je sais ce qu'ils essaient de faire, m'accuser faussement pour qu'ils puissent me tuer », ou « Ils ont peur de moi », et « Je sais que je n'ai rien fait de mal, j'ai la paix en moi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à Anne, le souverain sacrificateur : « J'ai parlé ouvertement au monde », ce qui signifie qu'il a parlé dans les lieux publics en prêchant à ceux avec lesquels il est entré en contact. Le message que Jésus enseignait était toujours le même, quel que soit le lieu où il enseignait.</w:t>
      </w:r>
    </w:p>
    <w:p>
      <w:pPr/>
      <w:r>
        <w:rPr>
          <w:lang w:val="fr_FR" w:bidi="fr_FR"/>
        </w:rPr>
      </w:r>
      <w:r>
        <w:rPr>
          <w:lang w:val="fr_FR" w:bidi="fr_FR"/>
        </w:rPr>
        <w:t>Jésus dit : « Je n'ai rien dit en secret ». Pourquoi m'interroger ? » Il dit cela pour qu'il soit clair qu'il a parlé librement et n'a pas gardé ses actions cachées. Jésus n'essayait pas de causer des problèmes. Jésus demande un procès équitable et leur demande de parler à des témoins qui sauront ce que Jésus a dit.</w:t>
      </w:r>
    </w:p>
    <w:p>
      <w:pPr/>
      <w:r>
        <w:rPr>
          <w:lang w:val="fr_FR" w:bidi="fr_FR"/>
        </w:rPr>
      </w:r>
      <w:r>
        <w:rPr>
          <w:lang w:val="fr_FR" w:bidi="fr_FR"/>
        </w:rPr>
        <w:t>L'un des gardes du temple, qui se tenait près de Jésus, gifle Jésus au visage, sans doute sur sa joue, parce qu'il pense qu'il agit de manière irrespectueuse envers Anne, le souverain sacrificateur.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garde du temple : « Que ressentez-vous ou que pensez-vous ? » La personne pourrait répondre des choses comme : « Je ne peux pas croire que Jésus parle à Anne, le souverain sacrificateur, comme cela ! » ou « Jésus accuse-t-il Anne de ne pas faire les choses de la bonne manière ? » et « Je le giflerai et apprendrai une leçon à Jésus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avec des choses comme : « Je suis choqué par la gifle qui m'a été donnée », ou « Je ne répondrai pas avec colère, mais avec curiosité quant à ce que j'ai dit ou fait qui est mal », et « Le garde du temple ne comprend pas ce que je dis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répond au garde du temple en disant : « Si j'ai dit quelque chose de mal, vous devez le prouver. Dites à tout le monde ici ce que j'ai dit de mal ou d'irrespectueux »</w:t>
      </w:r>
    </w:p>
    <w:p>
      <w:pPr/>
      <w:r>
        <w:rPr>
          <w:lang w:val="fr_FR" w:bidi="fr_FR"/>
        </w:rPr>
      </w:r>
      <w:r>
        <w:rPr>
          <w:lang w:val="fr_FR" w:bidi="fr_FR"/>
        </w:rPr>
        <w:t xml:space="preserve">Comme Jésus n'a rien dit de mal ou d'irrespectueux, le garde du temple n'a très probablement pas de réponse à donner quant à la raison pour laquelle il a giflé Jésus.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garde du temple : « Que ressentez-vous ou que pensez-vous ? » La personne pourrait répondre par des choses comme : « Je n'arrive pas à croire que Jésus est si calme ! » ou « Ne réalise-t-il pas qu'il est en présence de quelqu'un qui pourrait mettre fin à sa vie ? » et « Je ne peux pas maintenant justifier pourquoi j'ai giflé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Anne demande ensuite au garde du temple d'emmener Jésus, qui a les mains liées, chez Caïphe, le souverain sacrificateur principal, où Jésus sera mis en jugement.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Anne le souverain sacrificateur : « Que ressentez-vous ou que pensez-vous ? » La personne pourrait répondre par des choses comme : « Je suis fatigué de ses réponses et en colère de ne pas pouvoir trouver une raison de l'accuser », ou « Je ne peux pas croire qu'il soit si calme par rapport à tout cela », et « J'enverrai Jésus vers Caïphe pour s'occuper de lui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Pendant ce temps, Simon Pierre, les serviteurs d'Anne et les fonctionnaires se tenaient tous encore près du feu de charbons pour se garder au chaud dans la cour. Les serviteurs et les fonctionnaires demandent à Simon Pierre s'il est l'un des disciples de cet homme, Jésus. </w:t>
      </w:r>
    </w:p>
    <w:p>
      <w:pPr/>
      <w:r>
        <w:rPr>
          <w:lang w:val="fr_FR" w:bidi="fr_FR"/>
        </w:rPr>
      </w:r>
      <w:r>
        <w:rPr>
          <w:lang w:val="fr_FR" w:bidi="fr_FR"/>
        </w:rPr>
        <w:t>Simon Pierre dit aux serviteurs et aux fonctionnaires : « Non, je ne suis pas un disciple de cet homme, Jésus ».</w:t>
      </w:r>
    </w:p>
    <w:p>
      <w:pPr/>
      <w:r>
        <w:rPr>
          <w:lang w:val="fr_FR" w:bidi="fr_FR"/>
        </w:rPr>
      </w:r>
      <w:r>
        <w:rPr>
          <w:lang w:val="fr_FR" w:bidi="fr_FR"/>
        </w:rPr>
        <w:t>L'un des parents de Malchus, un autre serviteur du souverain sacrificateur, se tenait près de Simon Pierre dans la cour. Ce serviteur parle avec insistance et demande à Simon Pierre : « Je t'ai vu dans le jardin avec Jésus, n'est-ce pas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Simon Pierre : « Que ressentez-vous ou à quoi pensez-vous ? » La personne pourrait répondre avec des choses comme : « J'ai peur maintenant qu'ils me reconnaissent après le bosquet », ou « Serai-je puni pour avoir coupé l'oreille de Malchus ? » et « Je me sens perdu et effrayé et je ne veux pas qu'il m'arrive du mal ; je continuerai donc à mentir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deux fois, Simon Pierre nie être un disciple de Jésus.</w:t>
      </w:r>
    </w:p>
    <w:p>
      <w:pPr/>
      <w:r>
        <w:rPr>
          <w:lang w:val="fr_FR" w:bidi="fr_FR"/>
        </w:rPr>
      </w:r>
      <w:r>
        <w:rPr>
          <w:lang w:val="fr_FR" w:bidi="fr_FR"/>
        </w:rPr>
        <w:t>À ce moment-là, un coq chante.</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18.15–27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Deux des </w:t>
      </w:r>
      <w:r>
        <w:rPr>
          <w:b/>
          <w:lang w:val="fr_FR" w:bidi="fr_FR"/>
        </w:rPr>
        <w:t>disciples</w:t>
      </w:r>
      <w:r>
        <w:rPr>
          <w:lang w:val="fr_FR" w:bidi="fr_FR"/>
        </w:rPr>
        <w:t xml:space="preserve"> de Jésus, Simon Pierre et un autre disciple, ont suivi Jésus dans la cour d'Anne. Nous ne savons pas qui était le deuxième disciple. Utilisez le même mot pour disciples que dans les passages précédents. Pour plus d'informations sur le mot </w:t>
      </w:r>
      <w:r>
        <w:rPr>
          <w:lang w:val="fr_FR" w:bidi="fr_FR"/>
        </w:rPr>
        <w:t>disciples</w:t>
      </w:r>
      <w:r>
        <w:rPr>
          <w:lang w:val="fr_FR" w:bidi="fr_FR"/>
        </w:rPr>
        <w:t>, consultez le glossaire principal.</w:t>
      </w:r>
    </w:p>
    <w:p>
      <w:pPr/>
      <w:r>
        <w:rPr>
          <w:lang w:val="fr_FR" w:bidi="fr_FR"/>
        </w:rPr>
      </w:r>
      <w:r>
        <w:rPr>
          <w:lang w:val="fr_FR" w:bidi="fr_FR"/>
        </w:rPr>
        <w:t xml:space="preserve">Ils emmènent Jésus dans la </w:t>
      </w:r>
      <w:r>
        <w:rPr>
          <w:b/>
          <w:lang w:val="fr_FR" w:bidi="fr_FR"/>
        </w:rPr>
        <w:t>cour d'Anne</w:t>
      </w:r>
      <w:r>
        <w:rPr>
          <w:lang w:val="fr_FR" w:bidi="fr_FR"/>
        </w:rPr>
        <w:t xml:space="preserve">. Anne avait été un souverain sacrificateur auparavant et était toujours très respecté en tant que chef, ou chef. Bien que le nom d'Anne ne soit plus utilisé jusqu'à la fin de l'histoire, nous savons que c'est lui qui interroge Jésus parce qu'il envoie Jésus vers Caïphe à la fin de l'histoire. </w:t>
      </w:r>
      <w:r>
        <w:rPr>
          <w:b/>
          <w:lang w:val="fr_FR" w:bidi="fr_FR"/>
        </w:rPr>
        <w:t>La cour</w:t>
      </w:r>
      <w:r>
        <w:rPr>
          <w:lang w:val="fr_FR" w:bidi="fr_FR"/>
        </w:rPr>
        <w:t xml:space="preserve"> est un lieu à l'extérieur d'une maison, souvent entourée d'un mur avec une porte. </w:t>
      </w:r>
      <w:r>
        <w:rPr>
          <w:b/>
          <w:lang w:val="fr_FR" w:bidi="fr_FR"/>
        </w:rPr>
        <w:t>Anne</w:t>
      </w:r>
      <w:r>
        <w:rPr>
          <w:lang w:val="fr_FR" w:bidi="fr_FR"/>
        </w:rPr>
        <w:t xml:space="preserve"> était aussi le beau-père de </w:t>
      </w:r>
      <w:r>
        <w:rPr>
          <w:b/>
          <w:lang w:val="fr_FR" w:bidi="fr_FR"/>
        </w:rPr>
        <w:t>Caïphe</w:t>
      </w:r>
      <w:r>
        <w:rPr>
          <w:lang w:val="fr_FR" w:bidi="fr_FR"/>
        </w:rPr>
        <w:t xml:space="preserve">. Caïphe était le souverain sacrificateur à ce moment-là. Traduisez sacrificateur de la même manière que vous l'avez fait dans les passages précédents. Le mot </w:t>
      </w:r>
      <w:r>
        <w:rPr>
          <w:lang w:val="fr_FR" w:bidi="fr_FR"/>
        </w:rPr>
        <w:t>prêtre</w:t>
      </w:r>
      <w:r>
        <w:rPr>
          <w:lang w:val="fr_FR" w:bidi="fr_FR"/>
        </w:rPr>
        <w:t xml:space="preserve"> se trouve dans le glossaire principal.</w:t>
      </w:r>
    </w:p>
    <w:p>
      <w:pPr/>
      <w:r>
        <w:rPr>
          <w:lang w:val="fr_FR" w:bidi="fr_FR"/>
        </w:rPr>
      </w:r>
      <w:r>
        <w:rPr>
          <w:lang w:val="fr_FR" w:bidi="fr_FR"/>
        </w:rPr>
        <w:t xml:space="preserve">Il y avait là une </w:t>
      </w:r>
      <w:r>
        <w:rPr>
          <w:b/>
          <w:lang w:val="fr_FR" w:bidi="fr_FR"/>
        </w:rPr>
        <w:t>servante</w:t>
      </w:r>
      <w:r>
        <w:rPr>
          <w:lang w:val="fr_FR" w:bidi="fr_FR"/>
        </w:rPr>
        <w:t xml:space="preserve"> qui était en service. Elle aurait été servante dans la maison d'Anne. C'était son travail de se tenir près de la porte, comme un garde de sécurité. Traduisez servante de la même manière que vous l'avez fait dans les passages précédents. Le mot </w:t>
      </w:r>
      <w:r>
        <w:rPr>
          <w:lang w:val="fr_FR" w:bidi="fr_FR"/>
        </w:rPr>
        <w:t>serviteur</w:t>
      </w:r>
      <w:r>
        <w:rPr>
          <w:lang w:val="fr_FR" w:bidi="fr_FR"/>
        </w:rPr>
        <w:t xml:space="preserve"> se trouve dans le Glossaire principal.</w:t>
      </w:r>
    </w:p>
    <w:p>
      <w:pPr/>
      <w:r>
        <w:rPr>
          <w:lang w:val="fr_FR" w:bidi="fr_FR"/>
        </w:rPr>
      </w:r>
      <w:r>
        <w:rPr>
          <w:lang w:val="fr_FR" w:bidi="fr_FR"/>
        </w:rPr>
        <w:t xml:space="preserve">Les serviteurs et les fonctionnaires </w:t>
      </w:r>
      <w:r>
        <w:rPr>
          <w:b/>
          <w:lang w:val="fr_FR" w:bidi="fr_FR"/>
        </w:rPr>
        <w:t>se réchauffaient</w:t>
      </w:r>
      <w:r>
        <w:rPr>
          <w:lang w:val="fr_FR" w:bidi="fr_FR"/>
        </w:rPr>
        <w:t>. Cela signifie qu'ils se tenaient près du feu pour se tenir au chaud. Le feu était fait de charbons qu'ils brûlaient.</w:t>
      </w:r>
    </w:p>
    <w:p>
      <w:pPr/>
      <w:r>
        <w:rPr>
          <w:lang w:val="fr_FR" w:bidi="fr_FR"/>
        </w:rPr>
      </w:r>
      <w:r>
        <w:rPr>
          <w:lang w:val="fr_FR" w:bidi="fr_FR"/>
        </w:rPr>
        <w:t xml:space="preserve">Jésus dit : « J'ai parlé ouvertement au monde », ce qui signifie que Jésus a parlé à tout le monde en public. Jésus dit ensuite « J'ai toujours enseigné dans les synagogues et dans les environs du temple ». Jésus enseignait dans les lieux où les Juifs se rassemblaient. Traduisez </w:t>
      </w:r>
      <w:r>
        <w:rPr>
          <w:b/>
          <w:lang w:val="fr_FR" w:bidi="fr_FR"/>
        </w:rPr>
        <w:t>Juifs</w:t>
      </w:r>
      <w:r>
        <w:rPr>
          <w:lang w:val="fr_FR" w:bidi="fr_FR"/>
        </w:rPr>
        <w:t xml:space="preserve"> et </w:t>
      </w:r>
      <w:r>
        <w:rPr>
          <w:b/>
          <w:lang w:val="fr_FR" w:bidi="fr_FR"/>
        </w:rPr>
        <w:t>synagogue</w:t>
      </w:r>
      <w:r>
        <w:rPr>
          <w:lang w:val="fr_FR" w:bidi="fr_FR"/>
        </w:rPr>
        <w:t xml:space="preserve"> de la même manière que vous l'avez fait dans les passages précédents. Le mot </w:t>
      </w:r>
      <w:r>
        <w:rPr>
          <w:lang w:val="fr_FR" w:bidi="fr_FR"/>
        </w:rPr>
        <w:t>juifs</w:t>
      </w:r>
      <w:r>
        <w:rPr>
          <w:lang w:val="fr_FR" w:bidi="fr_FR"/>
        </w:rPr>
        <w:t xml:space="preserve"> et </w:t>
      </w:r>
      <w:r>
        <w:rPr>
          <w:lang w:val="fr_FR" w:bidi="fr_FR"/>
        </w:rPr>
        <w:t>synagogue</w:t>
      </w:r>
      <w:r>
        <w:rPr>
          <w:lang w:val="fr_FR" w:bidi="fr_FR"/>
        </w:rPr>
        <w:t xml:space="preserve"> se trouve dans le glossaire principal.</w:t>
      </w:r>
    </w:p>
    <w:p>
      <w:pPr/>
      <w:r>
        <w:rPr>
          <w:lang w:val="fr_FR" w:bidi="fr_FR"/>
        </w:rPr>
      </w:r>
      <w:r>
        <w:rPr>
          <w:lang w:val="fr_FR" w:bidi="fr_FR"/>
        </w:rPr>
        <w:t xml:space="preserve">Jésus dit : « Si j'ai dit quelque chose de mal, </w:t>
      </w:r>
      <w:r>
        <w:rPr>
          <w:b/>
          <w:lang w:val="fr_FR" w:bidi="fr_FR"/>
        </w:rPr>
        <w:t>témoignez</w:t>
      </w:r>
      <w:r>
        <w:rPr>
          <w:lang w:val="fr_FR" w:bidi="fr_FR"/>
        </w:rPr>
        <w:t xml:space="preserve"> de ce qui est mal ». Témoigner signifie donner des preuves en tant que témoin dans un tribunal. Traduisez témoignage de la même manière que vous l'avez fait dans les passages précédents. Le mot </w:t>
      </w:r>
      <w:r>
        <w:rPr>
          <w:lang w:val="fr_FR" w:bidi="fr_FR"/>
        </w:rPr>
        <w:t>témoignage</w:t>
      </w:r>
      <w:r>
        <w:rPr>
          <w:lang w:val="fr_FR" w:bidi="fr_FR"/>
        </w:rPr>
        <w:t xml:space="preserve"> se trouve dans le glossaire principal.</w:t>
      </w:r>
    </w:p>
    <w:p>
      <w:pPr/>
      <w:r>
        <w:rPr>
          <w:lang w:val="fr_FR" w:bidi="fr_FR"/>
        </w:rPr>
      </w:r>
      <w:r>
        <w:rPr>
          <w:lang w:val="fr_FR" w:bidi="fr_FR"/>
        </w:rPr>
        <w:t xml:space="preserve">Puis Anne envoie Jésus, </w:t>
      </w:r>
      <w:r>
        <w:rPr>
          <w:b/>
          <w:lang w:val="fr_FR" w:bidi="fr_FR"/>
        </w:rPr>
        <w:t>lié</w:t>
      </w:r>
      <w:r>
        <w:rPr>
          <w:lang w:val="fr_FR" w:bidi="fr_FR"/>
        </w:rPr>
        <w:t>, à Caïphe. Tout au long de cette scène, Jésus a encore ses mains liées, c'est-à-dire attachées ensemble.</w:t>
      </w:r>
    </w:p>
    <w:p>
      <w:pPr/>
      <w:r>
        <w:rPr>
          <w:lang w:val="fr_FR" w:bidi="fr_FR"/>
        </w:rPr>
      </w:r>
      <w:r>
        <w:rPr>
          <w:lang w:val="fr_FR" w:bidi="fr_FR"/>
        </w:rPr>
        <w:t xml:space="preserve">Pendant qu'Anne interrogeait Jésus, un serviteur demande à Pierre : « Je t'ai vu dans le </w:t>
      </w:r>
      <w:r>
        <w:rPr>
          <w:b/>
          <w:lang w:val="fr_FR" w:bidi="fr_FR"/>
        </w:rPr>
        <w:t>jardin</w:t>
      </w:r>
      <w:r>
        <w:rPr>
          <w:lang w:val="fr_FR" w:bidi="fr_FR"/>
        </w:rPr>
        <w:t xml:space="preserve"> avec Jésus, n'est-ce pas ? » Le jardin est un jardin plein d'arbres, et dans ce cas présent, il était plein d'oliviers. Les gens plantaient des oliveraies pour moissonner le fruit des arbres. Ce jardin est le lieu où se trouvaient Jésus et les disciples quand les soldats et les fonctionnaires sont venus pour arrêter Jésus.</w:t>
      </w:r>
    </w:p>
    <w:p>
      <w:pPr/>
      <w:r>
        <w:rPr>
          <w:lang w:val="fr_FR" w:bidi="fr_FR"/>
        </w:rPr>
      </w:r>
      <w:r>
        <w:rPr>
          <w:lang w:val="fr_FR" w:bidi="fr_FR"/>
        </w:rPr>
        <w:t xml:space="preserve">Après que Pierre ait renié Jésus, le </w:t>
      </w:r>
      <w:r>
        <w:rPr>
          <w:b/>
          <w:lang w:val="fr_FR" w:bidi="fr_FR"/>
        </w:rPr>
        <w:t>coq</w:t>
      </w:r>
      <w:r>
        <w:rPr>
          <w:lang w:val="fr_FR" w:bidi="fr_FR"/>
        </w:rPr>
        <w:t xml:space="preserve"> a commencé à chanter. Un coq est un oiseau similaire à un poulet. Ils chantent aux premières heures du matin. Il est rapporté qu'à Jérusalem, le moment où le coq chante est entre 3 h et 5 h du matin.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18:28–40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18.28–40. Laissez entrer la parole de Dieu dans vos cœurs.</w:t>
      </w:r>
    </w:p>
    <w:p>
      <w:pPr/>
      <w:r>
        <w:rPr>
          <w:lang w:val="fr_FR" w:bidi="fr_FR"/>
        </w:rPr>
      </w:r>
      <w:r>
        <w:rPr>
          <w:lang w:val="fr_FR" w:bidi="fr_FR"/>
        </w:rPr>
        <w:t xml:space="preserve">Écoutez l'enregistrement de Jean Jean 18.28–40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18.28–40 dans la traduction la plus facile à comprendre.</w:t>
      </w:r>
    </w:p>
    <w:p>
      <w:pPr/>
      <w:r>
        <w:rPr>
          <w:lang w:val="fr_FR" w:bidi="fr_FR"/>
        </w:rPr>
      </w:r>
      <w:r>
        <w:rPr>
          <w:lang w:val="fr_FR" w:bidi="fr_FR"/>
        </w:rPr>
        <w:t>Dans ce récit, rappelez-vous que les soldats romains et les fonctionnaires juifs avaient arrêté Jésus et l'avaient emmené devant Anne pour qu'il puisse interroger Jésus. Anne avait été le principal sacrificateur avant Caïphe, et était encore bien respecté dans la communauté. Après cela, Jésus avait été emmené chez Caïphe. Caïphe était celui qui avait été nommé souverain sacrificateur à ce moment-là. Pendant ce temps, Pierre a nié Jésus trois fois et un coq a chanté, ce qui a accompli les paroles de Jésus selon lesquelles avant que le coq ne chante, Pierre aurait nié Jésus trois fois.</w:t>
      </w:r>
    </w:p>
    <w:p>
      <w:pPr/>
      <w:r>
        <w:rPr>
          <w:lang w:val="fr_FR" w:bidi="fr_FR"/>
        </w:rPr>
      </w:r>
      <w:r>
        <w:rPr>
          <w:lang w:val="fr_FR" w:bidi="fr_FR"/>
        </w:rPr>
        <w:t>Aux premières heures, Jésus est maintenant conduit par les mêmes soldats romains, les gardes juifs et les chefs religieux de Caïphe, la maison du souverain sacrificateur, vers la maison ou le quartier général du gouverneur, appelé le prétoire. Dans certaines versions, ce récit commence en disant que le procès de Jésus dans la maison de Caïphe s'est terminé tôt le matin. Cela était surtout probable quelque part entre 3 h et 6 h du matin. C'était inhabituel et peut-être illégal pour les Juifs de tenir des procès au milieu de la nuit.</w:t>
      </w:r>
    </w:p>
    <w:p>
      <w:pPr/>
      <w:r>
        <w:rPr>
          <w:lang w:val="fr_FR" w:bidi="fr_FR"/>
        </w:rPr>
      </w:r>
      <w:r>
        <w:rPr>
          <w:lang w:val="fr_FR" w:bidi="fr_FR"/>
        </w:rPr>
        <w:t>Arrêtez-vous ici et discutez de cette question en groupe : dans votre culture, quand et où les gens tiennent-ils traditionnellement les procès et les actions en justice ? Mettez cet enregistrement en pause ici.</w:t>
      </w:r>
    </w:p>
    <w:p>
      <w:pPr/>
      <w:r>
        <w:rPr>
          <w:lang w:val="fr_FR" w:bidi="fr_FR"/>
        </w:rPr>
      </w:r>
      <w:r>
        <w:rPr>
          <w:lang w:val="fr_FR" w:bidi="fr_FR"/>
        </w:rPr>
        <w:t>Quand le groupe est arrivé à la maison du gouverneur, les chefs juifs ne sont pas entrés à l'intérieur parce que Pilate, le gouverneur, était un Romain, et non un Juif. Les Juifs ne voulaient pas devenir rituellement impurs en entrant dans le siège ou la maison d'un Gentil, ou d'un Romain. Si les Juifs l'avaient fait, ils auraient été souillés et ils n'auraient pas pu manger le repas de la Pâque.</w:t>
      </w:r>
    </w:p>
    <w:p>
      <w:pPr/>
      <w:r>
        <w:rPr>
          <w:lang w:val="fr_FR" w:bidi="fr_FR"/>
        </w:rPr>
      </w:r>
      <w:r>
        <w:rPr>
          <w:lang w:val="fr_FR" w:bidi="fr_FR"/>
        </w:rPr>
        <w:t>Arrêtez-vous ici et discutez de cette question en groupe. Quels types d'activités ou de lieux les gens dans votre culture pensent-ils les rendraient impurs ou indignes d'activités religieuses ? Mettez cet enregistrement en pause ici.</w:t>
      </w:r>
    </w:p>
    <w:p>
      <w:pPr/>
      <w:r>
        <w:rPr>
          <w:lang w:val="fr_FR" w:bidi="fr_FR"/>
        </w:rPr>
      </w:r>
      <w:r>
        <w:rPr>
          <w:lang w:val="fr_FR" w:bidi="fr_FR"/>
        </w:rPr>
        <w:t>Ponce Pilate était le gouverneur de la province de la Judée. Cela signifie que Pilate a reçu un territoire pour contrôler et régner par les hautes autorités romaines. Pilate vivait généralement dans une autre ville. Cependant, Pilate était à Jérusalem à ce moment-là, pour réprimer toute perturbation ou tout soulèvement pendant la Pâque, c'est-à-dire la fête juive.</w:t>
      </w:r>
    </w:p>
    <w:p>
      <w:pPr/>
      <w:r>
        <w:rPr>
          <w:lang w:val="fr_FR" w:bidi="fr_FR"/>
        </w:rPr>
      </w:r>
      <w:r>
        <w:rPr>
          <w:lang w:val="fr_FR" w:bidi="fr_FR"/>
        </w:rPr>
        <w:t>Arrêtez-vous ici et discutez de cette question en groupe : quelles sont les structures gouvernementales qui existent qui régulent les groupes religieux dans votre région ? Quelle serait l'attitude des fonctionnaires gouvernementaux nommés qui n'appartiennent pas ou ne partagent pas les mêmes croyances que celles des groupes religieux ? Mettez cet enregistrement en pause ici.</w:t>
      </w:r>
    </w:p>
    <w:p>
      <w:pPr/>
      <w:r>
        <w:rPr>
          <w:lang w:val="fr_FR" w:bidi="fr_FR"/>
        </w:rPr>
      </w:r>
      <w:r>
        <w:rPr>
          <w:lang w:val="fr_FR" w:bidi="fr_FR"/>
        </w:rPr>
        <w:t>Arrêtez-vous ici et discutez de cette question en groupe : racontez une histoire d'un moment où des fonctionnaires du gouvernement sont venus dans un groupe pour exercer leur autorité sur un problème religieux. Mettez cet enregistrement en pause ici.</w:t>
      </w:r>
    </w:p>
    <w:p>
      <w:pPr/>
      <w:r>
        <w:rPr>
          <w:lang w:val="fr_FR" w:bidi="fr_FR"/>
        </w:rPr>
      </w:r>
      <w:r>
        <w:rPr>
          <w:lang w:val="fr_FR" w:bidi="fr_FR"/>
        </w:rPr>
        <w:t>Pilate est allé à l'extérieur pour rencontrer le groupe et interroger les chefs juifs sur ce dont ils accusent Jésus. Les chefs juifs n'ont pas répondu à la question de Pilate au sujet des accusations ou des accusations. Au lieu de cela, ils disent à Pilate que Jésus fait des choses mauvaises, ou est un criminel, et s'il ne l'était pas, ils n'auraient pas amené Jésus chez Pilate. Pour que Pilate juge Jésus, Jésus aurait dû enfreindre une loi romaine, et non une loi juive. Puisque les chefs juifs n'ont pas dit à Pilate que Jésus a enfreint une loi romaine, Pilate leur dit de juger Jésus selon leurs propres lois.</w:t>
      </w:r>
    </w:p>
    <w:p>
      <w:pPr/>
      <w:r>
        <w:rPr>
          <w:lang w:val="fr_FR" w:bidi="fr_FR"/>
        </w:rPr>
      </w:r>
      <w:r>
        <w:rPr>
          <w:lang w:val="fr_FR" w:bidi="fr_FR"/>
        </w:rPr>
        <w:t>À ce moment-là, puisque la Judée était sous la loi romaine, le gouvernement romain ne permettait pas aux Juifs d'exécuter quelqu'un. C'était la raison principale pour laquelle les chefs juifs avaient amené Jésus auprès de Pilate : pour que Jésus soit exécuté. Les paroles de Jésus lui-même étaient qu'il serait exécuté par crucifixion. Il était donc nécessaire pour les Juifs de remettre Jésus aux Romains pour accomplir ce que Jésus avait dit au sujet de sa mort. Seuls les Romains effectueraient la crucifixion.</w:t>
      </w:r>
    </w:p>
    <w:p>
      <w:pPr/>
      <w:r>
        <w:rPr>
          <w:lang w:val="fr_FR" w:bidi="fr_FR"/>
        </w:rPr>
      </w:r>
      <w:r>
        <w:rPr>
          <w:lang w:val="fr_FR" w:bidi="fr_FR"/>
        </w:rPr>
        <w:t>Arrêtez-vous ici et discutez de cette question en groupe : quelles sont les différences entre le gouvernement et les autorités et lois religieuses dans votre culture et votre communauté ? Quelles sont certaines punitions que les autorités religieuses peuvent ou ne peuvent pas exécuter ? Que se passerait-il si les autorités religieuses exécutaient une punition que la loi n'autorisait pas à infliger ? Mettez cet enregistrement en pause ici.</w:t>
      </w:r>
    </w:p>
    <w:p>
      <w:pPr/>
      <w:r>
        <w:rPr>
          <w:lang w:val="fr_FR" w:bidi="fr_FR"/>
        </w:rPr>
      </w:r>
      <w:r>
        <w:rPr>
          <w:lang w:val="fr_FR" w:bidi="fr_FR"/>
        </w:rPr>
        <w:t>Pilate retourne dans le quartier général ou le prétoire. Pilate demande ensuite à Jésus de le suivre pour parler avec lui. Pilate demande à Jésus : « Es-tu le roi des Juifs ? » Cela indique que les chefs juifs essayaient de faire croire que Jésus commettait une trahison contre l'empereur de Rome. L'empereur romain ne permettrait pas qu'un autre roi existe dans la région où il régne. Jésus répond à Pilate avec une question de sa propre part. Il est possible que Jésus essaie de rappeler à Pilate que Pilate devrait prendre une décision basée sur la vérité, et non sur ce qui lui a été dit par les Juifs. Jésus demande à Pilate : « Demandes-tu cela de ton propre chef, ou parce que d'autres t'ont dit cela à mon sujet ? »</w:t>
      </w:r>
    </w:p>
    <w:p>
      <w:pPr/>
      <w:r>
        <w:rPr>
          <w:lang w:val="fr_FR" w:bidi="fr_FR"/>
        </w:rPr>
      </w:r>
      <w:r>
        <w:rPr>
          <w:lang w:val="fr_FR" w:bidi="fr_FR"/>
        </w:rPr>
        <w:t>Pilate répond qu'il n'est pas un Juif. C'est une façon de se distancier de tout ce que les chefs juifs ont contre Jésus. Jésus poursuit pour rendre clair qu'il n'est pas un roi politique, mais un roi spirituel, et que son royaume n'est pas un royaume terrestre. Les disciples de Jésus se battraient pour Jésus si le royaume de Jésus était un royaume sur la terre. Pilate dit : « Tu es donc un roi ! » La réponse de Jésus n'est ni de confirmer ni de nier, mais il est plus que probable qu'il dise à Pilate quelque chose comme : « Tu es celui qui utilise le mot roi, et pas moi ». Jésus dit que son but en venant dans le monde est de témoigner de la vérité de qui est Dieu, et comment vivre dans le royaume de Dieu. Ceux qui reconnaissent la vérité écouteraient Jésus, c'est-à-dire entendraient la voix de Jésus.</w:t>
      </w:r>
    </w:p>
    <w:p>
      <w:pPr/>
      <w:r>
        <w:rPr>
          <w:lang w:val="fr_FR" w:bidi="fr_FR"/>
        </w:rPr>
      </w:r>
      <w:r>
        <w:rPr>
          <w:lang w:val="fr_FR" w:bidi="fr_FR"/>
        </w:rPr>
        <w:t>Pilate pose à Jésus une question à laquelle Pilate ne cherche pas de réponse. Il demande : « Qu'est-ce que la vérité ? » Pilate quitte ensuite le prétoire et retourne vers les chefs juifs qui attendaient la réponse de Pilate. Pilate leur dit que Jésus n'a rien fait de mal. À cette époque-là, Pilate avait la coutume de libérer un prisonnier juif pendant la fête de la Pâque pour garder les Juifs heureux et pour les aider à célébrer leur jour saint. Pilate demande donc si les chefs juifs veulent qu'il libère Jésus, le roi des Juifs. Cependant, les chefs juifs insistent pour que Pilate libère Barabbas qui était un voleur ou un brigand. Certaines versions disent que Barabbas avait pris part à un soulèvement, qui l'aurait rendu coupable de trahison, la chose même dont les Juifs essayaient d'accuser Jésus. Cela aurait rendu Barabbas populaire parmi les Juifs parce qu'ils n'aimaient pas les Romains.</w:t>
      </w:r>
    </w:p>
    <w:p>
      <w:pPr/>
      <w:r>
        <w:rPr>
          <w:lang w:val="fr_FR" w:bidi="fr_FR"/>
        </w:rPr>
      </w:r>
      <w:r>
        <w:rPr>
          <w:lang w:val="fr_FR" w:bidi="fr_FR"/>
        </w:rPr>
        <w:t>Arrêtez-vous ici et discutez de cette question en groupe : racontez une histoire de quelqu'un dans votre culture qui était coupable mais qui a dû être libéré, ou quelqu'un qui était innocent et qui a été accusé à tort. Mettez cet enregistrement en pause ici.</w:t>
      </w:r>
    </w:p>
    <w:p>
      <w:pPr/>
      <w:r>
        <w:rPr>
          <w:lang w:val="fr_FR" w:bidi="fr_FR"/>
        </w:rPr>
      </w:r>
      <w:r>
        <w:rPr>
          <w:lang w:val="fr_FR" w:bidi="fr_FR"/>
        </w:rPr>
        <w:t>Arrêtez-vous ici et discutez de cette question en groupe : quelles sont certaines des faveurs que les gens dans votre culture s'attendent à recevoir pendant les fêtes célébrées dans la communauté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18.28–40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tôt le matin, les autorités juives et les gardes romains conduisent Jésus de la maison de Caïphe au palais, ou au siège social, du gouverneur romain à Jérusalem. Les Juifs ne sont pas entrés dans le palais du gouverneur pour se garder eux-mêmes rituellement purs et pouvoir prendre part au repas de la Pâque.</w:t>
      </w:r>
    </w:p>
    <w:p>
      <w:pPr/>
      <w:r>
        <w:rPr>
          <w:lang w:val="fr_FR" w:bidi="fr_FR"/>
        </w:rPr>
      </w:r>
      <w:r>
        <w:rPr>
          <w:b/>
          <w:lang w:val="fr_FR" w:bidi="fr_FR"/>
        </w:rPr>
        <w:t>Dans la deuxième partie :</w:t>
      </w:r>
      <w:r>
        <w:rPr>
          <w:lang w:val="fr_FR" w:bidi="fr_FR"/>
        </w:rPr>
        <w:t xml:space="preserve"> le gouverneur Pilate sort pour rencontrer le groupe et demander de quoi ils accusent Jésus. Les Juifs disent à Pilate que Jésus est un criminel ; sinon, ils n'auraient pas amené Jésus chez Pilate. Pilate dit aux chefs juifs de prendre et de juger Jésus par les lois juives. Les chefs juifs disent à Pilate qu'ils ne peuvent mettre personne à mort. Cela a été dit pour accomplir ce que Jésus a dit au sujet du genre de mort qu'il mourrait.</w:t>
      </w:r>
    </w:p>
    <w:p>
      <w:pPr/>
      <w:r>
        <w:rPr>
          <w:lang w:val="fr_FR" w:bidi="fr_FR"/>
        </w:rPr>
      </w:r>
      <w:r>
        <w:rPr>
          <w:b/>
          <w:lang w:val="fr_FR" w:bidi="fr_FR"/>
        </w:rPr>
        <w:t>Dans la troisième partie :</w:t>
      </w:r>
      <w:r>
        <w:rPr>
          <w:lang w:val="fr_FR" w:bidi="fr_FR"/>
        </w:rPr>
        <w:t xml:space="preserve"> Pilate retourne dans le palais et demande à Jésus de venir avec lui pour l'interroger. Pilate demande à Jésus si Jésus est le roi des Juifs. Jésus demande à Pilate pourquoi Pilate demande cel : parce que Pilate veut le savoir ou parce que quelqu'un a parlé de Jésus à Pilate. Pilate répond en disant qu'il n'est pas un Juif et que c'est le peuple de Jésus lui-même qui ont livré Jésus à Pilate. Pilate demande donc ce que Jésus a fait. Jésus dit à Pilate que le royaume de Jésus n'appartient pas au monde terrestre, sinon les serviteurs de Jésus se battraient pour lui maintenant. Pilate déclare que Jésus est donc un roi. Jésus répond que Pilate est celui qui utilise le mot roi. Jésus dit que son but en étant né et en venant dans le monde est de témoigner de la vérité et que tous ceux qui reconnaissent la vérité écoutent la voix de Jésus. Pilate demande : « Qu'est-ce que la vérité ? »</w:t>
      </w:r>
    </w:p>
    <w:p>
      <w:pPr/>
      <w:r>
        <w:rPr>
          <w:lang w:val="fr_FR" w:bidi="fr_FR"/>
        </w:rPr>
      </w:r>
      <w:r>
        <w:rPr>
          <w:b/>
          <w:lang w:val="fr_FR" w:bidi="fr_FR"/>
        </w:rPr>
        <w:t>Dans la quatrième partie :</w:t>
      </w:r>
      <w:r>
        <w:rPr>
          <w:lang w:val="fr_FR" w:bidi="fr_FR"/>
        </w:rPr>
        <w:t xml:space="preserve"> Pilate retourne à l'extérieur vers les chefs juifs et leur dit qu'il croit que Jésus est innocent. Mais Pilate offre de libérer un Juif pendant la Pâque, comme il était de coutume. Pilate demande aux chefs juifs s'ils veulent que ce soit le roi des Juifs. Mais les chefs juifs crient pour que Pilate libère Barabbas qui était un voleur.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Les gardes romains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Caïphe</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Barabbas</w:t>
      </w:r>
    </w:p>
    <w:p>
      <w:pPr/>
      <w:r>
        <w:rPr>
          <w:lang w:val="fr_FR" w:bidi="fr_FR"/>
        </w:rPr>
      </w:r>
      <w:r>
        <w:rPr>
          <w:lang w:val="fr_FR" w:bidi="fr_FR"/>
        </w:rPr>
        <w:t>En groupe, prêtez attention à ces éléments du cadre du passage : ce passage a lieu à Jérusalem pendant le moment de la fête de la Pâque, aux premières heures du matin. Dans la plupart des versions de la Bible, le passage commence avec un mot qui indique une action différente de ce qui était avant lui. Le groupe de gardes commence à la maison du souverain sacrificateur et marche ensuite ou conduit Jésus dans le palais du gouverneur, appelé le prétoire. C'était là que le gouverneur était resté pendant qu'il était à Jérusalem. Cela incluait les bureaux pour les Romains et une salle d'audience pour juger les criminels. Les chefs juifs ne voulaient pas se souiller eux-mêmes en allant à l'intérieur d'une maison païenne. S'ils devenaient rituellement impurs, ils n'auraient pas pu manger le repas de la Pâque pendant la célébration de la Pâque.</w:t>
      </w:r>
    </w:p>
    <w:p>
      <w:pPr/>
      <w:r>
        <w:rPr>
          <w:lang w:val="fr_FR" w:bidi="fr_FR"/>
        </w:rPr>
      </w:r>
      <w:r>
        <w:rPr>
          <w:lang w:val="fr_FR" w:bidi="fr_FR"/>
        </w:rPr>
        <w:t>Dans la deuxième partie, l'action se produit à l'extérieur du palais du gouverneur. Puisque les chefs juifs ne voulaient pas entrer dans le palais du gouverneur, le gouverneur est sorti pour parler avec eux. C'est à ce moment-là que le nom de Pilate est mentionné comme le nom du gouverneur.</w:t>
      </w:r>
    </w:p>
    <w:p>
      <w:pPr/>
      <w:r>
        <w:rPr>
          <w:lang w:val="fr_FR" w:bidi="fr_FR"/>
        </w:rPr>
      </w:r>
      <w:r>
        <w:rPr>
          <w:lang w:val="fr_FR" w:bidi="fr_FR"/>
        </w:rPr>
        <w:t xml:space="preserve">La troisième partie se produit à l'intérieur du palais du gouverneur avec simplement Pilate et Jésus. Pilate demande à Jésus : « Es-tu </w:t>
      </w:r>
      <w:r>
        <w:rPr>
          <w:b/>
          <w:lang w:val="fr_FR" w:bidi="fr_FR"/>
        </w:rPr>
        <w:t>le</w:t>
      </w:r>
      <w:r>
        <w:rPr>
          <w:lang w:val="fr_FR" w:bidi="fr_FR"/>
        </w:rPr>
        <w:t xml:space="preserve"> roi des Juifs ? » Quand Pilate pose cette question à Jésus, il souligne « tu » de manière méprisante, comme s'il ne pensait pas que quelqu'un comme Jésus pourrait être un roi. Jésus dit que Jésus témoigne de la vérité sur qui est Dieu et comment faire partie du royaume de Dieu. La question de Pilate, « Qu'est-ce que la vérité ? », fait référence directement à la façon dont Jésus a expliqué qu'il a témoigné de la vérité. La question de Pilate devrait refléter ce que Jésus a dit au sujet de la vérité. Pilate n'a pas besoin d'une réponse à cette question. C'est plutôt une façon de rejeter la situation et de terminer la conversation.</w:t>
      </w:r>
    </w:p>
    <w:p>
      <w:pPr/>
      <w:r>
        <w:rPr>
          <w:lang w:val="fr_FR" w:bidi="fr_FR"/>
        </w:rPr>
      </w:r>
      <w:r>
        <w:rPr>
          <w:lang w:val="fr_FR" w:bidi="fr_FR"/>
        </w:rPr>
        <w:t>Arrêtez-vous ici et prenez le temps pour cette activité : asseyez-vous dans tribunal, accusez l'un de vous avec une accusation inventée et interrogez-les, en essayant de prouver qu'il est coupable, avec un juge qui pointe avec succès des trous/lacunes de telles accusations. Mettez cet enregistrement en pause ici.</w:t>
      </w:r>
    </w:p>
    <w:p>
      <w:pPr/>
      <w:r>
        <w:rPr>
          <w:lang w:val="fr_FR" w:bidi="fr_FR"/>
        </w:rPr>
      </w:r>
      <w:r>
        <w:rPr>
          <w:lang w:val="fr_FR" w:bidi="fr_FR"/>
        </w:rPr>
        <w:t>La quatrième partie se produit à l'extérieur du palais du gouverneur. Pilate retourne à l'extérieur vers le groupe de chefs juifs et donne son verdict sur Jésus. Pilate offre de garder la coutume de libérer l'un des prisonniers juifs pour les Juifs. Il semble que Pilate espère que les Juifs demanderont que Jésus soit libéré. Cependant, les Juifs crient pour que Barabbas soit libéré. Crier est une autre façon de dire qu'ils ont parlé à haute voix ou ont hurlé. L'auditoire de Jean n'avait pas entendu le nom de Barabbas auparavant. Jean termine donc cette histoire avec une explication de qui est Barabbas : un voleur qui faisait partie d'un soulèvement.</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18.28–40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Les gardes romains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Caïphe</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Barabbas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Tôt le matin, les autorités juives et les gardes romains conduisent Jésus de la maison de Caïphe au palais, ou au quartier général, du gouverneur romain à Jérusalem. Les Juifs n'étaient pas entrés dans le palais du gouverneur pour se garder rituellement purs et pouvoir ainsi prendre part au repas de la Pâque.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chefs juifs : « Que ressentez-vous ou que pensez-vous ? » La personne pourrait répondre des choses comme : « Cela a intérêt à fonctionner. Nous avons besoin des Romains pour nous assurer que Jésus soit tué », ou « Quelque chose ne semble pas correct dans le fait que nous fassions cela au milieu de la nuit », ou « Pilate veut garder la paix. Je parie donc que si nous causons assez de problèmes, nous aurons ce que nous voulons et ferons tuer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gouverneur Pilate sort pour rencontrer le groupe et demander de quoi ils accusent Jésus. Les Juifs disent à Pilate qu'il est un criminel, sinon ils n'auraient pas amené Jésus chez Pilate.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Pilate : « Que ressentez-vous ou à quoi pensez-vous ? » La personne pourrait répondre des choses comme : « Je suis frustré maintenant puisqu'il est si tôt le matin et qu'ils ne répondent pas vraiment à ma question », ou « Cela ne semble pas être un problème romain. Je me demande ce que veulent vraiment les Juifs.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Pilate dit aux chefs juifs de prendre et de juger Jésus par les lois juives. Les chefs juifs disent à Pilate qu'ils ne peuvent mettre personne à mort. Cela a été dit pour accomplir ce que Jésus a dit au sujet du genre de mort qu'il mourrait. Pilate retourne dans le palais et demande à Jésus de venir avec lui pour interroger Jésus. Pilate demande à Jésus si Jésus est le roi des Juifs. Jésus demande à Pilate pourquoi Pilate demande cel : parce que Pilate veut le savoir ou parce que quelqu'un a parlé de Jésus à Pilate. Pilate répond en disant qu'il n'est pas un Juif et que c'est le peuple de Jésus lui-même qui ont livré Jésus à Pilate. Pilate demande donc ce que Jésus a fait.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Pilate : « Que ressentez-vous ou à quoi pensez-vous ? » La personne pourrait répondre des choses comme : « Je me demande qui est vraiment cet homme ? » ou « Il semble inoffensif, je me demande pourquoi les Juifs semblent autant le haïr », ou « Cela semble être une telle perte de temps. Il ne semble pas avoir fait quoi que ce soit de mal.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à Pilate que le royaume de Jésus n'appartient pas au monde terrestre, sinon les serviteurs de Jésus se battraient pour lui maintenant. Pilate déclare que Jésus est donc un roi. Jésus répond que Pilate est celui qui utilise le mot roi. Jésus dit que son but en étant né et en venant dans le monde est de témoigner de la vérité et que tous ceux qui reconnaissent la vérité écoutent la voix de Jésus. Pilate demande : « Qu'est-ce que la vérité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J'aimerais que Pilate comprenne vraiment qui j'étais pour qu'il connaisse la vérité », ou « Je sais que Pilate essaie de faire la bonne chose, mais il ne comprend pas tout ce qui se passe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Pilate retourne à l'extérieur vers les chefs juifs et leur dit qu'il croit que Jésus est innocent. Mais Pilate offre de libérer un Juif pendant la Pâque, comme il était de coutume. Pilate demande aux chefs juifs s'ils veulent que ce soit le roi des Juifs. Mais les chefs juifs crient pour que Pilate libère Barabbas qui était un voleur.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chefs juifs : « Que ressentez-vous ou que pensez-vous ? » La personne pourrait répondre des choses comme : « Oui ! Nous avons gagné ! » ou « Je savais que cela fonctionnerait ! Nous pouvons maintenant être débarrassés de Jésus !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Mon heure est venue. Père, donne-moi de la force », ou « Ces chefs n'ont vraiment aucune idée de ce qu'ils font. Mais cela doit se produire pour le salut du monde entier. »</w:t>
      </w:r>
    </w:p>
    <w:p>
      <w:pPr>
        <w:pStyle w:val="ListBullet"/>
        <w:spacing w:line="240" w:lineRule="auto"/>
        <w:ind w:left="720"/>
      </w:pPr>
      <w:r>
        <w:rPr>
          <w:lang w:val="fr_FR" w:bidi="fr_FR"/>
        </w:rPr>
      </w:r>
      <w:r>
        <w:rPr>
          <w:lang w:val="fr_FR" w:bidi="fr_FR"/>
        </w:rPr>
        <w:t>Demandez à la personne qui joue Pilate : « Que ressentez-vous ou à quoi pensez-vous ? » La personne pourrait répondre des choses comme : « Je me sens triste pour Jésus. Il n'a rien fait de mal, mais il s'est sûrement mis les chefs juifs à dos », ou « Je ne peux pas être désigné pour cela. C'est le fait des chefs juifs. Je n'arrive pas à croire qu'ils ont choisi Barabbas.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18.28–40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Tôt le matin, les autorités juives et les gardes romains conduisent Jésus depuis chez Caïphe (la maison du souverain sacrificateur,) au palais ou au siège du gouverneur romain à Jérusalem appelé le </w:t>
      </w:r>
      <w:r>
        <w:rPr>
          <w:b/>
          <w:lang w:val="fr_FR" w:bidi="fr_FR"/>
        </w:rPr>
        <w:t>prétoire</w:t>
      </w:r>
      <w:r>
        <w:rPr>
          <w:lang w:val="fr_FR" w:bidi="fr_FR"/>
        </w:rPr>
        <w:t xml:space="preserve">. Les Juifs ne sont pas entrés dans le palais du gouverneur pour s'empêcher d'être souillés, c'est-à-dire rituellement </w:t>
      </w:r>
      <w:r>
        <w:rPr>
          <w:b/>
          <w:lang w:val="fr_FR" w:bidi="fr_FR"/>
        </w:rPr>
        <w:t>impurs</w:t>
      </w:r>
      <w:r>
        <w:rPr>
          <w:lang w:val="fr_FR" w:bidi="fr_FR"/>
        </w:rPr>
        <w:t>, afin de pouvoir prendre part au repas de la Pâque. Impur signifiait que quelqu'un ou quelque chose était inapte pour le service de Dieu.</w:t>
      </w:r>
    </w:p>
    <w:p>
      <w:pPr/>
      <w:r>
        <w:rPr>
          <w:lang w:val="fr_FR" w:bidi="fr_FR"/>
        </w:rPr>
      </w:r>
      <w:r>
        <w:rPr>
          <w:lang w:val="fr_FR" w:bidi="fr_FR"/>
        </w:rPr>
        <w:t xml:space="preserve">Arrêtez-vous ici et discutez en groupe du mot ou de l'expression que vous utiliserez pour </w:t>
      </w:r>
      <w:r>
        <w:rPr>
          <w:b/>
          <w:lang w:val="fr_FR" w:bidi="fr_FR"/>
        </w:rPr>
        <w:t>impur</w:t>
      </w:r>
      <w:r>
        <w:rPr>
          <w:lang w:val="fr_FR" w:bidi="fr_FR"/>
        </w:rPr>
        <w:t xml:space="preserve">. Regardez </w:t>
      </w:r>
      <w:r>
        <w:rPr>
          <w:lang w:val="fr_FR" w:bidi="fr_FR"/>
        </w:rPr>
        <w:t>impur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La </w:t>
      </w:r>
      <w:r>
        <w:rPr>
          <w:b/>
          <w:lang w:val="fr_FR" w:bidi="fr_FR"/>
        </w:rPr>
        <w:t>Pâque</w:t>
      </w:r>
      <w:r>
        <w:rPr>
          <w:lang w:val="fr_FR" w:bidi="fr_FR"/>
        </w:rPr>
        <w:t xml:space="preserve"> était une fête juive importante qui rappelait aux Israélites le moment où Dieu les avait fait sortir d'Égypte. Utilisez le même mot pour Pâque que vous avez utilisé dans les passages précédents. Pour plus d'informations sur la </w:t>
      </w:r>
      <w:r>
        <w:rPr>
          <w:lang w:val="fr_FR" w:bidi="fr_FR"/>
        </w:rPr>
        <w:t>Pâque</w:t>
      </w:r>
      <w:r>
        <w:rPr>
          <w:lang w:val="fr_FR" w:bidi="fr_FR"/>
        </w:rPr>
        <w:t>, référez-vous au Glossaire principal.</w:t>
      </w:r>
    </w:p>
    <w:p>
      <w:pPr/>
      <w:r>
        <w:rPr>
          <w:lang w:val="fr_FR" w:bidi="fr_FR"/>
        </w:rPr>
      </w:r>
      <w:r>
        <w:rPr>
          <w:lang w:val="fr_FR" w:bidi="fr_FR"/>
        </w:rPr>
        <w:t xml:space="preserve">Le gouverneur Pilate sort pour rencontrer le groupe et demander de quoi ils accusent Jésus. Les Juifs disent à Pilate qu'il est un criminel, sinon ils n'auraient pas amené Jésus chez Pilate. Pilate dit aux chefs juifs de prendre et de juger Jésus par la </w:t>
      </w:r>
      <w:r>
        <w:rPr>
          <w:b/>
          <w:lang w:val="fr_FR" w:bidi="fr_FR"/>
        </w:rPr>
        <w:t>loi</w:t>
      </w:r>
      <w:r>
        <w:rPr>
          <w:lang w:val="fr_FR" w:bidi="fr_FR"/>
        </w:rPr>
        <w:t xml:space="preserve"> juives. La loi était l'ensemble d'instructions données aux Israélites par Dieu à travers Moïse. Utilisez le même mot pour loi que vous avez utilisé dans les passages précédents. Pour plus d'informations sur la </w:t>
      </w:r>
      <w:r>
        <w:rPr>
          <w:lang w:val="fr_FR" w:bidi="fr_FR"/>
        </w:rPr>
        <w:t>loi</w:t>
      </w:r>
      <w:r>
        <w:rPr>
          <w:lang w:val="fr_FR" w:bidi="fr_FR"/>
        </w:rPr>
        <w:t>, référez-vous au glossaire principal.</w:t>
      </w:r>
    </w:p>
    <w:p>
      <w:pPr/>
      <w:r>
        <w:rPr>
          <w:lang w:val="fr_FR" w:bidi="fr_FR"/>
        </w:rPr>
      </w:r>
      <w:r>
        <w:rPr>
          <w:lang w:val="fr_FR" w:bidi="fr_FR"/>
        </w:rPr>
        <w:t xml:space="preserve">Les chefs juifs disent à Pilate qu'ils ne peuvent mettre personne à mort. Pilate retourne dans le palais et demande à Jésus si Jésus est le </w:t>
      </w:r>
      <w:r>
        <w:rPr>
          <w:b/>
          <w:lang w:val="fr_FR" w:bidi="fr_FR"/>
        </w:rPr>
        <w:t>roi des Juifs</w:t>
      </w:r>
      <w:r>
        <w:rPr>
          <w:lang w:val="fr_FR" w:bidi="fr_FR"/>
        </w:rPr>
        <w:t xml:space="preserve">. Un </w:t>
      </w:r>
      <w:r>
        <w:rPr>
          <w:b/>
          <w:lang w:val="fr_FR" w:bidi="fr_FR"/>
        </w:rPr>
        <w:t>roi</w:t>
      </w:r>
      <w:r>
        <w:rPr>
          <w:lang w:val="fr_FR" w:bidi="fr_FR"/>
        </w:rPr>
        <w:t xml:space="preserve"> est quelqu'un qui règne sur une ville, un pays ou un territoire. Les </w:t>
      </w:r>
      <w:r>
        <w:rPr>
          <w:b/>
          <w:lang w:val="fr_FR" w:bidi="fr_FR"/>
        </w:rPr>
        <w:t>Juifs</w:t>
      </w:r>
      <w:r>
        <w:rPr>
          <w:lang w:val="fr_FR" w:bidi="fr_FR"/>
        </w:rPr>
        <w:t xml:space="preserve"> sont les descendants d'Abraham qui sont aussi appelés les Israélites. Utilisez les mêmes mots pour roi et Juifs que vous avez utilisés dans les passages précédents. Pour plus d'informations sur le </w:t>
      </w:r>
      <w:r>
        <w:rPr>
          <w:lang w:val="fr_FR" w:bidi="fr_FR"/>
        </w:rPr>
        <w:t>roi</w:t>
      </w:r>
      <w:r>
        <w:rPr>
          <w:lang w:val="fr_FR" w:bidi="fr_FR"/>
        </w:rPr>
        <w:t xml:space="preserve"> et les </w:t>
      </w:r>
      <w:r>
        <w:rPr>
          <w:lang w:val="fr_FR" w:bidi="fr_FR"/>
        </w:rPr>
        <w:t>juifs</w:t>
      </w:r>
      <w:r>
        <w:rPr>
          <w:lang w:val="fr_FR" w:bidi="fr_FR"/>
        </w:rPr>
        <w:t>, consultez le glossaire principal.</w:t>
      </w:r>
    </w:p>
    <w:p>
      <w:pPr/>
      <w:r>
        <w:rPr>
          <w:lang w:val="fr_FR" w:bidi="fr_FR"/>
        </w:rPr>
      </w:r>
      <w:r>
        <w:rPr>
          <w:lang w:val="fr_FR" w:bidi="fr_FR"/>
        </w:rPr>
        <w:t xml:space="preserve">Pilate demande ce que Jésus a fait, et Pilate dit que le peuple et les </w:t>
      </w:r>
      <w:r>
        <w:rPr>
          <w:b/>
          <w:lang w:val="fr_FR" w:bidi="fr_FR"/>
        </w:rPr>
        <w:t>sacrificateurs</w:t>
      </w:r>
      <w:r>
        <w:rPr>
          <w:lang w:val="fr_FR" w:bidi="fr_FR"/>
        </w:rPr>
        <w:t xml:space="preserve"> en chef lui ont livré Jésus. Jésus dit à Pilate que le </w:t>
      </w:r>
      <w:r>
        <w:rPr>
          <w:b/>
          <w:lang w:val="fr_FR" w:bidi="fr_FR"/>
        </w:rPr>
        <w:t>royaume</w:t>
      </w:r>
      <w:r>
        <w:rPr>
          <w:lang w:val="fr_FR" w:bidi="fr_FR"/>
        </w:rPr>
        <w:t xml:space="preserve"> de Jésus n'appartient pas au monde terrestre, sinon les serviteurs de Jésus se battraient pour lui maintenant. Un royaume est un territoire où règne un roi. Utilisez les mêmes mots pour royaume que vous avez utilisés dans les passages précédents. Pour plus d'informations sur les mots </w:t>
      </w:r>
      <w:r>
        <w:rPr>
          <w:lang w:val="fr_FR" w:bidi="fr_FR"/>
        </w:rPr>
        <w:t>royaume</w:t>
      </w:r>
      <w:r>
        <w:rPr>
          <w:lang w:val="fr_FR" w:bidi="fr_FR"/>
        </w:rPr>
        <w:t xml:space="preserve"> et </w:t>
      </w:r>
      <w:r>
        <w:rPr>
          <w:lang w:val="fr_FR" w:bidi="fr_FR"/>
        </w:rPr>
        <w:t>sacrificateur</w:t>
      </w:r>
      <w:r>
        <w:rPr>
          <w:lang w:val="fr_FR" w:bidi="fr_FR"/>
        </w:rPr>
        <w:t>, référez-vous au glossaire principal.</w:t>
      </w:r>
    </w:p>
    <w:p>
      <w:pPr/>
      <w:r>
        <w:rPr>
          <w:lang w:val="fr_FR" w:bidi="fr_FR"/>
        </w:rPr>
      </w:r>
      <w:r>
        <w:rPr>
          <w:lang w:val="fr_FR" w:bidi="fr_FR"/>
        </w:rPr>
        <w:t>Pilate déclare que Jésus est donc un roi. Jésus répond que Pilate est celui qui utilise le mot roi. Jésus dit que son but en étant né et en venant dans le monde est de témoigner de la vérité concernant qui Dieu est et que tous ceux qui reconnaissent la vérité écoutent la voix de Jésus. Pilate demande : « Qu'est-ce que la vérité ? »</w:t>
      </w:r>
    </w:p>
    <w:p>
      <w:pPr/>
      <w:r>
        <w:rPr>
          <w:lang w:val="fr_FR" w:bidi="fr_FR"/>
        </w:rPr>
      </w:r>
      <w:r>
        <w:rPr>
          <w:lang w:val="fr_FR" w:bidi="fr_FR"/>
        </w:rPr>
        <w:t>Pilate retourne à l'extérieur vers les chefs juifs et leur dit qu'il croit que Jésus est innocent. Mais Pilate propose de libérer un Juif qui est en prison, lors de la Pâque, comme le veut la coutume. Pilate demande aux chefs juifs s'ils veulent que ce soit le roi des Juifs. Mais les chefs juifs ont crié pour que Pilate libère Barabbas qui était un homme violent.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19:1–16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19.1–16. Laissez entrer la parole de Dieu dans vos cœurs.</w:t>
      </w:r>
    </w:p>
    <w:p>
      <w:pPr/>
      <w:r>
        <w:rPr>
          <w:lang w:val="fr_FR" w:bidi="fr_FR"/>
        </w:rPr>
      </w:r>
      <w:r>
        <w:rPr>
          <w:lang w:val="fr_FR" w:bidi="fr_FR"/>
        </w:rPr>
        <w:t>Écoutez l'enregistrement de Jean Jean 19.1–16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19.1–16 dans la traduction la plus facile à comprendre.</w:t>
      </w:r>
    </w:p>
    <w:p>
      <w:pPr/>
      <w:r>
        <w:rPr>
          <w:lang w:val="fr_FR" w:bidi="fr_FR"/>
        </w:rPr>
      </w:r>
      <w:r>
        <w:rPr>
          <w:lang w:val="fr_FR" w:bidi="fr_FR"/>
        </w:rPr>
        <w:t>Jésus a été arrêté et amené vers Caïphe, le souverain sacrificateur juif, et Anne, le beau-père de Caïphe. Les Juifs ont ensuite emmené Jésus dans le palais du gouverneur romain, Pilate. Pilate a parlé avec les Juifs à l'extérieur, puis avec Jésus à l'intérieur du palais. Pilate est retourné à l'extérieur et a dit aux Juifs qu'il n'a pas trouvé de culpabilité en Jésus. Pilate voulait libérer Jésus, mais les Juifs ont demandé à libérer Barabbas, un brigand, à la place. Les Juifs voulaient que Jésus meure. Pilate fait maintenant battre Jésus par les soldats et parle de nouveau avec les Juifs et avec Jésus de pourquoi Jésus devrait être libéré. Les chefs juifs continuent de crier « Crucifie-le ! » Enfin, Pilate livre Jésus pour qu'il soit crucifié.</w:t>
      </w:r>
    </w:p>
    <w:p>
      <w:pPr/>
      <w:r>
        <w:rPr>
          <w:lang w:val="fr_FR" w:bidi="fr_FR"/>
        </w:rPr>
      </w:r>
      <w:r>
        <w:rPr>
          <w:lang w:val="fr_FR" w:bidi="fr_FR"/>
        </w:rPr>
        <w:t>Ce passage commence avec l'ordre de Pilate pour que les soldats battent Jésus. Dans la langue d'origine, il est dit que Pilate a battu Jésus. Cependant, il est clair que parce que Pilate était le gouverneur, Pilate a ordonné à ses soldats romains de battre Jésus. Les soldats ont utilisé un fouet pour battre Jésus sévèrement. Ce fouet était fait de longues bandes de cuir, parfois avec des pointes, des os ou du plomb ajoutés dans le cuir pour blesser plus le criminel. Ce genre de passage à tabac se produit généralement avant l'exécution d'un criminel, mais dans ce cas présent, ils battent Jésus avant de décider de sa culpabilité. Le passage à tabac était parfois si sévère qu'il tuait une personne.</w:t>
      </w:r>
    </w:p>
    <w:p>
      <w:pPr/>
      <w:r>
        <w:rPr>
          <w:lang w:val="fr_FR" w:bidi="fr_FR"/>
        </w:rPr>
      </w:r>
      <w:r>
        <w:rPr>
          <w:lang w:val="fr_FR" w:bidi="fr_FR"/>
        </w:rPr>
        <w:t xml:space="preserve">Arrêtez-vous ici et regardez une image d'un </w:t>
      </w:r>
      <w:r>
        <w:rPr>
          <w:lang w:val="fr_FR" w:bidi="fr_FR"/>
        </w:rPr>
        <w:t>fouet</w:t>
      </w:r>
      <w:r>
        <w:rPr>
          <w:lang w:val="fr_FR" w:bidi="fr_FR"/>
        </w:rPr>
        <w:t xml:space="preserve"> en groupe. Mettez cet enregistrement en pause ici.</w:t>
      </w:r>
    </w:p>
    <w:p>
      <w:pPr/>
      <w:r>
        <w:rPr>
          <w:lang w:val="fr_FR" w:bidi="fr_FR"/>
        </w:rPr>
      </w:r>
      <w:r>
        <w:rPr>
          <w:lang w:val="fr_FR" w:bidi="fr_FR"/>
        </w:rPr>
        <w:t>Les soldats ont aussi fait une couronne de branches épineuses. À l'époque de Jésus, l'empereur romain ou d'autres chefs portaient des couronnes pour représenter l'honneur. Une couronne avait généralement des pointes qui pointaient vers le haut. Les épines sur la couronne sont aussi pointues. Les soldats mettent la couronne sur la tête de Jésus pour se moquer de Jésus. Les soldats ont aussi mis une robe violette sur Jésus. Une robe est un long manteau ou une cape. Les rois portaient des vêtements faits avec des teintures de couleur pourpre parce que c'était plus précieux et considéré comme honorable. Les soldats voulaient que Jésus ressemble à un roi pour qu'ils puissent rire de lui.</w:t>
      </w:r>
    </w:p>
    <w:p>
      <w:pPr/>
      <w:r>
        <w:rPr>
          <w:lang w:val="fr_FR" w:bidi="fr_FR"/>
        </w:rPr>
      </w:r>
      <w:r>
        <w:rPr>
          <w:lang w:val="fr_FR" w:bidi="fr_FR"/>
        </w:rPr>
        <w:t xml:space="preserve">Arrêtez-vous ici et regardez des images d'une </w:t>
      </w:r>
      <w:r>
        <w:rPr>
          <w:lang w:val="fr_FR" w:bidi="fr_FR"/>
        </w:rPr>
        <w:t>couronne d'épines</w:t>
      </w:r>
      <w:r>
        <w:rPr>
          <w:lang w:val="fr_FR" w:bidi="fr_FR"/>
        </w:rPr>
        <w:t xml:space="preserve"> et d'une </w:t>
      </w:r>
      <w:r>
        <w:rPr>
          <w:lang w:val="fr_FR" w:bidi="fr_FR"/>
        </w:rPr>
        <w:t>robe pourpre</w:t>
      </w:r>
      <w:r>
        <w:rPr>
          <w:lang w:val="fr_FR" w:bidi="fr_FR"/>
        </w:rPr>
        <w:t xml:space="preserve"> en groupe. Mettez cet enregistrement en pause ici.</w:t>
      </w:r>
    </w:p>
    <w:p>
      <w:pPr/>
      <w:r>
        <w:rPr>
          <w:lang w:val="fr_FR" w:bidi="fr_FR"/>
        </w:rPr>
      </w:r>
      <w:r>
        <w:rPr>
          <w:lang w:val="fr_FR" w:bidi="fr_FR"/>
        </w:rPr>
        <w:t>Les soldats romains disent aussi à Jésus : « Salut, roi des Juifs » comme une autre façon de se moquer de lui. Dire « Salut, roi » était une façon courante pour les Romains de saluer l'empereur romain. Les soldats n'honoraient pas vraiment Jésus quand ils disaient : « Roi des Juifs ». Les soldats le frappent aussi au visage et encore pendant qu'ils se moquaient de lui. Toutes ces choses (la couronne d'épines, la robe pourpre, l'appeler le roi des Juifs, et le frapper) étaient faits pour l'humilier. Les Romains étaient au pouvoir sur les Juifs. C'est pourquoi ils pensaient qu'il était drôle de faire semblant que Jésus était un roi du peuple juif sans puissance.</w:t>
      </w:r>
    </w:p>
    <w:p>
      <w:pPr/>
      <w:r>
        <w:rPr>
          <w:lang w:val="fr_FR" w:bidi="fr_FR"/>
        </w:rPr>
      </w:r>
      <w:r>
        <w:rPr>
          <w:lang w:val="fr_FR" w:bidi="fr_FR"/>
        </w:rPr>
        <w:t>Arrêtez-vous ici et discutez de cette question en groupe : comment saluez-vous un chef, un roi ou un autre responsable dans votre culture ? Que dites-vous ou faites-vous pour l'honorer ? Mettez cet enregistrement en pause ici.</w:t>
      </w:r>
    </w:p>
    <w:p>
      <w:pPr/>
      <w:r>
        <w:rPr>
          <w:lang w:val="fr_FR" w:bidi="fr_FR"/>
        </w:rPr>
      </w:r>
      <w:r>
        <w:rPr>
          <w:lang w:val="fr_FR" w:bidi="fr_FR"/>
        </w:rPr>
        <w:t>Pilate est retourné vers les Juifs, dehors, et leur a dit qu'il n'a pas trouvé de culpabilité en Jésus. Les chefs juifs sont restés à l'extérieur de la maison de Pilate pour ne pas devenir impurs et ainsi être incapables de manger le repas de la Pâque. Pilate ordonne aux soldats d'amener Jésus vers les Juifs. Quand Jésus sort, il porte encore la couronne d'épines et la robe pourpre. Jésus saigne probablement aussi à cause des coups sévères qu'il a reçus. Pilate dit aux gens : « Voici l'homme ! » Pilate voulait probablement que les gens voient que Jésus n'était pas une menace pour le gouvernement romain, et qu'il n'y avait pas de raison de tuer Jésus. Il est probable que Pilate espérait que les Juifs emmèneraient Jésus pour terminer l'exécution eux-mêmes.</w:t>
      </w:r>
    </w:p>
    <w:p>
      <w:pPr/>
      <w:r>
        <w:rPr>
          <w:lang w:val="fr_FR" w:bidi="fr_FR"/>
        </w:rPr>
      </w:r>
      <w:r>
        <w:rPr>
          <w:lang w:val="fr_FR" w:bidi="fr_FR"/>
        </w:rPr>
        <w:t>Les principaux sacrificateurs et les fonctionnaires ont vu Jésus, et ont immédiatement crié « Crucifie-le ! Crucifie-le ! » Les principaux sacrificateurs étaient les principaux chefs religieux juifs. Leurs fonctionnaires étaient les gardes du temple qui devaient des comptes aux principaux sacrificateurs. Les principaux sacrificateurs et les fonctionnaires voulaient que Jésus meure par crucifixion, la punition la plus sévère qu'utilisaient les Romains pour exécuter les criminels. Deux bûches de bois étaient attachées ensemble en forme de croix, et les soldats ont ensuite cloué ou attaché le criminel à la croix. Ils ont levé la croix, et le criminel est mort d'une mort longue et douloureuse en étant suspendu à la croix. Les principaux sacrificateurs et les fonctionnaires disent « crucifie-le » deux fois pour montrer à quel point ils voulaient que Jésus meure. Les Juifs ne pouvaient pas tuer quelqu'un par crucifixion à cause de leurs lois religieuses. Ils voulaient que les Romains prennent Jésus et le crucifient.</w:t>
      </w:r>
    </w:p>
    <w:p>
      <w:pPr/>
      <w:r>
        <w:rPr>
          <w:lang w:val="fr_FR" w:bidi="fr_FR"/>
        </w:rPr>
      </w:r>
      <w:r>
        <w:rPr>
          <w:lang w:val="fr_FR" w:bidi="fr_FR"/>
        </w:rPr>
        <w:t>Arrêtez-vous ici et discutez de cette question en groupe : dans votre culture, comment punissez-vous les criminels ? Quelle est la pire punition pour un criminel ? Si cela implique une exécution, une punition de mort, décrivez quel genre d'exécution est permis ou courant dans votre culture. Mettez cet enregistrement en pause ici.</w:t>
      </w:r>
    </w:p>
    <w:p>
      <w:pPr/>
      <w:r>
        <w:rPr>
          <w:lang w:val="fr_FR" w:bidi="fr_FR"/>
        </w:rPr>
      </w:r>
      <w:r>
        <w:rPr>
          <w:lang w:val="fr_FR" w:bidi="fr_FR"/>
        </w:rPr>
        <w:t>Pilate ne voulait pas crucifier Jésus. Il dit donc aux principaux sacrificateurs et aux fonctionnaires qu'ils devraient crucifier Jésus eux-mêmes, ce qui signifie qu'ils devraient être ceux qui sont responsables de la mort de Jésus. Pilate savait que la loi juive disait que les Juifs ne pouvaient pas crucifier quelqu'un. Pilate dit aussi pour la troisième fois qu'il ne trouve pas de culpabilité en Jésus. Mais les Juifs disent à Pilate qu'ils ont une loi religieuse juive selon laquelle quiconque utilise à mauvais escient le nom de Dieu doit mourir. Ils disent que Jésus a prétendu être le Fils de Dieu, et que cela utilise à mauvais escient le nom de Dieu parce que cela le rend égal à Dieu. Les chefs juifs montrent à quel point ils sont incohérents. Plus tôt dans la journée, ils avaient dit à Pilate qu'ils ne pouvaient pas tuer Jésus à cause de leurs lois juives, mais ils disent maintenant que Jésus doit mourir à cause de leurs lois juives. Ils montrent aussi la vraie raison pour laquelle ils veulent que Jésus meure : non pas parce qu'il est une menace pour Rome, mais parce qu'il prétend être le Fils de Dieu. Dans le passé, ils avaient essayé à deux reprises de tuer Jésus, mais pas par la crucifixion.</w:t>
      </w:r>
    </w:p>
    <w:p>
      <w:pPr/>
      <w:r>
        <w:rPr>
          <w:lang w:val="fr_FR" w:bidi="fr_FR"/>
        </w:rPr>
      </w:r>
      <w:r>
        <w:rPr>
          <w:lang w:val="fr_FR" w:bidi="fr_FR"/>
        </w:rPr>
        <w:t xml:space="preserve">Pilate est retourné à l'intérieur du palais pour parler avec Jésus. C'était le quartier général du gouvernement romain pour cette région. Pilate vit aussi dans le palais. Pilate a parlé avec les Juifs à l'extérieur, et avec Jésus à l'intérieur du palais. </w:t>
      </w:r>
    </w:p>
    <w:p>
      <w:pPr/>
      <w:r>
        <w:rPr>
          <w:lang w:val="fr_FR" w:bidi="fr_FR"/>
        </w:rPr>
      </w:r>
      <w:r>
        <w:rPr>
          <w:lang w:val="fr_FR" w:bidi="fr_FR"/>
        </w:rPr>
        <w:t xml:space="preserve">Arrêtez-vous ici et regardez une image d'un </w:t>
      </w:r>
      <w:r>
        <w:rPr>
          <w:lang w:val="fr_FR" w:bidi="fr_FR"/>
        </w:rPr>
        <w:t>palais</w:t>
      </w:r>
      <w:r>
        <w:rPr>
          <w:lang w:val="fr_FR" w:bidi="fr_FR"/>
        </w:rPr>
        <w:t xml:space="preserve"> en groupe. Mettez cet enregistrement en pause ici.</w:t>
      </w:r>
    </w:p>
    <w:p>
      <w:pPr/>
      <w:r>
        <w:rPr>
          <w:lang w:val="fr_FR" w:bidi="fr_FR"/>
        </w:rPr>
      </w:r>
      <w:r>
        <w:rPr>
          <w:lang w:val="fr_FR" w:bidi="fr_FR"/>
        </w:rPr>
        <w:t>Dans le langage d'origine, il est dit que Pilate avait « encore plus peur », ce qui signifie qu'il est probable que Pilate ait déjà peur de condamner Jésus. Pilate demande à Jésus : « D'où viens-tu ? » Cette question montre probablement que Pilate voulait savoir si Jésus venait de quelque part ailleurs en Israël pour que quelqu'un d'autre puisse être responsable du procès de Jésus. Il est aussi possible que Pilate veuille savoir si Jésus venait de la terre ou des cieux. Jésus ne répond pas à Pilate. Pilate s'attendait à ce que Jésus se défende lui-même, et Pilate pose deux questions à Jésus : « Pourquoi ne parles-tu pas avec moi ? » et « Ne sais-tu pas que j'ai le pouvoir de te libérer ou de te crucifier ? » Pilate ne s'attend pas à une réponse à ces questions. Pilate est offensé que Jésus refuse de parler. Pilate veut montrer qu'il a l'autorité de laisser Jésus partir ou d'ordonner aux soldats de tuer Jésus.</w:t>
      </w:r>
    </w:p>
    <w:p>
      <w:pPr/>
      <w:r>
        <w:rPr>
          <w:lang w:val="fr_FR" w:bidi="fr_FR"/>
        </w:rPr>
      </w:r>
      <w:r>
        <w:rPr>
          <w:lang w:val="fr_FR" w:bidi="fr_FR"/>
        </w:rPr>
        <w:t>Jésus répond à Pilate en disant que c'est Dieu qui a donné la puissance à Pilate. « D'en haut » est une façon de faire référence au fait que c'est Dieu qui donne la puissance aux gens. Il est possible que Pilate ait compris le mot « d'en haut » pour signifier la chaîne de commandement militaire romaine. Jésus souligne le fait que Pilate n'aurait pas de puissance sur Jésus si Dieu ne le donnait pas à Pilate. Cela parle d'une situation qui n'est pas vraie. Pilate a le pouvoir sur Jésus, mais seulement parce que Dieu a donné à Pilate cette puissance en tant que gouverneur. Seul Dieu a vraiment la puissance et l'autorité sur les situations.</w:t>
      </w:r>
    </w:p>
    <w:p>
      <w:pPr/>
      <w:r>
        <w:rPr>
          <w:lang w:val="fr_FR" w:bidi="fr_FR"/>
        </w:rPr>
      </w:r>
      <w:r>
        <w:rPr>
          <w:lang w:val="fr_FR" w:bidi="fr_FR"/>
        </w:rPr>
        <w:t>Arrêtez-vous ici et discutez de cette question en groupe : discutez de la chaîne de commandement politique ou militaire dans votre culture. Qui est responsable, et qui sont les personnes sous leur autorité ? Mettez cet enregistrement en pause ici.</w:t>
      </w:r>
    </w:p>
    <w:p>
      <w:pPr/>
      <w:r>
        <w:rPr>
          <w:lang w:val="fr_FR" w:bidi="fr_FR"/>
        </w:rPr>
      </w:r>
      <w:r>
        <w:rPr>
          <w:lang w:val="fr_FR" w:bidi="fr_FR"/>
        </w:rPr>
        <w:t>Jésus dit aussi que « celui qui m'a livré entre tes mains » a péché plus que Pilate. Pilate est coupable de péché en condamnant Jésus, mais quelqu'un d'autre a péché encore plus. Les principaux sacrificateurs et les fonctionnaires ont livré Jésus devant Pilate, mais dans la langue d'origine, « celui » est singulier. Certaines personnes pensent que cela fait référence à Judas, qui a trahi Jésus. Il est aussi possible que cela fasse référence au diable puisqu'il est celui qui tente Judas. Cependant, cette personne est probablement Caïphe, le souverain sacrificateur. Caïphe a choisi d'envoyer Jésus vers Pilate. Caïphe a donc péché plus que Pilate.</w:t>
      </w:r>
    </w:p>
    <w:p>
      <w:pPr/>
      <w:r>
        <w:rPr>
          <w:lang w:val="fr_FR" w:bidi="fr_FR"/>
        </w:rPr>
      </w:r>
      <w:r>
        <w:rPr>
          <w:lang w:val="fr_FR" w:bidi="fr_FR"/>
        </w:rPr>
        <w:t>À cause de ce que Jésus dit, Pilate retourne vers les Juifs et essaie de nouveau de remettre Jésus en liberté. Les chefs juifs disent à Pilate que si Pilate libère Jésus, Pilate n'est pas un ami loyal de César, l'empereur de Rome. César était le nom de l'empereur romain, c'est-à-dire du chef de tout l'Empire romain. César est devenu plus tard le titre pour l'empereur. « Un ami de César » signifiait quelqu'un à qui l'empereur a donné un honneur spécial et qu'il a bien traité. Les Juifs laissent entendre que l'empereur serait en colère contre Pilate et punirait même Pilate si Pilate ne punissait pas ce roi supposé, Jésus. Les Juifs menacent Pilate avec les conséquences politiques du fait que Jésus est un roi, et ne parlent pas des prétentions de Jésus à être le Fils de Dieu. Les Juifs montrent que les prétentions de Jésus à être le roi des Juifs seront une menace pour César, et Pilate doit maintenant s'occuper de cette menace.</w:t>
      </w:r>
    </w:p>
    <w:p>
      <w:pPr/>
      <w:r>
        <w:rPr>
          <w:lang w:val="fr_FR" w:bidi="fr_FR"/>
        </w:rPr>
      </w:r>
      <w:r>
        <w:rPr>
          <w:lang w:val="fr_FR" w:bidi="fr_FR"/>
        </w:rPr>
        <w:t>Enfin, Pilate amène Jésus à l'extérieur devant le palais et Pilate s'assied sur le siège du juge dans la cour. Le siège du juge était une plate-forme élevée avec un siège. C'est là que Pilate annonçait ses décisions. Cela montre que Pilate s'assied sur son siège de jugement parce qu'il est sur le point de donner sa décision aux gens. Ce siège se trouvait dans un lieu pavé de grandes pierres. L'emplacement exact de ce siège est inconnu. Le nom de ce lieu est Gabbatha dans l'une des langues d'origine que parlaient les Juifs.</w:t>
      </w:r>
    </w:p>
    <w:p>
      <w:pPr/>
      <w:r>
        <w:rPr>
          <w:lang w:val="fr_FR" w:bidi="fr_FR"/>
        </w:rPr>
      </w:r>
      <w:r>
        <w:rPr>
          <w:lang w:val="fr_FR" w:bidi="fr_FR"/>
        </w:rPr>
        <w:t>Arrêtez-vous ici et discutez de cette question en groupe : dans votre culture, décrivez l'endroit où un juge ou un chef s'assied ou se tient quand il donne ses décisions pour les procès majeurs. Mettez cet enregistrement en pause ici.</w:t>
      </w:r>
    </w:p>
    <w:p>
      <w:pPr/>
      <w:r>
        <w:rPr>
          <w:lang w:val="fr_FR" w:bidi="fr_FR"/>
        </w:rPr>
      </w:r>
      <w:r>
        <w:rPr>
          <w:lang w:val="fr_FR" w:bidi="fr_FR"/>
        </w:rPr>
        <w:t>Jean l'auteur donne aussi des informations de contexte sur le fait que c'était le jour de la préparation à la Pâque. Cela signifie probablement que c'était vendredi, c'est-à-dire le jour avant le sabbat, le samedi. La Pâque était une fête religieuse juive. La Pâque pourrait avoir lieu n'importe quel jour de la semaine, et cette année-là, cela tombait le jour du sabbat.</w:t>
      </w:r>
    </w:p>
    <w:p>
      <w:pPr/>
      <w:r>
        <w:rPr>
          <w:lang w:val="fr_FR" w:bidi="fr_FR"/>
        </w:rPr>
      </w:r>
      <w:r>
        <w:rPr>
          <w:lang w:val="fr_FR" w:bidi="fr_FR"/>
        </w:rPr>
        <w:t>Jean dit aussi que c'était la sixième heure, c'est-à-dire vers midi selon la façon romaine de compter les heures de la journée à partir de 6 h. Certaines personnes voient ce moment comme problématique puisque d'autres auteurs de l'Évangile disent que Jésus a été crucifié à la troisième heure, c'est-à-dire à 9 h. Cependant, il est probable que la sixième heure fasse référence à la fois au moment où Jésus est présenté en tant que roi, et à sa crucifixion.</w:t>
      </w:r>
    </w:p>
    <w:p>
      <w:pPr/>
      <w:r>
        <w:rPr>
          <w:lang w:val="fr_FR" w:bidi="fr_FR"/>
        </w:rPr>
      </w:r>
      <w:r>
        <w:rPr>
          <w:lang w:val="fr_FR" w:bidi="fr_FR"/>
        </w:rPr>
        <w:t>Pilate dit au peuple : « Voici votre roi ! » Voilà la réponse de Pilate à la menace que les gens lui avaient avancé en disant : « tu n'es pas un ami de César si tu ne punis pas Jésus ». Pilate souligne que Jésus est leur roi et que Pilate n'est pas responsable. Pilate ne croit pas que Jésus est un roi. Pilate se moque des Juifs. Mais les gens rejettent Jésus et crient : « Emmène-le ! » à deux reprises. Ceci est répété pour accentuer. Certaines langues peuvent utiliser un mot similaire comme « Détruis-le ! » ou « Ôte-le ! » plutôt que de dire « Emmène-le ! » deux fois. Ils crient de nouveau pour exiger que Jésus meure. Ils veulent que Pilate emmène Jésus et le crucifie. C'est la quatrième fois qu'ils ont crié de crucifier Jésus.</w:t>
      </w:r>
    </w:p>
    <w:p>
      <w:pPr/>
      <w:r>
        <w:rPr>
          <w:lang w:val="fr_FR" w:bidi="fr_FR"/>
        </w:rPr>
      </w:r>
      <w:r>
        <w:rPr>
          <w:lang w:val="fr_FR" w:bidi="fr_FR"/>
        </w:rPr>
        <w:t>Arrêtez-vous ici et discutez de cette question en groupe : dans votre langue, comment soulignez-vous quelque chose ? Répéteriez-vous de nouveau les mêmes mots, ou utiliseriez-vous deux mots similaires ? Mettez cet enregistrement en pause ici.</w:t>
      </w:r>
    </w:p>
    <w:p>
      <w:pPr/>
      <w:r>
        <w:rPr>
          <w:lang w:val="fr_FR" w:bidi="fr_FR"/>
        </w:rPr>
      </w:r>
      <w:r>
        <w:rPr>
          <w:lang w:val="fr_FR" w:bidi="fr_FR"/>
        </w:rPr>
        <w:t>Pilate demande de nouveau si la foule veut vraiment crucifier Jésus. Les principaux sacrificateurs répondent qu'ils n'ont pas de roi à part César. Les chefs juifs nient leur judaïté et s'identifient à Rome plutôt qu'à Dieu. Pilate décide enfin de laisser Jésus être crucifié. Pilate leur livre Jésus. Dans cette phrase, « ils » fait probablement référence aux soldats romains parce que les principaux sacrificateurs ne pouvaient pas crucifier Jésus. La crucifixion était une forme romaine de punition. Il est possible que Jean l'auteur ait gardé flou à qui est concerné par le « eux » parce qu'il voulait montrer que les principaux sacrificateurs étaient responsables de la mort de Jésus. Cependant, il est très probable que « eux » fait référence aux soldats romains.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19.1–16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Pilate dit aux soldats romains de battre Jésus. Ils mettent aussi une couronne d'épines et une robe violette sur lui et se moquent de lui, le disant être le « roi des Juifs ».</w:t>
      </w:r>
    </w:p>
    <w:p>
      <w:pPr/>
      <w:r>
        <w:rPr>
          <w:lang w:val="fr_FR" w:bidi="fr_FR"/>
        </w:rPr>
      </w:r>
      <w:r>
        <w:rPr>
          <w:b/>
          <w:lang w:val="fr_FR" w:bidi="fr_FR"/>
        </w:rPr>
        <w:t>Dans la deuxième partie :</w:t>
      </w:r>
      <w:r>
        <w:rPr>
          <w:lang w:val="fr_FR" w:bidi="fr_FR"/>
        </w:rPr>
        <w:t xml:space="preserve"> Pilate fait sortir Jésus vers les chefs juifs et la foule. Pilate souhaite libérer Jésus. Les chefs juifs et la foule crient « Crucifie-le ! Crucifie-le ! »</w:t>
      </w:r>
    </w:p>
    <w:p>
      <w:pPr/>
      <w:r>
        <w:rPr>
          <w:lang w:val="fr_FR" w:bidi="fr_FR"/>
        </w:rPr>
      </w:r>
      <w:r>
        <w:rPr>
          <w:b/>
          <w:lang w:val="fr_FR" w:bidi="fr_FR"/>
        </w:rPr>
        <w:t>Dans la troisième partie :</w:t>
      </w:r>
      <w:r>
        <w:rPr>
          <w:lang w:val="fr_FR" w:bidi="fr_FR"/>
        </w:rPr>
        <w:t xml:space="preserve"> Pilate demande à Jésus d'où il vient, et Jésus refuse de répondre. Pilate réprimande Jésus de ne pas avoir répondu, et Jésus répond que Pilate n'a d'autorité sur Jésus que parce que Dieu a donné cette autorité à Pilate.</w:t>
      </w:r>
    </w:p>
    <w:p>
      <w:pPr/>
      <w:r>
        <w:rPr>
          <w:lang w:val="fr_FR" w:bidi="fr_FR"/>
        </w:rPr>
      </w:r>
      <w:r>
        <w:rPr>
          <w:b/>
          <w:lang w:val="fr_FR" w:bidi="fr_FR"/>
        </w:rPr>
        <w:t>Dans la quatrième partie :</w:t>
      </w:r>
      <w:r>
        <w:rPr>
          <w:lang w:val="fr_FR" w:bidi="fr_FR"/>
        </w:rPr>
        <w:t xml:space="preserve"> Pilate s'assied sur le siège du juge et présente Jésus à la foule comme leur roi. Ils rejettent Jésus et crient « Crucifie-le ! » Enfin, Pilate livre Jésus pour qu'il soit crucifié par les soldats romains.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Les principaux sacrificateurs juifs</w:t>
      </w:r>
    </w:p>
    <w:p>
      <w:pPr>
        <w:pStyle w:val="ListBullet"/>
        <w:spacing w:line="240" w:lineRule="auto"/>
        <w:ind w:left="720"/>
      </w:pPr>
      <w:r>
        <w:rPr>
          <w:lang w:val="fr_FR" w:bidi="fr_FR"/>
        </w:rPr>
      </w:r>
      <w:r>
        <w:rPr>
          <w:lang w:val="fr_FR" w:bidi="fr_FR"/>
        </w:rPr>
        <w:t>Les fonctionnaires juifs (gardiens du temple)</w:t>
      </w:r>
    </w:p>
    <w:p>
      <w:pPr>
        <w:pStyle w:val="ListBullet"/>
        <w:spacing w:line="240" w:lineRule="auto"/>
        <w:ind w:left="720"/>
      </w:pPr>
      <w:r>
        <w:rPr>
          <w:lang w:val="fr_FR" w:bidi="fr_FR"/>
        </w:rPr>
      </w:r>
      <w:r>
        <w:rPr>
          <w:lang w:val="fr_FR" w:bidi="fr_FR"/>
        </w:rPr>
        <w:t>Et la foule juive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 Pilate ordonne aux soldats romains de battre Jésus. Rappelez-vous que Pilate n'est pas celui qui bat Jésus. Ce sont les soldats qui battent Jésus. Il est probable que ce genre de passage à tabac sévère s'est produit comme la première étape dans une exécution. Rappelez-vous que les soldats romains ont aussi mis une couronne d'épines et une robe pourpre sur Jésus. Ils se sont moqués de lui et ont dit « Salut, roi des Juifs ! » Ils l'ont aussi frappé au visage. Rappelez-vous qu'ils ne pensaient pas vraiment qu'il était un roi. Ils rient de lui parce qu'il semblait ridicule qu'un homme juif sans puissance puisse être un roi.</w:t>
      </w:r>
    </w:p>
    <w:p>
      <w:pPr/>
      <w:r>
        <w:rPr>
          <w:lang w:val="fr_FR" w:bidi="fr_FR"/>
        </w:rPr>
      </w:r>
      <w:r>
        <w:rPr>
          <w:lang w:val="fr_FR" w:bidi="fr_FR"/>
        </w:rPr>
        <w:t xml:space="preserve">Arrêtez-vous ici et regardez de nouveau des images d'un </w:t>
      </w:r>
      <w:r>
        <w:rPr>
          <w:lang w:val="fr_FR" w:bidi="fr_FR"/>
        </w:rPr>
        <w:t>fouet</w:t>
      </w:r>
      <w:r>
        <w:rPr>
          <w:lang w:val="fr_FR" w:bidi="fr_FR"/>
        </w:rPr>
        <w:t xml:space="preserve">, d'une </w:t>
      </w:r>
      <w:r>
        <w:rPr>
          <w:lang w:val="fr_FR" w:bidi="fr_FR"/>
        </w:rPr>
        <w:t>couronne d'épines</w:t>
      </w:r>
      <w:r>
        <w:rPr>
          <w:lang w:val="fr_FR" w:bidi="fr_FR"/>
        </w:rPr>
        <w:t xml:space="preserve"> et d'une </w:t>
      </w:r>
      <w:r>
        <w:rPr>
          <w:lang w:val="fr_FR" w:bidi="fr_FR"/>
        </w:rPr>
        <w:t>robe pourpre</w:t>
      </w:r>
      <w:r>
        <w:rPr>
          <w:lang w:val="fr_FR" w:bidi="fr_FR"/>
        </w:rPr>
        <w:t xml:space="preserve"> en groupe si nécessaire. Mettez cet enregistrement en pause ici.</w:t>
      </w:r>
    </w:p>
    <w:p>
      <w:pPr/>
      <w:r>
        <w:rPr>
          <w:lang w:val="fr_FR" w:bidi="fr_FR"/>
        </w:rPr>
      </w:r>
      <w:r>
        <w:rPr>
          <w:lang w:val="fr_FR" w:bidi="fr_FR"/>
        </w:rPr>
        <w:t>Rappelez-vous que cette première partie se produit probablement à l'intérieur du palais de Pilate. Il est important de se rappeler que l'action dans ce passage va et vient entre l'intérieur du palais et l'extérieur du palais. Les chefs juifs restent à l'extérieur du palais parce que Pilate est romain, et les chefs juifs ne veulent pas devenir impurs en allant à l'intérieur d'une maison païenne. Il était particulièrement important pour eux de rester religieusement purs avant la fête religieuse juive de la Pâque.</w:t>
      </w:r>
    </w:p>
    <w:p>
      <w:pPr/>
      <w:r>
        <w:rPr>
          <w:lang w:val="fr_FR" w:bidi="fr_FR"/>
        </w:rPr>
      </w:r>
      <w:r>
        <w:rPr>
          <w:lang w:val="fr_FR" w:bidi="fr_FR"/>
        </w:rPr>
        <w:t>Dans la deuxième partie, Pilate revient à l'extérieur et parle avec les principaux sacrificateurs et les fonctionnaires juifs. Rappelez-vous que c'était la deuxième fois que Pilate disait aux chefs juifs qu'il ne trouvait pas de culpabilité en Jésus. Rappelez-vous aussi que Pilate était romain, mais il est celui qui a dit que Jésus n'est pas coupable. Pilate ordonne ensuite à Jésus de venir dehors pour que les chefs juifs puissent le voir. Rappelez-vous que Jésus portait encore la couronne d'épines et la robe pourpre. Pilate veut que les Juifs voient Jésus comme une personne humiliée et comme une menace pour personne. Rappelez-vous que Pilate veut probablement que les chefs juifs prennent Jésus et le punissent eux-mêmes.</w:t>
      </w:r>
    </w:p>
    <w:p>
      <w:pPr/>
      <w:r>
        <w:rPr>
          <w:lang w:val="fr_FR" w:bidi="fr_FR"/>
        </w:rPr>
      </w:r>
      <w:r>
        <w:rPr>
          <w:lang w:val="fr_FR" w:bidi="fr_FR"/>
        </w:rPr>
        <w:t>Rappelez-vous que les principaux sacrificateurs et les fonctionnaires rejettent Jésus quand ils le voient. Jésus n'est pas leur roi. Au lieu de cela, ils crient deux fois « Crucifie-le ! Crucifie-le ! » Rappelez-vous qu'ils le disent deux fois pour souligner à quel point ils veulent qu'il meure. Il est important de se rappeler que les Juifs ne peuvent crucifier personne. C'est donc pourquoi ils criaient à Pilate, un Romain, pour qu'il crucifie Jésus.</w:t>
      </w:r>
    </w:p>
    <w:p>
      <w:pPr/>
      <w:r>
        <w:rPr>
          <w:lang w:val="fr_FR" w:bidi="fr_FR"/>
        </w:rPr>
      </w:r>
      <w:r>
        <w:rPr>
          <w:lang w:val="fr_FR" w:bidi="fr_FR"/>
        </w:rPr>
        <w:t>Pilate dit de nouveau qu'il ne trouve pas de culpabilité en Jésus : rappelez-vous que c'est la troisième fois que Pilate dit cela. Pilate suggère que les chefs juifs crucifient Jésus eux-mêmes. Cela signifie que Pilate veut qu'ils prennent la responsabilité de la mort de Jésus. Rappelez-vous aussi que les chefs juifs disent que Jésus doit mourir parce que Jésus a enfreint la loi : « N'utilise pas à mauvais escient le nom de Dieu ». Ils disent que Jésus a prétendu être le Fils de Dieu. Ils pensent donc que Jésus doit mourir.</w:t>
      </w:r>
    </w:p>
    <w:p>
      <w:pPr/>
      <w:r>
        <w:rPr>
          <w:lang w:val="fr_FR" w:bidi="fr_FR"/>
        </w:rPr>
      </w:r>
      <w:r>
        <w:rPr>
          <w:lang w:val="fr_FR" w:bidi="fr_FR"/>
        </w:rPr>
        <w:t>Dans la troisième partie, Pilate retourne à l'intérieur pour parler avec Jésus en privé. Rappelez-vous que Pilate a « encore plus peur » après avoir entendu que Jésus se dit lui-même être le Fils de Dieu. Rappelez-vous que Pilate avait probablement peur de condamner Jésus. Pilate demande à Jésus « D'où viens-tu ? » Rappelez-vous qu'il s'agissait sans doute d'une question au sujet de la région dans laquelle Jésus a grandi. Ou cela a peut-être montré la préoccupation de Pilate au sujet du fait que Jésus prétend être le Fils de Dieu. Rappelez-vous que Jésus ne dit rien.</w:t>
      </w:r>
    </w:p>
    <w:p>
      <w:pPr/>
      <w:r>
        <w:rPr>
          <w:lang w:val="fr_FR" w:bidi="fr_FR"/>
        </w:rPr>
      </w:r>
      <w:r>
        <w:rPr>
          <w:lang w:val="fr_FR" w:bidi="fr_FR"/>
        </w:rPr>
        <w:t>Pilate pose deux questions à Jésus : « Pourquoi ne me parles-tu pas ? » et « Ne sais-tu pas que j'ai le pouvoir de te libérer ou de te crucifier ? » Pilate ne s'attend pas à une réponse à ces questions. Pilate utilise ces questions pour parler avec force et réprimande Jésus de ne pas avoir répondu à ses questions.</w:t>
      </w:r>
    </w:p>
    <w:p>
      <w:pPr/>
      <w:r>
        <w:rPr>
          <w:lang w:val="fr_FR" w:bidi="fr_FR"/>
        </w:rPr>
      </w:r>
      <w:r>
        <w:rPr>
          <w:lang w:val="fr_FR" w:bidi="fr_FR"/>
        </w:rPr>
        <w:t>Arrêtez-vous et discutez de cette question en groupe. Utiliseriez-vous des questions ici, ou une autre forme de déclaration pour montrer la surprise et l'offense de Pilate face au fait que Jésus refuse de lui répondre ? Mettez cet enregistrement en pause ici.</w:t>
      </w:r>
    </w:p>
    <w:p>
      <w:pPr/>
      <w:r>
        <w:rPr>
          <w:lang w:val="fr_FR" w:bidi="fr_FR"/>
        </w:rPr>
      </w:r>
      <w:r>
        <w:rPr>
          <w:lang w:val="fr_FR" w:bidi="fr_FR"/>
        </w:rPr>
        <w:t>Rappelez-vous que Jésus répond à Pilate en disant que Dieu a donné à Pilate la puissance et l'autorité sur Jésus. Il est important de se rappeler que Jésus ne répond pas encore à la question de Pilate « D'où viens-tu ? » Jésus a déjà dit à Pilate « Mon royaume ne vient pas de ce monde ». Jésus rend clair le fait que seul Dieu a une puissance et une autorité complètes.</w:t>
      </w:r>
    </w:p>
    <w:p>
      <w:pPr/>
      <w:r>
        <w:rPr>
          <w:lang w:val="fr_FR" w:bidi="fr_FR"/>
        </w:rPr>
      </w:r>
      <w:r>
        <w:rPr>
          <w:lang w:val="fr_FR" w:bidi="fr_FR"/>
        </w:rPr>
        <w:t>Il est important de se rappeler que Jésus dit aussi que « celui qui t'a livré à moi » a péché plus que Pilate. Rappelez-vous que cela fait probablement référence à Caïphe, le souverain sacrificateur.</w:t>
      </w:r>
    </w:p>
    <w:p>
      <w:pPr/>
      <w:r>
        <w:rPr>
          <w:lang w:val="fr_FR" w:bidi="fr_FR"/>
        </w:rPr>
      </w:r>
      <w:r>
        <w:rPr>
          <w:lang w:val="fr_FR" w:bidi="fr_FR"/>
        </w:rPr>
        <w:t>Rappelez-vous que la troisième partie se termine avec Pilate qui essaie encore de libérer Jésus. Les chefs juifs continuent de crier pour que Jésus meure. Rappelez-vous qu'ils disent à Pilate que l'empereur sera en colère contre Pilate si Pilate laisse Jésus aller en liberté. Les chefs juifs parlent maintenant de nouveau du fait que Jésus est une menace pour Rome, et non du fait que Jésus prétend être le Fils de Dieu.</w:t>
      </w:r>
    </w:p>
    <w:p>
      <w:pPr/>
      <w:r>
        <w:rPr>
          <w:lang w:val="fr_FR" w:bidi="fr_FR"/>
        </w:rPr>
      </w:r>
      <w:r>
        <w:rPr>
          <w:lang w:val="fr_FR" w:bidi="fr_FR"/>
        </w:rPr>
        <w:t>Dans la quatrième partie, Pilate amène Jésus à l'extérieur et s'assied sur le siège du juge. Rappelez-vous que Pilate est prêt à prendre une décision au sujet de Jésus. Rappelez-vous qu'il s'agit d'un lieu avec de grandes pierres pavées, qui était appelé Gabbatha. Rappelez-vous que c'est aussi le jour avant le sabbat, ainsi que le jour avant la Pâque. Il était autour de 12 h, ce qui fait probablement référence à la fois au moment où Pilate fait la présentation de Jésus en tant que roi, et au moment de la crucifixion de Jésus. Il est important de se rappeler que Jean l'auteur est très spécifique au sujet du moment et du lieu pour cette décision. Cela montre que c'est un moment important dans le passage.</w:t>
      </w:r>
    </w:p>
    <w:p>
      <w:pPr/>
      <w:r>
        <w:rPr>
          <w:lang w:val="fr_FR" w:bidi="fr_FR"/>
        </w:rPr>
      </w:r>
      <w:r>
        <w:rPr>
          <w:lang w:val="fr_FR" w:bidi="fr_FR"/>
        </w:rPr>
        <w:t>Pilate dit : « Voici votre roi ! » Les Juifs répondent en disant « Emmène-le ! Emmène-le ! Crucifie-le ! » Rappelez-vous que c'est la quatrième fois qu'ils crient : « Crucifie-le ! » Pilate leur demande de nouveau s'ils veulent crucifier leur roi. Les principaux sacrificateurs disent : « Nous n'avons pas de roi hormis César ». Rappelez-vous que le peuple juif dit généralement que Dieu est leur roi. Ici, ils disent que César, l'empereur, est leur seul roi.</w:t>
      </w:r>
    </w:p>
    <w:p>
      <w:pPr/>
      <w:r>
        <w:rPr>
          <w:lang w:val="fr_FR" w:bidi="fr_FR"/>
        </w:rPr>
      </w:r>
      <w:r>
        <w:rPr>
          <w:lang w:val="fr_FR" w:bidi="fr_FR"/>
        </w:rPr>
        <w:t>Enfin, Pilate leur livre Jésus pour qu'il soit crucifié. Rappelez-vous que cela signifie probablement que Pilate donne Jésus aux soldats romains pour qu'il soit crucifié. Rappelez-vous que les principaux sacrificateurs ne peuvent pas crucifier Jésus selon la loi romaine. Rappelez-vous que les chefs juifs sont ceux qui ont appelé « Crucifie-le ! » plusieurs fois, et que Pilate, le gouverneur romain, essayait de libérer Jésus.</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19.1–16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Les principaux sacrificateurs juifs</w:t>
      </w:r>
    </w:p>
    <w:p>
      <w:pPr>
        <w:pStyle w:val="ListBullet"/>
        <w:spacing w:line="240" w:lineRule="auto"/>
        <w:ind w:left="720"/>
      </w:pPr>
      <w:r>
        <w:rPr>
          <w:lang w:val="fr_FR" w:bidi="fr_FR"/>
        </w:rPr>
      </w:r>
      <w:r>
        <w:rPr>
          <w:lang w:val="fr_FR" w:bidi="fr_FR"/>
        </w:rPr>
        <w:t>Les fonctionnaires juifs (gardiens du temple)</w:t>
      </w:r>
    </w:p>
    <w:p>
      <w:pPr>
        <w:pStyle w:val="ListBullet"/>
        <w:spacing w:line="240" w:lineRule="auto"/>
        <w:ind w:left="720"/>
      </w:pPr>
      <w:r>
        <w:rPr>
          <w:lang w:val="fr_FR" w:bidi="fr_FR"/>
        </w:rPr>
      </w:r>
      <w:r>
        <w:rPr>
          <w:lang w:val="fr_FR" w:bidi="fr_FR"/>
        </w:rPr>
        <w:t>Et la foule juive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Pilate ordonne à ses soldats de battre Jésus sévèrement. Ils battent Jésus et lui donnent également une couronne d'épines et une robe violette à porter. Ils disent : « Salut, roi des Juifs ! » Les soldats frappent aussi Jésus au visage. Ils se moquent de Jésus et rient de lui.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soldats romains : « Que ressentez-vous ? » Ils pourraient répondre des choses comme : « Je prends plaisir à humilier cet homme juif » ou « J'essaie de penser à d'autres façons de rendre cet homme misérable, comme d'autres choses dans lesquelles l'habiller ou à lui faire » ou « Heureux que Pilate nous ait donné la permission de battre Jésus et de nous moquer de lui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Pilate retourne à l'extérieur et parle avec les chefs juifs. Pilate dit qu'il ne trouve pas de culpabilité en Jésus. Il ordonne à Jésus de venir à l'extérieur. Jésus porte encore la couronne d'épines et la robe pourpre. Pilate dit : « Voici l'homme ! » Les principaux sacrificateurs et les fonctionnaires crient « Crucifie-le ! Crucifie-le ! » Ils veulent que Jésus meure. Pilate dit aux chefs juifs de crucifier Jésus eux-mêmes, et qu'il ne trouve pas de culpabilité en Jésus. Les chefs juifs répondent en disant qu'ils ont une loi selon laquelle Jésus doit mourir parce que Jésus prétendait être le Fils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principaux sacrificateurs et les fonctionnaires : « Que ressentez-vous ? » Les gens pourraient répondre des choses comme : « En colère que Jésus prétende être le Fils de Dieu », ou « Je veux que ce gouverneur romain nous écoute et nous aide à nous débarrasser de ce Jésus », ou « Frustré avec Pilate qui continue à dire qu'il ne trouve pas de culpabilité en Jésus ».</w:t>
      </w:r>
    </w:p>
    <w:p>
      <w:pPr>
        <w:pStyle w:val="ListBullet"/>
        <w:spacing w:line="240" w:lineRule="auto"/>
        <w:ind w:left="720"/>
      </w:pPr>
      <w:r>
        <w:rPr>
          <w:lang w:val="fr_FR" w:bidi="fr_FR"/>
        </w:rPr>
      </w:r>
      <w:r>
        <w:rPr>
          <w:lang w:val="fr_FR" w:bidi="fr_FR"/>
        </w:rPr>
        <w:t>Demandez aussi à la personne qui joue Pilate : « Que ressentez-vous ? » Elle pourrait répondre des choses comme : « Choqué que les chefs juifs soient si contrariés par cet homme à l'aspect pathétique », ou « J'ai peur de cet homme et je me demande s'il pourrait vraiment être le Fils de Dieu », ou « J'ai peur des gens qui me tomberont dessus si je libère Jésus », ou « Inquiet de comment prendre cette décision alors que Jésus semble si clairement innocent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Pilate retourne de nouveau à l'intérieur du palais. Il demande à Jésus : « D'où viens-tu ? » mais Jésus ne dit rien. Pilate est offensé que Jésus ne dise rien. Pilate dit : « Pourquoi ne parles-tu pas avec moi ? » et « Ne sais-tu pas que j'ai le pouvoir de te libérer ou de te crucifier ? » Jésus dit à Pilate que seul Dieu a la puissance et l'autorité. Pilate n'a le pouvoir sur Jésus que parce que Dieu a donné cette puissance à Pilate.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Pilate : « Que ressentez-vous ? » La personne pourrait répondre des choses comme : « Choqué par les réponses de cet homme », ou « Je me demande qui est vraiment cet homme : pourquoi ne se défend-il pas ? » ou « Je veux libérer cet homme parce qu'il n'est évidemment coupable d'aucun crime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Pilate essaie de rendre la liberté à Jésus, mais les chefs juifs lui résistent. Ils disent que Pilate n'est pas un ami de César si Pilate libère Jésus. Ils signifient que César, l'empereur, voudrait que Jésus soit puni puisque Jésus prétend être un roi.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Pilate : « Que ressentez-vous ? » La personne pourrait répondre des choses comme : « Inquiet par ce que les gens ont dit au sujet de César qui ne serait pas mon ami si je ne punis pas Jésus », ou « Je me demande si les gens savent que Jésus a parlé de l'autorité venue d'en haut », ou « Je me demande si je devrais simplement céder à ce que les gens veulent, en particulier si cela m'aidera politiquement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Pilate amène Jésus à l'extérieur et s'assied sur le siège du juge dans la cour. Pilate se prépare à donner la décision au sujet de Jésus. Il dit aux Juifs : « Voici votre roi ! » et ils répondent : « Emmenez-le ! Emmène-le ! Crucifie-le ! » Pilate dit une fois de plus : « Devrais-je crucifier votre roi ? » Les principaux sacrificateurs disent : « Nous n'avons pas de roi hormis César ». Puis enfin, Pilate livre Jésus aux soldats romains pour qu'il soit crucifié.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La personne pourrait répondre des choses comme : « Pas surpris de la réaction des principaux sacrificateurs, des fonctionnaires et de tout le peuple juif », ou « Triste que mon propre peuple me rejette », ou « Dans la douleur causée par les coups, la couronne d'épines, les moqueries, les accusations et l'humiliation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19.1–16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Pilate était le gouverneur romain de toute la région de la Judée. Il rendait des comptes à l'empereur romain. Pilate n'était pas juif. Les Juifs ne voulaient donc pas entrer dans son palais. Utilisez le même nom pour Pilate que vous l'avez fait dans les passages précédents.</w:t>
      </w:r>
    </w:p>
    <w:p>
      <w:pPr/>
      <w:r>
        <w:rPr>
          <w:lang w:val="fr_FR" w:bidi="fr_FR"/>
        </w:rPr>
      </w:r>
      <w:r>
        <w:rPr>
          <w:lang w:val="fr_FR" w:bidi="fr_FR"/>
        </w:rPr>
        <w:t>Pilate vivait dans un palais. C'est aussi le quartier général du gouvernement romain pour cette région. Quand Pilate était à Jérusalem, il vivait dans ce palais. Utilisez le même mot pour palais que vous avez utilisé dans les passages précédents.</w:t>
      </w:r>
    </w:p>
    <w:p>
      <w:pPr/>
      <w:r>
        <w:rPr>
          <w:lang w:val="fr_FR" w:bidi="fr_FR"/>
        </w:rPr>
      </w:r>
      <w:r>
        <w:rPr>
          <w:lang w:val="fr_FR" w:bidi="fr_FR"/>
        </w:rPr>
        <w:t xml:space="preserve">Arrêtez-vous ici et regardez de nouveau une image d'un </w:t>
      </w:r>
      <w:r>
        <w:rPr>
          <w:lang w:val="fr_FR" w:bidi="fr_FR"/>
        </w:rPr>
        <w:t>palais</w:t>
      </w:r>
      <w:r>
        <w:rPr>
          <w:lang w:val="fr_FR" w:bidi="fr_FR"/>
        </w:rPr>
        <w:t xml:space="preserve"> en groupe si nécessaire. Mettez cet enregistrement en pause ici.</w:t>
      </w:r>
    </w:p>
    <w:p>
      <w:pPr/>
      <w:r>
        <w:rPr>
          <w:lang w:val="fr_FR" w:bidi="fr_FR"/>
        </w:rPr>
      </w:r>
      <w:r>
        <w:rPr>
          <w:lang w:val="fr_FR" w:bidi="fr_FR"/>
        </w:rPr>
        <w:t>Pilate ordonne aux soldats romains de battre Jésus sévèrement. Le mot « battre » dans la langue d'origine signifie battre sévèrement, fouetter, frapper, ou flageller. Cela signifie battre quelqu'un avec un fouet.</w:t>
      </w:r>
    </w:p>
    <w:p>
      <w:pPr/>
      <w:r>
        <w:rPr>
          <w:lang w:val="fr_FR" w:bidi="fr_FR"/>
        </w:rPr>
      </w:r>
      <w:r>
        <w:rPr>
          <w:lang w:val="fr_FR" w:bidi="fr_FR"/>
        </w:rPr>
        <w:t>Les soldats romains servaient le gouverneur romain, Pilate. Les soldats étaient payés pour leur service militaire. Les soldats romains n'étaient pas autorisés à être battus avec un fouet sans procès pour leurs crimes.</w:t>
      </w:r>
    </w:p>
    <w:p>
      <w:pPr/>
      <w:r>
        <w:rPr>
          <w:lang w:val="fr_FR" w:bidi="fr_FR"/>
        </w:rPr>
      </w:r>
      <w:r>
        <w:rPr>
          <w:lang w:val="fr_FR" w:bidi="fr_FR"/>
        </w:rPr>
        <w:t xml:space="preserve">Les soldats romains ont mis une </w:t>
      </w:r>
      <w:r>
        <w:rPr>
          <w:b/>
          <w:lang w:val="fr_FR" w:bidi="fr_FR"/>
        </w:rPr>
        <w:t>couronne d'épines</w:t>
      </w:r>
      <w:r>
        <w:rPr>
          <w:lang w:val="fr_FR" w:bidi="fr_FR"/>
        </w:rPr>
        <w:t xml:space="preserve"> sur la tête de Jésus et l'ont habillé d'une </w:t>
      </w:r>
      <w:r>
        <w:rPr>
          <w:b/>
          <w:lang w:val="fr_FR" w:bidi="fr_FR"/>
        </w:rPr>
        <w:t>robe pourpre</w:t>
      </w:r>
      <w:r>
        <w:rPr>
          <w:lang w:val="fr_FR" w:bidi="fr_FR"/>
        </w:rPr>
        <w:t>.</w:t>
      </w:r>
    </w:p>
    <w:p>
      <w:pPr/>
      <w:r>
        <w:rPr>
          <w:lang w:val="fr_FR" w:bidi="fr_FR"/>
        </w:rPr>
      </w:r>
      <w:r>
        <w:rPr>
          <w:lang w:val="fr_FR" w:bidi="fr_FR"/>
        </w:rPr>
        <w:t xml:space="preserve">Arrêtez-vous ici et regardez de nouveau des images d'un </w:t>
      </w:r>
      <w:r>
        <w:rPr>
          <w:lang w:val="fr_FR" w:bidi="fr_FR"/>
        </w:rPr>
        <w:t>fouet</w:t>
      </w:r>
      <w:r>
        <w:rPr>
          <w:lang w:val="fr_FR" w:bidi="fr_FR"/>
        </w:rPr>
        <w:t xml:space="preserve">, d'une </w:t>
      </w:r>
      <w:r>
        <w:rPr>
          <w:lang w:val="fr_FR" w:bidi="fr_FR"/>
        </w:rPr>
        <w:t>couronne d'épines</w:t>
      </w:r>
      <w:r>
        <w:rPr>
          <w:lang w:val="fr_FR" w:bidi="fr_FR"/>
        </w:rPr>
        <w:t xml:space="preserve"> et d'une </w:t>
      </w:r>
      <w:r>
        <w:rPr>
          <w:lang w:val="fr_FR" w:bidi="fr_FR"/>
        </w:rPr>
        <w:t>robe pourpre</w:t>
      </w:r>
      <w:r>
        <w:rPr>
          <w:lang w:val="fr_FR" w:bidi="fr_FR"/>
        </w:rPr>
        <w:t xml:space="preserve"> en groupe si nécessaire. Mettez cet enregistrement en pause ici.</w:t>
      </w:r>
    </w:p>
    <w:p>
      <w:pPr/>
      <w:r>
        <w:rPr>
          <w:lang w:val="fr_FR" w:bidi="fr_FR"/>
        </w:rPr>
      </w:r>
      <w:r>
        <w:rPr>
          <w:lang w:val="fr_FR" w:bidi="fr_FR"/>
        </w:rPr>
        <w:t xml:space="preserve">Les soldats romains appelaient aussi Jésus « </w:t>
      </w:r>
      <w:r>
        <w:rPr>
          <w:b/>
          <w:lang w:val="fr_FR" w:bidi="fr_FR"/>
        </w:rPr>
        <w:t>Roi</w:t>
      </w:r>
      <w:r>
        <w:rPr>
          <w:lang w:val="fr_FR" w:bidi="fr_FR"/>
        </w:rPr>
        <w:t xml:space="preserve"> des Juifs ». Ils riaient de Jésus parce qu'il était clair pour les Romains que les Juifs n'avaient pas de roi et étaient des personnes impuissantes gouvernées par les Romains. Un roi portait généralement une couronne, tenait un sceptre, avait des vêtements royaux et s'asseyait sur un trône. Utilisez le même mot pour roi que vous avez utilisé dans les passages précédents. Pour plus d'informations sur les </w:t>
      </w:r>
      <w:r>
        <w:rPr>
          <w:lang w:val="fr_FR" w:bidi="fr_FR"/>
        </w:rPr>
        <w:t>rois</w:t>
      </w:r>
      <w:r>
        <w:rPr>
          <w:lang w:val="fr_FR" w:bidi="fr_FR"/>
        </w:rPr>
        <w:t>, référez-vous au glossaire principal.</w:t>
      </w:r>
    </w:p>
    <w:p>
      <w:pPr/>
      <w:r>
        <w:rPr>
          <w:lang w:val="fr_FR" w:bidi="fr_FR"/>
        </w:rPr>
      </w:r>
      <w:r>
        <w:rPr>
          <w:lang w:val="fr_FR" w:bidi="fr_FR"/>
        </w:rPr>
        <w:t xml:space="preserve">Pilate fait sortir Jésus du palais. Pilate voulait que les </w:t>
      </w:r>
      <w:r>
        <w:rPr>
          <w:b/>
          <w:lang w:val="fr_FR" w:bidi="fr_FR"/>
        </w:rPr>
        <w:t>principaux sacrificateurs</w:t>
      </w:r>
      <w:r>
        <w:rPr>
          <w:lang w:val="fr_FR" w:bidi="fr_FR"/>
        </w:rPr>
        <w:t xml:space="preserve"> et </w:t>
      </w:r>
      <w:r>
        <w:rPr>
          <w:b/>
          <w:lang w:val="fr_FR" w:bidi="fr_FR"/>
        </w:rPr>
        <w:t>les fonctionnaires</w:t>
      </w:r>
      <w:r>
        <w:rPr>
          <w:lang w:val="fr_FR" w:bidi="fr_FR"/>
        </w:rPr>
        <w:t xml:space="preserve"> voient Jésus vêtu de la couronne d'épines et de la robe pourpre.</w:t>
      </w:r>
    </w:p>
    <w:p>
      <w:pPr/>
      <w:r>
        <w:rPr>
          <w:lang w:val="fr_FR" w:bidi="fr_FR"/>
        </w:rPr>
      </w:r>
      <w:r>
        <w:rPr>
          <w:b/>
          <w:lang w:val="fr_FR" w:bidi="fr_FR"/>
        </w:rPr>
        <w:t>Les principaux sacrificateurs</w:t>
      </w:r>
      <w:r>
        <w:rPr>
          <w:lang w:val="fr_FR" w:bidi="fr_FR"/>
        </w:rPr>
        <w:t xml:space="preserve"> étaient les chefs religieux juifs. Les principaux sacrificateurs faisaient partie du conseil dirigeant juif. Les sacrificateurs étaient les représentants de Dieu auprès d'Israël. Utilisez le même mot pour principaux sacrificateurs que dans les passages précédents. Pour plus d'informations sur les </w:t>
      </w:r>
      <w:r>
        <w:rPr>
          <w:lang w:val="fr_FR" w:bidi="fr_FR"/>
        </w:rPr>
        <w:t>sacrificateurs</w:t>
      </w:r>
      <w:r>
        <w:rPr>
          <w:lang w:val="fr_FR" w:bidi="fr_FR"/>
        </w:rPr>
        <w:t>, référez-vous au Glossaire principal.</w:t>
      </w:r>
    </w:p>
    <w:p>
      <w:pPr/>
      <w:r>
        <w:rPr>
          <w:lang w:val="fr_FR" w:bidi="fr_FR"/>
        </w:rPr>
      </w:r>
      <w:r>
        <w:rPr>
          <w:lang w:val="fr_FR" w:bidi="fr_FR"/>
        </w:rPr>
        <w:t xml:space="preserve">Les </w:t>
      </w:r>
      <w:r>
        <w:rPr>
          <w:b/>
          <w:lang w:val="fr_FR" w:bidi="fr_FR"/>
        </w:rPr>
        <w:t>fonctionnaires</w:t>
      </w:r>
      <w:r>
        <w:rPr>
          <w:lang w:val="fr_FR" w:bidi="fr_FR"/>
        </w:rPr>
        <w:t xml:space="preserve"> étaient les gardes du temple du peuple juif. Les fonctionnaires travaillaient pour les principaux sacrificateurs. Les fonctionnaires ont arrêté Jésus avec des soldats romains, et ils ont aussi amené Jésus vers Anne, Caïphe, et maintenant vers Pilate.</w:t>
      </w:r>
    </w:p>
    <w:p>
      <w:pPr/>
      <w:r>
        <w:rPr>
          <w:lang w:val="fr_FR" w:bidi="fr_FR"/>
        </w:rPr>
      </w:r>
      <w:r>
        <w:rPr>
          <w:lang w:val="fr_FR" w:bidi="fr_FR"/>
        </w:rPr>
        <w:t xml:space="preserve">Quand les principaux sacrificateurs et les fonctionnaires ont vu Jésus, ils ont crié « Crucifie-le ! Crucifie-le ! » </w:t>
      </w:r>
      <w:r>
        <w:rPr>
          <w:b/>
          <w:lang w:val="fr_FR" w:bidi="fr_FR"/>
        </w:rPr>
        <w:t>La crucifixion</w:t>
      </w:r>
      <w:r>
        <w:rPr>
          <w:lang w:val="fr_FR" w:bidi="fr_FR"/>
        </w:rPr>
        <w:t xml:space="preserve"> était la forme la plus sévère d'exécution des criminels utilisée par les Romains. Les soldats romains battaient le criminel avec un fouet, puis clouaient ou attachaient le criminel à une croix de bois. C'était une façon très douloureuse de mourir. Utilisez le même mot pour crucifixion que vous avez utilisé dans les passages précédents. Pour plus d'informations sur la </w:t>
      </w:r>
      <w:r>
        <w:rPr>
          <w:lang w:val="fr_FR" w:bidi="fr_FR"/>
        </w:rPr>
        <w:t>crucifixion</w:t>
      </w:r>
      <w:r>
        <w:rPr>
          <w:lang w:val="fr_FR" w:bidi="fr_FR"/>
        </w:rPr>
        <w:t>, référez-vous au Glossaire principal.</w:t>
      </w:r>
    </w:p>
    <w:p>
      <w:pPr/>
      <w:r>
        <w:rPr>
          <w:lang w:val="fr_FR" w:bidi="fr_FR"/>
        </w:rPr>
      </w:r>
      <w:r>
        <w:rPr>
          <w:lang w:val="fr_FR" w:bidi="fr_FR"/>
        </w:rPr>
        <w:t xml:space="preserve">Arrêtez-vous ici et discutez en groupe du mot ou de l'expression que vous utiliserez pour </w:t>
      </w:r>
      <w:r>
        <w:rPr>
          <w:b/>
          <w:lang w:val="fr_FR" w:bidi="fr_FR"/>
        </w:rPr>
        <w:t>crucifixion</w:t>
      </w:r>
      <w:r>
        <w:rPr>
          <w:lang w:val="fr_FR" w:bidi="fr_FR"/>
        </w:rPr>
        <w:t xml:space="preserve">. Reférez-vous à </w:t>
      </w:r>
      <w:r>
        <w:rPr>
          <w:lang w:val="fr_FR" w:bidi="fr_FR"/>
        </w:rPr>
        <w:t>crucifixion</w:t>
      </w:r>
      <w:r>
        <w:rPr>
          <w:lang w:val="fr_FR" w:bidi="fr_FR"/>
        </w:rPr>
        <w:t xml:space="preserve"> dans le Glossaire principal pour plus d'informations. Mettez cet enregistrement en pause ici.</w:t>
      </w:r>
    </w:p>
    <w:p>
      <w:pPr/>
      <w:r>
        <w:rPr>
          <w:lang w:val="fr_FR" w:bidi="fr_FR"/>
        </w:rPr>
      </w:r>
      <w:r>
        <w:rPr>
          <w:lang w:val="fr_FR" w:bidi="fr_FR"/>
        </w:rPr>
        <w:t xml:space="preserve">Les </w:t>
      </w:r>
      <w:r>
        <w:rPr>
          <w:b/>
          <w:lang w:val="fr_FR" w:bidi="fr_FR"/>
        </w:rPr>
        <w:t>Juifs</w:t>
      </w:r>
      <w:r>
        <w:rPr>
          <w:lang w:val="fr_FR" w:bidi="fr_FR"/>
        </w:rPr>
        <w:t xml:space="preserve"> disent à Pilate qu'ils ont une </w:t>
      </w:r>
      <w:r>
        <w:rPr>
          <w:b/>
          <w:lang w:val="fr_FR" w:bidi="fr_FR"/>
        </w:rPr>
        <w:t>loi</w:t>
      </w:r>
      <w:r>
        <w:rPr>
          <w:lang w:val="fr_FR" w:bidi="fr_FR"/>
        </w:rPr>
        <w:t xml:space="preserve"> selon laquelle Jésus doit mourir. La loi se trouve dans la loi de Moïse. Elle dit que quiconque utilise à mauvais escient le nom de Dieu doit mourir. Utilisez les mêmes mots pour Juifs et loi que vous avez utilisés dans les passages précédents. Pour plus d'informations sur les mots </w:t>
      </w:r>
      <w:r>
        <w:rPr>
          <w:lang w:val="fr_FR" w:bidi="fr_FR"/>
        </w:rPr>
        <w:t>Juifs</w:t>
      </w:r>
      <w:r>
        <w:rPr>
          <w:lang w:val="fr_FR" w:bidi="fr_FR"/>
        </w:rPr>
        <w:t xml:space="preserve"> et </w:t>
      </w:r>
      <w:r>
        <w:rPr>
          <w:lang w:val="fr_FR" w:bidi="fr_FR"/>
        </w:rPr>
        <w:t>loi</w:t>
      </w:r>
      <w:r>
        <w:rPr>
          <w:lang w:val="fr_FR" w:bidi="fr_FR"/>
        </w:rPr>
        <w:t>, référez-vous au glossaire principal.</w:t>
      </w:r>
    </w:p>
    <w:p>
      <w:pPr/>
      <w:r>
        <w:rPr>
          <w:lang w:val="fr_FR" w:bidi="fr_FR"/>
        </w:rPr>
      </w:r>
      <w:r>
        <w:rPr>
          <w:lang w:val="fr_FR" w:bidi="fr_FR"/>
        </w:rPr>
        <w:t>Les Juifs qui parlaient avec Pilate incluaient les principaux sacrificateurs et les fonctionnaires. Il y avait probablement aussi d'autres Juifs dans la foule qui s'opposaient à Jésus.</w:t>
      </w:r>
    </w:p>
    <w:p>
      <w:pPr/>
      <w:r>
        <w:rPr>
          <w:lang w:val="fr_FR" w:bidi="fr_FR"/>
        </w:rPr>
      </w:r>
      <w:r>
        <w:rPr>
          <w:lang w:val="fr_FR" w:bidi="fr_FR"/>
        </w:rPr>
        <w:t xml:space="preserve">Les Juifs disaient que Jésus prétendait être le </w:t>
      </w:r>
      <w:r>
        <w:rPr>
          <w:b/>
          <w:lang w:val="fr_FR" w:bidi="fr_FR"/>
        </w:rPr>
        <w:t>Fils de Dieu</w:t>
      </w:r>
      <w:r>
        <w:rPr>
          <w:lang w:val="fr_FR" w:bidi="fr_FR"/>
        </w:rPr>
        <w:t xml:space="preserve">. L'affirmation de Jésus signifiait qu'il était le Messie venu de Dieu, qu'il était Dieu lui-même et qu'il avait une relation spéciale avec Dieu. Les Juifs voulaient tuer Jésus parce qu'il prétenait être le Fils de Dieu. Utilisez le même mot pour Fils de Dieu que vous avez utilisé dans les passages précédents. Pour plus d'informations sur le mot </w:t>
      </w:r>
      <w:r>
        <w:rPr>
          <w:lang w:val="fr_FR" w:bidi="fr_FR"/>
        </w:rPr>
        <w:t>Fils de Dieu</w:t>
      </w:r>
      <w:r>
        <w:rPr>
          <w:lang w:val="fr_FR" w:bidi="fr_FR"/>
        </w:rPr>
        <w:t>, consultez le glossaire principal.</w:t>
      </w:r>
    </w:p>
    <w:p>
      <w:pPr/>
      <w:r>
        <w:rPr>
          <w:lang w:val="fr_FR" w:bidi="fr_FR"/>
        </w:rPr>
      </w:r>
      <w:r>
        <w:rPr>
          <w:lang w:val="fr_FR" w:bidi="fr_FR"/>
        </w:rPr>
        <w:t xml:space="preserve">Jésus dit à Pilate que « celui qui m'a livré entre tes mains » a péché plus. </w:t>
      </w:r>
      <w:r>
        <w:rPr>
          <w:b/>
          <w:lang w:val="fr_FR" w:bidi="fr_FR"/>
        </w:rPr>
        <w:t>Pécher</w:t>
      </w:r>
      <w:r>
        <w:rPr>
          <w:lang w:val="fr_FR" w:bidi="fr_FR"/>
        </w:rPr>
        <w:t xml:space="preserve"> signifie désobéir à Dieu. Utilisez le même mot pour péché que dans les passages précédents. Pour plus d'informations sur le mot </w:t>
      </w:r>
      <w:r>
        <w:rPr>
          <w:lang w:val="fr_FR" w:bidi="fr_FR"/>
        </w:rPr>
        <w:t>péché</w:t>
      </w:r>
      <w:r>
        <w:rPr>
          <w:lang w:val="fr_FR" w:bidi="fr_FR"/>
        </w:rPr>
        <w:t>, consultez le glossaire principal.</w:t>
      </w:r>
    </w:p>
    <w:p>
      <w:pPr/>
      <w:r>
        <w:rPr>
          <w:lang w:val="fr_FR" w:bidi="fr_FR"/>
        </w:rPr>
      </w:r>
      <w:r>
        <w:rPr>
          <w:lang w:val="fr_FR" w:bidi="fr_FR"/>
        </w:rPr>
        <w:t xml:space="preserve">Les Juifs disent à Pilate que Pilate n'était pas un ami de César si Pilate libérait Jésus. </w:t>
      </w:r>
      <w:r>
        <w:rPr>
          <w:b/>
          <w:lang w:val="fr_FR" w:bidi="fr_FR"/>
        </w:rPr>
        <w:t>César</w:t>
      </w:r>
      <w:r>
        <w:rPr>
          <w:lang w:val="fr_FR" w:bidi="fr_FR"/>
        </w:rPr>
        <w:t xml:space="preserve"> était le titre pour l'empereur romain, qui était le chef de tout Rome.</w:t>
      </w:r>
    </w:p>
    <w:p>
      <w:pPr/>
      <w:r>
        <w:rPr>
          <w:lang w:val="fr_FR" w:bidi="fr_FR"/>
        </w:rPr>
      </w:r>
      <w:r>
        <w:rPr>
          <w:lang w:val="fr_FR" w:bidi="fr_FR"/>
        </w:rPr>
        <w:t xml:space="preserve">Arrêtez-vous ici et discutez en groupe du mot ou de l'expression que vous utiliserez pour </w:t>
      </w:r>
      <w:r>
        <w:rPr>
          <w:b/>
          <w:lang w:val="fr_FR" w:bidi="fr_FR"/>
        </w:rPr>
        <w:t>César</w:t>
      </w:r>
      <w:r>
        <w:rPr>
          <w:lang w:val="fr_FR" w:bidi="fr_FR"/>
        </w:rPr>
        <w:t xml:space="preserve">. Reférez-vous à </w:t>
      </w:r>
      <w:r>
        <w:rPr>
          <w:lang w:val="fr_FR" w:bidi="fr_FR"/>
        </w:rPr>
        <w:t>César</w:t>
      </w:r>
      <w:r>
        <w:rPr>
          <w:lang w:val="fr_FR" w:bidi="fr_FR"/>
        </w:rPr>
        <w:t xml:space="preserve"> dans le Glossaire principal pour plus d'informations. Mettez cet enregistrement en pause ici.</w:t>
      </w:r>
    </w:p>
    <w:p>
      <w:pPr/>
      <w:r>
        <w:rPr>
          <w:lang w:val="fr_FR" w:bidi="fr_FR"/>
        </w:rPr>
      </w:r>
      <w:r>
        <w:rPr>
          <w:lang w:val="fr_FR" w:bidi="fr_FR"/>
        </w:rPr>
        <w:t>Pilate s'assoit sur le siège du juge dans sa cour. Il y avait là de grandes pierres, et le nom du lieu était Gabbatha dans l'une des langues d'origine.</w:t>
      </w:r>
    </w:p>
    <w:p>
      <w:pPr/>
      <w:r>
        <w:rPr>
          <w:lang w:val="fr_FR" w:bidi="fr_FR"/>
        </w:rPr>
      </w:r>
      <w:r>
        <w:rPr>
          <w:lang w:val="fr_FR" w:bidi="fr_FR"/>
        </w:rPr>
        <w:t xml:space="preserve">C'était le jour de préparation pour la fête de la Pâque juive. La </w:t>
      </w:r>
      <w:r>
        <w:rPr>
          <w:b/>
          <w:lang w:val="fr_FR" w:bidi="fr_FR"/>
        </w:rPr>
        <w:t>Pâque</w:t>
      </w:r>
      <w:r>
        <w:rPr>
          <w:lang w:val="fr_FR" w:bidi="fr_FR"/>
        </w:rPr>
        <w:t xml:space="preserve"> était une fête religieuse juive importante qui durait huit jours. Cela incluait aussi la fête des pains sans levain. Les deux fêtes célèbrent le fait que Dieu avait sauvé les Israélites de l'esclavage en Égypte. Utilisez le même mot pour Pâque que dans les passages précédents. Pour plus d'informations sur la </w:t>
      </w:r>
      <w:r>
        <w:rPr>
          <w:lang w:val="fr_FR" w:bidi="fr_FR"/>
        </w:rPr>
        <w:t>Pâque</w:t>
      </w:r>
      <w:r>
        <w:rPr>
          <w:lang w:val="fr_FR" w:bidi="fr_FR"/>
        </w:rPr>
        <w:t>, référez-vous au glossaire principal.</w:t>
      </w:r>
    </w:p>
    <w:p>
      <w:pPr/>
      <w:r>
        <w:rPr>
          <w:lang w:val="fr_FR" w:bidi="fr_FR"/>
        </w:rPr>
      </w:r>
      <w:r>
        <w:rPr>
          <w:lang w:val="fr_FR" w:bidi="fr_FR"/>
        </w:rPr>
        <w:t>Quand Pilate dit aux Juifs : « Voici votre roi » et a envoyé Jésus pour qu'il soit crucifié, c'était environ la sixième heure. Les Juifs commençaient à compter les heures de la journée à 6 h du matin. La sixième heure était donc 12 h.</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19:17–30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19.17–30. Laissez entrer la parole de Dieu dans vos cœurs.</w:t>
      </w:r>
    </w:p>
    <w:p>
      <w:pPr/>
      <w:r>
        <w:rPr>
          <w:lang w:val="fr_FR" w:bidi="fr_FR"/>
        </w:rPr>
      </w:r>
      <w:r>
        <w:rPr>
          <w:lang w:val="fr_FR" w:bidi="fr_FR"/>
        </w:rPr>
        <w:t>Écoutez l'enregistrement de Jean Jean 19.17–30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19.17–30 dans la traduction la plus facile à comprendre.</w:t>
      </w:r>
    </w:p>
    <w:p>
      <w:pPr/>
      <w:r>
        <w:rPr>
          <w:lang w:val="fr_FR" w:bidi="fr_FR"/>
        </w:rPr>
      </w:r>
      <w:r>
        <w:rPr>
          <w:lang w:val="fr_FR" w:bidi="fr_FR"/>
        </w:rPr>
        <w:t>Jésus a été amené vers les chefs juifs Caïphe et Anne. Jésus est ensuite amené vers Pilate, le gouverneur romain. Après avoir parlé avec les Juifs et avec Jésus, Pilate a fait battre Jésus par les soldats. Les chefs juifs ont crié : « Crucifie-le ! » Pilate a livré Jésus pour qu'il soit crucifié. Jésus porte maintenant sa propre croix vers le lieu de la crucifixion à l'extérieur de la ville. Les soldats romains crucifient Jésus. Les soldats divisent les vêtements de Jésus, et Jésus dit ses dernières paroles avant de mourir.</w:t>
      </w:r>
    </w:p>
    <w:p>
      <w:pPr/>
      <w:r>
        <w:rPr>
          <w:lang w:val="fr_FR" w:bidi="fr_FR"/>
        </w:rPr>
      </w:r>
      <w:r>
        <w:rPr>
          <w:lang w:val="fr_FR" w:bidi="fr_FR"/>
        </w:rPr>
        <w:t>Pilate « leur » a livré Jésus pour qu'il soit crucifié. Il est possible que « leur » fasse référence aux principaux sacrificateurs pour montrer qu'ils sont vraiment responsables de la mort de Jésus. Les Juifs n'étaient pas autorisés à crucifier quelqu'un. Les soldats romains étaient donc ceux qui ont cloué Jésus sur la croix. Les soldats romains ont emmené Jésus. Jésus a porté sa propre croix hors de la ville vers le lieu de la crucifixion. C'était une chose normale pour les Romains d'exiger du criminel qu'il porte sa propre croix. Les Romains crucifiaient aussi les gens à l'extérieur de la ville, ou parfois sur des routes passantes pour que beaucoup de personnes puissent voir. Les autres Évangiles disent que Simon de Cyrène a porté la croix pour Jésus sur une partie du chemin, mais ici, Jean l'auteur dit seulement que Jésus a porté la croix une partie du chemin. Jésus portait probablement l'une des deux poutres de bois sur son épaule, et l'autre poutre de bois se tenait déjà dans le sol sur le lieu de la crucifixion. Le lieu était appelé le « lieu du crâne », probablement parce que la colline ressemblait à une tête humaine arrondie. Le mot pour « crâne » dans la langue que parlent les Juifs est « Golgotha ».</w:t>
      </w:r>
    </w:p>
    <w:p>
      <w:pPr/>
      <w:r>
        <w:rPr>
          <w:lang w:val="fr_FR" w:bidi="fr_FR"/>
        </w:rPr>
      </w:r>
      <w:r>
        <w:rPr>
          <w:lang w:val="fr_FR" w:bidi="fr_FR"/>
        </w:rPr>
        <w:t>Quand ils sont arrivés à Golgotha, les soldats romains ont crucifié Jésus et deux criminels de chaque côté. Jésus et les deux criminels avaient chacun leur propre croix de bois. Ils clouent ses mains sur la poutre de la croix avec ses mains ouvertes, et soulevent ensuite la poutre pour la clouer à l'horizontale sur la poutre en bois verticale. Cette poutre verticale mesurait probablement environ 3 m. Parfois, les gens clouaient aussi les pieds du criminel dans le bois. Parfois, il y avait un repose-pieds ou un siège pour que le criminel puisse soutenir son corps. En règle générale, il fallait deux ou trois jours pour que le criminel meure s'il y avait un lieu pour le criminel pour soutenir son corps. Le criminel pourrait se reposer sur le support et la mort se produirait plus lentement parce qu'il pourrait respirer plus facilement et son sang pouvait encore se déplacer autour de son corps plus librement. La crucifixion était une forme d'exécution utilisée uniquement pour les esclaves ou d'autres criminels.</w:t>
      </w:r>
    </w:p>
    <w:p>
      <w:pPr/>
      <w:r>
        <w:rPr>
          <w:lang w:val="fr_FR" w:bidi="fr_FR"/>
        </w:rPr>
      </w:r>
      <w:r>
        <w:rPr>
          <w:lang w:val="fr_FR" w:bidi="fr_FR"/>
        </w:rPr>
        <w:t xml:space="preserve">Arrêtez-vous ici et regardez une image d'une </w:t>
      </w:r>
      <w:r>
        <w:rPr>
          <w:lang w:val="fr_FR" w:bidi="fr_FR"/>
        </w:rPr>
        <w:t>croix</w:t>
      </w:r>
      <w:r>
        <w:rPr>
          <w:lang w:val="fr_FR" w:bidi="fr_FR"/>
        </w:rPr>
        <w:t xml:space="preserve"> et une image d'un </w:t>
      </w:r>
      <w:r>
        <w:rPr>
          <w:lang w:val="fr_FR" w:bidi="fr_FR"/>
        </w:rPr>
        <w:t>homme qui porte une poutre de croix</w:t>
      </w:r>
      <w:r>
        <w:rPr>
          <w:lang w:val="fr_FR" w:bidi="fr_FR"/>
        </w:rPr>
        <w:t xml:space="preserve"> en groupe. Mettez cet enregistrement en pause ici.</w:t>
      </w:r>
    </w:p>
    <w:p>
      <w:pPr/>
      <w:r>
        <w:rPr>
          <w:lang w:val="fr_FR" w:bidi="fr_FR"/>
        </w:rPr>
      </w:r>
      <w:r>
        <w:rPr>
          <w:lang w:val="fr_FR" w:bidi="fr_FR"/>
        </w:rPr>
        <w:t>Il était courant d'écrire le crime du criminel sur un panneau et de le suspendre autour du cou du criminel. Parfois, les Romains clouaient aussi le panneau sur la croix pour que tout le monde puisse lire le crime. Pilate ordonne aux soldats d'écrire « Jésus le Nazaréen, le roi des Juifs » et de l'accrocher sur la croix de Jésus. Pilate leur a fait écrire le signe trois fois en trois langues : en hébreu, en latin et en grec pour que tout le monde puisse lire le crime de Jésus. Les Juifs le lisent dans la langue juive. Beaucoup de non-Juifs le lisent dans la langue latine dans le cas des Romains ou dans la langue grecque pour les Grecs. Les Juifs le lisent parce que beaucoup d'entre eux vivaient près de ou dans la ville de Jérusalem, ou qu'ils sont venus à Jérusalem pour la fête de la Pâque. On crucifiait les criminels dans un lieu public pour avertir les autres contre le fait de commettre des crimes similaires.</w:t>
      </w:r>
    </w:p>
    <w:p>
      <w:pPr/>
      <w:r>
        <w:rPr>
          <w:lang w:val="fr_FR" w:bidi="fr_FR"/>
        </w:rPr>
      </w:r>
      <w:r>
        <w:rPr>
          <w:lang w:val="fr_FR" w:bidi="fr_FR"/>
        </w:rPr>
        <w:t>« Le Nazaréen » signifie que Jésus venait de Nazareth, une ville dans la région de la Galilée. Les procès et la crucifixion de Jésus se produisent à Jérusalem. Le signe disait aussi : « Roi des Juifs », ce qui ne signifiait probablement pas que Pilate croyait que Jésus était le roi des Juifs. Pilate se moquait probablement des Juifs, ou l'a fait écrire aux soldats parce que c'était la raison pour laquelle les Juifs voulaient tuer Jésus.</w:t>
      </w:r>
    </w:p>
    <w:p>
      <w:pPr/>
      <w:r>
        <w:rPr>
          <w:lang w:val="fr_FR" w:bidi="fr_FR"/>
        </w:rPr>
      </w:r>
      <w:r>
        <w:rPr>
          <w:lang w:val="fr_FR" w:bidi="fr_FR"/>
        </w:rPr>
        <w:t xml:space="preserve">Arrêtez-vous ici et regardez, en groupe, une carte qui inclut </w:t>
      </w:r>
      <w:r>
        <w:rPr>
          <w:lang w:val="fr_FR" w:bidi="fr_FR"/>
        </w:rPr>
        <w:t>Nazareth et Jérusalem</w:t>
      </w:r>
      <w:r>
        <w:rPr>
          <w:lang w:val="fr_FR" w:bidi="fr_FR"/>
        </w:rPr>
        <w:t>. Mettez cet enregistrement en pause ici.</w:t>
      </w:r>
    </w:p>
    <w:p>
      <w:pPr/>
      <w:r>
        <w:rPr>
          <w:lang w:val="fr_FR" w:bidi="fr_FR"/>
        </w:rPr>
      </w:r>
      <w:r>
        <w:rPr>
          <w:lang w:val="fr_FR" w:bidi="fr_FR"/>
        </w:rPr>
        <w:t>Les principaux sacrificateurs n'étaient pas heureux que Pilate ait fait écrire aux soldats romains « Le roi des Juifs » sur le panneau de Jésus. Les principaux sacrificateurs étaient les principaux chefs religieux juifs. Les principaux sacrificateurs voulaient que Pilate change le panneau. Les principaux sacrificateurs savaient qu'ils ne pouvaient pas dire à Pilate d'enlever complètement le signe. Ils voulaient que Pilate mette un nouveau signe qui disait : « Cet homme prétendait être le roi des Juifs ». Les principaux sacrificateurs faisaient référence à Jésus en l'appelant « cet homme » parce qu'ils ne le respectaient pas ou ne croyaient pas en lui. Jésus n'a jamais dit qu'il était le roi des Juifs, mais c'est ce que les principaux sacrificateurs accusaient Jésus d'avoir dit. Pilate répond aux principaux sacrificateurs : « Ce que j'ai écrit, je l'ai écrit ». Pilate refuse de changer le signe.</w:t>
      </w:r>
    </w:p>
    <w:p>
      <w:pPr/>
      <w:r>
        <w:rPr>
          <w:lang w:val="fr_FR" w:bidi="fr_FR"/>
        </w:rPr>
      </w:r>
      <w:r>
        <w:rPr>
          <w:lang w:val="fr_FR" w:bidi="fr_FR"/>
        </w:rPr>
        <w:t>Avant que les soldats ne crucifient Jésus, ils lui enlèvent ses vêtements. Après l'avoir crucifié, ils divisent ses vêtements. Il était normal que les soldats prennent les vêtements du criminel. Les vêtements sont devenus la propriété des soldats qui ont tué le criminel. Les vêtements incluaient probablement une ceinture et des sandales. Les soldats divisent les vêtements de Jésus en quatre parties, une partie pour chacun des quatre soldats. Ils étaient probablement tous les quatre dans le même groupe militaire ensemble. Après avoir divisé les quatre vêtements entre eux, il y avait aussi une tunique. Une tunique était probablement une longue chemise portée sous d'autres vêtements. Les hommes et les femmes portaient des tuniques. La tunique de Jésus était tissée à partir du même morceau de tissu. Une tunique faite d'un seul morceau de tissu était plus précieuse qu'une tunique faite de morceaux de tissu séparés.</w:t>
      </w:r>
    </w:p>
    <w:p>
      <w:pPr/>
      <w:r>
        <w:rPr>
          <w:lang w:val="fr_FR" w:bidi="fr_FR"/>
        </w:rPr>
      </w:r>
      <w:r>
        <w:rPr>
          <w:lang w:val="fr_FR" w:bidi="fr_FR"/>
        </w:rPr>
        <w:t xml:space="preserve">Arrêtez-vous ici et regardez une image d'une </w:t>
      </w:r>
      <w:r>
        <w:rPr>
          <w:lang w:val="fr_FR" w:bidi="fr_FR"/>
        </w:rPr>
        <w:t>tunique</w:t>
      </w:r>
      <w:r>
        <w:rPr>
          <w:lang w:val="fr_FR" w:bidi="fr_FR"/>
        </w:rPr>
        <w:t xml:space="preserve"> en groupe. Mettez cet enregistrement en pause ici.</w:t>
      </w:r>
    </w:p>
    <w:p>
      <w:pPr/>
      <w:r>
        <w:rPr>
          <w:lang w:val="fr_FR" w:bidi="fr_FR"/>
        </w:rPr>
      </w:r>
      <w:r>
        <w:rPr>
          <w:lang w:val="fr_FR" w:bidi="fr_FR"/>
        </w:rPr>
        <w:t>Les soldats décident qu'ils devraient tirer au sort pour la tunique de Jésus parce qu'elle valait plus en un seul morceau que s'ils la déchiraient en quatre morceaux, un pour chacun d'eux. Tirer au sort signifie jeter ou utiliser le tirage au sort pour décider quelque chose. Les soldats ont peut-être utilisé de petites pierres pour décider qui devrait avoir la tunique. Les gens tiraient au sort parce qu'ils croyaient que le tirage au sort révélerait la volonté de leurs dieux. Il y avait une prophétie dans l'Ancien Testament selon laquelle les gens diviseraient les vêtements de Jésus, et qu'ils tireraient au sort pour ses vêtements. Les actions des soldats accomplissent cette prophétie de l'Ancien Testament de diviser les vêtements de Jésus et de tirer au sort pour eux. Jésus était maintenant nu et dépouillé de tous ses biens matériels, même de ses vêtements.</w:t>
      </w:r>
    </w:p>
    <w:p>
      <w:pPr/>
      <w:r>
        <w:rPr>
          <w:lang w:val="fr_FR" w:bidi="fr_FR"/>
        </w:rPr>
      </w:r>
      <w:r>
        <w:rPr>
          <w:lang w:val="fr_FR" w:bidi="fr_FR"/>
        </w:rPr>
        <w:t>Arrêtez-vous ici et discutez de cette question en groupe : quel genre de jeux de hasard ou de tirages au sort existent dans votre culture ? Mettez cet enregistrement en pause ici.</w:t>
      </w:r>
    </w:p>
    <w:p>
      <w:pPr/>
      <w:r>
        <w:rPr>
          <w:lang w:val="fr_FR" w:bidi="fr_FR"/>
        </w:rPr>
      </w:r>
      <w:r>
        <w:rPr>
          <w:lang w:val="fr_FR" w:bidi="fr_FR"/>
        </w:rPr>
        <w:t>Jésus parle ensuite à sa mère et au disciple qu'il aimait pendant qu'il est suspendu sur la croix. Certaines personnes croient que cela faisait partie du processus de mort : Jésus a d'abord perdu ses vêtements, puis Jésus a perdu ses relations les plus proches, et enfin la vie elle-même. Il y avait quatre femmes qui se tenaient près de la croix de Jésus : la mère de Jésus, la sœur de sa mère, une femme nommée Marie qui était la femme de Clopas, et Marie-Madeleine. Certaines personnes croient que la femme nommée Marie, la femme de Clopas, était la même personne que la tante de Jésus. Ceci est cependant peu probable, puisque la mère de Jésus s'appelait aussi Marie. Deux sœurs n'auraient normalement pas le même nom. Marie-Madeleine venait du village de Magdala. Jésus parle à la fois à sa mère et « au disciple qu'il aimait ». Ce disciple était très probablement Jean, qui écrivait ce livre. Jésus n'est pas irrespectueux quand il dit « femme » à sa mère. Il montre du respect, et il prend soin de sa mère parce qu'il est le fils aîné. Il veut que Marie prenne soin de Jean comme son propre fils. De la même manière, Jésus veut que Jean prenne soin de sa mère après sa mort et qu'il soit comme un fils pour la mère de Jésus. « À partir de cette heure-là » signifie qu'à partir de ce moment-là, Jean a accueilli la mère de Jésus dans sa maison et a pris soin d'elle. Jean obéit et prend soin de Marie, la mère de Jésus.</w:t>
      </w:r>
    </w:p>
    <w:p>
      <w:pPr/>
      <w:r>
        <w:rPr>
          <w:lang w:val="fr_FR" w:bidi="fr_FR"/>
        </w:rPr>
      </w:r>
      <w:r>
        <w:rPr>
          <w:lang w:val="fr_FR" w:bidi="fr_FR"/>
        </w:rPr>
        <w:t>Arrêtez-vous ici et discutez de cette question en groupe : décrivez qui se soucie des mères et des pères âgés dans votre culture. Que se passe-t-il si le fils ou la fille meurt avant les parents ? Qui se soucie donc des parents ? Mettez cet enregistrement en pause ici.</w:t>
      </w:r>
    </w:p>
    <w:p>
      <w:pPr/>
      <w:r>
        <w:rPr>
          <w:lang w:val="fr_FR" w:bidi="fr_FR"/>
        </w:rPr>
      </w:r>
      <w:r>
        <w:rPr>
          <w:lang w:val="fr_FR" w:bidi="fr_FR"/>
        </w:rPr>
        <w:t>La dernière étape de la mort se produit ensuite. Jésus savait que toutes choses étaient accomplies, ce qui signifie que Jésus avait achevé tout ce pour quoi Dieu l'avait envoyé dans le monde. Jésus dit ensuite : « J'ai soif ». Certaines personnes croient que Jésus avait soif de l'eau parce qu'il saignait et mourait sous le soleil chaud. D'autres croient que Jésus voulait dire qu'il avait soif de Dieu parce que Jésus était séparé de Dieu pendant qu'il mourait sur la croix. D'autres croient que Jésus parlait de la prophétie dans les Psaumes qui dit : « Quand j'avais soif, ils m'ont offert du vinaigre ». Ces personnes croient que Jésus a dit : « J'ai soif » pour que cette prophétie se réalise. Il y avait une carafe de vin aigre, près de la croix. Le vin aigre était du vin bon marché mélangé avec de l'eau ou du vinaigre, que buvaient les soldats ou les personnes pauvres. Le vin était probablement pour les soldats romains.</w:t>
      </w:r>
    </w:p>
    <w:p>
      <w:pPr/>
      <w:r>
        <w:rPr>
          <w:lang w:val="fr_FR" w:bidi="fr_FR"/>
        </w:rPr>
      </w:r>
      <w:r>
        <w:rPr>
          <w:lang w:val="fr_FR" w:bidi="fr_FR"/>
        </w:rPr>
        <w:t xml:space="preserve">Arrêtez-vous ici et regardez une image d'une </w:t>
      </w:r>
      <w:r>
        <w:rPr>
          <w:b/>
          <w:lang w:val="fr_FR" w:bidi="fr_FR"/>
        </w:rPr>
        <w:t>carafe de vin aigre</w:t>
      </w:r>
      <w:r>
        <w:rPr>
          <w:lang w:val="fr_FR" w:bidi="fr_FR"/>
        </w:rPr>
        <w:t xml:space="preserve"> en groupe. Mettez cet enregistrement en pause ici.</w:t>
      </w:r>
    </w:p>
    <w:p>
      <w:pPr/>
      <w:r>
        <w:rPr>
          <w:lang w:val="fr_FR" w:bidi="fr_FR"/>
        </w:rPr>
      </w:r>
      <w:r>
        <w:rPr>
          <w:lang w:val="fr_FR" w:bidi="fr_FR"/>
        </w:rPr>
        <w:t>Quelqu'un, probablement l'un des soldats, pensait que Jésus avait soif d'eau. Le soldat met une éponge sur une branche d'un buisson d'hysope et l'a trempé dans le vase de vin aigre. L'éponge a absorbé le vin aigre. Le soldat l'a soulevé à la bouche de Jésus pour que Jésus puisse en boire.</w:t>
      </w:r>
    </w:p>
    <w:p>
      <w:pPr/>
      <w:r>
        <w:rPr>
          <w:lang w:val="fr_FR" w:bidi="fr_FR"/>
        </w:rPr>
      </w:r>
      <w:r>
        <w:rPr>
          <w:lang w:val="fr_FR" w:bidi="fr_FR"/>
        </w:rPr>
        <w:t xml:space="preserve">Arrêtez-vous ici et regardez des images d'une </w:t>
      </w:r>
      <w:r>
        <w:rPr>
          <w:lang w:val="fr_FR" w:bidi="fr_FR"/>
        </w:rPr>
        <w:t>éponge</w:t>
      </w:r>
      <w:r>
        <w:rPr>
          <w:lang w:val="fr_FR" w:bidi="fr_FR"/>
        </w:rPr>
        <w:t xml:space="preserve"> et d'une </w:t>
      </w:r>
      <w:r>
        <w:rPr>
          <w:lang w:val="fr_FR" w:bidi="fr_FR"/>
        </w:rPr>
        <w:t>branche d'hysope</w:t>
      </w:r>
      <w:r>
        <w:rPr>
          <w:lang w:val="fr_FR" w:bidi="fr_FR"/>
        </w:rPr>
        <w:t xml:space="preserve"> en groupe. Mettez cet enregistrement en pause ici.</w:t>
      </w:r>
    </w:p>
    <w:p>
      <w:pPr/>
      <w:r>
        <w:rPr>
          <w:lang w:val="fr_FR" w:bidi="fr_FR"/>
        </w:rPr>
      </w:r>
      <w:r>
        <w:rPr>
          <w:lang w:val="fr_FR" w:bidi="fr_FR"/>
        </w:rPr>
        <w:t>Jésus suce une partie du vin de l'éponge. Jésus dit ensuite : « C'est fini ! » Cela signifie que Jésus avait fini de faire tout ce que Dieu l'avait envoyé faire. Jésus s'incline la tête en avant, ce qui pourrait signifier que Jésus était enfin au repos et à la maison. Plus tôt, Jésus avait dit : « Le Fils de l'homme n'a pas d'endroit où incliner sa tête ». Jésus a ensuite rendu son esprit. Cela signifie que Jésus est mort et a permis à son esprit de retourner vers Dieu.</w:t>
      </w:r>
    </w:p>
    <w:p>
      <w:pPr/>
      <w:r>
        <w:rPr>
          <w:lang w:val="fr_FR" w:bidi="fr_FR"/>
        </w:rPr>
      </w:r>
      <w:r>
        <w:rPr>
          <w:lang w:val="fr_FR" w:bidi="fr_FR"/>
        </w:rPr>
        <w:t>Arrêtez-vous ici et discutez de cette question en groupe : comment parlez-vous de la mort dans votre langue et votre culture ? Quelles sont les façons courantes de décrire la mort de quelqu'un ou ce qui lui arrive après sa mort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19.17–30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les soldats romains crucifient Jésus. Pilate leur fait écrire « Jésus le Nazaréen. Roi des Juifs » sur un panneau au-dessus de la croix.</w:t>
      </w:r>
    </w:p>
    <w:p>
      <w:pPr/>
      <w:r>
        <w:rPr>
          <w:lang w:val="fr_FR" w:bidi="fr_FR"/>
        </w:rPr>
      </w:r>
      <w:r>
        <w:rPr>
          <w:b/>
          <w:lang w:val="fr_FR" w:bidi="fr_FR"/>
        </w:rPr>
        <w:t>Dans la deuxième partie :</w:t>
      </w:r>
      <w:r>
        <w:rPr>
          <w:lang w:val="fr_FR" w:bidi="fr_FR"/>
        </w:rPr>
        <w:t xml:space="preserve"> les soldats romains divisent les vêtements de Jésus.</w:t>
      </w:r>
    </w:p>
    <w:p>
      <w:pPr/>
      <w:r>
        <w:rPr>
          <w:lang w:val="fr_FR" w:bidi="fr_FR"/>
        </w:rPr>
      </w:r>
      <w:r>
        <w:rPr>
          <w:b/>
          <w:lang w:val="fr_FR" w:bidi="fr_FR"/>
        </w:rPr>
        <w:t>Dans la troisième partie :</w:t>
      </w:r>
      <w:r>
        <w:rPr>
          <w:lang w:val="fr_FR" w:bidi="fr_FR"/>
        </w:rPr>
        <w:t xml:space="preserve"> Jésus parle au disciple qu'il aime et à sa mère.</w:t>
      </w:r>
    </w:p>
    <w:p>
      <w:pPr/>
      <w:r>
        <w:rPr>
          <w:lang w:val="fr_FR" w:bidi="fr_FR"/>
        </w:rPr>
      </w:r>
      <w:r>
        <w:rPr>
          <w:b/>
          <w:lang w:val="fr_FR" w:bidi="fr_FR"/>
        </w:rPr>
        <w:t>Dans la quatrième partie :</w:t>
      </w:r>
      <w:r>
        <w:rPr>
          <w:lang w:val="fr_FR" w:bidi="fr_FR"/>
        </w:rPr>
        <w:t xml:space="preserve"> Jésus prend sa dernière boisson et il meurt.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Quatre soldats romains</w:t>
      </w:r>
    </w:p>
    <w:p>
      <w:pPr>
        <w:pStyle w:val="ListBullet"/>
        <w:spacing w:line="240" w:lineRule="auto"/>
        <w:ind w:left="720"/>
      </w:pPr>
      <w:r>
        <w:rPr>
          <w:lang w:val="fr_FR" w:bidi="fr_FR"/>
        </w:rPr>
      </w:r>
      <w:r>
        <w:rPr>
          <w:lang w:val="fr_FR" w:bidi="fr_FR"/>
        </w:rPr>
        <w:t>Les deux autres hommes qui ont été crucifiés</w:t>
      </w:r>
    </w:p>
    <w:p>
      <w:pPr>
        <w:pStyle w:val="ListBullet"/>
        <w:spacing w:line="240" w:lineRule="auto"/>
        <w:ind w:left="720"/>
      </w:pPr>
      <w:r>
        <w:rPr>
          <w:lang w:val="fr_FR" w:bidi="fr_FR"/>
        </w:rPr>
      </w:r>
      <w:r>
        <w:rPr>
          <w:lang w:val="fr_FR" w:bidi="fr_FR"/>
        </w:rPr>
        <w:t>Les Juifs et les non-Juifs qui voient les croix</w:t>
      </w:r>
    </w:p>
    <w:p>
      <w:pPr>
        <w:pStyle w:val="ListBullet"/>
        <w:spacing w:line="240" w:lineRule="auto"/>
        <w:ind w:left="720"/>
      </w:pPr>
      <w:r>
        <w:rPr>
          <w:lang w:val="fr_FR" w:bidi="fr_FR"/>
        </w:rPr>
      </w:r>
      <w:r>
        <w:rPr>
          <w:lang w:val="fr_FR" w:bidi="fr_FR"/>
        </w:rPr>
        <w:t>Les principaux sacrificateurs juifs</w:t>
      </w:r>
    </w:p>
    <w:p>
      <w:pPr>
        <w:pStyle w:val="ListBullet"/>
        <w:spacing w:line="240" w:lineRule="auto"/>
        <w:ind w:left="720"/>
      </w:pPr>
      <w:r>
        <w:rPr>
          <w:lang w:val="fr_FR" w:bidi="fr_FR"/>
        </w:rPr>
      </w:r>
      <w:r>
        <w:rPr>
          <w:lang w:val="fr_FR" w:bidi="fr_FR"/>
        </w:rPr>
        <w:t>La mère de Jésus</w:t>
      </w:r>
    </w:p>
    <w:p>
      <w:pPr>
        <w:pStyle w:val="ListBullet"/>
        <w:spacing w:line="240" w:lineRule="auto"/>
        <w:ind w:left="720"/>
      </w:pPr>
      <w:r>
        <w:rPr>
          <w:lang w:val="fr_FR" w:bidi="fr_FR"/>
        </w:rPr>
      </w:r>
      <w:r>
        <w:rPr>
          <w:lang w:val="fr_FR" w:bidi="fr_FR"/>
        </w:rPr>
        <w:t>La sœur de la mère de Jésus</w:t>
      </w:r>
    </w:p>
    <w:p>
      <w:pPr>
        <w:pStyle w:val="ListBullet"/>
        <w:spacing w:line="240" w:lineRule="auto"/>
        <w:ind w:left="720"/>
      </w:pPr>
      <w:r>
        <w:rPr>
          <w:lang w:val="fr_FR" w:bidi="fr_FR"/>
        </w:rPr>
      </w:r>
      <w:r>
        <w:rPr>
          <w:lang w:val="fr_FR" w:bidi="fr_FR"/>
        </w:rPr>
        <w:t>Marie, la femme de Clopas</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Et Jean, le disciple que Jésus aimait</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Pilate livre Jésus aux soldats romains pour qu'il soit crucifié. Rappelez-vous que les soldats et Jésus ont quitté la ville parce que la crucifixion ne pouvait se produire qu'à l'extérieur de la ville. Ils sont allés dans un lieu appelé Golgotha qui ressemblait probablement à une colline arrondie. Rappelez-vous aussi que Jésus portait sa propre croix, et il est probable que Jésus ne portait que la poutre horizontale de la croix.</w:t>
      </w:r>
    </w:p>
    <w:p>
      <w:pPr/>
      <w:r>
        <w:rPr>
          <w:lang w:val="fr_FR" w:bidi="fr_FR"/>
        </w:rPr>
      </w:r>
      <w:r>
        <w:rPr>
          <w:lang w:val="fr_FR" w:bidi="fr_FR"/>
        </w:rPr>
        <w:t xml:space="preserve">Arrêtez-vous ici et regardez une image d'un </w:t>
      </w:r>
      <w:r>
        <w:rPr>
          <w:lang w:val="fr_FR" w:bidi="fr_FR"/>
        </w:rPr>
        <w:t>homme qui porte une poutre de croix</w:t>
      </w:r>
      <w:r>
        <w:rPr>
          <w:lang w:val="fr_FR" w:bidi="fr_FR"/>
        </w:rPr>
        <w:t xml:space="preserve"> en groupe si nécessaire. Mettez cet enregistrement en pause ici.</w:t>
      </w:r>
    </w:p>
    <w:p>
      <w:pPr/>
      <w:r>
        <w:rPr>
          <w:lang w:val="fr_FR" w:bidi="fr_FR"/>
        </w:rPr>
      </w:r>
      <w:r>
        <w:rPr>
          <w:lang w:val="fr_FR" w:bidi="fr_FR"/>
        </w:rPr>
        <w:t>À Golgotha, les soldats crucifient Jésus et deux criminels. Rappelez-vous que c'était probablement une région occupée avec beaucoup de personnes qui passaient par là. Les Romains crucifiaient les gens dans un lieu public pour avertir les autres de ce qui se passe pour ceux qui commettent des crimes graves. Ils clouent Jésus à sa croix, et ils clouent les deux criminels à leur propre croix. Les soldats levent les trois croix, avec Jésus situé entre les deux criminels. Rappelez-vous que les personnes qui étaient crucifiées pouvaient mettre des jours à mourir, et que c'était très douloureux. Il y a peut-être eu un repose-pieds, ou un siège, sur lequel Jésus et les criminels pouvaient soutenir leur corps, et cela les aurait gardés vivants plus longtemps.</w:t>
      </w:r>
    </w:p>
    <w:p>
      <w:pPr/>
      <w:r>
        <w:rPr>
          <w:lang w:val="fr_FR" w:bidi="fr_FR"/>
        </w:rPr>
      </w:r>
      <w:r>
        <w:rPr>
          <w:lang w:val="fr_FR" w:bidi="fr_FR"/>
        </w:rPr>
        <w:t>Il est important de se rappeler que Pilate a dit aux soldats romains d'écrire un signe et de le suspendre sur la croix de Jésus. Le signe disait : « Jésus le Nazaréen, le roi des Juifs ». Rappelez-vous que Jean nous donne des informations supplémentaires que beaucoup de Juifs et de non-Juifs peuvent lire sur le panneau parce que les soldats ont crucifié Jésus dans un lieu public. Le panneau était écrit dans trois langues différentes. Beaucoup de personnes différentes pouvaient donc le lire en entrant dans la ville et en sortant de la ville. Rappelez-vous qu'écrire le crime des criminels sur un panneau comme celui-ci était normal dans une crucifixion.</w:t>
      </w:r>
    </w:p>
    <w:p>
      <w:pPr/>
      <w:r>
        <w:rPr>
          <w:lang w:val="fr_FR" w:bidi="fr_FR"/>
        </w:rPr>
      </w:r>
      <w:r>
        <w:rPr>
          <w:lang w:val="fr_FR" w:bidi="fr_FR"/>
        </w:rPr>
        <w:t>Rappelez-vous que les principaux sacrificateurs étaient contrariés par les paroles sur le panneau sur la croix de Jésus. Les principaux sacrificateurs voulaient que Pilate change le panneau pour qu'il dise : « Cet homme prétendait être le roi des Juifs ». Rappelez-vous que les principaux sacrificateurs ne respectaient pas Jésus, et ils étaient ceux qui voulaient que Jésus meure. Pilate refuse de changer le signe.</w:t>
      </w:r>
    </w:p>
    <w:p>
      <w:pPr/>
      <w:r>
        <w:rPr>
          <w:lang w:val="fr_FR" w:bidi="fr_FR"/>
        </w:rPr>
      </w:r>
      <w:r>
        <w:rPr>
          <w:lang w:val="fr_FR" w:bidi="fr_FR"/>
        </w:rPr>
        <w:t>Dans la deuxième partie, les soldats romains divisent les vêtements de Jésus. Avant de clouer Jésus et les autres criminels sur leurs croix, ils ont enlevé leurs vêtements. Les criminels étaient normalement crucifiés nus. Rappelez-vous que les quatre soldats possédaient maintenant les vêtements de Jésus et des deux criminels parce qu'ils les avaient crucifiés. Les soldats ont pris chacun une partie des vêtements de Jésus, et la tunique de Jésus est restée. Les soldats ne voulaient pas déchirer la tunique parce que c'était un seul morceau de tissu. Ils tirent donc au sort pour la tunique. La tunique était plus précieuse en un seul morceau que s'ils la déchiraient en quatre morceaux séparés. Le passage ne dit pas quel soldat a gagné la tunique. Rappelez-vous aussi que les actions des soldats ont accompli la prophétie de l'Ancien Testament.</w:t>
      </w:r>
    </w:p>
    <w:p>
      <w:pPr/>
      <w:r>
        <w:rPr>
          <w:lang w:val="fr_FR" w:bidi="fr_FR"/>
        </w:rPr>
      </w:r>
      <w:r>
        <w:rPr>
          <w:lang w:val="fr_FR" w:bidi="fr_FR"/>
        </w:rPr>
        <w:t xml:space="preserve">Arrêtez-vous ici et regardez de nouveau une image d'une </w:t>
      </w:r>
      <w:r>
        <w:rPr>
          <w:lang w:val="fr_FR" w:bidi="fr_FR"/>
        </w:rPr>
        <w:t>tunique</w:t>
      </w:r>
      <w:r>
        <w:rPr>
          <w:lang w:val="fr_FR" w:bidi="fr_FR"/>
        </w:rPr>
        <w:t xml:space="preserve"> en groupe si nécessaire. Mettez cet enregistrement en pause ici.</w:t>
      </w:r>
    </w:p>
    <w:p>
      <w:pPr/>
      <w:r>
        <w:rPr>
          <w:lang w:val="fr_FR" w:bidi="fr_FR"/>
        </w:rPr>
      </w:r>
      <w:r>
        <w:rPr>
          <w:lang w:val="fr_FR" w:bidi="fr_FR"/>
        </w:rPr>
        <w:t>Dans la troisième partie, Jésus parle à sa mère et au disciple qu'il aimait. Rappelez-vous qu'il y avait probablement quatre femmes près de la croix : la mère de Jésus, la sœur de la mère de Jésus, une femme nommée Marie qui était la femme de Clopas, et Marie-Madeleine. Rappelez-vous que Jésus est le fils aîné, et que c'était sa responsabilité de prendre soin de sa mère après sa mort. Le disciple que Jésus aimait est très probablement Jean, qui écrit ce livre. Jésus dit à Jean de prendre soin de sa mère. Jésus appelle sa mère « femme », ce qui était une façon respectueuse de parler à une femme à l'époque de Jésus.</w:t>
      </w:r>
    </w:p>
    <w:p>
      <w:pPr/>
      <w:r>
        <w:rPr>
          <w:lang w:val="fr_FR" w:bidi="fr_FR"/>
        </w:rPr>
      </w:r>
      <w:r>
        <w:rPr>
          <w:lang w:val="fr_FR" w:bidi="fr_FR"/>
        </w:rPr>
        <w:t>Arrêtez-vous ici et discutez de cette question en groupe : parlez de comment vous appelez votre mère ou une femme plus âgée que vous connaissez. Quel serait un terme de respect pour eux ? Mettez cet enregistrement en pause ici.</w:t>
      </w:r>
    </w:p>
    <w:p>
      <w:pPr/>
      <w:r>
        <w:rPr>
          <w:lang w:val="fr_FR" w:bidi="fr_FR"/>
        </w:rPr>
      </w:r>
      <w:r>
        <w:rPr>
          <w:lang w:val="fr_FR" w:bidi="fr_FR"/>
        </w:rPr>
        <w:t>Jésus dit à sa mère d'être comme une mère pour Jean. Jean emmène la mère de Jésus dans sa propre maison et prend soin d'elle comme sa propre mère.</w:t>
      </w:r>
    </w:p>
    <w:p>
      <w:pPr/>
      <w:r>
        <w:rPr>
          <w:lang w:val="fr_FR" w:bidi="fr_FR"/>
        </w:rPr>
      </w:r>
      <w:r>
        <w:rPr>
          <w:lang w:val="fr_FR" w:bidi="fr_FR"/>
        </w:rPr>
        <w:t>Dans la quatrième partie, Jésus a terminé toutes les choses que Dieu lui a données à faire. Jésus dit deux dernières choses. Tout d'abord, il dit : « J'ai soif ». Les soldats pensent que Jésus a soif d'eau physique. Ils lui donnent donc du vin aigre. Ils mettent une éponge à l'extrémité d'une branche d'hysope et la trempent dans une carafe de vin aigre qui se trouvait près de la croix. Les soldats ont ensuite levé la branche avec l'éponge dessus pour que Jésus la boive. Rappelez-vous que le vin aigre était du vin bon marché que buvaient généralement les personnes pauvres ou les soldats.</w:t>
      </w:r>
    </w:p>
    <w:p>
      <w:pPr/>
      <w:r>
        <w:rPr>
          <w:lang w:val="fr_FR" w:bidi="fr_FR"/>
        </w:rPr>
      </w:r>
      <w:r>
        <w:rPr>
          <w:lang w:val="fr_FR" w:bidi="fr_FR"/>
        </w:rPr>
        <w:t xml:space="preserve">Arrêtez-vous ici et regardez à nouveau les images d'une </w:t>
      </w:r>
      <w:r>
        <w:rPr>
          <w:b/>
          <w:lang w:val="fr_FR" w:bidi="fr_FR"/>
        </w:rPr>
        <w:t>carafe de vin aigre</w:t>
      </w:r>
      <w:r>
        <w:rPr>
          <w:lang w:val="fr_FR" w:bidi="fr_FR"/>
        </w:rPr>
        <w:t xml:space="preserve">, d'une </w:t>
      </w:r>
      <w:r>
        <w:rPr>
          <w:lang w:val="fr_FR" w:bidi="fr_FR"/>
        </w:rPr>
        <w:t>éponge</w:t>
      </w:r>
      <w:r>
        <w:rPr>
          <w:lang w:val="fr_FR" w:bidi="fr_FR"/>
        </w:rPr>
        <w:t xml:space="preserve"> et d'une </w:t>
      </w:r>
      <w:r>
        <w:rPr>
          <w:lang w:val="fr_FR" w:bidi="fr_FR"/>
        </w:rPr>
        <w:t>branche d'hysope</w:t>
      </w:r>
      <w:r>
        <w:rPr>
          <w:lang w:val="fr_FR" w:bidi="fr_FR"/>
        </w:rPr>
        <w:t xml:space="preserve"> en groupe si nécessaire. Mettez cet enregistrement en pause ici.</w:t>
      </w:r>
    </w:p>
    <w:p>
      <w:pPr/>
      <w:r>
        <w:rPr>
          <w:lang w:val="fr_FR" w:bidi="fr_FR"/>
        </w:rPr>
      </w:r>
      <w:r>
        <w:rPr>
          <w:lang w:val="fr_FR" w:bidi="fr_FR"/>
        </w:rPr>
        <w:t>Après que Jésus ait bu le vin aigre, Jésus dit ses dernières paroles. Il dit : « C'est fini ! » Jésus avait achevé tout ce que Dieu lui avait donné à faire. Rappelez-vous que les actions de Jésus ont fait que les Écritures s'accomplissent. Jésus incline sa tête et rend son esprit. « Rendre son esprit » signifie que Jésus est mort, et que son esprit est retourné à Dieu. Il n'est pas habituel de parler de mourir de cette façon. Cela peut montrer que Jésus avait un choix au sujet du moment où il est mort.</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19.17–30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Quatre soldats romains</w:t>
      </w:r>
    </w:p>
    <w:p>
      <w:pPr>
        <w:pStyle w:val="ListBullet"/>
        <w:spacing w:line="240" w:lineRule="auto"/>
        <w:ind w:left="720"/>
      </w:pPr>
      <w:r>
        <w:rPr>
          <w:lang w:val="fr_FR" w:bidi="fr_FR"/>
        </w:rPr>
      </w:r>
      <w:r>
        <w:rPr>
          <w:lang w:val="fr_FR" w:bidi="fr_FR"/>
        </w:rPr>
        <w:t>Les deux autres hommes qui ont été crucifiés</w:t>
      </w:r>
    </w:p>
    <w:p>
      <w:pPr>
        <w:pStyle w:val="ListBullet"/>
        <w:spacing w:line="240" w:lineRule="auto"/>
        <w:ind w:left="720"/>
      </w:pPr>
      <w:r>
        <w:rPr>
          <w:lang w:val="fr_FR" w:bidi="fr_FR"/>
        </w:rPr>
      </w:r>
      <w:r>
        <w:rPr>
          <w:lang w:val="fr_FR" w:bidi="fr_FR"/>
        </w:rPr>
        <w:t>Les Juifs et les non-Juifs qui voient les croix</w:t>
      </w:r>
    </w:p>
    <w:p>
      <w:pPr>
        <w:pStyle w:val="ListBullet"/>
        <w:spacing w:line="240" w:lineRule="auto"/>
        <w:ind w:left="720"/>
      </w:pPr>
      <w:r>
        <w:rPr>
          <w:lang w:val="fr_FR" w:bidi="fr_FR"/>
        </w:rPr>
      </w:r>
      <w:r>
        <w:rPr>
          <w:lang w:val="fr_FR" w:bidi="fr_FR"/>
        </w:rPr>
        <w:t>Les principaux sacrificateurs juifs</w:t>
      </w:r>
    </w:p>
    <w:p>
      <w:pPr>
        <w:pStyle w:val="ListBullet"/>
        <w:spacing w:line="240" w:lineRule="auto"/>
        <w:ind w:left="720"/>
      </w:pPr>
      <w:r>
        <w:rPr>
          <w:lang w:val="fr_FR" w:bidi="fr_FR"/>
        </w:rPr>
      </w:r>
      <w:r>
        <w:rPr>
          <w:lang w:val="fr_FR" w:bidi="fr_FR"/>
        </w:rPr>
        <w:t>La mère de Jésus</w:t>
      </w:r>
    </w:p>
    <w:p>
      <w:pPr>
        <w:pStyle w:val="ListBullet"/>
        <w:spacing w:line="240" w:lineRule="auto"/>
        <w:ind w:left="720"/>
      </w:pPr>
      <w:r>
        <w:rPr>
          <w:lang w:val="fr_FR" w:bidi="fr_FR"/>
        </w:rPr>
      </w:r>
      <w:r>
        <w:rPr>
          <w:lang w:val="fr_FR" w:bidi="fr_FR"/>
        </w:rPr>
        <w:t>La sœur de la mère de Jésus</w:t>
      </w:r>
    </w:p>
    <w:p>
      <w:pPr>
        <w:pStyle w:val="ListBullet"/>
        <w:spacing w:line="240" w:lineRule="auto"/>
        <w:ind w:left="720"/>
      </w:pPr>
      <w:r>
        <w:rPr>
          <w:lang w:val="fr_FR" w:bidi="fr_FR"/>
        </w:rPr>
      </w:r>
      <w:r>
        <w:rPr>
          <w:lang w:val="fr_FR" w:bidi="fr_FR"/>
        </w:rPr>
        <w:t>Marie, la femme de Clopas</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Et Jean, le disciple que Jésus aimait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Les soldats romains emmènent Jésus pour le crucifier. Jésus porte sa propre croix. Ils vont à l'extérieur de la ville dans un lieu appelé Golgotha.</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La personne pourrait répondre des choses comme : « Dans la douleur à cause du passage à tabac », ou « Déterminé à terminer cette mort que Dieu a commandée », ou « En train de lutter sous le poids de la lourde poutre en bois de la croix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soldats clouent Jésus sur la croix et dressent la croix. Il y a deux criminels avec leurs propres croix, un crucifié de chaque côté de Jésus. Pilate ordonne aux soldats de faire un panneau et de le mettre sur la croix de Jésus. Le panneau dit : « Jésus le Nazaréen, le roi des Juifs ». Le panneau est traduit en trois langues différentes pour que tout le monde puisse le lire et le comprendre. Les trois croix se trouvent dans un lieu public près de la ville de Jérusalem. Les Juifs et les non-Juifs voient donc les croix et le panneau sur la croix de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Juifs et les non-Juifs qui voient les croix : « Que ressentez-vous ? » Les gens pourraient répondre des choses comme : « Je ne veux pas commettre des crimes contre les Romains si c'est là ce qui arrive aux criminels », ou « Je me demande qui était Jésus le Nazaréen », ou « Je ne veux pas regarder les trois hommes qui meurent sur ces croix parce que c'est si sanglant et terrible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principaux sacrificateurs ne sont pas heureux de ce qui est écrit sur le signe de Jésus. Les principaux sacrificateurs essaient de faire en sorte que Pilate change le panneau pour dire : « Cet homme prétendait être le roi des Juifs ». Pilate refuse de changer le panneau.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principaux sacrificateurs : « Que ressentez-vous ? » Les gens pourraient répondre des choses comme : « Choqués que Pilate ait écrit Roi des Juifs sur le panneau de Jésus », ou « Inquiet que les gens méprennent le panneau, parce que Jésus n'est pas vraiment notre roi ! » ou « En colère contre Pilate qui ne fait pas ce que nous voulons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soldats romains se répartissent les vêtements de Jésus. Il y a quatre soldats. Ils prennent donc chacun un morceau des vêtements de Jésus. Ils décident de tirer au sort pour la tunique de Jésus parce qu'elle était faite d'un seul morceau de tissu et est plus précieuse en un seul morceau.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soldats romains : « Que ressentez-vous ? » Les gens pourraient répondre des choses comme : « J'espère gagner la tunique précieuse », ou « J'espère que ces criminels mourront bientôt pour que nous puissions en finir », ou « Heureux de tirer au sort pour avoir quelque chose à faire pendant que les criminels meurent sur leur croix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La mère de Jésus, la sœur de sa mère, une femme nommée Marie qui était la femme de Clopas, et Marie-Madeleine se tiennent toutes les quatre près de la croix. Jean, le disciple que Jésus aime, se tient aussi près de la croix. Jésus parle à sa mère et à Jean. Jésus dit à sa mère de considérer Jean comme son fils. Jésus dit aussi à Jean de considérer sa mère comme sa propre mère. Jean obéit à Jésus et accueille la mère de Jésus dans sa propre maison pour prendre soin d'elle.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mère de Jésus : « Que ressentez-vous ? » La personne pourrait répondre par exemple : « Très triste que mon fils Jésus soit en train de mourir », ou « Je me demande pourquoi Dieu laisse mourir Jésus quand Jésus est le Fils de Dieu », ou « Consolée du fait que Jésus m'ait parlé une dernière fois », ou « Heureuse que Jean prenne soin de moi après la mort de Jésus ».</w:t>
      </w:r>
    </w:p>
    <w:p>
      <w:pPr>
        <w:pStyle w:val="ListBullet"/>
        <w:spacing w:line="240" w:lineRule="auto"/>
        <w:ind w:left="720"/>
      </w:pPr>
      <w:r>
        <w:rPr>
          <w:lang w:val="fr_FR" w:bidi="fr_FR"/>
        </w:rPr>
      </w:r>
      <w:r>
        <w:rPr>
          <w:lang w:val="fr_FR" w:bidi="fr_FR"/>
        </w:rPr>
        <w:t>Demandez aussi à la personne qui joue Jean : « Que ressentez-vous ? » La personne pourrait répondre des choses comme : « Confus quant à la raison pour laquelle Jésus doit mourir », ou « Heureux d'avoir un rôle pour prendre soin de la mère de Jésus », ou « Choqué que Jésus laisse ces soldats le tuer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sait qu'il avait achevé tout ce que Dieu lui avait donné à faire. Jésus dit : « J'ai soif ». L'un des soldats romains met une éponge à l'extrémité d'une branche d'hysope et trempe l'éponge dans une carafe de vin aigre. Le soldat la tient pour que Jésus boive le vin aigre de l'éponge. Après que Jésus ait bu, il dit : « C'est terminé ». Jésus incline ensuite sa tête et rend son esprit, ce qui signifie qu'il meurt.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 » La personne pourrait répondre des choses comme : « Heureux de pouvoir terminer tout ce que Dieu m'a donné à faire », ou « Prêt à mourir », ou « Je rends mon esprit à Dieu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19.17–30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porte sa propre </w:t>
      </w:r>
      <w:r>
        <w:rPr>
          <w:b/>
          <w:lang w:val="fr_FR" w:bidi="fr_FR"/>
        </w:rPr>
        <w:t>croix</w:t>
      </w:r>
      <w:r>
        <w:rPr>
          <w:lang w:val="fr_FR" w:bidi="fr_FR"/>
        </w:rPr>
        <w:t xml:space="preserve">, ou sa </w:t>
      </w:r>
      <w:r>
        <w:rPr>
          <w:b/>
          <w:lang w:val="fr_FR" w:bidi="fr_FR"/>
        </w:rPr>
        <w:t>poutre de croix</w:t>
      </w:r>
      <w:r>
        <w:rPr>
          <w:lang w:val="fr_FR" w:bidi="fr_FR"/>
        </w:rPr>
        <w:t xml:space="preserve">, sur la route vers le lieu où il sera </w:t>
      </w:r>
      <w:r>
        <w:rPr>
          <w:b/>
          <w:lang w:val="fr_FR" w:bidi="fr_FR"/>
        </w:rPr>
        <w:t>crucifié</w:t>
      </w:r>
      <w:r>
        <w:rPr>
          <w:lang w:val="fr_FR" w:bidi="fr_FR"/>
        </w:rPr>
        <w:t xml:space="preserve"> par les soldats romains. </w:t>
      </w:r>
      <w:r>
        <w:rPr>
          <w:b/>
          <w:lang w:val="fr_FR" w:bidi="fr_FR"/>
        </w:rPr>
        <w:t>La crucifixion</w:t>
      </w:r>
      <w:r>
        <w:rPr>
          <w:lang w:val="fr_FR" w:bidi="fr_FR"/>
        </w:rPr>
        <w:t xml:space="preserve"> était la pire forme d'exécution que les soldats romains utilisaient pour les criminels. Utilisez le même mot pour crucifixion que vous avez utilisé dans les passages précédents. Pour plus d'informations sur la </w:t>
      </w:r>
      <w:r>
        <w:rPr>
          <w:lang w:val="fr_FR" w:bidi="fr_FR"/>
        </w:rPr>
        <w:t>crucifixion</w:t>
      </w:r>
      <w:r>
        <w:rPr>
          <w:lang w:val="fr_FR" w:bidi="fr_FR"/>
        </w:rPr>
        <w:t>, référez-vous au Glossaire principal.</w:t>
      </w:r>
    </w:p>
    <w:p>
      <w:pPr/>
      <w:r>
        <w:rPr>
          <w:lang w:val="fr_FR" w:bidi="fr_FR"/>
        </w:rPr>
      </w:r>
      <w:r>
        <w:rPr>
          <w:lang w:val="fr_FR" w:bidi="fr_FR"/>
        </w:rPr>
        <w:t xml:space="preserve">Arrêtez-vous ici et regardez une image d'une </w:t>
      </w:r>
      <w:r>
        <w:rPr>
          <w:lang w:val="fr_FR" w:bidi="fr_FR"/>
        </w:rPr>
        <w:t>croix</w:t>
      </w:r>
      <w:r>
        <w:rPr>
          <w:lang w:val="fr_FR" w:bidi="fr_FR"/>
        </w:rPr>
        <w:t xml:space="preserve"> utilisée pour la crucifixion de nouveau en groupe si nécessaire. Mettez cet enregistrement en pause ici. Arrêtez-vous aussi ici et discutez en groupe du mot ou de l'expression que vous utiliserez pour </w:t>
      </w:r>
      <w:r>
        <w:rPr>
          <w:b/>
          <w:lang w:val="fr_FR" w:bidi="fr_FR"/>
        </w:rPr>
        <w:t>croix</w:t>
      </w:r>
      <w:r>
        <w:rPr>
          <w:lang w:val="fr_FR" w:bidi="fr_FR"/>
        </w:rPr>
        <w:t xml:space="preserve">. Cherchez </w:t>
      </w:r>
      <w:r>
        <w:rPr>
          <w:lang w:val="fr_FR" w:bidi="fr_FR"/>
        </w:rPr>
        <w:t>croix</w:t>
      </w:r>
      <w:r>
        <w:rPr>
          <w:lang w:val="fr_FR" w:bidi="fr_FR"/>
        </w:rPr>
        <w:t xml:space="preserve"> dans le Glossaire principal pour plus d'informations. Mettez cet enregistrement en pause ici.</w:t>
      </w:r>
    </w:p>
    <w:p>
      <w:pPr/>
      <w:r>
        <w:rPr>
          <w:lang w:val="fr_FR" w:bidi="fr_FR"/>
        </w:rPr>
      </w:r>
      <w:r>
        <w:rPr>
          <w:lang w:val="fr_FR" w:bidi="fr_FR"/>
        </w:rPr>
        <w:t xml:space="preserve">Les soldats romains ont emmené Jésus vers le lieu du crâne. C'était le lieu de la crucifixion à l'extérieur de la ville de Jérusalem. Il était probablement appelé le lieu du crâne parce qu'il se trouvait sur une colline qui ressemblait à une tête arrondie. En </w:t>
      </w:r>
      <w:r>
        <w:rPr>
          <w:b/>
          <w:lang w:val="fr_FR" w:bidi="fr_FR"/>
        </w:rPr>
        <w:t>hébreu</w:t>
      </w:r>
      <w:r>
        <w:rPr>
          <w:lang w:val="fr_FR" w:bidi="fr_FR"/>
        </w:rPr>
        <w:t>, ce lieu était appelé Golgotha. L'hébreu était la langue que parlaient les Juifs.</w:t>
      </w:r>
    </w:p>
    <w:p>
      <w:pPr/>
      <w:r>
        <w:rPr>
          <w:lang w:val="fr_FR" w:bidi="fr_FR"/>
        </w:rPr>
      </w:r>
      <w:r>
        <w:rPr>
          <w:lang w:val="fr_FR" w:bidi="fr_FR"/>
        </w:rPr>
        <w:t xml:space="preserve">Arrêtez-vous ici et discutez en groupe du mot ou de l'expression que vous utiliserez pour </w:t>
      </w:r>
      <w:r>
        <w:rPr>
          <w:b/>
          <w:lang w:val="fr_FR" w:bidi="fr_FR"/>
        </w:rPr>
        <w:t>hébreu</w:t>
      </w:r>
      <w:r>
        <w:rPr>
          <w:lang w:val="fr_FR" w:bidi="fr_FR"/>
        </w:rPr>
        <w:t xml:space="preserve">. Reférez-vous à </w:t>
      </w:r>
      <w:r>
        <w:rPr>
          <w:lang w:val="fr_FR" w:bidi="fr_FR"/>
        </w:rPr>
        <w:t>hébreu</w:t>
      </w:r>
      <w:r>
        <w:rPr>
          <w:lang w:val="fr_FR" w:bidi="fr_FR"/>
        </w:rPr>
        <w:t xml:space="preserve"> dans le Glossaire principal pour plus d'informations. Mettez cet enregistrement en pause ici.</w:t>
      </w:r>
    </w:p>
    <w:p>
      <w:pPr/>
      <w:r>
        <w:rPr>
          <w:lang w:val="fr_FR" w:bidi="fr_FR"/>
        </w:rPr>
      </w:r>
      <w:r>
        <w:rPr>
          <w:lang w:val="fr_FR" w:bidi="fr_FR"/>
        </w:rPr>
        <w:t>Les soldats romains ont crucifié Jésus et deux criminels, et ont ensuite suspendu un panneau sur la croix de Jésus. Pilate dit aux soldats romains ce qu'ils devaient écrire sur le panneau. Pilate était le gouverneur romain de toute la région de la Judée. Utilisez le même mot pour Pilate que vous avez utilisé dans les passages précédents.</w:t>
      </w:r>
    </w:p>
    <w:p>
      <w:pPr/>
      <w:r>
        <w:rPr>
          <w:lang w:val="fr_FR" w:bidi="fr_FR"/>
        </w:rPr>
      </w:r>
      <w:r>
        <w:rPr>
          <w:lang w:val="fr_FR" w:bidi="fr_FR"/>
        </w:rPr>
        <w:t>Le panneau dit : « Jésus le Nazaréen, le roi des Juifs ».</w:t>
      </w:r>
    </w:p>
    <w:p>
      <w:pPr/>
      <w:r>
        <w:rPr>
          <w:lang w:val="fr_FR" w:bidi="fr_FR"/>
        </w:rPr>
      </w:r>
      <w:r>
        <w:rPr>
          <w:lang w:val="fr_FR" w:bidi="fr_FR"/>
        </w:rPr>
        <w:t xml:space="preserve">« Le Nazaréen » signifie que Jésus était de </w:t>
      </w:r>
      <w:r>
        <w:rPr>
          <w:b/>
          <w:lang w:val="fr_FR" w:bidi="fr_FR"/>
        </w:rPr>
        <w:t>Nazareth</w:t>
      </w:r>
      <w:r>
        <w:rPr>
          <w:lang w:val="fr_FR" w:bidi="fr_FR"/>
        </w:rPr>
        <w:t xml:space="preserve">. Nazareth était une petite ville dans la région de la Galilée. Utilisez le même mot pour Nazareth que vous avez utilisé dans les passages précédents. Pour plus d'informations sur </w:t>
      </w:r>
      <w:r>
        <w:rPr>
          <w:lang w:val="fr_FR" w:bidi="fr_FR"/>
        </w:rPr>
        <w:t>Nazareth</w:t>
      </w:r>
      <w:r>
        <w:rPr>
          <w:lang w:val="fr_FR" w:bidi="fr_FR"/>
        </w:rPr>
        <w:t>, référez-vous au Glossaire principal.</w:t>
      </w:r>
    </w:p>
    <w:p>
      <w:pPr/>
      <w:r>
        <w:rPr>
          <w:lang w:val="fr_FR" w:bidi="fr_FR"/>
        </w:rPr>
      </w:r>
      <w:r>
        <w:rPr>
          <w:lang w:val="fr_FR" w:bidi="fr_FR"/>
        </w:rPr>
        <w:t xml:space="preserve">Arrêtez-vous ici et regardez une carte qui montre de nouveau </w:t>
      </w:r>
      <w:r>
        <w:rPr>
          <w:lang w:val="fr_FR" w:bidi="fr_FR"/>
        </w:rPr>
        <w:t>Nazareth et Jérusalem</w:t>
      </w:r>
      <w:r>
        <w:rPr>
          <w:lang w:val="fr_FR" w:bidi="fr_FR"/>
        </w:rPr>
        <w:t xml:space="preserve"> en groupe si nécessaire. Mettez cet enregistrement en pause ici.</w:t>
      </w:r>
    </w:p>
    <w:p>
      <w:pPr/>
      <w:r>
        <w:rPr>
          <w:lang w:val="fr_FR" w:bidi="fr_FR"/>
        </w:rPr>
      </w:r>
      <w:r>
        <w:rPr>
          <w:lang w:val="fr_FR" w:bidi="fr_FR"/>
        </w:rPr>
        <w:t xml:space="preserve">Le panneau disait aussi : « </w:t>
      </w:r>
      <w:r>
        <w:rPr>
          <w:b/>
          <w:lang w:val="fr_FR" w:bidi="fr_FR"/>
        </w:rPr>
        <w:t>Roi</w:t>
      </w:r>
      <w:r>
        <w:rPr>
          <w:lang w:val="fr_FR" w:bidi="fr_FR"/>
        </w:rPr>
        <w:t xml:space="preserve"> des Juifs ». Un roi était quelqu'un qui règnait sur une ville ou un territoire. Utilisez le même mot pour roi que vous avez utilisé dans les passages précédents. Pour plus d'informations sur les </w:t>
      </w:r>
      <w:r>
        <w:rPr>
          <w:lang w:val="fr_FR" w:bidi="fr_FR"/>
        </w:rPr>
        <w:t>rois</w:t>
      </w:r>
      <w:r>
        <w:rPr>
          <w:lang w:val="fr_FR" w:bidi="fr_FR"/>
        </w:rPr>
        <w:t>, référez-vous au glossaire principal.</w:t>
      </w:r>
    </w:p>
    <w:p>
      <w:pPr/>
      <w:r>
        <w:rPr>
          <w:lang w:val="fr_FR" w:bidi="fr_FR"/>
        </w:rPr>
      </w:r>
      <w:r>
        <w:rPr>
          <w:lang w:val="fr_FR" w:bidi="fr_FR"/>
        </w:rPr>
        <w:t>Les soldats romains ont écrit trois fois sur le panneau : une fois en hébreu, une fois en latin et une fois en grec. Le latin était la langue que parlaient les Romains. Le grec était la langue que parlaient les Grecs. Toutes les personnes qui passaient devant les croix pouvaient lire le panneau dans leur propre langue.</w:t>
      </w:r>
    </w:p>
    <w:p>
      <w:pPr/>
      <w:r>
        <w:rPr>
          <w:lang w:val="fr_FR" w:bidi="fr_FR"/>
        </w:rPr>
      </w:r>
      <w:r>
        <w:rPr>
          <w:lang w:val="fr_FR" w:bidi="fr_FR"/>
        </w:rPr>
        <w:t xml:space="preserve">Les </w:t>
      </w:r>
      <w:r>
        <w:rPr>
          <w:b/>
          <w:lang w:val="fr_FR" w:bidi="fr_FR"/>
        </w:rPr>
        <w:t>principaux sacrificateurs</w:t>
      </w:r>
      <w:r>
        <w:rPr>
          <w:lang w:val="fr_FR" w:bidi="fr_FR"/>
        </w:rPr>
        <w:t xml:space="preserve"> n'étaient pas heureux de ce que Pilate avait écrit sur le panneau. Les principaux sacrificateurs étaient les chefs religieux juifs, et ils étaient les représentants de Dieu en Israël. Utilisez le même mot pour principaux sacrificateurs que dans les passages précédents. Pour plus d'informations sur les </w:t>
      </w:r>
      <w:r>
        <w:rPr>
          <w:lang w:val="fr_FR" w:bidi="fr_FR"/>
        </w:rPr>
        <w:t>sacrificateurs</w:t>
      </w:r>
      <w:r>
        <w:rPr>
          <w:lang w:val="fr_FR" w:bidi="fr_FR"/>
        </w:rPr>
        <w:t>, référez-vous au Glossaire principal.</w:t>
      </w:r>
    </w:p>
    <w:p>
      <w:pPr/>
      <w:r>
        <w:rPr>
          <w:lang w:val="fr_FR" w:bidi="fr_FR"/>
        </w:rPr>
      </w:r>
      <w:r>
        <w:rPr>
          <w:lang w:val="fr_FR" w:bidi="fr_FR"/>
        </w:rPr>
        <w:t xml:space="preserve">Les soldats romains se répartissent les vêtements de Jésus. Ils servaient le gouverneur romain, Pilate. Les soldats étaient payés pour leur service militaire. Ils ont tiré au sort pour la </w:t>
      </w:r>
      <w:r>
        <w:rPr>
          <w:b/>
          <w:lang w:val="fr_FR" w:bidi="fr_FR"/>
        </w:rPr>
        <w:t>tunique</w:t>
      </w:r>
      <w:r>
        <w:rPr>
          <w:lang w:val="fr_FR" w:bidi="fr_FR"/>
        </w:rPr>
        <w:t xml:space="preserve"> de Jésus parce qu'elle était faite d'un seul morceau de tissu et avait plus de valeur en tant que vêtement unique. Une tunique était une longue chemise portée sous d'autres vêtements. Utilisez le même mot pour tunique que dans les passages précédents. Pour plus d'informations sur les </w:t>
      </w:r>
      <w:r>
        <w:rPr>
          <w:lang w:val="fr_FR" w:bidi="fr_FR"/>
        </w:rPr>
        <w:t>tuniques</w:t>
      </w:r>
      <w:r>
        <w:rPr>
          <w:lang w:val="fr_FR" w:bidi="fr_FR"/>
        </w:rPr>
        <w:t>, référez-vous au Glossaire principal.</w:t>
      </w:r>
    </w:p>
    <w:p>
      <w:pPr/>
      <w:r>
        <w:rPr>
          <w:lang w:val="fr_FR" w:bidi="fr_FR"/>
        </w:rPr>
      </w:r>
      <w:r>
        <w:rPr>
          <w:lang w:val="fr_FR" w:bidi="fr_FR"/>
        </w:rPr>
        <w:t xml:space="preserve">Arrêtez-vous ici et regardez de nouveau une image d'une </w:t>
      </w:r>
      <w:r>
        <w:rPr>
          <w:lang w:val="fr_FR" w:bidi="fr_FR"/>
        </w:rPr>
        <w:t>tunique</w:t>
      </w:r>
      <w:r>
        <w:rPr>
          <w:lang w:val="fr_FR" w:bidi="fr_FR"/>
        </w:rPr>
        <w:t xml:space="preserve"> en groupe si nécessaire. Mettez cet enregistrement en pause ici.</w:t>
      </w:r>
    </w:p>
    <w:p>
      <w:pPr/>
      <w:r>
        <w:rPr>
          <w:lang w:val="fr_FR" w:bidi="fr_FR"/>
        </w:rPr>
      </w:r>
      <w:r>
        <w:rPr>
          <w:b/>
          <w:lang w:val="fr_FR" w:bidi="fr_FR"/>
        </w:rPr>
        <w:t>Tirer au sort</w:t>
      </w:r>
      <w:r>
        <w:rPr>
          <w:lang w:val="fr_FR" w:bidi="fr_FR"/>
        </w:rPr>
        <w:t xml:space="preserve"> signifie utiliser le tirage au sort pour décider quelque chose. Les soldats peuvent avoir utilisé de petites pierres ou des morceaux de poterie brisés pour tirer au sort. Selon la façon dont les pierres atterrissaient ou que la pierre qui avait été choisie, cette personne gagnerait la tunique.</w:t>
      </w:r>
    </w:p>
    <w:p>
      <w:pPr/>
      <w:r>
        <w:rPr>
          <w:lang w:val="fr_FR" w:bidi="fr_FR"/>
        </w:rPr>
      </w:r>
      <w:r>
        <w:rPr>
          <w:lang w:val="fr_FR" w:bidi="fr_FR"/>
        </w:rPr>
        <w:t>Arrêtez-vous ici et discutez du mot ou de l'expression que vous utiliserez pour tirer au sort. Mettez cet enregistrement en pause ici.</w:t>
      </w:r>
    </w:p>
    <w:p>
      <w:pPr/>
      <w:r>
        <w:rPr>
          <w:lang w:val="fr_FR" w:bidi="fr_FR"/>
        </w:rPr>
      </w:r>
      <w:r>
        <w:rPr>
          <w:lang w:val="fr_FR" w:bidi="fr_FR"/>
        </w:rPr>
        <w:t xml:space="preserve">Les soldats tirent au sort pour les vêtements de Jésus pour </w:t>
      </w:r>
      <w:r>
        <w:rPr>
          <w:b/>
          <w:lang w:val="fr_FR" w:bidi="fr_FR"/>
        </w:rPr>
        <w:t>accomplir</w:t>
      </w:r>
      <w:r>
        <w:rPr>
          <w:lang w:val="fr_FR" w:bidi="fr_FR"/>
        </w:rPr>
        <w:t xml:space="preserve"> la prophétie de l'Ancien Testament. Accomplir signifie achever, compléter ou faire en sorte qu'une promesse se réalise.</w:t>
      </w:r>
    </w:p>
    <w:p>
      <w:pPr/>
      <w:r>
        <w:rPr>
          <w:lang w:val="fr_FR" w:bidi="fr_FR"/>
        </w:rPr>
      </w:r>
      <w:r>
        <w:rPr>
          <w:lang w:val="fr_FR" w:bidi="fr_FR"/>
        </w:rPr>
        <w:t>La mère de Jésus se tenait près de la croix. Nous savons que son nom est Marie d'après les autres Évangiles. La sœur de la mère de Jésus était aussi près de la croix. Nous ne connaissons pas son nom. Une autre femme s'appelait aussi Marie, et était la femme d'un homme nommé Clopas. Marie-Madeleine était la quatrième femme qui se tenait près de la croix. Elle venait d'un village appelé Magdala.</w:t>
      </w:r>
    </w:p>
    <w:p>
      <w:pPr/>
      <w:r>
        <w:rPr>
          <w:lang w:val="fr_FR" w:bidi="fr_FR"/>
        </w:rPr>
      </w:r>
      <w:r>
        <w:rPr>
          <w:lang w:val="fr_FR" w:bidi="fr_FR"/>
        </w:rPr>
        <w:t xml:space="preserve">Le disciple que Jésus aimait était aussi près de la croix. Son nom était Jean, et c'est lui qui a écrit ce livre. Il était un ami proche de Jésus. Jésus dit à Jean d'emmener la mère de Jésus dans sa propre </w:t>
      </w:r>
      <w:r>
        <w:rPr>
          <w:b/>
          <w:lang w:val="fr_FR" w:bidi="fr_FR"/>
        </w:rPr>
        <w:t>maisonnée</w:t>
      </w:r>
      <w:r>
        <w:rPr>
          <w:lang w:val="fr_FR" w:bidi="fr_FR"/>
        </w:rPr>
        <w:t xml:space="preserve">. Utilisez le même mot pour maisonnée que vous avez utilisé dans les passages précédents. Pour plus d'informations sur le mot </w:t>
      </w:r>
      <w:r>
        <w:rPr>
          <w:lang w:val="fr_FR" w:bidi="fr_FR"/>
        </w:rPr>
        <w:t>maisonnée</w:t>
      </w:r>
      <w:r>
        <w:rPr>
          <w:lang w:val="fr_FR" w:bidi="fr_FR"/>
        </w:rPr>
        <w:t>, référez-vous au Glossaire principal.</w:t>
      </w:r>
    </w:p>
    <w:p>
      <w:pPr/>
      <w:r>
        <w:rPr>
          <w:lang w:val="fr_FR" w:bidi="fr_FR"/>
        </w:rPr>
      </w:r>
      <w:r>
        <w:rPr>
          <w:lang w:val="fr_FR" w:bidi="fr_FR"/>
        </w:rPr>
        <w:t>Jésus dit : « J'ai soif ». L'un des soldats romains met une éponge à l'extrémité d'une branche d'hysope et trempe l'éponge dans une carafe de vin aigre. Le soldat la tient pour que Jésus boive le vin aigre de l'éponge. Le vin aigre était un vin bon marché. Il se trouvait dans une carafe, sans doute faite d'argile.</w:t>
      </w:r>
    </w:p>
    <w:p>
      <w:pPr/>
      <w:r>
        <w:rPr>
          <w:lang w:val="fr_FR" w:bidi="fr_FR"/>
        </w:rPr>
      </w:r>
      <w:r>
        <w:rPr>
          <w:lang w:val="fr_FR" w:bidi="fr_FR"/>
        </w:rPr>
        <w:t xml:space="preserve">Arrêtez-vous ici et regardez de nouveau une </w:t>
      </w:r>
      <w:r>
        <w:rPr>
          <w:b/>
          <w:lang w:val="fr_FR" w:bidi="fr_FR"/>
        </w:rPr>
        <w:t>image d'une carafe de vin</w:t>
      </w:r>
      <w:r>
        <w:rPr>
          <w:lang w:val="fr_FR" w:bidi="fr_FR"/>
        </w:rPr>
        <w:t xml:space="preserve"> aigre en groupe si nécessaire. Mettez cet enregistrement en pause ici.</w:t>
      </w:r>
    </w:p>
    <w:p>
      <w:pPr/>
      <w:r>
        <w:rPr>
          <w:lang w:val="fr_FR" w:bidi="fr_FR"/>
        </w:rPr>
      </w:r>
      <w:r>
        <w:rPr>
          <w:lang w:val="fr_FR" w:bidi="fr_FR"/>
        </w:rPr>
        <w:t>L'éponge était une création semblable à une plante avec des trous à l'intérieur. L'éponge a absorbé le vin aigre. La branche d'hysope, venait d'une plante commune appelée un buisson d'hysope.</w:t>
      </w:r>
    </w:p>
    <w:p>
      <w:pPr/>
      <w:r>
        <w:rPr>
          <w:lang w:val="fr_FR" w:bidi="fr_FR"/>
        </w:rPr>
      </w:r>
      <w:r>
        <w:rPr>
          <w:lang w:val="fr_FR" w:bidi="fr_FR"/>
        </w:rPr>
        <w:t xml:space="preserve">Arrêtez-vous ici et regardez de nouveau des images d'une </w:t>
      </w:r>
      <w:r>
        <w:rPr>
          <w:lang w:val="fr_FR" w:bidi="fr_FR"/>
        </w:rPr>
        <w:t>éponge</w:t>
      </w:r>
      <w:r>
        <w:rPr>
          <w:lang w:val="fr_FR" w:bidi="fr_FR"/>
        </w:rPr>
        <w:t xml:space="preserve"> et d'une </w:t>
      </w:r>
      <w:r>
        <w:rPr>
          <w:lang w:val="fr_FR" w:bidi="fr_FR"/>
        </w:rPr>
        <w:t>branche d'hysope en groupe</w:t>
      </w:r>
      <w:r>
        <w:rPr>
          <w:lang w:val="fr_FR" w:bidi="fr_FR"/>
        </w:rPr>
        <w:t>. Mettez cet enregistrement en pause ici.</w:t>
      </w:r>
    </w:p>
    <w:p>
      <w:pPr/>
      <w:r>
        <w:rPr>
          <w:lang w:val="fr_FR" w:bidi="fr_FR"/>
        </w:rPr>
      </w:r>
      <w:r>
        <w:rPr>
          <w:lang w:val="fr_FR" w:bidi="fr_FR"/>
        </w:rPr>
        <w:t xml:space="preserve">Jésus dit : « C'est fini ! » Fini signifie que Jésus a achevé tout ce que Dieu l'avait envoyé faire. La dernière chose que Jésus devait faire était de mourir. Jésus a rendu son </w:t>
      </w:r>
      <w:r>
        <w:rPr>
          <w:b/>
          <w:lang w:val="fr_FR" w:bidi="fr_FR"/>
        </w:rPr>
        <w:t>esprit</w:t>
      </w:r>
      <w:r>
        <w:rPr>
          <w:lang w:val="fr_FR" w:bidi="fr_FR"/>
        </w:rPr>
        <w:t xml:space="preserve">, ce qui signifie qu'il est mort. Le mot esprit peut être similaire à une âme. Esprit peut aussi faire référence à la nature spirituelle de Dieu. Utilisez le même mot pour esprit que vous avez utilisé dans les passages précédents. Pour plus d'informations sur le mot </w:t>
      </w:r>
      <w:r>
        <w:rPr>
          <w:lang w:val="fr_FR" w:bidi="fr_FR"/>
        </w:rPr>
        <w:t>esprit</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19:31–42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Jean 19.31–42. Laissez entrer la parole de Dieu dans vos cœurs.</w:t>
      </w:r>
    </w:p>
    <w:p>
      <w:pPr/>
      <w:r>
        <w:rPr>
          <w:lang w:val="fr_FR" w:bidi="fr_FR"/>
        </w:rPr>
      </w:r>
      <w:r>
        <w:rPr>
          <w:lang w:val="fr_FR" w:bidi="fr_FR"/>
        </w:rPr>
        <w:t>Écoutez l'enregistrement de Jean 19.31–42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au sujet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Jean 19.31–42 dans la traduction la plus facile à comprendre.</w:t>
      </w:r>
    </w:p>
    <w:p>
      <w:pPr/>
      <w:r>
        <w:rPr>
          <w:lang w:val="fr_FR" w:bidi="fr_FR"/>
        </w:rPr>
      </w:r>
      <w:r>
        <w:rPr>
          <w:lang w:val="fr_FR" w:bidi="fr_FR"/>
        </w:rPr>
        <w:t>Jésus est arrêté, puis Pilate, le gouverneur romain, envoie Jésus se faire crucifier par des soldats romains. Les soldats crucifient aussi deux autres hommes de chaque côté de Jésus. Les soldats se répartissent les vêtements de Jésus, et Jésus parle à sa mère et au disciple qu'il aime. Jésus dit aussi : « C'est terminé », puis il meurt. Les Juifs demandent maintenant à Pilate de faire briser les jambes des trois hommes sur les croix pour que les hommes meurent plus tôt. Les soldats trouvent que Jésus est déjà mort. Ils ne brisent donc pas les jambes de Jésus. Joseph d'Arimathée et Nicodème sortent le corps de Jésus de la croix et enterrent Jésus dans une nouvelle tombe dans un jardin à proximité.</w:t>
      </w:r>
    </w:p>
    <w:p>
      <w:pPr/>
      <w:r>
        <w:rPr>
          <w:lang w:val="fr_FR" w:bidi="fr_FR"/>
        </w:rPr>
      </w:r>
      <w:r>
        <w:rPr>
          <w:lang w:val="fr_FR" w:bidi="fr_FR"/>
        </w:rPr>
        <w:t>Les Juifs ne voulaient pas que les trois corps des hommes crucifiés restent sur les croix pour le jour du sabbat le jour suivant. Il y a plusieurs raisons pour cela. Tout d'abord, la loi juive disait qu'aucun corps mort ne devrait rester sur un arbre pendant la nuit, sinon cela signifierait une malédiction pour cette personne. Deuxièmement, le sabbat était un jour saint de repos, et c'était le jour après la crucifixion de Jésus. Le vendredi était le jour de préparation au sabbat, et le sabbat commençait au lever du soleil, le vendredi soir. Enfin, ce sabbat était important parce qu'il se trouvait pendant la semaine de la Pâque. La Pâque était une célébration religieuse juive importante.</w:t>
      </w:r>
    </w:p>
    <w:p>
      <w:pPr/>
      <w:r>
        <w:rPr>
          <w:lang w:val="fr_FR" w:bidi="fr_FR"/>
        </w:rPr>
      </w:r>
      <w:r>
        <w:rPr>
          <w:lang w:val="fr_FR" w:bidi="fr_FR"/>
        </w:rPr>
        <w:t>Arrêtez-vous ici et discutez de cette question en groupe : quelles sont les pratiques courantes pour la mort et l'enterrement dans votre culture ? Que se passe-t-il si un corps est laissé à l'extérieur pendant la nuit ? Mettez cet enregistrement en pause ici.</w:t>
      </w:r>
    </w:p>
    <w:p>
      <w:pPr/>
      <w:r>
        <w:rPr>
          <w:lang w:val="fr_FR" w:bidi="fr_FR"/>
        </w:rPr>
      </w:r>
      <w:r>
        <w:rPr>
          <w:lang w:val="fr_FR" w:bidi="fr_FR"/>
        </w:rPr>
        <w:t xml:space="preserve">À cause de toutes ces raisons, les Juifs, c'est-à-dire les chefs juifs, demandent à Pilate, le gouverneur romain, de briser les jambes de Jésus et des deux autres hommes. Les Juifs voulaient que les trois hommes meurent plus rapidement pour que leurs corps puissent être descendus des croix avant le coucher du soleil le vendredi. Normalement, si une personne pouvait pousser sur les clous sur la croix avec ses jambes, elle pourrait rester vivante pendant quelques jours de plus. Avec un support comme les clous ou un siège attaché à la croix, le sang de la personne pouvait continuer à couler plus librement et elle vivrait plus longtemps. Briser leurs jambes avec un grand marteau ou un bâton mettrait fin à l'agonie de la personne mourante. Certaines personnes voyaient donc cela comme un acte de miséricorde. Il n'est pas clair, cependant, que les Juifs pensaient à être miséricordieux. Les personnes qui étaient crucifiées étaient souvent laissées sur les croix pendant que leur corps pourrissait, et étaient ensuite mises dans une tombe commune avec d'autres corps morts. </w:t>
      </w:r>
    </w:p>
    <w:p>
      <w:pPr/>
      <w:r>
        <w:rPr>
          <w:lang w:val="fr_FR" w:bidi="fr_FR"/>
        </w:rPr>
      </w:r>
      <w:r>
        <w:rPr>
          <w:lang w:val="fr_FR" w:bidi="fr_FR"/>
        </w:rPr>
        <w:t>Les soldats romains ont obéi à ce que Pilate leur a dit de faire. Ils ont brisé les jambes des deux autres hommes sur les croix à côté de Jésus. Les soldats voient que Jésus est déjà mort. Ils ne brisent donc pas ses jambes. L'un des soldats transperce le côté de Jésus avec une lance. Une lance est une longue arme avec une pointe de métal tranchante. C'était une arme courante pour un soldat romain. Du sang et de l'eau sortent de Jésus. Le soldat s'attendait probablement à voir du sang, mais l'eau est surprenante. Il aurait pu y avoir à la fois du sang et de l'eau qui sont sortis de Jésus quand le soldat a transpercé le côté de Jésus. Il est aussi possible que le sang et l'eau étaient des symboles pour montrer la vie de Jésus, c'est-à-dire qu'il est l'eau vivante. Nous ne savons pas pourquoi Jean ajoute ce détail du sang et de l'eau qui sortent de Jésus.</w:t>
      </w:r>
    </w:p>
    <w:p>
      <w:pPr/>
      <w:r>
        <w:rPr>
          <w:lang w:val="fr_FR" w:bidi="fr_FR"/>
        </w:rPr>
      </w:r>
      <w:r>
        <w:rPr>
          <w:lang w:val="fr_FR" w:bidi="fr_FR"/>
        </w:rPr>
        <w:t xml:space="preserve">Arrêtez-vous ici et regardez une image d'une </w:t>
      </w:r>
      <w:r>
        <w:rPr>
          <w:lang w:val="fr_FR" w:bidi="fr_FR"/>
        </w:rPr>
        <w:t>lance</w:t>
      </w:r>
      <w:r>
        <w:rPr>
          <w:lang w:val="fr_FR" w:bidi="fr_FR"/>
        </w:rPr>
        <w:t xml:space="preserve"> en groupe. Mettez cet enregistrement en pause ici.</w:t>
      </w:r>
    </w:p>
    <w:p>
      <w:pPr/>
      <w:r>
        <w:rPr>
          <w:lang w:val="fr_FR" w:bidi="fr_FR"/>
        </w:rPr>
      </w:r>
      <w:r>
        <w:rPr>
          <w:lang w:val="fr_FR" w:bidi="fr_FR"/>
        </w:rPr>
        <w:t>La déclaration suivante est probablement dite par Jean, l'auteur de ce livre. Certaines personnes croient que cela aurait pu être l'un des soldats romains qui a témoigné avoir vu Jésus mourir et la lance mise dans le côté de Jésus. Cela est possible puisqu'il y a un centurion romain dans Marc qui dit que Jésus est le « Fils de Dieu ». Cependant, il est préférable de laisser ce témoignage anonyme. Un témoignage, c'est dire ce que quelqu'un a vu. La raison du témoignage est pour que les lecteurs du livre de Jean croient en Jésus. Dans la langue d'origine, il n'est pas clair si ce témoignage est destiné à aider les croyants actuels à renforcer leur foi en Jésus, ou si le témoignage est pour aider les autres personnes à croire et à faire confiance à Jésus pour la première fois. Quoi qu'il en soit, la personne qui donne le témoignage veut que les lecteurs sachent que Jésus est vraiment mort, et qu'il s'agit d'un rapport précis de ce qui s'est passé.</w:t>
      </w:r>
    </w:p>
    <w:p>
      <w:pPr/>
      <w:r>
        <w:rPr>
          <w:lang w:val="fr_FR" w:bidi="fr_FR"/>
        </w:rPr>
      </w:r>
      <w:r>
        <w:rPr>
          <w:lang w:val="fr_FR" w:bidi="fr_FR"/>
        </w:rPr>
        <w:t>« Ces choses » (Jésus qui meurt et le soldat romain qui met la lance dans le côté de Jésus) sont arrivées pour accomplir les Écritures, c'est-à-dire pour que ces Écritures de l'Ancien Testament s'accomplissent. La première référence aux Écritures vient probablement de l'Exode, qui dit de ne pas briser les os des agneaux de la Pâque. Jésus est mort le jour avant la Pâque. Il est donc possible que Jésus soit comme l'agneau de la Pâque dans ce verset. Les soldats n'ont brisé aucun des os de Jésus, ce qui accomplit les Écritures. Il est aussi possible que les Écritures viennent des Psaumes, qui disent qu'aucun des os de l'homme juste ne sera brisé.</w:t>
      </w:r>
    </w:p>
    <w:p>
      <w:pPr/>
      <w:r>
        <w:rPr>
          <w:lang w:val="fr_FR" w:bidi="fr_FR"/>
        </w:rPr>
      </w:r>
      <w:r>
        <w:rPr>
          <w:lang w:val="fr_FR" w:bidi="fr_FR"/>
        </w:rPr>
        <w:t>Le deuxième verset est : « Ils regarderont celui qu'ils ont transpercé ». Cette Écriture venait du livre du prophète Zacharie, et les gens pouvaient lire ce verset. « Percer » signifie poignarder quelque chose en y mettant un objet tranchant. Les gens pouvaient voir les soldats poignarder le côté de Jésus avec la lance. Cette Écriture de l'Ancien Testament s'est donc réalisée.</w:t>
      </w:r>
    </w:p>
    <w:p>
      <w:pPr/>
      <w:r>
        <w:rPr>
          <w:lang w:val="fr_FR" w:bidi="fr_FR"/>
        </w:rPr>
      </w:r>
      <w:r>
        <w:rPr>
          <w:lang w:val="fr_FR" w:bidi="fr_FR"/>
        </w:rPr>
        <w:t>Après cela, Joseph demande à Pilate s'il pouvait venir et enlever le corps de Jésus de la croix pour qu'il puisse enterrer le corps de Jésus. Joseph venait de la ville d'Arimathée, et il était un disciple de Jésus. Arimathée était probablement une ville en Judée, mais les gens ne savent pas exactement où elle se trouvait. Joseph était l'un des fonctionnaires juifs, mais il n'a pas dit aux Juifs publiquement qu'il suivait Jésus. Joseph avait probablement peur que si les Juifs savaient que Joseph était le disciple de Jésus, les chefs religieux feraient perdre à Joseph sa position de fonctionnaire religieux. Pilate donne la permission à Joseph, ce qui était inhabituel. Pilate n'aurait normalement pas donné à quelqu'un la permission pour un enterrement spécial comme celui-ci. Joseph est venu pour prendre le corps de Jésus pour qu'il puisse l'enterrer. Joseph portait probablement le corps de Jésus sur un tapis ou quelque chose d'autre qui pourrait être utilisé pour porter un corps.</w:t>
      </w:r>
    </w:p>
    <w:p>
      <w:pPr/>
      <w:r>
        <w:rPr>
          <w:lang w:val="fr_FR" w:bidi="fr_FR"/>
        </w:rPr>
      </w:r>
      <w:r>
        <w:rPr>
          <w:lang w:val="fr_FR" w:bidi="fr_FR"/>
        </w:rPr>
        <w:t>Arrêtez-vous ici et discutez de cette question en groupe : parlez des coutumes funéraires dans votre culture. Comment les gens enterrent-ils leurs morts ? Qu'utilisent-ils pour prévenir les mauvaises odeurs ? Où les gens enterrent-ils leurs morts ? Mettez cet enregistrement en pause ici.</w:t>
      </w:r>
    </w:p>
    <w:p>
      <w:pPr/>
      <w:r>
        <w:rPr>
          <w:lang w:val="fr_FR" w:bidi="fr_FR"/>
        </w:rPr>
      </w:r>
      <w:r>
        <w:rPr>
          <w:lang w:val="fr_FR" w:bidi="fr_FR"/>
        </w:rPr>
        <w:t>Nicodème est aussi venu pour aider à descendre le corps de Jésus et à l'enterrer. Nicodème était le même homme qui est venu vers Jésus la nuit pour parler à Jésus. Nicodème était aussi l'un des fonctionnaires religieux juifs. Nicodème a apporté un mélange de myrrhe et d'aloès pour le mettre sur le corps de Jésus. La myrrhe était une substance collante d'un buisson, et elle était transformée en poudre. C'était un produit très cher. L'aloès était probablement une poudre faite d'un arbre de santal. La myrrhe et l'aloès étaient tous deux des épices à la bonne odeur utilisées pour cacher les mauvaises odeurs d'un corps mort. Il est possible que ces épices aient été mélangées à de l'huile.</w:t>
      </w:r>
    </w:p>
    <w:p>
      <w:pPr/>
      <w:r>
        <w:rPr>
          <w:lang w:val="fr_FR" w:bidi="fr_FR"/>
        </w:rPr>
      </w:r>
      <w:r>
        <w:rPr>
          <w:lang w:val="fr_FR" w:bidi="fr_FR"/>
        </w:rPr>
        <w:t xml:space="preserve">Arrêtez-vous ici et regardez des images d'un </w:t>
      </w:r>
      <w:r>
        <w:rPr>
          <w:lang w:val="fr_FR" w:bidi="fr_FR"/>
        </w:rPr>
        <w:t>arbre en bois de santal</w:t>
      </w:r>
      <w:r>
        <w:rPr>
          <w:lang w:val="fr_FR" w:bidi="fr_FR"/>
        </w:rPr>
        <w:t xml:space="preserve"> et d'un </w:t>
      </w:r>
      <w:r>
        <w:rPr>
          <w:lang w:val="fr_FR" w:bidi="fr_FR"/>
        </w:rPr>
        <w:t>buisson de myrrhe</w:t>
      </w:r>
      <w:r>
        <w:rPr>
          <w:lang w:val="fr_FR" w:bidi="fr_FR"/>
        </w:rPr>
        <w:t xml:space="preserve"> en groupe. Mettez cet enregistrement en pause ici.</w:t>
      </w:r>
    </w:p>
    <w:p>
      <w:pPr/>
      <w:r>
        <w:rPr>
          <w:lang w:val="fr_FR" w:bidi="fr_FR"/>
        </w:rPr>
      </w:r>
      <w:r>
        <w:rPr>
          <w:lang w:val="fr_FR" w:bidi="fr_FR"/>
        </w:rPr>
        <w:t>Nicodème avait environ 30 kg d'épices, ce qui était assez d'épices pour enterrer une personne riche. Nicodème était riche et avait probablement des serviteurs pour l'aider à porter les épices. Nicodème et Joseph enveloppent le corps de Jésus dans des linges en lin avec des épices autour du corps. Le tissu de lin était blanc et précieux. C'était la façon normale pour les Juifs d'enterrer leurs morts, mais la quantité d'épices était plus grande que d'habitude.</w:t>
      </w:r>
    </w:p>
    <w:p>
      <w:pPr/>
      <w:r>
        <w:rPr>
          <w:lang w:val="fr_FR" w:bidi="fr_FR"/>
        </w:rPr>
      </w:r>
      <w:r>
        <w:rPr>
          <w:lang w:val="fr_FR" w:bidi="fr_FR"/>
        </w:rPr>
        <w:t xml:space="preserve">Arrêtez-vous ici et regardez une image de </w:t>
      </w:r>
      <w:r>
        <w:rPr>
          <w:b/>
          <w:lang w:val="fr_FR" w:bidi="fr_FR"/>
        </w:rPr>
        <w:t>tissus en lin</w:t>
      </w:r>
      <w:r>
        <w:rPr>
          <w:lang w:val="fr_FR" w:bidi="fr_FR"/>
        </w:rPr>
        <w:t xml:space="preserve"> en groupe. Mettez cet enregistrement en pause ici.</w:t>
      </w:r>
    </w:p>
    <w:p>
      <w:pPr/>
      <w:r>
        <w:rPr>
          <w:lang w:val="fr_FR" w:bidi="fr_FR"/>
        </w:rPr>
      </w:r>
      <w:r>
        <w:rPr>
          <w:lang w:val="fr_FR" w:bidi="fr_FR"/>
        </w:rPr>
        <w:t>Joseph et Nicodème couchent le corps de Jésus dans une tombe près de l'endroit où Jésus a été crucifié. La tombe se trouvait dans un jardin. Ils ont choisi cette tombe parce qu'elle était à proximité et qu'ils n'avaient pas beaucoup de temps avant le coucher du soleil et le début du sabbat. La tombe était probablement comme une grotte creusée sur le flanc de la colline. Il y avait une grande pierre devant la tombe pour protéger le corps dans la tombe. Personne d'autre n'avait jamais été enterré dans cette tombe. En règle générale, les Juifs mettaient un corps mort dans une tombe, et après que le corps ait pourri, ils mettaient les os dans une boîte dans la tombe. Ils mettent ensuite un autre corps mort dans la tombe. Dans la tombe de Jésus, il n'y avait pas d'autres corps dans la tombe, et elle n'avait jamais été utilisée auparavant.</w:t>
      </w:r>
    </w:p>
    <w:p>
      <w:pPr/>
      <w:r>
        <w:rPr>
          <w:lang w:val="fr_FR" w:bidi="fr_FR"/>
        </w:rPr>
      </w:r>
      <w:r>
        <w:rPr>
          <w:lang w:val="fr_FR" w:bidi="fr_FR"/>
        </w:rPr>
        <w:t xml:space="preserve">Arrêtez-vous ici et regardez une image d'une </w:t>
      </w:r>
      <w:r>
        <w:rPr>
          <w:lang w:val="fr_FR" w:bidi="fr_FR"/>
        </w:rPr>
        <w:t>tombe avec une grande pierre devant elle</w:t>
      </w:r>
      <w:r>
        <w:rPr>
          <w:lang w:val="fr_FR" w:bidi="fr_FR"/>
        </w:rPr>
        <w:t xml:space="preserve"> en groupe.</w:t>
      </w:r>
    </w:p>
    <w:p>
      <w:pPr/>
      <w:r>
        <w:rPr>
          <w:lang w:val="fr_FR" w:bidi="fr_FR"/>
        </w:rPr>
      </w:r>
      <w:r>
        <w:rPr>
          <w:lang w:val="fr_FR" w:bidi="fr_FR"/>
        </w:rPr>
        <w:t>Les soldats ont brisé les jambes des deux criminels crucifiés de chaque côté de Jésus, et ces criminels sont ensuite morts à un moment donné. Nous ne savons pas exactement ce qui est arrivé à leur corps après cela, mais il est probable que quelqu'un soit venu pour enlever leur corps. C'est ce que les Juifs ont demandé à Pilate au début de ce passage. Il est possible qu'ils aient été enterrés dans une tombe commune avec d'autres criminels.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Jean 19.31–42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les soldats brisent les jambes des deux criminels crucifiés à côté de Jésus. Les soldats transpercent le côté de Jésus avec une lance au lieu de briser ses jambes.</w:t>
      </w:r>
    </w:p>
    <w:p>
      <w:pPr/>
      <w:r>
        <w:rPr>
          <w:lang w:val="fr_FR" w:bidi="fr_FR"/>
        </w:rPr>
      </w:r>
      <w:r>
        <w:rPr>
          <w:b/>
          <w:lang w:val="fr_FR" w:bidi="fr_FR"/>
        </w:rPr>
        <w:t>Dans la deuxième partie :</w:t>
      </w:r>
      <w:r>
        <w:rPr>
          <w:lang w:val="fr_FR" w:bidi="fr_FR"/>
        </w:rPr>
        <w:t xml:space="preserve"> Joseph vient vers Pilate pour demander la permission d'enterrer le corps de Jésus. Pilate accorde la permission à Joseph.</w:t>
      </w:r>
    </w:p>
    <w:p>
      <w:pPr/>
      <w:r>
        <w:rPr>
          <w:lang w:val="fr_FR" w:bidi="fr_FR"/>
        </w:rPr>
      </w:r>
      <w:r>
        <w:rPr>
          <w:b/>
          <w:lang w:val="fr_FR" w:bidi="fr_FR"/>
        </w:rPr>
        <w:t>Dans la troisième partie :</w:t>
      </w:r>
      <w:r>
        <w:rPr>
          <w:lang w:val="fr_FR" w:bidi="fr_FR"/>
        </w:rPr>
        <w:t xml:space="preserve"> Joseph d'Arimathée et Nicodème viennent pour prendre le corps de Jésus pour l'enterrer. Ils préparent le corps pour l'enterrement et enterrent ensuite Jésus dans une nouvelle tombe dans un jardin à proximité.</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Juifs, c'est-à-dire les chefs juifs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Les deux autres hommes qui ont été crucifiés</w:t>
      </w:r>
    </w:p>
    <w:p>
      <w:pPr>
        <w:pStyle w:val="ListBullet"/>
        <w:spacing w:line="240" w:lineRule="auto"/>
        <w:ind w:left="720"/>
      </w:pPr>
      <w:r>
        <w:rPr>
          <w:lang w:val="fr_FR" w:bidi="fr_FR"/>
        </w:rPr>
      </w:r>
      <w:r>
        <w:rPr>
          <w:lang w:val="fr_FR" w:bidi="fr_FR"/>
        </w:rPr>
        <w:t>Celui qui a témoigné de ces choses</w:t>
      </w:r>
    </w:p>
    <w:p>
      <w:pPr>
        <w:pStyle w:val="ListBullet"/>
        <w:spacing w:line="240" w:lineRule="auto"/>
        <w:ind w:left="720"/>
      </w:pPr>
      <w:r>
        <w:rPr>
          <w:lang w:val="fr_FR" w:bidi="fr_FR"/>
        </w:rPr>
      </w:r>
      <w:r>
        <w:rPr>
          <w:lang w:val="fr_FR" w:bidi="fr_FR"/>
        </w:rPr>
        <w:t>Joseph d'Arimathie</w:t>
      </w:r>
    </w:p>
    <w:p>
      <w:pPr>
        <w:pStyle w:val="ListBullet"/>
        <w:spacing w:line="240" w:lineRule="auto"/>
        <w:ind w:left="720"/>
      </w:pPr>
      <w:r>
        <w:rPr>
          <w:lang w:val="fr_FR" w:bidi="fr_FR"/>
        </w:rPr>
      </w:r>
      <w:r>
        <w:rPr>
          <w:lang w:val="fr_FR" w:bidi="fr_FR"/>
        </w:rPr>
        <w:t>Et Nicodème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les Juifs demandent à Pilate de briser les jambes des trois hommes sur les croix. Rappelez-vous que briser leurs jambes les ferait mourir plus rapidement, et leur corps pourrait ensuite être enlevé des croix. Rappelez-vous aussi que les Juifs ne pensaient probablement pas à mettre fin à l'agonie des hommes sur les croix. Les Juifs voulaient éviter d'enfreindre leurs lois sur le fait de laisser un corps sur un arbre pendant la nuit. Ils voulaient aussi que les corps soient ôtés avant le sabbat, qui commençait au coucher du soleil. Le sabbat était un sabbat spécial parce que c'était aussi la semaine de la Pâque. Rappelez-vous que Jésus est mort un vendredi, et qu'il était probablement maintenant vendredi après-midi.</w:t>
      </w:r>
    </w:p>
    <w:p>
      <w:pPr/>
      <w:r>
        <w:rPr>
          <w:lang w:val="fr_FR" w:bidi="fr_FR"/>
        </w:rPr>
      </w:r>
      <w:r>
        <w:rPr>
          <w:lang w:val="fr_FR" w:bidi="fr_FR"/>
        </w:rPr>
        <w:t>Rappelez-vous que les soldats sont venus et ont brisé les jambes des deux hommes de chaque côté de Jésus. Il n'est pas clair pourquoi les soldats ont choisi de commencer avec les deux autres hommes pour en venir ensuite à Jésus en dernier pour briser ses jambes. Ils ont probablement utilisé un grand marteau ou un bâton. Le passage ne dit pas spécifiquement que Pilate a dit aux soldats de le faire, mais il est clair que les soldats ont obéi aux ordres de Pilate de briser les jambes des hommes. Rappelez-vous que quand les soldats sont venus vers Jésus, ils ont vu que Jésus était déjà mort. Ils n'ont pas brisé ses jambes parce qu'il n'était pas nécessaire de hâter la mort de Jésus. Au lieu de briser les jambes de Jésus, un soldat met une lance dans le côté de Jésus. Il est possible que le soldat ait fait cela pour s'assurer que Jésus était vraiment mort. Rappelez-vous que du sang et de l'eau sont sortis du côté de Jésus. L'eau pourrait être de l'eau physique, ou l'eau pourrait représenter l'eau vivante dont Jésus avait parlé. Rappelez-vous qu'il est certain que Jésus était mort.</w:t>
      </w:r>
    </w:p>
    <w:p>
      <w:pPr/>
      <w:r>
        <w:rPr>
          <w:lang w:val="fr_FR" w:bidi="fr_FR"/>
        </w:rPr>
      </w:r>
      <w:r>
        <w:rPr>
          <w:lang w:val="fr_FR" w:bidi="fr_FR"/>
        </w:rPr>
        <w:t xml:space="preserve">Arrêtez-vous ici et regardez de nouveau une image d'une </w:t>
      </w:r>
      <w:r>
        <w:rPr>
          <w:lang w:val="fr_FR" w:bidi="fr_FR"/>
        </w:rPr>
        <w:t>lance</w:t>
      </w:r>
      <w:r>
        <w:rPr>
          <w:lang w:val="fr_FR" w:bidi="fr_FR"/>
        </w:rPr>
        <w:t xml:space="preserve"> en groupe si nécessaire. Mettez cet enregistrement en pause ici.</w:t>
      </w:r>
    </w:p>
    <w:p>
      <w:pPr/>
      <w:r>
        <w:rPr>
          <w:lang w:val="fr_FR" w:bidi="fr_FR"/>
        </w:rPr>
      </w:r>
      <w:r>
        <w:rPr>
          <w:lang w:val="fr_FR" w:bidi="fr_FR"/>
        </w:rPr>
        <w:t>Il est important de se rappeler que la déclaration suivante n'est pas une partie de l'action de la scène. C'est une déclaration qui dit que la personne qui a vu ces choses se produire rend compte d'un témoignage vrai et précis de ce qui s'est passé. Il est aussi important que la raison de ce témoignage était pour que les personnes qui l'entendent croient en Jésus. Rappelez-vous qu'il est probable que Jean, l'auteur de ce livre, ait été celui qui donne ce témoignage. Il est toutefois préférable de ne pas dire qui donne le témoignage.</w:t>
      </w:r>
    </w:p>
    <w:p>
      <w:pPr/>
      <w:r>
        <w:rPr>
          <w:lang w:val="fr_FR" w:bidi="fr_FR"/>
        </w:rPr>
      </w:r>
      <w:r>
        <w:rPr>
          <w:lang w:val="fr_FR" w:bidi="fr_FR"/>
        </w:rPr>
        <w:t>Arrêtez-vous ici et discutez de cette question en groupe : comment introduirez-vous cette déclaration dans votre langue ? Quelle est la façon la plus naturelle de parler d'un témoignage d'événements qui se sont produits ? Mettez cet enregistrement en pause ici.</w:t>
      </w:r>
    </w:p>
    <w:p>
      <w:pPr/>
      <w:r>
        <w:rPr>
          <w:lang w:val="fr_FR" w:bidi="fr_FR"/>
        </w:rPr>
      </w:r>
      <w:r>
        <w:rPr>
          <w:lang w:val="fr_FR" w:bidi="fr_FR"/>
        </w:rPr>
        <w:t>Les deux dernières déclarations dans cette partie sont aussi des commentaires sur ce qui s'est passé quand les soldats ont brisé les jambes des deux hommes et ont transpercé le côté de Jésus avec une lance. Rappelez-vous qu'il y a deux prophéties de l'Ancien Testament. Les actions qui se sont produites après la mort de Jésus accomplissent ces deux prophéties. La première est « Aucun de ses os ne sera brisé ». Rappelez-vous que cela vient peut-être de la prophétie qui dit de ne pas briser les os des agneaux de la Pâque. Jésus est comme l'agneau de la Pâque quand il meurt sur la croix pendant la semaine de la Pâque. Il est aussi possible que cette prophétie vienne des Psaumes qui dit qu'aucun des os de l'homme juste ne sera brisé.</w:t>
      </w:r>
    </w:p>
    <w:p>
      <w:pPr/>
      <w:r>
        <w:rPr>
          <w:lang w:val="fr_FR" w:bidi="fr_FR"/>
        </w:rPr>
      </w:r>
      <w:r>
        <w:rPr>
          <w:lang w:val="fr_FR" w:bidi="fr_FR"/>
        </w:rPr>
        <w:t>Rappelez-vous que la deuxième déclaration est un autre commandement de l'Ancien Testament. Il dit : « Ils regarderont celui qu'ils ont transpercé ». Rappelez-vous que cela vient du livre du prophète Zacharie dans l'Ancien Testament. Quand le soldat a percé le côté de Jésus avec sa lance, cela a fait que cette prophétie dans Zacharie s'est réalisée.</w:t>
      </w:r>
    </w:p>
    <w:p>
      <w:pPr/>
      <w:r>
        <w:rPr>
          <w:lang w:val="fr_FR" w:bidi="fr_FR"/>
        </w:rPr>
      </w:r>
      <w:r>
        <w:rPr>
          <w:lang w:val="fr_FR" w:bidi="fr_FR"/>
        </w:rPr>
        <w:t>Dans la deuxième partie, Joseph vient vers Pilate pour demander la permission d'enterrer le corps de Jésus. Rappelez-vous qu'il était inhabituel pour Pilate de donner à quelqu'un la permission d'enterrer quelqu'un de cette façon. Rappelez-vous que Joseph venait de la ville d'Arimathée, et qu'il était un fonctionnaire religieux juif. Joseph est un disciple de Jésus, mais il n'en parle pas aux gens parce qu'il a peur des Juifs. Rappelez-vous qu'il pouvait avoir peur de perdre sa position avec les chefs religieux. Joseph voulait prendre soin du corps de Jésus, et c'est pourquoi il demande la permission à Pilate.</w:t>
      </w:r>
    </w:p>
    <w:p>
      <w:pPr/>
      <w:r>
        <w:rPr>
          <w:lang w:val="fr_FR" w:bidi="fr_FR"/>
        </w:rPr>
      </w:r>
      <w:r>
        <w:rPr>
          <w:lang w:val="fr_FR" w:bidi="fr_FR"/>
        </w:rPr>
        <w:t>Dans la troisième partie, Joseph d'Arimathée et Nicodème viennent pour prendre le corps de Jésus pour l'enterrer. Rappelez-vous que le passage ne dit pas ce qui est arrivé aux corps des deux autres hommes sur les croix à côté de Jésus. Quand les Juifs demandaient à Pilate de briser les jambes de Jésus et des deux hommes à côté de Jésus, les Juifs ne pensaient très probablement qu'au sabbat à venir et au besoin de garder les lois religieuses.</w:t>
      </w:r>
    </w:p>
    <w:p>
      <w:pPr/>
      <w:r>
        <w:rPr>
          <w:lang w:val="fr_FR" w:bidi="fr_FR"/>
        </w:rPr>
      </w:r>
      <w:r>
        <w:rPr>
          <w:lang w:val="fr_FR" w:bidi="fr_FR"/>
        </w:rPr>
        <w:t>Nicodème était aussi avec Joseph. Rappelez-vous que c'était le même Nicodème qui était venu pour parler à Jésus la nuit. Nicodème était aussi un fonctionnaire religieux juif, et il était probablement riche. Il a apporté environ 30 kg d'épices pour préparer le corps de Jésus à l'enterrement. Les épices étaient de la myrrhe et de l'aloès, et sentaient bon. Rappelez-vous que la quantité d'épices était beaucoup plus que d'habitude pour un enterrement normal. Nicodème préparait Jésus à l'enterrement comme s'il était un roi. Rappelez-vous que Nicodème et Joseph ont enveloppé le corps de Jésus avec des linges en lin et les épices. C'était la façon dont les Juifs préparaient un corps pour l'enterrement.</w:t>
      </w:r>
    </w:p>
    <w:p>
      <w:pPr/>
      <w:r>
        <w:rPr>
          <w:lang w:val="fr_FR" w:bidi="fr_FR"/>
        </w:rPr>
      </w:r>
      <w:r>
        <w:rPr>
          <w:lang w:val="fr_FR" w:bidi="fr_FR"/>
        </w:rPr>
        <w:t xml:space="preserve">Arrêtez-vous ici et regardez à nouveau une image de </w:t>
      </w:r>
      <w:r>
        <w:rPr>
          <w:b/>
          <w:lang w:val="fr_FR" w:bidi="fr_FR"/>
        </w:rPr>
        <w:t>tissus en lin</w:t>
      </w:r>
      <w:r>
        <w:rPr>
          <w:lang w:val="fr_FR" w:bidi="fr_FR"/>
        </w:rPr>
        <w:t xml:space="preserve"> en groupe si nécessaire. Mettez cet enregistrement en pause ici.</w:t>
      </w:r>
    </w:p>
    <w:p>
      <w:pPr/>
      <w:r>
        <w:rPr>
          <w:lang w:val="fr_FR" w:bidi="fr_FR"/>
        </w:rPr>
      </w:r>
      <w:r>
        <w:rPr>
          <w:lang w:val="fr_FR" w:bidi="fr_FR"/>
        </w:rPr>
        <w:t>Après que Nicodème et Joseph aient fini d'envelopper le corps de Jésus, ils l'ont déposé dans une nouvelle tombe. La tombe était probablement une grotte creusée dans une colline. C'était dans un jardin près de l'endroit où Jésus a été crucifié. Rappelez-vous qu'ils ont probablement enterré Jésus dans cette tombe parce qu'elle était à proximité et qu'il n'y avait pas beaucoup de temps avant le coucher du soleil. Rappelez-vous aussi que c'était une nouvelle tombe, et que personne n'y avait été enterré auparavant.</w:t>
      </w:r>
    </w:p>
    <w:p>
      <w:pPr/>
      <w:r>
        <w:rPr>
          <w:lang w:val="fr_FR" w:bidi="fr_FR"/>
        </w:rPr>
      </w:r>
      <w:r>
        <w:rPr>
          <w:lang w:val="fr_FR" w:bidi="fr_FR"/>
        </w:rPr>
        <w:t xml:space="preserve">Arrêtez-vous ici et regardez de nouveau une image d'une </w:t>
      </w:r>
      <w:r>
        <w:rPr>
          <w:lang w:val="fr_FR" w:bidi="fr_FR"/>
        </w:rPr>
        <w:t>tombe avec une grande pierre devant elle</w:t>
      </w:r>
      <w:r>
        <w:rPr>
          <w:lang w:val="fr_FR" w:bidi="fr_FR"/>
        </w:rPr>
        <w:t xml:space="preserve"> en groupe si nécessaire.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Jean 19.31–42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Juifs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Les deux autres hommes qui ont été crucifiés</w:t>
      </w:r>
    </w:p>
    <w:p>
      <w:pPr>
        <w:pStyle w:val="ListBullet"/>
        <w:spacing w:line="240" w:lineRule="auto"/>
        <w:ind w:left="720"/>
      </w:pPr>
      <w:r>
        <w:rPr>
          <w:lang w:val="fr_FR" w:bidi="fr_FR"/>
        </w:rPr>
      </w:r>
      <w:r>
        <w:rPr>
          <w:lang w:val="fr_FR" w:bidi="fr_FR"/>
        </w:rPr>
        <w:t>Celui qui a témoigné de ces choses</w:t>
      </w:r>
    </w:p>
    <w:p>
      <w:pPr>
        <w:pStyle w:val="ListBullet"/>
        <w:spacing w:line="240" w:lineRule="auto"/>
        <w:ind w:left="720"/>
      </w:pPr>
      <w:r>
        <w:rPr>
          <w:lang w:val="fr_FR" w:bidi="fr_FR"/>
        </w:rPr>
      </w:r>
      <w:r>
        <w:rPr>
          <w:lang w:val="fr_FR" w:bidi="fr_FR"/>
        </w:rPr>
        <w:t>Joseph d'Arimathie</w:t>
      </w:r>
    </w:p>
    <w:p>
      <w:pPr>
        <w:pStyle w:val="ListBullet"/>
        <w:spacing w:line="240" w:lineRule="auto"/>
        <w:ind w:left="720"/>
      </w:pPr>
      <w:r>
        <w:rPr>
          <w:lang w:val="fr_FR" w:bidi="fr_FR"/>
        </w:rPr>
      </w:r>
      <w:r>
        <w:rPr>
          <w:lang w:val="fr_FR" w:bidi="fr_FR"/>
        </w:rPr>
        <w:t>Et Nicodème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Les Juifs demandent à Pilate de briser les jambes des hommes sur les croix. Les Juifs veulent que les hommes meurent avant que le sabbat ne commence au coucher du soleil ce jour-là. C'est aussi un sabbat spécial. Les Juifs voulaient donc s'assurer qu'il n'y ait pas de corps sur les croix après que le sabbat ait commencé au coucher du soleil. Pilate accepte la demande des Juifs.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Juifs : « Que ressentez-vous ? » Les gens pourraient répondre des choses comme : « Je veux que les hommes meurent rapidement », ou « Je suis inquiet que nous enfreignions la loi du sabbat en laissant ces hommes encore sur leur croix au soleil », ou « Je ne pense pas à être miséricordieux pour aider les hommes à mettre fin à leur agonie et à mourir plus tôt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soldats romains brisent les jambes des deux criminels de chaque côté de Jésus. Les soldats viennent vers Jésus, et ils voient que Jésus est déjà mort. Les soldats ne brisent pas les jambes de Jésus puisque Jésus est déjà mort. Au lieu de cela, l'un des soldats met une lance dans le côté de Jésus, et du sang et de l'eau sortent du côté de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deux hommes crucifiés à côté de Jésus : « Que ressentez-vous ? » Les gens pourraient répondre des choses comme : « Reconnaissant d'avoir mes jambes brisées pour que je puisse mettre fin à cette douleur terrible et mourir », ou « Je me demande comment Jésus est déjà mort à côté de nous : il n'a pas besoin que ses jambes soient brisées », ou « Dans une douleur terrible ».</w:t>
      </w:r>
    </w:p>
    <w:p>
      <w:pPr>
        <w:pStyle w:val="ListBullet"/>
        <w:spacing w:line="240" w:lineRule="auto"/>
        <w:ind w:left="720"/>
      </w:pPr>
      <w:r>
        <w:rPr>
          <w:lang w:val="fr_FR" w:bidi="fr_FR"/>
        </w:rPr>
      </w:r>
      <w:r>
        <w:rPr>
          <w:lang w:val="fr_FR" w:bidi="fr_FR"/>
        </w:rPr>
        <w:t>Demandez aussi à la personne qui joue le soldat qui met la lance dans le côté de Jésus : « Que ressentez-vous ? » La personne pourrait répondre des choses comme : « Surpris : cet homme est déjà mort si vite », ou « Je veux m'assurer qu'il est vraiment mort », ou « Surpris que du sang et de l'eau sortent du côté de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Celui qui a vu tout cela se produire témoigne que c'est vrai. Il parle de la façon dont Jésus est mort sur la croix et de la lance que le soldat a mise dans le côté de Jésus. Il dit cela pour que les personnes qui entendent cette histoire croient en Jésus et mettent leur confiance en lui. Les soldats n'ont brisé aucun des os de Jésus, ce qui accomplit une Écriture de l'Ancien Testament. Ces Écritures disent : « Aucun de ses os n'était brisé ». Un soldat met aussi sa lance dans le côté de Jésus, ce qui accomplit une autre Écriture de l'Ancien Testament qui dit : « Ils regarderont celui qu'ils ont transpercé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celui qui a témoigné de ces choses : « Que ressentez-vous ? » La personne pourrait répondre par exemple : « Je veux que les autres croient en Jésus », ou « Je veux que les gens sachent que Jésus est vraiment mort et que la façon dont cela s'est produit accomplissait les Écritures de l'Ancien Testament », ou « J'espère que mon témoignage aidera les gens à croire en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Joseph d'Arimathée demande à Pilate s'il pouvait descendre le corps de Jésus et l'enterrer. Joseph était un fonctionnaire religieux juif, et il était un disciple secret de Jésus. Il ne voulait pas que les Juifs sachent qu'il était un disciple de Jésus parce qu'il avait peur d'eux. Pilate accepte la demande de Joseph. Joseph vient donc pour descendre le corps de Jésus de la croix.</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Joseph d'Arimathée : « Que ressentez-vous ? » La personne pourrait répondre des choses comme : « Déterminé à enterrer le corps de Jésus », ou « J'ai peur que quelqu'un me voie, mais je veux quand même enterrer Jésus », ou « Heureux que Pilate m'ait donné la permission d'enterrer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Nicodème est aussi venu pour aider Joseph d'Arimathée à enterrer Jésus. Nicodème était le même homme qui était venu rendre visite à Jésus la nuit. Nicodème était un fonctionnaire religieux juif. Il a apporté 30 kg de myrrhe et d'aloès. Ces épices sentaient bon, et les gens les utilisaient quand ils enterraient un corps. Nicodème et Joseph ont pris le corps de Jésus et l'ont enveloppé dans des tissus de lin avec les épices entre les tissus. C'était la façon normale de faire quand les Juifs enterraient leurs morts. Nicodème et Joseph déposent le corps de Jésus dans une nouvelle tombe dans un jardin à proximité.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Nicodème : « Que ressentez-vous ? » La personne pourrait répondre des choses comme : « Heureux de pouvoir servir Jésus avec un enterrement royal d'épices », ou « Je voulais me dépêcher avec le processus d'enterrement pour que nous en ayons fini avant le coucher du soleil et le début du sabbat », ou « Très triste que Jésus soit mort après qu'il m'ait parlé d'être né de nouveau ».</w:t>
      </w:r>
      <w:r>
        <w:rPr>
          <w:lang w:val="fr_FR" w:bidi="fr_FR"/>
        </w:rPr>
      </w:r>
    </w:p>
    <w:p>
      <w:pPr>
        <w:pStyle w:val="Heading3"/>
      </w:pPr>
      <w:r>
        <w:rPr>
          <w:lang w:val="fr_FR" w:bidi="fr_FR"/>
        </w:rPr>
        <w:t>Combler les Lacunes</w:t>
      </w:r>
    </w:p>
    <w:p>
      <w:pPr/>
      <w:r>
        <w:rPr>
          <w:lang w:val="fr_FR" w:bidi="fr_FR"/>
        </w:rPr>
      </w:r>
      <w:r>
        <w:rPr>
          <w:lang w:val="fr_FR" w:bidi="fr_FR"/>
        </w:rPr>
        <w:t>Écoutez la version audio de Jean 19.31–42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Juifs</w:t>
      </w:r>
      <w:r>
        <w:rPr>
          <w:lang w:val="fr_FR" w:bidi="fr_FR"/>
        </w:rPr>
        <w:t xml:space="preserve"> demandent à Pilate de briser les jambes des hommes sur les croix. Dans le livre de Jean, Jean dit souvent « Juifs » pour signifier les chefs juifs. Jésus a été crucifié sur une </w:t>
      </w:r>
      <w:r>
        <w:rPr>
          <w:b/>
          <w:lang w:val="fr_FR" w:bidi="fr_FR"/>
        </w:rPr>
        <w:t>croix</w:t>
      </w:r>
      <w:r>
        <w:rPr>
          <w:lang w:val="fr_FR" w:bidi="fr_FR"/>
        </w:rPr>
        <w:t xml:space="preserve">, et il y avait aussi un criminel crucifié sur une croix de chaque côté de Jésus. Utilisez les mêmes mots pour Juifs et croix que vous avez utilisés dans les passages précédents. Pour plus d'informations sur les </w:t>
      </w:r>
      <w:r>
        <w:rPr>
          <w:lang w:val="fr_FR" w:bidi="fr_FR"/>
        </w:rPr>
        <w:t>Juifs</w:t>
      </w:r>
      <w:r>
        <w:rPr>
          <w:lang w:val="fr_FR" w:bidi="fr_FR"/>
        </w:rPr>
        <w:t xml:space="preserve"> et la </w:t>
      </w:r>
      <w:r>
        <w:rPr>
          <w:lang w:val="fr_FR" w:bidi="fr_FR"/>
        </w:rPr>
        <w:t>croix</w:t>
      </w:r>
      <w:r>
        <w:rPr>
          <w:lang w:val="fr_FR" w:bidi="fr_FR"/>
        </w:rPr>
        <w:t>, référez-vous au glossaire principal.</w:t>
      </w:r>
    </w:p>
    <w:p>
      <w:pPr/>
      <w:r>
        <w:rPr>
          <w:lang w:val="fr_FR" w:bidi="fr_FR"/>
        </w:rPr>
      </w:r>
      <w:r>
        <w:rPr>
          <w:b/>
          <w:lang w:val="fr_FR" w:bidi="fr_FR"/>
        </w:rPr>
        <w:t>Pilate</w:t>
      </w:r>
      <w:r>
        <w:rPr>
          <w:lang w:val="fr_FR" w:bidi="fr_FR"/>
        </w:rPr>
        <w:t xml:space="preserve"> était le gouverneur romain de toute la région de la Judée. Utilisez le même mot pour Pilate que vous avez utilisé dans les passages précédents.</w:t>
      </w:r>
    </w:p>
    <w:p>
      <w:pPr/>
      <w:r>
        <w:rPr>
          <w:lang w:val="fr_FR" w:bidi="fr_FR"/>
        </w:rPr>
      </w:r>
      <w:r>
        <w:rPr>
          <w:lang w:val="fr_FR" w:bidi="fr_FR"/>
        </w:rPr>
        <w:t xml:space="preserve">Le jour de la mort de Jésus était un vendredi, qui était le jour de la préparation au </w:t>
      </w:r>
      <w:r>
        <w:rPr>
          <w:b/>
          <w:lang w:val="fr_FR" w:bidi="fr_FR"/>
        </w:rPr>
        <w:t>sabbat</w:t>
      </w:r>
      <w:r>
        <w:rPr>
          <w:lang w:val="fr_FR" w:bidi="fr_FR"/>
        </w:rPr>
        <w:t xml:space="preserve">. Les Juifs se reposaient le jour du sabbat, le septième jour de la semaine, qui était le samedi. Les Juifs ne travaillaient pas le jour du sabbat, et le sabbat commençait au coucher du soleil, le vendredi soir. Le vendredi était un jour pour se préparer au samedi quand il n'y aurait plus de travail. De plus, ce sabbat particulier était un jour spécial parce que c'était la semaine de la fête de la Pâque. Utilisez les mêmes mots pour sabbat que vous avez utilisés dans les passages précédents. Pour plus d'informations sur le </w:t>
      </w:r>
      <w:r>
        <w:rPr>
          <w:lang w:val="fr_FR" w:bidi="fr_FR"/>
        </w:rPr>
        <w:t>sabbat</w:t>
      </w:r>
      <w:r>
        <w:rPr>
          <w:lang w:val="fr_FR" w:bidi="fr_FR"/>
        </w:rPr>
        <w:t>, référez-vous au Glossaire principal.</w:t>
      </w:r>
    </w:p>
    <w:p>
      <w:pPr/>
      <w:r>
        <w:rPr>
          <w:lang w:val="fr_FR" w:bidi="fr_FR"/>
        </w:rPr>
      </w:r>
      <w:r>
        <w:rPr>
          <w:lang w:val="fr_FR" w:bidi="fr_FR"/>
        </w:rPr>
        <w:t>Les Juifs voulaient que les corps des hommes soient enlevés des croix. Selon la loi religieuse juive, un corps mort ne pouvait pas être laissé sur une croix pendant la nuit, en particulier avant une fête religieuse importante.</w:t>
      </w:r>
    </w:p>
    <w:p>
      <w:pPr/>
      <w:r>
        <w:rPr>
          <w:lang w:val="fr_FR" w:bidi="fr_FR"/>
        </w:rPr>
      </w:r>
      <w:r>
        <w:rPr>
          <w:lang w:val="fr_FR" w:bidi="fr_FR"/>
        </w:rPr>
        <w:t xml:space="preserve">Les soldats romains sont allés vers chacun des criminels </w:t>
      </w:r>
      <w:r>
        <w:rPr>
          <w:b/>
          <w:lang w:val="fr_FR" w:bidi="fr_FR"/>
        </w:rPr>
        <w:t>crucifiés</w:t>
      </w:r>
      <w:r>
        <w:rPr>
          <w:lang w:val="fr_FR" w:bidi="fr_FR"/>
        </w:rPr>
        <w:t xml:space="preserve"> à côté de Jésus. Les soldats ont brisé les jambes des deux hommes pour les faire mourir plus tôt. Les soldats servaient le gouverneur romain, Pilate. Les soldats étaient payés pour leur service militaire. Utilisez le même mot pour </w:t>
      </w:r>
      <w:r>
        <w:rPr>
          <w:b/>
          <w:lang w:val="fr_FR" w:bidi="fr_FR"/>
        </w:rPr>
        <w:t>crucifixion</w:t>
      </w:r>
      <w:r>
        <w:rPr>
          <w:lang w:val="fr_FR" w:bidi="fr_FR"/>
        </w:rPr>
        <w:t xml:space="preserve"> que vous avez utilisé dans les passages précédents. Pour plus d'informations sur la </w:t>
      </w:r>
      <w:r>
        <w:rPr>
          <w:lang w:val="fr_FR" w:bidi="fr_FR"/>
        </w:rPr>
        <w:t>crucifixion</w:t>
      </w:r>
      <w:r>
        <w:rPr>
          <w:lang w:val="fr_FR" w:bidi="fr_FR"/>
        </w:rPr>
        <w:t>, référez-vous au Glossaire principal.</w:t>
      </w:r>
    </w:p>
    <w:p>
      <w:pPr/>
      <w:r>
        <w:rPr>
          <w:lang w:val="fr_FR" w:bidi="fr_FR"/>
        </w:rPr>
      </w:r>
      <w:r>
        <w:rPr>
          <w:lang w:val="fr_FR" w:bidi="fr_FR"/>
        </w:rPr>
        <w:t xml:space="preserve">Les soldats ont vu que Jésus était déjà mort. Ils n'ont donc pas brisé ses jambes. Un soldat perce le côté de Jésus avec une lance. Une </w:t>
      </w:r>
      <w:r>
        <w:rPr>
          <w:b/>
          <w:lang w:val="fr_FR" w:bidi="fr_FR"/>
        </w:rPr>
        <w:t>lance</w:t>
      </w:r>
      <w:r>
        <w:rPr>
          <w:lang w:val="fr_FR" w:bidi="fr_FR"/>
        </w:rPr>
        <w:t xml:space="preserve"> est une longue arme avec une pointe de métal tranchante. C'était une arme courante pour un soldat romain. </w:t>
      </w:r>
    </w:p>
    <w:p>
      <w:pPr/>
      <w:r>
        <w:rPr>
          <w:lang w:val="fr_FR" w:bidi="fr_FR"/>
        </w:rPr>
      </w:r>
      <w:r>
        <w:rPr>
          <w:lang w:val="fr_FR" w:bidi="fr_FR"/>
        </w:rPr>
        <w:t>Arrêtez-vous ici et regardez de nouveau une image d'une</w:t>
      </w:r>
      <w:r>
        <w:rPr>
          <w:lang w:val="fr_FR" w:bidi="fr_FR"/>
        </w:rPr>
        <w:t xml:space="preserve"> lance</w:t>
      </w:r>
      <w:r>
        <w:rPr>
          <w:lang w:val="fr_FR" w:bidi="fr_FR"/>
        </w:rPr>
        <w:t xml:space="preserve"> en groupe si nécessaire. </w:t>
      </w:r>
    </w:p>
    <w:p>
      <w:pPr/>
      <w:r>
        <w:rPr>
          <w:lang w:val="fr_FR" w:bidi="fr_FR"/>
        </w:rPr>
      </w:r>
      <w:r>
        <w:rPr>
          <w:lang w:val="fr_FR" w:bidi="fr_FR"/>
        </w:rPr>
        <w:t xml:space="preserve">Du sang et de l'eau sont sortis de Jésus quand le soldat a transpercé le côté de Jésus avec sa </w:t>
      </w:r>
      <w:r>
        <w:rPr>
          <w:b/>
          <w:lang w:val="fr_FR" w:bidi="fr_FR"/>
        </w:rPr>
        <w:t>lance</w:t>
      </w:r>
      <w:r>
        <w:rPr>
          <w:lang w:val="fr_FR" w:bidi="fr_FR"/>
        </w:rPr>
        <w:t xml:space="preserve">. Utilisez le même mot pour sang que vous avez utilisé dans les passages précédents. Pour plus d'informations sur le </w:t>
      </w:r>
      <w:r>
        <w:rPr>
          <w:lang w:val="fr_FR" w:bidi="fr_FR"/>
        </w:rPr>
        <w:t>sang</w:t>
      </w:r>
      <w:r>
        <w:rPr>
          <w:lang w:val="fr_FR" w:bidi="fr_FR"/>
        </w:rPr>
        <w:t>, référez-vous au Glossaire principal.</w:t>
      </w:r>
    </w:p>
    <w:p>
      <w:pPr/>
      <w:r>
        <w:rPr>
          <w:lang w:val="fr_FR" w:bidi="fr_FR"/>
        </w:rPr>
      </w:r>
      <w:r>
        <w:rPr>
          <w:lang w:val="fr_FR" w:bidi="fr_FR"/>
        </w:rPr>
        <w:t xml:space="preserve">La personne qui parle </w:t>
      </w:r>
      <w:r>
        <w:rPr>
          <w:b/>
          <w:lang w:val="fr_FR" w:bidi="fr_FR"/>
        </w:rPr>
        <w:t>témoigne</w:t>
      </w:r>
      <w:r>
        <w:rPr>
          <w:lang w:val="fr_FR" w:bidi="fr_FR"/>
        </w:rPr>
        <w:t xml:space="preserve"> qu'elle a vu Jésus mourir sur la croix. Le </w:t>
      </w:r>
      <w:r>
        <w:rPr>
          <w:b/>
          <w:lang w:val="fr_FR" w:bidi="fr_FR"/>
        </w:rPr>
        <w:t>témoignage</w:t>
      </w:r>
      <w:r>
        <w:rPr>
          <w:lang w:val="fr_FR" w:bidi="fr_FR"/>
        </w:rPr>
        <w:t xml:space="preserve"> inclut les faits au sujet des soldats qui ont brisé les jambes des deux criminels à côté de Jésus, mais qui n'ont pas brisé les jambes de Jésus. Cela inclut aussi le fait que le soldat a transpercé le côté de Jésus et que du sang et de l'eau en sont sortis. Témoigner signifie dire ce qui s'est passé. Utilisez le même mot pour témoigner que vous avez utilisé dans les passages précédents. Pour plus d'informations sur le mot </w:t>
      </w:r>
      <w:r>
        <w:rPr>
          <w:lang w:val="fr_FR" w:bidi="fr_FR"/>
        </w:rPr>
        <w:t>témoigner</w:t>
      </w:r>
      <w:r>
        <w:rPr>
          <w:lang w:val="fr_FR" w:bidi="fr_FR"/>
        </w:rPr>
        <w:t>, référez-vous au Glossaire principal.</w:t>
      </w:r>
    </w:p>
    <w:p>
      <w:pPr/>
      <w:r>
        <w:rPr>
          <w:lang w:val="fr_FR" w:bidi="fr_FR"/>
        </w:rPr>
      </w:r>
      <w:r>
        <w:rPr>
          <w:lang w:val="fr_FR" w:bidi="fr_FR"/>
        </w:rPr>
        <w:t xml:space="preserve">Il y a deux </w:t>
      </w:r>
      <w:r>
        <w:rPr>
          <w:b/>
          <w:lang w:val="fr_FR" w:bidi="fr_FR"/>
        </w:rPr>
        <w:t>Écritures</w:t>
      </w:r>
      <w:r>
        <w:rPr>
          <w:lang w:val="fr_FR" w:bidi="fr_FR"/>
        </w:rPr>
        <w:t xml:space="preserve"> dans ce passage. Les choses qui se sont produites le jour où Jésus est mort ont accompli ces Écritures. Les Écritures à l'époque de Jésus étaient les livres de l'Ancien Testament de la Bible. Accomplir signifie faire que quelque chose se réalise. Utilisez le même mot pour Écritures que dans les passages précédents. Pour plus d'informations sur le mot </w:t>
      </w:r>
      <w:r>
        <w:rPr>
          <w:lang w:val="fr_FR" w:bidi="fr_FR"/>
        </w:rPr>
        <w:t>Écritures</w:t>
      </w:r>
      <w:r>
        <w:rPr>
          <w:lang w:val="fr_FR" w:bidi="fr_FR"/>
        </w:rPr>
        <w:t>, consultez le glossaire principal.</w:t>
      </w:r>
    </w:p>
    <w:p>
      <w:pPr/>
      <w:r>
        <w:rPr>
          <w:lang w:val="fr_FR" w:bidi="fr_FR"/>
        </w:rPr>
      </w:r>
      <w:r>
        <w:rPr>
          <w:lang w:val="fr_FR" w:bidi="fr_FR"/>
        </w:rPr>
        <w:t xml:space="preserve">Joseph d'Arimathée est venu pour descendre le corps de Jésus de la croix et l'enterrer. Joseph venait de la ville d'Arimathée et il était un </w:t>
      </w:r>
      <w:r>
        <w:rPr>
          <w:b/>
          <w:lang w:val="fr_FR" w:bidi="fr_FR"/>
        </w:rPr>
        <w:t>disciple</w:t>
      </w:r>
      <w:r>
        <w:rPr>
          <w:lang w:val="fr_FR" w:bidi="fr_FR"/>
        </w:rPr>
        <w:t xml:space="preserve"> secret de Jésus. Il était riche et était également un fonctionnaire religieux juif. Il possédait la nouvelle tombe où ils avaient enterré le corps de Jésus. Utilisez le même mot pour disciple que dans les passages précédents. Pour plus d'informations sur le mot </w:t>
      </w:r>
      <w:r>
        <w:rPr>
          <w:lang w:val="fr_FR" w:bidi="fr_FR"/>
        </w:rPr>
        <w:t>disciple</w:t>
      </w:r>
      <w:r>
        <w:rPr>
          <w:lang w:val="fr_FR" w:bidi="fr_FR"/>
        </w:rPr>
        <w:t>, consultez le glossaire principal.</w:t>
      </w:r>
    </w:p>
    <w:p>
      <w:pPr/>
      <w:r>
        <w:rPr>
          <w:lang w:val="fr_FR" w:bidi="fr_FR"/>
        </w:rPr>
      </w:r>
      <w:r>
        <w:rPr>
          <w:lang w:val="fr_FR" w:bidi="fr_FR"/>
        </w:rPr>
        <w:t>Nicodème est aussi venu pour aider à enterrer le corps de Jésus. Nicodème était le même fonctionnaire religieux juif qui était venu rendre visite à Jésus de nuit. Utilisez le même mot pour Nicodème que vous avez utilisé dans les passages précédents.</w:t>
      </w:r>
    </w:p>
    <w:p>
      <w:pPr/>
      <w:r>
        <w:rPr>
          <w:lang w:val="fr_FR" w:bidi="fr_FR"/>
        </w:rPr>
      </w:r>
      <w:r>
        <w:rPr>
          <w:lang w:val="fr_FR" w:bidi="fr_FR"/>
        </w:rPr>
        <w:t>Nicodème avait un mélange d'</w:t>
      </w:r>
      <w:r>
        <w:rPr>
          <w:b/>
          <w:lang w:val="fr_FR" w:bidi="fr_FR"/>
        </w:rPr>
        <w:t>aloès</w:t>
      </w:r>
      <w:r>
        <w:rPr>
          <w:lang w:val="fr_FR" w:bidi="fr_FR"/>
        </w:rPr>
        <w:t xml:space="preserve"> et de </w:t>
      </w:r>
      <w:r>
        <w:rPr>
          <w:b/>
          <w:lang w:val="fr_FR" w:bidi="fr_FR"/>
        </w:rPr>
        <w:t>myrrhe</w:t>
      </w:r>
      <w:r>
        <w:rPr>
          <w:lang w:val="fr_FR" w:bidi="fr_FR"/>
        </w:rPr>
        <w:t>. C'étaient toutes deux des épices sèches que les Juifs utilisaient pour donner une meilleure odeur à un corps mort. Ils mettaient parfois les épices sèches dans de l'huile ou ils utilisaient les épices en poudre sans huile. Nicodème avait environ 30 kg d'épices. Dans la langue d'origine, il est question d'environ 100 livres, mais le système de mesure romain était différent du système d'aujourd'hui. En kilogrammes, cela donnait environ 30 kg. C'était plus d'épices que quelqu'un n'en mettrait normalement sur un corps mort pour l'enterrement.</w:t>
      </w:r>
    </w:p>
    <w:p>
      <w:pPr/>
      <w:r>
        <w:rPr>
          <w:lang w:val="fr_FR" w:bidi="fr_FR"/>
        </w:rPr>
      </w:r>
      <w:r>
        <w:rPr>
          <w:lang w:val="fr_FR" w:bidi="fr_FR"/>
        </w:rPr>
        <w:t xml:space="preserve">Arrêtez-vous ici et regardez de nouveau les images d'un </w:t>
      </w:r>
      <w:r>
        <w:rPr>
          <w:lang w:val="fr_FR" w:bidi="fr_FR"/>
        </w:rPr>
        <w:t>arbre en bois</w:t>
      </w:r>
      <w:r>
        <w:rPr>
          <w:lang w:val="fr_FR" w:bidi="fr_FR"/>
        </w:rPr>
        <w:t xml:space="preserve"> de santal et d'un </w:t>
      </w:r>
      <w:r>
        <w:rPr>
          <w:lang w:val="fr_FR" w:bidi="fr_FR"/>
        </w:rPr>
        <w:t>buisson de myrrhe</w:t>
      </w:r>
      <w:r>
        <w:rPr>
          <w:lang w:val="fr_FR" w:bidi="fr_FR"/>
        </w:rPr>
        <w:t xml:space="preserve"> en groupe si nécessaire. Mettez cet enregistrement en pause ici.</w:t>
      </w:r>
    </w:p>
    <w:p>
      <w:pPr/>
      <w:r>
        <w:rPr>
          <w:lang w:val="fr_FR" w:bidi="fr_FR"/>
        </w:rPr>
      </w:r>
      <w:r>
        <w:rPr>
          <w:lang w:val="fr_FR" w:bidi="fr_FR"/>
        </w:rPr>
        <w:t xml:space="preserve">Nicodème et Joseph enveloppent le corps de Jésus dans des </w:t>
      </w:r>
      <w:r>
        <w:rPr>
          <w:b/>
          <w:lang w:val="fr_FR" w:bidi="fr_FR"/>
        </w:rPr>
        <w:t>tissus de lin</w:t>
      </w:r>
      <w:r>
        <w:rPr>
          <w:lang w:val="fr_FR" w:bidi="fr_FR"/>
        </w:rPr>
        <w:t xml:space="preserve"> et mettent les épices sur son corps. Le tissu en lin était de couleur blanche et était précieux.</w:t>
      </w:r>
    </w:p>
    <w:p>
      <w:pPr/>
      <w:r>
        <w:rPr>
          <w:lang w:val="fr_FR" w:bidi="fr_FR"/>
        </w:rPr>
      </w:r>
      <w:r>
        <w:rPr>
          <w:lang w:val="fr_FR" w:bidi="fr_FR"/>
        </w:rPr>
        <w:t xml:space="preserve">Arrêtez-vous ici et regardez à nouveau une image de </w:t>
      </w:r>
      <w:r>
        <w:rPr>
          <w:b/>
          <w:lang w:val="fr_FR" w:bidi="fr_FR"/>
        </w:rPr>
        <w:t>tissus en lin</w:t>
      </w:r>
      <w:r>
        <w:rPr>
          <w:lang w:val="fr_FR" w:bidi="fr_FR"/>
        </w:rPr>
        <w:t xml:space="preserve"> en groupe si nécessaire. Mettez cet enregistrement en pause ici.</w:t>
      </w:r>
    </w:p>
    <w:p>
      <w:pPr/>
      <w:r>
        <w:rPr>
          <w:lang w:val="fr_FR" w:bidi="fr_FR"/>
        </w:rPr>
      </w:r>
      <w:r>
        <w:rPr>
          <w:lang w:val="fr_FR" w:bidi="fr_FR"/>
        </w:rPr>
        <w:t xml:space="preserve">Joseph et Nicodème ont pris le corps de Jésus et l'ont déposé dans une nouvelle </w:t>
      </w:r>
      <w:r>
        <w:rPr>
          <w:b/>
          <w:lang w:val="fr_FR" w:bidi="fr_FR"/>
        </w:rPr>
        <w:t>tombe</w:t>
      </w:r>
      <w:r>
        <w:rPr>
          <w:lang w:val="fr_FR" w:bidi="fr_FR"/>
        </w:rPr>
        <w:t xml:space="preserve"> dans un jardin à proximité. Un jardin était un lieu où l'on plantait des herbes, des fleurs, des légumes ou des fruits. À l'époque de Jésus, une tombe était souvent une grotte creusée dans le flanc d'une colline. Cette tombe était une nouvelle tombe, ce qui signifie qu'aucun autre corps n'y était enterré. Il y avait probablement une grande pierre devant la tombe pour protéger le corps. Joseph et Nicodème n'ont pas mis Jésus dans le sol ou recouvert le corps de Jésus de saleté.</w:t>
      </w:r>
    </w:p>
    <w:p>
      <w:pPr/>
      <w:r>
        <w:rPr>
          <w:lang w:val="fr_FR" w:bidi="fr_FR"/>
        </w:rPr>
      </w:r>
      <w:r>
        <w:rPr>
          <w:lang w:val="fr_FR" w:bidi="fr_FR"/>
        </w:rPr>
        <w:t xml:space="preserve">Arrêtez-vous ici et regardez de nouveau une image d'une </w:t>
      </w:r>
      <w:r>
        <w:rPr>
          <w:lang w:val="fr_FR" w:bidi="fr_FR"/>
        </w:rPr>
        <w:t>tombe avec une grande pierre devant elle</w:t>
      </w:r>
      <w:r>
        <w:rPr>
          <w:lang w:val="fr_FR" w:bidi="fr_FR"/>
        </w:rPr>
        <w:t xml:space="preserve"> en groupe si nécessaire. Arrêtez-vous aussi ici et discutez en groupe du mot ou de l'expression que vous utiliserez pour </w:t>
      </w:r>
      <w:r>
        <w:rPr>
          <w:b/>
          <w:lang w:val="fr_FR" w:bidi="fr_FR"/>
        </w:rPr>
        <w:t>tombe</w:t>
      </w:r>
      <w:r>
        <w:rPr>
          <w:lang w:val="fr_FR" w:bidi="fr_FR"/>
        </w:rPr>
        <w:t xml:space="preserve">. Cherchez le mot </w:t>
      </w:r>
      <w:r>
        <w:rPr>
          <w:lang w:val="fr_FR" w:bidi="fr_FR"/>
        </w:rPr>
        <w:t>tombe</w:t>
      </w:r>
      <w:r>
        <w:rPr>
          <w:lang w:val="fr_FR" w:bidi="fr_FR"/>
        </w:rPr>
        <w:t xml:space="preserve"> dans le glossaire principal pour plus d'informations.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20:1–18</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un enregistrement de Jean 20:1–18 et gardez cette parole de Dieu dans votre cœur.</w:t>
      </w:r>
    </w:p>
    <w:p>
      <w:pPr/>
      <w:r>
        <w:rPr>
          <w:lang w:val="fr_FR" w:bidi="fr_FR"/>
        </w:rPr>
      </w:r>
      <w:r>
        <w:rPr>
          <w:lang w:val="fr_FR" w:bidi="fr_FR"/>
        </w:rPr>
        <w:t>Écoutez l'enregistrement de Jean 20:1–18 trois fois. Si c'est possible, écoutez-le dans trois traductions différentes. Ensuite, parlez des questions suivantes en groupe :</w:t>
      </w:r>
    </w:p>
    <w:p>
      <w:pPr>
        <w:pStyle w:val="ListNumber"/>
        <w:numPr>
          <w:ilvl w:val="0"/>
          <w:numId w:val="14"/>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au sujet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Jean 20:1–18 dans la traduction la plus facile à comprendre.</w:t>
      </w:r>
    </w:p>
    <w:p>
      <w:pPr/>
      <w:r>
        <w:rPr>
          <w:lang w:val="fr_FR" w:bidi="fr_FR"/>
        </w:rPr>
      </w:r>
      <w:r>
        <w:rPr>
          <w:lang w:val="fr_FR" w:bidi="fr_FR"/>
        </w:rPr>
        <w:t>Jésus est arrêté, puis Pilate envoie Jésus se faire crucifier par des soldats romains. Après la mort de Jésus sur la croix, Joseph d'Arimathie et Nicodème descendent le corps de Jésus de la croix et ils l'enterrent dans une nouvelle tombe dans un jardin voisin.</w:t>
      </w:r>
    </w:p>
    <w:p>
      <w:pPr/>
      <w:r>
        <w:rPr>
          <w:lang w:val="fr_FR" w:bidi="fr_FR"/>
        </w:rPr>
      </w:r>
      <w:r>
        <w:rPr>
          <w:lang w:val="fr_FR" w:bidi="fr_FR"/>
        </w:rPr>
        <w:t>Or, Marie-Madeleine, Pierre et un autre disciple viennent tous voir la tombe vide. Ils voient tous que Jésus n'est pas dans la tombe. Après que Pierre et l'autre disciple sont partis, Marie voit Jésus, mais elle ne le reconnaît pas au début. Jésus parle avec Marie, et elle sait que c'est Jésus. Marie retourne pour dire aux disciples qu'elle a vu Jésus.</w:t>
      </w:r>
    </w:p>
    <w:p>
      <w:pPr/>
      <w:r>
        <w:rPr>
          <w:lang w:val="fr_FR" w:bidi="fr_FR"/>
        </w:rPr>
      </w:r>
      <w:r>
        <w:rPr>
          <w:lang w:val="fr_FR" w:bidi="fr_FR"/>
        </w:rPr>
        <w:t>Ce passage commence par Marie-Madeleine qui marche vers la tombe de Jésus. Il est tôt le matin, et il fait encore sombre. C'est le premier jour de la semaine, c'est-à-dire le dimanche dans la culture juive. C'est la même Marie-Madeleine qui se tenait près de la croix de Jésus avec plusieurs autres femmes alors que Jésus rendait l'âme ce vendredi-là. Elle est originaire de Magdala, mais réside à Jérusalem en ce moment. Le passage ne dit pas que quelqu'un d'autre vient avec elle à la tombe. Il ne dit pas non plus pourquoi elle vient à la tombe : Joseph et Nicodème ont déjà préparé le corps de Jésus avec des épices. La partie la plus importante des écrits de Jean est ce qui arrive à la tombe vide.</w:t>
      </w:r>
    </w:p>
    <w:p>
      <w:pPr/>
      <w:r>
        <w:rPr>
          <w:lang w:val="fr_FR" w:bidi="fr_FR"/>
        </w:rPr>
      </w:r>
      <w:r>
        <w:rPr>
          <w:lang w:val="fr_FR" w:bidi="fr_FR"/>
        </w:rPr>
        <w:t>Arrêtez-vous ici et discutez de cette question en groupe : dans votre culture, quels genres de visites les gens effectuent-ils sur une tombe ou une sépulture, le cas échéant ? Pourquoi visitent-ils une tombe ou une sépulture ? Mettez cet enregistrement en pause ici.</w:t>
      </w:r>
    </w:p>
    <w:p>
      <w:pPr/>
      <w:r>
        <w:rPr>
          <w:lang w:val="fr_FR" w:bidi="fr_FR"/>
        </w:rPr>
      </w:r>
      <w:r>
        <w:rPr>
          <w:lang w:val="fr_FR" w:bidi="fr_FR"/>
        </w:rPr>
        <w:t>Marie arrive à la tombe de Jésus dans le jardin, et elle voit que la grande pierre qui couvre normalement l'entrée de la tombe n'est pas devant l'entrée de la tombe. Dans la culture juive, les tombes étaient souvent des grottes creusées dans le flanc de la colline. À l'intérieur de la tombe, il y avait une banquette en pierre pour un corps. Il est clair que quelqu'un a déplacé la grande pierre. L'ouverture de l'entrée est ouverte. L'entrée de nombreuses tombes était un trou au niveau du sol. L'entrée ne mesurait généralement qu'environ un mètre de haut. Les adultes devaient se pencher pour aller à l'intérieur.</w:t>
      </w:r>
    </w:p>
    <w:p>
      <w:pPr/>
      <w:r>
        <w:rPr>
          <w:lang w:val="fr_FR" w:bidi="fr_FR"/>
        </w:rPr>
      </w:r>
      <w:r>
        <w:rPr>
          <w:lang w:val="fr_FR" w:bidi="fr_FR"/>
        </w:rPr>
        <w:t xml:space="preserve">Arrêtez-vous ici et regardez des images d'une </w:t>
      </w:r>
      <w:hyperlink r:id="rId277">
        <w:r>
          <w:rPr>
            <w:lang w:val="fr_FR" w:bidi="fr_FR"/>
          </w:rPr>
          <w:rPr>
            <w:color w:val="0000EE"/>
            <w:u w:val="single"/>
          </w:rPr>
          <w:t>tombe, d'une grande pierre</w:t>
        </w:r>
      </w:hyperlink>
      <w:r>
        <w:rPr>
          <w:lang w:val="fr_FR" w:bidi="fr_FR"/>
        </w:rPr>
        <w:t xml:space="preserve"> et d'une </w:t>
      </w:r>
      <w:hyperlink r:id="rId278">
        <w:r>
          <w:rPr>
            <w:lang w:val="fr_FR" w:bidi="fr_FR"/>
          </w:rPr>
          <w:rPr>
            <w:color w:val="0000EE"/>
            <w:u w:val="single"/>
          </w:rPr>
          <w:t>étagère de pierre dans une tombe</w:t>
        </w:r>
      </w:hyperlink>
      <w:r>
        <w:rPr>
          <w:lang w:val="fr_FR" w:bidi="fr_FR"/>
        </w:rPr>
        <w:t>, en groupe. Arrêtez l'enregistrement ici.</w:t>
      </w:r>
    </w:p>
    <w:p>
      <w:pPr/>
      <w:r>
        <w:rPr>
          <w:lang w:val="fr_FR" w:bidi="fr_FR"/>
        </w:rPr>
      </w:r>
      <w:r>
        <w:rPr>
          <w:lang w:val="fr_FR" w:bidi="fr_FR"/>
        </w:rPr>
        <w:t>Marie ne va pas à l'intérieur de la tombe. Au lieu de cela, elle pense que quelqu'un a volé le corps de Jésus. Elle sait que la pierre a été déplacée, et elle pense que quelqu'un a déplacé le corps de Jésus. Elle court chercher Simon Pierre et le disciple que Jésus aimait, ce qui laisse supposer que ce disciple était probablement un ami proche. C'est probablement Jean, l'auteur de ce livre. Il est possible qu'ils aient séjourné ensemble dans la même maison à Jérusalem, ou ils étaient peut-être dans des maisons différentes. Elle leur dit que quelqu'un a sorti le corps du Seigneur de la tombe. « Le Seigneur » est un terme de respect pour Jésus. Elle dit : « Nous ne savons pas où ils l'ont mis ! » Certains pensent que cela signifie que d'autres femmes se trouvaient également aux côtés de Marie quand elle a vu la tombe vide. D'autres pensent qu'elle dit « nous ne savons pas » parce qu'elle inclut tous les disciples dans le groupe de personnes qui ignorent où se trouve le corps de Jésus.</w:t>
      </w:r>
    </w:p>
    <w:p>
      <w:pPr/>
      <w:r>
        <w:rPr>
          <w:lang w:val="fr_FR" w:bidi="fr_FR"/>
        </w:rPr>
      </w:r>
      <w:r>
        <w:rPr>
          <w:lang w:val="fr_FR" w:bidi="fr_FR"/>
        </w:rPr>
        <w:t>Pierre et l'autre disciple courent vers la tombe. Ils se dépêchent parce qu'ils sont impatients de voir ce qui s'est passé. L'autre disciple court plus vite que Pierre et arrive à la tombe en premier. L'autre disciple se penche à l'entrée de la tombe et regarde à l'intérieur, mais il n'y entre pas. Il voit des tissus en lin gisant dans la tombe, et aucun corps. Les Juifs enveloppaient le corps du défunt dans des linges en lin. Le lin était blanc, un tissu de bonne qualité. Les tissus en lin étaient probablement sur l'étagère dans la tombe où se trouvait le corps de Jésus. Le soleil est au moins partiellement levé maintenant parce que ce disciple peut voir les tissus en lin dans la tombe. Il aurait été improbable que quelqu'un vole un corps, mais laisse derrière lui les linges de lin qui enveloppaient le corps.</w:t>
      </w:r>
    </w:p>
    <w:p>
      <w:pPr/>
      <w:r>
        <w:rPr>
          <w:lang w:val="fr_FR" w:bidi="fr_FR"/>
        </w:rPr>
      </w:r>
      <w:r>
        <w:rPr>
          <w:lang w:val="fr_FR" w:bidi="fr_FR"/>
        </w:rPr>
        <w:t xml:space="preserve">Arrêtez-vous ici et regardez une image de </w:t>
      </w:r>
      <w:hyperlink r:id="rId279">
        <w:r>
          <w:rPr>
            <w:lang w:val="fr_FR" w:bidi="fr_FR"/>
          </w:rPr>
          <w:rPr>
            <w:color w:val="0000EE"/>
            <w:u w:val="single"/>
          </w:rPr>
          <w:t>tissus en lin</w:t>
        </w:r>
      </w:hyperlink>
      <w:r>
        <w:rPr>
          <w:lang w:val="fr_FR" w:bidi="fr_FR"/>
        </w:rPr>
        <w:t xml:space="preserve"> en groupe. Arrêtez l'enregistrement ici.</w:t>
      </w:r>
    </w:p>
    <w:p>
      <w:pPr/>
      <w:r>
        <w:rPr>
          <w:lang w:val="fr_FR" w:bidi="fr_FR"/>
        </w:rPr>
      </w:r>
      <w:r>
        <w:rPr>
          <w:lang w:val="fr_FR" w:bidi="fr_FR"/>
        </w:rPr>
        <w:t>Il n'est pas clair pourquoi le disciple n'entre pas dans la tombe immédiatement : peut-être qu'il a attendu Pierre parce qu'il le respectait. Pierre arrive à la tombe après l'autre disciple, et Pierre va à l'intérieur de la tombe. Pierre devait aussi se pencher pour aller à l'intérieur de la tombe. Pierre voit les tissus en lin gisant dans la tombe, un tissu pour la tête, et aucun corps. À cette époque, les gens enveloppaient probablement la tête du défunt d'un linge pour empêcher sa bouche de rester ouverte. Le linge qui recouvrait la tête se trouvait à part des autres linges en lin pour le corps. Cela signifie peut-être que le linge a conservé la forme qu'il avait lorsqu'il était enveloppé autour de la tête de Jésus, mais ce n'est pas clair.</w:t>
      </w:r>
    </w:p>
    <w:p>
      <w:pPr/>
      <w:r>
        <w:rPr>
          <w:lang w:val="fr_FR" w:bidi="fr_FR"/>
        </w:rPr>
      </w:r>
      <w:r>
        <w:rPr>
          <w:lang w:val="fr_FR" w:bidi="fr_FR"/>
        </w:rPr>
        <w:t>L'autre disciple va maintenant à l'intérieur de la tombe. Il est probable que ce disciple ait aussi vu les linges en lin et le linge qui recouvrait la tête sur l'étagère dans la tombe. Ce disciple voit, et il croit. Cela ne signifie pas que Pierre n'a pas cru, mais rien dans ce passage ne nous dit la réaction de Pierre. Il est probable que ce disciple croit que Jésus est vivant et n'est plus mort parce qu'il a vu la tombe vide avec seulement des linges et aucun corps. Le disciple ne pense pas que quelqu'un a volé le corps de Jésus.</w:t>
      </w:r>
    </w:p>
    <w:p>
      <w:pPr/>
      <w:r>
        <w:rPr>
          <w:lang w:val="fr_FR" w:bidi="fr_FR"/>
        </w:rPr>
      </w:r>
      <w:r>
        <w:rPr>
          <w:lang w:val="fr_FR" w:bidi="fr_FR"/>
        </w:rPr>
        <w:t>Jean, l'auteur du livre, donne maintenant quelques informations générales. Il dit que Pierre et l'autre disciple ne comprenaient pas encore, d'après les Écritures, que Jésus devait ressusciter d'entre les morts. L'autre disciple croyait que Jésus était vivant parce qu'il a vu la tombe vide, et non à cause des Écritures. Les Écritures désignent l'Ancien Testament. « Il doit ressusciter d'entre les morts » signifie que Dieu a décidé que Jésus reviendrait à la vie après sa mort.</w:t>
      </w:r>
    </w:p>
    <w:p>
      <w:pPr/>
      <w:r>
        <w:rPr>
          <w:lang w:val="fr_FR" w:bidi="fr_FR"/>
        </w:rPr>
      </w:r>
      <w:r>
        <w:rPr>
          <w:lang w:val="fr_FR" w:bidi="fr_FR"/>
        </w:rPr>
        <w:t>Dans la loi juive, il est nécessaire que deux hommes soient témoins de quelque chose. Pierre et l'autre disciple ont tous deux constaté que la tombe était vide, ce qui confirme la véracité de la tombe vide. Beaucoup de Juifs ne considéraient pas le témoignage d'une femme comme fiable. Il est donc possible que certaines personnes n'auraient pas cru Marie si elle avait été la seule à avoir vu la tombe vide. Pierre et l'autre disciple retournent maintenant là où ils séjournaient à Jérusalem.</w:t>
      </w:r>
    </w:p>
    <w:p>
      <w:pPr/>
      <w:r>
        <w:rPr>
          <w:lang w:val="fr_FR" w:bidi="fr_FR"/>
        </w:rPr>
      </w:r>
      <w:r>
        <w:rPr>
          <w:lang w:val="fr_FR" w:bidi="fr_FR"/>
        </w:rPr>
        <w:t>Arrêtez-vous ici et discutez de cette question en groupe : Quel genre de personne dans votre culture est considéré comme un « bon témoin » quand quelque chose d'important arrive ? Mettez cet enregistrement en pause ici.</w:t>
      </w:r>
    </w:p>
    <w:p>
      <w:pPr/>
      <w:r>
        <w:rPr>
          <w:lang w:val="fr_FR" w:bidi="fr_FR"/>
        </w:rPr>
      </w:r>
      <w:r>
        <w:rPr>
          <w:lang w:val="fr_FR" w:bidi="fr_FR"/>
        </w:rPr>
        <w:t>Maintenant, Marie est de nouveau à la tombe. Elle a suivi les deux disciples jusqu'à la tombe et y est restée après leur départ. Elle pleure à côté de la tombe. Pendant qu'elle pleure, elle se penche et regarde à l'intérieur de la tombe. Elle voit deux anges en vêtements blancs à l'intérieur de la tombe. Un ange est un messager de Dieu, et les vêtements blancs montrent que les anges viennent du ciel. Les anges sont assis à chaque extrémité de l'étagère dans la tombe. Un ange est là où se trouvait la tête de Jésus, et un ange est là où se trouvaient les pieds de Jésus. Nous ne savons pas si Marie voit ou non des tissus en lin dans la tombe. La partie la plus importante est que le corps de Jésus n'est pas dans la tombe.</w:t>
      </w:r>
    </w:p>
    <w:p>
      <w:pPr/>
      <w:r>
        <w:rPr>
          <w:lang w:val="fr_FR" w:bidi="fr_FR"/>
        </w:rPr>
      </w:r>
      <w:r>
        <w:rPr>
          <w:lang w:val="fr_FR" w:bidi="fr_FR"/>
        </w:rPr>
        <w:t>Arrêtez-vous ici et discutez de cette question en groupe : discutez de la couleur des vêtements que les gens portent lors d'un décès. Quelles sont les coutumes de votre culture au sujet des couleurs de vêtements à porter à certaines occasions ? Mettez cet enregistrement en pause ici.</w:t>
      </w:r>
    </w:p>
    <w:p>
      <w:pPr/>
      <w:r>
        <w:rPr>
          <w:lang w:val="fr_FR" w:bidi="fr_FR"/>
        </w:rPr>
      </w:r>
      <w:r>
        <w:rPr>
          <w:lang w:val="fr_FR" w:bidi="fr_FR"/>
        </w:rPr>
        <w:t>Les anges demandent à Marie pourquoi elle pleure. Les anges l'appellent « femme », ce qui était une façon polie de parler à une femme à l'époque de Jésus. Les anges savent déjà pourquoi Marie pleure. Ils savent aussi que Jésus est vivant, et que Marie n'a pas besoin de pleurer. Marie répond aux anges qu'elle pleure parce qu'elle croit encore que quelqu'un a enlevé le corps de Jésus de la tombe. Marie croit encore que Jésus est mort. Marie appelle Jésus « mon Seigneur », ce qui est une façon polie de parler de quelqu'un qui a de l'autorité. Marie se détourne des anges et de la tombe. Elle voit Jésus se tenir là, mais elle ne sait pas d'abord que c'est Jésus. Il est possible qu'il ait l'air un peu différent.</w:t>
      </w:r>
    </w:p>
    <w:p>
      <w:pPr/>
      <w:r>
        <w:rPr>
          <w:lang w:val="fr_FR" w:bidi="fr_FR"/>
        </w:rPr>
      </w:r>
      <w:r>
        <w:rPr>
          <w:lang w:val="fr_FR" w:bidi="fr_FR"/>
        </w:rPr>
        <w:t>Jésus pose deux questions à Marie : pourquoi elle pleure et qui elle cherche. Encore une fois, le mot « femme » est une façon polie de parler à une femme. Jésus connaît déjà les réponses à ses questions : Marie pleure parce qu'elle pense que Jésus est encore mort. Marie pensait que Jésus était le jardinier, c'est-à-dire quelqu'un qui travaille dans un jardin. La tombe se trouvait dans un jardin. Marie dit à l'homme que s'il est celui qui a déplacé le corps de Jésus, qu'il lui dise alors où se trouve le corps de Jésus maintenant. Marie ne sait pas encore qu'elle parle avec Jésus lui-même, et elle l'appelle « monsieur » comme une façon respectueuse de parler à une personne. Dans la langue d'origine, ce mot est le même mot traduit par « seigneur ». Elle veut trouver le corps de Jésus pour pouvoir le réenterrer.</w:t>
      </w:r>
    </w:p>
    <w:p>
      <w:pPr/>
      <w:r>
        <w:rPr>
          <w:lang w:val="fr_FR" w:bidi="fr_FR"/>
        </w:rPr>
      </w:r>
      <w:r>
        <w:rPr>
          <w:lang w:val="fr_FR" w:bidi="fr_FR"/>
        </w:rPr>
        <w:t>Jésus appelle Marie par son nom, puis Marie se tourne vers Jésus. Marie reconnaît enfin Jésus quand elle l'entend l'appeler par son nom. Elle appelle Jésus « Rabbouni ». C'est un mot dans la langue hébraïque que les Juifs parlent. Rabbouni signifie « mon enseignant. » Un enseignant est quelqu'un qui a l'autorité d'enseigner au sujet de Dieu, et pas seulement un professeur d'école. Jésus répond à Marie et lui dit de ne pas s'accrocher à lui. Cela pourrait signifier que Marie s'accroche déjà à Jésus, et Jésus veut qu'elle s'arrête. Jésus dit à Marie qu'il n'est pas encore monté, ou qu'il n'est pas encore allé, vers le Père. Le Père signifie Dieu dans le ciel. Certaines personnes pensent que Jésus veut dire qu'il reverra Marie avant de retourner vers Dieu au ciel. D'autres personnes pensent que Jésus veut que Marie se dépêche et donne le message aux disciples. Jésus veut qu'ils sachent qu'il ira bientôt vers Dieu dans le ciel. Jésus ne restera pas sur terre pour toujours.</w:t>
      </w:r>
    </w:p>
    <w:p>
      <w:pPr/>
      <w:r>
        <w:rPr>
          <w:lang w:val="fr_FR" w:bidi="fr_FR"/>
        </w:rPr>
      </w:r>
      <w:r>
        <w:rPr>
          <w:lang w:val="fr_FR" w:bidi="fr_FR"/>
        </w:rPr>
        <w:t>Jésus dit à Marie d'aller vers ses frères, c'est-à-dire les onze disciples. Dans ce cas présent, « frères» ne signifie pas les membres de la famille de Jésus. Jésus veut que Marie donne aux disciples un message important. Le message est que « je suis de retour vers celui qui est mon Père et votre Père. » C'est le même qui est le Dieu que Jésus adore et le Dieu que les disciples adorent. Les expressions « mon Père », « votre Père », « mon Dieu » et « votre Dieu » font toutes référence au même Dieu. Marie a fait ce que Jésus a dit et est allée vers les disciples. Elle leur a dit : « J'ai vu le Seigneur ! » ce qui signifie qu'elle a vu Jésus vivant. Marie a aussi dit aux disciples tout ce que Jésus lui a dit de dire.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Jean 20:1–18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Marie-Madeleine se rend à la tombe de Jésus tôt le dimanche matin. Elle voit que la pierre a disparu de l'entrée de la tombe, et elle pense que quelqu'un a volé le corps de Jésus.</w:t>
      </w:r>
    </w:p>
    <w:p>
      <w:pPr/>
      <w:r>
        <w:rPr>
          <w:lang w:val="fr_FR" w:bidi="fr_FR"/>
        </w:rPr>
      </w:r>
      <w:r>
        <w:rPr>
          <w:b/>
          <w:lang w:val="fr_FR" w:bidi="fr_FR"/>
        </w:rPr>
        <w:t>Dans la deuxième partie :</w:t>
      </w:r>
      <w:r>
        <w:rPr>
          <w:lang w:val="fr_FR" w:bidi="fr_FR"/>
        </w:rPr>
        <w:t xml:space="preserve"> Marie va annoncer à Pierre et à l'autre disciple la nouvelle au sujet de la tombe vide.</w:t>
      </w:r>
    </w:p>
    <w:p>
      <w:pPr/>
      <w:r>
        <w:rPr>
          <w:lang w:val="fr_FR" w:bidi="fr_FR"/>
        </w:rPr>
      </w:r>
      <w:r>
        <w:rPr>
          <w:b/>
          <w:lang w:val="fr_FR" w:bidi="fr_FR"/>
        </w:rPr>
        <w:t>Dans la troisième partie :</w:t>
      </w:r>
      <w:r>
        <w:rPr>
          <w:lang w:val="fr_FR" w:bidi="fr_FR"/>
        </w:rPr>
        <w:t xml:space="preserve"> Pierre et l'autre disciple courent vers la tombe. Ils voient les bandelettes en lin dans la tombe. L'autre disciple voit et croit.</w:t>
      </w:r>
    </w:p>
    <w:p>
      <w:pPr/>
      <w:r>
        <w:rPr>
          <w:lang w:val="fr_FR" w:bidi="fr_FR"/>
        </w:rPr>
      </w:r>
      <w:r>
        <w:rPr>
          <w:b/>
          <w:lang w:val="fr_FR" w:bidi="fr_FR"/>
        </w:rPr>
        <w:t>Dans la quatrième partie :</w:t>
      </w:r>
      <w:r>
        <w:rPr>
          <w:lang w:val="fr_FR" w:bidi="fr_FR"/>
        </w:rPr>
        <w:t xml:space="preserve"> Marie-Madeleine voit deux anges dans la tombe. Elle voit aussi Jésus lui-même, mais au début, elle ne le reconnaît pas. Elle sait que c'est Jésus quand il dit son nom. Jésus dit à Marie de donner un message aux disciples.</w:t>
      </w:r>
    </w:p>
    <w:p>
      <w:pPr/>
      <w:r>
        <w:rPr>
          <w:lang w:val="fr_FR" w:bidi="fr_FR"/>
        </w:rPr>
      </w:r>
      <w:r>
        <w:rPr>
          <w:b/>
          <w:lang w:val="fr_FR" w:bidi="fr_FR"/>
        </w:rPr>
        <w:t>Dans la cinquième partie :</w:t>
      </w:r>
      <w:r>
        <w:rPr>
          <w:lang w:val="fr_FR" w:bidi="fr_FR"/>
        </w:rPr>
        <w:t xml:space="preserve"> Marie va vers les disciples et leur donne le message de Jésus. Elle dit aussi : « J'ai vu le Seigneur !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L'autre disciple, celui que Jésus aimait</w:t>
      </w:r>
    </w:p>
    <w:p>
      <w:pPr>
        <w:pStyle w:val="ListBullet"/>
        <w:spacing w:line="240" w:lineRule="auto"/>
        <w:ind w:left="720"/>
      </w:pPr>
      <w:r>
        <w:rPr>
          <w:lang w:val="fr_FR" w:bidi="fr_FR"/>
        </w:rPr>
      </w:r>
      <w:r>
        <w:rPr>
          <w:lang w:val="fr_FR" w:bidi="fr_FR"/>
        </w:rPr>
        <w:t>Deux anges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Et les autres disciples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rappelez-vous que Joseph d'Arimathie et Nicodème ont placé le corps de Jésus dans une nouvelle tombe le vendredi avant le début du sabbat. Rappelez-vous que la tombe se trouve dans un jardin. Quand la première partie commence dans ce passage, nous sommes maintenant dimanche matin, le premier jour de la semaine. Il est très tôt le matin, et Marie-Madeleine vient visiter la tombe de Jésus. Rappelez-vous qu'elle réside à Jérusalem. Ce n'était donc pas une longue marche vers la tombe. Rappelez-vous aussi qu'elle était à la crucifixion le vendredi quand Jésus est mort. Nous ignorons exactement pourquoi elle vient à la tombe. Quand elle arrive, elle voit que la pierre est déplacée de devant l'entrée de la tombe. Marie croit que quelqu'un a volé le corps de Jésus parce que la pierre ne se trouve pas devant l'entrée de la tombe. Rappelez-vous que Marie ne regarde ni n'entre à l'intérieur de la tombe à ce moment-là. Rappelez-vous que la tombe était une grotte creusée dans le rocher, et l'entrée ne mesurait probablement qu'un mètre de haut.</w:t>
      </w:r>
    </w:p>
    <w:p>
      <w:pPr/>
      <w:r>
        <w:rPr>
          <w:lang w:val="fr_FR" w:bidi="fr_FR"/>
        </w:rPr>
      </w:r>
      <w:r>
        <w:rPr>
          <w:lang w:val="fr_FR" w:bidi="fr_FR"/>
        </w:rPr>
        <w:t xml:space="preserve">Arrêtez-vous ici et regardez à nouveau des images d'une </w:t>
      </w:r>
      <w:hyperlink r:id="rId277">
        <w:r>
          <w:rPr>
            <w:lang w:val="fr_FR" w:bidi="fr_FR"/>
          </w:rPr>
          <w:rPr>
            <w:color w:val="0000EE"/>
            <w:u w:val="single"/>
          </w:rPr>
          <w:t xml:space="preserve">tombe, d'une grande pierre et d'une </w:t>
        </w:r>
      </w:hyperlink>
      <w:r>
        <w:rPr>
          <w:lang w:val="fr_FR" w:bidi="fr_FR"/>
        </w:rPr>
        <w:t>étagère de pierre</w:t>
      </w:r>
      <w:hyperlink r:id="rId278">
        <w:r>
          <w:rPr>
            <w:lang w:val="fr_FR" w:bidi="fr_FR"/>
          </w:rPr>
          <w:rPr>
            <w:color w:val="0000EE"/>
            <w:u w:val="single"/>
          </w:rPr>
          <w:t xml:space="preserve"> dans une tombe, </w:t>
        </w:r>
      </w:hyperlink>
      <w:r>
        <w:rPr>
          <w:lang w:val="fr_FR" w:bidi="fr_FR"/>
        </w:rPr>
        <w:t>en groupe si nécessaire. Arrêtez l'enregistrement ici.</w:t>
      </w:r>
    </w:p>
    <w:p>
      <w:pPr/>
      <w:r>
        <w:rPr>
          <w:lang w:val="fr_FR" w:bidi="fr_FR"/>
        </w:rPr>
      </w:r>
      <w:r>
        <w:rPr>
          <w:lang w:val="fr_FR" w:bidi="fr_FR"/>
        </w:rPr>
        <w:t>Dans la deuxième partie, Marie court vers les disciples à Jérusalem. Elle trouve Pierre et le disciple que Jésus aimait. Rappelez-vous que c'est très probablement Jean, l'auteur de ce livre. Elle leur dit : « Ils ont sorti le Seigneur de la tombe, et nous ignorons où ils l'ont déposé. » Souvenez-vous qu'elle pense encore que quelqu'un a volé le corps de Jésus et que Jésus est toujours mort.</w:t>
      </w:r>
    </w:p>
    <w:p>
      <w:pPr/>
      <w:r>
        <w:rPr>
          <w:lang w:val="fr_FR" w:bidi="fr_FR"/>
        </w:rPr>
      </w:r>
      <w:r>
        <w:rPr>
          <w:lang w:val="fr_FR" w:bidi="fr_FR"/>
        </w:rPr>
        <w:t>Dans la troisième partie, Pierre et l'autre disciple courent vers la tombe. Ils veulent voir par eux-mêmes ce dont Marie parle. L'autre disciple court devant et arrive à la tombe en premier. Rappelez-vous que même si ce disciple arrive en premier à la tombe, il n'y entre pas. Il se penche pourtant pour regarder à l'intérieur. Il voit les linges gisant dans la tombe. Rappelez-vous qu'il faisait probablement jour dehors, ce qui a permis au disciple de voir les linges.</w:t>
      </w:r>
    </w:p>
    <w:p>
      <w:pPr/>
      <w:r>
        <w:rPr>
          <w:lang w:val="fr_FR" w:bidi="fr_FR"/>
        </w:rPr>
      </w:r>
      <w:r>
        <w:rPr>
          <w:lang w:val="fr_FR" w:bidi="fr_FR"/>
        </w:rPr>
        <w:t xml:space="preserve">Arrêtez-vous ici et regardez à nouveau une image de </w:t>
      </w:r>
      <w:hyperlink r:id="rId279">
        <w:r>
          <w:rPr>
            <w:lang w:val="fr_FR" w:bidi="fr_FR"/>
          </w:rPr>
          <w:rPr>
            <w:color w:val="0000EE"/>
            <w:u w:val="single"/>
          </w:rPr>
          <w:t>tissus en lin</w:t>
        </w:r>
      </w:hyperlink>
      <w:r>
        <w:rPr>
          <w:lang w:val="fr_FR" w:bidi="fr_FR"/>
        </w:rPr>
        <w:t xml:space="preserve"> en groupe si nécessaire. Arrêtez l'enregistrement ici.</w:t>
      </w:r>
    </w:p>
    <w:p>
      <w:pPr/>
      <w:r>
        <w:rPr>
          <w:lang w:val="fr_FR" w:bidi="fr_FR"/>
        </w:rPr>
      </w:r>
      <w:r>
        <w:rPr>
          <w:lang w:val="fr_FR" w:bidi="fr_FR"/>
        </w:rPr>
        <w:t>Ensuite, Pierre arrive à la tombe. Pierre va à l'intérieur de la tombe et voit les linges en lin, ainsi qu'un suaire posé séparément. Tous les linges gisaient probablement sur l'étagère dans la tombe. Rappelez-vous que l'autre disciple va ensuite à l'intérieur de la tombe. Rappelez-vous qu'il voit probablement la même chose que Pierre : les linges en lin et le suaire sur l'étagère de la tombe. Ce disciple voit et croit. Rappelez-vous que ce disciple croit que Jésus est vivant d'après ce qu'il voit dans la tombe, et non selon les Écritures qui disent que Jésus ressuscitera d'entre les morts. Pierre et l'autre disciple quittent la tombe et retournent là où ils séjournent à Jérusalem.</w:t>
      </w:r>
    </w:p>
    <w:p>
      <w:pPr/>
      <w:r>
        <w:rPr>
          <w:lang w:val="fr_FR" w:bidi="fr_FR"/>
        </w:rPr>
      </w:r>
      <w:r>
        <w:rPr>
          <w:lang w:val="fr_FR" w:bidi="fr_FR"/>
        </w:rPr>
        <w:t>Dans la quatrième partie, Marie est de nouveau retournée à la tombe. Elle se tient à côté de la tombe, et elle pleure. Rappelez-vous que Marie croit encore que quelqu'un a volé le corps de Jésus. Marie se penche et regarde à l'intérieur, et elle voit deux anges. Les anges sont vêtus de blanc. Rappelez-vous qu'un ange se trouve à chaque extrémité du rebord où reposait auparavant le corps de Jésus. Les anges demandent à Marie : « Femme, pourquoi pleures-tu ? » Rappelez-vous qu'ils savent déjà que Marie pleure parce qu'elle pense que Jésus est encore mort. Le mot : « femme » est une façon polie de parler à une femme.</w:t>
      </w:r>
    </w:p>
    <w:p>
      <w:pPr/>
      <w:r>
        <w:rPr>
          <w:lang w:val="fr_FR" w:bidi="fr_FR"/>
        </w:rPr>
      </w:r>
      <w:r>
        <w:rPr>
          <w:lang w:val="fr_FR" w:bidi="fr_FR"/>
        </w:rPr>
        <w:t>Arrêtez-vous ici et discutez de cette question en groupe : parlez du mot que vous utilisez pour marquer votre respect quand vous vous adressez à une femme dans votre culture. Mettez cet enregistrement en pause ici.</w:t>
      </w:r>
    </w:p>
    <w:p>
      <w:pPr/>
      <w:r>
        <w:rPr>
          <w:lang w:val="fr_FR" w:bidi="fr_FR"/>
        </w:rPr>
      </w:r>
      <w:r>
        <w:rPr>
          <w:lang w:val="fr_FR" w:bidi="fr_FR"/>
        </w:rPr>
        <w:t>Marie dit aux deux anges qu'elle pleure parce que quelqu'un a volé le corps de Jésus. Rappelez-vous que Marie appelle Jésus « mon Seigneur ». Elle fait face aux anges à l'intérieur de la tombe pendant qu'ils parlent ensemble. Puis elle se détourne des anges. Marie voit quelqu'un se tenir là, mais elle ne le reconnaît pas. C'est Jésus. Jésus et Marie ont maintenant une conversation. Jésus lui pose deux questions : pourquoi elle pleure et qui elle cherche. Jésus connaît déjà la réponse à ces deux questions. Jésus sait que Marie pleure parce qu'elle pense que Jésus est encore mort et que quelqu'un a déplacé son corps. Jésus sait aussi que Marie cherche Jésus, et les personnes qui ont peut-être déplacé le corps de Jésus.</w:t>
      </w:r>
    </w:p>
    <w:p>
      <w:pPr/>
      <w:r>
        <w:rPr>
          <w:lang w:val="fr_FR" w:bidi="fr_FR"/>
        </w:rPr>
      </w:r>
      <w:r>
        <w:rPr>
          <w:lang w:val="fr_FR" w:bidi="fr_FR"/>
        </w:rPr>
        <w:t>Marie répond à Jésus, et elle pense que Jésus est le jardinier. Rappelez-vous qu'elle l'appelle « monsieur » et elle lui demande poliment s'il peut lui dire où se trouve le corps de Jésus.</w:t>
      </w:r>
    </w:p>
    <w:p>
      <w:pPr/>
      <w:r>
        <w:rPr>
          <w:lang w:val="fr_FR" w:bidi="fr_FR"/>
        </w:rPr>
      </w:r>
      <w:r>
        <w:rPr>
          <w:lang w:val="fr_FR" w:bidi="fr_FR"/>
        </w:rPr>
        <w:t>Arrêtez-vous ici et discutez de cette question en groupe : discutez pour savoir s'il serait plus naturel, dans votre langue, d'utiliser une question ou une phrase affirmative ici, lorsque Marie fait sa demande à Jésus. Certains exemples pourraient être : « S'il vous plaît, dites-moi où vous l'avez mis » ou « Pourriez-vous me faire savoir où vous avez placé son corps ? » Mettez cet enregistrement en pause ici.</w:t>
      </w:r>
    </w:p>
    <w:p>
      <w:pPr/>
      <w:r>
        <w:rPr>
          <w:lang w:val="fr_FR" w:bidi="fr_FR"/>
        </w:rPr>
      </w:r>
      <w:r>
        <w:rPr>
          <w:lang w:val="fr_FR" w:bidi="fr_FR"/>
        </w:rPr>
        <w:t>Ensuite, Jésus prononce le nom de Marie. Entendre son nom aide enfin Marie à reconnaître qui est Jésus. Marie se tourne vers Jésus maintenant et elle appelle Jésus « Rabbouni », ce qui signifie « mon enseignant ».</w:t>
      </w:r>
    </w:p>
    <w:p>
      <w:pPr/>
      <w:r>
        <w:rPr>
          <w:lang w:val="fr_FR" w:bidi="fr_FR"/>
        </w:rPr>
      </w:r>
      <w:r>
        <w:rPr>
          <w:lang w:val="fr_FR" w:bidi="fr_FR"/>
        </w:rPr>
        <w:t>Jésus donne à Marie un message à dire aux disciples. Rappelez-vous que Marie s'accroche probablement déjà à Jésus : il disait d'arrêter ce qu'elle faisait déjà. Jésus ne veut pas que Marie s'accroche à lui parce qu'il n'est pas encore monté vers son Père dans le ciel. Jésus veut que Marie dise aux disciples : « Je suis en train de retourner vers mon Père et votre Père, vers mon Dieu et votre Dieu. » Rappelez-vous que tout cela fait référence au même Dieu.</w:t>
      </w:r>
    </w:p>
    <w:p>
      <w:pPr/>
      <w:r>
        <w:rPr>
          <w:lang w:val="fr_FR" w:bidi="fr_FR"/>
        </w:rPr>
      </w:r>
      <w:r>
        <w:rPr>
          <w:lang w:val="fr_FR" w:bidi="fr_FR"/>
        </w:rPr>
        <w:t>Dans la cinquième partie, Marie obéit à ce que Jésus lui dit de faire. Marie quitte la tombe et retourne vers les disciples à Jérusalem. Elle leur dit : « J'ai vu le Seigneur ! » Elle leur dit aussi tout ce que Jésus lui demande de dire.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Jean 20:1–18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5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L'autre disciple, celui que Jésus aimait</w:t>
      </w:r>
    </w:p>
    <w:p>
      <w:pPr>
        <w:pStyle w:val="ListBullet"/>
        <w:spacing w:line="240" w:lineRule="auto"/>
        <w:ind w:left="720"/>
      </w:pPr>
      <w:r>
        <w:rPr>
          <w:lang w:val="fr_FR" w:bidi="fr_FR"/>
        </w:rPr>
      </w:r>
      <w:r>
        <w:rPr>
          <w:lang w:val="fr_FR" w:bidi="fr_FR"/>
        </w:rPr>
        <w:t>Deux anges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Et les autres disciples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Marie-Madeleine se rend à la tombe tôt le dimanche matin. Il fait encore sombre dehors. Elle arrive à la tombe, et elle voit que quelqu'un a roulé la pierre pour l'écarter de l'entrée de la tombe.</w:t>
      </w:r>
      <w:r>
        <w:rPr>
          <w:lang w:val="fr_FR" w:bidi="fr_FR"/>
        </w:rPr>
        <w:t>Arrêtez la représentation.</w:t>
      </w:r>
    </w:p>
    <w:p>
      <w:pPr/>
      <w:r>
        <w:rPr>
          <w:lang w:val="fr_FR" w:bidi="fr_FR"/>
        </w:rPr>
      </w:r>
      <w:r>
        <w:rPr>
          <w:lang w:val="fr_FR" w:bidi="fr_FR"/>
        </w:rPr>
        <w:t>Demandez à la personne qui joue Marie : « Que ressentez-vous ? » La personne pourrait répondre par exemple : « Choquée que la pierre ait été déplacée de l'entrée de la tombe », « Pensant que quelqu'un a volé le corps de Jésus dans la tombe », « Besoin de partager cette terrible nouvelle avec quelqu'un immédiatement » ou « Je voudrais tellement que des hommes viennent voir ce que j'ai vu : je sais que personne ne croira à mon témoignage, puisque je suis une femme ».</w:t>
      </w:r>
      <w:r>
        <w:rPr>
          <w:lang w:val="fr_FR" w:bidi="fr_FR"/>
        </w:rPr>
        <w:t>Continuez la représentation.</w:t>
      </w:r>
    </w:p>
    <w:p>
      <w:pPr/>
      <w:r>
        <w:rPr>
          <w:lang w:val="fr_FR" w:bidi="fr_FR"/>
        </w:rPr>
      </w:r>
      <w:r>
        <w:rPr>
          <w:lang w:val="fr_FR" w:bidi="fr_FR"/>
        </w:rPr>
        <w:t>Marie repart en courant vers Jérusalem. Elle dit à Pierre et au disciple que Jésus aimait que quelqu'un avait enlevé le corps de Jésus de la tombe.</w:t>
      </w:r>
      <w:r>
        <w:rPr>
          <w:lang w:val="fr_FR" w:bidi="fr_FR"/>
        </w:rPr>
        <w:t>Arrêtez la représentation.</w:t>
      </w:r>
    </w:p>
    <w:p>
      <w:pPr/>
      <w:r>
        <w:rPr>
          <w:lang w:val="fr_FR" w:bidi="fr_FR"/>
        </w:rPr>
      </w:r>
      <w:r>
        <w:rPr>
          <w:lang w:val="fr_FR" w:bidi="fr_FR"/>
        </w:rPr>
        <w:t>Demandez aux personnes qui jouent Pierre et l'autre disciple : « Que ressentez-vous ? » Les gens pourraient répondre par exemple : « Je me demande ce que Marie veut dire par cette terrible nouvelle », « J'ai besoin d'aller voir la tombe pour savoir de quoi elle parle » ou « Je me demande qui a pu voler le corps de Jésus dans la tombe ».</w:t>
      </w:r>
      <w:r>
        <w:rPr>
          <w:lang w:val="fr_FR" w:bidi="fr_FR"/>
        </w:rPr>
        <w:t>Continuez la représentation.</w:t>
      </w:r>
    </w:p>
    <w:p>
      <w:pPr/>
      <w:r>
        <w:rPr>
          <w:lang w:val="fr_FR" w:bidi="fr_FR"/>
        </w:rPr>
      </w:r>
      <w:r>
        <w:rPr>
          <w:lang w:val="fr_FR" w:bidi="fr_FR"/>
        </w:rPr>
        <w:t>Pierre et l'autre disciple courent vers la tombe. L'autre disciple court plus vite que Pierre. L'autre disciple arrive à la tombe en premier et regarde à l'intérieur de la tombe. Il voit des linges en lin dans la tombe, et aucun corps.</w:t>
      </w:r>
      <w:r>
        <w:rPr>
          <w:lang w:val="fr_FR" w:bidi="fr_FR"/>
        </w:rPr>
        <w:t>Arrêtez la représentation.</w:t>
      </w:r>
    </w:p>
    <w:p>
      <w:pPr/>
      <w:r>
        <w:rPr>
          <w:lang w:val="fr_FR" w:bidi="fr_FR"/>
        </w:rPr>
      </w:r>
      <w:r>
        <w:rPr>
          <w:lang w:val="fr_FR" w:bidi="fr_FR"/>
        </w:rPr>
        <w:t>Demandez à la personne qui joue l'autre disciple : « Que ressentez-vous ? » La personne pourrait répondre par exemple : « Où est le corps de Jésus ? » ou « Je ne sais pas si je veux entrer dans la tombe ou non » ou « Choqué que Marie dise la vérité sur le fait que la pierre a été déplacée de l'entrée de la tombe ».</w:t>
      </w:r>
      <w:r>
        <w:rPr>
          <w:lang w:val="fr_FR" w:bidi="fr_FR"/>
        </w:rPr>
        <w:t>Continuez la représentation.</w:t>
      </w:r>
    </w:p>
    <w:p>
      <w:pPr/>
      <w:r>
        <w:rPr>
          <w:lang w:val="fr_FR" w:bidi="fr_FR"/>
        </w:rPr>
      </w:r>
      <w:r>
        <w:rPr>
          <w:lang w:val="fr_FR" w:bidi="fr_FR"/>
        </w:rPr>
        <w:t>Pierre arrive à la tombe maintenant. Il va à l'intérieur de la tombe et voit les linges en lin, ainsi qu'un suaire posé séparément. Maintenant l'autre disciple va à l'intérieur de la tombe. L'autre disciple voit et croit. Ils ne comprennent pas encore que les Écritures disent que Jésus devait ressusciter d'entre les morts. Ils retournent là où ils séjournent à Jérusalem.</w:t>
      </w:r>
      <w:r>
        <w:rPr>
          <w:lang w:val="fr_FR" w:bidi="fr_FR"/>
        </w:rPr>
        <w:t>Arrêtez la représentation.</w:t>
      </w:r>
    </w:p>
    <w:p>
      <w:pPr/>
      <w:r>
        <w:rPr>
          <w:lang w:val="fr_FR" w:bidi="fr_FR"/>
        </w:rPr>
      </w:r>
      <w:r>
        <w:rPr>
          <w:lang w:val="fr_FR" w:bidi="fr_FR"/>
        </w:rPr>
        <w:t>Demandez à la personne qui joue Pierre : « Que ressentez-vous ? » La personne pourrait répondre par exemple : « Étonnée que le corps de Jésus ne se trouve pas dans la tombe », « Je me demande où Jésus pourrait être maintenant » ou « Incertaine de ce qu'il faut penser de la tombe vide ».</w:t>
      </w:r>
    </w:p>
    <w:p>
      <w:pPr/>
      <w:r>
        <w:rPr>
          <w:lang w:val="fr_FR" w:bidi="fr_FR"/>
        </w:rPr>
      </w:r>
      <w:r>
        <w:rPr>
          <w:lang w:val="fr_FR" w:bidi="fr_FR"/>
        </w:rPr>
        <w:t>Aussi, demandez à la personne qui joue l'autre disciple : « Que ressentez-vous ? » La personne pourrait répondre par exemple : « Croire que Jésus est de nouveau vivant », « Se demander quand nous le verrons » ou « Essayer de comprendre comment cela est arrivé ».</w:t>
      </w:r>
      <w:r>
        <w:rPr>
          <w:lang w:val="fr_FR" w:bidi="fr_FR"/>
        </w:rPr>
        <w:t>Continuez la représentation.</w:t>
      </w:r>
    </w:p>
    <w:p>
      <w:pPr/>
      <w:r>
        <w:rPr>
          <w:lang w:val="fr_FR" w:bidi="fr_FR"/>
        </w:rPr>
      </w:r>
      <w:r>
        <w:rPr>
          <w:lang w:val="fr_FR" w:bidi="fr_FR"/>
        </w:rPr>
        <w:t>Marie revient de nouveau à la tombe. Elle se tient à côté de la tombe et elle pleure. Elle se penche pour regarder à l'intérieur de la tombe, et elle voit deux anges en blanc assis à chaque extrémité de l'étagère. Les anges lui demandent : « Pourquoi pleures-tu ? »</w:t>
      </w:r>
    </w:p>
    <w:p>
      <w:pPr/>
      <w:r>
        <w:rPr>
          <w:lang w:val="fr_FR" w:bidi="fr_FR"/>
        </w:rPr>
      </w:r>
      <w:r>
        <w:rPr>
          <w:lang w:val="fr_FR" w:bidi="fr_FR"/>
        </w:rPr>
        <w:t>Marie répond qu'elle pleure parce que quelqu'un a enlevé le corps de son Seigneur et qu'elle ne sait pas où il se trouve.</w:t>
      </w:r>
      <w:r>
        <w:rPr>
          <w:lang w:val="fr_FR" w:bidi="fr_FR"/>
        </w:rPr>
        <w:t>Arrêtez la représentation.</w:t>
      </w:r>
    </w:p>
    <w:p>
      <w:pPr/>
      <w:r>
        <w:rPr>
          <w:lang w:val="fr_FR" w:bidi="fr_FR"/>
        </w:rPr>
      </w:r>
      <w:r>
        <w:rPr>
          <w:lang w:val="fr_FR" w:bidi="fr_FR"/>
        </w:rPr>
        <w:t>Demandez à la personne qui joue Marie : « Que ressentez-vous ? » La personne pourrait répondre par exemple : « Je me demande pourquoi ces anges sont dans la tombe », « Encore choquée que quelqu'un ait volé le corps de Jésus dans sa tombe » ou « Encore affligée de la mort de Jésus ».</w:t>
      </w:r>
      <w:r>
        <w:rPr>
          <w:lang w:val="fr_FR" w:bidi="fr_FR"/>
        </w:rPr>
        <w:t>Continuez la représentation.</w:t>
      </w:r>
    </w:p>
    <w:p>
      <w:pPr/>
      <w:r>
        <w:rPr>
          <w:lang w:val="fr_FR" w:bidi="fr_FR"/>
        </w:rPr>
      </w:r>
      <w:r>
        <w:rPr>
          <w:lang w:val="fr_FR" w:bidi="fr_FR"/>
        </w:rPr>
        <w:t>Marie se tourne et voit un homme dans le jardin. C'est Jésus, mais elle ne le reconnaît pas au début. Jésus demande à Marie : « Pourquoi pleures-tu ? Qui cherches-tu ? »</w:t>
      </w:r>
    </w:p>
    <w:p>
      <w:pPr/>
      <w:r>
        <w:rPr>
          <w:lang w:val="fr_FR" w:bidi="fr_FR"/>
        </w:rPr>
      </w:r>
      <w:r>
        <w:rPr>
          <w:lang w:val="fr_FR" w:bidi="fr_FR"/>
        </w:rPr>
        <w:t>Marie pense que Jésus est le jardinier. Elle demande donc à Jésus s'il sait où se trouve le corps de Jésus en ce moment. Jésus appelle Marie par son nom, et Marie se tourne vers Jésus. Elle le reconnaît et l'appelle « Rabbouni », ce qui signifie « mon enseignant ».</w:t>
      </w:r>
      <w:r>
        <w:rPr>
          <w:lang w:val="fr_FR" w:bidi="fr_FR"/>
        </w:rPr>
        <w:t>Arrêtez la représentation.</w:t>
      </w:r>
    </w:p>
    <w:p>
      <w:pPr/>
      <w:r>
        <w:rPr>
          <w:lang w:val="fr_FR" w:bidi="fr_FR"/>
        </w:rPr>
      </w:r>
      <w:r>
        <w:rPr>
          <w:lang w:val="fr_FR" w:bidi="fr_FR"/>
        </w:rPr>
        <w:t>Demandez à la personne qui joue Jésus : « Que ressentez-vous ? » La personne pourrait répondre par exemple : « Heureux que Marie me reconnaisse enfin », « Plein de compassion pour elle puisqu'elle est encore en deuil et ne comprend pas » ou « Désireux que les autres disciples sachent que je suis aussi en vie ».</w:t>
      </w:r>
    </w:p>
    <w:p>
      <w:pPr/>
      <w:r>
        <w:rPr>
          <w:lang w:val="fr_FR" w:bidi="fr_FR"/>
        </w:rPr>
      </w:r>
      <w:r>
        <w:rPr>
          <w:lang w:val="fr_FR" w:bidi="fr_FR"/>
        </w:rPr>
        <w:t>Aussi, demandez à la personne qui joue Marie : « Que ressentez-vous ? » La personne pourrait répondre par exemple : « Choquée que Jésus soit vivant ! » ou « Confuse de savoir comment Jésus a pu être vivant quand je l'ai vu mourir sur la croix vendredi » ou « Je voulais m'accrocher à Jésus ».</w:t>
      </w:r>
      <w:r>
        <w:rPr>
          <w:lang w:val="fr_FR" w:bidi="fr_FR"/>
        </w:rPr>
        <w:t>Continuez la représentation.</w:t>
      </w:r>
    </w:p>
    <w:p>
      <w:pPr/>
      <w:r>
        <w:rPr>
          <w:lang w:val="fr_FR" w:bidi="fr_FR"/>
        </w:rPr>
      </w:r>
      <w:r>
        <w:rPr>
          <w:lang w:val="fr_FR" w:bidi="fr_FR"/>
        </w:rPr>
        <w:t>Marie tend probablement la main et s'accroche à Jésus. Jésus dit à Marie de ne pas s'accrocher à lui parce qu'il n'est pas encore monté vers son Père dans le ciel. Jésus lui dit de retourner vers les disciples pour leur donner un message. Le message est : « Je retourne vers mon Père et votre Père, vers mon Dieu et votre Dieu. »</w:t>
      </w:r>
    </w:p>
    <w:p>
      <w:pPr/>
      <w:r>
        <w:rPr>
          <w:lang w:val="fr_FR" w:bidi="fr_FR"/>
        </w:rPr>
      </w:r>
      <w:r>
        <w:rPr>
          <w:lang w:val="fr_FR" w:bidi="fr_FR"/>
        </w:rPr>
        <w:t>Marie quitte la tombe et va vers les disciples. Elle leur dit : « J'ai vu le Seigneur ! » Elle leur transmet aussi le message que Jésus lui a demandé de leur donner.</w:t>
      </w:r>
      <w:r>
        <w:rPr>
          <w:lang w:val="fr_FR" w:bidi="fr_FR"/>
        </w:rPr>
        <w:t>Arrêtez la représentation.</w:t>
      </w:r>
    </w:p>
    <w:p>
      <w:pPr/>
      <w:r>
        <w:rPr>
          <w:lang w:val="fr_FR" w:bidi="fr_FR"/>
        </w:rPr>
      </w:r>
      <w:r>
        <w:rPr>
          <w:lang w:val="fr_FR" w:bidi="fr_FR"/>
        </w:rPr>
        <w:t>Demandez aux personnes qui jouent les autres disciples : « Que ressentez-vous ? » Les gens pourraient répondre par exemple : « Serait-il vraiment possible que Jésus soit vivant ? » ou « Croire à la nouvelle de Marie selon laquelle Jésus est revenu d'entre les morts » ou « Vouloir voir Jésus vivant par nous-mêmes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Jean 20:1–18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Marie-Madeleine est allée à la tombe tôt le matin le premier jour de la semaine. Marie est du village de Magdala et elle était à la croix quand Jésus est mort. Dans la culture juive, le premier jour de la semaine est le dimanche.</w:t>
      </w:r>
    </w:p>
    <w:p>
      <w:pPr/>
      <w:r>
        <w:rPr>
          <w:lang w:val="fr_FR" w:bidi="fr_FR"/>
        </w:rPr>
      </w:r>
      <w:r>
        <w:rPr>
          <w:lang w:val="fr_FR" w:bidi="fr_FR"/>
        </w:rPr>
        <w:t xml:space="preserve">Une </w:t>
      </w:r>
      <w:r>
        <w:rPr>
          <w:b/>
          <w:lang w:val="fr_FR" w:bidi="fr_FR"/>
        </w:rPr>
        <w:t>tombe</w:t>
      </w:r>
      <w:r>
        <w:rPr>
          <w:lang w:val="fr_FR" w:bidi="fr_FR"/>
        </w:rPr>
        <w:t xml:space="preserve"> à l'époque de Jésus était souvent une grotte creusée dans le flanc d'une colline. Il y avait normalement une grande pierre devant la tombe pour protéger le corps. Utilisez le même mot pour tombe que dans les passages précédents. Pour plus d'informations sur </w:t>
      </w:r>
      <w:hyperlink r:id="rId280">
        <w:r>
          <w:rPr>
            <w:lang w:val="fr_FR" w:bidi="fr_FR"/>
          </w:rPr>
          <w:rPr>
            <w:color w:val="0000EE"/>
            <w:u w:val="single"/>
          </w:rPr>
          <w:t>tombe</w:t>
        </w:r>
      </w:hyperlink>
      <w:r>
        <w:rPr>
          <w:lang w:val="fr_FR" w:bidi="fr_FR"/>
        </w:rPr>
        <w:t>, consultez le glossaire principal.</w:t>
      </w:r>
    </w:p>
    <w:p>
      <w:pPr/>
      <w:r>
        <w:rPr>
          <w:lang w:val="fr_FR" w:bidi="fr_FR"/>
        </w:rPr>
      </w:r>
      <w:r>
        <w:rPr>
          <w:lang w:val="fr_FR" w:bidi="fr_FR"/>
        </w:rPr>
        <w:t xml:space="preserve">Arrêtez-vous ici et regardez à nouveau des images d'une </w:t>
      </w:r>
      <w:hyperlink r:id="rId277">
        <w:r>
          <w:rPr>
            <w:lang w:val="fr_FR" w:bidi="fr_FR"/>
          </w:rPr>
          <w:rPr>
            <w:color w:val="0000EE"/>
            <w:u w:val="single"/>
          </w:rPr>
          <w:t>tombe, d'une grande pierre</w:t>
        </w:r>
      </w:hyperlink>
      <w:r>
        <w:rPr>
          <w:lang w:val="fr_FR" w:bidi="fr_FR"/>
        </w:rPr>
        <w:t xml:space="preserve"> et d'une </w:t>
      </w:r>
      <w:hyperlink r:id="rId278">
        <w:r>
          <w:rPr>
            <w:lang w:val="fr_FR" w:bidi="fr_FR"/>
          </w:rPr>
          <w:rPr>
            <w:color w:val="0000EE"/>
            <w:u w:val="single"/>
          </w:rPr>
          <w:t>étagère de pierre dans une tombe</w:t>
        </w:r>
      </w:hyperlink>
      <w:r>
        <w:rPr>
          <w:lang w:val="fr_FR" w:bidi="fr_FR"/>
        </w:rPr>
        <w:t>, en groupe si nécessaire. Arrêtez l'enregistrement ici.</w:t>
      </w:r>
    </w:p>
    <w:p>
      <w:pPr/>
      <w:r>
        <w:rPr>
          <w:lang w:val="fr_FR" w:bidi="fr_FR"/>
        </w:rPr>
      </w:r>
      <w:r>
        <w:rPr>
          <w:lang w:val="fr_FR" w:bidi="fr_FR"/>
        </w:rPr>
        <w:t xml:space="preserve">Simon Pierre et le disciple que Jésus aimait sont deux des 12 disciples de Jésus. Les </w:t>
      </w:r>
      <w:r>
        <w:rPr>
          <w:b/>
          <w:lang w:val="fr_FR" w:bidi="fr_FR"/>
        </w:rPr>
        <w:t>disciples</w:t>
      </w:r>
      <w:r>
        <w:rPr>
          <w:lang w:val="fr_FR" w:bidi="fr_FR"/>
        </w:rPr>
        <w:t xml:space="preserve"> suivaient Jésus et apprenaient de lui. Utilisez le même mot pour disciple que dans les passages précédents. Pour plus d'informations sur le mot </w:t>
      </w:r>
      <w:hyperlink r:id="rId281">
        <w:r>
          <w:rPr>
            <w:lang w:val="fr_FR" w:bidi="fr_FR"/>
          </w:rPr>
          <w:rPr>
            <w:color w:val="0000EE"/>
            <w:u w:val="single"/>
          </w:rPr>
          <w:t>disciple</w:t>
        </w:r>
      </w:hyperlink>
      <w:r>
        <w:rPr>
          <w:lang w:val="fr_FR" w:bidi="fr_FR"/>
        </w:rPr>
        <w:t>, consultez le glossaire principal.</w:t>
      </w:r>
    </w:p>
    <w:p>
      <w:pPr/>
      <w:r>
        <w:rPr>
          <w:lang w:val="fr_FR" w:bidi="fr_FR"/>
        </w:rPr>
      </w:r>
      <w:r>
        <w:rPr>
          <w:lang w:val="fr_FR" w:bidi="fr_FR"/>
        </w:rPr>
        <w:t xml:space="preserve">Marie dit à Simon Pierre et à l'autre disciple : « Ils ont sorti le Seigneur de la tombe. » </w:t>
      </w:r>
      <w:r>
        <w:rPr>
          <w:b/>
          <w:lang w:val="fr_FR" w:bidi="fr_FR"/>
        </w:rPr>
        <w:t>Seigneur</w:t>
      </w:r>
      <w:r>
        <w:rPr>
          <w:lang w:val="fr_FR" w:bidi="fr_FR"/>
        </w:rPr>
        <w:t xml:space="preserve"> était un terme de respect pour Jésus qui pourrait être traduit par « monsieur ». C'était aussi une façon pour les disciples de Jésus de faire référence à Jésus en tant que Dieu et maître. Utilisez le même mot pour Seigneur que dans les passages précédents. Pour plus d'informations sur le mot </w:t>
      </w:r>
      <w:hyperlink r:id="rId282">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L'autre disciple arrive à la tombe en premier. Il se penche pour regarder à l'intérieur de la tombe, car l'entrée de celle-ci ne mesurait qu'un mètre de haut. Il voit des tissus en lin dans la tombe.</w:t>
      </w:r>
    </w:p>
    <w:p>
      <w:pPr/>
      <w:r>
        <w:rPr>
          <w:lang w:val="fr_FR" w:bidi="fr_FR"/>
        </w:rPr>
      </w:r>
      <w:r>
        <w:rPr>
          <w:lang w:val="fr_FR" w:bidi="fr_FR"/>
        </w:rPr>
        <w:t xml:space="preserve">Arrêtez-vous ici et regardez à nouveau une image de </w:t>
      </w:r>
      <w:hyperlink r:id="rId279">
        <w:r>
          <w:rPr>
            <w:lang w:val="fr_FR" w:bidi="fr_FR"/>
          </w:rPr>
          <w:rPr>
            <w:color w:val="0000EE"/>
            <w:u w:val="single"/>
          </w:rPr>
          <w:t>tissus en lin</w:t>
        </w:r>
      </w:hyperlink>
      <w:r>
        <w:rPr>
          <w:lang w:val="fr_FR" w:bidi="fr_FR"/>
        </w:rPr>
        <w:t xml:space="preserve"> en groupe si nécessaire. Arrêtez l'enregistrement ici.</w:t>
      </w:r>
    </w:p>
    <w:p>
      <w:pPr/>
      <w:r>
        <w:rPr>
          <w:lang w:val="fr_FR" w:bidi="fr_FR"/>
        </w:rPr>
      </w:r>
      <w:r>
        <w:rPr>
          <w:lang w:val="fr_FR" w:bidi="fr_FR"/>
        </w:rPr>
        <w:t xml:space="preserve">Pierre arrive à la tombe et va à l'intérieur de la tombe. Il voit les linges en lin ainsi que le suaire posé séparément dans la tombe. L'autre disciple regarde ensuite lui aussi à l'intérieur de la tombe. Il voit et </w:t>
      </w:r>
      <w:r>
        <w:rPr>
          <w:b/>
          <w:lang w:val="fr_FR" w:bidi="fr_FR"/>
        </w:rPr>
        <w:t>croit</w:t>
      </w:r>
      <w:r>
        <w:rPr>
          <w:lang w:val="fr_FR" w:bidi="fr_FR"/>
        </w:rPr>
        <w:t xml:space="preserve">. </w:t>
      </w:r>
      <w:r>
        <w:rPr>
          <w:b/>
          <w:lang w:val="fr_FR" w:bidi="fr_FR"/>
        </w:rPr>
        <w:t>Croire</w:t>
      </w:r>
      <w:r>
        <w:rPr>
          <w:lang w:val="fr_FR" w:bidi="fr_FR"/>
        </w:rPr>
        <w:t xml:space="preserve"> signifie que l'autre disciple croit que Jésus est vivant et n'est plus mort. Utilisez le même mot pour croire que dans les passages précédents. Pour plus d'informations sur </w:t>
      </w:r>
      <w:hyperlink r:id="rId283">
        <w:r>
          <w:rPr>
            <w:lang w:val="fr_FR" w:bidi="fr_FR"/>
          </w:rPr>
          <w:rPr>
            <w:color w:val="0000EE"/>
            <w:u w:val="single"/>
          </w:rPr>
          <w:t>croire</w:t>
        </w:r>
      </w:hyperlink>
      <w:r>
        <w:rPr>
          <w:lang w:val="fr_FR" w:bidi="fr_FR"/>
        </w:rPr>
        <w:t>, consultez le glossaire principal.</w:t>
      </w:r>
    </w:p>
    <w:p>
      <w:pPr/>
      <w:r>
        <w:rPr>
          <w:lang w:val="fr_FR" w:bidi="fr_FR"/>
        </w:rPr>
      </w:r>
      <w:r>
        <w:rPr>
          <w:lang w:val="fr_FR" w:bidi="fr_FR"/>
        </w:rPr>
        <w:t xml:space="preserve">Pierre et l'autre disciple ne comprenaient pas encore ce que les </w:t>
      </w:r>
      <w:r>
        <w:rPr>
          <w:b/>
          <w:lang w:val="fr_FR" w:bidi="fr_FR"/>
        </w:rPr>
        <w:t>Écritures</w:t>
      </w:r>
      <w:r>
        <w:rPr>
          <w:lang w:val="fr_FR" w:bidi="fr_FR"/>
        </w:rPr>
        <w:t xml:space="preserve"> disaient au sujet de Jésus qui revient d'entre les morts. Les Écritures à l'époque de Jésus étaient les livres de l'Ancien Testament de la Bible. Utilisez le même mot pour Écritures que dans les passages précédents. Pour plus d'informations sur le mot </w:t>
      </w:r>
      <w:hyperlink r:id="rId284">
        <w:r>
          <w:rPr>
            <w:lang w:val="fr_FR" w:bidi="fr_FR"/>
          </w:rPr>
          <w:rPr>
            <w:color w:val="0000EE"/>
            <w:u w:val="single"/>
          </w:rPr>
          <w:t>Écritures</w:t>
        </w:r>
      </w:hyperlink>
      <w:r>
        <w:rPr>
          <w:lang w:val="fr_FR" w:bidi="fr_FR"/>
        </w:rPr>
        <w:t>, consultez le glossaire principal.</w:t>
      </w:r>
    </w:p>
    <w:p>
      <w:pPr/>
      <w:r>
        <w:rPr>
          <w:lang w:val="fr_FR" w:bidi="fr_FR"/>
        </w:rPr>
      </w:r>
      <w:r>
        <w:rPr>
          <w:lang w:val="fr_FR" w:bidi="fr_FR"/>
        </w:rPr>
        <w:t xml:space="preserve">Marie a vu deux anges à l'intérieur de la tombe. Un </w:t>
      </w:r>
      <w:r>
        <w:rPr>
          <w:b/>
          <w:lang w:val="fr_FR" w:bidi="fr_FR"/>
        </w:rPr>
        <w:t>ange</w:t>
      </w:r>
      <w:r>
        <w:rPr>
          <w:lang w:val="fr_FR" w:bidi="fr_FR"/>
        </w:rPr>
        <w:t xml:space="preserve"> est un messager de Dieu. Utilisez le même mot pour anges que dans les passages précédents. Pour plus d'informations sur le mot </w:t>
      </w:r>
      <w:hyperlink r:id="rId285">
        <w:r>
          <w:rPr>
            <w:lang w:val="fr_FR" w:bidi="fr_FR"/>
          </w:rPr>
          <w:rPr>
            <w:color w:val="0000EE"/>
            <w:u w:val="single"/>
          </w:rPr>
          <w:t>anges</w:t>
        </w:r>
      </w:hyperlink>
      <w:r>
        <w:rPr>
          <w:lang w:val="fr_FR" w:bidi="fr_FR"/>
        </w:rPr>
        <w:t>, consultez le glossaire principal.</w:t>
      </w:r>
    </w:p>
    <w:p>
      <w:pPr/>
      <w:r>
        <w:rPr>
          <w:lang w:val="fr_FR" w:bidi="fr_FR"/>
        </w:rPr>
      </w:r>
      <w:r>
        <w:rPr>
          <w:lang w:val="fr_FR" w:bidi="fr_FR"/>
        </w:rPr>
        <w:t xml:space="preserve">Jésus parle à Marie, mais elle pense au début qu'il est le </w:t>
      </w:r>
      <w:r>
        <w:rPr>
          <w:b/>
          <w:lang w:val="fr_FR" w:bidi="fr_FR"/>
        </w:rPr>
        <w:t>jardinier</w:t>
      </w:r>
      <w:r>
        <w:rPr>
          <w:lang w:val="fr_FR" w:bidi="fr_FR"/>
        </w:rPr>
        <w:t>, la personne qui prend soin du jardin. La tombe se trouve dans un jardin.</w:t>
      </w:r>
    </w:p>
    <w:p>
      <w:pPr/>
      <w:r>
        <w:rPr>
          <w:lang w:val="fr_FR" w:bidi="fr_FR"/>
        </w:rPr>
      </w:r>
      <w:r>
        <w:rPr>
          <w:lang w:val="fr_FR" w:bidi="fr_FR"/>
        </w:rPr>
        <w:t xml:space="preserve">Marie reconnaît Jésus lorsqu'il l'appelle par son nom. Puis Marie dit « Rabbouni. » Cela signifie « mon enseignant » en </w:t>
      </w:r>
      <w:r>
        <w:rPr>
          <w:b/>
          <w:lang w:val="fr_FR" w:bidi="fr_FR"/>
        </w:rPr>
        <w:t>hébreu</w:t>
      </w:r>
      <w:r>
        <w:rPr>
          <w:lang w:val="fr_FR" w:bidi="fr_FR"/>
        </w:rPr>
        <w:t xml:space="preserve">. Rabbouni vient du même mot que </w:t>
      </w:r>
      <w:r>
        <w:rPr>
          <w:b/>
          <w:lang w:val="fr_FR" w:bidi="fr_FR"/>
        </w:rPr>
        <w:t>Rabbi</w:t>
      </w:r>
      <w:r>
        <w:rPr>
          <w:lang w:val="fr_FR" w:bidi="fr_FR"/>
        </w:rPr>
        <w:t xml:space="preserve">, ce qui signifie « enseignant. » L'Hébreu est la langue que les Juifs parlent. Utilisez les mêmes mots pour hébreu et rabbi que dans les passages précédents. Pour plus d'informations sur </w:t>
      </w:r>
      <w:hyperlink r:id="rId286">
        <w:r>
          <w:rPr>
            <w:lang w:val="fr_FR" w:bidi="fr_FR"/>
          </w:rPr>
          <w:rPr>
            <w:color w:val="0000EE"/>
            <w:u w:val="single"/>
          </w:rPr>
          <w:t>hébreu</w:t>
        </w:r>
      </w:hyperlink>
      <w:r>
        <w:rPr>
          <w:lang w:val="fr_FR" w:bidi="fr_FR"/>
        </w:rPr>
        <w:t xml:space="preserve">, consultez le </w:t>
      </w:r>
      <w:hyperlink r:id="rId287">
        <w:r>
          <w:rPr>
            <w:lang w:val="fr_FR" w:bidi="fr_FR"/>
          </w:rPr>
          <w:rPr>
            <w:color w:val="0000EE"/>
            <w:u w:val="single"/>
          </w:rPr>
          <w:t>glossaire principal</w:t>
        </w:r>
      </w:hyperlink>
      <w:r>
        <w:rPr>
          <w:lang w:val="fr_FR" w:bidi="fr_FR"/>
        </w:rPr>
        <w:t>.</w:t>
      </w:r>
    </w:p>
    <w:p>
      <w:pPr/>
      <w:r>
        <w:rPr>
          <w:lang w:val="fr_FR" w:bidi="fr_FR"/>
        </w:rPr>
      </w:r>
      <w:r>
        <w:rPr>
          <w:lang w:val="fr_FR" w:bidi="fr_FR"/>
        </w:rPr>
        <w:t xml:space="preserve">Jésus dit à Marie de ne pas s'accrocher à lui parce qu'il n'est pas encore monté vers son Père. Père signifie Dieu, le Père de Jésus qui est au ciel. Jésus dit à Marie de donner un message à ses frères. </w:t>
      </w:r>
      <w:r>
        <w:rPr>
          <w:b/>
          <w:lang w:val="fr_FR" w:bidi="fr_FR"/>
        </w:rPr>
        <w:t>Frères</w:t>
      </w:r>
      <w:r>
        <w:rPr>
          <w:lang w:val="fr_FR" w:bidi="fr_FR"/>
        </w:rPr>
        <w:t xml:space="preserve"> signifie ses disciples, et non ses frères par le sang.</w:t>
      </w:r>
    </w:p>
    <w:p>
      <w:pPr/>
      <w:r>
        <w:rPr>
          <w:lang w:val="fr_FR" w:bidi="fr_FR"/>
        </w:rPr>
      </w:r>
      <w:r>
        <w:rPr>
          <w:lang w:val="fr_FR" w:bidi="fr_FR"/>
        </w:rPr>
        <w:t xml:space="preserve">Le message est : « Je retourne vers mon Père et votre Père, vers mon Dieu et votre Dieu. » </w:t>
      </w:r>
      <w:r>
        <w:rPr>
          <w:b/>
          <w:lang w:val="fr_FR" w:bidi="fr_FR"/>
        </w:rPr>
        <w:t>Père</w:t>
      </w:r>
      <w:r>
        <w:rPr>
          <w:lang w:val="fr_FR" w:bidi="fr_FR"/>
        </w:rPr>
        <w:t xml:space="preserve"> signifie Dieu, le Père de Jésus qui est au ciel, et c'est la même personne que le Dieu qu'ils adorent tous.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20:19–31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un enregistrement de Jean 20:19–31 et gardez cette parole de Dieu dans votre cœur.</w:t>
      </w:r>
    </w:p>
    <w:p>
      <w:pPr/>
      <w:r>
        <w:rPr>
          <w:lang w:val="fr_FR" w:bidi="fr_FR"/>
        </w:rPr>
      </w:r>
      <w:r>
        <w:rPr>
          <w:lang w:val="fr_FR" w:bidi="fr_FR"/>
        </w:rPr>
        <w:t>Écoutez l'enregistrement de Jean 20:19–31 trois fois. Si c'est possible, écoutez-le dans trois traductions différentes. Ensuite, parlez des questions suivantes en groupe :</w:t>
      </w:r>
    </w:p>
    <w:p>
      <w:pPr>
        <w:pStyle w:val="ListNumber"/>
        <w:numPr>
          <w:ilvl w:val="0"/>
          <w:numId w:val="15"/>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au sujet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Jean 20:19–31 dans la traduction la plus facile à comprendre.</w:t>
      </w:r>
    </w:p>
    <w:p>
      <w:pPr/>
      <w:r>
        <w:rPr>
          <w:lang w:val="fr_FR" w:bidi="fr_FR"/>
        </w:rPr>
      </w:r>
      <w:r>
        <w:rPr>
          <w:lang w:val="fr_FR" w:bidi="fr_FR"/>
        </w:rPr>
        <w:t>Jésus est arrêté puis crucifié par les soldats romains. Joseph d'Arimathie et Nicodème enterrent le corps de Jésus dans une nouvelle tombe dans un jardin voisin. Le dimanche, Marie-Madeleine, Pierre et un autre disciple viennent tous et voient la tombe vide. Jésus parle aussi avec Marie, et Marie retourne pour dire aux disciples qu'elle a vu Jésus. Jésus apparaît maintenant à tous les disciples et parle avec eux. Il revient aussi une deuxième fois huit jours plus tard. Cette fois-ci, Thomas, l'un des disciples, est aussi là et voit Jésus.</w:t>
      </w:r>
    </w:p>
    <w:p>
      <w:pPr/>
      <w:r>
        <w:rPr>
          <w:lang w:val="fr_FR" w:bidi="fr_FR"/>
        </w:rPr>
      </w:r>
      <w:r>
        <w:rPr>
          <w:lang w:val="fr_FR" w:bidi="fr_FR"/>
        </w:rPr>
        <w:t>Ce passage commence le jour même où Marie, Pierre et l'autre disciple vont à la tombe vide. Nous sommes maintenant dimanche soir, considéré comme le premier jour de la semaine. Les disciples sont ensemble et les portes de la maison sont fermées à clé. Cela signifie probablement que les disciples ont poussé une barre de bois ou de fer contre la porte de la pièce ou de la maison pour que les gens ne puissent pas entrer. Il est aussi possible que la porte de la maison ait été fermée à clé. Un portail était une porte à l'extérieur de la maison que l'on ouvrait et fermait pour accéder à la cour devant la maison. Les disciples avaient fermé la maison à clé parce qu'ils avaient peur des Juifs, c'est-à-dire des chefs religieux juifs. Les chefs juifs ont livré Jésus aux Romains pour qu'il soit crucifié ; les disciples avaient donc probablement peur que les chefs juifs ne les arrêtent aussi.</w:t>
      </w:r>
    </w:p>
    <w:p>
      <w:pPr/>
      <w:r>
        <w:rPr>
          <w:lang w:val="fr_FR" w:bidi="fr_FR"/>
        </w:rPr>
      </w:r>
      <w:r>
        <w:rPr>
          <w:lang w:val="fr_FR" w:bidi="fr_FR"/>
        </w:rPr>
        <w:t xml:space="preserve">Arrêtez-vous ici et regardez une image d'un </w:t>
      </w:r>
      <w:hyperlink r:id="rId288">
        <w:r>
          <w:rPr>
            <w:lang w:val="fr_FR" w:bidi="fr_FR"/>
          </w:rPr>
          <w:rPr>
            <w:color w:val="0000EE"/>
            <w:u w:val="single"/>
          </w:rPr>
          <w:t>cadenas de barre de bois ou de fer</w:t>
        </w:r>
      </w:hyperlink>
      <w:r>
        <w:rPr>
          <w:lang w:val="fr_FR" w:bidi="fr_FR"/>
        </w:rPr>
        <w:t xml:space="preserve"> en groupe. Arrêtez l'enregistrement ici.</w:t>
      </w:r>
    </w:p>
    <w:p>
      <w:pPr/>
      <w:r>
        <w:rPr>
          <w:lang w:val="fr_FR" w:bidi="fr_FR"/>
        </w:rPr>
      </w:r>
      <w:r>
        <w:rPr>
          <w:lang w:val="fr_FR" w:bidi="fr_FR"/>
        </w:rPr>
        <w:t>Jésus vient dans la pièce et se tient là avec les disciples. Il est probable que c'était un miracle parce que les portes étaient fermées à clé, mais rien dans le passage ne dit comment Jésus entre dans la pièce. Jésus dit : « Que la paix soit avec vous ! » C'était une salutation juive courante. Jésus sait qu'ils ont peur et il veut les consoler. La paix signifie une absence de conflit et une plénitude ou une complétude de la vie.</w:t>
      </w:r>
    </w:p>
    <w:p>
      <w:pPr/>
      <w:r>
        <w:rPr>
          <w:lang w:val="fr_FR" w:bidi="fr_FR"/>
        </w:rPr>
      </w:r>
      <w:r>
        <w:rPr>
          <w:lang w:val="fr_FR" w:bidi="fr_FR"/>
        </w:rPr>
        <w:t>Arrêtez-vous ici et discutez de cette question en groupe : comment saluez-vous quelqu'un dans votre langue ? Que dites-vous ? Quelles autres choses faites-vous quand vous saluez quelqu'un ? Des bises, des câlins, des poignées de main ou quelque chose d'autre ? Mettez cet enregistrement en pause ici.</w:t>
      </w:r>
    </w:p>
    <w:p>
      <w:pPr/>
      <w:r>
        <w:rPr>
          <w:lang w:val="fr_FR" w:bidi="fr_FR"/>
        </w:rPr>
      </w:r>
      <w:r>
        <w:rPr>
          <w:lang w:val="fr_FR" w:bidi="fr_FR"/>
        </w:rPr>
        <w:t>Puis Jésus montre aux disciples les blessures (marques ou cicatrices) sur ses mains et son côté. Quand Jésus a été crucifié, les soldats romains lui ont enfoncé des clous dans les poignets et lui ont transpercé le flanc d'une lance. Le mot pour « main » dans la langue d'origine inclut à la fois la main et le poignet. Les soldats romains enfonçaient des clous au poignet des criminels pour les fixer à la croix. En effet, un clou enfoncé dans la main aurait déchiré la chair et n'aurait pas permis de maintenir le corps sur la croix. Il est probable que les personnes qui ont vu la crucifixion aient parlé aux autres disciples des clous dans les mains de Jésus et de la lance dans son côté. Jésus montre probablement aux disciples ces marques ou ces cicatrices pour qu'ils sachent que c'est vraiment lui, celui qui a été crucifié. Il veut qu'ils sachent qu'il est de nouveau vivant et qu'il est une vraie personne.</w:t>
      </w:r>
    </w:p>
    <w:p>
      <w:pPr/>
      <w:r>
        <w:rPr>
          <w:lang w:val="fr_FR" w:bidi="fr_FR"/>
        </w:rPr>
      </w:r>
      <w:r>
        <w:rPr>
          <w:lang w:val="fr_FR" w:bidi="fr_FR"/>
        </w:rPr>
        <w:t>Les disciples sont très, très heureux de voir le Seigneur, c'est-à-dire Jésus. « Seigneur » signifie un maître, une personne ayant de l'autorité ou Dieu. Ici, cela signifie que les disciples savent que Jésus est Dieu parce que Jésus est revenu d'entre les morts et qu'il est vivant. Leur réaction est semblable à ce que Marie dit aux disciples après avoir parlé avec Jésus à la tombe. Elle dit : « J'ai vu le Seigneur ! »</w:t>
      </w:r>
    </w:p>
    <w:p>
      <w:pPr/>
      <w:r>
        <w:rPr>
          <w:lang w:val="fr_FR" w:bidi="fr_FR"/>
        </w:rPr>
      </w:r>
      <w:r>
        <w:rPr>
          <w:lang w:val="fr_FR" w:bidi="fr_FR"/>
        </w:rPr>
        <w:t>Jésus continue de parler avec eux, et il dit une deuxième fois : « Que la paix soit avec vous ! » Puis, Jésus dit aux disciples plusieurs choses importantes. Tout d'abord, il dit que de la même manière que le Père, Dieu dans le ciel, a envoyé Jésus à toutes les personnes du monde, Jésus envoie maintenant ses disciples à toutes les personnes du monde. Jésus souffle sur les disciples, ce qui signifie qu'il souffle de l'air dans leur direction. Jésus dit : « Recevez le Saint-Esprit ». La respiration montre que Jésus est vivant. C'est le même mot utilisé dans la Genèse quand Dieu crée l'homme et lui insuffle la vie. Cela montre qu'il leur donne le Saint-Esprit. « Recevoir » signifie probablement accepter le Saint-Esprit dans leur vie. Certaines personnes pensent que c'est difficile à comprendre puisque le Saint-Esprit vient sur les disciples dans le livre de Luc à un moment différent. Cependant, ce passage ne dit pas que les disciples reçoivent le Saint-Esprit immédiatement quand Jésus souffle sur eux. D'autres personnes disent que la description de la venue du Saint-Esprit par Luc est une interprétation différente de cet événement dans le livre de Jean. Quoi qu'il en soit, il est important de se rappeler que le Saint-Esprit remplit les gens à des moments différents et de différentes manières.</w:t>
      </w:r>
    </w:p>
    <w:p>
      <w:pPr/>
      <w:r>
        <w:rPr>
          <w:lang w:val="fr_FR" w:bidi="fr_FR"/>
        </w:rPr>
      </w:r>
      <w:r>
        <w:rPr>
          <w:lang w:val="fr_FR" w:bidi="fr_FR"/>
        </w:rPr>
        <w:t>Ensuite, Jésus dit aux disciples que s'ils pardonnent les péchés des autres, Dieu leur pardonnera leurs péchés. Pardonner signifie ne pas punir quelqu'un pour son péché, ou sa mauvaise action, à notre égard. Certaines personnes pensent que Jésus parle de pardon en général, et d'autres croient que Jésus donne aux disciples l'autorité de pardonner aux autres. Dans la langue d'origine, il est dit que Jésus donne à son peuple l'autorité de déclarer quand Dieu a pardonné aux gens. Quand les gens acceptent le message que les disciples leur apportent, les disciples déclarent que Dieu pardonne à ces personnes. Quand les gens rejettent le message que les disciples leur apportent, les disciples déclarent que Dieu ne leur pardonne pas. Dieu est celui qui pardonne aux gens.</w:t>
      </w:r>
    </w:p>
    <w:p>
      <w:pPr/>
      <w:r>
        <w:rPr>
          <w:lang w:val="fr_FR" w:bidi="fr_FR"/>
        </w:rPr>
      </w:r>
      <w:r>
        <w:rPr>
          <w:lang w:val="fr_FR" w:bidi="fr_FR"/>
        </w:rPr>
        <w:t>Thomas n'était pas avec les disciples quand Jésus est venu vers eux dans la maison fermée à clé. Il est l'un des douze disciples, et son autre nom est « Jumeau ». Plus tard, les autres disciples ont dit à Thomas : « Nous avons vu le Seigneur », c'est-à-dire Jésus. C'est la même chose que Marie a dite après avoir vu Jésus. Thomas dit qu'il avait besoin de voir Jésus lui-même et de toucher ses plaies lui-même pour croire que Jésus est vivant. Thomas voulait voir les marques dans les mains de Jésus et mettre son doigt dans les marques des clous et sa main dans le côté de Jésus où était passée la lance.</w:t>
      </w:r>
    </w:p>
    <w:p>
      <w:pPr/>
      <w:r>
        <w:rPr>
          <w:lang w:val="fr_FR" w:bidi="fr_FR"/>
        </w:rPr>
      </w:r>
      <w:r>
        <w:rPr>
          <w:lang w:val="fr_FR" w:bidi="fr_FR"/>
        </w:rPr>
        <w:t>Arrêtez-vous ici et discutez de cette question en groupe : parlez d'un moment où vous ou quelqu'un de votre connaissance avez été blessés. Quel genre de cicatrice aviez-vous après la guérison de votre blessure ? Mettez cet enregistrement en pause ici.</w:t>
      </w:r>
    </w:p>
    <w:p>
      <w:pPr/>
      <w:r>
        <w:rPr>
          <w:lang w:val="fr_FR" w:bidi="fr_FR"/>
        </w:rPr>
      </w:r>
      <w:r>
        <w:rPr>
          <w:lang w:val="fr_FR" w:bidi="fr_FR"/>
        </w:rPr>
        <w:t>Huit jours plus tard, les disciples sont à nouveau dans une pièce avec des portes fermées à clé. C'était le dimanche suivant le dimanche où Jésus est ressuscité d'entre les morts. Les disciples ont probablement encore peur des chefs juifs, même s'ils ont vu Jésus vivant huit jours plus tôt. Les disciples se rassemblaient probablement dans cette même maison chaque soir. Cette fois-ci, Thomas est aussi avec les disciples dans la pièce fermée à clé. Jésus vient et se tient de nouveau avec eux. Encore une fois, il les salue en disant : « Que la paix soit avec vous ! » C'est probablement un autre miracle que Jésus entre dans la pièce alors que les portes sont fermées à clé.</w:t>
      </w:r>
    </w:p>
    <w:p>
      <w:pPr/>
      <w:r>
        <w:rPr>
          <w:lang w:val="fr_FR" w:bidi="fr_FR"/>
        </w:rPr>
      </w:r>
      <w:r>
        <w:rPr>
          <w:lang w:val="fr_FR" w:bidi="fr_FR"/>
        </w:rPr>
        <w:t>Jésus dit à Thomas de mettre son doigt sur les mains de Jésus, et de voir les marques des clous dans ses mains. Jésus dit aussi à Thomas de mettre sa main dans le côté de Jésus pour sentir la plaie que la lance a faite. Jésus sait que Thomas voulait la preuve que Jésus était vivant. Jésus veut que Thomas cesse de douter et commence à croire que Jésus est vivant. Le passage ne dit pas que Thomas a mis son doigt sur les marques des clous, ou qu'il a mis sa main dans le côté de Jésus. Au lieu de cela, Thomas appelle Jésus « mon Seigneur et mon Dieu ». Cela signifie que Thomas croit que Jésus est celui qui règne sur lui, et que Jésus est le Dieu qu'il adore. Jésus répond que Thomas croit que Jésus est vivant parce que Thomas a vu Jésus. Jésus dit que les personnes qui croient sans avoir vu Jésus par elles-mêmes sont bénies, ou favorisées par Dieu. Cela inclut toutes les personnes qui font confiance à Jésus après son retour au ciel. La phrase commence par « béni », ce qui était une façon courante de commencer une parole sage à l'époque de Jésus.</w:t>
      </w:r>
    </w:p>
    <w:p>
      <w:pPr/>
      <w:r>
        <w:rPr>
          <w:lang w:val="fr_FR" w:bidi="fr_FR"/>
        </w:rPr>
      </w:r>
      <w:r>
        <w:rPr>
          <w:lang w:val="fr_FR" w:bidi="fr_FR"/>
        </w:rPr>
        <w:t>Enfin, l'écrivain Jean donne des informations générales. Jean dit à l'auditoire que Jésus a fait beaucoup d'autres miracles devant ses disciples. Ces autres miracles de Jésus ne sont pas dans ce livre. La plupart des gens pensent que cela concerne toute la vie et l'œuvre de Jésus, ce qui signifie que Jésus a accompli d'autres miracles tout au long de sa vie au service des gens. Ils croient que cette déclaration est un résumé de tout le livre et que c'était la fin d'origine du livre de Jean. D'autres personnes pensent que cela signifie que Jésus a fait d'autres miracles après être ressuscité d'entre les morts.</w:t>
      </w:r>
    </w:p>
    <w:p>
      <w:pPr/>
      <w:r>
        <w:rPr>
          <w:lang w:val="fr_FR" w:bidi="fr_FR"/>
        </w:rPr>
      </w:r>
      <w:r>
        <w:rPr>
          <w:lang w:val="fr_FR" w:bidi="fr_FR"/>
        </w:rPr>
        <w:t>Jean dit qu'il y a deux raisons pour lesquelles il a enregistré ces signes de Jésus. Tout d'abord, il les a consignés par écrit afin que les gens croient que Jésus est le Christ, le Fils de Dieu. « Christ » et « Messie » ont la même signification dans les langues d'origine. « Christ » et « Messie » signifient celui que Dieu oint, ou celui que Dieu choisit pour être leur chef et leur sauveur. « Fils de Dieu » signifie que Jésus a la même nature que Dieu, et que Dieu le Père a une relation étroite avec Jésus, son Fils. La plupart des gens pensent que les lecteurs de Jean n'étaient pas encore croyants, il a donc écrit ce livre pour qu'ils commencent à croire en Jésus. D'autres croient que les lecteurs étaient déjà des croyants et avaient besoin d'être renforcés dans leur foi.</w:t>
      </w:r>
    </w:p>
    <w:p>
      <w:pPr/>
      <w:r>
        <w:rPr>
          <w:lang w:val="fr_FR" w:bidi="fr_FR"/>
        </w:rPr>
      </w:r>
      <w:r>
        <w:rPr>
          <w:lang w:val="fr_FR" w:bidi="fr_FR"/>
        </w:rPr>
        <w:t>Jean a aussi écrit ces signes pour que les personnes qui croient en Jésus aient la vie au nom de Jésus. Cette vie est une vie spirituelle avec Dieu. « Au nom de Jésus » signifie que c'est par Jésus que nous avons la vie. À l'époque de Jésus, le « nom » d'une personne représentait tout ce qui était important chez une personne.</w:t>
      </w:r>
    </w:p>
    <w:p>
      <w:pPr/>
      <w:r>
        <w:rPr>
          <w:lang w:val="fr_FR" w:bidi="fr_FR"/>
        </w:rPr>
      </w:r>
      <w:r>
        <w:rPr>
          <w:lang w:val="fr_FR" w:bidi="fr_FR"/>
        </w:rPr>
        <w:t>Arrêtez-vous ici et discutez de cette question en groupe : parlez des noms dans votre culture. Que signifie votre nom ? Dans votre culture, pourquoi les gens choisissent-ils certains prénoms ? Qui choisit le nom et pourquoi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Jean 20:19–31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Jésus apparaît soudainement aux disciples alors que les portes de la maison sont verrouillées. Jésus parle avec eux.</w:t>
      </w:r>
    </w:p>
    <w:p>
      <w:pPr/>
      <w:r>
        <w:rPr>
          <w:lang w:val="fr_FR" w:bidi="fr_FR"/>
        </w:rPr>
      </w:r>
      <w:r>
        <w:rPr>
          <w:b/>
          <w:lang w:val="fr_FR" w:bidi="fr_FR"/>
        </w:rPr>
        <w:t>Dans la deuxième partie :</w:t>
      </w:r>
      <w:r>
        <w:rPr>
          <w:lang w:val="fr_FR" w:bidi="fr_FR"/>
        </w:rPr>
        <w:t xml:space="preserve"> Thomas, l'un des disciples, entend parler de Jésus qui vient voir tous les autres disciples. Thomas n'était pas là quand Jésus est venu, et il veut voir Jésus de ses propres yeux.</w:t>
      </w:r>
    </w:p>
    <w:p>
      <w:pPr/>
      <w:r>
        <w:rPr>
          <w:lang w:val="fr_FR" w:bidi="fr_FR"/>
        </w:rPr>
      </w:r>
      <w:r>
        <w:rPr>
          <w:b/>
          <w:lang w:val="fr_FR" w:bidi="fr_FR"/>
        </w:rPr>
        <w:t>Dans la troisième partie :</w:t>
      </w:r>
      <w:r>
        <w:rPr>
          <w:lang w:val="fr_FR" w:bidi="fr_FR"/>
        </w:rPr>
        <w:t xml:space="preserve"> Huit jours plus tard, Jésus se présente une deuxième fois devant les disciples alors qu'ils sont dans une maison fermée à clé. Jésus dit à Thomas de mettre ses doigts sur les marques des clous de Jésus et sa main dans son côté. Jésus dit que ceux qui croient sans l'avoir vu sont bénis.</w:t>
      </w:r>
    </w:p>
    <w:p>
      <w:pPr/>
      <w:r>
        <w:rPr>
          <w:lang w:val="fr_FR" w:bidi="fr_FR"/>
        </w:rPr>
      </w:r>
      <w:r>
        <w:rPr>
          <w:b/>
          <w:lang w:val="fr_FR" w:bidi="fr_FR"/>
        </w:rPr>
        <w:t>Dans la quatrième partie :</w:t>
      </w:r>
      <w:r>
        <w:rPr>
          <w:lang w:val="fr_FR" w:bidi="fr_FR"/>
        </w:rPr>
        <w:t xml:space="preserve"> L'auteur Jean donne des informations de fond sur les raisons pour lesquelles il a enregistré ces histoires et ces miracles de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Et Jean, l'auteur de ce livre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rappelez-vous que c'est le jour même où Jésus est ressuscité d'entre les morts. Tôt le matin, Marie est allée à la tombe et a trouvé la pierre roulée. Elle l'a dit à Pierre et à l'autre disciple, et ils ont aussi vu la tombe vide. Marie est revenue et a parlé avec Jésus à la tombe, et elle a apporté un message aux disciples ce matin-là. Tous ces événements sont arrivés le dimanche, le premier jour de la semaine. Maintenant, c'est le soir de ce même jour. Les disciples sont tous ensemble dans une maison fermée à clé parce qu'ils ont peur des chefs juifs.</w:t>
      </w:r>
    </w:p>
    <w:p>
      <w:pPr/>
      <w:r>
        <w:rPr>
          <w:lang w:val="fr_FR" w:bidi="fr_FR"/>
        </w:rPr>
      </w:r>
      <w:r>
        <w:rPr>
          <w:lang w:val="fr_FR" w:bidi="fr_FR"/>
        </w:rPr>
        <w:t>Soudain, Jésus apparaît ! Jésus se tient avec les disciples dans la pièce fermée à clé. Rappelez-vous que c'était probablement un miracle qu'il soit entré même si les portes étaient fermées à clé. La première chose qu'il dit aux disciples est : « Que la paix soit avec vous ! » Rappelez-vous que c'est un salut juif commun, mais c'était aussi pour les consoler et leur donner la paix. Rappelez-vous que Jésus a aussi montré aux disciples ses mains et son côté, c'est-à-dire les plaies sur ses mains et son côté. Rappelez-vous que les blessures des clous étaient probablement sur ses poignets parce que c'est là que les soldats romains ont mis les clous. Jésus montrait aux disciples que c'était lui, le même Jésus qui avait été crucifié.</w:t>
      </w:r>
    </w:p>
    <w:p>
      <w:pPr/>
      <w:r>
        <w:rPr>
          <w:lang w:val="fr_FR" w:bidi="fr_FR"/>
        </w:rPr>
      </w:r>
      <w:r>
        <w:rPr>
          <w:lang w:val="fr_FR" w:bidi="fr_FR"/>
        </w:rPr>
        <w:t>La réaction des disciples est la joie. Ils sont très, très heureux. Rappelez-vous que Jésus dit : « Que la paix soit avec vous ! » à nouveau. Puis il leur dit qu'il envoie les disciples dans le monde de la même manière que Dieu a envoyé Jésus dans le monde. Rappelez-vous aussi que Jésus souffle sur eux et dit : « Recevez le Saint-Esprit. » Enfin, Jésus dit que si les disciples pardonnent les péchés des autres, Dieu leur pardonnera leurs péchés. De la même manière, si les disciples ne pardonnent pas les péchés des autres, Dieu ne pardonnera pas à ces personnes. Si Dieu pardonne aux gens, ils restent pardonnés, et Dieu ne les punira pas. Aussi, si Dieu ne pardonne pas aux gens, ils ne sont pas pardonnés. Jésus veut que les disciples sachent qu'ils agiront sous l'autorité de Jésus quand ils parleront avec des personnes dans le monde.</w:t>
      </w:r>
    </w:p>
    <w:p>
      <w:pPr/>
      <w:r>
        <w:rPr>
          <w:lang w:val="fr_FR" w:bidi="fr_FR"/>
        </w:rPr>
      </w:r>
      <w:r>
        <w:rPr>
          <w:lang w:val="fr_FR" w:bidi="fr_FR"/>
        </w:rPr>
        <w:t>Dans la deuxième partie, Thomas parle avec les autres disciples. Thomas est un disciple de Jésus, et son autre nom est « Jumeau ». Rappelez-vous que Thomas était absent quand Jésus est apparu dans la pièce fermée à clé et a parlé avec les disciples. Les autres disciples disent à Thomas qu'ils ont vu le Seigneur, c'est-à-dire Jésus. Thomas dit qu'il ne croira pas que Jésus est vivant tant qu'il ne l'aura pas vu de ses propres yeux. Thomas veut même mettre ses doigts dans les marques des clous sur les mains de Jésus et sa main dans son côté. Rappelez-vous que Thomas ne croyait pas ce que lui disaient les autres disciples, même s'ils lui avaient affirmé avoir vu Jésus.</w:t>
      </w:r>
    </w:p>
    <w:p>
      <w:pPr/>
      <w:r>
        <w:rPr>
          <w:lang w:val="fr_FR" w:bidi="fr_FR"/>
        </w:rPr>
      </w:r>
      <w:r>
        <w:rPr>
          <w:lang w:val="fr_FR" w:bidi="fr_FR"/>
        </w:rPr>
        <w:t>La troisième partie survient huit jours après le dimanche où Jésus est ressuscité d'entre les morts. Rappelez-vous que cette partie est très semblable à la première partie : les disciples sont à nouveau ensemble dans une maison fermée à clé. La différence principale est que, cette fois-ci, Thomas est avec les disciples. Jésus leur apparaît soudainement, comme la première fois. C'est probablement un autre miracle que Jésus soit entré dans la pièce alors que la porte était fermée à clé.</w:t>
      </w:r>
    </w:p>
    <w:p>
      <w:pPr/>
      <w:r>
        <w:rPr>
          <w:lang w:val="fr_FR" w:bidi="fr_FR"/>
        </w:rPr>
      </w:r>
      <w:r>
        <w:rPr>
          <w:lang w:val="fr_FR" w:bidi="fr_FR"/>
        </w:rPr>
        <w:t>La première chose que Jésus dit est aussi la même : « Que la paix soit avec vous ! » Cette fois-ci, Jésus parle directement à Thomas. Jésus dit à Thomas de mettre son doigt sur les mains de Jésus, de voir les marques des clous dans ses mains et de mettre sa main dans le côté de Jésus. Jésus dit à Thomas d'arrêter d'être incrédule et de commencer à croire ! Rappelez-vous que Jésus sait que Thomas veut ce genre de preuve que Jésus est vivant. Rappelez-vous aussi que le passage ne dit pas si Thomas met son doigt sur les mains de Jésus ou dans le côté de Jésus. Au lieu de cela, Thomas dit : « Mon Seigneur et mon Dieu ». Rappelez-vous que Jésus dit à Thomas qu'il croit parce qu'il voit Jésus. Jésus dit que les gens sont bénis, ou favorisés par Dieu, quand ils croient sans l'avoir vu.</w:t>
      </w:r>
    </w:p>
    <w:p>
      <w:pPr/>
      <w:r>
        <w:rPr>
          <w:lang w:val="fr_FR" w:bidi="fr_FR"/>
        </w:rPr>
      </w:r>
      <w:r>
        <w:rPr>
          <w:lang w:val="fr_FR" w:bidi="fr_FR"/>
        </w:rPr>
        <w:t>Dans la quatrième partie, rappelez-vous qu'il s'agit probablement d'une déclaration récapitulative de tout le livre de Jean. Rappelez-vous que Jean, l'auteur de ce livre, donne des informations générales. Jean dit que Jésus a fait beaucoup d'autres miracles devant ses disciples, et ces autres miracles ne sont pas rapportés dans ce livre. Jean donne aussi les deux objectifs de la rédaction de ce livre. Le premier objectif est que les gens croient que Jésus est le Christ, le Fils de Dieu. Le deuxième objectif est que ceux qui croient aient la vie au nom de Jésus. « La vie au nom de Jésus » signifie vivre pour toujours avec Dieu à cause de ce que Jésus a fait. Cela signifie aussi avoir une vie nouvelle et complète dès maintenant sur terre.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Jean 20:19–31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Et Jean, l'auteur de ce livre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Les disciples sont dans une maison fermée à clé le dimanche soir. Les disciples sont dans la pièce fermée à clé parce qu'ils ont peur des chefs juifs. Soudain, Jésus entre dans la pièce alors que les portes sont fermées à clé. Jésus dit : « Que la paix soit avec vous ! »</w:t>
      </w:r>
      <w:r>
        <w:rPr>
          <w:lang w:val="fr_FR" w:bidi="fr_FR"/>
        </w:rPr>
        <w:t>Arrêtez la représentation.</w:t>
      </w:r>
    </w:p>
    <w:p>
      <w:pPr/>
      <w:r>
        <w:rPr>
          <w:lang w:val="fr_FR" w:bidi="fr_FR"/>
        </w:rPr>
      </w:r>
      <w:r>
        <w:rPr>
          <w:lang w:val="fr_FR" w:bidi="fr_FR"/>
        </w:rPr>
        <w:t>Demandez aux personnes qui jouent les disciples : « Que ressentez-vous ? » Les gens pourraient répondre par exemple : « Je me demande comment Jésus est entré dans la pièce puisque les portes étaient fermées à clé » ou « Quel choc de voir Jésus parmi nous ! » ou « Content que Jésus nous ait dit « paix » car nous avons tous peur en ce moment ».</w:t>
      </w:r>
      <w:r>
        <w:rPr>
          <w:lang w:val="fr_FR" w:bidi="fr_FR"/>
        </w:rPr>
        <w:t>Continuez la représentation.</w:t>
      </w:r>
    </w:p>
    <w:p>
      <w:pPr/>
      <w:r>
        <w:rPr>
          <w:lang w:val="fr_FR" w:bidi="fr_FR"/>
        </w:rPr>
      </w:r>
      <w:r>
        <w:rPr>
          <w:lang w:val="fr_FR" w:bidi="fr_FR"/>
        </w:rPr>
        <w:t>Jésus montre aux disciples les plaies aux mains et au côté. Les disciples sont très, très heureux de voir leur Seigneur, Jésus, vivant.</w:t>
      </w:r>
      <w:r>
        <w:rPr>
          <w:lang w:val="fr_FR" w:bidi="fr_FR"/>
        </w:rPr>
        <w:t>Arrêtez la représentation.</w:t>
      </w:r>
    </w:p>
    <w:p>
      <w:pPr/>
      <w:r>
        <w:rPr>
          <w:lang w:val="fr_FR" w:bidi="fr_FR"/>
        </w:rPr>
      </w:r>
      <w:r>
        <w:rPr>
          <w:lang w:val="fr_FR" w:bidi="fr_FR"/>
        </w:rPr>
        <w:t>Demandez à la personne qui joue Jésus : « Que ressentez-vous ? » La personne pourrait répondre par exemple : « Heureux de revoir mes disciples », « Heureux de partager ce moment spécial avec mes amis » ou « Heureux que mes disciples ressentent la paix ».</w:t>
      </w:r>
      <w:r>
        <w:rPr>
          <w:lang w:val="fr_FR" w:bidi="fr_FR"/>
        </w:rPr>
        <w:t>Continuez la représentation.</w:t>
      </w:r>
    </w:p>
    <w:p>
      <w:pPr/>
      <w:r>
        <w:rPr>
          <w:lang w:val="fr_FR" w:bidi="fr_FR"/>
        </w:rPr>
      </w:r>
      <w:r>
        <w:rPr>
          <w:lang w:val="fr_FR" w:bidi="fr_FR"/>
        </w:rPr>
        <w:t>Jésus dit de nouveau, « Que la paix soit avec vous ! » Puis il dit aux disciples que de la même manière que leur Dieu, leur Père dans le ciel, a envoyé Jésus dans le monde, Jésus envoie maintenant les disciples dans le monde. Puis Jésus souffle sur les disciples et dit : « Recevez le Saint-Esprit ».</w:t>
      </w:r>
      <w:r>
        <w:rPr>
          <w:lang w:val="fr_FR" w:bidi="fr_FR"/>
        </w:rPr>
        <w:t>Arrêtez la représentation.</w:t>
      </w:r>
    </w:p>
    <w:p>
      <w:pPr/>
      <w:r>
        <w:rPr>
          <w:lang w:val="fr_FR" w:bidi="fr_FR"/>
        </w:rPr>
      </w:r>
      <w:r>
        <w:rPr>
          <w:lang w:val="fr_FR" w:bidi="fr_FR"/>
        </w:rPr>
        <w:t>Demandez aux personnes qui jouent les disciples : « Que ressentez-vous ? » Les gens pourraient répondre par exemple : « J'essaie de comprendre ce que Jésus veut dire quand il nous a envoyés dans le monde », « Étonnés que Jésus nous ait dit de recevoir le Saint-Esprit » ou « Dépassés que Jésus nous ait envoyés comme Dieu a envoyé Jésus dans le monde ».</w:t>
      </w:r>
      <w:r>
        <w:rPr>
          <w:lang w:val="fr_FR" w:bidi="fr_FR"/>
        </w:rPr>
        <w:t>Continuez la représentation.</w:t>
      </w:r>
    </w:p>
    <w:p>
      <w:pPr/>
      <w:r>
        <w:rPr>
          <w:lang w:val="fr_FR" w:bidi="fr_FR"/>
        </w:rPr>
      </w:r>
      <w:r>
        <w:rPr>
          <w:lang w:val="fr_FR" w:bidi="fr_FR"/>
        </w:rPr>
        <w:t>Jésus dit aux disciples que s'ils pardonnent les péchés des autres, Dieu leur pardonnera leurs péchés. Si les disciples ne pardonnent pas à quelqu'un, Dieu ne pardonnera pas à ces personnes.</w:t>
      </w:r>
      <w:r>
        <w:rPr>
          <w:lang w:val="fr_FR" w:bidi="fr_FR"/>
        </w:rPr>
        <w:t>Arrêtez la représentation.</w:t>
      </w:r>
    </w:p>
    <w:p>
      <w:pPr/>
      <w:r>
        <w:rPr>
          <w:lang w:val="fr_FR" w:bidi="fr_FR"/>
        </w:rPr>
      </w:r>
      <w:r>
        <w:rPr>
          <w:lang w:val="fr_FR" w:bidi="fr_FR"/>
        </w:rPr>
        <w:t>Demandez aux personnes qui jouent les disciples : « Que ressentez-vous ? » Les gens pourraient répondre par exemple : « Confus par ce que Jésus veut dire », « Se demandant comment Jésus peut nous confier ce genre d'autorité pour agir en son nom » ou « Espérant que Jésus nous expliquera cela davantage ».</w:t>
      </w:r>
      <w:r>
        <w:rPr>
          <w:lang w:val="fr_FR" w:bidi="fr_FR"/>
        </w:rPr>
        <w:t>Continuez la représentation.</w:t>
      </w:r>
    </w:p>
    <w:p>
      <w:pPr/>
      <w:r>
        <w:rPr>
          <w:lang w:val="fr_FR" w:bidi="fr_FR"/>
        </w:rPr>
      </w:r>
      <w:r>
        <w:rPr>
          <w:lang w:val="fr_FR" w:bidi="fr_FR"/>
        </w:rPr>
        <w:t>Thomas n'est pas avec les disciples quand Jésus vient à eux. Les disciples disent à Thomas : « Nous avons vu le Seigneur ! » Thomas ne les croit pas. Thomas leur dit qu'il veut voir Jésus de ses propres yeux. Thomas veut mettre son propre doigt sur les marques des clous sur la main de Jésus, et sa propre main dans le côté de Jésus.</w:t>
      </w:r>
      <w:r>
        <w:rPr>
          <w:lang w:val="fr_FR" w:bidi="fr_FR"/>
        </w:rPr>
        <w:t>Arrêtez la représentation.</w:t>
      </w:r>
    </w:p>
    <w:p>
      <w:pPr/>
      <w:r>
        <w:rPr>
          <w:lang w:val="fr_FR" w:bidi="fr_FR"/>
        </w:rPr>
      </w:r>
      <w:r>
        <w:rPr>
          <w:lang w:val="fr_FR" w:bidi="fr_FR"/>
        </w:rPr>
        <w:t>Demandez à la personne qui joue Thomas : « Que ressentez-vous ? » La personne pourrait répondre par exemple : « Jaloux de ne pas avoir eu l'occasion de voir Jésus avec les autres disciples », « J'espère que Jésus reviendra pour pouvoir le voir » ou « Je ne sais pas si Jésus est vraiment vivant puisque je ne l'ai pas vu ».</w:t>
      </w:r>
      <w:r>
        <w:rPr>
          <w:lang w:val="fr_FR" w:bidi="fr_FR"/>
        </w:rPr>
        <w:t>Continuez la représentation.</w:t>
      </w:r>
    </w:p>
    <w:p>
      <w:pPr/>
      <w:r>
        <w:rPr>
          <w:lang w:val="fr_FR" w:bidi="fr_FR"/>
        </w:rPr>
      </w:r>
      <w:r>
        <w:rPr>
          <w:lang w:val="fr_FR" w:bidi="fr_FR"/>
        </w:rPr>
        <w:t>Huit jours plus tard, les disciples sont à nouveau dans une pièce fermée à clé. Cette fois-ci, Thomas est avec eux. Soudain, Jésus apparaît de nouveau dans la pièce avec eux, même si les portes sont fermées à clé ! Jésus leur dit : « Que la paix soit avec vous ! » Puis Jésus dit à Thomas de mettre son doigt dans les marques des clous sur les mains de Jésus et dans le côté de Jésus. Thomas dit à Jésus : « Mon Seigneur et mon Dieu ! »</w:t>
      </w:r>
      <w:r>
        <w:rPr>
          <w:lang w:val="fr_FR" w:bidi="fr_FR"/>
        </w:rPr>
        <w:t>Arrêtez la représentation.</w:t>
      </w:r>
    </w:p>
    <w:p>
      <w:pPr/>
      <w:r>
        <w:rPr>
          <w:lang w:val="fr_FR" w:bidi="fr_FR"/>
        </w:rPr>
      </w:r>
      <w:r>
        <w:rPr>
          <w:lang w:val="fr_FR" w:bidi="fr_FR"/>
        </w:rPr>
        <w:t>Demandez à la personne qui joue Thomas : « Que ressentez-vous ? » La personne pourrait répondre par exemple : « Comment Jésus a-t-il su que je voulais voir les marques de ses clous et mettre mon doigt dessus, et mettre ma main dans son côté ? » ou « Croire que Jésus est vivant, et qu'il est vraiment l'élu de Dieu » ou « Ne pas avoir besoin de mettre ma main dans son côté ou de toucher les marques de ses clous : je crois que Jésus est vraiment Dieu ».</w:t>
      </w:r>
      <w:r>
        <w:rPr>
          <w:lang w:val="fr_FR" w:bidi="fr_FR"/>
        </w:rPr>
        <w:t>Continuez la représentation.</w:t>
      </w:r>
    </w:p>
    <w:p>
      <w:pPr/>
      <w:r>
        <w:rPr>
          <w:lang w:val="fr_FR" w:bidi="fr_FR"/>
        </w:rPr>
      </w:r>
      <w:r>
        <w:rPr>
          <w:lang w:val="fr_FR" w:bidi="fr_FR"/>
        </w:rPr>
        <w:t>Jésus dit à Thomas que Thomas croit parce qu'il voit Jésus. Jésus dit que les personnes qui croient sans avoir vu Jésus sont bénies ou favorisées par Dieu.</w:t>
      </w:r>
      <w:r>
        <w:rPr>
          <w:lang w:val="fr_FR" w:bidi="fr_FR"/>
        </w:rPr>
        <w:t>Arrêtez la représentation.</w:t>
      </w:r>
    </w:p>
    <w:p>
      <w:pPr/>
      <w:r>
        <w:rPr>
          <w:lang w:val="fr_FR" w:bidi="fr_FR"/>
        </w:rPr>
      </w:r>
      <w:r>
        <w:rPr>
          <w:lang w:val="fr_FR" w:bidi="fr_FR"/>
        </w:rPr>
        <w:t>Demandez aux personnes qui jouent les disciples : « Que ressentez-vous ? » Les gens pourraient répondre par exemple : « Comment quelqu'un peut-il être plus béni que nous, puisque nous voyons Jésus vivant de nos propres yeux ? » ou « Nous croyons aussi que Jésus est notre Seigneur et que Jésus est Dieu » ou « Je me demande ce que Jésus veut dire par « ces personnes seront bénies ».</w:t>
      </w:r>
      <w:r>
        <w:rPr>
          <w:lang w:val="fr_FR" w:bidi="fr_FR"/>
        </w:rPr>
        <w:t>Continuez la représentation.</w:t>
      </w:r>
    </w:p>
    <w:p>
      <w:pPr/>
      <w:r>
        <w:rPr>
          <w:lang w:val="fr_FR" w:bidi="fr_FR"/>
        </w:rPr>
      </w:r>
      <w:r>
        <w:rPr>
          <w:lang w:val="fr_FR" w:bidi="fr_FR"/>
        </w:rPr>
        <w:t xml:space="preserve">Jean, l'auteur du livre, donne des informations générales. Il dit que Jésus a fait beaucoup d'autres miracles devant ses disciples. Jean n'a pas consigné ces autres miracles dans son livre. Jean a écrit le livre pour que les gens croient que Jésus est le Christ, le Fils de Dieu. Jean a aussi écrit ce livre pour que les personnes qui croient en Jésus aient la vie au nom de Jésus. </w:t>
      </w:r>
      <w:r>
        <w:rPr>
          <w:lang w:val="fr_FR" w:bidi="fr_FR"/>
        </w:rPr>
        <w:t>Arrêtez la représentation.</w:t>
      </w:r>
    </w:p>
    <w:p>
      <w:pPr/>
      <w:r>
        <w:rPr>
          <w:lang w:val="fr_FR" w:bidi="fr_FR"/>
        </w:rPr>
      </w:r>
      <w:r>
        <w:rPr>
          <w:lang w:val="fr_FR" w:bidi="fr_FR"/>
        </w:rPr>
        <w:t>Demandez à la personne qui joue Jean : « Que ressentez-vous ? » La personne pourrait répondre par exemple : « J'espère que beaucoup de personnes croiront en Jésus après avoir lu ce livre », « Heureux de pouvoir parler de Jésus et de ses miracles avec des personnes qui lisent ce livre » ou « Je veux que beaucoup de personnes aient la vie au nom de Jésus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Jean 20:19–31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disciples</w:t>
      </w:r>
      <w:r>
        <w:rPr>
          <w:lang w:val="fr_FR" w:bidi="fr_FR"/>
        </w:rPr>
        <w:t xml:space="preserve"> sont ensemble le soir le premier jour de la semaine. Dans la culture juive, le premier jour de la semaine est le dimanche. Les disciples suivaient Jésus et apprenaient de lui. Il est probable que les dix disciples étaient là ce soir-là, et peut-être d'autres disciples aussi. Utilisez le même mot pour disciples que dans les passages précédents. Pour plus d'informations sur le mot </w:t>
      </w:r>
      <w:hyperlink r:id="rId281">
        <w:r>
          <w:rPr>
            <w:lang w:val="fr_FR" w:bidi="fr_FR"/>
          </w:rPr>
          <w:rPr>
            <w:color w:val="0000EE"/>
            <w:u w:val="single"/>
          </w:rPr>
          <w:t>disciples</w:t>
        </w:r>
      </w:hyperlink>
      <w:r>
        <w:rPr>
          <w:lang w:val="fr_FR" w:bidi="fr_FR"/>
        </w:rPr>
        <w:t>, consultez le glossaire principal.</w:t>
      </w:r>
    </w:p>
    <w:p>
      <w:pPr/>
      <w:r>
        <w:rPr>
          <w:lang w:val="fr_FR" w:bidi="fr_FR"/>
        </w:rPr>
      </w:r>
      <w:r>
        <w:rPr>
          <w:lang w:val="fr_FR" w:bidi="fr_FR"/>
        </w:rPr>
        <w:t xml:space="preserve">Les disciples sont dans une maison verrouillée. Ils verrouillent les portes de la pièce ou de la maison parce qu'ils avaient peur des </w:t>
      </w:r>
      <w:r>
        <w:rPr>
          <w:b/>
          <w:lang w:val="fr_FR" w:bidi="fr_FR"/>
        </w:rPr>
        <w:t>Juifs</w:t>
      </w:r>
      <w:r>
        <w:rPr>
          <w:lang w:val="fr_FR" w:bidi="fr_FR"/>
        </w:rPr>
        <w:t xml:space="preserve">, c'est-à-dire des chefs juifs. Utilisez le même mot pour Juifs que dans les passages précédents. Pour plus d'informations sur le mot </w:t>
      </w:r>
      <w:hyperlink r:id="rId289">
        <w:r>
          <w:rPr>
            <w:lang w:val="fr_FR" w:bidi="fr_FR"/>
          </w:rPr>
          <w:rPr>
            <w:color w:val="0000EE"/>
            <w:u w:val="single"/>
          </w:rPr>
          <w:t>Juifs</w:t>
        </w:r>
      </w:hyperlink>
      <w:r>
        <w:rPr>
          <w:lang w:val="fr_FR" w:bidi="fr_FR"/>
        </w:rPr>
        <w:t>, consultez le glossaire principal.</w:t>
      </w:r>
    </w:p>
    <w:p>
      <w:pPr/>
      <w:r>
        <w:rPr>
          <w:lang w:val="fr_FR" w:bidi="fr_FR"/>
        </w:rPr>
      </w:r>
      <w:r>
        <w:rPr>
          <w:lang w:val="fr_FR" w:bidi="fr_FR"/>
        </w:rPr>
        <w:t xml:space="preserve">Jésus apparaît soudainement dans la pièce verrouillée et dit : « Que la paix soit avec vous ! » La </w:t>
      </w:r>
      <w:r>
        <w:rPr>
          <w:b/>
          <w:lang w:val="fr_FR" w:bidi="fr_FR"/>
        </w:rPr>
        <w:t>paix</w:t>
      </w:r>
      <w:r>
        <w:rPr>
          <w:lang w:val="fr_FR" w:bidi="fr_FR"/>
        </w:rPr>
        <w:t xml:space="preserve">, c'est bien plus que l'absence de conflit ou de guerre. Jésus voulait que ses disciples soient calmes et vivent ensemble dans l'unité et l'amour. Utilisez le même mot pour paix que dans les passages précédents. Pour plus d'informations sur le mot </w:t>
      </w:r>
      <w:hyperlink r:id="rId290">
        <w:r>
          <w:rPr>
            <w:lang w:val="fr_FR" w:bidi="fr_FR"/>
          </w:rPr>
          <w:rPr>
            <w:color w:val="0000EE"/>
            <w:u w:val="single"/>
          </w:rPr>
          <w:t>paix</w:t>
        </w:r>
      </w:hyperlink>
      <w:r>
        <w:rPr>
          <w:lang w:val="fr_FR" w:bidi="fr_FR"/>
        </w:rPr>
        <w:t>, consultez le glossaire principal.</w:t>
      </w:r>
    </w:p>
    <w:p>
      <w:pPr/>
      <w:r>
        <w:rPr>
          <w:lang w:val="fr_FR" w:bidi="fr_FR"/>
        </w:rPr>
      </w:r>
      <w:r>
        <w:rPr>
          <w:lang w:val="fr_FR" w:bidi="fr_FR"/>
        </w:rPr>
        <w:t xml:space="preserve">Jésus montre aux disciples les marques dans ses mains et son côté. Les disciples sont très, très heureux de voir le </w:t>
      </w:r>
      <w:r>
        <w:rPr>
          <w:b/>
          <w:lang w:val="fr_FR" w:bidi="fr_FR"/>
        </w:rPr>
        <w:t>Seigneur</w:t>
      </w:r>
      <w:r>
        <w:rPr>
          <w:lang w:val="fr_FR" w:bidi="fr_FR"/>
        </w:rPr>
        <w:t xml:space="preserve">. « Le Seigneur » était un terme de respect pour Jésus qui pourrait être traduit par « monsieur ». C'était aussi une façon pour les disciples de Jésus de faire référence à Jésus en tant que Dieu et maître. Utilisez le même mot pour Seigneur que dans les passages précédents. Pour plus d'informations sur le mot </w:t>
      </w:r>
      <w:hyperlink r:id="rId282">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Jésus dit qu'il envoie les disciples dans le monde de la même manière que le Père a envoyé Jésus dans le monde. Jésus veut que les disciples soient ses représentants sur la terre de la même manière que Jésus était le représentant de Dieu le Père sur terre. </w:t>
      </w:r>
      <w:r>
        <w:rPr>
          <w:b/>
          <w:lang w:val="fr_FR" w:bidi="fr_FR"/>
        </w:rPr>
        <w:t>Père</w:t>
      </w:r>
      <w:r>
        <w:rPr>
          <w:lang w:val="fr_FR" w:bidi="fr_FR"/>
        </w:rPr>
        <w:t xml:space="preserve"> signifie Dieu dans les cieux.</w:t>
      </w:r>
    </w:p>
    <w:p>
      <w:pPr/>
      <w:r>
        <w:rPr>
          <w:lang w:val="fr_FR" w:bidi="fr_FR"/>
        </w:rPr>
      </w:r>
      <w:r>
        <w:rPr>
          <w:lang w:val="fr_FR" w:bidi="fr_FR"/>
        </w:rPr>
        <w:t xml:space="preserve">Jésus souffle sur les disciples et dit : « Recevez le Saint-Esprit. » Le </w:t>
      </w:r>
      <w:r>
        <w:rPr>
          <w:b/>
          <w:lang w:val="fr_FR" w:bidi="fr_FR"/>
        </w:rPr>
        <w:t>Saint-Esprit</w:t>
      </w:r>
      <w:r>
        <w:rPr>
          <w:lang w:val="fr_FR" w:bidi="fr_FR"/>
        </w:rPr>
        <w:t xml:space="preserve"> est l'esprit de Dieu. Utilisez le même mot pour Saint-Esprit que dans les passages précédents. Pour plus d'informations sur le mot </w:t>
      </w:r>
      <w:hyperlink r:id="rId291">
        <w:r>
          <w:rPr>
            <w:lang w:val="fr_FR" w:bidi="fr_FR"/>
          </w:rPr>
          <w:rPr>
            <w:color w:val="0000EE"/>
            <w:u w:val="single"/>
          </w:rPr>
          <w:t>Saint-Esprit</w:t>
        </w:r>
      </w:hyperlink>
      <w:r>
        <w:rPr>
          <w:lang w:val="fr_FR" w:bidi="fr_FR"/>
        </w:rPr>
        <w:t>, consultez le glossaire principal.</w:t>
      </w:r>
    </w:p>
    <w:p>
      <w:pPr/>
      <w:r>
        <w:rPr>
          <w:lang w:val="fr_FR" w:bidi="fr_FR"/>
        </w:rPr>
      </w:r>
      <w:r>
        <w:rPr>
          <w:lang w:val="fr_FR" w:bidi="fr_FR"/>
        </w:rPr>
        <w:t xml:space="preserve">Jésus dit aux disciples que s'ils </w:t>
      </w:r>
      <w:r>
        <w:rPr>
          <w:b/>
          <w:lang w:val="fr_FR" w:bidi="fr_FR"/>
        </w:rPr>
        <w:t>pardonnent</w:t>
      </w:r>
      <w:r>
        <w:rPr>
          <w:lang w:val="fr_FR" w:bidi="fr_FR"/>
        </w:rPr>
        <w:t xml:space="preserve"> les péchés des autres, Dieu leur pardonnera leurs péchés. Si les disciples ne pardonnent pas à quelqu'un, Dieu ne pardonnera pas non plus à cette personne. </w:t>
      </w:r>
      <w:r>
        <w:rPr>
          <w:b/>
          <w:lang w:val="fr_FR" w:bidi="fr_FR"/>
        </w:rPr>
        <w:t>Le pardon</w:t>
      </w:r>
      <w:r>
        <w:rPr>
          <w:lang w:val="fr_FR" w:bidi="fr_FR"/>
        </w:rPr>
        <w:t xml:space="preserve"> signifie ne pas punir quelqu'un comme il le mérite, ou effacer ses péchés.</w:t>
      </w:r>
    </w:p>
    <w:p>
      <w:pPr/>
      <w:r>
        <w:rPr>
          <w:lang w:val="fr_FR" w:bidi="fr_FR"/>
        </w:rPr>
      </w:r>
      <w:r>
        <w:rPr>
          <w:lang w:val="fr_FR" w:bidi="fr_FR"/>
        </w:rPr>
        <w:t xml:space="preserve">Vous allez arrêter l'enregistrement ici et discuter en groupe du mot que vous allez utiliser pour le </w:t>
      </w:r>
      <w:r>
        <w:rPr>
          <w:b/>
          <w:lang w:val="fr_FR" w:bidi="fr_FR"/>
        </w:rPr>
        <w:t>pardon</w:t>
      </w:r>
      <w:r>
        <w:rPr>
          <w:lang w:val="fr_FR" w:bidi="fr_FR"/>
        </w:rPr>
        <w:t xml:space="preserve">. Pour plus d'informations, consultez le glossaire principal à l'entrée </w:t>
      </w:r>
      <w:hyperlink r:id="rId292">
        <w:r>
          <w:rPr>
            <w:lang w:val="fr_FR" w:bidi="fr_FR"/>
          </w:rPr>
          <w:rPr>
            <w:color w:val="0000EE"/>
            <w:u w:val="single"/>
          </w:rPr>
          <w:t>« pardon »</w:t>
        </w:r>
      </w:hyperlink>
      <w:r>
        <w:rPr>
          <w:lang w:val="fr_FR" w:bidi="fr_FR"/>
        </w:rPr>
        <w:t>. Mettez cet enregistrement en pause ici.</w:t>
      </w:r>
    </w:p>
    <w:p>
      <w:pPr/>
      <w:r>
        <w:rPr>
          <w:lang w:val="fr_FR" w:bidi="fr_FR"/>
        </w:rPr>
      </w:r>
      <w:r>
        <w:rPr>
          <w:lang w:val="fr_FR" w:bidi="fr_FR"/>
        </w:rPr>
        <w:t xml:space="preserve">Le péché est tout acte de désobéissance envers Dieu. Utilisez le même mot pour </w:t>
      </w:r>
      <w:r>
        <w:rPr>
          <w:b/>
          <w:lang w:val="fr_FR" w:bidi="fr_FR"/>
        </w:rPr>
        <w:t>péché</w:t>
      </w:r>
      <w:r>
        <w:rPr>
          <w:lang w:val="fr_FR" w:bidi="fr_FR"/>
        </w:rPr>
        <w:t xml:space="preserve"> que dans les passages précédents. Pour plus d'informations sur le mot </w:t>
      </w:r>
      <w:hyperlink r:id="rId293">
        <w:r>
          <w:rPr>
            <w:lang w:val="fr_FR" w:bidi="fr_FR"/>
          </w:rPr>
          <w:rPr>
            <w:color w:val="0000EE"/>
            <w:u w:val="single"/>
          </w:rPr>
          <w:t>péché</w:t>
        </w:r>
      </w:hyperlink>
      <w:r>
        <w:rPr>
          <w:lang w:val="fr_FR" w:bidi="fr_FR"/>
        </w:rPr>
        <w:t>, consultez le glossaire principal.</w:t>
      </w:r>
    </w:p>
    <w:p>
      <w:pPr/>
      <w:r>
        <w:rPr>
          <w:lang w:val="fr_FR" w:bidi="fr_FR"/>
        </w:rPr>
      </w:r>
      <w:r>
        <w:rPr>
          <w:lang w:val="fr_FR" w:bidi="fr_FR"/>
        </w:rPr>
        <w:t xml:space="preserve">Thomas est l'un des douze disciples de Jésus. L'autre nom de Thomas est Jumeau. Les autres disciples disent à Thomas qu'ils ont vu Jésus, mais Thomas répond qu'il ne </w:t>
      </w:r>
      <w:r>
        <w:rPr>
          <w:b/>
          <w:lang w:val="fr_FR" w:bidi="fr_FR"/>
        </w:rPr>
        <w:t>croira</w:t>
      </w:r>
      <w:r>
        <w:rPr>
          <w:lang w:val="fr_FR" w:bidi="fr_FR"/>
        </w:rPr>
        <w:t xml:space="preserve"> pas que Jésus est vivant tant qu'il ne l'aura pas vu de ses propres yeux. </w:t>
      </w:r>
      <w:r>
        <w:rPr>
          <w:b/>
          <w:lang w:val="fr_FR" w:bidi="fr_FR"/>
        </w:rPr>
        <w:t>Croire</w:t>
      </w:r>
      <w:r>
        <w:rPr>
          <w:lang w:val="fr_FR" w:bidi="fr_FR"/>
        </w:rPr>
        <w:t xml:space="preserve"> signifie avoir confiance en la véracité de ce que Jésus dit à de lui-même. Utilisez le même mot pour croire que dans les passages précédents. Pour plus d'informations sur </w:t>
      </w:r>
      <w:hyperlink r:id="rId283">
        <w:r>
          <w:rPr>
            <w:lang w:val="fr_FR" w:bidi="fr_FR"/>
          </w:rPr>
          <w:rPr>
            <w:color w:val="0000EE"/>
            <w:u w:val="single"/>
          </w:rPr>
          <w:t>croire</w:t>
        </w:r>
      </w:hyperlink>
      <w:r>
        <w:rPr>
          <w:lang w:val="fr_FR" w:bidi="fr_FR"/>
        </w:rPr>
        <w:t>, consultez le glossaire principal.</w:t>
      </w:r>
    </w:p>
    <w:p>
      <w:pPr/>
      <w:r>
        <w:rPr>
          <w:lang w:val="fr_FR" w:bidi="fr_FR"/>
        </w:rPr>
      </w:r>
      <w:r>
        <w:rPr>
          <w:lang w:val="fr_FR" w:bidi="fr_FR"/>
        </w:rPr>
        <w:t>Huit jours plus tard, les disciples sont à nouveau dans une maison verrouillée. Cela signifie que c'était le dimanche suivant. C'était de nouveau le soir.</w:t>
      </w:r>
    </w:p>
    <w:p>
      <w:pPr/>
      <w:r>
        <w:rPr>
          <w:lang w:val="fr_FR" w:bidi="fr_FR"/>
        </w:rPr>
      </w:r>
      <w:r>
        <w:rPr>
          <w:lang w:val="fr_FR" w:bidi="fr_FR"/>
        </w:rPr>
        <w:t xml:space="preserve">Jésus apparaît à nouveau et parle avec Thomas. Jésus dit que les personnes qui croient sans jamais avoir vu Jésus sont </w:t>
      </w:r>
      <w:r>
        <w:rPr>
          <w:b/>
          <w:lang w:val="fr_FR" w:bidi="fr_FR"/>
        </w:rPr>
        <w:t>bénies</w:t>
      </w:r>
      <w:r>
        <w:rPr>
          <w:lang w:val="fr_FR" w:bidi="fr_FR"/>
        </w:rPr>
        <w:t xml:space="preserve">. Béni fait référence à Dieu qui aide, fait du bien ou favorise quelqu'un ou quelque chose. Essayez d'éviter d'utiliser un mot lié à la chance ou à des jeux de hasard. Quand on bénit quelque chose, cela signifie généralement qu'on en rend grâce et qu'on le consacre à quelque chose de spécial. Utilisez le même mot pour bénir que dans les passages précédents. Pour plus d'informations sur le mot </w:t>
      </w:r>
      <w:hyperlink r:id="rId294">
        <w:r>
          <w:rPr>
            <w:lang w:val="fr_FR" w:bidi="fr_FR"/>
          </w:rPr>
          <w:rPr>
            <w:color w:val="0000EE"/>
            <w:u w:val="single"/>
          </w:rPr>
          <w:t>bénir</w:t>
        </w:r>
      </w:hyperlink>
      <w:r>
        <w:rPr>
          <w:lang w:val="fr_FR" w:bidi="fr_FR"/>
        </w:rPr>
        <w:t>, consultez le glossaire principal.</w:t>
      </w:r>
    </w:p>
    <w:p>
      <w:pPr/>
      <w:r>
        <w:rPr>
          <w:lang w:val="fr_FR" w:bidi="fr_FR"/>
        </w:rPr>
      </w:r>
      <w:r>
        <w:rPr>
          <w:lang w:val="fr_FR" w:bidi="fr_FR"/>
        </w:rPr>
        <w:t xml:space="preserve">Jésus a accompli bien d'autres </w:t>
      </w:r>
      <w:r>
        <w:rPr>
          <w:b/>
          <w:lang w:val="fr_FR" w:bidi="fr_FR"/>
        </w:rPr>
        <w:t>signes</w:t>
      </w:r>
      <w:r>
        <w:rPr>
          <w:lang w:val="fr_FR" w:bidi="fr_FR"/>
        </w:rPr>
        <w:t xml:space="preserve"> miraculeux. Ce sont des signes que seul Dieu peut accomplir. Utilisez le même mot pour siges que dans les passages précédents. Pour plus d'informations sur le mot </w:t>
      </w:r>
      <w:hyperlink r:id="rId295">
        <w:r>
          <w:rPr>
            <w:lang w:val="fr_FR" w:bidi="fr_FR"/>
          </w:rPr>
          <w:rPr>
            <w:color w:val="0000EE"/>
            <w:u w:val="single"/>
          </w:rPr>
          <w:t>signes</w:t>
        </w:r>
      </w:hyperlink>
      <w:r>
        <w:rPr>
          <w:lang w:val="fr_FR" w:bidi="fr_FR"/>
        </w:rPr>
        <w:t>, consultez le glossaire principal.</w:t>
      </w:r>
    </w:p>
    <w:p>
      <w:pPr/>
      <w:r>
        <w:rPr>
          <w:lang w:val="fr_FR" w:bidi="fr_FR"/>
        </w:rPr>
      </w:r>
      <w:r>
        <w:rPr>
          <w:lang w:val="fr_FR" w:bidi="fr_FR"/>
        </w:rPr>
        <w:t xml:space="preserve">L'auteur de ce livre, Jean, dit qu'il a écrit ces signes de Jésus pour que les gens croient que Jésus est le </w:t>
      </w:r>
      <w:hyperlink r:id="rId296">
        <w:r>
          <w:rPr>
            <w:lang w:val="fr_FR" w:bidi="fr_FR"/>
          </w:rPr>
          <w:rPr>
            <w:color w:val="0000EE"/>
            <w:u w:val="single"/>
          </w:rPr>
          <w:t>Christ</w:t>
        </w:r>
      </w:hyperlink>
      <w:r>
        <w:rPr>
          <w:lang w:val="fr_FR" w:bidi="fr_FR"/>
        </w:rPr>
        <w:t xml:space="preserve">. </w:t>
      </w:r>
      <w:r>
        <w:rPr>
          <w:b/>
          <w:lang w:val="fr_FR" w:bidi="fr_FR"/>
        </w:rPr>
        <w:t>Christ</w:t>
      </w:r>
      <w:r>
        <w:rPr>
          <w:lang w:val="fr_FR" w:bidi="fr_FR"/>
        </w:rPr>
        <w:t xml:space="preserve"> et </w:t>
      </w:r>
      <w:r>
        <w:rPr>
          <w:b/>
          <w:lang w:val="fr_FR" w:bidi="fr_FR"/>
        </w:rPr>
        <w:t>Messie</w:t>
      </w:r>
      <w:r>
        <w:rPr>
          <w:lang w:val="fr_FR" w:bidi="fr_FR"/>
        </w:rPr>
        <w:t xml:space="preserve"> signifient tous deux celui que Dieu oint et choisit pour être le chef. Jésus est le Messie, ce qui signifie qu'il est celui que Dieu a promis d'envoyer pour sauver son peuple. Utilisez le même mot pour Messie que dans les passages précédents. Pour plus d'informations sur le mot </w:t>
      </w:r>
      <w:hyperlink r:id="rId297">
        <w:r>
          <w:rPr>
            <w:lang w:val="fr_FR" w:bidi="fr_FR"/>
          </w:rPr>
          <w:rPr>
            <w:color w:val="0000EE"/>
            <w:u w:val="single"/>
          </w:rPr>
          <w:t>Messie</w:t>
        </w:r>
      </w:hyperlink>
      <w:r>
        <w:rPr>
          <w:lang w:val="fr_FR" w:bidi="fr_FR"/>
        </w:rPr>
        <w:t>, consultez le glossaire principal.</w:t>
      </w:r>
    </w:p>
    <w:p>
      <w:pPr/>
      <w:r>
        <w:rPr>
          <w:lang w:val="fr_FR" w:bidi="fr_FR"/>
        </w:rPr>
      </w:r>
      <w:r>
        <w:rPr>
          <w:lang w:val="fr_FR" w:bidi="fr_FR"/>
        </w:rPr>
        <w:t xml:space="preserve">Jean voulait aussi que les gens croient que Jésus est le </w:t>
      </w:r>
      <w:r>
        <w:rPr>
          <w:b/>
          <w:lang w:val="fr_FR" w:bidi="fr_FR"/>
        </w:rPr>
        <w:t>Fils de Dieu</w:t>
      </w:r>
      <w:r>
        <w:rPr>
          <w:lang w:val="fr_FR" w:bidi="fr_FR"/>
        </w:rPr>
        <w:t xml:space="preserve">. Cela signifie que Jésus était le Messie envoyé par Dieu, qu'il était Dieu lui-même et qu'il entretenait une relation spéciale avec Dieu. Utilisez le même mot pour Fils de Dieu que vous avez utilisé dans les passages précédents. Pour plus d'informations sur le mot </w:t>
      </w:r>
      <w:hyperlink r:id="rId298">
        <w:r>
          <w:rPr>
            <w:lang w:val="fr_FR" w:bidi="fr_FR"/>
          </w:rPr>
          <w:rPr>
            <w:color w:val="0000EE"/>
            <w:u w:val="single"/>
          </w:rPr>
          <w:t>Fils de Dieu</w:t>
        </w:r>
      </w:hyperlink>
      <w:r>
        <w:rPr>
          <w:lang w:val="fr_FR" w:bidi="fr_FR"/>
        </w:rPr>
        <w:t>, consultez le glossaire principal.</w:t>
      </w:r>
    </w:p>
    <w:p>
      <w:pPr/>
      <w:r>
        <w:rPr>
          <w:lang w:val="fr_FR" w:bidi="fr_FR"/>
        </w:rPr>
      </w:r>
      <w:r>
        <w:rPr>
          <w:lang w:val="fr_FR" w:bidi="fr_FR"/>
        </w:rPr>
        <w:t xml:space="preserve">Jean voulait que les gens aient la vie au nom de Jésus. </w:t>
      </w:r>
      <w:r>
        <w:rPr>
          <w:b/>
          <w:lang w:val="fr_FR" w:bidi="fr_FR"/>
        </w:rPr>
        <w:t>La vie</w:t>
      </w:r>
      <w:r>
        <w:rPr>
          <w:lang w:val="fr_FR" w:bidi="fr_FR"/>
        </w:rPr>
        <w:t xml:space="preserve"> ici signifie plus qu'une vie physique. C'est une vie spirituelle avec Dieu. « Au nom de Jésus » signifie que les gens ont cette vie avec Dieu à cause de Jésus lui-même.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21:1–14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un enregistrement de Jean 21:1–14 et gardez cette parole de Dieu dans votre cœur.</w:t>
      </w:r>
    </w:p>
    <w:p>
      <w:pPr/>
      <w:r>
        <w:rPr>
          <w:lang w:val="fr_FR" w:bidi="fr_FR"/>
        </w:rPr>
      </w:r>
      <w:r>
        <w:rPr>
          <w:lang w:val="fr_FR" w:bidi="fr_FR"/>
        </w:rPr>
        <w:t>Écoutez l'enregistrement de Jean 21:1–14 trois fois. Si c'est possible, écoutez-le dans trois traductions différentes. Ensuite, parlez des questions suivantes en groupe :</w:t>
      </w:r>
    </w:p>
    <w:p>
      <w:pPr>
        <w:pStyle w:val="ListNumber"/>
        <w:numPr>
          <w:ilvl w:val="0"/>
          <w:numId w:val="16"/>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au sujet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Jean 21:1–14 dans la traduction la plus facile à comprendre.</w:t>
      </w:r>
    </w:p>
    <w:p>
      <w:pPr/>
      <w:r>
        <w:rPr>
          <w:lang w:val="fr_FR" w:bidi="fr_FR"/>
        </w:rPr>
      </w:r>
      <w:r>
        <w:rPr>
          <w:lang w:val="fr_FR" w:bidi="fr_FR"/>
        </w:rPr>
        <w:t>Jésus est crucifié le vendredi. Le dimanche, Marie-Madeleine, Pierre et un autre disciple voient tous la tombe vide de Jésus. Cette nuit-là, Jésus apparaît aux disciples dans une pièce fermée à clé. Puis Jésus revient une deuxième fois huit jours plus tard. Cette fois-ci, Thomas, l'un des disciples, est aussi là et voit Jésus. Tout cela arrive à Jérusalem. Or, Jésus apparaît à ses disciples une autre fois alors qu'ils pêchent sur la mer de Galilée. Jésus fournit miraculeusement du poisson pour qu'ils puissent en attraper, puis ils petit-déjeunent tous ensemble sur le rivage du lac.</w:t>
      </w:r>
    </w:p>
    <w:p>
      <w:pPr/>
      <w:r>
        <w:rPr>
          <w:lang w:val="fr_FR" w:bidi="fr_FR"/>
        </w:rPr>
      </w:r>
      <w:r>
        <w:rPr>
          <w:lang w:val="fr_FR" w:bidi="fr_FR"/>
        </w:rPr>
        <w:t>Ce passage contient des informations supplémentaires après la fin du livre de Jean. Il donne plus d'informations sur un autre moment où Jésus apparaît à ses disciples. L'auteur a probablement ajouté ce passage et le suivant pour donner plus d'informations sur Jésus qui, autrement, auraient pu être perdues. L'auteur a probablement aussi ajouté le passage après celui-ci parce qu'il voulait aider ses lecteurs à comprendre certains points concernant une rumeur au sujet du disciple que Jésus aimait.</w:t>
      </w:r>
    </w:p>
    <w:p>
      <w:pPr/>
      <w:r>
        <w:rPr>
          <w:lang w:val="fr_FR" w:bidi="fr_FR"/>
        </w:rPr>
      </w:r>
      <w:r>
        <w:rPr>
          <w:lang w:val="fr_FR" w:bidi="fr_FR"/>
        </w:rPr>
        <w:t>Cette histoire arrive quelque temps après que Jésus est apparu à Thomas et aux autres disciples dans la pièce fermée à clé à Jérusalem, qui se trouvait dans la région de Judée. Nous ignorons exactement combien de temps s'est écoulé, mais c'était probablement quelques jours ou quelques semaines plus tard. Les disciples sont de retour dans la région de Galilée, à la mer de Tibériade, qui est le nom romain de la mer de Galilée. La mer de Galilée est un lac d'eau douce, et c'est la région d'où sont originaires les disciples. Cette histoire raconte comment Jésus se montre aux disciples.</w:t>
      </w:r>
    </w:p>
    <w:p>
      <w:pPr/>
      <w:r>
        <w:rPr>
          <w:lang w:val="fr_FR" w:bidi="fr_FR"/>
        </w:rPr>
      </w:r>
      <w:r>
        <w:rPr>
          <w:lang w:val="fr_FR" w:bidi="fr_FR"/>
        </w:rPr>
        <w:t xml:space="preserve">Arrêtez-vous ici et regardez une image de la </w:t>
      </w:r>
      <w:hyperlink r:id="rId299">
        <w:r>
          <w:rPr>
            <w:lang w:val="fr_FR" w:bidi="fr_FR"/>
          </w:rPr>
          <w:rPr>
            <w:color w:val="0000EE"/>
            <w:u w:val="single"/>
          </w:rPr>
          <w:t>mer de Galilée</w:t>
        </w:r>
      </w:hyperlink>
      <w:r>
        <w:rPr>
          <w:lang w:val="fr_FR" w:bidi="fr_FR"/>
        </w:rPr>
        <w:t xml:space="preserve"> et une carte montrant </w:t>
      </w:r>
      <w:hyperlink r:id="rId300">
        <w:r>
          <w:rPr>
            <w:lang w:val="fr_FR" w:bidi="fr_FR"/>
          </w:rPr>
          <w:rPr>
            <w:color w:val="0000EE"/>
            <w:u w:val="single"/>
          </w:rPr>
          <w:t>Jérusalem, la mer de Galilée et les régions de Judée et de Galilée</w:t>
        </w:r>
      </w:hyperlink>
      <w:r>
        <w:rPr>
          <w:lang w:val="fr_FR" w:bidi="fr_FR"/>
        </w:rPr>
        <w:t>, en groupe si nécessaire. Arrêtez l'enregistrement ici.</w:t>
      </w:r>
    </w:p>
    <w:p>
      <w:pPr/>
      <w:r>
        <w:rPr>
          <w:lang w:val="fr_FR" w:bidi="fr_FR"/>
        </w:rPr>
      </w:r>
      <w:r>
        <w:rPr>
          <w:lang w:val="fr_FR" w:bidi="fr_FR"/>
        </w:rPr>
        <w:t>Sept des disciples de Jésus sont là. Simon Pierre est le premier disciple cité, et c'est le disciple le plus important dans cette histoire. Les autres disciples avec Simon Pierre sont Thomas, qui est aussi appelé le Jumeau, Nathanaël, qui est originaire d'une ville appelée Cana dans la région de Galilée, et les fils de Zébédée. Les fils de Zébédée sont deux disciples nommés Jacques et Jean, et le nom de leur père est Zébédée. Il y a aussi deux autres disciples. Il est probable que Jean, l'auteur de ce livre, soit l'un des disciples qui s'y trouvent. La plupart des gens pensent que « le disciple que Jésus aimait » fait référence à Jean.</w:t>
      </w:r>
    </w:p>
    <w:p>
      <w:pPr/>
      <w:r>
        <w:rPr>
          <w:lang w:val="fr_FR" w:bidi="fr_FR"/>
        </w:rPr>
      </w:r>
      <w:r>
        <w:rPr>
          <w:lang w:val="fr_FR" w:bidi="fr_FR"/>
        </w:rPr>
        <w:t>Les sept disciples se réunissent probablement dans la maison de quelqu'un au bord du lac. Simon Pierre dit aux six autres disciples qu'il prévoit d'aller pêcher sur le lac très bientôt. Avant de devenir un disciple de Jésus, Simon Pierre était un pêcheur. Plusieurs autres disciples étaient aussi des pêcheurs avant de suivre Jésus. Les autres disciples ont dit à Simon Pierre qu'ils viendraient pêcher avec Pierre. Les disciples ont tous quitté le lieu où ils se trouvaient et sont allés vers la mer de Galilée. Ils sont montés dans un bateau de pêche avec leurs filets de pêche. Ils ont essayé de pêcher toute la nuit avec leurs filets, mais ils n'ont pas attrapé de poissons dans leurs filets. À l'époque de Jésus, les pêcheurs utilisaient des filets pour piéger ou attraper les poissons. Le filet était probablement un cercle avec de petits poids sur le pourtour. Il était aussi courant que les pêcheurs travaillent la nuit.</w:t>
      </w:r>
    </w:p>
    <w:p>
      <w:pPr/>
      <w:r>
        <w:rPr>
          <w:lang w:val="fr_FR" w:bidi="fr_FR"/>
        </w:rPr>
      </w:r>
      <w:r>
        <w:rPr>
          <w:lang w:val="fr_FR" w:bidi="fr_FR"/>
        </w:rPr>
        <w:t xml:space="preserve">Arrêtez-vous ici et regardez des images d'un </w:t>
      </w:r>
      <w:hyperlink r:id="rId301">
        <w:r>
          <w:rPr>
            <w:lang w:val="fr_FR" w:bidi="fr_FR"/>
          </w:rPr>
          <w:rPr>
            <w:color w:val="0000EE"/>
            <w:u w:val="single"/>
          </w:rPr>
          <w:t>filet de pêche</w:t>
        </w:r>
      </w:hyperlink>
      <w:r>
        <w:rPr>
          <w:lang w:val="fr_FR" w:bidi="fr_FR"/>
        </w:rPr>
        <w:t xml:space="preserve"> et d'un </w:t>
      </w:r>
      <w:hyperlink r:id="rId302">
        <w:r>
          <w:rPr>
            <w:lang w:val="fr_FR" w:bidi="fr_FR"/>
          </w:rPr>
          <w:rPr>
            <w:color w:val="0000EE"/>
            <w:u w:val="single"/>
          </w:rPr>
          <w:t>bateau</w:t>
        </w:r>
      </w:hyperlink>
      <w:r>
        <w:rPr>
          <w:lang w:val="fr_FR" w:bidi="fr_FR"/>
        </w:rPr>
        <w:t xml:space="preserve"> en groupe. Mettez cet enregistrement en pause ici.</w:t>
      </w:r>
    </w:p>
    <w:p>
      <w:pPr/>
      <w:r>
        <w:rPr>
          <w:lang w:val="fr_FR" w:bidi="fr_FR"/>
        </w:rPr>
      </w:r>
      <w:r>
        <w:rPr>
          <w:lang w:val="fr_FR" w:bidi="fr_FR"/>
        </w:rPr>
        <w:t>Aussi, arrêtez-vous ici et discutez de cette question en groupe : si les gens pêchent dans votre communauté, parlez du moment et de l'endroit où ils pêchent. Qu'utilisent-ils pour attraper le poisson ? Utilisent-ils des filets, des lances, des lignes ou un autre moyen d'attraper les poissons ? Mettez cet enregistrement en pause ici.</w:t>
      </w:r>
    </w:p>
    <w:p>
      <w:pPr/>
      <w:r>
        <w:rPr>
          <w:lang w:val="fr_FR" w:bidi="fr_FR"/>
        </w:rPr>
      </w:r>
      <w:r>
        <w:rPr>
          <w:lang w:val="fr_FR" w:bidi="fr_FR"/>
        </w:rPr>
        <w:t>Tôt le matin, les disciples voient quelqu'un qui se tient sur le rivage, la terre au bord de la mer de Galilée. La personne qui se tient sur le rivage est Jésus, mais les disciples ne le reconnaissent pas. On ne sait pas vraiment pourquoi les disciples ne reconnaissent pas Jésus. Peut-être que les disciples ne reconnaissent pas Jésus parce qu'il a l'air différent, parce qu'ils sont trop loin du rivage pour voir clairement une personne, ou parce qu'il est tôt le matin et qu'il n'y a pas encore assez de lumière du soleil pour voir clairement.</w:t>
      </w:r>
    </w:p>
    <w:p>
      <w:pPr/>
      <w:r>
        <w:rPr>
          <w:lang w:val="fr_FR" w:bidi="fr_FR"/>
        </w:rPr>
      </w:r>
      <w:r>
        <w:rPr>
          <w:lang w:val="fr_FR" w:bidi="fr_FR"/>
        </w:rPr>
        <w:t>Jésus dit aux disciples : « Mes amis, vous n'avez pas encore attrapé de poisson, n'est-ce pas ? » Le mot pour « amis » dans la langue d'origine était une façon amicale de parler avec les jeunes hommes, et les disciples étaient tous des jeunes hommes. Parfois, les gens traduisent ce mot par « enfants », mais ce mot ne signifie pas de jeunes enfants, et ce n'était pas irrespectueux. Jésus pose cette question de manière à montrer qu'il s'attend à ce qu'ils disent « Non, nous n'avons pas attrapé de poisson ».</w:t>
      </w:r>
    </w:p>
    <w:p>
      <w:pPr/>
      <w:r>
        <w:rPr>
          <w:lang w:val="fr_FR" w:bidi="fr_FR"/>
        </w:rPr>
      </w:r>
      <w:r>
        <w:rPr>
          <w:lang w:val="fr_FR" w:bidi="fr_FR"/>
        </w:rPr>
        <w:t>Arrêtez-vous ici et discutez de cette question en groupe : quelle est la façon la plus courante de parler des jeunes hommes dans votre langue ? Mettez cet enregistrement en pause ici.</w:t>
      </w:r>
    </w:p>
    <w:p>
      <w:pPr/>
      <w:r>
        <w:rPr>
          <w:lang w:val="fr_FR" w:bidi="fr_FR"/>
        </w:rPr>
      </w:r>
      <w:r>
        <w:rPr>
          <w:lang w:val="fr_FR" w:bidi="fr_FR"/>
        </w:rPr>
        <w:t>Les disciples répondent à Jésus : « Non ». Les disciples n'ont pas encore attrapé de poisson. Maintenant, Jésus dit aux disciples de jeter leur filet dans l'eau sur le côté droit du bateau, et ils attraperont du poisson. Cela signifie que les pêcheurs devraient jeter un côté du filet dans l'eau et s'accrocher à l'autre côté du filet. Les disciples font ce que Jésus dit : ils jettent leur filet dans l'eau sur le côté droit du bateau. Les disciples attrapent tellement de poissons dans leur filet qu'ils ne sont pas assez forts pour ramener le filet dans le bateau. Le filet est très lourd avec tous les poissons qu'ils ont attrapés. C'est un miracle, et c'est l'une des parties les plus importantes de l'histoire.</w:t>
      </w:r>
    </w:p>
    <w:p>
      <w:pPr/>
      <w:r>
        <w:rPr>
          <w:lang w:val="fr_FR" w:bidi="fr_FR"/>
        </w:rPr>
      </w:r>
      <w:r>
        <w:rPr>
          <w:lang w:val="fr_FR" w:bidi="fr_FR"/>
        </w:rPr>
        <w:t xml:space="preserve">Arrêtez-vous ici et regardez une image d'un </w:t>
      </w:r>
      <w:hyperlink r:id="rId303">
        <w:r>
          <w:rPr>
            <w:lang w:val="fr_FR" w:bidi="fr_FR"/>
          </w:rPr>
          <w:rPr>
            <w:color w:val="0000EE"/>
            <w:u w:val="single"/>
          </w:rPr>
          <w:t>poisson</w:t>
        </w:r>
      </w:hyperlink>
      <w:r>
        <w:rPr>
          <w:lang w:val="fr_FR" w:bidi="fr_FR"/>
        </w:rPr>
        <w:t xml:space="preserve"> en groupe. Mettez cet enregistrement en pause ici.</w:t>
      </w:r>
    </w:p>
    <w:p>
      <w:pPr/>
      <w:r>
        <w:rPr>
          <w:lang w:val="fr_FR" w:bidi="fr_FR"/>
        </w:rPr>
      </w:r>
      <w:r>
        <w:rPr>
          <w:lang w:val="fr_FR" w:bidi="fr_FR"/>
        </w:rPr>
        <w:t>Le disciple que Jésus aimait (l'ami proche de Jésus, probablement Jean) voit ce miracle de tous les poissons dans le filet, et il dit : « C'est le Seigneur ! » Ce disciple sait que la personne sur le rivage est le Seigneur. Seigneur signifie maître ou la personne ayant l'autorité, et c'était une façon courante pour les disciples de parler de Jésus.</w:t>
      </w:r>
    </w:p>
    <w:p>
      <w:pPr/>
      <w:r>
        <w:rPr>
          <w:lang w:val="fr_FR" w:bidi="fr_FR"/>
        </w:rPr>
      </w:r>
      <w:r>
        <w:rPr>
          <w:lang w:val="fr_FR" w:bidi="fr_FR"/>
        </w:rPr>
        <w:t>Simon Pierre entend l'autre disciple dire : « C'est le Seigneur », et il se prépare immédiatement à aller voir Jésus. Simon Pierre rentre ou attache son vêtement extérieur. Il est possible que Pierre veuille avoir plus de vêtements pour ne pas être nu quand il parle avec Jésus sur le rivage afin de montrer du respect pour Jésus. Ou peut-être que Pierre porte son vêtement extérieur et le rentre pour pouvoir bouger plus facilement. Pierre n'est probablement pas complètement nu sous ses vêtements extérieurs. Il porte probablement des vêtements de pêcheur normaux en dessous : une longue chemise ou quelque chose autour de sa taille. Pierre saute dans l'eau et nage vers le rivage pour voir Jésus.</w:t>
      </w:r>
    </w:p>
    <w:p>
      <w:pPr/>
      <w:r>
        <w:rPr>
          <w:lang w:val="fr_FR" w:bidi="fr_FR"/>
        </w:rPr>
      </w:r>
      <w:r>
        <w:rPr>
          <w:lang w:val="fr_FR" w:bidi="fr_FR"/>
        </w:rPr>
        <w:t>Les autres disciples ramèrent le bateau jusqu'au rivage. Ils laissent le filet rempli de poissons dans l'eau parce qu'il est trop lourd pour être remonté dans le bateau. Ils peuvent tirer le filet derrière le bateau parce qu'ils sont proches du rivage. Le rivage n'est qu'à une centaine de mètres.</w:t>
      </w:r>
    </w:p>
    <w:p>
      <w:pPr/>
      <w:r>
        <w:rPr>
          <w:lang w:val="fr_FR" w:bidi="fr_FR"/>
        </w:rPr>
      </w:r>
      <w:r>
        <w:rPr>
          <w:lang w:val="fr_FR" w:bidi="fr_FR"/>
        </w:rPr>
        <w:t>Les disciples arrivent au rivage à côté du lac dans leur bateau. Ils sortent du bateau sur le rivage, et ils voient un feu de charbon de bois sur lequel cuisent des poissons. Un feu de charbon est un feu fait avec des charbons brûlants. Il y a aussi du pain, qui est probablement déjà cuit. Jésus cuisine cette nourriture à manger au petit-déjeuner.</w:t>
      </w:r>
    </w:p>
    <w:p>
      <w:pPr/>
      <w:r>
        <w:rPr>
          <w:lang w:val="fr_FR" w:bidi="fr_FR"/>
        </w:rPr>
      </w:r>
      <w:r>
        <w:rPr>
          <w:lang w:val="fr_FR" w:bidi="fr_FR"/>
        </w:rPr>
        <w:t xml:space="preserve">Arrêtez-vous ici et regardez une image d'un feu de </w:t>
      </w:r>
      <w:hyperlink r:id="rId304">
        <w:r>
          <w:rPr>
            <w:lang w:val="fr_FR" w:bidi="fr_FR"/>
          </w:rPr>
          <w:rPr>
            <w:color w:val="0000EE"/>
            <w:u w:val="single"/>
          </w:rPr>
          <w:t>charbon de bois</w:t>
        </w:r>
      </w:hyperlink>
      <w:r>
        <w:rPr>
          <w:lang w:val="fr_FR" w:bidi="fr_FR"/>
        </w:rPr>
        <w:t xml:space="preserve"> en groupe. Mettez cet enregistrement en pause ici.</w:t>
      </w:r>
    </w:p>
    <w:p>
      <w:pPr/>
      <w:r>
        <w:rPr>
          <w:lang w:val="fr_FR" w:bidi="fr_FR"/>
        </w:rPr>
      </w:r>
      <w:r>
        <w:rPr>
          <w:lang w:val="fr_FR" w:bidi="fr_FR"/>
        </w:rPr>
        <w:t>Jésus dit aux disciples d'apporter quelques-uns des poissons qu'ils viennent de pêcher. Jésus veut probablement cuisiner un peu plus de poisson, cette fois-ci avec celui que les disciples ont pêché. Simon Pierre remonte dans le bateau pour aider à traîner le filet rempli de poissons sur le rivage. Les disciples comptent les poissons, et il y a 153 gros poissons. Certaines personnes pensent que le nombre a une signification spéciale, mais cela montre probablement que l'auteur a été témoin de la scène et se souvient du nombre exact de poissons dans le filet. Normalement, un filet de pêche se déchirerait s'il contenait autant de gros poissons. Il est surprenant que le filet ne soit pas rompu ou déchiré, même avec autant de gros poissons à l'intérieur !</w:t>
      </w:r>
    </w:p>
    <w:p>
      <w:pPr/>
      <w:r>
        <w:rPr>
          <w:lang w:val="fr_FR" w:bidi="fr_FR"/>
        </w:rPr>
      </w:r>
      <w:r>
        <w:rPr>
          <w:lang w:val="fr_FR" w:bidi="fr_FR"/>
        </w:rPr>
        <w:t>Jésus dit aux disciples : « Venez prendre le petit-déjeuner avec moi ». Le petit-déjeuner est le premier repas de la journée. C'est le matin, et Jésus veut partager ce repas composé de poisson cuit et de pain avec ses disciples. Aucun des disciples ne demande à Jésus : « Qui es-tu ? » Les disciples n'osaient pas demander à Jésus qui il était. La raison pour laquelle les disciples ne demandent pas à Jésus « qui es-tu ? », c'est parce qu'ils savent que c'est le Seigneur. Ils savent qu'il est leur maître Jésus, même s'il peut avoir l'air différent.</w:t>
      </w:r>
    </w:p>
    <w:p>
      <w:pPr/>
      <w:r>
        <w:rPr>
          <w:lang w:val="fr_FR" w:bidi="fr_FR"/>
        </w:rPr>
      </w:r>
      <w:r>
        <w:rPr>
          <w:lang w:val="fr_FR" w:bidi="fr_FR"/>
        </w:rPr>
        <w:t>Jésus vient et donne le pain aux disciples. Puis Jésus donne aux disciples le poisson cuit. Jésus sert la nourriture aux disciples pour leur repas ensemble. Nous ne savons pas si Jésus mange un peu de ce poisson. Il est possible que les disciples se souviennent d'autres miracles que Jésus a accomplis, comme lorsque Jésus a fourni du pain et du poisson pour les cinq mille personnes sur la colline.</w:t>
      </w:r>
    </w:p>
    <w:p>
      <w:pPr/>
      <w:r>
        <w:rPr>
          <w:lang w:val="fr_FR" w:bidi="fr_FR"/>
        </w:rPr>
      </w:r>
      <w:r>
        <w:rPr>
          <w:lang w:val="fr_FR" w:bidi="fr_FR"/>
        </w:rPr>
        <w:t>Maintenant, l'auteur Jean donne des informations générales sur ce récit du miracle des poissons et de Jésus qui prend le petit-déjeuner avec ses disciples. C'est la troisième fois que Jésus se montre aux disciples après son retour d'entre les morts. La plupart des gens considèrent que la première apparition a eu lieu lorsque Jésus s'est montré aux disciples dans la pièce fermée à clé. La deuxième fois, c'est quand Jésus revient dans la pièce fermée et que Thomas est également présent avec les autres disciples. C'est la troisième fois que les disciples voient Jésus, et c'est en Galilée, au bord de la mer de Galilée. Marie-Madeleine a également vu Jésus dans le jardin, mais la plupart des gens ne comptent pas cet épisode parmi les apparitions. On pourrait considérer les deux apparitions dans la pièce fermée à clé comme une seule et même apparition de Jésus aux disciples, car il s'agissait d'expériences très similaires pour eux. Cependant, la plupart des gens ne comptent pas de cette façon.</w:t>
      </w:r>
    </w:p>
    <w:p>
      <w:pPr/>
      <w:r>
        <w:rPr>
          <w:lang w:val="fr_FR" w:bidi="fr_FR"/>
        </w:rPr>
      </w:r>
      <w:r>
        <w:rPr>
          <w:lang w:val="fr_FR" w:bidi="fr_FR"/>
        </w:rPr>
        <w:t>Jean partage probablement cette information pour apporter davantage de preuves que Jésus est bel et bien revenu d'entre les morts. Jésus se montre à ses disciples plus d'une fois, et en plus d'un lieu.</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Jean 21:1–14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Simon Pierre et six autres disciples vont pêcher toute la nuit sur la mer de Galilée. Ils n'attrapent aucun poisson.</w:t>
      </w:r>
    </w:p>
    <w:p>
      <w:pPr/>
      <w:r>
        <w:rPr>
          <w:lang w:val="fr_FR" w:bidi="fr_FR"/>
        </w:rPr>
      </w:r>
      <w:r>
        <w:rPr>
          <w:b/>
          <w:lang w:val="fr_FR" w:bidi="fr_FR"/>
        </w:rPr>
        <w:t>Dans la deuxième partie :</w:t>
      </w:r>
      <w:r>
        <w:rPr>
          <w:lang w:val="fr_FR" w:bidi="fr_FR"/>
        </w:rPr>
        <w:t xml:space="preserve"> Jésus parle aux disciples depuis le rivage du lac. Il leur dit comment attraper plus de poissons, et ils font ce que Jésus dit de faire. Ils attrapent beaucoup de poissons.</w:t>
      </w:r>
    </w:p>
    <w:p>
      <w:pPr/>
      <w:r>
        <w:rPr>
          <w:lang w:val="fr_FR" w:bidi="fr_FR"/>
        </w:rPr>
      </w:r>
      <w:r>
        <w:rPr>
          <w:b/>
          <w:lang w:val="fr_FR" w:bidi="fr_FR"/>
        </w:rPr>
        <w:t>Dans la troisième scène :</w:t>
      </w:r>
      <w:r>
        <w:rPr>
          <w:lang w:val="fr_FR" w:bidi="fr_FR"/>
        </w:rPr>
        <w:t xml:space="preserve"> Le disciple que Jésus aimait reconnaît Jésus. Simon Pierre saute du bateau et vient sur le rivage pour voir Jésus. Les autres disciples traînent le filet rempli de poissons.</w:t>
      </w:r>
    </w:p>
    <w:p>
      <w:pPr/>
      <w:r>
        <w:rPr>
          <w:lang w:val="fr_FR" w:bidi="fr_FR"/>
        </w:rPr>
      </w:r>
      <w:r>
        <w:rPr>
          <w:b/>
          <w:lang w:val="fr_FR" w:bidi="fr_FR"/>
        </w:rPr>
        <w:t>Dans la quatrième partie :</w:t>
      </w:r>
      <w:r>
        <w:rPr>
          <w:lang w:val="fr_FR" w:bidi="fr_FR"/>
        </w:rPr>
        <w:t xml:space="preserve"> Jésus prépare un petit-déjeuner composé de poisson et de pain pour les disciples sur la plage. Ils prennent le repas ensemble.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Nathanaël</w:t>
      </w:r>
    </w:p>
    <w:p>
      <w:pPr>
        <w:pStyle w:val="ListBullet"/>
        <w:spacing w:line="240" w:lineRule="auto"/>
        <w:ind w:left="720"/>
      </w:pPr>
      <w:r>
        <w:rPr>
          <w:lang w:val="fr_FR" w:bidi="fr_FR"/>
        </w:rPr>
      </w:r>
      <w:r>
        <w:rPr>
          <w:lang w:val="fr_FR" w:bidi="fr_FR"/>
        </w:rPr>
        <w:t>Les deux fils de Zébédée</w:t>
      </w:r>
    </w:p>
    <w:p>
      <w:pPr>
        <w:pStyle w:val="ListBullet"/>
        <w:spacing w:line="240" w:lineRule="auto"/>
        <w:ind w:left="720"/>
      </w:pPr>
      <w:r>
        <w:rPr>
          <w:lang w:val="fr_FR" w:bidi="fr_FR"/>
        </w:rPr>
      </w:r>
      <w:r>
        <w:rPr>
          <w:lang w:val="fr_FR" w:bidi="fr_FR"/>
        </w:rPr>
        <w:t>Deux autres disciples</w:t>
      </w:r>
    </w:p>
    <w:p>
      <w:pPr>
        <w:pStyle w:val="ListBullet"/>
        <w:spacing w:line="240" w:lineRule="auto"/>
        <w:ind w:left="720"/>
      </w:pPr>
      <w:r>
        <w:rPr>
          <w:lang w:val="fr_FR" w:bidi="fr_FR"/>
        </w:rPr>
      </w:r>
      <w:r>
        <w:rPr>
          <w:lang w:val="fr_FR" w:bidi="fr_FR"/>
        </w:rPr>
        <w:t>Et Jésus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rappelez-vous que cela se passe quelques jours ou quelques semaines après que Jésus est venu dans la pièce fermée à clé pour la deuxième fois pour voir Thomas et les autres disciples. Rappelez-vous aussi que les disciples sont maintenant de retour dans leur région d'origine, la Galilée. Jésus est mort et ressuscité d'entre les morts à Jérusalem, dans la région de Judée dans le sud. Ils sont maintenant en Galilée dans le nord, près de la mer de Galilée. Rappelez-vous que le lac s'appelle la mer de Tibériade en langue romaine.</w:t>
      </w:r>
    </w:p>
    <w:p>
      <w:pPr/>
      <w:r>
        <w:rPr>
          <w:lang w:val="fr_FR" w:bidi="fr_FR"/>
        </w:rPr>
      </w:r>
      <w:r>
        <w:rPr>
          <w:lang w:val="fr_FR" w:bidi="fr_FR"/>
        </w:rPr>
        <w:t xml:space="preserve">Arrêtez-vous ici et regardez une image de la </w:t>
      </w:r>
      <w:hyperlink r:id="rId299">
        <w:r>
          <w:rPr>
            <w:lang w:val="fr_FR" w:bidi="fr_FR"/>
          </w:rPr>
          <w:rPr>
            <w:color w:val="0000EE"/>
            <w:u w:val="single"/>
          </w:rPr>
          <w:t>mer de Galilée</w:t>
        </w:r>
      </w:hyperlink>
      <w:r>
        <w:rPr>
          <w:lang w:val="fr_FR" w:bidi="fr_FR"/>
        </w:rPr>
        <w:t xml:space="preserve"> et une carte montrant </w:t>
      </w:r>
      <w:hyperlink r:id="rId300">
        <w:r>
          <w:rPr>
            <w:lang w:val="fr_FR" w:bidi="fr_FR"/>
          </w:rPr>
          <w:rPr>
            <w:color w:val="0000EE"/>
            <w:u w:val="single"/>
          </w:rPr>
          <w:t>Jérusalem, la mer de Galilée et les régions de Judée et de Galilée</w:t>
        </w:r>
      </w:hyperlink>
      <w:r>
        <w:rPr>
          <w:lang w:val="fr_FR" w:bidi="fr_FR"/>
        </w:rPr>
        <w:t xml:space="preserve"> comme groupe si nécessaire. Mettez cet enregistrement en pause ici.</w:t>
      </w:r>
    </w:p>
    <w:p>
      <w:pPr/>
      <w:r>
        <w:rPr>
          <w:lang w:val="fr_FR" w:bidi="fr_FR"/>
        </w:rPr>
      </w:r>
      <w:r>
        <w:rPr>
          <w:lang w:val="fr_FR" w:bidi="fr_FR"/>
        </w:rPr>
        <w:t>Rappelez-vous aussi que sept disciples sont ensemble près de la mer de Galilée. Les disciples sont Simon Pierre, Thomas le Jumeau, Nathanaël d'une ville appelée Cana en Galilée, les deux fils de Zébédée et deux autres disciples. Rappelez-vous que Simon Pierre dit aux autres disciples : « Je vais pêcher ». Rappelez-vous que Simon Pierre, et beaucoup d'autres disciples, étaient des pêcheurs avant de commencer à suivre Jésus. Les autres disciples vont avec Simon Pierre pour l'aider à pêcher sur la mer de Galilée. Ils sont tous montés dans leur bateau de pêche et sont sortis sur le lac pour pêcher avec des filets. Rappelez-vous qu'ils ont pêché toute la nuit, et ils n'ont pas attrapé de poisson.</w:t>
      </w:r>
    </w:p>
    <w:p>
      <w:pPr/>
      <w:r>
        <w:rPr>
          <w:lang w:val="fr_FR" w:bidi="fr_FR"/>
        </w:rPr>
      </w:r>
      <w:r>
        <w:rPr>
          <w:lang w:val="fr_FR" w:bidi="fr_FR"/>
        </w:rPr>
        <w:t xml:space="preserve">Arrêtez-vous ici et regardez à nouveau des images d'un </w:t>
      </w:r>
      <w:hyperlink r:id="rId301">
        <w:r>
          <w:rPr>
            <w:lang w:val="fr_FR" w:bidi="fr_FR"/>
          </w:rPr>
          <w:rPr>
            <w:color w:val="0000EE"/>
            <w:u w:val="single"/>
          </w:rPr>
          <w:t>filet de pêche</w:t>
        </w:r>
      </w:hyperlink>
      <w:r>
        <w:rPr>
          <w:lang w:val="fr_FR" w:bidi="fr_FR"/>
        </w:rPr>
        <w:t xml:space="preserve"> et d'un </w:t>
      </w:r>
      <w:hyperlink r:id="rId302">
        <w:r>
          <w:rPr>
            <w:lang w:val="fr_FR" w:bidi="fr_FR"/>
          </w:rPr>
          <w:rPr>
            <w:color w:val="0000EE"/>
            <w:u w:val="single"/>
          </w:rPr>
          <w:t>bateau</w:t>
        </w:r>
      </w:hyperlink>
      <w:r>
        <w:rPr>
          <w:lang w:val="fr_FR" w:bidi="fr_FR"/>
        </w:rPr>
        <w:t xml:space="preserve"> en groupe si nécessaire. Mettez cet enregistrement en pause ici.</w:t>
      </w:r>
    </w:p>
    <w:p>
      <w:pPr/>
      <w:r>
        <w:rPr>
          <w:lang w:val="fr_FR" w:bidi="fr_FR"/>
        </w:rPr>
      </w:r>
      <w:r>
        <w:rPr>
          <w:lang w:val="fr_FR" w:bidi="fr_FR"/>
        </w:rPr>
        <w:t>Dans la deuxième partie, rappelez-vous qu'il est maintenant tôt le matin. Le soleil commence à se lever, il ne fait donc pas aussi sombre maintenant. Les disciples voient quelqu'un qui se tient sur le rivage, la terre au bord de l'eau. Rappelez-vous qu'ils ne savent pas encore que c'est Jésus. Jésus leur demande : « Mes amis, vous n'avez pas encore attrapé de poisson, n'est-ce pas ? » Rappelez-vous que Jésus leur parle de manière amicale. De plus, il pose cette question de manière à montrer qu'il s'attend à ce qu'ils disent « non ».</w:t>
      </w:r>
    </w:p>
    <w:p>
      <w:pPr/>
      <w:r>
        <w:rPr>
          <w:lang w:val="fr_FR" w:bidi="fr_FR"/>
        </w:rPr>
      </w:r>
      <w:r>
        <w:rPr>
          <w:lang w:val="fr_FR" w:bidi="fr_FR"/>
        </w:rPr>
        <w:t>Arrêtez-vous ici et discutez de cette question en groupe : comment poseriez-vous cette question dans votre langue pour montrer que Jésus s'attend à la réponse « non » ? Certains exemples pourraient être : « N'avez-vous pas attrapé de poisson ? » ou « Pas de poisson aujourd'hui ? » Mettez cet enregistrement en pause ici.</w:t>
      </w:r>
    </w:p>
    <w:p>
      <w:pPr/>
      <w:r>
        <w:rPr>
          <w:lang w:val="fr_FR" w:bidi="fr_FR"/>
        </w:rPr>
      </w:r>
      <w:r>
        <w:rPr>
          <w:lang w:val="fr_FR" w:bidi="fr_FR"/>
        </w:rPr>
        <w:t>Rappelez-vous que les disciples répondent « non » à Jésus, ce qui signifie qu'ils n'ont pas encore attrapé de poisson. Rappelez-vous qu'ils ne reconnaissent toujours pas Jésus. Puis Jésus leur dit comment attraper des poissons. Jésus leur dit de jeter leur filet sur le côté droit du bateau pour attraper du poisson. Rappelez-vous que les disciples utilisent un grand filet pour attraper du poisson. Les disciples font ce que Jésus dit, et ils jettent leur filet dans l'eau sur le côté droit du bateau. Rappelez-vous qu'ils s'accrochent à un côté du filet. Ils attrapent tout un filet rempli de poissons. Rappelez-vous que le filet est si rempli que les disciples ne peuvent pas le ramener dans le bateau. Le bateau coulerait probablement s'ils essayaient de mettre le filet rempli de poissons dans le bateau. Rappelez-vous que c'est un miracle que les disciples aient pêché autant de poissons.</w:t>
      </w:r>
    </w:p>
    <w:p>
      <w:pPr/>
      <w:r>
        <w:rPr>
          <w:lang w:val="fr_FR" w:bidi="fr_FR"/>
        </w:rPr>
      </w:r>
      <w:r>
        <w:rPr>
          <w:lang w:val="fr_FR" w:bidi="fr_FR"/>
        </w:rPr>
        <w:t xml:space="preserve">Arrêtez-vous ici et regardez de nouveau une image d'un </w:t>
      </w:r>
      <w:hyperlink r:id="rId303">
        <w:r>
          <w:rPr>
            <w:lang w:val="fr_FR" w:bidi="fr_FR"/>
          </w:rPr>
          <w:rPr>
            <w:color w:val="0000EE"/>
            <w:u w:val="single"/>
          </w:rPr>
          <w:t>poisson</w:t>
        </w:r>
      </w:hyperlink>
      <w:r>
        <w:rPr>
          <w:lang w:val="fr_FR" w:bidi="fr_FR"/>
        </w:rPr>
        <w:t xml:space="preserve"> en groupe si nécessaire. Mettez cet enregistrement en pause ici.</w:t>
      </w:r>
    </w:p>
    <w:p>
      <w:pPr/>
      <w:r>
        <w:rPr>
          <w:lang w:val="fr_FR" w:bidi="fr_FR"/>
        </w:rPr>
      </w:r>
      <w:r>
        <w:rPr>
          <w:lang w:val="fr_FR" w:bidi="fr_FR"/>
        </w:rPr>
        <w:t>Dans la troisième partie, l'un des disciples reconnaît enfin Jésus. Rappelez-vous que c'est le disciple que Jésus aimait. Après que ce disciple a vu le miracle du filet rempli de poissons, il sait que Jésus est celui qui se tient sur le rivage. Rappelez-vous qu'il dit : « C'est le Seigneur ! » Seigneur était une façon courante pour les disciples de parler à Jésus. Cela signifie maître, ou celui qui a l'autorité.</w:t>
      </w:r>
    </w:p>
    <w:p>
      <w:pPr/>
      <w:r>
        <w:rPr>
          <w:lang w:val="fr_FR" w:bidi="fr_FR"/>
        </w:rPr>
      </w:r>
      <w:r>
        <w:rPr>
          <w:lang w:val="fr_FR" w:bidi="fr_FR"/>
        </w:rPr>
        <w:t>Rappelez-vous que Simon Pierre entend les mots : « C'est le Seigneur », et il agit immédiatement. Simon Pierre veut arriver sur le rivage le plus tôt possible pour voir Jésus. Simon Pierre rentre son vêtement de dessus, probablement pour être mieux vêtu quand il verra Jésus. Il saute dans l'eau et nage vers le rivage pour voir Jésus. Dans la langue d'origine, le mot est « s'est jeté dans » l'eau. Cela signifie que Pierre a sauté rapidement et avec enthousiasme.</w:t>
      </w:r>
    </w:p>
    <w:p>
      <w:pPr/>
      <w:r>
        <w:rPr>
          <w:lang w:val="fr_FR" w:bidi="fr_FR"/>
        </w:rPr>
      </w:r>
      <w:r>
        <w:rPr>
          <w:lang w:val="fr_FR" w:bidi="fr_FR"/>
        </w:rPr>
        <w:t>Rappelez-vous que les autres disciples restent dans le bateau de pêche. Ils traînent le filet rempli de poissons derrière le bateau pendant qu'ils rament pour ramener le bateau vers le rivage. Rappelez-vous qu'ils ne sont pas loin du rivage, à seulement une centaine de mètres.</w:t>
      </w:r>
    </w:p>
    <w:p>
      <w:pPr/>
      <w:r>
        <w:rPr>
          <w:lang w:val="fr_FR" w:bidi="fr_FR"/>
        </w:rPr>
      </w:r>
      <w:r>
        <w:rPr>
          <w:lang w:val="fr_FR" w:bidi="fr_FR"/>
        </w:rPr>
        <w:t>Dans la quatrième partie, les disciples arrivent tous à la plage et sortent du bateau. Ils voient un feu de charbons brûlants sur lequel cuisent des poissons. Il y a aussi du pain. Rappelez-vous que Jésus est celui qui cuisine cette nourriture pour eux.</w:t>
      </w:r>
    </w:p>
    <w:p>
      <w:pPr/>
      <w:r>
        <w:rPr>
          <w:lang w:val="fr_FR" w:bidi="fr_FR"/>
        </w:rPr>
      </w:r>
      <w:r>
        <w:rPr>
          <w:lang w:val="fr_FR" w:bidi="fr_FR"/>
        </w:rPr>
        <w:t xml:space="preserve">Arrêtez-vous ici et regardez une image d'un feu de </w:t>
      </w:r>
      <w:hyperlink r:id="rId304">
        <w:r>
          <w:rPr>
            <w:lang w:val="fr_FR" w:bidi="fr_FR"/>
          </w:rPr>
          <w:rPr>
            <w:color w:val="0000EE"/>
            <w:u w:val="single"/>
          </w:rPr>
          <w:t>charbon de bois</w:t>
        </w:r>
      </w:hyperlink>
      <w:r>
        <w:rPr>
          <w:lang w:val="fr_FR" w:bidi="fr_FR"/>
        </w:rPr>
        <w:t xml:space="preserve"> en groupe si nécessaire. Mettez cet enregistrement en pause ici.</w:t>
      </w:r>
    </w:p>
    <w:p>
      <w:pPr/>
      <w:r>
        <w:rPr>
          <w:lang w:val="fr_FR" w:bidi="fr_FR"/>
        </w:rPr>
      </w:r>
      <w:r>
        <w:rPr>
          <w:lang w:val="fr_FR" w:bidi="fr_FR"/>
        </w:rPr>
        <w:t>Jésus dit aux disciples d'apporter quelques-uns des poissons qu'ils ont attrapés. Rappelez-vous que Jésus cuisine déjà du poisson, et qu'il leur demande d'en apporter davantage. Simon Pierre va au bateau et aide à traîner le filet rempli de poissons. Il ne l'a probablement pas fait tout seul parce que le filet était tellement plein et lourd. Rappelez-vous qu'il y a 153 gros poissons. Rappelez-vous qu'il est surprenant que le filet ne se rompe pas ou ne se déchire pas même s'il contient de nombreux gros poissons.</w:t>
      </w:r>
    </w:p>
    <w:p>
      <w:pPr/>
      <w:r>
        <w:rPr>
          <w:lang w:val="fr_FR" w:bidi="fr_FR"/>
        </w:rPr>
      </w:r>
      <w:r>
        <w:rPr>
          <w:lang w:val="fr_FR" w:bidi="fr_FR"/>
        </w:rPr>
        <w:t>Ensuite, Jésus dit : « Venez prendre le petit-déjeuner avec moi ». Rappelez-vous qu'il est tôt le matin et que le petit-déjeuner est le premier repas de la journée. Jésus veut manger le poisson cuit et le pain avec ses disciples. Souvenez-vous, aucun des disciples ne demande à Jésus : « Qui es-tu ? » Il y avait probablement une raison pour laquelle ils voulaient demander cela à Jésus (peut-être parce que Jésus semblait différent), mais aucun d'eux ne dit quoi que ce soit. Rappelez-vous qu'ils savent qu'il est le Seigneur, mais ils avaient probablement encore des questions.</w:t>
      </w:r>
    </w:p>
    <w:p>
      <w:pPr/>
      <w:r>
        <w:rPr>
          <w:lang w:val="fr_FR" w:bidi="fr_FR"/>
        </w:rPr>
      </w:r>
      <w:r>
        <w:rPr>
          <w:lang w:val="fr_FR" w:bidi="fr_FR"/>
        </w:rPr>
        <w:t>Jésus vient et donne aux disciples le pain et le poisson. Rappelez-vous que l'auteur Jean donne des informations générales ici. Jean dit que ce miracle – Jésus fournissant du poisson aux disciples et Jésus prenant un repas avec les disciples sur le rivage – est la troisième fois que Jésus se montre aux disciples après que Dieu l'a ressuscité d'entre les morts. Rappelez-vous que la plupart des gens comptent les deux premières venues de Jésus comme les deux fois où Jésus se trouve dans la pièce verrouillée à Jérusalem avec ses disciples. Or, c'est la troisième fois que les disciples voient Jésus, et cela a lieu à côté de la mer de Galilée dans la région de Galilée.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Jean 21:1–14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4 scènes.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Nathanaël</w:t>
      </w:r>
    </w:p>
    <w:p>
      <w:pPr>
        <w:pStyle w:val="ListBullet"/>
        <w:spacing w:line="240" w:lineRule="auto"/>
        <w:ind w:left="720"/>
      </w:pPr>
      <w:r>
        <w:rPr>
          <w:lang w:val="fr_FR" w:bidi="fr_FR"/>
        </w:rPr>
      </w:r>
      <w:r>
        <w:rPr>
          <w:lang w:val="fr_FR" w:bidi="fr_FR"/>
        </w:rPr>
        <w:t>Les deux fils de Zébédée</w:t>
      </w:r>
    </w:p>
    <w:p>
      <w:pPr>
        <w:pStyle w:val="ListBullet"/>
        <w:spacing w:line="240" w:lineRule="auto"/>
        <w:ind w:left="720"/>
      </w:pPr>
      <w:r>
        <w:rPr>
          <w:lang w:val="fr_FR" w:bidi="fr_FR"/>
        </w:rPr>
      </w:r>
      <w:r>
        <w:rPr>
          <w:lang w:val="fr_FR" w:bidi="fr_FR"/>
        </w:rPr>
        <w:t>Deux autres disciples</w:t>
      </w:r>
    </w:p>
    <w:p>
      <w:pPr>
        <w:pStyle w:val="ListBullet"/>
        <w:spacing w:line="240" w:lineRule="auto"/>
        <w:ind w:left="720"/>
      </w:pPr>
      <w:r>
        <w:rPr>
          <w:lang w:val="fr_FR" w:bidi="fr_FR"/>
        </w:rPr>
      </w:r>
      <w:r>
        <w:rPr>
          <w:lang w:val="fr_FR" w:bidi="fr_FR"/>
        </w:rPr>
        <w:t>Et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Sept des disciples de Jésus sont ensemble près de la mer de Galilée dans la région de Galilée. Ils étaient revenus en Galilée de Jérusalem en Judée. Simon Pierre dit aux six autres disciples avec lui : « Je vais pêcher. » Les six autres disciples disent : « Nous viendrons pêcher avec toi. » Ils vont donc tous pêcher ensemble sur la mer de Galilée. Ils pêchent toute la nuit dans un bateau en utilisant des filets circulaires. Ils n'attrapent aucun poisson.</w:t>
      </w:r>
      <w:r>
        <w:rPr>
          <w:lang w:val="fr_FR" w:bidi="fr_FR"/>
        </w:rPr>
        <w:t>Arrêtez la représentation.</w:t>
      </w:r>
    </w:p>
    <w:p>
      <w:pPr/>
      <w:r>
        <w:rPr>
          <w:lang w:val="fr_FR" w:bidi="fr_FR"/>
        </w:rPr>
      </w:r>
      <w:r>
        <w:rPr>
          <w:lang w:val="fr_FR" w:bidi="fr_FR"/>
        </w:rPr>
        <w:t>Demandez aux personnes qui jouent les disciples : « Que ressentez-vous ou à quoi pensez-vous ? » Les personnes pourraient répondre par exemple : « Besoin de pêcher pour manger et obtenir de l'argent pour vivre » ou « Confuses par ce qu'il faut faire maintenant que Jésus est mort et est revenu à la vie » ou « Déçues de ne pas avoir attrapé de poisson toute la nuit. »</w:t>
      </w:r>
      <w:r>
        <w:rPr>
          <w:lang w:val="fr_FR" w:bidi="fr_FR"/>
        </w:rPr>
        <w:t>Continuez la représentation.</w:t>
      </w:r>
    </w:p>
    <w:p>
      <w:pPr/>
      <w:r>
        <w:rPr>
          <w:lang w:val="fr_FR" w:bidi="fr_FR"/>
        </w:rPr>
      </w:r>
      <w:r>
        <w:rPr>
          <w:lang w:val="fr_FR" w:bidi="fr_FR"/>
        </w:rPr>
        <w:t>Les disciples voient quelqu'un qui se tient sur le rivage tôt le matin. Ils ne savent pas que c'est Jésus qui se tient là. Jésus leur demande : « Mes amis, vous n'avez pas encore attrapé de poisson, n'est-ce pas ? » Les disciples répondent à Jésus : « Non. » Jésus dit aux disciples de jeter leurs filets sur le côté droit du bateau pour attraper du poisson.</w:t>
      </w:r>
      <w:r>
        <w:rPr>
          <w:lang w:val="fr_FR" w:bidi="fr_FR"/>
        </w:rPr>
        <w:t>Arrêtez la représentation.</w:t>
      </w:r>
    </w:p>
    <w:p>
      <w:pPr/>
      <w:r>
        <w:rPr>
          <w:lang w:val="fr_FR" w:bidi="fr_FR"/>
        </w:rPr>
      </w:r>
      <w:r>
        <w:rPr>
          <w:lang w:val="fr_FR" w:bidi="fr_FR"/>
        </w:rPr>
        <w:t>Demandez aux personnes qui jouent les disciples : « Que ressentez-vous ou à quoi pensez-vous ? » Les personnes pourraient répondre par exemple : « Je me demande qui est cette personne sur le rivage » ou « Je veux essayer sa suggestion et voir si je vais attraper du poisson comme il dit » ou « Je ne sais pas si je vais attraper du poisson cette fois-ci : nous avons travaillé dur toute la nuit et nous n'avons rien attrapé. »</w:t>
      </w:r>
      <w:r>
        <w:rPr>
          <w:lang w:val="fr_FR" w:bidi="fr_FR"/>
        </w:rPr>
        <w:t>Continuez la représentation.</w:t>
      </w:r>
    </w:p>
    <w:p>
      <w:pPr/>
      <w:r>
        <w:rPr>
          <w:lang w:val="fr_FR" w:bidi="fr_FR"/>
        </w:rPr>
      </w:r>
      <w:r>
        <w:rPr>
          <w:lang w:val="fr_FR" w:bidi="fr_FR"/>
        </w:rPr>
        <w:t>Les disciples jettent le filet sur le côté droit du bateau. Ils attrapent beaucoup de poissons. Leur filet est si rempli de poissons qu'ils ne peuvent pas tirer le filet dans leur bateau.</w:t>
      </w:r>
      <w:r>
        <w:rPr>
          <w:lang w:val="fr_FR" w:bidi="fr_FR"/>
        </w:rPr>
        <w:t>Arrêtez la représentation.</w:t>
      </w:r>
    </w:p>
    <w:p>
      <w:pPr/>
      <w:r>
        <w:rPr>
          <w:lang w:val="fr_FR" w:bidi="fr_FR"/>
        </w:rPr>
      </w:r>
      <w:r>
        <w:rPr>
          <w:lang w:val="fr_FR" w:bidi="fr_FR"/>
        </w:rPr>
        <w:t>Demandez aux personnes qui jouent les disciples : « Que ressentez-vous ou à quoi pensez-vous ? » Les personnes pourraient répondre par exemple : « Comment cela est-il arrivé ? » ou « C'est un miracle ! Je n'ai jamais vu autant de poissons dans un seul filet ! » ou « Qui pourrait être cette personne sur le rivage ? Comment a-t-il su que nous attraperions un filet rempli de poissons ? » ou « Nous aurons beaucoup à manger et même du poisson en plus à vendre maintenant : c'est une très bonne nouvelle ! »</w:t>
      </w:r>
      <w:r>
        <w:rPr>
          <w:lang w:val="fr_FR" w:bidi="fr_FR"/>
        </w:rPr>
        <w:t>Continuez la représentation.</w:t>
      </w:r>
    </w:p>
    <w:p>
      <w:pPr/>
      <w:r>
        <w:rPr>
          <w:lang w:val="fr_FR" w:bidi="fr_FR"/>
        </w:rPr>
      </w:r>
      <w:r>
        <w:rPr>
          <w:lang w:val="fr_FR" w:bidi="fr_FR"/>
        </w:rPr>
        <w:t>Le disciple que Jésus aimait sait qui est l'homme sur le rivage. À cause du miracle que Jésus vient d'accomplir, il reconnaît que c'est Jésus, le Seigneur ! Il dit : « C'est le Seigneur ! »</w:t>
      </w:r>
      <w:r>
        <w:rPr>
          <w:lang w:val="fr_FR" w:bidi="fr_FR"/>
        </w:rPr>
        <w:t>Arrêtez la représentation.</w:t>
      </w:r>
    </w:p>
    <w:p>
      <w:pPr/>
      <w:r>
        <w:rPr>
          <w:lang w:val="fr_FR" w:bidi="fr_FR"/>
        </w:rPr>
      </w:r>
      <w:r>
        <w:rPr>
          <w:lang w:val="fr_FR" w:bidi="fr_FR"/>
        </w:rPr>
        <w:t>Demandez à la personne qui joue le disciple que Jésus aimait : « Que ressentez-vous ou à quoi pensez-vous ? » La personne pourrait répondre par exemple : « Un tel miracle ne pourrait venir que de Jésus » ou « L'homme sur le rivage doit être Jésus ! » ou « Heureux de voir Jésus à nouveau, et maintenant dans notre ville natale. »</w:t>
      </w:r>
      <w:r>
        <w:rPr>
          <w:lang w:val="fr_FR" w:bidi="fr_FR"/>
        </w:rPr>
        <w:t>Continuez la représentation.</w:t>
      </w:r>
    </w:p>
    <w:p>
      <w:pPr/>
      <w:r>
        <w:rPr>
          <w:lang w:val="fr_FR" w:bidi="fr_FR"/>
        </w:rPr>
      </w:r>
      <w:r>
        <w:rPr>
          <w:lang w:val="fr_FR" w:bidi="fr_FR"/>
        </w:rPr>
        <w:t>Simon Pierre entend les mots : « C'est le Seigneur ! » Simon Pierre se prépare à nager jusqu'au rivage pour voir Jésus. Simon Pierre rentre son vêtement extérieur : il veut sans doute être mieux habillé pour voir Jésus. Simon Pierre saute dans l'eau et nage jusqu'au rivage pour voir Jésus. Les autres disciples suivent Simon Pierre. Les autres disciples rament dans le bateau et traînent le filet rempli de poissons derrière le bateau. Ils rament dans le bateau sur environ 100 mètres pour rejoindre le rivage.</w:t>
      </w:r>
      <w:r>
        <w:rPr>
          <w:lang w:val="fr_FR" w:bidi="fr_FR"/>
        </w:rPr>
        <w:t>Arrêtez la représentation.</w:t>
      </w:r>
    </w:p>
    <w:p>
      <w:pPr/>
      <w:r>
        <w:rPr>
          <w:lang w:val="fr_FR" w:bidi="fr_FR"/>
        </w:rPr>
      </w:r>
      <w:r>
        <w:rPr>
          <w:lang w:val="fr_FR" w:bidi="fr_FR"/>
        </w:rPr>
        <w:t>Demandez à la personne qui joue Simon Pierre : « Que ressentez-vous ou à quoi pensez-vous ? » La personne pourrait répondre par exemple : « C'est vraiment Jésus sur le rivage ! » ou « Je suis impatient de revoir Jésus le plus tôt possible » ou « Je suis impatient de ramer dans le bateau jusqu'au rivage — je dois rejoindre Jésus le plus tôt possible ! » ou « Vouloir porter plus de vêtements pour ne pas être gêné devant Jésus. »</w:t>
      </w:r>
    </w:p>
    <w:p>
      <w:pPr/>
      <w:r>
        <w:rPr>
          <w:lang w:val="fr_FR" w:bidi="fr_FR"/>
        </w:rPr>
      </w:r>
      <w:r>
        <w:rPr>
          <w:lang w:val="fr_FR" w:bidi="fr_FR"/>
        </w:rPr>
        <w:t>Demandez aussi aux personnes qui jouent les disciples : « Que ressentez-vous ou à quoi pensez-vous ? » Les personnes pourraient répondre par exemple : « Pourquoi Simon Pierre ne nous aide-t-il pas avec le filet rempli de poissons ? » ou « Voulant ramer rapidement pour arriver au rivage le plus vite possible pour voir Jésus » ou « Étonné par le filet rempli de poissons derrière notre bateau : c'est vraiment lourd ! »</w:t>
      </w:r>
      <w:r>
        <w:rPr>
          <w:lang w:val="fr_FR" w:bidi="fr_FR"/>
        </w:rPr>
        <w:t>Continuez la représentation.</w:t>
      </w:r>
    </w:p>
    <w:p>
      <w:pPr/>
      <w:r>
        <w:rPr>
          <w:lang w:val="fr_FR" w:bidi="fr_FR"/>
        </w:rPr>
      </w:r>
      <w:r>
        <w:rPr>
          <w:lang w:val="fr_FR" w:bidi="fr_FR"/>
        </w:rPr>
        <w:t>Les disciples arrivent sur le rivage et sortent du bateau. Ils voient un feu de charbon de bois sur le rivage. Il y a du poisson qui cuit sur le feu, et il y a aussi du pain. Jésus leur prépare à manger.</w:t>
      </w:r>
      <w:r>
        <w:rPr>
          <w:lang w:val="fr_FR" w:bidi="fr_FR"/>
        </w:rPr>
        <w:t>Arrêtez la représentation.</w:t>
      </w:r>
    </w:p>
    <w:p>
      <w:pPr/>
      <w:r>
        <w:rPr>
          <w:lang w:val="fr_FR" w:bidi="fr_FR"/>
        </w:rPr>
      </w:r>
      <w:r>
        <w:rPr>
          <w:lang w:val="fr_FR" w:bidi="fr_FR"/>
        </w:rPr>
        <w:t>Demandez aux personnes qui jouent les disciples : « Que ressentez-vous ou à quoi pensez-vous ? » Les personnes pourraient répondre par exemple : « C'est vraiment Jésus ! » ou « Où Jésus a-t-il trouvé le poisson qu'il a cuisiné ? » ou « Affamé et prêt à prendre le petit-déjeuner avec Jésus. »</w:t>
      </w:r>
      <w:r>
        <w:rPr>
          <w:lang w:val="fr_FR" w:bidi="fr_FR"/>
        </w:rPr>
        <w:t>Continuez la représentation.</w:t>
      </w:r>
    </w:p>
    <w:p>
      <w:pPr/>
      <w:r>
        <w:rPr>
          <w:lang w:val="fr_FR" w:bidi="fr_FR"/>
        </w:rPr>
      </w:r>
      <w:r>
        <w:rPr>
          <w:lang w:val="fr_FR" w:bidi="fr_FR"/>
        </w:rPr>
        <w:t>Jésus dit aux disciples d'apporter quelques poissons. Simon Pierre va au bateau et aide à traîner le filet rempli de poissons sur le rivage. Il y a 153 grands poissons. Le filet n'est ni déchiré ni abîmé, même s'il y a tant de poissons.</w:t>
      </w:r>
      <w:r>
        <w:rPr>
          <w:lang w:val="fr_FR" w:bidi="fr_FR"/>
        </w:rPr>
        <w:t>Arrêtez la représentation.</w:t>
      </w:r>
    </w:p>
    <w:p>
      <w:pPr/>
      <w:r>
        <w:rPr>
          <w:lang w:val="fr_FR" w:bidi="fr_FR"/>
        </w:rPr>
      </w:r>
      <w:r>
        <w:rPr>
          <w:lang w:val="fr_FR" w:bidi="fr_FR"/>
        </w:rPr>
        <w:t>Demandez aux personnes qui jouent les disciples : « Que ressentez-vous ou à quoi pensez-vous ? » Les personnes pourraient répondre par exemple : « C'est vraiment étonnant de voir autant de poissons dans un seul filet ! » ou « Comment le filet ne s'est-il pas déchiré avec autant de poissons dedans ? » ou « Étonnés par le miracle que Jésus a accompli en nous fournissant autant de poissons ! »</w:t>
      </w:r>
      <w:r>
        <w:rPr>
          <w:lang w:val="fr_FR" w:bidi="fr_FR"/>
        </w:rPr>
        <w:t>Continuez la représentation.</w:t>
      </w:r>
    </w:p>
    <w:p>
      <w:pPr/>
      <w:r>
        <w:rPr>
          <w:lang w:val="fr_FR" w:bidi="fr_FR"/>
        </w:rPr>
      </w:r>
      <w:r>
        <w:rPr>
          <w:lang w:val="fr_FR" w:bidi="fr_FR"/>
        </w:rPr>
        <w:t>Jésus dit : « Venez déjeuner avec moi. » Jésus veut partager le repas avec les disciples. Aucun des disciples ne demande à Jésus : « Qui es-tu ? » Ils savent qu'il est le Seigneur, mais ils veulent quand même lui poser des questions.</w:t>
      </w:r>
      <w:r>
        <w:rPr>
          <w:lang w:val="fr_FR" w:bidi="fr_FR"/>
        </w:rPr>
        <w:t>Arrêtez la représentation.</w:t>
      </w:r>
    </w:p>
    <w:p>
      <w:pPr/>
      <w:r>
        <w:rPr>
          <w:lang w:val="fr_FR" w:bidi="fr_FR"/>
        </w:rPr>
      </w:r>
      <w:r>
        <w:rPr>
          <w:lang w:val="fr_FR" w:bidi="fr_FR"/>
        </w:rPr>
        <w:t>Demandez aux personnes qui jouent les disciples : « Que ressentez-vous ou à quoi pensez-vous ? » Les personnes pourraient répondre par exemple : « C'est vraiment Jésus, notre Seigneur ! » ou « pourquoi Jésus a-t-il l'air différent ? Pourquoi ne l'avons-nous pas reconnu au début ? » ou « Gêné de demander quoi que ce soit à Jésus. »</w:t>
      </w:r>
      <w:r>
        <w:rPr>
          <w:lang w:val="fr_FR" w:bidi="fr_FR"/>
        </w:rPr>
        <w:t>Continuez la représentation.</w:t>
      </w:r>
    </w:p>
    <w:p>
      <w:pPr/>
      <w:r>
        <w:rPr>
          <w:lang w:val="fr_FR" w:bidi="fr_FR"/>
        </w:rPr>
      </w:r>
      <w:r>
        <w:rPr>
          <w:lang w:val="fr_FR" w:bidi="fr_FR"/>
        </w:rPr>
        <w:t>Jésus vient et leur donne le pain et le poisson à manger.</w:t>
      </w:r>
      <w:r>
        <w:rPr>
          <w:lang w:val="fr_FR" w:bidi="fr_FR"/>
        </w:rPr>
        <w:t>Arrêtez la représentation.</w:t>
      </w:r>
    </w:p>
    <w:p>
      <w:pPr/>
      <w:r>
        <w:rPr>
          <w:lang w:val="fr_FR" w:bidi="fr_FR"/>
        </w:rPr>
      </w:r>
      <w:r>
        <w:rPr>
          <w:lang w:val="fr_FR" w:bidi="fr_FR"/>
        </w:rPr>
        <w:t>Demandez à la personne qui joue Jésus : « Que ressentez-vous ou à quoi pensez-vous ? » La personne pourrait répondre par exemple : « Heureuse de partager ce repas avec mes amis proches », ou « Heureuse de revoir mes disciples », ou « Heureuse de pouvoir leur offrir ce poisson et ce pain pour qu'ils mangent ».</w:t>
      </w:r>
      <w:r>
        <w:rPr>
          <w:lang w:val="fr_FR" w:bidi="fr_FR"/>
        </w:rPr>
        <w:t>Continuez la représentation.</w:t>
      </w:r>
    </w:p>
    <w:p>
      <w:pPr/>
      <w:r>
        <w:rPr>
          <w:lang w:val="fr_FR" w:bidi="fr_FR"/>
        </w:rPr>
      </w:r>
      <w:r>
        <w:rPr>
          <w:lang w:val="fr_FR" w:bidi="fr_FR"/>
        </w:rPr>
        <w:t>L'auteur Jean donne des informations de fond sur ce miracle. Jean dit que c'est la troisième fois que Jésus se montre aux disciples.</w:t>
      </w:r>
      <w:r>
        <w:rPr>
          <w:lang w:val="fr_FR" w:bidi="fr_FR"/>
        </w:rPr>
        <w:t>Arrêtez la représentation.</w:t>
      </w:r>
    </w:p>
    <w:p>
      <w:pPr/>
      <w:r>
        <w:rPr>
          <w:lang w:val="fr_FR" w:bidi="fr_FR"/>
        </w:rPr>
      </w:r>
      <w:r>
        <w:rPr>
          <w:lang w:val="fr_FR" w:bidi="fr_FR"/>
        </w:rPr>
        <w:t>Demandez aux personnes qui jouent les disciples : « Que ressentez-vous ou à quoi pensez-vous ? » Les gens pourraient répondre par exemple : « Émerveillés de voir que Jésus est vraiment ressuscité ! » ou « Heureux d'avoir eu l'occasion de voir Jésus trois fois maintenant » ou « Étonné de la façon dont Jésus est venu à nous à Jérusalem, et maintenant en Galilée.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Jean 21:1–14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se montre à ses disciples une autre fois. Les </w:t>
      </w:r>
      <w:r>
        <w:rPr>
          <w:b/>
          <w:lang w:val="fr_FR" w:bidi="fr_FR"/>
        </w:rPr>
        <w:t>disciples</w:t>
      </w:r>
      <w:r>
        <w:rPr>
          <w:lang w:val="fr_FR" w:bidi="fr_FR"/>
        </w:rPr>
        <w:t xml:space="preserve"> suivaient Jésus et apprenaient de lui. Utilisez le même mot pour disciples que dans les passages précédents. Pour plus d'informations sur le mot </w:t>
      </w:r>
      <w:hyperlink r:id="rId281">
        <w:r>
          <w:rPr>
            <w:lang w:val="fr_FR" w:bidi="fr_FR"/>
          </w:rPr>
          <w:rPr>
            <w:color w:val="0000EE"/>
            <w:u w:val="single"/>
          </w:rPr>
          <w:t>disciples</w:t>
        </w:r>
      </w:hyperlink>
      <w:r>
        <w:rPr>
          <w:lang w:val="fr_FR" w:bidi="fr_FR"/>
        </w:rPr>
        <w:t>, consultez le glossaire principal.</w:t>
      </w:r>
    </w:p>
    <w:p>
      <w:pPr/>
      <w:r>
        <w:rPr>
          <w:lang w:val="fr_FR" w:bidi="fr_FR"/>
        </w:rPr>
      </w:r>
      <w:r>
        <w:rPr>
          <w:lang w:val="fr_FR" w:bidi="fr_FR"/>
        </w:rPr>
        <w:t xml:space="preserve">Sept des disciples sont ensemble au bord de la </w:t>
      </w:r>
      <w:r>
        <w:rPr>
          <w:b/>
          <w:lang w:val="fr_FR" w:bidi="fr_FR"/>
        </w:rPr>
        <w:t>mer de Galilée</w:t>
      </w:r>
      <w:r>
        <w:rPr>
          <w:lang w:val="fr_FR" w:bidi="fr_FR"/>
        </w:rPr>
        <w:t xml:space="preserve">. La mer de Galilée est un grand lac d'eau douce dans la région de Galilée. Utilisez le même mot pour la mer de Galilée que dans les passages précédents. Pour plus d'informations sur la </w:t>
      </w:r>
      <w:hyperlink r:id="rId305">
        <w:r>
          <w:rPr>
            <w:lang w:val="fr_FR" w:bidi="fr_FR"/>
          </w:rPr>
          <w:rPr>
            <w:color w:val="0000EE"/>
            <w:u w:val="single"/>
          </w:rPr>
          <w:t>mer de Galilée</w:t>
        </w:r>
      </w:hyperlink>
      <w:r>
        <w:rPr>
          <w:lang w:val="fr_FR" w:bidi="fr_FR"/>
        </w:rPr>
        <w:t>, référez-vous au glossaire principal.</w:t>
      </w:r>
    </w:p>
    <w:p>
      <w:pPr/>
      <w:r>
        <w:rPr>
          <w:lang w:val="fr_FR" w:bidi="fr_FR"/>
        </w:rPr>
      </w:r>
      <w:r>
        <w:rPr>
          <w:lang w:val="fr_FR" w:bidi="fr_FR"/>
        </w:rPr>
        <w:t xml:space="preserve">Arrêtez-vous ici et regardez une image de la </w:t>
      </w:r>
      <w:hyperlink r:id="rId299">
        <w:r>
          <w:rPr>
            <w:lang w:val="fr_FR" w:bidi="fr_FR"/>
          </w:rPr>
          <w:rPr>
            <w:color w:val="0000EE"/>
            <w:u w:val="single"/>
          </w:rPr>
          <w:t>mer de Galilée</w:t>
        </w:r>
      </w:hyperlink>
      <w:r>
        <w:rPr>
          <w:lang w:val="fr_FR" w:bidi="fr_FR"/>
        </w:rPr>
        <w:t xml:space="preserve"> et une carte montrant </w:t>
      </w:r>
      <w:hyperlink r:id="rId300">
        <w:r>
          <w:rPr>
            <w:lang w:val="fr_FR" w:bidi="fr_FR"/>
          </w:rPr>
          <w:rPr>
            <w:color w:val="0000EE"/>
            <w:u w:val="single"/>
          </w:rPr>
          <w:t>Jérusalem, la mer de Galilée et les régions de Judée et de Galilée</w:t>
        </w:r>
      </w:hyperlink>
      <w:r>
        <w:rPr>
          <w:lang w:val="fr_FR" w:bidi="fr_FR"/>
        </w:rPr>
        <w:t xml:space="preserve"> comme groupe si nécessaire. Mettez cet enregistrement en pause ici.</w:t>
      </w:r>
    </w:p>
    <w:p>
      <w:pPr/>
      <w:r>
        <w:rPr>
          <w:lang w:val="fr_FR" w:bidi="fr_FR"/>
        </w:rPr>
      </w:r>
      <w:r>
        <w:rPr>
          <w:lang w:val="fr_FR" w:bidi="fr_FR"/>
        </w:rPr>
        <w:t xml:space="preserve">Les disciples près du lac sont Simon Pierre, Thomas les Jumeaux, Nathanaël d'une ville appelée Cana en Galilée, les deux fils de Zébédée et deux autres disciples. Les disciples montent dans un </w:t>
      </w:r>
      <w:r>
        <w:rPr>
          <w:b/>
          <w:lang w:val="fr_FR" w:bidi="fr_FR"/>
        </w:rPr>
        <w:t>bateau</w:t>
      </w:r>
      <w:r>
        <w:rPr>
          <w:lang w:val="fr_FR" w:bidi="fr_FR"/>
        </w:rPr>
        <w:t xml:space="preserve"> de pêche pour aller pêcher sur le lac. Ils apportent des filets de </w:t>
      </w:r>
      <w:r>
        <w:rPr>
          <w:b/>
          <w:lang w:val="fr_FR" w:bidi="fr_FR"/>
        </w:rPr>
        <w:t>pêche</w:t>
      </w:r>
      <w:r>
        <w:rPr>
          <w:lang w:val="fr_FR" w:bidi="fr_FR"/>
        </w:rPr>
        <w:t xml:space="preserve"> avec eux. Utilisez le même mot pour bateau que dans les passages précédents. Pour plus d'informations sur </w:t>
      </w:r>
      <w:hyperlink r:id="rId306">
        <w:r>
          <w:rPr>
            <w:lang w:val="fr_FR" w:bidi="fr_FR"/>
          </w:rPr>
          <w:rPr>
            <w:color w:val="0000EE"/>
            <w:u w:val="single"/>
          </w:rPr>
          <w:t>bateau</w:t>
        </w:r>
      </w:hyperlink>
      <w:r>
        <w:rPr>
          <w:lang w:val="fr_FR" w:bidi="fr_FR"/>
        </w:rPr>
        <w:t xml:space="preserve"> et </w:t>
      </w:r>
      <w:hyperlink r:id="rId307">
        <w:r>
          <w:rPr>
            <w:lang w:val="fr_FR" w:bidi="fr_FR"/>
          </w:rPr>
          <w:rPr>
            <w:color w:val="0000EE"/>
            <w:u w:val="single"/>
          </w:rPr>
          <w:t>filet de pêche</w:t>
        </w:r>
      </w:hyperlink>
      <w:r>
        <w:rPr>
          <w:lang w:val="fr_FR" w:bidi="fr_FR"/>
        </w:rPr>
        <w:t>, référez-vous au glossaire principal.</w:t>
      </w:r>
    </w:p>
    <w:p>
      <w:pPr/>
      <w:r>
        <w:rPr>
          <w:lang w:val="fr_FR" w:bidi="fr_FR"/>
        </w:rPr>
      </w:r>
      <w:r>
        <w:rPr>
          <w:lang w:val="fr_FR" w:bidi="fr_FR"/>
        </w:rPr>
        <w:t xml:space="preserve">Arrêtez-vous ici et regardez à nouveau des images d'un </w:t>
      </w:r>
      <w:hyperlink r:id="rId301">
        <w:r>
          <w:rPr>
            <w:lang w:val="fr_FR" w:bidi="fr_FR"/>
          </w:rPr>
          <w:rPr>
            <w:color w:val="0000EE"/>
            <w:u w:val="single"/>
          </w:rPr>
          <w:t>filet de pêche</w:t>
        </w:r>
      </w:hyperlink>
      <w:r>
        <w:rPr>
          <w:lang w:val="fr_FR" w:bidi="fr_FR"/>
        </w:rPr>
        <w:t xml:space="preserve"> et d'un </w:t>
      </w:r>
      <w:hyperlink r:id="rId302">
        <w:r>
          <w:rPr>
            <w:lang w:val="fr_FR" w:bidi="fr_FR"/>
          </w:rPr>
          <w:rPr>
            <w:color w:val="0000EE"/>
            <w:u w:val="single"/>
          </w:rPr>
          <w:t>bateau</w:t>
        </w:r>
      </w:hyperlink>
      <w:r>
        <w:rPr>
          <w:lang w:val="fr_FR" w:bidi="fr_FR"/>
        </w:rPr>
        <w:t xml:space="preserve"> en groupe si nécessaire. Mettez cet enregistrement en pause ici.</w:t>
      </w:r>
    </w:p>
    <w:p>
      <w:pPr/>
      <w:r>
        <w:rPr>
          <w:lang w:val="fr_FR" w:bidi="fr_FR"/>
        </w:rPr>
      </w:r>
      <w:r>
        <w:rPr>
          <w:lang w:val="fr_FR" w:bidi="fr_FR"/>
        </w:rPr>
        <w:t xml:space="preserve">Tôt le matin, les disciples voient quelqu'un qui se tient sur la rive. Le </w:t>
      </w:r>
      <w:r>
        <w:rPr>
          <w:b/>
          <w:lang w:val="fr_FR" w:bidi="fr_FR"/>
        </w:rPr>
        <w:t>rivage</w:t>
      </w:r>
      <w:r>
        <w:rPr>
          <w:lang w:val="fr_FR" w:bidi="fr_FR"/>
        </w:rPr>
        <w:t>, ou la plage, est la terre à côté du lac.</w:t>
      </w:r>
    </w:p>
    <w:p>
      <w:pPr/>
      <w:r>
        <w:rPr>
          <w:lang w:val="fr_FR" w:bidi="fr_FR"/>
        </w:rPr>
      </w:r>
      <w:r>
        <w:rPr>
          <w:lang w:val="fr_FR" w:bidi="fr_FR"/>
        </w:rPr>
        <w:t xml:space="preserve">Le disciple que Jésus aime dit : « C'est le </w:t>
      </w:r>
      <w:r>
        <w:rPr>
          <w:b/>
          <w:lang w:val="fr_FR" w:bidi="fr_FR"/>
        </w:rPr>
        <w:t>Seigneur</w:t>
      </w:r>
      <w:r>
        <w:rPr>
          <w:lang w:val="fr_FR" w:bidi="fr_FR"/>
        </w:rPr>
        <w:t xml:space="preserve"> ! » Il reconnaît Jésus sur le rivage après le miracle du filet plein de poissons. « Le Seigneur » était un terme de respect pour Jésus qui pourrait être traduit par « monsieur ». C'était aussi une façon pour les disciples de Jésus de faire référence à Jésus en tant que Dieu et maître. Utilisez le même mot pour Seigneur que dans les passages précédents. Pour plus d'informations sur le mot </w:t>
      </w:r>
      <w:hyperlink r:id="rId282">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Simon Pierre rentre son vêtement extérieur, probablement une </w:t>
      </w:r>
      <w:r>
        <w:rPr>
          <w:b/>
          <w:lang w:val="fr_FR" w:bidi="fr_FR"/>
        </w:rPr>
        <w:t>robe</w:t>
      </w:r>
      <w:r>
        <w:rPr>
          <w:lang w:val="fr_FR" w:bidi="fr_FR"/>
        </w:rPr>
        <w:t xml:space="preserve"> ou un </w:t>
      </w:r>
      <w:r>
        <w:rPr>
          <w:b/>
          <w:lang w:val="fr_FR" w:bidi="fr_FR"/>
        </w:rPr>
        <w:t>manteau</w:t>
      </w:r>
      <w:r>
        <w:rPr>
          <w:lang w:val="fr_FR" w:bidi="fr_FR"/>
        </w:rPr>
        <w:t xml:space="preserve">. Un manteau est une longue robe que les personnes portaient par-dessus leurs autres vêtements. Pour plus d'informations sur la </w:t>
      </w:r>
      <w:hyperlink r:id="rId308">
        <w:r>
          <w:rPr>
            <w:lang w:val="fr_FR" w:bidi="fr_FR"/>
          </w:rPr>
          <w:rPr>
            <w:color w:val="0000EE"/>
            <w:u w:val="single"/>
          </w:rPr>
          <w:t>robe</w:t>
        </w:r>
      </w:hyperlink>
      <w:r>
        <w:rPr>
          <w:lang w:val="fr_FR" w:bidi="fr_FR"/>
        </w:rPr>
        <w:t xml:space="preserve"> ou le </w:t>
      </w:r>
      <w:hyperlink r:id="rId309">
        <w:r>
          <w:rPr>
            <w:lang w:val="fr_FR" w:bidi="fr_FR"/>
          </w:rPr>
          <w:rPr>
            <w:color w:val="0000EE"/>
            <w:u w:val="single"/>
          </w:rPr>
          <w:t>manteau</w:t>
        </w:r>
      </w:hyperlink>
      <w:r>
        <w:rPr>
          <w:lang w:val="fr_FR" w:bidi="fr_FR"/>
        </w:rPr>
        <w:t>, référez-vous au glossaire principal.</w:t>
      </w:r>
    </w:p>
    <w:p>
      <w:pPr/>
      <w:r>
        <w:rPr>
          <w:lang w:val="fr_FR" w:bidi="fr_FR"/>
        </w:rPr>
      </w:r>
      <w:r>
        <w:rPr>
          <w:lang w:val="fr_FR" w:bidi="fr_FR"/>
        </w:rPr>
        <w:t>Les disciples traînent le filet plein de poissons derrière leur bateau. Ils sont à 100 mètres du rivage.</w:t>
      </w:r>
    </w:p>
    <w:p>
      <w:pPr/>
      <w:r>
        <w:rPr>
          <w:lang w:val="fr_FR" w:bidi="fr_FR"/>
        </w:rPr>
      </w:r>
      <w:r>
        <w:rPr>
          <w:lang w:val="fr_FR" w:bidi="fr_FR"/>
        </w:rPr>
        <w:t>Les disciples arrivent sur le rivage et aperçoivent un feu de charbon de bois sur lequel cuit des poissons. Un feu de charbon est un feu fait avec des charbons brûlants. Utilisez les mêmes mots pour poisson cuit et charbon de bois que dans les passages précédents.</w:t>
      </w:r>
    </w:p>
    <w:p>
      <w:pPr/>
      <w:r>
        <w:rPr>
          <w:lang w:val="fr_FR" w:bidi="fr_FR"/>
        </w:rPr>
      </w:r>
      <w:r>
        <w:rPr>
          <w:lang w:val="fr_FR" w:bidi="fr_FR"/>
        </w:rPr>
        <w:t xml:space="preserve">Arrêtez-vous ici et regardez une image d'un feu de </w:t>
      </w:r>
      <w:hyperlink r:id="rId304">
        <w:r>
          <w:rPr>
            <w:lang w:val="fr_FR" w:bidi="fr_FR"/>
          </w:rPr>
          <w:rPr>
            <w:color w:val="0000EE"/>
            <w:u w:val="single"/>
          </w:rPr>
          <w:t>charbon de bois</w:t>
        </w:r>
      </w:hyperlink>
      <w:r>
        <w:rPr>
          <w:lang w:val="fr_FR" w:bidi="fr_FR"/>
        </w:rPr>
        <w:t xml:space="preserve"> en groupe si nécessaire. Mettez cet enregistrement en pause ici.</w:t>
      </w:r>
    </w:p>
    <w:p>
      <w:pPr/>
      <w:r>
        <w:rPr>
          <w:lang w:val="fr_FR" w:bidi="fr_FR"/>
        </w:rPr>
      </w:r>
      <w:r>
        <w:rPr>
          <w:lang w:val="fr_FR" w:bidi="fr_FR"/>
        </w:rPr>
        <w:t>Arrêtez-vous aussi ici et discutez de cette question en groupe : dans votre langue, discutez de la façon dont vous traduirez des poissons qui sont vivants et nagent dans le lac, et des poissons qui sont cuits pour la nourriture. Discutez pour savoir si vous utiliserez les mêmes mots ou des mots différents.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Jean 21:15–25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un enregistrement de Jean 21:15–25 et gardez cette parole de Dieu dans votre cœur.</w:t>
      </w:r>
    </w:p>
    <w:p>
      <w:pPr/>
      <w:r>
        <w:rPr>
          <w:lang w:val="fr_FR" w:bidi="fr_FR"/>
        </w:rPr>
      </w:r>
      <w:r>
        <w:rPr>
          <w:lang w:val="fr_FR" w:bidi="fr_FR"/>
        </w:rPr>
        <w:t>Écoutez l'enregistrement de Jean 21:15–25 trois fois. Si c'est possible, écoutez-le dans trois traductions différentes. Ensuite, parlez des questions suivantes en groupe :</w:t>
      </w:r>
    </w:p>
    <w:p>
      <w:pPr>
        <w:pStyle w:val="ListNumber"/>
        <w:numPr>
          <w:ilvl w:val="0"/>
          <w:numId w:val="17"/>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au sujet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Jean 21:15–25 dans la traduction la plus facile à comprendre.</w:t>
      </w:r>
    </w:p>
    <w:p>
      <w:pPr/>
      <w:r>
        <w:rPr>
          <w:lang w:val="fr_FR" w:bidi="fr_FR"/>
        </w:rPr>
      </w:r>
      <w:r>
        <w:rPr>
          <w:lang w:val="fr_FR" w:bidi="fr_FR"/>
        </w:rPr>
        <w:t>Jésus est crucifié et revient d'entre les morts. Jésus apparaît à ses disciples deux fois dans une pièce fermée à clé à Jérusalem. Puis il leur apparaît à la mer de Galilée. Jésus permet aux disciples de faire une grande pêche, puis ils prennent le petit-déjeuner ensemble sur le rivage. Après avoir mangé, Jésus parle avec Simon Pierre, le disciple aussi connu sous le nom de Pierre, et l'encourage. Simon Pierre pose des questions à Jésus au sujet du disciple que Jésus aimait. Enfin, le livre de Jean se termine par des déclarations de l'auteur Jean. Jean dit que ce qu'il a écrit est digne de confiance, et que Jésus a fait beaucoup d'autres miracles en plus de ceux qui sont dans ce livre.</w:t>
      </w:r>
    </w:p>
    <w:p>
      <w:pPr/>
      <w:r>
        <w:rPr>
          <w:lang w:val="fr_FR" w:bidi="fr_FR"/>
        </w:rPr>
      </w:r>
      <w:r>
        <w:rPr>
          <w:lang w:val="fr_FR" w:bidi="fr_FR"/>
        </w:rPr>
        <w:t>Jésus et les disciples ont mangé du poisson et du pain ensemble pour le premier repas de la journée. Jésus pose trois questions à Simon Pierre, et Simon Pierre répond à Jésus chaque fois. Avant la mort de Jésus, Simon Pierre a nié connaître Jésus trois fois, et maintenant Jésus pose trois questions à Simon Pierre. L'un des objectifs de ce passage est que Jésus restaure la relation de Simon Pierre avec lui. Chaque fois, Jésus appelle Simon Pierre « Simon, fils de Jean » parce que Jean est le nom du père de Simon Pierre. La première question que Jésus pose à Simon Pierre est : « M'aimes-tu plus que ceux-ci ? » L'auteur Jean utilise un certain mot pour « amour » dans l'une des langues d'origine. Dans la réponse de Simon Pierre : « Tu sais que je t'aime », il y a un mot différent pour amour dans la langue d'origine. Certaines personnes pensent que l'auteur Jean utilise un mot plus fort pour « amour » dans les deux premières questions de Jésus que le mot pour amour dans les réponses de Simon Pierre, mais la plupart des gens croient que les deux mots ont la même signification. Dans d'autres parties du livre de Jean, ces deux mots pour amour dans la langue d'origine sont utilisés pour l'amour de Dieu et l'amour des disciples pour Jésus.</w:t>
      </w:r>
    </w:p>
    <w:p>
      <w:pPr/>
      <w:r>
        <w:rPr>
          <w:lang w:val="fr_FR" w:bidi="fr_FR"/>
        </w:rPr>
      </w:r>
      <w:r>
        <w:rPr>
          <w:lang w:val="fr_FR" w:bidi="fr_FR"/>
        </w:rPr>
        <w:t>Arrêtez-vous ici et discutez de cette question en groupe : parlez de personnes que vous appréciez vraiment ou que vous aimez. Prêtez attention aux mots que vous utilisez pour exprimer votre amour pour eux. Quels différents types de mots utilisez-vous, et quand utilisez-vous les différents mots ? Mettez cet enregistrement en pause ici.</w:t>
      </w:r>
    </w:p>
    <w:p>
      <w:pPr/>
      <w:r>
        <w:rPr>
          <w:lang w:val="fr_FR" w:bidi="fr_FR"/>
        </w:rPr>
      </w:r>
      <w:r>
        <w:rPr>
          <w:lang w:val="fr_FR" w:bidi="fr_FR"/>
        </w:rPr>
        <w:t>La première question que Jésus pose à Simon Pierre est : « M'aimes-tu plus que ceux-ci ? » Les mots « plus que ceux-ci » pourraient signifier : « M'aimes-tu plus que tu n'aimes ton bateau et tes filets ? » mais ce n'est pas probable. « Plus que ceux-ci » signifie probablement : « M'aimes-tu plus que les autres disciples m'aiment ? »</w:t>
      </w:r>
    </w:p>
    <w:p>
      <w:pPr/>
      <w:r>
        <w:rPr>
          <w:lang w:val="fr_FR" w:bidi="fr_FR"/>
        </w:rPr>
      </w:r>
      <w:r>
        <w:rPr>
          <w:lang w:val="fr_FR" w:bidi="fr_FR"/>
        </w:rPr>
        <w:t>La réponse de Simon Pierre à Jésus est : « Oui, Seigneur, tu sais que je t'aime ». Simon Pierre appelle Jésus « Seigneur », ce qui signifie celui qui a l'autorité sur lui. Simon Pierre ne dit pas qu'il aime Jésus plus que les autres disciples n'aiment Jésus. Simon Pierre ne dit que : « Tu sais que je t'aime ».</w:t>
      </w:r>
    </w:p>
    <w:p>
      <w:pPr/>
      <w:r>
        <w:rPr>
          <w:lang w:val="fr_FR" w:bidi="fr_FR"/>
        </w:rPr>
      </w:r>
      <w:r>
        <w:rPr>
          <w:lang w:val="fr_FR" w:bidi="fr_FR"/>
        </w:rPr>
        <w:t>La première réponse de Jésus à Simon Pierre est : « Nourris mes agneaux ». Le mot « agneaux » ici signifie les disciples de Jésus. Les « agneaux » sont de jeunes moutons. Parce que Simon Pierre aime Jésus, Simon Pierre devrait prendre soin des disciples de Jésus de la même manière qu'un berger prend soin de ses agneaux et de ses brebis. Jésus s'est appelé le berger auparavant. Maintenant, Jésus sait qu'il partira bientôt, et Jésus veut que Simon Pierre prenne soin des disciples de Jésus quand Jésus sera parti. Jésus est encore le vrai berger de son peuple.</w:t>
      </w:r>
    </w:p>
    <w:p>
      <w:pPr/>
      <w:r>
        <w:rPr>
          <w:lang w:val="fr_FR" w:bidi="fr_FR"/>
        </w:rPr>
      </w:r>
      <w:r>
        <w:rPr>
          <w:lang w:val="fr_FR" w:bidi="fr_FR"/>
        </w:rPr>
        <w:t xml:space="preserve">Arrêtez-vous ici et regardez les images d'un </w:t>
      </w:r>
      <w:hyperlink r:id="rId310">
        <w:r>
          <w:rPr>
            <w:lang w:val="fr_FR" w:bidi="fr_FR"/>
          </w:rPr>
          <w:rPr>
            <w:color w:val="0000EE"/>
            <w:u w:val="single"/>
          </w:rPr>
          <w:t>agneau</w:t>
        </w:r>
      </w:hyperlink>
      <w:r>
        <w:rPr>
          <w:lang w:val="fr_FR" w:bidi="fr_FR"/>
        </w:rPr>
        <w:t xml:space="preserve"> et d'un </w:t>
      </w:r>
      <w:hyperlink r:id="rId311">
        <w:r>
          <w:rPr>
            <w:lang w:val="fr_FR" w:bidi="fr_FR"/>
          </w:rPr>
          <w:rPr>
            <w:color w:val="0000EE"/>
            <w:u w:val="single"/>
          </w:rPr>
          <w:t>mouton</w:t>
        </w:r>
      </w:hyperlink>
      <w:r>
        <w:rPr>
          <w:lang w:val="fr_FR" w:bidi="fr_FR"/>
        </w:rPr>
        <w:t xml:space="preserve"> en groupe. Mettez cet enregistrement en pause ici.</w:t>
      </w:r>
    </w:p>
    <w:p>
      <w:pPr/>
      <w:r>
        <w:rPr>
          <w:lang w:val="fr_FR" w:bidi="fr_FR"/>
        </w:rPr>
      </w:r>
      <w:r>
        <w:rPr>
          <w:lang w:val="fr_FR" w:bidi="fr_FR"/>
        </w:rPr>
        <w:t>Aussi, arrêtez-vous ici et discutez de cette question en groupe : comment les gens prennent soin des animaux dans votre communauté ? Mettez cet enregistrement en pause ici.</w:t>
      </w:r>
    </w:p>
    <w:p>
      <w:pPr/>
      <w:r>
        <w:rPr>
          <w:lang w:val="fr_FR" w:bidi="fr_FR"/>
        </w:rPr>
      </w:r>
      <w:r>
        <w:rPr>
          <w:lang w:val="fr_FR" w:bidi="fr_FR"/>
        </w:rPr>
        <w:t>Jésus demande de nouveau à Simon Pierre si Simon Pierre aime Jésus. Cette fois-ci, Jésus n'inclut pas les mots « plus que ceux-ci » parce que Jésus ne demande pas à Simon Pierre de comparer son amour à l'amour des autres disciples. Encore une fois, Simon Pierre répond la même chose que précédemment : « Oui, Seigneur, tu sais que je t'aime ».</w:t>
      </w:r>
    </w:p>
    <w:p>
      <w:pPr/>
      <w:r>
        <w:rPr>
          <w:lang w:val="fr_FR" w:bidi="fr_FR"/>
        </w:rPr>
      </w:r>
      <w:r>
        <w:rPr>
          <w:lang w:val="fr_FR" w:bidi="fr_FR"/>
        </w:rPr>
        <w:t>Encore une fois, Jésus dit à Simon Pierre : « Prends soin de mes brebis ». Ces mots dans la langue d'origine signifient la même chose que « Nourris mes agneaux ».</w:t>
      </w:r>
    </w:p>
    <w:p>
      <w:pPr/>
      <w:r>
        <w:rPr>
          <w:lang w:val="fr_FR" w:bidi="fr_FR"/>
        </w:rPr>
      </w:r>
      <w:r>
        <w:rPr>
          <w:lang w:val="fr_FR" w:bidi="fr_FR"/>
        </w:rPr>
        <w:t>Enfin, Jésus demande à Simon Pierre « m'aimes-tu ? » une troisième fois. Simon Pierre est triste et contrarié parce que Jésus lui pose la même question une troisième fois. Simon Pierre peut aussi être contrarié parce que Simon Pierre se souvient d'avoir renié Jésus trois fois.</w:t>
      </w:r>
    </w:p>
    <w:p>
      <w:pPr/>
      <w:r>
        <w:rPr>
          <w:lang w:val="fr_FR" w:bidi="fr_FR"/>
        </w:rPr>
      </w:r>
      <w:r>
        <w:rPr>
          <w:lang w:val="fr_FR" w:bidi="fr_FR"/>
        </w:rPr>
        <w:t>Simon Pierre dit à Jésus : « Tu sais tout. Tu sais que je t'aime. » Dans la langue d'origine, le mot « tu » se trouve en premier dans la phrase dans les trois réponses de Simon Pierre parce que Simon Pierre en fait une partie importante de sa réponse. Simon Pierre sait que Jésus sait tout des sentiments de Simon Pierre. Jésus dit une troisième fois : « Nourris mes brebis », ce qui signifie que Simon Pierre devrait prendre soin des disciples de Jésus comme un berger prend soin de ses brebis.</w:t>
      </w:r>
    </w:p>
    <w:p>
      <w:pPr/>
      <w:r>
        <w:rPr>
          <w:lang w:val="fr_FR" w:bidi="fr_FR"/>
        </w:rPr>
      </w:r>
      <w:r>
        <w:rPr>
          <w:lang w:val="fr_FR" w:bidi="fr_FR"/>
        </w:rPr>
        <w:t>Ensuite, Jésus compare la vie de Simon Pierre lorsqu'il était jeune et lorsqu'il sera vieux, et parle du genre de mort que Simon Pierre connaîtrait plus tard. Jésus commence par dire « en vérité je vous le dis » pour souligner qu'il est sur le point de dire quelque chose de très important. Jésus dit que, quand Simon Pierre était jeune, Simon Pierre s'habillait tout seul, ou nouait lui-même la ceinture de ses vêtements. C'est semblable à l'histoire précédente où Simon Pierre attache ses propres vêtements avant de sauter dans la mer pour nager vers Jésus sur le rivage. À l'époque de Jésus, les gens utilisaient généralement une sorte de corde pour attacher leurs longues robes autour d'eux afin qu'elles ne traînent pas par terre.</w:t>
      </w:r>
    </w:p>
    <w:p>
      <w:pPr/>
      <w:r>
        <w:rPr>
          <w:lang w:val="fr_FR" w:bidi="fr_FR"/>
        </w:rPr>
      </w:r>
      <w:r>
        <w:rPr>
          <w:lang w:val="fr_FR" w:bidi="fr_FR"/>
        </w:rPr>
        <w:t>Arrêtez-vous ici et discutez de cette question en groupe : parlez des vêtements dans votre culture. Comment les gens attachent-ils ou nouent-ils leurs vêtements pour les maintenir en place ? Utilisent-ils des ceintures, des cordes ou quelque chose d'autre ? Mettez cet enregistrement en pause ici.</w:t>
      </w:r>
    </w:p>
    <w:p>
      <w:pPr/>
      <w:r>
        <w:rPr>
          <w:lang w:val="fr_FR" w:bidi="fr_FR"/>
        </w:rPr>
      </w:r>
      <w:r>
        <w:rPr>
          <w:lang w:val="fr_FR" w:bidi="fr_FR"/>
        </w:rPr>
        <w:t>Jésus dit que Simon Pierre était également libre d'aller où bon lui semblait. Quand Simon Pierre deviendra vieux, Simon Pierre ne pourra pas aller où il voudra aller. Simon Pierre aura moins de liberté quand il sera plus vieux. C'est normal pour les gens qui vieillissent. La plupart des gens croient que les mots « tu tendras tes mains » signifient probablement que les soldats romains prépareront Simon Pierre à être crucifié comme Jésus a été crucifié sur une croix. Quelqu'un d'autre, probablement des soldats romains, attachera aussi les mains de Simon Pierre à la croix quand Simon Pierre sera crucifié. Certaines personnes pensent que « quelqu'un d'autre t'attachera » signifie que quelqu'un d'autre attachera les vêtements de Simon Pierre. Il est plus probable qu'il s'agisse de la façon dont Simon Pierre mourra. Il est possible que cela montre que Simon Pierre mourra pour avoir suivi Jésus, mais ce ne sera peut-être pas par crucifixion. L'auteur Jean raconte que Jésus dit à Simon Pierre ces choses pour montrer quel genre de mort Simon Pierre aura. Cette mort apportera la gloire ou l'honneur à Dieu.</w:t>
      </w:r>
    </w:p>
    <w:p>
      <w:pPr/>
      <w:r>
        <w:rPr>
          <w:lang w:val="fr_FR" w:bidi="fr_FR"/>
        </w:rPr>
      </w:r>
      <w:r>
        <w:rPr>
          <w:lang w:val="fr_FR" w:bidi="fr_FR"/>
        </w:rPr>
        <w:t>La dernière chose que Jésus dit à Simon Pierre est : « Suis-moi ». Jésus veut que Simon Pierre suive Jésus en continuant à croire en Jésus et en continuant à obéir à Jésus. Cela peut aussi signifier que Jésus veut que Simon Pierre suive Jésus dans la mort ou meure de la même manière que Jésus est mort.</w:t>
      </w:r>
    </w:p>
    <w:p>
      <w:pPr/>
      <w:r>
        <w:rPr>
          <w:lang w:val="fr_FR" w:bidi="fr_FR"/>
        </w:rPr>
      </w:r>
      <w:r>
        <w:rPr>
          <w:lang w:val="fr_FR" w:bidi="fr_FR"/>
        </w:rPr>
        <w:t>À un moment donné, Simon Pierre marche avec Jésus. Simon Pierre se tourne et voit le disciple que Jésus aimait. Ce disciple marche derrière eux. L'auteur donne des informations générales sur ce disciple. Il est le disciple qui s'est penché en arrière pendant le dernier repas avant la mort de Jésus pour demander à Jésus : « Seigneur, qui te trahira ? » Trahir ici signifie aider les ennemis de Jésus à arrêter Jésus. Quand Simon Pierre voit ce disciple, Simon Pierre pose des questions à Jésus au sujet de ce disciple. Simon Pierre veut savoir ce qui arrivera à cet autre disciple, ou comment cet autre disciple mourra. Jésus répond à Simon Pierre par une question qui montre que Simon Pierre n'a pas besoin de savoir ce qui arrivera à l'autre disciple. Jésus dit : « Si je veux qu'il reste jusqu'à ce que je revienne, qu'est-ce que cela te fait ? » Le retour de Jésus désigne le moment où Jésus reviendra sur la terre une deuxième fois. Jésus ne veut pas de réponse à sa question. Jésus dit de nouveau à Simon Pierre : « Toi, suis-moi ! » Jésus veut que Simon Pierre se concentre sur le fait de le suivre et ne s'inquiète de personne d'autre.</w:t>
      </w:r>
    </w:p>
    <w:p>
      <w:pPr/>
      <w:r>
        <w:rPr>
          <w:lang w:val="fr_FR" w:bidi="fr_FR"/>
        </w:rPr>
      </w:r>
      <w:r>
        <w:rPr>
          <w:lang w:val="fr_FR" w:bidi="fr_FR"/>
        </w:rPr>
        <w:t>Jean, l'auteur du livre, ajoute d'autres informations générales. Jean dit qu'il y avait une rumeur selon laquelle le disciple que Jésus aimait ne mourrait pas. Les disciples ont parlé de ce que Jésus a dit, et toute la communauté des croyants a transmis l'information selon laquelle le disciple pourrait ne pas mourir. Une rumeur est un propos qui est incertain. Les gens font courir des rumeurs à d'autres, et souvent les rumeurs se propagent dans la communauté.</w:t>
      </w:r>
    </w:p>
    <w:p>
      <w:pPr/>
      <w:r>
        <w:rPr>
          <w:lang w:val="fr_FR" w:bidi="fr_FR"/>
        </w:rPr>
      </w:r>
      <w:r>
        <w:rPr>
          <w:lang w:val="fr_FR" w:bidi="fr_FR"/>
        </w:rPr>
        <w:t>Arrêtez-vous ici et discutez de cette question en groupe : discutez des rumeurs dans votre culture. De quel genre de choses les gens parlent-ils ? Comment les gens savent-ils si une rumeur est vraie ou fausse ? Mettez cet enregistrement en pause ici.</w:t>
      </w:r>
    </w:p>
    <w:p>
      <w:pPr/>
      <w:r>
        <w:rPr>
          <w:lang w:val="fr_FR" w:bidi="fr_FR"/>
        </w:rPr>
      </w:r>
      <w:r>
        <w:rPr>
          <w:lang w:val="fr_FR" w:bidi="fr_FR"/>
        </w:rPr>
        <w:t>L'auteur corrige cette fausse rumeur selon laquelle le disciple que Jésus aimait ne mourrait pas. En réalité, Jésus n'a pas dit : « Ce disciple ne mourra pas ». Jésus a dit : « Si je veux que ce disciple reste en vie jusqu'à ce que je vienne, cela ne devrait pas avoir d'importance pour toi, Simon Pierre ».</w:t>
      </w:r>
    </w:p>
    <w:p>
      <w:pPr/>
      <w:r>
        <w:rPr>
          <w:lang w:val="fr_FR" w:bidi="fr_FR"/>
        </w:rPr>
      </w:r>
      <w:r>
        <w:rPr>
          <w:lang w:val="fr_FR" w:bidi="fr_FR"/>
        </w:rPr>
        <w:t>Le livre de Jean se termine par d'autres déclarations de l'auteur. Tout d'abord, il dit que lui, Jean, est le disciple que Jésus aimait. C'est la première fois que nous apprenons qui est l'auteur du livre de Jean. Il dit aussi que toutes ces choses qu'il a écrites sont vraies parce qu'il les a vues arriver, et que son témoignage est vrai. « Ces choses » peuvent signifier tout le livre de Jean, ou le récit du miracle des poissons et du repas et de la conversation avec Jésus sur le rivage de la mer de Galilée. Un témoignage est un rapport de ce que quelqu'un voit ou vit. Il est possible que Jean ait lui-même écrit le livre de sa propre main, ou peut-être a-t-il demandé à quelqu'un d'autre de mettre par écrit ce qu'il lui avait dit.</w:t>
      </w:r>
    </w:p>
    <w:p>
      <w:pPr/>
      <w:r>
        <w:rPr>
          <w:lang w:val="fr_FR" w:bidi="fr_FR"/>
        </w:rPr>
      </w:r>
      <w:r>
        <w:rPr>
          <w:lang w:val="fr_FR" w:bidi="fr_FR"/>
        </w:rPr>
        <w:t>Enfin, la dernière déclaration du livre de Jean est que Jésus a accompli bien d'autres choses encore que celles qui sont écrites dans ce livre. Ces autres choses étaient probablement d'autres miracles que Jésus a accomplis. L'auteur dit que si quelqu'un essayait d'écrire tous les miracles dans d'autres livres, il n'y aurait pas assez de place dans le monde pour tous les livres. C'est une exagération. Cela signifie qu'il y aurait beaucoup, beaucoup de livres remplis des miracles de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Jean 21:15–25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Jésus demande à Simon Pierre trois fois : « M'aimes-tu ? » Simon Pierre répond à Jésus trois fois. Trois fois, Jésus dit à Simon Pierre : « Nourris mes brebis ». Jésus parle aussi de la façon dont Simon Pierre mourra.</w:t>
      </w:r>
    </w:p>
    <w:p>
      <w:pPr/>
      <w:r>
        <w:rPr>
          <w:lang w:val="fr_FR" w:bidi="fr_FR"/>
        </w:rPr>
      </w:r>
      <w:r>
        <w:rPr>
          <w:b/>
          <w:lang w:val="fr_FR" w:bidi="fr_FR"/>
        </w:rPr>
        <w:t>Dans la deuxième partie :</w:t>
      </w:r>
      <w:r>
        <w:rPr>
          <w:lang w:val="fr_FR" w:bidi="fr_FR"/>
        </w:rPr>
        <w:t xml:space="preserve"> Simon Pierre interroge Jésus au sujet du disciple que Jésus aimait. Jésus dit à Simon Pierre que Simon Pierre ne devrait pas s'inquiéter de ce disciple. Jésus rappelle à Simon Pierre : « Suis-moi ».</w:t>
      </w:r>
    </w:p>
    <w:p>
      <w:pPr/>
      <w:r>
        <w:rPr>
          <w:lang w:val="fr_FR" w:bidi="fr_FR"/>
        </w:rPr>
      </w:r>
      <w:r>
        <w:rPr>
          <w:b/>
          <w:lang w:val="fr_FR" w:bidi="fr_FR"/>
        </w:rPr>
        <w:t>Dans la troisième partie :</w:t>
      </w:r>
      <w:r>
        <w:rPr>
          <w:lang w:val="fr_FR" w:bidi="fr_FR"/>
        </w:rPr>
        <w:t xml:space="preserve"> L'auteur Jean dit que son témoignage est vrai dans ce livre. Il dit aussi que Jésus a accompli bien d'autres miracles qui ne figurent pas dans ce livre.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Les autres disciples</w:t>
      </w:r>
    </w:p>
    <w:p>
      <w:pPr>
        <w:pStyle w:val="ListBullet"/>
        <w:spacing w:line="240" w:lineRule="auto"/>
        <w:ind w:left="720"/>
      </w:pPr>
      <w:r>
        <w:rPr>
          <w:lang w:val="fr_FR" w:bidi="fr_FR"/>
        </w:rPr>
      </w:r>
      <w:r>
        <w:rPr>
          <w:lang w:val="fr_FR" w:bidi="fr_FR"/>
        </w:rPr>
        <w:t>Le disciple que Jésus aimait, qui est Jean, l'auteur de ce livre</w:t>
      </w:r>
    </w:p>
    <w:p>
      <w:pPr>
        <w:pStyle w:val="ListBullet"/>
        <w:spacing w:line="240" w:lineRule="auto"/>
        <w:ind w:left="720"/>
      </w:pPr>
      <w:r>
        <w:rPr>
          <w:lang w:val="fr_FR" w:bidi="fr_FR"/>
        </w:rPr>
      </w:r>
      <w:r>
        <w:rPr>
          <w:lang w:val="fr_FR" w:bidi="fr_FR"/>
        </w:rPr>
        <w:t>Et la communauté des croyants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rappelez-vous que Jésus et les disciples sont assis ensemble sur le rivage de la mer de Galilée. C'est le matin, et ils viennent de finir de prendre leur petit-déjeuner ensemble. Jésus parle avec Simon Pierre, l'un de ses disciples. Nous ne savons pas exactement où se trouvent Simon Pierre et Jésus pendant qu'ils parlent. Ils marchent peut-être déjà ensemble. Ils sont probablement près des autres disciples, au bord du rivage. Rappelez-vous que Jésus pose à Simon Pierre trois questions sur l'amour de Simon Pierre pour Jésus. Trois fois, Simon Pierre répond à Jésus qu'il l'aime vraiment. Simon Pierre appelle Jésus « Seigneur ». Trois fois, Jésus dit à Simon Pierre de prendre soin des disciples de Jésus comme un berger prend soin de ses brebis. Rappelez-vous qu'il s'agit d'un langage spécial qui compare les disciples de Jésus à des brebis, et qui compare Simon Pierre à un berger.</w:t>
      </w:r>
    </w:p>
    <w:p>
      <w:pPr/>
      <w:r>
        <w:rPr>
          <w:lang w:val="fr_FR" w:bidi="fr_FR"/>
        </w:rPr>
      </w:r>
      <w:r>
        <w:rPr>
          <w:lang w:val="fr_FR" w:bidi="fr_FR"/>
        </w:rPr>
        <w:t>Rappelez-vous que la première question que Jésus pose est « M'aimes-tu plus que ceux-ci ? » Jésus ne précise pas ce que Pierre pourrait aimer plus que Jésus. Cependant, Jésus veut probablement savoir si Simon Pierre aime Jésus plus que les autres disciples n'aiment Jésus. Vous pouvez laisser ce point flou dans la traduction, ou si vous en avez besoin, vous pouvez dire : « M'aimes-tu plus que ces autres disciples m'aiment ? » Rappelez-vous que l'auteur Jean utilise deux mots différents dans la langue d'origine pour le mot « amour » dans les deux premières questions de Jésus et dans la réponse de Simon Pierre à Jésus. Rappelez-vous que les deux mots pour « amour » ont la même signification. La deuxième question que Jésus pose à Simon Pierre est « M'aimes-tu ? » sans « plus que ceux-ci ». Aux deux questions de Jésus, Simon Pierre répond la même chose : « Oui, Seigneur, tu sais que je t'aime ».</w:t>
      </w:r>
    </w:p>
    <w:p>
      <w:pPr/>
      <w:r>
        <w:rPr>
          <w:lang w:val="fr_FR" w:bidi="fr_FR"/>
        </w:rPr>
      </w:r>
      <w:r>
        <w:rPr>
          <w:lang w:val="fr_FR" w:bidi="fr_FR"/>
        </w:rPr>
        <w:t>Rappelez-vous que Jésus demande à Simon Pierre une troisième fois : « M'aimes-tu ? » L'expression « la troisième fois » est répétée deux fois pour souligner que Jésus pose cette question pour la troisième fois. Rappelez-vous que Simon Pierre est triste que Jésus lui pose la même question trois fois. Simon Pierre dit : « Seigneur, tu sais tout ; tu sais que je t'aime ». Rappelez-vous que la façon dont Simon Pierre répond à Jésus souligne que Jésus le sait. Jésus sait tout : il connaît les pensées et les sentiments de Simon Pierre.</w:t>
      </w:r>
    </w:p>
    <w:p>
      <w:pPr/>
      <w:r>
        <w:rPr>
          <w:lang w:val="fr_FR" w:bidi="fr_FR"/>
        </w:rPr>
      </w:r>
      <w:r>
        <w:rPr>
          <w:lang w:val="fr_FR" w:bidi="fr_FR"/>
        </w:rPr>
        <w:t>Jésus dit pour la troisième fois : « Nourris mes brebis ». Rappelez-vous que les mots « nourris mes agneaux » et « prends soin de mes brebis » signifient la même chose.</w:t>
      </w:r>
    </w:p>
    <w:p>
      <w:pPr/>
      <w:r>
        <w:rPr>
          <w:lang w:val="fr_FR" w:bidi="fr_FR"/>
        </w:rPr>
      </w:r>
      <w:r>
        <w:rPr>
          <w:lang w:val="fr_FR" w:bidi="fr_FR"/>
        </w:rPr>
        <w:t>Ensuite, Jésus dit à Simon Pierre : « En vérité, je te le dis... » Cela signifie que Jésus est sur le point de dire quelque chose d'important et que Simon Pierre devrait faire attention.</w:t>
      </w:r>
    </w:p>
    <w:p>
      <w:pPr/>
      <w:r>
        <w:rPr>
          <w:lang w:val="fr_FR" w:bidi="fr_FR"/>
        </w:rPr>
      </w:r>
      <w:r>
        <w:rPr>
          <w:lang w:val="fr_FR" w:bidi="fr_FR"/>
        </w:rPr>
        <w:t>Arrêtez-vous ici et discutez de cette question en groupe : que dites-vous dans votre langue pour souligner que ce que vous allez dire ensuite est très important ? Mettez cet enregistrement en pause ici.</w:t>
      </w:r>
    </w:p>
    <w:p>
      <w:pPr/>
      <w:r>
        <w:rPr>
          <w:lang w:val="fr_FR" w:bidi="fr_FR"/>
        </w:rPr>
      </w:r>
      <w:r>
        <w:rPr>
          <w:lang w:val="fr_FR" w:bidi="fr_FR"/>
        </w:rPr>
        <w:t>Jésus compare la vie de Simon Pierre lorsqu'il était un jeune homme et lorsqu'il était un vieil homme. Rappelez-vous que Jésus décrit deux façons d'utiliser le mot « attacher ». Le premier est la façon dont Simon Pierre attachait ses propres vêtements quand il était jeune homme. Rappelez-vous que les gens utilisaient souvent une sorte de corde pour empêcher leurs robes de traîner par terre. Rappelez-vous aussi que Jésus a dit que Simon Pierre pouvait aller où il voulait quand il était jeune.</w:t>
      </w:r>
    </w:p>
    <w:p>
      <w:pPr/>
      <w:r>
        <w:rPr>
          <w:lang w:val="fr_FR" w:bidi="fr_FR"/>
        </w:rPr>
      </w:r>
      <w:r>
        <w:rPr>
          <w:lang w:val="fr_FR" w:bidi="fr_FR"/>
        </w:rPr>
        <w:t>Ensuite, Jésus décrit la vie de Simon Pierre lorsqu'il sera un vieil homme. Quand Simon Pierre sera vieux, il ne pourra pas aller où il veut. Certaines personnes pensent que cela signifie que quelqu'un, probablement des soldats romains, étendra aussi les mains de Simon Pierre. Rappelez-vous que cela signifie probablement que les soldats romains crucifieront Simon Pierre un jour quand Simon Pierre sera vieux. Quelqu'un habillera ou attachera aussi Simon Pierre, ce qui signifie probablement qu'il attachera les mains de Simon Pierre à une croix pour le tuer. Cela pourrait aussi signifier que quelqu'un habillera Simon Pierre ou lui attachera ses vêtements, mais il s'agit très probablement de la façon dont Simon Pierre mourra. Rappelez-vous que l'auteur de ce livre dit que Jésus a dit à Simon Pierre ces choses pour que celui-ci soit instruit de sa propre mort. Cette mort apportera de l'honneur à Dieu.</w:t>
      </w:r>
    </w:p>
    <w:p>
      <w:pPr/>
      <w:r>
        <w:rPr>
          <w:lang w:val="fr_FR" w:bidi="fr_FR"/>
        </w:rPr>
      </w:r>
      <w:r>
        <w:rPr>
          <w:lang w:val="fr_FR" w:bidi="fr_FR"/>
        </w:rPr>
        <w:t>Il est important de se rappeler que la dernière chose que Jésus dit à Simon Pierre est : « Suis-moi ». Jésus veut que Simon Pierre continue d'obéir à Jésus.</w:t>
      </w:r>
    </w:p>
    <w:p>
      <w:pPr/>
      <w:r>
        <w:rPr>
          <w:lang w:val="fr_FR" w:bidi="fr_FR"/>
        </w:rPr>
      </w:r>
      <w:r>
        <w:rPr>
          <w:lang w:val="fr_FR" w:bidi="fr_FR"/>
        </w:rPr>
        <w:t>Dans la deuxième partie, Jésus et Simon Pierre marchent ensemble. Nous ne savons pas s'ils marchent ensemble depuis un moment, ou s'ils viennent de commencer à marcher ensemble maintenant. Simon Pierre se tourne et voit un autre disciple suivre derrière eux. Cet autre disciple est le disciple que Jésus aimait. L'auteur Jean donne des informations générales sur qui était cet autre disciple. C'est lui qui a demandé à Jésus : « Seigneur, qui te trahira ? » au repas la nuit avant la mort de Jésus. Simon Pierre pose une question à Jésus quand Simon Pierre voit cet autre disciple les suivre. Simon Pierre dit : « Seigneur, qu'en est-il de lui ? » Rappelez-vous que Simon Pierre veut savoir ce qui arrivera à cet autre disciple. Rappelez-vous que Jésus a parlé à Simon Pierre plus tôt de la mort de Simon Pierre, et maintenant Simon Pierre veut savoir comment cet autre disciple mourra.</w:t>
      </w:r>
    </w:p>
    <w:p>
      <w:pPr/>
      <w:r>
        <w:rPr>
          <w:lang w:val="fr_FR" w:bidi="fr_FR"/>
        </w:rPr>
      </w:r>
      <w:r>
        <w:rPr>
          <w:lang w:val="fr_FR" w:bidi="fr_FR"/>
        </w:rPr>
        <w:t>Jésus répond à Simon Pierre : « Si je veux qu'il reste jusqu'à ce que je revienne, en quoi cela te concerne-t-il ? » Jésus ne veut pas de réponse à cette question. Jésus dit qu'il ne veut pas que Simon Pierre s'inquiète de ce qui arrive à l'autre disciple. Jésus dit aussi de nouveau : « Suis-moi ».</w:t>
      </w:r>
    </w:p>
    <w:p>
      <w:pPr/>
      <w:r>
        <w:rPr>
          <w:lang w:val="fr_FR" w:bidi="fr_FR"/>
        </w:rPr>
      </w:r>
      <w:r>
        <w:rPr>
          <w:lang w:val="fr_FR" w:bidi="fr_FR"/>
        </w:rPr>
        <w:t>Arrêtez-vous ici et discutez de cette question en groupe : quelle est la façon la plus naturelle de le dire dans votre langue ? Utiliseriez-vous une question, ou une déclaration comme : « Si je veux qu'il vive jusqu'à ce que je revienne sur terre, vous n'avez pas besoin de le savoir ». Mettez cet enregistrement en pause ici.</w:t>
      </w:r>
    </w:p>
    <w:p>
      <w:pPr/>
      <w:r>
        <w:rPr>
          <w:lang w:val="fr_FR" w:bidi="fr_FR"/>
        </w:rPr>
      </w:r>
      <w:r>
        <w:rPr>
          <w:lang w:val="fr_FR" w:bidi="fr_FR"/>
        </w:rPr>
        <w:t>Ensuite, rappelez-vous qu'il y a d'autres informations générales fournies par l'auteur du livre. Jean dit qu'il y avait une rumeur selon laquelle le disciple que Jésus aimait ne mourrait pas. Cette rumeur n'était pas vraie : Jésus n'a jamais dit : « Ce disciple ne mourra pas ». L'auteur corrige cette fausse information. L'auteur établit un contraste marqué pour mettre en évidence la différence entre la rumeur sur ce que Jésus n'a pas dit et ce que Jésus a réellement dit. Il dit que Jésus a en fait dit : « Si je veux que ce disciple reste en vie jusqu'à ce que je vienne, cela ne devrait pas avoir d'importance pour toi, Simon Pierre ».</w:t>
      </w:r>
    </w:p>
    <w:p>
      <w:pPr/>
      <w:r>
        <w:rPr>
          <w:lang w:val="fr_FR" w:bidi="fr_FR"/>
        </w:rPr>
      </w:r>
      <w:r>
        <w:rPr>
          <w:lang w:val="fr_FR" w:bidi="fr_FR"/>
        </w:rPr>
        <w:t>Dans la troisième partie, rappelez-vous qu'il y a des informations supplémentaires de l'auteur du livre. Rappelez-vous qu'il dit : « Je suis le disciple que Jésus aimait ». Rappelez-vous que c'est la première fois que nous savons qui a écrit le livre de Jean. Il dit qu'il a écrit ces choses et que son témoignage sur ce qui est arrivé est vrai. Rappelez-vous aussi que Jésus a accompli beaucoup d'autres miracles. Ces autres miracles n'ont pas été écrits dans ce livre. Jean dit que le monde ne pourrait pas contenir les livres remplis de ces autres miracles. C'est une exagération pour montrer que Jésus a accompli beaucoup, beaucoup d'autres miracles.</w:t>
      </w:r>
    </w:p>
    <w:p>
      <w:pPr/>
      <w:r>
        <w:rPr>
          <w:lang w:val="fr_FR" w:bidi="fr_FR"/>
        </w:rPr>
      </w:r>
      <w:r>
        <w:rPr>
          <w:lang w:val="fr_FR" w:bidi="fr_FR"/>
        </w:rPr>
        <w:t>Arrêtez-vous ici et discutez de cette question en groupe : comment soulignez-vous que quelque chose est en grande quantité ? Utiliseriez-vous une exagération comme « le monde ne pourrait pas contenir tous les livres» ou le diriez-vous d'une manière différente ?</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Jean 21:15–25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3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Les autres disciples</w:t>
      </w:r>
    </w:p>
    <w:p>
      <w:pPr>
        <w:pStyle w:val="ListBullet"/>
        <w:spacing w:line="240" w:lineRule="auto"/>
        <w:ind w:left="720"/>
      </w:pPr>
      <w:r>
        <w:rPr>
          <w:lang w:val="fr_FR" w:bidi="fr_FR"/>
        </w:rPr>
      </w:r>
      <w:r>
        <w:rPr>
          <w:lang w:val="fr_FR" w:bidi="fr_FR"/>
        </w:rPr>
        <w:t>Le disciple que Jésus aimait, qui est Jean, l'auteur de ce livre</w:t>
      </w:r>
    </w:p>
    <w:p>
      <w:pPr>
        <w:pStyle w:val="ListBullet"/>
        <w:spacing w:line="240" w:lineRule="auto"/>
        <w:ind w:left="720"/>
      </w:pPr>
      <w:r>
        <w:rPr>
          <w:lang w:val="fr_FR" w:bidi="fr_FR"/>
        </w:rPr>
      </w:r>
      <w:r>
        <w:rPr>
          <w:lang w:val="fr_FR" w:bidi="fr_FR"/>
        </w:rPr>
        <w:t>Et la communauté des croyants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et les disciples sont assis sur le rivage de la mer de Galilée. Ils viennent de finir de manger leur petit-déjeuner. Maintenant, Jésus pose trois questions à Simon Pierre. Tout d'abord, Jésus dit : « M'aimes-tu plus que ceux-ci ? »</w:t>
      </w:r>
    </w:p>
    <w:p>
      <w:pPr/>
      <w:r>
        <w:rPr>
          <w:lang w:val="fr_FR" w:bidi="fr_FR"/>
        </w:rPr>
      </w:r>
      <w:r>
        <w:rPr>
          <w:lang w:val="fr_FR" w:bidi="fr_FR"/>
        </w:rPr>
        <w:t>Simon Pierre répond : « Seigneur, tu sais que je t'aime ».</w:t>
      </w:r>
      <w:r>
        <w:rPr>
          <w:lang w:val="fr_FR" w:bidi="fr_FR"/>
        </w:rPr>
        <w:t>Arrêtez la représentation.</w:t>
      </w:r>
    </w:p>
    <w:p>
      <w:pPr/>
      <w:r>
        <w:rPr>
          <w:lang w:val="fr_FR" w:bidi="fr_FR"/>
        </w:rPr>
      </w:r>
      <w:r>
        <w:rPr>
          <w:lang w:val="fr_FR" w:bidi="fr_FR"/>
        </w:rPr>
        <w:t>Demandez à la personne qui joue Simon Pierre : « Que ressentez-vous ? » La personne pourrait répondre par exemple : « Vouloir que Jésus sache combien je l'aime », ou « Penser au fait que j'ai renié Jésus trois fois et souhaiter avoir été fidèle à Jésus », ou « Ne pas vouloir me comparer à l'amour des autres pour Jésus en ce moment ».</w:t>
      </w:r>
      <w:r>
        <w:rPr>
          <w:lang w:val="fr_FR" w:bidi="fr_FR"/>
        </w:rPr>
        <w:t>Continuez la représentation.</w:t>
      </w:r>
    </w:p>
    <w:p>
      <w:pPr/>
      <w:r>
        <w:rPr>
          <w:lang w:val="fr_FR" w:bidi="fr_FR"/>
        </w:rPr>
      </w:r>
      <w:r>
        <w:rPr>
          <w:lang w:val="fr_FR" w:bidi="fr_FR"/>
        </w:rPr>
        <w:t>Jésus dit à Simon Pierre : « Nourris mes agneaux ». Jésus veut que Simon Pierre prenne soin des disciples de Jésus comme un berger prend soin de ses brebis.</w:t>
      </w:r>
      <w:r>
        <w:rPr>
          <w:lang w:val="fr_FR" w:bidi="fr_FR"/>
        </w:rPr>
        <w:t>Arrêtez la représentation.</w:t>
      </w:r>
    </w:p>
    <w:p>
      <w:pPr/>
      <w:r>
        <w:rPr>
          <w:lang w:val="fr_FR" w:bidi="fr_FR"/>
        </w:rPr>
      </w:r>
      <w:r>
        <w:rPr>
          <w:lang w:val="fr_FR" w:bidi="fr_FR"/>
        </w:rPr>
        <w:t>Demandez à la personne qui joue Simon Pierre : « Que ressentez-vous ? » La personne pourrait répondre par exemple : « Je me demande pourquoi Jésus voudrait que je prenne soin de ses disciples alors que j'ai nié connaître Jésus », « Honoré que Jésus veuille que je sois comme un berger pour ses disciples » ou « Je ne sais pas si je saurai prendre soin des disciples de Jésus ».</w:t>
      </w:r>
      <w:r>
        <w:rPr>
          <w:lang w:val="fr_FR" w:bidi="fr_FR"/>
        </w:rPr>
        <w:t>Continuez la représentation.</w:t>
      </w:r>
    </w:p>
    <w:p>
      <w:pPr/>
      <w:r>
        <w:rPr>
          <w:lang w:val="fr_FR" w:bidi="fr_FR"/>
        </w:rPr>
      </w:r>
      <w:r>
        <w:rPr>
          <w:lang w:val="fr_FR" w:bidi="fr_FR"/>
        </w:rPr>
        <w:t>Jésus demande à Simon Pierre une deuxième fois : « M'aimes-tu ? »</w:t>
      </w:r>
    </w:p>
    <w:p>
      <w:pPr/>
      <w:r>
        <w:rPr>
          <w:lang w:val="fr_FR" w:bidi="fr_FR"/>
        </w:rPr>
      </w:r>
      <w:r>
        <w:rPr>
          <w:lang w:val="fr_FR" w:bidi="fr_FR"/>
        </w:rPr>
        <w:t>Simon Pierre dit de nouveau : « Oui, Seigneur, tu sais que je t'aime ».</w:t>
      </w:r>
    </w:p>
    <w:p>
      <w:pPr/>
      <w:r>
        <w:rPr>
          <w:lang w:val="fr_FR" w:bidi="fr_FR"/>
        </w:rPr>
      </w:r>
      <w:r>
        <w:rPr>
          <w:lang w:val="fr_FR" w:bidi="fr_FR"/>
        </w:rPr>
        <w:t>Encore une fois, Jésus dit : « Prends soin de mes brebis ».</w:t>
      </w:r>
      <w:r>
        <w:rPr>
          <w:lang w:val="fr_FR" w:bidi="fr_FR"/>
        </w:rPr>
        <w:t>Arrêtez la représentation.</w:t>
      </w:r>
    </w:p>
    <w:p>
      <w:pPr/>
      <w:r>
        <w:rPr>
          <w:lang w:val="fr_FR" w:bidi="fr_FR"/>
        </w:rPr>
      </w:r>
      <w:r>
        <w:rPr>
          <w:lang w:val="fr_FR" w:bidi="fr_FR"/>
        </w:rPr>
        <w:t>Demandez aux personnes qui jouent les autres disciples : « Que ressentez-vous ? » Les gens pourraient répondre par exemple : « Je me demande pourquoi Jésus a posé la même question à Simon Pierre deux fois », « Je ne comprends pas pourquoi Jésus ne parle qu'à Simon Pierre et pas à nous », « Je veux dire à Jésus que nous l'aimons aussi » ou « Je me demande si Jésus sera en colère contre Simon Pierre pour avoir renié Jésus trois fois ».</w:t>
      </w:r>
      <w:r>
        <w:rPr>
          <w:lang w:val="fr_FR" w:bidi="fr_FR"/>
        </w:rPr>
        <w:t>Continuez la représentation.</w:t>
      </w:r>
    </w:p>
    <w:p>
      <w:pPr/>
      <w:r>
        <w:rPr>
          <w:lang w:val="fr_FR" w:bidi="fr_FR"/>
        </w:rPr>
      </w:r>
      <w:r>
        <w:rPr>
          <w:lang w:val="fr_FR" w:bidi="fr_FR"/>
        </w:rPr>
        <w:t>Jésus demande à Simon Pierre une troisième fois : « M'aimes-tu ? » Simon Pierre est triste cette fois-ci parce que Jésus lui pose la même question trois fois.</w:t>
      </w:r>
    </w:p>
    <w:p>
      <w:pPr/>
      <w:r>
        <w:rPr>
          <w:lang w:val="fr_FR" w:bidi="fr_FR"/>
        </w:rPr>
      </w:r>
      <w:r>
        <w:rPr>
          <w:lang w:val="fr_FR" w:bidi="fr_FR"/>
        </w:rPr>
        <w:t>Simon Pierre dit : « Seigneur, tu sais tout. Tu sais que je t'aime. »</w:t>
      </w:r>
      <w:r>
        <w:rPr>
          <w:lang w:val="fr_FR" w:bidi="fr_FR"/>
        </w:rPr>
        <w:t>Arrêtez la représentation.</w:t>
      </w:r>
    </w:p>
    <w:p>
      <w:pPr/>
      <w:r>
        <w:rPr>
          <w:lang w:val="fr_FR" w:bidi="fr_FR"/>
        </w:rPr>
      </w:r>
      <w:r>
        <w:rPr>
          <w:lang w:val="fr_FR" w:bidi="fr_FR"/>
        </w:rPr>
        <w:t>Demandez à la personne qui joue Simon Pierre : « Que ressentez-vous ? » La personne pourrait répondre par exemple : « Triste que Jésus pense que je ne dis peut-être pas la vérité sur le fait que je l'aime », « Inquiet que Jésus soit en colère contre moi de l'avoir renié trois fois » ou « Je veux encore que Jésus sache combien je l'aime ».</w:t>
      </w:r>
      <w:r>
        <w:rPr>
          <w:lang w:val="fr_FR" w:bidi="fr_FR"/>
        </w:rPr>
        <w:t>Continuez la représentation.</w:t>
      </w:r>
    </w:p>
    <w:p>
      <w:pPr/>
      <w:r>
        <w:rPr>
          <w:lang w:val="fr_FR" w:bidi="fr_FR"/>
        </w:rPr>
      </w:r>
      <w:r>
        <w:rPr>
          <w:lang w:val="fr_FR" w:bidi="fr_FR"/>
        </w:rPr>
        <w:t>Une troisième fois, Jésus dit à Simon Pierre : « Nourris mes brebis ». Puis Jésus compare la vie de Simon Pierre en tant que jeune homme à la vie future de Simon Pierre en tant que vieil homme. Jésus dit que Simon Pierre pouvait mettre sa propre ceinture quand il était jeune, et aller où il voulait. Jésus dit aussi à Simon Pierre : « Quand tu seras vieux, tu tendras tes mains et quelqu'un d'autre te ceindra. Ils vous emmèneront là où vous ne voulez pas aller ». Jésus a dit cela à Simon Pierre pour que Simon Pierre sache de quelle mort Simon Pierre allait mourir. Cette mort honorerait Dieu.</w:t>
      </w:r>
      <w:r>
        <w:rPr>
          <w:lang w:val="fr_FR" w:bidi="fr_FR"/>
        </w:rPr>
        <w:t>Arrêtez la représentation.</w:t>
      </w:r>
    </w:p>
    <w:p>
      <w:pPr/>
      <w:r>
        <w:rPr>
          <w:lang w:val="fr_FR" w:bidi="fr_FR"/>
        </w:rPr>
      </w:r>
      <w:r>
        <w:rPr>
          <w:lang w:val="fr_FR" w:bidi="fr_FR"/>
        </w:rPr>
        <w:t>Demandez à la personne qui joue Simon Pierre : « Que ressentez-vous ? » La personne pourrait répondre par exemple : « Que veut dire Jésus quand il parle de tendre les mains et de me laisser habiller ou attacher par un autre ? » ou « Je me demande si Jésus veut dire que je mourrai comme il est mort sur une croix », ou « Heureux que ma mort honore Dieu », ou « J'ai peur du genre de mort que j'aurai ».</w:t>
      </w:r>
      <w:r>
        <w:rPr>
          <w:lang w:val="fr_FR" w:bidi="fr_FR"/>
        </w:rPr>
        <w:t>Continuez la représentation.</w:t>
      </w:r>
    </w:p>
    <w:p>
      <w:pPr/>
      <w:r>
        <w:rPr>
          <w:lang w:val="fr_FR" w:bidi="fr_FR"/>
        </w:rPr>
      </w:r>
      <w:r>
        <w:rPr>
          <w:lang w:val="fr_FR" w:bidi="fr_FR"/>
        </w:rPr>
        <w:t>La dernière chose que Jésus dit à Simon Pierre est : « Suis-moi ».</w:t>
      </w:r>
      <w:r>
        <w:rPr>
          <w:lang w:val="fr_FR" w:bidi="fr_FR"/>
        </w:rPr>
        <w:t>Arrêtez la représentation.</w:t>
      </w:r>
    </w:p>
    <w:p>
      <w:pPr/>
      <w:r>
        <w:rPr>
          <w:lang w:val="fr_FR" w:bidi="fr_FR"/>
        </w:rPr>
      </w:r>
      <w:r>
        <w:rPr>
          <w:lang w:val="fr_FR" w:bidi="fr_FR"/>
        </w:rPr>
        <w:t>Demandez à la personne qui joue Jésus : « Que ressentez-vous ? » La personne pourrait répondre par exemple : « J'espère que Simon Pierre comprendra les choses que je lui ai dites », « Heureux de pouvoir restaurer ma relation avec Simon Pierre » ou « Désireux que Simon Pierre me suive et ne pense à personne d'autre en ce moment ».</w:t>
      </w:r>
      <w:r>
        <w:rPr>
          <w:lang w:val="fr_FR" w:bidi="fr_FR"/>
        </w:rPr>
        <w:t>Continuez la représentation.</w:t>
      </w:r>
    </w:p>
    <w:p>
      <w:pPr/>
      <w:r>
        <w:rPr>
          <w:lang w:val="fr_FR" w:bidi="fr_FR"/>
        </w:rPr>
      </w:r>
      <w:r>
        <w:rPr>
          <w:lang w:val="fr_FR" w:bidi="fr_FR"/>
        </w:rPr>
        <w:t>Simon Pierre et Jésus marchent ensemble. Simon Pierre se tourne et voit le disciple que Jésus aimait. Ce disciple suit Jésus. C'est le même disciple qui a demandé à Jésus : « Seigneur, qui te trahira ? » au dernier repas avant la mort de Jésus. Simon Pierre demande à Jésus : « Qu'en est-il de cet autre disciple ? » Simon Pierre veut savoir comment cet autre disciple mourra.</w:t>
      </w:r>
      <w:r>
        <w:rPr>
          <w:lang w:val="fr_FR" w:bidi="fr_FR"/>
        </w:rPr>
        <w:t>Arrêtez la représentation.</w:t>
      </w:r>
    </w:p>
    <w:p>
      <w:pPr/>
      <w:r>
        <w:rPr>
          <w:lang w:val="fr_FR" w:bidi="fr_FR"/>
        </w:rPr>
      </w:r>
      <w:r>
        <w:rPr>
          <w:lang w:val="fr_FR" w:bidi="fr_FR"/>
        </w:rPr>
        <w:t>Demandez à la personne qui joue le disciple que Jésus aimait : « Que ressentez-vous ? » La personne pourrait répondre par exemple : « Je veux suivre Jésus et apprendre de lui », « Je ne veux pas dire quoi que ce soit maintenant » ou « Je me demande ce que Jésus dira au sujet de ma mort, puisque Jésus a dit que Simon Pierre aura une mort qui apporte de l'honneur à Dieu ».</w:t>
      </w:r>
      <w:r>
        <w:rPr>
          <w:lang w:val="fr_FR" w:bidi="fr_FR"/>
        </w:rPr>
        <w:t>Continuez la représentation.</w:t>
      </w:r>
    </w:p>
    <w:p>
      <w:pPr/>
      <w:r>
        <w:rPr>
          <w:lang w:val="fr_FR" w:bidi="fr_FR"/>
        </w:rPr>
      </w:r>
      <w:r>
        <w:rPr>
          <w:lang w:val="fr_FR" w:bidi="fr_FR"/>
        </w:rPr>
        <w:t>Jésus dit à Simon Pierre que Simon Pierre ne devrait pas s'inquiéter de cet autre disciple. Jésus dit que s'il veut que cet autre disciple reste en vie jusqu'à ce que Jésus revienne, cela ne devrait pas avoir d'importance pour Simon Pierre. Jésus dit à Simon Pierre : « Suis-moi ! » L'auteur donne des informations générales ici sur le fait que beaucoup de personnes ont parlé de cette rumeur. Les gens pensaient que le disciple que Jésus aimait pourrait ne pas mourir. Jésus n'a jamais dit que ce disciple ne mourrait pas. Jésus a seulement dit que Simon Pierre ne devrait pas s'inquiéter au sujet de cet autre disciple.</w:t>
      </w:r>
      <w:r>
        <w:rPr>
          <w:lang w:val="fr_FR" w:bidi="fr_FR"/>
        </w:rPr>
        <w:t>Arrêtez la représentation.</w:t>
      </w:r>
    </w:p>
    <w:p>
      <w:pPr/>
      <w:r>
        <w:rPr>
          <w:lang w:val="fr_FR" w:bidi="fr_FR"/>
        </w:rPr>
      </w:r>
      <w:r>
        <w:rPr>
          <w:lang w:val="fr_FR" w:bidi="fr_FR"/>
        </w:rPr>
        <w:t>Demandez aux personnes qui jouent les disciples : « Que ressentez-vous ? » Les gens pourraient répondre par exemple : « Se demander si peut-être ce disciple que Jésus aimait restera en vie jusqu'au retour de Jésus », « Essayer de comprendre ce que Jésus voulait dire par le fait que Simon Pierre ne devrait pas se soucier de cet autre disciple » ou « Vouloir connaître la vérité sur le moment où cet autre disciple mourra ».</w:t>
      </w:r>
      <w:r>
        <w:rPr>
          <w:lang w:val="fr_FR" w:bidi="fr_FR"/>
        </w:rPr>
        <w:t>Continuez la représentation.</w:t>
      </w:r>
    </w:p>
    <w:p>
      <w:pPr/>
      <w:r>
        <w:rPr>
          <w:lang w:val="fr_FR" w:bidi="fr_FR"/>
        </w:rPr>
      </w:r>
      <w:r>
        <w:rPr>
          <w:lang w:val="fr_FR" w:bidi="fr_FR"/>
        </w:rPr>
        <w:t>L'auteur du livre de Jean fait quelques déclarations importantes. Il dit qu'il est le disciple que Jésus aimait. C'est lui qui a écrit ce livre à propos de Jésus. Il dit que son témoignage est vrai et qu'il a tout consigné par écrit. Il dit aussi que Jésus a fait beaucoup d'autres choses. Si quelqu'un écrivait toutes les choses que Jésus a accomplies, le monde entier ne pourrait pas contenir les livres remplis de ces choses.</w:t>
      </w:r>
      <w:r>
        <w:rPr>
          <w:lang w:val="fr_FR" w:bidi="fr_FR"/>
        </w:rPr>
        <w:t>Arrêtez la représentation.</w:t>
      </w:r>
    </w:p>
    <w:p>
      <w:pPr/>
      <w:r>
        <w:rPr>
          <w:lang w:val="fr_FR" w:bidi="fr_FR"/>
        </w:rPr>
      </w:r>
      <w:r>
        <w:rPr>
          <w:lang w:val="fr_FR" w:bidi="fr_FR"/>
        </w:rPr>
        <w:t>Demandez à la personne qui joue Jean : « Que ressentez-vous ? » La personne pourrait répondre par exemple : « Heureux d'écrire ces choses pour que les gens croient en Jésus », « J'espère que les gens feront confiance à mon témoignage au sujet de Jésus » ou « J'aurais souhaité que les gens aient pu voir toutes les choses que Jésus a accomplies et dites, mais heureux de pouvoir écrire les choses que j'ai écrites pour eux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Jean 21:15–25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appelle Simon Pierre : « Simon, fils de Jean. » Le nom du père de Simon Pierre était Jean. Jésus demande à Simon Pierre s'il aime Jésus plus que les autres disciples n'aiment Jésus. </w:t>
      </w:r>
      <w:r>
        <w:rPr>
          <w:b/>
          <w:lang w:val="fr_FR" w:bidi="fr_FR"/>
        </w:rPr>
        <w:t>Amour</w:t>
      </w:r>
      <w:r>
        <w:rPr>
          <w:lang w:val="fr_FR" w:bidi="fr_FR"/>
        </w:rPr>
        <w:t xml:space="preserve"> signifie se soucier de quelqu'un. Deux mots différents dans la langue d'origine signifient tous les deux « amour » et parfois les gens pensent qu'un mot est plus pour l'amour de Dieu et qu'un mot est plus pour l'amour humain. Cependant, Jésus utilise les deux mots dans le livre de Jean pour parler de l'amour pour Dieu et de l'amour pour les gens.</w:t>
      </w:r>
    </w:p>
    <w:p>
      <w:pPr/>
      <w:r>
        <w:rPr>
          <w:lang w:val="fr_FR" w:bidi="fr_FR"/>
        </w:rPr>
      </w:r>
      <w:r>
        <w:rPr>
          <w:lang w:val="fr_FR" w:bidi="fr_FR"/>
        </w:rPr>
        <w:t xml:space="preserve">Simon Pierre utilise le mot </w:t>
      </w:r>
      <w:r>
        <w:rPr>
          <w:b/>
          <w:lang w:val="fr_FR" w:bidi="fr_FR"/>
        </w:rPr>
        <w:t>Seigneur</w:t>
      </w:r>
      <w:r>
        <w:rPr>
          <w:lang w:val="fr_FR" w:bidi="fr_FR"/>
        </w:rPr>
        <w:t xml:space="preserve"> trois fois quand il répond aux questions de Jésus. Seigneur était un terme de respect pour Jésus qui pourrait aussi être traduit par « monsieur ». C'était aussi une façon pour les disciples de Jésus de faire référence à Jésus en tant que Dieu et maître. Utilisez le même mot pour Seigneur que dans les passages précédents. Pour plus d'informations sur le mot </w:t>
      </w:r>
      <w:hyperlink r:id="rId282">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Jésus dit à Simon Pierre de « nourrir mes agneaux », « paître mes brebis » et « nourrir mes brebis ». Chaque fois, Jésus dit à Simon Pierre de prendre soin des disciples de Jésus de la même manière qu'un berger prend soin de ses brebis. Jésus se compare à un berger, et ses disciples aux brebis.</w:t>
      </w:r>
    </w:p>
    <w:p>
      <w:pPr/>
      <w:r>
        <w:rPr>
          <w:lang w:val="fr_FR" w:bidi="fr_FR"/>
        </w:rPr>
      </w:r>
      <w:r>
        <w:rPr>
          <w:lang w:val="fr_FR" w:bidi="fr_FR"/>
        </w:rPr>
        <w:t xml:space="preserve">Arrêtez-vous ici et regardez à nouveau les images d'un </w:t>
      </w:r>
      <w:hyperlink r:id="rId310">
        <w:r>
          <w:rPr>
            <w:lang w:val="fr_FR" w:bidi="fr_FR"/>
          </w:rPr>
          <w:rPr>
            <w:color w:val="0000EE"/>
            <w:u w:val="single"/>
          </w:rPr>
          <w:t>agneau</w:t>
        </w:r>
      </w:hyperlink>
      <w:r>
        <w:rPr>
          <w:lang w:val="fr_FR" w:bidi="fr_FR"/>
        </w:rPr>
        <w:t xml:space="preserve"> et d'une </w:t>
      </w:r>
      <w:hyperlink r:id="rId311">
        <w:r>
          <w:rPr>
            <w:lang w:val="fr_FR" w:bidi="fr_FR"/>
          </w:rPr>
          <w:rPr>
            <w:color w:val="0000EE"/>
            <w:u w:val="single"/>
          </w:rPr>
          <w:t>brebis</w:t>
        </w:r>
      </w:hyperlink>
      <w:r>
        <w:rPr>
          <w:lang w:val="fr_FR" w:bidi="fr_FR"/>
        </w:rPr>
        <w:t xml:space="preserve"> en groupe si nécessaire. Mettez cet enregistrement en pause ici.</w:t>
      </w:r>
    </w:p>
    <w:p>
      <w:pPr/>
      <w:r>
        <w:rPr>
          <w:lang w:val="fr_FR" w:bidi="fr_FR"/>
        </w:rPr>
      </w:r>
      <w:r>
        <w:rPr>
          <w:lang w:val="fr_FR" w:bidi="fr_FR"/>
        </w:rPr>
        <w:t xml:space="preserve">Jésus dit que la mort de Simon Pierre glorifiera Dieu. </w:t>
      </w:r>
      <w:r>
        <w:rPr>
          <w:b/>
          <w:lang w:val="fr_FR" w:bidi="fr_FR"/>
        </w:rPr>
        <w:t>Glorifier</w:t>
      </w:r>
      <w:r>
        <w:rPr>
          <w:lang w:val="fr_FR" w:bidi="fr_FR"/>
        </w:rPr>
        <w:t xml:space="preserve"> signifie apporter de l'honneur à Dieu. Utilisez le même mot pour glorifier que dans les passages précédents. Pour plus d'informations sur le mot </w:t>
      </w:r>
      <w:hyperlink r:id="rId312">
        <w:r>
          <w:rPr>
            <w:lang w:val="fr_FR" w:bidi="fr_FR"/>
          </w:rPr>
          <w:rPr>
            <w:color w:val="0000EE"/>
            <w:u w:val="single"/>
          </w:rPr>
          <w:t>glorifier</w:t>
        </w:r>
      </w:hyperlink>
      <w:r>
        <w:rPr>
          <w:lang w:val="fr_FR" w:bidi="fr_FR"/>
        </w:rPr>
        <w:t>, consultez le glossaire principal.</w:t>
      </w:r>
    </w:p>
    <w:p>
      <w:pPr/>
      <w:r>
        <w:rPr>
          <w:lang w:val="fr_FR" w:bidi="fr_FR"/>
        </w:rPr>
      </w:r>
      <w:r>
        <w:rPr>
          <w:lang w:val="fr_FR" w:bidi="fr_FR"/>
        </w:rPr>
        <w:t xml:space="preserve">Simon Pierre voit le disciple que Jésus aimait. Les </w:t>
      </w:r>
      <w:r>
        <w:rPr>
          <w:b/>
          <w:lang w:val="fr_FR" w:bidi="fr_FR"/>
        </w:rPr>
        <w:t>disciples</w:t>
      </w:r>
      <w:r>
        <w:rPr>
          <w:lang w:val="fr_FR" w:bidi="fr_FR"/>
        </w:rPr>
        <w:t xml:space="preserve"> suivaient Jésus et apprenaient de lui. Utilisez le même mot pour disciples que dans les passages précédents. Pour plus d'informations sur le mot </w:t>
      </w:r>
      <w:hyperlink r:id="rId281">
        <w:r>
          <w:rPr>
            <w:lang w:val="fr_FR" w:bidi="fr_FR"/>
          </w:rPr>
          <w:rPr>
            <w:color w:val="0000EE"/>
            <w:u w:val="single"/>
          </w:rPr>
          <w:t>disciples</w:t>
        </w:r>
      </w:hyperlink>
      <w:r>
        <w:rPr>
          <w:lang w:val="fr_FR" w:bidi="fr_FR"/>
        </w:rPr>
        <w:t>, consultez le glossaire principal.</w:t>
      </w:r>
    </w:p>
    <w:p>
      <w:pPr/>
      <w:r>
        <w:rPr>
          <w:lang w:val="fr_FR" w:bidi="fr_FR"/>
        </w:rPr>
      </w:r>
      <w:r>
        <w:rPr>
          <w:lang w:val="fr_FR" w:bidi="fr_FR"/>
        </w:rPr>
        <w:t>Il y a eu un dicton ou une rumeur qui a couru dans la communauté des croyants. On disait que le disciple que Jésus aimait ne mourrait peut-être pas. Dans la langue d'origine, le dicton s'adressait à tous les frères, ce qui ne signifie pas frères de sang. Cela signifie à la fois des frères et des sœurs dans la communauté des croyants.</w:t>
      </w:r>
    </w:p>
    <w:p>
      <w:pPr/>
      <w:r>
        <w:rPr>
          <w:lang w:val="fr_FR" w:bidi="fr_FR"/>
        </w:rPr>
      </w:r>
      <w:r>
        <w:rPr>
          <w:lang w:val="fr_FR" w:bidi="fr_FR"/>
        </w:rPr>
        <w:t xml:space="preserve">L'auteur du livre </w:t>
      </w:r>
      <w:r>
        <w:rPr>
          <w:b/>
          <w:lang w:val="fr_FR" w:bidi="fr_FR"/>
        </w:rPr>
        <w:t>témoigne</w:t>
      </w:r>
      <w:r>
        <w:rPr>
          <w:lang w:val="fr_FR" w:bidi="fr_FR"/>
        </w:rPr>
        <w:t xml:space="preserve"> que ces choses sont vraies. Un </w:t>
      </w:r>
      <w:r>
        <w:rPr>
          <w:b/>
          <w:lang w:val="fr_FR" w:bidi="fr_FR"/>
        </w:rPr>
        <w:t>témoignage</w:t>
      </w:r>
      <w:r>
        <w:rPr>
          <w:lang w:val="fr_FR" w:bidi="fr_FR"/>
        </w:rPr>
        <w:t xml:space="preserve"> parle de quelque chose qui est arrivé dans la propre expérience d'une personne. Utilisez le même mot pour témoignage que dans les passages précédents. Pour plus d'informations sur le mot </w:t>
      </w:r>
      <w:hyperlink r:id="rId313">
        <w:r>
          <w:rPr>
            <w:lang w:val="fr_FR" w:bidi="fr_FR"/>
          </w:rPr>
          <w:rPr>
            <w:color w:val="0000EE"/>
            <w:u w:val="single"/>
          </w:rPr>
          <w:t>témoignage</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fra/jhn/p1/s1/v1/vbr4.mp3" TargetMode="External"/><Relationship Id="rId14" Type="http://schemas.openxmlformats.org/officeDocument/2006/relationships/hyperlink" Target="https://s3.amazonaws.com/cbbt-er.public/pericopes/fra/jhn/p1/s2/v1/vbr4.mp3" TargetMode="External"/><Relationship Id="rId15" Type="http://schemas.openxmlformats.org/officeDocument/2006/relationships/hyperlink" Target="https://s3.amazonaws.com/cbbt-er.public/pericopes/fra/jhn/p1/s3/v1/vbr4.mp3" TargetMode="External"/><Relationship Id="rId16" Type="http://schemas.openxmlformats.org/officeDocument/2006/relationships/hyperlink" Target="https://s3.amazonaws.com/cbbt-er.public/pericopes/fra/jhn/p1/s4/v1/vbr4.mp3" TargetMode="External"/><Relationship Id="rId17" Type="http://schemas.openxmlformats.org/officeDocument/2006/relationships/hyperlink" Target="https://s3.amazonaws.com/cbbt-er.public/pericopes/fra/jhn/p1/s5/v1/vbr4.mp3" TargetMode="External"/><Relationship Id="rId18" Type="http://schemas.openxmlformats.org/officeDocument/2006/relationships/hyperlink" Target="https://s3.amazonaws.com/cbbt-er.public/pericopes/fra/jhn/p1/s6/v1/vbr4.mp3" TargetMode="External"/><Relationship Id="rId19" Type="http://schemas.openxmlformats.org/officeDocument/2006/relationships/hyperlink" Target="https://s3.amazonaws.com/cbbt-er.public/pericopes/fra/jhn/p2/s1/v1/vbr4.mp3" TargetMode="External"/><Relationship Id="rId20" Type="http://schemas.openxmlformats.org/officeDocument/2006/relationships/hyperlink" Target="https://s3.amazonaws.com/cbbt-er.public/pericopes/fra/jhn/p2/s2/v1/vbr4.mp3" TargetMode="External"/><Relationship Id="rId21" Type="http://schemas.openxmlformats.org/officeDocument/2006/relationships/hyperlink" Target="https://s3.amazonaws.com/cbbt-er.public/pericopes/fra/jhn/p2/s3/v1/vbr4.mp3" TargetMode="External"/><Relationship Id="rId22" Type="http://schemas.openxmlformats.org/officeDocument/2006/relationships/hyperlink" Target="https://s3.amazonaws.com/cbbt-er.public/pericopes/fra/jhn/p2/s4/v1/vbr4.mp3" TargetMode="External"/><Relationship Id="rId23" Type="http://schemas.openxmlformats.org/officeDocument/2006/relationships/hyperlink" Target="https://s3.amazonaws.com/cbbt-er.public/pericopes/fra/jhn/p2/s5/v1/vbr4.mp3" TargetMode="External"/><Relationship Id="rId24" Type="http://schemas.openxmlformats.org/officeDocument/2006/relationships/hyperlink" Target="https://s3.amazonaws.com/cbbt-er.public/pericopes/fra/jhn/p2/s6/v1/vbr4.mp3" TargetMode="External"/><Relationship Id="rId25" Type="http://schemas.openxmlformats.org/officeDocument/2006/relationships/hyperlink" Target="https://s3.amazonaws.com/cbbt-er.public/pericopes/fra/jhn/p3/s1/v1/vbr4.mp3" TargetMode="External"/><Relationship Id="rId26" Type="http://schemas.openxmlformats.org/officeDocument/2006/relationships/hyperlink" Target="https://s3.amazonaws.com/cbbt-er.public/pericopes/fra/jhn/p3/s2/v1.1/vbr4.mp3" TargetMode="External"/><Relationship Id="rId27" Type="http://schemas.openxmlformats.org/officeDocument/2006/relationships/hyperlink" Target="https://s3.amazonaws.com/cbbt-er.public/pericopes/fra/jhn/p3/s3/v1/vbr4.mp3" TargetMode="External"/><Relationship Id="rId28" Type="http://schemas.openxmlformats.org/officeDocument/2006/relationships/hyperlink" Target="https://s3.amazonaws.com/cbbt-er.public/pericopes/fra/jhn/p3/s4/v1/vbr4.mp3" TargetMode="External"/><Relationship Id="rId29" Type="http://schemas.openxmlformats.org/officeDocument/2006/relationships/hyperlink" Target="https://s3.amazonaws.com/cbbt-er.public/pericopes/fra/jhn/p3/s5/v1.1/vbr4.mp3" TargetMode="External"/><Relationship Id="rId30" Type="http://schemas.openxmlformats.org/officeDocument/2006/relationships/hyperlink" Target="https://s3.amazonaws.com/cbbt-er.public/pericopes/fra/jhn/p3/s6/v1/vbr4.mp3" TargetMode="External"/><Relationship Id="rId31" Type="http://schemas.openxmlformats.org/officeDocument/2006/relationships/hyperlink" Target="https://s3.amazonaws.com/cbbt-er.public/pericopes/fra/jhn/p4/s1/v1/vbr4.mp3" TargetMode="External"/><Relationship Id="rId32" Type="http://schemas.openxmlformats.org/officeDocument/2006/relationships/hyperlink" Target="https://s3.amazonaws.com/cbbt-er.public/pericopes/fra/jhn/p4/s2/v1.1/vbr4.mp3" TargetMode="External"/><Relationship Id="rId33" Type="http://schemas.openxmlformats.org/officeDocument/2006/relationships/hyperlink" Target="https://s3.amazonaws.com/cbbt-er.public/pericopes/fra/jhn/p4/s3/v1/vbr4.mp3" TargetMode="External"/><Relationship Id="rId34" Type="http://schemas.openxmlformats.org/officeDocument/2006/relationships/hyperlink" Target="https://s3.amazonaws.com/cbbt-er.public/pericopes/fra/jhn/p4/s4/v1/vbr4.mp3" TargetMode="External"/><Relationship Id="rId35" Type="http://schemas.openxmlformats.org/officeDocument/2006/relationships/hyperlink" Target="https://s3.amazonaws.com/cbbt-er.public/pericopes/fra/jhn/p4/s5/v1.1/vbr4.mp3" TargetMode="External"/><Relationship Id="rId36" Type="http://schemas.openxmlformats.org/officeDocument/2006/relationships/hyperlink" Target="https://s3.amazonaws.com/cbbt-er.public/pericopes/fra/jhn/p4/s6/v1/vbr4.mp3" TargetMode="External"/><Relationship Id="rId37" Type="http://schemas.openxmlformats.org/officeDocument/2006/relationships/hyperlink" Target="https://s3.amazonaws.com/cbbt-er.public/pericopes/fra/jhn/p6/s1/v1/vbr4.mp3" TargetMode="External"/><Relationship Id="rId38" Type="http://schemas.openxmlformats.org/officeDocument/2006/relationships/hyperlink" Target="https://s3.amazonaws.com/cbbt-er.public/pericopes/fra/jhn/p6/s2/v1.1/vbr4.mp3" TargetMode="External"/><Relationship Id="rId39" Type="http://schemas.openxmlformats.org/officeDocument/2006/relationships/hyperlink" Target="https://s3.amazonaws.com/cbbt-er.public/pericopes/fra/jhn/p6/s3/v1/vbr4.mp3" TargetMode="External"/><Relationship Id="rId40" Type="http://schemas.openxmlformats.org/officeDocument/2006/relationships/hyperlink" Target="https://s3.amazonaws.com/cbbt-er.public/pericopes/fra/jhn/p6/s4/v1/vbr4.mp3" TargetMode="External"/><Relationship Id="rId41" Type="http://schemas.openxmlformats.org/officeDocument/2006/relationships/hyperlink" Target="https://s3.amazonaws.com/cbbt-er.public/pericopes/fra/jhn/p6/s5/v1/vbr4.mp3" TargetMode="External"/><Relationship Id="rId42" Type="http://schemas.openxmlformats.org/officeDocument/2006/relationships/hyperlink" Target="https://s3.amazonaws.com/cbbt-er.public/pericopes/fra/jhn/p6/s6/v1/vbr4.mp3" TargetMode="External"/><Relationship Id="rId43" Type="http://schemas.openxmlformats.org/officeDocument/2006/relationships/hyperlink" Target="https://s3.amazonaws.com/cbbt-er.public/pericopes/fra/jhn/p7/s1/v1/vbr4.mp3" TargetMode="External"/><Relationship Id="rId44" Type="http://schemas.openxmlformats.org/officeDocument/2006/relationships/hyperlink" Target="https://s3.amazonaws.com/cbbt-er.public/pericopes/fra/jhn/p7/s2/v1.1/vbr4.mp3" TargetMode="External"/><Relationship Id="rId45" Type="http://schemas.openxmlformats.org/officeDocument/2006/relationships/hyperlink" Target="https://s3.amazonaws.com/cbbt-er.public/pericopes/fra/jhn/p7/s3/v1/vbr4.mp3" TargetMode="External"/><Relationship Id="rId46" Type="http://schemas.openxmlformats.org/officeDocument/2006/relationships/hyperlink" Target="https://s3.amazonaws.com/cbbt-er.public/pericopes/fra/jhn/p7/s4/v1/vbr4.mp3" TargetMode="External"/><Relationship Id="rId47" Type="http://schemas.openxmlformats.org/officeDocument/2006/relationships/hyperlink" Target="https://s3.amazonaws.com/cbbt-er.public/pericopes/fra/jhn/p7/s5/v1.1/vbr4.mp3" TargetMode="External"/><Relationship Id="rId48" Type="http://schemas.openxmlformats.org/officeDocument/2006/relationships/hyperlink" Target="https://s3.amazonaws.com/cbbt-er.public/pericopes/fra/jhn/p7/s6/v1/vbr4.mp3" TargetMode="External"/><Relationship Id="rId49" Type="http://schemas.openxmlformats.org/officeDocument/2006/relationships/hyperlink" Target="https://s3.amazonaws.com/cbbt-er.public/pericopes/fra/jhn/p9/s1/v1/vbr4.mp3" TargetMode="External"/><Relationship Id="rId50" Type="http://schemas.openxmlformats.org/officeDocument/2006/relationships/hyperlink" Target="https://s3.amazonaws.com/cbbt-er.public/pericopes/fra/jhn/p9/s2/v1/vbr4.mp3" TargetMode="External"/><Relationship Id="rId51" Type="http://schemas.openxmlformats.org/officeDocument/2006/relationships/hyperlink" Target="https://s3.amazonaws.com/cbbt-er.public/pericopes/fra/jhn/p9/s3/v1/vbr4.mp3" TargetMode="External"/><Relationship Id="rId52" Type="http://schemas.openxmlformats.org/officeDocument/2006/relationships/hyperlink" Target="https://s3.amazonaws.com/cbbt-er.public/pericopes/fra/jhn/p9/s4/v1/vbr4.mp3" TargetMode="External"/><Relationship Id="rId53" Type="http://schemas.openxmlformats.org/officeDocument/2006/relationships/hyperlink" Target="https://s3.amazonaws.com/cbbt-er.public/pericopes/fra/jhn/p9/s5/v1/vbr4.mp3" TargetMode="External"/><Relationship Id="rId54" Type="http://schemas.openxmlformats.org/officeDocument/2006/relationships/hyperlink" Target="https://s3.amazonaws.com/cbbt-er.public/pericopes/fra/jhn/p9/s6/v1/vbr4.mp3" TargetMode="External"/><Relationship Id="rId55" Type="http://schemas.openxmlformats.org/officeDocument/2006/relationships/hyperlink" Target="https://s3.amazonaws.com/cbbt-er.public/pericopes/fra/jhn/p10/s1/v1/vbr4.mp3" TargetMode="External"/><Relationship Id="rId56" Type="http://schemas.openxmlformats.org/officeDocument/2006/relationships/hyperlink" Target="https://s3.amazonaws.com/cbbt-er.public/pericopes/fra/jhn/p10/s2/v1.1/vbr4.mp3" TargetMode="External"/><Relationship Id="rId57" Type="http://schemas.openxmlformats.org/officeDocument/2006/relationships/hyperlink" Target="https://s3.amazonaws.com/cbbt-er.public/pericopes/fra/jhn/p10/s3/v1/vbr4.mp3" TargetMode="External"/><Relationship Id="rId58" Type="http://schemas.openxmlformats.org/officeDocument/2006/relationships/hyperlink" Target="https://s3.amazonaws.com/cbbt-er.public/pericopes/fra/jhn/p10/s4/v1/vbr4.mp3" TargetMode="External"/><Relationship Id="rId59" Type="http://schemas.openxmlformats.org/officeDocument/2006/relationships/hyperlink" Target="https://s3.amazonaws.com/cbbt-er.public/pericopes/fra/jhn/p10/s5/v1.1/vbr4.mp3" TargetMode="External"/><Relationship Id="rId60" Type="http://schemas.openxmlformats.org/officeDocument/2006/relationships/hyperlink" Target="https://s3.amazonaws.com/cbbt-er.public/pericopes/fra/jhn/p10/s6/v1/vbr4.mp3" TargetMode="External"/><Relationship Id="rId61" Type="http://schemas.openxmlformats.org/officeDocument/2006/relationships/hyperlink" Target="https://s3.amazonaws.com/cbbt-er.public/pericopes/fra/jhn/p11/s1/v1/vbr4.mp3" TargetMode="External"/><Relationship Id="rId62" Type="http://schemas.openxmlformats.org/officeDocument/2006/relationships/hyperlink" Target="https://s3.amazonaws.com/cbbt-er.public/pericopes/fra/jhn/p11/s2/v1.1/vbr4.mp3" TargetMode="External"/><Relationship Id="rId63" Type="http://schemas.openxmlformats.org/officeDocument/2006/relationships/hyperlink" Target="https://s3.amazonaws.com/cbbt-er.public/pericopes/fra/jhn/p11/s3/v1.1/vbr4.mp3" TargetMode="External"/><Relationship Id="rId64" Type="http://schemas.openxmlformats.org/officeDocument/2006/relationships/hyperlink" Target="https://s3.amazonaws.com/cbbt-er.public/pericopes/fra/jhn/p11/s4/v1/vbr4.mp3" TargetMode="External"/><Relationship Id="rId65" Type="http://schemas.openxmlformats.org/officeDocument/2006/relationships/hyperlink" Target="https://s3.amazonaws.com/cbbt-er.public/pericopes/fra/jhn/p11/s5/v1/vbr4.mp3" TargetMode="External"/><Relationship Id="rId66" Type="http://schemas.openxmlformats.org/officeDocument/2006/relationships/hyperlink" Target="https://s3.amazonaws.com/cbbt-er.public/pericopes/fra/jhn/p11/s6/v1/vbr4.mp3" TargetMode="External"/><Relationship Id="rId67" Type="http://schemas.openxmlformats.org/officeDocument/2006/relationships/hyperlink" Target="https://s3.amazonaws.com/cbbt-er.public/pericopes/fra/jhn/p12/s1/v1/vbr4.mp3" TargetMode="External"/><Relationship Id="rId68" Type="http://schemas.openxmlformats.org/officeDocument/2006/relationships/hyperlink" Target="https://s3.amazonaws.com/cbbt-er.public/pericopes/fra/jhn/p12/s2/v1.1/vbr4.mp3" TargetMode="External"/><Relationship Id="rId69" Type="http://schemas.openxmlformats.org/officeDocument/2006/relationships/hyperlink" Target="https://s3.amazonaws.com/cbbt-er.public/pericopes/fra/jhn/p12/s3/v1/vbr4.mp3" TargetMode="External"/><Relationship Id="rId70" Type="http://schemas.openxmlformats.org/officeDocument/2006/relationships/hyperlink" Target="https://s3.amazonaws.com/cbbt-er.public/pericopes/fra/jhn/p12/s4/v1/vbr4.mp3" TargetMode="External"/><Relationship Id="rId71" Type="http://schemas.openxmlformats.org/officeDocument/2006/relationships/hyperlink" Target="https://s3.amazonaws.com/cbbt-er.public/pericopes/fra/jhn/p12/s5/v1.1/vbr4.mp3" TargetMode="External"/><Relationship Id="rId72" Type="http://schemas.openxmlformats.org/officeDocument/2006/relationships/hyperlink" Target="https://s3.amazonaws.com/cbbt-er.public/pericopes/fra/jhn/p12/s6/v1/vbr4.mp3" TargetMode="External"/><Relationship Id="rId73" Type="http://schemas.openxmlformats.org/officeDocument/2006/relationships/hyperlink" Target="https://s3.amazonaws.com/cbbt-er.public/pericopes/fra/jhn/p14/s1/v1/vbr4.mp3" TargetMode="External"/><Relationship Id="rId74" Type="http://schemas.openxmlformats.org/officeDocument/2006/relationships/hyperlink" Target="https://s3.amazonaws.com/cbbt-er.public/pericopes/fra/jhn/p14/s2/v1.1/vbr4.mp3" TargetMode="External"/><Relationship Id="rId75" Type="http://schemas.openxmlformats.org/officeDocument/2006/relationships/hyperlink" Target="https://s3.amazonaws.com/cbbt-er.public/pericopes/fra/jhn/p14/s3/v1/vbr4.mp3" TargetMode="External"/><Relationship Id="rId76" Type="http://schemas.openxmlformats.org/officeDocument/2006/relationships/hyperlink" Target="https://s3.amazonaws.com/cbbt-er.public/pericopes/fra/jhn/p14/s4/v1/vbr4.mp3" TargetMode="External"/><Relationship Id="rId77" Type="http://schemas.openxmlformats.org/officeDocument/2006/relationships/hyperlink" Target="https://s3.amazonaws.com/cbbt-er.public/pericopes/fra/jhn/p14/s5/v1.1/vbr4.mp3" TargetMode="External"/><Relationship Id="rId78" Type="http://schemas.openxmlformats.org/officeDocument/2006/relationships/hyperlink" Target="https://s3.amazonaws.com/cbbt-er.public/pericopes/fra/jhn/p14/s6/v1/vbr4.mp3" TargetMode="External"/><Relationship Id="rId79" Type="http://schemas.openxmlformats.org/officeDocument/2006/relationships/hyperlink" Target="https://s3.amazonaws.com/cbbt-er.public/pericopes/fra/jhn/p16/s1/v1/vbr4.mp3" TargetMode="External"/><Relationship Id="rId80" Type="http://schemas.openxmlformats.org/officeDocument/2006/relationships/hyperlink" Target="https://s3.amazonaws.com/cbbt-er.public/pericopes/fra/jhn/p16/s2/v1.1/vbr4.mp3" TargetMode="External"/><Relationship Id="rId81" Type="http://schemas.openxmlformats.org/officeDocument/2006/relationships/hyperlink" Target="https://s3.amazonaws.com/cbbt-er.public/pericopes/fra/jhn/p16/s3/v1/vbr4.mp3" TargetMode="External"/><Relationship Id="rId82" Type="http://schemas.openxmlformats.org/officeDocument/2006/relationships/hyperlink" Target="https://s3.amazonaws.com/cbbt-er.public/pericopes/fra/jhn/p16/s4/v1/vbr4.mp3" TargetMode="External"/><Relationship Id="rId83" Type="http://schemas.openxmlformats.org/officeDocument/2006/relationships/hyperlink" Target="https://s3.amazonaws.com/cbbt-er.public/pericopes/fra/jhn/p16/s5/v1/vbr4.mp3" TargetMode="External"/><Relationship Id="rId84" Type="http://schemas.openxmlformats.org/officeDocument/2006/relationships/hyperlink" Target="https://s3.amazonaws.com/cbbt-er.public/pericopes/fra/jhn/p16/s6/v1/vbr4.mp3" TargetMode="External"/><Relationship Id="rId85" Type="http://schemas.openxmlformats.org/officeDocument/2006/relationships/hyperlink" Target="https://s3.amazonaws.com/cbbt-er.public/pericopes/fra/jhn/p17/s1/v1/vbr4.mp3" TargetMode="External"/><Relationship Id="rId86" Type="http://schemas.openxmlformats.org/officeDocument/2006/relationships/hyperlink" Target="https://s3.amazonaws.com/cbbt-er.public/pericopes/fra/jhn/p17/s2/v1/vbr4.mp3" TargetMode="External"/><Relationship Id="rId87" Type="http://schemas.openxmlformats.org/officeDocument/2006/relationships/hyperlink" Target="https://s3.amazonaws.com/cbbt-er.public/pericopes/fra/jhn/p17/s3/v1/vbr4.mp3" TargetMode="External"/><Relationship Id="rId88" Type="http://schemas.openxmlformats.org/officeDocument/2006/relationships/hyperlink" Target="https://s3.amazonaws.com/cbbt-er.public/pericopes/fra/jhn/p17/s4/v1/vbr4.mp3" TargetMode="External"/><Relationship Id="rId89" Type="http://schemas.openxmlformats.org/officeDocument/2006/relationships/hyperlink" Target="https://s3.amazonaws.com/cbbt-er.public/pericopes/fra/jhn/p17/s5/v1/vbr4.mp3" TargetMode="External"/><Relationship Id="rId90" Type="http://schemas.openxmlformats.org/officeDocument/2006/relationships/hyperlink" Target="https://s3.amazonaws.com/cbbt-er.public/pericopes/fra/jhn/p17/s6/v1/vbr4.mp3" TargetMode="External"/><Relationship Id="rId91" Type="http://schemas.openxmlformats.org/officeDocument/2006/relationships/hyperlink" Target="https://s3.amazonaws.com/cbbt-er.public/pericopes/fra/jhn/p18/s1/v1/vbr4.mp3" TargetMode="External"/><Relationship Id="rId92" Type="http://schemas.openxmlformats.org/officeDocument/2006/relationships/hyperlink" Target="https://s3.amazonaws.com/cbbt-er.public/pericopes/fra/jhn/p18/s2/v1/vbr4.mp3" TargetMode="External"/><Relationship Id="rId93" Type="http://schemas.openxmlformats.org/officeDocument/2006/relationships/hyperlink" Target="https://s3.amazonaws.com/cbbt-er.public/pericopes/fra/jhn/p18/s3/v1/vbr4.mp3" TargetMode="External"/><Relationship Id="rId94" Type="http://schemas.openxmlformats.org/officeDocument/2006/relationships/hyperlink" Target="https://s3.amazonaws.com/cbbt-er.public/pericopes/fra/jhn/p18/s4/v1/vbr4.mp3" TargetMode="External"/><Relationship Id="rId95" Type="http://schemas.openxmlformats.org/officeDocument/2006/relationships/hyperlink" Target="https://s3.amazonaws.com/cbbt-er.public/pericopes/fra/jhn/p18/s5/v2/vbr4.mp3" TargetMode="External"/><Relationship Id="rId96" Type="http://schemas.openxmlformats.org/officeDocument/2006/relationships/hyperlink" Target="https://s3.amazonaws.com/cbbt-er.public/pericopes/fra/jhn/p18/s6/v1/vbr4.mp3" TargetMode="External"/><Relationship Id="rId97" Type="http://schemas.openxmlformats.org/officeDocument/2006/relationships/hyperlink" Target="https://s3.amazonaws.com/cbbt-er.public/pericopes/fra/jhn/p19/s1/v1/vbr4.mp3" TargetMode="External"/><Relationship Id="rId98" Type="http://schemas.openxmlformats.org/officeDocument/2006/relationships/hyperlink" Target="https://s3.amazonaws.com/cbbt-er.public/pericopes/fra/jhn/p19/s2/v1.1/vbr4.mp3" TargetMode="External"/><Relationship Id="rId99" Type="http://schemas.openxmlformats.org/officeDocument/2006/relationships/hyperlink" Target="https://s3.amazonaws.com/cbbt-er.public/pericopes/fra/jhn/p19/s3/v1/vbr4.mp3" TargetMode="External"/><Relationship Id="rId100" Type="http://schemas.openxmlformats.org/officeDocument/2006/relationships/hyperlink" Target="https://s3.amazonaws.com/cbbt-er.public/pericopes/fra/jhn/p19/s4/v1/vbr4.mp3" TargetMode="External"/><Relationship Id="rId101" Type="http://schemas.openxmlformats.org/officeDocument/2006/relationships/hyperlink" Target="https://s3.amazonaws.com/cbbt-er.public/pericopes/fra/jhn/p19/s5/v1/vbr4.mp3" TargetMode="External"/><Relationship Id="rId102" Type="http://schemas.openxmlformats.org/officeDocument/2006/relationships/hyperlink" Target="https://s3.amazonaws.com/cbbt-er.public/pericopes/fra/jhn/p19/s6/v1/vbr4.mp3" TargetMode="External"/><Relationship Id="rId103" Type="http://schemas.openxmlformats.org/officeDocument/2006/relationships/hyperlink" Target="https://s3.amazonaws.com/cbbt-er.public/pericopes/fra/jhn/p20/s1/v1/vbr4.mp3" TargetMode="External"/><Relationship Id="rId104" Type="http://schemas.openxmlformats.org/officeDocument/2006/relationships/hyperlink" Target="https://s3.amazonaws.com/cbbt-er.public/pericopes/fra/jhn/p20/s2/v1.2/vbr4.mp3" TargetMode="External"/><Relationship Id="rId105" Type="http://schemas.openxmlformats.org/officeDocument/2006/relationships/hyperlink" Target="https://s3.amazonaws.com/cbbt-er.public/pericopes/fra/jhn/p20/s3/v1/vbr4.mp3" TargetMode="External"/><Relationship Id="rId106" Type="http://schemas.openxmlformats.org/officeDocument/2006/relationships/hyperlink" Target="https://s3.amazonaws.com/cbbt-er.public/pericopes/fra/jhn/p20/s4/v1/vbr4.mp3" TargetMode="External"/><Relationship Id="rId107" Type="http://schemas.openxmlformats.org/officeDocument/2006/relationships/hyperlink" Target="https://s3.amazonaws.com/cbbt-er.public/pericopes/fra/jhn/p20/s5/v1/vbr4.mp3" TargetMode="External"/><Relationship Id="rId108" Type="http://schemas.openxmlformats.org/officeDocument/2006/relationships/hyperlink" Target="https://s3.amazonaws.com/cbbt-er.public/pericopes/fra/jhn/p20/s6/v1/vbr4.mp3" TargetMode="External"/><Relationship Id="rId109" Type="http://schemas.openxmlformats.org/officeDocument/2006/relationships/hyperlink" Target="https://s3.amazonaws.com/cbbt-er.public/pericopes/fra/jhn/p21/s1/v1/vbr4.mp3" TargetMode="External"/><Relationship Id="rId110" Type="http://schemas.openxmlformats.org/officeDocument/2006/relationships/hyperlink" Target="https://s3.amazonaws.com/cbbt-er.public/pericopes/fra/jhn/p21/s2/v1.2/vbr4.mp3" TargetMode="External"/><Relationship Id="rId111" Type="http://schemas.openxmlformats.org/officeDocument/2006/relationships/hyperlink" Target="https://s3.amazonaws.com/cbbt-er.public/pericopes/fra/jhn/p21/s3/v1.1/vbr4.mp3" TargetMode="External"/><Relationship Id="rId112" Type="http://schemas.openxmlformats.org/officeDocument/2006/relationships/hyperlink" Target="https://s3.amazonaws.com/cbbt-er.public/pericopes/fra/jhn/p21/s4/v1/vbr4.mp3" TargetMode="External"/><Relationship Id="rId113" Type="http://schemas.openxmlformats.org/officeDocument/2006/relationships/hyperlink" Target="https://s3.amazonaws.com/cbbt-er.public/pericopes/fra/jhn/p21/s5/v1.2/vbr4.mp3" TargetMode="External"/><Relationship Id="rId114" Type="http://schemas.openxmlformats.org/officeDocument/2006/relationships/hyperlink" Target="https://s3.amazonaws.com/cbbt-er.public/pericopes/fra/jhn/p21/s6/v1/vbr4.mp3" TargetMode="External"/><Relationship Id="rId115" Type="http://schemas.openxmlformats.org/officeDocument/2006/relationships/hyperlink" Target="https://s3.amazonaws.com/cbbt-er.public/pericopes/fra/jhn/p22/s1/v1/vbr4.mp3" TargetMode="External"/><Relationship Id="rId116" Type="http://schemas.openxmlformats.org/officeDocument/2006/relationships/hyperlink" Target="https://s3.amazonaws.com/cbbt-er.public/pericopes/fra/jhn/p22/s2/v1.2/vbr4.mp3" TargetMode="External"/><Relationship Id="rId117" Type="http://schemas.openxmlformats.org/officeDocument/2006/relationships/hyperlink" Target="https://s3.amazonaws.com/cbbt-er.public/pericopes/fra/jhn/p22/s3/v1.1/vbr4.mp3" TargetMode="External"/><Relationship Id="rId118" Type="http://schemas.openxmlformats.org/officeDocument/2006/relationships/hyperlink" Target="https://s3.amazonaws.com/cbbt-er.public/pericopes/fra/jhn/p22/s4/v1/vbr4.mp3" TargetMode="External"/><Relationship Id="rId119" Type="http://schemas.openxmlformats.org/officeDocument/2006/relationships/hyperlink" Target="https://s3.amazonaws.com/cbbt-er.public/pericopes/fra/jhn/p22/s5/v1.2/vbr4.mp3" TargetMode="External"/><Relationship Id="rId120" Type="http://schemas.openxmlformats.org/officeDocument/2006/relationships/hyperlink" Target="https://s3.amazonaws.com/cbbt-er.public/pericopes/fra/jhn/p22/s6/v1/vbr4.mp3" TargetMode="External"/><Relationship Id="rId121" Type="http://schemas.openxmlformats.org/officeDocument/2006/relationships/hyperlink" Target="https://s3.amazonaws.com/cbbt-er.public/pericopes/fra/jhn/p23/s1/v1/vbr4.mp3" TargetMode="External"/><Relationship Id="rId122" Type="http://schemas.openxmlformats.org/officeDocument/2006/relationships/hyperlink" Target="https://s3.amazonaws.com/cbbt-er.public/pericopes/fra/jhn/p23/s2/v1/vbr4.mp3" TargetMode="External"/><Relationship Id="rId123" Type="http://schemas.openxmlformats.org/officeDocument/2006/relationships/hyperlink" Target="https://s3.amazonaws.com/cbbt-er.public/pericopes/fra/jhn/p23/s3/v1.1/vbr4.mp3" TargetMode="External"/><Relationship Id="rId124" Type="http://schemas.openxmlformats.org/officeDocument/2006/relationships/hyperlink" Target="https://s3.amazonaws.com/cbbt-er.public/pericopes/fra/jhn/p23/s4/v1/vbr4.mp3" TargetMode="External"/><Relationship Id="rId125" Type="http://schemas.openxmlformats.org/officeDocument/2006/relationships/hyperlink" Target="https://s3.amazonaws.com/cbbt-er.public/pericopes/fra/jhn/p23/s5/v1/vbr4.mp3" TargetMode="External"/><Relationship Id="rId126" Type="http://schemas.openxmlformats.org/officeDocument/2006/relationships/hyperlink" Target="https://s3.amazonaws.com/cbbt-er.public/pericopes/fra/jhn/p23/s6/v1/vbr4.mp3" TargetMode="External"/><Relationship Id="rId127" Type="http://schemas.openxmlformats.org/officeDocument/2006/relationships/hyperlink" Target="https://s3.amazonaws.com/cbbt-er.public/pericopes/fra/jhn/p24/s1/v1/vbr4.mp3" TargetMode="External"/><Relationship Id="rId128" Type="http://schemas.openxmlformats.org/officeDocument/2006/relationships/hyperlink" Target="https://s3.amazonaws.com/cbbt-er.public/pericopes/fra/jhn/p24/s2/v1.1/vbr4.mp3" TargetMode="External"/><Relationship Id="rId129" Type="http://schemas.openxmlformats.org/officeDocument/2006/relationships/hyperlink" Target="https://s3.amazonaws.com/cbbt-er.public/pericopes/fra/jhn/p24/s3/v1/vbr4.mp3" TargetMode="External"/><Relationship Id="rId130" Type="http://schemas.openxmlformats.org/officeDocument/2006/relationships/hyperlink" Target="https://s3.amazonaws.com/cbbt-er.public/pericopes/fra/jhn/p24/s4/v1/vbr4.mp3" TargetMode="External"/><Relationship Id="rId131" Type="http://schemas.openxmlformats.org/officeDocument/2006/relationships/hyperlink" Target="https://s3.amazonaws.com/cbbt-er.public/pericopes/fra/jhn/p24/s5/v1/vbr4.mp3" TargetMode="External"/><Relationship Id="rId132" Type="http://schemas.openxmlformats.org/officeDocument/2006/relationships/hyperlink" Target="https://s3.amazonaws.com/cbbt-er.public/pericopes/fra/jhn/p24/s6/v1/vbr4.mp3" TargetMode="External"/><Relationship Id="rId133" Type="http://schemas.openxmlformats.org/officeDocument/2006/relationships/hyperlink" Target="https://s3.amazonaws.com/cbbt-er.public/pericopes/fra/jhn/p25/s1/v1/vbr4.mp3" TargetMode="External"/><Relationship Id="rId134" Type="http://schemas.openxmlformats.org/officeDocument/2006/relationships/hyperlink" Target="https://s3.amazonaws.com/cbbt-er.public/pericopes/fra/jhn/p25/s2/v1.1/vbr4.mp3" TargetMode="External"/><Relationship Id="rId135" Type="http://schemas.openxmlformats.org/officeDocument/2006/relationships/hyperlink" Target="https://s3.amazonaws.com/cbbt-er.public/pericopes/fra/jhn/p25/s3/v1/vbr4.mp3" TargetMode="External"/><Relationship Id="rId136" Type="http://schemas.openxmlformats.org/officeDocument/2006/relationships/hyperlink" Target="https://s3.amazonaws.com/cbbt-er.public/pericopes/fra/jhn/p25/s4/v1/vbr4.mp3" TargetMode="External"/><Relationship Id="rId137" Type="http://schemas.openxmlformats.org/officeDocument/2006/relationships/hyperlink" Target="https://s3.amazonaws.com/cbbt-er.public/pericopes/fra/jhn/p25/s5/v1/vbr4.mp3" TargetMode="External"/><Relationship Id="rId138" Type="http://schemas.openxmlformats.org/officeDocument/2006/relationships/hyperlink" Target="https://s3.amazonaws.com/cbbt-er.public/pericopes/fra/jhn/p25/s6/v1/vbr4.mp3" TargetMode="External"/><Relationship Id="rId139" Type="http://schemas.openxmlformats.org/officeDocument/2006/relationships/hyperlink" Target="https://s3.amazonaws.com/cbbt-er.public/pericopes/fra/jhn/p26/s1/v1/vbr4.mp3" TargetMode="External"/><Relationship Id="rId140" Type="http://schemas.openxmlformats.org/officeDocument/2006/relationships/hyperlink" Target="https://s3.amazonaws.com/cbbt-er.public/pericopes/fra/jhn/p26/s2/v1/vbr4.mp3" TargetMode="External"/><Relationship Id="rId141" Type="http://schemas.openxmlformats.org/officeDocument/2006/relationships/hyperlink" Target="https://s3.amazonaws.com/cbbt-er.public/pericopes/fra/jhn/p26/s3/v1/vbr4.mp3" TargetMode="External"/><Relationship Id="rId142" Type="http://schemas.openxmlformats.org/officeDocument/2006/relationships/hyperlink" Target="https://s3.amazonaws.com/cbbt-er.public/pericopes/fra/jhn/p26/s4/v1/vbr4.mp3" TargetMode="External"/><Relationship Id="rId143" Type="http://schemas.openxmlformats.org/officeDocument/2006/relationships/hyperlink" Target="https://s3.amazonaws.com/cbbt-er.public/pericopes/fra/jhn/p26/s5/v1/vbr4.mp3" TargetMode="External"/><Relationship Id="rId144" Type="http://schemas.openxmlformats.org/officeDocument/2006/relationships/hyperlink" Target="https://s3.amazonaws.com/cbbt-er.public/pericopes/fra/jhn/p26/s6/v1/vbr4.mp3" TargetMode="External"/><Relationship Id="rId145" Type="http://schemas.openxmlformats.org/officeDocument/2006/relationships/hyperlink" Target="https://s3.amazonaws.com/cbbt-er.public/pericopes/fra/jhn/p27/s1/v1/vbr4.mp3" TargetMode="External"/><Relationship Id="rId146" Type="http://schemas.openxmlformats.org/officeDocument/2006/relationships/hyperlink" Target="https://s3.amazonaws.com/cbbt-er.public/pericopes/fra/jhn/p27/s2/v1.1/vbr4.mp3" TargetMode="External"/><Relationship Id="rId147" Type="http://schemas.openxmlformats.org/officeDocument/2006/relationships/hyperlink" Target="https://s3.amazonaws.com/cbbt-er.public/pericopes/fra/jhn/p27/s3/v1/vbr4.mp3" TargetMode="External"/><Relationship Id="rId148" Type="http://schemas.openxmlformats.org/officeDocument/2006/relationships/hyperlink" Target="https://s3.amazonaws.com/cbbt-er.public/pericopes/fra/jhn/p27/s4/v1/vbr4.mp3" TargetMode="External"/><Relationship Id="rId149" Type="http://schemas.openxmlformats.org/officeDocument/2006/relationships/hyperlink" Target="https://s3.amazonaws.com/cbbt-er.public/pericopes/fra/jhn/p27/s5/v1.1/vbr4.mp3" TargetMode="External"/><Relationship Id="rId150" Type="http://schemas.openxmlformats.org/officeDocument/2006/relationships/hyperlink" Target="https://s3.amazonaws.com/cbbt-er.public/pericopes/fra/jhn/p27/s6/v1/vbr4.mp3" TargetMode="External"/><Relationship Id="rId151" Type="http://schemas.openxmlformats.org/officeDocument/2006/relationships/hyperlink" Target="https://s3.amazonaws.com/cbbt-er.public/pericopes/fra/jhn/p28/s1/v1/vbr4.mp3" TargetMode="External"/><Relationship Id="rId152" Type="http://schemas.openxmlformats.org/officeDocument/2006/relationships/hyperlink" Target="https://s3.amazonaws.com/cbbt-er.public/pericopes/fra/jhn/p28/s2/v1.1/vbr4.mp3" TargetMode="External"/><Relationship Id="rId153" Type="http://schemas.openxmlformats.org/officeDocument/2006/relationships/hyperlink" Target="https://s3.amazonaws.com/cbbt-er.public/pericopes/fra/jhn/p28/s3/v1/vbr4.mp3" TargetMode="External"/><Relationship Id="rId154" Type="http://schemas.openxmlformats.org/officeDocument/2006/relationships/hyperlink" Target="https://s3.amazonaws.com/cbbt-er.public/pericopes/fra/jhn/p28/s4/v1/vbr4.mp3" TargetMode="External"/><Relationship Id="rId155" Type="http://schemas.openxmlformats.org/officeDocument/2006/relationships/hyperlink" Target="https://s3.amazonaws.com/cbbt-er.public/pericopes/fra/jhn/p28/s5/v1.1/vbr4.mp3" TargetMode="External"/><Relationship Id="rId156" Type="http://schemas.openxmlformats.org/officeDocument/2006/relationships/hyperlink" Target="https://s3.amazonaws.com/cbbt-er.public/pericopes/fra/jhn/p28/s6/v1/vbr4.mp3" TargetMode="External"/><Relationship Id="rId157" Type="http://schemas.openxmlformats.org/officeDocument/2006/relationships/hyperlink" Target="https://s3.amazonaws.com/cbbt-er.public/pericopes/fra/jhn/p29/s1/v1/vbr4.mp3" TargetMode="External"/><Relationship Id="rId158" Type="http://schemas.openxmlformats.org/officeDocument/2006/relationships/hyperlink" Target="https://s3.amazonaws.com/cbbt-er.public/pericopes/fra/jhn/p29/s2/v1/vbr4.mp3" TargetMode="External"/><Relationship Id="rId159" Type="http://schemas.openxmlformats.org/officeDocument/2006/relationships/hyperlink" Target="https://s3.amazonaws.com/cbbt-er.public/pericopes/fra/jhn/p29/s3/v1/vbr4.mp3" TargetMode="External"/><Relationship Id="rId160" Type="http://schemas.openxmlformats.org/officeDocument/2006/relationships/hyperlink" Target="https://s3.amazonaws.com/cbbt-er.public/pericopes/fra/jhn/p29/s4/v1/vbr4.mp3" TargetMode="External"/><Relationship Id="rId161" Type="http://schemas.openxmlformats.org/officeDocument/2006/relationships/hyperlink" Target="https://s3.amazonaws.com/cbbt-er.public/pericopes/fra/jhn/p29/s5/v1/vbr4.mp3" TargetMode="External"/><Relationship Id="rId162" Type="http://schemas.openxmlformats.org/officeDocument/2006/relationships/hyperlink" Target="https://s3.amazonaws.com/cbbt-er.public/pericopes/fra/jhn/p29/s6/v1/vbr4.mp3" TargetMode="External"/><Relationship Id="rId163" Type="http://schemas.openxmlformats.org/officeDocument/2006/relationships/hyperlink" Target="https://s3.amazonaws.com/cbbt-er.public/pericopes/fra/jhn/p30/s1/v1/vbr4.mp3" TargetMode="External"/><Relationship Id="rId164" Type="http://schemas.openxmlformats.org/officeDocument/2006/relationships/hyperlink" Target="https://s3.amazonaws.com/cbbt-er.public/pericopes/fra/jhn/p30/s2/v1.1/vbr4.mp3" TargetMode="External"/><Relationship Id="rId165" Type="http://schemas.openxmlformats.org/officeDocument/2006/relationships/hyperlink" Target="https://s3.amazonaws.com/cbbt-er.public/pericopes/fra/jhn/p30/s3/v1/vbr4.mp3" TargetMode="External"/><Relationship Id="rId166" Type="http://schemas.openxmlformats.org/officeDocument/2006/relationships/hyperlink" Target="https://s3.amazonaws.com/cbbt-er.public/pericopes/fra/jhn/p30/s4/v1/vbr4.mp3" TargetMode="External"/><Relationship Id="rId167" Type="http://schemas.openxmlformats.org/officeDocument/2006/relationships/hyperlink" Target="https://s3.amazonaws.com/cbbt-er.public/pericopes/fra/jhn/p30/s5/v1/vbr4.mp3" TargetMode="External"/><Relationship Id="rId168" Type="http://schemas.openxmlformats.org/officeDocument/2006/relationships/hyperlink" Target="https://s3.amazonaws.com/cbbt-er.public/pericopes/fra/jhn/p30/s6/v1/vbr4.mp3" TargetMode="External"/><Relationship Id="rId169" Type="http://schemas.openxmlformats.org/officeDocument/2006/relationships/hyperlink" Target="https://s3.amazonaws.com/cbbt-er.public/pericopes/fra/jhn/p31/s1/v1/vbr4.mp3" TargetMode="External"/><Relationship Id="rId170" Type="http://schemas.openxmlformats.org/officeDocument/2006/relationships/hyperlink" Target="https://s3.amazonaws.com/cbbt-er.public/pericopes/fra/jhn/p31/s2/v1.1/vbr4.mp3" TargetMode="External"/><Relationship Id="rId171" Type="http://schemas.openxmlformats.org/officeDocument/2006/relationships/hyperlink" Target="https://s3.amazonaws.com/cbbt-er.public/pericopes/fra/jhn/p31/s3/v1/vbr4.mp3" TargetMode="External"/><Relationship Id="rId172" Type="http://schemas.openxmlformats.org/officeDocument/2006/relationships/hyperlink" Target="https://s3.amazonaws.com/cbbt-er.public/pericopes/fra/jhn/p31/s4/v1/vbr4.mp3" TargetMode="External"/><Relationship Id="rId173" Type="http://schemas.openxmlformats.org/officeDocument/2006/relationships/hyperlink" Target="https://s3.amazonaws.com/cbbt-er.public/pericopes/fra/jhn/p31/s5/v1/vbr4.mp3" TargetMode="External"/><Relationship Id="rId174" Type="http://schemas.openxmlformats.org/officeDocument/2006/relationships/hyperlink" Target="https://s3.amazonaws.com/cbbt-er.public/pericopes/fra/jhn/p31/s6/v1/vbr4.mp3" TargetMode="External"/><Relationship Id="rId175" Type="http://schemas.openxmlformats.org/officeDocument/2006/relationships/hyperlink" Target="https://s3.amazonaws.com/cbbt-er.public/pericopes/fra/jhn/p32/s1/v1/vbr4.mp3" TargetMode="External"/><Relationship Id="rId176" Type="http://schemas.openxmlformats.org/officeDocument/2006/relationships/hyperlink" Target="https://s3.amazonaws.com/cbbt-er.public/pericopes/fra/jhn/p32/s2/v1.1/vbr4.mp3" TargetMode="External"/><Relationship Id="rId177" Type="http://schemas.openxmlformats.org/officeDocument/2006/relationships/hyperlink" Target="https://s3.amazonaws.com/cbbt-er.public/pericopes/fra/jhn/p32/s3/v1/vbr4.mp3" TargetMode="External"/><Relationship Id="rId178" Type="http://schemas.openxmlformats.org/officeDocument/2006/relationships/hyperlink" Target="https://s3.amazonaws.com/cbbt-er.public/pericopes/fra/jhn/p32/s4/v1/vbr4.mp3" TargetMode="External"/><Relationship Id="rId179" Type="http://schemas.openxmlformats.org/officeDocument/2006/relationships/hyperlink" Target="https://s3.amazonaws.com/cbbt-er.public/pericopes/fra/jhn/p32/s5/v1/vbr4.mp3" TargetMode="External"/><Relationship Id="rId180" Type="http://schemas.openxmlformats.org/officeDocument/2006/relationships/hyperlink" Target="https://s3.amazonaws.com/cbbt-er.public/pericopes/fra/jhn/p32/s6/v1/vbr4.mp3" TargetMode="External"/><Relationship Id="rId181" Type="http://schemas.openxmlformats.org/officeDocument/2006/relationships/hyperlink" Target="https://s3.amazonaws.com/cbbt-er.public/pericopes/fra/jhn/p34/s1/v1/vbr4.mp3" TargetMode="External"/><Relationship Id="rId182" Type="http://schemas.openxmlformats.org/officeDocument/2006/relationships/hyperlink" Target="https://s3.amazonaws.com/cbbt-er.public/pericopes/fra/jhn/p34/s2/v1/vbr4.mp3" TargetMode="External"/><Relationship Id="rId183" Type="http://schemas.openxmlformats.org/officeDocument/2006/relationships/hyperlink" Target="https://s3.amazonaws.com/cbbt-er.public/pericopes/fra/jhn/p34/s3/v1/vbr4.mp3" TargetMode="External"/><Relationship Id="rId184" Type="http://schemas.openxmlformats.org/officeDocument/2006/relationships/hyperlink" Target="https://s3.amazonaws.com/cbbt-er.public/pericopes/fra/jhn/p34/s4/v1/vbr4.mp3" TargetMode="External"/><Relationship Id="rId185" Type="http://schemas.openxmlformats.org/officeDocument/2006/relationships/hyperlink" Target="https://s3.amazonaws.com/cbbt-er.public/pericopes/fra/jhn/p34/s5/v1/vbr4.mp3" TargetMode="External"/><Relationship Id="rId186" Type="http://schemas.openxmlformats.org/officeDocument/2006/relationships/hyperlink" Target="https://s3.amazonaws.com/cbbt-er.public/pericopes/fra/jhn/p34/s6/v1/vbr4.mp3" TargetMode="External"/><Relationship Id="rId187" Type="http://schemas.openxmlformats.org/officeDocument/2006/relationships/hyperlink" Target="https://s3.amazonaws.com/cbbt-er.public/pericopes/fra/jhn/p35/s1/v1/vbr4.mp3" TargetMode="External"/><Relationship Id="rId188" Type="http://schemas.openxmlformats.org/officeDocument/2006/relationships/hyperlink" Target="https://s3.amazonaws.com/cbbt-er.public/pericopes/fra/jhn/p35/s2/v1/vbr4.mp3" TargetMode="External"/><Relationship Id="rId189" Type="http://schemas.openxmlformats.org/officeDocument/2006/relationships/hyperlink" Target="https://s3.amazonaws.com/cbbt-er.public/pericopes/fra/jhn/p35/s3/v1/vbr4.mp3" TargetMode="External"/><Relationship Id="rId190" Type="http://schemas.openxmlformats.org/officeDocument/2006/relationships/hyperlink" Target="https://s3.amazonaws.com/cbbt-er.public/pericopes/fra/jhn/p35/s4/v1/vbr4.mp3" TargetMode="External"/><Relationship Id="rId191" Type="http://schemas.openxmlformats.org/officeDocument/2006/relationships/hyperlink" Target="https://s3.amazonaws.com/cbbt-er.public/pericopes/fra/jhn/p35/s5/v1/vbr4.mp3" TargetMode="External"/><Relationship Id="rId192" Type="http://schemas.openxmlformats.org/officeDocument/2006/relationships/hyperlink" Target="https://s3.amazonaws.com/cbbt-er.public/pericopes/fra/jhn/p35/s6/v1/vbr4.mp3" TargetMode="External"/><Relationship Id="rId193" Type="http://schemas.openxmlformats.org/officeDocument/2006/relationships/hyperlink" Target="https://s3.amazonaws.com/cbbt-er.public/pericopes/fra/jhn/p36/s1/v1/vbr4.mp3" TargetMode="External"/><Relationship Id="rId194" Type="http://schemas.openxmlformats.org/officeDocument/2006/relationships/hyperlink" Target="https://s3.amazonaws.com/cbbt-er.public/pericopes/fra/jhn/p36/s2/v1/vbr4.mp3" TargetMode="External"/><Relationship Id="rId195" Type="http://schemas.openxmlformats.org/officeDocument/2006/relationships/hyperlink" Target="https://s3.amazonaws.com/cbbt-er.public/pericopes/fra/jhn/p36/s3/v1/vbr4.mp3" TargetMode="External"/><Relationship Id="rId196" Type="http://schemas.openxmlformats.org/officeDocument/2006/relationships/hyperlink" Target="https://s3.amazonaws.com/cbbt-er.public/pericopes/fra/jhn/p36/s4/v1/vbr4.mp3" TargetMode="External"/><Relationship Id="rId197" Type="http://schemas.openxmlformats.org/officeDocument/2006/relationships/hyperlink" Target="https://s3.amazonaws.com/cbbt-er.public/pericopes/fra/jhn/p36/s5/v1/vbr4.mp3" TargetMode="External"/><Relationship Id="rId198" Type="http://schemas.openxmlformats.org/officeDocument/2006/relationships/hyperlink" Target="https://s3.amazonaws.com/cbbt-er.public/pericopes/fra/jhn/p36/s6/v1/vbr4.mp3" TargetMode="External"/><Relationship Id="rId199" Type="http://schemas.openxmlformats.org/officeDocument/2006/relationships/hyperlink" Target="https://s3.amazonaws.com/cbbt-er.public/pericopes/fra/jhn/p37/s1/v1/vbr4.mp3" TargetMode="External"/><Relationship Id="rId200" Type="http://schemas.openxmlformats.org/officeDocument/2006/relationships/hyperlink" Target="https://s3.amazonaws.com/cbbt-er.public/pericopes/fra/jhn/p37/s2/v1.1/vbr4.mp3" TargetMode="External"/><Relationship Id="rId201" Type="http://schemas.openxmlformats.org/officeDocument/2006/relationships/hyperlink" Target="https://s3.amazonaws.com/cbbt-er.public/pericopes/fra/jhn/p37/s3/v1/vbr4.mp3" TargetMode="External"/><Relationship Id="rId202" Type="http://schemas.openxmlformats.org/officeDocument/2006/relationships/hyperlink" Target="https://s3.amazonaws.com/cbbt-er.public/pericopes/fra/jhn/p37/s4/v1/vbr4.mp3" TargetMode="External"/><Relationship Id="rId203" Type="http://schemas.openxmlformats.org/officeDocument/2006/relationships/hyperlink" Target="https://s3.amazonaws.com/cbbt-er.public/pericopes/fra/jhn/p37/s5/v1.1/vbr4.mp3" TargetMode="External"/><Relationship Id="rId204" Type="http://schemas.openxmlformats.org/officeDocument/2006/relationships/hyperlink" Target="https://s3.amazonaws.com/cbbt-er.public/pericopes/fra/jhn/p37/s6/v1/vbr4.mp3" TargetMode="External"/><Relationship Id="rId205" Type="http://schemas.openxmlformats.org/officeDocument/2006/relationships/hyperlink" Target="https://s3.amazonaws.com/cbbt-er.public/pericopes/fra/jhn/p38/s1/v1/vbr4.mp3" TargetMode="External"/><Relationship Id="rId206" Type="http://schemas.openxmlformats.org/officeDocument/2006/relationships/hyperlink" Target="https://s3.amazonaws.com/cbbt-er.public/pericopes/fra/jhn/p38/s2/v1/vbr4.mp3" TargetMode="External"/><Relationship Id="rId207" Type="http://schemas.openxmlformats.org/officeDocument/2006/relationships/hyperlink" Target="https://s3.amazonaws.com/cbbt-er.public/pericopes/fra/jhn/p38/s3/v1/vbr4.mp3" TargetMode="External"/><Relationship Id="rId208" Type="http://schemas.openxmlformats.org/officeDocument/2006/relationships/hyperlink" Target="https://s3.amazonaws.com/cbbt-er.public/pericopes/fra/jhn/p38/s4/v1/vbr4.mp3" TargetMode="External"/><Relationship Id="rId209" Type="http://schemas.openxmlformats.org/officeDocument/2006/relationships/hyperlink" Target="https://s3.amazonaws.com/cbbt-er.public/pericopes/fra/jhn/p38/s5/v1/vbr4.mp3" TargetMode="External"/><Relationship Id="rId210" Type="http://schemas.openxmlformats.org/officeDocument/2006/relationships/hyperlink" Target="https://s3.amazonaws.com/cbbt-er.public/pericopes/fra/jhn/p38/s6/v1/vbr4.mp3" TargetMode="External"/><Relationship Id="rId211" Type="http://schemas.openxmlformats.org/officeDocument/2006/relationships/hyperlink" Target="https://s3.amazonaws.com/cbbt-er.public/pericopes/fra/jhn/p39/s1/v1/vbr4.mp3" TargetMode="External"/><Relationship Id="rId212" Type="http://schemas.openxmlformats.org/officeDocument/2006/relationships/hyperlink" Target="https://s3.amazonaws.com/cbbt-er.public/pericopes/fra/jhn/p39/s2/v1/vbr4.mp3" TargetMode="External"/><Relationship Id="rId213" Type="http://schemas.openxmlformats.org/officeDocument/2006/relationships/hyperlink" Target="https://s3.amazonaws.com/cbbt-er.public/pericopes/fra/jhn/p39/s3/v1/vbr4.mp3" TargetMode="External"/><Relationship Id="rId214" Type="http://schemas.openxmlformats.org/officeDocument/2006/relationships/hyperlink" Target="https://s3.amazonaws.com/cbbt-er.public/pericopes/fra/jhn/p39/s4/v1/vbr4.mp3" TargetMode="External"/><Relationship Id="rId215" Type="http://schemas.openxmlformats.org/officeDocument/2006/relationships/hyperlink" Target="https://s3.amazonaws.com/cbbt-er.public/pericopes/fra/jhn/p39/s5/v1.1/vbr4.mp3" TargetMode="External"/><Relationship Id="rId216" Type="http://schemas.openxmlformats.org/officeDocument/2006/relationships/hyperlink" Target="https://s3.amazonaws.com/cbbt-er.public/pericopes/fra/jhn/p39/s6/v1/vbr4.mp3" TargetMode="External"/><Relationship Id="rId217" Type="http://schemas.openxmlformats.org/officeDocument/2006/relationships/hyperlink" Target="https://s3.amazonaws.com/cbbt-er.public/pericopes/fra/jhn/p40/s1/v1/vbr4.mp3" TargetMode="External"/><Relationship Id="rId218" Type="http://schemas.openxmlformats.org/officeDocument/2006/relationships/hyperlink" Target="https://s3.amazonaws.com/cbbt-er.public/pericopes/fra/jhn/p40/s2/v1/vbr4.mp3" TargetMode="External"/><Relationship Id="rId219" Type="http://schemas.openxmlformats.org/officeDocument/2006/relationships/hyperlink" Target="https://s3.amazonaws.com/cbbt-er.public/pericopes/fra/jhn/p40/s3/v1/vbr4.mp3" TargetMode="External"/><Relationship Id="rId220" Type="http://schemas.openxmlformats.org/officeDocument/2006/relationships/hyperlink" Target="https://s3.amazonaws.com/cbbt-er.public/pericopes/fra/jhn/p40/s4/v1/vbr4.mp3" TargetMode="External"/><Relationship Id="rId221" Type="http://schemas.openxmlformats.org/officeDocument/2006/relationships/hyperlink" Target="https://s3.amazonaws.com/cbbt-er.public/pericopes/fra/jhn/p40/s5/v1/vbr4.mp3" TargetMode="External"/><Relationship Id="rId222" Type="http://schemas.openxmlformats.org/officeDocument/2006/relationships/hyperlink" Target="https://s3.amazonaws.com/cbbt-er.public/pericopes/fra/jhn/p40/s6/v1/vbr4.mp3" TargetMode="External"/><Relationship Id="rId223" Type="http://schemas.openxmlformats.org/officeDocument/2006/relationships/hyperlink" Target="https://s3.amazonaws.com/cbbt-er.public/pericopes/fra/jhn/p41/s1/v1/vbr4.mp3" TargetMode="External"/><Relationship Id="rId224" Type="http://schemas.openxmlformats.org/officeDocument/2006/relationships/hyperlink" Target="https://s3.amazonaws.com/cbbt-er.public/pericopes/fra/jhn/p41/s2/v1.1/vbr4.mp3" TargetMode="External"/><Relationship Id="rId225" Type="http://schemas.openxmlformats.org/officeDocument/2006/relationships/hyperlink" Target="https://s3.amazonaws.com/cbbt-er.public/pericopes/fra/jhn/p41/s3/v1/vbr4.mp3" TargetMode="External"/><Relationship Id="rId226" Type="http://schemas.openxmlformats.org/officeDocument/2006/relationships/hyperlink" Target="https://s3.amazonaws.com/cbbt-er.public/pericopes/fra/jhn/p41/s4/v1/vbr4.mp3" TargetMode="External"/><Relationship Id="rId227" Type="http://schemas.openxmlformats.org/officeDocument/2006/relationships/hyperlink" Target="https://s3.amazonaws.com/cbbt-er.public/pericopes/fra/jhn/p41/s5/v1/vbr4.mp3" TargetMode="External"/><Relationship Id="rId228" Type="http://schemas.openxmlformats.org/officeDocument/2006/relationships/hyperlink" Target="https://s3.amazonaws.com/cbbt-er.public/pericopes/fra/jhn/p41/s6/v1/vbr4.mp3" TargetMode="External"/><Relationship Id="rId229" Type="http://schemas.openxmlformats.org/officeDocument/2006/relationships/hyperlink" Target="https://s3.amazonaws.com/cbbt-er.public/pericopes/fra/jhn/p42/s1/v1/vbr4.mp3" TargetMode="External"/><Relationship Id="rId230" Type="http://schemas.openxmlformats.org/officeDocument/2006/relationships/hyperlink" Target="https://s3.amazonaws.com/cbbt-er.public/pericopes/fra/jhn/p42/s2/v1.1/vbr4.mp3" TargetMode="External"/><Relationship Id="rId231" Type="http://schemas.openxmlformats.org/officeDocument/2006/relationships/hyperlink" Target="https://s3.amazonaws.com/cbbt-er.public/pericopes/fra/jhn/p42/s3/v1/vbr4.mp3" TargetMode="External"/><Relationship Id="rId232" Type="http://schemas.openxmlformats.org/officeDocument/2006/relationships/hyperlink" Target="https://s3.amazonaws.com/cbbt-er.public/pericopes/fra/jhn/p42/s4/v1/vbr4.mp3" TargetMode="External"/><Relationship Id="rId233" Type="http://schemas.openxmlformats.org/officeDocument/2006/relationships/hyperlink" Target="https://s3.amazonaws.com/cbbt-er.public/pericopes/fra/jhn/p42/s5/v1/vbr4.mp3" TargetMode="External"/><Relationship Id="rId234" Type="http://schemas.openxmlformats.org/officeDocument/2006/relationships/hyperlink" Target="https://s3.amazonaws.com/cbbt-er.public/pericopes/fra/jhn/p42/s6/v1/vbr4.mp3" TargetMode="External"/><Relationship Id="rId235" Type="http://schemas.openxmlformats.org/officeDocument/2006/relationships/hyperlink" Target="https://s3.amazonaws.com/cbbt-er.public/pericopes/fra/jhn/p43/s1/v1/vbr4.mp3" TargetMode="External"/><Relationship Id="rId236" Type="http://schemas.openxmlformats.org/officeDocument/2006/relationships/hyperlink" Target="https://s3.amazonaws.com/cbbt-er.public/pericopes/fra/jhn/p43/s2/v1.1/vbr4.mp3" TargetMode="External"/><Relationship Id="rId237" Type="http://schemas.openxmlformats.org/officeDocument/2006/relationships/hyperlink" Target="https://s3.amazonaws.com/cbbt-er.public/pericopes/fra/jhn/p43/s3/v1.1/vbr4.mp3" TargetMode="External"/><Relationship Id="rId238" Type="http://schemas.openxmlformats.org/officeDocument/2006/relationships/hyperlink" Target="https://s3.amazonaws.com/cbbt-er.public/pericopes/fra/jhn/p43/s4/v1/vbr4.mp3" TargetMode="External"/><Relationship Id="rId239" Type="http://schemas.openxmlformats.org/officeDocument/2006/relationships/hyperlink" Target="https://s3.amazonaws.com/cbbt-er.public/pericopes/fra/jhn/p43/s5/v1/vbr4.mp3" TargetMode="External"/><Relationship Id="rId240" Type="http://schemas.openxmlformats.org/officeDocument/2006/relationships/hyperlink" Target="https://s3.amazonaws.com/cbbt-er.public/pericopes/fra/jhn/p43/s6/v1/vbr4.mp3" TargetMode="External"/><Relationship Id="rId241" Type="http://schemas.openxmlformats.org/officeDocument/2006/relationships/hyperlink" Target="https://s3.amazonaws.com/cbbt-er.public/pericopes/fra/jhn/p44/s1/v1/vbr4.mp3" TargetMode="External"/><Relationship Id="rId242" Type="http://schemas.openxmlformats.org/officeDocument/2006/relationships/hyperlink" Target="https://s3.amazonaws.com/cbbt-er.public/pericopes/fra/jhn/p44/s2/v1.1/vbr4.mp3" TargetMode="External"/><Relationship Id="rId243" Type="http://schemas.openxmlformats.org/officeDocument/2006/relationships/hyperlink" Target="https://s3.amazonaws.com/cbbt-er.public/pericopes/fra/jhn/p44/s3/v1/vbr4.mp3" TargetMode="External"/><Relationship Id="rId244" Type="http://schemas.openxmlformats.org/officeDocument/2006/relationships/hyperlink" Target="https://s3.amazonaws.com/cbbt-er.public/pericopes/fra/jhn/p44/s4/v1/vbr4.mp3" TargetMode="External"/><Relationship Id="rId245" Type="http://schemas.openxmlformats.org/officeDocument/2006/relationships/hyperlink" Target="https://s3.amazonaws.com/cbbt-er.public/pericopes/fra/jhn/p44/s5/v1/vbr4.mp3" TargetMode="External"/><Relationship Id="rId246" Type="http://schemas.openxmlformats.org/officeDocument/2006/relationships/hyperlink" Target="https://s3.amazonaws.com/cbbt-er.public/pericopes/fra/jhn/p44/s6/v1/vbr4.mp3" TargetMode="External"/><Relationship Id="rId247" Type="http://schemas.openxmlformats.org/officeDocument/2006/relationships/hyperlink" Target="https://s3.amazonaws.com/cbbt-er.public/pericopes/fra/jhn/p45/s1/v1/vbr4.mp3" TargetMode="External"/><Relationship Id="rId248" Type="http://schemas.openxmlformats.org/officeDocument/2006/relationships/hyperlink" Target="https://s3.amazonaws.com/cbbt-er.public/pericopes/fra/jhn/p45/s2/v1.1/vbr4.mp3" TargetMode="External"/><Relationship Id="rId249" Type="http://schemas.openxmlformats.org/officeDocument/2006/relationships/hyperlink" Target="https://s3.amazonaws.com/cbbt-er.public/pericopes/fra/jhn/p45/s3/v1/vbr4.mp3" TargetMode="External"/><Relationship Id="rId250" Type="http://schemas.openxmlformats.org/officeDocument/2006/relationships/hyperlink" Target="https://s3.amazonaws.com/cbbt-er.public/pericopes/fra/jhn/p45/s4/v1/vbr4.mp3" TargetMode="External"/><Relationship Id="rId251" Type="http://schemas.openxmlformats.org/officeDocument/2006/relationships/hyperlink" Target="https://s3.amazonaws.com/cbbt-er.public/pericopes/fra/jhn/p45/s5/v1/vbr4.mp3" TargetMode="External"/><Relationship Id="rId252" Type="http://schemas.openxmlformats.org/officeDocument/2006/relationships/hyperlink" Target="https://s3.amazonaws.com/cbbt-er.public/pericopes/fra/jhn/p45/s6/v1/vbr4.mp3" TargetMode="External"/><Relationship Id="rId253" Type="http://schemas.openxmlformats.org/officeDocument/2006/relationships/hyperlink" Target="https://s3.amazonaws.com/cbbt-er.public/pericopes/fra/jhn/p46/s1/v1/vbr4.mp3" TargetMode="External"/><Relationship Id="rId254" Type="http://schemas.openxmlformats.org/officeDocument/2006/relationships/hyperlink" Target="https://s3.amazonaws.com/cbbt-er.public/pericopes/fra/jhn/p46/s2/v1.1/vbr4.mp3" TargetMode="External"/><Relationship Id="rId255" Type="http://schemas.openxmlformats.org/officeDocument/2006/relationships/hyperlink" Target="https://s3.amazonaws.com/cbbt-er.public/pericopes/fra/jhn/p46/s3/v1/vbr4.mp3" TargetMode="External"/><Relationship Id="rId256" Type="http://schemas.openxmlformats.org/officeDocument/2006/relationships/hyperlink" Target="https://s3.amazonaws.com/cbbt-er.public/pericopes/fra/jhn/p46/s4/v1/vbr4.mp3" TargetMode="External"/><Relationship Id="rId257" Type="http://schemas.openxmlformats.org/officeDocument/2006/relationships/hyperlink" Target="https://s3.amazonaws.com/cbbt-er.public/pericopes/fra/jhn/p46/s5/v1/vbr4.mp3" TargetMode="External"/><Relationship Id="rId258" Type="http://schemas.openxmlformats.org/officeDocument/2006/relationships/hyperlink" Target="https://s3.amazonaws.com/cbbt-er.public/pericopes/fra/jhn/p46/s6/v1/vbr4.mp3" TargetMode="External"/><Relationship Id="rId259" Type="http://schemas.openxmlformats.org/officeDocument/2006/relationships/hyperlink" Target="https://s3.amazonaws.com/cbbt-er.public/pericopes/fra/jhn/p47/s1/v1/vbr4.mp3" TargetMode="External"/><Relationship Id="rId260" Type="http://schemas.openxmlformats.org/officeDocument/2006/relationships/hyperlink" Target="https://s3.amazonaws.com/cbbt-er.public/pericopes/fra/jhn/p47/s2/v1.1/vbr4.mp3" TargetMode="External"/><Relationship Id="rId261" Type="http://schemas.openxmlformats.org/officeDocument/2006/relationships/hyperlink" Target="https://s3.amazonaws.com/cbbt-er.public/pericopes/fra/jhn/p47/s3/v1.1/vbr4.mp3" TargetMode="External"/><Relationship Id="rId262" Type="http://schemas.openxmlformats.org/officeDocument/2006/relationships/hyperlink" Target="https://s3.amazonaws.com/cbbt-er.public/pericopes/fra/jhn/p47/s4/v1/vbr4.mp3" TargetMode="External"/><Relationship Id="rId263" Type="http://schemas.openxmlformats.org/officeDocument/2006/relationships/hyperlink" Target="https://s3.amazonaws.com/cbbt-er.public/pericopes/fra/jhn/p47/s5/v1/vbr4.mp3" TargetMode="External"/><Relationship Id="rId264" Type="http://schemas.openxmlformats.org/officeDocument/2006/relationships/hyperlink" Target="https://s3.amazonaws.com/cbbt-er.public/pericopes/fra/jhn/p47/s6/v1/vbr4.mp3" TargetMode="External"/><Relationship Id="rId265" Type="http://schemas.openxmlformats.org/officeDocument/2006/relationships/hyperlink" Target="https://s3.amazonaws.com/cbbt-er.public/pericopes/fra/jhn/p48/s1/v1/vbr4.mp3" TargetMode="External"/><Relationship Id="rId266" Type="http://schemas.openxmlformats.org/officeDocument/2006/relationships/hyperlink" Target="https://s3.amazonaws.com/cbbt-er.public/pericopes/fra/jhn/p48/s2/v1.1/vbr4.mp3" TargetMode="External"/><Relationship Id="rId267" Type="http://schemas.openxmlformats.org/officeDocument/2006/relationships/hyperlink" Target="https://s3.amazonaws.com/cbbt-er.public/pericopes/fra/jhn/p48/s3/v1.1/vbr4.mp3" TargetMode="External"/><Relationship Id="rId268" Type="http://schemas.openxmlformats.org/officeDocument/2006/relationships/hyperlink" Target="https://s3.amazonaws.com/cbbt-er.public/pericopes/fra/jhn/p48/s4/v1/vbr4.mp3" TargetMode="External"/><Relationship Id="rId269" Type="http://schemas.openxmlformats.org/officeDocument/2006/relationships/hyperlink" Target="https://s3.amazonaws.com/cbbt-er.public/pericopes/fra/jhn/p48/s5/v1.1/vbr4.mp3" TargetMode="External"/><Relationship Id="rId270" Type="http://schemas.openxmlformats.org/officeDocument/2006/relationships/hyperlink" Target="https://s3.amazonaws.com/cbbt-er.public/pericopes/fra/jhn/p48/s6/v1/vbr4.mp3" TargetMode="External"/><Relationship Id="rId271" Type="http://schemas.openxmlformats.org/officeDocument/2006/relationships/hyperlink" Target="https://s3.amazonaws.com/cbbt-er.public/pericopes/fra/jhn/p49/s1/v1/vbr4.mp3" TargetMode="External"/><Relationship Id="rId272" Type="http://schemas.openxmlformats.org/officeDocument/2006/relationships/hyperlink" Target="https://s3.amazonaws.com/cbbt-er.public/pericopes/fra/jhn/p49/s2/v1.1/vbr4.mp3" TargetMode="External"/><Relationship Id="rId273" Type="http://schemas.openxmlformats.org/officeDocument/2006/relationships/hyperlink" Target="https://s3.amazonaws.com/cbbt-er.public/pericopes/fra/jhn/p49/s3/v1.1/vbr4.mp3" TargetMode="External"/><Relationship Id="rId274" Type="http://schemas.openxmlformats.org/officeDocument/2006/relationships/hyperlink" Target="https://s3.amazonaws.com/cbbt-er.public/pericopes/fra/jhn/p49/s4/v1/vbr4.mp3" TargetMode="External"/><Relationship Id="rId275" Type="http://schemas.openxmlformats.org/officeDocument/2006/relationships/hyperlink" Target="https://s3.amazonaws.com/cbbt-er.public/pericopes/fra/jhn/p49/s5/v1.1/vbr4.mp3" TargetMode="External"/><Relationship Id="rId276" Type="http://schemas.openxmlformats.org/officeDocument/2006/relationships/hyperlink" Target="https://s3.amazonaws.com/cbbt-er.public/pericopes/fra/jhn/p49/s6/v1/vbr4.mp3" TargetMode="External"/><Relationship Id="rId277" Type="http://schemas.openxmlformats.org/officeDocument/2006/relationships/hyperlink" Target="#m58" TargetMode="External"/><Relationship Id="rId278" Type="http://schemas.openxmlformats.org/officeDocument/2006/relationships/hyperlink" Target="#m650" TargetMode="External"/><Relationship Id="rId279" Type="http://schemas.openxmlformats.org/officeDocument/2006/relationships/hyperlink" Target="#m121" TargetMode="External"/><Relationship Id="rId280" Type="http://schemas.openxmlformats.org/officeDocument/2006/relationships/hyperlink" Target="#t140" TargetMode="External"/><Relationship Id="rId281" Type="http://schemas.openxmlformats.org/officeDocument/2006/relationships/hyperlink" Target="#t39" TargetMode="External"/><Relationship Id="rId282" Type="http://schemas.openxmlformats.org/officeDocument/2006/relationships/hyperlink" Target="#t87" TargetMode="External"/><Relationship Id="rId283" Type="http://schemas.openxmlformats.org/officeDocument/2006/relationships/hyperlink" Target="#t11" TargetMode="External"/><Relationship Id="rId284" Type="http://schemas.openxmlformats.org/officeDocument/2006/relationships/hyperlink" Target="#t120" TargetMode="External"/><Relationship Id="rId285" Type="http://schemas.openxmlformats.org/officeDocument/2006/relationships/hyperlink" Target="#t4" TargetMode="External"/><Relationship Id="rId286" Type="http://schemas.openxmlformats.org/officeDocument/2006/relationships/hyperlink" Target="#t227" TargetMode="External"/><Relationship Id="rId287" Type="http://schemas.openxmlformats.org/officeDocument/2006/relationships/hyperlink" Target="#t106" TargetMode="External"/><Relationship Id="rId288" Type="http://schemas.openxmlformats.org/officeDocument/2006/relationships/hyperlink" Target="#m529" TargetMode="External"/><Relationship Id="rId289" Type="http://schemas.openxmlformats.org/officeDocument/2006/relationships/hyperlink" Target="#t77" TargetMode="External"/><Relationship Id="rId290" Type="http://schemas.openxmlformats.org/officeDocument/2006/relationships/hyperlink" Target="#t161" TargetMode="External"/><Relationship Id="rId291" Type="http://schemas.openxmlformats.org/officeDocument/2006/relationships/hyperlink" Target="#t68" TargetMode="External"/><Relationship Id="rId292" Type="http://schemas.openxmlformats.org/officeDocument/2006/relationships/hyperlink" Target="#t53" TargetMode="External"/><Relationship Id="rId293" Type="http://schemas.openxmlformats.org/officeDocument/2006/relationships/hyperlink" Target="#t125" TargetMode="External"/><Relationship Id="rId294" Type="http://schemas.openxmlformats.org/officeDocument/2006/relationships/hyperlink" Target="#t16" TargetMode="External"/><Relationship Id="rId295" Type="http://schemas.openxmlformats.org/officeDocument/2006/relationships/hyperlink" Target="#t156" TargetMode="External"/><Relationship Id="rId296" Type="http://schemas.openxmlformats.org/officeDocument/2006/relationships/hyperlink" Target="#t23" TargetMode="External"/><Relationship Id="rId297" Type="http://schemas.openxmlformats.org/officeDocument/2006/relationships/hyperlink" Target="#t92" TargetMode="External"/><Relationship Id="rId298" Type="http://schemas.openxmlformats.org/officeDocument/2006/relationships/hyperlink" Target="#t129" TargetMode="External"/><Relationship Id="rId299" Type="http://schemas.openxmlformats.org/officeDocument/2006/relationships/hyperlink" Target="#m500" TargetMode="External"/><Relationship Id="rId300" Type="http://schemas.openxmlformats.org/officeDocument/2006/relationships/hyperlink" Target="#c221" TargetMode="External"/><Relationship Id="rId301" Type="http://schemas.openxmlformats.org/officeDocument/2006/relationships/hyperlink" Target="#m19" TargetMode="External"/><Relationship Id="rId302" Type="http://schemas.openxmlformats.org/officeDocument/2006/relationships/hyperlink" Target="#m4" TargetMode="External"/><Relationship Id="rId303" Type="http://schemas.openxmlformats.org/officeDocument/2006/relationships/hyperlink" Target="#m329" TargetMode="External"/><Relationship Id="rId304" Type="http://schemas.openxmlformats.org/officeDocument/2006/relationships/hyperlink" Target="#m545" TargetMode="External"/><Relationship Id="rId305" Type="http://schemas.openxmlformats.org/officeDocument/2006/relationships/hyperlink" Target="#t121" TargetMode="External"/><Relationship Id="rId306" Type="http://schemas.openxmlformats.org/officeDocument/2006/relationships/hyperlink" Target="#t17" TargetMode="External"/><Relationship Id="rId307" Type="http://schemas.openxmlformats.org/officeDocument/2006/relationships/hyperlink" Target="#t52" TargetMode="External"/><Relationship Id="rId308" Type="http://schemas.openxmlformats.org/officeDocument/2006/relationships/hyperlink" Target="#t112" TargetMode="External"/><Relationship Id="rId309" Type="http://schemas.openxmlformats.org/officeDocument/2006/relationships/hyperlink" Target="#t27" TargetMode="External"/><Relationship Id="rId310" Type="http://schemas.openxmlformats.org/officeDocument/2006/relationships/hyperlink" Target="#m152" TargetMode="External"/><Relationship Id="rId311" Type="http://schemas.openxmlformats.org/officeDocument/2006/relationships/hyperlink" Target="#m94" TargetMode="External"/><Relationship Id="rId312" Type="http://schemas.openxmlformats.org/officeDocument/2006/relationships/hyperlink" Target="#t199" TargetMode="External"/><Relationship Id="rId313" Type="http://schemas.openxmlformats.org/officeDocument/2006/relationships/hyperlink" Target="#t2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